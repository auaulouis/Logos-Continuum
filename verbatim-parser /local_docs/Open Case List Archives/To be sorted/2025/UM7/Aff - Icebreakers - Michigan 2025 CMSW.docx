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61A230" w14:textId="765A6894" w:rsidR="005D388F" w:rsidRDefault="00A11750" w:rsidP="00D1578C">
      <w:pPr>
        <w:pStyle w:val="Heading1"/>
      </w:pPr>
      <w:r>
        <w:t>Icebreakers Affirmative---CMSW</w:t>
      </w:r>
    </w:p>
    <w:p w14:paraId="51D520C3" w14:textId="77777777" w:rsidR="00674A60" w:rsidRPr="00D25AE6" w:rsidRDefault="00674A60" w:rsidP="00674A60">
      <w:r>
        <w:t xml:space="preserve">Thank you to Will F., Abby, David, Erin, Jason, Maeve, Nishant, </w:t>
      </w:r>
      <w:proofErr w:type="spellStart"/>
      <w:r>
        <w:t>Reyha</w:t>
      </w:r>
      <w:proofErr w:type="spellEnd"/>
      <w:r>
        <w:t>, Isha, Tate Tyler Wenxi, and Whitmore for your hard work on this file.</w:t>
      </w:r>
    </w:p>
    <w:p w14:paraId="07DF4CE2" w14:textId="77777777" w:rsidR="002B731D" w:rsidRDefault="002B731D" w:rsidP="002B731D">
      <w:pPr>
        <w:pStyle w:val="Heading2"/>
      </w:pPr>
      <w:r>
        <w:t>1AC</w:t>
      </w:r>
    </w:p>
    <w:p w14:paraId="1C951F0B" w14:textId="23F991A1" w:rsidR="002B731D" w:rsidRDefault="00934B7C" w:rsidP="002B731D">
      <w:pPr>
        <w:pStyle w:val="Heading3"/>
      </w:pPr>
      <w:r>
        <w:t>1AC---</w:t>
      </w:r>
      <w:r w:rsidR="002B731D">
        <w:t>Hegemony</w:t>
      </w:r>
    </w:p>
    <w:p w14:paraId="1FD4B187" w14:textId="77777777" w:rsidR="002B731D" w:rsidRDefault="002B731D" w:rsidP="002B731D">
      <w:pPr>
        <w:pStyle w:val="Heading4"/>
      </w:pPr>
      <w:r>
        <w:t xml:space="preserve">Advantage 1 is </w:t>
      </w:r>
      <w:r w:rsidRPr="00093A92">
        <w:rPr>
          <w:u w:val="single"/>
        </w:rPr>
        <w:t>HEGEMONY</w:t>
      </w:r>
      <w:r>
        <w:t>.</w:t>
      </w:r>
    </w:p>
    <w:p w14:paraId="3DAB5B4A" w14:textId="77777777" w:rsidR="002B731D" w:rsidRDefault="002B731D" w:rsidP="002B731D">
      <w:pPr>
        <w:pStyle w:val="Heading4"/>
      </w:pPr>
      <w:r>
        <w:t>Russia and China are increasing military posturing in the Arctic the wake of U.S. Hegemony loss---'Arctic exceptionalism’ is dead.</w:t>
      </w:r>
    </w:p>
    <w:p w14:paraId="71D9F827" w14:textId="77777777" w:rsidR="002B731D" w:rsidRPr="00AC3792" w:rsidRDefault="002B731D" w:rsidP="002B731D">
      <w:r w:rsidRPr="00AC3792">
        <w:t xml:space="preserve">Abhishek </w:t>
      </w:r>
      <w:r w:rsidRPr="00AC3792">
        <w:rPr>
          <w:rStyle w:val="Style13ptBold"/>
        </w:rPr>
        <w:t>Saxena 20</w:t>
      </w:r>
      <w:r w:rsidRPr="00AC3792">
        <w:t>.</w:t>
      </w:r>
      <w:r>
        <w:t xml:space="preserve"> A </w:t>
      </w:r>
      <w:r w:rsidRPr="00AC3792">
        <w:t xml:space="preserve">postgraduate scholar of Politics and International Studies at the School of International Studies, Jawaharlal Nehru University, New Delhi. “The Return of Great Power Competition to the Arctic.” Arctic Institute - Center for Circumpolar Security Studies. 10-22-2020. https://www.thearcticinstitute.org/return-great-power-competition-arctic/ </w:t>
      </w:r>
    </w:p>
    <w:p w14:paraId="5211DAF1" w14:textId="77777777" w:rsidR="002B731D" w:rsidRPr="00931840" w:rsidRDefault="002B731D" w:rsidP="002B731D">
      <w:pPr>
        <w:rPr>
          <w:rStyle w:val="StyleUnderline"/>
        </w:rPr>
      </w:pPr>
      <w:r w:rsidRPr="00DC235C">
        <w:rPr>
          <w:sz w:val="16"/>
        </w:rPr>
        <w:t xml:space="preserve">Most scholars writing in the post-Cold War era rejoiced over geopolitical stability and constructive cooperation in the Arctic, defined by what they called “Arctic exceptionalism”,1) which can be characterized by the absence of the great power competition in the region, and a supposed position outside of the reach of the traditional realist perspective. </w:t>
      </w:r>
      <w:r w:rsidRPr="00931840">
        <w:rPr>
          <w:rStyle w:val="StyleUnderline"/>
        </w:rPr>
        <w:t xml:space="preserve">However, the </w:t>
      </w:r>
      <w:r w:rsidRPr="00F712AB">
        <w:rPr>
          <w:rStyle w:val="StyleUnderline"/>
          <w:highlight w:val="cyan"/>
        </w:rPr>
        <w:t xml:space="preserve">rise of China </w:t>
      </w:r>
      <w:r w:rsidRPr="00931840">
        <w:rPr>
          <w:rStyle w:val="StyleUnderline"/>
        </w:rPr>
        <w:t xml:space="preserve">and its unprecedented claims in the Arctic, as well as its self-declared status of being the near-Arctic state; </w:t>
      </w:r>
      <w:r w:rsidRPr="00F712AB">
        <w:rPr>
          <w:rStyle w:val="StyleUnderline"/>
          <w:highlight w:val="cyan"/>
        </w:rPr>
        <w:t>Russian militarization of the Arctic water</w:t>
      </w:r>
      <w:r w:rsidRPr="00931840">
        <w:rPr>
          <w:rStyle w:val="StyleUnderline"/>
        </w:rPr>
        <w:t xml:space="preserve">s; increasing </w:t>
      </w:r>
      <w:r w:rsidRPr="00F712AB">
        <w:rPr>
          <w:rStyle w:val="StyleUnderline"/>
          <w:highlight w:val="cyan"/>
        </w:rPr>
        <w:t>convergence between Russia and China</w:t>
      </w:r>
      <w:r w:rsidRPr="00931840">
        <w:rPr>
          <w:rStyle w:val="StyleUnderline"/>
        </w:rPr>
        <w:t xml:space="preserve">; geopolitical tensions between Russia and the United States; </w:t>
      </w:r>
      <w:r w:rsidRPr="00F712AB">
        <w:rPr>
          <w:rStyle w:val="StyleUnderline"/>
          <w:highlight w:val="cyan"/>
        </w:rPr>
        <w:t xml:space="preserve">and the </w:t>
      </w:r>
      <w:r w:rsidRPr="00F712AB">
        <w:rPr>
          <w:rStyle w:val="Emphasis"/>
          <w:highlight w:val="cyan"/>
        </w:rPr>
        <w:t>global rivalry</w:t>
      </w:r>
      <w:r w:rsidRPr="00F712AB">
        <w:rPr>
          <w:rStyle w:val="StyleUnderline"/>
          <w:highlight w:val="cyan"/>
        </w:rPr>
        <w:t xml:space="preserve"> between the United States and China </w:t>
      </w:r>
      <w:r w:rsidRPr="00931840">
        <w:rPr>
          <w:rStyle w:val="StyleUnderline"/>
        </w:rPr>
        <w:t xml:space="preserve">are </w:t>
      </w:r>
      <w:r w:rsidRPr="00F712AB">
        <w:rPr>
          <w:rStyle w:val="StyleUnderline"/>
          <w:highlight w:val="cyan"/>
        </w:rPr>
        <w:t xml:space="preserve">all entangling the Arctic in </w:t>
      </w:r>
      <w:r w:rsidRPr="00931840">
        <w:rPr>
          <w:rStyle w:val="StyleUnderline"/>
        </w:rPr>
        <w:t xml:space="preserve">a </w:t>
      </w:r>
      <w:r w:rsidRPr="00931840">
        <w:rPr>
          <w:rStyle w:val="Emphasis"/>
        </w:rPr>
        <w:t xml:space="preserve">renewed </w:t>
      </w:r>
      <w:r w:rsidRPr="00F712AB">
        <w:rPr>
          <w:rStyle w:val="Emphasis"/>
          <w:highlight w:val="cyan"/>
        </w:rPr>
        <w:t>great power competition</w:t>
      </w:r>
      <w:r w:rsidRPr="00931840">
        <w:rPr>
          <w:rStyle w:val="StyleUnderline"/>
        </w:rPr>
        <w:t>.</w:t>
      </w:r>
    </w:p>
    <w:p w14:paraId="12092340" w14:textId="77777777" w:rsidR="002B731D" w:rsidRPr="00931840" w:rsidRDefault="002B731D" w:rsidP="002B731D">
      <w:pPr>
        <w:rPr>
          <w:rStyle w:val="StyleUnderline"/>
        </w:rPr>
      </w:pPr>
      <w:r w:rsidRPr="00DC235C">
        <w:rPr>
          <w:sz w:val="16"/>
        </w:rPr>
        <w:t>In his maiden speech at the biennial ministerial meeting of the Arctic Council held in Rovaniemi, Finland</w:t>
      </w:r>
      <w:r w:rsidRPr="00931840">
        <w:rPr>
          <w:rStyle w:val="StyleUnderline"/>
        </w:rPr>
        <w:t xml:space="preserve">, US Secretary of State Michael R. Pompeo called </w:t>
      </w:r>
      <w:r w:rsidRPr="00F712AB">
        <w:rPr>
          <w:rStyle w:val="StyleUnderline"/>
          <w:highlight w:val="cyan"/>
        </w:rPr>
        <w:t xml:space="preserve">the Arctic </w:t>
      </w:r>
      <w:r w:rsidRPr="00F712AB">
        <w:rPr>
          <w:rStyle w:val="Emphasis"/>
          <w:highlight w:val="cyan"/>
        </w:rPr>
        <w:t>“an arena of global power and competition”.</w:t>
      </w:r>
      <w:r w:rsidRPr="00F712AB">
        <w:rPr>
          <w:sz w:val="16"/>
          <w:highlight w:val="cyan"/>
        </w:rPr>
        <w:t xml:space="preserve"> </w:t>
      </w:r>
      <w:r w:rsidRPr="00DC235C">
        <w:rPr>
          <w:sz w:val="16"/>
        </w:rPr>
        <w:t xml:space="preserve">In 2018, </w:t>
      </w:r>
      <w:r w:rsidRPr="00F712AB">
        <w:rPr>
          <w:rStyle w:val="StyleUnderline"/>
          <w:highlight w:val="cyan"/>
        </w:rPr>
        <w:t xml:space="preserve">China </w:t>
      </w:r>
      <w:r w:rsidRPr="00931840">
        <w:rPr>
          <w:rStyle w:val="StyleUnderline"/>
        </w:rPr>
        <w:t>released its first white paper</w:t>
      </w:r>
      <w:r w:rsidRPr="00DC235C">
        <w:rPr>
          <w:sz w:val="16"/>
        </w:rPr>
        <w:t xml:space="preserve"> on the Arctic strategy, </w:t>
      </w:r>
      <w:r w:rsidRPr="00931840">
        <w:rPr>
          <w:rStyle w:val="StyleUnderline"/>
        </w:rPr>
        <w:t>self-</w:t>
      </w:r>
      <w:r w:rsidRPr="00F712AB">
        <w:rPr>
          <w:rStyle w:val="StyleUnderline"/>
          <w:highlight w:val="cyan"/>
        </w:rPr>
        <w:t>declared itself as the “near-Arctic state</w:t>
      </w:r>
      <w:r w:rsidRPr="00931840">
        <w:rPr>
          <w:rStyle w:val="StyleUnderline"/>
        </w:rPr>
        <w:t xml:space="preserve">” and unveiled the ambitious “Polar Silk Road” component of its grandiose Belt and Road Initiative (BRI). Russia is strengthening its military and commercial presence in the Arctic </w:t>
      </w:r>
      <w:r w:rsidRPr="00DC235C">
        <w:rPr>
          <w:sz w:val="16"/>
        </w:rPr>
        <w:t>by developing new military and naval bases, refurbishing the old ones</w:t>
      </w:r>
      <w:r w:rsidRPr="00931840">
        <w:rPr>
          <w:rStyle w:val="StyleUnderline"/>
        </w:rPr>
        <w:t xml:space="preserve">, and expanding its already populated fleet of Nuclear-powered icebreakers and submarines. The </w:t>
      </w:r>
      <w:r w:rsidRPr="00F712AB">
        <w:rPr>
          <w:rStyle w:val="Emphasis"/>
          <w:highlight w:val="cyan"/>
        </w:rPr>
        <w:t>race to conquer resources</w:t>
      </w:r>
      <w:r w:rsidRPr="00F712AB">
        <w:rPr>
          <w:rStyle w:val="StyleUnderline"/>
          <w:highlight w:val="cyan"/>
        </w:rPr>
        <w:t xml:space="preserve"> in the </w:t>
      </w:r>
      <w:r w:rsidRPr="00931840">
        <w:rPr>
          <w:rStyle w:val="StyleUnderline"/>
        </w:rPr>
        <w:t xml:space="preserve">world’s </w:t>
      </w:r>
      <w:r w:rsidRPr="00931840">
        <w:rPr>
          <w:rStyle w:val="Emphasis"/>
        </w:rPr>
        <w:t>“</w:t>
      </w:r>
      <w:r w:rsidRPr="00F712AB">
        <w:rPr>
          <w:rStyle w:val="Emphasis"/>
          <w:highlight w:val="cyan"/>
        </w:rPr>
        <w:t>final frontier”</w:t>
      </w:r>
      <w:r w:rsidRPr="00F712AB">
        <w:rPr>
          <w:rStyle w:val="StyleUnderline"/>
          <w:highlight w:val="cyan"/>
        </w:rPr>
        <w:t xml:space="preserve"> has </w:t>
      </w:r>
      <w:r w:rsidRPr="00F712AB">
        <w:rPr>
          <w:rStyle w:val="Emphasis"/>
          <w:highlight w:val="cyan"/>
        </w:rPr>
        <w:t>already begun</w:t>
      </w:r>
      <w:r w:rsidRPr="00931840">
        <w:rPr>
          <w:rStyle w:val="StyleUnderline"/>
        </w:rPr>
        <w:t>.</w:t>
      </w:r>
    </w:p>
    <w:p w14:paraId="0399FD9C" w14:textId="77777777" w:rsidR="002B731D" w:rsidRPr="00931840" w:rsidRDefault="002B731D" w:rsidP="002B731D">
      <w:pPr>
        <w:rPr>
          <w:rStyle w:val="StyleUnderline"/>
        </w:rPr>
      </w:pPr>
      <w:r w:rsidRPr="00DC235C">
        <w:rPr>
          <w:sz w:val="16"/>
        </w:rPr>
        <w:t xml:space="preserve">From the neorealist perspective, the </w:t>
      </w:r>
      <w:r w:rsidRPr="00931840">
        <w:rPr>
          <w:rStyle w:val="StyleUnderline"/>
        </w:rPr>
        <w:t xml:space="preserve">conventional </w:t>
      </w:r>
      <w:r w:rsidRPr="00F712AB">
        <w:rPr>
          <w:rStyle w:val="StyleUnderline"/>
          <w:highlight w:val="cyan"/>
        </w:rPr>
        <w:t xml:space="preserve">security of the Arctic </w:t>
      </w:r>
      <w:r w:rsidRPr="00931840">
        <w:rPr>
          <w:rStyle w:val="StyleUnderline"/>
        </w:rPr>
        <w:t xml:space="preserve">is a </w:t>
      </w:r>
      <w:r w:rsidRPr="00F712AB">
        <w:rPr>
          <w:rStyle w:val="StyleUnderline"/>
          <w:highlight w:val="cyan"/>
        </w:rPr>
        <w:t>function of how</w:t>
      </w:r>
      <w:r w:rsidRPr="00931840">
        <w:rPr>
          <w:rStyle w:val="StyleUnderline"/>
        </w:rPr>
        <w:t xml:space="preserve"> the </w:t>
      </w:r>
      <w:r w:rsidRPr="00F712AB">
        <w:rPr>
          <w:rStyle w:val="StyleUnderline"/>
          <w:highlight w:val="cyan"/>
        </w:rPr>
        <w:t xml:space="preserve">great powers will interact with each other </w:t>
      </w:r>
      <w:r w:rsidRPr="00931840">
        <w:rPr>
          <w:rStyle w:val="StyleUnderline"/>
        </w:rPr>
        <w:t>and how great power rivalries will unfold.</w:t>
      </w:r>
      <w:r w:rsidRPr="00DC235C">
        <w:rPr>
          <w:sz w:val="16"/>
        </w:rPr>
        <w:t xml:space="preserve"> This article defines the traditional security of the Arctic as a combination of three intersecting realities: First, shifting balance of power towards China at both global and regional (Arctic) level. Second, increasing Cold War rivalries between the United States and Russia. Third, growing strategic convergence between Russia and China. Using a neorealist </w:t>
      </w:r>
      <w:proofErr w:type="gramStart"/>
      <w:r w:rsidRPr="00DC235C">
        <w:rPr>
          <w:sz w:val="16"/>
        </w:rPr>
        <w:t xml:space="preserve">framework </w:t>
      </w:r>
      <w:r w:rsidRPr="00931840">
        <w:rPr>
          <w:rStyle w:val="StyleUnderline"/>
        </w:rPr>
        <w:t>,</w:t>
      </w:r>
      <w:proofErr w:type="gramEnd"/>
      <w:r w:rsidRPr="00931840">
        <w:rPr>
          <w:rStyle w:val="StyleUnderline"/>
        </w:rPr>
        <w:t xml:space="preserve"> this article assumes that the </w:t>
      </w:r>
      <w:r w:rsidRPr="00F712AB">
        <w:rPr>
          <w:rStyle w:val="StyleUnderline"/>
          <w:highlight w:val="cyan"/>
        </w:rPr>
        <w:t xml:space="preserve">security and prosperity of other Arctic nations </w:t>
      </w:r>
      <w:r w:rsidRPr="00931840">
        <w:rPr>
          <w:rStyle w:val="StyleUnderline"/>
        </w:rPr>
        <w:t xml:space="preserve">are </w:t>
      </w:r>
      <w:r w:rsidRPr="00F712AB">
        <w:rPr>
          <w:rStyle w:val="Emphasis"/>
          <w:highlight w:val="cyan"/>
        </w:rPr>
        <w:t>intertwined</w:t>
      </w:r>
      <w:r w:rsidRPr="00F712AB">
        <w:rPr>
          <w:rStyle w:val="StyleUnderline"/>
          <w:highlight w:val="cyan"/>
        </w:rPr>
        <w:t xml:space="preserve"> with global security </w:t>
      </w:r>
      <w:r w:rsidRPr="00931840">
        <w:rPr>
          <w:rStyle w:val="StyleUnderline"/>
        </w:rPr>
        <w:t>developments</w:t>
      </w:r>
      <w:r w:rsidRPr="00DC235C">
        <w:rPr>
          <w:sz w:val="16"/>
        </w:rPr>
        <w:t xml:space="preserve">, for the simple reason best summed up in the ancient Greek dictum, “the strong do what they can and the weak suffer what they must”. It is wishful to think that cooperation can be woven around issues like environmental degradation, climate change, and sustainable development when the great powers are setting up camp in the region. </w:t>
      </w:r>
      <w:r w:rsidRPr="00F712AB">
        <w:rPr>
          <w:rStyle w:val="StyleUnderline"/>
          <w:highlight w:val="cyan"/>
        </w:rPr>
        <w:t xml:space="preserve">Great power rivalries </w:t>
      </w:r>
      <w:r w:rsidRPr="00931840">
        <w:rPr>
          <w:rStyle w:val="StyleUnderline"/>
        </w:rPr>
        <w:t xml:space="preserve">are </w:t>
      </w:r>
      <w:r w:rsidRPr="00F712AB">
        <w:rPr>
          <w:rStyle w:val="StyleUnderline"/>
          <w:highlight w:val="cyan"/>
        </w:rPr>
        <w:t>governed</w:t>
      </w:r>
      <w:r w:rsidRPr="00931840">
        <w:rPr>
          <w:rStyle w:val="StyleUnderline"/>
        </w:rPr>
        <w:t xml:space="preserve"> not by cooperation, but </w:t>
      </w:r>
      <w:r w:rsidRPr="00F712AB">
        <w:rPr>
          <w:rStyle w:val="StyleUnderline"/>
          <w:highlight w:val="cyan"/>
        </w:rPr>
        <w:t>by</w:t>
      </w:r>
      <w:r w:rsidRPr="00931840">
        <w:rPr>
          <w:rStyle w:val="StyleUnderline"/>
        </w:rPr>
        <w:t xml:space="preserve"> the dynamics of </w:t>
      </w:r>
      <w:r w:rsidRPr="00F712AB">
        <w:rPr>
          <w:rStyle w:val="StyleUnderline"/>
          <w:highlight w:val="cyan"/>
        </w:rPr>
        <w:t>the security dilemma</w:t>
      </w:r>
      <w:r w:rsidRPr="00931840">
        <w:rPr>
          <w:rStyle w:val="StyleUnderline"/>
        </w:rPr>
        <w:t>.</w:t>
      </w:r>
      <w:r w:rsidRPr="00DC235C">
        <w:rPr>
          <w:sz w:val="16"/>
        </w:rPr>
        <w:t xml:space="preserve"> In the realm of global anarchy, which is defined by the absence of international government, no one can trust anyone. Relative military and economic gains matter, not the absolute ones. </w:t>
      </w:r>
      <w:r w:rsidRPr="00931840">
        <w:rPr>
          <w:rStyle w:val="StyleUnderline"/>
        </w:rPr>
        <w:t xml:space="preserve">Increasingly, </w:t>
      </w:r>
      <w:r w:rsidRPr="00F712AB">
        <w:rPr>
          <w:rStyle w:val="StyleUnderline"/>
          <w:highlight w:val="cyan"/>
        </w:rPr>
        <w:t xml:space="preserve">realists have started to declare the </w:t>
      </w:r>
      <w:r w:rsidRPr="00F712AB">
        <w:rPr>
          <w:rStyle w:val="Emphasis"/>
          <w:highlight w:val="cyan"/>
        </w:rPr>
        <w:t>demise of Arctic exceptionalism</w:t>
      </w:r>
      <w:r w:rsidRPr="00931840">
        <w:rPr>
          <w:rStyle w:val="StyleUnderline"/>
        </w:rPr>
        <w:t xml:space="preserve">. As Mathieu </w:t>
      </w:r>
      <w:proofErr w:type="spellStart"/>
      <w:r w:rsidRPr="00931840">
        <w:rPr>
          <w:rStyle w:val="StyleUnderline"/>
        </w:rPr>
        <w:t>Boulègue</w:t>
      </w:r>
      <w:proofErr w:type="spellEnd"/>
      <w:r w:rsidRPr="00931840">
        <w:rPr>
          <w:rStyle w:val="StyleUnderline"/>
        </w:rPr>
        <w:t xml:space="preserve"> writes, the time has now come </w:t>
      </w:r>
      <w:r w:rsidRPr="00576DF7">
        <w:rPr>
          <w:rStyle w:val="Emphasis"/>
        </w:rPr>
        <w:t>to puncture</w:t>
      </w:r>
      <w:r w:rsidRPr="00931840">
        <w:rPr>
          <w:rStyle w:val="StyleUnderline"/>
        </w:rPr>
        <w:t xml:space="preserve"> the myth of “</w:t>
      </w:r>
      <w:r w:rsidRPr="00576DF7">
        <w:rPr>
          <w:rStyle w:val="Emphasis"/>
        </w:rPr>
        <w:t>Arctic exceptionalism</w:t>
      </w:r>
      <w:r w:rsidRPr="00931840">
        <w:rPr>
          <w:rStyle w:val="StyleUnderline"/>
        </w:rPr>
        <w:t>”.</w:t>
      </w:r>
    </w:p>
    <w:p w14:paraId="45A2F55B" w14:textId="77777777" w:rsidR="002B731D" w:rsidRPr="00DC235C" w:rsidRDefault="002B731D" w:rsidP="002B731D">
      <w:pPr>
        <w:rPr>
          <w:sz w:val="16"/>
        </w:rPr>
      </w:pPr>
      <w:r w:rsidRPr="00DC235C">
        <w:rPr>
          <w:sz w:val="16"/>
        </w:rPr>
        <w:t>Shifting Balance of Power: China’s Rise and America’s Decline</w:t>
      </w:r>
    </w:p>
    <w:p w14:paraId="17AB79EE" w14:textId="77777777" w:rsidR="002B731D" w:rsidRPr="00DC235C" w:rsidRDefault="002B731D" w:rsidP="002B731D">
      <w:pPr>
        <w:rPr>
          <w:sz w:val="16"/>
        </w:rPr>
      </w:pPr>
      <w:r w:rsidRPr="00931840">
        <w:rPr>
          <w:rStyle w:val="StyleUnderline"/>
        </w:rPr>
        <w:t xml:space="preserve">The </w:t>
      </w:r>
      <w:r w:rsidRPr="00F712AB">
        <w:rPr>
          <w:rStyle w:val="StyleUnderline"/>
          <w:highlight w:val="cyan"/>
        </w:rPr>
        <w:t>global balance of power is shifting towards China</w:t>
      </w:r>
      <w:r w:rsidRPr="00931840">
        <w:rPr>
          <w:rStyle w:val="StyleUnderline"/>
        </w:rPr>
        <w:t>.</w:t>
      </w:r>
      <w:r w:rsidRPr="00DC235C">
        <w:rPr>
          <w:sz w:val="16"/>
        </w:rPr>
        <w:t xml:space="preserve"> The American share of the global trade and GDP is declining. </w:t>
      </w:r>
      <w:r w:rsidRPr="00F712AB">
        <w:rPr>
          <w:rStyle w:val="Emphasis"/>
          <w:highlight w:val="cyan"/>
        </w:rPr>
        <w:t>America is receding</w:t>
      </w:r>
      <w:r w:rsidRPr="00F712AB">
        <w:rPr>
          <w:rStyle w:val="StyleUnderline"/>
          <w:highlight w:val="cyan"/>
        </w:rPr>
        <w:t xml:space="preserve"> </w:t>
      </w:r>
      <w:r w:rsidRPr="00931840">
        <w:rPr>
          <w:rStyle w:val="StyleUnderline"/>
        </w:rPr>
        <w:t xml:space="preserve">from its global commitments and is turning inwards, and </w:t>
      </w:r>
      <w:r w:rsidRPr="00F712AB">
        <w:rPr>
          <w:rStyle w:val="StyleUnderline"/>
          <w:highlight w:val="cyan"/>
        </w:rPr>
        <w:t xml:space="preserve">China is increasingly </w:t>
      </w:r>
      <w:r w:rsidRPr="00F712AB">
        <w:rPr>
          <w:rStyle w:val="Emphasis"/>
          <w:highlight w:val="cyan"/>
        </w:rPr>
        <w:t>challenging</w:t>
      </w:r>
      <w:r w:rsidRPr="00931840">
        <w:rPr>
          <w:rStyle w:val="StyleUnderline"/>
        </w:rPr>
        <w:t xml:space="preserve"> the </w:t>
      </w:r>
      <w:r w:rsidRPr="00F712AB">
        <w:rPr>
          <w:rStyle w:val="Emphasis"/>
          <w:highlight w:val="cyan"/>
        </w:rPr>
        <w:t>US hegemony</w:t>
      </w:r>
      <w:r w:rsidRPr="00DC235C">
        <w:rPr>
          <w:sz w:val="16"/>
        </w:rPr>
        <w:t>. The South China Sea is on the roll to become Chinese Sea6) China is getting a stronghold of the major International Organizations. Beijing is fast bridging the military gap with Washington and the world order is moving towards a bipolar, or better labeled, nonpolar world. With the shift of the strategic balance of power, China is getting both emboldened and assertive at the same time.7)</w:t>
      </w:r>
    </w:p>
    <w:p w14:paraId="28715915" w14:textId="77777777" w:rsidR="002B731D" w:rsidRPr="00DC235C" w:rsidRDefault="002B731D" w:rsidP="002B731D">
      <w:pPr>
        <w:rPr>
          <w:sz w:val="16"/>
        </w:rPr>
      </w:pPr>
      <w:r w:rsidRPr="00F712AB">
        <w:rPr>
          <w:rStyle w:val="StyleUnderline"/>
          <w:highlight w:val="cyan"/>
        </w:rPr>
        <w:t xml:space="preserve">China is a </w:t>
      </w:r>
      <w:r w:rsidRPr="00931840">
        <w:rPr>
          <w:rStyle w:val="StyleUnderline"/>
        </w:rPr>
        <w:t xml:space="preserve">self-declared </w:t>
      </w:r>
      <w:r w:rsidRPr="00F712AB">
        <w:rPr>
          <w:rStyle w:val="StyleUnderline"/>
          <w:highlight w:val="cyan"/>
        </w:rPr>
        <w:t xml:space="preserve">near-Arctic state </w:t>
      </w:r>
      <w:r w:rsidRPr="00931840">
        <w:rPr>
          <w:rStyle w:val="StyleUnderline"/>
        </w:rPr>
        <w:t xml:space="preserve">having mildly </w:t>
      </w:r>
      <w:r w:rsidRPr="00576DF7">
        <w:rPr>
          <w:rStyle w:val="Emphasis"/>
        </w:rPr>
        <w:t>revisionist intentions</w:t>
      </w:r>
      <w:r w:rsidRPr="00DC235C">
        <w:rPr>
          <w:sz w:val="16"/>
        </w:rPr>
        <w:t xml:space="preserve">. As the economic, military, and diplomatic standing of China has improved drastically over the past two decades, the more confident and prosperous China is seeking a louder international voice, not just in the Indo-Pacific but also in other parts of the world. </w:t>
      </w:r>
      <w:r w:rsidRPr="00931840">
        <w:rPr>
          <w:rStyle w:val="StyleUnderline"/>
        </w:rPr>
        <w:t xml:space="preserve">Although it is highly </w:t>
      </w:r>
      <w:r w:rsidRPr="00F712AB">
        <w:rPr>
          <w:rStyle w:val="StyleUnderline"/>
          <w:highlight w:val="cyan"/>
        </w:rPr>
        <w:t xml:space="preserve">unlikely that China will get into a military confrontation </w:t>
      </w:r>
      <w:r w:rsidRPr="00931840">
        <w:rPr>
          <w:rStyle w:val="StyleUnderline"/>
        </w:rPr>
        <w:t>with the United States,</w:t>
      </w:r>
      <w:r w:rsidRPr="00DC235C">
        <w:rPr>
          <w:sz w:val="16"/>
        </w:rPr>
        <w:t xml:space="preserve"> its salami-slicing techniques and debt-</w:t>
      </w:r>
      <w:r w:rsidRPr="00931840">
        <w:rPr>
          <w:rStyle w:val="StyleUnderline"/>
        </w:rPr>
        <w:t xml:space="preserve">trap strategy are a cause of </w:t>
      </w:r>
      <w:r w:rsidRPr="00F712AB">
        <w:rPr>
          <w:rStyle w:val="Emphasis"/>
          <w:highlight w:val="cyan"/>
        </w:rPr>
        <w:t>concern for the Arctic stability</w:t>
      </w:r>
      <w:r w:rsidRPr="00F712AB">
        <w:rPr>
          <w:rStyle w:val="StyleUnderline"/>
          <w:highlight w:val="cyan"/>
        </w:rPr>
        <w:t xml:space="preserve"> </w:t>
      </w:r>
      <w:r w:rsidRPr="00931840">
        <w:rPr>
          <w:rStyle w:val="StyleUnderline"/>
        </w:rPr>
        <w:t>in large and the United States interests in particular.</w:t>
      </w:r>
    </w:p>
    <w:p w14:paraId="1F734842" w14:textId="77777777" w:rsidR="002B731D" w:rsidRPr="00DC235C" w:rsidRDefault="002B731D" w:rsidP="002B731D">
      <w:pPr>
        <w:rPr>
          <w:sz w:val="16"/>
        </w:rPr>
      </w:pPr>
      <w:r w:rsidRPr="00DC235C">
        <w:rPr>
          <w:sz w:val="16"/>
        </w:rPr>
        <w:t>Greenland and Iceland are the centers of a diplomatic tussle between the United States and China. The American concerns about the Chinese investments in the mineral resources of Greenland, geothermal energy in Iceland, and a joint project with Finland to develop a ‘data silk road’, are evident in its policy papers and diplomatic behavior. Greenland is a case in point of the conflicting US and Chinese interests in the region. Chinese attempt to buy a defunct naval base10) and eagerness to build a new airport 11) in Nuuk, the capital city of Greenland, were taken by such gravity in Washington that US Secretary of Defense James Mattis had to jump12) in to pressurize Danish government to halt these initiatives and allegedly the United States committed itself to these projects. Further, the US administration lives in constant fear that Chinese investments could embolden the economy of Greenland and could help Greenland’s pursuit of independence from Denmark. This will have a major setback to the US security commitments in the region and especially to its military base in Thule.</w:t>
      </w:r>
    </w:p>
    <w:p w14:paraId="24A7C659" w14:textId="77777777" w:rsidR="002B731D" w:rsidRPr="00DC235C" w:rsidRDefault="002B731D" w:rsidP="002B731D">
      <w:pPr>
        <w:rPr>
          <w:sz w:val="16"/>
        </w:rPr>
      </w:pPr>
      <w:r w:rsidRPr="00DC235C">
        <w:rPr>
          <w:sz w:val="16"/>
        </w:rPr>
        <w:t>The Great Power rivalry, caused by the shift in the balance of power, is intensified by the dynamics of a security dilemma―wherein attempts by one state to enhance its security is perceived with strategic mistrust by the other state, stimulating a negative spiral of deteriorating relations leading to security tensions, arms race and military conflict or war. As the great power rivalry between China and the United States ripens, there are very high possibilities that the tensions, conflicts, and competition arising in one part of the world will spill into other regions. The Arctic remains vulnerable to these “strategic spillovers”.</w:t>
      </w:r>
    </w:p>
    <w:p w14:paraId="53710AEA" w14:textId="77777777" w:rsidR="002B731D" w:rsidRPr="00DC235C" w:rsidRDefault="002B731D" w:rsidP="002B731D">
      <w:pPr>
        <w:rPr>
          <w:sz w:val="16"/>
        </w:rPr>
      </w:pPr>
      <w:r w:rsidRPr="00DC235C">
        <w:rPr>
          <w:sz w:val="16"/>
        </w:rPr>
        <w:t>New Cold War in the Arctic</w:t>
      </w:r>
    </w:p>
    <w:p w14:paraId="32BC90E5" w14:textId="77777777" w:rsidR="002B731D" w:rsidRPr="00DC235C" w:rsidRDefault="002B731D" w:rsidP="002B731D">
      <w:pPr>
        <w:rPr>
          <w:sz w:val="16"/>
        </w:rPr>
      </w:pPr>
      <w:r w:rsidRPr="00DC235C">
        <w:rPr>
          <w:rStyle w:val="StyleUnderline"/>
        </w:rPr>
        <w:t xml:space="preserve">The </w:t>
      </w:r>
      <w:r w:rsidRPr="00F712AB">
        <w:rPr>
          <w:rStyle w:val="StyleUnderline"/>
          <w:highlight w:val="cyan"/>
        </w:rPr>
        <w:t xml:space="preserve">Arctic Ocean was </w:t>
      </w:r>
      <w:r w:rsidRPr="00F712AB">
        <w:rPr>
          <w:rStyle w:val="Emphasis"/>
          <w:highlight w:val="cyan"/>
        </w:rPr>
        <w:t>highly militarized</w:t>
      </w:r>
      <w:r w:rsidRPr="00F712AB">
        <w:rPr>
          <w:rStyle w:val="StyleUnderline"/>
          <w:highlight w:val="cyan"/>
        </w:rPr>
        <w:t xml:space="preserve"> during the Cold War</w:t>
      </w:r>
      <w:r w:rsidRPr="00DC235C">
        <w:rPr>
          <w:sz w:val="16"/>
        </w:rPr>
        <w:t xml:space="preserve">. The Soviet Union, as well as the United States stationed nuclear deterrence on the Northern reaches of the Arctic. </w:t>
      </w:r>
      <w:r w:rsidRPr="00DC235C">
        <w:rPr>
          <w:rStyle w:val="StyleUnderline"/>
        </w:rPr>
        <w:t xml:space="preserve">The </w:t>
      </w:r>
      <w:r w:rsidRPr="00F712AB">
        <w:rPr>
          <w:rStyle w:val="Emphasis"/>
          <w:highlight w:val="cyan"/>
        </w:rPr>
        <w:t>strategic importance</w:t>
      </w:r>
      <w:r w:rsidRPr="00F712AB">
        <w:rPr>
          <w:rStyle w:val="StyleUnderline"/>
          <w:highlight w:val="cyan"/>
        </w:rPr>
        <w:t xml:space="preserve"> of the </w:t>
      </w:r>
      <w:r w:rsidRPr="00F712AB">
        <w:rPr>
          <w:rStyle w:val="Emphasis"/>
          <w:highlight w:val="cyan"/>
        </w:rPr>
        <w:t>Arctic Ocean</w:t>
      </w:r>
      <w:r w:rsidRPr="00F712AB">
        <w:rPr>
          <w:rStyle w:val="StyleUnderline"/>
          <w:highlight w:val="cyan"/>
        </w:rPr>
        <w:t xml:space="preserve"> </w:t>
      </w:r>
      <w:r w:rsidRPr="00DC235C">
        <w:rPr>
          <w:rStyle w:val="StyleUnderline"/>
        </w:rPr>
        <w:t xml:space="preserve">is </w:t>
      </w:r>
      <w:r w:rsidRPr="00F712AB">
        <w:rPr>
          <w:rStyle w:val="StyleUnderline"/>
          <w:highlight w:val="cyan"/>
        </w:rPr>
        <w:t>qualified b</w:t>
      </w:r>
      <w:r w:rsidRPr="00DC235C">
        <w:rPr>
          <w:rStyle w:val="StyleUnderline"/>
        </w:rPr>
        <w:t xml:space="preserve">y the </w:t>
      </w:r>
      <w:r w:rsidRPr="00F712AB">
        <w:rPr>
          <w:rStyle w:val="Emphasis"/>
          <w:highlight w:val="cyan"/>
        </w:rPr>
        <w:t>geographical proximity</w:t>
      </w:r>
      <w:r w:rsidRPr="00F712AB">
        <w:rPr>
          <w:rStyle w:val="StyleUnderline"/>
          <w:highlight w:val="cyan"/>
        </w:rPr>
        <w:t xml:space="preserve"> between </w:t>
      </w:r>
      <w:r w:rsidRPr="00DC235C">
        <w:rPr>
          <w:rStyle w:val="StyleUnderline"/>
        </w:rPr>
        <w:t xml:space="preserve">the </w:t>
      </w:r>
      <w:r w:rsidRPr="00F712AB">
        <w:rPr>
          <w:rStyle w:val="StyleUnderline"/>
          <w:highlight w:val="cyan"/>
        </w:rPr>
        <w:t xml:space="preserve">United States and </w:t>
      </w:r>
      <w:r w:rsidRPr="00DC235C">
        <w:rPr>
          <w:rStyle w:val="StyleUnderline"/>
        </w:rPr>
        <w:t>the USSR</w:t>
      </w:r>
      <w:r w:rsidRPr="00DC235C">
        <w:rPr>
          <w:sz w:val="16"/>
        </w:rPr>
        <w:t xml:space="preserve"> (now </w:t>
      </w:r>
      <w:r w:rsidRPr="00F712AB">
        <w:rPr>
          <w:rStyle w:val="StyleUnderline"/>
          <w:highlight w:val="cyan"/>
        </w:rPr>
        <w:t>Russia</w:t>
      </w:r>
      <w:r w:rsidRPr="00DC235C">
        <w:rPr>
          <w:sz w:val="16"/>
        </w:rPr>
        <w:t xml:space="preserve">) – ballistic missiles could easily strike the enemy by flying over the Arctic. </w:t>
      </w:r>
      <w:r w:rsidRPr="00DC235C">
        <w:rPr>
          <w:rStyle w:val="StyleUnderline"/>
        </w:rPr>
        <w:t xml:space="preserve">Further, the desolated and unreachable spreads of the </w:t>
      </w:r>
      <w:r w:rsidRPr="00F712AB">
        <w:rPr>
          <w:rStyle w:val="StyleUnderline"/>
          <w:highlight w:val="cyan"/>
        </w:rPr>
        <w:t xml:space="preserve">Arctic North assured </w:t>
      </w:r>
      <w:r w:rsidRPr="00F712AB">
        <w:rPr>
          <w:rStyle w:val="Emphasis"/>
          <w:highlight w:val="cyan"/>
        </w:rPr>
        <w:t>second-strike nuclear capabilities</w:t>
      </w:r>
      <w:r w:rsidRPr="00DC235C">
        <w:rPr>
          <w:rStyle w:val="StyleUnderline"/>
        </w:rPr>
        <w:t>.</w:t>
      </w:r>
      <w:r w:rsidRPr="00DC235C">
        <w:rPr>
          <w:sz w:val="16"/>
        </w:rPr>
        <w:t xml:space="preserve"> Some scholars argue that </w:t>
      </w:r>
      <w:r w:rsidRPr="00F712AB">
        <w:rPr>
          <w:rStyle w:val="Emphasis"/>
          <w:highlight w:val="cyan"/>
        </w:rPr>
        <w:t xml:space="preserve">Arctic exceptionalism </w:t>
      </w:r>
      <w:r w:rsidRPr="00796E25">
        <w:rPr>
          <w:rStyle w:val="Emphasis"/>
        </w:rPr>
        <w:t xml:space="preserve">is </w:t>
      </w:r>
      <w:r w:rsidRPr="00F712AB">
        <w:rPr>
          <w:rStyle w:val="Emphasis"/>
          <w:highlight w:val="cyan"/>
        </w:rPr>
        <w:t>coming to an end</w:t>
      </w:r>
      <w:r w:rsidRPr="00F712AB">
        <w:rPr>
          <w:rStyle w:val="StyleUnderline"/>
          <w:highlight w:val="cyan"/>
        </w:rPr>
        <w:t xml:space="preserve"> </w:t>
      </w:r>
      <w:r w:rsidRPr="00DC235C">
        <w:rPr>
          <w:rStyle w:val="StyleUnderline"/>
        </w:rPr>
        <w:t xml:space="preserve">and the security environment of the Arctic is entering into </w:t>
      </w:r>
      <w:r w:rsidRPr="00576DF7">
        <w:rPr>
          <w:rStyle w:val="Emphasis"/>
        </w:rPr>
        <w:t>a new Cold War</w:t>
      </w:r>
      <w:r w:rsidRPr="00DC235C">
        <w:rPr>
          <w:sz w:val="16"/>
        </w:rPr>
        <w:t>.13) Others believe that security and nuclear commitments in the region were never withdrawn and thus the old one never ended.14)</w:t>
      </w:r>
    </w:p>
    <w:p w14:paraId="070F6B86" w14:textId="77777777" w:rsidR="002B731D" w:rsidRPr="00796E25" w:rsidRDefault="002B731D" w:rsidP="002B731D">
      <w:pPr>
        <w:rPr>
          <w:sz w:val="16"/>
        </w:rPr>
      </w:pPr>
      <w:r w:rsidRPr="00DC235C">
        <w:rPr>
          <w:sz w:val="16"/>
        </w:rPr>
        <w:t xml:space="preserve">If we don’t take into account the dwindling figures of its economy, Russia is a power that has always punched above its weight. The United States and China might be structural competitors for global hegemony, but </w:t>
      </w:r>
      <w:r w:rsidRPr="00DC235C">
        <w:rPr>
          <w:rStyle w:val="StyleUnderline"/>
        </w:rPr>
        <w:t xml:space="preserve">when it comes to the Arctic region, Russia is the undisputable military and economic superpower. Russians have militarized the Arctic at an expeditious pace. </w:t>
      </w:r>
      <w:r w:rsidRPr="00DC235C">
        <w:rPr>
          <w:sz w:val="16"/>
        </w:rPr>
        <w:t xml:space="preserve">The </w:t>
      </w:r>
      <w:r w:rsidRPr="00DC235C">
        <w:rPr>
          <w:rStyle w:val="StyleUnderline"/>
        </w:rPr>
        <w:t xml:space="preserve">current Russian military buildup </w:t>
      </w:r>
      <w:r w:rsidRPr="00DC235C">
        <w:rPr>
          <w:sz w:val="16"/>
        </w:rPr>
        <w:t xml:space="preserve">in the Arctic is highly defensive, but its </w:t>
      </w:r>
      <w:r w:rsidRPr="00DC235C">
        <w:rPr>
          <w:rStyle w:val="StyleUnderline"/>
        </w:rPr>
        <w:t>inherent offensive capabilities cannot be denied.</w:t>
      </w:r>
      <w:r w:rsidRPr="00DC235C">
        <w:rPr>
          <w:sz w:val="16"/>
        </w:rPr>
        <w:t xml:space="preserve"> In 2014, Russia opened a new Unified Strategic Command, called “OSK Sever,” to strengthen the security of its vast Arctic borders and secure its Arctic interests. The Kola Peninsula remains the crux of Russian military establishment in the western Arctic, for securing its strategic interests and for power projection capabilities in the Atlantic Ocean and beyond. Russia claims to have built 475 new military sites, including bases north of the Arctic Circle, as well as 16 new deep-water ports. It secures this presence through sophisticated new air defense systems and anti-ship missiles.</w:t>
      </w:r>
    </w:p>
    <w:p w14:paraId="759CAE58" w14:textId="77777777" w:rsidR="002B731D" w:rsidRPr="0083119A" w:rsidRDefault="002B731D" w:rsidP="002B731D"/>
    <w:p w14:paraId="16D96ECA" w14:textId="77777777" w:rsidR="002B731D" w:rsidRPr="00633FCE" w:rsidRDefault="002B731D" w:rsidP="00633FCE">
      <w:pPr>
        <w:pStyle w:val="Heading4"/>
      </w:pPr>
      <w:r w:rsidRPr="00633FCE">
        <w:t>The US is lagging behind in icebreakers, which poses risks to our national security and Arctic presence.</w:t>
      </w:r>
    </w:p>
    <w:p w14:paraId="2E7C08C9" w14:textId="77777777" w:rsidR="002B731D" w:rsidRPr="00E22C60" w:rsidRDefault="002B731D" w:rsidP="002B731D">
      <w:r>
        <w:rPr>
          <w:rStyle w:val="Style13ptBold"/>
        </w:rPr>
        <w:t xml:space="preserve">Rascoe 24 </w:t>
      </w:r>
      <w:r w:rsidRPr="00E22C60">
        <w:t xml:space="preserve">[Ayesha Rascoe, </w:t>
      </w:r>
      <w:r>
        <w:t xml:space="preserve">Host of Weekend Edition Sunday, interviewing Peter Rybski, retired U.S. Naval Officer, </w:t>
      </w:r>
      <w:r w:rsidRPr="00E22C60">
        <w:t>"The U.S. is falling behind in the competition for 'control' of the Arctic," NPR, 11-23-2024, https://www.npr.org/2024/11/24/nx-s1-5198510/the-u-s-is-falling-behind-in-the-competition-for-control-of-the-arctic</w:t>
      </w:r>
      <w:r>
        <w:t xml:space="preserve">] </w:t>
      </w:r>
      <w:proofErr w:type="spellStart"/>
      <w:r>
        <w:t>erin</w:t>
      </w:r>
      <w:proofErr w:type="spellEnd"/>
    </w:p>
    <w:p w14:paraId="6769D2D8" w14:textId="77777777" w:rsidR="002B731D" w:rsidRPr="00B83429" w:rsidRDefault="002B731D" w:rsidP="002B731D">
      <w:pPr>
        <w:rPr>
          <w:sz w:val="16"/>
        </w:rPr>
      </w:pPr>
      <w:r w:rsidRPr="00B83429">
        <w:rPr>
          <w:sz w:val="16"/>
        </w:rPr>
        <w:t>NPR's Ayesha Rascoe asks retired U.S. naval officer Peter Rybski why the Coast Guard has fallen behind on producing icebreakers and what that means for U.S. influence in the Arctic.</w:t>
      </w:r>
    </w:p>
    <w:p w14:paraId="61CAA1C7" w14:textId="77777777" w:rsidR="002B731D" w:rsidRPr="00B83429" w:rsidRDefault="002B731D" w:rsidP="002B731D">
      <w:pPr>
        <w:rPr>
          <w:sz w:val="16"/>
        </w:rPr>
      </w:pPr>
      <w:r w:rsidRPr="00B83429">
        <w:rPr>
          <w:sz w:val="16"/>
        </w:rPr>
        <w:t>AYESHA RASCOE, HOST:</w:t>
      </w:r>
    </w:p>
    <w:p w14:paraId="35AD2C0E" w14:textId="77777777" w:rsidR="002B731D" w:rsidRPr="00B83429" w:rsidRDefault="002B731D" w:rsidP="002B731D">
      <w:pPr>
        <w:rPr>
          <w:sz w:val="16"/>
        </w:rPr>
      </w:pPr>
      <w:r w:rsidRPr="00F712AB">
        <w:rPr>
          <w:rStyle w:val="StyleUnderline"/>
          <w:highlight w:val="cyan"/>
        </w:rPr>
        <w:t>Competition for control of the Arctic is heating up</w:t>
      </w:r>
      <w:r w:rsidRPr="001B43FD">
        <w:rPr>
          <w:rStyle w:val="StyleUnderline"/>
        </w:rPr>
        <w:t>. Russia and China recently carried out a joint patrol of the region</w:t>
      </w:r>
      <w:r w:rsidRPr="00B83429">
        <w:rPr>
          <w:sz w:val="16"/>
        </w:rPr>
        <w:t xml:space="preserve"> - a first, according to the U.S. Coast Guard. And </w:t>
      </w:r>
      <w:r w:rsidRPr="00F712AB">
        <w:rPr>
          <w:rStyle w:val="StyleUnderline"/>
          <w:highlight w:val="cyan"/>
        </w:rPr>
        <w:t>the U.S</w:t>
      </w:r>
      <w:r w:rsidRPr="001B43FD">
        <w:rPr>
          <w:rStyle w:val="StyleUnderline"/>
        </w:rPr>
        <w:t xml:space="preserve">. might increasingly be </w:t>
      </w:r>
      <w:r w:rsidRPr="00F712AB">
        <w:rPr>
          <w:rStyle w:val="StyleUnderline"/>
          <w:highlight w:val="cyan"/>
        </w:rPr>
        <w:t>at a disadvantage because of a shortage of</w:t>
      </w:r>
      <w:r w:rsidRPr="001B43FD">
        <w:rPr>
          <w:rStyle w:val="StyleUnderline"/>
        </w:rPr>
        <w:t xml:space="preserve"> </w:t>
      </w:r>
      <w:r w:rsidRPr="003347AF">
        <w:rPr>
          <w:sz w:val="16"/>
        </w:rPr>
        <w:t>ships needed to navigate the Arctic</w:t>
      </w:r>
      <w:r w:rsidRPr="001B43FD">
        <w:rPr>
          <w:rStyle w:val="StyleUnderline"/>
        </w:rPr>
        <w:t xml:space="preserve">, </w:t>
      </w:r>
      <w:r w:rsidRPr="00F712AB">
        <w:rPr>
          <w:rStyle w:val="StyleUnderline"/>
          <w:highlight w:val="cyan"/>
        </w:rPr>
        <w:t>icebreakers</w:t>
      </w:r>
      <w:r w:rsidRPr="001B43FD">
        <w:rPr>
          <w:rStyle w:val="StyleUnderline"/>
        </w:rPr>
        <w:t xml:space="preserve">. </w:t>
      </w:r>
      <w:r w:rsidRPr="00B83429">
        <w:rPr>
          <w:sz w:val="16"/>
        </w:rPr>
        <w:t xml:space="preserve">Peter Rybski is a retired U.S. naval commander now living in Finland. He writes a </w:t>
      </w:r>
      <w:proofErr w:type="spellStart"/>
      <w:r w:rsidRPr="00B83429">
        <w:rPr>
          <w:sz w:val="16"/>
        </w:rPr>
        <w:t>substack</w:t>
      </w:r>
      <w:proofErr w:type="spellEnd"/>
      <w:r w:rsidRPr="00B83429">
        <w:rPr>
          <w:sz w:val="16"/>
        </w:rPr>
        <w:t xml:space="preserve"> called "Sixty Degrees North," focusing on national security and maritime issues. Welcome to the program.</w:t>
      </w:r>
    </w:p>
    <w:p w14:paraId="4F7FE9FB" w14:textId="77777777" w:rsidR="002B731D" w:rsidRPr="00B83429" w:rsidRDefault="002B731D" w:rsidP="002B731D">
      <w:pPr>
        <w:rPr>
          <w:sz w:val="16"/>
        </w:rPr>
      </w:pPr>
      <w:r w:rsidRPr="00B83429">
        <w:rPr>
          <w:sz w:val="16"/>
        </w:rPr>
        <w:t>PETER RYBSKI: Thanks. It's great to be here, Ay</w:t>
      </w:r>
      <w:r w:rsidRPr="00521DC6">
        <w:rPr>
          <w:sz w:val="16"/>
        </w:rPr>
        <w:t>esha.</w:t>
      </w:r>
    </w:p>
    <w:p w14:paraId="7940144D" w14:textId="77777777" w:rsidR="002B731D" w:rsidRPr="00B83429" w:rsidRDefault="002B731D" w:rsidP="002B731D">
      <w:pPr>
        <w:rPr>
          <w:sz w:val="16"/>
        </w:rPr>
      </w:pPr>
      <w:r w:rsidRPr="00521DC6">
        <w:rPr>
          <w:sz w:val="16"/>
        </w:rPr>
        <w:t>RASCOE: Why are countries competing for influence in the Arctic and why</w:t>
      </w:r>
      <w:r w:rsidRPr="00B83429">
        <w:rPr>
          <w:sz w:val="16"/>
        </w:rPr>
        <w:t xml:space="preserve"> are icebreakers so key to that effort?</w:t>
      </w:r>
    </w:p>
    <w:p w14:paraId="2A57D12C" w14:textId="77777777" w:rsidR="002B731D" w:rsidRPr="00B83429" w:rsidRDefault="002B731D" w:rsidP="002B731D">
      <w:pPr>
        <w:rPr>
          <w:sz w:val="16"/>
        </w:rPr>
      </w:pPr>
      <w:r w:rsidRPr="00B83429">
        <w:rPr>
          <w:sz w:val="16"/>
        </w:rPr>
        <w:t xml:space="preserve">RYBSKI: Well, Ayesha, so </w:t>
      </w:r>
      <w:r w:rsidRPr="001B43FD">
        <w:rPr>
          <w:rStyle w:val="StyleUnderline"/>
        </w:rPr>
        <w:t>over the past two decades</w:t>
      </w:r>
      <w:r w:rsidRPr="00B83429">
        <w:rPr>
          <w:sz w:val="16"/>
        </w:rPr>
        <w:t xml:space="preserve"> or so, with the receding of the sea ice, particularly in the summer, </w:t>
      </w:r>
      <w:r w:rsidRPr="00F712AB">
        <w:rPr>
          <w:rStyle w:val="StyleUnderline"/>
          <w:highlight w:val="cyan"/>
        </w:rPr>
        <w:t>you've had an increase in maritime traffic</w:t>
      </w:r>
      <w:r w:rsidRPr="001B43FD">
        <w:rPr>
          <w:rStyle w:val="StyleUnderline"/>
        </w:rPr>
        <w:t xml:space="preserve"> because the waters are open </w:t>
      </w:r>
      <w:r w:rsidRPr="00B83429">
        <w:rPr>
          <w:sz w:val="16"/>
        </w:rPr>
        <w:t>and they're open for longer. And with that, you have areas of the Arctic that are more open for oil, gas and mineral exploration and fishing, whereas, maybe 20 years ago, you didn't have so much maritime traffic off the coast of Alaska going through the Bering Strait and around the U.S. These days, traffic is markedly increased, and Russia's working hard exploring and bringing natural gas to market through the Northern Sea route and through the Arctic to the Far East.</w:t>
      </w:r>
    </w:p>
    <w:p w14:paraId="060060ED" w14:textId="77777777" w:rsidR="002B731D" w:rsidRPr="00B83429" w:rsidRDefault="002B731D" w:rsidP="002B731D">
      <w:pPr>
        <w:rPr>
          <w:sz w:val="16"/>
        </w:rPr>
      </w:pPr>
      <w:r w:rsidRPr="00B83429">
        <w:rPr>
          <w:sz w:val="16"/>
        </w:rPr>
        <w:t>RASCOE: Why are icebreakers, then, important? Is it because, even though the ice is receding, the waters are still pretty kind of treacherous or difficult to traverse?</w:t>
      </w:r>
    </w:p>
    <w:p w14:paraId="579312B4" w14:textId="77777777" w:rsidR="002B731D" w:rsidRPr="001B43FD" w:rsidRDefault="002B731D" w:rsidP="002B731D">
      <w:pPr>
        <w:rPr>
          <w:rStyle w:val="StyleUnderline"/>
        </w:rPr>
      </w:pPr>
      <w:r w:rsidRPr="00B83429">
        <w:rPr>
          <w:sz w:val="16"/>
        </w:rPr>
        <w:t xml:space="preserve">RYBSKI: Yes, that's exactly it. </w:t>
      </w:r>
      <w:r w:rsidRPr="001B43FD">
        <w:rPr>
          <w:rStyle w:val="StyleUnderline"/>
        </w:rPr>
        <w:t>Just because there's more open ice doesn't mean you don't have to break the ice through some of the areas</w:t>
      </w:r>
      <w:r w:rsidRPr="00B83429">
        <w:rPr>
          <w:sz w:val="16"/>
        </w:rPr>
        <w:t xml:space="preserve"> or, you know, keep the ice out of the way. Sort of paradoxically, I mean, the more open ice you have, the more ships you have. And then to keep those vessels safe and to get them through some of the stickier parts, </w:t>
      </w:r>
      <w:r w:rsidRPr="00F712AB">
        <w:rPr>
          <w:rStyle w:val="Emphasis"/>
          <w:highlight w:val="cyan"/>
        </w:rPr>
        <w:t>you need more icebreakers</w:t>
      </w:r>
      <w:r w:rsidRPr="001B43FD">
        <w:rPr>
          <w:rStyle w:val="StyleUnderline"/>
        </w:rPr>
        <w:t xml:space="preserve"> or ice-capable vessels to do it.</w:t>
      </w:r>
    </w:p>
    <w:p w14:paraId="40415C7B" w14:textId="77777777" w:rsidR="002B731D" w:rsidRPr="00B83429" w:rsidRDefault="002B731D" w:rsidP="002B731D">
      <w:pPr>
        <w:rPr>
          <w:sz w:val="16"/>
        </w:rPr>
      </w:pPr>
      <w:r w:rsidRPr="00B83429">
        <w:rPr>
          <w:sz w:val="16"/>
        </w:rPr>
        <w:t>RASCOE: Well, let me ask you about that because the subject of icebreakers came up at a recent congressional hearing, and I gather that the U.S. Coast Guard has just two in operation. Why does the U.S. Coast Guard only have two, and how does that compare with Russia and China?</w:t>
      </w:r>
    </w:p>
    <w:p w14:paraId="2685B367" w14:textId="77777777" w:rsidR="002B731D" w:rsidRPr="00B83429" w:rsidRDefault="002B731D" w:rsidP="002B731D">
      <w:pPr>
        <w:rPr>
          <w:sz w:val="16"/>
        </w:rPr>
      </w:pPr>
      <w:r w:rsidRPr="00B83429">
        <w:rPr>
          <w:sz w:val="16"/>
        </w:rPr>
        <w:t xml:space="preserve">RYBSKI: That's right. At the moment, </w:t>
      </w:r>
      <w:r w:rsidRPr="001B43FD">
        <w:rPr>
          <w:rStyle w:val="StyleUnderline"/>
        </w:rPr>
        <w:t xml:space="preserve">the </w:t>
      </w:r>
      <w:r w:rsidRPr="00F712AB">
        <w:rPr>
          <w:rStyle w:val="StyleUnderline"/>
          <w:highlight w:val="cyan"/>
        </w:rPr>
        <w:t>U.S. C</w:t>
      </w:r>
      <w:r w:rsidRPr="001B43FD">
        <w:rPr>
          <w:rStyle w:val="StyleUnderline"/>
        </w:rPr>
        <w:t xml:space="preserve">oast </w:t>
      </w:r>
      <w:r w:rsidRPr="00F712AB">
        <w:rPr>
          <w:rStyle w:val="StyleUnderline"/>
          <w:highlight w:val="cyan"/>
        </w:rPr>
        <w:t>G</w:t>
      </w:r>
      <w:r w:rsidRPr="001B43FD">
        <w:rPr>
          <w:rStyle w:val="StyleUnderline"/>
        </w:rPr>
        <w:t>uard has two polar-capable icebreakers.</w:t>
      </w:r>
      <w:r w:rsidRPr="00B83429">
        <w:rPr>
          <w:sz w:val="16"/>
        </w:rPr>
        <w:t xml:space="preserve"> And really, for quite a long time, up until this traffic really took off, most of what the U.S. Coast Guard was doing with their icebreakers was supporting scientific research missions. And for that, two vessels </w:t>
      </w:r>
      <w:proofErr w:type="gramStart"/>
      <w:r w:rsidRPr="00B83429">
        <w:rPr>
          <w:sz w:val="16"/>
        </w:rPr>
        <w:t>was</w:t>
      </w:r>
      <w:proofErr w:type="gramEnd"/>
      <w:r w:rsidRPr="00B83429">
        <w:rPr>
          <w:sz w:val="16"/>
        </w:rPr>
        <w:t xml:space="preserve"> largely sufficient. </w:t>
      </w:r>
      <w:r w:rsidRPr="00F659C5">
        <w:rPr>
          <w:rStyle w:val="StyleUnderline"/>
        </w:rPr>
        <w:t xml:space="preserve">But they </w:t>
      </w:r>
      <w:r w:rsidRPr="00F712AB">
        <w:rPr>
          <w:rStyle w:val="StyleUnderline"/>
          <w:highlight w:val="cyan"/>
        </w:rPr>
        <w:t>realized</w:t>
      </w:r>
      <w:r w:rsidRPr="00B83429">
        <w:rPr>
          <w:sz w:val="16"/>
        </w:rPr>
        <w:t xml:space="preserve"> that in order to patrol all this area and to ensure that the Navy - should it need to - have access to the Arctic or the Antarctic waters when they're ice-covered, </w:t>
      </w:r>
      <w:r w:rsidRPr="00F712AB">
        <w:rPr>
          <w:rStyle w:val="StyleUnderline"/>
          <w:highlight w:val="cyan"/>
        </w:rPr>
        <w:t>they would need</w:t>
      </w:r>
      <w:r w:rsidRPr="00F659C5">
        <w:rPr>
          <w:rStyle w:val="StyleUnderline"/>
        </w:rPr>
        <w:t xml:space="preserve"> to have </w:t>
      </w:r>
      <w:r w:rsidRPr="00F712AB">
        <w:rPr>
          <w:rStyle w:val="Emphasis"/>
          <w:highlight w:val="cyan"/>
        </w:rPr>
        <w:t>eight or nine</w:t>
      </w:r>
      <w:r w:rsidRPr="00F659C5">
        <w:rPr>
          <w:rStyle w:val="StyleUnderline"/>
        </w:rPr>
        <w:t xml:space="preserve"> vessels.</w:t>
      </w:r>
      <w:r w:rsidRPr="00B83429">
        <w:rPr>
          <w:sz w:val="16"/>
        </w:rPr>
        <w:t xml:space="preserve"> </w:t>
      </w:r>
      <w:proofErr w:type="gramStart"/>
      <w:r w:rsidRPr="00B83429">
        <w:rPr>
          <w:sz w:val="16"/>
        </w:rPr>
        <w:t>So</w:t>
      </w:r>
      <w:proofErr w:type="gramEnd"/>
      <w:r w:rsidRPr="00B83429">
        <w:rPr>
          <w:sz w:val="16"/>
        </w:rPr>
        <w:t xml:space="preserve"> they started a program to do so, but it's not going so well. People often like to compare the numbers because it's quite stark. I mean, </w:t>
      </w:r>
      <w:r w:rsidRPr="00F712AB">
        <w:rPr>
          <w:rStyle w:val="StyleUnderline"/>
          <w:highlight w:val="cyan"/>
        </w:rPr>
        <w:t>Russia has</w:t>
      </w:r>
      <w:r w:rsidRPr="00F659C5">
        <w:rPr>
          <w:rStyle w:val="StyleUnderline"/>
        </w:rPr>
        <w:t xml:space="preserve"> -</w:t>
      </w:r>
      <w:r w:rsidRPr="00B83429">
        <w:rPr>
          <w:sz w:val="16"/>
        </w:rPr>
        <w:t xml:space="preserve"> depending on who you talk to and how you - where you draw the line on what is an icebreaker - you know, </w:t>
      </w:r>
      <w:r w:rsidRPr="00F712AB">
        <w:rPr>
          <w:rStyle w:val="StyleUnderline"/>
          <w:highlight w:val="cyan"/>
        </w:rPr>
        <w:t>40 to 55</w:t>
      </w:r>
      <w:r w:rsidRPr="00F659C5">
        <w:rPr>
          <w:rStyle w:val="StyleUnderline"/>
        </w:rPr>
        <w:t xml:space="preserve"> ice-capable vessels that are operating.</w:t>
      </w:r>
      <w:r w:rsidRPr="00B83429">
        <w:rPr>
          <w:sz w:val="16"/>
        </w:rPr>
        <w:t xml:space="preserve"> But realistically, they have a need to. I mean, they use a northern sea route to move goods between their own ports. </w:t>
      </w:r>
      <w:proofErr w:type="gramStart"/>
      <w:r w:rsidRPr="00B83429">
        <w:rPr>
          <w:sz w:val="16"/>
        </w:rPr>
        <w:t>So</w:t>
      </w:r>
      <w:proofErr w:type="gramEnd"/>
      <w:r w:rsidRPr="00B83429">
        <w:rPr>
          <w:sz w:val="16"/>
        </w:rPr>
        <w:t xml:space="preserve"> I don't think the numbers themselves tell the whole story. Rather, it's can we do what we need to do and ensure that the Navy has access should it need it?</w:t>
      </w:r>
    </w:p>
    <w:p w14:paraId="72402C4A" w14:textId="77777777" w:rsidR="002B731D" w:rsidRPr="00B83429" w:rsidRDefault="002B731D" w:rsidP="002B731D">
      <w:pPr>
        <w:rPr>
          <w:sz w:val="16"/>
        </w:rPr>
      </w:pPr>
      <w:r w:rsidRPr="00B83429">
        <w:rPr>
          <w:sz w:val="16"/>
        </w:rPr>
        <w:t xml:space="preserve">RASCOE: </w:t>
      </w:r>
      <w:proofErr w:type="gramStart"/>
      <w:r w:rsidRPr="00B83429">
        <w:rPr>
          <w:sz w:val="16"/>
        </w:rPr>
        <w:t>So</w:t>
      </w:r>
      <w:proofErr w:type="gramEnd"/>
      <w:r w:rsidRPr="00B83429">
        <w:rPr>
          <w:sz w:val="16"/>
        </w:rPr>
        <w:t xml:space="preserve"> this summer, the U.S. did sign an agreement with Canada and Finland to increase collaboration on building icebreakers. How significant might that be, especially in terms of increasing the fleet of icebreakers?</w:t>
      </w:r>
    </w:p>
    <w:p w14:paraId="22F003BA" w14:textId="77777777" w:rsidR="002B731D" w:rsidRPr="00B83429" w:rsidRDefault="002B731D" w:rsidP="002B731D">
      <w:pPr>
        <w:rPr>
          <w:sz w:val="16"/>
        </w:rPr>
      </w:pPr>
      <w:r w:rsidRPr="00B83429">
        <w:rPr>
          <w:sz w:val="16"/>
        </w:rPr>
        <w:t>RYBSKI: I think it could be significant, but at this stage, it's too early to tell. I know that the Finns think that they have the expertise and the ability to help us acquire vessels. But right now, the indications that I've seen is that the U.S. Coast Guard wants to build all of its icebreakers in the United States.</w:t>
      </w:r>
    </w:p>
    <w:p w14:paraId="6CCBBF2C" w14:textId="77777777" w:rsidR="002B731D" w:rsidRPr="00B83429" w:rsidRDefault="002B731D" w:rsidP="002B731D">
      <w:pPr>
        <w:rPr>
          <w:sz w:val="16"/>
        </w:rPr>
      </w:pPr>
      <w:r w:rsidRPr="00B83429">
        <w:rPr>
          <w:sz w:val="16"/>
        </w:rPr>
        <w:t>RASCOE: I guess, why is the U.S. industry struggling to do this?</w:t>
      </w:r>
    </w:p>
    <w:p w14:paraId="5F71FB8F" w14:textId="77777777" w:rsidR="002B731D" w:rsidRPr="00B83429" w:rsidRDefault="002B731D" w:rsidP="002B731D">
      <w:pPr>
        <w:rPr>
          <w:sz w:val="16"/>
        </w:rPr>
      </w:pPr>
      <w:r w:rsidRPr="00B83429">
        <w:rPr>
          <w:sz w:val="16"/>
        </w:rPr>
        <w:t xml:space="preserve">RYBSKI: I think there are two reasons. First is that </w:t>
      </w:r>
      <w:r w:rsidRPr="00B83429">
        <w:rPr>
          <w:rStyle w:val="StyleUnderline"/>
        </w:rPr>
        <w:t xml:space="preserve">we haven't built an icebreaker in the U.S. - a heavy icebreaker - since the 1970s. </w:t>
      </w:r>
      <w:r w:rsidRPr="00B83429">
        <w:rPr>
          <w:sz w:val="16"/>
        </w:rPr>
        <w:t xml:space="preserve">And </w:t>
      </w:r>
      <w:r w:rsidRPr="00B83429">
        <w:rPr>
          <w:rStyle w:val="StyleUnderline"/>
        </w:rPr>
        <w:t>they require a lot of special metals</w:t>
      </w:r>
      <w:r w:rsidRPr="00B83429">
        <w:rPr>
          <w:sz w:val="16"/>
        </w:rPr>
        <w:t xml:space="preserve"> because the hull has to be pretty strong, which requires some welding techniques that our shipyards are struggling with trying to learn. And basically, we just haven't done it in a while.</w:t>
      </w:r>
    </w:p>
    <w:p w14:paraId="32CC9177" w14:textId="77777777" w:rsidR="002B731D" w:rsidRPr="00B83429" w:rsidRDefault="002B731D" w:rsidP="002B731D">
      <w:pPr>
        <w:rPr>
          <w:sz w:val="16"/>
        </w:rPr>
      </w:pPr>
      <w:r w:rsidRPr="00B83429">
        <w:rPr>
          <w:sz w:val="16"/>
        </w:rPr>
        <w:t xml:space="preserve">The second part is that the technology has changed. In the 1970s, icebreakers - like, their ability to break ice was determined by two things. There's the shape of their hull and how powerful their engines were. But now modern icebreakers using something called azimuth propulsion - they're just little pods that spin around. They can break ice in a different manner that requires less engine power. And </w:t>
      </w:r>
      <w:proofErr w:type="gramStart"/>
      <w:r w:rsidRPr="00B83429">
        <w:rPr>
          <w:sz w:val="16"/>
        </w:rPr>
        <w:t>so</w:t>
      </w:r>
      <w:proofErr w:type="gramEnd"/>
      <w:r w:rsidRPr="00B83429">
        <w:rPr>
          <w:sz w:val="16"/>
        </w:rPr>
        <w:t xml:space="preserve"> we're trying to build a modern icebreaker as well, something that hasn't been done in the United States.</w:t>
      </w:r>
    </w:p>
    <w:p w14:paraId="6CF54703" w14:textId="77777777" w:rsidR="002B731D" w:rsidRPr="00B83429" w:rsidRDefault="002B731D" w:rsidP="002B731D">
      <w:pPr>
        <w:rPr>
          <w:sz w:val="16"/>
        </w:rPr>
      </w:pPr>
      <w:r w:rsidRPr="00B83429">
        <w:rPr>
          <w:sz w:val="16"/>
        </w:rPr>
        <w:t>RASCOE: What might be the consequences if the U.S. doesn't increase its presence in the Arctic?</w:t>
      </w:r>
    </w:p>
    <w:p w14:paraId="18B2348E" w14:textId="77777777" w:rsidR="002B731D" w:rsidRPr="00B83429" w:rsidRDefault="002B731D" w:rsidP="002B731D">
      <w:pPr>
        <w:rPr>
          <w:rStyle w:val="StyleUnderline"/>
        </w:rPr>
      </w:pPr>
      <w:r w:rsidRPr="00B83429">
        <w:rPr>
          <w:sz w:val="16"/>
        </w:rPr>
        <w:t xml:space="preserve">RYBSKI: Well, at the rate we're headed, </w:t>
      </w:r>
      <w:r w:rsidRPr="00B83429">
        <w:rPr>
          <w:rStyle w:val="StyleUnderline"/>
        </w:rPr>
        <w:t>one of our icebreakers is</w:t>
      </w:r>
      <w:r w:rsidRPr="00B83429">
        <w:rPr>
          <w:sz w:val="16"/>
        </w:rPr>
        <w:t xml:space="preserve">, I mentioned, is </w:t>
      </w:r>
      <w:r w:rsidRPr="00B83429">
        <w:rPr>
          <w:rStyle w:val="StyleUnderline"/>
        </w:rPr>
        <w:t>over 50 years old, and it spends half of its time in drydock being repaired</w:t>
      </w:r>
      <w:r w:rsidRPr="00B83429">
        <w:rPr>
          <w:sz w:val="16"/>
        </w:rPr>
        <w:t xml:space="preserve"> so it can support the mission. </w:t>
      </w:r>
      <w:proofErr w:type="gramStart"/>
      <w:r w:rsidRPr="00B83429">
        <w:rPr>
          <w:sz w:val="16"/>
        </w:rPr>
        <w:t>So</w:t>
      </w:r>
      <w:proofErr w:type="gramEnd"/>
      <w:r w:rsidRPr="00B83429">
        <w:rPr>
          <w:sz w:val="16"/>
        </w:rPr>
        <w:t xml:space="preserve"> </w:t>
      </w:r>
      <w:r w:rsidRPr="00F712AB">
        <w:rPr>
          <w:rStyle w:val="StyleUnderline"/>
          <w:highlight w:val="cyan"/>
        </w:rPr>
        <w:t>if we have a casualty</w:t>
      </w:r>
      <w:r w:rsidRPr="00B83429">
        <w:rPr>
          <w:rStyle w:val="StyleUnderline"/>
        </w:rPr>
        <w:t xml:space="preserve"> or a mechanical problem, </w:t>
      </w:r>
      <w:r w:rsidRPr="00F712AB">
        <w:rPr>
          <w:rStyle w:val="StyleUnderline"/>
          <w:highlight w:val="cyan"/>
        </w:rPr>
        <w:t xml:space="preserve">we'll have </w:t>
      </w:r>
      <w:r w:rsidRPr="00F712AB">
        <w:rPr>
          <w:rStyle w:val="Emphasis"/>
          <w:highlight w:val="cyan"/>
        </w:rPr>
        <w:t>no presence</w:t>
      </w:r>
      <w:r w:rsidRPr="00F712AB">
        <w:rPr>
          <w:rStyle w:val="StyleUnderline"/>
          <w:highlight w:val="cyan"/>
        </w:rPr>
        <w:t xml:space="preserve"> in the Arctic</w:t>
      </w:r>
      <w:r w:rsidRPr="00B83429">
        <w:rPr>
          <w:rStyle w:val="StyleUnderline"/>
        </w:rPr>
        <w:t>,</w:t>
      </w:r>
      <w:r w:rsidRPr="00B83429">
        <w:rPr>
          <w:sz w:val="16"/>
        </w:rPr>
        <w:t xml:space="preserve"> which, from a national security standpoint, means that </w:t>
      </w:r>
      <w:r w:rsidRPr="00B83429">
        <w:rPr>
          <w:rStyle w:val="StyleUnderline"/>
        </w:rPr>
        <w:t xml:space="preserve">we can't be present </w:t>
      </w:r>
      <w:r w:rsidRPr="00F712AB">
        <w:rPr>
          <w:rStyle w:val="StyleUnderline"/>
          <w:highlight w:val="cyan"/>
        </w:rPr>
        <w:t>to keep an eye on</w:t>
      </w:r>
      <w:r w:rsidRPr="00B83429">
        <w:rPr>
          <w:rStyle w:val="StyleUnderline"/>
        </w:rPr>
        <w:t xml:space="preserve"> what </w:t>
      </w:r>
      <w:r w:rsidRPr="00F712AB">
        <w:rPr>
          <w:rStyle w:val="StyleUnderline"/>
          <w:highlight w:val="cyan"/>
        </w:rPr>
        <w:t>Russia or China</w:t>
      </w:r>
      <w:r w:rsidRPr="00B83429">
        <w:rPr>
          <w:sz w:val="16"/>
        </w:rPr>
        <w:t xml:space="preserve"> may be doing up there. And </w:t>
      </w:r>
      <w:r w:rsidRPr="00F712AB">
        <w:rPr>
          <w:rStyle w:val="StyleUnderline"/>
          <w:highlight w:val="cyan"/>
        </w:rPr>
        <w:t>if we can't see</w:t>
      </w:r>
      <w:r w:rsidRPr="00B83429">
        <w:rPr>
          <w:rStyle w:val="StyleUnderline"/>
        </w:rPr>
        <w:t xml:space="preserve"> it </w:t>
      </w:r>
      <w:r w:rsidRPr="00F712AB">
        <w:rPr>
          <w:rStyle w:val="StyleUnderline"/>
          <w:highlight w:val="cyan"/>
        </w:rPr>
        <w:t>and</w:t>
      </w:r>
      <w:r w:rsidRPr="00B83429">
        <w:rPr>
          <w:rStyle w:val="StyleUnderline"/>
        </w:rPr>
        <w:t xml:space="preserve"> we can't </w:t>
      </w:r>
      <w:r w:rsidRPr="00F712AB">
        <w:rPr>
          <w:rStyle w:val="StyleUnderline"/>
          <w:highlight w:val="cyan"/>
        </w:rPr>
        <w:t>patrol</w:t>
      </w:r>
      <w:r w:rsidRPr="00B83429">
        <w:rPr>
          <w:rStyle w:val="StyleUnderline"/>
        </w:rPr>
        <w:t xml:space="preserve"> it, </w:t>
      </w:r>
      <w:r w:rsidRPr="00F712AB">
        <w:rPr>
          <w:rStyle w:val="StyleUnderline"/>
          <w:highlight w:val="cyan"/>
        </w:rPr>
        <w:t xml:space="preserve">then we </w:t>
      </w:r>
      <w:r w:rsidRPr="00F712AB">
        <w:rPr>
          <w:rStyle w:val="Emphasis"/>
          <w:highlight w:val="cyan"/>
        </w:rPr>
        <w:t>can't control our</w:t>
      </w:r>
      <w:r w:rsidRPr="00521DC6">
        <w:rPr>
          <w:rStyle w:val="Emphasis"/>
        </w:rPr>
        <w:t xml:space="preserve"> own </w:t>
      </w:r>
      <w:r w:rsidRPr="00F712AB">
        <w:rPr>
          <w:rStyle w:val="Emphasis"/>
          <w:highlight w:val="cyan"/>
        </w:rPr>
        <w:t>waters</w:t>
      </w:r>
      <w:r w:rsidRPr="00F712AB">
        <w:rPr>
          <w:rStyle w:val="StyleUnderline"/>
          <w:highlight w:val="cyan"/>
        </w:rPr>
        <w:t>.</w:t>
      </w:r>
    </w:p>
    <w:p w14:paraId="0796E5CF" w14:textId="77777777" w:rsidR="002B731D" w:rsidRPr="00B83429" w:rsidRDefault="002B731D" w:rsidP="002B731D">
      <w:pPr>
        <w:rPr>
          <w:sz w:val="16"/>
        </w:rPr>
      </w:pPr>
      <w:r w:rsidRPr="00B83429">
        <w:rPr>
          <w:sz w:val="16"/>
        </w:rPr>
        <w:t>RASCOE: That's Peter Rybski, a retired U.S. naval commander. Thank you so much for joining us.</w:t>
      </w:r>
    </w:p>
    <w:p w14:paraId="42FAEED8" w14:textId="77777777" w:rsidR="002B731D" w:rsidRPr="00B83429" w:rsidRDefault="002B731D" w:rsidP="002B731D">
      <w:pPr>
        <w:rPr>
          <w:sz w:val="16"/>
        </w:rPr>
      </w:pPr>
      <w:r w:rsidRPr="00B83429">
        <w:rPr>
          <w:sz w:val="16"/>
        </w:rPr>
        <w:t>RYBSKI: Thank you. Thank you very much.</w:t>
      </w:r>
    </w:p>
    <w:p w14:paraId="2FA9BA99" w14:textId="77777777" w:rsidR="002B731D" w:rsidRPr="00954CCF" w:rsidRDefault="002B731D" w:rsidP="002B731D">
      <w:pPr>
        <w:pStyle w:val="Heading4"/>
      </w:pPr>
      <w:r w:rsidRPr="00954CCF">
        <w:t xml:space="preserve">Trump ruined our plans to collaborate through </w:t>
      </w:r>
      <w:r>
        <w:t xml:space="preserve">the </w:t>
      </w:r>
      <w:r w:rsidRPr="00954CCF">
        <w:t>ICE</w:t>
      </w:r>
      <w:r>
        <w:t xml:space="preserve"> pact</w:t>
      </w:r>
      <w:r w:rsidRPr="00954CCF">
        <w:t>, and other factors make current icebreaker plans unattainable.</w:t>
      </w:r>
    </w:p>
    <w:p w14:paraId="1D68492A" w14:textId="77777777" w:rsidR="002B731D" w:rsidRPr="00954CCF" w:rsidRDefault="002B731D" w:rsidP="002B731D">
      <w:pPr>
        <w:rPr>
          <w:sz w:val="21"/>
          <w:szCs w:val="21"/>
        </w:rPr>
      </w:pPr>
      <w:r w:rsidRPr="00954CCF">
        <w:rPr>
          <w:rStyle w:val="Style13ptBold"/>
          <w:sz w:val="24"/>
          <w:szCs w:val="21"/>
        </w:rPr>
        <w:t xml:space="preserve">Gould and </w:t>
      </w:r>
      <w:proofErr w:type="spellStart"/>
      <w:r w:rsidRPr="00954CCF">
        <w:rPr>
          <w:rStyle w:val="Style13ptBold"/>
          <w:sz w:val="24"/>
          <w:szCs w:val="21"/>
        </w:rPr>
        <w:t>Mcleary</w:t>
      </w:r>
      <w:proofErr w:type="spellEnd"/>
      <w:r w:rsidRPr="00954CCF">
        <w:rPr>
          <w:rStyle w:val="Style13ptBold"/>
          <w:sz w:val="24"/>
          <w:szCs w:val="21"/>
        </w:rPr>
        <w:t xml:space="preserve"> 25 </w:t>
      </w:r>
      <w:r w:rsidRPr="00954CCF">
        <w:rPr>
          <w:sz w:val="21"/>
          <w:szCs w:val="21"/>
        </w:rPr>
        <w:t xml:space="preserve">[Joe Gould, Defense Reporter at Politico, Paul </w:t>
      </w:r>
      <w:proofErr w:type="spellStart"/>
      <w:r w:rsidRPr="00954CCF">
        <w:rPr>
          <w:sz w:val="21"/>
          <w:szCs w:val="21"/>
        </w:rPr>
        <w:t>Mcleary</w:t>
      </w:r>
      <w:proofErr w:type="spellEnd"/>
      <w:r w:rsidRPr="00954CCF">
        <w:rPr>
          <w:sz w:val="21"/>
          <w:szCs w:val="21"/>
        </w:rPr>
        <w:t xml:space="preserve">, Pentagon and National Security Reporter, "Trump looks to shatter icebreaker pact with Canada, Finland," E&amp;E News by POLITICO, 1-9-2025, https://www.eenews.net/articles/trump-looks-to-shatter-icebreaker-pact-with-canada-finland/] </w:t>
      </w:r>
      <w:proofErr w:type="spellStart"/>
      <w:r w:rsidRPr="00954CCF">
        <w:rPr>
          <w:sz w:val="21"/>
          <w:szCs w:val="21"/>
        </w:rPr>
        <w:t>erin</w:t>
      </w:r>
      <w:proofErr w:type="spellEnd"/>
    </w:p>
    <w:p w14:paraId="44CB91F8" w14:textId="77777777" w:rsidR="002B731D" w:rsidRPr="00954CCF" w:rsidRDefault="002B731D" w:rsidP="002B731D">
      <w:pPr>
        <w:rPr>
          <w:rStyle w:val="StyleUnderline"/>
          <w:sz w:val="21"/>
          <w:szCs w:val="21"/>
        </w:rPr>
      </w:pPr>
      <w:r w:rsidRPr="00954CCF">
        <w:rPr>
          <w:sz w:val="15"/>
          <w:szCs w:val="21"/>
        </w:rPr>
        <w:t xml:space="preserve">President-elect </w:t>
      </w:r>
      <w:r w:rsidRPr="00954CCF">
        <w:rPr>
          <w:rStyle w:val="StyleUnderline"/>
          <w:sz w:val="21"/>
          <w:szCs w:val="21"/>
        </w:rPr>
        <w:t xml:space="preserve">Donald </w:t>
      </w:r>
      <w:r w:rsidRPr="00F712AB">
        <w:rPr>
          <w:rStyle w:val="StyleUnderline"/>
          <w:sz w:val="21"/>
          <w:szCs w:val="21"/>
          <w:highlight w:val="cyan"/>
        </w:rPr>
        <w:t>Trump</w:t>
      </w:r>
      <w:r w:rsidRPr="00954CCF">
        <w:rPr>
          <w:rStyle w:val="StyleUnderline"/>
          <w:sz w:val="21"/>
          <w:szCs w:val="21"/>
        </w:rPr>
        <w:t xml:space="preserve"> on Tuesday </w:t>
      </w:r>
      <w:r w:rsidRPr="00F712AB">
        <w:rPr>
          <w:rStyle w:val="Emphasis"/>
          <w:sz w:val="21"/>
          <w:szCs w:val="21"/>
          <w:highlight w:val="cyan"/>
        </w:rPr>
        <w:t xml:space="preserve">threw a wrench in U.S. plans </w:t>
      </w:r>
      <w:r w:rsidRPr="00F712AB">
        <w:rPr>
          <w:rStyle w:val="StyleUnderline"/>
          <w:sz w:val="21"/>
          <w:szCs w:val="21"/>
          <w:highlight w:val="cyan"/>
        </w:rPr>
        <w:t>to build icebreaker vessels</w:t>
      </w:r>
      <w:r w:rsidRPr="00954CCF">
        <w:rPr>
          <w:rStyle w:val="StyleUnderline"/>
          <w:sz w:val="21"/>
          <w:szCs w:val="21"/>
        </w:rPr>
        <w:t xml:space="preserve"> with Canada and Finland,</w:t>
      </w:r>
      <w:r w:rsidRPr="00954CCF">
        <w:rPr>
          <w:sz w:val="15"/>
          <w:szCs w:val="21"/>
        </w:rPr>
        <w:t xml:space="preserve"> saying </w:t>
      </w:r>
      <w:r w:rsidRPr="00F712AB">
        <w:rPr>
          <w:rStyle w:val="StyleUnderline"/>
          <w:sz w:val="21"/>
          <w:szCs w:val="21"/>
          <w:highlight w:val="cyan"/>
        </w:rPr>
        <w:t>he told</w:t>
      </w:r>
      <w:r w:rsidRPr="00954CCF">
        <w:rPr>
          <w:rStyle w:val="StyleUnderline"/>
          <w:sz w:val="21"/>
          <w:szCs w:val="21"/>
        </w:rPr>
        <w:t xml:space="preserve"> outgoing Canadian Prime Minister Justin </w:t>
      </w:r>
      <w:r w:rsidRPr="00F712AB">
        <w:rPr>
          <w:rStyle w:val="StyleUnderline"/>
          <w:sz w:val="21"/>
          <w:szCs w:val="21"/>
          <w:highlight w:val="cyan"/>
        </w:rPr>
        <w:t>Trudeau, “We don’t need a partner.”</w:t>
      </w:r>
    </w:p>
    <w:p w14:paraId="50ABBC65" w14:textId="77777777" w:rsidR="002B731D" w:rsidRPr="00954CCF" w:rsidRDefault="002B731D" w:rsidP="002B731D">
      <w:pPr>
        <w:rPr>
          <w:sz w:val="15"/>
          <w:szCs w:val="21"/>
        </w:rPr>
      </w:pPr>
      <w:r w:rsidRPr="00954CCF">
        <w:rPr>
          <w:rStyle w:val="StyleUnderline"/>
          <w:sz w:val="21"/>
          <w:szCs w:val="21"/>
        </w:rPr>
        <w:t xml:space="preserve">The </w:t>
      </w:r>
      <w:r w:rsidRPr="00F712AB">
        <w:rPr>
          <w:rStyle w:val="StyleUnderline"/>
          <w:sz w:val="21"/>
          <w:szCs w:val="21"/>
          <w:highlight w:val="cyan"/>
        </w:rPr>
        <w:t>remarks</w:t>
      </w:r>
      <w:r w:rsidRPr="00954CCF">
        <w:rPr>
          <w:sz w:val="15"/>
          <w:szCs w:val="21"/>
        </w:rPr>
        <w:t xml:space="preserve">, at a freewheeling press conference and part of a broader critique of Canada’s reliance on the U.S., </w:t>
      </w:r>
      <w:r w:rsidRPr="00F712AB">
        <w:rPr>
          <w:rStyle w:val="Emphasis"/>
          <w:sz w:val="21"/>
          <w:szCs w:val="21"/>
          <w:highlight w:val="cyan"/>
        </w:rPr>
        <w:t>immediately cast a shadow</w:t>
      </w:r>
      <w:r w:rsidRPr="00F712AB">
        <w:rPr>
          <w:rStyle w:val="StyleUnderline"/>
          <w:sz w:val="21"/>
          <w:szCs w:val="21"/>
          <w:highlight w:val="cyan"/>
        </w:rPr>
        <w:t xml:space="preserve"> on the future of</w:t>
      </w:r>
      <w:r w:rsidRPr="00954CCF">
        <w:rPr>
          <w:rStyle w:val="StyleUnderline"/>
          <w:sz w:val="21"/>
          <w:szCs w:val="21"/>
        </w:rPr>
        <w:t xml:space="preserve"> the </w:t>
      </w:r>
      <w:r w:rsidRPr="00F712AB">
        <w:rPr>
          <w:rStyle w:val="StyleUnderline"/>
          <w:sz w:val="21"/>
          <w:szCs w:val="21"/>
          <w:highlight w:val="cyan"/>
        </w:rPr>
        <w:t>I</w:t>
      </w:r>
      <w:r w:rsidRPr="00954CCF">
        <w:rPr>
          <w:rStyle w:val="StyleUnderline"/>
          <w:sz w:val="21"/>
          <w:szCs w:val="21"/>
        </w:rPr>
        <w:t xml:space="preserve">cebreaker </w:t>
      </w:r>
      <w:r w:rsidRPr="00F712AB">
        <w:rPr>
          <w:rStyle w:val="StyleUnderline"/>
          <w:sz w:val="21"/>
          <w:szCs w:val="21"/>
          <w:highlight w:val="cyan"/>
        </w:rPr>
        <w:t>C</w:t>
      </w:r>
      <w:r w:rsidRPr="00954CCF">
        <w:rPr>
          <w:rStyle w:val="StyleUnderline"/>
          <w:sz w:val="21"/>
          <w:szCs w:val="21"/>
        </w:rPr>
        <w:t xml:space="preserve">ollaboration </w:t>
      </w:r>
      <w:r w:rsidRPr="00F712AB">
        <w:rPr>
          <w:rStyle w:val="StyleUnderline"/>
          <w:sz w:val="21"/>
          <w:szCs w:val="21"/>
          <w:highlight w:val="cyan"/>
        </w:rPr>
        <w:t>E</w:t>
      </w:r>
      <w:r w:rsidRPr="00954CCF">
        <w:rPr>
          <w:rStyle w:val="StyleUnderline"/>
          <w:sz w:val="21"/>
          <w:szCs w:val="21"/>
        </w:rPr>
        <w:t>ffort Pact,</w:t>
      </w:r>
      <w:r w:rsidRPr="00954CCF">
        <w:rPr>
          <w:sz w:val="15"/>
          <w:szCs w:val="21"/>
        </w:rPr>
        <w:t xml:space="preserve"> which was first announced at the NATO summit in Washington in July.</w:t>
      </w:r>
    </w:p>
    <w:p w14:paraId="67675EB5" w14:textId="77777777" w:rsidR="002B731D" w:rsidRPr="00954CCF" w:rsidRDefault="002B731D" w:rsidP="002B731D">
      <w:pPr>
        <w:rPr>
          <w:rStyle w:val="Emphasis"/>
          <w:sz w:val="21"/>
          <w:szCs w:val="21"/>
        </w:rPr>
      </w:pPr>
      <w:r w:rsidRPr="00954CCF">
        <w:rPr>
          <w:sz w:val="15"/>
          <w:szCs w:val="21"/>
        </w:rPr>
        <w:t xml:space="preserve">“I called him, Gov. Trudeau, I said, ‘Listen, what would happen if we didn’t subsidize you?’ Because we give them a lot of money, we help them,” </w:t>
      </w:r>
      <w:r w:rsidRPr="00954CCF">
        <w:rPr>
          <w:rStyle w:val="StyleUnderline"/>
          <w:sz w:val="21"/>
          <w:szCs w:val="21"/>
        </w:rPr>
        <w:t>Trump said</w:t>
      </w:r>
      <w:r w:rsidRPr="00954CCF">
        <w:rPr>
          <w:sz w:val="15"/>
          <w:szCs w:val="21"/>
        </w:rPr>
        <w:t xml:space="preserve">. “As an example, we’re buying icebreakers, and </w:t>
      </w:r>
      <w:r w:rsidRPr="00954CCF">
        <w:rPr>
          <w:rStyle w:val="StyleUnderline"/>
          <w:sz w:val="21"/>
          <w:szCs w:val="21"/>
        </w:rPr>
        <w:t>Canada wants to join us in the buying of icebreakers</w:t>
      </w:r>
      <w:r w:rsidRPr="00954CCF">
        <w:rPr>
          <w:sz w:val="15"/>
          <w:szCs w:val="21"/>
        </w:rPr>
        <w:t xml:space="preserve">. I said, </w:t>
      </w:r>
      <w:r w:rsidRPr="00954CCF">
        <w:rPr>
          <w:rStyle w:val="StyleUnderline"/>
          <w:sz w:val="21"/>
          <w:szCs w:val="21"/>
        </w:rPr>
        <w:t xml:space="preserve">‘We don’t really want to have a partner in the buying of icebreakers. </w:t>
      </w:r>
      <w:r w:rsidRPr="00954CCF">
        <w:rPr>
          <w:rStyle w:val="Emphasis"/>
          <w:sz w:val="21"/>
          <w:szCs w:val="21"/>
        </w:rPr>
        <w:t>We don’t need a partner.’”</w:t>
      </w:r>
    </w:p>
    <w:p w14:paraId="03A934CD" w14:textId="77777777" w:rsidR="002B731D" w:rsidRPr="00954CCF" w:rsidRDefault="002B731D" w:rsidP="002B731D">
      <w:pPr>
        <w:rPr>
          <w:sz w:val="15"/>
          <w:szCs w:val="21"/>
        </w:rPr>
      </w:pPr>
      <w:r w:rsidRPr="00954CCF">
        <w:rPr>
          <w:sz w:val="15"/>
          <w:szCs w:val="21"/>
        </w:rPr>
        <w:t>Trump also touched on security and trade relations, saying the U.S. spends “hundreds of billions per year to protect” Canada.</w:t>
      </w:r>
    </w:p>
    <w:p w14:paraId="0D5B574B" w14:textId="77777777" w:rsidR="002B731D" w:rsidRPr="00954CCF" w:rsidRDefault="002B731D" w:rsidP="002B731D">
      <w:pPr>
        <w:rPr>
          <w:sz w:val="15"/>
          <w:szCs w:val="21"/>
        </w:rPr>
      </w:pPr>
      <w:r w:rsidRPr="00954CCF">
        <w:rPr>
          <w:sz w:val="15"/>
          <w:szCs w:val="21"/>
        </w:rPr>
        <w:t>Trump at one point suggested Canada ought to be a U.S. state but said he was not considering military force to annex it.</w:t>
      </w:r>
    </w:p>
    <w:p w14:paraId="0430A247" w14:textId="77777777" w:rsidR="002B731D" w:rsidRPr="00954CCF" w:rsidRDefault="002B731D" w:rsidP="002B731D">
      <w:pPr>
        <w:rPr>
          <w:sz w:val="15"/>
          <w:szCs w:val="21"/>
        </w:rPr>
      </w:pPr>
      <w:r w:rsidRPr="00954CCF">
        <w:rPr>
          <w:sz w:val="15"/>
          <w:szCs w:val="21"/>
        </w:rPr>
        <w:t>“Economic force, because Canada and the United States, that would really be something,” Trump said. “You get rid of that artificially drawn line and you take a look at what that looks like, and it would also be much better for national security. Don’t forget, we basically protect Canada.”</w:t>
      </w:r>
    </w:p>
    <w:p w14:paraId="58CE42F3" w14:textId="77777777" w:rsidR="002B731D" w:rsidRPr="00954CCF" w:rsidRDefault="002B731D" w:rsidP="002B731D">
      <w:pPr>
        <w:rPr>
          <w:sz w:val="15"/>
          <w:szCs w:val="21"/>
        </w:rPr>
      </w:pPr>
      <w:r w:rsidRPr="00954CCF">
        <w:rPr>
          <w:rStyle w:val="StyleUnderline"/>
          <w:sz w:val="21"/>
          <w:szCs w:val="21"/>
        </w:rPr>
        <w:t>The U.S. is pursuing Arctic and Polar icebreakers to boost its aging fleet,</w:t>
      </w:r>
      <w:r w:rsidRPr="00954CCF">
        <w:rPr>
          <w:sz w:val="15"/>
          <w:szCs w:val="21"/>
        </w:rPr>
        <w:t xml:space="preserve"> which operates one heavy icebreaker, the Polar Star, and a medium polar icebreaker, the Healy</w:t>
      </w:r>
      <w:r w:rsidRPr="00954CCF">
        <w:rPr>
          <w:rStyle w:val="StyleUnderline"/>
          <w:sz w:val="21"/>
          <w:szCs w:val="21"/>
        </w:rPr>
        <w:t>. Russia, meanwhile, has dozens of newer, more advanced ice-breaking ships, dominating sea traffic.</w:t>
      </w:r>
      <w:r w:rsidRPr="00954CCF">
        <w:rPr>
          <w:sz w:val="15"/>
          <w:szCs w:val="21"/>
        </w:rPr>
        <w:t xml:space="preserve"> China’s presence in the region is also alarming the rest of the Arctic nation community.</w:t>
      </w:r>
    </w:p>
    <w:p w14:paraId="7BEB5737" w14:textId="77777777" w:rsidR="002B731D" w:rsidRPr="00954CCF" w:rsidRDefault="002B731D" w:rsidP="002B731D">
      <w:pPr>
        <w:rPr>
          <w:rStyle w:val="StyleUnderline"/>
          <w:sz w:val="21"/>
          <w:szCs w:val="21"/>
        </w:rPr>
      </w:pPr>
      <w:r w:rsidRPr="00954CCF">
        <w:rPr>
          <w:sz w:val="15"/>
          <w:szCs w:val="21"/>
        </w:rPr>
        <w:t>With the idea of sharing supply chains to cut building and maintenance costs for icebreakers, </w:t>
      </w:r>
      <w:r w:rsidRPr="00954CCF">
        <w:rPr>
          <w:rStyle w:val="StyleUnderline"/>
          <w:sz w:val="21"/>
          <w:szCs w:val="21"/>
        </w:rPr>
        <w:t>the U.S., Canada and Finland agreed under the ICE Pact to advance industrial cooperation and workforce development and to find ways to invest in U.S. shipyards.</w:t>
      </w:r>
    </w:p>
    <w:p w14:paraId="0E7DCB40" w14:textId="77777777" w:rsidR="002B731D" w:rsidRPr="00954CCF" w:rsidRDefault="002B731D" w:rsidP="002B731D">
      <w:pPr>
        <w:rPr>
          <w:sz w:val="15"/>
          <w:szCs w:val="21"/>
        </w:rPr>
      </w:pPr>
      <w:r w:rsidRPr="00954CCF">
        <w:rPr>
          <w:sz w:val="15"/>
          <w:szCs w:val="21"/>
        </w:rPr>
        <w:t>The initial plan involves building ships at Finland’s Helsinki Shipyard — owned by Canada’s Davie, which has produced half the world’s icebreakers — before bringing production and jobs to the U.S. The Coast Guard will also work with Louisiana-based Bollinger Shipyards to produce the first two American-made heavy icebreakers to join the U.S. fleet in decades.</w:t>
      </w:r>
    </w:p>
    <w:p w14:paraId="0AEB09E1" w14:textId="77777777" w:rsidR="002B731D" w:rsidRPr="00954CCF" w:rsidRDefault="002B731D" w:rsidP="002B731D">
      <w:pPr>
        <w:rPr>
          <w:sz w:val="15"/>
          <w:szCs w:val="21"/>
        </w:rPr>
      </w:pPr>
      <w:r w:rsidRPr="00954CCF">
        <w:rPr>
          <w:sz w:val="15"/>
          <w:szCs w:val="21"/>
        </w:rPr>
        <w:t xml:space="preserve">A fleet mix analysis conducted by the Coast Guard last year determined that the service would need a total of eight to nine polar icebreakers to support Arctic and Antarctic missions. </w:t>
      </w:r>
      <w:r w:rsidRPr="00954CCF">
        <w:rPr>
          <w:rStyle w:val="StyleUnderline"/>
          <w:sz w:val="21"/>
          <w:szCs w:val="21"/>
        </w:rPr>
        <w:t xml:space="preserve">But </w:t>
      </w:r>
      <w:r w:rsidRPr="00F712AB">
        <w:rPr>
          <w:rStyle w:val="StyleUnderline"/>
          <w:sz w:val="21"/>
          <w:szCs w:val="21"/>
          <w:highlight w:val="cyan"/>
        </w:rPr>
        <w:t>the C</w:t>
      </w:r>
      <w:r w:rsidRPr="00954CCF">
        <w:rPr>
          <w:rStyle w:val="StyleUnderline"/>
          <w:sz w:val="21"/>
          <w:szCs w:val="21"/>
        </w:rPr>
        <w:t xml:space="preserve">ongressional </w:t>
      </w:r>
      <w:r w:rsidRPr="00F712AB">
        <w:rPr>
          <w:rStyle w:val="StyleUnderline"/>
          <w:sz w:val="21"/>
          <w:szCs w:val="21"/>
          <w:highlight w:val="cyan"/>
        </w:rPr>
        <w:t>B</w:t>
      </w:r>
      <w:r w:rsidRPr="00954CCF">
        <w:rPr>
          <w:rStyle w:val="StyleUnderline"/>
          <w:sz w:val="21"/>
          <w:szCs w:val="21"/>
        </w:rPr>
        <w:t xml:space="preserve">udget </w:t>
      </w:r>
      <w:r w:rsidRPr="00F712AB">
        <w:rPr>
          <w:rStyle w:val="StyleUnderline"/>
          <w:sz w:val="21"/>
          <w:szCs w:val="21"/>
          <w:highlight w:val="cyan"/>
        </w:rPr>
        <w:t>O</w:t>
      </w:r>
      <w:r w:rsidRPr="00954CCF">
        <w:rPr>
          <w:rStyle w:val="StyleUnderline"/>
          <w:sz w:val="21"/>
          <w:szCs w:val="21"/>
        </w:rPr>
        <w:t>ffice </w:t>
      </w:r>
      <w:r w:rsidRPr="00F712AB">
        <w:rPr>
          <w:rStyle w:val="StyleUnderline"/>
          <w:sz w:val="21"/>
          <w:szCs w:val="21"/>
          <w:highlight w:val="cyan"/>
        </w:rPr>
        <w:t>found the cost of</w:t>
      </w:r>
      <w:r w:rsidRPr="00954CCF">
        <w:rPr>
          <w:rStyle w:val="StyleUnderline"/>
          <w:sz w:val="21"/>
          <w:szCs w:val="21"/>
        </w:rPr>
        <w:t xml:space="preserve"> three planned </w:t>
      </w:r>
      <w:r w:rsidRPr="00F712AB">
        <w:rPr>
          <w:rStyle w:val="StyleUnderline"/>
          <w:sz w:val="21"/>
          <w:szCs w:val="21"/>
          <w:highlight w:val="cyan"/>
        </w:rPr>
        <w:t>icebreakers</w:t>
      </w:r>
      <w:r w:rsidRPr="00954CCF">
        <w:rPr>
          <w:rStyle w:val="StyleUnderline"/>
          <w:sz w:val="21"/>
          <w:szCs w:val="21"/>
        </w:rPr>
        <w:t>,</w:t>
      </w:r>
      <w:r w:rsidRPr="00954CCF">
        <w:rPr>
          <w:sz w:val="15"/>
          <w:szCs w:val="21"/>
        </w:rPr>
        <w:t xml:space="preserve"> initially estimated at $2.3 billion in 2019, </w:t>
      </w:r>
      <w:r w:rsidRPr="00F712AB">
        <w:rPr>
          <w:rStyle w:val="StyleUnderline"/>
          <w:sz w:val="21"/>
          <w:szCs w:val="21"/>
          <w:highlight w:val="cyan"/>
        </w:rPr>
        <w:t xml:space="preserve">has </w:t>
      </w:r>
      <w:r w:rsidRPr="00F712AB">
        <w:rPr>
          <w:rStyle w:val="Emphasis"/>
          <w:sz w:val="21"/>
          <w:szCs w:val="21"/>
          <w:highlight w:val="cyan"/>
        </w:rPr>
        <w:t>risen</w:t>
      </w:r>
      <w:r w:rsidRPr="00954CCF">
        <w:rPr>
          <w:rStyle w:val="Emphasis"/>
          <w:sz w:val="21"/>
          <w:szCs w:val="21"/>
        </w:rPr>
        <w:t xml:space="preserve"> to approximately $5.1 billion</w:t>
      </w:r>
      <w:r w:rsidRPr="00954CCF">
        <w:rPr>
          <w:rStyle w:val="StyleUnderline"/>
          <w:sz w:val="21"/>
          <w:szCs w:val="21"/>
        </w:rPr>
        <w:t xml:space="preserve"> — excluding maintenance</w:t>
      </w:r>
      <w:r w:rsidRPr="00954CCF">
        <w:rPr>
          <w:sz w:val="15"/>
          <w:szCs w:val="21"/>
        </w:rPr>
        <w:t>.</w:t>
      </w:r>
    </w:p>
    <w:p w14:paraId="75E6B5FB" w14:textId="77777777" w:rsidR="002B731D" w:rsidRPr="00954CCF" w:rsidRDefault="002B731D" w:rsidP="002B731D">
      <w:pPr>
        <w:rPr>
          <w:rStyle w:val="StyleUnderline"/>
          <w:sz w:val="21"/>
          <w:szCs w:val="21"/>
        </w:rPr>
      </w:pPr>
      <w:r w:rsidRPr="00954CCF">
        <w:rPr>
          <w:sz w:val="15"/>
          <w:szCs w:val="21"/>
        </w:rPr>
        <w:t xml:space="preserve">At the same time, </w:t>
      </w:r>
      <w:r w:rsidRPr="00F712AB">
        <w:rPr>
          <w:rStyle w:val="StyleUnderline"/>
          <w:sz w:val="21"/>
          <w:szCs w:val="21"/>
          <w:highlight w:val="cyan"/>
        </w:rPr>
        <w:t>the Coast Guard has struggled</w:t>
      </w:r>
      <w:r w:rsidRPr="00954CCF">
        <w:rPr>
          <w:sz w:val="15"/>
          <w:szCs w:val="21"/>
        </w:rPr>
        <w:t xml:space="preserve"> amid the U.S. shipbuilding industry’s inexperience </w:t>
      </w:r>
      <w:r w:rsidRPr="00F712AB">
        <w:rPr>
          <w:rStyle w:val="StyleUnderline"/>
          <w:sz w:val="21"/>
          <w:szCs w:val="21"/>
          <w:highlight w:val="cyan"/>
        </w:rPr>
        <w:t>to finalize a design</w:t>
      </w:r>
      <w:r w:rsidRPr="00954CCF">
        <w:rPr>
          <w:rStyle w:val="StyleUnderline"/>
          <w:sz w:val="21"/>
          <w:szCs w:val="21"/>
        </w:rPr>
        <w:t xml:space="preserve"> for the Polar Security Cutter.</w:t>
      </w:r>
    </w:p>
    <w:p w14:paraId="2EE055B2" w14:textId="77777777" w:rsidR="002B731D" w:rsidRDefault="002B731D" w:rsidP="002B731D">
      <w:pPr>
        <w:rPr>
          <w:rStyle w:val="Emphasis"/>
          <w:sz w:val="21"/>
          <w:szCs w:val="21"/>
        </w:rPr>
      </w:pPr>
      <w:r w:rsidRPr="00954CCF">
        <w:rPr>
          <w:sz w:val="15"/>
          <w:szCs w:val="21"/>
        </w:rPr>
        <w:t xml:space="preserve">Finnish President Alexander </w:t>
      </w:r>
      <w:r w:rsidRPr="00F712AB">
        <w:rPr>
          <w:rStyle w:val="StyleUnderline"/>
          <w:sz w:val="21"/>
          <w:szCs w:val="21"/>
          <w:highlight w:val="cyan"/>
        </w:rPr>
        <w:t>Stubb</w:t>
      </w:r>
      <w:r w:rsidRPr="00954CCF">
        <w:rPr>
          <w:rStyle w:val="StyleUnderline"/>
          <w:sz w:val="21"/>
          <w:szCs w:val="21"/>
        </w:rPr>
        <w:t xml:space="preserve"> said he </w:t>
      </w:r>
      <w:r w:rsidRPr="00F712AB">
        <w:rPr>
          <w:rStyle w:val="StyleUnderline"/>
          <w:sz w:val="21"/>
          <w:szCs w:val="21"/>
          <w:highlight w:val="cyan"/>
        </w:rPr>
        <w:t>spoke with Trump</w:t>
      </w:r>
      <w:r w:rsidRPr="00954CCF">
        <w:rPr>
          <w:rStyle w:val="StyleUnderline"/>
          <w:sz w:val="21"/>
          <w:szCs w:val="21"/>
        </w:rPr>
        <w:t xml:space="preserve"> in November</w:t>
      </w:r>
      <w:r w:rsidRPr="00954CCF">
        <w:rPr>
          <w:sz w:val="15"/>
          <w:szCs w:val="21"/>
        </w:rPr>
        <w:t xml:space="preserve">, and the two discussed the icebreaker deal </w:t>
      </w:r>
      <w:r w:rsidRPr="00F712AB">
        <w:rPr>
          <w:rStyle w:val="StyleUnderline"/>
          <w:sz w:val="21"/>
          <w:szCs w:val="21"/>
          <w:highlight w:val="cyan"/>
        </w:rPr>
        <w:t xml:space="preserve">but nothing about </w:t>
      </w:r>
      <w:r w:rsidRPr="00F712AB">
        <w:rPr>
          <w:rStyle w:val="Emphasis"/>
          <w:sz w:val="21"/>
          <w:szCs w:val="21"/>
          <w:highlight w:val="cyan"/>
        </w:rPr>
        <w:t>whether Trump supported it</w:t>
      </w:r>
      <w:r w:rsidRPr="00954CCF">
        <w:rPr>
          <w:rStyle w:val="Emphasis"/>
          <w:sz w:val="21"/>
          <w:szCs w:val="21"/>
        </w:rPr>
        <w:t>.</w:t>
      </w:r>
    </w:p>
    <w:p w14:paraId="6F445CB6" w14:textId="77777777" w:rsidR="002B731D" w:rsidRPr="00D9725B" w:rsidRDefault="002B731D" w:rsidP="002B731D">
      <w:pPr>
        <w:pStyle w:val="Heading4"/>
      </w:pPr>
      <w:r w:rsidRPr="00D9725B">
        <w:t xml:space="preserve">A Navy-Operated </w:t>
      </w:r>
      <w:r>
        <w:t xml:space="preserve">icebreaker </w:t>
      </w:r>
      <w:r w:rsidRPr="00D9725B">
        <w:t xml:space="preserve">fleet is </w:t>
      </w:r>
      <w:r w:rsidRPr="00D9725B">
        <w:rPr>
          <w:u w:val="single"/>
        </w:rPr>
        <w:t>essential</w:t>
      </w:r>
      <w:r w:rsidRPr="00D9725B">
        <w:t xml:space="preserve"> to preserving U.S power in the Arctic.</w:t>
      </w:r>
    </w:p>
    <w:p w14:paraId="2CA5A429" w14:textId="77777777" w:rsidR="002B731D" w:rsidRPr="00D9725B" w:rsidRDefault="002B731D" w:rsidP="002B731D">
      <w:r w:rsidRPr="00D9725B">
        <w:t xml:space="preserve">Max </w:t>
      </w:r>
      <w:r w:rsidRPr="00D9725B">
        <w:rPr>
          <w:rStyle w:val="Style13ptBold"/>
        </w:rPr>
        <w:t>Schreiber 24</w:t>
      </w:r>
      <w:r w:rsidRPr="00D9725B">
        <w:t>, member of US Space Force and attorney, 11/26/24, “Breaking the Naval Impasse on the U.S. Icebreaker Program”, https://www.fletcherforum.org/home/11/26/2024/breaking-the-naval-impasse-on-the-us-icebreaker-program//WF</w:t>
      </w:r>
    </w:p>
    <w:p w14:paraId="69977DE7" w14:textId="77777777" w:rsidR="002B731D" w:rsidRPr="00B3072C" w:rsidRDefault="002B731D" w:rsidP="002B731D">
      <w:pPr>
        <w:rPr>
          <w:rStyle w:val="StyleUnderline"/>
        </w:rPr>
      </w:pPr>
      <w:r w:rsidRPr="00B3072C">
        <w:rPr>
          <w:rStyle w:val="StyleUnderline"/>
        </w:rPr>
        <w:t xml:space="preserve">The Great Power </w:t>
      </w:r>
      <w:r w:rsidRPr="00F712AB">
        <w:rPr>
          <w:rStyle w:val="Emphasis"/>
          <w:highlight w:val="cyan"/>
        </w:rPr>
        <w:t>Competition</w:t>
      </w:r>
      <w:r w:rsidRPr="00A55C19">
        <w:rPr>
          <w:rStyle w:val="Emphasis"/>
        </w:rPr>
        <w:t xml:space="preserve"> in the Arctic</w:t>
      </w:r>
      <w:r w:rsidRPr="00B3072C">
        <w:rPr>
          <w:rStyle w:val="StyleUnderline"/>
        </w:rPr>
        <w:t xml:space="preserve"> </w:t>
      </w:r>
      <w:r w:rsidRPr="00F712AB">
        <w:rPr>
          <w:rStyle w:val="StyleUnderline"/>
          <w:highlight w:val="cyan"/>
        </w:rPr>
        <w:t xml:space="preserve">will be </w:t>
      </w:r>
      <w:r w:rsidRPr="00F712AB">
        <w:rPr>
          <w:rStyle w:val="Emphasis"/>
          <w:highlight w:val="cyan"/>
        </w:rPr>
        <w:t>won with icebreakers</w:t>
      </w:r>
      <w:r w:rsidRPr="003D43D0">
        <w:rPr>
          <w:sz w:val="16"/>
        </w:rPr>
        <w:t xml:space="preserve">—highly specialized naval vessels capable of slicing directly through polar ice that would crush traditional ships and withstanding “storms that can ice over superstructures until ships become so top-heavy they capsize.” Currently, complete </w:t>
      </w:r>
      <w:r w:rsidRPr="00F712AB">
        <w:rPr>
          <w:rStyle w:val="Emphasis"/>
          <w:highlight w:val="cyan"/>
        </w:rPr>
        <w:t>exploration</w:t>
      </w:r>
      <w:r w:rsidRPr="00B3072C">
        <w:rPr>
          <w:rStyle w:val="StyleUnderline"/>
        </w:rPr>
        <w:t xml:space="preserve">, shipping, and patrol of the Arctic </w:t>
      </w:r>
      <w:r w:rsidRPr="00F712AB">
        <w:rPr>
          <w:rStyle w:val="StyleUnderline"/>
          <w:highlight w:val="cyan"/>
        </w:rPr>
        <w:t xml:space="preserve">is </w:t>
      </w:r>
      <w:r w:rsidRPr="00F712AB">
        <w:rPr>
          <w:rStyle w:val="Emphasis"/>
          <w:highlight w:val="cyan"/>
        </w:rPr>
        <w:t>impossible without them</w:t>
      </w:r>
      <w:r w:rsidRPr="00B3072C">
        <w:rPr>
          <w:rStyle w:val="StyleUnderline"/>
        </w:rPr>
        <w:t>.</w:t>
      </w:r>
      <w:r w:rsidRPr="003D43D0">
        <w:rPr>
          <w:sz w:val="16"/>
        </w:rPr>
        <w:t xml:space="preserve"> Yet, </w:t>
      </w:r>
      <w:r w:rsidRPr="00F712AB">
        <w:rPr>
          <w:rStyle w:val="StyleUnderline"/>
          <w:highlight w:val="cyan"/>
        </w:rPr>
        <w:t>there is a</w:t>
      </w:r>
      <w:r w:rsidRPr="00B3072C">
        <w:rPr>
          <w:rStyle w:val="StyleUnderline"/>
        </w:rPr>
        <w:t xml:space="preserve"> </w:t>
      </w:r>
      <w:r w:rsidRPr="00A55C19">
        <w:rPr>
          <w:rStyle w:val="Emphasis"/>
        </w:rPr>
        <w:t xml:space="preserve">stark </w:t>
      </w:r>
      <w:r w:rsidRPr="00F712AB">
        <w:rPr>
          <w:rStyle w:val="Emphasis"/>
          <w:highlight w:val="cyan"/>
        </w:rPr>
        <w:t>imbalance</w:t>
      </w:r>
      <w:r w:rsidRPr="00B3072C">
        <w:rPr>
          <w:rStyle w:val="StyleUnderline"/>
        </w:rPr>
        <w:t xml:space="preserve"> among</w:t>
      </w:r>
      <w:r w:rsidRPr="003D43D0">
        <w:rPr>
          <w:sz w:val="16"/>
        </w:rPr>
        <w:t xml:space="preserve"> the </w:t>
      </w:r>
      <w:r w:rsidRPr="00B3072C">
        <w:rPr>
          <w:rStyle w:val="StyleUnderline"/>
        </w:rPr>
        <w:t xml:space="preserve">Great Powers </w:t>
      </w:r>
      <w:r w:rsidRPr="00F712AB">
        <w:rPr>
          <w:rStyle w:val="StyleUnderline"/>
          <w:highlight w:val="cyan"/>
        </w:rPr>
        <w:t>in</w:t>
      </w:r>
      <w:r w:rsidRPr="002D509F">
        <w:rPr>
          <w:rStyle w:val="StyleUnderline"/>
        </w:rPr>
        <w:t xml:space="preserve"> their</w:t>
      </w:r>
      <w:r w:rsidRPr="00A55C19">
        <w:rPr>
          <w:rStyle w:val="Emphasis"/>
        </w:rPr>
        <w:t xml:space="preserve"> </w:t>
      </w:r>
      <w:r w:rsidRPr="002D509F">
        <w:rPr>
          <w:rStyle w:val="Emphasis"/>
        </w:rPr>
        <w:t xml:space="preserve">icebreaking </w:t>
      </w:r>
      <w:r w:rsidRPr="00F712AB">
        <w:rPr>
          <w:rStyle w:val="Emphasis"/>
          <w:highlight w:val="cyan"/>
        </w:rPr>
        <w:t>capabilities</w:t>
      </w:r>
      <w:r w:rsidRPr="00F712AB">
        <w:rPr>
          <w:sz w:val="16"/>
          <w:highlight w:val="cyan"/>
        </w:rPr>
        <w:t xml:space="preserve">. </w:t>
      </w:r>
      <w:r w:rsidRPr="00F712AB">
        <w:rPr>
          <w:rStyle w:val="StyleUnderline"/>
          <w:highlight w:val="cyan"/>
        </w:rPr>
        <w:t>China</w:t>
      </w:r>
      <w:r w:rsidRPr="003D43D0">
        <w:rPr>
          <w:sz w:val="16"/>
        </w:rPr>
        <w:t xml:space="preserve">, located 800 miles away from the Arctic at its closest point, operates two existing icebreakers (with a third on the way) and </w:t>
      </w:r>
      <w:r w:rsidRPr="00F712AB">
        <w:rPr>
          <w:rStyle w:val="StyleUnderline"/>
          <w:highlight w:val="cyan"/>
        </w:rPr>
        <w:t xml:space="preserve">is developing </w:t>
      </w:r>
      <w:r w:rsidRPr="00F712AB">
        <w:rPr>
          <w:rStyle w:val="Emphasis"/>
          <w:highlight w:val="cyan"/>
        </w:rPr>
        <w:t>nuclear</w:t>
      </w:r>
      <w:r w:rsidRPr="00A55C19">
        <w:rPr>
          <w:rStyle w:val="Emphasis"/>
        </w:rPr>
        <w:t xml:space="preserve">-powered </w:t>
      </w:r>
      <w:r w:rsidRPr="00F712AB">
        <w:rPr>
          <w:rStyle w:val="Emphasis"/>
          <w:highlight w:val="cyan"/>
        </w:rPr>
        <w:t>technology</w:t>
      </w:r>
      <w:r w:rsidRPr="00B3072C">
        <w:rPr>
          <w:rStyle w:val="StyleUnderline"/>
        </w:rPr>
        <w:t xml:space="preserve"> for these vessels</w:t>
      </w:r>
      <w:r w:rsidRPr="003D43D0">
        <w:rPr>
          <w:sz w:val="16"/>
        </w:rPr>
        <w:t xml:space="preserve">. </w:t>
      </w:r>
      <w:r w:rsidRPr="00F712AB">
        <w:rPr>
          <w:rStyle w:val="StyleUnderline"/>
          <w:highlight w:val="cyan"/>
        </w:rPr>
        <w:t>Russia has</w:t>
      </w:r>
      <w:r w:rsidRPr="00B3072C">
        <w:rPr>
          <w:rStyle w:val="StyleUnderline"/>
        </w:rPr>
        <w:t xml:space="preserve"> a fleet of </w:t>
      </w:r>
      <w:r w:rsidRPr="00F712AB">
        <w:rPr>
          <w:rStyle w:val="Emphasis"/>
          <w:highlight w:val="cyan"/>
        </w:rPr>
        <w:t>forty-six</w:t>
      </w:r>
      <w:r w:rsidRPr="00A55C19">
        <w:rPr>
          <w:rStyle w:val="Emphasis"/>
        </w:rPr>
        <w:t xml:space="preserve"> icebreakers</w:t>
      </w:r>
      <w:r w:rsidRPr="00B3072C">
        <w:rPr>
          <w:rStyle w:val="StyleUnderline"/>
        </w:rPr>
        <w:t xml:space="preserve">, </w:t>
      </w:r>
      <w:r w:rsidRPr="00F712AB">
        <w:rPr>
          <w:rStyle w:val="StyleUnderline"/>
          <w:highlight w:val="cyan"/>
        </w:rPr>
        <w:t>including</w:t>
      </w:r>
      <w:r w:rsidRPr="00B3072C">
        <w:rPr>
          <w:rStyle w:val="StyleUnderline"/>
        </w:rPr>
        <w:t xml:space="preserve"> </w:t>
      </w:r>
      <w:r w:rsidRPr="002D509F">
        <w:rPr>
          <w:rStyle w:val="Emphasis"/>
        </w:rPr>
        <w:t>three</w:t>
      </w:r>
      <w:r w:rsidRPr="00A55C19">
        <w:rPr>
          <w:rStyle w:val="Emphasis"/>
        </w:rPr>
        <w:t xml:space="preserve"> </w:t>
      </w:r>
      <w:r w:rsidRPr="00F712AB">
        <w:rPr>
          <w:rStyle w:val="Emphasis"/>
          <w:highlight w:val="cyan"/>
        </w:rPr>
        <w:t>nuclear-powered ships</w:t>
      </w:r>
      <w:r w:rsidRPr="003D43D0">
        <w:rPr>
          <w:sz w:val="16"/>
        </w:rPr>
        <w:t xml:space="preserve"> for extended Arctic patrols, </w:t>
      </w:r>
      <w:r w:rsidRPr="00B3072C">
        <w:rPr>
          <w:rStyle w:val="StyleUnderline"/>
        </w:rPr>
        <w:t>and has recently launched a new “class of combat icebreakers</w:t>
      </w:r>
      <w:r w:rsidRPr="003D43D0">
        <w:rPr>
          <w:sz w:val="16"/>
        </w:rPr>
        <w:t xml:space="preserve"> with high-speed guns and launchers for anti-ship and land-attack cruise missiles.” </w:t>
      </w:r>
      <w:r w:rsidRPr="00F712AB">
        <w:rPr>
          <w:rStyle w:val="StyleUnderline"/>
          <w:highlight w:val="cyan"/>
        </w:rPr>
        <w:t>Both</w:t>
      </w:r>
      <w:r w:rsidRPr="002D509F">
        <w:rPr>
          <w:rStyle w:val="StyleUnderline"/>
        </w:rPr>
        <w:t xml:space="preserve"> Russia</w:t>
      </w:r>
      <w:r w:rsidRPr="00B3072C">
        <w:rPr>
          <w:rStyle w:val="StyleUnderline"/>
        </w:rPr>
        <w:t xml:space="preserve"> and China </w:t>
      </w:r>
      <w:r w:rsidRPr="002D509F">
        <w:rPr>
          <w:rStyle w:val="StyleUnderline"/>
        </w:rPr>
        <w:t xml:space="preserve">have </w:t>
      </w:r>
      <w:r w:rsidRPr="00F712AB">
        <w:rPr>
          <w:rStyle w:val="StyleUnderline"/>
          <w:highlight w:val="cyan"/>
        </w:rPr>
        <w:t xml:space="preserve">centralized their </w:t>
      </w:r>
      <w:r w:rsidRPr="00F70854">
        <w:rPr>
          <w:rStyle w:val="StyleUnderline"/>
        </w:rPr>
        <w:t>icebreaker</w:t>
      </w:r>
      <w:r w:rsidRPr="00B3072C">
        <w:rPr>
          <w:rStyle w:val="StyleUnderline"/>
        </w:rPr>
        <w:t xml:space="preserve"> </w:t>
      </w:r>
      <w:r w:rsidRPr="00F712AB">
        <w:rPr>
          <w:rStyle w:val="StyleUnderline"/>
          <w:highlight w:val="cyan"/>
        </w:rPr>
        <w:t xml:space="preserve">programs </w:t>
      </w:r>
      <w:r w:rsidRPr="00F712AB">
        <w:rPr>
          <w:rStyle w:val="Emphasis"/>
          <w:highlight w:val="cyan"/>
        </w:rPr>
        <w:t>under</w:t>
      </w:r>
      <w:r w:rsidRPr="00A55C19">
        <w:rPr>
          <w:rStyle w:val="Emphasis"/>
        </w:rPr>
        <w:t xml:space="preserve"> their </w:t>
      </w:r>
      <w:r w:rsidRPr="00F712AB">
        <w:rPr>
          <w:rStyle w:val="Emphasis"/>
          <w:highlight w:val="cyan"/>
        </w:rPr>
        <w:t>navies</w:t>
      </w:r>
      <w:r w:rsidRPr="00F712AB">
        <w:rPr>
          <w:rStyle w:val="StyleUnderline"/>
          <w:highlight w:val="cyan"/>
        </w:rPr>
        <w:t>, underscoring</w:t>
      </w:r>
      <w:r w:rsidRPr="00B3072C">
        <w:rPr>
          <w:rStyle w:val="StyleUnderline"/>
        </w:rPr>
        <w:t xml:space="preserve"> their view of </w:t>
      </w:r>
      <w:r w:rsidRPr="00F712AB">
        <w:rPr>
          <w:rStyle w:val="StyleUnderline"/>
          <w:highlight w:val="cyan"/>
        </w:rPr>
        <w:t xml:space="preserve">these </w:t>
      </w:r>
      <w:r w:rsidRPr="00F712AB">
        <w:rPr>
          <w:rStyle w:val="Emphasis"/>
          <w:highlight w:val="cyan"/>
        </w:rPr>
        <w:t>ships as military assets</w:t>
      </w:r>
      <w:r w:rsidRPr="00B3072C">
        <w:rPr>
          <w:rStyle w:val="StyleUnderline"/>
        </w:rPr>
        <w:t>.</w:t>
      </w:r>
    </w:p>
    <w:p w14:paraId="73C5EBEB" w14:textId="77777777" w:rsidR="002B731D" w:rsidRPr="003D43D0" w:rsidRDefault="002B731D" w:rsidP="002B731D">
      <w:pPr>
        <w:rPr>
          <w:sz w:val="16"/>
        </w:rPr>
      </w:pPr>
      <w:r w:rsidRPr="003D43D0">
        <w:rPr>
          <w:sz w:val="16"/>
        </w:rPr>
        <w:t xml:space="preserve">In contrast, </w:t>
      </w:r>
      <w:r w:rsidRPr="00F712AB">
        <w:rPr>
          <w:rStyle w:val="StyleUnderline"/>
          <w:highlight w:val="cyan"/>
        </w:rPr>
        <w:t xml:space="preserve">America’s </w:t>
      </w:r>
      <w:r w:rsidRPr="002D509F">
        <w:rPr>
          <w:rStyle w:val="Emphasis"/>
        </w:rPr>
        <w:t xml:space="preserve">icebreaker </w:t>
      </w:r>
      <w:r w:rsidRPr="00F712AB">
        <w:rPr>
          <w:rStyle w:val="Emphasis"/>
          <w:highlight w:val="cyan"/>
        </w:rPr>
        <w:t>program</w:t>
      </w:r>
      <w:r w:rsidRPr="00F712AB">
        <w:rPr>
          <w:rStyle w:val="StyleUnderline"/>
          <w:highlight w:val="cyan"/>
        </w:rPr>
        <w:t xml:space="preserve"> is in </w:t>
      </w:r>
      <w:r w:rsidRPr="00F712AB">
        <w:rPr>
          <w:rStyle w:val="Emphasis"/>
          <w:highlight w:val="cyan"/>
        </w:rPr>
        <w:t>disarray</w:t>
      </w:r>
      <w:r w:rsidRPr="00F712AB">
        <w:rPr>
          <w:rStyle w:val="StyleUnderline"/>
          <w:highlight w:val="cyan"/>
        </w:rPr>
        <w:t>. The U.S.</w:t>
      </w:r>
      <w:r w:rsidRPr="00F712AB">
        <w:rPr>
          <w:sz w:val="16"/>
          <w:highlight w:val="cyan"/>
        </w:rPr>
        <w:t xml:space="preserve"> </w:t>
      </w:r>
      <w:r w:rsidRPr="00F70854">
        <w:rPr>
          <w:sz w:val="16"/>
        </w:rPr>
        <w:t>government</w:t>
      </w:r>
      <w:r w:rsidRPr="003D43D0">
        <w:rPr>
          <w:sz w:val="16"/>
        </w:rPr>
        <w:t xml:space="preserve"> </w:t>
      </w:r>
      <w:r w:rsidRPr="00F712AB">
        <w:rPr>
          <w:rStyle w:val="StyleUnderline"/>
          <w:highlight w:val="cyan"/>
        </w:rPr>
        <w:t>has</w:t>
      </w:r>
      <w:r w:rsidRPr="00B3072C">
        <w:rPr>
          <w:rStyle w:val="StyleUnderline"/>
        </w:rPr>
        <w:t xml:space="preserve"> only </w:t>
      </w:r>
      <w:r w:rsidRPr="00F712AB">
        <w:rPr>
          <w:rStyle w:val="Emphasis"/>
          <w:highlight w:val="cyan"/>
        </w:rPr>
        <w:t>two</w:t>
      </w:r>
      <w:r w:rsidRPr="002D509F">
        <w:rPr>
          <w:rStyle w:val="Emphasis"/>
        </w:rPr>
        <w:t xml:space="preserve"> operational </w:t>
      </w:r>
      <w:r w:rsidRPr="00F712AB">
        <w:rPr>
          <w:rStyle w:val="Emphasis"/>
          <w:highlight w:val="cyan"/>
        </w:rPr>
        <w:t>icebreakers</w:t>
      </w:r>
      <w:r w:rsidRPr="003D43D0">
        <w:rPr>
          <w:sz w:val="16"/>
        </w:rPr>
        <w:t xml:space="preserve">—the decades-old Polar Star and the Healy—and </w:t>
      </w:r>
      <w:r w:rsidRPr="00F712AB">
        <w:rPr>
          <w:rStyle w:val="StyleUnderline"/>
          <w:highlight w:val="cyan"/>
        </w:rPr>
        <w:t>neither</w:t>
      </w:r>
      <w:r w:rsidRPr="00B3072C">
        <w:rPr>
          <w:rStyle w:val="StyleUnderline"/>
        </w:rPr>
        <w:t xml:space="preserve"> of them are </w:t>
      </w:r>
      <w:r w:rsidRPr="00F712AB">
        <w:rPr>
          <w:rStyle w:val="StyleUnderline"/>
          <w:highlight w:val="cyan"/>
        </w:rPr>
        <w:t xml:space="preserve">capable </w:t>
      </w:r>
      <w:r w:rsidRPr="002D509F">
        <w:rPr>
          <w:rStyle w:val="StyleUnderline"/>
        </w:rPr>
        <w:t>of</w:t>
      </w:r>
      <w:r w:rsidRPr="00B3072C">
        <w:rPr>
          <w:rStyle w:val="StyleUnderline"/>
        </w:rPr>
        <w:t xml:space="preserve"> </w:t>
      </w:r>
      <w:r w:rsidRPr="00F712AB">
        <w:rPr>
          <w:rStyle w:val="StyleUnderline"/>
          <w:highlight w:val="cyan"/>
        </w:rPr>
        <w:t xml:space="preserve">year-round </w:t>
      </w:r>
      <w:r w:rsidRPr="002D509F">
        <w:rPr>
          <w:rStyle w:val="StyleUnderline"/>
        </w:rPr>
        <w:t>operations</w:t>
      </w:r>
      <w:r w:rsidRPr="00B3072C">
        <w:rPr>
          <w:rStyle w:val="StyleUnderline"/>
        </w:rPr>
        <w:t xml:space="preserve">. </w:t>
      </w:r>
      <w:r w:rsidRPr="00F712AB">
        <w:rPr>
          <w:rStyle w:val="StyleUnderline"/>
          <w:highlight w:val="cyan"/>
        </w:rPr>
        <w:t xml:space="preserve">Plans to build a </w:t>
      </w:r>
      <w:r w:rsidRPr="002D509F">
        <w:rPr>
          <w:rStyle w:val="StyleUnderline"/>
        </w:rPr>
        <w:t xml:space="preserve">new </w:t>
      </w:r>
      <w:r w:rsidRPr="00F712AB">
        <w:rPr>
          <w:rStyle w:val="StyleUnderline"/>
          <w:highlight w:val="cyan"/>
        </w:rPr>
        <w:t>fleet</w:t>
      </w:r>
      <w:r w:rsidRPr="00B3072C">
        <w:rPr>
          <w:rStyle w:val="StyleUnderline"/>
        </w:rPr>
        <w:t xml:space="preserve"> of six to nine icebreakers</w:t>
      </w:r>
      <w:r w:rsidRPr="003D43D0">
        <w:rPr>
          <w:sz w:val="16"/>
        </w:rPr>
        <w:t xml:space="preserve">, through the Polar Security Cutter (PSC) program, </w:t>
      </w:r>
      <w:r w:rsidRPr="00F712AB">
        <w:rPr>
          <w:rStyle w:val="Emphasis"/>
          <w:highlight w:val="cyan"/>
        </w:rPr>
        <w:t>are faltering</w:t>
      </w:r>
      <w:r w:rsidRPr="003D43D0">
        <w:rPr>
          <w:sz w:val="16"/>
        </w:rPr>
        <w:t xml:space="preserve">. This joint venture between the Navy and Coast Guard is vastly over budget and behind schedule, already exceeding procurement cost by 39 percent, with the first delivery expected in 2029—four years late. Unlike Russia and China, </w:t>
      </w:r>
      <w:r w:rsidRPr="00F712AB">
        <w:rPr>
          <w:rStyle w:val="StyleUnderline"/>
          <w:highlight w:val="cyan"/>
        </w:rPr>
        <w:t>the U.S. has no</w:t>
      </w:r>
      <w:r w:rsidRPr="00B3072C">
        <w:rPr>
          <w:rStyle w:val="StyleUnderline"/>
        </w:rPr>
        <w:t xml:space="preserve"> serious </w:t>
      </w:r>
      <w:r w:rsidRPr="00F712AB">
        <w:rPr>
          <w:rStyle w:val="StyleUnderline"/>
          <w:highlight w:val="cyan"/>
        </w:rPr>
        <w:t>plan to equip its</w:t>
      </w:r>
      <w:r w:rsidRPr="00B3072C">
        <w:rPr>
          <w:rStyle w:val="StyleUnderline"/>
        </w:rPr>
        <w:t xml:space="preserve"> developing </w:t>
      </w:r>
      <w:r w:rsidRPr="00F712AB">
        <w:rPr>
          <w:rStyle w:val="StyleUnderline"/>
          <w:highlight w:val="cyan"/>
        </w:rPr>
        <w:t xml:space="preserve">icebreakers </w:t>
      </w:r>
      <w:r w:rsidRPr="00F712AB">
        <w:rPr>
          <w:rStyle w:val="Emphasis"/>
          <w:highlight w:val="cyan"/>
        </w:rPr>
        <w:t>with nuclear</w:t>
      </w:r>
      <w:r w:rsidRPr="002D509F">
        <w:rPr>
          <w:rStyle w:val="Emphasis"/>
        </w:rPr>
        <w:t xml:space="preserve"> power</w:t>
      </w:r>
      <w:r w:rsidRPr="00B3072C">
        <w:rPr>
          <w:rStyle w:val="StyleUnderline"/>
        </w:rPr>
        <w:t>.</w:t>
      </w:r>
      <w:r w:rsidRPr="003D43D0">
        <w:rPr>
          <w:sz w:val="16"/>
        </w:rPr>
        <w:t xml:space="preserve"> Moreover, while the Navy has some involvement in procurement and construction of the icebreakers, </w:t>
      </w:r>
      <w:r w:rsidRPr="00F712AB">
        <w:rPr>
          <w:rStyle w:val="StyleUnderline"/>
          <w:highlight w:val="cyan"/>
        </w:rPr>
        <w:t>the Coast Guard</w:t>
      </w:r>
      <w:r w:rsidRPr="00B3072C">
        <w:rPr>
          <w:rStyle w:val="StyleUnderline"/>
        </w:rPr>
        <w:t xml:space="preserve"> alone </w:t>
      </w:r>
      <w:r w:rsidRPr="00F712AB">
        <w:rPr>
          <w:rStyle w:val="StyleUnderline"/>
          <w:highlight w:val="cyan"/>
        </w:rPr>
        <w:t>is</w:t>
      </w:r>
      <w:r w:rsidRPr="00B3072C">
        <w:rPr>
          <w:rStyle w:val="StyleUnderline"/>
        </w:rPr>
        <w:t xml:space="preserve"> </w:t>
      </w:r>
      <w:r w:rsidRPr="00F712AB">
        <w:rPr>
          <w:rStyle w:val="StyleUnderline"/>
          <w:highlight w:val="cyan"/>
        </w:rPr>
        <w:t xml:space="preserve">responsible for </w:t>
      </w:r>
      <w:r w:rsidRPr="002D509F">
        <w:rPr>
          <w:rStyle w:val="StyleUnderline"/>
        </w:rPr>
        <w:t xml:space="preserve">their </w:t>
      </w:r>
      <w:r w:rsidRPr="00F712AB">
        <w:rPr>
          <w:rStyle w:val="StyleUnderline"/>
          <w:highlight w:val="cyan"/>
        </w:rPr>
        <w:t>operations</w:t>
      </w:r>
      <w:r w:rsidRPr="00B3072C">
        <w:rPr>
          <w:rStyle w:val="StyleUnderline"/>
        </w:rPr>
        <w:t>.</w:t>
      </w:r>
      <w:r w:rsidRPr="003D43D0">
        <w:rPr>
          <w:sz w:val="16"/>
        </w:rPr>
        <w:t xml:space="preserve"> This is important because </w:t>
      </w:r>
      <w:r w:rsidRPr="00B3072C">
        <w:rPr>
          <w:rStyle w:val="StyleUnderline"/>
        </w:rPr>
        <w:t>the Navy is the U.S. military’s forward-deployed, combat-oriented force, while the Coast Guard is structured primarily for homeland defense.</w:t>
      </w:r>
      <w:r w:rsidRPr="003D43D0">
        <w:rPr>
          <w:sz w:val="16"/>
        </w:rPr>
        <w:t xml:space="preserve"> This organizational divide means that </w:t>
      </w:r>
      <w:r w:rsidRPr="00F712AB">
        <w:rPr>
          <w:rStyle w:val="StyleUnderline"/>
          <w:highlight w:val="cyan"/>
        </w:rPr>
        <w:t>the</w:t>
      </w:r>
      <w:r w:rsidRPr="00B3072C">
        <w:rPr>
          <w:rStyle w:val="StyleUnderline"/>
        </w:rPr>
        <w:t xml:space="preserve"> purpose, posture, and </w:t>
      </w:r>
      <w:r w:rsidRPr="002D509F">
        <w:rPr>
          <w:rStyle w:val="Emphasis"/>
        </w:rPr>
        <w:t xml:space="preserve">operational </w:t>
      </w:r>
      <w:r w:rsidRPr="00F712AB">
        <w:rPr>
          <w:rStyle w:val="Emphasis"/>
          <w:highlight w:val="cyan"/>
        </w:rPr>
        <w:t>reach</w:t>
      </w:r>
      <w:r w:rsidRPr="00F712AB">
        <w:rPr>
          <w:rStyle w:val="StyleUnderline"/>
          <w:highlight w:val="cyan"/>
        </w:rPr>
        <w:t xml:space="preserve"> of</w:t>
      </w:r>
      <w:r w:rsidRPr="00B3072C">
        <w:rPr>
          <w:rStyle w:val="StyleUnderline"/>
        </w:rPr>
        <w:t xml:space="preserve"> </w:t>
      </w:r>
      <w:r w:rsidRPr="008D492E">
        <w:rPr>
          <w:rStyle w:val="Emphasis"/>
        </w:rPr>
        <w:t xml:space="preserve">America’s </w:t>
      </w:r>
      <w:r w:rsidRPr="00F712AB">
        <w:rPr>
          <w:rStyle w:val="Emphasis"/>
          <w:highlight w:val="cyan"/>
        </w:rPr>
        <w:t>icebreakers</w:t>
      </w:r>
      <w:r w:rsidRPr="00F712AB">
        <w:rPr>
          <w:rStyle w:val="StyleUnderline"/>
          <w:highlight w:val="cyan"/>
        </w:rPr>
        <w:t xml:space="preserve"> are</w:t>
      </w:r>
      <w:r w:rsidRPr="00B3072C">
        <w:rPr>
          <w:rStyle w:val="StyleUnderline"/>
        </w:rPr>
        <w:t xml:space="preserve"> </w:t>
      </w:r>
      <w:r w:rsidRPr="002D509F">
        <w:rPr>
          <w:rStyle w:val="Emphasis"/>
        </w:rPr>
        <w:t xml:space="preserve">dangerously </w:t>
      </w:r>
      <w:r w:rsidRPr="00F712AB">
        <w:rPr>
          <w:rStyle w:val="Emphasis"/>
          <w:highlight w:val="cyan"/>
        </w:rPr>
        <w:t>mismatched</w:t>
      </w:r>
      <w:r w:rsidRPr="00F712AB">
        <w:rPr>
          <w:sz w:val="16"/>
          <w:highlight w:val="cyan"/>
        </w:rPr>
        <w:t xml:space="preserve"> </w:t>
      </w:r>
      <w:r w:rsidRPr="00F70854">
        <w:rPr>
          <w:sz w:val="16"/>
        </w:rPr>
        <w:t>with</w:t>
      </w:r>
      <w:r w:rsidRPr="003D43D0">
        <w:rPr>
          <w:sz w:val="16"/>
        </w:rPr>
        <w:t xml:space="preserve"> those of its primary adversaries in the Arctic.</w:t>
      </w:r>
    </w:p>
    <w:p w14:paraId="0AF890E2" w14:textId="77777777" w:rsidR="002B731D" w:rsidRDefault="002B731D" w:rsidP="002B731D">
      <w:r>
        <w:t>The Need for a U.S. Navy Icebreaker Program</w:t>
      </w:r>
    </w:p>
    <w:p w14:paraId="7CDAE0F9" w14:textId="77777777" w:rsidR="002B731D" w:rsidRPr="00B3072C" w:rsidRDefault="002B731D" w:rsidP="002B731D">
      <w:pPr>
        <w:rPr>
          <w:rStyle w:val="StyleUnderline"/>
        </w:rPr>
      </w:pPr>
      <w:r w:rsidRPr="003D43D0">
        <w:rPr>
          <w:sz w:val="16"/>
        </w:rPr>
        <w:t xml:space="preserve">Accordingly, </w:t>
      </w:r>
      <w:r w:rsidRPr="00F712AB">
        <w:rPr>
          <w:rStyle w:val="StyleUnderline"/>
          <w:highlight w:val="cyan"/>
        </w:rPr>
        <w:t xml:space="preserve">the U.S. </w:t>
      </w:r>
      <w:r w:rsidRPr="00F70854">
        <w:rPr>
          <w:rStyle w:val="StyleUnderline"/>
        </w:rPr>
        <w:t>Congress</w:t>
      </w:r>
      <w:r w:rsidRPr="00B3072C">
        <w:rPr>
          <w:rStyle w:val="StyleUnderline"/>
        </w:rPr>
        <w:t xml:space="preserve"> and the President </w:t>
      </w:r>
      <w:r w:rsidRPr="00F712AB">
        <w:rPr>
          <w:rStyle w:val="StyleUnderline"/>
          <w:highlight w:val="cyan"/>
        </w:rPr>
        <w:t>must</w:t>
      </w:r>
      <w:r w:rsidRPr="00B3072C">
        <w:rPr>
          <w:rStyle w:val="StyleUnderline"/>
        </w:rPr>
        <w:t xml:space="preserve"> enact legislation </w:t>
      </w:r>
      <w:r w:rsidRPr="00F712AB">
        <w:rPr>
          <w:rStyle w:val="StyleUnderline"/>
          <w:highlight w:val="cyan"/>
        </w:rPr>
        <w:t>requir</w:t>
      </w:r>
      <w:r w:rsidRPr="00F70854">
        <w:rPr>
          <w:rStyle w:val="StyleUnderline"/>
        </w:rPr>
        <w:t>i</w:t>
      </w:r>
      <w:r w:rsidRPr="00B3072C">
        <w:rPr>
          <w:rStyle w:val="StyleUnderline"/>
        </w:rPr>
        <w:t xml:space="preserve">ng </w:t>
      </w:r>
      <w:r w:rsidRPr="00F712AB">
        <w:rPr>
          <w:rStyle w:val="StyleUnderline"/>
          <w:highlight w:val="cyan"/>
        </w:rPr>
        <w:t xml:space="preserve">the </w:t>
      </w:r>
      <w:r w:rsidRPr="00F712AB">
        <w:rPr>
          <w:rStyle w:val="Emphasis"/>
          <w:highlight w:val="cyan"/>
        </w:rPr>
        <w:t>Navy</w:t>
      </w:r>
      <w:r w:rsidRPr="00F712AB">
        <w:rPr>
          <w:rStyle w:val="StyleUnderline"/>
          <w:highlight w:val="cyan"/>
        </w:rPr>
        <w:t xml:space="preserve"> to build</w:t>
      </w:r>
      <w:r w:rsidRPr="00B3072C">
        <w:rPr>
          <w:rStyle w:val="StyleUnderline"/>
        </w:rPr>
        <w:t xml:space="preserve"> and operate </w:t>
      </w:r>
      <w:r w:rsidRPr="00F712AB">
        <w:rPr>
          <w:rStyle w:val="StyleUnderline"/>
          <w:highlight w:val="cyan"/>
        </w:rPr>
        <w:t>its own</w:t>
      </w:r>
      <w:r w:rsidRPr="00B3072C">
        <w:rPr>
          <w:rStyle w:val="StyleUnderline"/>
        </w:rPr>
        <w:t xml:space="preserve"> combat-oriented </w:t>
      </w:r>
      <w:r w:rsidRPr="002D509F">
        <w:rPr>
          <w:rStyle w:val="Emphasis"/>
        </w:rPr>
        <w:t xml:space="preserve">icebreaker </w:t>
      </w:r>
      <w:r w:rsidRPr="00F712AB">
        <w:rPr>
          <w:rStyle w:val="Emphasis"/>
          <w:highlight w:val="cyan"/>
        </w:rPr>
        <w:t>program</w:t>
      </w:r>
      <w:r w:rsidRPr="00B3072C">
        <w:rPr>
          <w:rStyle w:val="StyleUnderline"/>
        </w:rPr>
        <w:t xml:space="preserve"> to secure</w:t>
      </w:r>
      <w:r w:rsidRPr="003D43D0">
        <w:rPr>
          <w:sz w:val="16"/>
        </w:rPr>
        <w:t xml:space="preserve"> our national interests in </w:t>
      </w:r>
      <w:r w:rsidRPr="00B3072C">
        <w:rPr>
          <w:rStyle w:val="StyleUnderline"/>
        </w:rPr>
        <w:t>the Arctic</w:t>
      </w:r>
      <w:r w:rsidRPr="003D43D0">
        <w:rPr>
          <w:sz w:val="16"/>
        </w:rPr>
        <w:t>. The Navy is unlikely to take on this role voluntarily. In 2023, the former Chief of Naval Operations, Admiral Michael Gilday, underscored this reluctance when he deflected questions about icebreaker procurement to the Coast Guard, making it clear that he did not view the program as the Navy's responsibility. Currently, the Coast Guard is the only branch of the U.S. military legally tasked with “develop[</w:t>
      </w:r>
      <w:proofErr w:type="spellStart"/>
      <w:r w:rsidRPr="003D43D0">
        <w:rPr>
          <w:sz w:val="16"/>
        </w:rPr>
        <w:t>ing</w:t>
      </w:r>
      <w:proofErr w:type="spellEnd"/>
      <w:r w:rsidRPr="003D43D0">
        <w:rPr>
          <w:sz w:val="16"/>
        </w:rPr>
        <w:t>], establish[</w:t>
      </w:r>
      <w:proofErr w:type="spellStart"/>
      <w:r w:rsidRPr="003D43D0">
        <w:rPr>
          <w:sz w:val="16"/>
        </w:rPr>
        <w:t>ing</w:t>
      </w:r>
      <w:proofErr w:type="spellEnd"/>
      <w:r w:rsidRPr="003D43D0">
        <w:rPr>
          <w:sz w:val="16"/>
        </w:rPr>
        <w:t>], maintain[</w:t>
      </w:r>
      <w:proofErr w:type="spellStart"/>
      <w:r w:rsidRPr="003D43D0">
        <w:rPr>
          <w:sz w:val="16"/>
        </w:rPr>
        <w:t>ing</w:t>
      </w:r>
      <w:proofErr w:type="spellEnd"/>
      <w:r w:rsidRPr="003D43D0">
        <w:rPr>
          <w:sz w:val="16"/>
        </w:rPr>
        <w:t xml:space="preserve">], and </w:t>
      </w:r>
      <w:proofErr w:type="spellStart"/>
      <w:r w:rsidRPr="003D43D0">
        <w:rPr>
          <w:sz w:val="16"/>
        </w:rPr>
        <w:t>operat</w:t>
      </w:r>
      <w:proofErr w:type="spellEnd"/>
      <w:r w:rsidRPr="003D43D0">
        <w:rPr>
          <w:sz w:val="16"/>
        </w:rPr>
        <w:t>[</w:t>
      </w:r>
      <w:proofErr w:type="spellStart"/>
      <w:r w:rsidRPr="003D43D0">
        <w:rPr>
          <w:sz w:val="16"/>
        </w:rPr>
        <w:t>ing</w:t>
      </w:r>
      <w:proofErr w:type="spellEnd"/>
      <w:r w:rsidRPr="003D43D0">
        <w:rPr>
          <w:sz w:val="16"/>
        </w:rPr>
        <w:t>] icebreaking facilities.” Without a mandate, the Navy has shown no intention to expand its footprint into the icebreaking business. Notably, Gilday’s 2022 Navigation Plan, which outlines the Navy’s strategic goals through 2045, does not even acknowledge the Arctic as a major global maritime shipping route, nor does it identify potential geographic choke points in the region. In 2020, then-Secretary of the Navy, Kenneth Braithwaite, acknowledged the importance of icebreakers in front of Congress, but stated that “it is not a mission that is central to the United States Navy” and is one it “</w:t>
      </w:r>
      <w:proofErr w:type="spellStart"/>
      <w:r w:rsidRPr="003D43D0">
        <w:rPr>
          <w:sz w:val="16"/>
        </w:rPr>
        <w:t>rel</w:t>
      </w:r>
      <w:proofErr w:type="spellEnd"/>
      <w:r w:rsidRPr="003D43D0">
        <w:rPr>
          <w:sz w:val="16"/>
        </w:rPr>
        <w:t>[</w:t>
      </w:r>
      <w:proofErr w:type="spellStart"/>
      <w:r w:rsidRPr="003D43D0">
        <w:rPr>
          <w:sz w:val="16"/>
        </w:rPr>
        <w:t>ies</w:t>
      </w:r>
      <w:proofErr w:type="spellEnd"/>
      <w:r w:rsidRPr="003D43D0">
        <w:rPr>
          <w:sz w:val="16"/>
        </w:rPr>
        <w:t xml:space="preserve">] on the Coast Guard to provide.” However, </w:t>
      </w:r>
      <w:r w:rsidRPr="00F712AB">
        <w:rPr>
          <w:rStyle w:val="StyleUnderline"/>
          <w:highlight w:val="cyan"/>
        </w:rPr>
        <w:t>leaving this</w:t>
      </w:r>
      <w:r w:rsidRPr="00B3072C">
        <w:rPr>
          <w:rStyle w:val="StyleUnderline"/>
        </w:rPr>
        <w:t xml:space="preserve"> critical </w:t>
      </w:r>
      <w:r w:rsidRPr="00F712AB">
        <w:rPr>
          <w:rStyle w:val="StyleUnderline"/>
          <w:highlight w:val="cyan"/>
        </w:rPr>
        <w:t>program</w:t>
      </w:r>
      <w:r w:rsidRPr="00B3072C">
        <w:rPr>
          <w:rStyle w:val="StyleUnderline"/>
        </w:rPr>
        <w:t xml:space="preserve"> solely </w:t>
      </w:r>
      <w:r w:rsidRPr="00F712AB">
        <w:rPr>
          <w:rStyle w:val="StyleUnderline"/>
          <w:highlight w:val="cyan"/>
        </w:rPr>
        <w:t>with the Coast Guard</w:t>
      </w:r>
      <w:r w:rsidRPr="00B3072C">
        <w:rPr>
          <w:rStyle w:val="StyleUnderline"/>
        </w:rPr>
        <w:t xml:space="preserve">—a service with </w:t>
      </w:r>
      <w:r w:rsidRPr="002D509F">
        <w:rPr>
          <w:rStyle w:val="Emphasis"/>
        </w:rPr>
        <w:t>less than 10 percent</w:t>
      </w:r>
      <w:r w:rsidRPr="00B3072C">
        <w:rPr>
          <w:rStyle w:val="StyleUnderline"/>
        </w:rPr>
        <w:t xml:space="preserve"> the Navy’s size and budget—</w:t>
      </w:r>
      <w:r w:rsidRPr="00F712AB">
        <w:rPr>
          <w:rStyle w:val="StyleUnderline"/>
          <w:highlight w:val="cyan"/>
        </w:rPr>
        <w:t>neglects</w:t>
      </w:r>
      <w:r w:rsidRPr="00B3072C">
        <w:rPr>
          <w:rStyle w:val="StyleUnderline"/>
        </w:rPr>
        <w:t xml:space="preserve"> U.S. </w:t>
      </w:r>
      <w:r w:rsidRPr="00F712AB">
        <w:rPr>
          <w:rStyle w:val="Emphasis"/>
          <w:highlight w:val="cyan"/>
        </w:rPr>
        <w:t>strategic interests</w:t>
      </w:r>
      <w:r w:rsidRPr="00B3072C">
        <w:rPr>
          <w:rStyle w:val="StyleUnderline"/>
        </w:rPr>
        <w:t xml:space="preserve"> in the Arctic.</w:t>
      </w:r>
    </w:p>
    <w:p w14:paraId="73F5BD78" w14:textId="77777777" w:rsidR="002B731D" w:rsidRPr="003D43D0" w:rsidRDefault="002B731D" w:rsidP="002B731D">
      <w:pPr>
        <w:rPr>
          <w:sz w:val="16"/>
        </w:rPr>
      </w:pPr>
      <w:r w:rsidRPr="003D43D0">
        <w:rPr>
          <w:sz w:val="16"/>
        </w:rPr>
        <w:t xml:space="preserve">U.S. presence in </w:t>
      </w:r>
      <w:r w:rsidRPr="00F712AB">
        <w:rPr>
          <w:rStyle w:val="StyleUnderline"/>
          <w:highlight w:val="cyan"/>
        </w:rPr>
        <w:t>the Arctic requires a</w:t>
      </w:r>
      <w:r w:rsidRPr="00B3072C">
        <w:rPr>
          <w:rStyle w:val="StyleUnderline"/>
        </w:rPr>
        <w:t xml:space="preserve"> robust </w:t>
      </w:r>
      <w:r w:rsidRPr="00F712AB">
        <w:rPr>
          <w:rStyle w:val="Emphasis"/>
          <w:highlight w:val="cyan"/>
        </w:rPr>
        <w:t>naval</w:t>
      </w:r>
      <w:r w:rsidRPr="002D509F">
        <w:rPr>
          <w:rStyle w:val="Emphasis"/>
        </w:rPr>
        <w:t xml:space="preserve"> combat </w:t>
      </w:r>
      <w:r w:rsidRPr="00F712AB">
        <w:rPr>
          <w:rStyle w:val="Emphasis"/>
          <w:highlight w:val="cyan"/>
        </w:rPr>
        <w:t>capability</w:t>
      </w:r>
      <w:r w:rsidRPr="00F712AB">
        <w:rPr>
          <w:rStyle w:val="StyleUnderline"/>
          <w:highlight w:val="cyan"/>
        </w:rPr>
        <w:t xml:space="preserve"> </w:t>
      </w:r>
      <w:r w:rsidRPr="008D492E">
        <w:rPr>
          <w:rStyle w:val="StyleUnderline"/>
        </w:rPr>
        <w:t xml:space="preserve">which the </w:t>
      </w:r>
      <w:r w:rsidRPr="00F712AB">
        <w:rPr>
          <w:rStyle w:val="StyleUnderline"/>
          <w:highlight w:val="cyan"/>
        </w:rPr>
        <w:t>Coast Guard cannot provide</w:t>
      </w:r>
      <w:r w:rsidRPr="003D43D0">
        <w:rPr>
          <w:sz w:val="16"/>
        </w:rPr>
        <w:t xml:space="preserve"> alone. In his 2001 commentary on the differences between the U.S. Navy and Coast Guard, Professor Colin Gray of the Naval War College identified three unique characteristics of the Navy, all of which are implicated by the icebreaker program. </w:t>
      </w:r>
    </w:p>
    <w:p w14:paraId="35729EF4" w14:textId="77777777" w:rsidR="002B731D" w:rsidRPr="003D43D0" w:rsidRDefault="002B731D" w:rsidP="002B731D">
      <w:pPr>
        <w:rPr>
          <w:sz w:val="16"/>
        </w:rPr>
      </w:pPr>
      <w:r w:rsidRPr="003D43D0">
        <w:rPr>
          <w:sz w:val="16"/>
        </w:rPr>
        <w:t xml:space="preserve">First, the Navy “takes its tune … from control (even command) of the high seas.” This means      the first duty of “the premier navy, is to control sea lines of communication—to allow or deny access to the sea, thence across it, and finally to the land, where humankind lives.” However, </w:t>
      </w:r>
      <w:r w:rsidRPr="00B3072C">
        <w:rPr>
          <w:rStyle w:val="StyleUnderline"/>
        </w:rPr>
        <w:t>without an active icebreaker presence in the Arctic</w:t>
      </w:r>
      <w:r w:rsidRPr="003D43D0">
        <w:rPr>
          <w:sz w:val="16"/>
        </w:rPr>
        <w:t xml:space="preserve">, </w:t>
      </w:r>
      <w:r w:rsidRPr="00F712AB">
        <w:rPr>
          <w:rStyle w:val="StyleUnderline"/>
          <w:highlight w:val="cyan"/>
        </w:rPr>
        <w:t>the Navy is</w:t>
      </w:r>
      <w:r w:rsidRPr="00B3072C">
        <w:rPr>
          <w:rStyle w:val="StyleUnderline"/>
        </w:rPr>
        <w:t xml:space="preserve"> voluntarily denying itself full access to the Arctic </w:t>
      </w:r>
      <w:r w:rsidRPr="00F712AB">
        <w:rPr>
          <w:rStyle w:val="StyleUnderline"/>
          <w:highlight w:val="cyan"/>
        </w:rPr>
        <w:t xml:space="preserve">leaving </w:t>
      </w:r>
      <w:r w:rsidRPr="00F712AB">
        <w:rPr>
          <w:rStyle w:val="Emphasis"/>
          <w:highlight w:val="cyan"/>
        </w:rPr>
        <w:t xml:space="preserve">gaps for </w:t>
      </w:r>
      <w:r w:rsidRPr="008D492E">
        <w:rPr>
          <w:rStyle w:val="Emphasis"/>
        </w:rPr>
        <w:t xml:space="preserve">its </w:t>
      </w:r>
      <w:r w:rsidRPr="00F712AB">
        <w:rPr>
          <w:rStyle w:val="Emphasis"/>
          <w:highlight w:val="cyan"/>
        </w:rPr>
        <w:t>adversaries</w:t>
      </w:r>
      <w:r w:rsidRPr="003D43D0">
        <w:rPr>
          <w:sz w:val="16"/>
        </w:rPr>
        <w:t xml:space="preserve">—namely </w:t>
      </w:r>
      <w:r w:rsidRPr="00B3072C">
        <w:rPr>
          <w:rStyle w:val="StyleUnderline"/>
        </w:rPr>
        <w:t xml:space="preserve">Russia and China, </w:t>
      </w:r>
      <w:r w:rsidRPr="00F712AB">
        <w:rPr>
          <w:rStyle w:val="Emphasis"/>
          <w:highlight w:val="cyan"/>
        </w:rPr>
        <w:t>to</w:t>
      </w:r>
      <w:r w:rsidRPr="002D509F">
        <w:rPr>
          <w:rStyle w:val="Emphasis"/>
        </w:rPr>
        <w:t xml:space="preserve"> aggressively </w:t>
      </w:r>
      <w:r w:rsidRPr="00F712AB">
        <w:rPr>
          <w:rStyle w:val="Emphasis"/>
          <w:highlight w:val="cyan"/>
        </w:rPr>
        <w:t>expand</w:t>
      </w:r>
      <w:r w:rsidRPr="00B3072C">
        <w:rPr>
          <w:rStyle w:val="StyleUnderline"/>
        </w:rPr>
        <w:t xml:space="preserve"> and militarize</w:t>
      </w:r>
      <w:r w:rsidRPr="003D43D0">
        <w:rPr>
          <w:sz w:val="16"/>
        </w:rPr>
        <w:t xml:space="preserve"> their icebreaker presence. </w:t>
      </w:r>
    </w:p>
    <w:p w14:paraId="0948C1F2" w14:textId="77777777" w:rsidR="002B731D" w:rsidRPr="00B3072C" w:rsidRDefault="002B731D" w:rsidP="002B731D">
      <w:pPr>
        <w:rPr>
          <w:rStyle w:val="StyleUnderline"/>
        </w:rPr>
      </w:pPr>
      <w:r w:rsidRPr="003D43D0">
        <w:rPr>
          <w:sz w:val="16"/>
        </w:rPr>
        <w:t xml:space="preserve">Second, the Navy’s commitment to “boldly go … where great navies have feared to sail” is undermined by its repudiation of icebreaking operations. </w:t>
      </w:r>
      <w:r w:rsidRPr="00F712AB">
        <w:rPr>
          <w:rStyle w:val="StyleUnderline"/>
          <w:highlight w:val="cyan"/>
        </w:rPr>
        <w:t>Failing to establish a</w:t>
      </w:r>
      <w:r w:rsidRPr="00B3072C">
        <w:rPr>
          <w:rStyle w:val="StyleUnderline"/>
        </w:rPr>
        <w:t xml:space="preserve"> </w:t>
      </w:r>
      <w:r w:rsidRPr="002D509F">
        <w:rPr>
          <w:rStyle w:val="Emphasis"/>
        </w:rPr>
        <w:t xml:space="preserve">surface </w:t>
      </w:r>
      <w:r w:rsidRPr="00F712AB">
        <w:rPr>
          <w:rStyle w:val="Emphasis"/>
          <w:highlight w:val="cyan"/>
        </w:rPr>
        <w:t>presence</w:t>
      </w:r>
      <w:r w:rsidRPr="00F712AB">
        <w:rPr>
          <w:rStyle w:val="StyleUnderline"/>
          <w:highlight w:val="cyan"/>
        </w:rPr>
        <w:t xml:space="preserve"> in the Arctic</w:t>
      </w:r>
      <w:r w:rsidRPr="00B3072C">
        <w:rPr>
          <w:rStyle w:val="StyleUnderline"/>
        </w:rPr>
        <w:t xml:space="preserve"> with icebreakers </w:t>
      </w:r>
      <w:r w:rsidRPr="00F712AB">
        <w:rPr>
          <w:rStyle w:val="StyleUnderline"/>
          <w:highlight w:val="cyan"/>
        </w:rPr>
        <w:t>could yield an</w:t>
      </w:r>
      <w:r w:rsidRPr="00B3072C">
        <w:rPr>
          <w:rStyle w:val="StyleUnderline"/>
        </w:rPr>
        <w:t xml:space="preserve"> “asymmetric [] </w:t>
      </w:r>
      <w:r w:rsidRPr="00F712AB">
        <w:rPr>
          <w:rStyle w:val="StyleUnderline"/>
          <w:highlight w:val="cyan"/>
        </w:rPr>
        <w:t>equalizer” for adversaries</w:t>
      </w:r>
      <w:r w:rsidRPr="00B3072C">
        <w:rPr>
          <w:rStyle w:val="StyleUnderline"/>
        </w:rPr>
        <w:t xml:space="preserve">, </w:t>
      </w:r>
      <w:r w:rsidRPr="003D43D0">
        <w:rPr>
          <w:sz w:val="16"/>
        </w:rPr>
        <w:t xml:space="preserve">a risk that becomes more imminent </w:t>
      </w:r>
      <w:r w:rsidRPr="00F712AB">
        <w:rPr>
          <w:rStyle w:val="StyleUnderline"/>
          <w:highlight w:val="cyan"/>
        </w:rPr>
        <w:t>as</w:t>
      </w:r>
      <w:r w:rsidRPr="00B3072C">
        <w:rPr>
          <w:rStyle w:val="StyleUnderline"/>
        </w:rPr>
        <w:t xml:space="preserve"> polar ice melts and </w:t>
      </w:r>
      <w:r w:rsidRPr="00F712AB">
        <w:rPr>
          <w:rStyle w:val="Emphasis"/>
          <w:highlight w:val="cyan"/>
        </w:rPr>
        <w:t>access</w:t>
      </w:r>
      <w:r w:rsidRPr="00B3072C">
        <w:rPr>
          <w:rStyle w:val="StyleUnderline"/>
        </w:rPr>
        <w:t xml:space="preserve"> to the Arctic </w:t>
      </w:r>
      <w:r w:rsidRPr="00F712AB">
        <w:rPr>
          <w:rStyle w:val="Emphasis"/>
          <w:highlight w:val="cyan"/>
        </w:rPr>
        <w:t>increases</w:t>
      </w:r>
      <w:r w:rsidRPr="00B3072C">
        <w:rPr>
          <w:rStyle w:val="StyleUnderline"/>
        </w:rPr>
        <w:t xml:space="preserve">. </w:t>
      </w:r>
    </w:p>
    <w:p w14:paraId="47452972" w14:textId="77777777" w:rsidR="002B731D" w:rsidRPr="003D43D0" w:rsidRDefault="002B731D" w:rsidP="002B731D">
      <w:pPr>
        <w:rPr>
          <w:sz w:val="16"/>
        </w:rPr>
      </w:pPr>
      <w:r w:rsidRPr="003D43D0">
        <w:rPr>
          <w:sz w:val="16"/>
        </w:rPr>
        <w:t xml:space="preserve">Third, and most importantly, “the navy of a superpower that aspires to protect commerce and international order globally has no responsible choice other than to pursue excellence virtually wherever military science takes it, however serendipitously.” </w:t>
      </w:r>
      <w:r w:rsidRPr="00B3072C">
        <w:rPr>
          <w:rStyle w:val="StyleUnderline"/>
        </w:rPr>
        <w:t xml:space="preserve">Russia and China are actively moving the </w:t>
      </w:r>
      <w:r w:rsidRPr="002D509F">
        <w:rPr>
          <w:rStyle w:val="Emphasis"/>
        </w:rPr>
        <w:t>Great Power Competition</w:t>
      </w:r>
      <w:r w:rsidRPr="00B3072C">
        <w:rPr>
          <w:rStyle w:val="StyleUnderline"/>
        </w:rPr>
        <w:t xml:space="preserve"> to the </w:t>
      </w:r>
      <w:r w:rsidRPr="002D509F">
        <w:rPr>
          <w:rStyle w:val="Emphasis"/>
        </w:rPr>
        <w:t>Arctic</w:t>
      </w:r>
      <w:r w:rsidRPr="003D43D0">
        <w:rPr>
          <w:sz w:val="16"/>
        </w:rPr>
        <w:t xml:space="preserve">: </w:t>
      </w:r>
      <w:r w:rsidRPr="00F712AB">
        <w:rPr>
          <w:rStyle w:val="StyleUnderline"/>
          <w:highlight w:val="cyan"/>
        </w:rPr>
        <w:t>Russia is arming</w:t>
      </w:r>
      <w:r w:rsidRPr="00B3072C">
        <w:rPr>
          <w:rStyle w:val="StyleUnderline"/>
        </w:rPr>
        <w:t xml:space="preserve"> its </w:t>
      </w:r>
      <w:r w:rsidRPr="00F712AB">
        <w:rPr>
          <w:rStyle w:val="StyleUnderline"/>
          <w:highlight w:val="cyan"/>
        </w:rPr>
        <w:t>icebreakers with</w:t>
      </w:r>
      <w:r w:rsidRPr="003D43D0">
        <w:rPr>
          <w:sz w:val="16"/>
        </w:rPr>
        <w:t xml:space="preserve"> anti-ship </w:t>
      </w:r>
      <w:r w:rsidRPr="00B3072C">
        <w:rPr>
          <w:rStyle w:val="StyleUnderline"/>
        </w:rPr>
        <w:t>weapons and</w:t>
      </w:r>
      <w:r w:rsidRPr="003D43D0">
        <w:rPr>
          <w:sz w:val="16"/>
        </w:rPr>
        <w:t xml:space="preserve"> </w:t>
      </w:r>
      <w:r w:rsidRPr="002D509F">
        <w:rPr>
          <w:rStyle w:val="Emphasis"/>
        </w:rPr>
        <w:t xml:space="preserve">cruise </w:t>
      </w:r>
      <w:r w:rsidRPr="00F712AB">
        <w:rPr>
          <w:rStyle w:val="Emphasis"/>
          <w:highlight w:val="cyan"/>
        </w:rPr>
        <w:t>missiles</w:t>
      </w:r>
      <w:r w:rsidRPr="003D43D0">
        <w:rPr>
          <w:sz w:val="16"/>
        </w:rPr>
        <w:t xml:space="preserve">, </w:t>
      </w:r>
      <w:r w:rsidRPr="00B3072C">
        <w:rPr>
          <w:rStyle w:val="StyleUnderline"/>
        </w:rPr>
        <w:t>both nations are</w:t>
      </w:r>
      <w:r w:rsidRPr="003D43D0">
        <w:rPr>
          <w:sz w:val="16"/>
        </w:rPr>
        <w:t xml:space="preserve"> regularly </w:t>
      </w:r>
      <w:r w:rsidRPr="00B3072C">
        <w:rPr>
          <w:rStyle w:val="StyleUnderline"/>
        </w:rPr>
        <w:t>patrolling the Arctic</w:t>
      </w:r>
      <w:r w:rsidRPr="003D43D0">
        <w:rPr>
          <w:sz w:val="16"/>
        </w:rPr>
        <w:t xml:space="preserve"> seas </w:t>
      </w:r>
      <w:r w:rsidRPr="00B3072C">
        <w:rPr>
          <w:rStyle w:val="StyleUnderline"/>
        </w:rPr>
        <w:t xml:space="preserve">with icebreakers, </w:t>
      </w:r>
      <w:r w:rsidRPr="00F712AB">
        <w:rPr>
          <w:rStyle w:val="StyleUnderline"/>
          <w:highlight w:val="cyan"/>
        </w:rPr>
        <w:t>and</w:t>
      </w:r>
      <w:r w:rsidRPr="00B3072C">
        <w:rPr>
          <w:rStyle w:val="StyleUnderline"/>
        </w:rPr>
        <w:t xml:space="preserve"> heavily </w:t>
      </w:r>
      <w:r w:rsidRPr="00F712AB">
        <w:rPr>
          <w:rStyle w:val="StyleUnderline"/>
          <w:highlight w:val="cyan"/>
        </w:rPr>
        <w:t xml:space="preserve">investing in </w:t>
      </w:r>
      <w:r w:rsidRPr="00F712AB">
        <w:rPr>
          <w:rStyle w:val="Emphasis"/>
          <w:highlight w:val="cyan"/>
        </w:rPr>
        <w:t>nuclear tech</w:t>
      </w:r>
      <w:r w:rsidRPr="00F70854">
        <w:rPr>
          <w:rStyle w:val="Emphasis"/>
        </w:rPr>
        <w:t>nology</w:t>
      </w:r>
      <w:r w:rsidRPr="00B3072C">
        <w:rPr>
          <w:rStyle w:val="StyleUnderline"/>
        </w:rPr>
        <w:t xml:space="preserve"> for these vessels. </w:t>
      </w:r>
      <w:r w:rsidRPr="003D43D0">
        <w:rPr>
          <w:sz w:val="16"/>
        </w:rPr>
        <w:t>While icebreakers are certainly necessary for the Coast Guard’s missions—including search and rescue, navigation, environmental protection, interdiction, and ice operations—</w:t>
      </w:r>
      <w:r w:rsidRPr="00B3072C">
        <w:rPr>
          <w:rStyle w:val="StyleUnderline"/>
        </w:rPr>
        <w:t>Russia and China have embraced icebreakers as dual-use assets that</w:t>
      </w:r>
      <w:r w:rsidRPr="003D43D0">
        <w:rPr>
          <w:sz w:val="16"/>
        </w:rPr>
        <w:t xml:space="preserve"> squarely </w:t>
      </w:r>
      <w:r w:rsidRPr="00B3072C">
        <w:rPr>
          <w:rStyle w:val="StyleUnderline"/>
        </w:rPr>
        <w:t>address the Navy’s purpose</w:t>
      </w:r>
      <w:r w:rsidRPr="003D43D0">
        <w:rPr>
          <w:sz w:val="16"/>
        </w:rPr>
        <w:t>. Moreover, the Navy and Air Force’s existing submarine and aircraft presence in the Arctic is inadequate for the Great Power Competition. Submarines and aircraft alone cannot “clear a path for critical shipping, respond to oil spills, or conduct maritime safety and security boardings in the U.S. Arctic”—let alone accomplish more strategic goals of sea control and power projection in the region.</w:t>
      </w:r>
    </w:p>
    <w:p w14:paraId="4353CDA9" w14:textId="77777777" w:rsidR="002B731D" w:rsidRPr="003440A9" w:rsidRDefault="002B731D" w:rsidP="002B731D">
      <w:pPr>
        <w:rPr>
          <w:rStyle w:val="Emphasis"/>
          <w:b w:val="0"/>
          <w:iCs w:val="0"/>
          <w:sz w:val="16"/>
          <w:u w:val="none"/>
        </w:rPr>
      </w:pPr>
      <w:r w:rsidRPr="003D43D0">
        <w:rPr>
          <w:sz w:val="16"/>
        </w:rPr>
        <w:t xml:space="preserve">Separately from the mission, Congress and </w:t>
      </w:r>
      <w:r w:rsidRPr="00B3072C">
        <w:rPr>
          <w:rStyle w:val="StyleUnderline"/>
        </w:rPr>
        <w:t xml:space="preserve">the President should also require an independent Navy icebreaker program due to the Coast Guard’s </w:t>
      </w:r>
      <w:r w:rsidRPr="002D509F">
        <w:rPr>
          <w:rStyle w:val="Emphasis"/>
        </w:rPr>
        <w:t>ongoing struggles</w:t>
      </w:r>
      <w:r w:rsidRPr="00B3072C">
        <w:rPr>
          <w:rStyle w:val="StyleUnderline"/>
        </w:rPr>
        <w:t xml:space="preserve"> in procuring and constructing the vessels</w:t>
      </w:r>
      <w:r w:rsidRPr="003D43D0">
        <w:rPr>
          <w:sz w:val="16"/>
        </w:rPr>
        <w:t xml:space="preserve">. This summer, the United States recently signed the ICE Pact with Finland and Canada to build seventy to ninety new icebreakers over the next decade. While this agreement will help expand America’s icebreaker fleet, it relies on Finland—which can build a polar-class vessel in two years at just 25 percent of the cost of in America—to handle construction. </w:t>
      </w:r>
      <w:r w:rsidRPr="00B3072C">
        <w:rPr>
          <w:rStyle w:val="StyleUnderline"/>
        </w:rPr>
        <w:t xml:space="preserve">This outsourcing is, frankly, an </w:t>
      </w:r>
      <w:r w:rsidRPr="002D509F">
        <w:rPr>
          <w:rStyle w:val="Emphasis"/>
        </w:rPr>
        <w:t>embarrassment</w:t>
      </w:r>
      <w:r w:rsidRPr="003D43D0">
        <w:rPr>
          <w:sz w:val="16"/>
        </w:rPr>
        <w:t>. The poor outcomes in the PSC program may stem in part from its joint structure: since the Coast Guard operates the icebreakers, the PSC program lacks the Navy’s full commitment. The Navy hasn’t fully leveraged its size, money, expertise and influence to drive efficiency or accelerate progress of the program, while the Coast Guard remains constrained by the Navy’s budget authority. Furthermore, each service can deflect blame onto the other in congressional oversight hearings, complicating accountability for the program’s setbacks.</w:t>
      </w:r>
    </w:p>
    <w:p w14:paraId="4FA4CA88" w14:textId="77777777" w:rsidR="002B731D" w:rsidRPr="00982ED6" w:rsidRDefault="002B731D" w:rsidP="002B731D">
      <w:pPr>
        <w:pStyle w:val="Heading4"/>
      </w:pPr>
      <w:r w:rsidRPr="00954CCF">
        <w:t>Icebreakers are the barrier to US Arctic leadership and a more secure region.</w:t>
      </w:r>
    </w:p>
    <w:p w14:paraId="7FFA9706" w14:textId="77777777" w:rsidR="002B731D" w:rsidRPr="00954CCF" w:rsidRDefault="002B731D" w:rsidP="002B731D">
      <w:pPr>
        <w:rPr>
          <w:sz w:val="21"/>
          <w:szCs w:val="21"/>
        </w:rPr>
      </w:pPr>
      <w:r w:rsidRPr="00954CCF">
        <w:rPr>
          <w:rStyle w:val="Style13ptBold"/>
          <w:sz w:val="24"/>
          <w:szCs w:val="21"/>
        </w:rPr>
        <w:t xml:space="preserve">Britt 21 </w:t>
      </w:r>
      <w:r w:rsidRPr="00954CCF">
        <w:rPr>
          <w:sz w:val="21"/>
          <w:szCs w:val="21"/>
        </w:rPr>
        <w:t xml:space="preserve">[Britt, Brian, Analyst for </w:t>
      </w:r>
      <w:proofErr w:type="spellStart"/>
      <w:r w:rsidRPr="00954CCF">
        <w:rPr>
          <w:sz w:val="21"/>
          <w:szCs w:val="21"/>
        </w:rPr>
        <w:t>Avascent</w:t>
      </w:r>
      <w:proofErr w:type="spellEnd"/>
      <w:r w:rsidRPr="00954CCF">
        <w:rPr>
          <w:sz w:val="21"/>
          <w:szCs w:val="21"/>
        </w:rPr>
        <w:t xml:space="preserve"> with a B.S. in International Relations and M.A. in Security Studies from Georgetown, "Icebreakers as a Tool for American Power Projection in the Alaskan Arctic," DG, 4-5-2021, https://repository.digital.georgetown.edu/handle/10822/1062171] </w:t>
      </w:r>
      <w:proofErr w:type="spellStart"/>
      <w:r w:rsidRPr="00954CCF">
        <w:rPr>
          <w:sz w:val="21"/>
          <w:szCs w:val="21"/>
        </w:rPr>
        <w:t>erin</w:t>
      </w:r>
      <w:proofErr w:type="spellEnd"/>
    </w:p>
    <w:p w14:paraId="4B80C1C2" w14:textId="03ACA51D" w:rsidR="002B731D" w:rsidRPr="00954CCF" w:rsidRDefault="002B731D" w:rsidP="002B731D">
      <w:pPr>
        <w:rPr>
          <w:sz w:val="15"/>
          <w:szCs w:val="21"/>
        </w:rPr>
      </w:pPr>
      <w:r w:rsidRPr="00954CCF">
        <w:rPr>
          <w:sz w:val="15"/>
          <w:szCs w:val="21"/>
        </w:rPr>
        <w:t>Presence &amp; International Appearances</w:t>
      </w:r>
    </w:p>
    <w:p w14:paraId="2595FDA1" w14:textId="77777777" w:rsidR="002B731D" w:rsidRPr="00954CCF" w:rsidRDefault="002B731D" w:rsidP="002B731D">
      <w:pPr>
        <w:rPr>
          <w:sz w:val="15"/>
          <w:szCs w:val="21"/>
        </w:rPr>
      </w:pPr>
      <w:r w:rsidRPr="00954CCF">
        <w:rPr>
          <w:sz w:val="15"/>
          <w:szCs w:val="21"/>
        </w:rPr>
        <w:t xml:space="preserve">Icebreakers are an interesting platform to study because there appears to be something special about their place in the international consciousness. </w:t>
      </w:r>
      <w:r w:rsidRPr="00F712AB">
        <w:rPr>
          <w:rStyle w:val="StyleUnderline"/>
          <w:sz w:val="21"/>
          <w:szCs w:val="21"/>
          <w:highlight w:val="cyan"/>
        </w:rPr>
        <w:t>When comparing</w:t>
      </w:r>
      <w:r w:rsidRPr="00954CCF">
        <w:rPr>
          <w:rStyle w:val="StyleUnderline"/>
          <w:sz w:val="21"/>
          <w:szCs w:val="21"/>
        </w:rPr>
        <w:t xml:space="preserve"> strategic</w:t>
      </w:r>
      <w:r w:rsidRPr="00954CCF">
        <w:rPr>
          <w:rStyle w:val="StyleUnderline"/>
          <w:sz w:val="15"/>
          <w:szCs w:val="21"/>
        </w:rPr>
        <w:t xml:space="preserve"> </w:t>
      </w:r>
      <w:r w:rsidRPr="00F712AB">
        <w:rPr>
          <w:rStyle w:val="StyleUnderline"/>
          <w:sz w:val="21"/>
          <w:szCs w:val="21"/>
          <w:highlight w:val="cyan"/>
        </w:rPr>
        <w:t>competition in the Arctic</w:t>
      </w:r>
      <w:r w:rsidRPr="00954CCF">
        <w:rPr>
          <w:rStyle w:val="StyleUnderline"/>
          <w:sz w:val="21"/>
          <w:szCs w:val="21"/>
        </w:rPr>
        <w:t xml:space="preserve">, the most </w:t>
      </w:r>
      <w:r w:rsidRPr="00F712AB">
        <w:rPr>
          <w:rStyle w:val="StyleUnderline"/>
          <w:sz w:val="21"/>
          <w:szCs w:val="21"/>
          <w:highlight w:val="cyan"/>
        </w:rPr>
        <w:t>commonly-cited example is the U.S.’</w:t>
      </w:r>
      <w:r w:rsidRPr="00954CCF">
        <w:rPr>
          <w:rStyle w:val="StyleUnderline"/>
          <w:sz w:val="21"/>
          <w:szCs w:val="21"/>
        </w:rPr>
        <w:t xml:space="preserve"> relatively </w:t>
      </w:r>
      <w:r w:rsidRPr="00F712AB">
        <w:rPr>
          <w:rStyle w:val="StyleUnderline"/>
          <w:sz w:val="21"/>
          <w:szCs w:val="21"/>
          <w:highlight w:val="cyan"/>
        </w:rPr>
        <w:t>small number</w:t>
      </w:r>
      <w:r w:rsidRPr="00F712AB">
        <w:rPr>
          <w:rStyle w:val="StyleUnderline"/>
          <w:sz w:val="15"/>
          <w:szCs w:val="21"/>
          <w:highlight w:val="cyan"/>
        </w:rPr>
        <w:t xml:space="preserve"> </w:t>
      </w:r>
      <w:r w:rsidRPr="00F712AB">
        <w:rPr>
          <w:rStyle w:val="StyleUnderline"/>
          <w:sz w:val="21"/>
          <w:szCs w:val="21"/>
          <w:highlight w:val="cyan"/>
        </w:rPr>
        <w:t>of icebreakers</w:t>
      </w:r>
      <w:r w:rsidRPr="00954CCF">
        <w:rPr>
          <w:rStyle w:val="StyleUnderline"/>
          <w:sz w:val="21"/>
          <w:szCs w:val="21"/>
        </w:rPr>
        <w:t>.</w:t>
      </w:r>
      <w:r w:rsidRPr="00954CCF">
        <w:rPr>
          <w:sz w:val="15"/>
          <w:szCs w:val="21"/>
        </w:rPr>
        <w:t>65 Submarines, aircraft, and infrastructure all play vital roles in establishing power projection capabilities in the Arctic. But all receive far less attention than icebreakers do in the media and the political realm.</w:t>
      </w:r>
    </w:p>
    <w:p w14:paraId="062FCE47" w14:textId="77777777" w:rsidR="002B731D" w:rsidRPr="00954CCF" w:rsidRDefault="002B731D" w:rsidP="002B731D">
      <w:pPr>
        <w:rPr>
          <w:rStyle w:val="StyleUnderline"/>
          <w:sz w:val="21"/>
          <w:szCs w:val="21"/>
        </w:rPr>
      </w:pPr>
      <w:r w:rsidRPr="00954CCF">
        <w:rPr>
          <w:sz w:val="15"/>
          <w:szCs w:val="21"/>
        </w:rPr>
        <w:t xml:space="preserve">This is </w:t>
      </w:r>
      <w:r w:rsidRPr="00954CCF">
        <w:rPr>
          <w:rStyle w:val="StyleUnderline"/>
          <w:sz w:val="21"/>
          <w:szCs w:val="21"/>
        </w:rPr>
        <w:t xml:space="preserve">because </w:t>
      </w:r>
      <w:r w:rsidRPr="00F712AB">
        <w:rPr>
          <w:rStyle w:val="StyleUnderline"/>
          <w:sz w:val="21"/>
          <w:szCs w:val="21"/>
          <w:highlight w:val="cyan"/>
        </w:rPr>
        <w:t>icebreakers are</w:t>
      </w:r>
      <w:r w:rsidRPr="00954CCF">
        <w:rPr>
          <w:rStyle w:val="StyleUnderline"/>
          <w:sz w:val="21"/>
          <w:szCs w:val="21"/>
        </w:rPr>
        <w:t xml:space="preserve"> seen as </w:t>
      </w:r>
      <w:r w:rsidRPr="00F712AB">
        <w:rPr>
          <w:rStyle w:val="StyleUnderline"/>
          <w:sz w:val="21"/>
          <w:szCs w:val="21"/>
          <w:highlight w:val="cyan"/>
        </w:rPr>
        <w:t xml:space="preserve">the </w:t>
      </w:r>
      <w:r w:rsidRPr="00F712AB">
        <w:rPr>
          <w:rStyle w:val="Emphasis"/>
          <w:sz w:val="21"/>
          <w:szCs w:val="21"/>
          <w:highlight w:val="cyan"/>
        </w:rPr>
        <w:t>“bare minimum”</w:t>
      </w:r>
      <w:r w:rsidRPr="00F712AB">
        <w:rPr>
          <w:rStyle w:val="StyleUnderline"/>
          <w:sz w:val="21"/>
          <w:szCs w:val="21"/>
          <w:highlight w:val="cyan"/>
        </w:rPr>
        <w:t xml:space="preserve"> for serious participation in the Arctic</w:t>
      </w:r>
      <w:r w:rsidRPr="00954CCF">
        <w:rPr>
          <w:rStyle w:val="StyleUnderline"/>
          <w:sz w:val="21"/>
          <w:szCs w:val="21"/>
        </w:rPr>
        <w:t xml:space="preserve"> region</w:t>
      </w:r>
      <w:r w:rsidRPr="00954CCF">
        <w:rPr>
          <w:sz w:val="15"/>
          <w:szCs w:val="21"/>
        </w:rPr>
        <w:t xml:space="preserve">, argues one Arctic researcher in the Washington area. Within the American policy community, icebreakers are seen as </w:t>
      </w:r>
      <w:r w:rsidRPr="00954CCF">
        <w:rPr>
          <w:rStyle w:val="StyleUnderline"/>
          <w:sz w:val="21"/>
          <w:szCs w:val="21"/>
        </w:rPr>
        <w:t>the ante to establishing a legitimate claim to the region.</w:t>
      </w:r>
    </w:p>
    <w:p w14:paraId="73092386" w14:textId="77777777" w:rsidR="002B731D" w:rsidRPr="00954CCF" w:rsidRDefault="002B731D" w:rsidP="002B731D">
      <w:pPr>
        <w:rPr>
          <w:rStyle w:val="Emphasis"/>
          <w:sz w:val="21"/>
          <w:szCs w:val="21"/>
        </w:rPr>
      </w:pPr>
      <w:r w:rsidRPr="00954CCF">
        <w:rPr>
          <w:sz w:val="15"/>
          <w:szCs w:val="21"/>
        </w:rPr>
        <w:t xml:space="preserve">Some, like one prominent member of a national security think tank in Washington, argue icebreakers are simply unimportant from national security and international relations perspectives. This analyst argues that the U.S. national security schema is sufficiently supported by the presence of submarines in the Arctic. </w:t>
      </w:r>
      <w:r w:rsidRPr="00954CCF">
        <w:rPr>
          <w:rStyle w:val="StyleUnderline"/>
          <w:sz w:val="21"/>
          <w:szCs w:val="21"/>
        </w:rPr>
        <w:t>In interviews with members of the USCG, however</w:t>
      </w:r>
      <w:r w:rsidRPr="00F712AB">
        <w:rPr>
          <w:rStyle w:val="StyleUnderline"/>
          <w:sz w:val="21"/>
          <w:szCs w:val="21"/>
          <w:highlight w:val="cyan"/>
        </w:rPr>
        <w:t>,</w:t>
      </w:r>
      <w:r w:rsidRPr="00F712AB">
        <w:rPr>
          <w:rStyle w:val="StyleUnderline"/>
          <w:sz w:val="15"/>
          <w:szCs w:val="21"/>
          <w:highlight w:val="cyan"/>
        </w:rPr>
        <w:t xml:space="preserve"> </w:t>
      </w:r>
      <w:r w:rsidRPr="00F712AB">
        <w:rPr>
          <w:rStyle w:val="Emphasis"/>
          <w:sz w:val="21"/>
          <w:szCs w:val="21"/>
          <w:highlight w:val="cyan"/>
        </w:rPr>
        <w:t>“having presence</w:t>
      </w:r>
      <w:r w:rsidRPr="00F712AB">
        <w:rPr>
          <w:rStyle w:val="StyleUnderline"/>
          <w:sz w:val="21"/>
          <w:szCs w:val="21"/>
          <w:highlight w:val="cyan"/>
        </w:rPr>
        <w:t xml:space="preserve">” was of the </w:t>
      </w:r>
      <w:r w:rsidRPr="00F712AB">
        <w:rPr>
          <w:rStyle w:val="Emphasis"/>
          <w:sz w:val="21"/>
          <w:szCs w:val="21"/>
          <w:highlight w:val="cyan"/>
        </w:rPr>
        <w:t>highest priority</w:t>
      </w:r>
      <w:r w:rsidRPr="00954CCF">
        <w:rPr>
          <w:rStyle w:val="StyleUnderline"/>
          <w:sz w:val="21"/>
          <w:szCs w:val="21"/>
        </w:rPr>
        <w:t>,</w:t>
      </w:r>
      <w:r w:rsidRPr="00954CCF">
        <w:rPr>
          <w:sz w:val="15"/>
          <w:szCs w:val="21"/>
        </w:rPr>
        <w:t xml:space="preserve"> more so than fully fulfilling statutory missions. Shannon Jenkins of the USCG said that “it’s to our favor to start with presence” and build from there, indicating </w:t>
      </w:r>
      <w:r w:rsidRPr="00954CCF">
        <w:rPr>
          <w:rStyle w:val="StyleUnderline"/>
          <w:sz w:val="21"/>
          <w:szCs w:val="21"/>
        </w:rPr>
        <w:t xml:space="preserve">the USCG views presence as the foundational goal </w:t>
      </w:r>
      <w:r w:rsidRPr="00F712AB">
        <w:rPr>
          <w:rStyle w:val="StyleUnderline"/>
          <w:sz w:val="21"/>
          <w:szCs w:val="21"/>
          <w:highlight w:val="cyan"/>
        </w:rPr>
        <w:t>to be accomplished by</w:t>
      </w:r>
      <w:r w:rsidRPr="00F712AB">
        <w:rPr>
          <w:rStyle w:val="StyleUnderline"/>
          <w:sz w:val="15"/>
          <w:szCs w:val="21"/>
          <w:highlight w:val="cyan"/>
        </w:rPr>
        <w:t xml:space="preserve"> </w:t>
      </w:r>
      <w:r w:rsidRPr="00F712AB">
        <w:rPr>
          <w:rStyle w:val="StyleUnderline"/>
          <w:sz w:val="21"/>
          <w:szCs w:val="21"/>
          <w:highlight w:val="cyan"/>
        </w:rPr>
        <w:t>icebreaking vessels</w:t>
      </w:r>
      <w:r w:rsidRPr="00954CCF">
        <w:rPr>
          <w:sz w:val="15"/>
          <w:szCs w:val="21"/>
        </w:rPr>
        <w:t xml:space="preserve">. Mr. Jenkins acknowledged the presence of several U.S. fast-attack (SSN) and guided-missile (SSGN) submarines operated by the United States Navy as a U.S. military presence in the Arctic but argued these assets, alone, were insufficient to represent an American presence in the region. For the vast majority of the time, submarines operate beneath the water and are invisible to both domestic and international audiences. </w:t>
      </w:r>
      <w:r w:rsidRPr="00954CCF">
        <w:rPr>
          <w:rStyle w:val="StyleUnderline"/>
          <w:sz w:val="21"/>
          <w:szCs w:val="21"/>
        </w:rPr>
        <w:t>He argued vessels capable of a</w:t>
      </w:r>
      <w:r w:rsidRPr="00954CCF">
        <w:rPr>
          <w:rStyle w:val="StyleUnderline"/>
          <w:sz w:val="15"/>
          <w:szCs w:val="21"/>
        </w:rPr>
        <w:t xml:space="preserve"> </w:t>
      </w:r>
      <w:r w:rsidRPr="00954CCF">
        <w:rPr>
          <w:rStyle w:val="StyleUnderline"/>
          <w:sz w:val="21"/>
          <w:szCs w:val="21"/>
        </w:rPr>
        <w:t>constant presence above the water were needed. “You have to show the flag,”</w:t>
      </w:r>
      <w:r w:rsidRPr="00954CCF">
        <w:rPr>
          <w:sz w:val="15"/>
          <w:szCs w:val="21"/>
        </w:rPr>
        <w:t xml:space="preserve"> said Mr. Jenkins, </w:t>
      </w:r>
      <w:r w:rsidRPr="00954CCF">
        <w:rPr>
          <w:rStyle w:val="StyleUnderline"/>
          <w:sz w:val="21"/>
          <w:szCs w:val="21"/>
        </w:rPr>
        <w:t>“</w:t>
      </w:r>
      <w:r w:rsidRPr="00F712AB">
        <w:rPr>
          <w:rStyle w:val="StyleUnderline"/>
          <w:sz w:val="21"/>
          <w:szCs w:val="21"/>
          <w:highlight w:val="cyan"/>
        </w:rPr>
        <w:t xml:space="preserve">to </w:t>
      </w:r>
      <w:r w:rsidRPr="00F712AB">
        <w:rPr>
          <w:rStyle w:val="Emphasis"/>
          <w:sz w:val="21"/>
          <w:szCs w:val="21"/>
          <w:highlight w:val="cyan"/>
        </w:rPr>
        <w:t>enforce</w:t>
      </w:r>
      <w:r w:rsidRPr="00954CCF">
        <w:rPr>
          <w:rStyle w:val="Emphasis"/>
          <w:sz w:val="21"/>
          <w:szCs w:val="21"/>
        </w:rPr>
        <w:t xml:space="preserve"> your own </w:t>
      </w:r>
      <w:r w:rsidRPr="00F712AB">
        <w:rPr>
          <w:rStyle w:val="Emphasis"/>
          <w:sz w:val="21"/>
          <w:szCs w:val="21"/>
          <w:highlight w:val="cyan"/>
        </w:rPr>
        <w:t>sovereignty</w:t>
      </w:r>
      <w:r w:rsidRPr="00F712AB">
        <w:rPr>
          <w:rStyle w:val="StyleUnderline"/>
          <w:sz w:val="21"/>
          <w:szCs w:val="21"/>
          <w:highlight w:val="cyan"/>
        </w:rPr>
        <w:t xml:space="preserve"> and </w:t>
      </w:r>
      <w:r w:rsidRPr="00F712AB">
        <w:rPr>
          <w:rStyle w:val="Emphasis"/>
          <w:sz w:val="21"/>
          <w:szCs w:val="21"/>
          <w:highlight w:val="cyan"/>
        </w:rPr>
        <w:t>protect freedom of</w:t>
      </w:r>
      <w:r w:rsidRPr="00954CCF">
        <w:rPr>
          <w:rStyle w:val="Emphasis"/>
          <w:sz w:val="21"/>
          <w:szCs w:val="21"/>
        </w:rPr>
        <w:t xml:space="preserve"> </w:t>
      </w:r>
      <w:r w:rsidRPr="00F712AB">
        <w:rPr>
          <w:rStyle w:val="Emphasis"/>
          <w:sz w:val="21"/>
          <w:szCs w:val="21"/>
          <w:highlight w:val="cyan"/>
        </w:rPr>
        <w:t>navigation</w:t>
      </w:r>
      <w:r w:rsidRPr="00954CCF">
        <w:rPr>
          <w:rStyle w:val="Emphasis"/>
          <w:sz w:val="21"/>
          <w:szCs w:val="21"/>
        </w:rPr>
        <w:t>.”</w:t>
      </w:r>
    </w:p>
    <w:p w14:paraId="40A4D28D" w14:textId="77777777" w:rsidR="002B731D" w:rsidRPr="00954CCF" w:rsidRDefault="002B731D" w:rsidP="002B731D">
      <w:pPr>
        <w:rPr>
          <w:sz w:val="15"/>
          <w:szCs w:val="21"/>
        </w:rPr>
      </w:pPr>
      <w:r w:rsidRPr="00954CCF">
        <w:rPr>
          <w:sz w:val="15"/>
          <w:szCs w:val="21"/>
        </w:rPr>
        <w:t xml:space="preserve">As demonstrated by China’s rise as an Arctic state, appearances do matter. </w:t>
      </w:r>
      <w:r w:rsidRPr="00954CCF">
        <w:rPr>
          <w:rStyle w:val="StyleUnderline"/>
          <w:sz w:val="21"/>
          <w:szCs w:val="21"/>
        </w:rPr>
        <w:t>China</w:t>
      </w:r>
      <w:r w:rsidRPr="00954CCF">
        <w:rPr>
          <w:sz w:val="15"/>
          <w:szCs w:val="21"/>
        </w:rPr>
        <w:t xml:space="preserve">, as a non-arctic state, </w:t>
      </w:r>
      <w:r w:rsidRPr="00954CCF">
        <w:rPr>
          <w:rStyle w:val="StyleUnderline"/>
          <w:sz w:val="21"/>
          <w:szCs w:val="21"/>
        </w:rPr>
        <w:t>did not need icebreakers.</w:t>
      </w:r>
      <w:r w:rsidRPr="00954CCF">
        <w:rPr>
          <w:sz w:val="15"/>
          <w:szCs w:val="21"/>
        </w:rPr>
        <w:t xml:space="preserve"> Rather</w:t>
      </w:r>
      <w:r w:rsidRPr="00954CCF">
        <w:rPr>
          <w:rStyle w:val="StyleUnderline"/>
          <w:sz w:val="21"/>
          <w:szCs w:val="21"/>
        </w:rPr>
        <w:t>, China intentionally produced them</w:t>
      </w:r>
      <w:r w:rsidRPr="00954CCF">
        <w:rPr>
          <w:sz w:val="15"/>
          <w:szCs w:val="21"/>
        </w:rPr>
        <w:t xml:space="preserve"> and intentionally deployed them to the Arctic </w:t>
      </w:r>
      <w:r w:rsidRPr="00954CCF">
        <w:rPr>
          <w:rStyle w:val="StyleUnderline"/>
          <w:sz w:val="21"/>
          <w:szCs w:val="21"/>
        </w:rPr>
        <w:t>to support its claim to being an Arctic state and signal</w:t>
      </w:r>
      <w:r w:rsidRPr="00954CCF">
        <w:rPr>
          <w:rStyle w:val="StyleUnderline"/>
          <w:sz w:val="15"/>
          <w:szCs w:val="21"/>
        </w:rPr>
        <w:t xml:space="preserve"> </w:t>
      </w:r>
      <w:r w:rsidRPr="00954CCF">
        <w:rPr>
          <w:rStyle w:val="StyleUnderline"/>
          <w:sz w:val="21"/>
          <w:szCs w:val="21"/>
        </w:rPr>
        <w:t>to the international community that it intended to associate itself with the Arctic.</w:t>
      </w:r>
      <w:r w:rsidRPr="00954CCF">
        <w:rPr>
          <w:sz w:val="15"/>
          <w:szCs w:val="21"/>
        </w:rPr>
        <w:t xml:space="preserve"> In essence, </w:t>
      </w:r>
      <w:r w:rsidRPr="00954CCF">
        <w:rPr>
          <w:rStyle w:val="StyleUnderline"/>
          <w:sz w:val="21"/>
          <w:szCs w:val="21"/>
        </w:rPr>
        <w:t xml:space="preserve">China recognized the symbolic power of icebreakers and has been exploiting this </w:t>
      </w:r>
      <w:r w:rsidRPr="00954CCF">
        <w:rPr>
          <w:sz w:val="15"/>
          <w:szCs w:val="21"/>
        </w:rPr>
        <w:t>power. For China, icebreakers were an integral part of their overall strategy of Arctic identification. It is one thing to declare oneself a near-Arctic state, gain membership in the appropriate international bodies, and announce plans for the construction of a Polar Silk Road.66 It is another to utilize icebreakers to establish a presence in the Arctic to demonstrate the capacity to follow through with these claims.</w:t>
      </w:r>
    </w:p>
    <w:p w14:paraId="0E2E4344" w14:textId="77777777" w:rsidR="002B731D" w:rsidRPr="00954CCF" w:rsidRDefault="002B731D" w:rsidP="002B731D">
      <w:pPr>
        <w:rPr>
          <w:rStyle w:val="StyleUnderline"/>
          <w:sz w:val="15"/>
          <w:szCs w:val="21"/>
        </w:rPr>
      </w:pPr>
      <w:r w:rsidRPr="00954CCF">
        <w:rPr>
          <w:rStyle w:val="StyleUnderline"/>
          <w:sz w:val="21"/>
          <w:szCs w:val="21"/>
        </w:rPr>
        <w:t xml:space="preserve">The presence </w:t>
      </w:r>
      <w:r w:rsidRPr="00F712AB">
        <w:rPr>
          <w:rStyle w:val="StyleUnderline"/>
          <w:sz w:val="21"/>
          <w:szCs w:val="21"/>
          <w:highlight w:val="cyan"/>
        </w:rPr>
        <w:t>argument holds for national security</w:t>
      </w:r>
      <w:r w:rsidRPr="00954CCF">
        <w:rPr>
          <w:rStyle w:val="StyleUnderline"/>
          <w:sz w:val="21"/>
          <w:szCs w:val="21"/>
        </w:rPr>
        <w:t xml:space="preserve"> matters</w:t>
      </w:r>
      <w:r w:rsidRPr="00954CCF">
        <w:rPr>
          <w:sz w:val="15"/>
          <w:szCs w:val="21"/>
        </w:rPr>
        <w:t>. National security is largely a question of perception.</w:t>
      </w:r>
      <w:r w:rsidRPr="00954CCF">
        <w:rPr>
          <w:rStyle w:val="StyleUnderline"/>
          <w:sz w:val="21"/>
          <w:szCs w:val="21"/>
        </w:rPr>
        <w:t xml:space="preserve"> </w:t>
      </w:r>
      <w:r w:rsidRPr="00F712AB">
        <w:rPr>
          <w:rStyle w:val="StyleUnderline"/>
          <w:sz w:val="21"/>
          <w:szCs w:val="21"/>
          <w:highlight w:val="cyan"/>
        </w:rPr>
        <w:t>In</w:t>
      </w:r>
      <w:r w:rsidRPr="00954CCF">
        <w:rPr>
          <w:rStyle w:val="StyleUnderline"/>
          <w:sz w:val="21"/>
          <w:szCs w:val="21"/>
        </w:rPr>
        <w:t xml:space="preserve"> geostrategic </w:t>
      </w:r>
      <w:r w:rsidRPr="00F712AB">
        <w:rPr>
          <w:rStyle w:val="StyleUnderline"/>
          <w:sz w:val="21"/>
          <w:szCs w:val="21"/>
          <w:highlight w:val="cyan"/>
        </w:rPr>
        <w:t>competition with Russia, the</w:t>
      </w:r>
      <w:r w:rsidRPr="00954CCF">
        <w:rPr>
          <w:rStyle w:val="StyleUnderline"/>
          <w:sz w:val="21"/>
          <w:szCs w:val="21"/>
        </w:rPr>
        <w:t xml:space="preserve"> U.S.’ northern maritime</w:t>
      </w:r>
      <w:r w:rsidRPr="00954CCF">
        <w:rPr>
          <w:rStyle w:val="StyleUnderline"/>
          <w:sz w:val="15"/>
          <w:szCs w:val="21"/>
        </w:rPr>
        <w:t xml:space="preserve"> </w:t>
      </w:r>
      <w:r w:rsidRPr="00F712AB">
        <w:rPr>
          <w:rStyle w:val="StyleUnderline"/>
          <w:sz w:val="21"/>
          <w:szCs w:val="21"/>
          <w:highlight w:val="cyan"/>
        </w:rPr>
        <w:t xml:space="preserve">region will be </w:t>
      </w:r>
      <w:r w:rsidRPr="00F712AB">
        <w:rPr>
          <w:rStyle w:val="Emphasis"/>
          <w:sz w:val="21"/>
          <w:szCs w:val="21"/>
          <w:highlight w:val="cyan"/>
        </w:rPr>
        <w:t>more secure if the Russians perceive them</w:t>
      </w:r>
      <w:r w:rsidRPr="00F712AB">
        <w:rPr>
          <w:rStyle w:val="StyleUnderline"/>
          <w:sz w:val="21"/>
          <w:szCs w:val="21"/>
          <w:highlight w:val="cyan"/>
        </w:rPr>
        <w:t xml:space="preserve"> to be so.</w:t>
      </w:r>
    </w:p>
    <w:p w14:paraId="1FD74B97" w14:textId="77777777" w:rsidR="002B731D" w:rsidRPr="00954CCF" w:rsidRDefault="002B731D" w:rsidP="002B731D">
      <w:pPr>
        <w:rPr>
          <w:sz w:val="15"/>
          <w:szCs w:val="21"/>
        </w:rPr>
      </w:pPr>
      <w:r w:rsidRPr="00954CCF">
        <w:rPr>
          <w:sz w:val="15"/>
          <w:szCs w:val="21"/>
        </w:rPr>
        <w:t>A marine presence in the Arctic extends beyond near-peer competition defense purposes. In the international arena, there are three possible classifications of the identity of the U.S. as an Arctic nation. The first manner in which the U.S. could engage the Arctic is as an inactive participant. Such engagement with the Arctic would entail behavior and capabilities such as a lack of means to engage, access, and command the Arctic. This would mean that, even if the U.S. desired to send civilian and military personnel into the Arctic, they could not. This would entail a lack of icebreaking capabilities among domestic naval forces. It would also include a lack of internationally articulated intent to engage, access, and command the Arctic.</w:t>
      </w:r>
    </w:p>
    <w:p w14:paraId="217BA910" w14:textId="77777777" w:rsidR="002B731D" w:rsidRPr="00954CCF" w:rsidRDefault="002B731D" w:rsidP="002B731D">
      <w:pPr>
        <w:rPr>
          <w:sz w:val="15"/>
          <w:szCs w:val="21"/>
        </w:rPr>
      </w:pPr>
      <w:r w:rsidRPr="00954CCF">
        <w:rPr>
          <w:sz w:val="15"/>
          <w:szCs w:val="21"/>
        </w:rPr>
        <w:t>The second manner in which the U.S. could engage with the Arctic is as an active participant. Such engagement with the Arctic would involve having the capabilities to access the Arctic, but not making the Arctic a strategic priority. In this scenario, the U.S. would regularly engage with international bodies designed to govern the Arctic but fail to lead them.</w:t>
      </w:r>
    </w:p>
    <w:p w14:paraId="2011900C" w14:textId="77777777" w:rsidR="002B731D" w:rsidRPr="00954CCF" w:rsidRDefault="002B731D" w:rsidP="002B731D">
      <w:pPr>
        <w:rPr>
          <w:sz w:val="15"/>
          <w:szCs w:val="21"/>
        </w:rPr>
      </w:pPr>
      <w:r w:rsidRPr="00954CCF">
        <w:rPr>
          <w:sz w:val="15"/>
          <w:szCs w:val="21"/>
        </w:rPr>
        <w:t>The third manner in which the U.S. could engage with the Arctic is as a leader. Such engagement would entail having the most or nearly the most advanced and capable means of accessing and commanding the U.S.’ Arctic region. It would entail leadership in international Arctic governance forums.</w:t>
      </w:r>
    </w:p>
    <w:p w14:paraId="5CCFEFE7" w14:textId="77777777" w:rsidR="002B731D" w:rsidRPr="00954CCF" w:rsidRDefault="002B731D" w:rsidP="002B731D">
      <w:pPr>
        <w:rPr>
          <w:rStyle w:val="StyleUnderline"/>
          <w:sz w:val="15"/>
          <w:szCs w:val="21"/>
        </w:rPr>
      </w:pPr>
      <w:r w:rsidRPr="00954CCF">
        <w:rPr>
          <w:sz w:val="15"/>
          <w:szCs w:val="21"/>
        </w:rPr>
        <w:t>Currently, the U.S. is barely an active participant. While policymakers have articulated the importance of the Arctic as a current and future strategic domain</w:t>
      </w:r>
      <w:r w:rsidRPr="00954CCF">
        <w:rPr>
          <w:rStyle w:val="StyleUnderline"/>
          <w:sz w:val="21"/>
          <w:szCs w:val="21"/>
        </w:rPr>
        <w:t>, the U.S. is sorely lacking in</w:t>
      </w:r>
      <w:r w:rsidRPr="00954CCF">
        <w:rPr>
          <w:rStyle w:val="StyleUnderline"/>
          <w:sz w:val="15"/>
          <w:szCs w:val="21"/>
        </w:rPr>
        <w:t xml:space="preserve"> </w:t>
      </w:r>
      <w:r w:rsidRPr="00954CCF">
        <w:rPr>
          <w:rStyle w:val="StyleUnderline"/>
          <w:sz w:val="21"/>
          <w:szCs w:val="21"/>
        </w:rPr>
        <w:t>capabilities to access and command the Arctic. The U.S.’ icebreaker fleet is small and outdated</w:t>
      </w:r>
      <w:r w:rsidRPr="00954CCF">
        <w:rPr>
          <w:rStyle w:val="StyleUnderline"/>
          <w:sz w:val="15"/>
          <w:szCs w:val="21"/>
        </w:rPr>
        <w:t xml:space="preserve"> </w:t>
      </w:r>
      <w:r w:rsidRPr="00954CCF">
        <w:rPr>
          <w:rStyle w:val="StyleUnderline"/>
          <w:sz w:val="21"/>
          <w:szCs w:val="21"/>
        </w:rPr>
        <w:t xml:space="preserve">in comparison to the U.S.’ near-peer competitors and most Arctic allied states. </w:t>
      </w:r>
      <w:r w:rsidRPr="00954CCF">
        <w:rPr>
          <w:sz w:val="15"/>
          <w:szCs w:val="21"/>
        </w:rPr>
        <w:t>The infrastructure to service commercial activity, the needs of Arctic communities, and the demands of potential military engagements in the Arctic is sorely lacking</w:t>
      </w:r>
      <w:r w:rsidRPr="00F712AB">
        <w:rPr>
          <w:sz w:val="15"/>
          <w:szCs w:val="21"/>
          <w:highlight w:val="cyan"/>
        </w:rPr>
        <w:t xml:space="preserve">. </w:t>
      </w:r>
      <w:r w:rsidRPr="00F712AB">
        <w:rPr>
          <w:rStyle w:val="StyleUnderline"/>
          <w:sz w:val="21"/>
          <w:szCs w:val="21"/>
          <w:highlight w:val="cyan"/>
        </w:rPr>
        <w:t xml:space="preserve">If the U.S. is to be a </w:t>
      </w:r>
      <w:r w:rsidRPr="00F712AB">
        <w:rPr>
          <w:rStyle w:val="Emphasis"/>
          <w:sz w:val="21"/>
          <w:szCs w:val="21"/>
          <w:highlight w:val="cyan"/>
        </w:rPr>
        <w:t>leader in the Arctic</w:t>
      </w:r>
      <w:r w:rsidRPr="00F712AB">
        <w:rPr>
          <w:rStyle w:val="StyleUnderline"/>
          <w:sz w:val="21"/>
          <w:szCs w:val="21"/>
          <w:highlight w:val="cyan"/>
        </w:rPr>
        <w:t>, it</w:t>
      </w:r>
      <w:r w:rsidRPr="00F712AB">
        <w:rPr>
          <w:rStyle w:val="StyleUnderline"/>
          <w:sz w:val="15"/>
          <w:szCs w:val="21"/>
          <w:highlight w:val="cyan"/>
        </w:rPr>
        <w:t xml:space="preserve"> </w:t>
      </w:r>
      <w:r w:rsidRPr="00F712AB">
        <w:rPr>
          <w:rStyle w:val="StyleUnderline"/>
          <w:sz w:val="21"/>
          <w:szCs w:val="21"/>
          <w:highlight w:val="cyan"/>
        </w:rPr>
        <w:t>must invest in</w:t>
      </w:r>
      <w:r w:rsidRPr="00954CCF">
        <w:rPr>
          <w:rStyle w:val="StyleUnderline"/>
          <w:sz w:val="21"/>
          <w:szCs w:val="21"/>
        </w:rPr>
        <w:t xml:space="preserve"> Arctic capabilities to,</w:t>
      </w:r>
      <w:r w:rsidRPr="00954CCF">
        <w:rPr>
          <w:sz w:val="15"/>
          <w:szCs w:val="21"/>
        </w:rPr>
        <w:t xml:space="preserve"> first, </w:t>
      </w:r>
      <w:r w:rsidRPr="00954CCF">
        <w:rPr>
          <w:rStyle w:val="StyleUnderline"/>
          <w:sz w:val="21"/>
          <w:szCs w:val="21"/>
        </w:rPr>
        <w:t>demonstrate a commitment to the region and</w:t>
      </w:r>
      <w:r w:rsidRPr="00954CCF">
        <w:rPr>
          <w:sz w:val="15"/>
          <w:szCs w:val="21"/>
        </w:rPr>
        <w:t xml:space="preserve">, second, gain the ability to </w:t>
      </w:r>
      <w:r w:rsidRPr="00954CCF">
        <w:rPr>
          <w:rStyle w:val="StyleUnderline"/>
          <w:sz w:val="21"/>
          <w:szCs w:val="21"/>
        </w:rPr>
        <w:t xml:space="preserve">perform basic tasks in the region by </w:t>
      </w:r>
      <w:r w:rsidRPr="00F712AB">
        <w:rPr>
          <w:rStyle w:val="StyleUnderline"/>
          <w:sz w:val="21"/>
          <w:szCs w:val="21"/>
          <w:highlight w:val="cyan"/>
        </w:rPr>
        <w:t>increasing icebreaking capabilities.</w:t>
      </w:r>
    </w:p>
    <w:p w14:paraId="30335F10" w14:textId="77777777" w:rsidR="002B731D" w:rsidRPr="00954CCF" w:rsidRDefault="002B731D" w:rsidP="002B731D">
      <w:pPr>
        <w:rPr>
          <w:sz w:val="15"/>
          <w:szCs w:val="21"/>
        </w:rPr>
      </w:pPr>
      <w:r w:rsidRPr="00954CCF">
        <w:rPr>
          <w:sz w:val="15"/>
          <w:szCs w:val="21"/>
        </w:rPr>
        <w:t>How icebreakers are structured and marketed to the international community matters, too. Governments make conscious decisions with regards to the capabilities of each nation’s icebreaker platform. Governments can choose to militarize icebreakers or maintain them as purely economic, scientific, and commercial platforms. Regardless of capabilities, how a government speaks about an icebreaker largely impacts how that platform is perceived by domestic and international audiences. How governments navigate these two choices is largely representative of the countries in the region.</w:t>
      </w:r>
    </w:p>
    <w:p w14:paraId="3DD2C31A" w14:textId="77777777" w:rsidR="002B731D" w:rsidRPr="00954CCF" w:rsidRDefault="002B731D" w:rsidP="002B731D">
      <w:pPr>
        <w:rPr>
          <w:sz w:val="15"/>
          <w:szCs w:val="21"/>
        </w:rPr>
      </w:pPr>
      <w:r w:rsidRPr="00954CCF">
        <w:rPr>
          <w:sz w:val="15"/>
          <w:szCs w:val="21"/>
        </w:rPr>
        <w:t>Chinese icebreakers, for example, are portrayed by the Chinese as purely scientific research vessels. They are non-militarized and the Chinese government ensures the platforms are portrayed as such. Icebreakers, according to the 2018 Chinese Arctic whitepaper, are built exclusively “for scientific purposes.”67 Chinese icebreakers are postured in this way because Chinese goals in the region are for the most economic.</w:t>
      </w:r>
    </w:p>
    <w:p w14:paraId="59939190" w14:textId="77777777" w:rsidR="002B731D" w:rsidRPr="000254A4" w:rsidRDefault="002B731D" w:rsidP="002B731D">
      <w:pPr>
        <w:rPr>
          <w:sz w:val="15"/>
          <w:szCs w:val="21"/>
        </w:rPr>
      </w:pPr>
      <w:r w:rsidRPr="00954CCF">
        <w:rPr>
          <w:sz w:val="15"/>
          <w:szCs w:val="21"/>
        </w:rPr>
        <w:t xml:space="preserve">In contrast, </w:t>
      </w:r>
      <w:r w:rsidRPr="00954CCF">
        <w:rPr>
          <w:rStyle w:val="StyleUnderline"/>
          <w:sz w:val="21"/>
          <w:szCs w:val="21"/>
        </w:rPr>
        <w:t>the next generation of American icebreakers is clearly and intentionally defined as “warships”</w:t>
      </w:r>
      <w:r w:rsidRPr="00954CCF">
        <w:rPr>
          <w:sz w:val="15"/>
          <w:szCs w:val="21"/>
        </w:rPr>
        <w:t xml:space="preserve"> by the USCG </w:t>
      </w:r>
      <w:r w:rsidRPr="00954CCF">
        <w:rPr>
          <w:rStyle w:val="StyleUnderline"/>
          <w:sz w:val="21"/>
          <w:szCs w:val="21"/>
        </w:rPr>
        <w:t xml:space="preserve">as </w:t>
      </w:r>
      <w:r w:rsidRPr="00F712AB">
        <w:rPr>
          <w:rStyle w:val="StyleUnderline"/>
          <w:sz w:val="21"/>
          <w:szCs w:val="21"/>
          <w:highlight w:val="cyan"/>
        </w:rPr>
        <w:t>the U.S. seeks to counter</w:t>
      </w:r>
      <w:r w:rsidRPr="00954CCF">
        <w:rPr>
          <w:rStyle w:val="StyleUnderline"/>
          <w:sz w:val="21"/>
          <w:szCs w:val="21"/>
        </w:rPr>
        <w:t xml:space="preserve"> what it perceives to be </w:t>
      </w:r>
      <w:r w:rsidRPr="00F712AB">
        <w:rPr>
          <w:rStyle w:val="StyleUnderline"/>
          <w:sz w:val="21"/>
          <w:szCs w:val="21"/>
          <w:highlight w:val="cyan"/>
        </w:rPr>
        <w:t xml:space="preserve">a </w:t>
      </w:r>
      <w:r w:rsidRPr="00F712AB">
        <w:rPr>
          <w:rStyle w:val="Emphasis"/>
          <w:sz w:val="21"/>
          <w:szCs w:val="21"/>
          <w:highlight w:val="cyan"/>
        </w:rPr>
        <w:t>growing Russian military threat</w:t>
      </w:r>
      <w:r w:rsidRPr="00954CCF">
        <w:rPr>
          <w:rStyle w:val="StyleUnderline"/>
          <w:sz w:val="21"/>
          <w:szCs w:val="21"/>
        </w:rPr>
        <w:t xml:space="preserve"> in the region. </w:t>
      </w:r>
      <w:r w:rsidRPr="00F712AB">
        <w:rPr>
          <w:rStyle w:val="StyleUnderline"/>
          <w:sz w:val="21"/>
          <w:szCs w:val="21"/>
          <w:highlight w:val="cyan"/>
        </w:rPr>
        <w:t>Russia icebreakers are</w:t>
      </w:r>
      <w:r w:rsidRPr="00954CCF">
        <w:rPr>
          <w:rStyle w:val="StyleUnderline"/>
          <w:sz w:val="21"/>
          <w:szCs w:val="21"/>
        </w:rPr>
        <w:t xml:space="preserve"> very much </w:t>
      </w:r>
      <w:r w:rsidRPr="00F712AB">
        <w:rPr>
          <w:rStyle w:val="StyleUnderline"/>
          <w:sz w:val="21"/>
          <w:szCs w:val="21"/>
          <w:highlight w:val="cyan"/>
        </w:rPr>
        <w:t>militarized</w:t>
      </w:r>
      <w:r w:rsidRPr="00954CCF">
        <w:rPr>
          <w:sz w:val="15"/>
          <w:szCs w:val="21"/>
        </w:rPr>
        <w:t xml:space="preserve"> and</w:t>
      </w:r>
      <w:r w:rsidRPr="00954CCF">
        <w:rPr>
          <w:sz w:val="21"/>
          <w:szCs w:val="21"/>
          <w:u w:val="single"/>
        </w:rPr>
        <w:t xml:space="preserve"> </w:t>
      </w:r>
      <w:r w:rsidRPr="00954CCF">
        <w:rPr>
          <w:rStyle w:val="StyleUnderline"/>
          <w:sz w:val="21"/>
          <w:szCs w:val="21"/>
        </w:rPr>
        <w:t>the U.S. seeks to respond to this posturing</w:t>
      </w:r>
      <w:r w:rsidRPr="00954CCF">
        <w:rPr>
          <w:sz w:val="15"/>
          <w:szCs w:val="21"/>
        </w:rPr>
        <w:t xml:space="preserve"> in both endowing its next generation of icebreakers</w:t>
      </w:r>
      <w:r w:rsidRPr="00954CCF">
        <w:rPr>
          <w:sz w:val="21"/>
          <w:szCs w:val="21"/>
        </w:rPr>
        <w:t xml:space="preserve"> </w:t>
      </w:r>
      <w:r w:rsidRPr="00954CCF">
        <w:rPr>
          <w:sz w:val="15"/>
          <w:szCs w:val="21"/>
        </w:rPr>
        <w:t>with combat capabilities and defining them as warships.</w:t>
      </w:r>
    </w:p>
    <w:p w14:paraId="3B3BBF75" w14:textId="7196CC52" w:rsidR="002B731D" w:rsidRDefault="002B731D" w:rsidP="002B731D">
      <w:pPr>
        <w:pStyle w:val="Heading4"/>
      </w:pPr>
      <w:r w:rsidRPr="00D9725B">
        <w:rPr>
          <w:u w:val="single"/>
        </w:rPr>
        <w:t>Now</w:t>
      </w:r>
      <w:r>
        <w:t xml:space="preserve"> is </w:t>
      </w:r>
      <w:r w:rsidRPr="00D9725B">
        <w:rPr>
          <w:u w:val="single"/>
        </w:rPr>
        <w:t>key</w:t>
      </w:r>
      <w:r>
        <w:t>---</w:t>
      </w:r>
      <w:r w:rsidR="00633FCE">
        <w:t>t</w:t>
      </w:r>
      <w:r>
        <w:t xml:space="preserve">he Arctic has become a </w:t>
      </w:r>
      <w:r w:rsidRPr="00D9725B">
        <w:rPr>
          <w:u w:val="single"/>
        </w:rPr>
        <w:t xml:space="preserve">geopolitical hotspot </w:t>
      </w:r>
      <w:r>
        <w:t>since Ukraine.</w:t>
      </w:r>
    </w:p>
    <w:p w14:paraId="7E2CB980" w14:textId="77777777" w:rsidR="002B731D" w:rsidRPr="003D43D0" w:rsidRDefault="002B731D" w:rsidP="002B731D">
      <w:r>
        <w:t xml:space="preserve">Mikhail </w:t>
      </w:r>
      <w:r w:rsidRPr="003D43D0">
        <w:rPr>
          <w:rStyle w:val="Style13ptBold"/>
        </w:rPr>
        <w:t>Komin</w:t>
      </w:r>
      <w:r>
        <w:t xml:space="preserve"> and Joanna </w:t>
      </w:r>
      <w:proofErr w:type="spellStart"/>
      <w:r w:rsidRPr="003D43D0">
        <w:rPr>
          <w:rStyle w:val="Style13ptBold"/>
        </w:rPr>
        <w:t>Hosa</w:t>
      </w:r>
      <w:proofErr w:type="spellEnd"/>
      <w:r w:rsidRPr="003D43D0">
        <w:rPr>
          <w:rStyle w:val="Style13ptBold"/>
        </w:rPr>
        <w:t xml:space="preserve"> 25</w:t>
      </w:r>
      <w:r>
        <w:t xml:space="preserve">, visiting fellows for the European Council on Foreign Relations, 5/27/25, “The bear beneath the ice: Russia’s ambitions in the Arctic”, </w:t>
      </w:r>
      <w:r w:rsidRPr="003D43D0">
        <w:t>https://ecfr.eu/publication/the-bear-beneath-the-ice-russias-ambitions-in-the-arctic/#top</w:t>
      </w:r>
      <w:r>
        <w:t>//WF</w:t>
      </w:r>
    </w:p>
    <w:p w14:paraId="14D56714" w14:textId="77777777" w:rsidR="002B731D" w:rsidRPr="00DB4A45" w:rsidRDefault="002B731D" w:rsidP="002B731D">
      <w:pPr>
        <w:rPr>
          <w:sz w:val="16"/>
        </w:rPr>
      </w:pPr>
      <w:r w:rsidRPr="00DB4A45">
        <w:rPr>
          <w:sz w:val="16"/>
        </w:rPr>
        <w:t>For a long time, European Arctic states were determined to see the region as a “peaceful zone of cooperation</w:t>
      </w:r>
      <w:r w:rsidRPr="00F712AB">
        <w:rPr>
          <w:sz w:val="16"/>
          <w:highlight w:val="cyan"/>
        </w:rPr>
        <w:t>”.</w:t>
      </w:r>
      <w:r w:rsidRPr="00F712AB">
        <w:rPr>
          <w:rStyle w:val="Boxes"/>
          <w:highlight w:val="cyan"/>
        </w:rPr>
        <w:t xml:space="preserve"> Before 2022,</w:t>
      </w:r>
      <w:r w:rsidRPr="00F712AB">
        <w:rPr>
          <w:rStyle w:val="AAAUNDERLINEKEYBOARD"/>
          <w:highlight w:val="cyan"/>
        </w:rPr>
        <w:t xml:space="preserve"> the main Arctic issues</w:t>
      </w:r>
      <w:r w:rsidRPr="00DB4A45">
        <w:rPr>
          <w:sz w:val="16"/>
        </w:rPr>
        <w:t xml:space="preserve"> for Europe </w:t>
      </w:r>
      <w:r w:rsidRPr="00F712AB">
        <w:rPr>
          <w:rStyle w:val="AAAUNDERLINEKEYBOARD"/>
          <w:highlight w:val="cyan"/>
        </w:rPr>
        <w:t>were</w:t>
      </w:r>
      <w:r w:rsidRPr="008B2450">
        <w:rPr>
          <w:rStyle w:val="AAAUNDERLINEKEYBOARD"/>
        </w:rPr>
        <w:t xml:space="preserve"> climate change, </w:t>
      </w:r>
      <w:r w:rsidRPr="00F712AB">
        <w:rPr>
          <w:rStyle w:val="AAAUNDERLINEKEYBOARD"/>
          <w:highlight w:val="cyan"/>
        </w:rPr>
        <w:t>the environment</w:t>
      </w:r>
      <w:r w:rsidRPr="008B2450">
        <w:rPr>
          <w:rStyle w:val="AAAUNDERLINEKEYBOARD"/>
        </w:rPr>
        <w:t xml:space="preserve"> and</w:t>
      </w:r>
      <w:r w:rsidRPr="00DB4A45">
        <w:rPr>
          <w:sz w:val="16"/>
        </w:rPr>
        <w:t xml:space="preserve"> sustainable </w:t>
      </w:r>
      <w:r w:rsidRPr="008B2450">
        <w:rPr>
          <w:rStyle w:val="AAAUNDERLINEKEYBOARD"/>
        </w:rPr>
        <w:t>development</w:t>
      </w:r>
      <w:r w:rsidRPr="00DB4A45">
        <w:rPr>
          <w:sz w:val="16"/>
        </w:rPr>
        <w:t>. Also on the agenda were new economic opportunities in shipping routes, energy reserves and rare minerals. But these were not a priority.</w:t>
      </w:r>
    </w:p>
    <w:p w14:paraId="59E01C3E" w14:textId="77777777" w:rsidR="002B731D" w:rsidRPr="00DB4A45" w:rsidRDefault="002B731D" w:rsidP="002B731D">
      <w:pPr>
        <w:rPr>
          <w:sz w:val="16"/>
        </w:rPr>
      </w:pPr>
      <w:r w:rsidRPr="008B2450">
        <w:rPr>
          <w:rStyle w:val="AAAUNDERLINEKEYBOARD"/>
        </w:rPr>
        <w:t xml:space="preserve">That </w:t>
      </w:r>
      <w:r w:rsidRPr="00F712AB">
        <w:rPr>
          <w:rStyle w:val="Boxes"/>
          <w:highlight w:val="cyan"/>
        </w:rPr>
        <w:t>era has ended</w:t>
      </w:r>
      <w:r w:rsidRPr="008B2450">
        <w:rPr>
          <w:rStyle w:val="AAAUNDERLINEKEYBOARD"/>
        </w:rPr>
        <w:t xml:space="preserve">. The </w:t>
      </w:r>
      <w:r w:rsidRPr="00F712AB">
        <w:rPr>
          <w:rStyle w:val="AAAUNDERLINEKEYBOARD"/>
          <w:highlight w:val="cyan"/>
        </w:rPr>
        <w:t xml:space="preserve">Arctic is </w:t>
      </w:r>
      <w:r w:rsidRPr="00F712AB">
        <w:rPr>
          <w:rStyle w:val="Boxes"/>
          <w:highlight w:val="cyan"/>
        </w:rPr>
        <w:t>no longer a peripheral</w:t>
      </w:r>
      <w:r w:rsidRPr="00F712AB">
        <w:rPr>
          <w:sz w:val="16"/>
          <w:highlight w:val="cyan"/>
        </w:rPr>
        <w:t xml:space="preserve"> concern </w:t>
      </w:r>
      <w:r w:rsidRPr="00F712AB">
        <w:rPr>
          <w:rStyle w:val="AAAUNDERLINEKEYBOARD"/>
          <w:highlight w:val="cyan"/>
        </w:rPr>
        <w:t>for</w:t>
      </w:r>
      <w:r w:rsidRPr="00DB4A45">
        <w:rPr>
          <w:sz w:val="16"/>
        </w:rPr>
        <w:t xml:space="preserve"> European </w:t>
      </w:r>
      <w:r w:rsidRPr="00F712AB">
        <w:rPr>
          <w:rStyle w:val="AAAUNDERLINEKEYBOARD"/>
          <w:highlight w:val="cyan"/>
        </w:rPr>
        <w:t>security</w:t>
      </w:r>
      <w:r w:rsidRPr="008B2450">
        <w:rPr>
          <w:rStyle w:val="AAAUNDERLINEKEYBOARD"/>
        </w:rPr>
        <w:t xml:space="preserve"> and strategy</w:t>
      </w:r>
      <w:r w:rsidRPr="00DB4A45">
        <w:rPr>
          <w:sz w:val="16"/>
        </w:rPr>
        <w:t>—</w:t>
      </w:r>
      <w:r w:rsidRPr="00F712AB">
        <w:rPr>
          <w:rStyle w:val="AAAUNDERLINEKEYBOARD"/>
          <w:highlight w:val="cyan"/>
        </w:rPr>
        <w:t>it is</w:t>
      </w:r>
      <w:r w:rsidRPr="00F712AB">
        <w:rPr>
          <w:sz w:val="16"/>
          <w:highlight w:val="cyan"/>
        </w:rPr>
        <w:t xml:space="preserve"> </w:t>
      </w:r>
      <w:r w:rsidRPr="00F755ED">
        <w:rPr>
          <w:sz w:val="16"/>
        </w:rPr>
        <w:t>rapidly</w:t>
      </w:r>
      <w:r w:rsidRPr="00DB4A45">
        <w:rPr>
          <w:sz w:val="16"/>
        </w:rPr>
        <w:t xml:space="preserve"> becoming </w:t>
      </w:r>
      <w:r w:rsidRPr="00F712AB">
        <w:rPr>
          <w:rStyle w:val="Boxes"/>
          <w:highlight w:val="cyan"/>
        </w:rPr>
        <w:t>a central theatre</w:t>
      </w:r>
      <w:r w:rsidRPr="00F712AB">
        <w:rPr>
          <w:rStyle w:val="AAAUNDERLINEKEYBOARD"/>
          <w:highlight w:val="cyan"/>
        </w:rPr>
        <w:t xml:space="preserve"> in the</w:t>
      </w:r>
      <w:r w:rsidRPr="00F712AB">
        <w:rPr>
          <w:sz w:val="16"/>
          <w:highlight w:val="cyan"/>
        </w:rPr>
        <w:t xml:space="preserve"> </w:t>
      </w:r>
      <w:r w:rsidRPr="00F755ED">
        <w:rPr>
          <w:sz w:val="16"/>
        </w:rPr>
        <w:t>emerging</w:t>
      </w:r>
      <w:r w:rsidRPr="00DB4A45">
        <w:rPr>
          <w:sz w:val="16"/>
        </w:rPr>
        <w:t xml:space="preserve"> </w:t>
      </w:r>
      <w:r w:rsidRPr="00F712AB">
        <w:rPr>
          <w:rStyle w:val="Boxes"/>
          <w:highlight w:val="cyan"/>
        </w:rPr>
        <w:t>global order</w:t>
      </w:r>
      <w:r w:rsidRPr="00DB4A45">
        <w:rPr>
          <w:sz w:val="16"/>
        </w:rPr>
        <w:t xml:space="preserve">. Europe is caught between Russia, which sees the Arctic as part of its broader confrontation with the West; and the US, which under Trump is a more hostile and transactional Arctic actor. Now </w:t>
      </w:r>
      <w:r w:rsidRPr="00F712AB">
        <w:rPr>
          <w:rStyle w:val="AAAUNDERLINEKEYBOARD"/>
          <w:highlight w:val="cyan"/>
        </w:rPr>
        <w:t>Russia’s</w:t>
      </w:r>
      <w:r w:rsidRPr="008B2450">
        <w:rPr>
          <w:rStyle w:val="AAAUNDERLINEKEYBOARD"/>
        </w:rPr>
        <w:t xml:space="preserve"> </w:t>
      </w:r>
      <w:r w:rsidRPr="008B2450">
        <w:rPr>
          <w:rStyle w:val="Boxes"/>
        </w:rPr>
        <w:t xml:space="preserve">strategic </w:t>
      </w:r>
      <w:r w:rsidRPr="00F712AB">
        <w:rPr>
          <w:rStyle w:val="Boxes"/>
          <w:highlight w:val="cyan"/>
        </w:rPr>
        <w:t>interests</w:t>
      </w:r>
      <w:r w:rsidRPr="00DB4A45">
        <w:rPr>
          <w:sz w:val="16"/>
        </w:rPr>
        <w:t xml:space="preserve"> directly </w:t>
      </w:r>
      <w:r w:rsidRPr="00F712AB">
        <w:rPr>
          <w:rStyle w:val="Boxes"/>
          <w:highlight w:val="cyan"/>
        </w:rPr>
        <w:t>challenge</w:t>
      </w:r>
      <w:r w:rsidRPr="00F712AB">
        <w:rPr>
          <w:rStyle w:val="AAAUNDERLINEKEYBOARD"/>
          <w:highlight w:val="cyan"/>
        </w:rPr>
        <w:t xml:space="preserve"> the EU’s</w:t>
      </w:r>
      <w:r w:rsidRPr="00DB4A45">
        <w:rPr>
          <w:sz w:val="16"/>
        </w:rPr>
        <w:t xml:space="preserve"> foreign policy </w:t>
      </w:r>
      <w:r w:rsidRPr="008B2450">
        <w:rPr>
          <w:rStyle w:val="AAAUNDERLINEKEYBOARD"/>
        </w:rPr>
        <w:t>objectives in the Arctic</w:t>
      </w:r>
      <w:r w:rsidRPr="00DB4A45">
        <w:rPr>
          <w:sz w:val="16"/>
        </w:rPr>
        <w:t xml:space="preserve">. </w:t>
      </w:r>
      <w:r w:rsidRPr="00F712AB">
        <w:rPr>
          <w:rStyle w:val="AAAUNDERLINEKEYBOARD"/>
          <w:highlight w:val="cyan"/>
        </w:rPr>
        <w:t>Climate</w:t>
      </w:r>
      <w:r w:rsidRPr="008B2450">
        <w:rPr>
          <w:rStyle w:val="AAAUNDERLINEKEYBOARD"/>
        </w:rPr>
        <w:t xml:space="preserve"> policy, </w:t>
      </w:r>
      <w:proofErr w:type="spellStart"/>
      <w:r w:rsidRPr="00F712AB">
        <w:rPr>
          <w:rStyle w:val="AAAUNDERLINEKEYBOARD"/>
          <w:highlight w:val="cyan"/>
        </w:rPr>
        <w:t>defence</w:t>
      </w:r>
      <w:proofErr w:type="spellEnd"/>
      <w:r w:rsidRPr="008B2450">
        <w:rPr>
          <w:rStyle w:val="AAAUNDERLINEKEYBOARD"/>
        </w:rPr>
        <w:t xml:space="preserve"> issues, multilateral </w:t>
      </w:r>
      <w:r w:rsidRPr="00F712AB">
        <w:rPr>
          <w:rStyle w:val="AAAUNDERLINEKEYBOARD"/>
          <w:highlight w:val="cyan"/>
        </w:rPr>
        <w:t xml:space="preserve">governance and energy </w:t>
      </w:r>
      <w:r w:rsidRPr="00F755ED">
        <w:rPr>
          <w:rStyle w:val="AAAUNDERLINEKEYBOARD"/>
        </w:rPr>
        <w:t>security</w:t>
      </w:r>
      <w:r w:rsidRPr="00DB4A45">
        <w:rPr>
          <w:sz w:val="16"/>
        </w:rPr>
        <w:t xml:space="preserve"> </w:t>
      </w:r>
      <w:r w:rsidRPr="00F712AB">
        <w:rPr>
          <w:sz w:val="16"/>
          <w:highlight w:val="cyan"/>
        </w:rPr>
        <w:t xml:space="preserve">all </w:t>
      </w:r>
      <w:r w:rsidRPr="00F712AB">
        <w:rPr>
          <w:rStyle w:val="Boxes"/>
          <w:highlight w:val="cyan"/>
        </w:rPr>
        <w:t>converge</w:t>
      </w:r>
      <w:r w:rsidRPr="00F712AB">
        <w:rPr>
          <w:rStyle w:val="AAAUNDERLINEKEYBOARD"/>
          <w:highlight w:val="cyan"/>
        </w:rPr>
        <w:t xml:space="preserve"> in</w:t>
      </w:r>
      <w:r w:rsidRPr="00DB4A45">
        <w:rPr>
          <w:sz w:val="16"/>
        </w:rPr>
        <w:t xml:space="preserve"> this </w:t>
      </w:r>
      <w:r w:rsidRPr="00F712AB">
        <w:rPr>
          <w:rStyle w:val="Boxes"/>
          <w:highlight w:val="cyan"/>
        </w:rPr>
        <w:t>one theatre</w:t>
      </w:r>
      <w:r w:rsidRPr="00DB4A45">
        <w:rPr>
          <w:sz w:val="16"/>
        </w:rPr>
        <w:t>.</w:t>
      </w:r>
    </w:p>
    <w:p w14:paraId="05A85649" w14:textId="77777777" w:rsidR="002B731D" w:rsidRPr="00DB4A45" w:rsidRDefault="002B731D" w:rsidP="002B731D">
      <w:pPr>
        <w:rPr>
          <w:sz w:val="16"/>
        </w:rPr>
      </w:pPr>
      <w:r w:rsidRPr="00DB4A45">
        <w:rPr>
          <w:sz w:val="16"/>
        </w:rPr>
        <w:t xml:space="preserve">Despite these shifts, </w:t>
      </w:r>
      <w:r w:rsidRPr="00F712AB">
        <w:rPr>
          <w:rStyle w:val="AAAUNDERLINEKEYBOARD"/>
          <w:highlight w:val="cyan"/>
        </w:rPr>
        <w:t>the</w:t>
      </w:r>
      <w:r w:rsidRPr="00DB4A45">
        <w:rPr>
          <w:sz w:val="16"/>
        </w:rPr>
        <w:t xml:space="preserve"> EU’s </w:t>
      </w:r>
      <w:r w:rsidRPr="00F712AB">
        <w:rPr>
          <w:rStyle w:val="AAAUNDERLINEKEYBOARD"/>
          <w:highlight w:val="cyan"/>
        </w:rPr>
        <w:t>Arctic</w:t>
      </w:r>
      <w:r w:rsidRPr="00DB4A45">
        <w:rPr>
          <w:sz w:val="16"/>
        </w:rPr>
        <w:t xml:space="preserve"> policy is based on a strategic document that dates back to 2021. This focuses on developing a “peaceful, sustainable, and prosperous Arctic” and </w:t>
      </w:r>
      <w:proofErr w:type="spellStart"/>
      <w:r w:rsidRPr="00DB4A45">
        <w:rPr>
          <w:sz w:val="16"/>
        </w:rPr>
        <w:t>prioritises</w:t>
      </w:r>
      <w:proofErr w:type="spellEnd"/>
      <w:r w:rsidRPr="00DB4A45">
        <w:rPr>
          <w:sz w:val="16"/>
        </w:rPr>
        <w:t xml:space="preserve"> environmental issues and scientific cooperation over </w:t>
      </w:r>
      <w:proofErr w:type="spellStart"/>
      <w:r w:rsidRPr="00DB4A45">
        <w:rPr>
          <w:sz w:val="16"/>
        </w:rPr>
        <w:t>defenсe</w:t>
      </w:r>
      <w:proofErr w:type="spellEnd"/>
      <w:r w:rsidRPr="00DB4A45">
        <w:rPr>
          <w:sz w:val="16"/>
        </w:rPr>
        <w:t xml:space="preserve"> and protecting the security interests of member states. </w:t>
      </w:r>
      <w:r w:rsidRPr="008B2450">
        <w:rPr>
          <w:rStyle w:val="AAAUNDERLINEKEYBOARD"/>
        </w:rPr>
        <w:t>The lag</w:t>
      </w:r>
      <w:r w:rsidRPr="00DB4A45">
        <w:rPr>
          <w:sz w:val="16"/>
        </w:rPr>
        <w:t xml:space="preserve">, in turn, </w:t>
      </w:r>
      <w:r w:rsidRPr="008B2450">
        <w:rPr>
          <w:rStyle w:val="AAAUNDERLINEKEYBOARD"/>
        </w:rPr>
        <w:t xml:space="preserve">hampers Europeans’ ability to respond to what </w:t>
      </w:r>
      <w:r w:rsidRPr="00F712AB">
        <w:rPr>
          <w:rStyle w:val="AAAUNDERLINEKEYBOARD"/>
          <w:highlight w:val="cyan"/>
        </w:rPr>
        <w:t>is</w:t>
      </w:r>
      <w:r w:rsidRPr="008B2450">
        <w:rPr>
          <w:rStyle w:val="AAAUNDERLINEKEYBOARD"/>
        </w:rPr>
        <w:t xml:space="preserve"> </w:t>
      </w:r>
      <w:r w:rsidRPr="008B2450">
        <w:rPr>
          <w:rStyle w:val="Boxes"/>
        </w:rPr>
        <w:t>fast becoming</w:t>
      </w:r>
      <w:r w:rsidRPr="008B2450">
        <w:rPr>
          <w:rStyle w:val="AAAUNDERLINEKEYBOARD"/>
        </w:rPr>
        <w:t xml:space="preserve"> </w:t>
      </w:r>
      <w:r w:rsidRPr="00F712AB">
        <w:rPr>
          <w:rStyle w:val="AAAUNDERLINEKEYBOARD"/>
          <w:highlight w:val="cyan"/>
        </w:rPr>
        <w:t xml:space="preserve">a </w:t>
      </w:r>
      <w:r w:rsidRPr="00F712AB">
        <w:rPr>
          <w:rStyle w:val="Boxes"/>
          <w:highlight w:val="cyan"/>
        </w:rPr>
        <w:t>geopolitical hotspot</w:t>
      </w:r>
      <w:r w:rsidRPr="00F712AB">
        <w:rPr>
          <w:sz w:val="16"/>
          <w:highlight w:val="cyan"/>
        </w:rPr>
        <w:t>.</w:t>
      </w:r>
    </w:p>
    <w:p w14:paraId="2602E73E" w14:textId="77777777" w:rsidR="002B731D" w:rsidRDefault="002B731D" w:rsidP="002B731D">
      <w:pPr>
        <w:rPr>
          <w:sz w:val="16"/>
        </w:rPr>
      </w:pPr>
      <w:r w:rsidRPr="00DB4A45">
        <w:rPr>
          <w:sz w:val="16"/>
        </w:rPr>
        <w:t xml:space="preserve">Meanwhile, non-Arctic states, especially </w:t>
      </w:r>
      <w:r w:rsidRPr="00F712AB">
        <w:rPr>
          <w:rStyle w:val="AAAUNDERLINEKEYBOARD"/>
          <w:highlight w:val="cyan"/>
        </w:rPr>
        <w:t>China</w:t>
      </w:r>
      <w:r w:rsidRPr="008B2450">
        <w:rPr>
          <w:rStyle w:val="AAAUNDERLINEKEYBOARD"/>
        </w:rPr>
        <w:t xml:space="preserve">, are </w:t>
      </w:r>
      <w:r w:rsidRPr="00F712AB">
        <w:rPr>
          <w:rStyle w:val="Boxes"/>
          <w:highlight w:val="cyan"/>
        </w:rPr>
        <w:t>seeking a stake</w:t>
      </w:r>
      <w:r w:rsidRPr="008B2450">
        <w:rPr>
          <w:rStyle w:val="AAAUNDERLINEKEYBOARD"/>
        </w:rPr>
        <w:t xml:space="preserve"> in the region</w:t>
      </w:r>
      <w:r w:rsidRPr="00DB4A45">
        <w:rPr>
          <w:sz w:val="16"/>
        </w:rPr>
        <w:t xml:space="preserve"> through partnerships </w:t>
      </w:r>
      <w:r w:rsidRPr="00F712AB">
        <w:rPr>
          <w:rStyle w:val="AAAUNDERLINEKEYBOARD"/>
          <w:highlight w:val="cyan"/>
        </w:rPr>
        <w:t>with Russia</w:t>
      </w:r>
      <w:r w:rsidRPr="008B2450">
        <w:rPr>
          <w:rStyle w:val="AAAUNDERLINEKEYBOARD"/>
        </w:rPr>
        <w:t xml:space="preserve"> and</w:t>
      </w:r>
      <w:r w:rsidRPr="00DB4A45">
        <w:rPr>
          <w:sz w:val="16"/>
        </w:rPr>
        <w:t xml:space="preserve"> long-term </w:t>
      </w:r>
      <w:r w:rsidRPr="008B2450">
        <w:rPr>
          <w:rStyle w:val="Boxes"/>
        </w:rPr>
        <w:t>infrastructure investments</w:t>
      </w:r>
      <w:r w:rsidRPr="00DB4A45">
        <w:rPr>
          <w:sz w:val="16"/>
        </w:rPr>
        <w:t xml:space="preserve">. This is </w:t>
      </w:r>
      <w:r w:rsidRPr="008B2450">
        <w:rPr>
          <w:rStyle w:val="AAAUNDERLINEKEYBOARD"/>
        </w:rPr>
        <w:t xml:space="preserve">part of a broader attempt led by Russia </w:t>
      </w:r>
      <w:r w:rsidRPr="00F712AB">
        <w:rPr>
          <w:rStyle w:val="AAAUNDERLINEKEYBOARD"/>
          <w:highlight w:val="cyan"/>
        </w:rPr>
        <w:t>to shape an</w:t>
      </w:r>
      <w:r w:rsidRPr="008B2450">
        <w:rPr>
          <w:rStyle w:val="AAAUNDERLINEKEYBOARD"/>
        </w:rPr>
        <w:t xml:space="preserve"> </w:t>
      </w:r>
      <w:r w:rsidRPr="008B2450">
        <w:rPr>
          <w:rStyle w:val="Boxes"/>
        </w:rPr>
        <w:t xml:space="preserve">alternative, </w:t>
      </w:r>
      <w:r w:rsidRPr="00F712AB">
        <w:rPr>
          <w:rStyle w:val="Boxes"/>
          <w:highlight w:val="cyan"/>
        </w:rPr>
        <w:t>illiberal Arctic</w:t>
      </w:r>
      <w:r w:rsidRPr="00DB4A45">
        <w:rPr>
          <w:sz w:val="16"/>
        </w:rPr>
        <w:t xml:space="preserve"> order that stands </w:t>
      </w:r>
      <w:r w:rsidRPr="008B2450">
        <w:rPr>
          <w:rStyle w:val="AAAUNDERLINEKEYBOARD"/>
        </w:rPr>
        <w:t>in direct contrast to Europeans’ vision</w:t>
      </w:r>
      <w:r w:rsidRPr="00DB4A45">
        <w:rPr>
          <w:sz w:val="16"/>
        </w:rPr>
        <w:t xml:space="preserve">. </w:t>
      </w:r>
      <w:r w:rsidRPr="00F712AB">
        <w:rPr>
          <w:rStyle w:val="AAAUNDERLINEKEYBOARD"/>
          <w:highlight w:val="cyan"/>
        </w:rPr>
        <w:t>EU and NATO</w:t>
      </w:r>
      <w:r w:rsidRPr="00DB4A45">
        <w:rPr>
          <w:sz w:val="16"/>
        </w:rPr>
        <w:t xml:space="preserve"> member states control swathes of Arctic territory, and some </w:t>
      </w:r>
      <w:r w:rsidRPr="00F712AB">
        <w:rPr>
          <w:rStyle w:val="AAAUNDERLINEKEYBOARD"/>
          <w:highlight w:val="cyan"/>
        </w:rPr>
        <w:t xml:space="preserve">have begun </w:t>
      </w:r>
      <w:r w:rsidRPr="00F712AB">
        <w:rPr>
          <w:rStyle w:val="Boxes"/>
          <w:highlight w:val="cyan"/>
        </w:rPr>
        <w:t>developing</w:t>
      </w:r>
      <w:r w:rsidRPr="008B2450">
        <w:rPr>
          <w:rStyle w:val="AAAUNDERLINEKEYBOARD"/>
        </w:rPr>
        <w:t xml:space="preserve"> their </w:t>
      </w:r>
      <w:r w:rsidRPr="00F712AB">
        <w:rPr>
          <w:rStyle w:val="Boxes"/>
          <w:highlight w:val="cyan"/>
        </w:rPr>
        <w:t>military capabilities</w:t>
      </w:r>
      <w:r w:rsidRPr="00DB4A45">
        <w:rPr>
          <w:sz w:val="16"/>
        </w:rPr>
        <w:t xml:space="preserve">. But unless the European Union’s tactics change, it still risks being politically </w:t>
      </w:r>
      <w:proofErr w:type="spellStart"/>
      <w:r w:rsidRPr="00DB4A45">
        <w:rPr>
          <w:sz w:val="16"/>
        </w:rPr>
        <w:t>marginalised</w:t>
      </w:r>
      <w:proofErr w:type="spellEnd"/>
      <w:r w:rsidRPr="00DB4A45">
        <w:rPr>
          <w:sz w:val="16"/>
        </w:rPr>
        <w:t xml:space="preserve"> and strategically outflanked.</w:t>
      </w:r>
    </w:p>
    <w:p w14:paraId="586DFC41" w14:textId="77777777" w:rsidR="002B731D" w:rsidRPr="008E18C4" w:rsidRDefault="002B731D" w:rsidP="002B731D">
      <w:pPr>
        <w:pStyle w:val="Heading4"/>
      </w:pPr>
      <w:r>
        <w:t xml:space="preserve">Specifically, </w:t>
      </w:r>
      <w:r>
        <w:rPr>
          <w:u w:val="single"/>
        </w:rPr>
        <w:t>n</w:t>
      </w:r>
      <w:r w:rsidRPr="00D9725B">
        <w:rPr>
          <w:u w:val="single"/>
        </w:rPr>
        <w:t>uclear-</w:t>
      </w:r>
      <w:r>
        <w:rPr>
          <w:u w:val="single"/>
        </w:rPr>
        <w:t>p</w:t>
      </w:r>
      <w:r w:rsidRPr="00D9725B">
        <w:rPr>
          <w:u w:val="single"/>
        </w:rPr>
        <w:t xml:space="preserve">owered Icebreakers </w:t>
      </w:r>
      <w:r>
        <w:t xml:space="preserve">set the stage for </w:t>
      </w:r>
      <w:r w:rsidRPr="00D9725B">
        <w:rPr>
          <w:u w:val="single"/>
        </w:rPr>
        <w:t xml:space="preserve">American </w:t>
      </w:r>
      <w:r>
        <w:rPr>
          <w:u w:val="single"/>
        </w:rPr>
        <w:t>dominance</w:t>
      </w:r>
      <w:r>
        <w:t xml:space="preserve"> in the Arctic.</w:t>
      </w:r>
    </w:p>
    <w:p w14:paraId="0E733570" w14:textId="77777777" w:rsidR="002B731D" w:rsidRPr="00D726C4" w:rsidRDefault="002B731D" w:rsidP="002B731D">
      <w:r>
        <w:t xml:space="preserve">Seth </w:t>
      </w:r>
      <w:r w:rsidRPr="00D726C4">
        <w:rPr>
          <w:rStyle w:val="Style13ptBold"/>
        </w:rPr>
        <w:t>Grae 25</w:t>
      </w:r>
      <w:r>
        <w:t>, chairman of American Nuclear Society and board of director for the nuclear energy institute, 6/25/25, “Why American Arctic Dominance Depends on the Deployment of Nuclear-Powered Icebreakers”,</w:t>
      </w:r>
      <w:r w:rsidRPr="00D726C4">
        <w:t xml:space="preserve"> https://nationalinterest.org/blog/energy-world/why-american-arctic-dominance-depends-on-the-deployment-of-nuclear-powered-icebreakers</w:t>
      </w:r>
      <w:r>
        <w:t>//WF</w:t>
      </w:r>
    </w:p>
    <w:p w14:paraId="74D5CBC5" w14:textId="77777777" w:rsidR="002B731D" w:rsidRPr="00D726C4" w:rsidRDefault="002B731D" w:rsidP="002B731D">
      <w:pPr>
        <w:rPr>
          <w:rStyle w:val="AAAUNDERLINEKEYBOARD"/>
        </w:rPr>
      </w:pPr>
      <w:r w:rsidRPr="00D726C4">
        <w:rPr>
          <w:rStyle w:val="AAAUNDERLINEKEYBOARD"/>
        </w:rPr>
        <w:t xml:space="preserve">The </w:t>
      </w:r>
      <w:r w:rsidRPr="00F712AB">
        <w:rPr>
          <w:rStyle w:val="AAAUNDERLINEKEYBOARD"/>
          <w:highlight w:val="cyan"/>
        </w:rPr>
        <w:t>U</w:t>
      </w:r>
      <w:r w:rsidRPr="00D726C4">
        <w:rPr>
          <w:rStyle w:val="AAAUNDERLINEKEYBOARD"/>
        </w:rPr>
        <w:t xml:space="preserve">nited </w:t>
      </w:r>
      <w:r w:rsidRPr="00F712AB">
        <w:rPr>
          <w:rStyle w:val="AAAUNDERLINEKEYBOARD"/>
          <w:highlight w:val="cyan"/>
        </w:rPr>
        <w:t>S</w:t>
      </w:r>
      <w:r w:rsidRPr="009D6B39">
        <w:rPr>
          <w:rStyle w:val="AAAUNDERLINEKEYBOARD"/>
        </w:rPr>
        <w:t>t</w:t>
      </w:r>
      <w:r w:rsidRPr="00D726C4">
        <w:rPr>
          <w:rStyle w:val="AAAUNDERLINEKEYBOARD"/>
        </w:rPr>
        <w:t xml:space="preserve">ates </w:t>
      </w:r>
      <w:r w:rsidRPr="00F712AB">
        <w:rPr>
          <w:rStyle w:val="AAAUNDERLINEKEYBOARD"/>
          <w:highlight w:val="cyan"/>
        </w:rPr>
        <w:t>faces a</w:t>
      </w:r>
      <w:r w:rsidRPr="00D726C4">
        <w:rPr>
          <w:rStyle w:val="AAAUNDERLINEKEYBOARD"/>
        </w:rPr>
        <w:t xml:space="preserve"> developing </w:t>
      </w:r>
      <w:r w:rsidRPr="00F712AB">
        <w:rPr>
          <w:rStyle w:val="Boxes"/>
          <w:highlight w:val="cyan"/>
        </w:rPr>
        <w:t>crisis</w:t>
      </w:r>
      <w:r w:rsidRPr="00D726C4">
        <w:rPr>
          <w:rStyle w:val="AAAUNDERLINEKEYBOARD"/>
        </w:rPr>
        <w:t> in the Arctic</w:t>
      </w:r>
      <w:r w:rsidRPr="00D726C4">
        <w:rPr>
          <w:sz w:val="16"/>
        </w:rPr>
        <w:t xml:space="preserve">, where our </w:t>
      </w:r>
      <w:r w:rsidRPr="00F712AB">
        <w:rPr>
          <w:rStyle w:val="AAAUNDERLINEKEYBOARD"/>
          <w:highlight w:val="cyan"/>
        </w:rPr>
        <w:t>adversaries have</w:t>
      </w:r>
      <w:r w:rsidRPr="00D726C4">
        <w:rPr>
          <w:rStyle w:val="AAAUNDERLINEKEYBOARD"/>
        </w:rPr>
        <w:t xml:space="preserve"> the advantage because</w:t>
      </w:r>
      <w:r w:rsidRPr="00D726C4">
        <w:rPr>
          <w:sz w:val="16"/>
        </w:rPr>
        <w:t xml:space="preserve">, unlike the United States, </w:t>
      </w:r>
      <w:r w:rsidRPr="00D726C4">
        <w:rPr>
          <w:rStyle w:val="AAAUNDERLINEKEYBOARD"/>
        </w:rPr>
        <w:t xml:space="preserve">they have existing and planned </w:t>
      </w:r>
      <w:r w:rsidRPr="00F712AB">
        <w:rPr>
          <w:rStyle w:val="Boxes"/>
          <w:highlight w:val="cyan"/>
        </w:rPr>
        <w:t>nuclear-powered icebreakers</w:t>
      </w:r>
      <w:r w:rsidRPr="00F712AB">
        <w:rPr>
          <w:rStyle w:val="AAAUNDERLINEKEYBOARD"/>
          <w:highlight w:val="cyan"/>
        </w:rPr>
        <w:t>, allowing</w:t>
      </w:r>
      <w:r w:rsidRPr="00D726C4">
        <w:rPr>
          <w:sz w:val="16"/>
        </w:rPr>
        <w:t xml:space="preserve"> them </w:t>
      </w:r>
      <w:r w:rsidRPr="00D726C4">
        <w:rPr>
          <w:rStyle w:val="AAAUNDERLINEKEYBOARD"/>
        </w:rPr>
        <w:t xml:space="preserve">easy </w:t>
      </w:r>
      <w:r w:rsidRPr="00F712AB">
        <w:rPr>
          <w:rStyle w:val="AAAUNDERLINEKEYBOARD"/>
          <w:highlight w:val="cyan"/>
        </w:rPr>
        <w:t xml:space="preserve">access to </w:t>
      </w:r>
      <w:r w:rsidRPr="00F712AB">
        <w:rPr>
          <w:rStyle w:val="Boxes"/>
          <w:highlight w:val="cyan"/>
        </w:rPr>
        <w:t>shipping</w:t>
      </w:r>
      <w:r w:rsidRPr="00D726C4">
        <w:rPr>
          <w:rStyle w:val="Boxes"/>
        </w:rPr>
        <w:t xml:space="preserve"> routes</w:t>
      </w:r>
      <w:r w:rsidRPr="00D726C4">
        <w:rPr>
          <w:rStyle w:val="AAAUNDERLINEKEYBOARD"/>
        </w:rPr>
        <w:t xml:space="preserve"> </w:t>
      </w:r>
      <w:r w:rsidRPr="00F712AB">
        <w:rPr>
          <w:rStyle w:val="AAAUNDERLINEKEYBOARD"/>
          <w:highlight w:val="cyan"/>
        </w:rPr>
        <w:t>and</w:t>
      </w:r>
      <w:r w:rsidRPr="00D726C4">
        <w:rPr>
          <w:rStyle w:val="AAAUNDERLINEKEYBOARD"/>
        </w:rPr>
        <w:t xml:space="preserve"> areas for </w:t>
      </w:r>
      <w:r w:rsidRPr="00D726C4">
        <w:rPr>
          <w:rStyle w:val="Boxes"/>
        </w:rPr>
        <w:t xml:space="preserve">critical mineral </w:t>
      </w:r>
      <w:r w:rsidRPr="00F712AB">
        <w:rPr>
          <w:rStyle w:val="Boxes"/>
          <w:highlight w:val="cyan"/>
        </w:rPr>
        <w:t>extraction</w:t>
      </w:r>
      <w:r w:rsidRPr="00F712AB">
        <w:rPr>
          <w:sz w:val="16"/>
          <w:highlight w:val="cyan"/>
        </w:rPr>
        <w:t xml:space="preserve"> </w:t>
      </w:r>
      <w:r w:rsidRPr="00F712AB">
        <w:rPr>
          <w:rStyle w:val="AAAUNDERLINEKEYBOARD"/>
          <w:highlight w:val="cyan"/>
        </w:rPr>
        <w:t>that</w:t>
      </w:r>
      <w:r w:rsidRPr="00D726C4">
        <w:rPr>
          <w:sz w:val="16"/>
        </w:rPr>
        <w:t xml:space="preserve"> the </w:t>
      </w:r>
      <w:r w:rsidRPr="00F712AB">
        <w:rPr>
          <w:rStyle w:val="AAAUNDERLINEKEYBOARD"/>
          <w:highlight w:val="cyan"/>
        </w:rPr>
        <w:t>U</w:t>
      </w:r>
      <w:r w:rsidRPr="00D726C4">
        <w:rPr>
          <w:rStyle w:val="AAAUNDERLINEKEYBOARD"/>
        </w:rPr>
        <w:t xml:space="preserve">nited </w:t>
      </w:r>
      <w:r w:rsidRPr="00F712AB">
        <w:rPr>
          <w:rStyle w:val="AAAUNDERLINEKEYBOARD"/>
          <w:highlight w:val="cyan"/>
        </w:rPr>
        <w:t>S</w:t>
      </w:r>
      <w:r w:rsidRPr="00D726C4">
        <w:rPr>
          <w:rStyle w:val="AAAUNDERLINEKEYBOARD"/>
        </w:rPr>
        <w:t xml:space="preserve">tates </w:t>
      </w:r>
      <w:r w:rsidRPr="00F712AB">
        <w:rPr>
          <w:rStyle w:val="AAAUNDERLINEKEYBOARD"/>
          <w:highlight w:val="cyan"/>
        </w:rPr>
        <w:t>cannot</w:t>
      </w:r>
      <w:r w:rsidRPr="00D726C4">
        <w:rPr>
          <w:sz w:val="16"/>
        </w:rPr>
        <w:t xml:space="preserve"> as </w:t>
      </w:r>
      <w:r w:rsidRPr="00D726C4">
        <w:rPr>
          <w:rStyle w:val="AAAUNDERLINEKEYBOARD"/>
        </w:rPr>
        <w:t xml:space="preserve">easily access </w:t>
      </w:r>
      <w:r w:rsidRPr="00D726C4">
        <w:rPr>
          <w:rStyle w:val="Boxes"/>
        </w:rPr>
        <w:t>without nuclear</w:t>
      </w:r>
      <w:r w:rsidRPr="00D726C4">
        <w:rPr>
          <w:rStyle w:val="AAAUNDERLINEKEYBOARD"/>
        </w:rPr>
        <w:t>-powered icebreakers</w:t>
      </w:r>
      <w:r w:rsidRPr="00D726C4">
        <w:rPr>
          <w:sz w:val="16"/>
        </w:rPr>
        <w:t xml:space="preserve">. </w:t>
      </w:r>
      <w:r w:rsidRPr="00F712AB">
        <w:rPr>
          <w:rStyle w:val="Boxes"/>
          <w:highlight w:val="cyan"/>
        </w:rPr>
        <w:t>American dominance</w:t>
      </w:r>
      <w:r w:rsidRPr="00D726C4">
        <w:rPr>
          <w:rStyle w:val="AAAUNDERLINEKEYBOARD"/>
        </w:rPr>
        <w:t xml:space="preserve"> in the Arctic regions </w:t>
      </w:r>
      <w:r w:rsidRPr="00F712AB">
        <w:rPr>
          <w:rStyle w:val="AAAUNDERLINEKEYBOARD"/>
          <w:highlight w:val="cyan"/>
        </w:rPr>
        <w:t>will</w:t>
      </w:r>
      <w:r w:rsidRPr="00D726C4">
        <w:rPr>
          <w:sz w:val="16"/>
        </w:rPr>
        <w:t xml:space="preserve"> continue to </w:t>
      </w:r>
      <w:r w:rsidRPr="00F712AB">
        <w:rPr>
          <w:rStyle w:val="AAAUNDERLINEKEYBOARD"/>
          <w:highlight w:val="cyan"/>
        </w:rPr>
        <w:t>be of</w:t>
      </w:r>
      <w:r w:rsidRPr="00D726C4">
        <w:rPr>
          <w:rStyle w:val="AAAUNDERLINEKEYBOARD"/>
        </w:rPr>
        <w:t xml:space="preserve"> </w:t>
      </w:r>
      <w:r w:rsidRPr="00D726C4">
        <w:rPr>
          <w:rStyle w:val="Boxes"/>
        </w:rPr>
        <w:t xml:space="preserve">vital </w:t>
      </w:r>
      <w:r w:rsidRPr="00F712AB">
        <w:rPr>
          <w:rStyle w:val="Boxes"/>
          <w:highlight w:val="cyan"/>
        </w:rPr>
        <w:t>importance</w:t>
      </w:r>
      <w:r w:rsidRPr="00D726C4">
        <w:rPr>
          <w:rStyle w:val="AAAUNDERLINEKEYBOARD"/>
        </w:rPr>
        <w:t xml:space="preserve"> to our nation and our allies</w:t>
      </w:r>
      <w:r w:rsidRPr="00D726C4">
        <w:rPr>
          <w:sz w:val="16"/>
        </w:rPr>
        <w:t xml:space="preserve">, and </w:t>
      </w:r>
      <w:r w:rsidRPr="009D6B39">
        <w:rPr>
          <w:sz w:val="16"/>
        </w:rPr>
        <w:t xml:space="preserve">the </w:t>
      </w:r>
      <w:r w:rsidRPr="00F712AB">
        <w:rPr>
          <w:rStyle w:val="AAAUNDERLINEKEYBOARD"/>
          <w:highlight w:val="cyan"/>
        </w:rPr>
        <w:t>U</w:t>
      </w:r>
      <w:r w:rsidRPr="00D726C4">
        <w:rPr>
          <w:rStyle w:val="AAAUNDERLINEKEYBOARD"/>
        </w:rPr>
        <w:t xml:space="preserve">nited </w:t>
      </w:r>
      <w:r w:rsidRPr="00F712AB">
        <w:rPr>
          <w:rStyle w:val="AAAUNDERLINEKEYBOARD"/>
          <w:highlight w:val="cyan"/>
        </w:rPr>
        <w:t>S</w:t>
      </w:r>
      <w:r w:rsidRPr="00D726C4">
        <w:rPr>
          <w:rStyle w:val="AAAUNDERLINEKEYBOARD"/>
        </w:rPr>
        <w:t xml:space="preserve">tates </w:t>
      </w:r>
      <w:r w:rsidRPr="00F712AB">
        <w:rPr>
          <w:rStyle w:val="AAAUNDERLINEKEYBOARD"/>
          <w:highlight w:val="cyan"/>
        </w:rPr>
        <w:t>should</w:t>
      </w:r>
      <w:r w:rsidRPr="00D726C4">
        <w:rPr>
          <w:rStyle w:val="AAAUNDERLINEKEYBOARD"/>
        </w:rPr>
        <w:t xml:space="preserve"> </w:t>
      </w:r>
      <w:r w:rsidRPr="00D726C4">
        <w:rPr>
          <w:rStyle w:val="Boxes"/>
        </w:rPr>
        <w:t>take the lead</w:t>
      </w:r>
      <w:r w:rsidRPr="00D726C4">
        <w:rPr>
          <w:rStyle w:val="AAAUNDERLINEKEYBOARD"/>
        </w:rPr>
        <w:t xml:space="preserve"> in </w:t>
      </w:r>
      <w:r w:rsidRPr="00F712AB">
        <w:rPr>
          <w:rStyle w:val="AAAUNDERLINEKEYBOARD"/>
          <w:highlight w:val="cyan"/>
        </w:rPr>
        <w:t>deploy</w:t>
      </w:r>
      <w:r w:rsidRPr="009D6B39">
        <w:rPr>
          <w:rStyle w:val="AAAUNDERLINEKEYBOARD"/>
        </w:rPr>
        <w:t>ing</w:t>
      </w:r>
      <w:r w:rsidRPr="00D726C4">
        <w:rPr>
          <w:rStyle w:val="AAAUNDERLINEKEYBOARD"/>
        </w:rPr>
        <w:t xml:space="preserve"> </w:t>
      </w:r>
      <w:r w:rsidRPr="00F712AB">
        <w:rPr>
          <w:rStyle w:val="AAAUNDERLINEKEYBOARD"/>
          <w:highlight w:val="cyan"/>
        </w:rPr>
        <w:t>nuclear</w:t>
      </w:r>
      <w:r w:rsidRPr="00D726C4">
        <w:rPr>
          <w:rStyle w:val="AAAUNDERLINEKEYBOARD"/>
        </w:rPr>
        <w:t xml:space="preserve">-powered </w:t>
      </w:r>
      <w:r w:rsidRPr="00F712AB">
        <w:rPr>
          <w:rStyle w:val="AAAUNDERLINEKEYBOARD"/>
          <w:highlight w:val="cyan"/>
        </w:rPr>
        <w:t>icebreaker</w:t>
      </w:r>
      <w:r w:rsidRPr="00D726C4">
        <w:rPr>
          <w:rStyle w:val="AAAUNDERLINEKEYBOARD"/>
        </w:rPr>
        <w:t xml:space="preserve"> ships. </w:t>
      </w:r>
    </w:p>
    <w:p w14:paraId="48F74CB6" w14:textId="77777777" w:rsidR="002B731D" w:rsidRPr="008E18C4" w:rsidRDefault="002B731D" w:rsidP="002B731D">
      <w:r w:rsidRPr="00D726C4">
        <w:t xml:space="preserve">The Strategic Gap between the </w:t>
      </w:r>
      <w:r w:rsidRPr="008E18C4">
        <w:t>United States and Our Adversaries</w:t>
      </w:r>
    </w:p>
    <w:p w14:paraId="5246BD9B" w14:textId="77777777" w:rsidR="002B731D" w:rsidRPr="008E18C4" w:rsidRDefault="002B731D" w:rsidP="002B731D">
      <w:pPr>
        <w:rPr>
          <w:sz w:val="16"/>
        </w:rPr>
      </w:pPr>
      <w:r w:rsidRPr="008E18C4">
        <w:rPr>
          <w:rStyle w:val="AAAUNDERLINEKEYBOARD"/>
        </w:rPr>
        <w:t>The Arctic</w:t>
      </w:r>
      <w:r w:rsidRPr="008E18C4">
        <w:rPr>
          <w:sz w:val="16"/>
        </w:rPr>
        <w:t xml:space="preserve"> is a region </w:t>
      </w:r>
      <w:r w:rsidRPr="008E18C4">
        <w:rPr>
          <w:rStyle w:val="Boxes"/>
        </w:rPr>
        <w:t>rapidly growing</w:t>
      </w:r>
      <w:r w:rsidRPr="008E18C4">
        <w:rPr>
          <w:rStyle w:val="AAAUNDERLINEKEYBOARD"/>
        </w:rPr>
        <w:t xml:space="preserve"> in geopolitical and economic significance due to</w:t>
      </w:r>
      <w:r w:rsidRPr="008E18C4">
        <w:rPr>
          <w:sz w:val="16"/>
        </w:rPr>
        <w:t xml:space="preserve"> the </w:t>
      </w:r>
      <w:r w:rsidRPr="008E18C4">
        <w:rPr>
          <w:rStyle w:val="AAAUNDERLINEKEYBOARD"/>
        </w:rPr>
        <w:t>receding ice</w:t>
      </w:r>
      <w:r w:rsidRPr="008E18C4">
        <w:rPr>
          <w:sz w:val="16"/>
        </w:rPr>
        <w:t xml:space="preserve">, where </w:t>
      </w:r>
      <w:r w:rsidRPr="008E18C4">
        <w:rPr>
          <w:rStyle w:val="Boxes"/>
        </w:rPr>
        <w:t>new maritime routes</w:t>
      </w:r>
      <w:r w:rsidRPr="008E18C4">
        <w:rPr>
          <w:rStyle w:val="AAAUNDERLINEKEYBOARD"/>
        </w:rPr>
        <w:t xml:space="preserve"> are opening</w:t>
      </w:r>
      <w:r w:rsidRPr="008E18C4">
        <w:rPr>
          <w:sz w:val="16"/>
        </w:rPr>
        <w:t xml:space="preserve">, significantly </w:t>
      </w:r>
      <w:r w:rsidRPr="008E18C4">
        <w:rPr>
          <w:rStyle w:val="AAAUNDERLINEKEYBOARD"/>
        </w:rPr>
        <w:t xml:space="preserve">shortening global </w:t>
      </w:r>
      <w:r w:rsidRPr="008E18C4">
        <w:rPr>
          <w:rStyle w:val="Boxes"/>
        </w:rPr>
        <w:t>shipping lanes</w:t>
      </w:r>
      <w:r w:rsidRPr="008E18C4">
        <w:rPr>
          <w:sz w:val="16"/>
        </w:rPr>
        <w:t>.</w:t>
      </w:r>
      <w:r w:rsidRPr="008E18C4">
        <w:rPr>
          <w:noProof/>
          <w:sz w:val="16"/>
        </w:rPr>
        <mc:AlternateContent>
          <mc:Choice Requires="wps">
            <w:drawing>
              <wp:inline distT="0" distB="0" distL="0" distR="0" wp14:anchorId="1CB0FF2C" wp14:editId="47262E4E">
                <wp:extent cx="133350" cy="133350"/>
                <wp:effectExtent l="0" t="0" r="0" b="0"/>
                <wp:docPr id="1397783213" name="Rectangle 7" descr="freesta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33350" cy="1333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CB5CED0" id="Rectangle 7" o:spid="_x0000_s1026" alt="freestar" style="width:10.5pt;height:1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" filled="f" stroked="f">
                <o:lock v:ext="edit" aspectratio="t"/>
                <w10:anchorlock/>
              </v:rect>
            </w:pict>
          </mc:Fallback>
        </mc:AlternateContent>
      </w:r>
    </w:p>
    <w:p w14:paraId="7EE4B4D4" w14:textId="77777777" w:rsidR="002B731D" w:rsidRPr="00D726C4" w:rsidRDefault="002B731D" w:rsidP="002B731D">
      <w:pPr>
        <w:rPr>
          <w:rStyle w:val="AAAUNDERLINEKEYBOARD"/>
        </w:rPr>
      </w:pPr>
      <w:r w:rsidRPr="008E18C4">
        <w:rPr>
          <w:rStyle w:val="AAAUNDERLINEKEYBOARD"/>
        </w:rPr>
        <w:t>It will</w:t>
      </w:r>
      <w:r w:rsidRPr="008E18C4">
        <w:rPr>
          <w:sz w:val="16"/>
        </w:rPr>
        <w:t xml:space="preserve"> also </w:t>
      </w:r>
      <w:r w:rsidRPr="008E18C4">
        <w:rPr>
          <w:rStyle w:val="AAAUNDERLINEKEYBOARD"/>
        </w:rPr>
        <w:t xml:space="preserve">offer </w:t>
      </w:r>
      <w:r w:rsidRPr="008E18C4">
        <w:rPr>
          <w:rStyle w:val="Boxes"/>
        </w:rPr>
        <w:t>unprecedented access</w:t>
      </w:r>
      <w:r w:rsidRPr="008E18C4">
        <w:rPr>
          <w:rStyle w:val="AAAUNDERLINEKEYBOARD"/>
        </w:rPr>
        <w:t xml:space="preserve"> to</w:t>
      </w:r>
      <w:r w:rsidRPr="008E18C4">
        <w:rPr>
          <w:sz w:val="16"/>
        </w:rPr>
        <w:t xml:space="preserve"> vast </w:t>
      </w:r>
      <w:r w:rsidRPr="008E18C4">
        <w:rPr>
          <w:rStyle w:val="AAAUNDERLINEKEYBOARD"/>
        </w:rPr>
        <w:t xml:space="preserve">untapped </w:t>
      </w:r>
      <w:r w:rsidRPr="008E18C4">
        <w:rPr>
          <w:rStyle w:val="Boxes"/>
        </w:rPr>
        <w:t>natural resources</w:t>
      </w:r>
      <w:r w:rsidRPr="008E18C4">
        <w:rPr>
          <w:sz w:val="16"/>
        </w:rPr>
        <w:t xml:space="preserve">, </w:t>
      </w:r>
      <w:r w:rsidRPr="008E18C4">
        <w:rPr>
          <w:rStyle w:val="AAAUNDERLINEKEYBOARD"/>
        </w:rPr>
        <w:t xml:space="preserve">including </w:t>
      </w:r>
      <w:r w:rsidRPr="008E18C4">
        <w:rPr>
          <w:rStyle w:val="Boxes"/>
        </w:rPr>
        <w:t>oil</w:t>
      </w:r>
      <w:r w:rsidRPr="008E18C4">
        <w:rPr>
          <w:rStyle w:val="AAAUNDERLINEKEYBOARD"/>
        </w:rPr>
        <w:t xml:space="preserve">, </w:t>
      </w:r>
      <w:r w:rsidRPr="008E18C4">
        <w:rPr>
          <w:rStyle w:val="Boxes"/>
        </w:rPr>
        <w:t>gas</w:t>
      </w:r>
      <w:r w:rsidRPr="008E18C4">
        <w:rPr>
          <w:rStyle w:val="AAAUNDERLINEKEYBOARD"/>
        </w:rPr>
        <w:t xml:space="preserve">, and </w:t>
      </w:r>
      <w:r w:rsidRPr="008E18C4">
        <w:rPr>
          <w:rStyle w:val="Boxes"/>
        </w:rPr>
        <w:t>rare earth minerals</w:t>
      </w:r>
      <w:r w:rsidRPr="008E18C4">
        <w:rPr>
          <w:rStyle w:val="AAAUNDERLINEKEYBOARD"/>
        </w:rPr>
        <w:t>,</w:t>
      </w:r>
      <w:r w:rsidRPr="008E18C4">
        <w:rPr>
          <w:sz w:val="16"/>
        </w:rPr>
        <w:t xml:space="preserve"> where such mining is legal </w:t>
      </w:r>
      <w:r w:rsidRPr="008E18C4">
        <w:rPr>
          <w:rStyle w:val="AAAUNDERLINEKEYBOARD"/>
        </w:rPr>
        <w:t xml:space="preserve">and can be done in an </w:t>
      </w:r>
      <w:r w:rsidRPr="008E18C4">
        <w:rPr>
          <w:rStyle w:val="Boxes"/>
        </w:rPr>
        <w:t>environmentally responsible manner</w:t>
      </w:r>
      <w:r w:rsidRPr="008E18C4">
        <w:rPr>
          <w:rStyle w:val="AAAUNDERLINEKEYBOARD"/>
        </w:rPr>
        <w:t>.</w:t>
      </w:r>
      <w:r w:rsidRPr="00D726C4">
        <w:rPr>
          <w:rStyle w:val="AAAUNDERLINEKEYBOARD"/>
        </w:rPr>
        <w:t> </w:t>
      </w:r>
    </w:p>
    <w:p w14:paraId="26FA1AD5" w14:textId="77777777" w:rsidR="002B731D" w:rsidRPr="00D726C4" w:rsidRDefault="002B731D" w:rsidP="002B731D">
      <w:pPr>
        <w:rPr>
          <w:sz w:val="16"/>
        </w:rPr>
      </w:pPr>
      <w:r w:rsidRPr="00D726C4">
        <w:rPr>
          <w:sz w:val="16"/>
        </w:rPr>
        <w:t xml:space="preserve">Currently, </w:t>
      </w:r>
      <w:r w:rsidRPr="00F712AB">
        <w:rPr>
          <w:rStyle w:val="AAAUNDERLINEKEYBOARD"/>
          <w:highlight w:val="cyan"/>
        </w:rPr>
        <w:t>Russia holds a</w:t>
      </w:r>
      <w:r w:rsidRPr="00D726C4">
        <w:rPr>
          <w:rStyle w:val="AAAUNDERLINEKEYBOARD"/>
        </w:rPr>
        <w:t> </w:t>
      </w:r>
      <w:r w:rsidRPr="00D726C4">
        <w:rPr>
          <w:rStyle w:val="Boxes"/>
        </w:rPr>
        <w:t xml:space="preserve">commanding </w:t>
      </w:r>
      <w:r w:rsidRPr="00F712AB">
        <w:rPr>
          <w:rStyle w:val="Boxes"/>
          <w:highlight w:val="cyan"/>
        </w:rPr>
        <w:t>lead</w:t>
      </w:r>
      <w:r w:rsidRPr="00F712AB">
        <w:rPr>
          <w:rStyle w:val="AAAUNDERLINEKEYBOARD"/>
          <w:highlight w:val="cyan"/>
        </w:rPr>
        <w:t> with</w:t>
      </w:r>
      <w:r w:rsidRPr="00D726C4">
        <w:rPr>
          <w:rStyle w:val="AAAUNDERLINEKEYBOARD"/>
        </w:rPr>
        <w:t xml:space="preserve"> </w:t>
      </w:r>
      <w:r w:rsidRPr="00D726C4">
        <w:rPr>
          <w:rStyle w:val="Boxes"/>
        </w:rPr>
        <w:t>seven</w:t>
      </w:r>
      <w:r w:rsidRPr="00D726C4">
        <w:rPr>
          <w:rStyle w:val="AAAUNDERLINEKEYBOARD"/>
        </w:rPr>
        <w:t xml:space="preserve"> </w:t>
      </w:r>
      <w:r w:rsidRPr="00F712AB">
        <w:rPr>
          <w:rStyle w:val="AAAUNDERLINEKEYBOARD"/>
          <w:highlight w:val="cyan"/>
        </w:rPr>
        <w:t>nuclear</w:t>
      </w:r>
      <w:r w:rsidRPr="00D726C4">
        <w:rPr>
          <w:rStyle w:val="AAAUNDERLINEKEYBOARD"/>
        </w:rPr>
        <w:t xml:space="preserve">-powered </w:t>
      </w:r>
      <w:r w:rsidRPr="00F712AB">
        <w:rPr>
          <w:rStyle w:val="AAAUNDERLINEKEYBOARD"/>
          <w:highlight w:val="cyan"/>
        </w:rPr>
        <w:t>icebreakers</w:t>
      </w:r>
      <w:r w:rsidRPr="00D726C4">
        <w:rPr>
          <w:sz w:val="16"/>
        </w:rPr>
        <w:t xml:space="preserve"> in operation </w:t>
      </w:r>
      <w:r w:rsidRPr="00D726C4">
        <w:rPr>
          <w:rStyle w:val="AAAUNDERLINEKEYBOARD"/>
        </w:rPr>
        <w:t xml:space="preserve">and </w:t>
      </w:r>
      <w:r w:rsidRPr="00D726C4">
        <w:rPr>
          <w:rStyle w:val="Boxes"/>
        </w:rPr>
        <w:t>several more</w:t>
      </w:r>
      <w:r w:rsidRPr="00D726C4">
        <w:rPr>
          <w:sz w:val="16"/>
        </w:rPr>
        <w:t xml:space="preserve"> </w:t>
      </w:r>
      <w:r w:rsidRPr="00D726C4">
        <w:rPr>
          <w:rStyle w:val="AAAUNDERLINEKEYBOARD"/>
        </w:rPr>
        <w:t xml:space="preserve">under </w:t>
      </w:r>
      <w:r w:rsidRPr="00D726C4">
        <w:rPr>
          <w:rStyle w:val="Boxes"/>
        </w:rPr>
        <w:t>construction</w:t>
      </w:r>
      <w:r w:rsidRPr="00D726C4">
        <w:rPr>
          <w:sz w:val="16"/>
        </w:rPr>
        <w:t xml:space="preserve">, including the massive Project 22220 and Lider-class vessels, </w:t>
      </w:r>
      <w:r w:rsidRPr="008E18C4">
        <w:rPr>
          <w:sz w:val="16"/>
        </w:rPr>
        <w:t xml:space="preserve">which are </w:t>
      </w:r>
      <w:r w:rsidRPr="008E18C4">
        <w:rPr>
          <w:rStyle w:val="AAAUNDERLINEKEYBOARD"/>
        </w:rPr>
        <w:t xml:space="preserve">designed to keep Arctic shipping lanes </w:t>
      </w:r>
      <w:r w:rsidRPr="008E18C4">
        <w:rPr>
          <w:rStyle w:val="Boxes"/>
        </w:rPr>
        <w:t>open year-round.</w:t>
      </w:r>
      <w:r w:rsidRPr="008E18C4">
        <w:rPr>
          <w:sz w:val="16"/>
        </w:rPr>
        <w:t xml:space="preserve"> </w:t>
      </w:r>
      <w:r w:rsidRPr="008E18C4">
        <w:rPr>
          <w:rStyle w:val="AAAUNDERLINEKEYBOARD"/>
        </w:rPr>
        <w:t>China also has a</w:t>
      </w:r>
      <w:r w:rsidRPr="008E18C4">
        <w:rPr>
          <w:sz w:val="16"/>
        </w:rPr>
        <w:t xml:space="preserve"> major </w:t>
      </w:r>
      <w:r w:rsidRPr="008E18C4">
        <w:rPr>
          <w:rStyle w:val="AAAUNDERLINEKEYBOARD"/>
        </w:rPr>
        <w:t xml:space="preserve">program to deploy </w:t>
      </w:r>
      <w:r w:rsidRPr="008E18C4">
        <w:rPr>
          <w:rStyle w:val="Boxes"/>
        </w:rPr>
        <w:t>nuclear</w:t>
      </w:r>
      <w:r w:rsidRPr="008E18C4">
        <w:rPr>
          <w:rStyle w:val="AAAUNDERLINEKEYBOARD"/>
        </w:rPr>
        <w:t>-powered</w:t>
      </w:r>
      <w:r w:rsidRPr="00D726C4">
        <w:rPr>
          <w:rStyle w:val="AAAUNDERLINEKEYBOARD"/>
        </w:rPr>
        <w:t xml:space="preserve"> icebreaker</w:t>
      </w:r>
      <w:r w:rsidRPr="00D726C4">
        <w:rPr>
          <w:sz w:val="16"/>
        </w:rPr>
        <w:t xml:space="preserve"> ships, even though China does not border the Arctic. </w:t>
      </w:r>
    </w:p>
    <w:p w14:paraId="63E433EB" w14:textId="77777777" w:rsidR="002B731D" w:rsidRPr="00D726C4" w:rsidRDefault="002B731D" w:rsidP="002B731D">
      <w:pPr>
        <w:rPr>
          <w:sz w:val="16"/>
        </w:rPr>
      </w:pPr>
      <w:r w:rsidRPr="00D726C4">
        <w:rPr>
          <w:sz w:val="16"/>
        </w:rPr>
        <w:t xml:space="preserve">In stark contrast, the </w:t>
      </w:r>
      <w:r w:rsidRPr="00F712AB">
        <w:rPr>
          <w:rStyle w:val="AAAUNDERLINEKEYBOARD"/>
          <w:highlight w:val="cyan"/>
        </w:rPr>
        <w:t>U</w:t>
      </w:r>
      <w:r w:rsidRPr="00D726C4">
        <w:rPr>
          <w:rStyle w:val="AAAUNDERLINEKEYBOARD"/>
        </w:rPr>
        <w:t xml:space="preserve">nited </w:t>
      </w:r>
      <w:r w:rsidRPr="00F712AB">
        <w:rPr>
          <w:rStyle w:val="AAAUNDERLINEKEYBOARD"/>
          <w:highlight w:val="cyan"/>
        </w:rPr>
        <w:t>S</w:t>
      </w:r>
      <w:r w:rsidRPr="00D726C4">
        <w:rPr>
          <w:rStyle w:val="AAAUNDERLINEKEYBOARD"/>
        </w:rPr>
        <w:t xml:space="preserve">tates </w:t>
      </w:r>
      <w:r w:rsidRPr="00F712AB">
        <w:rPr>
          <w:rStyle w:val="AAAUNDERLINEKEYBOARD"/>
          <w:highlight w:val="cyan"/>
        </w:rPr>
        <w:t xml:space="preserve">has </w:t>
      </w:r>
      <w:r w:rsidRPr="00F712AB">
        <w:rPr>
          <w:rStyle w:val="Boxes"/>
          <w:highlight w:val="cyan"/>
        </w:rPr>
        <w:t>zero</w:t>
      </w:r>
      <w:r w:rsidRPr="008E18C4">
        <w:rPr>
          <w:rStyle w:val="AAAUNDERLINEKEYBOARD"/>
        </w:rPr>
        <w:t xml:space="preserve"> nuclear-powered icebreakers</w:t>
      </w:r>
      <w:r w:rsidRPr="008E18C4">
        <w:rPr>
          <w:sz w:val="16"/>
        </w:rPr>
        <w:t xml:space="preserve">, </w:t>
      </w:r>
      <w:r w:rsidRPr="008E18C4">
        <w:rPr>
          <w:rStyle w:val="AAAUNDERLINEKEYBOARD"/>
        </w:rPr>
        <w:t>wit</w:t>
      </w:r>
      <w:r w:rsidRPr="00D726C4">
        <w:rPr>
          <w:rStyle w:val="AAAUNDERLINEKEYBOARD"/>
        </w:rPr>
        <w:t>h only two</w:t>
      </w:r>
      <w:r w:rsidRPr="00D726C4">
        <w:rPr>
          <w:sz w:val="16"/>
        </w:rPr>
        <w:t xml:space="preserve"> conventionally powered heavy </w:t>
      </w:r>
      <w:r w:rsidRPr="00D726C4">
        <w:rPr>
          <w:rStyle w:val="AAAUNDERLINEKEYBOARD"/>
        </w:rPr>
        <w:t>icebreakers in service</w:t>
      </w:r>
      <w:r w:rsidRPr="00D726C4">
        <w:rPr>
          <w:sz w:val="16"/>
        </w:rPr>
        <w:t xml:space="preserve">, one of which, the aging Polar Star, </w:t>
      </w:r>
      <w:r w:rsidRPr="00D726C4">
        <w:rPr>
          <w:rStyle w:val="AAAUNDERLINEKEYBOARD"/>
        </w:rPr>
        <w:t>was commissioned in the 1970s</w:t>
      </w:r>
      <w:r w:rsidRPr="00D726C4">
        <w:rPr>
          <w:sz w:val="16"/>
        </w:rPr>
        <w:t xml:space="preserve">. By </w:t>
      </w:r>
      <w:r w:rsidRPr="00F712AB">
        <w:rPr>
          <w:rStyle w:val="Boxes"/>
          <w:highlight w:val="cyan"/>
        </w:rPr>
        <w:t>investing</w:t>
      </w:r>
      <w:r w:rsidRPr="00F712AB">
        <w:rPr>
          <w:rStyle w:val="AAAUNDERLINEKEYBOARD"/>
          <w:highlight w:val="cyan"/>
        </w:rPr>
        <w:t xml:space="preserve"> in its </w:t>
      </w:r>
      <w:r w:rsidRPr="00F712AB">
        <w:rPr>
          <w:rStyle w:val="Boxes"/>
          <w:highlight w:val="cyan"/>
        </w:rPr>
        <w:t>own nuclear</w:t>
      </w:r>
      <w:r w:rsidRPr="00D726C4">
        <w:rPr>
          <w:rStyle w:val="AAAUNDERLINEKEYBOARD"/>
        </w:rPr>
        <w:t xml:space="preserve">-powered icebreaker </w:t>
      </w:r>
      <w:r w:rsidRPr="00F712AB">
        <w:rPr>
          <w:rStyle w:val="AAAUNDERLINEKEYBOARD"/>
          <w:highlight w:val="cyan"/>
        </w:rPr>
        <w:t>fleet</w:t>
      </w:r>
      <w:r w:rsidRPr="00F712AB">
        <w:rPr>
          <w:sz w:val="16"/>
          <w:highlight w:val="cyan"/>
        </w:rPr>
        <w:t xml:space="preserve">, </w:t>
      </w:r>
      <w:r w:rsidRPr="00F712AB">
        <w:rPr>
          <w:rStyle w:val="AAAUNDERLINEKEYBOARD"/>
          <w:highlight w:val="cyan"/>
        </w:rPr>
        <w:t>the U</w:t>
      </w:r>
      <w:r w:rsidRPr="009D6B39">
        <w:rPr>
          <w:rStyle w:val="AAAUNDERLINEKEYBOARD"/>
        </w:rPr>
        <w:t>nited</w:t>
      </w:r>
      <w:r w:rsidRPr="00D726C4">
        <w:rPr>
          <w:rStyle w:val="AAAUNDERLINEKEYBOARD"/>
        </w:rPr>
        <w:t xml:space="preserve"> </w:t>
      </w:r>
      <w:r w:rsidRPr="00F712AB">
        <w:rPr>
          <w:rStyle w:val="AAAUNDERLINEKEYBOARD"/>
          <w:highlight w:val="cyan"/>
        </w:rPr>
        <w:t>S</w:t>
      </w:r>
      <w:r w:rsidRPr="00D726C4">
        <w:rPr>
          <w:rStyle w:val="AAAUNDERLINEKEYBOARD"/>
        </w:rPr>
        <w:t xml:space="preserve">tates </w:t>
      </w:r>
      <w:r w:rsidRPr="00F712AB">
        <w:rPr>
          <w:rStyle w:val="AAAUNDERLINEKEYBOARD"/>
          <w:highlight w:val="cyan"/>
        </w:rPr>
        <w:t>can</w:t>
      </w:r>
      <w:r w:rsidRPr="00D726C4">
        <w:rPr>
          <w:rStyle w:val="AAAUNDERLINEKEYBOARD"/>
        </w:rPr>
        <w:t xml:space="preserve"> begin to </w:t>
      </w:r>
      <w:r w:rsidRPr="00F712AB">
        <w:rPr>
          <w:rStyle w:val="Boxes"/>
          <w:highlight w:val="cyan"/>
        </w:rPr>
        <w:t>close</w:t>
      </w:r>
      <w:r w:rsidRPr="00F712AB">
        <w:rPr>
          <w:rStyle w:val="AAAUNDERLINEKEYBOARD"/>
          <w:highlight w:val="cyan"/>
        </w:rPr>
        <w:t xml:space="preserve"> this</w:t>
      </w:r>
      <w:r w:rsidRPr="00D726C4">
        <w:rPr>
          <w:rStyle w:val="AAAUNDERLINEKEYBOARD"/>
        </w:rPr>
        <w:t xml:space="preserve"> </w:t>
      </w:r>
      <w:r w:rsidRPr="00D726C4">
        <w:rPr>
          <w:rStyle w:val="Boxes"/>
        </w:rPr>
        <w:t xml:space="preserve">strategic </w:t>
      </w:r>
      <w:r w:rsidRPr="00F712AB">
        <w:rPr>
          <w:rStyle w:val="Boxes"/>
          <w:highlight w:val="cyan"/>
        </w:rPr>
        <w:t>gap</w:t>
      </w:r>
      <w:r w:rsidRPr="00D726C4">
        <w:rPr>
          <w:rStyle w:val="AAAUNDERLINEKEYBOARD"/>
        </w:rPr>
        <w:t xml:space="preserve">, assert its </w:t>
      </w:r>
      <w:r w:rsidRPr="00D726C4">
        <w:rPr>
          <w:rStyle w:val="Boxes"/>
        </w:rPr>
        <w:t>sovereign interests</w:t>
      </w:r>
      <w:r w:rsidRPr="00D726C4">
        <w:rPr>
          <w:rStyle w:val="AAAUNDERLINEKEYBOARD"/>
        </w:rPr>
        <w:t xml:space="preserve">, </w:t>
      </w:r>
      <w:r w:rsidRPr="00F712AB">
        <w:rPr>
          <w:rStyle w:val="AAAUNDERLINEKEYBOARD"/>
          <w:highlight w:val="cyan"/>
        </w:rPr>
        <w:t>and prevent</w:t>
      </w:r>
      <w:r w:rsidRPr="00D726C4">
        <w:rPr>
          <w:sz w:val="16"/>
        </w:rPr>
        <w:t xml:space="preserve"> potential </w:t>
      </w:r>
      <w:r w:rsidRPr="00F712AB">
        <w:rPr>
          <w:rStyle w:val="Boxes"/>
          <w:highlight w:val="cyan"/>
        </w:rPr>
        <w:t>adversaries</w:t>
      </w:r>
      <w:r w:rsidRPr="00F712AB">
        <w:rPr>
          <w:rStyle w:val="AAAUNDERLINEKEYBOARD"/>
          <w:highlight w:val="cyan"/>
        </w:rPr>
        <w:t xml:space="preserve"> from </w:t>
      </w:r>
      <w:r w:rsidRPr="00F712AB">
        <w:rPr>
          <w:rStyle w:val="Boxes"/>
          <w:highlight w:val="cyan"/>
        </w:rPr>
        <w:t>monopolizing</w:t>
      </w:r>
      <w:r w:rsidRPr="00D726C4">
        <w:rPr>
          <w:sz w:val="16"/>
        </w:rPr>
        <w:t xml:space="preserve"> critical </w:t>
      </w:r>
      <w:r w:rsidRPr="00F712AB">
        <w:rPr>
          <w:rStyle w:val="Boxes"/>
          <w:highlight w:val="cyan"/>
        </w:rPr>
        <w:t>passages</w:t>
      </w:r>
      <w:r w:rsidRPr="00F712AB">
        <w:rPr>
          <w:rStyle w:val="AAAUNDERLINEKEYBOARD"/>
          <w:highlight w:val="cyan"/>
        </w:rPr>
        <w:t xml:space="preserve"> and</w:t>
      </w:r>
      <w:r w:rsidRPr="00D726C4">
        <w:rPr>
          <w:sz w:val="16"/>
        </w:rPr>
        <w:t xml:space="preserve"> Arctic </w:t>
      </w:r>
      <w:r w:rsidRPr="00F712AB">
        <w:rPr>
          <w:rStyle w:val="Boxes"/>
          <w:highlight w:val="cyan"/>
        </w:rPr>
        <w:t>resources</w:t>
      </w:r>
      <w:r w:rsidRPr="00D726C4">
        <w:rPr>
          <w:sz w:val="16"/>
        </w:rPr>
        <w:t>.</w:t>
      </w:r>
    </w:p>
    <w:p w14:paraId="44A8B6B5" w14:textId="77777777" w:rsidR="002B731D" w:rsidRPr="00D726C4" w:rsidRDefault="002B731D" w:rsidP="002B731D">
      <w:pPr>
        <w:rPr>
          <w:sz w:val="16"/>
        </w:rPr>
      </w:pPr>
      <w:r w:rsidRPr="00D726C4">
        <w:rPr>
          <w:sz w:val="16"/>
        </w:rPr>
        <w:t xml:space="preserve">While the </w:t>
      </w:r>
      <w:r w:rsidRPr="00D726C4">
        <w:rPr>
          <w:rStyle w:val="AAAUNDERLINEKEYBOARD"/>
        </w:rPr>
        <w:t>United States</w:t>
      </w:r>
      <w:r w:rsidRPr="00D726C4">
        <w:rPr>
          <w:sz w:val="16"/>
        </w:rPr>
        <w:t xml:space="preserve"> is </w:t>
      </w:r>
      <w:r w:rsidRPr="00D726C4">
        <w:rPr>
          <w:rStyle w:val="AAAUNDERLINEKEYBOARD"/>
        </w:rPr>
        <w:t>working to add</w:t>
      </w:r>
      <w:r w:rsidRPr="00D726C4">
        <w:rPr>
          <w:sz w:val="16"/>
        </w:rPr>
        <w:t xml:space="preserve"> new </w:t>
      </w:r>
      <w:r w:rsidRPr="00F712AB">
        <w:rPr>
          <w:rStyle w:val="AAAUNDERLINEKEYBOARD"/>
          <w:highlight w:val="cyan"/>
        </w:rPr>
        <w:t>conventional</w:t>
      </w:r>
      <w:r w:rsidRPr="00D726C4">
        <w:rPr>
          <w:rStyle w:val="AAAUNDERLINEKEYBOARD"/>
        </w:rPr>
        <w:t xml:space="preserve">ly powered icebreaker </w:t>
      </w:r>
      <w:r w:rsidRPr="00F712AB">
        <w:rPr>
          <w:rStyle w:val="AAAUNDERLINEKEYBOARD"/>
          <w:highlight w:val="cyan"/>
        </w:rPr>
        <w:t>ships</w:t>
      </w:r>
      <w:r w:rsidRPr="00D726C4">
        <w:rPr>
          <w:sz w:val="16"/>
        </w:rPr>
        <w:t xml:space="preserve">, including contemplating the purchase of such ships from Finland, </w:t>
      </w:r>
      <w:r w:rsidRPr="00D726C4">
        <w:rPr>
          <w:rStyle w:val="AAAUNDERLINEKEYBOARD"/>
        </w:rPr>
        <w:t xml:space="preserve">these ships </w:t>
      </w:r>
      <w:r w:rsidRPr="00F712AB">
        <w:rPr>
          <w:rStyle w:val="AAAUNDERLINEKEYBOARD"/>
          <w:highlight w:val="cyan"/>
        </w:rPr>
        <w:t xml:space="preserve">will be </w:t>
      </w:r>
      <w:r w:rsidRPr="00F712AB">
        <w:rPr>
          <w:rStyle w:val="Boxes"/>
          <w:highlight w:val="cyan"/>
        </w:rPr>
        <w:t>inferior</w:t>
      </w:r>
      <w:r w:rsidRPr="00F712AB">
        <w:rPr>
          <w:rStyle w:val="AAAUNDERLINEKEYBOARD"/>
          <w:highlight w:val="cyan"/>
        </w:rPr>
        <w:t xml:space="preserve"> to</w:t>
      </w:r>
      <w:r w:rsidRPr="00D726C4">
        <w:rPr>
          <w:rStyle w:val="AAAUNDERLINEKEYBOARD"/>
        </w:rPr>
        <w:t xml:space="preserve"> Russia’s </w:t>
      </w:r>
      <w:r w:rsidRPr="00F712AB">
        <w:rPr>
          <w:rStyle w:val="Boxes"/>
          <w:highlight w:val="cyan"/>
        </w:rPr>
        <w:t>nuclear</w:t>
      </w:r>
      <w:r w:rsidRPr="00D726C4">
        <w:rPr>
          <w:rStyle w:val="AAAUNDERLINEKEYBOARD"/>
        </w:rPr>
        <w:t xml:space="preserve">-powered </w:t>
      </w:r>
      <w:r w:rsidRPr="00F712AB">
        <w:rPr>
          <w:rStyle w:val="AAAUNDERLINEKEYBOARD"/>
          <w:highlight w:val="cyan"/>
        </w:rPr>
        <w:t>ships</w:t>
      </w:r>
      <w:r w:rsidRPr="00D726C4">
        <w:rPr>
          <w:sz w:val="16"/>
        </w:rPr>
        <w:t xml:space="preserve">. The </w:t>
      </w:r>
      <w:r w:rsidRPr="00D726C4">
        <w:rPr>
          <w:rStyle w:val="Boxes"/>
        </w:rPr>
        <w:t>strategic advantages</w:t>
      </w:r>
      <w:r w:rsidRPr="00D726C4">
        <w:rPr>
          <w:rStyle w:val="AAAUNDERLINEKEYBOARD"/>
        </w:rPr>
        <w:t xml:space="preserve"> of nuclear propulsion are</w:t>
      </w:r>
      <w:r w:rsidRPr="00D726C4">
        <w:rPr>
          <w:sz w:val="16"/>
        </w:rPr>
        <w:t xml:space="preserve"> well </w:t>
      </w:r>
      <w:r w:rsidRPr="008E18C4">
        <w:rPr>
          <w:rStyle w:val="AAAUNDERLINEKEYBOARD"/>
        </w:rPr>
        <w:t>established by</w:t>
      </w:r>
      <w:r w:rsidRPr="008E18C4">
        <w:rPr>
          <w:sz w:val="16"/>
        </w:rPr>
        <w:t xml:space="preserve"> the US </w:t>
      </w:r>
      <w:r w:rsidRPr="008E18C4">
        <w:rPr>
          <w:rStyle w:val="Boxes"/>
        </w:rPr>
        <w:t>Navy’s</w:t>
      </w:r>
      <w:r w:rsidRPr="008E18C4">
        <w:rPr>
          <w:rStyle w:val="AAAUNDERLINEKEYBOARD"/>
        </w:rPr>
        <w:t xml:space="preserve"> nuclear-powered submarines</w:t>
      </w:r>
      <w:r w:rsidRPr="008E18C4">
        <w:rPr>
          <w:sz w:val="16"/>
        </w:rPr>
        <w:t xml:space="preserve"> and</w:t>
      </w:r>
      <w:r w:rsidRPr="00D726C4">
        <w:rPr>
          <w:sz w:val="16"/>
        </w:rPr>
        <w:t xml:space="preserve"> aircraft carriers </w:t>
      </w:r>
      <w:r w:rsidRPr="00D726C4">
        <w:rPr>
          <w:rStyle w:val="AAAUNDERLINEKEYBOARD"/>
        </w:rPr>
        <w:t xml:space="preserve">and their </w:t>
      </w:r>
      <w:r w:rsidRPr="00F712AB">
        <w:rPr>
          <w:rStyle w:val="AAAUNDERLINEKEYBOARD"/>
          <w:highlight w:val="cyan"/>
        </w:rPr>
        <w:t xml:space="preserve">ability to </w:t>
      </w:r>
      <w:r w:rsidRPr="00F712AB">
        <w:rPr>
          <w:rStyle w:val="Boxes"/>
          <w:highlight w:val="cyan"/>
        </w:rPr>
        <w:t>project</w:t>
      </w:r>
      <w:r w:rsidRPr="00F712AB">
        <w:rPr>
          <w:sz w:val="16"/>
          <w:highlight w:val="cyan"/>
        </w:rPr>
        <w:t xml:space="preserve"> </w:t>
      </w:r>
      <w:r w:rsidRPr="009D6B39">
        <w:rPr>
          <w:sz w:val="16"/>
        </w:rPr>
        <w:t>ever</w:t>
      </w:r>
      <w:r w:rsidRPr="00D726C4">
        <w:rPr>
          <w:sz w:val="16"/>
        </w:rPr>
        <w:t xml:space="preserve">-present </w:t>
      </w:r>
      <w:r w:rsidRPr="00D726C4">
        <w:rPr>
          <w:rStyle w:val="Boxes"/>
        </w:rPr>
        <w:t xml:space="preserve">American </w:t>
      </w:r>
      <w:r w:rsidRPr="00F712AB">
        <w:rPr>
          <w:rStyle w:val="Boxes"/>
          <w:highlight w:val="cyan"/>
        </w:rPr>
        <w:t>dominance</w:t>
      </w:r>
      <w:r w:rsidRPr="00D726C4">
        <w:rPr>
          <w:sz w:val="16"/>
        </w:rPr>
        <w:t xml:space="preserve"> across the globe. </w:t>
      </w:r>
      <w:r w:rsidRPr="00D726C4">
        <w:rPr>
          <w:rStyle w:val="AAAUNDERLINEKEYBOARD"/>
        </w:rPr>
        <w:t>These</w:t>
      </w:r>
      <w:r w:rsidRPr="00D726C4">
        <w:rPr>
          <w:sz w:val="16"/>
        </w:rPr>
        <w:t xml:space="preserve"> strategic </w:t>
      </w:r>
      <w:r w:rsidRPr="00D726C4">
        <w:rPr>
          <w:rStyle w:val="AAAUNDERLINEKEYBOARD"/>
        </w:rPr>
        <w:t>advantages should</w:t>
      </w:r>
      <w:r w:rsidRPr="00D726C4">
        <w:rPr>
          <w:sz w:val="16"/>
        </w:rPr>
        <w:t xml:space="preserve"> also </w:t>
      </w:r>
      <w:r w:rsidRPr="00D726C4">
        <w:rPr>
          <w:rStyle w:val="AAAUNDERLINEKEYBOARD"/>
        </w:rPr>
        <w:t>be extended to our</w:t>
      </w:r>
      <w:r w:rsidRPr="00D726C4">
        <w:rPr>
          <w:sz w:val="16"/>
        </w:rPr>
        <w:t xml:space="preserve"> nation’s </w:t>
      </w:r>
      <w:r w:rsidRPr="00D726C4">
        <w:rPr>
          <w:rStyle w:val="AAAUNDERLINEKEYBOARD"/>
        </w:rPr>
        <w:t>icebreaker fleet</w:t>
      </w:r>
      <w:r w:rsidRPr="00D726C4">
        <w:rPr>
          <w:sz w:val="16"/>
        </w:rPr>
        <w:t xml:space="preserve"> in the Arctic.</w:t>
      </w:r>
    </w:p>
    <w:p w14:paraId="17760CA8" w14:textId="77777777" w:rsidR="002B731D" w:rsidRPr="00D726C4" w:rsidRDefault="002B731D" w:rsidP="002B731D">
      <w:r w:rsidRPr="00D726C4">
        <w:t>The Role of the US Government</w:t>
      </w:r>
    </w:p>
    <w:p w14:paraId="26D046C6" w14:textId="77777777" w:rsidR="002B731D" w:rsidRPr="00D726C4" w:rsidRDefault="002B731D" w:rsidP="002B731D">
      <w:pPr>
        <w:rPr>
          <w:rStyle w:val="AAAUNDERLINEKEYBOARD"/>
        </w:rPr>
      </w:pPr>
      <w:r w:rsidRPr="00D726C4">
        <w:rPr>
          <w:sz w:val="16"/>
        </w:rPr>
        <w:t xml:space="preserve">We believe that </w:t>
      </w:r>
      <w:r w:rsidRPr="00F712AB">
        <w:rPr>
          <w:rStyle w:val="AAAUNDERLINEKEYBOARD"/>
          <w:highlight w:val="cyan"/>
        </w:rPr>
        <w:t>a US</w:t>
      </w:r>
      <w:r w:rsidRPr="00D726C4">
        <w:rPr>
          <w:sz w:val="16"/>
        </w:rPr>
        <w:t xml:space="preserve"> </w:t>
      </w:r>
      <w:r w:rsidRPr="00D726C4">
        <w:rPr>
          <w:rStyle w:val="Boxes"/>
        </w:rPr>
        <w:t xml:space="preserve">government </w:t>
      </w:r>
      <w:r w:rsidRPr="00F712AB">
        <w:rPr>
          <w:rStyle w:val="Boxes"/>
          <w:highlight w:val="cyan"/>
        </w:rPr>
        <w:t>program</w:t>
      </w:r>
      <w:r w:rsidRPr="00D726C4">
        <w:rPr>
          <w:sz w:val="16"/>
        </w:rPr>
        <w:t xml:space="preserve"> backed by congressional authorizations and </w:t>
      </w:r>
      <w:r w:rsidRPr="009D6B39">
        <w:rPr>
          <w:sz w:val="16"/>
        </w:rPr>
        <w:t xml:space="preserve">appropriations </w:t>
      </w:r>
      <w:r w:rsidRPr="00F712AB">
        <w:rPr>
          <w:rStyle w:val="AAAUNDERLINEKEYBOARD"/>
          <w:highlight w:val="cyan"/>
        </w:rPr>
        <w:t xml:space="preserve">could </w:t>
      </w:r>
      <w:r w:rsidRPr="00F712AB">
        <w:rPr>
          <w:rStyle w:val="Boxes"/>
          <w:highlight w:val="cyan"/>
        </w:rPr>
        <w:t>develop</w:t>
      </w:r>
      <w:r w:rsidRPr="00F712AB">
        <w:rPr>
          <w:rStyle w:val="AAAUNDERLINEKEYBOARD"/>
          <w:highlight w:val="cyan"/>
        </w:rPr>
        <w:t xml:space="preserve"> a</w:t>
      </w:r>
      <w:r w:rsidRPr="00D726C4">
        <w:rPr>
          <w:rStyle w:val="AAAUNDERLINEKEYBOARD"/>
        </w:rPr>
        <w:t xml:space="preserve"> US </w:t>
      </w:r>
      <w:r w:rsidRPr="00F712AB">
        <w:rPr>
          <w:rStyle w:val="AAAUNDERLINEKEYBOARD"/>
          <w:highlight w:val="cyan"/>
        </w:rPr>
        <w:t>nuclear</w:t>
      </w:r>
      <w:r w:rsidRPr="00D726C4">
        <w:rPr>
          <w:rStyle w:val="AAAUNDERLINEKEYBOARD"/>
        </w:rPr>
        <w:t xml:space="preserve">-powered </w:t>
      </w:r>
      <w:r w:rsidRPr="00F712AB">
        <w:rPr>
          <w:rStyle w:val="AAAUNDERLINEKEYBOARD"/>
          <w:highlight w:val="cyan"/>
        </w:rPr>
        <w:t>icebreaker in</w:t>
      </w:r>
      <w:r w:rsidRPr="00D726C4">
        <w:rPr>
          <w:sz w:val="16"/>
        </w:rPr>
        <w:t xml:space="preserve"> perhaps as little as </w:t>
      </w:r>
      <w:r w:rsidRPr="00F712AB">
        <w:rPr>
          <w:rStyle w:val="Boxes"/>
          <w:highlight w:val="cyan"/>
        </w:rPr>
        <w:t>three years’</w:t>
      </w:r>
      <w:r w:rsidRPr="00D726C4">
        <w:rPr>
          <w:sz w:val="16"/>
        </w:rPr>
        <w:t xml:space="preserve"> time. Since the United States is already working with Finland to develop conventional icebreaker ships, this relationship could be leveraged to allow </w:t>
      </w:r>
      <w:r w:rsidRPr="00D726C4">
        <w:rPr>
          <w:rStyle w:val="AAAUNDERLINEKEYBOARD"/>
        </w:rPr>
        <w:t>the United States and Finland</w:t>
      </w:r>
      <w:r w:rsidRPr="00D726C4">
        <w:rPr>
          <w:sz w:val="16"/>
        </w:rPr>
        <w:t xml:space="preserve"> to </w:t>
      </w:r>
      <w:r w:rsidRPr="00D726C4">
        <w:rPr>
          <w:rStyle w:val="AAAUNDERLINEKEYBOARD"/>
        </w:rPr>
        <w:t>develop a nuclear-powered icebreaker</w:t>
      </w:r>
      <w:r w:rsidRPr="00D726C4">
        <w:rPr>
          <w:sz w:val="16"/>
        </w:rPr>
        <w:t xml:space="preserve"> ship platform </w:t>
      </w:r>
      <w:r w:rsidRPr="00D726C4">
        <w:rPr>
          <w:rStyle w:val="AAAUNDERLINEKEYBOARD"/>
        </w:rPr>
        <w:t xml:space="preserve">in a </w:t>
      </w:r>
      <w:r w:rsidRPr="00D726C4">
        <w:rPr>
          <w:rStyle w:val="Boxes"/>
        </w:rPr>
        <w:t>timely manner</w:t>
      </w:r>
      <w:r w:rsidRPr="00D726C4">
        <w:rPr>
          <w:rStyle w:val="AAAUNDERLINEKEYBOARD"/>
        </w:rPr>
        <w:t>, into which the nuclear propulsion system could be inserted.</w:t>
      </w:r>
    </w:p>
    <w:p w14:paraId="1F37E72F" w14:textId="77777777" w:rsidR="002B731D" w:rsidRPr="00D726C4" w:rsidRDefault="002B731D" w:rsidP="002B731D">
      <w:r w:rsidRPr="00D726C4">
        <w:t>Icebreaker Fleet Propulsion</w:t>
      </w:r>
    </w:p>
    <w:p w14:paraId="3EACB3F7" w14:textId="77777777" w:rsidR="002B731D" w:rsidRPr="00D726C4" w:rsidRDefault="002B731D" w:rsidP="002B731D">
      <w:pPr>
        <w:rPr>
          <w:sz w:val="16"/>
        </w:rPr>
      </w:pPr>
      <w:r w:rsidRPr="00D726C4">
        <w:rPr>
          <w:sz w:val="16"/>
        </w:rPr>
        <w:t xml:space="preserve">As CEO of Lightbridge Corporation, a leading developer of advanced nuclear fuels, and also serving as chair of the International Council of the American Nuclear Society, we know that </w:t>
      </w:r>
      <w:r w:rsidRPr="00D726C4">
        <w:rPr>
          <w:rStyle w:val="AAAUNDERLINEKEYBOARD"/>
        </w:rPr>
        <w:t xml:space="preserve">naval </w:t>
      </w:r>
      <w:r w:rsidRPr="00F712AB">
        <w:rPr>
          <w:rStyle w:val="AAAUNDERLINEKEYBOARD"/>
          <w:highlight w:val="cyan"/>
        </w:rPr>
        <w:t>nuclear propulsion offers</w:t>
      </w:r>
      <w:r w:rsidRPr="00D726C4">
        <w:rPr>
          <w:rStyle w:val="AAAUNDERLINEKEYBOARD"/>
        </w:rPr>
        <w:t xml:space="preserve"> </w:t>
      </w:r>
      <w:r w:rsidRPr="00D726C4">
        <w:rPr>
          <w:rStyle w:val="Boxes"/>
        </w:rPr>
        <w:t xml:space="preserve">unparalleled </w:t>
      </w:r>
      <w:r w:rsidRPr="00F712AB">
        <w:rPr>
          <w:rStyle w:val="Boxes"/>
          <w:highlight w:val="cyan"/>
        </w:rPr>
        <w:t>endurance</w:t>
      </w:r>
      <w:r w:rsidRPr="00D726C4">
        <w:rPr>
          <w:rStyle w:val="AAAUNDERLINEKEYBOARD"/>
        </w:rPr>
        <w:t xml:space="preserve"> and </w:t>
      </w:r>
      <w:r w:rsidRPr="00D726C4">
        <w:rPr>
          <w:rStyle w:val="Boxes"/>
        </w:rPr>
        <w:t>power</w:t>
      </w:r>
      <w:r w:rsidRPr="00D726C4">
        <w:rPr>
          <w:sz w:val="16"/>
        </w:rPr>
        <w:t xml:space="preserve">, allowing </w:t>
      </w:r>
      <w:r w:rsidRPr="00D726C4">
        <w:rPr>
          <w:rStyle w:val="AAAUNDERLINEKEYBOARD"/>
        </w:rPr>
        <w:t xml:space="preserve">icebreakers </w:t>
      </w:r>
      <w:r w:rsidRPr="00F712AB">
        <w:rPr>
          <w:rStyle w:val="AAAUNDERLINEKEYBOARD"/>
          <w:highlight w:val="cyan"/>
        </w:rPr>
        <w:t xml:space="preserve">to </w:t>
      </w:r>
      <w:r w:rsidRPr="00F712AB">
        <w:rPr>
          <w:rStyle w:val="Boxes"/>
          <w:highlight w:val="cyan"/>
        </w:rPr>
        <w:t>operate year-round</w:t>
      </w:r>
      <w:r w:rsidRPr="00D726C4">
        <w:rPr>
          <w:rStyle w:val="AAAUNDERLINEKEYBOARD"/>
        </w:rPr>
        <w:t xml:space="preserve"> without</w:t>
      </w:r>
      <w:r w:rsidRPr="00D726C4">
        <w:rPr>
          <w:sz w:val="16"/>
        </w:rPr>
        <w:t xml:space="preserve"> the need for </w:t>
      </w:r>
      <w:r w:rsidRPr="00D726C4">
        <w:rPr>
          <w:rStyle w:val="AAAUNDERLINEKEYBOARD"/>
        </w:rPr>
        <w:t>constant refueling</w:t>
      </w:r>
      <w:r w:rsidRPr="00D726C4">
        <w:rPr>
          <w:sz w:val="16"/>
        </w:rPr>
        <w:t>—</w:t>
      </w:r>
      <w:r w:rsidRPr="00F712AB">
        <w:rPr>
          <w:rStyle w:val="AAAUNDERLINEKEYBOARD"/>
          <w:highlight w:val="cyan"/>
        </w:rPr>
        <w:t xml:space="preserve">an </w:t>
      </w:r>
      <w:r w:rsidRPr="00F712AB">
        <w:rPr>
          <w:rStyle w:val="Boxes"/>
          <w:highlight w:val="cyan"/>
        </w:rPr>
        <w:t>essential capability</w:t>
      </w:r>
      <w:r w:rsidRPr="00D726C4">
        <w:rPr>
          <w:rStyle w:val="AAAUNDERLINEKEYBOARD"/>
        </w:rPr>
        <w:t xml:space="preserve"> in the</w:t>
      </w:r>
      <w:r w:rsidRPr="00D726C4">
        <w:rPr>
          <w:sz w:val="16"/>
        </w:rPr>
        <w:t xml:space="preserve"> remote and severe </w:t>
      </w:r>
      <w:r w:rsidRPr="00D726C4">
        <w:rPr>
          <w:rStyle w:val="AAAUNDERLINEKEYBOARD"/>
        </w:rPr>
        <w:t>Arctic</w:t>
      </w:r>
      <w:r w:rsidRPr="00D726C4">
        <w:rPr>
          <w:sz w:val="16"/>
        </w:rPr>
        <w:t xml:space="preserve"> environment.</w:t>
      </w:r>
    </w:p>
    <w:p w14:paraId="0280E5EC" w14:textId="77777777" w:rsidR="002B731D" w:rsidRPr="008E18C4" w:rsidRDefault="002B731D" w:rsidP="002B731D">
      <w:pPr>
        <w:rPr>
          <w:rStyle w:val="AAAUNDERLINEKEYBOARD"/>
        </w:rPr>
      </w:pPr>
      <w:r w:rsidRPr="00D726C4">
        <w:rPr>
          <w:sz w:val="16"/>
        </w:rPr>
        <w:t xml:space="preserve">Since reactors designed for submarines and aircraft carriers </w:t>
      </w:r>
      <w:r w:rsidRPr="008E18C4">
        <w:rPr>
          <w:sz w:val="16"/>
        </w:rPr>
        <w:t xml:space="preserve">would not work, due to weight and other restrictions, for an icebreaker ship, </w:t>
      </w:r>
      <w:r w:rsidRPr="008E18C4">
        <w:rPr>
          <w:rStyle w:val="AAAUNDERLINEKEYBOARD"/>
        </w:rPr>
        <w:t>the</w:t>
      </w:r>
      <w:r w:rsidRPr="008E18C4">
        <w:rPr>
          <w:sz w:val="16"/>
        </w:rPr>
        <w:t xml:space="preserve"> propulsion </w:t>
      </w:r>
      <w:r w:rsidRPr="008E18C4">
        <w:rPr>
          <w:rStyle w:val="AAAUNDERLINEKEYBOARD"/>
        </w:rPr>
        <w:t xml:space="preserve">system could be based on a </w:t>
      </w:r>
      <w:r w:rsidRPr="008E18C4">
        <w:rPr>
          <w:rStyle w:val="Boxes"/>
        </w:rPr>
        <w:t>compact reactor</w:t>
      </w:r>
      <w:r w:rsidRPr="008E18C4">
        <w:rPr>
          <w:sz w:val="16"/>
        </w:rPr>
        <w:t xml:space="preserve"> with innovative fuel </w:t>
      </w:r>
      <w:r w:rsidRPr="008E18C4">
        <w:rPr>
          <w:rStyle w:val="AAAUNDERLINEKEYBOARD"/>
        </w:rPr>
        <w:t>that can power the ship without needing to refuel</w:t>
      </w:r>
      <w:r w:rsidRPr="008E18C4">
        <w:rPr>
          <w:sz w:val="16"/>
        </w:rPr>
        <w:t xml:space="preserve"> for long durations. </w:t>
      </w:r>
      <w:r w:rsidRPr="008E18C4">
        <w:rPr>
          <w:rStyle w:val="AAAUNDERLINEKEYBOARD"/>
        </w:rPr>
        <w:t>Contractors</w:t>
      </w:r>
      <w:r w:rsidRPr="008E18C4">
        <w:rPr>
          <w:sz w:val="16"/>
        </w:rPr>
        <w:t xml:space="preserve"> that produce nuclear propulsion systems for the US Navy </w:t>
      </w:r>
      <w:r w:rsidRPr="008E18C4">
        <w:rPr>
          <w:rStyle w:val="AAAUNDERLINEKEYBOARD"/>
        </w:rPr>
        <w:t>could produce a</w:t>
      </w:r>
      <w:r w:rsidRPr="008E18C4">
        <w:rPr>
          <w:sz w:val="16"/>
        </w:rPr>
        <w:t xml:space="preserve"> compact pressurized </w:t>
      </w:r>
      <w:r w:rsidRPr="008E18C4">
        <w:rPr>
          <w:rStyle w:val="AAAUNDERLINEKEYBOARD"/>
        </w:rPr>
        <w:t xml:space="preserve">water reactor within an </w:t>
      </w:r>
      <w:r w:rsidRPr="008E18C4">
        <w:rPr>
          <w:rStyle w:val="Boxes"/>
        </w:rPr>
        <w:t>acceptable timeframe</w:t>
      </w:r>
      <w:r w:rsidRPr="008E18C4">
        <w:rPr>
          <w:rStyle w:val="AAAUNDERLINEKEYBOARD"/>
        </w:rPr>
        <w:t>.</w:t>
      </w:r>
    </w:p>
    <w:p w14:paraId="26014463" w14:textId="77777777" w:rsidR="002B731D" w:rsidRPr="00D726C4" w:rsidRDefault="002B731D" w:rsidP="002B731D">
      <w:r w:rsidRPr="008E18C4">
        <w:t>It’s Time to Close the Arctic Gap</w:t>
      </w:r>
      <w:r w:rsidRPr="00D726C4">
        <w:t> </w:t>
      </w:r>
    </w:p>
    <w:p w14:paraId="19A93F8B" w14:textId="77777777" w:rsidR="002B731D" w:rsidRPr="006F11B0" w:rsidRDefault="002B731D" w:rsidP="002B731D">
      <w:pPr>
        <w:rPr>
          <w:rStyle w:val="StyleUnderline"/>
        </w:rPr>
      </w:pPr>
      <w:r w:rsidRPr="00D726C4">
        <w:rPr>
          <w:rStyle w:val="AAAUNDERLINEKEYBOARD"/>
        </w:rPr>
        <w:t>Russia and China are leading</w:t>
      </w:r>
      <w:r w:rsidRPr="00D726C4">
        <w:t xml:space="preserve"> the United States with regard to </w:t>
      </w:r>
      <w:r w:rsidRPr="00D726C4">
        <w:rPr>
          <w:rStyle w:val="AAAUNDERLINEKEYBOARD"/>
        </w:rPr>
        <w:t>nuclear icebreakers</w:t>
      </w:r>
      <w:r w:rsidRPr="00D726C4">
        <w:t xml:space="preserve"> in the Arctic. </w:t>
      </w:r>
      <w:r w:rsidRPr="00D726C4">
        <w:rPr>
          <w:rStyle w:val="AAAUNDERLINEKEYBOARD"/>
        </w:rPr>
        <w:t xml:space="preserve">This puts the United States at a </w:t>
      </w:r>
      <w:r w:rsidRPr="00D726C4">
        <w:rPr>
          <w:rStyle w:val="Boxes"/>
        </w:rPr>
        <w:t>disadvantage</w:t>
      </w:r>
      <w:r w:rsidRPr="00D726C4">
        <w:rPr>
          <w:rStyle w:val="AAAUNDERLINEKEYBOARD"/>
        </w:rPr>
        <w:t xml:space="preserve"> in</w:t>
      </w:r>
      <w:r w:rsidRPr="00D726C4">
        <w:t xml:space="preserve"> securing access to Arctic </w:t>
      </w:r>
      <w:r w:rsidRPr="00D726C4">
        <w:rPr>
          <w:rStyle w:val="Boxes"/>
        </w:rPr>
        <w:t>shipping routes</w:t>
      </w:r>
      <w:r w:rsidRPr="00D726C4">
        <w:t xml:space="preserve"> and to the region’s critical </w:t>
      </w:r>
      <w:r w:rsidRPr="00D726C4">
        <w:rPr>
          <w:rStyle w:val="Boxes"/>
        </w:rPr>
        <w:t>mineral resources</w:t>
      </w:r>
      <w:r w:rsidRPr="00D726C4">
        <w:t xml:space="preserve">. </w:t>
      </w:r>
      <w:r w:rsidRPr="00D726C4">
        <w:rPr>
          <w:rStyle w:val="AAAUNDERLINEKEYBOARD"/>
        </w:rPr>
        <w:t>To secure</w:t>
      </w:r>
      <w:r w:rsidRPr="00D726C4">
        <w:t xml:space="preserve"> our nation’s </w:t>
      </w:r>
      <w:r w:rsidRPr="00D726C4">
        <w:rPr>
          <w:rStyle w:val="Boxes"/>
        </w:rPr>
        <w:t>strategic advantages</w:t>
      </w:r>
      <w:r w:rsidRPr="00D726C4">
        <w:rPr>
          <w:rStyle w:val="AAAUNDERLINEKEYBOARD"/>
        </w:rPr>
        <w:t xml:space="preserve"> in the Arctic</w:t>
      </w:r>
      <w:r w:rsidRPr="00D726C4">
        <w:t xml:space="preserve">, the </w:t>
      </w:r>
      <w:r w:rsidRPr="00F712AB">
        <w:rPr>
          <w:rStyle w:val="AAAUNDERLINEKEYBOARD"/>
          <w:highlight w:val="cyan"/>
        </w:rPr>
        <w:t>U</w:t>
      </w:r>
      <w:r w:rsidRPr="00D726C4">
        <w:rPr>
          <w:rStyle w:val="AAAUNDERLINEKEYBOARD"/>
        </w:rPr>
        <w:t xml:space="preserve">nited </w:t>
      </w:r>
      <w:r w:rsidRPr="00F712AB">
        <w:rPr>
          <w:rStyle w:val="AAAUNDERLINEKEYBOARD"/>
          <w:highlight w:val="cyan"/>
        </w:rPr>
        <w:t>S</w:t>
      </w:r>
      <w:r w:rsidRPr="00D726C4">
        <w:rPr>
          <w:rStyle w:val="AAAUNDERLINEKEYBOARD"/>
        </w:rPr>
        <w:t xml:space="preserve">tates </w:t>
      </w:r>
      <w:r w:rsidRPr="00F712AB">
        <w:rPr>
          <w:rStyle w:val="AAAUNDERLINEKEYBOARD"/>
          <w:highlight w:val="cyan"/>
        </w:rPr>
        <w:t xml:space="preserve">should embark on an </w:t>
      </w:r>
      <w:r w:rsidRPr="00F712AB">
        <w:rPr>
          <w:rStyle w:val="Boxes"/>
          <w:highlight w:val="cyan"/>
        </w:rPr>
        <w:t>expedited</w:t>
      </w:r>
      <w:r w:rsidRPr="00F712AB">
        <w:rPr>
          <w:rStyle w:val="AAAUNDERLINEKEYBOARD"/>
          <w:highlight w:val="cyan"/>
        </w:rPr>
        <w:t xml:space="preserve"> nuclear</w:t>
      </w:r>
      <w:r w:rsidRPr="00D726C4">
        <w:rPr>
          <w:rStyle w:val="AAAUNDERLINEKEYBOARD"/>
        </w:rPr>
        <w:t xml:space="preserve">-powered </w:t>
      </w:r>
      <w:r w:rsidRPr="00F712AB">
        <w:rPr>
          <w:rStyle w:val="AAAUNDERLINEKEYBOARD"/>
          <w:highlight w:val="cyan"/>
        </w:rPr>
        <w:t>icebreaker</w:t>
      </w:r>
      <w:r w:rsidRPr="00D726C4">
        <w:rPr>
          <w:rStyle w:val="AAAUNDERLINEKEYBOARD"/>
        </w:rPr>
        <w:t xml:space="preserve"> deployment </w:t>
      </w:r>
      <w:r w:rsidRPr="00F712AB">
        <w:rPr>
          <w:rStyle w:val="AAAUNDERLINEKEYBOARD"/>
          <w:highlight w:val="cyan"/>
        </w:rPr>
        <w:t>initiative</w:t>
      </w:r>
      <w:r w:rsidRPr="00D726C4">
        <w:t xml:space="preserve">. Our nation should deploy a nuclear icebreaker fleet, </w:t>
      </w:r>
      <w:r w:rsidRPr="00F712AB">
        <w:rPr>
          <w:rStyle w:val="AAAUNDERLINEKEYBOARD"/>
          <w:highlight w:val="cyan"/>
        </w:rPr>
        <w:t xml:space="preserve">the </w:t>
      </w:r>
      <w:r w:rsidRPr="00F712AB">
        <w:rPr>
          <w:rStyle w:val="Boxes"/>
          <w:highlight w:val="cyan"/>
        </w:rPr>
        <w:t>most powerful</w:t>
      </w:r>
      <w:r w:rsidRPr="00D726C4">
        <w:rPr>
          <w:rStyle w:val="AAAUNDERLINEKEYBOARD"/>
        </w:rPr>
        <w:t xml:space="preserve"> icebreaker </w:t>
      </w:r>
      <w:r w:rsidRPr="00F712AB">
        <w:rPr>
          <w:rStyle w:val="Boxes"/>
          <w:highlight w:val="cyan"/>
        </w:rPr>
        <w:t>ships</w:t>
      </w:r>
      <w:r w:rsidRPr="00D726C4">
        <w:rPr>
          <w:rStyle w:val="AAAUNDERLINEKEYBOARD"/>
        </w:rPr>
        <w:t xml:space="preserve"> in the world.</w:t>
      </w:r>
    </w:p>
    <w:p w14:paraId="0CF77D1C" w14:textId="77777777" w:rsidR="002B731D" w:rsidRDefault="002B731D" w:rsidP="002B731D">
      <w:pPr>
        <w:pStyle w:val="Heading4"/>
      </w:pPr>
      <w:r>
        <w:t>US Arctic dominance solves conflict and creates a peaceful geopolitical landscape.</w:t>
      </w:r>
    </w:p>
    <w:p w14:paraId="0D8744D6" w14:textId="77777777" w:rsidR="002B731D" w:rsidRDefault="002B731D" w:rsidP="002B731D">
      <w:proofErr w:type="spellStart"/>
      <w:r>
        <w:rPr>
          <w:rStyle w:val="Style13ptBold"/>
        </w:rPr>
        <w:t>Murkins</w:t>
      </w:r>
      <w:proofErr w:type="spellEnd"/>
      <w:r>
        <w:rPr>
          <w:rStyle w:val="Style13ptBold"/>
        </w:rPr>
        <w:t xml:space="preserve"> 24 </w:t>
      </w:r>
      <w:r w:rsidRPr="00695FCC">
        <w:t xml:space="preserve">[Sydney </w:t>
      </w:r>
      <w:proofErr w:type="spellStart"/>
      <w:r w:rsidRPr="00695FCC">
        <w:t>Murkins</w:t>
      </w:r>
      <w:proofErr w:type="spellEnd"/>
      <w:r w:rsidRPr="00695FCC">
        <w:t xml:space="preserve">, Communication Strategy and Operations (COMMSTRAT), Foreign Area Officer (FAO), and Basic Information Operations (IO) Staff Officer, "The Future Battlefield is Melting: An Argument for Why the U.S. Must Adopt a More Proactive Arctic Strategy," Arctic Institute - Center for Circumpolar Security Studies, 12-3-2024, https://www.thearcticinstitute.org/future-battlefield-melting-argument-us-must-adopt-more-proactive-arctic-strategy/] </w:t>
      </w:r>
      <w:proofErr w:type="spellStart"/>
      <w:r w:rsidRPr="00695FCC">
        <w:t>erin</w:t>
      </w:r>
      <w:proofErr w:type="spellEnd"/>
    </w:p>
    <w:p w14:paraId="196878EC" w14:textId="77777777" w:rsidR="002B731D" w:rsidRPr="00844F11" w:rsidRDefault="002B731D" w:rsidP="002B731D">
      <w:pPr>
        <w:rPr>
          <w:sz w:val="16"/>
        </w:rPr>
      </w:pPr>
      <w:r w:rsidRPr="00F712AB">
        <w:rPr>
          <w:rStyle w:val="StyleUnderline"/>
          <w:highlight w:val="cyan"/>
        </w:rPr>
        <w:t xml:space="preserve">The Arctic is </w:t>
      </w:r>
      <w:r w:rsidRPr="00F712AB">
        <w:rPr>
          <w:rStyle w:val="Emphasis"/>
          <w:highlight w:val="cyan"/>
        </w:rPr>
        <w:t>insufficiently prioritized</w:t>
      </w:r>
      <w:r w:rsidRPr="00F712AB">
        <w:rPr>
          <w:rStyle w:val="StyleUnderline"/>
          <w:highlight w:val="cyan"/>
        </w:rPr>
        <w:t xml:space="preserve"> amidst the U</w:t>
      </w:r>
      <w:r w:rsidRPr="007C5838">
        <w:rPr>
          <w:rStyle w:val="StyleUnderline"/>
        </w:rPr>
        <w:t xml:space="preserve">nited </w:t>
      </w:r>
      <w:r w:rsidRPr="00F712AB">
        <w:rPr>
          <w:rStyle w:val="StyleUnderline"/>
          <w:highlight w:val="cyan"/>
        </w:rPr>
        <w:t>S</w:t>
      </w:r>
      <w:r w:rsidRPr="007C5838">
        <w:rPr>
          <w:rStyle w:val="StyleUnderline"/>
        </w:rPr>
        <w:t xml:space="preserve">tates’ competing global interests. </w:t>
      </w:r>
      <w:r w:rsidRPr="00F712AB">
        <w:rPr>
          <w:rStyle w:val="StyleUnderline"/>
          <w:highlight w:val="cyan"/>
        </w:rPr>
        <w:t>The future</w:t>
      </w:r>
      <w:r w:rsidRPr="007C5838">
        <w:rPr>
          <w:rStyle w:val="StyleUnderline"/>
        </w:rPr>
        <w:t xml:space="preserve"> </w:t>
      </w:r>
      <w:r w:rsidRPr="00F712AB">
        <w:rPr>
          <w:rStyle w:val="StyleUnderline"/>
          <w:highlight w:val="cyan"/>
        </w:rPr>
        <w:t>battlefield</w:t>
      </w:r>
      <w:r w:rsidRPr="00844F11">
        <w:rPr>
          <w:sz w:val="16"/>
        </w:rPr>
        <w:t xml:space="preserve"> is melting and </w:t>
      </w:r>
      <w:r w:rsidRPr="00F712AB">
        <w:rPr>
          <w:rStyle w:val="StyleUnderline"/>
          <w:highlight w:val="cyan"/>
        </w:rPr>
        <w:t>demands US attention</w:t>
      </w:r>
      <w:r w:rsidRPr="007C5838">
        <w:rPr>
          <w:rStyle w:val="StyleUnderline"/>
        </w:rPr>
        <w:t>, a</w:t>
      </w:r>
      <w:r w:rsidRPr="00B20A7B">
        <w:rPr>
          <w:rStyle w:val="StyleUnderline"/>
        </w:rPr>
        <w:t>s a partnership between Russia and</w:t>
      </w:r>
      <w:r w:rsidRPr="00B20A7B">
        <w:rPr>
          <w:sz w:val="16"/>
        </w:rPr>
        <w:t xml:space="preserve"> the People’s Republic of </w:t>
      </w:r>
      <w:r w:rsidRPr="00B20A7B">
        <w:rPr>
          <w:rStyle w:val="StyleUnderline"/>
        </w:rPr>
        <w:t>China fuels strategic competition in the Arctic. Thus</w:t>
      </w:r>
      <w:r w:rsidRPr="007C5838">
        <w:rPr>
          <w:rStyle w:val="StyleUnderline"/>
        </w:rPr>
        <w:t xml:space="preserve">, </w:t>
      </w:r>
      <w:r w:rsidRPr="00F712AB">
        <w:rPr>
          <w:rStyle w:val="StyleUnderline"/>
          <w:highlight w:val="cyan"/>
        </w:rPr>
        <w:t>the U</w:t>
      </w:r>
      <w:r w:rsidRPr="007C5838">
        <w:rPr>
          <w:rStyle w:val="StyleUnderline"/>
        </w:rPr>
        <w:t xml:space="preserve">nited </w:t>
      </w:r>
      <w:r w:rsidRPr="00F712AB">
        <w:rPr>
          <w:rStyle w:val="StyleUnderline"/>
          <w:highlight w:val="cyan"/>
        </w:rPr>
        <w:t>S</w:t>
      </w:r>
      <w:r w:rsidRPr="007C5838">
        <w:rPr>
          <w:rStyle w:val="StyleUnderline"/>
        </w:rPr>
        <w:t xml:space="preserve">tates </w:t>
      </w:r>
      <w:r w:rsidRPr="00F712AB">
        <w:rPr>
          <w:rStyle w:val="StyleUnderline"/>
          <w:highlight w:val="cyan"/>
        </w:rPr>
        <w:t xml:space="preserve">must adopt a </w:t>
      </w:r>
      <w:r w:rsidRPr="00F712AB">
        <w:rPr>
          <w:rStyle w:val="Emphasis"/>
          <w:highlight w:val="cyan"/>
        </w:rPr>
        <w:t>proactive Arctic strategy</w:t>
      </w:r>
      <w:r w:rsidRPr="00B20A7B">
        <w:rPr>
          <w:rStyle w:val="Emphasis"/>
        </w:rPr>
        <w:t>,</w:t>
      </w:r>
      <w:r w:rsidRPr="00844F11">
        <w:rPr>
          <w:sz w:val="16"/>
        </w:rPr>
        <w:t xml:space="preserve"> working with its NATO Allies to ensure that the Arctic remains stable and free from conflict. The US’s 2022 National Defense Strategy (NDS) outlines that the United States “seeks a stable Arctic region characterized by adherence to internationally agreed upon rules and norms.”1) To achieve a secure Arctic, the 2024 Arctic Strategy, produced by the U.S. Department of Defense, follows a “monitor-and-respond” approach. However, this reactive strategy is inadequate.2)</w:t>
      </w:r>
    </w:p>
    <w:p w14:paraId="57F3AB88" w14:textId="77777777" w:rsidR="002B731D" w:rsidRPr="00B20A7B" w:rsidRDefault="002B731D" w:rsidP="002B731D">
      <w:pPr>
        <w:rPr>
          <w:sz w:val="16"/>
        </w:rPr>
      </w:pPr>
      <w:r w:rsidRPr="00464932">
        <w:rPr>
          <w:rStyle w:val="StyleUnderline"/>
        </w:rPr>
        <w:t>Russia’s</w:t>
      </w:r>
      <w:r w:rsidRPr="00464932">
        <w:rPr>
          <w:sz w:val="16"/>
        </w:rPr>
        <w:t xml:space="preserve"> 2022 </w:t>
      </w:r>
      <w:r w:rsidRPr="00464932">
        <w:rPr>
          <w:rStyle w:val="StyleUnderline"/>
        </w:rPr>
        <w:t xml:space="preserve">invasion of </w:t>
      </w:r>
      <w:r w:rsidRPr="00F712AB">
        <w:rPr>
          <w:rStyle w:val="StyleUnderline"/>
          <w:highlight w:val="cyan"/>
        </w:rPr>
        <w:t>Ukraine prov</w:t>
      </w:r>
      <w:r w:rsidRPr="007C5838">
        <w:rPr>
          <w:rStyle w:val="StyleUnderline"/>
        </w:rPr>
        <w:t>id</w:t>
      </w:r>
      <w:r w:rsidRPr="00F712AB">
        <w:rPr>
          <w:rStyle w:val="StyleUnderline"/>
          <w:highlight w:val="cyan"/>
        </w:rPr>
        <w:t>es</w:t>
      </w:r>
      <w:r w:rsidRPr="007C5838">
        <w:rPr>
          <w:rStyle w:val="StyleUnderline"/>
        </w:rPr>
        <w:t xml:space="preserve"> evidence that </w:t>
      </w:r>
      <w:r w:rsidRPr="00F712AB">
        <w:rPr>
          <w:rStyle w:val="StyleUnderline"/>
          <w:highlight w:val="cyan"/>
        </w:rPr>
        <w:t>Moscow will</w:t>
      </w:r>
      <w:r w:rsidRPr="00B20A7B">
        <w:rPr>
          <w:rStyle w:val="StyleUnderline"/>
        </w:rPr>
        <w:t xml:space="preserve"> not adhere to the current global order and will continue</w:t>
      </w:r>
      <w:r w:rsidRPr="007C5838">
        <w:rPr>
          <w:rStyle w:val="StyleUnderline"/>
        </w:rPr>
        <w:t xml:space="preserve"> to </w:t>
      </w:r>
      <w:r w:rsidRPr="00F712AB">
        <w:rPr>
          <w:rStyle w:val="StyleUnderline"/>
          <w:highlight w:val="cyan"/>
        </w:rPr>
        <w:t>challenge Western</w:t>
      </w:r>
      <w:r w:rsidRPr="007C5838">
        <w:rPr>
          <w:rStyle w:val="StyleUnderline"/>
        </w:rPr>
        <w:t xml:space="preserve"> international </w:t>
      </w:r>
      <w:r w:rsidRPr="00F712AB">
        <w:rPr>
          <w:rStyle w:val="StyleUnderline"/>
          <w:highlight w:val="cyan"/>
        </w:rPr>
        <w:t>norms</w:t>
      </w:r>
      <w:r w:rsidRPr="00844F11">
        <w:rPr>
          <w:sz w:val="16"/>
        </w:rPr>
        <w:t xml:space="preserve"> wherever possible, including </w:t>
      </w:r>
      <w:r w:rsidRPr="00F712AB">
        <w:rPr>
          <w:rStyle w:val="StyleUnderline"/>
          <w:highlight w:val="cyan"/>
        </w:rPr>
        <w:t>in the Arctic</w:t>
      </w:r>
      <w:r w:rsidRPr="00844F11">
        <w:rPr>
          <w:sz w:val="16"/>
        </w:rPr>
        <w:t xml:space="preserve">. NATO’s growing appeal among European states suggests that NATO may also be called upon to guarantee the future of Arctic stability. Instead of dividing Europe, isolating Ukraine, and expanding its influence, Moscow’s invasion of Ukraine has resulted in a closer alliance between the United States and its Arctic NATO allies. Moreover, NATO, with the accession of Finland and Sweden, has </w:t>
      </w:r>
      <w:proofErr w:type="gramStart"/>
      <w:r w:rsidRPr="00844F11">
        <w:rPr>
          <w:sz w:val="16"/>
        </w:rPr>
        <w:t>expanded,,</w:t>
      </w:r>
      <w:proofErr w:type="gramEnd"/>
      <w:r w:rsidRPr="00844F11">
        <w:rPr>
          <w:sz w:val="16"/>
        </w:rPr>
        <w:t xml:space="preserve"> and now seven out of the eight Arctic nations are NATO members. The alliance offers an opportunity for the United States to strengthen its position in the Arctic region while not having to </w:t>
      </w:r>
      <w:r w:rsidRPr="00B20A7B">
        <w:rPr>
          <w:sz w:val="16"/>
        </w:rPr>
        <w:t>go it alone.</w:t>
      </w:r>
    </w:p>
    <w:p w14:paraId="3A086A48" w14:textId="77777777" w:rsidR="002B731D" w:rsidRPr="00844F11" w:rsidRDefault="002B731D" w:rsidP="002B731D">
      <w:pPr>
        <w:rPr>
          <w:sz w:val="16"/>
        </w:rPr>
      </w:pPr>
      <w:r w:rsidRPr="00B20A7B">
        <w:rPr>
          <w:rStyle w:val="StyleUnderline"/>
        </w:rPr>
        <w:t>The current US Arctic Strategy insufficiently counters Russian and Chinese strategic Arctic ambitions,</w:t>
      </w:r>
      <w:r w:rsidRPr="00B20A7B">
        <w:rPr>
          <w:sz w:val="16"/>
        </w:rPr>
        <w:t xml:space="preserve"> though the makings of a more effective Arctic Strategy already exist in the pages of</w:t>
      </w:r>
      <w:r w:rsidRPr="00844F11">
        <w:rPr>
          <w:sz w:val="16"/>
        </w:rPr>
        <w:t xml:space="preserve"> the 2024 Arctic Strategy. </w:t>
      </w:r>
      <w:r w:rsidRPr="00C921B0">
        <w:rPr>
          <w:rStyle w:val="StyleUnderline"/>
        </w:rPr>
        <w:t>Washington must build on this foundation, shifting its mindset towards the Arctic. A proactive Arctic Strategy is needed</w:t>
      </w:r>
      <w:r w:rsidRPr="00844F11">
        <w:rPr>
          <w:sz w:val="16"/>
        </w:rPr>
        <w:t>, in which the United States and its NATO partners are not afraid to define the rules and laws governing the north. Critics of this approach will claim that taking a more assertive position in the Arctic will further antagonize Russia and divert important resources from the Indo-Pacific region and China. This is simply not the case. Russia and China have already taken steps to claim and militarize the Arctic. By acting now, the US and its NATO allies will be better positioned to counter the threat posed by Russia and China in the Arctic and beyond.</w:t>
      </w:r>
    </w:p>
    <w:p w14:paraId="6FE218E1" w14:textId="77777777" w:rsidR="002B731D" w:rsidRPr="00844F11" w:rsidRDefault="002B731D" w:rsidP="002B731D">
      <w:pPr>
        <w:rPr>
          <w:sz w:val="16"/>
        </w:rPr>
      </w:pPr>
      <w:r w:rsidRPr="00844F11">
        <w:rPr>
          <w:sz w:val="16"/>
        </w:rPr>
        <w:t>Why the Next War Will Be Won or Lost in the Arctic</w:t>
      </w:r>
    </w:p>
    <w:p w14:paraId="4FE16FF1" w14:textId="77777777" w:rsidR="002B731D" w:rsidRPr="00B312E1" w:rsidRDefault="002B731D" w:rsidP="002B731D">
      <w:pPr>
        <w:rPr>
          <w:rStyle w:val="Emphasis"/>
        </w:rPr>
      </w:pPr>
      <w:r w:rsidRPr="003E3240">
        <w:rPr>
          <w:rStyle w:val="StyleUnderline"/>
        </w:rPr>
        <w:t>Climate change has accelerated strategic competition in the region among both Arctic and non-Arctic nations,</w:t>
      </w:r>
      <w:r w:rsidRPr="00844F11">
        <w:rPr>
          <w:sz w:val="16"/>
        </w:rPr>
        <w:t xml:space="preserve"> such as China. Melting sea ice from rising global temperatures has created new military and economic opportunities in the region. Since 1979, the Arctic has warmed four times faster than the rest of the world, according to an August 2022 scientific study published in Nature.3) </w:t>
      </w:r>
      <w:r w:rsidRPr="003E3240">
        <w:rPr>
          <w:rStyle w:val="StyleUnderline"/>
        </w:rPr>
        <w:t>As ice rapidly melts in the Arctic, increased access to critical rare earth elements</w:t>
      </w:r>
      <w:r w:rsidRPr="00844F11">
        <w:rPr>
          <w:sz w:val="16"/>
        </w:rPr>
        <w:t xml:space="preserve">, such as platinum, copper, lithium, cobalt, and nickel </w:t>
      </w:r>
      <w:r w:rsidRPr="003E3240">
        <w:rPr>
          <w:rStyle w:val="StyleUnderline"/>
        </w:rPr>
        <w:t>emerge</w:t>
      </w:r>
      <w:r w:rsidRPr="00844F11">
        <w:rPr>
          <w:sz w:val="16"/>
        </w:rPr>
        <w:t xml:space="preserve">. Moreover, </w:t>
      </w:r>
      <w:r w:rsidRPr="003E3240">
        <w:rPr>
          <w:rStyle w:val="StyleUnderline"/>
        </w:rPr>
        <w:t>melting ice</w:t>
      </w:r>
      <w:r w:rsidRPr="00844F11">
        <w:rPr>
          <w:sz w:val="16"/>
        </w:rPr>
        <w:t xml:space="preserve"> is opening more easily traversed Arctic waters, which </w:t>
      </w:r>
      <w:r w:rsidRPr="003E3240">
        <w:rPr>
          <w:rStyle w:val="StyleUnderline"/>
        </w:rPr>
        <w:t xml:space="preserve">has led to a surge of both </w:t>
      </w:r>
      <w:r w:rsidRPr="00F712AB">
        <w:rPr>
          <w:rStyle w:val="StyleUnderline"/>
          <w:highlight w:val="cyan"/>
        </w:rPr>
        <w:t>military and commercial ship activity</w:t>
      </w:r>
      <w:r w:rsidRPr="003E3240">
        <w:rPr>
          <w:rStyle w:val="StyleUnderline"/>
        </w:rPr>
        <w:t xml:space="preserve"> in the region. These</w:t>
      </w:r>
      <w:r w:rsidRPr="00844F11">
        <w:rPr>
          <w:sz w:val="16"/>
        </w:rPr>
        <w:t xml:space="preserve"> two developments </w:t>
      </w:r>
      <w:r w:rsidRPr="00F712AB">
        <w:rPr>
          <w:rStyle w:val="StyleUnderline"/>
          <w:highlight w:val="cyan"/>
        </w:rPr>
        <w:t>have</w:t>
      </w:r>
      <w:r w:rsidRPr="003E3240">
        <w:rPr>
          <w:rStyle w:val="StyleUnderline"/>
        </w:rPr>
        <w:t xml:space="preserve"> </w:t>
      </w:r>
      <w:r w:rsidRPr="00F712AB">
        <w:rPr>
          <w:rStyle w:val="StyleUnderline"/>
          <w:highlight w:val="cyan"/>
        </w:rPr>
        <w:t xml:space="preserve">increased the potential for </w:t>
      </w:r>
      <w:r w:rsidRPr="00F712AB">
        <w:rPr>
          <w:rStyle w:val="Emphasis"/>
          <w:highlight w:val="cyan"/>
        </w:rPr>
        <w:t>conflict in the Arctic</w:t>
      </w:r>
      <w:r w:rsidRPr="00B312E1">
        <w:rPr>
          <w:rStyle w:val="Emphasis"/>
        </w:rPr>
        <w:t>.</w:t>
      </w:r>
    </w:p>
    <w:p w14:paraId="1690424D" w14:textId="77777777" w:rsidR="002B731D" w:rsidRPr="00844F11" w:rsidRDefault="002B731D" w:rsidP="002B731D">
      <w:pPr>
        <w:rPr>
          <w:sz w:val="16"/>
        </w:rPr>
      </w:pPr>
      <w:r w:rsidRPr="00844F11">
        <w:rPr>
          <w:sz w:val="16"/>
        </w:rPr>
        <w:t>Any nation that can effectively mine, process, and refine the materials will have a strategic advantage. These minerals are required for developing technologies ranging from renewable energy systems to electronics used for national defense. According to the World Bank, the demand to produce minerals, many of which are found in the Arctic, could increase by nearly 500 percent by 2050 to meet the growing demand for clean energy technologies.4) China already dominates the global supply chain for critical materials. The United States depends on these materials for its economic competitiveness and national defense.5)</w:t>
      </w:r>
    </w:p>
    <w:p w14:paraId="374C3DF8" w14:textId="77777777" w:rsidR="002B731D" w:rsidRPr="00844F11" w:rsidRDefault="002B731D" w:rsidP="002B731D">
      <w:pPr>
        <w:rPr>
          <w:sz w:val="16"/>
        </w:rPr>
      </w:pPr>
      <w:r w:rsidRPr="00844F11">
        <w:rPr>
          <w:sz w:val="16"/>
        </w:rPr>
        <w:t xml:space="preserve">As ice melts, new routes are emerging that are more navigable. This has resulted in more ship activity in the region. For instance, the Arctic Council Working Group on the Protection of the Arctic Marine Environment reports that there has been a 37 percent increase in ship numbers and distance sailed in the Arctic over the past ten years.6) While much of this activity is commercial, </w:t>
      </w:r>
      <w:r w:rsidRPr="00F712AB">
        <w:rPr>
          <w:rStyle w:val="StyleUnderline"/>
          <w:highlight w:val="cyan"/>
        </w:rPr>
        <w:t>Russia and China</w:t>
      </w:r>
      <w:r w:rsidRPr="0066502D">
        <w:rPr>
          <w:rStyle w:val="StyleUnderline"/>
        </w:rPr>
        <w:t xml:space="preserve"> </w:t>
      </w:r>
      <w:r w:rsidRPr="00F712AB">
        <w:rPr>
          <w:rStyle w:val="StyleUnderline"/>
          <w:highlight w:val="cyan"/>
        </w:rPr>
        <w:t>have</w:t>
      </w:r>
      <w:r w:rsidRPr="0066502D">
        <w:rPr>
          <w:rStyle w:val="StyleUnderline"/>
        </w:rPr>
        <w:t xml:space="preserve"> also </w:t>
      </w:r>
      <w:r w:rsidRPr="00F712AB">
        <w:rPr>
          <w:rStyle w:val="StyleUnderline"/>
          <w:highlight w:val="cyan"/>
        </w:rPr>
        <w:t>taken advantage of</w:t>
      </w:r>
      <w:r w:rsidRPr="0066502D">
        <w:rPr>
          <w:rStyle w:val="StyleUnderline"/>
        </w:rPr>
        <w:t xml:space="preserve"> the </w:t>
      </w:r>
      <w:r w:rsidRPr="00F712AB">
        <w:rPr>
          <w:rStyle w:val="StyleUnderline"/>
          <w:highlight w:val="cyan"/>
        </w:rPr>
        <w:t>new</w:t>
      </w:r>
      <w:r w:rsidRPr="0066502D">
        <w:rPr>
          <w:rStyle w:val="StyleUnderline"/>
        </w:rPr>
        <w:t xml:space="preserve"> sea </w:t>
      </w:r>
      <w:r w:rsidRPr="00F712AB">
        <w:rPr>
          <w:rStyle w:val="StyleUnderline"/>
          <w:highlight w:val="cyan"/>
        </w:rPr>
        <w:t xml:space="preserve">routes to </w:t>
      </w:r>
      <w:r w:rsidRPr="00F712AB">
        <w:rPr>
          <w:rStyle w:val="Emphasis"/>
          <w:highlight w:val="cyan"/>
        </w:rPr>
        <w:t>project their naval power</w:t>
      </w:r>
      <w:r w:rsidRPr="0066502D">
        <w:rPr>
          <w:rStyle w:val="StyleUnderline"/>
        </w:rPr>
        <w:t xml:space="preserve">. They have carried out </w:t>
      </w:r>
      <w:r w:rsidRPr="00844F11">
        <w:rPr>
          <w:sz w:val="16"/>
        </w:rPr>
        <w:t xml:space="preserve">numerous regional </w:t>
      </w:r>
      <w:r w:rsidRPr="0066502D">
        <w:rPr>
          <w:rStyle w:val="StyleUnderline"/>
        </w:rPr>
        <w:t>deployments</w:t>
      </w:r>
      <w:r w:rsidRPr="00844F11">
        <w:rPr>
          <w:sz w:val="16"/>
        </w:rPr>
        <w:t xml:space="preserve"> and patrols, </w:t>
      </w:r>
      <w:r w:rsidRPr="0066502D">
        <w:rPr>
          <w:rStyle w:val="StyleUnderline"/>
        </w:rPr>
        <w:t>demonstrating their ability to execute military operations in the austere Arctic climate.</w:t>
      </w:r>
      <w:r w:rsidRPr="00844F11">
        <w:rPr>
          <w:sz w:val="16"/>
        </w:rPr>
        <w:t xml:space="preserve">7) The expanded presence of Russian and Chinese ships in the region poses a growing threat to NATO member states. In October 2023, Finnish investigators suspected the Chinese vessel </w:t>
      </w:r>
      <w:proofErr w:type="spellStart"/>
      <w:r w:rsidRPr="00844F11">
        <w:rPr>
          <w:sz w:val="16"/>
        </w:rPr>
        <w:t>NewNew</w:t>
      </w:r>
      <w:proofErr w:type="spellEnd"/>
      <w:r w:rsidRPr="00844F11">
        <w:rPr>
          <w:sz w:val="16"/>
        </w:rPr>
        <w:t xml:space="preserve"> Polar Bear of dragging its anchor over the seabed and severing three Baltic telecom cables and one pipeline. While the international community has not assigned blame wholly to China, China later admitted to accidentally destroying an important gas pipeline connecting Finland and Estonia in the Baltic Sea in 2024. These examples suggest that incidents of this nature could become more likely as military activity increases in the region.8)</w:t>
      </w:r>
    </w:p>
    <w:p w14:paraId="02F21D34" w14:textId="77777777" w:rsidR="002B731D" w:rsidRPr="00844F11" w:rsidRDefault="002B731D" w:rsidP="002B731D">
      <w:pPr>
        <w:rPr>
          <w:sz w:val="16"/>
        </w:rPr>
      </w:pPr>
      <w:r w:rsidRPr="00844F11">
        <w:rPr>
          <w:sz w:val="16"/>
        </w:rPr>
        <w:t>Competition in the Arctic Is Heating Up: Russian and Chinese Ambitions</w:t>
      </w:r>
    </w:p>
    <w:p w14:paraId="1D56F9A8" w14:textId="77777777" w:rsidR="002B731D" w:rsidRPr="00844F11" w:rsidRDefault="002B731D" w:rsidP="002B731D">
      <w:pPr>
        <w:rPr>
          <w:sz w:val="16"/>
        </w:rPr>
      </w:pPr>
      <w:r w:rsidRPr="00EA27A6">
        <w:rPr>
          <w:rStyle w:val="StyleUnderline"/>
        </w:rPr>
        <w:t xml:space="preserve">The </w:t>
      </w:r>
      <w:r w:rsidRPr="00F712AB">
        <w:rPr>
          <w:rStyle w:val="StyleUnderline"/>
          <w:highlight w:val="cyan"/>
        </w:rPr>
        <w:t>growing partnership between Russia and China provides early warning signs</w:t>
      </w:r>
      <w:r w:rsidRPr="00EA27A6">
        <w:rPr>
          <w:rStyle w:val="StyleUnderline"/>
        </w:rPr>
        <w:t xml:space="preserve"> that </w:t>
      </w:r>
      <w:r w:rsidRPr="00B20A7B">
        <w:rPr>
          <w:rStyle w:val="StyleUnderline"/>
        </w:rPr>
        <w:t>the region could become</w:t>
      </w:r>
      <w:r w:rsidRPr="00EA27A6">
        <w:rPr>
          <w:rStyle w:val="StyleUnderline"/>
        </w:rPr>
        <w:t xml:space="preserve"> a site </w:t>
      </w:r>
      <w:r w:rsidRPr="00F712AB">
        <w:rPr>
          <w:rStyle w:val="StyleUnderline"/>
          <w:highlight w:val="cyan"/>
        </w:rPr>
        <w:t>of</w:t>
      </w:r>
      <w:r w:rsidRPr="00EA27A6">
        <w:rPr>
          <w:rStyle w:val="StyleUnderline"/>
        </w:rPr>
        <w:t xml:space="preserve"> future </w:t>
      </w:r>
      <w:r w:rsidRPr="00F712AB">
        <w:rPr>
          <w:rStyle w:val="StyleUnderline"/>
          <w:highlight w:val="cyan"/>
        </w:rPr>
        <w:t>conflict</w:t>
      </w:r>
      <w:r w:rsidRPr="00EA27A6">
        <w:rPr>
          <w:rStyle w:val="StyleUnderline"/>
        </w:rPr>
        <w:t>.</w:t>
      </w:r>
      <w:r w:rsidRPr="00844F11">
        <w:rPr>
          <w:sz w:val="16"/>
        </w:rPr>
        <w:t xml:space="preserve"> In 2021 Russia and China renewed their 20-year-old Sino-Russian Treaty of Good Neighborliness and Friendly Cooperation, a move described as “an act of friendship against America.”9) Moreover, both Russia and China have deep historic and economic ties to the Arctic. NATO’s expansion to include Finland and Sweden have increased tensions in the region, while both Russia and China have expressed their disapproval of NATO’s increasing presence in the Arctic.10) However, despite feeling antagonized by NATO’s actions, Moscow and Beijing may not have the economic and military capacities to reshape the current international rules-based order in the Arctic in the near term.</w:t>
      </w:r>
    </w:p>
    <w:p w14:paraId="2CB46A7E" w14:textId="77777777" w:rsidR="002B731D" w:rsidRPr="00B20A7B" w:rsidRDefault="002B731D" w:rsidP="002B731D">
      <w:pPr>
        <w:rPr>
          <w:rStyle w:val="Emphasis"/>
        </w:rPr>
      </w:pPr>
      <w:r w:rsidRPr="00844F11">
        <w:rPr>
          <w:sz w:val="16"/>
        </w:rPr>
        <w:t xml:space="preserve">Despite being the only non-NATO member in the Arctic, Russia controls over 53 percent of the Arctic coastline, making it a decisive player in the future of the region.11) Yet, Russia’s Arctic ambitions are not new. Russia’s connection with the Arctic can be traced back to the sixteenth century, beginning with its conquest of Siberia, which was part of a larger initiative to search for resources and trade routes.12) As the nation matured, its Arctic ambitions did as well. </w:t>
      </w:r>
      <w:r w:rsidRPr="001D781B">
        <w:rPr>
          <w:rStyle w:val="StyleUnderline"/>
        </w:rPr>
        <w:t xml:space="preserve">During the Cold War, the Soviets established both a nuclear and naval presence on the Kola Peninsula to project power against the U.S. </w:t>
      </w:r>
      <w:r w:rsidRPr="00844F11">
        <w:rPr>
          <w:sz w:val="16"/>
        </w:rPr>
        <w:t xml:space="preserve">With the collapse of the Soviet Union, </w:t>
      </w:r>
      <w:r w:rsidRPr="00F712AB">
        <w:rPr>
          <w:rStyle w:val="StyleUnderline"/>
          <w:highlight w:val="cyan"/>
        </w:rPr>
        <w:t>Russia</w:t>
      </w:r>
      <w:r w:rsidRPr="00844F11">
        <w:rPr>
          <w:sz w:val="16"/>
        </w:rPr>
        <w:t xml:space="preserve">, as the de jure inheritor of the Soviet nuclear arsenal, </w:t>
      </w:r>
      <w:r w:rsidRPr="00F712AB">
        <w:rPr>
          <w:rStyle w:val="StyleUnderline"/>
          <w:highlight w:val="cyan"/>
        </w:rPr>
        <w:t xml:space="preserve">did not abandon its </w:t>
      </w:r>
      <w:r w:rsidRPr="00F712AB">
        <w:rPr>
          <w:rStyle w:val="Emphasis"/>
          <w:highlight w:val="cyan"/>
        </w:rPr>
        <w:t>desire to be an Arctic power.</w:t>
      </w:r>
    </w:p>
    <w:p w14:paraId="206620B1" w14:textId="77777777" w:rsidR="002B731D" w:rsidRPr="00844F11" w:rsidRDefault="002B731D" w:rsidP="002B731D">
      <w:pPr>
        <w:rPr>
          <w:sz w:val="16"/>
        </w:rPr>
      </w:pPr>
      <w:r w:rsidRPr="00844F11">
        <w:rPr>
          <w:sz w:val="16"/>
        </w:rPr>
        <w:t>As the Russian economy recovered in the early 2000s under Vladimir Putin, Russia began posturing for Arctic supremacy, reopening multiple Soviet-era military bases, modernizing its navy, and developing new hypersonic missiles designed to evade U.S. sensors and defenses.13) Moreover, in August 2022, Moscow announced that it would refocus its military power on the Arctic and Nordic region.14) According to Colin Wall, a research associate at Center for Strategic and International Studies in Washington, “The military balance in the Arctic is heavily weighted towards Russia.” Furthermore, the International Institute for Strategic Studies and Reuters cite that Russia’s bases inside the Arctic Circle outnumber NATO’s by roughly a third.15) Russia’s remilitarization of the Arctic and its revitalized strategic partnership with China, provides both countries with the means to challenge the current Western rules-based international order.</w:t>
      </w:r>
    </w:p>
    <w:p w14:paraId="0900F3A1" w14:textId="77777777" w:rsidR="002B731D" w:rsidRPr="00844F11" w:rsidRDefault="002B731D" w:rsidP="002B731D">
      <w:pPr>
        <w:rPr>
          <w:sz w:val="16"/>
        </w:rPr>
      </w:pPr>
      <w:r w:rsidRPr="00844F11">
        <w:rPr>
          <w:sz w:val="16"/>
        </w:rPr>
        <w:t xml:space="preserve">Although China’s Arctic history does not mirror Russia’s centuries-old presence in the north, </w:t>
      </w:r>
      <w:r w:rsidRPr="001D781B">
        <w:rPr>
          <w:rStyle w:val="StyleUnderline"/>
        </w:rPr>
        <w:t xml:space="preserve">Beijing’s desire for </w:t>
      </w:r>
      <w:r w:rsidRPr="00B20A7B">
        <w:rPr>
          <w:rStyle w:val="Emphasis"/>
        </w:rPr>
        <w:t>Arctic supremacy</w:t>
      </w:r>
      <w:r w:rsidRPr="001D781B">
        <w:rPr>
          <w:rStyle w:val="StyleUnderline"/>
        </w:rPr>
        <w:t xml:space="preserve"> has rapidly evolved over the past century.</w:t>
      </w:r>
      <w:r w:rsidRPr="00844F11">
        <w:rPr>
          <w:sz w:val="16"/>
        </w:rPr>
        <w:t xml:space="preserve"> China’s involvement in the Arctic began in 1925 with the signing of the Svalbard Treaty, providing a legal basis for China to conduct non-military activity, such as scientific exploration, resource extraction, and fishing in the Arctic.16) However, China’s rationale to operate in the region extends beyond scientific exploration.</w:t>
      </w:r>
    </w:p>
    <w:p w14:paraId="048F2C5A" w14:textId="77777777" w:rsidR="002B731D" w:rsidRPr="00844F11" w:rsidRDefault="002B731D" w:rsidP="002B731D">
      <w:pPr>
        <w:rPr>
          <w:sz w:val="16"/>
        </w:rPr>
      </w:pPr>
      <w:r w:rsidRPr="00844F11">
        <w:rPr>
          <w:sz w:val="16"/>
        </w:rPr>
        <w:t xml:space="preserve">In 2018 China released its first Arctic White Paper, which asserts that it is a “Near-Arctic State.”17) </w:t>
      </w:r>
      <w:r w:rsidRPr="00F712AB">
        <w:rPr>
          <w:rStyle w:val="StyleUnderline"/>
          <w:highlight w:val="cyan"/>
        </w:rPr>
        <w:t>China employs a dual</w:t>
      </w:r>
      <w:r w:rsidRPr="000A2822">
        <w:rPr>
          <w:rStyle w:val="StyleUnderline"/>
        </w:rPr>
        <w:t xml:space="preserve"> </w:t>
      </w:r>
      <w:r w:rsidRPr="00F712AB">
        <w:rPr>
          <w:rStyle w:val="StyleUnderline"/>
          <w:highlight w:val="cyan"/>
        </w:rPr>
        <w:t>narrative to explain</w:t>
      </w:r>
      <w:r w:rsidRPr="00844F11">
        <w:rPr>
          <w:sz w:val="16"/>
        </w:rPr>
        <w:t xml:space="preserve"> its aims in the Arctic. Externally, Beijing appeals to foreign audiences by advocating for the safeguarding of international interests and promoting sustainable Arctic development. However, this is juxtaposed against the narrative it promotes for domestic audiences, which emphasizes competition for resources and </w:t>
      </w:r>
      <w:r w:rsidRPr="000A2822">
        <w:rPr>
          <w:rStyle w:val="StyleUnderline"/>
        </w:rPr>
        <w:t xml:space="preserve">China’s </w:t>
      </w:r>
      <w:r w:rsidRPr="00F712AB">
        <w:rPr>
          <w:rStyle w:val="StyleUnderline"/>
          <w:highlight w:val="cyan"/>
        </w:rPr>
        <w:t>desire to be</w:t>
      </w:r>
      <w:r w:rsidRPr="00B20A7B">
        <w:rPr>
          <w:rStyle w:val="StyleUnderline"/>
        </w:rPr>
        <w:t xml:space="preserve">come </w:t>
      </w:r>
      <w:r w:rsidRPr="00F712AB">
        <w:rPr>
          <w:rStyle w:val="StyleUnderline"/>
          <w:highlight w:val="cyan"/>
        </w:rPr>
        <w:t>a “polar great power</w:t>
      </w:r>
      <w:r w:rsidRPr="00844F11">
        <w:rPr>
          <w:sz w:val="16"/>
        </w:rPr>
        <w:t>.”18) The Svalbard Treaty has currently enabled China to shroud its military activity and influence in the Arctic as scientific exploration and global cooperation. But it is becoming clear from its growing partnership with Russia and increasingly aggressive military action in the Arctic that China’s intentions to reshape the international system extend well beyond the Indo-Pacific. The U.S. and NATO would be wise to recognize China’s aims in the Arctic.</w:t>
      </w:r>
    </w:p>
    <w:p w14:paraId="03A52967" w14:textId="77777777" w:rsidR="002B731D" w:rsidRPr="00844F11" w:rsidRDefault="002B731D" w:rsidP="002B731D">
      <w:pPr>
        <w:rPr>
          <w:sz w:val="16"/>
        </w:rPr>
      </w:pPr>
      <w:r w:rsidRPr="00844F11">
        <w:rPr>
          <w:sz w:val="16"/>
        </w:rPr>
        <w:t xml:space="preserve">The historic ties of Russia and China and their Arctic ambitions reveal that </w:t>
      </w:r>
      <w:r w:rsidRPr="000A2822">
        <w:rPr>
          <w:rStyle w:val="StyleUnderline"/>
        </w:rPr>
        <w:t>the Arctic is likely to be an arena for future strategic competition.</w:t>
      </w:r>
      <w:r w:rsidRPr="00844F11">
        <w:rPr>
          <w:sz w:val="16"/>
        </w:rPr>
        <w:t xml:space="preserve"> Russia’s 2022 invasion of Ukraine has temporarily bolstered the West’s position in the Arctic, as previously neutral Finland and Sweden joined NATO. Finland’s accession into NATO not only increased the NATO-Russia land border by over 650 percent and moved the defense alliance a mere 250 miles from St. Petersburg, but it also contributed to creating a divided Arctic, where nearly half belongs to NATO while the remaining half is Russian territory.</w:t>
      </w:r>
    </w:p>
    <w:p w14:paraId="72320A70" w14:textId="77777777" w:rsidR="002B731D" w:rsidRPr="00844F11" w:rsidRDefault="002B731D" w:rsidP="002B731D">
      <w:pPr>
        <w:rPr>
          <w:sz w:val="16"/>
        </w:rPr>
      </w:pPr>
      <w:r w:rsidRPr="00844F11">
        <w:rPr>
          <w:sz w:val="16"/>
        </w:rPr>
        <w:t>Threatened by the growing alliance, in June 2022, Putin warned that if U.S.-NATO military contingents or military infrastructure appears in either Sweden or Finland, Russia will respond “symmetrically” by deploying nuclear weapons to the Baltic Sea region to restore military balance and strengthen its defenses.19) In February 2023, Putin made good on this threat and deployed Russian ships armed with tactical nuclear weapons to the Baltic Sea. According to Norway, this was the first time in 30 years that this has happened.20) Then in June 2024, Moscow began to train soldiers and sailors to deploy tactical nuclear weapons in Leningrad, a military district bordering NATO members Norway, Finland, Poland, Estonia, Latvia, and Lithuania.21) As evidenced by these actions, while Putin is not afraid to rattle the nuclear saber, it is not likely that Russia has the military or economic capacity to engage in a direct conventional conflict with NATO.</w:t>
      </w:r>
    </w:p>
    <w:p w14:paraId="04C76978" w14:textId="77777777" w:rsidR="002B731D" w:rsidRPr="00844F11" w:rsidRDefault="002B731D" w:rsidP="002B731D">
      <w:pPr>
        <w:rPr>
          <w:sz w:val="16"/>
        </w:rPr>
      </w:pPr>
      <w:r w:rsidRPr="00844F11">
        <w:rPr>
          <w:sz w:val="16"/>
        </w:rPr>
        <w:t>NATO leaders recognize that there is a finite window of time to prepare for conflict against Russia. In 2024 the head of the Norwegian armed forces warned that NATO countries only have two to three years to prepare for a Russian attack. Norwegian General Eirik Kristoffersen claims that Moscow is building up its military stockpile faster than previously predicted, while Western nations have depleted their own weapons by supplying them to Ukraine.22) Several other European leaders have echoed these concerns, citing that they have between three and eight years to prepare for a Russian attack against NATO.23) Despite Russia’s aggressive rhetoric, Moscow understands that because of its war against Ukraine it likely will not have the capability to attack NATO in the near future. For instance, Russia removed nearly all its ground forces from the Finnish border to Ukraine in June 2024.24) Russia’s timeframe to launch a successful attack is dependent not only on its economy but also on its partnership with the PRC.</w:t>
      </w:r>
    </w:p>
    <w:p w14:paraId="7125E0F4" w14:textId="77777777" w:rsidR="002B731D" w:rsidRPr="00844F11" w:rsidRDefault="002B731D" w:rsidP="002B731D">
      <w:pPr>
        <w:rPr>
          <w:sz w:val="16"/>
        </w:rPr>
      </w:pPr>
      <w:r w:rsidRPr="00844F11">
        <w:rPr>
          <w:sz w:val="16"/>
        </w:rPr>
        <w:t>Why the U.S. Needs its Arctic NATO Allies</w:t>
      </w:r>
    </w:p>
    <w:p w14:paraId="5533F1F7" w14:textId="77777777" w:rsidR="002B731D" w:rsidRPr="00844F11" w:rsidRDefault="002B731D" w:rsidP="002B731D">
      <w:pPr>
        <w:rPr>
          <w:sz w:val="16"/>
        </w:rPr>
      </w:pPr>
      <w:r w:rsidRPr="00844F11">
        <w:rPr>
          <w:sz w:val="16"/>
        </w:rPr>
        <w:t xml:space="preserve">The United States has already begun to take a more active approach in the Arctic; however, </w:t>
      </w:r>
      <w:r w:rsidRPr="00F712AB">
        <w:rPr>
          <w:rStyle w:val="StyleUnderline"/>
          <w:highlight w:val="cyan"/>
        </w:rPr>
        <w:t>the region must become a</w:t>
      </w:r>
      <w:r w:rsidRPr="00FF522B">
        <w:rPr>
          <w:rStyle w:val="StyleUnderline"/>
        </w:rPr>
        <w:t xml:space="preserve">n even </w:t>
      </w:r>
      <w:r w:rsidRPr="00F712AB">
        <w:rPr>
          <w:rStyle w:val="StyleUnderline"/>
          <w:highlight w:val="cyan"/>
        </w:rPr>
        <w:t>greater priority</w:t>
      </w:r>
      <w:r w:rsidRPr="00FF522B">
        <w:rPr>
          <w:rStyle w:val="StyleUnderline"/>
        </w:rPr>
        <w:t>.</w:t>
      </w:r>
      <w:r w:rsidRPr="00844F11">
        <w:rPr>
          <w:sz w:val="16"/>
        </w:rPr>
        <w:t xml:space="preserve"> Following Finnish and Swedish accession to NATO, the alliance’s center of gravity, its primary source of strength and stability, shifted North and closer to the Russian border. This is not the first instance of NATO borders moving closer to Russia. In 2007, Putin provided a final “friendly” warning that NATO expansion “represents a serious provocation that reduces the level of mutual trust.”25) The National Defense Strategy (NDS) reaffirms its commitment to NATO, underscoring the importance of collective defense aimed at deterring Russian aggression. Despite this stated commitment, the NDS does not directly address how it will respond in the event that Russia attacks a NATO member state, forcing the alliance to respond. While the current NDS and Arctic Strategy offer assurances of protection to the U.S. homeland, </w:t>
      </w:r>
      <w:r w:rsidRPr="00844F11">
        <w:rPr>
          <w:rStyle w:val="StyleUnderline"/>
        </w:rPr>
        <w:t xml:space="preserve">a </w:t>
      </w:r>
      <w:r w:rsidRPr="00F712AB">
        <w:rPr>
          <w:rStyle w:val="StyleUnderline"/>
          <w:highlight w:val="cyan"/>
        </w:rPr>
        <w:t xml:space="preserve">proactive Arctic posture will </w:t>
      </w:r>
      <w:r w:rsidRPr="00F712AB">
        <w:rPr>
          <w:rStyle w:val="Emphasis"/>
          <w:highlight w:val="cyan"/>
        </w:rPr>
        <w:t>mitigate future conflict</w:t>
      </w:r>
      <w:r w:rsidRPr="00844F11">
        <w:rPr>
          <w:rStyle w:val="StyleUnderline"/>
        </w:rPr>
        <w:t xml:space="preserve"> in the region.</w:t>
      </w:r>
    </w:p>
    <w:p w14:paraId="44D67E33" w14:textId="77777777" w:rsidR="002B731D" w:rsidRDefault="002B731D" w:rsidP="002B731D">
      <w:pPr>
        <w:rPr>
          <w:rStyle w:val="StyleUnderline"/>
        </w:rPr>
      </w:pPr>
      <w:r w:rsidRPr="00844F11">
        <w:rPr>
          <w:sz w:val="16"/>
        </w:rPr>
        <w:t xml:space="preserve">The United States already views itself as a leader in the European Arctic. Since the end of the Cold War, the United States has sought to uphold international law, close gaps in governance, and protect sovereign rights in the European Arctic.26) </w:t>
      </w:r>
      <w:r w:rsidRPr="00F712AB">
        <w:rPr>
          <w:rStyle w:val="StyleUnderline"/>
          <w:highlight w:val="cyan"/>
        </w:rPr>
        <w:t>The U</w:t>
      </w:r>
      <w:r w:rsidRPr="0083332E">
        <w:rPr>
          <w:rStyle w:val="StyleUnderline"/>
        </w:rPr>
        <w:t xml:space="preserve">nited </w:t>
      </w:r>
      <w:r w:rsidRPr="00F712AB">
        <w:rPr>
          <w:rStyle w:val="StyleUnderline"/>
          <w:highlight w:val="cyan"/>
        </w:rPr>
        <w:t>S</w:t>
      </w:r>
      <w:r w:rsidRPr="00B20A7B">
        <w:rPr>
          <w:rStyle w:val="StyleUnderline"/>
        </w:rPr>
        <w:t>t</w:t>
      </w:r>
      <w:r w:rsidRPr="0083332E">
        <w:rPr>
          <w:rStyle w:val="StyleUnderline"/>
        </w:rPr>
        <w:t xml:space="preserve">ates was </w:t>
      </w:r>
      <w:r w:rsidRPr="00F712AB">
        <w:rPr>
          <w:rStyle w:val="StyleUnderline"/>
          <w:highlight w:val="cyan"/>
        </w:rPr>
        <w:t>integral in developing</w:t>
      </w:r>
      <w:r w:rsidRPr="0083332E">
        <w:rPr>
          <w:rStyle w:val="StyleUnderline"/>
        </w:rPr>
        <w:t xml:space="preserve"> multiple </w:t>
      </w:r>
      <w:r w:rsidRPr="00F712AB">
        <w:rPr>
          <w:rStyle w:val="StyleUnderline"/>
          <w:highlight w:val="cyan"/>
        </w:rPr>
        <w:t>intergovernmental institutions</w:t>
      </w:r>
      <w:r w:rsidRPr="0083332E">
        <w:rPr>
          <w:rStyle w:val="StyleUnderline"/>
        </w:rPr>
        <w:t>, including the Arctic Council</w:t>
      </w:r>
      <w:r w:rsidRPr="00844F11">
        <w:rPr>
          <w:sz w:val="16"/>
        </w:rPr>
        <w:t xml:space="preserve"> in 1991.27) </w:t>
      </w:r>
      <w:r w:rsidRPr="0083332E">
        <w:rPr>
          <w:rStyle w:val="StyleUnderline"/>
        </w:rPr>
        <w:t>With growing competition in the</w:t>
      </w:r>
      <w:r w:rsidRPr="00844F11">
        <w:rPr>
          <w:sz w:val="16"/>
        </w:rPr>
        <w:t xml:space="preserve"> European </w:t>
      </w:r>
      <w:r w:rsidRPr="0083332E">
        <w:rPr>
          <w:rStyle w:val="StyleUnderline"/>
        </w:rPr>
        <w:t xml:space="preserve">Arctic, </w:t>
      </w:r>
      <w:r w:rsidRPr="00F712AB">
        <w:rPr>
          <w:rStyle w:val="StyleUnderline"/>
          <w:highlight w:val="cyan"/>
        </w:rPr>
        <w:t>the U</w:t>
      </w:r>
      <w:r w:rsidRPr="0083332E">
        <w:rPr>
          <w:rStyle w:val="StyleUnderline"/>
        </w:rPr>
        <w:t xml:space="preserve">nited </w:t>
      </w:r>
      <w:r w:rsidRPr="00F712AB">
        <w:rPr>
          <w:rStyle w:val="StyleUnderline"/>
          <w:highlight w:val="cyan"/>
        </w:rPr>
        <w:t>S</w:t>
      </w:r>
      <w:r w:rsidRPr="0083332E">
        <w:rPr>
          <w:rStyle w:val="StyleUnderline"/>
        </w:rPr>
        <w:t xml:space="preserve">tates </w:t>
      </w:r>
      <w:r w:rsidRPr="00F712AB">
        <w:rPr>
          <w:rStyle w:val="StyleUnderline"/>
          <w:highlight w:val="cyan"/>
        </w:rPr>
        <w:t>should</w:t>
      </w:r>
      <w:r w:rsidRPr="0083332E">
        <w:rPr>
          <w:rStyle w:val="StyleUnderline"/>
        </w:rPr>
        <w:t xml:space="preserve"> continue to </w:t>
      </w:r>
      <w:r w:rsidRPr="00B20A7B">
        <w:rPr>
          <w:rStyle w:val="StyleUnderline"/>
        </w:rPr>
        <w:t>use its great power status</w:t>
      </w:r>
      <w:r w:rsidRPr="0083332E">
        <w:rPr>
          <w:rStyle w:val="StyleUnderline"/>
        </w:rPr>
        <w:t xml:space="preserve"> </w:t>
      </w:r>
      <w:r w:rsidRPr="00B20A7B">
        <w:rPr>
          <w:rStyle w:val="StyleUnderline"/>
        </w:rPr>
        <w:t>to</w:t>
      </w:r>
      <w:r w:rsidRPr="00F712AB">
        <w:rPr>
          <w:rStyle w:val="StyleUnderline"/>
          <w:highlight w:val="cyan"/>
        </w:rPr>
        <w:t xml:space="preserve"> insert itself as a </w:t>
      </w:r>
      <w:r w:rsidRPr="00F712AB">
        <w:rPr>
          <w:rStyle w:val="Emphasis"/>
          <w:highlight w:val="cyan"/>
        </w:rPr>
        <w:t>lead actor in the region</w:t>
      </w:r>
      <w:r w:rsidRPr="0083332E">
        <w:rPr>
          <w:rStyle w:val="StyleUnderline"/>
        </w:rPr>
        <w:t xml:space="preserve"> </w:t>
      </w:r>
      <w:r w:rsidRPr="00844F11">
        <w:rPr>
          <w:sz w:val="16"/>
        </w:rPr>
        <w:t xml:space="preserve">through the establishment of a proactive Arctic Strategy coupled with enhanced economic and military cooperation with its Nordic NATO Allies. Today, while Russia is engrossed in its war against Ukraine, </w:t>
      </w:r>
      <w:r w:rsidRPr="00E34D21">
        <w:rPr>
          <w:rStyle w:val="StyleUnderline"/>
        </w:rPr>
        <w:t xml:space="preserve">the United States </w:t>
      </w:r>
      <w:r w:rsidRPr="00844F11">
        <w:rPr>
          <w:sz w:val="16"/>
        </w:rPr>
        <w:t xml:space="preserve">and its allies </w:t>
      </w:r>
      <w:r w:rsidRPr="00B20A7B">
        <w:rPr>
          <w:rStyle w:val="StyleUnderline"/>
        </w:rPr>
        <w:t xml:space="preserve">have the opportunity to </w:t>
      </w:r>
      <w:r w:rsidRPr="00F712AB">
        <w:rPr>
          <w:rStyle w:val="StyleUnderline"/>
          <w:highlight w:val="cyan"/>
        </w:rPr>
        <w:t>remain one step ahead</w:t>
      </w:r>
      <w:r w:rsidRPr="00E34D21">
        <w:rPr>
          <w:rStyle w:val="StyleUnderline"/>
        </w:rPr>
        <w:t>.</w:t>
      </w:r>
    </w:p>
    <w:p w14:paraId="73B452D3" w14:textId="77777777" w:rsidR="002B731D" w:rsidRDefault="002B731D" w:rsidP="002B731D">
      <w:pPr>
        <w:pStyle w:val="Heading4"/>
      </w:pPr>
      <w:r>
        <w:t xml:space="preserve">The Arctic is increasingly becoming a new area of </w:t>
      </w:r>
      <w:r w:rsidRPr="00D9725B">
        <w:rPr>
          <w:u w:val="single"/>
        </w:rPr>
        <w:t>geopolitical contestation</w:t>
      </w:r>
      <w:r>
        <w:t xml:space="preserve">---and the U.S. needs to preserve its </w:t>
      </w:r>
      <w:r w:rsidRPr="00D9725B">
        <w:rPr>
          <w:u w:val="single"/>
        </w:rPr>
        <w:t>naval dominance</w:t>
      </w:r>
      <w:r>
        <w:t>.</w:t>
      </w:r>
    </w:p>
    <w:p w14:paraId="67DA62DC" w14:textId="77777777" w:rsidR="002B731D" w:rsidRPr="0000508A" w:rsidRDefault="002B731D" w:rsidP="002B731D">
      <w:r w:rsidRPr="0000508A">
        <w:t xml:space="preserve">Amitabh </w:t>
      </w:r>
      <w:r w:rsidRPr="0000508A">
        <w:rPr>
          <w:rStyle w:val="Style13ptBold"/>
        </w:rPr>
        <w:t xml:space="preserve">Singh </w:t>
      </w:r>
      <w:r>
        <w:rPr>
          <w:rStyle w:val="Style13ptBold"/>
        </w:rPr>
        <w:t>and</w:t>
      </w:r>
      <w:r w:rsidRPr="0000508A">
        <w:rPr>
          <w:rStyle w:val="Style13ptBold"/>
        </w:rPr>
        <w:t xml:space="preserve"> Ankur 25</w:t>
      </w:r>
      <w:r w:rsidRPr="0000508A">
        <w:t>.</w:t>
      </w:r>
      <w:r>
        <w:t xml:space="preserve"> Teaches at School of International Studies, JNU, New Delhi. Ankur is a doctoral candidate at the School of International Studies, JNU, New Delhi</w:t>
      </w:r>
      <w:r w:rsidRPr="0000508A">
        <w:t>. “The Arctic is the new Africa.” Sunday Guardian Live. 2-2-2025. https://sundayguardianlive.com/investigation/the-arctic-is-the-new-africa //</w:t>
      </w:r>
      <w:proofErr w:type="spellStart"/>
      <w:r w:rsidRPr="0000508A">
        <w:t>reyrey</w:t>
      </w:r>
      <w:proofErr w:type="spellEnd"/>
    </w:p>
    <w:p w14:paraId="400F75A7" w14:textId="77777777" w:rsidR="002B731D" w:rsidRPr="004C23B1" w:rsidRDefault="002B731D" w:rsidP="002B731D">
      <w:pPr>
        <w:rPr>
          <w:rStyle w:val="StyleUnderline"/>
        </w:rPr>
      </w:pPr>
      <w:r w:rsidRPr="00F81248">
        <w:rPr>
          <w:sz w:val="16"/>
        </w:rPr>
        <w:t xml:space="preserve">The Intergovernmental Panel on Climate Change warned the world of </w:t>
      </w:r>
      <w:r w:rsidRPr="00F712AB">
        <w:rPr>
          <w:rStyle w:val="Emphasis"/>
          <w:highlight w:val="cyan"/>
        </w:rPr>
        <w:t>rising global temperatures</w:t>
      </w:r>
      <w:r w:rsidRPr="00F81248">
        <w:rPr>
          <w:sz w:val="16"/>
        </w:rPr>
        <w:t xml:space="preserve">, which </w:t>
      </w:r>
      <w:r w:rsidRPr="00F712AB">
        <w:rPr>
          <w:rStyle w:val="StyleUnderline"/>
          <w:highlight w:val="cyan"/>
        </w:rPr>
        <w:t xml:space="preserve">could lead to </w:t>
      </w:r>
      <w:r w:rsidRPr="004C23B1">
        <w:rPr>
          <w:rStyle w:val="StyleUnderline"/>
        </w:rPr>
        <w:t xml:space="preserve">faster </w:t>
      </w:r>
      <w:r w:rsidRPr="00F712AB">
        <w:rPr>
          <w:rStyle w:val="StyleUnderline"/>
          <w:highlight w:val="cyan"/>
        </w:rPr>
        <w:t>melting of the</w:t>
      </w:r>
      <w:r w:rsidRPr="004C23B1">
        <w:rPr>
          <w:rStyle w:val="StyleUnderline"/>
        </w:rPr>
        <w:t xml:space="preserve"> Arctic’s </w:t>
      </w:r>
      <w:r w:rsidRPr="00F712AB">
        <w:rPr>
          <w:rStyle w:val="StyleUnderline"/>
          <w:highlight w:val="cyan"/>
        </w:rPr>
        <w:t>northern ice sheet</w:t>
      </w:r>
      <w:r w:rsidRPr="00F81248">
        <w:rPr>
          <w:sz w:val="16"/>
        </w:rPr>
        <w:t xml:space="preserve">. Even the IPCC estimated that by 2040, the Arctic could be ice-free. This is alarming for the earth’s health and would have disastrous consequences for humanity. It also </w:t>
      </w:r>
      <w:r w:rsidRPr="00F712AB">
        <w:rPr>
          <w:rStyle w:val="StyleUnderline"/>
          <w:highlight w:val="cyan"/>
        </w:rPr>
        <w:t xml:space="preserve">raises the possibility of </w:t>
      </w:r>
      <w:r w:rsidRPr="00F712AB">
        <w:rPr>
          <w:rStyle w:val="Emphasis"/>
          <w:highlight w:val="cyan"/>
        </w:rPr>
        <w:t>new sea routes</w:t>
      </w:r>
      <w:r w:rsidRPr="00576DF7">
        <w:rPr>
          <w:rStyle w:val="Emphasis"/>
        </w:rPr>
        <w:t>.</w:t>
      </w:r>
      <w:r w:rsidRPr="004C23B1">
        <w:rPr>
          <w:rStyle w:val="StyleUnderline"/>
        </w:rPr>
        <w:t xml:space="preserve"> </w:t>
      </w:r>
      <w:r w:rsidRPr="00F712AB">
        <w:rPr>
          <w:rStyle w:val="StyleUnderline"/>
          <w:highlight w:val="cyan"/>
        </w:rPr>
        <w:t>Russia</w:t>
      </w:r>
      <w:r w:rsidRPr="004C23B1">
        <w:rPr>
          <w:rStyle w:val="StyleUnderline"/>
        </w:rPr>
        <w:t xml:space="preserve"> is </w:t>
      </w:r>
      <w:r w:rsidRPr="00F712AB">
        <w:rPr>
          <w:rStyle w:val="StyleUnderline"/>
          <w:highlight w:val="cyan"/>
        </w:rPr>
        <w:t xml:space="preserve">going to be the biggest beneficiary </w:t>
      </w:r>
      <w:r w:rsidRPr="004C23B1">
        <w:rPr>
          <w:rStyle w:val="StyleUnderline"/>
        </w:rPr>
        <w:t xml:space="preserve">of these new sea routes. </w:t>
      </w:r>
      <w:r w:rsidRPr="00F712AB">
        <w:rPr>
          <w:rStyle w:val="StyleUnderline"/>
          <w:highlight w:val="cyan"/>
        </w:rPr>
        <w:t xml:space="preserve">Melting of </w:t>
      </w:r>
      <w:r w:rsidRPr="004C23B1">
        <w:rPr>
          <w:rStyle w:val="StyleUnderline"/>
        </w:rPr>
        <w:t xml:space="preserve">North </w:t>
      </w:r>
      <w:r w:rsidRPr="00F712AB">
        <w:rPr>
          <w:rStyle w:val="StyleUnderline"/>
          <w:highlight w:val="cyan"/>
        </w:rPr>
        <w:t xml:space="preserve">ice sheets </w:t>
      </w:r>
      <w:r w:rsidRPr="004C23B1">
        <w:rPr>
          <w:rStyle w:val="StyleUnderline"/>
        </w:rPr>
        <w:t xml:space="preserve">also </w:t>
      </w:r>
      <w:r w:rsidRPr="00F712AB">
        <w:rPr>
          <w:rStyle w:val="StyleUnderline"/>
          <w:highlight w:val="cyan"/>
        </w:rPr>
        <w:t xml:space="preserve">has </w:t>
      </w:r>
      <w:r w:rsidRPr="00F712AB">
        <w:rPr>
          <w:rStyle w:val="Emphasis"/>
          <w:highlight w:val="cyan"/>
        </w:rPr>
        <w:t>significant consequences</w:t>
      </w:r>
      <w:r w:rsidRPr="00F712AB">
        <w:rPr>
          <w:rStyle w:val="StyleUnderline"/>
          <w:highlight w:val="cyan"/>
        </w:rPr>
        <w:t xml:space="preserve"> </w:t>
      </w:r>
      <w:r w:rsidRPr="004C23B1">
        <w:rPr>
          <w:rStyle w:val="StyleUnderline"/>
        </w:rPr>
        <w:t xml:space="preserve">for international sea lanes of communication. The </w:t>
      </w:r>
      <w:r w:rsidRPr="00F712AB">
        <w:rPr>
          <w:rStyle w:val="StyleUnderline"/>
          <w:highlight w:val="cyan"/>
        </w:rPr>
        <w:t xml:space="preserve">US military </w:t>
      </w:r>
      <w:r w:rsidRPr="00F712AB">
        <w:rPr>
          <w:rStyle w:val="Emphasis"/>
          <w:highlight w:val="cyan"/>
        </w:rPr>
        <w:t>dominance over sea</w:t>
      </w:r>
      <w:r w:rsidRPr="004C23B1">
        <w:rPr>
          <w:rStyle w:val="StyleUnderline"/>
        </w:rPr>
        <w:t xml:space="preserve"> is </w:t>
      </w:r>
      <w:r w:rsidRPr="00F712AB">
        <w:rPr>
          <w:rStyle w:val="StyleUnderline"/>
          <w:highlight w:val="cyan"/>
        </w:rPr>
        <w:t xml:space="preserve">one of the </w:t>
      </w:r>
      <w:r w:rsidRPr="00F712AB">
        <w:rPr>
          <w:rStyle w:val="Emphasis"/>
          <w:highlight w:val="cyan"/>
        </w:rPr>
        <w:t>strongest pillars</w:t>
      </w:r>
      <w:r w:rsidRPr="00F712AB">
        <w:rPr>
          <w:rStyle w:val="StyleUnderline"/>
          <w:highlight w:val="cyan"/>
        </w:rPr>
        <w:t xml:space="preserve"> of its </w:t>
      </w:r>
      <w:r w:rsidRPr="00F712AB">
        <w:rPr>
          <w:rStyle w:val="Emphasis"/>
          <w:highlight w:val="cyan"/>
        </w:rPr>
        <w:t>global hegemony</w:t>
      </w:r>
      <w:r w:rsidRPr="004C23B1">
        <w:rPr>
          <w:rStyle w:val="StyleUnderline"/>
        </w:rPr>
        <w:t xml:space="preserve">. The Possibility of any </w:t>
      </w:r>
      <w:r w:rsidRPr="00F712AB">
        <w:rPr>
          <w:rStyle w:val="StyleUnderline"/>
          <w:highlight w:val="cyan"/>
        </w:rPr>
        <w:t>alternative sea route</w:t>
      </w:r>
      <w:r w:rsidRPr="00F712AB">
        <w:rPr>
          <w:sz w:val="16"/>
          <w:highlight w:val="cyan"/>
        </w:rPr>
        <w:t xml:space="preserve"> </w:t>
      </w:r>
      <w:r w:rsidRPr="00F81248">
        <w:rPr>
          <w:sz w:val="16"/>
        </w:rPr>
        <w:t xml:space="preserve">such as the Northern Sea Route (NSR) is pregnant with </w:t>
      </w:r>
      <w:r w:rsidRPr="004C23B1">
        <w:rPr>
          <w:rStyle w:val="StyleUnderline"/>
        </w:rPr>
        <w:t xml:space="preserve">possibility of </w:t>
      </w:r>
      <w:r w:rsidRPr="00F712AB">
        <w:rPr>
          <w:rStyle w:val="Emphasis"/>
          <w:highlight w:val="cyan"/>
        </w:rPr>
        <w:t xml:space="preserve">making a dent in its dominance </w:t>
      </w:r>
      <w:r w:rsidRPr="004C23B1">
        <w:rPr>
          <w:rStyle w:val="StyleUnderline"/>
        </w:rPr>
        <w:t>on the high sea.</w:t>
      </w:r>
    </w:p>
    <w:p w14:paraId="2C215871" w14:textId="77777777" w:rsidR="002B731D" w:rsidRPr="00F712AB" w:rsidRDefault="002B731D" w:rsidP="002B731D">
      <w:pPr>
        <w:rPr>
          <w:b/>
          <w:iCs/>
          <w:highlight w:val="cyan"/>
          <w:u w:val="single"/>
          <w:bdr w:val="single" w:sz="8" w:space="0" w:color="auto"/>
        </w:rPr>
      </w:pPr>
      <w:r w:rsidRPr="00F81248">
        <w:rPr>
          <w:sz w:val="16"/>
        </w:rPr>
        <w:t xml:space="preserve">The </w:t>
      </w:r>
      <w:r w:rsidRPr="004C23B1">
        <w:rPr>
          <w:rStyle w:val="StyleUnderline"/>
        </w:rPr>
        <w:t>shipping conduit that links Asia with Europe</w:t>
      </w:r>
      <w:r w:rsidRPr="00F81248">
        <w:rPr>
          <w:sz w:val="16"/>
        </w:rPr>
        <w:t xml:space="preserve">, taken as a whole, </w:t>
      </w:r>
      <w:r w:rsidRPr="004C23B1">
        <w:rPr>
          <w:rStyle w:val="StyleUnderline"/>
        </w:rPr>
        <w:t>would be reduced in distance by 40 per cent if the Northern Sea Route (NSR) were preferred to Suez.</w:t>
      </w:r>
      <w:r w:rsidRPr="00F81248">
        <w:rPr>
          <w:sz w:val="16"/>
        </w:rPr>
        <w:t xml:space="preserve"> Experts and stakeholders repeatedly </w:t>
      </w:r>
      <w:r w:rsidRPr="004C23B1">
        <w:rPr>
          <w:rStyle w:val="StyleUnderline"/>
        </w:rPr>
        <w:t>question how the “Arctic route” can affect the commercial importance of the Mediterranean</w:t>
      </w:r>
      <w:r w:rsidRPr="00F81248">
        <w:rPr>
          <w:sz w:val="16"/>
        </w:rPr>
        <w:t xml:space="preserve">, since the route will be shorter for movement of ships and can eventually save 10-15 days of navigation via this route. This explains why </w:t>
      </w:r>
      <w:r w:rsidRPr="004C23B1">
        <w:rPr>
          <w:rStyle w:val="StyleUnderline"/>
        </w:rPr>
        <w:t>China is so interested</w:t>
      </w:r>
      <w:r w:rsidRPr="00F81248">
        <w:rPr>
          <w:sz w:val="16"/>
        </w:rPr>
        <w:t xml:space="preserve"> in this alternative that enables the region to allow Chinese goods going by the sea to </w:t>
      </w:r>
      <w:r w:rsidRPr="004C23B1">
        <w:rPr>
          <w:rStyle w:val="StyleUnderline"/>
        </w:rPr>
        <w:t xml:space="preserve">avoid important straits such as the Suez Canal or Malacca. </w:t>
      </w:r>
      <w:r w:rsidRPr="00F712AB">
        <w:rPr>
          <w:rStyle w:val="Emphasis"/>
          <w:highlight w:val="cyan"/>
        </w:rPr>
        <w:t xml:space="preserve">China’s interest </w:t>
      </w:r>
      <w:r w:rsidRPr="004C23B1">
        <w:rPr>
          <w:rStyle w:val="StyleUnderline"/>
        </w:rPr>
        <w:t xml:space="preserve">in the region is </w:t>
      </w:r>
      <w:r w:rsidRPr="00F712AB">
        <w:rPr>
          <w:rStyle w:val="StyleUnderline"/>
          <w:highlight w:val="cyan"/>
        </w:rPr>
        <w:t xml:space="preserve">both geoeconomic </w:t>
      </w:r>
      <w:r w:rsidRPr="00F712AB">
        <w:rPr>
          <w:rStyle w:val="Emphasis"/>
          <w:highlight w:val="cyan"/>
        </w:rPr>
        <w:t>and geopolitical.</w:t>
      </w:r>
    </w:p>
    <w:p w14:paraId="164AB98D" w14:textId="77777777" w:rsidR="002B731D" w:rsidRDefault="002B731D" w:rsidP="002B731D">
      <w:pPr>
        <w:rPr>
          <w:rStyle w:val="StyleUnderline"/>
        </w:rPr>
      </w:pPr>
      <w:r w:rsidRPr="004C23B1">
        <w:rPr>
          <w:rStyle w:val="StyleUnderline"/>
        </w:rPr>
        <w:t xml:space="preserve">To sum up, the </w:t>
      </w:r>
      <w:r w:rsidRPr="00F712AB">
        <w:rPr>
          <w:rStyle w:val="StyleUnderline"/>
          <w:highlight w:val="cyan"/>
        </w:rPr>
        <w:t xml:space="preserve">region is going to be </w:t>
      </w:r>
      <w:r w:rsidRPr="00576DF7">
        <w:rPr>
          <w:rStyle w:val="Emphasis"/>
        </w:rPr>
        <w:t xml:space="preserve">an arena of </w:t>
      </w:r>
      <w:r w:rsidRPr="00F712AB">
        <w:rPr>
          <w:rStyle w:val="Emphasis"/>
          <w:highlight w:val="cyan"/>
        </w:rPr>
        <w:t xml:space="preserve">geo-political contestation </w:t>
      </w:r>
      <w:r w:rsidRPr="00F712AB">
        <w:rPr>
          <w:rStyle w:val="StyleUnderline"/>
          <w:highlight w:val="cyan"/>
        </w:rPr>
        <w:t>between the USA and China.</w:t>
      </w:r>
      <w:r w:rsidRPr="00F81248">
        <w:rPr>
          <w:sz w:val="16"/>
        </w:rPr>
        <w:t xml:space="preserve"> As Russia is engaged in Ukraine war and will have to bear short to medium term economic disadvantages, if not long term due to the ongoing conflict. This will make Russia dependent on China for economic and diplomatic support. In such a scenario, Russia has to play second fiddle to China in the Arctic. Will other Arctic countries succumb to US unilateral approach and bandwagon against Russia-China duo will decide the main players of the Arctic chessboard. In all possible scenarios, </w:t>
      </w:r>
      <w:r w:rsidRPr="00F81248">
        <w:rPr>
          <w:rStyle w:val="StyleUnderline"/>
        </w:rPr>
        <w:t xml:space="preserve">it is going to be </w:t>
      </w:r>
      <w:r w:rsidRPr="00F712AB">
        <w:rPr>
          <w:rStyle w:val="Emphasis"/>
          <w:highlight w:val="cyan"/>
        </w:rPr>
        <w:t>a</w:t>
      </w:r>
      <w:r w:rsidRPr="00576DF7">
        <w:rPr>
          <w:rStyle w:val="Emphasis"/>
        </w:rPr>
        <w:t xml:space="preserve">n Africa like </w:t>
      </w:r>
      <w:r w:rsidRPr="00F712AB">
        <w:rPr>
          <w:rStyle w:val="Emphasis"/>
          <w:highlight w:val="cyan"/>
        </w:rPr>
        <w:t>scramble</w:t>
      </w:r>
      <w:r w:rsidRPr="00F712AB">
        <w:rPr>
          <w:rStyle w:val="StyleUnderline"/>
          <w:highlight w:val="cyan"/>
        </w:rPr>
        <w:t xml:space="preserve"> for resources</w:t>
      </w:r>
      <w:r w:rsidRPr="00F81248">
        <w:rPr>
          <w:rStyle w:val="StyleUnderline"/>
        </w:rPr>
        <w:t>.</w:t>
      </w:r>
    </w:p>
    <w:p w14:paraId="65FB2BF6" w14:textId="77777777" w:rsidR="00D07F4A" w:rsidRDefault="00D07F4A" w:rsidP="002B731D">
      <w:pPr>
        <w:rPr>
          <w:rStyle w:val="StyleUnderline"/>
        </w:rPr>
      </w:pPr>
    </w:p>
    <w:p w14:paraId="63BE4D22" w14:textId="78270162" w:rsidR="00633FCE" w:rsidRDefault="00633FCE" w:rsidP="00633FCE">
      <w:pPr>
        <w:pStyle w:val="Heading4"/>
      </w:pPr>
      <w:r>
        <w:t xml:space="preserve">Russian </w:t>
      </w:r>
      <w:r w:rsidRPr="0030678C">
        <w:rPr>
          <w:u w:val="single"/>
        </w:rPr>
        <w:t>probing</w:t>
      </w:r>
      <w:r>
        <w:t xml:space="preserve"> in the Arctic causes </w:t>
      </w:r>
      <w:r>
        <w:rPr>
          <w:u w:val="single"/>
        </w:rPr>
        <w:t>nuclear</w:t>
      </w:r>
      <w:r>
        <w:t xml:space="preserve">---presence is key. </w:t>
      </w:r>
    </w:p>
    <w:p w14:paraId="16A2057E" w14:textId="77777777" w:rsidR="00633FCE" w:rsidRPr="004A3AD4" w:rsidRDefault="00633FCE" w:rsidP="00633FCE">
      <w:r w:rsidRPr="004A3AD4">
        <w:t xml:space="preserve">Tod D. </w:t>
      </w:r>
      <w:r w:rsidRPr="004A3AD4">
        <w:rPr>
          <w:rStyle w:val="Style13ptBold"/>
        </w:rPr>
        <w:t>Wolters 22</w:t>
      </w:r>
      <w:r w:rsidRPr="004A3AD4">
        <w:t xml:space="preserve">, General, U.S. Air Force, Commander, U.S. European Command and Supreme Allied Commander Europe, B.S. U.S. Air Force Academy, M.S. in Aeronautical Science Technology, Embry-Riddle Aeronautical University, M.S. in Strategic Studies, U.S. Army War College, 3/30/2022, “National Security Challenges and U.S. Military Activity in Europe,” </w:t>
      </w:r>
      <w:r>
        <w:t xml:space="preserve">Statement of General Tod D. Wolters, United States Air Force Commander United States European Command, </w:t>
      </w:r>
      <w:r w:rsidRPr="004A3AD4">
        <w:t>https://www.congress.gov/117/meeting/house/114570/witnesses/HHRG-117-AS00-Wstate-WoltersT-20220330.pdf</w:t>
      </w:r>
      <w:r>
        <w:t>, JL</w:t>
      </w:r>
    </w:p>
    <w:p w14:paraId="60B97B14" w14:textId="77777777" w:rsidR="00633FCE" w:rsidRPr="00186259" w:rsidRDefault="00633FCE" w:rsidP="00633FCE">
      <w:pPr>
        <w:rPr>
          <w:sz w:val="16"/>
        </w:rPr>
      </w:pPr>
      <w:r w:rsidRPr="00186259">
        <w:rPr>
          <w:sz w:val="16"/>
        </w:rPr>
        <w:t>Russian Federation</w:t>
      </w:r>
    </w:p>
    <w:p w14:paraId="46B392F8" w14:textId="77777777" w:rsidR="00633FCE" w:rsidRPr="00186259" w:rsidRDefault="00633FCE" w:rsidP="00633FCE">
      <w:pPr>
        <w:rPr>
          <w:sz w:val="16"/>
        </w:rPr>
      </w:pPr>
      <w:r w:rsidRPr="00F712AB">
        <w:rPr>
          <w:rStyle w:val="StyleUnderline"/>
          <w:highlight w:val="cyan"/>
        </w:rPr>
        <w:t xml:space="preserve">Russia's </w:t>
      </w:r>
      <w:r w:rsidRPr="00F712AB">
        <w:rPr>
          <w:rStyle w:val="Emphasis"/>
          <w:highlight w:val="cyan"/>
        </w:rPr>
        <w:t>nuc</w:t>
      </w:r>
      <w:r w:rsidRPr="00A061B5">
        <w:rPr>
          <w:rStyle w:val="Emphasis"/>
        </w:rPr>
        <w:t xml:space="preserve">lear </w:t>
      </w:r>
      <w:r w:rsidRPr="00F712AB">
        <w:rPr>
          <w:rStyle w:val="Emphasis"/>
          <w:highlight w:val="cyan"/>
        </w:rPr>
        <w:t>arsenal</w:t>
      </w:r>
      <w:r w:rsidRPr="00186259">
        <w:rPr>
          <w:sz w:val="16"/>
        </w:rPr>
        <w:t xml:space="preserve"> and strike capability </w:t>
      </w:r>
      <w:r w:rsidRPr="00F712AB">
        <w:rPr>
          <w:rStyle w:val="StyleUnderline"/>
          <w:highlight w:val="cyan"/>
        </w:rPr>
        <w:t>remains</w:t>
      </w:r>
      <w:r w:rsidRPr="00186259">
        <w:rPr>
          <w:rStyle w:val="StyleUnderline"/>
        </w:rPr>
        <w:t xml:space="preserve"> an</w:t>
      </w:r>
      <w:r w:rsidRPr="00186259">
        <w:rPr>
          <w:sz w:val="16"/>
        </w:rPr>
        <w:t xml:space="preserve"> enduring, </w:t>
      </w:r>
      <w:r w:rsidRPr="00F712AB">
        <w:rPr>
          <w:rStyle w:val="Emphasis"/>
          <w:highlight w:val="cyan"/>
        </w:rPr>
        <w:t>existential threat</w:t>
      </w:r>
      <w:r w:rsidRPr="00186259">
        <w:rPr>
          <w:sz w:val="16"/>
        </w:rPr>
        <w:t xml:space="preserve"> to the United States, democracy, and our peaceful Allies and </w:t>
      </w:r>
      <w:r w:rsidRPr="00A061B5">
        <w:rPr>
          <w:sz w:val="16"/>
          <w:szCs w:val="16"/>
        </w:rPr>
        <w:t>Partners.</w:t>
      </w:r>
      <w:r w:rsidRPr="00A061B5">
        <w:t xml:space="preserve"> </w:t>
      </w:r>
      <w:r w:rsidRPr="00186259">
        <w:rPr>
          <w:rStyle w:val="StyleUnderline"/>
        </w:rPr>
        <w:t xml:space="preserve">A </w:t>
      </w:r>
      <w:r w:rsidRPr="00F712AB">
        <w:rPr>
          <w:rStyle w:val="StyleUnderline"/>
          <w:highlight w:val="cyan"/>
        </w:rPr>
        <w:t>central concern is</w:t>
      </w:r>
      <w:r w:rsidRPr="00186259">
        <w:rPr>
          <w:rStyle w:val="StyleUnderline"/>
        </w:rPr>
        <w:t xml:space="preserve"> Russia's non-strategic </w:t>
      </w:r>
      <w:r w:rsidRPr="00186259">
        <w:rPr>
          <w:rStyle w:val="Emphasis"/>
        </w:rPr>
        <w:t xml:space="preserve">nuclear </w:t>
      </w:r>
      <w:r w:rsidRPr="00F712AB">
        <w:rPr>
          <w:rStyle w:val="Emphasis"/>
          <w:highlight w:val="cyan"/>
        </w:rPr>
        <w:t>weapons stockpile</w:t>
      </w:r>
      <w:r w:rsidRPr="00F712AB">
        <w:rPr>
          <w:rStyle w:val="StyleUnderline"/>
          <w:highlight w:val="cyan"/>
        </w:rPr>
        <w:t xml:space="preserve"> and</w:t>
      </w:r>
      <w:r w:rsidRPr="00186259">
        <w:rPr>
          <w:sz w:val="16"/>
        </w:rPr>
        <w:t xml:space="preserve"> the Kremlin's </w:t>
      </w:r>
      <w:r w:rsidRPr="00F712AB">
        <w:rPr>
          <w:rStyle w:val="StyleUnderline"/>
          <w:highlight w:val="cyan"/>
        </w:rPr>
        <w:t>potential to use</w:t>
      </w:r>
      <w:r w:rsidRPr="00186259">
        <w:rPr>
          <w:rStyle w:val="StyleUnderline"/>
        </w:rPr>
        <w:t xml:space="preserve"> these </w:t>
      </w:r>
      <w:r w:rsidRPr="00F712AB">
        <w:rPr>
          <w:rStyle w:val="StyleUnderline"/>
          <w:highlight w:val="cyan"/>
        </w:rPr>
        <w:t xml:space="preserve">weapons in </w:t>
      </w:r>
      <w:r w:rsidRPr="00F712AB">
        <w:rPr>
          <w:rStyle w:val="Emphasis"/>
          <w:highlight w:val="cyan"/>
        </w:rPr>
        <w:t>crisis</w:t>
      </w:r>
      <w:r w:rsidRPr="00186259">
        <w:rPr>
          <w:rStyle w:val="Emphasis"/>
        </w:rPr>
        <w:t xml:space="preserve"> or conflict</w:t>
      </w:r>
      <w:r w:rsidRPr="00186259">
        <w:rPr>
          <w:sz w:val="16"/>
        </w:rPr>
        <w:t>.</w:t>
      </w:r>
    </w:p>
    <w:p w14:paraId="721A12BA" w14:textId="77777777" w:rsidR="00633FCE" w:rsidRPr="00186259" w:rsidRDefault="00633FCE" w:rsidP="00633FCE">
      <w:pPr>
        <w:rPr>
          <w:sz w:val="16"/>
        </w:rPr>
      </w:pPr>
      <w:r w:rsidRPr="00186259">
        <w:rPr>
          <w:rStyle w:val="StyleUnderline"/>
        </w:rPr>
        <w:t>Ru</w:t>
      </w:r>
      <w:r w:rsidRPr="00A061B5">
        <w:rPr>
          <w:rStyle w:val="StyleUnderline"/>
        </w:rPr>
        <w:t>s</w:t>
      </w:r>
      <w:r w:rsidRPr="00186259">
        <w:rPr>
          <w:rStyle w:val="StyleUnderline"/>
        </w:rPr>
        <w:t xml:space="preserve">sia pursues </w:t>
      </w:r>
      <w:r w:rsidRPr="00F712AB">
        <w:rPr>
          <w:rStyle w:val="Emphasis"/>
          <w:highlight w:val="cyan"/>
        </w:rPr>
        <w:t>malign activities</w:t>
      </w:r>
      <w:r w:rsidRPr="00186259">
        <w:rPr>
          <w:sz w:val="16"/>
        </w:rPr>
        <w:t xml:space="preserve">, including </w:t>
      </w:r>
      <w:r w:rsidRPr="00186259">
        <w:rPr>
          <w:rStyle w:val="Emphasis"/>
        </w:rPr>
        <w:t>military aggression</w:t>
      </w:r>
      <w:r w:rsidRPr="00186259">
        <w:rPr>
          <w:sz w:val="16"/>
        </w:rPr>
        <w:t xml:space="preserve">, </w:t>
      </w:r>
      <w:r w:rsidRPr="00A061B5">
        <w:rPr>
          <w:rStyle w:val="StyleUnderline"/>
        </w:rPr>
        <w:t xml:space="preserve">aimed at </w:t>
      </w:r>
      <w:r w:rsidRPr="00A061B5">
        <w:rPr>
          <w:rStyle w:val="Emphasis"/>
        </w:rPr>
        <w:t>undermining</w:t>
      </w:r>
      <w:r w:rsidRPr="00186259">
        <w:rPr>
          <w:rStyle w:val="Emphasis"/>
        </w:rPr>
        <w:t xml:space="preserve"> democracy</w:t>
      </w:r>
      <w:r w:rsidRPr="00186259">
        <w:rPr>
          <w:sz w:val="16"/>
        </w:rPr>
        <w:t xml:space="preserve">, the </w:t>
      </w:r>
      <w:r w:rsidRPr="00186259">
        <w:rPr>
          <w:rStyle w:val="StyleUnderline"/>
        </w:rPr>
        <w:t xml:space="preserve">rules-based </w:t>
      </w:r>
      <w:r w:rsidRPr="00A061B5">
        <w:rPr>
          <w:rStyle w:val="Emphasis"/>
        </w:rPr>
        <w:t>international order</w:t>
      </w:r>
      <w:r w:rsidRPr="00186259">
        <w:rPr>
          <w:sz w:val="16"/>
        </w:rPr>
        <w:t xml:space="preserve">, </w:t>
      </w:r>
      <w:r w:rsidRPr="00186259">
        <w:rPr>
          <w:rStyle w:val="StyleUnderline"/>
        </w:rPr>
        <w:t>and has</w:t>
      </w:r>
      <w:r w:rsidRPr="00186259">
        <w:rPr>
          <w:sz w:val="16"/>
        </w:rPr>
        <w:t xml:space="preserve"> a </w:t>
      </w:r>
      <w:r w:rsidRPr="00186259">
        <w:rPr>
          <w:rStyle w:val="StyleUnderline"/>
        </w:rPr>
        <w:t>willingness to use force to achieve its</w:t>
      </w:r>
      <w:r w:rsidRPr="00186259">
        <w:rPr>
          <w:sz w:val="16"/>
        </w:rPr>
        <w:t xml:space="preserve"> aims. Russia pursues these activities </w:t>
      </w:r>
      <w:r w:rsidRPr="00186259">
        <w:rPr>
          <w:rStyle w:val="StyleUnderline"/>
        </w:rPr>
        <w:t>despite widespread international condemnation</w:t>
      </w:r>
      <w:r w:rsidRPr="00186259">
        <w:rPr>
          <w:sz w:val="16"/>
        </w:rPr>
        <w:t xml:space="preserve"> and economic sanctions. </w:t>
      </w:r>
      <w:r w:rsidRPr="00186259">
        <w:rPr>
          <w:rStyle w:val="StyleUnderline"/>
        </w:rPr>
        <w:t xml:space="preserve">President Putin leverages </w:t>
      </w:r>
      <w:r w:rsidRPr="00F712AB">
        <w:rPr>
          <w:rStyle w:val="Emphasis"/>
          <w:highlight w:val="cyan"/>
        </w:rPr>
        <w:t>coercive</w:t>
      </w:r>
      <w:r w:rsidRPr="00A061B5">
        <w:rPr>
          <w:rStyle w:val="Emphasis"/>
        </w:rPr>
        <w:t xml:space="preserve"> and aggressive</w:t>
      </w:r>
      <w:r w:rsidRPr="00A061B5">
        <w:rPr>
          <w:rStyle w:val="StyleUnderline"/>
        </w:rPr>
        <w:t xml:space="preserve"> </w:t>
      </w:r>
      <w:r w:rsidRPr="00F712AB">
        <w:rPr>
          <w:rStyle w:val="StyleUnderline"/>
          <w:highlight w:val="cyan"/>
        </w:rPr>
        <w:t>policies to counter</w:t>
      </w:r>
      <w:r w:rsidRPr="00186259">
        <w:rPr>
          <w:rStyle w:val="StyleUnderline"/>
        </w:rPr>
        <w:t xml:space="preserve"> </w:t>
      </w:r>
      <w:r w:rsidRPr="00186259">
        <w:rPr>
          <w:rStyle w:val="Emphasis"/>
        </w:rPr>
        <w:t xml:space="preserve">Western </w:t>
      </w:r>
      <w:r w:rsidRPr="00F712AB">
        <w:rPr>
          <w:rStyle w:val="Emphasis"/>
          <w:highlight w:val="cyan"/>
        </w:rPr>
        <w:t>influence</w:t>
      </w:r>
      <w:r w:rsidRPr="00186259">
        <w:rPr>
          <w:rStyle w:val="StyleUnderline"/>
        </w:rPr>
        <w:t xml:space="preserve"> and threaten peace</w:t>
      </w:r>
      <w:r w:rsidRPr="00186259">
        <w:rPr>
          <w:sz w:val="16"/>
        </w:rPr>
        <w:t xml:space="preserve"> and stability in Europe.</w:t>
      </w:r>
    </w:p>
    <w:p w14:paraId="6D4D5337" w14:textId="77777777" w:rsidR="00633FCE" w:rsidRPr="00186259" w:rsidRDefault="00633FCE" w:rsidP="00633FCE">
      <w:pPr>
        <w:rPr>
          <w:sz w:val="16"/>
        </w:rPr>
      </w:pPr>
      <w:r w:rsidRPr="00186259">
        <w:rPr>
          <w:sz w:val="16"/>
        </w:rPr>
        <w:t xml:space="preserve">Russia employs </w:t>
      </w:r>
      <w:r w:rsidRPr="00F712AB">
        <w:rPr>
          <w:rStyle w:val="StyleUnderline"/>
          <w:highlight w:val="cyan"/>
        </w:rPr>
        <w:t>grey area</w:t>
      </w:r>
      <w:r w:rsidRPr="00186259">
        <w:rPr>
          <w:rStyle w:val="StyleUnderline"/>
        </w:rPr>
        <w:t xml:space="preserve"> activities</w:t>
      </w:r>
      <w:r w:rsidRPr="00186259">
        <w:rPr>
          <w:sz w:val="16"/>
        </w:rPr>
        <w:t xml:space="preserve"> to </w:t>
      </w:r>
      <w:r w:rsidRPr="00F712AB">
        <w:rPr>
          <w:rStyle w:val="StyleUnderline"/>
          <w:highlight w:val="cyan"/>
        </w:rPr>
        <w:t>maintain</w:t>
      </w:r>
      <w:r w:rsidRPr="00186259">
        <w:rPr>
          <w:sz w:val="16"/>
        </w:rPr>
        <w:t xml:space="preserve"> its purported </w:t>
      </w:r>
      <w:r w:rsidRPr="00F712AB">
        <w:rPr>
          <w:rStyle w:val="Emphasis"/>
          <w:highlight w:val="cyan"/>
        </w:rPr>
        <w:t>s</w:t>
      </w:r>
      <w:r w:rsidRPr="00186259">
        <w:rPr>
          <w:sz w:val="16"/>
        </w:rPr>
        <w:t xml:space="preserve">phere </w:t>
      </w:r>
      <w:r w:rsidRPr="00F712AB">
        <w:rPr>
          <w:rStyle w:val="Emphasis"/>
          <w:highlight w:val="cyan"/>
        </w:rPr>
        <w:t>o</w:t>
      </w:r>
      <w:r w:rsidRPr="00186259">
        <w:rPr>
          <w:sz w:val="16"/>
        </w:rPr>
        <w:t xml:space="preserve">f </w:t>
      </w:r>
      <w:r w:rsidRPr="00F712AB">
        <w:rPr>
          <w:rStyle w:val="Emphasis"/>
          <w:highlight w:val="cyan"/>
        </w:rPr>
        <w:t>i</w:t>
      </w:r>
      <w:r w:rsidRPr="00186259">
        <w:rPr>
          <w:sz w:val="16"/>
        </w:rPr>
        <w:t xml:space="preserve">nfluence, </w:t>
      </w:r>
      <w:r w:rsidRPr="00186259">
        <w:rPr>
          <w:rStyle w:val="StyleUnderline"/>
        </w:rPr>
        <w:t xml:space="preserve">and </w:t>
      </w:r>
      <w:r w:rsidRPr="00F712AB">
        <w:rPr>
          <w:rStyle w:val="StyleUnderline"/>
          <w:highlight w:val="cyan"/>
        </w:rPr>
        <w:t>attempts to coerce</w:t>
      </w:r>
      <w:r w:rsidRPr="00186259">
        <w:rPr>
          <w:rStyle w:val="StyleUnderline"/>
        </w:rPr>
        <w:t xml:space="preserve"> </w:t>
      </w:r>
      <w:r w:rsidRPr="00186259">
        <w:rPr>
          <w:rStyle w:val="Emphasis"/>
        </w:rPr>
        <w:t xml:space="preserve">neighboring </w:t>
      </w:r>
      <w:r w:rsidRPr="00F712AB">
        <w:rPr>
          <w:rStyle w:val="Emphasis"/>
          <w:highlight w:val="cyan"/>
        </w:rPr>
        <w:t>sovereign nations</w:t>
      </w:r>
      <w:r w:rsidRPr="00186259">
        <w:rPr>
          <w:sz w:val="16"/>
        </w:rPr>
        <w:t xml:space="preserve"> and form fractures between Allies at NATO. Russia meddles in European politics, abrogates its responsibilities under the Treaty on Conventional Armed Forces in Europe, engaged in an unprovoked and unjustified armed attack against Ukraine, and retains a military presence on sovereign soil in Moldova and Georgia against the will of those nations. Russia maintains a large conventional force presence along NATO's borders and conducts snap exercises to increase instability. Russia employs unconventional tools, ranging from disinformation campaigns, malicious cyber activities, and the manipulation of energy markets to support Moscow's efforts at political subversion and economic intimidation. These tools and others are intended </w:t>
      </w:r>
      <w:r w:rsidRPr="00186259">
        <w:rPr>
          <w:rStyle w:val="StyleUnderline"/>
        </w:rPr>
        <w:t>to coerce</w:t>
      </w:r>
      <w:r w:rsidRPr="00186259">
        <w:rPr>
          <w:sz w:val="16"/>
        </w:rPr>
        <w:t xml:space="preserve">, weaken, </w:t>
      </w:r>
      <w:r w:rsidRPr="00186259">
        <w:rPr>
          <w:rStyle w:val="StyleUnderline"/>
        </w:rPr>
        <w:t xml:space="preserve">and divide our Allies and Partners in the European </w:t>
      </w:r>
      <w:r w:rsidRPr="00186259">
        <w:rPr>
          <w:rStyle w:val="Emphasis"/>
        </w:rPr>
        <w:t>theater and beyond</w:t>
      </w:r>
      <w:r w:rsidRPr="00186259">
        <w:rPr>
          <w:sz w:val="16"/>
          <w:szCs w:val="16"/>
        </w:rPr>
        <w:t xml:space="preserve">. </w:t>
      </w:r>
      <w:r w:rsidRPr="00186259">
        <w:rPr>
          <w:rStyle w:val="StyleUnderline"/>
        </w:rPr>
        <w:t>Russian leadership habitually misinterprets warnings</w:t>
      </w:r>
      <w:r w:rsidRPr="00186259">
        <w:rPr>
          <w:sz w:val="16"/>
        </w:rPr>
        <w:t xml:space="preserve"> and has </w:t>
      </w:r>
      <w:r w:rsidRPr="00186259">
        <w:rPr>
          <w:rStyle w:val="StyleUnderline"/>
        </w:rPr>
        <w:t xml:space="preserve">directly </w:t>
      </w:r>
      <w:r w:rsidRPr="00186259">
        <w:rPr>
          <w:rStyle w:val="Emphasis"/>
        </w:rPr>
        <w:t>instigated armed conflict</w:t>
      </w:r>
      <w:r w:rsidRPr="00186259">
        <w:rPr>
          <w:rStyle w:val="StyleUnderline"/>
        </w:rPr>
        <w:t xml:space="preserve"> with Ukraine</w:t>
      </w:r>
      <w:r w:rsidRPr="00186259">
        <w:rPr>
          <w:sz w:val="16"/>
        </w:rPr>
        <w:t xml:space="preserve">, while </w:t>
      </w:r>
      <w:r w:rsidRPr="00186259">
        <w:rPr>
          <w:rStyle w:val="StyleUnderline"/>
        </w:rPr>
        <w:t xml:space="preserve">continuing to expand the space below the level of </w:t>
      </w:r>
      <w:r w:rsidRPr="00186259">
        <w:rPr>
          <w:rStyle w:val="Emphasis"/>
        </w:rPr>
        <w:t>armed conflict</w:t>
      </w:r>
      <w:r w:rsidRPr="00186259">
        <w:rPr>
          <w:sz w:val="16"/>
        </w:rPr>
        <w:t xml:space="preserve"> in other Allied and Partner nations.</w:t>
      </w:r>
    </w:p>
    <w:p w14:paraId="4A7E6987" w14:textId="77777777" w:rsidR="00633FCE" w:rsidRPr="00186259" w:rsidRDefault="00633FCE" w:rsidP="00633FCE">
      <w:pPr>
        <w:rPr>
          <w:sz w:val="16"/>
        </w:rPr>
      </w:pPr>
      <w:r w:rsidRPr="00186259">
        <w:rPr>
          <w:sz w:val="16"/>
        </w:rPr>
        <w:t xml:space="preserve">Beyond Ukraine, </w:t>
      </w:r>
      <w:r w:rsidRPr="00F712AB">
        <w:rPr>
          <w:rStyle w:val="StyleUnderline"/>
          <w:highlight w:val="cyan"/>
        </w:rPr>
        <w:t>Russia continues</w:t>
      </w:r>
      <w:r w:rsidRPr="00186259">
        <w:rPr>
          <w:rStyle w:val="StyleUnderline"/>
        </w:rPr>
        <w:t xml:space="preserve"> its military </w:t>
      </w:r>
      <w:r w:rsidRPr="00F712AB">
        <w:rPr>
          <w:rStyle w:val="StyleUnderline"/>
          <w:highlight w:val="cyan"/>
        </w:rPr>
        <w:t>modernization while displaying</w:t>
      </w:r>
      <w:r w:rsidRPr="00A061B5">
        <w:rPr>
          <w:rStyle w:val="StyleUnderline"/>
        </w:rPr>
        <w:t xml:space="preserve"> its </w:t>
      </w:r>
      <w:r w:rsidRPr="00F712AB">
        <w:rPr>
          <w:rStyle w:val="Emphasis"/>
          <w:highlight w:val="cyan"/>
        </w:rPr>
        <w:t>destabilizing</w:t>
      </w:r>
      <w:r w:rsidRPr="00186259">
        <w:rPr>
          <w:sz w:val="16"/>
        </w:rPr>
        <w:t xml:space="preserve"> capabilities during </w:t>
      </w:r>
      <w:r w:rsidRPr="00186259">
        <w:rPr>
          <w:rStyle w:val="StyleUnderline"/>
        </w:rPr>
        <w:t>operations in Syria</w:t>
      </w:r>
      <w:r w:rsidRPr="00186259">
        <w:rPr>
          <w:sz w:val="16"/>
        </w:rPr>
        <w:t xml:space="preserve">, </w:t>
      </w:r>
      <w:r w:rsidRPr="00186259">
        <w:rPr>
          <w:rStyle w:val="StyleUnderline"/>
        </w:rPr>
        <w:t>and Libya</w:t>
      </w:r>
      <w:r w:rsidRPr="00186259">
        <w:rPr>
          <w:sz w:val="16"/>
        </w:rPr>
        <w:t xml:space="preserve">. As a result, the </w:t>
      </w:r>
      <w:r w:rsidRPr="00186259">
        <w:rPr>
          <w:rStyle w:val="StyleUnderline"/>
        </w:rPr>
        <w:t xml:space="preserve">Russian government has growing confidence in its </w:t>
      </w:r>
      <w:r w:rsidRPr="00186259">
        <w:rPr>
          <w:rStyle w:val="Emphasis"/>
        </w:rPr>
        <w:t>military leadership</w:t>
      </w:r>
      <w:r w:rsidRPr="00186259">
        <w:rPr>
          <w:sz w:val="16"/>
        </w:rPr>
        <w:t xml:space="preserve"> and menu of hybrid, conventional, strategic, and non-strategic nuclear capabilities needed to underwrite its 21st century security approach. Today, </w:t>
      </w:r>
      <w:r w:rsidRPr="00186259">
        <w:rPr>
          <w:rStyle w:val="StyleUnderline"/>
        </w:rPr>
        <w:t>Russia underpins its military with</w:t>
      </w:r>
      <w:r w:rsidRPr="00186259">
        <w:rPr>
          <w:sz w:val="16"/>
        </w:rPr>
        <w:t xml:space="preserve"> Integrated Air Defense Systems (</w:t>
      </w:r>
      <w:r w:rsidRPr="00186259">
        <w:rPr>
          <w:rStyle w:val="Emphasis"/>
        </w:rPr>
        <w:t>IADS</w:t>
      </w:r>
      <w:r w:rsidRPr="00186259">
        <w:rPr>
          <w:sz w:val="16"/>
        </w:rPr>
        <w:t xml:space="preserve">), </w:t>
      </w:r>
      <w:r w:rsidRPr="00186259">
        <w:rPr>
          <w:rStyle w:val="StyleUnderline"/>
        </w:rPr>
        <w:t>tactical undersea warfare capabilities</w:t>
      </w:r>
      <w:r w:rsidRPr="00186259">
        <w:rPr>
          <w:sz w:val="16"/>
        </w:rPr>
        <w:t xml:space="preserve">, </w:t>
      </w:r>
      <w:r w:rsidRPr="00186259">
        <w:rPr>
          <w:rStyle w:val="StyleUnderline"/>
        </w:rPr>
        <w:t xml:space="preserve">cyber and </w:t>
      </w:r>
      <w:r w:rsidRPr="00F712AB">
        <w:rPr>
          <w:rStyle w:val="Emphasis"/>
          <w:highlight w:val="cyan"/>
        </w:rPr>
        <w:t>electromagnetic</w:t>
      </w:r>
      <w:r w:rsidRPr="00A061B5">
        <w:rPr>
          <w:rStyle w:val="Emphasis"/>
        </w:rPr>
        <w:t xml:space="preserve"> system</w:t>
      </w:r>
      <w:r w:rsidRPr="00F712AB">
        <w:rPr>
          <w:rStyle w:val="Emphasis"/>
          <w:highlight w:val="cyan"/>
        </w:rPr>
        <w:t>s</w:t>
      </w:r>
      <w:r w:rsidRPr="00186259">
        <w:rPr>
          <w:sz w:val="16"/>
        </w:rPr>
        <w:t xml:space="preserve">, </w:t>
      </w:r>
      <w:r w:rsidRPr="00F712AB">
        <w:rPr>
          <w:rStyle w:val="Emphasis"/>
          <w:highlight w:val="cyan"/>
        </w:rPr>
        <w:t>a</w:t>
      </w:r>
      <w:r w:rsidRPr="00186259">
        <w:rPr>
          <w:rStyle w:val="Emphasis"/>
        </w:rPr>
        <w:t>nti-</w:t>
      </w:r>
      <w:r w:rsidRPr="00F712AB">
        <w:rPr>
          <w:rStyle w:val="Emphasis"/>
          <w:highlight w:val="cyan"/>
        </w:rPr>
        <w:t>sat</w:t>
      </w:r>
      <w:r w:rsidRPr="00186259">
        <w:rPr>
          <w:rStyle w:val="Emphasis"/>
        </w:rPr>
        <w:t>ellite weapon</w:t>
      </w:r>
      <w:r w:rsidRPr="00F712AB">
        <w:rPr>
          <w:rStyle w:val="Emphasis"/>
          <w:highlight w:val="cyan"/>
        </w:rPr>
        <w:t>s</w:t>
      </w:r>
      <w:r w:rsidRPr="00186259">
        <w:rPr>
          <w:sz w:val="16"/>
        </w:rPr>
        <w:t xml:space="preserve"> and </w:t>
      </w:r>
      <w:r w:rsidRPr="00F712AB">
        <w:rPr>
          <w:rStyle w:val="Emphasis"/>
          <w:highlight w:val="cyan"/>
        </w:rPr>
        <w:t>counter-space</w:t>
      </w:r>
      <w:r w:rsidRPr="00186259">
        <w:rPr>
          <w:rStyle w:val="Emphasis"/>
        </w:rPr>
        <w:t xml:space="preserve"> capabilities</w:t>
      </w:r>
      <w:r w:rsidRPr="00186259">
        <w:rPr>
          <w:sz w:val="16"/>
        </w:rPr>
        <w:t>, unmanned aerial and ground systems, and long-range hypersonic and precision fire capabilities.</w:t>
      </w:r>
    </w:p>
    <w:p w14:paraId="6EA34651" w14:textId="77777777" w:rsidR="00633FCE" w:rsidRDefault="00633FCE" w:rsidP="00633FCE">
      <w:pPr>
        <w:rPr>
          <w:sz w:val="16"/>
          <w:szCs w:val="16"/>
        </w:rPr>
      </w:pPr>
      <w:r w:rsidRPr="00186259">
        <w:rPr>
          <w:sz w:val="16"/>
          <w:szCs w:val="16"/>
        </w:rPr>
        <w:t>&lt;&lt;PARAGRAPH BREAKS END&gt;&gt;</w:t>
      </w:r>
    </w:p>
    <w:p w14:paraId="08CD8F4F" w14:textId="77777777" w:rsidR="00633FCE" w:rsidRPr="00186259" w:rsidRDefault="00633FCE" w:rsidP="00633FCE">
      <w:pPr>
        <w:rPr>
          <w:sz w:val="4"/>
          <w:szCs w:val="4"/>
        </w:rPr>
      </w:pPr>
      <w:r w:rsidRPr="00186259">
        <w:rPr>
          <w:sz w:val="4"/>
          <w:szCs w:val="4"/>
        </w:rPr>
        <w:t>People's Republic of China (PRC) The PRC seeks to increase its access, presence, and influence in Europe and globally to achieve its objective of being socially-stable, economically prosperous, and militarily powerful by 2050. The PRC engages in aggressive and subversive economic and diplomatic activities in the USEUCOM AOR not only to find markets to strengthen the Chinese economy, but also to establish presence at key transportation nodes and increase its political influence. China's foreign direct investment, government-backed business ventures, and infrastructure deals not only secure the PRC's advantage in global trade, market access, and technological standards, but also provides Beijing an avenue to assert influence at the expense of enduring U.S., Allied, and Partner interests. The PRC primarily pursues bilateral deals, as well as engagements, through PRC-led forums such as the 16+1 Cooperation Framework (Lithuania withdrew in 2021) with Central and Eastern European nations. European nations are growing increasingly skeptical of these engagements and have identified the formats as divisive. The PRC focuses on seizing the "high ground" in critical and emerging technology sectors with military application, including Artificial Intelligence, advanced robotics, quantum technologies, and hypersonic systems, and at the same time it seeks to export its national technology standards globally. The PRC's efforts to expand 5G networks throughout Europe via state-backed firms, such as Huawei and ZTE, pose significant security risks to the interests and military forces if the U.S., Allies, and Partners. These networks place intellectual property, sensitive information, technology, and private personal information at heightened risk of acquisition and exploitation by the Chinese government. PRC continues to invest significantly in European ports and transportation nodes, as well as other critical infrastructure in Europe. USEUCOM works closely with our European defense counterparts to articulate risks and establish a shared understanding of the security environment. We also support the U.S. interagency in highlighting the shared values, interests, and equitable business practices that distinguish the current rules-based international order. European nations are becoming increasingly aware of, and concerned about, the strings attached to capital and investment from the PRC, and are recognizing that the PRC is a systemic rival. Together, we must hold the PRC accountable for its predatory and unfair practices and ensure that Western technologies do not facilitate the PRC's military buildup. Several countries have removed Huawei from their networks, imposed new investment screening mechanisms, and have decided not to choose Chinese investments particularly because of the threat this poses to European security. More than at any time in recent years, our European Allies and Partners recognize the risk PRC presents to European security. Eastern Flank NATO's Eastern Flank remains a strategic focal point. It remains at risk of Russian aggression and lies on the territorial periphery of Russia's invasion of peaceful Ukraine. The geopolitical alignment of the Bucharest 9 - Bulgaria, the Czech Republic, Estonia, Hungary, Latvia, Lithuania, Poland, Romania, and Slovakia - reminds Russia of its limited sphere of control and NATO's appeal to regional states. These states have made significant contributions to assist Ukraine against Russia's aggression. Collectively, they have provided both lethal and non-lethal assistance, have opened their borders to Ukraine refugees, closed their air space, and supported economic sanctions against Russia. In the Baltics, the Russian government actively targets ethnic Russian population with extensive propaganda and malign influence operations, while conducting cyber operations to weaken Alliance resolve. Russian forces along NATO's periphery in its Western Military District and Kaliningrad hold a geographic and numerical advantage over regional military and NATO enhanced Forward Presence forces. This imbalance emphasizes the importance of timely indications and warnings that enable the positioning of combat-capable forces to deter and respond if deterrence fails. NATO Allies continue their commitment to collective defense. Enhanced Forward Presence bolsters NATO's posture in the east with four multinational battlegroups in Estonia, Latvia, Lithuania, and Poland. Romania, Bulgaria, Hungary, and Slovakia are all currently working on additional posture plans within a NATO context. In the face of Russia's aggression, the United States and our NATO Allies have committed additional forces demonstrating our collective resolve. NATO air and missile defense forces reinforce collective security and stability through Baltic air policing operations and air defense exercises. Each of these states contributes to their own defense and the three Baltic States have expanded their efforts to control the maritime domain in their littoral. Poland continues to meet Alliance commitments through defense budget increases, infrastructure improvements, and logistical support via the Enhanced Defense Cooperation Agreement, and its modernization efforts include Abrams tanks, Patriot air defense, and F-35 weapon system acquisitions. Poland also hosts the U.S. Army's Fifth Corps forward headquarters in Poznan, providing a needed level of command and control to synchronize multi-national tactical formations operating in Europe. Poland also demonstrates its commitment to collective security by hosting additional U.S. forces during the current crisis. Black Sea Region Russia continues to exert malign influence and demonstrate its willingness to use overt force in the Black Sea region to include use of its Black Sea fleet to attack Ukraine. The war in Ukraine, instigated solely by Russia, continues to destabilize Ukrainian security and the entire region. In addition to armed attack against Ukraine, Russia continues to subvert the Ukrainian government through malicious cyber activities and information operations, illegally recognizing Ukraine's eastern areas of Donetsk and Luhansk as sovereign states, and continuing to illegally occupy Crimea. Contrary to Russia's intent, these coercive actions reinforce Ukraine's aspirations of membership in Euro-Atlantic institutions. Russia's aggression also led to a deployment of U.S. forces in Estonia, Latvia, Lithuania, Poland, Romania, Bulgaria, and Hungary. The Russian government exerts influence over South Caucasus countries by exploiting regional tensions and unresolved military conflicts, and employing economic levers and provocative information activities. Russia maintains leverage over Georgia by occupying the Georgian regions of Abkhazia and South Ossetia, blocking free movement of people and goods within Georgia's territory, detaining and harassing civilians living in and near occupied areas, and undermining the NATO membership aspirations of Georgia and other partner nations. After brokering a ceasefire arrangement between Armenia and Azerbaijan in November 2020, Russia increased its military presence in the region by deploying 2,000 troops to Nagorno-Karabakh as "peacekeepers." Since the early 1990s, Russia has continued to occupy the Transnistria region of Moldova with 1,500 "peacekeepers" without host nation consent. Moldovan President Sandu has called for the withdrawal of Russian troops and we continue to support a peaceful resolution to the Transnistrian conflict and full reintegration of Transnistria with Moldova.</w:t>
      </w:r>
    </w:p>
    <w:p w14:paraId="50FF832B" w14:textId="77777777" w:rsidR="00633FCE" w:rsidRPr="00186259" w:rsidRDefault="00633FCE" w:rsidP="00633FCE">
      <w:pPr>
        <w:rPr>
          <w:sz w:val="16"/>
          <w:szCs w:val="16"/>
        </w:rPr>
      </w:pPr>
      <w:r w:rsidRPr="00186259">
        <w:rPr>
          <w:sz w:val="16"/>
          <w:szCs w:val="16"/>
        </w:rPr>
        <w:t>&lt;&lt;PARAGRAPH BREAKS END&gt;&gt;</w:t>
      </w:r>
    </w:p>
    <w:p w14:paraId="7557EEAC" w14:textId="77777777" w:rsidR="00633FCE" w:rsidRPr="00186259" w:rsidRDefault="00633FCE" w:rsidP="00633FCE">
      <w:pPr>
        <w:rPr>
          <w:rStyle w:val="Emphasis"/>
        </w:rPr>
      </w:pPr>
      <w:r w:rsidRPr="00186259">
        <w:rPr>
          <w:rStyle w:val="StyleUnderline"/>
        </w:rPr>
        <w:t xml:space="preserve">Atlantic and the </w:t>
      </w:r>
      <w:r w:rsidRPr="00186259">
        <w:rPr>
          <w:rStyle w:val="Emphasis"/>
        </w:rPr>
        <w:t>Arctic Region</w:t>
      </w:r>
    </w:p>
    <w:p w14:paraId="496C2575" w14:textId="77777777" w:rsidR="00633FCE" w:rsidRPr="00186259" w:rsidRDefault="00633FCE" w:rsidP="00633FCE">
      <w:pPr>
        <w:rPr>
          <w:sz w:val="16"/>
        </w:rPr>
      </w:pPr>
      <w:r w:rsidRPr="00186259">
        <w:rPr>
          <w:rStyle w:val="StyleUnderline"/>
        </w:rPr>
        <w:t xml:space="preserve">As part of the </w:t>
      </w:r>
      <w:r w:rsidRPr="00186259">
        <w:rPr>
          <w:rStyle w:val="Emphasis"/>
        </w:rPr>
        <w:t>global ocean</w:t>
      </w:r>
      <w:r w:rsidRPr="00186259">
        <w:rPr>
          <w:sz w:val="16"/>
        </w:rPr>
        <w:t xml:space="preserve">, the Atlantic and </w:t>
      </w:r>
      <w:r w:rsidRPr="00F712AB">
        <w:rPr>
          <w:rStyle w:val="Emphasis"/>
          <w:highlight w:val="cyan"/>
        </w:rPr>
        <w:t>Arctic</w:t>
      </w:r>
      <w:r w:rsidRPr="00A061B5">
        <w:rPr>
          <w:rStyle w:val="Emphasis"/>
        </w:rPr>
        <w:t xml:space="preserve"> Oceans</w:t>
      </w:r>
      <w:r w:rsidRPr="00A061B5">
        <w:rPr>
          <w:rStyle w:val="StyleUnderline"/>
        </w:rPr>
        <w:t xml:space="preserve"> </w:t>
      </w:r>
      <w:r w:rsidRPr="00F712AB">
        <w:rPr>
          <w:rStyle w:val="StyleUnderline"/>
          <w:highlight w:val="cyan"/>
        </w:rPr>
        <w:t>must remain open</w:t>
      </w:r>
      <w:r w:rsidRPr="00186259">
        <w:rPr>
          <w:rStyle w:val="StyleUnderline"/>
        </w:rPr>
        <w:t xml:space="preserve"> and </w:t>
      </w:r>
      <w:r w:rsidRPr="00F712AB">
        <w:rPr>
          <w:rStyle w:val="StyleUnderline"/>
          <w:highlight w:val="cyan"/>
        </w:rPr>
        <w:t xml:space="preserve">free to </w:t>
      </w:r>
      <w:r w:rsidRPr="00F712AB">
        <w:rPr>
          <w:rStyle w:val="Emphasis"/>
          <w:highlight w:val="cyan"/>
        </w:rPr>
        <w:t>facilitate commerce</w:t>
      </w:r>
      <w:r w:rsidRPr="00186259">
        <w:rPr>
          <w:rStyle w:val="StyleUnderline"/>
        </w:rPr>
        <w:t xml:space="preserve"> between Europe</w:t>
      </w:r>
      <w:r w:rsidRPr="00186259">
        <w:rPr>
          <w:sz w:val="16"/>
        </w:rPr>
        <w:t xml:space="preserve">, </w:t>
      </w:r>
      <w:r w:rsidRPr="00A061B5">
        <w:rPr>
          <w:rStyle w:val="Emphasis"/>
        </w:rPr>
        <w:t>North America</w:t>
      </w:r>
      <w:r w:rsidRPr="00186259">
        <w:rPr>
          <w:sz w:val="16"/>
        </w:rPr>
        <w:t xml:space="preserve">, </w:t>
      </w:r>
      <w:r w:rsidRPr="00186259">
        <w:rPr>
          <w:rStyle w:val="StyleUnderline"/>
        </w:rPr>
        <w:t>and other international markets</w:t>
      </w:r>
      <w:r w:rsidRPr="00186259">
        <w:rPr>
          <w:sz w:val="16"/>
        </w:rPr>
        <w:t xml:space="preserve">. We ensure </w:t>
      </w:r>
      <w:proofErr w:type="gramStart"/>
      <w:r w:rsidRPr="00186259">
        <w:rPr>
          <w:sz w:val="16"/>
        </w:rPr>
        <w:t>these vital sea</w:t>
      </w:r>
      <w:proofErr w:type="gramEnd"/>
      <w:r w:rsidRPr="00186259">
        <w:rPr>
          <w:sz w:val="16"/>
        </w:rPr>
        <w:t xml:space="preserve"> lines of communication remain open by securing the Greenland, Iceland, United Kingdom gap, enabling access between the Atlantic and Arctic. USEUCOM coordinates with U. S. Northern Command (USNORTHCOM) in these regions ensuring a comprehensive approach between Euro-Atlantic and homeland security. Collaborating with our European defense counterparts, we work to </w:t>
      </w:r>
      <w:r w:rsidRPr="00186259">
        <w:rPr>
          <w:rStyle w:val="StyleUnderline"/>
        </w:rPr>
        <w:t>enhance interoperability and proficiency</w:t>
      </w:r>
      <w:r w:rsidRPr="00186259">
        <w:rPr>
          <w:sz w:val="16"/>
        </w:rPr>
        <w:t xml:space="preserve">, </w:t>
      </w:r>
      <w:r w:rsidRPr="00186259">
        <w:rPr>
          <w:rStyle w:val="StyleUnderline"/>
        </w:rPr>
        <w:t xml:space="preserve">while demonstrating </w:t>
      </w:r>
      <w:r w:rsidRPr="00186259">
        <w:rPr>
          <w:rStyle w:val="Emphasis"/>
        </w:rPr>
        <w:t>collective resolve</w:t>
      </w:r>
      <w:r w:rsidRPr="00186259">
        <w:rPr>
          <w:sz w:val="16"/>
        </w:rPr>
        <w:t xml:space="preserve"> to counter malign behavior.</w:t>
      </w:r>
    </w:p>
    <w:p w14:paraId="54E5E5C6" w14:textId="77777777" w:rsidR="00633FCE" w:rsidRPr="00186259" w:rsidRDefault="00633FCE" w:rsidP="00633FCE">
      <w:pPr>
        <w:rPr>
          <w:sz w:val="16"/>
        </w:rPr>
      </w:pPr>
      <w:r w:rsidRPr="00186259">
        <w:rPr>
          <w:sz w:val="16"/>
        </w:rPr>
        <w:t xml:space="preserve">In the Arctic, </w:t>
      </w:r>
      <w:r w:rsidRPr="00F712AB">
        <w:rPr>
          <w:rStyle w:val="StyleUnderline"/>
          <w:highlight w:val="cyan"/>
        </w:rPr>
        <w:t>Russia continues to develop</w:t>
      </w:r>
      <w:r w:rsidRPr="00186259">
        <w:rPr>
          <w:rStyle w:val="StyleUnderline"/>
        </w:rPr>
        <w:t xml:space="preserve"> its </w:t>
      </w:r>
      <w:r w:rsidRPr="00F712AB">
        <w:rPr>
          <w:rStyle w:val="Emphasis"/>
          <w:highlight w:val="cyan"/>
        </w:rPr>
        <w:t>Northern Sea Route</w:t>
      </w:r>
      <w:r w:rsidRPr="00186259">
        <w:rPr>
          <w:sz w:val="16"/>
        </w:rPr>
        <w:t xml:space="preserve"> and the </w:t>
      </w:r>
      <w:r w:rsidRPr="0021715D">
        <w:rPr>
          <w:rStyle w:val="StyleUnderline"/>
        </w:rPr>
        <w:t>PRC seeks increased access</w:t>
      </w:r>
      <w:r w:rsidRPr="00186259">
        <w:rPr>
          <w:rStyle w:val="StyleUnderline"/>
        </w:rPr>
        <w:t xml:space="preserve"> to expand its </w:t>
      </w:r>
      <w:r w:rsidRPr="00186259">
        <w:rPr>
          <w:rStyle w:val="Emphasis"/>
        </w:rPr>
        <w:t>Polar Silk Road</w:t>
      </w:r>
      <w:r w:rsidRPr="00186259">
        <w:rPr>
          <w:sz w:val="16"/>
        </w:rPr>
        <w:t xml:space="preserve"> initiative. </w:t>
      </w:r>
      <w:r w:rsidRPr="00186259">
        <w:rPr>
          <w:rStyle w:val="StyleUnderline"/>
        </w:rPr>
        <w:t xml:space="preserve">The Chinese government continues to invest in </w:t>
      </w:r>
      <w:r w:rsidRPr="00186259">
        <w:rPr>
          <w:rStyle w:val="Emphasis"/>
        </w:rPr>
        <w:t>Russian energy</w:t>
      </w:r>
      <w:r w:rsidRPr="00186259">
        <w:rPr>
          <w:sz w:val="16"/>
        </w:rPr>
        <w:t xml:space="preserve"> and </w:t>
      </w:r>
      <w:r w:rsidRPr="00186259">
        <w:rPr>
          <w:rStyle w:val="StyleUnderline"/>
        </w:rPr>
        <w:t xml:space="preserve">seeks economic footholds among </w:t>
      </w:r>
      <w:r w:rsidRPr="00186259">
        <w:rPr>
          <w:rStyle w:val="Emphasis"/>
        </w:rPr>
        <w:t>Arctic nations</w:t>
      </w:r>
      <w:r w:rsidRPr="00186259">
        <w:rPr>
          <w:rStyle w:val="StyleUnderline"/>
        </w:rPr>
        <w:t xml:space="preserve"> to gain influence over </w:t>
      </w:r>
      <w:r w:rsidRPr="00186259">
        <w:rPr>
          <w:rStyle w:val="Emphasis"/>
        </w:rPr>
        <w:t>regional governance</w:t>
      </w:r>
      <w:r w:rsidRPr="00186259">
        <w:rPr>
          <w:sz w:val="16"/>
        </w:rPr>
        <w:t>. To ensure openness, USEUCOM joint forces maintain near persistent North Atlantic and Arctic presence while strengthening all-domain relationships with Allies and Partners. Alongside our UK, French, Norwegian, and Canadian counterparts, U.S. maritime forces continue to demonstrate maritime capability and credibility presence in the region.</w:t>
      </w:r>
    </w:p>
    <w:p w14:paraId="12ACC8D4" w14:textId="77777777" w:rsidR="00633FCE" w:rsidRPr="003312B2" w:rsidRDefault="00633FCE" w:rsidP="00633FCE">
      <w:pPr>
        <w:rPr>
          <w:sz w:val="16"/>
        </w:rPr>
      </w:pPr>
      <w:r w:rsidRPr="00186259">
        <w:rPr>
          <w:sz w:val="16"/>
        </w:rPr>
        <w:t xml:space="preserve">The </w:t>
      </w:r>
      <w:r w:rsidRPr="00F712AB">
        <w:rPr>
          <w:rStyle w:val="StyleUnderline"/>
          <w:highlight w:val="cyan"/>
        </w:rPr>
        <w:t>existing</w:t>
      </w:r>
      <w:r w:rsidRPr="00186259">
        <w:rPr>
          <w:rStyle w:val="StyleUnderline"/>
        </w:rPr>
        <w:t xml:space="preserve"> rules-based international </w:t>
      </w:r>
      <w:r w:rsidRPr="00F712AB">
        <w:rPr>
          <w:rStyle w:val="StyleUnderline"/>
          <w:highlight w:val="cyan"/>
        </w:rPr>
        <w:t xml:space="preserve">order benefits </w:t>
      </w:r>
      <w:r w:rsidRPr="00F712AB">
        <w:rPr>
          <w:rStyle w:val="Emphasis"/>
          <w:highlight w:val="cyan"/>
        </w:rPr>
        <w:t>all</w:t>
      </w:r>
      <w:r w:rsidRPr="00A061B5">
        <w:rPr>
          <w:rStyle w:val="Emphasis"/>
        </w:rPr>
        <w:t xml:space="preserve"> Arctic </w:t>
      </w:r>
      <w:r w:rsidRPr="00F712AB">
        <w:rPr>
          <w:rStyle w:val="Emphasis"/>
          <w:highlight w:val="cyan"/>
        </w:rPr>
        <w:t>nations</w:t>
      </w:r>
      <w:r w:rsidRPr="00186259">
        <w:rPr>
          <w:rStyle w:val="StyleUnderline"/>
        </w:rPr>
        <w:t xml:space="preserve"> by </w:t>
      </w:r>
      <w:r w:rsidRPr="00F712AB">
        <w:rPr>
          <w:rStyle w:val="StyleUnderline"/>
          <w:highlight w:val="cyan"/>
        </w:rPr>
        <w:t>facilitating sustainable</w:t>
      </w:r>
      <w:r w:rsidRPr="00186259">
        <w:rPr>
          <w:rStyle w:val="StyleUnderline"/>
        </w:rPr>
        <w:t xml:space="preserve"> </w:t>
      </w:r>
      <w:r w:rsidRPr="00186259">
        <w:rPr>
          <w:rStyle w:val="Emphasis"/>
        </w:rPr>
        <w:t xml:space="preserve">economic </w:t>
      </w:r>
      <w:r w:rsidRPr="00F712AB">
        <w:rPr>
          <w:rStyle w:val="Emphasis"/>
          <w:highlight w:val="cyan"/>
        </w:rPr>
        <w:t>development</w:t>
      </w:r>
      <w:r w:rsidRPr="00186259">
        <w:rPr>
          <w:sz w:val="16"/>
        </w:rPr>
        <w:t>, fostering cooperation</w:t>
      </w:r>
      <w:r w:rsidRPr="00186259">
        <w:rPr>
          <w:rStyle w:val="StyleUnderline"/>
        </w:rPr>
        <w:t>, and promoting a stable</w:t>
      </w:r>
      <w:r w:rsidRPr="00186259">
        <w:rPr>
          <w:sz w:val="16"/>
        </w:rPr>
        <w:t xml:space="preserve">, </w:t>
      </w:r>
      <w:r w:rsidRPr="00186259">
        <w:rPr>
          <w:rStyle w:val="Emphasis"/>
        </w:rPr>
        <w:t>conflict-free region</w:t>
      </w:r>
      <w:r w:rsidRPr="00186259">
        <w:rPr>
          <w:sz w:val="16"/>
        </w:rPr>
        <w:t xml:space="preserve">. As a strategic corridor, a </w:t>
      </w:r>
      <w:r w:rsidRPr="00186259">
        <w:rPr>
          <w:rStyle w:val="StyleUnderline"/>
        </w:rPr>
        <w:t xml:space="preserve">more open and active Arctic region will increasingly connect the </w:t>
      </w:r>
      <w:r w:rsidRPr="00F712AB">
        <w:rPr>
          <w:rStyle w:val="Emphasis"/>
          <w:highlight w:val="cyan"/>
        </w:rPr>
        <w:t>U.S.</w:t>
      </w:r>
      <w:r w:rsidRPr="00186259">
        <w:rPr>
          <w:rStyle w:val="Emphasis"/>
        </w:rPr>
        <w:t xml:space="preserve"> Homeland</w:t>
      </w:r>
      <w:r w:rsidRPr="00C73A72">
        <w:rPr>
          <w:sz w:val="16"/>
          <w:szCs w:val="16"/>
        </w:rPr>
        <w:t>, Europe</w:t>
      </w:r>
      <w:r w:rsidRPr="00186259">
        <w:rPr>
          <w:sz w:val="16"/>
        </w:rPr>
        <w:t xml:space="preserve">, </w:t>
      </w:r>
      <w:r w:rsidRPr="00186259">
        <w:rPr>
          <w:rStyle w:val="StyleUnderline"/>
        </w:rPr>
        <w:t>and the Indo-Pacific</w:t>
      </w:r>
      <w:r w:rsidRPr="00186259">
        <w:rPr>
          <w:sz w:val="16"/>
        </w:rPr>
        <w:t xml:space="preserve">. In concert with other Arctic advocates, </w:t>
      </w:r>
      <w:r w:rsidRPr="00186259">
        <w:rPr>
          <w:rStyle w:val="StyleUnderline"/>
        </w:rPr>
        <w:t xml:space="preserve">via a </w:t>
      </w:r>
      <w:r w:rsidRPr="00F712AB">
        <w:rPr>
          <w:rStyle w:val="Emphasis"/>
          <w:highlight w:val="cyan"/>
        </w:rPr>
        <w:t>whole-of-gov</w:t>
      </w:r>
      <w:r w:rsidRPr="00186259">
        <w:rPr>
          <w:rStyle w:val="Emphasis"/>
        </w:rPr>
        <w:t>ernment approach</w:t>
      </w:r>
      <w:r w:rsidRPr="00186259">
        <w:rPr>
          <w:sz w:val="16"/>
        </w:rPr>
        <w:t xml:space="preserve">, USEUCOM </w:t>
      </w:r>
      <w:r w:rsidRPr="00F712AB">
        <w:rPr>
          <w:rStyle w:val="StyleUnderline"/>
          <w:highlight w:val="cyan"/>
        </w:rPr>
        <w:t>must continue to maintain</w:t>
      </w:r>
      <w:r w:rsidRPr="00186259">
        <w:rPr>
          <w:rStyle w:val="StyleUnderline"/>
        </w:rPr>
        <w:t xml:space="preserve"> a </w:t>
      </w:r>
      <w:r w:rsidRPr="00F712AB">
        <w:rPr>
          <w:rStyle w:val="Emphasis"/>
          <w:highlight w:val="cyan"/>
        </w:rPr>
        <w:t>credible</w:t>
      </w:r>
      <w:r w:rsidRPr="00186259">
        <w:rPr>
          <w:rStyle w:val="Emphasis"/>
        </w:rPr>
        <w:t xml:space="preserve"> Arctic </w:t>
      </w:r>
      <w:r w:rsidRPr="00F712AB">
        <w:rPr>
          <w:rStyle w:val="Emphasis"/>
          <w:highlight w:val="cyan"/>
        </w:rPr>
        <w:t>deterrence</w:t>
      </w:r>
      <w:r w:rsidRPr="00186259">
        <w:rPr>
          <w:sz w:val="16"/>
        </w:rPr>
        <w:t xml:space="preserve"> to </w:t>
      </w:r>
      <w:r w:rsidRPr="00186259">
        <w:rPr>
          <w:rStyle w:val="StyleUnderline"/>
        </w:rPr>
        <w:t xml:space="preserve">ensure that growing competition in this dynamic region </w:t>
      </w:r>
      <w:r w:rsidRPr="00186259">
        <w:rPr>
          <w:rStyle w:val="Emphasis"/>
        </w:rPr>
        <w:t>does not lead to conflict</w:t>
      </w:r>
      <w:r w:rsidRPr="00186259">
        <w:rPr>
          <w:sz w:val="16"/>
        </w:rPr>
        <w:t>.</w:t>
      </w:r>
    </w:p>
    <w:p w14:paraId="09A13613" w14:textId="77777777" w:rsidR="00633FCE" w:rsidRDefault="00633FCE" w:rsidP="00633FCE">
      <w:pPr>
        <w:pStyle w:val="Heading4"/>
      </w:pPr>
      <w:r>
        <w:t>US-Russia war outweighs.</w:t>
      </w:r>
    </w:p>
    <w:p w14:paraId="08A42E34" w14:textId="77777777" w:rsidR="00633FCE" w:rsidRPr="00E64D03" w:rsidRDefault="00633FCE" w:rsidP="00633FCE">
      <w:r w:rsidRPr="004D40D2">
        <w:rPr>
          <w:rStyle w:val="Style13ptBold"/>
        </w:rPr>
        <w:t>Farquhar ’17</w:t>
      </w:r>
      <w:r>
        <w:t xml:space="preserve"> [Sebastian, John Halstead, Owen Cotton-Barratt, Stefan Schubert, Haydn Belfield, Andrew Snyder-Beattie; 2017; associate member Senior Research Fellow at OATML Oxford at the University of Oxford; Ph.D., Agricultural and Applied Economics; DPhil in mathematics from the University of Oxford; PhD in philosophy and an MA in political science; research Associate and Academic Project Manager at the University of Cambridge's Centre for the Study of Existential Risk; PhD/DPhil in Zoology from the University of Oxford; Global Priorities Project, “Existential Risk: Diplomacy and Governance,” </w:t>
      </w:r>
      <w:r w:rsidRPr="001733A6">
        <w:t>https://www.fhi.ox.ac.uk/wp-content/uploads/Existential-Risks-2017-01-23.pdf</w:t>
      </w:r>
      <w:r>
        <w:t>]</w:t>
      </w:r>
    </w:p>
    <w:p w14:paraId="1D8D3651" w14:textId="77777777" w:rsidR="00633FCE" w:rsidRPr="00D140AC" w:rsidRDefault="00633FCE" w:rsidP="00633FCE">
      <w:pPr>
        <w:rPr>
          <w:sz w:val="16"/>
        </w:rPr>
      </w:pPr>
      <w:r w:rsidRPr="00D140AC">
        <w:rPr>
          <w:sz w:val="16"/>
        </w:rPr>
        <w:t xml:space="preserve">The bombings of Hiroshima and Nagasaki demonstrated the unprecedented destructive power of nuclear weapons. However, even </w:t>
      </w:r>
      <w:r w:rsidRPr="00D140AC">
        <w:rPr>
          <w:rStyle w:val="StyleUnderline"/>
        </w:rPr>
        <w:t xml:space="preserve">in an all-out </w:t>
      </w:r>
      <w:r w:rsidRPr="00F712AB">
        <w:rPr>
          <w:rStyle w:val="Emphasis"/>
          <w:highlight w:val="cyan"/>
        </w:rPr>
        <w:t>nuc</w:t>
      </w:r>
      <w:r w:rsidRPr="00552F98">
        <w:rPr>
          <w:rStyle w:val="Emphasis"/>
        </w:rPr>
        <w:t xml:space="preserve">lear </w:t>
      </w:r>
      <w:r w:rsidRPr="00F712AB">
        <w:rPr>
          <w:rStyle w:val="Emphasis"/>
          <w:highlight w:val="cyan"/>
        </w:rPr>
        <w:t>war</w:t>
      </w:r>
      <w:r w:rsidRPr="00F712AB">
        <w:rPr>
          <w:rStyle w:val="StyleUnderline"/>
          <w:highlight w:val="cyan"/>
        </w:rPr>
        <w:t xml:space="preserve"> between the </w:t>
      </w:r>
      <w:r w:rsidRPr="00F712AB">
        <w:rPr>
          <w:rStyle w:val="Emphasis"/>
          <w:highlight w:val="cyan"/>
        </w:rPr>
        <w:t>U</w:t>
      </w:r>
      <w:r w:rsidRPr="00D140AC">
        <w:rPr>
          <w:sz w:val="16"/>
        </w:rPr>
        <w:t xml:space="preserve">nited </w:t>
      </w:r>
      <w:r w:rsidRPr="00F712AB">
        <w:rPr>
          <w:rStyle w:val="Emphasis"/>
          <w:highlight w:val="cyan"/>
        </w:rPr>
        <w:t>S</w:t>
      </w:r>
      <w:r w:rsidRPr="00D140AC">
        <w:rPr>
          <w:sz w:val="16"/>
        </w:rPr>
        <w:t xml:space="preserve">tates </w:t>
      </w:r>
      <w:r w:rsidRPr="00F712AB">
        <w:rPr>
          <w:rStyle w:val="StyleUnderline"/>
          <w:highlight w:val="cyan"/>
        </w:rPr>
        <w:t xml:space="preserve">and </w:t>
      </w:r>
      <w:r w:rsidRPr="00F712AB">
        <w:rPr>
          <w:rStyle w:val="Emphasis"/>
          <w:highlight w:val="cyan"/>
        </w:rPr>
        <w:t>Russia</w:t>
      </w:r>
      <w:r w:rsidRPr="00D140AC">
        <w:rPr>
          <w:sz w:val="16"/>
        </w:rPr>
        <w:t xml:space="preserve">, despite horrific casualties, neither country’s population is likely to be completely destroyed by the direct effects of the blast, fire, and radiation.8 </w:t>
      </w:r>
      <w:r w:rsidRPr="00D140AC">
        <w:rPr>
          <w:rStyle w:val="StyleUnderline"/>
        </w:rPr>
        <w:t>The aftermath</w:t>
      </w:r>
      <w:r w:rsidRPr="00D140AC">
        <w:rPr>
          <w:sz w:val="16"/>
        </w:rPr>
        <w:t xml:space="preserve"> could be much worse: the burning of flammable materials </w:t>
      </w:r>
      <w:r w:rsidRPr="00D140AC">
        <w:rPr>
          <w:rStyle w:val="StyleUnderline"/>
        </w:rPr>
        <w:t xml:space="preserve">could </w:t>
      </w:r>
      <w:r w:rsidRPr="00F712AB">
        <w:rPr>
          <w:rStyle w:val="StyleUnderline"/>
          <w:highlight w:val="cyan"/>
        </w:rPr>
        <w:t>send</w:t>
      </w:r>
      <w:r w:rsidRPr="00D140AC">
        <w:rPr>
          <w:rStyle w:val="StyleUnderline"/>
        </w:rPr>
        <w:t xml:space="preserve"> massive amounts of </w:t>
      </w:r>
      <w:r w:rsidRPr="00F712AB">
        <w:rPr>
          <w:rStyle w:val="Emphasis"/>
          <w:highlight w:val="cyan"/>
        </w:rPr>
        <w:t>smoke</w:t>
      </w:r>
      <w:r w:rsidRPr="00F712AB">
        <w:rPr>
          <w:rStyle w:val="StyleUnderline"/>
          <w:highlight w:val="cyan"/>
        </w:rPr>
        <w:t xml:space="preserve"> into the atmosphere</w:t>
      </w:r>
      <w:r w:rsidRPr="00D140AC">
        <w:rPr>
          <w:sz w:val="16"/>
        </w:rPr>
        <w:t xml:space="preserve">, </w:t>
      </w:r>
      <w:r w:rsidRPr="00F712AB">
        <w:rPr>
          <w:rStyle w:val="StyleUnderline"/>
          <w:highlight w:val="cyan"/>
        </w:rPr>
        <w:t>which</w:t>
      </w:r>
      <w:r w:rsidRPr="00D140AC">
        <w:rPr>
          <w:rStyle w:val="StyleUnderline"/>
        </w:rPr>
        <w:t xml:space="preserve"> would </w:t>
      </w:r>
      <w:r w:rsidRPr="00D140AC">
        <w:rPr>
          <w:rStyle w:val="Emphasis"/>
        </w:rPr>
        <w:t>absorb sunlight</w:t>
      </w:r>
      <w:r w:rsidRPr="00D140AC">
        <w:rPr>
          <w:rStyle w:val="StyleUnderline"/>
        </w:rPr>
        <w:t xml:space="preserve"> and </w:t>
      </w:r>
      <w:r w:rsidRPr="00F712AB">
        <w:rPr>
          <w:rStyle w:val="StyleUnderline"/>
          <w:highlight w:val="cyan"/>
        </w:rPr>
        <w:t>cause</w:t>
      </w:r>
      <w:r w:rsidRPr="00D140AC">
        <w:rPr>
          <w:rStyle w:val="StyleUnderline"/>
        </w:rPr>
        <w:t xml:space="preserve"> sustained </w:t>
      </w:r>
      <w:r w:rsidRPr="00D140AC">
        <w:rPr>
          <w:rStyle w:val="Emphasis"/>
        </w:rPr>
        <w:t xml:space="preserve">global </w:t>
      </w:r>
      <w:r w:rsidRPr="00F712AB">
        <w:rPr>
          <w:rStyle w:val="Emphasis"/>
          <w:highlight w:val="cyan"/>
        </w:rPr>
        <w:t>cooling</w:t>
      </w:r>
      <w:r w:rsidRPr="00D140AC">
        <w:rPr>
          <w:sz w:val="16"/>
        </w:rPr>
        <w:t xml:space="preserve">, </w:t>
      </w:r>
      <w:r w:rsidRPr="00D140AC">
        <w:rPr>
          <w:rStyle w:val="StyleUnderline"/>
        </w:rPr>
        <w:t xml:space="preserve">severe </w:t>
      </w:r>
      <w:r w:rsidRPr="00F712AB">
        <w:rPr>
          <w:rStyle w:val="Emphasis"/>
          <w:highlight w:val="cyan"/>
        </w:rPr>
        <w:t>ozone loss</w:t>
      </w:r>
      <w:r w:rsidRPr="00D140AC">
        <w:rPr>
          <w:sz w:val="16"/>
        </w:rPr>
        <w:t xml:space="preserve">, </w:t>
      </w:r>
      <w:r w:rsidRPr="00F712AB">
        <w:rPr>
          <w:rStyle w:val="StyleUnderline"/>
          <w:highlight w:val="cyan"/>
        </w:rPr>
        <w:t xml:space="preserve">and </w:t>
      </w:r>
      <w:r w:rsidRPr="00F712AB">
        <w:rPr>
          <w:rStyle w:val="Emphasis"/>
          <w:highlight w:val="cyan"/>
        </w:rPr>
        <w:t>ag</w:t>
      </w:r>
      <w:r w:rsidRPr="00D140AC">
        <w:rPr>
          <w:sz w:val="16"/>
        </w:rPr>
        <w:t xml:space="preserve">ricultural </w:t>
      </w:r>
      <w:r w:rsidRPr="00F712AB">
        <w:rPr>
          <w:rStyle w:val="Emphasis"/>
          <w:highlight w:val="cyan"/>
        </w:rPr>
        <w:t>disruption</w:t>
      </w:r>
      <w:r w:rsidRPr="00D140AC">
        <w:rPr>
          <w:sz w:val="16"/>
        </w:rPr>
        <w:t xml:space="preserve"> – </w:t>
      </w:r>
      <w:r w:rsidRPr="00D140AC">
        <w:rPr>
          <w:rStyle w:val="StyleUnderline"/>
        </w:rPr>
        <w:t>a nuclear winter</w:t>
      </w:r>
      <w:r w:rsidRPr="00D140AC">
        <w:rPr>
          <w:sz w:val="16"/>
        </w:rPr>
        <w:t xml:space="preserve">. </w:t>
      </w:r>
    </w:p>
    <w:p w14:paraId="4D698875" w14:textId="77777777" w:rsidR="00633FCE" w:rsidRPr="00D140AC" w:rsidRDefault="00633FCE" w:rsidP="00633FCE">
      <w:pPr>
        <w:rPr>
          <w:sz w:val="16"/>
        </w:rPr>
      </w:pPr>
      <w:r w:rsidRPr="00D140AC">
        <w:rPr>
          <w:sz w:val="16"/>
        </w:rPr>
        <w:t xml:space="preserve">According to one model </w:t>
      </w:r>
      <w:proofErr w:type="gramStart"/>
      <w:r w:rsidRPr="00D140AC">
        <w:rPr>
          <w:sz w:val="16"/>
        </w:rPr>
        <w:t>9 ,</w:t>
      </w:r>
      <w:proofErr w:type="gramEnd"/>
      <w:r w:rsidRPr="00D140AC">
        <w:rPr>
          <w:sz w:val="16"/>
        </w:rPr>
        <w:t xml:space="preserve"> </w:t>
      </w:r>
      <w:r w:rsidRPr="00D140AC">
        <w:rPr>
          <w:rStyle w:val="StyleUnderline"/>
        </w:rPr>
        <w:t xml:space="preserve">an all-out </w:t>
      </w:r>
      <w:r w:rsidRPr="00F712AB">
        <w:rPr>
          <w:rStyle w:val="StyleUnderline"/>
          <w:highlight w:val="cyan"/>
        </w:rPr>
        <w:t>exchange</w:t>
      </w:r>
      <w:r w:rsidRPr="00D140AC">
        <w:rPr>
          <w:rStyle w:val="StyleUnderline"/>
        </w:rPr>
        <w:t xml:space="preserve"> of </w:t>
      </w:r>
      <w:r w:rsidRPr="00D140AC">
        <w:rPr>
          <w:rStyle w:val="Emphasis"/>
        </w:rPr>
        <w:t>4,000 weapons</w:t>
      </w:r>
      <w:r w:rsidRPr="00D140AC">
        <w:rPr>
          <w:sz w:val="16"/>
        </w:rPr>
        <w:t xml:space="preserve">10 </w:t>
      </w:r>
      <w:r w:rsidRPr="00F712AB">
        <w:rPr>
          <w:rStyle w:val="StyleUnderline"/>
          <w:highlight w:val="cyan"/>
        </w:rPr>
        <w:t>could</w:t>
      </w:r>
      <w:r w:rsidRPr="00D140AC">
        <w:rPr>
          <w:rStyle w:val="StyleUnderline"/>
        </w:rPr>
        <w:t xml:space="preserve"> lead to a </w:t>
      </w:r>
      <w:r w:rsidRPr="00F712AB">
        <w:rPr>
          <w:rStyle w:val="StyleUnderline"/>
          <w:highlight w:val="cyan"/>
        </w:rPr>
        <w:t>drop</w:t>
      </w:r>
      <w:r w:rsidRPr="00D140AC">
        <w:rPr>
          <w:rStyle w:val="StyleUnderline"/>
        </w:rPr>
        <w:t xml:space="preserve"> in global </w:t>
      </w:r>
      <w:r w:rsidRPr="00F712AB">
        <w:rPr>
          <w:rStyle w:val="StyleUnderline"/>
          <w:highlight w:val="cyan"/>
        </w:rPr>
        <w:t>temperatures</w:t>
      </w:r>
      <w:r w:rsidRPr="00D140AC">
        <w:rPr>
          <w:rStyle w:val="StyleUnderline"/>
        </w:rPr>
        <w:t xml:space="preserve"> of </w:t>
      </w:r>
      <w:r w:rsidRPr="00F712AB">
        <w:rPr>
          <w:rStyle w:val="StyleUnderline"/>
          <w:highlight w:val="cyan"/>
        </w:rPr>
        <w:t xml:space="preserve">around </w:t>
      </w:r>
      <w:r w:rsidRPr="00F712AB">
        <w:rPr>
          <w:rStyle w:val="Emphasis"/>
          <w:highlight w:val="cyan"/>
        </w:rPr>
        <w:t>8°C</w:t>
      </w:r>
      <w:r w:rsidRPr="00D140AC">
        <w:rPr>
          <w:sz w:val="16"/>
        </w:rPr>
        <w:t xml:space="preserve">, </w:t>
      </w:r>
      <w:r w:rsidRPr="00F712AB">
        <w:rPr>
          <w:rStyle w:val="StyleUnderline"/>
          <w:highlight w:val="cyan"/>
        </w:rPr>
        <w:t xml:space="preserve">making it </w:t>
      </w:r>
      <w:r w:rsidRPr="00F712AB">
        <w:rPr>
          <w:rStyle w:val="Emphasis"/>
          <w:highlight w:val="cyan"/>
        </w:rPr>
        <w:t>impossible to grow food</w:t>
      </w:r>
      <w:r w:rsidRPr="00D140AC">
        <w:rPr>
          <w:sz w:val="16"/>
        </w:rPr>
        <w:t xml:space="preserve"> for 4 to 5 years. This could leave some </w:t>
      </w:r>
      <w:r w:rsidRPr="00F712AB">
        <w:rPr>
          <w:rStyle w:val="StyleUnderline"/>
          <w:highlight w:val="cyan"/>
        </w:rPr>
        <w:t>survivors</w:t>
      </w:r>
      <w:r w:rsidRPr="00D140AC">
        <w:rPr>
          <w:sz w:val="16"/>
        </w:rPr>
        <w:t xml:space="preserve"> in parts of Australia and New Zealand, but they </w:t>
      </w:r>
      <w:r w:rsidRPr="00F712AB">
        <w:rPr>
          <w:rStyle w:val="StyleUnderline"/>
          <w:highlight w:val="cyan"/>
        </w:rPr>
        <w:t>would be in a</w:t>
      </w:r>
      <w:r w:rsidRPr="00D140AC">
        <w:rPr>
          <w:rStyle w:val="StyleUnderline"/>
        </w:rPr>
        <w:t xml:space="preserve"> very </w:t>
      </w:r>
      <w:r w:rsidRPr="00F712AB">
        <w:rPr>
          <w:rStyle w:val="Emphasis"/>
          <w:highlight w:val="cyan"/>
        </w:rPr>
        <w:t>precarious situation</w:t>
      </w:r>
      <w:r w:rsidRPr="00F712AB">
        <w:rPr>
          <w:rStyle w:val="StyleUnderline"/>
          <w:highlight w:val="cyan"/>
        </w:rPr>
        <w:t xml:space="preserve"> and</w:t>
      </w:r>
      <w:r w:rsidRPr="00D140AC">
        <w:rPr>
          <w:rStyle w:val="StyleUnderline"/>
        </w:rPr>
        <w:t xml:space="preserve"> the </w:t>
      </w:r>
      <w:r w:rsidRPr="00F712AB">
        <w:rPr>
          <w:rStyle w:val="StyleUnderline"/>
          <w:highlight w:val="cyan"/>
        </w:rPr>
        <w:t>threat</w:t>
      </w:r>
      <w:r w:rsidRPr="00D140AC">
        <w:rPr>
          <w:rStyle w:val="StyleUnderline"/>
        </w:rPr>
        <w:t xml:space="preserve"> of </w:t>
      </w:r>
      <w:r w:rsidRPr="00D140AC">
        <w:rPr>
          <w:rStyle w:val="Emphasis"/>
        </w:rPr>
        <w:t>extinction</w:t>
      </w:r>
      <w:r w:rsidRPr="00D140AC">
        <w:rPr>
          <w:rStyle w:val="StyleUnderline"/>
        </w:rPr>
        <w:t xml:space="preserve"> </w:t>
      </w:r>
      <w:r w:rsidRPr="00F712AB">
        <w:rPr>
          <w:rStyle w:val="StyleUnderline"/>
          <w:highlight w:val="cyan"/>
        </w:rPr>
        <w:t xml:space="preserve">from other sources </w:t>
      </w:r>
      <w:r w:rsidRPr="00F712AB">
        <w:rPr>
          <w:rStyle w:val="Emphasis"/>
          <w:highlight w:val="cyan"/>
        </w:rPr>
        <w:t>would be great</w:t>
      </w:r>
      <w:r w:rsidRPr="00D140AC">
        <w:rPr>
          <w:sz w:val="16"/>
        </w:rPr>
        <w:t xml:space="preserve">. </w:t>
      </w:r>
      <w:r w:rsidRPr="00F712AB">
        <w:rPr>
          <w:rStyle w:val="StyleUnderline"/>
          <w:highlight w:val="cyan"/>
        </w:rPr>
        <w:t>An exchange</w:t>
      </w:r>
      <w:r w:rsidRPr="00D140AC">
        <w:rPr>
          <w:rStyle w:val="StyleUnderline"/>
        </w:rPr>
        <w:t xml:space="preserve"> on this scale </w:t>
      </w:r>
      <w:r w:rsidRPr="00F712AB">
        <w:rPr>
          <w:rStyle w:val="StyleUnderline"/>
          <w:highlight w:val="cyan"/>
        </w:rPr>
        <w:t xml:space="preserve">is </w:t>
      </w:r>
      <w:r w:rsidRPr="00F712AB">
        <w:rPr>
          <w:rStyle w:val="Emphasis"/>
          <w:highlight w:val="cyan"/>
        </w:rPr>
        <w:t>only possible</w:t>
      </w:r>
      <w:r w:rsidRPr="00F712AB">
        <w:rPr>
          <w:rStyle w:val="StyleUnderline"/>
          <w:highlight w:val="cyan"/>
        </w:rPr>
        <w:t xml:space="preserve"> between</w:t>
      </w:r>
      <w:r w:rsidRPr="00D140AC">
        <w:rPr>
          <w:rStyle w:val="StyleUnderline"/>
        </w:rPr>
        <w:t xml:space="preserve"> the </w:t>
      </w:r>
      <w:r w:rsidRPr="00F712AB">
        <w:rPr>
          <w:rStyle w:val="Emphasis"/>
          <w:highlight w:val="cyan"/>
        </w:rPr>
        <w:t>US</w:t>
      </w:r>
      <w:r w:rsidRPr="00F712AB">
        <w:rPr>
          <w:rStyle w:val="StyleUnderline"/>
          <w:highlight w:val="cyan"/>
        </w:rPr>
        <w:t xml:space="preserve"> and </w:t>
      </w:r>
      <w:r w:rsidRPr="00F712AB">
        <w:rPr>
          <w:rStyle w:val="Emphasis"/>
          <w:highlight w:val="cyan"/>
        </w:rPr>
        <w:t>Russia</w:t>
      </w:r>
      <w:r w:rsidRPr="00D140AC">
        <w:rPr>
          <w:sz w:val="16"/>
        </w:rPr>
        <w:t xml:space="preserve"> who have more than 90% of the world’s nuclear weapons, with stockpiles of around 4,500 warheads each, although many are not operationally deployed.11 Some models suggest that even </w:t>
      </w:r>
      <w:r w:rsidRPr="00D140AC">
        <w:rPr>
          <w:rStyle w:val="StyleUnderline"/>
        </w:rPr>
        <w:t xml:space="preserve">a small </w:t>
      </w:r>
      <w:r w:rsidRPr="00F712AB">
        <w:rPr>
          <w:rStyle w:val="Emphasis"/>
          <w:highlight w:val="cyan"/>
        </w:rPr>
        <w:t>regional nuclear war</w:t>
      </w:r>
      <w:r w:rsidRPr="00D140AC">
        <w:rPr>
          <w:sz w:val="16"/>
        </w:rPr>
        <w:t xml:space="preserve"> involving 100 nuclear weapons would produce a nuclear winter serious enough to put two billion people at risk of starvation,12 though this estimate might be pessimistic.13 Wars on this scale </w:t>
      </w:r>
      <w:r w:rsidRPr="00F712AB">
        <w:rPr>
          <w:rStyle w:val="StyleUnderline"/>
          <w:highlight w:val="cyan"/>
        </w:rPr>
        <w:t xml:space="preserve">are </w:t>
      </w:r>
      <w:r w:rsidRPr="00F712AB">
        <w:rPr>
          <w:rStyle w:val="Emphasis"/>
          <w:highlight w:val="cyan"/>
        </w:rPr>
        <w:t>unlikely</w:t>
      </w:r>
      <w:r w:rsidRPr="00F712AB">
        <w:rPr>
          <w:rStyle w:val="StyleUnderline"/>
          <w:highlight w:val="cyan"/>
        </w:rPr>
        <w:t xml:space="preserve"> to lead to</w:t>
      </w:r>
      <w:r w:rsidRPr="00D140AC">
        <w:rPr>
          <w:rStyle w:val="StyleUnderline"/>
        </w:rPr>
        <w:t xml:space="preserve"> outright human </w:t>
      </w:r>
      <w:r w:rsidRPr="00F712AB">
        <w:rPr>
          <w:rStyle w:val="Emphasis"/>
          <w:highlight w:val="cyan"/>
        </w:rPr>
        <w:t>extinction</w:t>
      </w:r>
      <w:r w:rsidRPr="00D140AC">
        <w:rPr>
          <w:sz w:val="16"/>
        </w:rPr>
        <w:t xml:space="preserve">, but this does suggest that conflicts which are around an order of magnitude larger may be likely to threaten </w:t>
      </w:r>
      <w:proofErr w:type="spellStart"/>
      <w:r w:rsidRPr="00D140AC">
        <w:rPr>
          <w:sz w:val="16"/>
        </w:rPr>
        <w:t>civilisation</w:t>
      </w:r>
      <w:proofErr w:type="spellEnd"/>
      <w:r w:rsidRPr="00D140AC">
        <w:rPr>
          <w:sz w:val="16"/>
        </w:rPr>
        <w:t xml:space="preserve">. It should be </w:t>
      </w:r>
      <w:proofErr w:type="spellStart"/>
      <w:r w:rsidRPr="00D140AC">
        <w:rPr>
          <w:sz w:val="16"/>
        </w:rPr>
        <w:t>emphasised</w:t>
      </w:r>
      <w:proofErr w:type="spellEnd"/>
      <w:r w:rsidRPr="00D140AC">
        <w:rPr>
          <w:sz w:val="16"/>
        </w:rPr>
        <w:t xml:space="preserve"> that there is very large uncertainty about the effects of a large nuclear war on global climate. This remains an area where increased academic research work, including more detailed climate modelling and a better understanding of how survivors might be able to cope and adapt, would have high returns.</w:t>
      </w:r>
    </w:p>
    <w:p w14:paraId="64A4D1D5" w14:textId="77777777" w:rsidR="00633FCE" w:rsidRPr="00D140AC" w:rsidRDefault="00633FCE" w:rsidP="00633FCE">
      <w:pPr>
        <w:rPr>
          <w:sz w:val="16"/>
        </w:rPr>
      </w:pPr>
      <w:r w:rsidRPr="00D140AC">
        <w:rPr>
          <w:sz w:val="16"/>
        </w:rPr>
        <w:t xml:space="preserve">It is very difficult to precisely estimate the probability of existential risk from nuclear war over the next century, and existing attempts leave very large confidence intervals. According to many experts, the most likely nuclear war at present is between India and Pakistan.14 However, given the relatively modest size of their arsenals, </w:t>
      </w:r>
      <w:r w:rsidRPr="00D140AC">
        <w:rPr>
          <w:rStyle w:val="StyleUnderline"/>
        </w:rPr>
        <w:t xml:space="preserve">the </w:t>
      </w:r>
      <w:r w:rsidRPr="00F712AB">
        <w:rPr>
          <w:rStyle w:val="StyleUnderline"/>
          <w:highlight w:val="cyan"/>
        </w:rPr>
        <w:t>risk</w:t>
      </w:r>
      <w:r w:rsidRPr="00D140AC">
        <w:rPr>
          <w:rStyle w:val="StyleUnderline"/>
        </w:rPr>
        <w:t xml:space="preserve"> of human </w:t>
      </w:r>
      <w:r w:rsidRPr="00D140AC">
        <w:rPr>
          <w:rStyle w:val="Emphasis"/>
        </w:rPr>
        <w:t>extinction</w:t>
      </w:r>
      <w:r w:rsidRPr="00D140AC">
        <w:rPr>
          <w:rStyle w:val="StyleUnderline"/>
        </w:rPr>
        <w:t xml:space="preserve"> </w:t>
      </w:r>
      <w:r w:rsidRPr="00F712AB">
        <w:rPr>
          <w:rStyle w:val="StyleUnderline"/>
          <w:highlight w:val="cyan"/>
        </w:rPr>
        <w:t>is plausibly greater from</w:t>
      </w:r>
      <w:r w:rsidRPr="00D140AC">
        <w:rPr>
          <w:rStyle w:val="StyleUnderline"/>
        </w:rPr>
        <w:t xml:space="preserve"> a conflict between the </w:t>
      </w:r>
      <w:r w:rsidRPr="00F712AB">
        <w:rPr>
          <w:rStyle w:val="Emphasis"/>
          <w:highlight w:val="cyan"/>
        </w:rPr>
        <w:t>U</w:t>
      </w:r>
      <w:r w:rsidRPr="00D140AC">
        <w:rPr>
          <w:sz w:val="16"/>
        </w:rPr>
        <w:t xml:space="preserve">nited </w:t>
      </w:r>
      <w:r w:rsidRPr="00F712AB">
        <w:rPr>
          <w:rStyle w:val="Emphasis"/>
          <w:highlight w:val="cyan"/>
        </w:rPr>
        <w:t>S</w:t>
      </w:r>
      <w:r w:rsidRPr="00D140AC">
        <w:rPr>
          <w:sz w:val="16"/>
        </w:rPr>
        <w:t xml:space="preserve">tates </w:t>
      </w:r>
      <w:r w:rsidRPr="00F712AB">
        <w:rPr>
          <w:rStyle w:val="StyleUnderline"/>
          <w:highlight w:val="cyan"/>
        </w:rPr>
        <w:t xml:space="preserve">and </w:t>
      </w:r>
      <w:r w:rsidRPr="00F712AB">
        <w:rPr>
          <w:rStyle w:val="Emphasis"/>
          <w:highlight w:val="cyan"/>
        </w:rPr>
        <w:t>Russia</w:t>
      </w:r>
      <w:r w:rsidRPr="00D140AC">
        <w:rPr>
          <w:sz w:val="16"/>
        </w:rPr>
        <w:t>. Tensions between these countries have increased in recent years and it seems unreasonable to rule out the possibility of them rising further in the future.</w:t>
      </w:r>
    </w:p>
    <w:p w14:paraId="2212D6B6" w14:textId="77777777" w:rsidR="00633FCE" w:rsidRDefault="00633FCE" w:rsidP="00633FCE"/>
    <w:p w14:paraId="2E15CA9B" w14:textId="77777777" w:rsidR="002B731D" w:rsidRDefault="002B731D" w:rsidP="002B731D">
      <w:pPr>
        <w:pStyle w:val="Heading4"/>
      </w:pPr>
      <w:r>
        <w:t>Preserving US hegemony is key to prevent a litany of existential risks</w:t>
      </w:r>
    </w:p>
    <w:p w14:paraId="150A6C2F" w14:textId="77777777" w:rsidR="002B731D" w:rsidRPr="00CC600F" w:rsidRDefault="002B731D" w:rsidP="002B731D">
      <w:proofErr w:type="spellStart"/>
      <w:r>
        <w:rPr>
          <w:rStyle w:val="Style13ptBold"/>
        </w:rPr>
        <w:t>Kangabam</w:t>
      </w:r>
      <w:proofErr w:type="spellEnd"/>
      <w:r>
        <w:rPr>
          <w:rStyle w:val="Style13ptBold"/>
        </w:rPr>
        <w:t xml:space="preserve"> 25 </w:t>
      </w:r>
      <w:r>
        <w:t>[</w:t>
      </w:r>
      <w:proofErr w:type="spellStart"/>
      <w:r>
        <w:t>Clinish</w:t>
      </w:r>
      <w:proofErr w:type="spellEnd"/>
      <w:r>
        <w:t xml:space="preserve"> </w:t>
      </w:r>
      <w:proofErr w:type="spellStart"/>
      <w:r>
        <w:t>Kangabam</w:t>
      </w:r>
      <w:proofErr w:type="spellEnd"/>
      <w:r w:rsidRPr="00A84481">
        <w:t>,</w:t>
      </w:r>
      <w:r>
        <w:t xml:space="preserve"> BA in Political Science and Government from Royal Global University and MA in International Relations from Amity University,</w:t>
      </w:r>
      <w:r w:rsidRPr="00A84481">
        <w:t xml:space="preserve"> "</w:t>
      </w:r>
      <w:r>
        <w:t>American Hegemony Under Strain: Economic, Military, and Diplomatic Challenges,</w:t>
      </w:r>
      <w:r w:rsidRPr="00A84481">
        <w:t xml:space="preserve">" </w:t>
      </w:r>
      <w:r>
        <w:t xml:space="preserve">Quest </w:t>
      </w:r>
      <w:r w:rsidRPr="00C82BA5">
        <w:t>Journal of Research in Humanities and Social Science</w:t>
      </w:r>
      <w:r w:rsidRPr="00A84481">
        <w:t xml:space="preserve">, </w:t>
      </w:r>
      <w:r>
        <w:t>4</w:t>
      </w:r>
      <w:r w:rsidRPr="00A84481">
        <w:t>-</w:t>
      </w:r>
      <w:r>
        <w:t>12</w:t>
      </w:r>
      <w:r w:rsidRPr="00A84481">
        <w:t>-202</w:t>
      </w:r>
      <w:r>
        <w:t>5</w:t>
      </w:r>
      <w:r w:rsidRPr="00A84481">
        <w:t>,</w:t>
      </w:r>
      <w:r>
        <w:t xml:space="preserve"> </w:t>
      </w:r>
      <w:r w:rsidRPr="0090083E">
        <w:t>https://questjournals.org/jrhss/papers/vol13-issue4/13043036.pdf</w:t>
      </w:r>
      <w:r>
        <w:t>]</w:t>
      </w:r>
      <w:r w:rsidRPr="0090083E">
        <w:t xml:space="preserve"> </w:t>
      </w:r>
      <w:proofErr w:type="spellStart"/>
      <w:r>
        <w:t>erin</w:t>
      </w:r>
      <w:proofErr w:type="spellEnd"/>
    </w:p>
    <w:p w14:paraId="4BE512AD" w14:textId="77777777" w:rsidR="002B731D" w:rsidRPr="00CC600F" w:rsidRDefault="002B731D" w:rsidP="002B731D">
      <w:pPr>
        <w:rPr>
          <w:sz w:val="14"/>
        </w:rPr>
      </w:pPr>
      <w:r w:rsidRPr="00202051">
        <w:rPr>
          <w:sz w:val="14"/>
        </w:rPr>
        <w:t xml:space="preserve">The concept of </w:t>
      </w:r>
      <w:r w:rsidRPr="001F34F3">
        <w:rPr>
          <w:rStyle w:val="StyleUnderline"/>
        </w:rPr>
        <w:t xml:space="preserve">U.S. hegemony has been central to shaping the global liberal order </w:t>
      </w:r>
      <w:proofErr w:type="spellStart"/>
      <w:r w:rsidRPr="00202051">
        <w:rPr>
          <w:sz w:val="14"/>
        </w:rPr>
        <w:t>post World</w:t>
      </w:r>
      <w:proofErr w:type="spellEnd"/>
      <w:r w:rsidRPr="00202051">
        <w:rPr>
          <w:sz w:val="14"/>
        </w:rPr>
        <w:t xml:space="preserve"> War II. Anchored in principles such as free trade, </w:t>
      </w:r>
      <w:r w:rsidRPr="00CC600F">
        <w:rPr>
          <w:sz w:val="14"/>
        </w:rPr>
        <w:t xml:space="preserve">multilateralism, and the promotion of democracy, the U.S. has acted as the primary architect and guarantor of this order. </w:t>
      </w:r>
      <w:r w:rsidRPr="00CC600F">
        <w:rPr>
          <w:rStyle w:val="StyleUnderline"/>
        </w:rPr>
        <w:t>However, in recent decades, signs of a relative decline in U.S. dominance have become increasingly evident.</w:t>
      </w:r>
      <w:r w:rsidRPr="00CC600F">
        <w:rPr>
          <w:sz w:val="14"/>
        </w:rPr>
        <w:t xml:space="preserve"> This decline stems from multiple factors which includes economic competition from rising powers like China, strategic overreach, domestic political polarization, and growing doubt or questions about the benefits of globalization.</w:t>
      </w:r>
    </w:p>
    <w:p w14:paraId="2E0A5B41" w14:textId="77777777" w:rsidR="002B731D" w:rsidRPr="00202051" w:rsidRDefault="002B731D" w:rsidP="002B731D">
      <w:pPr>
        <w:rPr>
          <w:sz w:val="14"/>
        </w:rPr>
      </w:pPr>
      <w:r w:rsidRPr="00CC600F">
        <w:rPr>
          <w:sz w:val="14"/>
        </w:rPr>
        <w:t>The weakening of U.S. hegemony raises</w:t>
      </w:r>
      <w:r w:rsidRPr="00202051">
        <w:rPr>
          <w:sz w:val="14"/>
        </w:rPr>
        <w:t xml:space="preserve"> profound questions about the future of the global liberal order. As traditional pillars of this order face challenges, there is growing uncertainty about whether emerging powers will support, reshape, or reject its foundational norms and institutions. The evolving global dynamics may lead to the adaptation of the liberal order in a multipolar context or a fragmentation into competing spheres of influence.</w:t>
      </w:r>
    </w:p>
    <w:p w14:paraId="5E5B8F5F" w14:textId="77777777" w:rsidR="002B731D" w:rsidRPr="00202051" w:rsidRDefault="002B731D" w:rsidP="002B731D">
      <w:pPr>
        <w:rPr>
          <w:sz w:val="14"/>
        </w:rPr>
      </w:pPr>
      <w:r w:rsidRPr="00DA5BCB">
        <w:rPr>
          <w:rStyle w:val="StyleUnderline"/>
        </w:rPr>
        <w:t xml:space="preserve">The </w:t>
      </w:r>
      <w:r w:rsidRPr="00F712AB">
        <w:rPr>
          <w:rStyle w:val="StyleUnderline"/>
          <w:highlight w:val="cyan"/>
        </w:rPr>
        <w:t xml:space="preserve">decline of U.S. hegemony has emerged as a </w:t>
      </w:r>
      <w:r w:rsidRPr="00F712AB">
        <w:rPr>
          <w:rStyle w:val="Emphasis"/>
          <w:highlight w:val="cyan"/>
        </w:rPr>
        <w:t>critical issue</w:t>
      </w:r>
      <w:r w:rsidRPr="00202051">
        <w:rPr>
          <w:sz w:val="14"/>
        </w:rPr>
        <w:t xml:space="preserve"> in international </w:t>
      </w:r>
      <w:r w:rsidRPr="00CC600F">
        <w:rPr>
          <w:sz w:val="14"/>
        </w:rPr>
        <w:t>relatio</w:t>
      </w:r>
      <w:r w:rsidRPr="00202051">
        <w:rPr>
          <w:sz w:val="14"/>
        </w:rPr>
        <w:t xml:space="preserve">ns, </w:t>
      </w:r>
      <w:r w:rsidRPr="00F712AB">
        <w:rPr>
          <w:rStyle w:val="StyleUnderline"/>
          <w:highlight w:val="cyan"/>
        </w:rPr>
        <w:t>raising questions about</w:t>
      </w:r>
      <w:r w:rsidRPr="00DA5BCB">
        <w:rPr>
          <w:rStyle w:val="StyleUnderline"/>
        </w:rPr>
        <w:t xml:space="preserve"> </w:t>
      </w:r>
      <w:r w:rsidRPr="00F712AB">
        <w:rPr>
          <w:rStyle w:val="StyleUnderline"/>
          <w:highlight w:val="cyan"/>
        </w:rPr>
        <w:t>the</w:t>
      </w:r>
      <w:r w:rsidRPr="00DA5BCB">
        <w:rPr>
          <w:rStyle w:val="StyleUnderline"/>
        </w:rPr>
        <w:t xml:space="preserve"> future of </w:t>
      </w:r>
      <w:r w:rsidRPr="00F712AB">
        <w:rPr>
          <w:rStyle w:val="StyleUnderline"/>
          <w:highlight w:val="cyan"/>
        </w:rPr>
        <w:t>global order</w:t>
      </w:r>
      <w:r w:rsidRPr="00DA5BCB">
        <w:rPr>
          <w:rStyle w:val="StyleUnderline"/>
        </w:rPr>
        <w:t xml:space="preserve">, the </w:t>
      </w:r>
      <w:r w:rsidRPr="00F712AB">
        <w:rPr>
          <w:rStyle w:val="StyleUnderline"/>
          <w:highlight w:val="cyan"/>
        </w:rPr>
        <w:t>stability of</w:t>
      </w:r>
      <w:r w:rsidRPr="00DA5BCB">
        <w:rPr>
          <w:rStyle w:val="StyleUnderline"/>
        </w:rPr>
        <w:t xml:space="preserve"> multilateral </w:t>
      </w:r>
      <w:r w:rsidRPr="00F712AB">
        <w:rPr>
          <w:rStyle w:val="StyleUnderline"/>
          <w:highlight w:val="cyan"/>
        </w:rPr>
        <w:t>institutions</w:t>
      </w:r>
      <w:r w:rsidRPr="00CC600F">
        <w:rPr>
          <w:rStyle w:val="StyleUnderline"/>
        </w:rPr>
        <w:t xml:space="preserve">, and </w:t>
      </w:r>
      <w:r w:rsidRPr="00CC600F">
        <w:rPr>
          <w:sz w:val="14"/>
        </w:rPr>
        <w:t>the sustainability of</w:t>
      </w:r>
      <w:r w:rsidRPr="00CC600F">
        <w:rPr>
          <w:rStyle w:val="StyleUnderline"/>
          <w:sz w:val="16"/>
        </w:rPr>
        <w:t xml:space="preserve"> </w:t>
      </w:r>
      <w:r w:rsidRPr="00CC600F">
        <w:rPr>
          <w:rStyle w:val="StyleUnderline"/>
        </w:rPr>
        <w:t>liberal democratic values.</w:t>
      </w:r>
      <w:r w:rsidRPr="00CC600F">
        <w:rPr>
          <w:sz w:val="14"/>
        </w:rPr>
        <w:t xml:space="preserve"> Hegemony, in the context of international relations, refers to the dominance of a single state that exerts</w:t>
      </w:r>
      <w:r w:rsidRPr="00202051">
        <w:rPr>
          <w:sz w:val="14"/>
        </w:rPr>
        <w:t xml:space="preserve"> economic, political, and military influence on the global stage. Since the end of World War II, </w:t>
      </w:r>
      <w:r w:rsidRPr="00A83B1F">
        <w:rPr>
          <w:rStyle w:val="StyleUnderline"/>
        </w:rPr>
        <w:t xml:space="preserve">the </w:t>
      </w:r>
      <w:r w:rsidRPr="00F712AB">
        <w:rPr>
          <w:rStyle w:val="StyleUnderline"/>
          <w:highlight w:val="cyan"/>
        </w:rPr>
        <w:t>U</w:t>
      </w:r>
      <w:r w:rsidRPr="00202051">
        <w:rPr>
          <w:sz w:val="14"/>
        </w:rPr>
        <w:t xml:space="preserve">nited </w:t>
      </w:r>
      <w:r w:rsidRPr="00F712AB">
        <w:rPr>
          <w:rStyle w:val="StyleUnderline"/>
          <w:highlight w:val="cyan"/>
        </w:rPr>
        <w:t>S</w:t>
      </w:r>
      <w:r w:rsidRPr="00202051">
        <w:rPr>
          <w:sz w:val="14"/>
        </w:rPr>
        <w:t xml:space="preserve">tates </w:t>
      </w:r>
      <w:r w:rsidRPr="00A83B1F">
        <w:rPr>
          <w:rStyle w:val="StyleUnderline"/>
        </w:rPr>
        <w:t>has played this hegemonic role</w:t>
      </w:r>
      <w:r w:rsidRPr="00202051">
        <w:rPr>
          <w:sz w:val="14"/>
        </w:rPr>
        <w:t>, shaping the rules and norms of the international system</w:t>
      </w:r>
      <w:r w:rsidRPr="00A83B1F">
        <w:rPr>
          <w:rStyle w:val="StyleUnderline"/>
        </w:rPr>
        <w:t xml:space="preserve">. Its </w:t>
      </w:r>
      <w:r w:rsidRPr="00F712AB">
        <w:rPr>
          <w:rStyle w:val="StyleUnderline"/>
          <w:highlight w:val="cyan"/>
        </w:rPr>
        <w:t>power</w:t>
      </w:r>
      <w:r w:rsidRPr="00CC600F">
        <w:rPr>
          <w:rStyle w:val="StyleUnderline"/>
        </w:rPr>
        <w:t xml:space="preserve"> has </w:t>
      </w:r>
      <w:r w:rsidRPr="00F712AB">
        <w:rPr>
          <w:rStyle w:val="StyleUnderline"/>
          <w:highlight w:val="cyan"/>
        </w:rPr>
        <w:t xml:space="preserve">underpinned </w:t>
      </w:r>
      <w:r w:rsidRPr="00F712AB">
        <w:rPr>
          <w:rStyle w:val="Emphasis"/>
          <w:highlight w:val="cyan"/>
        </w:rPr>
        <w:t>global economic stability</w:t>
      </w:r>
      <w:r w:rsidRPr="00F712AB">
        <w:rPr>
          <w:rStyle w:val="StyleUnderline"/>
          <w:highlight w:val="cyan"/>
        </w:rPr>
        <w:t xml:space="preserve">, </w:t>
      </w:r>
      <w:r w:rsidRPr="00F712AB">
        <w:rPr>
          <w:rStyle w:val="Emphasis"/>
          <w:highlight w:val="cyan"/>
        </w:rPr>
        <w:t>security</w:t>
      </w:r>
      <w:r w:rsidRPr="00F712AB">
        <w:rPr>
          <w:rStyle w:val="StyleUnderline"/>
          <w:highlight w:val="cyan"/>
        </w:rPr>
        <w:t>,</w:t>
      </w:r>
      <w:r w:rsidRPr="00A83B1F">
        <w:rPr>
          <w:rStyle w:val="StyleUnderline"/>
        </w:rPr>
        <w:t xml:space="preserve"> and the promotion of liberal values.</w:t>
      </w:r>
      <w:r w:rsidRPr="00202051">
        <w:rPr>
          <w:sz w:val="14"/>
        </w:rPr>
        <w:t xml:space="preserve"> The United States has long served as the anchor of the global economy. Its </w:t>
      </w:r>
      <w:r w:rsidRPr="00A83B1F">
        <w:rPr>
          <w:rStyle w:val="StyleUnderline"/>
        </w:rPr>
        <w:t xml:space="preserve">leadership in </w:t>
      </w:r>
      <w:r w:rsidRPr="00F712AB">
        <w:rPr>
          <w:rStyle w:val="StyleUnderline"/>
          <w:highlight w:val="cyan"/>
        </w:rPr>
        <w:t>establishing institutions</w:t>
      </w:r>
      <w:r w:rsidRPr="00A83B1F">
        <w:rPr>
          <w:rStyle w:val="StyleUnderline"/>
        </w:rPr>
        <w:t xml:space="preserve"> </w:t>
      </w:r>
      <w:r w:rsidRPr="00EB41E3">
        <w:rPr>
          <w:sz w:val="16"/>
        </w:rPr>
        <w:t xml:space="preserve">such as the International Monetary Fund (IMF), the World Bank, and the World Trade Organization (WTO) was instrumental </w:t>
      </w:r>
      <w:r w:rsidRPr="00202051">
        <w:rPr>
          <w:sz w:val="14"/>
        </w:rPr>
        <w:t xml:space="preserve">in </w:t>
      </w:r>
      <w:r w:rsidRPr="00F712AB">
        <w:rPr>
          <w:rStyle w:val="StyleUnderline"/>
          <w:highlight w:val="cyan"/>
        </w:rPr>
        <w:t>promoting</w:t>
      </w:r>
      <w:r w:rsidRPr="00A83B1F">
        <w:rPr>
          <w:rStyle w:val="StyleUnderline"/>
        </w:rPr>
        <w:t xml:space="preserve"> </w:t>
      </w:r>
      <w:r w:rsidRPr="00F712AB">
        <w:rPr>
          <w:rStyle w:val="StyleUnderline"/>
          <w:highlight w:val="cyan"/>
        </w:rPr>
        <w:t>economic liberalization</w:t>
      </w:r>
      <w:r w:rsidRPr="00A83B1F">
        <w:rPr>
          <w:rStyle w:val="StyleUnderline"/>
        </w:rPr>
        <w:t xml:space="preserve"> and fostering an interconnected global marketplace.</w:t>
      </w:r>
      <w:r w:rsidRPr="00202051">
        <w:rPr>
          <w:sz w:val="14"/>
        </w:rPr>
        <w:t xml:space="preserve"> U</w:t>
      </w:r>
      <w:r w:rsidRPr="00CC600F">
        <w:rPr>
          <w:sz w:val="14"/>
        </w:rPr>
        <w:t>.S.</w:t>
      </w:r>
      <w:r w:rsidRPr="00202051">
        <w:rPr>
          <w:sz w:val="14"/>
        </w:rPr>
        <w:t xml:space="preserve"> economic power has supported trade agreements, ensured financial stability, and facilitated global economic recovery during crises, such as the 2008 financial meltdown. </w:t>
      </w:r>
      <w:r w:rsidRPr="00A83B1F">
        <w:rPr>
          <w:rStyle w:val="StyleUnderline"/>
        </w:rPr>
        <w:t xml:space="preserve">A </w:t>
      </w:r>
      <w:r w:rsidRPr="00F712AB">
        <w:rPr>
          <w:rStyle w:val="StyleUnderline"/>
          <w:highlight w:val="cyan"/>
        </w:rPr>
        <w:t>decline in U.S.</w:t>
      </w:r>
      <w:r w:rsidRPr="00A83B1F">
        <w:rPr>
          <w:rStyle w:val="StyleUnderline"/>
        </w:rPr>
        <w:t xml:space="preserve"> </w:t>
      </w:r>
      <w:r w:rsidRPr="00202051">
        <w:rPr>
          <w:sz w:val="14"/>
        </w:rPr>
        <w:t>economic</w:t>
      </w:r>
      <w:r w:rsidRPr="00202051">
        <w:rPr>
          <w:rStyle w:val="StyleUnderline"/>
          <w:sz w:val="16"/>
        </w:rPr>
        <w:t xml:space="preserve"> </w:t>
      </w:r>
      <w:r w:rsidRPr="00F712AB">
        <w:rPr>
          <w:rStyle w:val="StyleUnderline"/>
          <w:highlight w:val="cyan"/>
        </w:rPr>
        <w:t>influence</w:t>
      </w:r>
      <w:r w:rsidRPr="00A83B1F">
        <w:rPr>
          <w:rStyle w:val="StyleUnderline"/>
        </w:rPr>
        <w:t xml:space="preserve"> could </w:t>
      </w:r>
      <w:r w:rsidRPr="00F712AB">
        <w:rPr>
          <w:rStyle w:val="StyleUnderline"/>
          <w:highlight w:val="cyan"/>
        </w:rPr>
        <w:t>fragment the global economy</w:t>
      </w:r>
      <w:r w:rsidRPr="00202051">
        <w:rPr>
          <w:sz w:val="14"/>
        </w:rPr>
        <w:t xml:space="preserve"> into competing blocs, </w:t>
      </w:r>
      <w:r w:rsidRPr="00A83B1F">
        <w:rPr>
          <w:rStyle w:val="StyleUnderline"/>
        </w:rPr>
        <w:t>reducing cooperation and increasing economic volatility</w:t>
      </w:r>
      <w:r w:rsidRPr="00202051">
        <w:rPr>
          <w:sz w:val="14"/>
        </w:rPr>
        <w:t xml:space="preserve"> (Ikenberry,2011).</w:t>
      </w:r>
    </w:p>
    <w:p w14:paraId="799829A4" w14:textId="77777777" w:rsidR="002B731D" w:rsidRPr="00202051" w:rsidRDefault="002B731D" w:rsidP="002B731D">
      <w:pPr>
        <w:rPr>
          <w:sz w:val="14"/>
        </w:rPr>
      </w:pPr>
      <w:r w:rsidRPr="00202051">
        <w:rPr>
          <w:sz w:val="14"/>
        </w:rPr>
        <w:t xml:space="preserve">Through its vast military capabilities and strategic alliances, particularly NATO, </w:t>
      </w:r>
      <w:r w:rsidRPr="00A81ADE">
        <w:rPr>
          <w:rStyle w:val="StyleUnderline"/>
        </w:rPr>
        <w:t>the U</w:t>
      </w:r>
      <w:r w:rsidRPr="00202051">
        <w:rPr>
          <w:sz w:val="14"/>
        </w:rPr>
        <w:t xml:space="preserve">nited </w:t>
      </w:r>
      <w:r w:rsidRPr="00A81ADE">
        <w:rPr>
          <w:rStyle w:val="StyleUnderline"/>
        </w:rPr>
        <w:t>S</w:t>
      </w:r>
      <w:r w:rsidRPr="00202051">
        <w:rPr>
          <w:sz w:val="14"/>
        </w:rPr>
        <w:t xml:space="preserve">tates </w:t>
      </w:r>
      <w:r w:rsidRPr="00A81ADE">
        <w:rPr>
          <w:rStyle w:val="StyleUnderline"/>
        </w:rPr>
        <w:t>has acted as a guarantor of global security.</w:t>
      </w:r>
      <w:r w:rsidRPr="00202051">
        <w:rPr>
          <w:sz w:val="14"/>
        </w:rPr>
        <w:t xml:space="preserve"> The </w:t>
      </w:r>
      <w:r w:rsidRPr="00F712AB">
        <w:rPr>
          <w:sz w:val="14"/>
          <w:highlight w:val="cyan"/>
        </w:rPr>
        <w:t>"</w:t>
      </w:r>
      <w:r w:rsidRPr="00F712AB">
        <w:rPr>
          <w:rStyle w:val="StyleUnderline"/>
          <w:highlight w:val="cyan"/>
        </w:rPr>
        <w:t>Pax Americana" era marked by reduced conflicts and a</w:t>
      </w:r>
      <w:r w:rsidRPr="00A81ADE">
        <w:rPr>
          <w:rStyle w:val="StyleUnderline"/>
        </w:rPr>
        <w:t xml:space="preserve"> relatively </w:t>
      </w:r>
      <w:r w:rsidRPr="00F712AB">
        <w:rPr>
          <w:rStyle w:val="StyleUnderline"/>
          <w:highlight w:val="cyan"/>
        </w:rPr>
        <w:t>stable international order</w:t>
      </w:r>
      <w:r w:rsidRPr="00202051">
        <w:rPr>
          <w:sz w:val="14"/>
        </w:rPr>
        <w:t xml:space="preserve"> was underpinned by U.S. military interventions and deterrence strategies. For example, U.S. engagement in Asia and the Middle East ensured regional stability by containing threats such as Soviet expansion during the Cold War and later, terrorism. </w:t>
      </w:r>
      <w:r w:rsidRPr="00347734">
        <w:rPr>
          <w:rStyle w:val="StyleUnderline"/>
        </w:rPr>
        <w:t xml:space="preserve">A </w:t>
      </w:r>
      <w:r w:rsidRPr="00F712AB">
        <w:rPr>
          <w:rStyle w:val="StyleUnderline"/>
          <w:highlight w:val="cyan"/>
        </w:rPr>
        <w:t>weakening U.S</w:t>
      </w:r>
      <w:r w:rsidRPr="00CC600F">
        <w:rPr>
          <w:rStyle w:val="StyleUnderline"/>
        </w:rPr>
        <w:t>.</w:t>
      </w:r>
      <w:r w:rsidRPr="00F712AB">
        <w:rPr>
          <w:rStyle w:val="StyleUnderline"/>
          <w:highlight w:val="cyan"/>
        </w:rPr>
        <w:t xml:space="preserve"> </w:t>
      </w:r>
      <w:r w:rsidRPr="00CC600F">
        <w:rPr>
          <w:rStyle w:val="StyleUnderline"/>
        </w:rPr>
        <w:t xml:space="preserve">security </w:t>
      </w:r>
      <w:r w:rsidRPr="00F712AB">
        <w:rPr>
          <w:rStyle w:val="StyleUnderline"/>
          <w:highlight w:val="cyan"/>
        </w:rPr>
        <w:t>role</w:t>
      </w:r>
      <w:r w:rsidRPr="00347734">
        <w:rPr>
          <w:rStyle w:val="StyleUnderline"/>
        </w:rPr>
        <w:t xml:space="preserve"> could </w:t>
      </w:r>
      <w:r w:rsidRPr="00F712AB">
        <w:rPr>
          <w:rStyle w:val="StyleUnderline"/>
          <w:highlight w:val="cyan"/>
        </w:rPr>
        <w:t>lead to</w:t>
      </w:r>
      <w:r w:rsidRPr="00347734">
        <w:rPr>
          <w:rStyle w:val="StyleUnderline"/>
        </w:rPr>
        <w:t xml:space="preserve"> </w:t>
      </w:r>
      <w:r w:rsidRPr="00F712AB">
        <w:rPr>
          <w:rStyle w:val="Emphasis"/>
          <w:highlight w:val="cyan"/>
        </w:rPr>
        <w:t>power vacuums</w:t>
      </w:r>
      <w:r w:rsidRPr="00347734">
        <w:rPr>
          <w:rStyle w:val="StyleUnderline"/>
        </w:rPr>
        <w:t xml:space="preserve">, increased </w:t>
      </w:r>
      <w:r w:rsidRPr="00F712AB">
        <w:rPr>
          <w:rStyle w:val="Emphasis"/>
          <w:highlight w:val="cyan"/>
        </w:rPr>
        <w:t>militarization</w:t>
      </w:r>
      <w:r w:rsidRPr="00F712AB">
        <w:rPr>
          <w:rStyle w:val="StyleUnderline"/>
          <w:highlight w:val="cyan"/>
        </w:rPr>
        <w:t xml:space="preserve">, and </w:t>
      </w:r>
      <w:r w:rsidRPr="00F712AB">
        <w:rPr>
          <w:rStyle w:val="Emphasis"/>
          <w:highlight w:val="cyan"/>
        </w:rPr>
        <w:t>instability</w:t>
      </w:r>
      <w:r w:rsidRPr="00347734">
        <w:rPr>
          <w:rStyle w:val="StyleUnderline"/>
        </w:rPr>
        <w:t xml:space="preserve"> in conflict-prone regions</w:t>
      </w:r>
      <w:r w:rsidRPr="00202051">
        <w:rPr>
          <w:sz w:val="14"/>
        </w:rPr>
        <w:t xml:space="preserve"> (Layne, 2018).</w:t>
      </w:r>
    </w:p>
    <w:p w14:paraId="5D827BA0" w14:textId="77777777" w:rsidR="002B731D" w:rsidRDefault="002B731D" w:rsidP="002B731D">
      <w:pPr>
        <w:rPr>
          <w:sz w:val="14"/>
        </w:rPr>
      </w:pPr>
      <w:r w:rsidRPr="00347734">
        <w:rPr>
          <w:rStyle w:val="StyleUnderline"/>
        </w:rPr>
        <w:t xml:space="preserve">U.S. hegemony has supported the global spread of liberal democratic principles, human rights, and the </w:t>
      </w:r>
      <w:r w:rsidRPr="00CC600F">
        <w:rPr>
          <w:rStyle w:val="StyleUnderline"/>
        </w:rPr>
        <w:t>rule of law</w:t>
      </w:r>
      <w:r w:rsidRPr="00CC600F">
        <w:rPr>
          <w:sz w:val="14"/>
        </w:rPr>
        <w:t xml:space="preserve">. Its influence on global governance has been evident in institutions like the United Nations and its advocacy for multilateralism. </w:t>
      </w:r>
      <w:r w:rsidRPr="00CC600F">
        <w:rPr>
          <w:rStyle w:val="StyleUnderline"/>
        </w:rPr>
        <w:t>A diminished U.S. role could</w:t>
      </w:r>
      <w:r w:rsidRPr="00347734">
        <w:rPr>
          <w:rStyle w:val="StyleUnderline"/>
        </w:rPr>
        <w:t xml:space="preserve"> </w:t>
      </w:r>
      <w:r w:rsidRPr="00F712AB">
        <w:rPr>
          <w:rStyle w:val="Emphasis"/>
          <w:highlight w:val="cyan"/>
        </w:rPr>
        <w:t>embolden authoritarian regimes</w:t>
      </w:r>
      <w:r w:rsidRPr="00347734">
        <w:rPr>
          <w:rStyle w:val="StyleUnderline"/>
        </w:rPr>
        <w:t xml:space="preserve"> and </w:t>
      </w:r>
      <w:r w:rsidRPr="00CC600F">
        <w:rPr>
          <w:rStyle w:val="StyleUnderline"/>
        </w:rPr>
        <w:t>challenge</w:t>
      </w:r>
      <w:r w:rsidRPr="00347734">
        <w:rPr>
          <w:rStyle w:val="StyleUnderline"/>
        </w:rPr>
        <w:t xml:space="preserve"> </w:t>
      </w:r>
      <w:r w:rsidRPr="00202051">
        <w:rPr>
          <w:sz w:val="14"/>
        </w:rPr>
        <w:t xml:space="preserve">the primacy of liberal </w:t>
      </w:r>
      <w:r w:rsidRPr="00347734">
        <w:rPr>
          <w:rStyle w:val="StyleUnderline"/>
        </w:rPr>
        <w:t>democratic values</w:t>
      </w:r>
      <w:r w:rsidRPr="00202051">
        <w:rPr>
          <w:sz w:val="14"/>
        </w:rPr>
        <w:t xml:space="preserve"> (Acharya, 2017).</w:t>
      </w:r>
    </w:p>
    <w:p w14:paraId="71CD9D7C" w14:textId="4AD3F150" w:rsidR="002B731D" w:rsidRDefault="002B731D" w:rsidP="002B731D">
      <w:pPr>
        <w:pStyle w:val="Heading3"/>
      </w:pPr>
      <w:r>
        <w:t>1AC---Trade</w:t>
      </w:r>
    </w:p>
    <w:p w14:paraId="781FA19E" w14:textId="77777777" w:rsidR="002B731D" w:rsidRDefault="002B731D" w:rsidP="002B731D">
      <w:pPr>
        <w:pStyle w:val="Heading4"/>
      </w:pPr>
      <w:r>
        <w:t xml:space="preserve">Advantage 2 is </w:t>
      </w:r>
      <w:r w:rsidRPr="00093A92">
        <w:rPr>
          <w:u w:val="single"/>
        </w:rPr>
        <w:t>TRADE</w:t>
      </w:r>
      <w:r>
        <w:t>.</w:t>
      </w:r>
    </w:p>
    <w:p w14:paraId="70882919" w14:textId="77777777" w:rsidR="002B731D" w:rsidRDefault="002B731D" w:rsidP="002B731D">
      <w:pPr>
        <w:pStyle w:val="Heading4"/>
      </w:pPr>
      <w:r>
        <w:t xml:space="preserve">Trade is </w:t>
      </w:r>
      <w:r w:rsidRPr="000E77CE">
        <w:rPr>
          <w:u w:val="single"/>
        </w:rPr>
        <w:t>collapsing now</w:t>
      </w:r>
      <w:r>
        <w:t xml:space="preserve">---alternative routes are </w:t>
      </w:r>
      <w:r w:rsidRPr="000E77CE">
        <w:rPr>
          <w:u w:val="single"/>
        </w:rPr>
        <w:t>being disrupted</w:t>
      </w:r>
      <w:r>
        <w:t xml:space="preserve">. </w:t>
      </w:r>
    </w:p>
    <w:p w14:paraId="329DAA48" w14:textId="77777777" w:rsidR="002B731D" w:rsidRPr="006A216E" w:rsidRDefault="002B731D" w:rsidP="002B731D">
      <w:r w:rsidRPr="006A216E">
        <w:t xml:space="preserve">Parisa </w:t>
      </w:r>
      <w:r w:rsidRPr="006A216E">
        <w:rPr>
          <w:rStyle w:val="Style13ptBold"/>
        </w:rPr>
        <w:t>Kamali 24</w:t>
      </w:r>
      <w:r w:rsidRPr="006A216E">
        <w:t>.</w:t>
      </w:r>
      <w:r>
        <w:t xml:space="preserve"> A</w:t>
      </w:r>
      <w:r w:rsidRPr="006A216E">
        <w:t>n economist in the External Policy Division of the IMF’s Strategy, Policy, and Review Department. Previously, she was in the General Resources and SDR Policy Division of Finance Department. “Red Sea Attacks Disrupt Global Trade.” I</w:t>
      </w:r>
      <w:r>
        <w:t xml:space="preserve">nternational </w:t>
      </w:r>
      <w:r w:rsidRPr="006A216E">
        <w:t>M</w:t>
      </w:r>
      <w:r>
        <w:t xml:space="preserve">onetary </w:t>
      </w:r>
      <w:r w:rsidRPr="006A216E">
        <w:t>F</w:t>
      </w:r>
      <w:r>
        <w:t>und Blog</w:t>
      </w:r>
      <w:r w:rsidRPr="006A216E">
        <w:t>. 3-6-2024. https://www.imf.org/en/Blogs/Articles/2024/03/07/Red-Sea-Attacks-Disrupt-Global-Trade //</w:t>
      </w:r>
      <w:proofErr w:type="spellStart"/>
      <w:r w:rsidRPr="006A216E">
        <w:t>reyrey</w:t>
      </w:r>
      <w:proofErr w:type="spellEnd"/>
    </w:p>
    <w:p w14:paraId="659A4BEB" w14:textId="77777777" w:rsidR="002B731D" w:rsidRPr="006A216E" w:rsidRDefault="002B731D" w:rsidP="002B731D">
      <w:pPr>
        <w:rPr>
          <w:rStyle w:val="StyleUnderline"/>
        </w:rPr>
      </w:pPr>
      <w:r w:rsidRPr="006A216E">
        <w:rPr>
          <w:rStyle w:val="StyleUnderline"/>
        </w:rPr>
        <w:t xml:space="preserve">In the past few months, </w:t>
      </w:r>
      <w:r w:rsidRPr="00B734B9">
        <w:rPr>
          <w:rStyle w:val="Emphasis"/>
        </w:rPr>
        <w:t xml:space="preserve">global </w:t>
      </w:r>
      <w:r w:rsidRPr="00F712AB">
        <w:rPr>
          <w:rStyle w:val="Emphasis"/>
          <w:highlight w:val="cyan"/>
        </w:rPr>
        <w:t xml:space="preserve">trade </w:t>
      </w:r>
      <w:r w:rsidRPr="00F712AB">
        <w:rPr>
          <w:rStyle w:val="StyleUnderline"/>
          <w:highlight w:val="cyan"/>
        </w:rPr>
        <w:t xml:space="preserve">has been </w:t>
      </w:r>
      <w:r w:rsidRPr="00F712AB">
        <w:rPr>
          <w:rStyle w:val="Emphasis"/>
          <w:highlight w:val="cyan"/>
        </w:rPr>
        <w:t xml:space="preserve">held back </w:t>
      </w:r>
      <w:r w:rsidRPr="00F712AB">
        <w:rPr>
          <w:rStyle w:val="StyleUnderline"/>
          <w:highlight w:val="cyan"/>
        </w:rPr>
        <w:t xml:space="preserve">by </w:t>
      </w:r>
      <w:r w:rsidRPr="00F712AB">
        <w:rPr>
          <w:rStyle w:val="Emphasis"/>
          <w:highlight w:val="cyan"/>
        </w:rPr>
        <w:t>disruptions</w:t>
      </w:r>
      <w:r w:rsidRPr="00F712AB">
        <w:rPr>
          <w:rStyle w:val="StyleUnderline"/>
          <w:highlight w:val="cyan"/>
        </w:rPr>
        <w:t xml:space="preserve"> at </w:t>
      </w:r>
      <w:r w:rsidRPr="006A216E">
        <w:rPr>
          <w:rStyle w:val="StyleUnderline"/>
        </w:rPr>
        <w:t xml:space="preserve">two </w:t>
      </w:r>
      <w:r w:rsidRPr="00B734B9">
        <w:rPr>
          <w:rStyle w:val="Emphasis"/>
        </w:rPr>
        <w:t xml:space="preserve">critical </w:t>
      </w:r>
      <w:r w:rsidRPr="00F712AB">
        <w:rPr>
          <w:rStyle w:val="Emphasis"/>
          <w:highlight w:val="cyan"/>
        </w:rPr>
        <w:t>shipping routes</w:t>
      </w:r>
      <w:r w:rsidRPr="00F712AB">
        <w:rPr>
          <w:rStyle w:val="StyleUnderline"/>
          <w:highlight w:val="cyan"/>
        </w:rPr>
        <w:t xml:space="preserve">. </w:t>
      </w:r>
      <w:r w:rsidRPr="00F712AB">
        <w:rPr>
          <w:rStyle w:val="Emphasis"/>
          <w:highlight w:val="cyan"/>
        </w:rPr>
        <w:t xml:space="preserve">Attacks on vessels </w:t>
      </w:r>
      <w:r w:rsidRPr="006A216E">
        <w:rPr>
          <w:rStyle w:val="StyleUnderline"/>
        </w:rPr>
        <w:t xml:space="preserve">in the Red Sea </w:t>
      </w:r>
      <w:r w:rsidRPr="00B734B9">
        <w:rPr>
          <w:sz w:val="16"/>
        </w:rPr>
        <w:t xml:space="preserve">area </w:t>
      </w:r>
      <w:r w:rsidRPr="00F712AB">
        <w:rPr>
          <w:rStyle w:val="Emphasis"/>
          <w:highlight w:val="cyan"/>
        </w:rPr>
        <w:t xml:space="preserve">reduced traffic </w:t>
      </w:r>
      <w:r w:rsidRPr="00F712AB">
        <w:rPr>
          <w:rStyle w:val="StyleUnderline"/>
          <w:highlight w:val="cyan"/>
        </w:rPr>
        <w:t>through the Suez Canal</w:t>
      </w:r>
      <w:r w:rsidRPr="00B734B9">
        <w:rPr>
          <w:sz w:val="16"/>
        </w:rPr>
        <w:t xml:space="preserve">, the shortest maritime route between Asia and Europe, through which about 15 percent of global maritime trade volume normally passes. Instead, </w:t>
      </w:r>
      <w:r w:rsidRPr="006A216E">
        <w:rPr>
          <w:rStyle w:val="StyleUnderline"/>
        </w:rPr>
        <w:t xml:space="preserve">several </w:t>
      </w:r>
      <w:r w:rsidRPr="00F712AB">
        <w:rPr>
          <w:rStyle w:val="StyleUnderline"/>
          <w:highlight w:val="cyan"/>
        </w:rPr>
        <w:t xml:space="preserve">shipping companies </w:t>
      </w:r>
      <w:r w:rsidRPr="00F712AB">
        <w:rPr>
          <w:rStyle w:val="Emphasis"/>
          <w:highlight w:val="cyan"/>
        </w:rPr>
        <w:t>diverted</w:t>
      </w:r>
      <w:r w:rsidRPr="00F712AB">
        <w:rPr>
          <w:rStyle w:val="StyleUnderline"/>
          <w:highlight w:val="cyan"/>
        </w:rPr>
        <w:t xml:space="preserve"> </w:t>
      </w:r>
      <w:r w:rsidRPr="006A216E">
        <w:rPr>
          <w:rStyle w:val="StyleUnderline"/>
        </w:rPr>
        <w:t xml:space="preserve">their </w:t>
      </w:r>
      <w:r w:rsidRPr="00F712AB">
        <w:rPr>
          <w:rStyle w:val="StyleUnderline"/>
          <w:highlight w:val="cyan"/>
        </w:rPr>
        <w:t xml:space="preserve">ships around </w:t>
      </w:r>
      <w:r w:rsidRPr="006A216E">
        <w:rPr>
          <w:rStyle w:val="StyleUnderline"/>
        </w:rPr>
        <w:t xml:space="preserve">the </w:t>
      </w:r>
      <w:r w:rsidRPr="00F712AB">
        <w:rPr>
          <w:rStyle w:val="StyleUnderline"/>
          <w:highlight w:val="cyan"/>
        </w:rPr>
        <w:t>Cape of Good Hope</w:t>
      </w:r>
      <w:r w:rsidRPr="006A216E">
        <w:rPr>
          <w:rStyle w:val="StyleUnderline"/>
        </w:rPr>
        <w:t xml:space="preserve">. This </w:t>
      </w:r>
      <w:r w:rsidRPr="00F712AB">
        <w:rPr>
          <w:rStyle w:val="Emphasis"/>
          <w:highlight w:val="cyan"/>
        </w:rPr>
        <w:t>increased delivery times</w:t>
      </w:r>
      <w:r w:rsidRPr="00F712AB">
        <w:rPr>
          <w:rStyle w:val="StyleUnderline"/>
          <w:highlight w:val="cyan"/>
        </w:rPr>
        <w:t xml:space="preserve"> by 10 days </w:t>
      </w:r>
      <w:r w:rsidRPr="006A216E">
        <w:rPr>
          <w:rStyle w:val="StyleUnderline"/>
        </w:rPr>
        <w:t xml:space="preserve">or more on average, </w:t>
      </w:r>
      <w:r w:rsidRPr="00F712AB">
        <w:rPr>
          <w:rStyle w:val="Emphasis"/>
          <w:highlight w:val="cyan"/>
        </w:rPr>
        <w:t>hurting companies</w:t>
      </w:r>
      <w:r w:rsidRPr="00F712AB">
        <w:rPr>
          <w:rStyle w:val="StyleUnderline"/>
          <w:highlight w:val="cyan"/>
        </w:rPr>
        <w:t xml:space="preserve"> </w:t>
      </w:r>
      <w:r w:rsidRPr="006A216E">
        <w:rPr>
          <w:rStyle w:val="StyleUnderline"/>
        </w:rPr>
        <w:t>with limited inventories.</w:t>
      </w:r>
    </w:p>
    <w:p w14:paraId="6B5F6650" w14:textId="77777777" w:rsidR="002B731D" w:rsidRPr="006A216E" w:rsidRDefault="002B731D" w:rsidP="002B731D">
      <w:pPr>
        <w:rPr>
          <w:rStyle w:val="StyleUnderline"/>
        </w:rPr>
      </w:pPr>
      <w:r w:rsidRPr="00B734B9">
        <w:rPr>
          <w:sz w:val="16"/>
        </w:rPr>
        <w:t xml:space="preserve">On the other side of the world, </w:t>
      </w:r>
      <w:r w:rsidRPr="00F712AB">
        <w:rPr>
          <w:rStyle w:val="StyleUnderline"/>
          <w:highlight w:val="cyan"/>
        </w:rPr>
        <w:t xml:space="preserve">a </w:t>
      </w:r>
      <w:r w:rsidRPr="00F712AB">
        <w:rPr>
          <w:rStyle w:val="Emphasis"/>
          <w:highlight w:val="cyan"/>
        </w:rPr>
        <w:t>severe drought</w:t>
      </w:r>
      <w:r w:rsidRPr="00F712AB">
        <w:rPr>
          <w:rStyle w:val="StyleUnderline"/>
          <w:highlight w:val="cyan"/>
        </w:rPr>
        <w:t xml:space="preserve"> at the Panama Canal </w:t>
      </w:r>
      <w:r w:rsidRPr="006A216E">
        <w:rPr>
          <w:rStyle w:val="StyleUnderline"/>
        </w:rPr>
        <w:t>has forced authorities to impose restrictions t</w:t>
      </w:r>
      <w:r w:rsidRPr="00B734B9">
        <w:rPr>
          <w:sz w:val="16"/>
        </w:rPr>
        <w:t xml:space="preserve">hat have substantially reduced daily ship crossings since last October, </w:t>
      </w:r>
      <w:r w:rsidRPr="00F712AB">
        <w:rPr>
          <w:rStyle w:val="Emphasis"/>
          <w:highlight w:val="cyan"/>
        </w:rPr>
        <w:t>slowing down</w:t>
      </w:r>
      <w:r w:rsidRPr="00F712AB">
        <w:rPr>
          <w:rStyle w:val="StyleUnderline"/>
          <w:highlight w:val="cyan"/>
        </w:rPr>
        <w:t xml:space="preserve"> maritime trade</w:t>
      </w:r>
      <w:r w:rsidRPr="006A216E">
        <w:rPr>
          <w:rStyle w:val="StyleUnderline"/>
        </w:rPr>
        <w:t xml:space="preserve"> through another </w:t>
      </w:r>
      <w:r w:rsidRPr="00F712AB">
        <w:rPr>
          <w:rStyle w:val="StyleUnderline"/>
          <w:highlight w:val="cyan"/>
        </w:rPr>
        <w:t xml:space="preserve">key </w:t>
      </w:r>
      <w:r w:rsidRPr="00F712AB">
        <w:rPr>
          <w:rStyle w:val="Emphasis"/>
          <w:highlight w:val="cyan"/>
        </w:rPr>
        <w:t>chokepoint</w:t>
      </w:r>
      <w:r w:rsidRPr="00F712AB">
        <w:rPr>
          <w:rStyle w:val="StyleUnderline"/>
          <w:highlight w:val="cyan"/>
        </w:rPr>
        <w:t xml:space="preserve"> </w:t>
      </w:r>
      <w:r w:rsidRPr="006A216E">
        <w:rPr>
          <w:rStyle w:val="StyleUnderline"/>
        </w:rPr>
        <w:t>that usually accounts for about 5 percent of global maritime trade.</w:t>
      </w:r>
    </w:p>
    <w:p w14:paraId="45E4F323" w14:textId="77777777" w:rsidR="002B731D" w:rsidRPr="00B734B9" w:rsidRDefault="002B731D" w:rsidP="002B731D">
      <w:pPr>
        <w:rPr>
          <w:sz w:val="16"/>
        </w:rPr>
      </w:pPr>
      <w:r w:rsidRPr="00B734B9">
        <w:rPr>
          <w:sz w:val="16"/>
        </w:rPr>
        <w:t xml:space="preserve">The Chart of the Week </w:t>
      </w:r>
      <w:r w:rsidRPr="00B734B9">
        <w:rPr>
          <w:rStyle w:val="StyleUnderline"/>
        </w:rPr>
        <w:t>uses data</w:t>
      </w:r>
      <w:r w:rsidRPr="00B734B9">
        <w:rPr>
          <w:sz w:val="16"/>
        </w:rPr>
        <w:t xml:space="preserve"> from our </w:t>
      </w:r>
      <w:proofErr w:type="spellStart"/>
      <w:r w:rsidRPr="00B734B9">
        <w:rPr>
          <w:sz w:val="16"/>
        </w:rPr>
        <w:t>PortWatch</w:t>
      </w:r>
      <w:proofErr w:type="spellEnd"/>
      <w:r w:rsidRPr="00B734B9">
        <w:rPr>
          <w:sz w:val="16"/>
        </w:rPr>
        <w:t xml:space="preserve"> platform </w:t>
      </w:r>
      <w:r w:rsidRPr="00B734B9">
        <w:rPr>
          <w:rStyle w:val="StyleUnderline"/>
        </w:rPr>
        <w:t xml:space="preserve">to show </w:t>
      </w:r>
      <w:r w:rsidRPr="00B734B9">
        <w:rPr>
          <w:rStyle w:val="Emphasis"/>
        </w:rPr>
        <w:t>trade volume</w:t>
      </w:r>
      <w:r w:rsidRPr="00B734B9">
        <w:rPr>
          <w:rStyle w:val="StyleUnderline"/>
        </w:rPr>
        <w:t xml:space="preserve"> that transits through these three critical shipping lanes.</w:t>
      </w:r>
      <w:r w:rsidRPr="00B734B9">
        <w:rPr>
          <w:sz w:val="16"/>
        </w:rPr>
        <w:t xml:space="preserve"> Our high-frequency transit estimates indicate </w:t>
      </w:r>
      <w:r w:rsidRPr="00B734B9">
        <w:rPr>
          <w:rStyle w:val="StyleUnderline"/>
        </w:rPr>
        <w:t xml:space="preserve">that </w:t>
      </w:r>
      <w:r w:rsidRPr="00F712AB">
        <w:rPr>
          <w:rStyle w:val="StyleUnderline"/>
          <w:highlight w:val="cyan"/>
        </w:rPr>
        <w:t xml:space="preserve">the volume of trade </w:t>
      </w:r>
      <w:r w:rsidRPr="00B734B9">
        <w:rPr>
          <w:rStyle w:val="StyleUnderline"/>
        </w:rPr>
        <w:t xml:space="preserve">that </w:t>
      </w:r>
      <w:r w:rsidRPr="00F712AB">
        <w:rPr>
          <w:rStyle w:val="StyleUnderline"/>
          <w:highlight w:val="cyan"/>
        </w:rPr>
        <w:t>passed through the Suez Canal</w:t>
      </w:r>
      <w:r w:rsidRPr="00F712AB">
        <w:rPr>
          <w:sz w:val="16"/>
          <w:highlight w:val="cyan"/>
        </w:rPr>
        <w:t xml:space="preserve"> </w:t>
      </w:r>
      <w:r w:rsidRPr="00F712AB">
        <w:rPr>
          <w:rStyle w:val="Emphasis"/>
          <w:highlight w:val="cyan"/>
        </w:rPr>
        <w:t>dropped by 50 percent</w:t>
      </w:r>
      <w:r w:rsidRPr="00F712AB">
        <w:rPr>
          <w:sz w:val="16"/>
          <w:highlight w:val="cyan"/>
        </w:rPr>
        <w:t xml:space="preserve"> </w:t>
      </w:r>
      <w:r w:rsidRPr="00B734B9">
        <w:rPr>
          <w:sz w:val="16"/>
        </w:rPr>
        <w:t xml:space="preserve">year-over-year </w:t>
      </w:r>
      <w:r w:rsidRPr="00B734B9">
        <w:rPr>
          <w:rStyle w:val="StyleUnderline"/>
        </w:rPr>
        <w:t>in the first two months of the year,</w:t>
      </w:r>
      <w:r w:rsidRPr="00B734B9">
        <w:rPr>
          <w:sz w:val="16"/>
        </w:rPr>
        <w:t xml:space="preserve"> and the volume of trade transiting around the Cape of Good Hope surged by an estimated 74 percent above last year’s level. Meanwhile, </w:t>
      </w:r>
      <w:r w:rsidRPr="00B734B9">
        <w:rPr>
          <w:rStyle w:val="StyleUnderline"/>
        </w:rPr>
        <w:t xml:space="preserve">the transit trade </w:t>
      </w:r>
      <w:r w:rsidRPr="00F712AB">
        <w:rPr>
          <w:rStyle w:val="StyleUnderline"/>
          <w:highlight w:val="cyan"/>
        </w:rPr>
        <w:t xml:space="preserve">volume through the Panama Canal </w:t>
      </w:r>
      <w:r w:rsidRPr="00F712AB">
        <w:rPr>
          <w:rStyle w:val="Emphasis"/>
          <w:highlight w:val="cyan"/>
        </w:rPr>
        <w:t xml:space="preserve">fell by </w:t>
      </w:r>
      <w:r w:rsidRPr="00B734B9">
        <w:rPr>
          <w:rStyle w:val="Emphasis"/>
        </w:rPr>
        <w:t xml:space="preserve">almost </w:t>
      </w:r>
      <w:r w:rsidRPr="00F712AB">
        <w:rPr>
          <w:rStyle w:val="Emphasis"/>
          <w:highlight w:val="cyan"/>
        </w:rPr>
        <w:t>32 percent</w:t>
      </w:r>
      <w:r w:rsidRPr="00F712AB">
        <w:rPr>
          <w:rStyle w:val="StyleUnderline"/>
          <w:highlight w:val="cyan"/>
        </w:rPr>
        <w:t xml:space="preserve"> </w:t>
      </w:r>
      <w:r w:rsidRPr="00B734B9">
        <w:rPr>
          <w:rStyle w:val="StyleUnderline"/>
        </w:rPr>
        <w:t>compared with the prior year</w:t>
      </w:r>
      <w:r w:rsidRPr="00B734B9">
        <w:rPr>
          <w:sz w:val="16"/>
        </w:rPr>
        <w:t>.</w:t>
      </w:r>
    </w:p>
    <w:p w14:paraId="7B506B17" w14:textId="77777777" w:rsidR="002B731D" w:rsidRPr="000E77CE" w:rsidRDefault="002B731D" w:rsidP="002B731D">
      <w:pPr>
        <w:rPr>
          <w:sz w:val="16"/>
        </w:rPr>
      </w:pPr>
      <w:r w:rsidRPr="00B734B9">
        <w:rPr>
          <w:sz w:val="16"/>
        </w:rPr>
        <w:t xml:space="preserve">The platform also shows that in January and February 2024, there was a 6.7 percent decline year-over-year in port calls to the 70 ports we track in sub-Saharan Africa. The corresponding declines for the European Union and the Middle East and Central Asia were 5.3 percent. These decreases likely reflect the transitory effects of longer shipping times. </w:t>
      </w:r>
      <w:r w:rsidRPr="00B734B9">
        <w:rPr>
          <w:rStyle w:val="StyleUnderline"/>
        </w:rPr>
        <w:t xml:space="preserve">If continued, the </w:t>
      </w:r>
      <w:r w:rsidRPr="00F712AB">
        <w:rPr>
          <w:rStyle w:val="Emphasis"/>
          <w:highlight w:val="cyan"/>
        </w:rPr>
        <w:t xml:space="preserve">ripple effects </w:t>
      </w:r>
      <w:r w:rsidRPr="00F712AB">
        <w:rPr>
          <w:rStyle w:val="StyleUnderline"/>
          <w:highlight w:val="cyan"/>
        </w:rPr>
        <w:t>of these disruptions</w:t>
      </w:r>
      <w:r w:rsidRPr="00B734B9">
        <w:rPr>
          <w:rStyle w:val="StyleUnderline"/>
        </w:rPr>
        <w:t xml:space="preserve"> could temporarily </w:t>
      </w:r>
      <w:r w:rsidRPr="00F712AB">
        <w:rPr>
          <w:rStyle w:val="Emphasis"/>
          <w:highlight w:val="cyan"/>
        </w:rPr>
        <w:t>ha</w:t>
      </w:r>
      <w:r w:rsidRPr="00F712AB">
        <w:rPr>
          <w:rStyle w:val="StyleUnderline"/>
          <w:highlight w:val="cyan"/>
        </w:rPr>
        <w:t xml:space="preserve">mper some </w:t>
      </w:r>
      <w:r w:rsidRPr="00F712AB">
        <w:rPr>
          <w:rStyle w:val="Emphasis"/>
          <w:highlight w:val="cyan"/>
        </w:rPr>
        <w:t xml:space="preserve">supply chains </w:t>
      </w:r>
      <w:r w:rsidRPr="00B734B9">
        <w:rPr>
          <w:rStyle w:val="StyleUnderline"/>
        </w:rPr>
        <w:t xml:space="preserve">in affected countries and cause </w:t>
      </w:r>
      <w:r w:rsidRPr="00B734B9">
        <w:rPr>
          <w:rStyle w:val="Emphasis"/>
        </w:rPr>
        <w:t>upward pressure</w:t>
      </w:r>
      <w:r w:rsidRPr="00B734B9">
        <w:rPr>
          <w:rStyle w:val="StyleUnderline"/>
        </w:rPr>
        <w:t xml:space="preserve"> on inflation</w:t>
      </w:r>
      <w:r w:rsidRPr="00B734B9">
        <w:rPr>
          <w:sz w:val="16"/>
        </w:rPr>
        <w:t xml:space="preserve"> (in part due to higher shipping costs).</w:t>
      </w:r>
    </w:p>
    <w:p w14:paraId="57294857" w14:textId="77777777" w:rsidR="002B731D" w:rsidRPr="003F68BF" w:rsidRDefault="002B731D" w:rsidP="002B731D">
      <w:pPr>
        <w:pStyle w:val="Heading4"/>
      </w:pPr>
      <w:r>
        <w:t>Expanding trade routes, or logistical activities are key to increase the volume of trade---and economic growth.</w:t>
      </w:r>
    </w:p>
    <w:p w14:paraId="65C91C87" w14:textId="77777777" w:rsidR="002B731D" w:rsidRPr="003F68BF" w:rsidRDefault="002B731D" w:rsidP="002B731D">
      <w:r>
        <w:t xml:space="preserve">Douglas </w:t>
      </w:r>
      <w:r w:rsidRPr="003F68BF">
        <w:rPr>
          <w:rStyle w:val="Style13ptBold"/>
        </w:rPr>
        <w:t xml:space="preserve">Erwin </w:t>
      </w:r>
      <w:r>
        <w:rPr>
          <w:rStyle w:val="Style13ptBold"/>
        </w:rPr>
        <w:t>25</w:t>
      </w:r>
      <w:r w:rsidRPr="003F68BF">
        <w:t>.</w:t>
      </w:r>
      <w:r>
        <w:t xml:space="preserve"> From the Department of Economics at Darthmouth College</w:t>
      </w:r>
      <w:r w:rsidRPr="003F68BF">
        <w:t xml:space="preserve">. “Does Trade Reform Promote Economic Growth? A Review of Recent Evidence.” </w:t>
      </w:r>
      <w:r>
        <w:t>The World Bank Research Observer</w:t>
      </w:r>
      <w:r w:rsidRPr="003F68BF">
        <w:t xml:space="preserve">. </w:t>
      </w:r>
      <w:r>
        <w:t>Originally published April 25</w:t>
      </w:r>
      <w:r w:rsidRPr="003F68BF">
        <w:rPr>
          <w:vertAlign w:val="superscript"/>
        </w:rPr>
        <w:t>th</w:t>
      </w:r>
      <w:r>
        <w:t>, 2024 and reviewed February 2025</w:t>
      </w:r>
      <w:r w:rsidRPr="003F68BF">
        <w:t>. https://bpb-us-e1.wpmucdn.com/sites.dartmouth.edu/dist/c/1993/files/2024/06/Irwin-WBRO-2024.pdf //</w:t>
      </w:r>
      <w:proofErr w:type="spellStart"/>
      <w:r w:rsidRPr="003F68BF">
        <w:t>reyrey</w:t>
      </w:r>
      <w:proofErr w:type="spellEnd"/>
    </w:p>
    <w:p w14:paraId="6F584899" w14:textId="77777777" w:rsidR="002B731D" w:rsidRPr="007437E6" w:rsidRDefault="002B731D" w:rsidP="002B731D">
      <w:pPr>
        <w:rPr>
          <w:u w:val="single"/>
        </w:rPr>
      </w:pPr>
      <w:r w:rsidRPr="007437E6">
        <w:rPr>
          <w:sz w:val="16"/>
        </w:rPr>
        <w:t xml:space="preserve">The </w:t>
      </w:r>
      <w:r w:rsidRPr="00F712AB">
        <w:rPr>
          <w:rStyle w:val="StyleUnderline"/>
          <w:highlight w:val="cyan"/>
        </w:rPr>
        <w:t xml:space="preserve">literature review indicated </w:t>
      </w:r>
      <w:r w:rsidRPr="003F68BF">
        <w:rPr>
          <w:rStyle w:val="StyleUnderline"/>
        </w:rPr>
        <w:t xml:space="preserve">that research on the impact of </w:t>
      </w:r>
      <w:r w:rsidRPr="00F712AB">
        <w:rPr>
          <w:rStyle w:val="StyleUnderline"/>
          <w:highlight w:val="cyan"/>
        </w:rPr>
        <w:t xml:space="preserve">logistics performance on </w:t>
      </w:r>
      <w:r w:rsidRPr="00F712AB">
        <w:rPr>
          <w:rStyle w:val="Emphasis"/>
          <w:highlight w:val="cyan"/>
        </w:rPr>
        <w:t>trade volume</w:t>
      </w:r>
      <w:r w:rsidRPr="00F712AB">
        <w:rPr>
          <w:rStyle w:val="StyleUnderline"/>
          <w:highlight w:val="cyan"/>
        </w:rPr>
        <w:t xml:space="preserve"> </w:t>
      </w:r>
      <w:r w:rsidRPr="003F68BF">
        <w:rPr>
          <w:rStyle w:val="StyleUnderline"/>
        </w:rPr>
        <w:t>is limited,</w:t>
      </w:r>
      <w:r w:rsidRPr="007437E6">
        <w:rPr>
          <w:sz w:val="16"/>
        </w:rPr>
        <w:t xml:space="preserve"> with existing studies differing in methodology and variables. This study</w:t>
      </w:r>
      <w:r>
        <w:rPr>
          <w:u w:val="single"/>
        </w:rPr>
        <w:t xml:space="preserve"> </w:t>
      </w:r>
      <w:r w:rsidRPr="007437E6">
        <w:rPr>
          <w:sz w:val="16"/>
        </w:rPr>
        <w:t>utilized the Entropy-TOPSIS multi-criteria decision-making methods to evaluate logistics</w:t>
      </w:r>
      <w:r>
        <w:rPr>
          <w:u w:val="single"/>
        </w:rPr>
        <w:t xml:space="preserve"> </w:t>
      </w:r>
      <w:r w:rsidRPr="007437E6">
        <w:rPr>
          <w:sz w:val="16"/>
        </w:rPr>
        <w:t>performance, trade volume, and economic development among the top 20 countries with the</w:t>
      </w:r>
      <w:r>
        <w:rPr>
          <w:u w:val="single"/>
        </w:rPr>
        <w:t xml:space="preserve"> </w:t>
      </w:r>
      <w:r w:rsidRPr="007437E6">
        <w:rPr>
          <w:sz w:val="16"/>
        </w:rPr>
        <w:t>highest logistics performance scores. The unique aspects of this study include its choice of</w:t>
      </w:r>
      <w:r>
        <w:rPr>
          <w:u w:val="single"/>
        </w:rPr>
        <w:t xml:space="preserve"> </w:t>
      </w:r>
      <w:r w:rsidRPr="007437E6">
        <w:rPr>
          <w:sz w:val="16"/>
        </w:rPr>
        <w:t>countries, distinct methodologies, and the policy implications</w:t>
      </w:r>
      <w:r>
        <w:rPr>
          <w:sz w:val="16"/>
        </w:rPr>
        <w:t xml:space="preserve"> </w:t>
      </w:r>
      <w:r w:rsidRPr="007437E6">
        <w:rPr>
          <w:sz w:val="16"/>
        </w:rPr>
        <w:t>proposed.</w:t>
      </w:r>
    </w:p>
    <w:p w14:paraId="28E60274" w14:textId="77777777" w:rsidR="002B731D" w:rsidRPr="007437E6" w:rsidRDefault="002B731D" w:rsidP="002B731D">
      <w:pPr>
        <w:rPr>
          <w:sz w:val="16"/>
        </w:rPr>
      </w:pPr>
      <w:r w:rsidRPr="007437E6">
        <w:rPr>
          <w:sz w:val="16"/>
        </w:rPr>
        <w:t>The Netherlands ranked first among the countries based on the criteria of economic growth,</w:t>
      </w:r>
      <w:r>
        <w:rPr>
          <w:sz w:val="16"/>
        </w:rPr>
        <w:t xml:space="preserve"> </w:t>
      </w:r>
      <w:r w:rsidRPr="007437E6">
        <w:rPr>
          <w:sz w:val="16"/>
        </w:rPr>
        <w:t>logistics performance, and trade volume. If the evaluation was performed with the data from</w:t>
      </w:r>
      <w:r>
        <w:rPr>
          <w:sz w:val="16"/>
        </w:rPr>
        <w:t xml:space="preserve"> </w:t>
      </w:r>
      <w:r w:rsidRPr="007437E6">
        <w:rPr>
          <w:sz w:val="16"/>
        </w:rPr>
        <w:t>2018 without the weights of these criteria, then the trade volume of the Netherlands in the</w:t>
      </w:r>
      <w:r>
        <w:rPr>
          <w:sz w:val="16"/>
        </w:rPr>
        <w:t xml:space="preserve"> </w:t>
      </w:r>
      <w:r w:rsidRPr="007437E6">
        <w:rPr>
          <w:sz w:val="16"/>
        </w:rPr>
        <w:t>decision matrix would be 100,1, and the contribution to economic growth would be 3,5. The</w:t>
      </w:r>
      <w:r>
        <w:rPr>
          <w:sz w:val="16"/>
        </w:rPr>
        <w:t xml:space="preserve"> </w:t>
      </w:r>
      <w:r w:rsidRPr="007437E6">
        <w:rPr>
          <w:sz w:val="16"/>
        </w:rPr>
        <w:t>logistics performance rate of 4,07 also contributed to the Netherlands being the highest country</w:t>
      </w:r>
      <w:r>
        <w:rPr>
          <w:sz w:val="16"/>
        </w:rPr>
        <w:t xml:space="preserve"> </w:t>
      </w:r>
      <w:r w:rsidRPr="007437E6">
        <w:rPr>
          <w:sz w:val="16"/>
        </w:rPr>
        <w:t xml:space="preserve">in terms of general performance. The results show how </w:t>
      </w:r>
      <w:r w:rsidRPr="003F68BF">
        <w:rPr>
          <w:rStyle w:val="StyleUnderline"/>
        </w:rPr>
        <w:t xml:space="preserve">all criteria have an </w:t>
      </w:r>
      <w:r w:rsidRPr="00F712AB">
        <w:rPr>
          <w:rStyle w:val="Emphasis"/>
          <w:highlight w:val="cyan"/>
        </w:rPr>
        <w:t xml:space="preserve">important </w:t>
      </w:r>
      <w:r w:rsidRPr="00E67655">
        <w:rPr>
          <w:rStyle w:val="Emphasis"/>
        </w:rPr>
        <w:t>role</w:t>
      </w:r>
      <w:r w:rsidRPr="003F68BF">
        <w:rPr>
          <w:rStyle w:val="StyleUnderline"/>
        </w:rPr>
        <w:t xml:space="preserve"> in</w:t>
      </w:r>
      <w:r>
        <w:rPr>
          <w:rStyle w:val="StyleUnderline"/>
          <w:sz w:val="16"/>
        </w:rPr>
        <w:t xml:space="preserve"> </w:t>
      </w:r>
      <w:r w:rsidRPr="003F68BF">
        <w:rPr>
          <w:rStyle w:val="StyleUnderline"/>
        </w:rPr>
        <w:t>determining the values that are generated after the data are weighted</w:t>
      </w:r>
      <w:r w:rsidRPr="007437E6">
        <w:rPr>
          <w:sz w:val="16"/>
        </w:rPr>
        <w:t>. The entropy</w:t>
      </w:r>
      <w:r>
        <w:rPr>
          <w:sz w:val="16"/>
        </w:rPr>
        <w:t xml:space="preserve"> </w:t>
      </w:r>
      <w:r w:rsidRPr="007437E6">
        <w:rPr>
          <w:sz w:val="16"/>
        </w:rPr>
        <w:t>weighted</w:t>
      </w:r>
      <w:r>
        <w:rPr>
          <w:sz w:val="16"/>
        </w:rPr>
        <w:t xml:space="preserve"> </w:t>
      </w:r>
      <w:r w:rsidRPr="007437E6">
        <w:rPr>
          <w:sz w:val="16"/>
        </w:rPr>
        <w:t>TOPSIS method revealed that Japan was the country with the lowest performance. Despite its</w:t>
      </w:r>
      <w:r>
        <w:rPr>
          <w:sz w:val="16"/>
        </w:rPr>
        <w:t xml:space="preserve"> </w:t>
      </w:r>
      <w:r w:rsidRPr="007437E6">
        <w:rPr>
          <w:sz w:val="16"/>
        </w:rPr>
        <w:t xml:space="preserve">trade volume ratio of 97,2, based on </w:t>
      </w:r>
      <w:proofErr w:type="spellStart"/>
      <w:r w:rsidRPr="007437E6">
        <w:rPr>
          <w:sz w:val="16"/>
        </w:rPr>
        <w:t>nonweighted</w:t>
      </w:r>
      <w:proofErr w:type="spellEnd"/>
      <w:r w:rsidRPr="007437E6">
        <w:rPr>
          <w:sz w:val="16"/>
        </w:rPr>
        <w:t xml:space="preserve"> data, Japan contributes to economic growth</w:t>
      </w:r>
      <w:r>
        <w:rPr>
          <w:sz w:val="16"/>
        </w:rPr>
        <w:t xml:space="preserve"> </w:t>
      </w:r>
      <w:r w:rsidRPr="007437E6">
        <w:rPr>
          <w:sz w:val="16"/>
        </w:rPr>
        <w:t>by 0,8. A logistics performance rate of 3,99 also puts Japan at the end of the list.</w:t>
      </w:r>
    </w:p>
    <w:p w14:paraId="1AF8F323" w14:textId="77777777" w:rsidR="002B731D" w:rsidRPr="007437E6" w:rsidRDefault="002B731D" w:rsidP="002B731D">
      <w:pPr>
        <w:rPr>
          <w:u w:val="single"/>
        </w:rPr>
      </w:pPr>
      <w:r w:rsidRPr="007437E6">
        <w:rPr>
          <w:sz w:val="16"/>
        </w:rPr>
        <w:t xml:space="preserve">In summary, </w:t>
      </w:r>
      <w:r w:rsidRPr="00F712AB">
        <w:rPr>
          <w:rStyle w:val="StyleUnderline"/>
          <w:highlight w:val="cyan"/>
        </w:rPr>
        <w:t xml:space="preserve">countries should </w:t>
      </w:r>
      <w:r w:rsidRPr="007437E6">
        <w:rPr>
          <w:sz w:val="16"/>
        </w:rPr>
        <w:t xml:space="preserve">also be good at logistics activities to </w:t>
      </w:r>
      <w:r w:rsidRPr="00F712AB">
        <w:rPr>
          <w:rStyle w:val="Emphasis"/>
          <w:highlight w:val="cyan"/>
        </w:rPr>
        <w:t>increase their trade volume</w:t>
      </w:r>
      <w:r w:rsidRPr="003F68BF">
        <w:rPr>
          <w:rStyle w:val="StyleUnderline"/>
        </w:rPr>
        <w:t>,</w:t>
      </w:r>
      <w:r>
        <w:rPr>
          <w:rStyle w:val="StyleUnderline"/>
        </w:rPr>
        <w:t xml:space="preserve"> </w:t>
      </w:r>
      <w:r w:rsidRPr="003F68BF">
        <w:rPr>
          <w:rStyle w:val="StyleUnderline"/>
        </w:rPr>
        <w:t xml:space="preserve">which </w:t>
      </w:r>
      <w:r w:rsidRPr="00F712AB">
        <w:rPr>
          <w:rStyle w:val="StyleUnderline"/>
          <w:highlight w:val="cyan"/>
        </w:rPr>
        <w:t>has a</w:t>
      </w:r>
      <w:r w:rsidRPr="003F68BF">
        <w:rPr>
          <w:rStyle w:val="StyleUnderline"/>
        </w:rPr>
        <w:t xml:space="preserve">n </w:t>
      </w:r>
      <w:r w:rsidRPr="00F712AB">
        <w:rPr>
          <w:rStyle w:val="StyleUnderline"/>
          <w:highlight w:val="cyan"/>
        </w:rPr>
        <w:t xml:space="preserve">important share </w:t>
      </w:r>
      <w:r w:rsidRPr="003F68BF">
        <w:rPr>
          <w:rStyle w:val="StyleUnderline"/>
        </w:rPr>
        <w:t xml:space="preserve">in ensuring </w:t>
      </w:r>
      <w:r w:rsidRPr="00F712AB">
        <w:rPr>
          <w:rStyle w:val="StyleUnderline"/>
          <w:highlight w:val="cyan"/>
        </w:rPr>
        <w:t>economic growth</w:t>
      </w:r>
      <w:r w:rsidRPr="003F68BF">
        <w:rPr>
          <w:rStyle w:val="StyleUnderline"/>
        </w:rPr>
        <w:t xml:space="preserve">. </w:t>
      </w:r>
      <w:r w:rsidRPr="00F712AB">
        <w:rPr>
          <w:rStyle w:val="StyleUnderline"/>
          <w:highlight w:val="cyan"/>
        </w:rPr>
        <w:t xml:space="preserve">These results </w:t>
      </w:r>
      <w:r w:rsidRPr="00F712AB">
        <w:rPr>
          <w:rStyle w:val="Emphasis"/>
          <w:highlight w:val="cyan"/>
        </w:rPr>
        <w:t>parallel</w:t>
      </w:r>
      <w:r w:rsidRPr="003F68BF">
        <w:rPr>
          <w:rStyle w:val="StyleUnderline"/>
        </w:rPr>
        <w:t xml:space="preserve"> those of</w:t>
      </w:r>
      <w:r>
        <w:rPr>
          <w:rStyle w:val="StyleUnderline"/>
        </w:rPr>
        <w:t xml:space="preserve"> </w:t>
      </w:r>
      <w:r w:rsidRPr="00F712AB">
        <w:rPr>
          <w:rStyle w:val="StyleUnderline"/>
          <w:highlight w:val="cyan"/>
        </w:rPr>
        <w:t xml:space="preserve">previous studies </w:t>
      </w:r>
      <w:r w:rsidRPr="007437E6">
        <w:rPr>
          <w:sz w:val="16"/>
        </w:rPr>
        <w:t xml:space="preserve">(Marti, Martín, and Puertas, 2017; Erkan, 2014b; Uca, İnce, and </w:t>
      </w:r>
      <w:proofErr w:type="spellStart"/>
      <w:r w:rsidRPr="007437E6">
        <w:rPr>
          <w:sz w:val="16"/>
        </w:rPr>
        <w:t>Sumen</w:t>
      </w:r>
      <w:proofErr w:type="spellEnd"/>
      <w:r w:rsidRPr="007437E6">
        <w:rPr>
          <w:sz w:val="16"/>
        </w:rPr>
        <w:t>, 2016).</w:t>
      </w:r>
      <w:r>
        <w:rPr>
          <w:u w:val="single"/>
        </w:rPr>
        <w:t xml:space="preserve"> </w:t>
      </w:r>
      <w:r w:rsidRPr="003F68BF">
        <w:rPr>
          <w:rStyle w:val="StyleUnderline"/>
        </w:rPr>
        <w:t xml:space="preserve">The </w:t>
      </w:r>
      <w:r w:rsidRPr="00F712AB">
        <w:rPr>
          <w:rStyle w:val="StyleUnderline"/>
          <w:highlight w:val="cyan"/>
        </w:rPr>
        <w:t xml:space="preserve">competitive and cost advantages </w:t>
      </w:r>
      <w:r w:rsidRPr="003F68BF">
        <w:rPr>
          <w:rStyle w:val="StyleUnderline"/>
        </w:rPr>
        <w:t xml:space="preserve">achieved through logistics activities will </w:t>
      </w:r>
      <w:r w:rsidRPr="00F712AB">
        <w:rPr>
          <w:rStyle w:val="Emphasis"/>
          <w:highlight w:val="cyan"/>
        </w:rPr>
        <w:t>boost trade volume</w:t>
      </w:r>
      <w:r w:rsidRPr="003F68BF">
        <w:rPr>
          <w:rStyle w:val="StyleUnderline"/>
        </w:rPr>
        <w:t xml:space="preserve"> over the </w:t>
      </w:r>
      <w:r w:rsidRPr="00F712AB">
        <w:rPr>
          <w:rStyle w:val="StyleUnderline"/>
          <w:highlight w:val="cyan"/>
        </w:rPr>
        <w:t xml:space="preserve">long term and foster </w:t>
      </w:r>
      <w:r w:rsidRPr="003F68BF">
        <w:rPr>
          <w:rStyle w:val="StyleUnderline"/>
        </w:rPr>
        <w:t xml:space="preserve">a </w:t>
      </w:r>
      <w:r w:rsidRPr="00E67655">
        <w:rPr>
          <w:rStyle w:val="Emphasis"/>
        </w:rPr>
        <w:t>favorable environment</w:t>
      </w:r>
      <w:r w:rsidRPr="003F68BF">
        <w:rPr>
          <w:rStyle w:val="StyleUnderline"/>
        </w:rPr>
        <w:t xml:space="preserve"> for </w:t>
      </w:r>
      <w:r w:rsidRPr="00F712AB">
        <w:rPr>
          <w:rStyle w:val="Emphasis"/>
          <w:highlight w:val="cyan"/>
        </w:rPr>
        <w:t>economic growth</w:t>
      </w:r>
      <w:r w:rsidRPr="003F68BF">
        <w:rPr>
          <w:rStyle w:val="StyleUnderline"/>
        </w:rPr>
        <w:t>.</w:t>
      </w:r>
      <w:r w:rsidRPr="007437E6">
        <w:rPr>
          <w:sz w:val="16"/>
        </w:rPr>
        <w:t xml:space="preserve"> To achieve</w:t>
      </w:r>
      <w:r>
        <w:rPr>
          <w:u w:val="single"/>
        </w:rPr>
        <w:t xml:space="preserve"> </w:t>
      </w:r>
      <w:r w:rsidRPr="007437E6">
        <w:rPr>
          <w:sz w:val="16"/>
        </w:rPr>
        <w:t xml:space="preserve">a good level of logistics performance, </w:t>
      </w:r>
      <w:r w:rsidRPr="00F712AB">
        <w:rPr>
          <w:rStyle w:val="StyleUnderline"/>
          <w:highlight w:val="cyan"/>
        </w:rPr>
        <w:t xml:space="preserve">countries should increase </w:t>
      </w:r>
      <w:r w:rsidRPr="003F68BF">
        <w:rPr>
          <w:rStyle w:val="StyleUnderline"/>
        </w:rPr>
        <w:t xml:space="preserve">their </w:t>
      </w:r>
      <w:r w:rsidRPr="007437E6">
        <w:rPr>
          <w:sz w:val="16"/>
        </w:rPr>
        <w:t>R&amp;D activities and</w:t>
      </w:r>
      <w:r>
        <w:rPr>
          <w:u w:val="single"/>
        </w:rPr>
        <w:t xml:space="preserve"> </w:t>
      </w:r>
      <w:r w:rsidRPr="007437E6">
        <w:rPr>
          <w:sz w:val="16"/>
        </w:rPr>
        <w:t xml:space="preserve">improve the quality of science, technology, and </w:t>
      </w:r>
      <w:r w:rsidRPr="00F712AB">
        <w:rPr>
          <w:rStyle w:val="Emphasis"/>
          <w:highlight w:val="cyan"/>
        </w:rPr>
        <w:t>transportation services</w:t>
      </w:r>
      <w:r w:rsidRPr="007437E6">
        <w:rPr>
          <w:sz w:val="16"/>
        </w:rPr>
        <w:t>.</w:t>
      </w:r>
    </w:p>
    <w:p w14:paraId="5B9434C5" w14:textId="77777777" w:rsidR="002B731D" w:rsidRPr="007437E6" w:rsidRDefault="002B731D" w:rsidP="002B731D">
      <w:pPr>
        <w:rPr>
          <w:u w:val="single"/>
        </w:rPr>
      </w:pPr>
      <w:r w:rsidRPr="00F712AB">
        <w:rPr>
          <w:rStyle w:val="StyleUnderline"/>
          <w:highlight w:val="cyan"/>
        </w:rPr>
        <w:t xml:space="preserve">Globalization and increased competition </w:t>
      </w:r>
      <w:r w:rsidRPr="003F68BF">
        <w:rPr>
          <w:rStyle w:val="StyleUnderline"/>
        </w:rPr>
        <w:t xml:space="preserve">have </w:t>
      </w:r>
      <w:r w:rsidRPr="00F712AB">
        <w:rPr>
          <w:rStyle w:val="StyleUnderline"/>
          <w:highlight w:val="cyan"/>
        </w:rPr>
        <w:t xml:space="preserve">made logistics </w:t>
      </w:r>
      <w:r w:rsidRPr="003F68BF">
        <w:rPr>
          <w:rStyle w:val="StyleUnderline"/>
        </w:rPr>
        <w:t xml:space="preserve">an </w:t>
      </w:r>
      <w:r w:rsidRPr="00E67655">
        <w:rPr>
          <w:rStyle w:val="StyleUnderline"/>
        </w:rPr>
        <w:t>important component</w:t>
      </w:r>
      <w:r w:rsidRPr="003F68BF">
        <w:rPr>
          <w:rStyle w:val="StyleUnderline"/>
        </w:rPr>
        <w:t xml:space="preserve"> of global</w:t>
      </w:r>
      <w:r>
        <w:rPr>
          <w:rStyle w:val="StyleUnderline"/>
        </w:rPr>
        <w:t xml:space="preserve"> </w:t>
      </w:r>
      <w:r w:rsidRPr="003F68BF">
        <w:rPr>
          <w:rStyle w:val="StyleUnderline"/>
        </w:rPr>
        <w:t>trade</w:t>
      </w:r>
      <w:r w:rsidRPr="007437E6">
        <w:rPr>
          <w:sz w:val="16"/>
        </w:rPr>
        <w:t xml:space="preserve">. For developing countries, </w:t>
      </w:r>
      <w:r w:rsidRPr="003F68BF">
        <w:rPr>
          <w:rStyle w:val="StyleUnderline"/>
        </w:rPr>
        <w:t>enhancing logistics performance and leveraging globalization</w:t>
      </w:r>
      <w:r>
        <w:rPr>
          <w:rStyle w:val="StyleUnderline"/>
        </w:rPr>
        <w:t xml:space="preserve"> </w:t>
      </w:r>
      <w:r w:rsidRPr="003F68BF">
        <w:rPr>
          <w:rStyle w:val="StyleUnderline"/>
        </w:rPr>
        <w:t xml:space="preserve">benefits are </w:t>
      </w:r>
      <w:r w:rsidRPr="00F712AB">
        <w:rPr>
          <w:rStyle w:val="StyleUnderline"/>
          <w:highlight w:val="cyan"/>
        </w:rPr>
        <w:t xml:space="preserve">crucial </w:t>
      </w:r>
      <w:r w:rsidRPr="00E67655">
        <w:rPr>
          <w:rStyle w:val="StyleUnderline"/>
        </w:rPr>
        <w:t xml:space="preserve">for participating </w:t>
      </w:r>
      <w:r w:rsidRPr="00F712AB">
        <w:rPr>
          <w:rStyle w:val="StyleUnderline"/>
          <w:highlight w:val="cyan"/>
        </w:rPr>
        <w:t xml:space="preserve">in </w:t>
      </w:r>
      <w:r w:rsidRPr="00F712AB">
        <w:rPr>
          <w:rStyle w:val="Emphasis"/>
          <w:highlight w:val="cyan"/>
        </w:rPr>
        <w:t>global trade</w:t>
      </w:r>
      <w:r w:rsidRPr="00F712AB">
        <w:rPr>
          <w:rStyle w:val="StyleUnderline"/>
          <w:highlight w:val="cyan"/>
        </w:rPr>
        <w:t>.</w:t>
      </w:r>
      <w:r w:rsidRPr="00F712AB">
        <w:rPr>
          <w:sz w:val="16"/>
          <w:highlight w:val="cyan"/>
        </w:rPr>
        <w:t xml:space="preserve"> </w:t>
      </w:r>
      <w:r w:rsidRPr="00F712AB">
        <w:rPr>
          <w:rStyle w:val="StyleUnderline"/>
          <w:highlight w:val="cyan"/>
        </w:rPr>
        <w:t xml:space="preserve">Efficient </w:t>
      </w:r>
      <w:r w:rsidRPr="003F68BF">
        <w:rPr>
          <w:rStyle w:val="StyleUnderline"/>
        </w:rPr>
        <w:t xml:space="preserve">logistics </w:t>
      </w:r>
      <w:r w:rsidRPr="00F712AB">
        <w:rPr>
          <w:rStyle w:val="StyleUnderline"/>
          <w:highlight w:val="cyan"/>
        </w:rPr>
        <w:t xml:space="preserve">activities lower production costs </w:t>
      </w:r>
      <w:r w:rsidRPr="003F68BF">
        <w:rPr>
          <w:rStyle w:val="StyleUnderline"/>
        </w:rPr>
        <w:t>and improve access to goods and servic</w:t>
      </w:r>
      <w:r w:rsidRPr="007437E6">
        <w:rPr>
          <w:sz w:val="16"/>
        </w:rPr>
        <w:t>es. To enable countries to access goods</w:t>
      </w:r>
      <w:r>
        <w:rPr>
          <w:u w:val="single"/>
        </w:rPr>
        <w:t xml:space="preserve"> </w:t>
      </w:r>
      <w:r w:rsidRPr="007437E6">
        <w:rPr>
          <w:sz w:val="16"/>
        </w:rPr>
        <w:t>and services affordably, promptly, and reliably, it is essential to improve the quality of trade</w:t>
      </w:r>
      <w:r>
        <w:rPr>
          <w:sz w:val="16"/>
        </w:rPr>
        <w:t xml:space="preserve"> </w:t>
      </w:r>
      <w:r w:rsidRPr="007437E6">
        <w:rPr>
          <w:sz w:val="16"/>
        </w:rPr>
        <w:t>related infrastructure through better logistics services. As mentioned before</w:t>
      </w:r>
      <w:r w:rsidRPr="003F68BF">
        <w:rPr>
          <w:rStyle w:val="StyleUnderline"/>
        </w:rPr>
        <w:t>, logistics</w:t>
      </w:r>
      <w:r>
        <w:rPr>
          <w:rStyle w:val="StyleUnderline"/>
        </w:rPr>
        <w:t xml:space="preserve"> </w:t>
      </w:r>
      <w:r w:rsidRPr="003F68BF">
        <w:rPr>
          <w:rStyle w:val="StyleUnderline"/>
        </w:rPr>
        <w:t xml:space="preserve">performance is </w:t>
      </w:r>
      <w:r w:rsidRPr="00F712AB">
        <w:rPr>
          <w:rStyle w:val="StyleUnderline"/>
          <w:highlight w:val="cyan"/>
        </w:rPr>
        <w:t xml:space="preserve">effective at increasing </w:t>
      </w:r>
      <w:r w:rsidRPr="00F712AB">
        <w:rPr>
          <w:rStyle w:val="Emphasis"/>
          <w:highlight w:val="cyan"/>
        </w:rPr>
        <w:t>trade volume</w:t>
      </w:r>
      <w:r w:rsidRPr="007437E6">
        <w:rPr>
          <w:sz w:val="16"/>
        </w:rPr>
        <w:t>, attracting FDI, enhancing product diversity,</w:t>
      </w:r>
      <w:r>
        <w:rPr>
          <w:u w:val="single"/>
        </w:rPr>
        <w:t xml:space="preserve"> </w:t>
      </w:r>
      <w:r w:rsidRPr="003F68BF">
        <w:rPr>
          <w:rStyle w:val="StyleUnderline"/>
        </w:rPr>
        <w:t xml:space="preserve">and </w:t>
      </w:r>
      <w:r w:rsidRPr="00F712AB">
        <w:rPr>
          <w:rStyle w:val="Emphasis"/>
          <w:highlight w:val="cyan"/>
        </w:rPr>
        <w:t>ultimately achieving economic growth</w:t>
      </w:r>
      <w:r w:rsidRPr="007437E6">
        <w:rPr>
          <w:sz w:val="16"/>
        </w:rPr>
        <w:t xml:space="preserve">. </w:t>
      </w:r>
      <w:r w:rsidRPr="003F68BF">
        <w:rPr>
          <w:rStyle w:val="StyleUnderline"/>
        </w:rPr>
        <w:t>An increase in trade volume in a country not only</w:t>
      </w:r>
      <w:r>
        <w:rPr>
          <w:rStyle w:val="StyleUnderline"/>
        </w:rPr>
        <w:t xml:space="preserve"> </w:t>
      </w:r>
      <w:r w:rsidRPr="003F68BF">
        <w:rPr>
          <w:rStyle w:val="StyleUnderline"/>
        </w:rPr>
        <w:t xml:space="preserve">contributes to economic growth and development but also </w:t>
      </w:r>
      <w:r w:rsidRPr="00F712AB">
        <w:rPr>
          <w:rStyle w:val="StyleUnderline"/>
          <w:highlight w:val="cyan"/>
        </w:rPr>
        <w:t xml:space="preserve">provides an opportunity to participate in </w:t>
      </w:r>
      <w:r w:rsidRPr="00F712AB">
        <w:rPr>
          <w:rStyle w:val="Emphasis"/>
          <w:highlight w:val="cyan"/>
        </w:rPr>
        <w:t xml:space="preserve">global trade </w:t>
      </w:r>
      <w:r w:rsidRPr="003F68BF">
        <w:rPr>
          <w:rStyle w:val="StyleUnderline"/>
        </w:rPr>
        <w:t>and gain a larger share of the global trade pie</w:t>
      </w:r>
      <w:r w:rsidRPr="007437E6">
        <w:rPr>
          <w:sz w:val="16"/>
        </w:rPr>
        <w:t>. To accomplish this, it is essential</w:t>
      </w:r>
      <w:r>
        <w:rPr>
          <w:u w:val="single"/>
        </w:rPr>
        <w:t xml:space="preserve"> </w:t>
      </w:r>
      <w:r w:rsidRPr="007437E6">
        <w:rPr>
          <w:sz w:val="16"/>
        </w:rPr>
        <w:t>to improve logistics performance, increase related investments, and update policies accordingly.</w:t>
      </w:r>
      <w:r>
        <w:rPr>
          <w:u w:val="single"/>
        </w:rPr>
        <w:t xml:space="preserve"> </w:t>
      </w:r>
      <w:r w:rsidRPr="007437E6">
        <w:rPr>
          <w:sz w:val="16"/>
        </w:rPr>
        <w:t>The high logistics performance observed in developed countries supports these assertions. In</w:t>
      </w:r>
      <w:r>
        <w:rPr>
          <w:u w:val="single"/>
        </w:rPr>
        <w:t xml:space="preserve"> </w:t>
      </w:r>
      <w:r w:rsidRPr="007437E6">
        <w:rPr>
          <w:sz w:val="16"/>
        </w:rPr>
        <w:t xml:space="preserve">this context, the studies of Martí, Puertas, and García (2014); Korinek and </w:t>
      </w:r>
      <w:proofErr w:type="spellStart"/>
      <w:r w:rsidRPr="007437E6">
        <w:rPr>
          <w:sz w:val="16"/>
        </w:rPr>
        <w:t>Sourdin</w:t>
      </w:r>
      <w:proofErr w:type="spellEnd"/>
      <w:r w:rsidRPr="007437E6">
        <w:rPr>
          <w:sz w:val="16"/>
        </w:rPr>
        <w:t xml:space="preserve"> (2011);</w:t>
      </w:r>
      <w:r>
        <w:rPr>
          <w:u w:val="single"/>
        </w:rPr>
        <w:t xml:space="preserve"> </w:t>
      </w:r>
      <w:r w:rsidRPr="007437E6">
        <w:rPr>
          <w:sz w:val="16"/>
        </w:rPr>
        <w:t xml:space="preserve">Kunaka, </w:t>
      </w:r>
      <w:proofErr w:type="spellStart"/>
      <w:r w:rsidRPr="007437E6">
        <w:rPr>
          <w:sz w:val="16"/>
        </w:rPr>
        <w:t>Mustra</w:t>
      </w:r>
      <w:proofErr w:type="spellEnd"/>
      <w:r w:rsidRPr="007437E6">
        <w:rPr>
          <w:sz w:val="16"/>
        </w:rPr>
        <w:t>, and Saez (2013); and Lakshmanan (2007) have shown parallel findings.</w:t>
      </w:r>
      <w:r>
        <w:rPr>
          <w:u w:val="single"/>
        </w:rPr>
        <w:t xml:space="preserve"> </w:t>
      </w:r>
      <w:r w:rsidRPr="007437E6">
        <w:rPr>
          <w:sz w:val="16"/>
        </w:rPr>
        <w:t>The role of logistics in all sectors of agriculture, industry, and service in developed countries</w:t>
      </w:r>
      <w:r>
        <w:rPr>
          <w:u w:val="single"/>
        </w:rPr>
        <w:t xml:space="preserve"> </w:t>
      </w:r>
      <w:r w:rsidRPr="007437E6">
        <w:rPr>
          <w:sz w:val="16"/>
        </w:rPr>
        <w:t>should not be underestimated. For this reason, developing countries in particular should attach</w:t>
      </w:r>
      <w:r>
        <w:rPr>
          <w:u w:val="single"/>
        </w:rPr>
        <w:t xml:space="preserve"> </w:t>
      </w:r>
      <w:r w:rsidRPr="007437E6">
        <w:rPr>
          <w:sz w:val="16"/>
        </w:rPr>
        <w:t>importance to logistics activities to gain cost advantages and additional gains from trade</w:t>
      </w:r>
      <w:r>
        <w:rPr>
          <w:u w:val="single"/>
        </w:rPr>
        <w:t xml:space="preserve"> </w:t>
      </w:r>
      <w:r w:rsidRPr="007437E6">
        <w:rPr>
          <w:sz w:val="16"/>
        </w:rPr>
        <w:t>volume. The logistics sector is considered a vital element of developed economies, and many</w:t>
      </w:r>
      <w:r>
        <w:rPr>
          <w:u w:val="single"/>
        </w:rPr>
        <w:t xml:space="preserve"> </w:t>
      </w:r>
      <w:r w:rsidRPr="007437E6">
        <w:rPr>
          <w:sz w:val="16"/>
        </w:rPr>
        <w:t>studies have investigated its influence on a country’s welfare (</w:t>
      </w:r>
      <w:proofErr w:type="spellStart"/>
      <w:r w:rsidRPr="007437E6">
        <w:rPr>
          <w:sz w:val="16"/>
        </w:rPr>
        <w:t>Özdağoğlu</w:t>
      </w:r>
      <w:proofErr w:type="spellEnd"/>
      <w:r w:rsidRPr="007437E6">
        <w:rPr>
          <w:sz w:val="16"/>
        </w:rPr>
        <w:t xml:space="preserve"> et al., 2022; D'Aleo,</w:t>
      </w:r>
      <w:r>
        <w:rPr>
          <w:sz w:val="16"/>
        </w:rPr>
        <w:t xml:space="preserve"> </w:t>
      </w:r>
      <w:r w:rsidRPr="007437E6">
        <w:rPr>
          <w:sz w:val="16"/>
        </w:rPr>
        <w:t>2015; Altıntaş, 2022). The service quality in logistics parallels the richness of the economy</w:t>
      </w:r>
      <w:r>
        <w:rPr>
          <w:sz w:val="16"/>
        </w:rPr>
        <w:t xml:space="preserve"> </w:t>
      </w:r>
      <w:r w:rsidRPr="007437E6">
        <w:rPr>
          <w:sz w:val="16"/>
        </w:rPr>
        <w:t>(Arvis, et al., 2014). It is very difficult for national economies to achieve economic growth without logistics performance. In this respect, it can be emphasized that countries should pay</w:t>
      </w:r>
      <w:r>
        <w:rPr>
          <w:sz w:val="16"/>
        </w:rPr>
        <w:t xml:space="preserve"> </w:t>
      </w:r>
      <w:r w:rsidRPr="007437E6">
        <w:rPr>
          <w:sz w:val="16"/>
        </w:rPr>
        <w:t>attention to their own capabilities and logistics performance indicators when evaluating their</w:t>
      </w:r>
      <w:r>
        <w:rPr>
          <w:sz w:val="16"/>
        </w:rPr>
        <w:t xml:space="preserve"> </w:t>
      </w:r>
      <w:r w:rsidRPr="007437E6">
        <w:rPr>
          <w:sz w:val="16"/>
        </w:rPr>
        <w:t>economies and that they should not ignore these details in their decisions.</w:t>
      </w:r>
    </w:p>
    <w:p w14:paraId="5FB9461A" w14:textId="77777777" w:rsidR="002B731D" w:rsidRPr="007437E6" w:rsidRDefault="002B731D" w:rsidP="002B731D">
      <w:pPr>
        <w:rPr>
          <w:sz w:val="16"/>
        </w:rPr>
      </w:pPr>
      <w:r w:rsidRPr="007437E6">
        <w:rPr>
          <w:rStyle w:val="StyleUnderline"/>
        </w:rPr>
        <w:t xml:space="preserve">Investment in logistics is </w:t>
      </w:r>
      <w:r w:rsidRPr="00E67655">
        <w:rPr>
          <w:rStyle w:val="Emphasis"/>
        </w:rPr>
        <w:t>crucial</w:t>
      </w:r>
      <w:r w:rsidRPr="007437E6">
        <w:rPr>
          <w:rStyle w:val="StyleUnderline"/>
        </w:rPr>
        <w:t xml:space="preserve"> for increasing trade volume</w:t>
      </w:r>
      <w:r w:rsidRPr="007437E6">
        <w:rPr>
          <w:sz w:val="16"/>
        </w:rPr>
        <w:t>. Logistics is a sector in which</w:t>
      </w:r>
      <w:r>
        <w:rPr>
          <w:sz w:val="16"/>
        </w:rPr>
        <w:t xml:space="preserve"> i</w:t>
      </w:r>
      <w:r w:rsidRPr="007437E6">
        <w:rPr>
          <w:sz w:val="16"/>
        </w:rPr>
        <w:t>ntense competition is going through rapid change, and it requires innovation. In particular, the</w:t>
      </w:r>
      <w:r>
        <w:rPr>
          <w:sz w:val="16"/>
        </w:rPr>
        <w:t xml:space="preserve"> </w:t>
      </w:r>
      <w:r w:rsidRPr="007437E6">
        <w:rPr>
          <w:sz w:val="16"/>
        </w:rPr>
        <w:t>sector needs to keep up with changes in information and communication technologies.</w:t>
      </w:r>
      <w:r>
        <w:rPr>
          <w:sz w:val="16"/>
        </w:rPr>
        <w:t xml:space="preserve"> </w:t>
      </w:r>
      <w:r w:rsidRPr="007437E6">
        <w:rPr>
          <w:sz w:val="16"/>
        </w:rPr>
        <w:t>Companies should also adapt to Logistics 4.0, which is the name given to the transformation of</w:t>
      </w:r>
      <w:r>
        <w:rPr>
          <w:sz w:val="16"/>
        </w:rPr>
        <w:t xml:space="preserve"> </w:t>
      </w:r>
      <w:r w:rsidRPr="007437E6">
        <w:rPr>
          <w:sz w:val="16"/>
        </w:rPr>
        <w:t>logistics.</w:t>
      </w:r>
    </w:p>
    <w:p w14:paraId="61C339CC" w14:textId="77777777" w:rsidR="002B731D" w:rsidRDefault="002B731D" w:rsidP="002B731D">
      <w:pPr>
        <w:pStyle w:val="Heading4"/>
      </w:pPr>
      <w:r>
        <w:t>The use of Arctic trade routes presents an opportunity for economic benefits and increased global shipping.</w:t>
      </w:r>
    </w:p>
    <w:p w14:paraId="198D2599" w14:textId="77777777" w:rsidR="002B731D" w:rsidRPr="004D1AAE" w:rsidRDefault="002B731D" w:rsidP="002B731D">
      <w:r w:rsidRPr="004D1AAE">
        <w:t xml:space="preserve">Sebastian </w:t>
      </w:r>
      <w:r w:rsidRPr="004D1AAE">
        <w:rPr>
          <w:rStyle w:val="Style13ptBold"/>
        </w:rPr>
        <w:t>Haidinger 24</w:t>
      </w:r>
      <w:r>
        <w:rPr>
          <w:rStyle w:val="Style13ptBold"/>
        </w:rPr>
        <w:t xml:space="preserve">. </w:t>
      </w:r>
      <w:r w:rsidRPr="004D1AAE">
        <w:t>Bachelors of Science and Business Economics at Erasmus University, Rotterdam, Amsterdam. “</w:t>
      </w:r>
      <w:r>
        <w:t>The Future of Arctic Shipping: Evaluating the Potential of Artic Shipping as an Alternative to Traditional Global Shipping Routes</w:t>
      </w:r>
      <w:r w:rsidRPr="004D1AAE">
        <w:t xml:space="preserve">.” </w:t>
      </w:r>
      <w:r>
        <w:t>Erasmus School of Economics</w:t>
      </w:r>
      <w:r w:rsidRPr="004D1AAE">
        <w:t xml:space="preserve">. </w:t>
      </w:r>
      <w:r>
        <w:t>05</w:t>
      </w:r>
      <w:r w:rsidRPr="004D1AAE">
        <w:t>-0</w:t>
      </w:r>
      <w:r>
        <w:t>7</w:t>
      </w:r>
      <w:r w:rsidRPr="004D1AAE">
        <w:t>-2024.</w:t>
      </w:r>
      <w:r>
        <w:t xml:space="preserve"> </w:t>
      </w:r>
      <w:r w:rsidRPr="004D1AAE">
        <w:t>https://thesis.eur.nl/pub/73516/</w:t>
      </w:r>
      <w:r>
        <w:t xml:space="preserve"> ///</w:t>
      </w:r>
      <w:proofErr w:type="spellStart"/>
      <w:r>
        <w:t>reyrey</w:t>
      </w:r>
      <w:proofErr w:type="spellEnd"/>
    </w:p>
    <w:p w14:paraId="56E813EE" w14:textId="77777777" w:rsidR="002B731D" w:rsidRPr="00C96875" w:rsidRDefault="002B731D" w:rsidP="002B731D">
      <w:pPr>
        <w:rPr>
          <w:sz w:val="16"/>
        </w:rPr>
      </w:pPr>
      <w:r w:rsidRPr="00C96875">
        <w:rPr>
          <w:sz w:val="16"/>
        </w:rPr>
        <w:t xml:space="preserve">Whilst </w:t>
      </w:r>
      <w:r w:rsidRPr="00157924">
        <w:rPr>
          <w:rStyle w:val="StyleUnderline"/>
        </w:rPr>
        <w:t>the Arctic presents many challenging weather conditions</w:t>
      </w:r>
      <w:r w:rsidRPr="00C96875">
        <w:rPr>
          <w:sz w:val="16"/>
        </w:rPr>
        <w:t>, as well as dangerous</w:t>
      </w:r>
      <w:r>
        <w:rPr>
          <w:sz w:val="16"/>
        </w:rPr>
        <w:t xml:space="preserve"> </w:t>
      </w:r>
      <w:r w:rsidRPr="00C96875">
        <w:rPr>
          <w:sz w:val="16"/>
        </w:rPr>
        <w:t xml:space="preserve">working conditions for ship crew, </w:t>
      </w:r>
      <w:r w:rsidRPr="00157924">
        <w:rPr>
          <w:rStyle w:val="StyleUnderline"/>
        </w:rPr>
        <w:t xml:space="preserve">the opening of </w:t>
      </w:r>
      <w:r w:rsidRPr="00F712AB">
        <w:rPr>
          <w:rStyle w:val="StyleUnderline"/>
          <w:highlight w:val="cyan"/>
        </w:rPr>
        <w:t xml:space="preserve">new Arctic passages provides </w:t>
      </w:r>
      <w:r w:rsidRPr="00F712AB">
        <w:rPr>
          <w:rStyle w:val="Emphasis"/>
          <w:highlight w:val="cyan"/>
        </w:rPr>
        <w:t>strong economic</w:t>
      </w:r>
      <w:r>
        <w:rPr>
          <w:rStyle w:val="Emphasis"/>
          <w:sz w:val="16"/>
        </w:rPr>
        <w:t xml:space="preserve"> </w:t>
      </w:r>
      <w:r w:rsidRPr="00F712AB">
        <w:rPr>
          <w:rStyle w:val="Emphasis"/>
          <w:highlight w:val="cyan"/>
        </w:rPr>
        <w:t xml:space="preserve">benefits </w:t>
      </w:r>
      <w:r w:rsidRPr="00F712AB">
        <w:rPr>
          <w:rStyle w:val="StyleUnderline"/>
          <w:highlight w:val="cyan"/>
        </w:rPr>
        <w:t xml:space="preserve">in terms of reduced </w:t>
      </w:r>
      <w:r w:rsidRPr="00F712AB">
        <w:rPr>
          <w:rStyle w:val="Emphasis"/>
          <w:highlight w:val="cyan"/>
        </w:rPr>
        <w:t>shipping distances</w:t>
      </w:r>
      <w:r w:rsidRPr="00F712AB">
        <w:rPr>
          <w:rStyle w:val="StyleUnderline"/>
          <w:highlight w:val="cyan"/>
        </w:rPr>
        <w:t xml:space="preserve">, </w:t>
      </w:r>
      <w:r w:rsidRPr="00F712AB">
        <w:rPr>
          <w:rStyle w:val="Emphasis"/>
          <w:highlight w:val="cyan"/>
        </w:rPr>
        <w:t>times</w:t>
      </w:r>
      <w:r w:rsidRPr="00F712AB">
        <w:rPr>
          <w:rStyle w:val="StyleUnderline"/>
          <w:highlight w:val="cyan"/>
        </w:rPr>
        <w:t xml:space="preserve">, and </w:t>
      </w:r>
      <w:r w:rsidRPr="00F712AB">
        <w:rPr>
          <w:rStyle w:val="Emphasis"/>
          <w:highlight w:val="cyan"/>
        </w:rPr>
        <w:t>costs</w:t>
      </w:r>
      <w:r w:rsidRPr="00157924">
        <w:rPr>
          <w:rStyle w:val="StyleUnderline"/>
        </w:rPr>
        <w:t>.</w:t>
      </w:r>
      <w:r w:rsidRPr="00C96875">
        <w:rPr>
          <w:sz w:val="16"/>
        </w:rPr>
        <w:t xml:space="preserve"> With the continued warming of</w:t>
      </w:r>
      <w:r>
        <w:rPr>
          <w:sz w:val="16"/>
        </w:rPr>
        <w:t xml:space="preserve"> </w:t>
      </w:r>
      <w:r w:rsidRPr="00C96875">
        <w:rPr>
          <w:sz w:val="16"/>
        </w:rPr>
        <w:t xml:space="preserve">Arctic temperatures, </w:t>
      </w:r>
      <w:r w:rsidRPr="00157924">
        <w:rPr>
          <w:rStyle w:val="StyleUnderline"/>
        </w:rPr>
        <w:t xml:space="preserve">the </w:t>
      </w:r>
      <w:r w:rsidRPr="00C96875">
        <w:rPr>
          <w:rStyle w:val="Emphasis"/>
        </w:rPr>
        <w:t xml:space="preserve">ice-free period </w:t>
      </w:r>
      <w:r w:rsidRPr="00157924">
        <w:rPr>
          <w:rStyle w:val="StyleUnderline"/>
        </w:rPr>
        <w:t>throughout the Arctics</w:t>
      </w:r>
      <w:r w:rsidRPr="00C96875">
        <w:rPr>
          <w:sz w:val="16"/>
        </w:rPr>
        <w:t xml:space="preserve"> main shipping lanes is expected to</w:t>
      </w:r>
      <w:r>
        <w:rPr>
          <w:sz w:val="16"/>
        </w:rPr>
        <w:t xml:space="preserve"> </w:t>
      </w:r>
      <w:r w:rsidRPr="00C96875">
        <w:rPr>
          <w:rStyle w:val="Emphasis"/>
        </w:rPr>
        <w:t>grow</w:t>
      </w:r>
      <w:r w:rsidRPr="00157924">
        <w:rPr>
          <w:rStyle w:val="StyleUnderline"/>
        </w:rPr>
        <w:t xml:space="preserve"> from 30 days</w:t>
      </w:r>
      <w:r w:rsidRPr="00C96875">
        <w:rPr>
          <w:sz w:val="16"/>
        </w:rPr>
        <w:t xml:space="preserve"> in 2010, </w:t>
      </w:r>
      <w:r w:rsidRPr="00157924">
        <w:rPr>
          <w:rStyle w:val="StyleUnderline"/>
        </w:rPr>
        <w:t>to 120 days</w:t>
      </w:r>
      <w:r w:rsidRPr="00C96875">
        <w:rPr>
          <w:sz w:val="16"/>
        </w:rPr>
        <w:t xml:space="preserve"> by 2050 (Borgerson, 2009). This increase </w:t>
      </w:r>
      <w:r w:rsidRPr="00157924">
        <w:rPr>
          <w:rStyle w:val="StyleUnderline"/>
        </w:rPr>
        <w:t xml:space="preserve">is </w:t>
      </w:r>
      <w:r w:rsidRPr="00F712AB">
        <w:rPr>
          <w:rStyle w:val="StyleUnderline"/>
          <w:highlight w:val="cyan"/>
        </w:rPr>
        <w:t>ice-free period mean</w:t>
      </w:r>
      <w:r w:rsidRPr="00157924">
        <w:rPr>
          <w:rStyle w:val="StyleUnderline"/>
        </w:rPr>
        <w:t xml:space="preserve">s that more </w:t>
      </w:r>
      <w:r w:rsidRPr="00F712AB">
        <w:rPr>
          <w:rStyle w:val="StyleUnderline"/>
          <w:highlight w:val="cyan"/>
        </w:rPr>
        <w:t xml:space="preserve">ships can now travel through </w:t>
      </w:r>
      <w:r w:rsidRPr="00157924">
        <w:rPr>
          <w:rStyle w:val="StyleUnderline"/>
        </w:rPr>
        <w:t xml:space="preserve">Arctic </w:t>
      </w:r>
      <w:r w:rsidRPr="00F712AB">
        <w:rPr>
          <w:rStyle w:val="StyleUnderline"/>
          <w:highlight w:val="cyan"/>
        </w:rPr>
        <w:t>shipping lanes</w:t>
      </w:r>
      <w:r w:rsidRPr="00C96875">
        <w:rPr>
          <w:rStyle w:val="StyleUnderline"/>
        </w:rPr>
        <w:t>,</w:t>
      </w:r>
      <w:r w:rsidRPr="00C96875">
        <w:rPr>
          <w:sz w:val="16"/>
        </w:rPr>
        <w:t xml:space="preserve"> creating multiple benefits.</w:t>
      </w:r>
      <w:r>
        <w:rPr>
          <w:sz w:val="16"/>
        </w:rPr>
        <w:t xml:space="preserve"> </w:t>
      </w:r>
      <w:r w:rsidRPr="00157924">
        <w:rPr>
          <w:rStyle w:val="StyleUnderline"/>
        </w:rPr>
        <w:t xml:space="preserve">The first benefit is the </w:t>
      </w:r>
      <w:r w:rsidRPr="00F712AB">
        <w:rPr>
          <w:rStyle w:val="StyleUnderline"/>
          <w:highlight w:val="cyan"/>
        </w:rPr>
        <w:t xml:space="preserve">reduction of </w:t>
      </w:r>
      <w:r w:rsidRPr="00F712AB">
        <w:rPr>
          <w:rStyle w:val="Emphasis"/>
          <w:highlight w:val="cyan"/>
        </w:rPr>
        <w:t>travel time</w:t>
      </w:r>
      <w:r w:rsidRPr="00F712AB">
        <w:rPr>
          <w:rStyle w:val="StyleUnderline"/>
          <w:highlight w:val="cyan"/>
        </w:rPr>
        <w:t xml:space="preserve"> and distance for ships, increasing </w:t>
      </w:r>
      <w:r w:rsidRPr="00F712AB">
        <w:rPr>
          <w:rStyle w:val="Emphasis"/>
          <w:highlight w:val="cyan"/>
        </w:rPr>
        <w:t>supply chain</w:t>
      </w:r>
      <w:r>
        <w:rPr>
          <w:rStyle w:val="Emphasis"/>
          <w:sz w:val="16"/>
        </w:rPr>
        <w:t xml:space="preserve"> </w:t>
      </w:r>
      <w:r w:rsidRPr="00F712AB">
        <w:rPr>
          <w:rStyle w:val="Emphasis"/>
          <w:highlight w:val="cyan"/>
        </w:rPr>
        <w:t>efficiency</w:t>
      </w:r>
      <w:r w:rsidRPr="00F712AB">
        <w:rPr>
          <w:rStyle w:val="StyleUnderline"/>
          <w:highlight w:val="cyan"/>
        </w:rPr>
        <w:t>,</w:t>
      </w:r>
      <w:r w:rsidRPr="00157924">
        <w:rPr>
          <w:rStyle w:val="StyleUnderline"/>
        </w:rPr>
        <w:t xml:space="preserve"> and </w:t>
      </w:r>
      <w:r w:rsidRPr="00C96875">
        <w:rPr>
          <w:rStyle w:val="Emphasis"/>
        </w:rPr>
        <w:t>extending shelf life</w:t>
      </w:r>
      <w:r w:rsidRPr="00157924">
        <w:rPr>
          <w:rStyle w:val="StyleUnderline"/>
        </w:rPr>
        <w:t xml:space="preserve"> for perishable goods, leading to a reduction of food </w:t>
      </w:r>
      <w:r w:rsidRPr="00C96875">
        <w:rPr>
          <w:sz w:val="16"/>
        </w:rPr>
        <w:t>waste. This is</w:t>
      </w:r>
      <w:r>
        <w:rPr>
          <w:sz w:val="16"/>
        </w:rPr>
        <w:t xml:space="preserve"> </w:t>
      </w:r>
      <w:r w:rsidRPr="00C96875">
        <w:rPr>
          <w:sz w:val="16"/>
        </w:rPr>
        <w:t>well represented between Rotterdam and multiple major Asian ports in Table 2:</w:t>
      </w:r>
    </w:p>
    <w:p w14:paraId="205177E4" w14:textId="77777777" w:rsidR="002B731D" w:rsidRPr="00C96875" w:rsidRDefault="002B731D" w:rsidP="002B731D">
      <w:pPr>
        <w:rPr>
          <w:sz w:val="16"/>
        </w:rPr>
      </w:pPr>
      <w:r w:rsidRPr="00C96875">
        <w:rPr>
          <w:sz w:val="16"/>
        </w:rPr>
        <w:t>[Table 2 omitted]</w:t>
      </w:r>
    </w:p>
    <w:p w14:paraId="707124EA" w14:textId="77777777" w:rsidR="002B731D" w:rsidRPr="00BD3666" w:rsidRDefault="002B731D" w:rsidP="002B731D">
      <w:pPr>
        <w:rPr>
          <w:u w:val="single"/>
        </w:rPr>
      </w:pPr>
      <w:r w:rsidRPr="00C96875">
        <w:rPr>
          <w:sz w:val="16"/>
        </w:rPr>
        <w:t xml:space="preserve">Additionally, the decreased </w:t>
      </w:r>
      <w:r w:rsidRPr="00157924">
        <w:rPr>
          <w:rStyle w:val="StyleUnderline"/>
        </w:rPr>
        <w:t xml:space="preserve">distance </w:t>
      </w:r>
      <w:r w:rsidRPr="00F712AB">
        <w:rPr>
          <w:rStyle w:val="StyleUnderline"/>
          <w:highlight w:val="cyan"/>
        </w:rPr>
        <w:t xml:space="preserve">allows firms to adopt a </w:t>
      </w:r>
      <w:r w:rsidRPr="00F712AB">
        <w:rPr>
          <w:rStyle w:val="Emphasis"/>
          <w:highlight w:val="cyan"/>
        </w:rPr>
        <w:t>super-slow sailing strategy</w:t>
      </w:r>
      <w:r w:rsidRPr="00C96875">
        <w:rPr>
          <w:sz w:val="16"/>
        </w:rPr>
        <w:t xml:space="preserve">. </w:t>
      </w:r>
      <w:r w:rsidRPr="00157924">
        <w:rPr>
          <w:rStyle w:val="StyleUnderline"/>
        </w:rPr>
        <w:t>Super</w:t>
      </w:r>
      <w:r>
        <w:rPr>
          <w:rStyle w:val="StyleUnderline"/>
        </w:rPr>
        <w:t xml:space="preserve"> </w:t>
      </w:r>
      <w:r w:rsidRPr="00157924">
        <w:rPr>
          <w:rStyle w:val="StyleUnderline"/>
        </w:rPr>
        <w:t xml:space="preserve">slow sailing </w:t>
      </w:r>
      <w:r w:rsidRPr="00F712AB">
        <w:rPr>
          <w:rStyle w:val="StyleUnderline"/>
          <w:highlight w:val="cyan"/>
        </w:rPr>
        <w:t xml:space="preserve">involves a ship decreasing its average speed </w:t>
      </w:r>
      <w:r w:rsidRPr="00157924">
        <w:rPr>
          <w:rStyle w:val="StyleUnderline"/>
        </w:rPr>
        <w:t>significantly during shipping, resulting in a</w:t>
      </w:r>
      <w:r>
        <w:rPr>
          <w:rStyle w:val="StyleUnderline"/>
        </w:rPr>
        <w:t xml:space="preserve"> </w:t>
      </w:r>
      <w:r w:rsidRPr="00F712AB">
        <w:rPr>
          <w:rStyle w:val="StyleUnderline"/>
          <w:highlight w:val="cyan"/>
        </w:rPr>
        <w:t xml:space="preserve">possible </w:t>
      </w:r>
      <w:r w:rsidRPr="00F712AB">
        <w:rPr>
          <w:rStyle w:val="Emphasis"/>
          <w:highlight w:val="cyan"/>
        </w:rPr>
        <w:t>100% increase</w:t>
      </w:r>
      <w:r w:rsidRPr="00F712AB">
        <w:rPr>
          <w:rStyle w:val="StyleUnderline"/>
          <w:highlight w:val="cyan"/>
        </w:rPr>
        <w:t xml:space="preserve"> in </w:t>
      </w:r>
      <w:r w:rsidRPr="00F712AB">
        <w:rPr>
          <w:rStyle w:val="Emphasis"/>
          <w:highlight w:val="cyan"/>
        </w:rPr>
        <w:t>energy efficiency</w:t>
      </w:r>
      <w:r w:rsidRPr="00157924">
        <w:rPr>
          <w:rStyle w:val="StyleUnderline"/>
        </w:rPr>
        <w:t>.</w:t>
      </w:r>
      <w:r w:rsidRPr="00C96875">
        <w:rPr>
          <w:sz w:val="16"/>
        </w:rPr>
        <w:t xml:space="preserve"> For example, a ship travelling from Rotterdam to Tokyo,</w:t>
      </w:r>
      <w:r>
        <w:rPr>
          <w:u w:val="single"/>
        </w:rPr>
        <w:t xml:space="preserve"> </w:t>
      </w:r>
      <w:r w:rsidRPr="00157924">
        <w:rPr>
          <w:rStyle w:val="StyleUnderline"/>
        </w:rPr>
        <w:t xml:space="preserve">can reduce its speed by 40% going over the Arctic </w:t>
      </w:r>
      <w:r w:rsidRPr="00C96875">
        <w:rPr>
          <w:sz w:val="16"/>
        </w:rPr>
        <w:t xml:space="preserve">in compared to using the Suez Canal, </w:t>
      </w:r>
      <w:r w:rsidRPr="00F712AB">
        <w:rPr>
          <w:rStyle w:val="StyleUnderline"/>
          <w:highlight w:val="cyan"/>
        </w:rPr>
        <w:t>and still</w:t>
      </w:r>
      <w:r>
        <w:rPr>
          <w:rStyle w:val="StyleUnderline"/>
        </w:rPr>
        <w:t xml:space="preserve"> </w:t>
      </w:r>
      <w:r w:rsidRPr="00F712AB">
        <w:rPr>
          <w:rStyle w:val="StyleUnderline"/>
          <w:highlight w:val="cyan"/>
        </w:rPr>
        <w:t>arrive at the same time</w:t>
      </w:r>
      <w:r w:rsidRPr="00157924">
        <w:rPr>
          <w:rStyle w:val="StyleUnderline"/>
        </w:rPr>
        <w:t xml:space="preserve"> </w:t>
      </w:r>
      <w:r w:rsidRPr="00C96875">
        <w:rPr>
          <w:sz w:val="16"/>
        </w:rPr>
        <w:t xml:space="preserve">(Schøyen &amp; </w:t>
      </w:r>
      <w:proofErr w:type="spellStart"/>
      <w:r w:rsidRPr="00C96875">
        <w:rPr>
          <w:sz w:val="16"/>
        </w:rPr>
        <w:t>Bråthen</w:t>
      </w:r>
      <w:proofErr w:type="spellEnd"/>
      <w:r w:rsidRPr="00C96875">
        <w:rPr>
          <w:sz w:val="16"/>
        </w:rPr>
        <w:t xml:space="preserve">, 2011). This results in </w:t>
      </w:r>
      <w:r w:rsidRPr="00157924">
        <w:rPr>
          <w:rStyle w:val="StyleUnderline"/>
        </w:rPr>
        <w:t xml:space="preserve">a </w:t>
      </w:r>
      <w:r w:rsidRPr="00F712AB">
        <w:rPr>
          <w:rStyle w:val="Emphasis"/>
          <w:highlight w:val="cyan"/>
        </w:rPr>
        <w:t>significant reduction</w:t>
      </w:r>
      <w:r w:rsidRPr="00F712AB">
        <w:rPr>
          <w:rStyle w:val="StyleUnderline"/>
          <w:highlight w:val="cyan"/>
        </w:rPr>
        <w:t xml:space="preserve"> of</w:t>
      </w:r>
      <w:r>
        <w:rPr>
          <w:rStyle w:val="StyleUnderline"/>
        </w:rPr>
        <w:t xml:space="preserve"> </w:t>
      </w:r>
      <w:r w:rsidRPr="00F712AB">
        <w:rPr>
          <w:rStyle w:val="Emphasis"/>
          <w:highlight w:val="cyan"/>
        </w:rPr>
        <w:t>greenhouse gases</w:t>
      </w:r>
      <w:r w:rsidRPr="00F712AB">
        <w:rPr>
          <w:rStyle w:val="StyleUnderline"/>
          <w:highlight w:val="cyan"/>
        </w:rPr>
        <w:t xml:space="preserve">, as well as </w:t>
      </w:r>
      <w:r w:rsidRPr="00F712AB">
        <w:rPr>
          <w:rStyle w:val="Emphasis"/>
          <w:highlight w:val="cyan"/>
        </w:rPr>
        <w:t>fuel costs</w:t>
      </w:r>
      <w:r w:rsidRPr="00F712AB">
        <w:rPr>
          <w:rStyle w:val="StyleUnderline"/>
          <w:highlight w:val="cyan"/>
        </w:rPr>
        <w:t xml:space="preserve"> </w:t>
      </w:r>
      <w:r w:rsidRPr="00157924">
        <w:rPr>
          <w:rStyle w:val="StyleUnderline"/>
        </w:rPr>
        <w:t>for shipping companies.</w:t>
      </w:r>
      <w:r w:rsidRPr="00C96875">
        <w:rPr>
          <w:sz w:val="16"/>
        </w:rPr>
        <w:t xml:space="preserve"> The adoption of super-slow sailing</w:t>
      </w:r>
      <w:r>
        <w:rPr>
          <w:u w:val="single"/>
        </w:rPr>
        <w:t xml:space="preserve"> </w:t>
      </w:r>
      <w:r w:rsidRPr="00C96875">
        <w:rPr>
          <w:sz w:val="16"/>
        </w:rPr>
        <w:t>has saved shipping giant Maersk more than $100 Million US Dollars (USD) since it adapted its ships</w:t>
      </w:r>
      <w:r>
        <w:rPr>
          <w:u w:val="single"/>
        </w:rPr>
        <w:t xml:space="preserve"> </w:t>
      </w:r>
      <w:r w:rsidRPr="00C96875">
        <w:rPr>
          <w:sz w:val="16"/>
        </w:rPr>
        <w:t>to super-slow sailing in 2007 (Vidal, 2010).</w:t>
      </w:r>
    </w:p>
    <w:p w14:paraId="3FA222F6" w14:textId="77777777" w:rsidR="002B731D" w:rsidRPr="00BD3666" w:rsidRDefault="002B731D" w:rsidP="002B731D">
      <w:pPr>
        <w:rPr>
          <w:b/>
          <w:iCs/>
          <w:u w:val="single"/>
          <w:bdr w:val="single" w:sz="8" w:space="0" w:color="auto"/>
        </w:rPr>
      </w:pPr>
      <w:r w:rsidRPr="00157924">
        <w:rPr>
          <w:rStyle w:val="StyleUnderline"/>
        </w:rPr>
        <w:t xml:space="preserve">The availability of Arctic shipping routes will </w:t>
      </w:r>
      <w:r w:rsidRPr="00F712AB">
        <w:rPr>
          <w:rStyle w:val="StyleUnderline"/>
          <w:highlight w:val="cyan"/>
        </w:rPr>
        <w:t>also r</w:t>
      </w:r>
      <w:r w:rsidRPr="00157924">
        <w:rPr>
          <w:rStyle w:val="StyleUnderline"/>
        </w:rPr>
        <w:t xml:space="preserve">educe the amount of </w:t>
      </w:r>
      <w:r w:rsidRPr="00F712AB">
        <w:rPr>
          <w:rStyle w:val="StyleUnderline"/>
          <w:highlight w:val="cyan"/>
        </w:rPr>
        <w:t xml:space="preserve">congestive </w:t>
      </w:r>
      <w:r w:rsidRPr="00F712AB">
        <w:rPr>
          <w:rStyle w:val="Emphasis"/>
          <w:highlight w:val="cyan"/>
        </w:rPr>
        <w:t>pressure</w:t>
      </w:r>
      <w:r>
        <w:rPr>
          <w:rStyle w:val="Emphasis"/>
        </w:rPr>
        <w:t xml:space="preserve"> </w:t>
      </w:r>
      <w:r w:rsidRPr="00F712AB">
        <w:rPr>
          <w:rStyle w:val="StyleUnderline"/>
          <w:highlight w:val="cyan"/>
        </w:rPr>
        <w:t>on</w:t>
      </w:r>
      <w:r w:rsidRPr="00157924">
        <w:rPr>
          <w:rStyle w:val="StyleUnderline"/>
        </w:rPr>
        <w:t xml:space="preserve"> vital </w:t>
      </w:r>
      <w:r w:rsidRPr="00F712AB">
        <w:rPr>
          <w:rStyle w:val="Emphasis"/>
          <w:highlight w:val="cyan"/>
        </w:rPr>
        <w:t>choke points</w:t>
      </w:r>
      <w:r w:rsidRPr="00F712AB">
        <w:rPr>
          <w:rStyle w:val="StyleUnderline"/>
          <w:highlight w:val="cyan"/>
        </w:rPr>
        <w:t xml:space="preserve"> in supply chains</w:t>
      </w:r>
      <w:r w:rsidRPr="00157924">
        <w:rPr>
          <w:rStyle w:val="StyleUnderline"/>
        </w:rPr>
        <w:t>,</w:t>
      </w:r>
      <w:r w:rsidRPr="00C96875">
        <w:rPr>
          <w:sz w:val="16"/>
        </w:rPr>
        <w:t xml:space="preserve"> such as the Suez Canal (17228 vessels per year), the Panama</w:t>
      </w:r>
      <w:r w:rsidRPr="00BD3666">
        <w:t xml:space="preserve"> </w:t>
      </w:r>
      <w:r w:rsidRPr="00C96875">
        <w:rPr>
          <w:sz w:val="16"/>
        </w:rPr>
        <w:t>Canal (14323 vessels per year), and the Strait of Malacca (60000 vessels per year)</w:t>
      </w:r>
      <w:r w:rsidRPr="00BD3666">
        <w:t xml:space="preserve"> </w:t>
      </w:r>
      <w:r w:rsidRPr="00C96875">
        <w:rPr>
          <w:sz w:val="16"/>
        </w:rPr>
        <w:t xml:space="preserve">(PricewaterhouseCoopers, 2011). </w:t>
      </w:r>
      <w:r w:rsidRPr="00F712AB">
        <w:rPr>
          <w:rStyle w:val="StyleUnderline"/>
          <w:highlight w:val="cyan"/>
        </w:rPr>
        <w:t xml:space="preserve">Due to </w:t>
      </w:r>
      <w:r w:rsidRPr="00157924">
        <w:rPr>
          <w:rStyle w:val="StyleUnderline"/>
        </w:rPr>
        <w:t xml:space="preserve">the </w:t>
      </w:r>
      <w:r w:rsidRPr="00F712AB">
        <w:rPr>
          <w:rStyle w:val="StyleUnderline"/>
          <w:highlight w:val="cyan"/>
        </w:rPr>
        <w:t xml:space="preserve">high quantity of vessels </w:t>
      </w:r>
      <w:r w:rsidRPr="00157924">
        <w:rPr>
          <w:rStyle w:val="StyleUnderline"/>
        </w:rPr>
        <w:t>passing through these</w:t>
      </w:r>
      <w:r w:rsidRPr="00BD3666">
        <w:t xml:space="preserve"> </w:t>
      </w:r>
      <w:r w:rsidRPr="00157924">
        <w:rPr>
          <w:rStyle w:val="StyleUnderline"/>
        </w:rPr>
        <w:t xml:space="preserve">bottlenecks, </w:t>
      </w:r>
      <w:r w:rsidRPr="00F712AB">
        <w:rPr>
          <w:rStyle w:val="Emphasis"/>
          <w:highlight w:val="cyan"/>
        </w:rPr>
        <w:t>blockages</w:t>
      </w:r>
      <w:r w:rsidRPr="00F712AB">
        <w:rPr>
          <w:rStyle w:val="StyleUnderline"/>
          <w:highlight w:val="cyan"/>
        </w:rPr>
        <w:t xml:space="preserve"> and </w:t>
      </w:r>
      <w:r w:rsidRPr="00C96875">
        <w:rPr>
          <w:rStyle w:val="Emphasis"/>
        </w:rPr>
        <w:t xml:space="preserve">accidental </w:t>
      </w:r>
      <w:r w:rsidRPr="00F712AB">
        <w:rPr>
          <w:rStyle w:val="Emphasis"/>
          <w:highlight w:val="cyan"/>
        </w:rPr>
        <w:t>collisions</w:t>
      </w:r>
      <w:r w:rsidRPr="00F712AB">
        <w:rPr>
          <w:rStyle w:val="StyleUnderline"/>
          <w:highlight w:val="cyan"/>
        </w:rPr>
        <w:t xml:space="preserve"> can stall world trade for </w:t>
      </w:r>
      <w:r w:rsidRPr="00F712AB">
        <w:rPr>
          <w:rStyle w:val="Emphasis"/>
          <w:highlight w:val="cyan"/>
        </w:rPr>
        <w:t>weeks</w:t>
      </w:r>
      <w:r w:rsidRPr="00157924">
        <w:rPr>
          <w:rStyle w:val="StyleUnderline"/>
        </w:rPr>
        <w:t>, creating massive,</w:t>
      </w:r>
      <w:r>
        <w:rPr>
          <w:rStyle w:val="StyleUnderline"/>
          <w:b/>
          <w:bdr w:val="single" w:sz="8" w:space="0" w:color="auto"/>
        </w:rPr>
        <w:t xml:space="preserve"> </w:t>
      </w:r>
      <w:r w:rsidRPr="00C96875">
        <w:rPr>
          <w:rStyle w:val="Emphasis"/>
        </w:rPr>
        <w:t>unexpected costs</w:t>
      </w:r>
      <w:r w:rsidRPr="00157924">
        <w:rPr>
          <w:rStyle w:val="StyleUnderline"/>
        </w:rPr>
        <w:t xml:space="preserve"> and </w:t>
      </w:r>
      <w:r w:rsidRPr="00C96875">
        <w:rPr>
          <w:rStyle w:val="Emphasis"/>
        </w:rPr>
        <w:t>time delays</w:t>
      </w:r>
      <w:r w:rsidRPr="00C96875">
        <w:rPr>
          <w:sz w:val="16"/>
        </w:rPr>
        <w:t>. One example of this was realized in March of 2021, when the</w:t>
      </w:r>
    </w:p>
    <w:p w14:paraId="4A241E3E" w14:textId="77777777" w:rsidR="002B731D" w:rsidRPr="00C96875" w:rsidRDefault="002B731D" w:rsidP="002B731D">
      <w:pPr>
        <w:rPr>
          <w:sz w:val="16"/>
        </w:rPr>
      </w:pPr>
      <w:r w:rsidRPr="00C96875">
        <w:rPr>
          <w:sz w:val="16"/>
        </w:rPr>
        <w:t>container ship the “Ever Given”, ran aground in the Suez Canal. The Ever Given ran aground in a</w:t>
      </w:r>
      <w:r>
        <w:rPr>
          <w:sz w:val="16"/>
        </w:rPr>
        <w:t xml:space="preserve"> </w:t>
      </w:r>
      <w:r w:rsidRPr="00C96875">
        <w:rPr>
          <w:sz w:val="16"/>
        </w:rPr>
        <w:t>vital one-way navigational section of the Suez Canal, blocking around 430 ships from passing through</w:t>
      </w:r>
      <w:r>
        <w:rPr>
          <w:sz w:val="16"/>
        </w:rPr>
        <w:t xml:space="preserve"> </w:t>
      </w:r>
      <w:r w:rsidRPr="00C96875">
        <w:rPr>
          <w:sz w:val="16"/>
        </w:rPr>
        <w:t>the Suez Canal, and redirecting hundreds more around the southern tip of Africa</w:t>
      </w:r>
      <w:r w:rsidRPr="00157924">
        <w:rPr>
          <w:rStyle w:val="StyleUnderline"/>
        </w:rPr>
        <w:t xml:space="preserve">. For </w:t>
      </w:r>
      <w:r w:rsidRPr="00F712AB">
        <w:rPr>
          <w:rStyle w:val="StyleUnderline"/>
          <w:highlight w:val="cyan"/>
        </w:rPr>
        <w:t>an entire week</w:t>
      </w:r>
      <w:r w:rsidRPr="00157924">
        <w:rPr>
          <w:rStyle w:val="StyleUnderline"/>
        </w:rPr>
        <w:t>,</w:t>
      </w:r>
      <w:r>
        <w:rPr>
          <w:rStyle w:val="StyleUnderline"/>
          <w:sz w:val="16"/>
        </w:rPr>
        <w:t xml:space="preserve"> </w:t>
      </w:r>
      <w:r w:rsidRPr="00157924">
        <w:rPr>
          <w:rStyle w:val="StyleUnderline"/>
        </w:rPr>
        <w:t xml:space="preserve">the </w:t>
      </w:r>
      <w:r w:rsidRPr="00F712AB">
        <w:rPr>
          <w:rStyle w:val="StyleUnderline"/>
          <w:highlight w:val="cyan"/>
        </w:rPr>
        <w:t xml:space="preserve">blockage stopped around </w:t>
      </w:r>
      <w:r w:rsidRPr="00F712AB">
        <w:rPr>
          <w:rStyle w:val="Emphasis"/>
          <w:highlight w:val="cyan"/>
        </w:rPr>
        <w:t>3% of global trade</w:t>
      </w:r>
      <w:r w:rsidRPr="00157924">
        <w:rPr>
          <w:rStyle w:val="StyleUnderline"/>
        </w:rPr>
        <w:t xml:space="preserve">, whilst </w:t>
      </w:r>
      <w:r w:rsidRPr="00F712AB">
        <w:rPr>
          <w:rStyle w:val="Emphasis"/>
          <w:highlight w:val="cyan"/>
        </w:rPr>
        <w:t>every additional day</w:t>
      </w:r>
      <w:r w:rsidRPr="00F712AB">
        <w:rPr>
          <w:rStyle w:val="StyleUnderline"/>
          <w:highlight w:val="cyan"/>
        </w:rPr>
        <w:t xml:space="preserve"> </w:t>
      </w:r>
      <w:r w:rsidRPr="00157924">
        <w:rPr>
          <w:rStyle w:val="StyleUnderline"/>
        </w:rPr>
        <w:t xml:space="preserve">of the blockage </w:t>
      </w:r>
      <w:r w:rsidRPr="00F712AB">
        <w:rPr>
          <w:rStyle w:val="StyleUnderline"/>
          <w:highlight w:val="cyan"/>
        </w:rPr>
        <w:t>cost</w:t>
      </w:r>
      <w:r>
        <w:rPr>
          <w:rStyle w:val="StyleUnderline"/>
          <w:sz w:val="16"/>
        </w:rPr>
        <w:t xml:space="preserve"> </w:t>
      </w:r>
      <w:r w:rsidRPr="00157924">
        <w:rPr>
          <w:rStyle w:val="StyleUnderline"/>
        </w:rPr>
        <w:t xml:space="preserve">global trade around </w:t>
      </w:r>
      <w:r w:rsidRPr="00F712AB">
        <w:rPr>
          <w:rStyle w:val="Emphasis"/>
          <w:highlight w:val="cyan"/>
        </w:rPr>
        <w:t>$9 billion USD</w:t>
      </w:r>
      <w:r w:rsidRPr="00F712AB">
        <w:rPr>
          <w:sz w:val="16"/>
          <w:highlight w:val="cyan"/>
        </w:rPr>
        <w:t xml:space="preserve"> </w:t>
      </w:r>
      <w:r w:rsidRPr="00C96875">
        <w:rPr>
          <w:sz w:val="16"/>
        </w:rPr>
        <w:t>(</w:t>
      </w:r>
      <w:proofErr w:type="spellStart"/>
      <w:r w:rsidRPr="00C96875">
        <w:rPr>
          <w:sz w:val="16"/>
        </w:rPr>
        <w:t>Notteboom</w:t>
      </w:r>
      <w:proofErr w:type="spellEnd"/>
      <w:r w:rsidRPr="00C96875">
        <w:rPr>
          <w:sz w:val="16"/>
        </w:rPr>
        <w:t xml:space="preserve"> et al., 2024).</w:t>
      </w:r>
    </w:p>
    <w:p w14:paraId="66A9196C" w14:textId="77777777" w:rsidR="002B731D" w:rsidRDefault="002B731D" w:rsidP="002B731D">
      <w:pPr>
        <w:rPr>
          <w:rStyle w:val="Emphasis"/>
        </w:rPr>
      </w:pPr>
      <w:r w:rsidRPr="00C96875">
        <w:rPr>
          <w:sz w:val="16"/>
        </w:rPr>
        <w:t xml:space="preserve">Whilst these kinds of blockages are not a regular occurrence, </w:t>
      </w:r>
      <w:r w:rsidRPr="00C96875">
        <w:rPr>
          <w:rStyle w:val="StyleUnderline"/>
        </w:rPr>
        <w:t>the dangers of blockages as well</w:t>
      </w:r>
      <w:r>
        <w:rPr>
          <w:rStyle w:val="StyleUnderline"/>
        </w:rPr>
        <w:t xml:space="preserve"> </w:t>
      </w:r>
      <w:r w:rsidRPr="00C96875">
        <w:rPr>
          <w:rStyle w:val="StyleUnderline"/>
        </w:rPr>
        <w:t xml:space="preserve">as the negative effects of congestion are clear. </w:t>
      </w:r>
      <w:proofErr w:type="gramStart"/>
      <w:r w:rsidRPr="00C96875">
        <w:rPr>
          <w:rStyle w:val="StyleUnderline"/>
        </w:rPr>
        <w:t xml:space="preserve">The </w:t>
      </w:r>
      <w:r w:rsidRPr="00F712AB">
        <w:rPr>
          <w:rStyle w:val="StyleUnderline"/>
          <w:highlight w:val="cyan"/>
        </w:rPr>
        <w:t>Arctic sea</w:t>
      </w:r>
      <w:proofErr w:type="gramEnd"/>
      <w:r w:rsidRPr="00F712AB">
        <w:rPr>
          <w:rStyle w:val="StyleUnderline"/>
          <w:highlight w:val="cyan"/>
        </w:rPr>
        <w:t xml:space="preserve"> routes </w:t>
      </w:r>
      <w:r w:rsidRPr="00C96875">
        <w:rPr>
          <w:rStyle w:val="StyleUnderline"/>
        </w:rPr>
        <w:t xml:space="preserve">provide </w:t>
      </w:r>
      <w:r w:rsidRPr="00F712AB">
        <w:rPr>
          <w:rStyle w:val="StyleUnderline"/>
          <w:highlight w:val="cyan"/>
        </w:rPr>
        <w:t xml:space="preserve">a </w:t>
      </w:r>
      <w:r w:rsidRPr="00F712AB">
        <w:rPr>
          <w:rStyle w:val="Emphasis"/>
          <w:highlight w:val="cyan"/>
        </w:rPr>
        <w:t>cost-effective</w:t>
      </w:r>
      <w:r>
        <w:rPr>
          <w:rStyle w:val="StyleUnderline"/>
        </w:rPr>
        <w:t xml:space="preserve"> </w:t>
      </w:r>
      <w:r w:rsidRPr="00F712AB">
        <w:rPr>
          <w:rStyle w:val="StyleUnderline"/>
          <w:highlight w:val="cyan"/>
        </w:rPr>
        <w:t xml:space="preserve">alternative </w:t>
      </w:r>
      <w:r w:rsidRPr="00C96875">
        <w:rPr>
          <w:rStyle w:val="StyleUnderline"/>
        </w:rPr>
        <w:t xml:space="preserve">which does not suffer from the same congestive pressure, whilst </w:t>
      </w:r>
      <w:r w:rsidRPr="00C96875">
        <w:rPr>
          <w:rStyle w:val="Emphasis"/>
        </w:rPr>
        <w:t>simultaneously avoiding</w:t>
      </w:r>
      <w:r>
        <w:rPr>
          <w:rStyle w:val="Emphasis"/>
        </w:rPr>
        <w:t xml:space="preserve"> </w:t>
      </w:r>
      <w:r w:rsidRPr="00C96875">
        <w:rPr>
          <w:rStyle w:val="StyleUnderline"/>
        </w:rPr>
        <w:t xml:space="preserve">the </w:t>
      </w:r>
      <w:r w:rsidRPr="00C96875">
        <w:rPr>
          <w:rStyle w:val="Emphasis"/>
        </w:rPr>
        <w:t>risk of blockages</w:t>
      </w:r>
      <w:r w:rsidRPr="00C96875">
        <w:rPr>
          <w:rStyle w:val="StyleUnderline"/>
        </w:rPr>
        <w:t xml:space="preserve"> and </w:t>
      </w:r>
      <w:r w:rsidRPr="00C96875">
        <w:rPr>
          <w:rStyle w:val="Emphasis"/>
        </w:rPr>
        <w:t>accidental collisions.</w:t>
      </w:r>
    </w:p>
    <w:p w14:paraId="0E3EB502" w14:textId="56043EF0" w:rsidR="00633FCE" w:rsidRPr="00F17F05" w:rsidRDefault="00633FCE" w:rsidP="00633FCE">
      <w:pPr>
        <w:pStyle w:val="Heading4"/>
        <w:rPr>
          <w:rFonts w:cs="Times New Roman"/>
        </w:rPr>
      </w:pPr>
      <w:r w:rsidRPr="00F17F05">
        <w:rPr>
          <w:rFonts w:cs="Times New Roman"/>
        </w:rPr>
        <w:t>Economic decline leads to extinction</w:t>
      </w:r>
      <w:r>
        <w:rPr>
          <w:rFonts w:cs="Times New Roman"/>
        </w:rPr>
        <w:t>.</w:t>
      </w:r>
    </w:p>
    <w:p w14:paraId="16B2B91D" w14:textId="77777777" w:rsidR="00633FCE" w:rsidRPr="00F17F05" w:rsidRDefault="00633FCE" w:rsidP="00633FCE">
      <w:r w:rsidRPr="00F17F05">
        <w:t>Sung Chul</w:t>
      </w:r>
      <w:r w:rsidRPr="00F17F05">
        <w:rPr>
          <w:rStyle w:val="Style13ptBold"/>
        </w:rPr>
        <w:t xml:space="preserve"> Jung 24</w:t>
      </w:r>
      <w:r w:rsidRPr="00F17F05">
        <w:t xml:space="preserve">. Associate Professor in the Department of Political Science and </w:t>
      </w:r>
      <w:proofErr w:type="gramStart"/>
      <w:r w:rsidRPr="00F17F05">
        <w:t>Diplomacy  @</w:t>
      </w:r>
      <w:proofErr w:type="gramEnd"/>
      <w:r w:rsidRPr="00F17F05">
        <w:t xml:space="preserve"> </w:t>
      </w:r>
      <w:proofErr w:type="spellStart"/>
      <w:r w:rsidRPr="00F17F05">
        <w:t>Myongji</w:t>
      </w:r>
      <w:proofErr w:type="spellEnd"/>
      <w:r w:rsidRPr="00F17F05">
        <w:t xml:space="preserve"> University. “Economic slowdowns and international conflict.” 2024. </w:t>
      </w:r>
      <w:r w:rsidRPr="00F17F05">
        <w:rPr>
          <w:i/>
          <w:iCs/>
        </w:rPr>
        <w:t>Journal of Peace Research</w:t>
      </w:r>
      <w:r w:rsidRPr="00F17F05">
        <w:t>. 61(2). 180-196. https://ideas.repec.org/a/sae/joupea/v61y2024i2p180-196.html</w:t>
      </w:r>
    </w:p>
    <w:p w14:paraId="61744787" w14:textId="77777777" w:rsidR="00633FCE" w:rsidRPr="00F17F05" w:rsidRDefault="00633FCE" w:rsidP="00633FCE">
      <w:pPr>
        <w:rPr>
          <w:sz w:val="16"/>
        </w:rPr>
      </w:pPr>
      <w:r w:rsidRPr="00F17F05">
        <w:rPr>
          <w:sz w:val="16"/>
        </w:rPr>
        <w:t xml:space="preserve">In sum, </w:t>
      </w:r>
      <w:r w:rsidRPr="00F17F05">
        <w:rPr>
          <w:rStyle w:val="StyleUnderline"/>
        </w:rPr>
        <w:t xml:space="preserve">this </w:t>
      </w:r>
      <w:r w:rsidRPr="00F712AB">
        <w:rPr>
          <w:rStyle w:val="StyleUnderline"/>
          <w:highlight w:val="cyan"/>
        </w:rPr>
        <w:t>statistical analysis shows</w:t>
      </w:r>
      <w:r w:rsidRPr="00F17F05">
        <w:rPr>
          <w:rStyle w:val="StyleUnderline"/>
        </w:rPr>
        <w:t xml:space="preserve"> that an </w:t>
      </w:r>
      <w:r w:rsidRPr="00F712AB">
        <w:rPr>
          <w:rStyle w:val="Emphasis"/>
          <w:highlight w:val="cyan"/>
        </w:rPr>
        <w:t>economic slowdown</w:t>
      </w:r>
      <w:r w:rsidRPr="00F712AB">
        <w:rPr>
          <w:sz w:val="16"/>
          <w:highlight w:val="cyan"/>
        </w:rPr>
        <w:t xml:space="preserve"> </w:t>
      </w:r>
      <w:r w:rsidRPr="00F712AB">
        <w:rPr>
          <w:rStyle w:val="StyleUnderline"/>
          <w:highlight w:val="cyan"/>
        </w:rPr>
        <w:t xml:space="preserve">increases </w:t>
      </w:r>
      <w:r w:rsidRPr="00F17F05">
        <w:rPr>
          <w:rStyle w:val="StyleUnderline"/>
        </w:rPr>
        <w:t xml:space="preserve">the </w:t>
      </w:r>
      <w:r w:rsidRPr="00F712AB">
        <w:rPr>
          <w:rStyle w:val="StyleUnderline"/>
          <w:highlight w:val="cyan"/>
        </w:rPr>
        <w:t>likelihood of</w:t>
      </w:r>
      <w:r w:rsidRPr="00F17F05">
        <w:rPr>
          <w:rStyle w:val="StyleUnderline"/>
        </w:rPr>
        <w:t xml:space="preserve"> </w:t>
      </w:r>
      <w:r w:rsidRPr="00F17F05">
        <w:rPr>
          <w:rStyle w:val="Emphasis"/>
        </w:rPr>
        <w:t xml:space="preserve">initiating military </w:t>
      </w:r>
      <w:r w:rsidRPr="00F712AB">
        <w:rPr>
          <w:rStyle w:val="Emphasis"/>
          <w:highlight w:val="cyan"/>
        </w:rPr>
        <w:t>conflict</w:t>
      </w:r>
      <w:r w:rsidRPr="00F17F05">
        <w:rPr>
          <w:sz w:val="16"/>
        </w:rPr>
        <w:t xml:space="preserve">. Specifically, </w:t>
      </w:r>
      <w:r w:rsidRPr="00F17F05">
        <w:rPr>
          <w:rStyle w:val="StyleUnderline"/>
        </w:rPr>
        <w:t>economically troubled</w:t>
      </w:r>
      <w:r w:rsidRPr="00F17F05">
        <w:rPr>
          <w:sz w:val="16"/>
        </w:rPr>
        <w:t xml:space="preserve"> autocracies </w:t>
      </w:r>
      <w:r w:rsidRPr="00F17F05">
        <w:rPr>
          <w:rStyle w:val="StyleUnderline"/>
        </w:rPr>
        <w:t xml:space="preserve">act more </w:t>
      </w:r>
      <w:r w:rsidRPr="00F17F05">
        <w:rPr>
          <w:rStyle w:val="Emphasis"/>
        </w:rPr>
        <w:t>aggressively</w:t>
      </w:r>
      <w:r w:rsidRPr="00F17F05">
        <w:rPr>
          <w:sz w:val="16"/>
        </w:rPr>
        <w:t xml:space="preserve"> toward democracies whose economies depend on them. </w:t>
      </w:r>
      <w:r w:rsidRPr="00F17F05">
        <w:rPr>
          <w:rStyle w:val="StyleUnderline"/>
        </w:rPr>
        <w:t>Political unrest also</w:t>
      </w:r>
      <w:r w:rsidRPr="00F17F05">
        <w:rPr>
          <w:sz w:val="16"/>
        </w:rPr>
        <w:t xml:space="preserve"> </w:t>
      </w:r>
      <w:r w:rsidRPr="00F17F05">
        <w:rPr>
          <w:rStyle w:val="Emphasis"/>
        </w:rPr>
        <w:t>increases</w:t>
      </w:r>
      <w:r w:rsidRPr="00F17F05">
        <w:rPr>
          <w:sz w:val="16"/>
        </w:rPr>
        <w:t xml:space="preserve"> </w:t>
      </w:r>
      <w:r w:rsidRPr="00F17F05">
        <w:rPr>
          <w:rStyle w:val="StyleUnderline"/>
        </w:rPr>
        <w:t>conflict initiation</w:t>
      </w:r>
      <w:r w:rsidRPr="00F17F05">
        <w:rPr>
          <w:sz w:val="16"/>
        </w:rPr>
        <w:t xml:space="preserve">, as many studies of diversionary conflict have argued. However, autocracies suffering from political troubles do not seem to target economically dependent democracies. Democracies with smaller economies seem to be attractive targets for economically troubled autocracies whose leaders may blame the politically different partner’s ‘unfair’ trade and currency practices and domestic policies for the deteriorating economy. The autocracies will present their military decisions as inevitable to correct international wrongs and reboot the national economy. Meanwhile, </w:t>
      </w:r>
      <w:r w:rsidRPr="00F712AB">
        <w:rPr>
          <w:rStyle w:val="StyleUnderline"/>
          <w:highlight w:val="cyan"/>
        </w:rPr>
        <w:t xml:space="preserve">leaders facing </w:t>
      </w:r>
      <w:r w:rsidRPr="00F712AB">
        <w:rPr>
          <w:rStyle w:val="Emphasis"/>
          <w:highlight w:val="cyan"/>
        </w:rPr>
        <w:t>political unrest</w:t>
      </w:r>
      <w:r w:rsidRPr="00F17F05">
        <w:rPr>
          <w:sz w:val="16"/>
        </w:rPr>
        <w:t xml:space="preserve"> </w:t>
      </w:r>
      <w:r w:rsidRPr="00F17F05">
        <w:rPr>
          <w:rStyle w:val="StyleUnderline"/>
        </w:rPr>
        <w:t xml:space="preserve">may </w:t>
      </w:r>
      <w:r w:rsidRPr="00F712AB">
        <w:rPr>
          <w:rStyle w:val="StyleUnderline"/>
          <w:highlight w:val="cyan"/>
        </w:rPr>
        <w:t>seek</w:t>
      </w:r>
      <w:r w:rsidRPr="00F17F05">
        <w:rPr>
          <w:rStyle w:val="StyleUnderline"/>
        </w:rPr>
        <w:t xml:space="preserve"> </w:t>
      </w:r>
      <w:r w:rsidRPr="00F712AB">
        <w:rPr>
          <w:rStyle w:val="StyleUnderline"/>
          <w:highlight w:val="cyan"/>
        </w:rPr>
        <w:t xml:space="preserve">diversionary </w:t>
      </w:r>
      <w:r w:rsidRPr="00F712AB">
        <w:rPr>
          <w:rStyle w:val="Emphasis"/>
          <w:highlight w:val="cyan"/>
        </w:rPr>
        <w:t>targets</w:t>
      </w:r>
      <w:r w:rsidRPr="00F17F05">
        <w:rPr>
          <w:sz w:val="16"/>
        </w:rPr>
        <w:t xml:space="preserve">, </w:t>
      </w:r>
      <w:r w:rsidRPr="00F712AB">
        <w:rPr>
          <w:rStyle w:val="Emphasis"/>
          <w:highlight w:val="cyan"/>
        </w:rPr>
        <w:t>initiating</w:t>
      </w:r>
      <w:r w:rsidRPr="00F17F05">
        <w:rPr>
          <w:rStyle w:val="Emphasis"/>
        </w:rPr>
        <w:t xml:space="preserve"> a </w:t>
      </w:r>
      <w:r w:rsidRPr="00F712AB">
        <w:rPr>
          <w:rStyle w:val="Emphasis"/>
          <w:highlight w:val="cyan"/>
        </w:rPr>
        <w:t>conflict</w:t>
      </w:r>
      <w:r w:rsidRPr="00F17F05">
        <w:rPr>
          <w:rStyle w:val="StyleUnderline"/>
        </w:rPr>
        <w:t xml:space="preserve"> through which they can mobilize their </w:t>
      </w:r>
      <w:r w:rsidRPr="00F17F05">
        <w:rPr>
          <w:rStyle w:val="Emphasis"/>
        </w:rPr>
        <w:t>support base</w:t>
      </w:r>
      <w:r w:rsidRPr="00F17F05">
        <w:rPr>
          <w:rStyle w:val="StyleUnderline"/>
        </w:rPr>
        <w:t xml:space="preserve"> </w:t>
      </w:r>
      <w:r w:rsidRPr="00F17F05">
        <w:rPr>
          <w:sz w:val="16"/>
        </w:rPr>
        <w:t>(and marginalize opposition groups)</w:t>
      </w:r>
      <w:r w:rsidRPr="00F17F05">
        <w:rPr>
          <w:rStyle w:val="StyleUnderline"/>
        </w:rPr>
        <w:t xml:space="preserve"> by </w:t>
      </w:r>
      <w:r w:rsidRPr="00F712AB">
        <w:rPr>
          <w:rStyle w:val="StyleUnderline"/>
          <w:highlight w:val="cyan"/>
        </w:rPr>
        <w:t>exploiting</w:t>
      </w:r>
      <w:r w:rsidRPr="00F17F05">
        <w:rPr>
          <w:rStyle w:val="StyleUnderline"/>
        </w:rPr>
        <w:t xml:space="preserve"> </w:t>
      </w:r>
      <w:r w:rsidRPr="00F17F05">
        <w:rPr>
          <w:rStyle w:val="Emphasis"/>
        </w:rPr>
        <w:t>ideological</w:t>
      </w:r>
      <w:r w:rsidRPr="00F17F05">
        <w:rPr>
          <w:rStyle w:val="StyleUnderline"/>
        </w:rPr>
        <w:t xml:space="preserve">, </w:t>
      </w:r>
      <w:r w:rsidRPr="00F17F05">
        <w:rPr>
          <w:rStyle w:val="Emphasis"/>
        </w:rPr>
        <w:t>religious</w:t>
      </w:r>
      <w:r w:rsidRPr="00F17F05">
        <w:rPr>
          <w:rStyle w:val="StyleUnderline"/>
        </w:rPr>
        <w:t xml:space="preserve">, and/or </w:t>
      </w:r>
      <w:r w:rsidRPr="00F17F05">
        <w:rPr>
          <w:rStyle w:val="Emphasis"/>
        </w:rPr>
        <w:t xml:space="preserve">ethnic </w:t>
      </w:r>
      <w:r w:rsidRPr="00F712AB">
        <w:rPr>
          <w:rStyle w:val="Emphasis"/>
          <w:highlight w:val="cyan"/>
        </w:rPr>
        <w:t>identities</w:t>
      </w:r>
      <w:r w:rsidRPr="00F17F05">
        <w:rPr>
          <w:sz w:val="16"/>
        </w:rPr>
        <w:t xml:space="preserve"> </w:t>
      </w:r>
      <w:r w:rsidRPr="00F17F05">
        <w:rPr>
          <w:rStyle w:val="StyleUnderline"/>
        </w:rPr>
        <w:t>of ‘us’ and ‘them’.</w:t>
      </w:r>
      <w:r w:rsidRPr="00F17F05">
        <w:rPr>
          <w:sz w:val="16"/>
        </w:rPr>
        <w:t xml:space="preserve"> Future studies should seek to unravel the complex relationship between types and levels of domestic unrest and types and combinations of political regimes, in either the presence or absence of diversionary conflict. The findings of this study suggest that </w:t>
      </w:r>
      <w:r w:rsidRPr="00F17F05">
        <w:rPr>
          <w:rStyle w:val="StyleUnderline"/>
        </w:rPr>
        <w:t xml:space="preserve">an attractive target is not </w:t>
      </w:r>
      <w:r w:rsidRPr="00F17F05">
        <w:rPr>
          <w:rStyle w:val="Emphasis"/>
        </w:rPr>
        <w:t>predetermined</w:t>
      </w:r>
      <w:r w:rsidRPr="00F17F05">
        <w:rPr>
          <w:sz w:val="16"/>
        </w:rPr>
        <w:t xml:space="preserve"> </w:t>
      </w:r>
      <w:r w:rsidRPr="00F17F05">
        <w:rPr>
          <w:rStyle w:val="StyleUnderline"/>
        </w:rPr>
        <w:t xml:space="preserve">but is closely related to the </w:t>
      </w:r>
      <w:r w:rsidRPr="00F17F05">
        <w:rPr>
          <w:rStyle w:val="Emphasis"/>
        </w:rPr>
        <w:t>domestic</w:t>
      </w:r>
      <w:r w:rsidRPr="00F17F05">
        <w:rPr>
          <w:sz w:val="16"/>
        </w:rPr>
        <w:t xml:space="preserve"> </w:t>
      </w:r>
      <w:r w:rsidRPr="00F17F05">
        <w:rPr>
          <w:rStyle w:val="StyleUnderline"/>
        </w:rPr>
        <w:t>and</w:t>
      </w:r>
      <w:r w:rsidRPr="00F17F05">
        <w:rPr>
          <w:sz w:val="16"/>
        </w:rPr>
        <w:t xml:space="preserve"> </w:t>
      </w:r>
      <w:r w:rsidRPr="00F17F05">
        <w:rPr>
          <w:rStyle w:val="Emphasis"/>
        </w:rPr>
        <w:t>international</w:t>
      </w:r>
      <w:r w:rsidRPr="00F17F05">
        <w:rPr>
          <w:sz w:val="16"/>
        </w:rPr>
        <w:t xml:space="preserve"> </w:t>
      </w:r>
      <w:r w:rsidRPr="00F17F05">
        <w:rPr>
          <w:rStyle w:val="StyleUnderline"/>
        </w:rPr>
        <w:t>situation confronted by leaders</w:t>
      </w:r>
      <w:r w:rsidRPr="00F17F05">
        <w:rPr>
          <w:sz w:val="16"/>
        </w:rPr>
        <w:t xml:space="preserve"> who are battling for their political survival. Summary and implications </w:t>
      </w:r>
      <w:r w:rsidRPr="00F17F05">
        <w:rPr>
          <w:rStyle w:val="StyleUnderline"/>
        </w:rPr>
        <w:t>Since the 2000s</w:t>
      </w:r>
      <w:r w:rsidRPr="00F17F05">
        <w:rPr>
          <w:sz w:val="16"/>
        </w:rPr>
        <w:t xml:space="preserve">, many pundits and </w:t>
      </w:r>
      <w:r w:rsidRPr="00F712AB">
        <w:rPr>
          <w:rStyle w:val="StyleUnderline"/>
          <w:highlight w:val="cyan"/>
        </w:rPr>
        <w:t xml:space="preserve">scholars </w:t>
      </w:r>
      <w:r w:rsidRPr="00F17F05">
        <w:rPr>
          <w:rStyle w:val="StyleUnderline"/>
        </w:rPr>
        <w:t xml:space="preserve">have </w:t>
      </w:r>
      <w:r w:rsidRPr="00F712AB">
        <w:rPr>
          <w:rStyle w:val="StyleUnderline"/>
          <w:highlight w:val="cyan"/>
        </w:rPr>
        <w:t>attributed</w:t>
      </w:r>
      <w:r w:rsidRPr="00F17F05">
        <w:rPr>
          <w:sz w:val="16"/>
        </w:rPr>
        <w:t xml:space="preserve"> </w:t>
      </w:r>
      <w:r w:rsidRPr="00F17F05">
        <w:rPr>
          <w:rStyle w:val="Emphasis"/>
        </w:rPr>
        <w:t xml:space="preserve">two </w:t>
      </w:r>
      <w:r w:rsidRPr="00F712AB">
        <w:rPr>
          <w:rStyle w:val="Emphasis"/>
          <w:highlight w:val="cyan"/>
        </w:rPr>
        <w:t>rising powers’</w:t>
      </w:r>
      <w:r w:rsidRPr="00F17F05">
        <w:rPr>
          <w:sz w:val="16"/>
        </w:rPr>
        <w:t xml:space="preserve"> </w:t>
      </w:r>
      <w:r w:rsidRPr="00F17F05">
        <w:rPr>
          <w:rStyle w:val="StyleUnderline"/>
        </w:rPr>
        <w:t xml:space="preserve">instances of </w:t>
      </w:r>
      <w:r w:rsidRPr="00F712AB">
        <w:rPr>
          <w:rStyle w:val="StyleUnderline"/>
          <w:highlight w:val="cyan"/>
        </w:rPr>
        <w:t>aggression to</w:t>
      </w:r>
      <w:r w:rsidRPr="00F17F05">
        <w:rPr>
          <w:rStyle w:val="StyleUnderline"/>
        </w:rPr>
        <w:t xml:space="preserve"> their </w:t>
      </w:r>
      <w:r w:rsidRPr="00F712AB">
        <w:rPr>
          <w:rStyle w:val="Emphasis"/>
          <w:highlight w:val="cyan"/>
        </w:rPr>
        <w:t>domestic problems</w:t>
      </w:r>
      <w:r w:rsidRPr="00F17F05">
        <w:rPr>
          <w:sz w:val="16"/>
        </w:rPr>
        <w:t xml:space="preserve">. </w:t>
      </w:r>
      <w:r w:rsidRPr="00F712AB">
        <w:rPr>
          <w:rStyle w:val="StyleUnderline"/>
          <w:highlight w:val="cyan"/>
        </w:rPr>
        <w:t xml:space="preserve">Russia’s invasion of </w:t>
      </w:r>
      <w:r w:rsidRPr="00F712AB">
        <w:rPr>
          <w:rStyle w:val="Emphasis"/>
          <w:highlight w:val="cyan"/>
        </w:rPr>
        <w:t>Ukraine</w:t>
      </w:r>
      <w:r w:rsidRPr="00F712AB">
        <w:rPr>
          <w:sz w:val="16"/>
          <w:highlight w:val="cyan"/>
        </w:rPr>
        <w:t xml:space="preserve"> </w:t>
      </w:r>
      <w:r w:rsidRPr="00F712AB">
        <w:rPr>
          <w:rStyle w:val="StyleUnderline"/>
          <w:highlight w:val="cyan"/>
        </w:rPr>
        <w:t>and</w:t>
      </w:r>
      <w:r w:rsidRPr="00F17F05">
        <w:rPr>
          <w:rStyle w:val="StyleUnderline"/>
        </w:rPr>
        <w:t xml:space="preserve"> annexation of </w:t>
      </w:r>
      <w:r w:rsidRPr="00F712AB">
        <w:rPr>
          <w:rStyle w:val="StyleUnderline"/>
          <w:highlight w:val="cyan"/>
        </w:rPr>
        <w:t>Crimea</w:t>
      </w:r>
      <w:r w:rsidRPr="00F17F05">
        <w:rPr>
          <w:sz w:val="16"/>
        </w:rPr>
        <w:t xml:space="preserve"> and its deployment of troops to Syria, </w:t>
      </w:r>
      <w:r w:rsidRPr="00F17F05">
        <w:rPr>
          <w:rStyle w:val="StyleUnderline"/>
        </w:rPr>
        <w:t xml:space="preserve">along with </w:t>
      </w:r>
      <w:r w:rsidRPr="00F712AB">
        <w:rPr>
          <w:rStyle w:val="StyleUnderline"/>
          <w:highlight w:val="cyan"/>
        </w:rPr>
        <w:t xml:space="preserve">China’s </w:t>
      </w:r>
      <w:r w:rsidRPr="00F17F05">
        <w:rPr>
          <w:rStyle w:val="StyleUnderline"/>
        </w:rPr>
        <w:t xml:space="preserve">assertive </w:t>
      </w:r>
      <w:r w:rsidRPr="00F712AB">
        <w:rPr>
          <w:rStyle w:val="StyleUnderline"/>
          <w:highlight w:val="cyan"/>
        </w:rPr>
        <w:t>actions</w:t>
      </w:r>
      <w:r w:rsidRPr="00F712AB">
        <w:rPr>
          <w:sz w:val="16"/>
          <w:highlight w:val="cyan"/>
        </w:rPr>
        <w:t xml:space="preserve"> </w:t>
      </w:r>
      <w:r w:rsidRPr="00F712AB">
        <w:rPr>
          <w:rStyle w:val="StyleUnderline"/>
          <w:highlight w:val="cyan"/>
        </w:rPr>
        <w:t xml:space="preserve">in </w:t>
      </w:r>
      <w:r w:rsidRPr="00F17F05">
        <w:rPr>
          <w:rStyle w:val="StyleUnderline"/>
        </w:rPr>
        <w:t xml:space="preserve">the </w:t>
      </w:r>
      <w:r w:rsidRPr="00F712AB">
        <w:rPr>
          <w:rStyle w:val="Emphasis"/>
          <w:highlight w:val="cyan"/>
        </w:rPr>
        <w:t>S</w:t>
      </w:r>
      <w:r w:rsidRPr="00F17F05">
        <w:rPr>
          <w:rStyle w:val="Emphasis"/>
        </w:rPr>
        <w:t xml:space="preserve">outh </w:t>
      </w:r>
      <w:r w:rsidRPr="00F712AB">
        <w:rPr>
          <w:rStyle w:val="Emphasis"/>
          <w:highlight w:val="cyan"/>
        </w:rPr>
        <w:t>C</w:t>
      </w:r>
      <w:r w:rsidRPr="00F17F05">
        <w:rPr>
          <w:rStyle w:val="Emphasis"/>
        </w:rPr>
        <w:t xml:space="preserve">hina </w:t>
      </w:r>
      <w:r w:rsidRPr="00F712AB">
        <w:rPr>
          <w:rStyle w:val="Emphasis"/>
          <w:highlight w:val="cyan"/>
        </w:rPr>
        <w:t>S</w:t>
      </w:r>
      <w:r w:rsidRPr="00F17F05">
        <w:rPr>
          <w:rStyle w:val="Emphasis"/>
        </w:rPr>
        <w:t>ea</w:t>
      </w:r>
      <w:r w:rsidRPr="00F17F05">
        <w:rPr>
          <w:sz w:val="16"/>
        </w:rPr>
        <w:t xml:space="preserve">, have been seen as aggressions arising out of domestic weakness (Kaplan, 2016). </w:t>
      </w:r>
      <w:r w:rsidRPr="00F17F05">
        <w:rPr>
          <w:rStyle w:val="StyleUnderline"/>
        </w:rPr>
        <w:t xml:space="preserve">Some have attributed China’s recent </w:t>
      </w:r>
      <w:r w:rsidRPr="00F17F05">
        <w:rPr>
          <w:rStyle w:val="Emphasis"/>
        </w:rPr>
        <w:t>provocative</w:t>
      </w:r>
      <w:r w:rsidRPr="00F17F05">
        <w:rPr>
          <w:rStyle w:val="StyleUnderline"/>
        </w:rPr>
        <w:t xml:space="preserve"> actions against </w:t>
      </w:r>
      <w:r w:rsidRPr="00F17F05">
        <w:rPr>
          <w:rStyle w:val="Emphasis"/>
        </w:rPr>
        <w:t>India</w:t>
      </w:r>
      <w:r w:rsidRPr="00F17F05">
        <w:rPr>
          <w:rStyle w:val="StyleUnderline"/>
        </w:rPr>
        <w:t xml:space="preserve">, </w:t>
      </w:r>
      <w:r w:rsidRPr="00F17F05">
        <w:rPr>
          <w:rStyle w:val="Emphasis"/>
        </w:rPr>
        <w:t>Japan</w:t>
      </w:r>
      <w:r w:rsidRPr="00F17F05">
        <w:rPr>
          <w:sz w:val="16"/>
        </w:rPr>
        <w:t xml:space="preserve">, </w:t>
      </w:r>
      <w:r w:rsidRPr="00F17F05">
        <w:rPr>
          <w:rStyle w:val="StyleUnderline"/>
        </w:rPr>
        <w:t>and</w:t>
      </w:r>
      <w:r w:rsidRPr="00F17F05">
        <w:rPr>
          <w:sz w:val="16"/>
        </w:rPr>
        <w:t xml:space="preserve"> </w:t>
      </w:r>
      <w:r w:rsidRPr="00F17F05">
        <w:rPr>
          <w:rStyle w:val="Emphasis"/>
        </w:rPr>
        <w:t>Taiwan</w:t>
      </w:r>
      <w:r w:rsidRPr="00F17F05">
        <w:rPr>
          <w:sz w:val="16"/>
        </w:rPr>
        <w:t xml:space="preserve"> </w:t>
      </w:r>
      <w:r w:rsidRPr="00F17F05">
        <w:rPr>
          <w:rStyle w:val="StyleUnderline"/>
        </w:rPr>
        <w:t>to its struggling economy</w:t>
      </w:r>
      <w:r w:rsidRPr="00F17F05">
        <w:rPr>
          <w:sz w:val="16"/>
        </w:rPr>
        <w:t xml:space="preserve"> in the wake of the pandemic (Myers, 2020). In the post-Cold War period, these two great powers, often regarded as revisionist powers, have regained their national capabilities to some extent and have sought higher status in international politics (Larson &amp; Shevchenko, 2010). What made them more aggressive in the 2010s? One promising explanation is their decreasing economic growth rates. Due to their abundance of natural and human resources, the two former communist countries had maintained their increased status relative to their neighboring states since the 2000s or even earlier. However, falling energy prices and the reform-incapable structures of their economies retarded their further growth and increased the burden on their authoritarian leaders, who also had to manage domestic calls for political freedom and maintain the legitimacy of their rule. According to this article’s causal explanation, </w:t>
      </w:r>
      <w:r w:rsidRPr="00F17F05">
        <w:rPr>
          <w:rStyle w:val="StyleUnderline"/>
        </w:rPr>
        <w:t xml:space="preserve">Russia and China </w:t>
      </w:r>
      <w:r w:rsidRPr="00F712AB">
        <w:rPr>
          <w:rStyle w:val="StyleUnderline"/>
          <w:highlight w:val="cyan"/>
        </w:rPr>
        <w:t xml:space="preserve">became </w:t>
      </w:r>
      <w:r w:rsidRPr="00F712AB">
        <w:rPr>
          <w:rStyle w:val="Emphasis"/>
          <w:highlight w:val="cyan"/>
        </w:rPr>
        <w:t>more revisionist</w:t>
      </w:r>
      <w:r w:rsidRPr="00F17F05">
        <w:rPr>
          <w:rStyle w:val="Emphasis"/>
        </w:rPr>
        <w:t xml:space="preserve"> actor</w:t>
      </w:r>
      <w:r w:rsidRPr="00F17F05">
        <w:rPr>
          <w:sz w:val="16"/>
        </w:rPr>
        <w:t xml:space="preserve">s in the 2010s </w:t>
      </w:r>
      <w:r w:rsidRPr="00F17F05">
        <w:rPr>
          <w:rStyle w:val="StyleUnderline"/>
        </w:rPr>
        <w:t xml:space="preserve">at least partly </w:t>
      </w:r>
      <w:r w:rsidRPr="00F712AB">
        <w:rPr>
          <w:rStyle w:val="StyleUnderline"/>
          <w:highlight w:val="cyan"/>
        </w:rPr>
        <w:t>because</w:t>
      </w:r>
      <w:r w:rsidRPr="00F17F05">
        <w:rPr>
          <w:rStyle w:val="StyleUnderline"/>
        </w:rPr>
        <w:t xml:space="preserve"> their </w:t>
      </w:r>
      <w:r w:rsidRPr="00F712AB">
        <w:rPr>
          <w:rStyle w:val="Emphasis"/>
          <w:highlight w:val="cyan"/>
        </w:rPr>
        <w:t>economies went downhill</w:t>
      </w:r>
      <w:r w:rsidRPr="00F17F05">
        <w:rPr>
          <w:sz w:val="16"/>
        </w:rPr>
        <w:t xml:space="preserve">, </w:t>
      </w:r>
      <w:r w:rsidRPr="00F17F05">
        <w:rPr>
          <w:rStyle w:val="StyleUnderline"/>
        </w:rPr>
        <w:t>and their aggressions were directed at</w:t>
      </w:r>
      <w:r w:rsidRPr="00F17F05">
        <w:rPr>
          <w:sz w:val="16"/>
        </w:rPr>
        <w:t xml:space="preserve"> </w:t>
      </w:r>
      <w:r w:rsidRPr="00F17F05">
        <w:rPr>
          <w:rStyle w:val="Emphasis"/>
        </w:rPr>
        <w:t>smaller</w:t>
      </w:r>
      <w:r w:rsidRPr="00F17F05">
        <w:rPr>
          <w:sz w:val="16"/>
        </w:rPr>
        <w:t xml:space="preserve"> </w:t>
      </w:r>
      <w:r w:rsidRPr="00F17F05">
        <w:rPr>
          <w:rStyle w:val="StyleUnderline"/>
        </w:rPr>
        <w:t>and</w:t>
      </w:r>
      <w:r w:rsidRPr="00F17F05">
        <w:rPr>
          <w:sz w:val="16"/>
        </w:rPr>
        <w:t xml:space="preserve"> </w:t>
      </w:r>
      <w:r w:rsidRPr="00F17F05">
        <w:rPr>
          <w:rStyle w:val="Emphasis"/>
        </w:rPr>
        <w:t>more vulnerable</w:t>
      </w:r>
      <w:r w:rsidRPr="00F17F05">
        <w:rPr>
          <w:sz w:val="16"/>
        </w:rPr>
        <w:t xml:space="preserve"> </w:t>
      </w:r>
      <w:r w:rsidRPr="00F17F05">
        <w:rPr>
          <w:rStyle w:val="StyleUnderline"/>
        </w:rPr>
        <w:t>economies</w:t>
      </w:r>
      <w:r w:rsidRPr="00F17F05">
        <w:rPr>
          <w:sz w:val="16"/>
        </w:rPr>
        <w:t xml:space="preserve">. A slowing economy and economic dependence have both individual and interactive effects on military conflict in international politics. </w:t>
      </w:r>
      <w:r w:rsidRPr="00F17F05">
        <w:rPr>
          <w:rStyle w:val="StyleUnderline"/>
        </w:rPr>
        <w:t>Slow growth rates contribute</w:t>
      </w:r>
      <w:r w:rsidRPr="00F17F05">
        <w:rPr>
          <w:sz w:val="16"/>
        </w:rPr>
        <w:t xml:space="preserve"> </w:t>
      </w:r>
      <w:r w:rsidRPr="00F17F05">
        <w:rPr>
          <w:rStyle w:val="Emphasis"/>
        </w:rPr>
        <w:t>positively to conflict initiation</w:t>
      </w:r>
      <w:r w:rsidRPr="00F17F05">
        <w:rPr>
          <w:sz w:val="16"/>
        </w:rPr>
        <w:t xml:space="preserve">, especially when an autocracy suffering from a slowing economy targets a democracy whose economy is dependent on the autocracy. Whereas economic interdependence has been regarded by many liberal scholars as a reason for international cooperation, this study shows why and how asymmetric interdependence contributes to interstate conflict by articulating its interaction with an economic slowdown in a dyadic relationship. </w:t>
      </w:r>
      <w:r w:rsidRPr="00F17F05">
        <w:rPr>
          <w:rStyle w:val="StyleUnderline"/>
        </w:rPr>
        <w:t>Both political unrest and economic problems</w:t>
      </w:r>
      <w:r w:rsidRPr="00F17F05">
        <w:rPr>
          <w:sz w:val="16"/>
        </w:rPr>
        <w:t xml:space="preserve"> </w:t>
      </w:r>
      <w:r w:rsidRPr="00F17F05">
        <w:rPr>
          <w:rStyle w:val="Emphasis"/>
        </w:rPr>
        <w:t>have destabilizing effects</w:t>
      </w:r>
      <w:r w:rsidRPr="00F17F05">
        <w:rPr>
          <w:sz w:val="16"/>
        </w:rPr>
        <w:t xml:space="preserve"> </w:t>
      </w:r>
      <w:r w:rsidRPr="00F17F05">
        <w:rPr>
          <w:rStyle w:val="StyleUnderline"/>
        </w:rPr>
        <w:t>on international politics</w:t>
      </w:r>
      <w:r w:rsidRPr="00F17F05">
        <w:rPr>
          <w:sz w:val="16"/>
        </w:rPr>
        <w:t xml:space="preserve">, but their effects differ when economically dependent democracies are the target. Future research should compare different types of domestic unrest and their effects on international relations with sophisticated logic and strong evidence. This analysis shows that economic growth has two distinct effects. </w:t>
      </w:r>
      <w:r w:rsidRPr="00F17F05">
        <w:rPr>
          <w:rStyle w:val="StyleUnderline"/>
        </w:rPr>
        <w:t xml:space="preserve">Slower growth makes </w:t>
      </w:r>
      <w:r w:rsidRPr="00F17F05">
        <w:rPr>
          <w:rStyle w:val="Emphasis"/>
        </w:rPr>
        <w:t>one state weaker</w:t>
      </w:r>
      <w:r w:rsidRPr="00F17F05">
        <w:rPr>
          <w:sz w:val="16"/>
        </w:rPr>
        <w:t xml:space="preserve"> </w:t>
      </w:r>
      <w:r w:rsidRPr="00F17F05">
        <w:rPr>
          <w:rStyle w:val="StyleUnderline"/>
        </w:rPr>
        <w:t>than others and its leaders</w:t>
      </w:r>
      <w:r w:rsidRPr="00F17F05">
        <w:rPr>
          <w:sz w:val="16"/>
        </w:rPr>
        <w:t xml:space="preserve"> </w:t>
      </w:r>
      <w:r w:rsidRPr="00F17F05">
        <w:rPr>
          <w:rStyle w:val="Emphasis"/>
        </w:rPr>
        <w:t>more vulnerable</w:t>
      </w:r>
      <w:r w:rsidRPr="00F17F05">
        <w:rPr>
          <w:sz w:val="16"/>
        </w:rPr>
        <w:t xml:space="preserve"> </w:t>
      </w:r>
      <w:r w:rsidRPr="00F17F05">
        <w:rPr>
          <w:rStyle w:val="StyleUnderline"/>
        </w:rPr>
        <w:t>to domestic challenges.</w:t>
      </w:r>
      <w:r w:rsidRPr="00F17F05">
        <w:rPr>
          <w:sz w:val="16"/>
        </w:rPr>
        <w:t xml:space="preserve"> </w:t>
      </w:r>
      <w:r w:rsidRPr="00F17F05">
        <w:rPr>
          <w:rStyle w:val="StyleUnderline"/>
        </w:rPr>
        <w:t xml:space="preserve">A state’s economic slowdown not only causes </w:t>
      </w:r>
      <w:r w:rsidRPr="00F17F05">
        <w:rPr>
          <w:rStyle w:val="Emphasis"/>
        </w:rPr>
        <w:t>a change</w:t>
      </w:r>
      <w:r w:rsidRPr="00F17F05">
        <w:rPr>
          <w:sz w:val="16"/>
        </w:rPr>
        <w:t xml:space="preserve"> </w:t>
      </w:r>
      <w:r w:rsidRPr="00F17F05">
        <w:rPr>
          <w:rStyle w:val="StyleUnderline"/>
        </w:rPr>
        <w:t xml:space="preserve">in the </w:t>
      </w:r>
      <w:r w:rsidRPr="00F712AB">
        <w:rPr>
          <w:rStyle w:val="StyleUnderline"/>
          <w:highlight w:val="cyan"/>
        </w:rPr>
        <w:t xml:space="preserve">balance of </w:t>
      </w:r>
      <w:r w:rsidRPr="00F17F05">
        <w:rPr>
          <w:rStyle w:val="Emphasis"/>
        </w:rPr>
        <w:t xml:space="preserve">economic </w:t>
      </w:r>
      <w:r w:rsidRPr="00F712AB">
        <w:rPr>
          <w:rStyle w:val="Emphasis"/>
          <w:highlight w:val="cyan"/>
        </w:rPr>
        <w:t>power</w:t>
      </w:r>
      <w:r w:rsidRPr="00F17F05">
        <w:rPr>
          <w:sz w:val="16"/>
        </w:rPr>
        <w:t xml:space="preserve"> </w:t>
      </w:r>
      <w:r w:rsidRPr="00F17F05">
        <w:rPr>
          <w:rStyle w:val="StyleUnderline"/>
        </w:rPr>
        <w:t>so as to</w:t>
      </w:r>
      <w:r w:rsidRPr="00F712AB">
        <w:rPr>
          <w:rStyle w:val="StyleUnderline"/>
          <w:highlight w:val="cyan"/>
        </w:rPr>
        <w:t xml:space="preserve"> favor </w:t>
      </w:r>
      <w:r w:rsidRPr="00F17F05">
        <w:rPr>
          <w:rStyle w:val="StyleUnderline"/>
        </w:rPr>
        <w:t xml:space="preserve">its </w:t>
      </w:r>
      <w:r w:rsidRPr="00F712AB">
        <w:rPr>
          <w:rStyle w:val="StyleUnderline"/>
          <w:highlight w:val="cyan"/>
        </w:rPr>
        <w:t>competitor</w:t>
      </w:r>
      <w:r w:rsidRPr="00F17F05">
        <w:rPr>
          <w:sz w:val="16"/>
        </w:rPr>
        <w:t xml:space="preserve"> </w:t>
      </w:r>
      <w:r w:rsidRPr="00F17F05">
        <w:rPr>
          <w:rStyle w:val="StyleUnderline"/>
        </w:rPr>
        <w:t>but</w:t>
      </w:r>
      <w:r w:rsidRPr="00F17F05">
        <w:rPr>
          <w:sz w:val="16"/>
        </w:rPr>
        <w:t xml:space="preserve"> </w:t>
      </w:r>
      <w:r w:rsidRPr="00F17F05">
        <w:rPr>
          <w:rStyle w:val="StyleUnderline"/>
        </w:rPr>
        <w:t xml:space="preserve">also </w:t>
      </w:r>
      <w:r w:rsidRPr="00F712AB">
        <w:rPr>
          <w:rStyle w:val="StyleUnderline"/>
          <w:highlight w:val="cyan"/>
        </w:rPr>
        <w:t>increases</w:t>
      </w:r>
      <w:r w:rsidRPr="00F17F05">
        <w:rPr>
          <w:rStyle w:val="StyleUnderline"/>
        </w:rPr>
        <w:t xml:space="preserve"> the </w:t>
      </w:r>
      <w:r w:rsidRPr="00F712AB">
        <w:rPr>
          <w:rStyle w:val="StyleUnderline"/>
          <w:highlight w:val="cyan"/>
        </w:rPr>
        <w:t xml:space="preserve">troubled state’s </w:t>
      </w:r>
      <w:r w:rsidRPr="00F712AB">
        <w:rPr>
          <w:rStyle w:val="Emphasis"/>
          <w:highlight w:val="cyan"/>
        </w:rPr>
        <w:t>foreign aggression</w:t>
      </w:r>
      <w:r w:rsidRPr="00F17F05">
        <w:rPr>
          <w:rStyle w:val="StyleUnderline"/>
        </w:rPr>
        <w:t xml:space="preserve">, which can </w:t>
      </w:r>
      <w:r w:rsidRPr="00F17F05">
        <w:rPr>
          <w:rStyle w:val="Emphasis"/>
        </w:rPr>
        <w:t>harm its adversary</w:t>
      </w:r>
      <w:r w:rsidRPr="00F17F05">
        <w:rPr>
          <w:rStyle w:val="StyleUnderline"/>
        </w:rPr>
        <w:t xml:space="preserve">. </w:t>
      </w:r>
      <w:r w:rsidRPr="00F17F05">
        <w:rPr>
          <w:sz w:val="16"/>
        </w:rPr>
        <w:t xml:space="preserve">Therefore, it is uncertain whether one state’s economic slowdown benefits its rival’s security. An autocracy’s slowing economy can be a warning, rather than good news, to its democratic opponents if the latter maintain economic relationships with the former. In this regard, economic sanctions may provoke the target leader’s diversionary tactic of blaming its poor economy on the </w:t>
      </w:r>
      <w:proofErr w:type="spellStart"/>
      <w:r w:rsidRPr="00F17F05">
        <w:rPr>
          <w:sz w:val="16"/>
        </w:rPr>
        <w:t>sanctioner</w:t>
      </w:r>
      <w:proofErr w:type="spellEnd"/>
      <w:r w:rsidRPr="00F17F05">
        <w:rPr>
          <w:sz w:val="16"/>
        </w:rPr>
        <w:t xml:space="preserve">. We can see this pattern in Tokyo’s surprise attack on Pearl Harbor at a time of US sanctions against Japan, which had continued since the late 1930s. </w:t>
      </w:r>
      <w:r w:rsidRPr="00F17F05">
        <w:rPr>
          <w:rStyle w:val="StyleUnderline"/>
        </w:rPr>
        <w:t xml:space="preserve">The current </w:t>
      </w:r>
      <w:r w:rsidRPr="00F17F05">
        <w:rPr>
          <w:rStyle w:val="Emphasis"/>
        </w:rPr>
        <w:t>global economic outlook</w:t>
      </w:r>
      <w:r w:rsidRPr="00F17F05">
        <w:rPr>
          <w:sz w:val="16"/>
        </w:rPr>
        <w:t xml:space="preserve"> </w:t>
      </w:r>
      <w:r w:rsidRPr="00F17F05">
        <w:rPr>
          <w:rStyle w:val="StyleUnderline"/>
        </w:rPr>
        <w:t>is</w:t>
      </w:r>
      <w:r w:rsidRPr="00F17F05">
        <w:rPr>
          <w:sz w:val="16"/>
        </w:rPr>
        <w:t xml:space="preserve"> </w:t>
      </w:r>
      <w:r w:rsidRPr="00F17F05">
        <w:rPr>
          <w:rStyle w:val="Emphasis"/>
        </w:rPr>
        <w:t>uncertain</w:t>
      </w:r>
      <w:r w:rsidRPr="00F17F05">
        <w:rPr>
          <w:sz w:val="16"/>
        </w:rPr>
        <w:t xml:space="preserve"> </w:t>
      </w:r>
      <w:r w:rsidRPr="00F17F05">
        <w:rPr>
          <w:rStyle w:val="StyleUnderline"/>
        </w:rPr>
        <w:t>in the wake of COVID-19</w:t>
      </w:r>
      <w:r w:rsidRPr="00F17F05">
        <w:rPr>
          <w:sz w:val="16"/>
        </w:rPr>
        <w:t xml:space="preserve">. Although we do not yet know the pandemic’s long-term economic consequences, all states will likely struggle with slower growth and the erosion of democracy and will engage in more protectionist policies to reboot their economies and save major industries. In this context, </w:t>
      </w:r>
      <w:r w:rsidRPr="00F17F05">
        <w:rPr>
          <w:rStyle w:val="StyleUnderline"/>
        </w:rPr>
        <w:t xml:space="preserve">we should be </w:t>
      </w:r>
      <w:r w:rsidRPr="00F17F05">
        <w:rPr>
          <w:rStyle w:val="Emphasis"/>
        </w:rPr>
        <w:t>especially concerned</w:t>
      </w:r>
      <w:r w:rsidRPr="00F17F05">
        <w:rPr>
          <w:sz w:val="16"/>
        </w:rPr>
        <w:t xml:space="preserve"> </w:t>
      </w:r>
      <w:r w:rsidRPr="00F17F05">
        <w:rPr>
          <w:rStyle w:val="StyleUnderline"/>
        </w:rPr>
        <w:t xml:space="preserve">about the risk that </w:t>
      </w:r>
      <w:r w:rsidRPr="00F17F05">
        <w:rPr>
          <w:rStyle w:val="Emphasis"/>
        </w:rPr>
        <w:t>troubled</w:t>
      </w:r>
      <w:r w:rsidRPr="00F17F05">
        <w:rPr>
          <w:sz w:val="16"/>
        </w:rPr>
        <w:t xml:space="preserve"> </w:t>
      </w:r>
      <w:r w:rsidRPr="00F17F05">
        <w:rPr>
          <w:rStyle w:val="StyleUnderline"/>
        </w:rPr>
        <w:t>economies pose</w:t>
      </w:r>
      <w:r w:rsidRPr="00F17F05">
        <w:rPr>
          <w:sz w:val="16"/>
        </w:rPr>
        <w:t xml:space="preserve"> </w:t>
      </w:r>
      <w:r w:rsidRPr="00F17F05">
        <w:rPr>
          <w:rStyle w:val="Emphasis"/>
        </w:rPr>
        <w:t>to international security</w:t>
      </w:r>
      <w:r w:rsidRPr="00F17F05">
        <w:rPr>
          <w:sz w:val="16"/>
        </w:rPr>
        <w:t xml:space="preserve">. As this study’s findings suggest, </w:t>
      </w:r>
      <w:r w:rsidRPr="00F17F05">
        <w:rPr>
          <w:rStyle w:val="StyleUnderline"/>
        </w:rPr>
        <w:t>slower growth causes</w:t>
      </w:r>
      <w:r w:rsidRPr="00F17F05">
        <w:rPr>
          <w:sz w:val="16"/>
        </w:rPr>
        <w:t xml:space="preserve"> </w:t>
      </w:r>
      <w:r w:rsidRPr="00F17F05">
        <w:rPr>
          <w:rStyle w:val="Emphasis"/>
        </w:rPr>
        <w:t>domestic problems</w:t>
      </w:r>
      <w:r w:rsidRPr="00F17F05">
        <w:rPr>
          <w:sz w:val="16"/>
        </w:rPr>
        <w:t xml:space="preserve">, </w:t>
      </w:r>
      <w:r w:rsidRPr="00F17F05">
        <w:rPr>
          <w:rStyle w:val="StyleUnderline"/>
        </w:rPr>
        <w:t>which often lead to the</w:t>
      </w:r>
      <w:r w:rsidRPr="00F17F05">
        <w:rPr>
          <w:sz w:val="16"/>
        </w:rPr>
        <w:t xml:space="preserve"> </w:t>
      </w:r>
      <w:r w:rsidRPr="00F17F05">
        <w:rPr>
          <w:rStyle w:val="Emphasis"/>
        </w:rPr>
        <w:t>diversionary use</w:t>
      </w:r>
      <w:r w:rsidRPr="00F17F05">
        <w:rPr>
          <w:sz w:val="16"/>
        </w:rPr>
        <w:t xml:space="preserve"> </w:t>
      </w:r>
      <w:r w:rsidRPr="00F17F05">
        <w:rPr>
          <w:rStyle w:val="StyleUnderline"/>
        </w:rPr>
        <w:t>of force against foreign states</w:t>
      </w:r>
      <w:r w:rsidRPr="00F17F05">
        <w:rPr>
          <w:sz w:val="16"/>
        </w:rPr>
        <w:t xml:space="preserve">. If we cannot prevent struggling leaders from using diversionary tactics, </w:t>
      </w:r>
      <w:r w:rsidRPr="00F17F05">
        <w:rPr>
          <w:rStyle w:val="StyleUnderline"/>
        </w:rPr>
        <w:t>worsening economies</w:t>
      </w:r>
      <w:r w:rsidRPr="00F17F05">
        <w:rPr>
          <w:sz w:val="16"/>
        </w:rPr>
        <w:t xml:space="preserve"> in authoritarian states </w:t>
      </w:r>
      <w:r w:rsidRPr="00F17F05">
        <w:rPr>
          <w:rStyle w:val="StyleUnderline"/>
        </w:rPr>
        <w:t>will</w:t>
      </w:r>
      <w:r w:rsidRPr="00F17F05">
        <w:rPr>
          <w:sz w:val="16"/>
        </w:rPr>
        <w:t xml:space="preserve"> likely </w:t>
      </w:r>
      <w:r w:rsidRPr="00F17F05">
        <w:rPr>
          <w:rStyle w:val="Emphasis"/>
        </w:rPr>
        <w:t>drive such states</w:t>
      </w:r>
      <w:r w:rsidRPr="00F17F05">
        <w:rPr>
          <w:sz w:val="16"/>
        </w:rPr>
        <w:t xml:space="preserve"> </w:t>
      </w:r>
      <w:r w:rsidRPr="00F17F05">
        <w:rPr>
          <w:rStyle w:val="StyleUnderline"/>
        </w:rPr>
        <w:t xml:space="preserve">into a more </w:t>
      </w:r>
      <w:r w:rsidRPr="00F17F05">
        <w:rPr>
          <w:rStyle w:val="Emphasis"/>
        </w:rPr>
        <w:t>confrontational</w:t>
      </w:r>
      <w:r w:rsidRPr="00F17F05">
        <w:rPr>
          <w:sz w:val="16"/>
        </w:rPr>
        <w:t xml:space="preserve"> </w:t>
      </w:r>
      <w:r w:rsidRPr="00F17F05">
        <w:rPr>
          <w:rStyle w:val="StyleUnderline"/>
        </w:rPr>
        <w:t>or</w:t>
      </w:r>
      <w:r w:rsidRPr="00F17F05">
        <w:rPr>
          <w:sz w:val="16"/>
        </w:rPr>
        <w:t xml:space="preserve"> </w:t>
      </w:r>
      <w:r w:rsidRPr="00F17F05">
        <w:rPr>
          <w:rStyle w:val="Emphasis"/>
        </w:rPr>
        <w:t>aggressive</w:t>
      </w:r>
      <w:r w:rsidRPr="00F17F05">
        <w:rPr>
          <w:sz w:val="16"/>
        </w:rPr>
        <w:t xml:space="preserve"> </w:t>
      </w:r>
      <w:r w:rsidRPr="00F17F05">
        <w:rPr>
          <w:rStyle w:val="StyleUnderline"/>
        </w:rPr>
        <w:t xml:space="preserve">stance toward their economic </w:t>
      </w:r>
      <w:r w:rsidRPr="00F17F05">
        <w:rPr>
          <w:rStyle w:val="Emphasis"/>
        </w:rPr>
        <w:t>partners</w:t>
      </w:r>
      <w:r w:rsidRPr="00F17F05">
        <w:rPr>
          <w:rStyle w:val="StyleUnderline"/>
        </w:rPr>
        <w:t>,</w:t>
      </w:r>
      <w:r w:rsidRPr="00F17F05">
        <w:rPr>
          <w:sz w:val="16"/>
        </w:rPr>
        <w:t xml:space="preserve"> if not toward political and ideological partners. We can all hope world leaders will realize that this is a time to beat a global pandemic and an economic recession, not to beat up on a foreign state.</w:t>
      </w:r>
    </w:p>
    <w:p w14:paraId="00412977" w14:textId="77777777" w:rsidR="002B731D" w:rsidRPr="008D41A9" w:rsidRDefault="002B731D" w:rsidP="002B731D">
      <w:pPr>
        <w:pStyle w:val="Heading4"/>
      </w:pPr>
      <w:r>
        <w:t>The Northwest Passage is critical to trade and the global shipping industry, but the presence multi-year ice leaves commercial vessels vulnerable.</w:t>
      </w:r>
    </w:p>
    <w:p w14:paraId="5EE07CEA" w14:textId="77777777" w:rsidR="002B731D" w:rsidRPr="00620A02" w:rsidRDefault="002B731D" w:rsidP="002B731D">
      <w:pPr>
        <w:rPr>
          <w:rStyle w:val="Style13ptBold"/>
        </w:rPr>
      </w:pPr>
      <w:r>
        <w:t xml:space="preserve">Allison </w:t>
      </w:r>
      <w:r w:rsidRPr="008D41A9">
        <w:rPr>
          <w:rStyle w:val="Style13ptBold"/>
        </w:rPr>
        <w:t>Cook et al. 24</w:t>
      </w:r>
      <w:r w:rsidRPr="008D41A9">
        <w:t>.</w:t>
      </w:r>
      <w:r>
        <w:t xml:space="preserve"> Scottish Association for Marine Science, Oban, Scotland Department of Geography, Environment, and Geomatics, University of Ottawa, Canada</w:t>
      </w:r>
      <w:r w:rsidRPr="008D41A9">
        <w:t>. “Sea ice choke points reduce the length of the shipping season in the Northwest Passage.” Nature. 7-10-2024. https://www.nature.com/articles/s43247-024-01477-6 //</w:t>
      </w:r>
      <w:proofErr w:type="spellStart"/>
      <w:r w:rsidRPr="008D41A9">
        <w:t>reyrey</w:t>
      </w:r>
      <w:proofErr w:type="spellEnd"/>
      <w:r>
        <w:t xml:space="preserve">. </w:t>
      </w:r>
      <w:r w:rsidRPr="00620A02">
        <w:rPr>
          <w:rStyle w:val="Style13ptBold"/>
        </w:rPr>
        <w:t>MYI = multi-year ice</w:t>
      </w:r>
    </w:p>
    <w:p w14:paraId="6525102C" w14:textId="77777777" w:rsidR="002B731D" w:rsidRPr="00E0353B" w:rsidRDefault="002B731D" w:rsidP="002B731D">
      <w:pPr>
        <w:rPr>
          <w:u w:val="single"/>
        </w:rPr>
      </w:pPr>
      <w:r w:rsidRPr="00F712AB">
        <w:rPr>
          <w:rStyle w:val="StyleUnderline"/>
          <w:highlight w:val="cyan"/>
        </w:rPr>
        <w:t xml:space="preserve">Shipping is a </w:t>
      </w:r>
      <w:r w:rsidRPr="00F712AB">
        <w:rPr>
          <w:rStyle w:val="Emphasis"/>
          <w:highlight w:val="cyan"/>
        </w:rPr>
        <w:t>fundamental industry</w:t>
      </w:r>
      <w:r w:rsidRPr="00F712AB">
        <w:rPr>
          <w:rStyle w:val="StyleUnderline"/>
          <w:highlight w:val="cyan"/>
        </w:rPr>
        <w:t xml:space="preserve">, supporting </w:t>
      </w:r>
      <w:r w:rsidRPr="00620A02">
        <w:rPr>
          <w:rStyle w:val="StyleUnderline"/>
        </w:rPr>
        <w:t xml:space="preserve">society as we know it, representing </w:t>
      </w:r>
      <w:r w:rsidRPr="00F712AB">
        <w:rPr>
          <w:rStyle w:val="Emphasis"/>
          <w:highlight w:val="cyan"/>
        </w:rPr>
        <w:t xml:space="preserve">trillions of dollars </w:t>
      </w:r>
      <w:r w:rsidRPr="00F712AB">
        <w:rPr>
          <w:rStyle w:val="StyleUnderline"/>
          <w:highlight w:val="cyan"/>
        </w:rPr>
        <w:t xml:space="preserve">in </w:t>
      </w:r>
      <w:r w:rsidRPr="00F712AB">
        <w:rPr>
          <w:rStyle w:val="Emphasis"/>
          <w:highlight w:val="cyan"/>
        </w:rPr>
        <w:t>annual trade</w:t>
      </w:r>
      <w:r w:rsidRPr="00F712AB">
        <w:rPr>
          <w:rStyle w:val="StyleUnderline"/>
          <w:highlight w:val="cyan"/>
        </w:rPr>
        <w:t xml:space="preserve">, and </w:t>
      </w:r>
      <w:r w:rsidRPr="00620A02">
        <w:rPr>
          <w:rStyle w:val="StyleUnderline"/>
        </w:rPr>
        <w:t>a</w:t>
      </w:r>
      <w:r w:rsidRPr="00F712AB">
        <w:rPr>
          <w:rStyle w:val="StyleUnderline"/>
          <w:highlight w:val="cyan"/>
        </w:rPr>
        <w:t xml:space="preserve">ccounting for transport of </w:t>
      </w:r>
      <w:r w:rsidRPr="00620A02">
        <w:rPr>
          <w:rStyle w:val="StyleUnderline"/>
        </w:rPr>
        <w:t xml:space="preserve">nearly </w:t>
      </w:r>
      <w:r w:rsidRPr="00F712AB">
        <w:rPr>
          <w:rStyle w:val="Emphasis"/>
          <w:highlight w:val="cyan"/>
        </w:rPr>
        <w:t>90%</w:t>
      </w:r>
      <w:r w:rsidRPr="00F712AB">
        <w:rPr>
          <w:rStyle w:val="StyleUnderline"/>
          <w:highlight w:val="cyan"/>
        </w:rPr>
        <w:t xml:space="preserve"> of </w:t>
      </w:r>
      <w:r w:rsidRPr="00F712AB">
        <w:rPr>
          <w:rStyle w:val="Emphasis"/>
          <w:highlight w:val="cyan"/>
        </w:rPr>
        <w:t>all goods globally</w:t>
      </w:r>
      <w:proofErr w:type="gramStart"/>
      <w:r w:rsidRPr="00F712AB">
        <w:rPr>
          <w:highlight w:val="cyan"/>
        </w:rPr>
        <w:t xml:space="preserve">1 </w:t>
      </w:r>
      <w:r w:rsidRPr="00620A02">
        <w:rPr>
          <w:sz w:val="16"/>
        </w:rPr>
        <w:t>.</w:t>
      </w:r>
      <w:proofErr w:type="gramEnd"/>
      <w:r w:rsidRPr="00620A02">
        <w:rPr>
          <w:sz w:val="16"/>
        </w:rPr>
        <w:t xml:space="preserve"> Shipping through Canadian Arctic waters is of </w:t>
      </w:r>
      <w:r w:rsidRPr="00620A02">
        <w:rPr>
          <w:rStyle w:val="StyleUnderline"/>
        </w:rPr>
        <w:t xml:space="preserve">particular interest globally due to the potential of the </w:t>
      </w:r>
      <w:r w:rsidRPr="00F712AB">
        <w:rPr>
          <w:rStyle w:val="Emphasis"/>
          <w:highlight w:val="cyan"/>
        </w:rPr>
        <w:t xml:space="preserve">Northwest Passage </w:t>
      </w:r>
      <w:r w:rsidRPr="00620A02">
        <w:rPr>
          <w:rStyle w:val="StyleUnderline"/>
        </w:rPr>
        <w:t>(NWP)</w:t>
      </w:r>
      <w:r w:rsidRPr="00620A02">
        <w:rPr>
          <w:sz w:val="16"/>
        </w:rPr>
        <w:t xml:space="preserve"> (Fig. 1) emerging as </w:t>
      </w:r>
      <w:r w:rsidRPr="00F712AB">
        <w:rPr>
          <w:rStyle w:val="StyleUnderline"/>
          <w:highlight w:val="cyan"/>
        </w:rPr>
        <w:t xml:space="preserve">a </w:t>
      </w:r>
      <w:r w:rsidRPr="00F712AB">
        <w:rPr>
          <w:rStyle w:val="Emphasis"/>
          <w:highlight w:val="cyan"/>
        </w:rPr>
        <w:t>viable</w:t>
      </w:r>
      <w:r w:rsidRPr="00F712AB">
        <w:rPr>
          <w:rStyle w:val="StyleUnderline"/>
          <w:highlight w:val="cyan"/>
        </w:rPr>
        <w:t xml:space="preserve">, </w:t>
      </w:r>
      <w:r w:rsidRPr="00F712AB">
        <w:rPr>
          <w:rStyle w:val="Emphasis"/>
          <w:highlight w:val="cyan"/>
        </w:rPr>
        <w:t>shorter</w:t>
      </w:r>
      <w:r w:rsidRPr="00F712AB">
        <w:rPr>
          <w:rStyle w:val="StyleUnderline"/>
          <w:highlight w:val="cyan"/>
        </w:rPr>
        <w:t xml:space="preserve">, and </w:t>
      </w:r>
      <w:r w:rsidRPr="00620A02">
        <w:rPr>
          <w:rStyle w:val="StyleUnderline"/>
        </w:rPr>
        <w:t xml:space="preserve">potentially </w:t>
      </w:r>
      <w:r w:rsidRPr="00F712AB">
        <w:rPr>
          <w:rStyle w:val="Emphasis"/>
          <w:highlight w:val="cyan"/>
        </w:rPr>
        <w:t xml:space="preserve">more economical </w:t>
      </w:r>
      <w:r w:rsidRPr="00F712AB">
        <w:rPr>
          <w:rStyle w:val="StyleUnderline"/>
          <w:highlight w:val="cyan"/>
        </w:rPr>
        <w:t xml:space="preserve">alternative to traditional </w:t>
      </w:r>
      <w:r w:rsidRPr="00620A02">
        <w:rPr>
          <w:rStyle w:val="StyleUnderline"/>
        </w:rPr>
        <w:t xml:space="preserve">shipping </w:t>
      </w:r>
      <w:r w:rsidRPr="00F712AB">
        <w:rPr>
          <w:rStyle w:val="StyleUnderline"/>
          <w:highlight w:val="cyan"/>
        </w:rPr>
        <w:t>routes</w:t>
      </w:r>
      <w:r w:rsidRPr="00620A02">
        <w:rPr>
          <w:rStyle w:val="StyleUnderline"/>
        </w:rPr>
        <w:t xml:space="preserve"> connecting the Atlantic and Pacific Oceans</w:t>
      </w:r>
      <w:r w:rsidRPr="00620A02">
        <w:rPr>
          <w:sz w:val="16"/>
        </w:rPr>
        <w:t xml:space="preserve"> (i.e., Panama and Suez Canals). Global conflict involving Russia at this time has also increased pressure on the NWP as some </w:t>
      </w:r>
      <w:r w:rsidRPr="00620A02">
        <w:rPr>
          <w:rStyle w:val="StyleUnderline"/>
        </w:rPr>
        <w:t xml:space="preserve">nations may be </w:t>
      </w:r>
      <w:r w:rsidRPr="00620A02">
        <w:rPr>
          <w:rStyle w:val="Emphasis"/>
        </w:rPr>
        <w:t xml:space="preserve">reluctant </w:t>
      </w:r>
      <w:r w:rsidRPr="00620A02">
        <w:rPr>
          <w:rStyle w:val="StyleUnderline"/>
        </w:rPr>
        <w:t xml:space="preserve">to </w:t>
      </w:r>
      <w:proofErr w:type="spellStart"/>
      <w:r w:rsidRPr="00620A02">
        <w:rPr>
          <w:rStyle w:val="StyleUnderline"/>
        </w:rPr>
        <w:t>utilise</w:t>
      </w:r>
      <w:proofErr w:type="spellEnd"/>
      <w:r w:rsidRPr="00620A02">
        <w:rPr>
          <w:rStyle w:val="StyleUnderline"/>
        </w:rPr>
        <w:t xml:space="preserve"> or consider the near-term future </w:t>
      </w:r>
      <w:proofErr w:type="spellStart"/>
      <w:r w:rsidRPr="00620A02">
        <w:rPr>
          <w:rStyle w:val="StyleUnderline"/>
        </w:rPr>
        <w:t>utilisation</w:t>
      </w:r>
      <w:proofErr w:type="spellEnd"/>
      <w:r w:rsidRPr="00620A02">
        <w:rPr>
          <w:rStyle w:val="StyleUnderline"/>
        </w:rPr>
        <w:t xml:space="preserve"> of the </w:t>
      </w:r>
      <w:r w:rsidRPr="00620A02">
        <w:rPr>
          <w:rStyle w:val="Emphasis"/>
        </w:rPr>
        <w:t>N</w:t>
      </w:r>
      <w:r w:rsidRPr="00620A02">
        <w:rPr>
          <w:rStyle w:val="StyleUnderline"/>
        </w:rPr>
        <w:t xml:space="preserve">orthern </w:t>
      </w:r>
      <w:r w:rsidRPr="00620A02">
        <w:rPr>
          <w:rStyle w:val="Emphasis"/>
        </w:rPr>
        <w:t>S</w:t>
      </w:r>
      <w:r w:rsidRPr="00620A02">
        <w:rPr>
          <w:rStyle w:val="StyleUnderline"/>
        </w:rPr>
        <w:t xml:space="preserve">ea </w:t>
      </w:r>
      <w:r w:rsidRPr="00620A02">
        <w:rPr>
          <w:rStyle w:val="Emphasis"/>
        </w:rPr>
        <w:t>R</w:t>
      </w:r>
      <w:r w:rsidRPr="00620A02">
        <w:rPr>
          <w:rStyle w:val="StyleUnderline"/>
        </w:rPr>
        <w:t>oute</w:t>
      </w:r>
      <w:r w:rsidRPr="00620A02">
        <w:rPr>
          <w:sz w:val="16"/>
        </w:rPr>
        <w:t>. The NWP comprises of a southern shallow water route which passes to the south of Victoria Island, and the northern deep-water route which extends through the Parry Channel (Fig. 1). Both routes share the same eastern entrance (western exit) to (from) the Canadian Arctic Archipelago (CAA) through Lancaster Sound. Currently, the majority of ships (97%) use the southern route of the NWP2 (Fig. 1), but the northern route is shorter and considered more efficient and thus is of most interest for commercial and transit-based operations. Although fog is a significant hazard to navigation of either route3,</w:t>
      </w:r>
      <w:proofErr w:type="gramStart"/>
      <w:r w:rsidRPr="00620A02">
        <w:rPr>
          <w:sz w:val="16"/>
        </w:rPr>
        <w:t>4 ,</w:t>
      </w:r>
      <w:proofErr w:type="gramEnd"/>
      <w:r w:rsidRPr="00620A02">
        <w:rPr>
          <w:sz w:val="16"/>
        </w:rPr>
        <w:t xml:space="preserve"> </w:t>
      </w:r>
      <w:r w:rsidRPr="00F712AB">
        <w:rPr>
          <w:rStyle w:val="StyleUnderline"/>
          <w:highlight w:val="cyan"/>
        </w:rPr>
        <w:t xml:space="preserve">sea ice </w:t>
      </w:r>
      <w:r w:rsidRPr="00620A02">
        <w:rPr>
          <w:rStyle w:val="StyleUnderline"/>
        </w:rPr>
        <w:t xml:space="preserve">has been </w:t>
      </w:r>
      <w:r w:rsidRPr="00F712AB">
        <w:rPr>
          <w:rStyle w:val="StyleUnderline"/>
          <w:highlight w:val="cyan"/>
        </w:rPr>
        <w:t xml:space="preserve">the primary obstacle to </w:t>
      </w:r>
      <w:r w:rsidRPr="00F712AB">
        <w:rPr>
          <w:rStyle w:val="Emphasis"/>
          <w:highlight w:val="cyan"/>
        </w:rPr>
        <w:t>timely navigation</w:t>
      </w:r>
      <w:r w:rsidRPr="00F712AB">
        <w:rPr>
          <w:rStyle w:val="StyleUnderline"/>
          <w:highlight w:val="cyan"/>
        </w:rPr>
        <w:t xml:space="preserve"> </w:t>
      </w:r>
      <w:r w:rsidRPr="00620A02">
        <w:rPr>
          <w:rStyle w:val="StyleUnderline"/>
        </w:rPr>
        <w:t xml:space="preserve">through the NWP. </w:t>
      </w:r>
      <w:r w:rsidRPr="00F712AB">
        <w:rPr>
          <w:rStyle w:val="Emphasis"/>
          <w:highlight w:val="cyan"/>
        </w:rPr>
        <w:t>Sea ice</w:t>
      </w:r>
      <w:r w:rsidRPr="00F712AB">
        <w:rPr>
          <w:rStyle w:val="StyleUnderline"/>
          <w:highlight w:val="cyan"/>
        </w:rPr>
        <w:t xml:space="preserve"> </w:t>
      </w:r>
      <w:r w:rsidRPr="00620A02">
        <w:rPr>
          <w:rStyle w:val="StyleUnderline"/>
        </w:rPr>
        <w:t xml:space="preserve">in the Arctic </w:t>
      </w:r>
      <w:r w:rsidRPr="00F712AB">
        <w:rPr>
          <w:rStyle w:val="StyleUnderline"/>
          <w:highlight w:val="cyan"/>
        </w:rPr>
        <w:t>has experienced considerable declines</w:t>
      </w:r>
      <w:r w:rsidRPr="00620A02">
        <w:rPr>
          <w:sz w:val="16"/>
        </w:rPr>
        <w:t xml:space="preserve"> over the satellite record, particularly in the summer months</w:t>
      </w:r>
      <w:proofErr w:type="gramStart"/>
      <w:r w:rsidRPr="00620A02">
        <w:rPr>
          <w:sz w:val="16"/>
        </w:rPr>
        <w:t>5 .</w:t>
      </w:r>
      <w:proofErr w:type="gramEnd"/>
      <w:r w:rsidRPr="00620A02">
        <w:rPr>
          <w:sz w:val="16"/>
        </w:rPr>
        <w:t xml:space="preserve"> In the Canadian Arctic, </w:t>
      </w:r>
      <w:r w:rsidRPr="00620A02">
        <w:rPr>
          <w:rStyle w:val="StyleUnderline"/>
        </w:rPr>
        <w:t xml:space="preserve">sea ice area has declined by </w:t>
      </w:r>
      <w:r w:rsidRPr="00F712AB">
        <w:rPr>
          <w:rStyle w:val="StyleUnderline"/>
          <w:highlight w:val="cyan"/>
        </w:rPr>
        <w:t>5–20% per decade</w:t>
      </w:r>
      <w:r w:rsidRPr="00F712AB">
        <w:rPr>
          <w:sz w:val="16"/>
          <w:highlight w:val="cyan"/>
        </w:rPr>
        <w:t xml:space="preserve"> </w:t>
      </w:r>
      <w:r w:rsidRPr="00620A02">
        <w:rPr>
          <w:sz w:val="16"/>
        </w:rPr>
        <w:t xml:space="preserve">(depending on the region) between 1968 and </w:t>
      </w:r>
      <w:proofErr w:type="gramStart"/>
      <w:r w:rsidRPr="00620A02">
        <w:rPr>
          <w:sz w:val="16"/>
        </w:rPr>
        <w:t>20166 .</w:t>
      </w:r>
      <w:proofErr w:type="gramEnd"/>
      <w:r w:rsidRPr="00620A02">
        <w:rPr>
          <w:sz w:val="16"/>
        </w:rPr>
        <w:t xml:space="preserve"> Associated with the recent decline in sea ice, the number of voyages taken by vessels has quadrupled since 1990 across the Canadian Arctic2,</w:t>
      </w:r>
      <w:proofErr w:type="gramStart"/>
      <w:r w:rsidRPr="00620A02">
        <w:rPr>
          <w:sz w:val="16"/>
        </w:rPr>
        <w:t>7 .</w:t>
      </w:r>
      <w:proofErr w:type="gramEnd"/>
      <w:r w:rsidRPr="00620A02">
        <w:rPr>
          <w:sz w:val="16"/>
        </w:rPr>
        <w:t xml:space="preserve"> Accordingly</w:t>
      </w:r>
      <w:r w:rsidRPr="00620A02">
        <w:rPr>
          <w:rStyle w:val="StyleUnderline"/>
        </w:rPr>
        <w:t xml:space="preserve">, </w:t>
      </w:r>
      <w:r w:rsidRPr="00F712AB">
        <w:rPr>
          <w:rStyle w:val="Emphasis"/>
          <w:highlight w:val="cyan"/>
        </w:rPr>
        <w:t>increased ship navigability</w:t>
      </w:r>
      <w:r w:rsidRPr="00620A02">
        <w:rPr>
          <w:rStyle w:val="StyleUnderline"/>
        </w:rPr>
        <w:t xml:space="preserve"> in the Canadian Arctic </w:t>
      </w:r>
      <w:r w:rsidRPr="00F712AB">
        <w:rPr>
          <w:rStyle w:val="StyleUnderline"/>
          <w:highlight w:val="cyan"/>
        </w:rPr>
        <w:t xml:space="preserve">is projected to continue </w:t>
      </w:r>
      <w:r w:rsidRPr="00620A02">
        <w:rPr>
          <w:rStyle w:val="StyleUnderline"/>
        </w:rPr>
        <w:t>in the upcoming decades,</w:t>
      </w:r>
      <w:r w:rsidRPr="00620A02">
        <w:rPr>
          <w:sz w:val="16"/>
        </w:rPr>
        <w:t xml:space="preserve"> associated with the gradual loss of sea ice8–13.as well as other shifting socio-economic drivers. </w:t>
      </w:r>
      <w:proofErr w:type="spellStart"/>
      <w:r w:rsidRPr="00620A02">
        <w:rPr>
          <w:sz w:val="16"/>
        </w:rPr>
        <w:t>Complicatingfuture</w:t>
      </w:r>
      <w:proofErr w:type="spellEnd"/>
      <w:r w:rsidRPr="00620A02">
        <w:rPr>
          <w:sz w:val="16"/>
        </w:rPr>
        <w:t xml:space="preserve"> projections of the likelihood of increased navigability in the NWP is that the latest state-of-the-art climate models have difficulty capturing local-scale ice dynamics within the narrow channels of the CAA11,14,15. This is particularly important to </w:t>
      </w:r>
      <w:r w:rsidRPr="00F712AB">
        <w:rPr>
          <w:rStyle w:val="StyleUnderline"/>
          <w:highlight w:val="cyan"/>
        </w:rPr>
        <w:t>vessels transiting the NWP</w:t>
      </w:r>
      <w:r w:rsidRPr="00620A02">
        <w:rPr>
          <w:sz w:val="16"/>
        </w:rPr>
        <w:t xml:space="preserve">, as they </w:t>
      </w:r>
      <w:r w:rsidRPr="00620A02">
        <w:rPr>
          <w:rStyle w:val="StyleUnderline"/>
        </w:rPr>
        <w:t xml:space="preserve">become </w:t>
      </w:r>
      <w:r w:rsidRPr="00F712AB">
        <w:rPr>
          <w:rStyle w:val="StyleUnderline"/>
          <w:highlight w:val="cyan"/>
        </w:rPr>
        <w:t xml:space="preserve">susceptible to </w:t>
      </w:r>
      <w:r w:rsidRPr="00620A02">
        <w:rPr>
          <w:rStyle w:val="StyleUnderline"/>
        </w:rPr>
        <w:t xml:space="preserve">the southward </w:t>
      </w:r>
      <w:r w:rsidRPr="00F712AB">
        <w:rPr>
          <w:rStyle w:val="StyleUnderline"/>
          <w:highlight w:val="cyan"/>
        </w:rPr>
        <w:t xml:space="preserve">flow of </w:t>
      </w:r>
      <w:r w:rsidRPr="00F712AB">
        <w:rPr>
          <w:rStyle w:val="Emphasis"/>
          <w:highlight w:val="cyan"/>
        </w:rPr>
        <w:t>thick MYI</w:t>
      </w:r>
      <w:r w:rsidRPr="00F712AB">
        <w:rPr>
          <w:rStyle w:val="StyleUnderline"/>
          <w:highlight w:val="cyan"/>
        </w:rPr>
        <w:t xml:space="preserve"> from the Arctic Ocean</w:t>
      </w:r>
      <w:r w:rsidRPr="00F712AB">
        <w:rPr>
          <w:sz w:val="16"/>
          <w:highlight w:val="cyan"/>
        </w:rPr>
        <w:t>16</w:t>
      </w:r>
      <w:r w:rsidRPr="00620A02">
        <w:rPr>
          <w:sz w:val="16"/>
        </w:rPr>
        <w:t xml:space="preserve">,17 a process that </w:t>
      </w:r>
      <w:r w:rsidRPr="00620A02">
        <w:rPr>
          <w:rStyle w:val="StyleUnderline"/>
        </w:rPr>
        <w:t>has increased as a result of climate change</w:t>
      </w:r>
      <w:r w:rsidRPr="00620A02">
        <w:rPr>
          <w:sz w:val="16"/>
        </w:rPr>
        <w:t xml:space="preserve">18–20. The origin of this thick MYI is The Last Ice Area (LIA) located to the north of the CAA and Greenland21 and is the thickest in the Arctic22–24. </w:t>
      </w:r>
      <w:r w:rsidRPr="00620A02">
        <w:rPr>
          <w:rStyle w:val="StyleUnderline"/>
        </w:rPr>
        <w:t xml:space="preserve">While its character is </w:t>
      </w:r>
      <w:r w:rsidRPr="00F712AB">
        <w:rPr>
          <w:rStyle w:val="StyleUnderline"/>
          <w:highlight w:val="cyan"/>
        </w:rPr>
        <w:t xml:space="preserve">not as robust as </w:t>
      </w:r>
      <w:r w:rsidRPr="00620A02">
        <w:rPr>
          <w:rStyle w:val="StyleUnderline"/>
        </w:rPr>
        <w:t xml:space="preserve">it was </w:t>
      </w:r>
      <w:r w:rsidRPr="00F712AB">
        <w:rPr>
          <w:rStyle w:val="StyleUnderline"/>
          <w:highlight w:val="cyan"/>
        </w:rPr>
        <w:t>historically</w:t>
      </w:r>
      <w:r w:rsidRPr="00620A02">
        <w:rPr>
          <w:rStyle w:val="StyleUnderline"/>
        </w:rPr>
        <w:t xml:space="preserve">25,26, this </w:t>
      </w:r>
      <w:r w:rsidRPr="00F712AB">
        <w:rPr>
          <w:rStyle w:val="StyleUnderline"/>
          <w:highlight w:val="cyan"/>
        </w:rPr>
        <w:t xml:space="preserve">ice is still </w:t>
      </w:r>
      <w:r w:rsidRPr="00620A02">
        <w:rPr>
          <w:rStyle w:val="Emphasis"/>
        </w:rPr>
        <w:t xml:space="preserve">expected to be </w:t>
      </w:r>
      <w:r w:rsidRPr="00F712AB">
        <w:rPr>
          <w:rStyle w:val="Emphasis"/>
          <w:highlight w:val="cyan"/>
        </w:rPr>
        <w:t xml:space="preserve">present </w:t>
      </w:r>
      <w:r w:rsidRPr="00F712AB">
        <w:rPr>
          <w:rStyle w:val="StyleUnderline"/>
          <w:highlight w:val="cyan"/>
        </w:rPr>
        <w:t xml:space="preserve">even </w:t>
      </w:r>
      <w:r w:rsidRPr="00620A02">
        <w:rPr>
          <w:rStyle w:val="StyleUnderline"/>
        </w:rPr>
        <w:t xml:space="preserve">when the rest of the Arctic Ocean is sea ice free </w:t>
      </w:r>
      <w:r w:rsidRPr="00F712AB">
        <w:rPr>
          <w:rStyle w:val="StyleUnderline"/>
          <w:highlight w:val="cyan"/>
        </w:rPr>
        <w:t xml:space="preserve">during the summer </w:t>
      </w:r>
      <w:r w:rsidRPr="00620A02">
        <w:rPr>
          <w:rStyle w:val="StyleUnderline"/>
        </w:rPr>
        <w:t>months</w:t>
      </w:r>
      <w:r w:rsidRPr="00620A02">
        <w:rPr>
          <w:sz w:val="16"/>
        </w:rPr>
        <w:t xml:space="preserve">14,27 and will continue to flow southward into the channels of the NWP28. It is also worth </w:t>
      </w:r>
      <w:proofErr w:type="spellStart"/>
      <w:r w:rsidRPr="00620A02">
        <w:rPr>
          <w:sz w:val="16"/>
        </w:rPr>
        <w:t>emphasising</w:t>
      </w:r>
      <w:proofErr w:type="spellEnd"/>
      <w:r w:rsidRPr="00620A02">
        <w:rPr>
          <w:sz w:val="16"/>
        </w:rPr>
        <w:t xml:space="preserve"> that the relationship between declining sea ice and increased shipping activity is not solely driven by physical changes in sea ice but that economic drivers such as natural resource extraction, global commodity prices, and other socio-economic factors7,29,30 also play a role. As a result, future changes in shipping will not solely be based on sea ice presence/absence but also by strategic and marketing considerations – that is, </w:t>
      </w:r>
      <w:r w:rsidRPr="00F712AB">
        <w:rPr>
          <w:rStyle w:val="StyleUnderline"/>
          <w:highlight w:val="cyan"/>
        </w:rPr>
        <w:t>sea ice conditions</w:t>
      </w:r>
      <w:r w:rsidRPr="00620A02">
        <w:rPr>
          <w:rStyle w:val="StyleUnderline"/>
        </w:rPr>
        <w:t xml:space="preserve"> will not drive future shipping traffic but, </w:t>
      </w:r>
      <w:r w:rsidRPr="00F712AB">
        <w:rPr>
          <w:rStyle w:val="Emphasis"/>
          <w:highlight w:val="cyan"/>
        </w:rPr>
        <w:t>foundationally</w:t>
      </w:r>
      <w:r w:rsidRPr="00620A02">
        <w:rPr>
          <w:rStyle w:val="StyleUnderline"/>
        </w:rPr>
        <w:t xml:space="preserve"> it could certainly </w:t>
      </w:r>
      <w:r w:rsidRPr="00F712AB">
        <w:rPr>
          <w:rStyle w:val="StyleUnderline"/>
          <w:highlight w:val="cyan"/>
        </w:rPr>
        <w:t>enable or prevent it.</w:t>
      </w:r>
    </w:p>
    <w:p w14:paraId="59EA572D" w14:textId="77777777" w:rsidR="002B731D" w:rsidRPr="002F1A08" w:rsidRDefault="002B731D" w:rsidP="002B731D">
      <w:pPr>
        <w:pStyle w:val="Heading4"/>
      </w:pPr>
      <w:r>
        <w:t>Icebreakers are key to open up the Northwestern Passage---critical to maintain U.S. primacy.</w:t>
      </w:r>
    </w:p>
    <w:p w14:paraId="0E1F4878" w14:textId="77777777" w:rsidR="002B731D" w:rsidRPr="002F1A08" w:rsidRDefault="002B731D" w:rsidP="002B731D">
      <w:r w:rsidRPr="0099155F">
        <w:t xml:space="preserve">Megan </w:t>
      </w:r>
      <w:r w:rsidRPr="0099155F">
        <w:rPr>
          <w:rStyle w:val="Style13ptBold"/>
        </w:rPr>
        <w:t>Drewniak et al. 21</w:t>
      </w:r>
      <w:r>
        <w:rPr>
          <w:rStyle w:val="Style13ptBold"/>
        </w:rPr>
        <w:t>.</w:t>
      </w:r>
      <w:r w:rsidRPr="0099155F">
        <w:t xml:space="preserve"> U.S. Coast Guard, Marine Safety Unit, Toledo Ohio. “Ice-Breaking Fleets of the United States and Canada: Assessing the Current State of Affairs and Future Plans.” MDPI. 1-12-2021. https://www.mdpi.com/2071-1050/13/2/703 //</w:t>
      </w:r>
      <w:proofErr w:type="spellStart"/>
      <w:r w:rsidRPr="0099155F">
        <w:t>reyrey</w:t>
      </w:r>
      <w:proofErr w:type="spellEnd"/>
      <w:r>
        <w:t xml:space="preserve"> edited for clarity</w:t>
      </w:r>
    </w:p>
    <w:p w14:paraId="612BE561" w14:textId="77777777" w:rsidR="002B731D" w:rsidRPr="002F1A08" w:rsidRDefault="002B731D" w:rsidP="002B731D">
      <w:pPr>
        <w:rPr>
          <w:rStyle w:val="StyleUnderline"/>
        </w:rPr>
      </w:pPr>
      <w:r w:rsidRPr="002F1A08">
        <w:rPr>
          <w:sz w:val="16"/>
        </w:rPr>
        <w:t xml:space="preserve">The </w:t>
      </w:r>
      <w:r w:rsidRPr="002F1A08">
        <w:rPr>
          <w:rStyle w:val="StyleUnderline"/>
        </w:rPr>
        <w:t xml:space="preserve">number of </w:t>
      </w:r>
      <w:r w:rsidRPr="00F712AB">
        <w:rPr>
          <w:rStyle w:val="StyleUnderline"/>
          <w:highlight w:val="cyan"/>
        </w:rPr>
        <w:t xml:space="preserve">vessels navigating </w:t>
      </w:r>
      <w:r w:rsidRPr="002F1A08">
        <w:rPr>
          <w:rStyle w:val="StyleUnderline"/>
        </w:rPr>
        <w:t xml:space="preserve">these waters </w:t>
      </w:r>
      <w:r>
        <w:rPr>
          <w:rStyle w:val="StyleUnderline"/>
        </w:rPr>
        <w:t>[</w:t>
      </w:r>
      <w:r w:rsidRPr="00F712AB">
        <w:rPr>
          <w:rStyle w:val="StyleUnderline"/>
          <w:highlight w:val="cyan"/>
        </w:rPr>
        <w:t>Northwestern Passage] is lower</w:t>
      </w:r>
      <w:r w:rsidRPr="00F712AB">
        <w:rPr>
          <w:sz w:val="16"/>
          <w:highlight w:val="cyan"/>
        </w:rPr>
        <w:t xml:space="preserve"> </w:t>
      </w:r>
      <w:r w:rsidRPr="002F1A08">
        <w:rPr>
          <w:sz w:val="16"/>
        </w:rPr>
        <w:t xml:space="preserve">compared to the NSR. This is </w:t>
      </w:r>
      <w:r w:rsidRPr="00F712AB">
        <w:rPr>
          <w:rStyle w:val="StyleUnderline"/>
          <w:highlight w:val="cyan"/>
        </w:rPr>
        <w:t>due to</w:t>
      </w:r>
      <w:r w:rsidRPr="00F712AB">
        <w:rPr>
          <w:sz w:val="16"/>
          <w:highlight w:val="cyan"/>
        </w:rPr>
        <w:t xml:space="preserve"> </w:t>
      </w:r>
      <w:r w:rsidRPr="002F1A08">
        <w:rPr>
          <w:sz w:val="16"/>
        </w:rPr>
        <w:t xml:space="preserve">various reasons, including </w:t>
      </w:r>
      <w:r w:rsidRPr="002F1A08">
        <w:rPr>
          <w:rStyle w:val="StyleUnderline"/>
        </w:rPr>
        <w:t>complex geography</w:t>
      </w:r>
      <w:r w:rsidRPr="002F1A08">
        <w:rPr>
          <w:sz w:val="16"/>
        </w:rPr>
        <w:t xml:space="preserve"> (there are many narrow and shallow corridors along this specific passage), as well as ocean currents, </w:t>
      </w:r>
      <w:r w:rsidRPr="002F1A08">
        <w:rPr>
          <w:rStyle w:val="StyleUnderline"/>
        </w:rPr>
        <w:t xml:space="preserve">along with </w:t>
      </w:r>
      <w:r w:rsidRPr="00F712AB">
        <w:rPr>
          <w:rStyle w:val="Emphasis"/>
          <w:highlight w:val="cyan"/>
        </w:rPr>
        <w:t xml:space="preserve">drifting ice packs </w:t>
      </w:r>
      <w:r w:rsidRPr="002F1A08">
        <w:rPr>
          <w:rStyle w:val="StyleUnderline"/>
        </w:rPr>
        <w:t xml:space="preserve">that </w:t>
      </w:r>
      <w:r w:rsidRPr="00F712AB">
        <w:rPr>
          <w:rStyle w:val="Emphasis"/>
          <w:highlight w:val="cyan"/>
        </w:rPr>
        <w:t>block</w:t>
      </w:r>
      <w:r w:rsidRPr="002F1A08">
        <w:rPr>
          <w:rStyle w:val="StyleUnderline"/>
        </w:rPr>
        <w:t xml:space="preserve"> many of the </w:t>
      </w:r>
      <w:r w:rsidRPr="00F712AB">
        <w:rPr>
          <w:rStyle w:val="StyleUnderline"/>
          <w:highlight w:val="cyan"/>
        </w:rPr>
        <w:t>entrance and exit site</w:t>
      </w:r>
      <w:r w:rsidRPr="00F712AB">
        <w:rPr>
          <w:sz w:val="16"/>
          <w:highlight w:val="cyan"/>
        </w:rPr>
        <w:t>s</w:t>
      </w:r>
      <w:r w:rsidRPr="002F1A08">
        <w:rPr>
          <w:sz w:val="16"/>
        </w:rPr>
        <w:t xml:space="preserve">. Also, there is a different view between Canada and the U.S. regarding the legal regime of the passage (Canada maintains the position that these waters are “internal” therefore fall under its jurisdiction, but the U.S. maintains the high seas status respectively) [25,26]. Hinterland connection is another setback; venturing transport through the northern territories of Canada and Alaska has been characterized as the logistical equivalent of a lunar landing [27]. The NWP is mainly </w:t>
      </w:r>
      <w:r w:rsidRPr="002F1A08">
        <w:rPr>
          <w:rStyle w:val="StyleUnderline"/>
        </w:rPr>
        <w:t xml:space="preserve">regarded as an </w:t>
      </w:r>
      <w:r w:rsidRPr="00F712AB">
        <w:rPr>
          <w:rStyle w:val="StyleUnderline"/>
          <w:highlight w:val="cyan"/>
        </w:rPr>
        <w:t>alternative to the Panama Canal</w:t>
      </w:r>
      <w:r w:rsidRPr="002F1A08">
        <w:rPr>
          <w:sz w:val="16"/>
        </w:rPr>
        <w:t xml:space="preserve">, though the investments on the latter to increase its size and crossing speed will help maintain its competitiveness in the near future. </w:t>
      </w:r>
      <w:r w:rsidRPr="002F1A08">
        <w:rPr>
          <w:rStyle w:val="StyleUnderline"/>
        </w:rPr>
        <w:t xml:space="preserve">Additionally, </w:t>
      </w:r>
      <w:r w:rsidRPr="00F712AB">
        <w:rPr>
          <w:rStyle w:val="Emphasis"/>
          <w:highlight w:val="cyan"/>
        </w:rPr>
        <w:t>icebreaker services</w:t>
      </w:r>
      <w:r w:rsidRPr="00527723">
        <w:rPr>
          <w:rStyle w:val="Emphasis"/>
        </w:rPr>
        <w:t xml:space="preserve"> </w:t>
      </w:r>
      <w:r w:rsidRPr="002F1A08">
        <w:rPr>
          <w:rStyle w:val="StyleUnderline"/>
        </w:rPr>
        <w:t xml:space="preserve">in this area are </w:t>
      </w:r>
      <w:r w:rsidRPr="00F712AB">
        <w:rPr>
          <w:rStyle w:val="StyleUnderline"/>
          <w:highlight w:val="cyan"/>
        </w:rPr>
        <w:t xml:space="preserve">extremely low both in </w:t>
      </w:r>
      <w:r w:rsidRPr="00F712AB">
        <w:rPr>
          <w:rStyle w:val="Emphasis"/>
          <w:highlight w:val="cyan"/>
        </w:rPr>
        <w:t>quantity</w:t>
      </w:r>
      <w:r w:rsidRPr="00F712AB">
        <w:rPr>
          <w:rStyle w:val="StyleUnderline"/>
          <w:highlight w:val="cyan"/>
        </w:rPr>
        <w:t xml:space="preserve"> and </w:t>
      </w:r>
      <w:r w:rsidRPr="00F712AB">
        <w:rPr>
          <w:rStyle w:val="Emphasis"/>
          <w:highlight w:val="cyan"/>
        </w:rPr>
        <w:t>quality</w:t>
      </w:r>
      <w:r w:rsidRPr="00F712AB">
        <w:rPr>
          <w:rStyle w:val="StyleUnderline"/>
          <w:highlight w:val="cyan"/>
        </w:rPr>
        <w:t xml:space="preserve"> compared to those </w:t>
      </w:r>
      <w:r w:rsidRPr="00F712AB">
        <w:rPr>
          <w:rStyle w:val="Emphasis"/>
          <w:highlight w:val="cyan"/>
        </w:rPr>
        <w:t>offered by Russia</w:t>
      </w:r>
      <w:r w:rsidRPr="00527723">
        <w:rPr>
          <w:rStyle w:val="Emphasis"/>
        </w:rPr>
        <w:t xml:space="preserve"> </w:t>
      </w:r>
      <w:r w:rsidRPr="002F1A08">
        <w:rPr>
          <w:rStyle w:val="StyleUnderline"/>
        </w:rPr>
        <w:t xml:space="preserve">for the </w:t>
      </w:r>
      <w:r w:rsidRPr="00F712AB">
        <w:rPr>
          <w:rStyle w:val="Emphasis"/>
          <w:highlight w:val="cyan"/>
        </w:rPr>
        <w:t>NSR</w:t>
      </w:r>
      <w:r w:rsidRPr="002F1A08">
        <w:rPr>
          <w:rStyle w:val="StyleUnderline"/>
        </w:rPr>
        <w:t>.</w:t>
      </w:r>
    </w:p>
    <w:p w14:paraId="6C0BA682" w14:textId="77777777" w:rsidR="002B731D" w:rsidRPr="002F1A08" w:rsidRDefault="002B731D" w:rsidP="002B731D">
      <w:pPr>
        <w:rPr>
          <w:sz w:val="16"/>
        </w:rPr>
      </w:pPr>
      <w:r w:rsidRPr="002F1A08">
        <w:rPr>
          <w:rStyle w:val="StyleUnderline"/>
        </w:rPr>
        <w:t>In addition to navigation challenges and lack of infrastructure and response capabilities, coupled with the potential of unforeseen maritime accidents and environmental disasters</w:t>
      </w:r>
      <w:r w:rsidRPr="002F1A08">
        <w:rPr>
          <w:sz w:val="16"/>
        </w:rPr>
        <w:t xml:space="preserve">, there are </w:t>
      </w:r>
      <w:r w:rsidRPr="002F1A08">
        <w:rPr>
          <w:rStyle w:val="StyleUnderline"/>
        </w:rPr>
        <w:t>looming</w:t>
      </w:r>
      <w:r w:rsidRPr="002F1A08">
        <w:rPr>
          <w:sz w:val="16"/>
        </w:rPr>
        <w:t xml:space="preserve"> energy, infrastructure, and </w:t>
      </w:r>
      <w:r w:rsidRPr="002F1A08">
        <w:rPr>
          <w:rStyle w:val="StyleUnderline"/>
        </w:rPr>
        <w:t>geopolitical ambitions amongst many countries</w:t>
      </w:r>
      <w:r w:rsidRPr="002F1A08">
        <w:rPr>
          <w:sz w:val="16"/>
        </w:rPr>
        <w:t xml:space="preserve"> with a vested interest in the region (Figure 2). For many countries, the </w:t>
      </w:r>
      <w:r w:rsidRPr="00F712AB">
        <w:rPr>
          <w:rStyle w:val="StyleUnderline"/>
          <w:highlight w:val="cyan"/>
        </w:rPr>
        <w:t xml:space="preserve">Arctic presents an </w:t>
      </w:r>
      <w:r w:rsidRPr="00F712AB">
        <w:rPr>
          <w:rStyle w:val="Emphasis"/>
          <w:highlight w:val="cyan"/>
        </w:rPr>
        <w:t>investment opportunity</w:t>
      </w:r>
      <w:r w:rsidRPr="00F712AB">
        <w:rPr>
          <w:rStyle w:val="StyleUnderline"/>
          <w:highlight w:val="cyan"/>
        </w:rPr>
        <w:t xml:space="preserve"> to elevate</w:t>
      </w:r>
      <w:r w:rsidRPr="002F1A08">
        <w:rPr>
          <w:rStyle w:val="StyleUnderline"/>
        </w:rPr>
        <w:t xml:space="preserve"> their </w:t>
      </w:r>
      <w:r w:rsidRPr="00F712AB">
        <w:rPr>
          <w:rStyle w:val="StyleUnderline"/>
          <w:highlight w:val="cyan"/>
        </w:rPr>
        <w:t xml:space="preserve">strategic and </w:t>
      </w:r>
      <w:r w:rsidRPr="00F712AB">
        <w:rPr>
          <w:rStyle w:val="Emphasis"/>
          <w:highlight w:val="cyan"/>
        </w:rPr>
        <w:t>economic significance</w:t>
      </w:r>
      <w:r w:rsidRPr="00F712AB">
        <w:rPr>
          <w:rStyle w:val="StyleUnderline"/>
          <w:highlight w:val="cyan"/>
        </w:rPr>
        <w:t xml:space="preserve"> </w:t>
      </w:r>
      <w:r w:rsidRPr="002F1A08">
        <w:rPr>
          <w:rStyle w:val="StyleUnderline"/>
        </w:rPr>
        <w:t>as well as boost their international status</w:t>
      </w:r>
      <w:r w:rsidRPr="002F1A08">
        <w:rPr>
          <w:sz w:val="16"/>
        </w:rPr>
        <w:t>. Russia, the United States, Canada, Denmark, and Norway have all been trying to assert jurisdiction over part of the Arctic. In fact, Denmark, Canada, Norway, and Russia have already made submissions in relation to the Arctic seabed to the United Nations Commission on the Limits of the Continental Shelf (CLCS), which was established by the 1982 United Nations Convention on the Law of the Sea [28]. Recently, in August of 2015, Russia resubmitted a bid to the CLCS claiming vast territories in the Arctic, specifically laying claim to 1.2 million square kilometers (km) of sea shelf extending more than 350 nautical miles from the shore [29].</w:t>
      </w:r>
    </w:p>
    <w:p w14:paraId="15FFB520" w14:textId="77777777" w:rsidR="002B731D" w:rsidRPr="002F1A08" w:rsidRDefault="002B731D" w:rsidP="002B731D">
      <w:pPr>
        <w:rPr>
          <w:sz w:val="16"/>
        </w:rPr>
      </w:pPr>
      <w:r w:rsidRPr="002F1A08">
        <w:rPr>
          <w:sz w:val="16"/>
        </w:rPr>
        <w:t xml:space="preserve">Furthermore, </w:t>
      </w:r>
      <w:r w:rsidRPr="00F712AB">
        <w:rPr>
          <w:rStyle w:val="StyleUnderline"/>
          <w:highlight w:val="cyan"/>
        </w:rPr>
        <w:t>for</w:t>
      </w:r>
      <w:r w:rsidRPr="002F1A08">
        <w:rPr>
          <w:rStyle w:val="StyleUnderline"/>
        </w:rPr>
        <w:t xml:space="preserve"> these countries </w:t>
      </w:r>
      <w:r w:rsidRPr="00F712AB">
        <w:rPr>
          <w:rStyle w:val="StyleUnderline"/>
          <w:highlight w:val="cyan"/>
        </w:rPr>
        <w:t xml:space="preserve">claiming a presence </w:t>
      </w:r>
      <w:r w:rsidRPr="002F1A08">
        <w:rPr>
          <w:rStyle w:val="StyleUnderline"/>
        </w:rPr>
        <w:t xml:space="preserve">in Arctic developments, it is </w:t>
      </w:r>
      <w:r w:rsidRPr="00F712AB">
        <w:rPr>
          <w:rStyle w:val="Emphasis"/>
          <w:highlight w:val="cyan"/>
        </w:rPr>
        <w:t>imperative</w:t>
      </w:r>
      <w:r w:rsidRPr="00F712AB">
        <w:rPr>
          <w:rStyle w:val="StyleUnderline"/>
          <w:highlight w:val="cyan"/>
        </w:rPr>
        <w:t xml:space="preserve"> that a </w:t>
      </w:r>
      <w:r w:rsidRPr="00F712AB">
        <w:rPr>
          <w:rStyle w:val="Emphasis"/>
          <w:highlight w:val="cyan"/>
        </w:rPr>
        <w:t>prominent maritime presence</w:t>
      </w:r>
      <w:r w:rsidRPr="00F712AB">
        <w:rPr>
          <w:rStyle w:val="StyleUnderline"/>
          <w:highlight w:val="cyan"/>
        </w:rPr>
        <w:t xml:space="preserve"> is clearly established</w:t>
      </w:r>
      <w:r w:rsidRPr="002F1A08">
        <w:rPr>
          <w:rStyle w:val="StyleUnderline"/>
        </w:rPr>
        <w:t>.</w:t>
      </w:r>
      <w:r w:rsidRPr="002F1A08">
        <w:rPr>
          <w:sz w:val="16"/>
        </w:rPr>
        <w:t xml:space="preserve"> It is important to fully understand that </w:t>
      </w:r>
      <w:r w:rsidRPr="002F1A08">
        <w:rPr>
          <w:rStyle w:val="StyleUnderline"/>
        </w:rPr>
        <w:t>major technological advances</w:t>
      </w:r>
      <w:r w:rsidRPr="002F1A08">
        <w:rPr>
          <w:sz w:val="16"/>
        </w:rPr>
        <w:t xml:space="preserve"> in overall safety systems onboard ships to </w:t>
      </w:r>
      <w:r w:rsidRPr="002F1A08">
        <w:rPr>
          <w:rStyle w:val="StyleUnderline"/>
        </w:rPr>
        <w:t xml:space="preserve">include design and construction standards </w:t>
      </w:r>
      <w:r w:rsidRPr="002F1A08">
        <w:rPr>
          <w:sz w:val="16"/>
        </w:rPr>
        <w:t>and navigational aids and equipment have renewed the interest of both Canada and the United States regarding the benefits associated with the NWP [30]. Canada maintains the position that the NWP, especially those areas in the Arctic Archipelago, are internal waters to Canada and should be provided with the right to prohibit transit [23]. This interpretation is not held by most maritime nations, including the United States and a certain number of European Union’s member-states that consider the NWP as an international strait according to the description outlined in the 1982 United Nations Law of the Sea Convention [28]. This distinction is incredibly important because applying the UNCLOS provisions limits Canada’s rights to enact fishing and environmental regulations, fiscal and smuggling laws, shipping safety laws, but leaves the passage as an international strait open to all nations [31].</w:t>
      </w:r>
    </w:p>
    <w:p w14:paraId="0DD455AF" w14:textId="77777777" w:rsidR="002B731D" w:rsidRPr="0099155F" w:rsidRDefault="002B731D" w:rsidP="002B731D">
      <w:pPr>
        <w:pStyle w:val="Heading4"/>
      </w:pPr>
      <w:r>
        <w:t xml:space="preserve">It only can be </w:t>
      </w:r>
      <w:r w:rsidRPr="000E77CE">
        <w:rPr>
          <w:u w:val="single"/>
        </w:rPr>
        <w:t>sustained through icebreakers</w:t>
      </w:r>
      <w:r>
        <w:t xml:space="preserve">---its key for </w:t>
      </w:r>
      <w:r w:rsidRPr="000E77CE">
        <w:rPr>
          <w:u w:val="single"/>
        </w:rPr>
        <w:t>year</w:t>
      </w:r>
      <w:r>
        <w:rPr>
          <w:u w:val="single"/>
        </w:rPr>
        <w:t>-r</w:t>
      </w:r>
      <w:r w:rsidRPr="000E77CE">
        <w:rPr>
          <w:u w:val="single"/>
        </w:rPr>
        <w:t>ound</w:t>
      </w:r>
      <w:r>
        <w:t xml:space="preserve"> travel.</w:t>
      </w:r>
    </w:p>
    <w:p w14:paraId="25E7D1E0" w14:textId="77777777" w:rsidR="002B731D" w:rsidRDefault="002B731D" w:rsidP="002B731D">
      <w:r w:rsidRPr="0099155F">
        <w:t xml:space="preserve">Megan </w:t>
      </w:r>
      <w:r w:rsidRPr="0099155F">
        <w:rPr>
          <w:rStyle w:val="Style13ptBold"/>
        </w:rPr>
        <w:t>Drewniak et al. 21</w:t>
      </w:r>
      <w:r>
        <w:rPr>
          <w:rStyle w:val="Style13ptBold"/>
        </w:rPr>
        <w:t>.</w:t>
      </w:r>
      <w:r w:rsidRPr="0099155F">
        <w:t xml:space="preserve"> U.S. Coast Guard, Marine Safety Unit, Toledo Ohio. “Ice-Breaking Fleets of the United States and Canada: Assessing the Current State of Affairs and Future Plans.” MDPI. 1-12-2021. https://www.mdpi.com/2071-1050/13/2/703 //</w:t>
      </w:r>
      <w:proofErr w:type="spellStart"/>
      <w:r w:rsidRPr="0099155F">
        <w:t>reyrey</w:t>
      </w:r>
      <w:proofErr w:type="spellEnd"/>
    </w:p>
    <w:p w14:paraId="496B33CC" w14:textId="77777777" w:rsidR="002B731D" w:rsidRPr="0099155F" w:rsidRDefault="002B731D" w:rsidP="002B731D">
      <w:r>
        <w:t>NWP = Northwest passage</w:t>
      </w:r>
    </w:p>
    <w:p w14:paraId="30AF0682" w14:textId="77777777" w:rsidR="002B731D" w:rsidRPr="0099155F" w:rsidRDefault="002B731D" w:rsidP="002B731D">
      <w:pPr>
        <w:rPr>
          <w:sz w:val="16"/>
        </w:rPr>
      </w:pPr>
      <w:r w:rsidRPr="0099155F">
        <w:rPr>
          <w:sz w:val="16"/>
        </w:rPr>
        <w:t>The Arctic Ocean is an area of approximately 14 million square kilometers and is confined by landmasses of Norway, Greenland, Canada, the United States, and Russia. Connection to the Pacific Ocean is through the Bering Strait and to the Atlantic Ocean predominately through the Greenland and Barents Sea. For the purposes of this section, the focus will be on the two main routes connecting the Pacific Ocean and the Atlantic Ocean.</w:t>
      </w:r>
    </w:p>
    <w:p w14:paraId="45996432" w14:textId="77777777" w:rsidR="002B731D" w:rsidRPr="0099155F" w:rsidRDefault="002B731D" w:rsidP="002B731D">
      <w:pPr>
        <w:rPr>
          <w:sz w:val="16"/>
        </w:rPr>
      </w:pPr>
      <w:r w:rsidRPr="0099155F">
        <w:rPr>
          <w:sz w:val="16"/>
        </w:rPr>
        <w:t xml:space="preserve">The </w:t>
      </w:r>
      <w:r w:rsidRPr="00527723">
        <w:rPr>
          <w:rStyle w:val="Emphasis"/>
        </w:rPr>
        <w:t>Northeast Passage</w:t>
      </w:r>
      <w:r w:rsidRPr="0099155F">
        <w:rPr>
          <w:rStyle w:val="StyleUnderline"/>
        </w:rPr>
        <w:t xml:space="preserve"> (NEP) connects the Atlantic and Pacific Oceans through the eastern part of the Arctic Ocean</w:t>
      </w:r>
      <w:r w:rsidRPr="0099155F">
        <w:rPr>
          <w:sz w:val="16"/>
        </w:rPr>
        <w:t xml:space="preserve">; its boundaries </w:t>
      </w:r>
      <w:r w:rsidRPr="0099155F">
        <w:rPr>
          <w:rStyle w:val="StyleUnderline"/>
        </w:rPr>
        <w:t>are extending from Novaya Zemlya (west) to the Bering Strait (east)</w:t>
      </w:r>
      <w:r w:rsidRPr="0099155F">
        <w:rPr>
          <w:sz w:val="16"/>
        </w:rPr>
        <w:t xml:space="preserve">. Its </w:t>
      </w:r>
      <w:r w:rsidRPr="0099155F">
        <w:rPr>
          <w:rStyle w:val="StyleUnderline"/>
        </w:rPr>
        <w:t xml:space="preserve">significance lies in its potential as an </w:t>
      </w:r>
      <w:r w:rsidRPr="00527723">
        <w:rPr>
          <w:rStyle w:val="Emphasis"/>
        </w:rPr>
        <w:t>alternative</w:t>
      </w:r>
      <w:r w:rsidRPr="0099155F">
        <w:rPr>
          <w:rStyle w:val="StyleUnderline"/>
        </w:rPr>
        <w:t xml:space="preserve"> to the </w:t>
      </w:r>
      <w:r w:rsidRPr="00527723">
        <w:rPr>
          <w:rStyle w:val="Emphasis"/>
        </w:rPr>
        <w:t>Suez Canal Route</w:t>
      </w:r>
      <w:r w:rsidRPr="0099155F">
        <w:rPr>
          <w:sz w:val="16"/>
        </w:rPr>
        <w:t xml:space="preserve">, </w:t>
      </w:r>
      <w:r w:rsidRPr="0099155F">
        <w:rPr>
          <w:rStyle w:val="StyleUnderline"/>
        </w:rPr>
        <w:t xml:space="preserve">making the distance travelled between Asia and Europe around </w:t>
      </w:r>
      <w:r w:rsidRPr="00527723">
        <w:rPr>
          <w:rStyle w:val="Emphasis"/>
        </w:rPr>
        <w:t>40% shorter</w:t>
      </w:r>
      <w:r w:rsidRPr="0099155F">
        <w:rPr>
          <w:rStyle w:val="StyleUnderline"/>
        </w:rPr>
        <w:t xml:space="preserve"> compared to crossing the Indian Ocean</w:t>
      </w:r>
      <w:r w:rsidRPr="0099155F">
        <w:rPr>
          <w:sz w:val="16"/>
        </w:rPr>
        <w:t xml:space="preserve">. </w:t>
      </w:r>
      <w:r w:rsidRPr="0099155F">
        <w:rPr>
          <w:rStyle w:val="StyleUnderline"/>
        </w:rPr>
        <w:t>A portion of the NEP</w:t>
      </w:r>
      <w:r w:rsidRPr="0099155F">
        <w:rPr>
          <w:sz w:val="16"/>
        </w:rPr>
        <w:t xml:space="preserve"> along the northern Russian coastline and Norway, called the NSR, has so far </w:t>
      </w:r>
      <w:r w:rsidRPr="0099155F">
        <w:rPr>
          <w:rStyle w:val="StyleUnderline"/>
        </w:rPr>
        <w:t>attracted the greatest majority of the Arctic maritime traffic</w:t>
      </w:r>
      <w:r w:rsidRPr="0099155F">
        <w:rPr>
          <w:sz w:val="16"/>
        </w:rPr>
        <w:t xml:space="preserve">. In 1932, the Council of People’s Commission of the </w:t>
      </w:r>
      <w:r w:rsidRPr="0099155F">
        <w:rPr>
          <w:rStyle w:val="StyleUnderline"/>
        </w:rPr>
        <w:t xml:space="preserve">USSR </w:t>
      </w:r>
      <w:r w:rsidRPr="00527723">
        <w:rPr>
          <w:rStyle w:val="Emphasis"/>
        </w:rPr>
        <w:t>formally asserted</w:t>
      </w:r>
      <w:r w:rsidRPr="0099155F">
        <w:rPr>
          <w:rStyle w:val="StyleUnderline"/>
        </w:rPr>
        <w:t xml:space="preserve"> it as a </w:t>
      </w:r>
      <w:r w:rsidRPr="00527723">
        <w:rPr>
          <w:rStyle w:val="Emphasis"/>
        </w:rPr>
        <w:t>legal entity</w:t>
      </w:r>
      <w:r w:rsidRPr="0099155F">
        <w:rPr>
          <w:rStyle w:val="StyleUnderline"/>
        </w:rPr>
        <w:t xml:space="preserve"> under </w:t>
      </w:r>
      <w:r w:rsidRPr="00527723">
        <w:rPr>
          <w:rStyle w:val="Emphasis"/>
        </w:rPr>
        <w:t>Russian jurisdiction</w:t>
      </w:r>
      <w:r w:rsidRPr="0099155F">
        <w:rPr>
          <w:sz w:val="16"/>
        </w:rPr>
        <w:t xml:space="preserve"> [20</w:t>
      </w:r>
      <w:r w:rsidRPr="0099155F">
        <w:rPr>
          <w:rStyle w:val="StyleUnderline"/>
        </w:rPr>
        <w:t xml:space="preserve">]. It is important to note that </w:t>
      </w:r>
      <w:r w:rsidRPr="00F712AB">
        <w:rPr>
          <w:rStyle w:val="StyleUnderline"/>
          <w:highlight w:val="cyan"/>
        </w:rPr>
        <w:t xml:space="preserve">in order to </w:t>
      </w:r>
      <w:r w:rsidRPr="00F712AB">
        <w:rPr>
          <w:rStyle w:val="Emphasis"/>
          <w:highlight w:val="cyan"/>
        </w:rPr>
        <w:t xml:space="preserve">increase </w:t>
      </w:r>
      <w:r w:rsidRPr="00527723">
        <w:rPr>
          <w:rStyle w:val="Emphasis"/>
        </w:rPr>
        <w:t xml:space="preserve">the </w:t>
      </w:r>
      <w:r w:rsidRPr="00F712AB">
        <w:rPr>
          <w:rStyle w:val="Emphasis"/>
          <w:highlight w:val="cyan"/>
        </w:rPr>
        <w:t>attractiveness</w:t>
      </w:r>
      <w:r w:rsidRPr="00F712AB">
        <w:rPr>
          <w:rStyle w:val="StyleUnderline"/>
          <w:highlight w:val="cyan"/>
        </w:rPr>
        <w:t xml:space="preserve"> of the </w:t>
      </w:r>
      <w:r w:rsidRPr="00F712AB">
        <w:rPr>
          <w:rStyle w:val="Emphasis"/>
          <w:highlight w:val="cyan"/>
        </w:rPr>
        <w:t>NSR</w:t>
      </w:r>
      <w:r w:rsidRPr="0099155F">
        <w:rPr>
          <w:rStyle w:val="StyleUnderline"/>
        </w:rPr>
        <w:t xml:space="preserve">, the </w:t>
      </w:r>
      <w:r w:rsidRPr="00F712AB">
        <w:rPr>
          <w:rStyle w:val="Emphasis"/>
          <w:highlight w:val="cyan"/>
        </w:rPr>
        <w:t>Russia</w:t>
      </w:r>
      <w:r w:rsidRPr="0099155F">
        <w:rPr>
          <w:rStyle w:val="StyleUnderline"/>
        </w:rPr>
        <w:t xml:space="preserve">n authorities have </w:t>
      </w:r>
      <w:r w:rsidRPr="00F712AB">
        <w:rPr>
          <w:rStyle w:val="StyleUnderline"/>
          <w:highlight w:val="cyan"/>
        </w:rPr>
        <w:t xml:space="preserve">committed to provide </w:t>
      </w:r>
      <w:r w:rsidRPr="0099155F">
        <w:rPr>
          <w:rStyle w:val="StyleUnderline"/>
        </w:rPr>
        <w:t xml:space="preserve">the </w:t>
      </w:r>
      <w:r w:rsidRPr="00527723">
        <w:rPr>
          <w:rStyle w:val="Emphasis"/>
        </w:rPr>
        <w:t>required icebreaker support</w:t>
      </w:r>
      <w:r w:rsidRPr="00527723">
        <w:rPr>
          <w:rStyle w:val="StyleUnderline"/>
        </w:rPr>
        <w:t xml:space="preserve"> and SAR</w:t>
      </w:r>
      <w:r w:rsidRPr="0099155F">
        <w:rPr>
          <w:rStyle w:val="StyleUnderline"/>
        </w:rPr>
        <w:t xml:space="preserve"> response </w:t>
      </w:r>
      <w:r w:rsidRPr="00F712AB">
        <w:rPr>
          <w:rStyle w:val="StyleUnderline"/>
          <w:highlight w:val="cyan"/>
        </w:rPr>
        <w:t xml:space="preserve">year-round </w:t>
      </w:r>
      <w:r w:rsidRPr="0099155F">
        <w:rPr>
          <w:rStyle w:val="StyleUnderline"/>
        </w:rPr>
        <w:t xml:space="preserve">through the </w:t>
      </w:r>
      <w:r w:rsidRPr="00527723">
        <w:rPr>
          <w:rStyle w:val="Emphasis"/>
        </w:rPr>
        <w:t>Marine Rescue Coordination Center</w:t>
      </w:r>
      <w:r w:rsidRPr="0099155F">
        <w:rPr>
          <w:sz w:val="16"/>
        </w:rPr>
        <w:t xml:space="preserve"> in </w:t>
      </w:r>
      <w:proofErr w:type="spellStart"/>
      <w:r w:rsidRPr="0099155F">
        <w:rPr>
          <w:sz w:val="16"/>
        </w:rPr>
        <w:t>Dikson</w:t>
      </w:r>
      <w:proofErr w:type="spellEnd"/>
      <w:r w:rsidRPr="0099155F">
        <w:rPr>
          <w:sz w:val="16"/>
        </w:rPr>
        <w:t xml:space="preserve">, Northern Russia, with additional support during the months of July through October from the two allocated marine rescue sub-centers of Tiksi and </w:t>
      </w:r>
      <w:proofErr w:type="spellStart"/>
      <w:r w:rsidRPr="0099155F">
        <w:rPr>
          <w:sz w:val="16"/>
        </w:rPr>
        <w:t>Pevek</w:t>
      </w:r>
      <w:proofErr w:type="spellEnd"/>
      <w:r w:rsidRPr="0099155F">
        <w:rPr>
          <w:sz w:val="16"/>
        </w:rPr>
        <w:t xml:space="preserve"> [14]. </w:t>
      </w:r>
      <w:r w:rsidRPr="0099155F">
        <w:rPr>
          <w:rStyle w:val="StyleUnderline"/>
        </w:rPr>
        <w:t xml:space="preserve">Russia currently advertises the </w:t>
      </w:r>
      <w:r w:rsidRPr="00F712AB">
        <w:rPr>
          <w:rStyle w:val="Emphasis"/>
          <w:highlight w:val="cyan"/>
        </w:rPr>
        <w:t>support of five icebreakers</w:t>
      </w:r>
      <w:r w:rsidRPr="0099155F">
        <w:rPr>
          <w:rStyle w:val="StyleUnderline"/>
        </w:rPr>
        <w:t xml:space="preserve">, two of which possess diving equipment and oil spill response equipment </w:t>
      </w:r>
      <w:r w:rsidRPr="00F712AB">
        <w:rPr>
          <w:rStyle w:val="StyleUnderline"/>
          <w:highlight w:val="cyan"/>
        </w:rPr>
        <w:t>along the NSR</w:t>
      </w:r>
      <w:r w:rsidRPr="0099155F">
        <w:rPr>
          <w:sz w:val="16"/>
        </w:rPr>
        <w:t xml:space="preserve"> [2].</w:t>
      </w:r>
    </w:p>
    <w:p w14:paraId="28A5AA22" w14:textId="77777777" w:rsidR="002B731D" w:rsidRPr="0099155F" w:rsidRDefault="002B731D" w:rsidP="002B731D">
      <w:pPr>
        <w:rPr>
          <w:sz w:val="16"/>
        </w:rPr>
      </w:pPr>
      <w:r w:rsidRPr="0099155F">
        <w:rPr>
          <w:sz w:val="16"/>
        </w:rPr>
        <w:t xml:space="preserve">On the western edge of the Arctic Ocean, </w:t>
      </w:r>
      <w:r w:rsidRPr="00F712AB">
        <w:rPr>
          <w:rStyle w:val="Emphasis"/>
          <w:highlight w:val="cyan"/>
        </w:rPr>
        <w:t>the NWP</w:t>
      </w:r>
      <w:r w:rsidRPr="0099155F">
        <w:rPr>
          <w:rStyle w:val="StyleUnderline"/>
        </w:rPr>
        <w:t xml:space="preserve"> runs between Greenland and Newfoundland in the Atlantic Ocean</w:t>
      </w:r>
      <w:r w:rsidRPr="0099155F">
        <w:rPr>
          <w:sz w:val="16"/>
        </w:rPr>
        <w:t xml:space="preserve">, and along the northern coast of Canada and Alaska, ending in the Bering Strait. The NWP </w:t>
      </w:r>
      <w:r w:rsidRPr="00F712AB">
        <w:rPr>
          <w:rStyle w:val="StyleUnderline"/>
          <w:highlight w:val="cyan"/>
        </w:rPr>
        <w:t>links the</w:t>
      </w:r>
      <w:r w:rsidRPr="00F712AB">
        <w:rPr>
          <w:rStyle w:val="Emphasis"/>
          <w:highlight w:val="cyan"/>
        </w:rPr>
        <w:t xml:space="preserve"> Atlantic </w:t>
      </w:r>
      <w:r w:rsidRPr="00F712AB">
        <w:rPr>
          <w:rStyle w:val="StyleUnderline"/>
          <w:highlight w:val="cyan"/>
        </w:rPr>
        <w:t xml:space="preserve">and </w:t>
      </w:r>
      <w:r w:rsidRPr="00F712AB">
        <w:rPr>
          <w:rStyle w:val="Emphasis"/>
          <w:highlight w:val="cyan"/>
        </w:rPr>
        <w:t xml:space="preserve">Pacific </w:t>
      </w:r>
      <w:r w:rsidRPr="00F712AB">
        <w:rPr>
          <w:rStyle w:val="StyleUnderline"/>
          <w:highlight w:val="cyan"/>
        </w:rPr>
        <w:t>Oceans</w:t>
      </w:r>
      <w:r w:rsidRPr="0099155F">
        <w:rPr>
          <w:rStyle w:val="StyleUnderline"/>
        </w:rPr>
        <w:t xml:space="preserve"> </w:t>
      </w:r>
      <w:r w:rsidRPr="0099155F">
        <w:rPr>
          <w:sz w:val="16"/>
        </w:rPr>
        <w:t xml:space="preserve">through the Canadian Arctic Archipelago. The route </w:t>
      </w:r>
      <w:r w:rsidRPr="0099155F">
        <w:rPr>
          <w:rStyle w:val="StyleUnderline"/>
        </w:rPr>
        <w:t xml:space="preserve">is </w:t>
      </w:r>
      <w:r w:rsidRPr="00F712AB">
        <w:rPr>
          <w:rStyle w:val="StyleUnderline"/>
          <w:highlight w:val="cyan"/>
        </w:rPr>
        <w:t xml:space="preserve">9000 km </w:t>
      </w:r>
      <w:r w:rsidRPr="00F712AB">
        <w:rPr>
          <w:rStyle w:val="Emphasis"/>
          <w:highlight w:val="cyan"/>
        </w:rPr>
        <w:t>shorter</w:t>
      </w:r>
      <w:r w:rsidRPr="00F712AB">
        <w:rPr>
          <w:rStyle w:val="StyleUnderline"/>
          <w:highlight w:val="cyan"/>
        </w:rPr>
        <w:t xml:space="preserve"> than the </w:t>
      </w:r>
      <w:r w:rsidRPr="00F712AB">
        <w:rPr>
          <w:rStyle w:val="Emphasis"/>
          <w:highlight w:val="cyan"/>
        </w:rPr>
        <w:t xml:space="preserve">Panama Canal </w:t>
      </w:r>
      <w:r w:rsidRPr="0099155F">
        <w:rPr>
          <w:rStyle w:val="StyleUnderline"/>
        </w:rPr>
        <w:t xml:space="preserve">transit </w:t>
      </w:r>
      <w:r w:rsidRPr="00F712AB">
        <w:rPr>
          <w:rStyle w:val="StyleUnderline"/>
          <w:highlight w:val="cyan"/>
        </w:rPr>
        <w:t xml:space="preserve">and 17,000 km shorter than </w:t>
      </w:r>
      <w:r w:rsidRPr="0099155F">
        <w:rPr>
          <w:rStyle w:val="StyleUnderline"/>
        </w:rPr>
        <w:t xml:space="preserve">the </w:t>
      </w:r>
      <w:r w:rsidRPr="00F712AB">
        <w:rPr>
          <w:rStyle w:val="Emphasis"/>
          <w:highlight w:val="cyan"/>
        </w:rPr>
        <w:t xml:space="preserve">Cape Horn </w:t>
      </w:r>
      <w:r w:rsidRPr="0099155F">
        <w:rPr>
          <w:sz w:val="16"/>
        </w:rPr>
        <w:t xml:space="preserve">route [21]. The NWP route classification has been categorized by Donat </w:t>
      </w:r>
      <w:proofErr w:type="spellStart"/>
      <w:r w:rsidRPr="0099155F">
        <w:rPr>
          <w:sz w:val="16"/>
        </w:rPr>
        <w:t>Pharand</w:t>
      </w:r>
      <w:proofErr w:type="spellEnd"/>
      <w:r w:rsidRPr="0099155F">
        <w:rPr>
          <w:sz w:val="16"/>
        </w:rPr>
        <w:t xml:space="preserve"> in his book under the title “The Arctic Waters and the Northwest Passage: A Final Revisit” as a compilation of seven possible routes through the Canadian Arctic. </w:t>
      </w:r>
      <w:r w:rsidRPr="00933644">
        <w:rPr>
          <w:rStyle w:val="StyleUnderline"/>
        </w:rPr>
        <w:t xml:space="preserve">The west is comprised of </w:t>
      </w:r>
      <w:r w:rsidRPr="00F712AB">
        <w:rPr>
          <w:rStyle w:val="StyleUnderline"/>
          <w:highlight w:val="cyan"/>
        </w:rPr>
        <w:t>three feasible paths</w:t>
      </w:r>
      <w:r w:rsidRPr="00933644">
        <w:rPr>
          <w:rStyle w:val="StyleUnderline"/>
        </w:rPr>
        <w:t xml:space="preserve">: The </w:t>
      </w:r>
      <w:proofErr w:type="spellStart"/>
      <w:r w:rsidRPr="00F712AB">
        <w:rPr>
          <w:rStyle w:val="StyleUnderline"/>
          <w:highlight w:val="cyan"/>
        </w:rPr>
        <w:t>M’Clure</w:t>
      </w:r>
      <w:proofErr w:type="spellEnd"/>
      <w:r w:rsidRPr="00F712AB">
        <w:rPr>
          <w:rStyle w:val="StyleUnderline"/>
          <w:highlight w:val="cyan"/>
        </w:rPr>
        <w:t xml:space="preserve"> Strait</w:t>
      </w:r>
      <w:r w:rsidRPr="00933644">
        <w:rPr>
          <w:rStyle w:val="StyleUnderline"/>
        </w:rPr>
        <w:t>, the Prince of Wales Strait and the Peel Sound.</w:t>
      </w:r>
      <w:r w:rsidRPr="0099155F">
        <w:rPr>
          <w:sz w:val="16"/>
        </w:rPr>
        <w:t xml:space="preserve"> In the East, the passage is traditionally limited to the Lancaster Sound [22]. The Beaufort Sea region generally becomes ice free in August-September, while </w:t>
      </w:r>
      <w:r w:rsidRPr="0099155F">
        <w:rPr>
          <w:rStyle w:val="StyleUnderline"/>
        </w:rPr>
        <w:t xml:space="preserve">in </w:t>
      </w:r>
      <w:r w:rsidRPr="00F712AB">
        <w:rPr>
          <w:rStyle w:val="StyleUnderline"/>
          <w:highlight w:val="cyan"/>
        </w:rPr>
        <w:t xml:space="preserve">most years </w:t>
      </w:r>
      <w:r w:rsidRPr="0099155F">
        <w:rPr>
          <w:rStyle w:val="StyleUnderline"/>
        </w:rPr>
        <w:t xml:space="preserve">the </w:t>
      </w:r>
      <w:proofErr w:type="spellStart"/>
      <w:r w:rsidRPr="00F712AB">
        <w:rPr>
          <w:rStyle w:val="StyleUnderline"/>
          <w:highlight w:val="cyan"/>
        </w:rPr>
        <w:t>M’Clure</w:t>
      </w:r>
      <w:proofErr w:type="spellEnd"/>
      <w:r w:rsidRPr="0099155F">
        <w:rPr>
          <w:rStyle w:val="StyleUnderline"/>
        </w:rPr>
        <w:t xml:space="preserve"> Strait is prone to being </w:t>
      </w:r>
      <w:r w:rsidRPr="00F712AB">
        <w:rPr>
          <w:rStyle w:val="StyleUnderline"/>
          <w:highlight w:val="cyan"/>
        </w:rPr>
        <w:t>blocked by Old Ice</w:t>
      </w:r>
      <w:r w:rsidRPr="00F712AB">
        <w:rPr>
          <w:sz w:val="16"/>
          <w:highlight w:val="cyan"/>
        </w:rPr>
        <w:t xml:space="preserve"> </w:t>
      </w:r>
      <w:r w:rsidRPr="0099155F">
        <w:rPr>
          <w:sz w:val="16"/>
        </w:rPr>
        <w:t>(OI) [23].</w:t>
      </w:r>
    </w:p>
    <w:p w14:paraId="767C9744" w14:textId="77777777" w:rsidR="002B731D" w:rsidRDefault="002B731D" w:rsidP="002B731D">
      <w:pPr>
        <w:rPr>
          <w:rStyle w:val="StyleUnderline"/>
        </w:rPr>
      </w:pPr>
      <w:r w:rsidRPr="0099155F">
        <w:rPr>
          <w:sz w:val="16"/>
        </w:rPr>
        <w:t xml:space="preserve">The next section will further elaborate on the </w:t>
      </w:r>
      <w:r w:rsidRPr="00F712AB">
        <w:rPr>
          <w:rStyle w:val="StyleUnderline"/>
          <w:highlight w:val="cyan"/>
        </w:rPr>
        <w:t>NWP</w:t>
      </w:r>
      <w:r w:rsidRPr="00527723">
        <w:rPr>
          <w:rStyle w:val="StyleUnderline"/>
        </w:rPr>
        <w:t>,</w:t>
      </w:r>
      <w:r w:rsidRPr="0099155F">
        <w:rPr>
          <w:sz w:val="16"/>
        </w:rPr>
        <w:t xml:space="preserve"> taking into account that this route is </w:t>
      </w:r>
      <w:r w:rsidRPr="00F712AB">
        <w:rPr>
          <w:rStyle w:val="StyleUnderline"/>
          <w:highlight w:val="cyan"/>
        </w:rPr>
        <w:t xml:space="preserve">increasingly </w:t>
      </w:r>
      <w:r w:rsidRPr="00F712AB">
        <w:rPr>
          <w:rStyle w:val="Emphasis"/>
          <w:highlight w:val="cyan"/>
        </w:rPr>
        <w:t>sea ice-free</w:t>
      </w:r>
      <w:r w:rsidRPr="00F712AB">
        <w:rPr>
          <w:sz w:val="16"/>
          <w:highlight w:val="cyan"/>
        </w:rPr>
        <w:t xml:space="preserve"> </w:t>
      </w:r>
      <w:r w:rsidRPr="0099155F">
        <w:rPr>
          <w:sz w:val="16"/>
        </w:rPr>
        <w:t xml:space="preserve">as a result of unprecedented sea ice loss, with increased vessel traffic expected by midcentury [15]. </w:t>
      </w:r>
      <w:r w:rsidRPr="00F712AB">
        <w:rPr>
          <w:rStyle w:val="StyleUnderline"/>
          <w:highlight w:val="cyan"/>
        </w:rPr>
        <w:t xml:space="preserve">Despite </w:t>
      </w:r>
      <w:r w:rsidRPr="0099155F">
        <w:rPr>
          <w:rStyle w:val="StyleUnderline"/>
        </w:rPr>
        <w:t xml:space="preserve">the </w:t>
      </w:r>
      <w:r w:rsidRPr="00F712AB">
        <w:rPr>
          <w:rStyle w:val="StyleUnderline"/>
          <w:highlight w:val="cyan"/>
        </w:rPr>
        <w:t>increasing ice-free state of routes along the NWP</w:t>
      </w:r>
      <w:r w:rsidRPr="0099155F">
        <w:rPr>
          <w:rStyle w:val="StyleUnderline"/>
        </w:rPr>
        <w:t>,</w:t>
      </w:r>
      <w:r w:rsidRPr="0099155F">
        <w:rPr>
          <w:sz w:val="16"/>
        </w:rPr>
        <w:t xml:space="preserve"> a further analysis of the different routes and potential choke points will occur, including their viability to support maritime activities in the future, and the </w:t>
      </w:r>
      <w:r w:rsidRPr="0099155F">
        <w:rPr>
          <w:rStyle w:val="StyleUnderline"/>
        </w:rPr>
        <w:t xml:space="preserve">continued </w:t>
      </w:r>
      <w:r w:rsidRPr="00F712AB">
        <w:rPr>
          <w:rStyle w:val="StyleUnderline"/>
          <w:highlight w:val="cyan"/>
        </w:rPr>
        <w:t xml:space="preserve">need for </w:t>
      </w:r>
      <w:r w:rsidRPr="00F712AB">
        <w:rPr>
          <w:rStyle w:val="Emphasis"/>
          <w:highlight w:val="cyan"/>
        </w:rPr>
        <w:t>ice-breaking assets</w:t>
      </w:r>
      <w:r w:rsidRPr="00F712AB">
        <w:rPr>
          <w:rStyle w:val="StyleUnderline"/>
          <w:highlight w:val="cyan"/>
        </w:rPr>
        <w:t xml:space="preserve"> </w:t>
      </w:r>
      <w:r w:rsidRPr="0099155F">
        <w:rPr>
          <w:rStyle w:val="StyleUnderline"/>
        </w:rPr>
        <w:t xml:space="preserve">as a result of the potential marine hazards that will </w:t>
      </w:r>
      <w:r w:rsidRPr="00F712AB">
        <w:rPr>
          <w:rStyle w:val="StyleUnderline"/>
          <w:highlight w:val="cyan"/>
        </w:rPr>
        <w:t>still arise</w:t>
      </w:r>
      <w:r w:rsidRPr="00F712AB">
        <w:rPr>
          <w:sz w:val="16"/>
          <w:highlight w:val="cyan"/>
        </w:rPr>
        <w:t xml:space="preserve"> </w:t>
      </w:r>
      <w:r w:rsidRPr="0099155F">
        <w:rPr>
          <w:sz w:val="16"/>
        </w:rPr>
        <w:t xml:space="preserve">because of the rapid rate at which sea ice is dissolving. </w:t>
      </w:r>
      <w:r w:rsidRPr="0099155F">
        <w:rPr>
          <w:rStyle w:val="StyleUnderline"/>
        </w:rPr>
        <w:t xml:space="preserve">This </w:t>
      </w:r>
      <w:r w:rsidRPr="00F712AB">
        <w:rPr>
          <w:rStyle w:val="Emphasis"/>
          <w:highlight w:val="cyan"/>
        </w:rPr>
        <w:t>rapid thawing</w:t>
      </w:r>
      <w:r w:rsidRPr="00F712AB">
        <w:rPr>
          <w:rStyle w:val="StyleUnderline"/>
          <w:highlight w:val="cyan"/>
        </w:rPr>
        <w:t xml:space="preserve"> </w:t>
      </w:r>
      <w:r w:rsidRPr="0099155F">
        <w:rPr>
          <w:rStyle w:val="StyleUnderline"/>
        </w:rPr>
        <w:t xml:space="preserve">will </w:t>
      </w:r>
      <w:r w:rsidRPr="00F712AB">
        <w:rPr>
          <w:rStyle w:val="StyleUnderline"/>
          <w:highlight w:val="cyan"/>
        </w:rPr>
        <w:t xml:space="preserve">give way to the increased likelihood of </w:t>
      </w:r>
      <w:r w:rsidRPr="00F712AB">
        <w:rPr>
          <w:rStyle w:val="Emphasis"/>
          <w:highlight w:val="cyan"/>
        </w:rPr>
        <w:t>hull penetrating</w:t>
      </w:r>
      <w:r w:rsidRPr="00933644">
        <w:rPr>
          <w:rStyle w:val="StyleUnderline"/>
        </w:rPr>
        <w:t xml:space="preserve">, high-latitude multiyear </w:t>
      </w:r>
      <w:r w:rsidRPr="00F712AB">
        <w:rPr>
          <w:rStyle w:val="Emphasis"/>
          <w:highlight w:val="cyan"/>
        </w:rPr>
        <w:t xml:space="preserve">ice </w:t>
      </w:r>
      <w:r w:rsidRPr="00933644">
        <w:rPr>
          <w:rStyle w:val="StyleUnderline"/>
        </w:rPr>
        <w:t>(MYI</w:t>
      </w:r>
      <w:r w:rsidRPr="00F712AB">
        <w:rPr>
          <w:rStyle w:val="StyleUnderline"/>
          <w:highlight w:val="cyan"/>
        </w:rPr>
        <w:t>) flowing into the NWP shipping lanes</w:t>
      </w:r>
      <w:r w:rsidRPr="00933644">
        <w:rPr>
          <w:rStyle w:val="StyleUnderline"/>
        </w:rPr>
        <w:t xml:space="preserve"> [24].</w:t>
      </w:r>
    </w:p>
    <w:p w14:paraId="24C3FF65" w14:textId="77777777" w:rsidR="002B731D" w:rsidRPr="00FC43DE" w:rsidRDefault="002B731D" w:rsidP="002B731D">
      <w:pPr>
        <w:pStyle w:val="Heading4"/>
      </w:pPr>
      <w:r>
        <w:t>Arctic sea routes are essential to contest Russia.</w:t>
      </w:r>
    </w:p>
    <w:p w14:paraId="0E298A8E" w14:textId="77777777" w:rsidR="002B731D" w:rsidRPr="00FC43DE" w:rsidRDefault="002B731D" w:rsidP="002B731D">
      <w:r w:rsidRPr="00FC43DE">
        <w:t xml:space="preserve">Ashton </w:t>
      </w:r>
      <w:r w:rsidRPr="00FC43DE">
        <w:rPr>
          <w:b/>
          <w:bCs/>
          <w:sz w:val="26"/>
          <w:szCs w:val="26"/>
        </w:rPr>
        <w:t>Basak 24</w:t>
      </w:r>
      <w:r w:rsidRPr="00FC43DE">
        <w:t xml:space="preserve">. "The Arctic Trilemma: The United States Must Compete for the Transpolar Sea Route". </w:t>
      </w:r>
      <w:r>
        <w:t>10-05-2024</w:t>
      </w:r>
      <w:r w:rsidRPr="00FC43DE">
        <w:t>. Georgetown Security Studies Review. https://georgetownsecuritystudiesreview.org/2024/10/05/the-arctic-trilemma-the-united-states-must-compete-for-the-transpolar-sea-route/</w:t>
      </w:r>
      <w:r>
        <w:t>.//wenxi</w:t>
      </w:r>
    </w:p>
    <w:p w14:paraId="6AB51A49" w14:textId="77777777" w:rsidR="002B731D" w:rsidRPr="00FC43DE" w:rsidRDefault="002B731D" w:rsidP="002B731D">
      <w:pPr>
        <w:rPr>
          <w:rStyle w:val="StyleUnderline"/>
        </w:rPr>
      </w:pPr>
      <w:r w:rsidRPr="00F712AB">
        <w:rPr>
          <w:rStyle w:val="StyleUnderline"/>
          <w:highlight w:val="cyan"/>
        </w:rPr>
        <w:t>Maritime trade</w:t>
      </w:r>
      <w:r w:rsidRPr="00FC43DE">
        <w:rPr>
          <w:rStyle w:val="StyleUnderline"/>
        </w:rPr>
        <w:t xml:space="preserve"> channels</w:t>
      </w:r>
      <w:r w:rsidRPr="00FC43DE">
        <w:rPr>
          <w:rStyle w:val="Emphasis"/>
        </w:rPr>
        <w:t xml:space="preserve"> </w:t>
      </w:r>
      <w:r w:rsidRPr="00F712AB">
        <w:rPr>
          <w:rStyle w:val="Emphasis"/>
          <w:highlight w:val="cyan"/>
        </w:rPr>
        <w:t>essential</w:t>
      </w:r>
      <w:r w:rsidRPr="00F712AB">
        <w:rPr>
          <w:rStyle w:val="StyleUnderline"/>
          <w:highlight w:val="cyan"/>
        </w:rPr>
        <w:t xml:space="preserve"> for America’s globalized economy</w:t>
      </w:r>
      <w:r w:rsidRPr="00FC43DE">
        <w:rPr>
          <w:rStyle w:val="StyleUnderline"/>
        </w:rPr>
        <w:t xml:space="preserve"> lie in the crossfire of security threats</w:t>
      </w:r>
      <w:r>
        <w:t xml:space="preserve">. Examples abound: in the Middle East, Iran has seized ships passing through the Strait of Hormuz and has employed Houthi rebels as proxies in the Bab </w:t>
      </w:r>
      <w:proofErr w:type="spellStart"/>
      <w:r>
        <w:t>el</w:t>
      </w:r>
      <w:proofErr w:type="spellEnd"/>
      <w:r>
        <w:t xml:space="preserve">-Mandeb Strait to target commercial vessels and disrupt trade. The Suez Canal is threatened by the spillover of regional instability with the Israel-Hamas war, while the Strait of Malacca is dominated and increasingly militarized by Beijing. The common denominator is clear: </w:t>
      </w:r>
      <w:r w:rsidRPr="00FC43DE">
        <w:rPr>
          <w:rStyle w:val="StyleUnderline"/>
        </w:rPr>
        <w:t xml:space="preserve">global trade routes are under siege and the United States must look for feasible alternatives. </w:t>
      </w:r>
    </w:p>
    <w:p w14:paraId="40BE6545" w14:textId="77777777" w:rsidR="002B731D" w:rsidRPr="00FC43DE" w:rsidRDefault="002B731D" w:rsidP="002B731D">
      <w:pPr>
        <w:rPr>
          <w:u w:val="single"/>
        </w:rPr>
      </w:pPr>
      <w:r w:rsidRPr="00F712AB">
        <w:rPr>
          <w:rStyle w:val="StyleUnderline"/>
          <w:highlight w:val="cyan"/>
        </w:rPr>
        <w:t>The United States may turn its attention to the</w:t>
      </w:r>
      <w:r w:rsidRPr="00FC43DE">
        <w:rPr>
          <w:rStyle w:val="StyleUnderline"/>
        </w:rPr>
        <w:t xml:space="preserve"> North for alternative trade routes: The Northern Sea Route (</w:t>
      </w:r>
      <w:r w:rsidRPr="00F712AB">
        <w:rPr>
          <w:rStyle w:val="StyleUnderline"/>
          <w:highlight w:val="cyan"/>
        </w:rPr>
        <w:t>NSR) and</w:t>
      </w:r>
      <w:r w:rsidRPr="00FC43DE">
        <w:rPr>
          <w:rStyle w:val="StyleUnderline"/>
        </w:rPr>
        <w:t xml:space="preserve"> Northwest Passage (</w:t>
      </w:r>
      <w:r w:rsidRPr="00F712AB">
        <w:rPr>
          <w:rStyle w:val="StyleUnderline"/>
          <w:highlight w:val="cyan"/>
        </w:rPr>
        <w:t>NWP</w:t>
      </w:r>
      <w:r w:rsidRPr="00FC43DE">
        <w:rPr>
          <w:rStyle w:val="StyleUnderline"/>
        </w:rPr>
        <w:t>).</w:t>
      </w:r>
      <w:r>
        <w:t xml:space="preserve"> These trade routes are gaining strategic relevance with the </w:t>
      </w:r>
      <w:proofErr w:type="gramStart"/>
      <w:r>
        <w:t>ever faster</w:t>
      </w:r>
      <w:proofErr w:type="gramEnd"/>
      <w:r>
        <w:t xml:space="preserve"> recession of the Arctic ice shield.</w:t>
      </w:r>
      <w:r w:rsidRPr="00FC43DE">
        <w:rPr>
          <w:u w:val="single"/>
        </w:rPr>
        <w:t xml:space="preserve"> The United States is an Arctic power; its direct access to the region and national security objectives in the Arctic give the United States a say in the region’s future. However, when it comes to the NSR and NWP, passages used and administered by Russia and Canada, the U.S. is dependent on international cooperation and can only access the existing Arctic trade routes through international partnerships.</w:t>
      </w:r>
      <w:r>
        <w:t xml:space="preserve"> While these routes are already faster than the Suez or Panama Canal, ice melt from global warming will open an even more efficient Transpolar Sea Route (TSR) by mid-century. </w:t>
      </w:r>
      <w:r w:rsidRPr="00F712AB">
        <w:rPr>
          <w:highlight w:val="cyan"/>
          <w:u w:val="single"/>
        </w:rPr>
        <w:t xml:space="preserve">This presents a </w:t>
      </w:r>
      <w:r w:rsidRPr="00F712AB">
        <w:rPr>
          <w:rStyle w:val="Emphasis"/>
          <w:highlight w:val="cyan"/>
        </w:rPr>
        <w:t>unique geostrategic opportunity</w:t>
      </w:r>
      <w:r w:rsidRPr="00FC43DE">
        <w:rPr>
          <w:u w:val="single"/>
        </w:rPr>
        <w:t xml:space="preserve">, for which many nations will compete. </w:t>
      </w:r>
      <w:r w:rsidRPr="00F712AB">
        <w:rPr>
          <w:highlight w:val="cyan"/>
          <w:u w:val="single"/>
        </w:rPr>
        <w:t xml:space="preserve">The United States must enter this competition and seek to capitalize on the </w:t>
      </w:r>
      <w:r w:rsidRPr="00F712AB">
        <w:rPr>
          <w:rStyle w:val="Emphasis"/>
          <w:highlight w:val="cyan"/>
        </w:rPr>
        <w:t>economic potential</w:t>
      </w:r>
      <w:r w:rsidRPr="00F712AB">
        <w:rPr>
          <w:highlight w:val="cyan"/>
          <w:u w:val="single"/>
        </w:rPr>
        <w:t xml:space="preserve"> of trans-polar trade.</w:t>
      </w:r>
      <w:r w:rsidRPr="00FC43DE">
        <w:rPr>
          <w:u w:val="single"/>
        </w:rPr>
        <w:t xml:space="preserve"> Russia already has a formidable military presence in the region and has a major economic and strategic interest in the TSR. </w:t>
      </w:r>
      <w:r w:rsidRPr="00F712AB">
        <w:rPr>
          <w:highlight w:val="cyan"/>
          <w:u w:val="single"/>
        </w:rPr>
        <w:t>Moscow continues to push military capabilities</w:t>
      </w:r>
      <w:r w:rsidRPr="00FC43DE">
        <w:rPr>
          <w:u w:val="single"/>
        </w:rPr>
        <w:t xml:space="preserve"> closer to the North Pole, </w:t>
      </w:r>
      <w:r w:rsidRPr="00F712AB">
        <w:rPr>
          <w:highlight w:val="cyan"/>
          <w:u w:val="single"/>
        </w:rPr>
        <w:t>laying claim to the TSR</w:t>
      </w:r>
      <w:r w:rsidRPr="00FC43DE">
        <w:rPr>
          <w:u w:val="single"/>
        </w:rPr>
        <w:t xml:space="preserve"> before it opens up ice-free for international use in the next few decades. </w:t>
      </w:r>
    </w:p>
    <w:p w14:paraId="633FE07B" w14:textId="77777777" w:rsidR="002B731D" w:rsidRPr="00FC43DE" w:rsidRDefault="002B731D" w:rsidP="002B731D">
      <w:pPr>
        <w:rPr>
          <w:u w:val="single"/>
        </w:rPr>
      </w:pPr>
      <w:r w:rsidRPr="00FC43DE">
        <w:rPr>
          <w:u w:val="single"/>
        </w:rPr>
        <w:t>The threat of Russia cutting off the United States from the TSR is an economic, strategic, and security challenge that has received too little attention in Washington, DC</w:t>
      </w:r>
      <w:r w:rsidRPr="00F712AB">
        <w:rPr>
          <w:highlight w:val="cyan"/>
          <w:u w:val="single"/>
        </w:rPr>
        <w:t xml:space="preserve">. If the United States does not stifle encroaching Russian influence in the region now, it might </w:t>
      </w:r>
      <w:r w:rsidRPr="00F712AB">
        <w:rPr>
          <w:rStyle w:val="Emphasis"/>
          <w:highlight w:val="cyan"/>
        </w:rPr>
        <w:t>lose its freedom of commercial navigation</w:t>
      </w:r>
      <w:r w:rsidRPr="00F712AB">
        <w:rPr>
          <w:highlight w:val="cyan"/>
          <w:u w:val="single"/>
        </w:rPr>
        <w:t xml:space="preserve"> in the TSR</w:t>
      </w:r>
      <w:r w:rsidRPr="00FC43DE">
        <w:rPr>
          <w:u w:val="single"/>
        </w:rPr>
        <w:t xml:space="preserve"> when it opens up in the 2040s – the current best estimate, based on the trajectory of ice melting.  </w:t>
      </w:r>
    </w:p>
    <w:p w14:paraId="2493B56A" w14:textId="77777777" w:rsidR="002B731D" w:rsidRPr="00FC43DE" w:rsidRDefault="002B731D" w:rsidP="002B731D">
      <w:pPr>
        <w:rPr>
          <w:u w:val="single"/>
        </w:rPr>
      </w:pPr>
      <w:r>
        <w:t xml:space="preserve">The United States can shape its engagement in the region in several </w:t>
      </w:r>
      <w:proofErr w:type="gramStart"/>
      <w:r>
        <w:t>ways,</w:t>
      </w:r>
      <w:proofErr w:type="gramEnd"/>
      <w:r>
        <w:t xml:space="preserve"> however each strategy will have trade-offs. Broadly speaking, the U.S. may have three objectives in the region: (1) the avoidance of conflict with, and, where possible, cooperation with Russia, (2) economic dominance of the TSR, and (3) greater military presence near the TSR. </w:t>
      </w:r>
      <w:r w:rsidRPr="00FC43DE">
        <w:rPr>
          <w:u w:val="single"/>
        </w:rPr>
        <w:t xml:space="preserve">Between three possible outcomes and combinations thereof, </w:t>
      </w:r>
      <w:proofErr w:type="gramStart"/>
      <w:r w:rsidRPr="00FC43DE">
        <w:rPr>
          <w:u w:val="single"/>
        </w:rPr>
        <w:t>only  two</w:t>
      </w:r>
      <w:proofErr w:type="gramEnd"/>
      <w:r w:rsidRPr="00FC43DE">
        <w:rPr>
          <w:u w:val="single"/>
        </w:rPr>
        <w:t xml:space="preserve"> are ever attainable, with the third always becoming a casualty. The U.S. thus faces an </w:t>
      </w:r>
      <w:r w:rsidRPr="00FC43DE">
        <w:rPr>
          <w:rStyle w:val="Emphasis"/>
        </w:rPr>
        <w:t xml:space="preserve">Arctic </w:t>
      </w:r>
      <w:proofErr w:type="gramStart"/>
      <w:r w:rsidRPr="00FC43DE">
        <w:rPr>
          <w:rStyle w:val="Emphasis"/>
        </w:rPr>
        <w:t>Trilemma</w:t>
      </w:r>
      <w:r w:rsidRPr="00FC43DE">
        <w:rPr>
          <w:u w:val="single"/>
        </w:rPr>
        <w:t>. ..</w:t>
      </w:r>
      <w:proofErr w:type="gramEnd"/>
    </w:p>
    <w:p w14:paraId="51A3581B" w14:textId="77777777" w:rsidR="002B731D" w:rsidRPr="003747AF" w:rsidRDefault="002B731D" w:rsidP="002B731D">
      <w:pPr>
        <w:rPr>
          <w:b/>
          <w:iCs/>
          <w:u w:val="single"/>
          <w:bdr w:val="single" w:sz="8" w:space="0" w:color="auto"/>
        </w:rPr>
      </w:pPr>
      <w:r>
        <w:t xml:space="preserve">What is the way forward? </w:t>
      </w:r>
      <w:r w:rsidRPr="00FC43DE">
        <w:rPr>
          <w:u w:val="single"/>
        </w:rPr>
        <w:t xml:space="preserve">I argue that the </w:t>
      </w:r>
      <w:r w:rsidRPr="00F712AB">
        <w:rPr>
          <w:highlight w:val="cyan"/>
          <w:u w:val="single"/>
        </w:rPr>
        <w:t>United States must embrace Great Power Competition and contain Russia’s ambitions in the Arctic by pursuing (2) economic dominance of and (3) military presence in the TSR</w:t>
      </w:r>
      <w:r w:rsidRPr="00FC43DE">
        <w:rPr>
          <w:u w:val="single"/>
        </w:rPr>
        <w:t xml:space="preserve">. </w:t>
      </w:r>
      <w:r w:rsidRPr="00F712AB">
        <w:rPr>
          <w:highlight w:val="cyan"/>
          <w:u w:val="single"/>
        </w:rPr>
        <w:t>The United States must secure</w:t>
      </w:r>
      <w:r w:rsidRPr="00FC43DE">
        <w:rPr>
          <w:u w:val="single"/>
        </w:rPr>
        <w:t xml:space="preserve"> </w:t>
      </w:r>
      <w:r w:rsidRPr="00F712AB">
        <w:rPr>
          <w:highlight w:val="cyan"/>
          <w:u w:val="single"/>
        </w:rPr>
        <w:t>dominance</w:t>
      </w:r>
      <w:r w:rsidRPr="00FC43DE">
        <w:rPr>
          <w:u w:val="single"/>
        </w:rPr>
        <w:t xml:space="preserve"> of the TSR through military command of the sea, and restructure military plans on the strategic, operational, </w:t>
      </w:r>
      <w:r w:rsidRPr="00F712AB">
        <w:rPr>
          <w:highlight w:val="cyan"/>
          <w:u w:val="single"/>
        </w:rPr>
        <w:t>and</w:t>
      </w:r>
      <w:r w:rsidRPr="00FC43DE">
        <w:rPr>
          <w:u w:val="single"/>
        </w:rPr>
        <w:t xml:space="preserve"> tactical levels to </w:t>
      </w:r>
      <w:r w:rsidRPr="00F712AB">
        <w:rPr>
          <w:rStyle w:val="Emphasis"/>
          <w:highlight w:val="cyan"/>
        </w:rPr>
        <w:t>contest Russian hegemony in the Arctic.</w:t>
      </w:r>
    </w:p>
    <w:p w14:paraId="0277F148" w14:textId="77777777" w:rsidR="002B731D" w:rsidRPr="004618C7" w:rsidRDefault="002B731D" w:rsidP="002B731D"/>
    <w:p w14:paraId="4E701918" w14:textId="77777777" w:rsidR="002B731D" w:rsidRDefault="002B731D" w:rsidP="002B731D">
      <w:pPr>
        <w:pStyle w:val="Heading4"/>
      </w:pPr>
      <w:r>
        <w:t xml:space="preserve">Preserving </w:t>
      </w:r>
      <w:r w:rsidRPr="000E77CE">
        <w:rPr>
          <w:u w:val="single"/>
        </w:rPr>
        <w:t>free trade routes</w:t>
      </w:r>
      <w:r>
        <w:t xml:space="preserve"> solves extinction.</w:t>
      </w:r>
    </w:p>
    <w:p w14:paraId="3D7F8191" w14:textId="77777777" w:rsidR="002B731D" w:rsidRPr="00813AFE" w:rsidRDefault="002B731D" w:rsidP="002B731D">
      <w:r w:rsidRPr="00813AFE">
        <w:t xml:space="preserve">Anil Jai </w:t>
      </w:r>
      <w:r w:rsidRPr="00813AFE">
        <w:rPr>
          <w:rStyle w:val="Style13ptBold"/>
        </w:rPr>
        <w:t>Singh 22</w:t>
      </w:r>
      <w:r w:rsidRPr="00813AFE">
        <w:t xml:space="preserve">, Vice President, Indian Maritime Foundation, former Commodore, Indian Navy, former instructor, College of Naval Warfare, M.Sc. </w:t>
      </w:r>
      <w:proofErr w:type="spellStart"/>
      <w:r w:rsidRPr="00813AFE">
        <w:t>Defence</w:t>
      </w:r>
      <w:proofErr w:type="spellEnd"/>
      <w:r w:rsidRPr="00813AFE">
        <w:t xml:space="preserve"> and Strategic Studies (</w:t>
      </w:r>
      <w:proofErr w:type="spellStart"/>
      <w:r w:rsidRPr="00813AFE">
        <w:t>Defence</w:t>
      </w:r>
      <w:proofErr w:type="spellEnd"/>
      <w:r w:rsidRPr="00813AFE">
        <w:t xml:space="preserve"> Services Staff College), 2022, UNCLOS: Facilitating Ocean Governance and Maritime Security, </w:t>
      </w:r>
      <w:r w:rsidRPr="00813AFE">
        <w:rPr>
          <w:i/>
          <w:iCs/>
        </w:rPr>
        <w:t>Maritime Affairs: Journal of the National Maritime Foundation of India</w:t>
      </w:r>
      <w:r w:rsidRPr="00813AFE">
        <w:t>, 18(1), pp. 72-90, https://doi.org/10.1080/09733159.2022.2097643</w:t>
      </w:r>
    </w:p>
    <w:p w14:paraId="5F9A6BF8" w14:textId="77777777" w:rsidR="002B731D" w:rsidRPr="00E31568" w:rsidRDefault="002B731D" w:rsidP="002B731D">
      <w:pPr>
        <w:rPr>
          <w:rFonts w:eastAsia="Calibri"/>
          <w:sz w:val="16"/>
        </w:rPr>
      </w:pPr>
      <w:r w:rsidRPr="00E31568">
        <w:rPr>
          <w:rFonts w:eastAsia="Calibri"/>
          <w:sz w:val="16"/>
        </w:rPr>
        <w:t xml:space="preserve">Regulation of the oceans, which cover over 70 per cent of the earth’s surface and are the lifeline of the global economy is as much a necessity as a challenge. The </w:t>
      </w:r>
      <w:r w:rsidRPr="00F712AB">
        <w:rPr>
          <w:rFonts w:eastAsia="Calibri"/>
          <w:highlight w:val="cyan"/>
          <w:u w:val="single"/>
        </w:rPr>
        <w:t>maritime domain</w:t>
      </w:r>
      <w:r w:rsidRPr="00E31568">
        <w:rPr>
          <w:rFonts w:eastAsia="Calibri"/>
          <w:u w:val="single"/>
        </w:rPr>
        <w:t xml:space="preserve"> has</w:t>
      </w:r>
      <w:r w:rsidRPr="00E31568">
        <w:rPr>
          <w:rFonts w:eastAsia="Calibri"/>
          <w:sz w:val="16"/>
        </w:rPr>
        <w:t xml:space="preserve">, in many ways, </w:t>
      </w:r>
      <w:r w:rsidRPr="00F712AB">
        <w:rPr>
          <w:rFonts w:eastAsia="Calibri"/>
          <w:highlight w:val="cyan"/>
          <w:u w:val="single"/>
        </w:rPr>
        <w:t>shaped</w:t>
      </w:r>
      <w:r w:rsidRPr="00E31568">
        <w:rPr>
          <w:rFonts w:eastAsia="Calibri"/>
          <w:u w:val="single"/>
        </w:rPr>
        <w:t xml:space="preserve"> the </w:t>
      </w:r>
      <w:r w:rsidRPr="00F712AB">
        <w:rPr>
          <w:rStyle w:val="Emphasis"/>
          <w:highlight w:val="cyan"/>
        </w:rPr>
        <w:t>destiny</w:t>
      </w:r>
      <w:r w:rsidRPr="00F712AB">
        <w:rPr>
          <w:rFonts w:eastAsia="Calibri"/>
          <w:highlight w:val="cyan"/>
          <w:u w:val="single"/>
        </w:rPr>
        <w:t xml:space="preserve"> of</w:t>
      </w:r>
      <w:r w:rsidRPr="00E31568">
        <w:rPr>
          <w:rFonts w:eastAsia="Calibri"/>
          <w:u w:val="single"/>
        </w:rPr>
        <w:t xml:space="preserve"> the </w:t>
      </w:r>
      <w:r w:rsidRPr="00F712AB">
        <w:rPr>
          <w:rStyle w:val="Emphasis"/>
          <w:highlight w:val="cyan"/>
        </w:rPr>
        <w:t>world</w:t>
      </w:r>
      <w:r w:rsidRPr="00E31568">
        <w:rPr>
          <w:rFonts w:eastAsia="Calibri"/>
          <w:sz w:val="16"/>
        </w:rPr>
        <w:t xml:space="preserve"> and has been instrumental in orchestrating the rise and fall of great powers. From the time of the Peloponnesian War to the current emerging great power rivalry brewing in the Indo-Pacific, domination of the oceans remains the key to global power. </w:t>
      </w:r>
      <w:r w:rsidRPr="00E31568">
        <w:rPr>
          <w:rFonts w:eastAsia="Calibri"/>
          <w:u w:val="single"/>
        </w:rPr>
        <w:t xml:space="preserve">Cooperation is giving way to </w:t>
      </w:r>
      <w:r w:rsidRPr="00083B3E">
        <w:rPr>
          <w:rStyle w:val="Emphasis"/>
        </w:rPr>
        <w:t>competition</w:t>
      </w:r>
      <w:r w:rsidRPr="00E31568">
        <w:rPr>
          <w:rFonts w:eastAsia="Calibri"/>
          <w:u w:val="single"/>
        </w:rPr>
        <w:t xml:space="preserve"> and the global </w:t>
      </w:r>
      <w:r w:rsidRPr="00F712AB">
        <w:rPr>
          <w:rStyle w:val="Emphasis"/>
          <w:highlight w:val="cyan"/>
        </w:rPr>
        <w:t>commons</w:t>
      </w:r>
      <w:r w:rsidRPr="00F712AB">
        <w:rPr>
          <w:rFonts w:eastAsia="Calibri"/>
          <w:highlight w:val="cyan"/>
          <w:u w:val="single"/>
        </w:rPr>
        <w:t xml:space="preserve"> are under </w:t>
      </w:r>
      <w:r w:rsidRPr="00F712AB">
        <w:rPr>
          <w:rStyle w:val="Emphasis"/>
          <w:highlight w:val="cyan"/>
        </w:rPr>
        <w:t>stress</w:t>
      </w:r>
      <w:r w:rsidRPr="00E31568">
        <w:rPr>
          <w:rFonts w:eastAsia="Calibri"/>
          <w:u w:val="single"/>
        </w:rPr>
        <w:t xml:space="preserve"> from multiple </w:t>
      </w:r>
      <w:r w:rsidRPr="00083B3E">
        <w:rPr>
          <w:rStyle w:val="Emphasis"/>
        </w:rPr>
        <w:t>pressures</w:t>
      </w:r>
      <w:r w:rsidRPr="00E31568">
        <w:rPr>
          <w:rFonts w:eastAsia="Calibri"/>
          <w:sz w:val="16"/>
        </w:rPr>
        <w:t xml:space="preserve"> and interests </w:t>
      </w:r>
      <w:r w:rsidRPr="00E31568">
        <w:rPr>
          <w:rFonts w:eastAsia="Calibri"/>
          <w:u w:val="single"/>
        </w:rPr>
        <w:t xml:space="preserve">leading to an </w:t>
      </w:r>
      <w:r w:rsidRPr="00083B3E">
        <w:rPr>
          <w:rStyle w:val="Emphasis"/>
        </w:rPr>
        <w:t>unstable</w:t>
      </w:r>
      <w:r w:rsidRPr="00E31568">
        <w:rPr>
          <w:rFonts w:eastAsia="Calibri"/>
          <w:u w:val="single"/>
        </w:rPr>
        <w:t xml:space="preserve"> maritime environment</w:t>
      </w:r>
      <w:r w:rsidRPr="00E31568">
        <w:rPr>
          <w:rFonts w:eastAsia="Calibri"/>
          <w:sz w:val="16"/>
        </w:rPr>
        <w:t xml:space="preserve">. Hence, the importance of a </w:t>
      </w:r>
      <w:r w:rsidRPr="00F712AB">
        <w:rPr>
          <w:rStyle w:val="Emphasis"/>
          <w:highlight w:val="cyan"/>
        </w:rPr>
        <w:t>robust</w:t>
      </w:r>
      <w:r w:rsidRPr="00E31568">
        <w:rPr>
          <w:rFonts w:eastAsia="Calibri"/>
          <w:u w:val="single"/>
        </w:rPr>
        <w:t xml:space="preserve"> regulatory </w:t>
      </w:r>
      <w:r w:rsidRPr="00F712AB">
        <w:rPr>
          <w:rFonts w:eastAsia="Calibri"/>
          <w:highlight w:val="cyan"/>
          <w:u w:val="single"/>
        </w:rPr>
        <w:t>mechanism</w:t>
      </w:r>
      <w:r w:rsidRPr="00E31568">
        <w:rPr>
          <w:rFonts w:eastAsia="Calibri"/>
          <w:sz w:val="16"/>
        </w:rPr>
        <w:t xml:space="preserve"> and a collective approach </w:t>
      </w:r>
      <w:r w:rsidRPr="00E31568">
        <w:rPr>
          <w:rFonts w:eastAsia="Calibri"/>
          <w:u w:val="single"/>
        </w:rPr>
        <w:t>to ensure</w:t>
      </w:r>
      <w:r w:rsidRPr="00E31568">
        <w:rPr>
          <w:rFonts w:eastAsia="Calibri"/>
          <w:sz w:val="16"/>
        </w:rPr>
        <w:t xml:space="preserve"> the </w:t>
      </w:r>
      <w:r w:rsidRPr="00083B3E">
        <w:rPr>
          <w:rStyle w:val="Emphasis"/>
        </w:rPr>
        <w:t>security</w:t>
      </w:r>
      <w:r w:rsidRPr="00E31568">
        <w:rPr>
          <w:rFonts w:eastAsia="Calibri"/>
          <w:sz w:val="16"/>
        </w:rPr>
        <w:t xml:space="preserve"> of the maritime domain needs little emphasis and </w:t>
      </w:r>
      <w:r w:rsidRPr="00F712AB">
        <w:rPr>
          <w:rFonts w:eastAsia="Calibri"/>
          <w:highlight w:val="cyan"/>
          <w:u w:val="single"/>
        </w:rPr>
        <w:t>is</w:t>
      </w:r>
      <w:r w:rsidRPr="00E31568">
        <w:rPr>
          <w:rFonts w:eastAsia="Calibri"/>
          <w:u w:val="single"/>
        </w:rPr>
        <w:t xml:space="preserve"> an inescapable </w:t>
      </w:r>
      <w:r w:rsidRPr="00F712AB">
        <w:rPr>
          <w:rStyle w:val="Emphasis"/>
          <w:highlight w:val="cyan"/>
        </w:rPr>
        <w:t>imperative</w:t>
      </w:r>
      <w:r w:rsidRPr="00E31568">
        <w:rPr>
          <w:rFonts w:eastAsia="Calibri"/>
          <w:sz w:val="16"/>
        </w:rPr>
        <w:t xml:space="preserve"> in the uncertain world that we live in.</w:t>
      </w:r>
    </w:p>
    <w:p w14:paraId="422CF032" w14:textId="77777777" w:rsidR="002B731D" w:rsidRDefault="002B731D" w:rsidP="002B731D">
      <w:pPr>
        <w:rPr>
          <w:rFonts w:eastAsia="Calibri"/>
          <w:sz w:val="16"/>
        </w:rPr>
      </w:pPr>
      <w:r w:rsidRPr="00E31568">
        <w:rPr>
          <w:rFonts w:eastAsia="Calibri"/>
          <w:sz w:val="16"/>
        </w:rPr>
        <w:t xml:space="preserve">The seas are regarded as the “common heritage of mankind”, a term coined in 1967 by Arvid Pardo, the Maltese Ambassador to the United Nations (UN), and therefore need to be regulated and controlled.1 While land borders divide, the seas unite. Ever since man ventured into the high seas, they have been the maritime highways over which commerce and energy have travelled across the globe. In this era of globalization, connectivity and </w:t>
      </w:r>
      <w:r w:rsidRPr="00083B3E">
        <w:rPr>
          <w:rStyle w:val="Emphasis"/>
        </w:rPr>
        <w:t>trade</w:t>
      </w:r>
      <w:r w:rsidRPr="00E31568">
        <w:rPr>
          <w:rFonts w:eastAsia="Calibri"/>
          <w:sz w:val="16"/>
        </w:rPr>
        <w:t xml:space="preserve"> dependencies, which transcend cartographic geographies, this </w:t>
      </w:r>
      <w:r w:rsidRPr="00E31568">
        <w:rPr>
          <w:rFonts w:eastAsia="Calibri"/>
          <w:u w:val="single"/>
        </w:rPr>
        <w:t xml:space="preserve">is happening </w:t>
      </w:r>
      <w:r w:rsidRPr="00083B3E">
        <w:rPr>
          <w:rStyle w:val="Emphasis"/>
        </w:rPr>
        <w:t>more than ever</w:t>
      </w:r>
      <w:r w:rsidRPr="00E31568">
        <w:rPr>
          <w:rFonts w:eastAsia="Calibri"/>
          <w:sz w:val="16"/>
        </w:rPr>
        <w:t xml:space="preserve"> before. </w:t>
      </w:r>
      <w:r w:rsidRPr="00F712AB">
        <w:rPr>
          <w:rFonts w:eastAsia="Calibri"/>
          <w:highlight w:val="cyan"/>
          <w:u w:val="single"/>
        </w:rPr>
        <w:t>With</w:t>
      </w:r>
      <w:r w:rsidRPr="00E31568">
        <w:rPr>
          <w:rFonts w:eastAsia="Calibri"/>
          <w:sz w:val="16"/>
        </w:rPr>
        <w:t xml:space="preserve"> the burgeoning global population and the rapid </w:t>
      </w:r>
      <w:r w:rsidRPr="00F712AB">
        <w:rPr>
          <w:rStyle w:val="Emphasis"/>
          <w:highlight w:val="cyan"/>
        </w:rPr>
        <w:t>depletion</w:t>
      </w:r>
      <w:r w:rsidRPr="00F712AB">
        <w:rPr>
          <w:rFonts w:eastAsia="Calibri"/>
          <w:highlight w:val="cyan"/>
          <w:u w:val="single"/>
        </w:rPr>
        <w:t xml:space="preserve"> of</w:t>
      </w:r>
      <w:r w:rsidRPr="00E31568">
        <w:rPr>
          <w:rFonts w:eastAsia="Calibri"/>
          <w:u w:val="single"/>
        </w:rPr>
        <w:t xml:space="preserve"> land </w:t>
      </w:r>
      <w:r w:rsidRPr="00F712AB">
        <w:rPr>
          <w:rStyle w:val="Emphasis"/>
          <w:highlight w:val="cyan"/>
        </w:rPr>
        <w:t>resources</w:t>
      </w:r>
      <w:r w:rsidRPr="00C51672">
        <w:rPr>
          <w:sz w:val="16"/>
          <w:szCs w:val="16"/>
        </w:rPr>
        <w:t xml:space="preserve">, </w:t>
      </w:r>
      <w:r w:rsidRPr="00E31568">
        <w:rPr>
          <w:rFonts w:eastAsia="Calibri"/>
          <w:u w:val="single"/>
        </w:rPr>
        <w:t xml:space="preserve">the </w:t>
      </w:r>
      <w:r w:rsidRPr="00F712AB">
        <w:rPr>
          <w:rFonts w:eastAsia="Calibri"/>
          <w:highlight w:val="cyan"/>
          <w:u w:val="single"/>
        </w:rPr>
        <w:t>seas are becoming</w:t>
      </w:r>
      <w:r w:rsidRPr="00E31568">
        <w:rPr>
          <w:rFonts w:eastAsia="Calibri"/>
          <w:u w:val="single"/>
        </w:rPr>
        <w:t xml:space="preserve"> the source for the </w:t>
      </w:r>
      <w:r w:rsidRPr="00F712AB">
        <w:rPr>
          <w:rStyle w:val="Emphasis"/>
          <w:highlight w:val="cyan"/>
        </w:rPr>
        <w:t>future</w:t>
      </w:r>
      <w:r w:rsidRPr="00E31568">
        <w:rPr>
          <w:rFonts w:eastAsia="Calibri"/>
          <w:sz w:val="16"/>
        </w:rPr>
        <w:t xml:space="preserve"> sustenance and development </w:t>
      </w:r>
      <w:r w:rsidRPr="00F712AB">
        <w:rPr>
          <w:rFonts w:eastAsia="Calibri"/>
          <w:highlight w:val="cyan"/>
          <w:u w:val="single"/>
        </w:rPr>
        <w:t xml:space="preserve">of </w:t>
      </w:r>
      <w:r w:rsidRPr="00F712AB">
        <w:rPr>
          <w:rStyle w:val="Emphasis"/>
          <w:highlight w:val="cyan"/>
        </w:rPr>
        <w:t>humankind</w:t>
      </w:r>
      <w:r w:rsidRPr="00E31568">
        <w:rPr>
          <w:rFonts w:eastAsia="Calibri"/>
          <w:sz w:val="16"/>
        </w:rPr>
        <w:t xml:space="preserve">. The seamless expanse of the oceans therefore not only offers vast opportunities but also gives rise to numerous challenges in the maritime domain with security being one of them. The wide spectrum of contemporary maritime security challenges makes it impossible for any one nation to address these. A multilayered, multi- dimensional and multinational approach to ensure adherence to an established inter- national </w:t>
      </w:r>
      <w:r w:rsidRPr="00083B3E">
        <w:rPr>
          <w:rStyle w:val="Emphasis"/>
        </w:rPr>
        <w:t xml:space="preserve">rules-based </w:t>
      </w:r>
      <w:r w:rsidRPr="00F712AB">
        <w:rPr>
          <w:rStyle w:val="Emphasis"/>
          <w:highlight w:val="cyan"/>
        </w:rPr>
        <w:t>order</w:t>
      </w:r>
      <w:r w:rsidRPr="00E31568">
        <w:rPr>
          <w:rFonts w:eastAsia="Calibri"/>
          <w:sz w:val="16"/>
        </w:rPr>
        <w:t xml:space="preserve"> and compliance with laid-down laws and conventions </w:t>
      </w:r>
      <w:r w:rsidRPr="00F712AB">
        <w:rPr>
          <w:rFonts w:eastAsia="Calibri"/>
          <w:highlight w:val="cyan"/>
          <w:u w:val="single"/>
        </w:rPr>
        <w:t>is</w:t>
      </w:r>
      <w:r w:rsidRPr="00E31568">
        <w:rPr>
          <w:rFonts w:eastAsia="Calibri"/>
          <w:u w:val="single"/>
        </w:rPr>
        <w:t xml:space="preserve"> therefore </w:t>
      </w:r>
      <w:r w:rsidRPr="00F712AB">
        <w:rPr>
          <w:rStyle w:val="Emphasis"/>
          <w:highlight w:val="cyan"/>
        </w:rPr>
        <w:t>the key</w:t>
      </w:r>
      <w:r w:rsidRPr="00F712AB">
        <w:rPr>
          <w:rFonts w:eastAsia="Calibri"/>
          <w:highlight w:val="cyan"/>
          <w:u w:val="single"/>
        </w:rPr>
        <w:t xml:space="preserve"> to protecting</w:t>
      </w:r>
      <w:r w:rsidRPr="00E31568">
        <w:rPr>
          <w:rFonts w:eastAsia="Calibri"/>
          <w:u w:val="single"/>
        </w:rPr>
        <w:t xml:space="preserve"> this </w:t>
      </w:r>
      <w:r w:rsidRPr="00083B3E">
        <w:rPr>
          <w:rStyle w:val="Emphasis"/>
        </w:rPr>
        <w:t xml:space="preserve">critical </w:t>
      </w:r>
      <w:r w:rsidRPr="00F712AB">
        <w:rPr>
          <w:rStyle w:val="Emphasis"/>
          <w:highlight w:val="cyan"/>
        </w:rPr>
        <w:t>resource</w:t>
      </w:r>
      <w:r w:rsidRPr="00E31568">
        <w:rPr>
          <w:rFonts w:eastAsia="Calibri"/>
          <w:sz w:val="16"/>
        </w:rPr>
        <w:t xml:space="preserve"> for the future.</w:t>
      </w:r>
    </w:p>
    <w:p w14:paraId="5107859B" w14:textId="77777777" w:rsidR="002B731D" w:rsidRPr="00E31568" w:rsidRDefault="002B731D" w:rsidP="002B731D">
      <w:pPr>
        <w:rPr>
          <w:rFonts w:eastAsia="Calibri"/>
          <w:sz w:val="16"/>
        </w:rPr>
      </w:pPr>
      <w:r>
        <w:rPr>
          <w:rFonts w:eastAsia="Calibri"/>
          <w:sz w:val="16"/>
        </w:rPr>
        <w:t>&lt;&lt;PARAGRAPH BREAKS END&gt;&gt;</w:t>
      </w:r>
    </w:p>
    <w:p w14:paraId="289D642D" w14:textId="77777777" w:rsidR="002B731D" w:rsidRPr="00C51672" w:rsidRDefault="002B731D" w:rsidP="002B731D">
      <w:pPr>
        <w:rPr>
          <w:rFonts w:eastAsia="Calibri"/>
          <w:sz w:val="4"/>
          <w:szCs w:val="4"/>
        </w:rPr>
      </w:pPr>
      <w:r w:rsidRPr="00C51672">
        <w:rPr>
          <w:sz w:val="4"/>
          <w:szCs w:val="4"/>
        </w:rPr>
        <w:t xml:space="preserve">Maritime governance over the centuries has been driven by geopolitical power rivalry, economic imperatives, hegemonistic ambitions and various other factors which have shaped both, cooperation and competition. However, the underlying conviction that the open seas are for everybody to use has endured. The contemporary maritime environment is governed by the 1982 United Nations Convention on the Law of the Sea, which is in its third iteration (UNCLOS III) since it was first codified in 1958 under the aegis of the UN. UNCLOS primarily defines the extent of sovereign maritime boundaries while respecting the principle of “mare liberum” which can be defined as “the sea is open to all nations”. This was first propagated by the famous Dutch lawyer Hugo Grotius in 1608, primarily to argue for the free and unhindered passage of Dutch ships to the Dutch East Indies and to counter the influence of the Church to some extent.2 Historical perspective Grotius was challenged by an English lawyer John Selden, articulating mare clausum (1635), who suggested that seas contiguous to the coastline of a country should be under the dominion of that country and were a reflection of his country’s views.3 Such arguments eventually led to the introduction of territorial waters. However, it was the Grotian view that ultimately prevailed and became the basis for marine governance of that period. The first attempt at ownership of the sea was expressed by Cornelius van </w:t>
      </w:r>
      <w:proofErr w:type="spellStart"/>
      <w:r w:rsidRPr="00C51672">
        <w:rPr>
          <w:sz w:val="4"/>
          <w:szCs w:val="4"/>
        </w:rPr>
        <w:t>Bynkershoek</w:t>
      </w:r>
      <w:proofErr w:type="spellEnd"/>
      <w:r w:rsidRPr="00C51672">
        <w:rPr>
          <w:sz w:val="4"/>
          <w:szCs w:val="4"/>
        </w:rPr>
        <w:t xml:space="preserve">, a Dutch lawyer who believed that states should have a limited right to own and occupy some sea space and propagated the “cannon-shot rule”. In his view, ownership of the sea was possible only as far as “the cannon will carry”. This soon became the accepted norm4 and became the basis for the </w:t>
      </w:r>
      <w:proofErr w:type="gramStart"/>
      <w:r w:rsidRPr="00C51672">
        <w:rPr>
          <w:sz w:val="4"/>
          <w:szCs w:val="4"/>
        </w:rPr>
        <w:t>three mile</w:t>
      </w:r>
      <w:proofErr w:type="gramEnd"/>
      <w:r w:rsidRPr="00C51672">
        <w:rPr>
          <w:sz w:val="4"/>
          <w:szCs w:val="4"/>
        </w:rPr>
        <w:t xml:space="preserve"> limit being </w:t>
      </w:r>
      <w:proofErr w:type="spellStart"/>
      <w:r w:rsidRPr="00C51672">
        <w:rPr>
          <w:sz w:val="4"/>
          <w:szCs w:val="4"/>
        </w:rPr>
        <w:t>legiti</w:t>
      </w:r>
      <w:proofErr w:type="spellEnd"/>
      <w:r w:rsidRPr="00C51672">
        <w:rPr>
          <w:sz w:val="4"/>
          <w:szCs w:val="4"/>
        </w:rPr>
        <w:t xml:space="preserve">- </w:t>
      </w:r>
      <w:proofErr w:type="spellStart"/>
      <w:r w:rsidRPr="00C51672">
        <w:rPr>
          <w:sz w:val="4"/>
          <w:szCs w:val="4"/>
        </w:rPr>
        <w:t>mately</w:t>
      </w:r>
      <w:proofErr w:type="spellEnd"/>
      <w:r w:rsidRPr="00C51672">
        <w:rPr>
          <w:sz w:val="4"/>
          <w:szCs w:val="4"/>
        </w:rPr>
        <w:t xml:space="preserve"> accepted as the extent of the territorial sea. Limited ownership of the sea also suited the large maritime powers who, were thus able to dominate, control, and travel over vast portions of the sea for trade and in pursuit of dominion. The nineteenth century witnessed a series of transformational events that altered the global approach to the maritime domain and continue to influence the governance of the oceans even today. The opening of the Suez Canal in 1869 immediately reduced the navigable distance by almost 4,000 miles for ships travel- ling across the oceans. The regulations governing the use of the Suez Canal were enshrined in the Constantinople Convention signed on October 29, 1888. Its Article 1 defined that it will always be free and open for navigation “without distinction of flag” in times of war and peace and further stipulated that it “shall never be subjected to the exercise of the right of blockade”.5 In 1866, the first undersea cable was successfully laid between Ireland and Newfound- land. While protection of these cables was a concern, which led to the 1884 Convention for the Protection of Submarine Cables6, the freedom to lay cables in the high seas was never questioned or challenged. It was during this period that curiosity about the maritime domain led to the beginning of marine research. A converted Royal Navy corvette, HMS Challenger, undertook an expedition between 1872 and 1876. It covered over 68,000 miles and collected </w:t>
      </w:r>
      <w:proofErr w:type="spellStart"/>
      <w:r w:rsidRPr="00C51672">
        <w:rPr>
          <w:sz w:val="4"/>
          <w:szCs w:val="4"/>
        </w:rPr>
        <w:t>exten</w:t>
      </w:r>
      <w:proofErr w:type="spellEnd"/>
      <w:r w:rsidRPr="00C51672">
        <w:rPr>
          <w:sz w:val="4"/>
          <w:szCs w:val="4"/>
        </w:rPr>
        <w:t xml:space="preserve">- </w:t>
      </w:r>
      <w:proofErr w:type="spellStart"/>
      <w:r w:rsidRPr="00C51672">
        <w:rPr>
          <w:sz w:val="4"/>
          <w:szCs w:val="4"/>
        </w:rPr>
        <w:t>sive</w:t>
      </w:r>
      <w:proofErr w:type="spellEnd"/>
      <w:r w:rsidRPr="00C51672">
        <w:rPr>
          <w:sz w:val="4"/>
          <w:szCs w:val="4"/>
        </w:rPr>
        <w:t xml:space="preserve"> data besides various types of marine flora, fauna and objects which included ferro- manganic nodules. It discovered the Marianas Trench (26,850 feet deep), the Challenger Deep (37,800 feet and the deepest point of the ocean) and the rise in the middle of the Atlantic Ocean, now called the Mid-Atlantic Ridge.7 Oceanographic research picked up pace and soon all major maritime powers began undertaking expeditions to unravel the mysteries of the deep. In the 1870s, the introduction of steam powered fishing trawlers led to fishing far from home. While this did lead to concerns of overfishing, the majority view was that the abundance of fish in the ocean would preclude that from ever happening. Towards the end of the nineteenth century, offshore oil exploration also made humble beginnings. The Industrial Revolution and the transition from sail to steam effected a remarkable transformation in the global maritime landscape and the spirit of human </w:t>
      </w:r>
      <w:proofErr w:type="spellStart"/>
      <w:r w:rsidRPr="00C51672">
        <w:rPr>
          <w:sz w:val="4"/>
          <w:szCs w:val="4"/>
        </w:rPr>
        <w:t>endeavour</w:t>
      </w:r>
      <w:proofErr w:type="spellEnd"/>
      <w:r w:rsidRPr="00C51672">
        <w:rPr>
          <w:sz w:val="4"/>
          <w:szCs w:val="4"/>
        </w:rPr>
        <w:t xml:space="preserve"> began to have an impact on the oceans in many ways. This also led to greater effort at regulation and </w:t>
      </w:r>
      <w:proofErr w:type="spellStart"/>
      <w:r w:rsidRPr="00C51672">
        <w:rPr>
          <w:sz w:val="4"/>
          <w:szCs w:val="4"/>
        </w:rPr>
        <w:t>organisation</w:t>
      </w:r>
      <w:proofErr w:type="spellEnd"/>
      <w:r w:rsidRPr="00C51672">
        <w:rPr>
          <w:sz w:val="4"/>
          <w:szCs w:val="4"/>
        </w:rPr>
        <w:t xml:space="preserve"> of the maritime space. The sinking of the liners Lusitania and Athenia by German U-boats in World Wars I and II, respectively, sent shock waves through the maritime community. Unrestricted submarine warfare – first by Germany against the Allied forces and later, by the United States (US) against Japan – had rudely violated the freedom of the open sea. In 1930, the League of Nations Codification Conference was held at The Hague. It was unsuccessful in addressing the issue of territorial waters, except for certain draft articles that were accepted by governments to a limited extent.8 These major developments in the maritime domain and the efforts to address the security and economic risks arising from them were addressed periodically, but regulation in this domain continued to be inconsistent. The evolution of UNCLOS The requirement of a regulatory framework to govern the world’s oceans and establish a uniform limit of sovereign maritime boundaries towards mitigating the occurrence of maritime territorial disputes as also to protecting and conserving the marine environ- </w:t>
      </w:r>
      <w:proofErr w:type="spellStart"/>
      <w:r w:rsidRPr="00C51672">
        <w:rPr>
          <w:sz w:val="4"/>
          <w:szCs w:val="4"/>
        </w:rPr>
        <w:t>ment</w:t>
      </w:r>
      <w:proofErr w:type="spellEnd"/>
      <w:r w:rsidRPr="00C51672">
        <w:rPr>
          <w:sz w:val="4"/>
          <w:szCs w:val="4"/>
        </w:rPr>
        <w:t xml:space="preserve"> was felt after World War II as nations began advancing their territorial claims further seawards from the commonly accepted three-mile limit. In 1945, President Woodrow Wilson extended the US’s territorial sea rights up to the extent of its continental shelf. Many countries followed suit by fixing different limits; Chile, Ecuador and Peru declared a 200-mile zone as their territorial sea to protect their fishing rights.9 Work on a uniform global framework began in 1949. The International Law </w:t>
      </w:r>
      <w:proofErr w:type="spellStart"/>
      <w:r w:rsidRPr="00C51672">
        <w:rPr>
          <w:sz w:val="4"/>
          <w:szCs w:val="4"/>
        </w:rPr>
        <w:t>Commis</w:t>
      </w:r>
      <w:proofErr w:type="spellEnd"/>
      <w:r w:rsidRPr="00C51672">
        <w:rPr>
          <w:sz w:val="4"/>
          <w:szCs w:val="4"/>
        </w:rPr>
        <w:t xml:space="preserve">- </w:t>
      </w:r>
      <w:proofErr w:type="spellStart"/>
      <w:r w:rsidRPr="00C51672">
        <w:rPr>
          <w:sz w:val="4"/>
          <w:szCs w:val="4"/>
        </w:rPr>
        <w:t>sion</w:t>
      </w:r>
      <w:proofErr w:type="spellEnd"/>
      <w:r w:rsidRPr="00C51672">
        <w:rPr>
          <w:sz w:val="4"/>
          <w:szCs w:val="4"/>
        </w:rPr>
        <w:t xml:space="preserve"> prepared four draft conventions. This led to the First conference on the Law of the Sea (UNCLOS I) being held in 1956, and resulted in four treaties being concluded at Geneva between February 24 and April 29, 1958. These were the Convention on Terri- </w:t>
      </w:r>
      <w:proofErr w:type="spellStart"/>
      <w:r w:rsidRPr="00C51672">
        <w:rPr>
          <w:sz w:val="4"/>
          <w:szCs w:val="4"/>
        </w:rPr>
        <w:t>torial</w:t>
      </w:r>
      <w:proofErr w:type="spellEnd"/>
      <w:r w:rsidRPr="00C51672">
        <w:rPr>
          <w:sz w:val="4"/>
          <w:szCs w:val="4"/>
        </w:rPr>
        <w:t xml:space="preserve"> Seas and Contiguous Zones, the Convention on the Continental Shelf, the Conven- </w:t>
      </w:r>
      <w:proofErr w:type="spellStart"/>
      <w:r w:rsidRPr="00C51672">
        <w:rPr>
          <w:sz w:val="4"/>
          <w:szCs w:val="4"/>
        </w:rPr>
        <w:t>tion</w:t>
      </w:r>
      <w:proofErr w:type="spellEnd"/>
      <w:r w:rsidRPr="00C51672">
        <w:rPr>
          <w:sz w:val="4"/>
          <w:szCs w:val="4"/>
        </w:rPr>
        <w:t xml:space="preserve"> on the High Seas and the Convention on Fishing and Conservation of Living Resources on the High Seas. These ultimately came into force between September 30, 1962 and March 20, 1966.10 However, there were still unresolved issues such as a decision on the maximum breadth of the sea. This could not be established even at the Second Conference (UNCLOS II) held at Geneva from March 17 to April 26, 1960. Held over a duration of six weeks in the shadow of the bipolar Cold War world order, it did not result in any new agreements. The Third Conference (UNCLOS III) was held in New York. More than 160 countries participated in the discussions, which continued from 1973 to 1982. The Convention was signed on December 10, 1982 at Montego Bay in Jamaica and finally came into force on November 16, 1994 after Guyana became the 60th nation to ratify it. One hundred and sixty-eight parties comprising 164 UN member states and four others – Palestine (UN Observer State), the Cook Islands, Niue, and the European Union (EU) as a separate entity have now ratified it. It is a completely binding document and comprises 17 parts, 320 articles and nine annexures and clearly defines maritime zones, namely, the baseline, the territorial waters, the contiguous zone, the exclusive economic zone (EEZ), the continental shelf, the international seabed area, and archipelagic waters.11 The UNCLOS has been described variously as “the strongest comprehensive global environment treaty negotiated todate”12 but has also faced criticism for not being effective enough. The world’s leading maritime power, the US has not ratified it: initially for its disagreement on deep seabed mining and subsequently, because of various reasons, including sovereignty issues.13 China, on the other hand, has ratified it but pays scant attention to its provisions when its own interests are affected. Contradictions like these have an adverse impact on maritime security in both, territorial waters and on the high seas. As per the Convention, states have the jurisdiction and are free to manage, develop and exploit all resources within the sea, the floor and the subsoil within their EEZ; this has led to 38 million nautical square miles of ocean and about 87 per cent of all known hydro- carbon reserves coming under some sort of national jurisdiction.14 While UNCLOS has demarcated coastal waters with the rights and privileges of states clearly defined, similar regulation governing the areas beyond national jurisdiction (ABNJ), which constitute 64 per cent of the world’s ocean space is presently inadequate for the conservation and sustainable use of this medium. Irresponsible exploitation of the open seas is rarely checked even by flag states who not only often turn a blind eye towards their own agencies indulging in this but in a few cases even support it. The unchecked depredation of marine resources and the destruction of biodiversity in the ABNJ because of the concept of open seas is a matter of concern and a maritime security </w:t>
      </w:r>
      <w:proofErr w:type="spellStart"/>
      <w:r w:rsidRPr="00C51672">
        <w:rPr>
          <w:sz w:val="4"/>
          <w:szCs w:val="4"/>
        </w:rPr>
        <w:t>chal</w:t>
      </w:r>
      <w:proofErr w:type="spellEnd"/>
      <w:r w:rsidRPr="00C51672">
        <w:rPr>
          <w:sz w:val="4"/>
          <w:szCs w:val="4"/>
        </w:rPr>
        <w:t xml:space="preserve">- </w:t>
      </w:r>
      <w:proofErr w:type="spellStart"/>
      <w:r w:rsidRPr="00C51672">
        <w:rPr>
          <w:sz w:val="4"/>
          <w:szCs w:val="4"/>
        </w:rPr>
        <w:t>lenge</w:t>
      </w:r>
      <w:proofErr w:type="spellEnd"/>
      <w:r w:rsidRPr="00C51672">
        <w:rPr>
          <w:sz w:val="4"/>
          <w:szCs w:val="4"/>
        </w:rPr>
        <w:t xml:space="preserve">. Open ocean governance has been addressed to some extent by the formation of the International Seabed Authority (ISA) as a distinct institutional mechanism to deal with those maritime areas, which are not owned by states. However, the efficacy, or lack of it of the ISA highlights the difficulties of regulating the open oceans which have been described by some as “characterized by anarchy”.15 Besides the ISA, UNCLOS has also led to the development of other important conventions governing different aspects related to the oceans and maritime security, including the International Tribunal for the Law of the Sea (ITLOS), the International Whaling Commission, and the International Union for Conservation of Nature (IUCN), amongst others. Its limitations notwithstanding, UNCLOS has been successful in ensuring adherence to a framework that has stood the test of time in mitigating tensions over maritime spaces and improved the protective environment for the conservation and responsible exploitation of marine resources. The preamble of the Convention states its aim of settling “all issues relating to the law of the sea” and is “conscious that the problems of ocean space are closely interrelated and need to be considered as a whole”.16 It also takes into account that without compromising sovereignty, it will “promote the peaceful uses of the seas and the oceans, the equitable and efficient utilization of their resources, the conservation of their living resources, and the study, protection and preservation of the marine environment”.17 Hence, in a nutshell, the UNCLOS provides an inclusive legal framework which respects sovereign waters while encouraging a cooperative approach towards the </w:t>
      </w:r>
      <w:proofErr w:type="spellStart"/>
      <w:r w:rsidRPr="00C51672">
        <w:rPr>
          <w:sz w:val="4"/>
          <w:szCs w:val="4"/>
        </w:rPr>
        <w:t>exploi</w:t>
      </w:r>
      <w:proofErr w:type="spellEnd"/>
      <w:r w:rsidRPr="00C51672">
        <w:rPr>
          <w:sz w:val="4"/>
          <w:szCs w:val="4"/>
        </w:rPr>
        <w:t xml:space="preserve">- </w:t>
      </w:r>
      <w:proofErr w:type="spellStart"/>
      <w:r w:rsidRPr="00C51672">
        <w:rPr>
          <w:sz w:val="4"/>
          <w:szCs w:val="4"/>
        </w:rPr>
        <w:t>tation</w:t>
      </w:r>
      <w:proofErr w:type="spellEnd"/>
      <w:r w:rsidRPr="00C51672">
        <w:rPr>
          <w:sz w:val="4"/>
          <w:szCs w:val="4"/>
        </w:rPr>
        <w:t xml:space="preserve"> of the oceans as a global common. As the importance of the maritime domain increases and it increasingly becomes the source for future global sustenance, so will the importance of UNCLOS for addressing the em</w:t>
      </w:r>
      <w:r w:rsidRPr="00C51672">
        <w:rPr>
          <w:rFonts w:eastAsia="Calibri"/>
          <w:sz w:val="4"/>
          <w:szCs w:val="4"/>
        </w:rPr>
        <w:t>erging competition and contestation on, for, and from the sea. Changing nature of the maritime threat</w:t>
      </w:r>
    </w:p>
    <w:p w14:paraId="3918D629" w14:textId="77777777" w:rsidR="002B731D" w:rsidRDefault="002B731D" w:rsidP="002B731D">
      <w:pPr>
        <w:rPr>
          <w:rFonts w:eastAsia="Calibri"/>
          <w:sz w:val="16"/>
        </w:rPr>
      </w:pPr>
      <w:r>
        <w:rPr>
          <w:rFonts w:eastAsia="Calibri"/>
          <w:sz w:val="16"/>
        </w:rPr>
        <w:t>&lt;&lt;PARAGRAPH BREAKS BEGIN&gt;&gt;</w:t>
      </w:r>
    </w:p>
    <w:p w14:paraId="08DCA523" w14:textId="77777777" w:rsidR="002B731D" w:rsidRPr="00E31568" w:rsidRDefault="002B731D" w:rsidP="002B731D">
      <w:pPr>
        <w:rPr>
          <w:rFonts w:eastAsia="Calibri"/>
          <w:sz w:val="16"/>
        </w:rPr>
      </w:pPr>
      <w:r w:rsidRPr="00E31568">
        <w:rPr>
          <w:rFonts w:eastAsia="Calibri"/>
          <w:sz w:val="16"/>
        </w:rPr>
        <w:t xml:space="preserve">One of the objectives of a universally accepted legal </w:t>
      </w:r>
      <w:r w:rsidRPr="00E31568">
        <w:rPr>
          <w:rFonts w:eastAsia="Calibri"/>
          <w:u w:val="single"/>
        </w:rPr>
        <w:t>framework</w:t>
      </w:r>
      <w:r w:rsidRPr="00E31568">
        <w:rPr>
          <w:rFonts w:eastAsia="Calibri"/>
          <w:sz w:val="16"/>
        </w:rPr>
        <w:t xml:space="preserve"> is to </w:t>
      </w:r>
      <w:r w:rsidRPr="00083B3E">
        <w:rPr>
          <w:rStyle w:val="Emphasis"/>
        </w:rPr>
        <w:t>resolve</w:t>
      </w:r>
      <w:r w:rsidRPr="00E31568">
        <w:rPr>
          <w:rFonts w:eastAsia="Calibri"/>
          <w:u w:val="single"/>
        </w:rPr>
        <w:t xml:space="preserve"> tension amongst nations over</w:t>
      </w:r>
      <w:r w:rsidRPr="00E31568">
        <w:rPr>
          <w:rFonts w:eastAsia="Calibri"/>
          <w:sz w:val="16"/>
        </w:rPr>
        <w:t xml:space="preserve"> maritime </w:t>
      </w:r>
      <w:r w:rsidRPr="00083B3E">
        <w:rPr>
          <w:rStyle w:val="Emphasis"/>
        </w:rPr>
        <w:t>disputes</w:t>
      </w:r>
      <w:r w:rsidRPr="00E31568">
        <w:rPr>
          <w:rFonts w:eastAsia="Calibri"/>
          <w:u w:val="single"/>
        </w:rPr>
        <w:t xml:space="preserve"> and</w:t>
      </w:r>
      <w:r w:rsidRPr="00E31568">
        <w:rPr>
          <w:rFonts w:eastAsia="Calibri"/>
          <w:sz w:val="16"/>
        </w:rPr>
        <w:t xml:space="preserve"> to </w:t>
      </w:r>
      <w:r w:rsidRPr="00083B3E">
        <w:rPr>
          <w:rStyle w:val="Emphasis"/>
        </w:rPr>
        <w:t>mitigate</w:t>
      </w:r>
      <w:r w:rsidRPr="00E31568">
        <w:rPr>
          <w:rFonts w:eastAsia="Calibri"/>
          <w:sz w:val="16"/>
        </w:rPr>
        <w:t xml:space="preserve"> emerging </w:t>
      </w:r>
      <w:r w:rsidRPr="00E31568">
        <w:rPr>
          <w:rFonts w:eastAsia="Calibri"/>
          <w:u w:val="single"/>
        </w:rPr>
        <w:t>security challenges</w:t>
      </w:r>
      <w:r w:rsidRPr="00E31568">
        <w:rPr>
          <w:rFonts w:eastAsia="Calibri"/>
          <w:sz w:val="16"/>
        </w:rPr>
        <w:t xml:space="preserve">. Ocean governance remains a serious challenge. Nations continue to feud over control of their common waters with these disputes often leading to dangerous brinkmanship and potential escalation. The nature of the maritime threat has also evolved over time and is undergoing a distinct transition from the primacy of kinetic state-on-state conflict, which is the raison d’être of navies the world over, towards a wider spectrum of challenges which threaten the peaceful use of the sea. These threats extend across the strategic, operational, tactical and sub-conventional domains thus requiring different prevention and response strategies. Concepts such as </w:t>
      </w:r>
      <w:r w:rsidRPr="00F712AB">
        <w:rPr>
          <w:rStyle w:val="Emphasis"/>
          <w:highlight w:val="cyan"/>
        </w:rPr>
        <w:t>gunboat diplomacy</w:t>
      </w:r>
      <w:r w:rsidRPr="00E31568">
        <w:rPr>
          <w:rFonts w:eastAsia="Calibri"/>
          <w:sz w:val="16"/>
        </w:rPr>
        <w:t xml:space="preserve"> in less-than-war situations or the threat of </w:t>
      </w:r>
      <w:r w:rsidRPr="00F712AB">
        <w:rPr>
          <w:rStyle w:val="Emphasis"/>
          <w:highlight w:val="cyan"/>
        </w:rPr>
        <w:t>blockades</w:t>
      </w:r>
      <w:r w:rsidRPr="00E31568">
        <w:rPr>
          <w:rFonts w:eastAsia="Calibri"/>
          <w:sz w:val="16"/>
        </w:rPr>
        <w:t xml:space="preserve"> and other coercive measures have giv</w:t>
      </w:r>
      <w:r w:rsidRPr="00E31568">
        <w:rPr>
          <w:rFonts w:eastAsia="Calibri"/>
          <w:sz w:val="16"/>
          <w:szCs w:val="16"/>
        </w:rPr>
        <w:t>en way to more contemporary hybrid warfare and grey zone tactics, which, as the very name suggests is a nebulous state betwe</w:t>
      </w:r>
      <w:r w:rsidRPr="00E31568">
        <w:rPr>
          <w:rFonts w:eastAsia="Calibri"/>
          <w:sz w:val="16"/>
        </w:rPr>
        <w:t xml:space="preserve">en war and peace with the potential to </w:t>
      </w:r>
      <w:r w:rsidRPr="00F712AB">
        <w:rPr>
          <w:rFonts w:eastAsia="Calibri"/>
          <w:highlight w:val="cyan"/>
          <w:u w:val="single"/>
        </w:rPr>
        <w:t>provoke</w:t>
      </w:r>
      <w:r w:rsidRPr="00E31568">
        <w:rPr>
          <w:rFonts w:eastAsia="Calibri"/>
          <w:sz w:val="16"/>
        </w:rPr>
        <w:t xml:space="preserve"> an unintended </w:t>
      </w:r>
      <w:r w:rsidRPr="00F712AB">
        <w:rPr>
          <w:rStyle w:val="Emphasis"/>
          <w:highlight w:val="cyan"/>
        </w:rPr>
        <w:t>escalation</w:t>
      </w:r>
      <w:r w:rsidRPr="00E31568">
        <w:rPr>
          <w:rFonts w:eastAsia="Calibri"/>
          <w:sz w:val="16"/>
        </w:rPr>
        <w:t>.</w:t>
      </w:r>
    </w:p>
    <w:p w14:paraId="13B7D2B6" w14:textId="77777777" w:rsidR="002B731D" w:rsidRPr="00E31568" w:rsidRDefault="002B731D" w:rsidP="002B731D">
      <w:pPr>
        <w:rPr>
          <w:rFonts w:eastAsia="Calibri"/>
          <w:sz w:val="16"/>
        </w:rPr>
      </w:pPr>
      <w:r w:rsidRPr="00E31568">
        <w:rPr>
          <w:rFonts w:eastAsia="Calibri"/>
          <w:sz w:val="16"/>
        </w:rPr>
        <w:t xml:space="preserve">The term “maritime security” has itself undergone a paradigm shift and is no longer restricted within the narrow confines of the commonly understood meaning of the word “security”. The maritime domain is inextricably linked to national and international political, economic, legal and societal </w:t>
      </w:r>
      <w:r w:rsidRPr="00E31568">
        <w:rPr>
          <w:rFonts w:eastAsia="Calibri"/>
          <w:u w:val="single"/>
        </w:rPr>
        <w:t>issues</w:t>
      </w:r>
      <w:r w:rsidRPr="00E31568">
        <w:rPr>
          <w:rFonts w:eastAsia="Calibri"/>
          <w:sz w:val="16"/>
        </w:rPr>
        <w:t xml:space="preserve"> each of which not only has an </w:t>
      </w:r>
      <w:r w:rsidRPr="00E31568">
        <w:rPr>
          <w:rFonts w:eastAsia="Calibri"/>
          <w:u w:val="single"/>
        </w:rPr>
        <w:t>impact</w:t>
      </w:r>
      <w:r w:rsidRPr="00E31568">
        <w:rPr>
          <w:rFonts w:eastAsia="Calibri"/>
          <w:sz w:val="16"/>
        </w:rPr>
        <w:t xml:space="preserve"> on maritime security but in the larger context, on </w:t>
      </w:r>
      <w:r w:rsidRPr="00083B3E">
        <w:rPr>
          <w:rStyle w:val="Emphasis"/>
        </w:rPr>
        <w:t>humankind</w:t>
      </w:r>
      <w:r w:rsidRPr="00E31568">
        <w:rPr>
          <w:rFonts w:eastAsia="Calibri"/>
          <w:sz w:val="16"/>
        </w:rPr>
        <w:t xml:space="preserve"> as well. </w:t>
      </w:r>
      <w:r w:rsidRPr="00F712AB">
        <w:rPr>
          <w:rFonts w:eastAsia="Calibri"/>
          <w:highlight w:val="cyan"/>
          <w:u w:val="single"/>
        </w:rPr>
        <w:t>Tackling</w:t>
      </w:r>
      <w:r w:rsidRPr="00E31568">
        <w:rPr>
          <w:rFonts w:eastAsia="Calibri"/>
          <w:sz w:val="16"/>
        </w:rPr>
        <w:t xml:space="preserve"> the emerging </w:t>
      </w:r>
      <w:r w:rsidRPr="00F712AB">
        <w:rPr>
          <w:rStyle w:val="Emphasis"/>
          <w:highlight w:val="cyan"/>
        </w:rPr>
        <w:t>existential</w:t>
      </w:r>
      <w:r w:rsidRPr="00F712AB">
        <w:rPr>
          <w:rFonts w:eastAsia="Calibri"/>
          <w:highlight w:val="cyan"/>
          <w:u w:val="single"/>
        </w:rPr>
        <w:t xml:space="preserve"> challenge</w:t>
      </w:r>
      <w:r w:rsidRPr="00E31568">
        <w:rPr>
          <w:rFonts w:eastAsia="Calibri"/>
          <w:u w:val="single"/>
        </w:rPr>
        <w:t xml:space="preserve"> posed </w:t>
      </w:r>
      <w:r w:rsidRPr="00F712AB">
        <w:rPr>
          <w:rFonts w:eastAsia="Calibri"/>
          <w:highlight w:val="cyan"/>
          <w:u w:val="single"/>
        </w:rPr>
        <w:t>by</w:t>
      </w:r>
      <w:r w:rsidRPr="00E31568">
        <w:rPr>
          <w:rFonts w:eastAsia="Calibri"/>
          <w:u w:val="single"/>
        </w:rPr>
        <w:t xml:space="preserve"> the effects of </w:t>
      </w:r>
      <w:r w:rsidRPr="00F712AB">
        <w:rPr>
          <w:rStyle w:val="Emphasis"/>
          <w:highlight w:val="cyan"/>
        </w:rPr>
        <w:t>climate change</w:t>
      </w:r>
      <w:r w:rsidRPr="00F712AB">
        <w:rPr>
          <w:rFonts w:eastAsia="Calibri"/>
          <w:highlight w:val="cyan"/>
          <w:u w:val="single"/>
        </w:rPr>
        <w:t xml:space="preserve"> or</w:t>
      </w:r>
      <w:r w:rsidRPr="00E31568">
        <w:rPr>
          <w:rFonts w:eastAsia="Calibri"/>
          <w:sz w:val="16"/>
        </w:rPr>
        <w:t xml:space="preserve"> developing a </w:t>
      </w:r>
      <w:r w:rsidRPr="00E31568">
        <w:rPr>
          <w:rFonts w:eastAsia="Calibri"/>
          <w:u w:val="single"/>
        </w:rPr>
        <w:t xml:space="preserve">sustainable </w:t>
      </w:r>
      <w:r w:rsidRPr="00083B3E">
        <w:rPr>
          <w:rStyle w:val="Emphasis"/>
        </w:rPr>
        <w:t xml:space="preserve">Blue </w:t>
      </w:r>
      <w:r w:rsidRPr="00F712AB">
        <w:rPr>
          <w:rStyle w:val="Emphasis"/>
          <w:highlight w:val="cyan"/>
        </w:rPr>
        <w:t>Economy</w:t>
      </w:r>
      <w:r w:rsidRPr="00E31568">
        <w:rPr>
          <w:rFonts w:eastAsia="Calibri"/>
          <w:u w:val="single"/>
        </w:rPr>
        <w:t xml:space="preserve"> model</w:t>
      </w:r>
      <w:r w:rsidRPr="00E31568">
        <w:rPr>
          <w:rFonts w:eastAsia="Calibri"/>
          <w:sz w:val="16"/>
        </w:rPr>
        <w:t xml:space="preserve"> are also intrinsic to ensuring maritime security.</w:t>
      </w:r>
    </w:p>
    <w:p w14:paraId="0E1B3CED" w14:textId="77777777" w:rsidR="002B731D" w:rsidRPr="00E31568" w:rsidRDefault="002B731D" w:rsidP="002B731D">
      <w:pPr>
        <w:rPr>
          <w:rFonts w:eastAsia="Calibri"/>
          <w:sz w:val="16"/>
        </w:rPr>
      </w:pPr>
      <w:r w:rsidRPr="00E31568">
        <w:rPr>
          <w:rFonts w:eastAsia="Calibri"/>
          <w:sz w:val="16"/>
        </w:rPr>
        <w:t xml:space="preserve">Further, the current uncertainty in the global order and numerous trouble spots across the world have resulted in a host of non-traditional and transnational security challenges in the maritime domain. Undersea communication </w:t>
      </w:r>
      <w:r w:rsidRPr="00F712AB">
        <w:rPr>
          <w:rStyle w:val="Emphasis"/>
          <w:highlight w:val="cyan"/>
        </w:rPr>
        <w:t>cables</w:t>
      </w:r>
      <w:r w:rsidRPr="00F712AB">
        <w:rPr>
          <w:rFonts w:eastAsia="Calibri"/>
          <w:highlight w:val="cyan"/>
          <w:u w:val="single"/>
        </w:rPr>
        <w:t xml:space="preserve"> are under threat</w:t>
      </w:r>
      <w:r w:rsidRPr="00E31568">
        <w:rPr>
          <w:rFonts w:eastAsia="Calibri"/>
          <w:u w:val="single"/>
        </w:rPr>
        <w:t xml:space="preserve"> of being damaged</w:t>
      </w:r>
      <w:r w:rsidRPr="00E31568">
        <w:rPr>
          <w:rFonts w:eastAsia="Calibri"/>
          <w:sz w:val="16"/>
        </w:rPr>
        <w:t xml:space="preserve"> by inimical forces; </w:t>
      </w:r>
      <w:r w:rsidRPr="00F712AB">
        <w:rPr>
          <w:rStyle w:val="Emphasis"/>
          <w:highlight w:val="cyan"/>
        </w:rPr>
        <w:t>piracy</w:t>
      </w:r>
      <w:r w:rsidRPr="00E31568">
        <w:rPr>
          <w:rFonts w:eastAsia="Calibri"/>
          <w:sz w:val="16"/>
        </w:rPr>
        <w:t xml:space="preserve"> and armed robbery </w:t>
      </w:r>
      <w:r w:rsidRPr="00E31568">
        <w:rPr>
          <w:rFonts w:eastAsia="Calibri"/>
          <w:u w:val="single"/>
        </w:rPr>
        <w:t xml:space="preserve">remains a live </w:t>
      </w:r>
      <w:r w:rsidRPr="00083B3E">
        <w:rPr>
          <w:rStyle w:val="Emphasis"/>
        </w:rPr>
        <w:t>threat</w:t>
      </w:r>
      <w:r w:rsidRPr="00E31568">
        <w:rPr>
          <w:rFonts w:eastAsia="Calibri"/>
          <w:sz w:val="16"/>
        </w:rPr>
        <w:t xml:space="preserve"> and rears its ugly head in different parts of the world on a regular basis; </w:t>
      </w:r>
      <w:r w:rsidRPr="00F712AB">
        <w:rPr>
          <w:rStyle w:val="Emphasis"/>
          <w:highlight w:val="cyan"/>
        </w:rPr>
        <w:t>insurgencies</w:t>
      </w:r>
      <w:r w:rsidRPr="00E31568">
        <w:rPr>
          <w:rFonts w:eastAsia="Calibri"/>
          <w:u w:val="single"/>
        </w:rPr>
        <w:t xml:space="preserve"> are </w:t>
      </w:r>
      <w:r w:rsidRPr="00F712AB">
        <w:rPr>
          <w:rFonts w:eastAsia="Calibri"/>
          <w:highlight w:val="cyan"/>
          <w:u w:val="single"/>
        </w:rPr>
        <w:t>spreading</w:t>
      </w:r>
      <w:r w:rsidRPr="00E31568">
        <w:rPr>
          <w:rFonts w:eastAsia="Calibri"/>
          <w:u w:val="single"/>
        </w:rPr>
        <w:t xml:space="preserve"> into</w:t>
      </w:r>
      <w:r w:rsidRPr="00E31568">
        <w:rPr>
          <w:rFonts w:eastAsia="Calibri"/>
          <w:sz w:val="16"/>
        </w:rPr>
        <w:t xml:space="preserve"> the </w:t>
      </w:r>
      <w:r w:rsidRPr="00083B3E">
        <w:rPr>
          <w:rStyle w:val="Emphasis"/>
        </w:rPr>
        <w:t>maritime</w:t>
      </w:r>
      <w:r w:rsidRPr="00E31568">
        <w:rPr>
          <w:rFonts w:eastAsia="Calibri"/>
          <w:u w:val="single"/>
        </w:rPr>
        <w:t xml:space="preserve"> domain</w:t>
      </w:r>
      <w:r w:rsidRPr="00E31568">
        <w:rPr>
          <w:rFonts w:eastAsia="Calibri"/>
          <w:sz w:val="16"/>
        </w:rPr>
        <w:t xml:space="preserve"> with the lethality and intensity of the attacks increasing by the day with the active involvement of state and state-supported elements. The </w:t>
      </w:r>
      <w:proofErr w:type="spellStart"/>
      <w:r w:rsidRPr="00E31568">
        <w:rPr>
          <w:rFonts w:eastAsia="Calibri"/>
          <w:sz w:val="16"/>
        </w:rPr>
        <w:t>spectre</w:t>
      </w:r>
      <w:proofErr w:type="spellEnd"/>
      <w:r w:rsidRPr="00E31568">
        <w:rPr>
          <w:rFonts w:eastAsia="Calibri"/>
          <w:sz w:val="16"/>
        </w:rPr>
        <w:t xml:space="preserve"> of maritime </w:t>
      </w:r>
      <w:r w:rsidRPr="00F712AB">
        <w:rPr>
          <w:rStyle w:val="Emphasis"/>
          <w:highlight w:val="cyan"/>
        </w:rPr>
        <w:t>terrorism</w:t>
      </w:r>
      <w:r w:rsidRPr="00E31568">
        <w:rPr>
          <w:rFonts w:eastAsia="Calibri"/>
          <w:u w:val="single"/>
        </w:rPr>
        <w:t xml:space="preserve"> is omni</w:t>
      </w:r>
      <w:r w:rsidRPr="00F712AB">
        <w:rPr>
          <w:rFonts w:eastAsia="Calibri"/>
          <w:highlight w:val="cyan"/>
          <w:u w:val="single"/>
        </w:rPr>
        <w:t>present</w:t>
      </w:r>
      <w:r w:rsidRPr="00E31568">
        <w:rPr>
          <w:rFonts w:eastAsia="Calibri"/>
          <w:sz w:val="16"/>
        </w:rPr>
        <w:t xml:space="preserve">; human rights at sea are often called into question; </w:t>
      </w:r>
      <w:r w:rsidRPr="00F712AB">
        <w:rPr>
          <w:rStyle w:val="Emphasis"/>
          <w:highlight w:val="cyan"/>
        </w:rPr>
        <w:t>fishing</w:t>
      </w:r>
      <w:r w:rsidRPr="00F712AB">
        <w:rPr>
          <w:rFonts w:eastAsia="Calibri"/>
          <w:highlight w:val="cyan"/>
          <w:u w:val="single"/>
        </w:rPr>
        <w:t xml:space="preserve"> stocks</w:t>
      </w:r>
      <w:r w:rsidRPr="00E31568">
        <w:rPr>
          <w:rFonts w:eastAsia="Calibri"/>
          <w:u w:val="single"/>
        </w:rPr>
        <w:t xml:space="preserve"> the world over </w:t>
      </w:r>
      <w:proofErr w:type="gramStart"/>
      <w:r w:rsidRPr="00E31568">
        <w:rPr>
          <w:rFonts w:eastAsia="Calibri"/>
          <w:u w:val="single"/>
        </w:rPr>
        <w:t>are</w:t>
      </w:r>
      <w:proofErr w:type="gramEnd"/>
      <w:r w:rsidRPr="00E31568">
        <w:rPr>
          <w:rFonts w:eastAsia="Calibri"/>
          <w:u w:val="single"/>
        </w:rPr>
        <w:t xml:space="preserve"> </w:t>
      </w:r>
      <w:r w:rsidRPr="00F712AB">
        <w:rPr>
          <w:rFonts w:eastAsia="Calibri"/>
          <w:highlight w:val="cyan"/>
          <w:u w:val="single"/>
        </w:rPr>
        <w:t>depleting</w:t>
      </w:r>
      <w:r w:rsidRPr="00E31568">
        <w:rPr>
          <w:rFonts w:eastAsia="Calibri"/>
          <w:sz w:val="16"/>
        </w:rPr>
        <w:t xml:space="preserve"> rapidly; the </w:t>
      </w:r>
      <w:r w:rsidRPr="00E31568">
        <w:rPr>
          <w:rFonts w:eastAsia="Calibri"/>
          <w:u w:val="single"/>
        </w:rPr>
        <w:t xml:space="preserve">melting of </w:t>
      </w:r>
      <w:r w:rsidRPr="00083B3E">
        <w:rPr>
          <w:rStyle w:val="Emphasis"/>
        </w:rPr>
        <w:t>glaciers</w:t>
      </w:r>
      <w:r w:rsidRPr="00E31568">
        <w:rPr>
          <w:rFonts w:eastAsia="Calibri"/>
          <w:sz w:val="16"/>
        </w:rPr>
        <w:t xml:space="preserve"> and the polar ice cap is accelerating global warming; the </w:t>
      </w:r>
      <w:r w:rsidRPr="00F712AB">
        <w:rPr>
          <w:rStyle w:val="Emphasis"/>
          <w:highlight w:val="cyan"/>
        </w:rPr>
        <w:t>acidification</w:t>
      </w:r>
      <w:r w:rsidRPr="00E31568">
        <w:rPr>
          <w:rFonts w:eastAsia="Calibri"/>
          <w:u w:val="single"/>
        </w:rPr>
        <w:t xml:space="preserve"> of the oceans is </w:t>
      </w:r>
      <w:r w:rsidRPr="00F712AB">
        <w:rPr>
          <w:rFonts w:eastAsia="Calibri"/>
          <w:highlight w:val="cyan"/>
          <w:u w:val="single"/>
        </w:rPr>
        <w:t>on</w:t>
      </w:r>
      <w:r w:rsidRPr="00E31568">
        <w:rPr>
          <w:rFonts w:eastAsia="Calibri"/>
          <w:u w:val="single"/>
        </w:rPr>
        <w:t xml:space="preserve"> the </w:t>
      </w:r>
      <w:r w:rsidRPr="00F712AB">
        <w:rPr>
          <w:rFonts w:eastAsia="Calibri"/>
          <w:highlight w:val="cyan"/>
          <w:u w:val="single"/>
        </w:rPr>
        <w:t>rise</w:t>
      </w:r>
      <w:r w:rsidRPr="00E31568">
        <w:rPr>
          <w:rFonts w:eastAsia="Calibri"/>
          <w:sz w:val="16"/>
        </w:rPr>
        <w:t xml:space="preserve">; the effects of seabed mining on the fragile marine ecosystem are yet to be fully understood and the quest for maritime domination is leading to a competitive and confrontational maritime environment. The governance deficit in certain countries and regions due to political instability, internecine conflict, internal insurgencies, separatist movements and economic deprivation makes them vulnerable to exploitation by inimical external forces. These are further exacerbated by the </w:t>
      </w:r>
      <w:r w:rsidRPr="00E31568">
        <w:rPr>
          <w:rFonts w:eastAsia="Calibri"/>
          <w:u w:val="single"/>
        </w:rPr>
        <w:t xml:space="preserve">increasing frequency of </w:t>
      </w:r>
      <w:r w:rsidRPr="00083B3E">
        <w:rPr>
          <w:rStyle w:val="Emphasis"/>
        </w:rPr>
        <w:t>natural disasters</w:t>
      </w:r>
      <w:r w:rsidRPr="00E31568">
        <w:rPr>
          <w:rFonts w:eastAsia="Calibri"/>
          <w:sz w:val="16"/>
        </w:rPr>
        <w:t xml:space="preserve"> caused due to the effects of climate change that render large sections of coastal communities destitute and robbed of livelihoods besides the loss of life and property.</w:t>
      </w:r>
    </w:p>
    <w:p w14:paraId="45FD1B67" w14:textId="77777777" w:rsidR="002B731D" w:rsidRPr="00E31568" w:rsidRDefault="002B731D" w:rsidP="002B731D">
      <w:pPr>
        <w:rPr>
          <w:rFonts w:eastAsia="Calibri"/>
          <w:sz w:val="16"/>
          <w:szCs w:val="16"/>
        </w:rPr>
      </w:pPr>
      <w:r w:rsidRPr="00E31568">
        <w:rPr>
          <w:rFonts w:eastAsia="Calibri"/>
          <w:sz w:val="16"/>
          <w:szCs w:val="16"/>
        </w:rPr>
        <w:t>Transnational dimension</w:t>
      </w:r>
    </w:p>
    <w:p w14:paraId="1A1106F4" w14:textId="77777777" w:rsidR="002B731D" w:rsidRPr="00E31568" w:rsidRDefault="002B731D" w:rsidP="002B731D">
      <w:pPr>
        <w:rPr>
          <w:rFonts w:eastAsia="Calibri"/>
          <w:sz w:val="16"/>
        </w:rPr>
      </w:pPr>
      <w:r w:rsidRPr="00E31568">
        <w:rPr>
          <w:rFonts w:eastAsia="Calibri"/>
          <w:sz w:val="16"/>
        </w:rPr>
        <w:t xml:space="preserve">About </w:t>
      </w:r>
      <w:r w:rsidRPr="00F712AB">
        <w:rPr>
          <w:rStyle w:val="Emphasis"/>
          <w:highlight w:val="cyan"/>
        </w:rPr>
        <w:t>90 per cent</w:t>
      </w:r>
      <w:r w:rsidRPr="00F712AB">
        <w:rPr>
          <w:rFonts w:eastAsia="Calibri"/>
          <w:highlight w:val="cyan"/>
          <w:u w:val="single"/>
        </w:rPr>
        <w:t xml:space="preserve"> of</w:t>
      </w:r>
      <w:r w:rsidRPr="00E31568">
        <w:rPr>
          <w:rFonts w:eastAsia="Calibri"/>
          <w:u w:val="single"/>
        </w:rPr>
        <w:t xml:space="preserve"> global </w:t>
      </w:r>
      <w:r w:rsidRPr="00F712AB">
        <w:rPr>
          <w:rFonts w:eastAsia="Calibri"/>
          <w:highlight w:val="cyan"/>
          <w:u w:val="single"/>
        </w:rPr>
        <w:t>trade transits</w:t>
      </w:r>
      <w:r w:rsidRPr="00E31568">
        <w:rPr>
          <w:rFonts w:eastAsia="Calibri"/>
          <w:sz w:val="16"/>
        </w:rPr>
        <w:t xml:space="preserve"> over the sea </w:t>
      </w:r>
      <w:r w:rsidRPr="00F712AB">
        <w:rPr>
          <w:rFonts w:eastAsia="Calibri"/>
          <w:highlight w:val="cyan"/>
          <w:u w:val="single"/>
        </w:rPr>
        <w:t>on</w:t>
      </w:r>
      <w:r w:rsidRPr="00E31568">
        <w:rPr>
          <w:rFonts w:eastAsia="Calibri"/>
          <w:sz w:val="16"/>
        </w:rPr>
        <w:t xml:space="preserve"> more than 50,000 </w:t>
      </w:r>
      <w:r w:rsidRPr="00F712AB">
        <w:rPr>
          <w:rStyle w:val="Emphasis"/>
          <w:highlight w:val="cyan"/>
        </w:rPr>
        <w:t>ships</w:t>
      </w:r>
      <w:r w:rsidRPr="00E31568">
        <w:rPr>
          <w:rFonts w:eastAsia="Calibri"/>
          <w:sz w:val="16"/>
        </w:rPr>
        <w:t xml:space="preserve">.18 The volume of global trade in 2020–21 was 10.6 billion </w:t>
      </w:r>
      <w:proofErr w:type="spellStart"/>
      <w:r w:rsidRPr="00E31568">
        <w:rPr>
          <w:rFonts w:eastAsia="Calibri"/>
          <w:sz w:val="16"/>
        </w:rPr>
        <w:t>tonnes</w:t>
      </w:r>
      <w:proofErr w:type="spellEnd"/>
      <w:r w:rsidRPr="00E31568">
        <w:rPr>
          <w:rFonts w:eastAsia="Calibri"/>
          <w:sz w:val="16"/>
        </w:rPr>
        <w:t xml:space="preserve"> despite the slump caused by the COVID-19 pandemic.19 In 2020, 131 countries imported crude oil worth more than US$ 709 billion,20 which travelled on huge tankers across geographies. In this age of transcontinental connectivity, the economic fall-out of the COVID-19 </w:t>
      </w:r>
      <w:r w:rsidRPr="00083B3E">
        <w:rPr>
          <w:rStyle w:val="Emphasis"/>
        </w:rPr>
        <w:t>pandemic</w:t>
      </w:r>
      <w:r w:rsidRPr="00E31568">
        <w:rPr>
          <w:rFonts w:eastAsia="Calibri"/>
          <w:sz w:val="16"/>
        </w:rPr>
        <w:t xml:space="preserve"> exposed the vulnerability of the global </w:t>
      </w:r>
      <w:r w:rsidRPr="00083B3E">
        <w:rPr>
          <w:rStyle w:val="Emphasis"/>
        </w:rPr>
        <w:t>supply chains</w:t>
      </w:r>
      <w:r w:rsidRPr="00E31568">
        <w:rPr>
          <w:rFonts w:eastAsia="Calibri"/>
          <w:sz w:val="16"/>
        </w:rPr>
        <w:t xml:space="preserve">, thereby leading to a renewed thrust on ensuring their resilience. Hence, the safety and </w:t>
      </w:r>
      <w:r w:rsidRPr="00F712AB">
        <w:rPr>
          <w:rStyle w:val="Emphasis"/>
          <w:highlight w:val="cyan"/>
        </w:rPr>
        <w:t>security</w:t>
      </w:r>
      <w:r w:rsidRPr="00F712AB">
        <w:rPr>
          <w:rFonts w:eastAsia="Calibri"/>
          <w:highlight w:val="cyan"/>
          <w:u w:val="single"/>
        </w:rPr>
        <w:t xml:space="preserve"> of</w:t>
      </w:r>
      <w:r w:rsidRPr="00E31568">
        <w:rPr>
          <w:rFonts w:eastAsia="Calibri"/>
          <w:u w:val="single"/>
        </w:rPr>
        <w:t xml:space="preserve"> the global sea lines of communication</w:t>
      </w:r>
      <w:r w:rsidRPr="00E31568">
        <w:rPr>
          <w:rFonts w:eastAsia="Calibri"/>
          <w:sz w:val="16"/>
        </w:rPr>
        <w:t xml:space="preserve"> (</w:t>
      </w:r>
      <w:r w:rsidRPr="00F712AB">
        <w:rPr>
          <w:rStyle w:val="Emphasis"/>
          <w:highlight w:val="cyan"/>
        </w:rPr>
        <w:t>SLOCs</w:t>
      </w:r>
      <w:r w:rsidRPr="00E31568">
        <w:rPr>
          <w:rFonts w:eastAsia="Calibri"/>
          <w:sz w:val="16"/>
        </w:rPr>
        <w:t xml:space="preserve">) and the maintenance of good order at sea is critical to keep the wheels of the global economy rotating smoothly. This </w:t>
      </w:r>
      <w:r w:rsidRPr="00E31568">
        <w:rPr>
          <w:rFonts w:eastAsia="Calibri"/>
          <w:u w:val="single"/>
        </w:rPr>
        <w:t xml:space="preserve">will </w:t>
      </w:r>
      <w:r w:rsidRPr="00F712AB">
        <w:rPr>
          <w:rStyle w:val="Emphasis"/>
          <w:highlight w:val="cyan"/>
        </w:rPr>
        <w:t>only</w:t>
      </w:r>
      <w:r w:rsidRPr="00083B3E">
        <w:rPr>
          <w:rStyle w:val="Emphasis"/>
        </w:rPr>
        <w:t xml:space="preserve"> be</w:t>
      </w:r>
      <w:r w:rsidRPr="00E31568">
        <w:rPr>
          <w:rFonts w:eastAsia="Calibri"/>
          <w:u w:val="single"/>
        </w:rPr>
        <w:t xml:space="preserve"> </w:t>
      </w:r>
      <w:r w:rsidRPr="00F712AB">
        <w:rPr>
          <w:rFonts w:eastAsia="Calibri"/>
          <w:highlight w:val="cyan"/>
          <w:u w:val="single"/>
        </w:rPr>
        <w:t>possible with</w:t>
      </w:r>
      <w:r w:rsidRPr="00E31568">
        <w:rPr>
          <w:rFonts w:eastAsia="Calibri"/>
          <w:u w:val="single"/>
        </w:rPr>
        <w:t xml:space="preserve"> a </w:t>
      </w:r>
      <w:r w:rsidRPr="00F712AB">
        <w:rPr>
          <w:rStyle w:val="Emphasis"/>
          <w:highlight w:val="cyan"/>
        </w:rPr>
        <w:t>collective</w:t>
      </w:r>
      <w:r w:rsidRPr="00F712AB">
        <w:rPr>
          <w:rFonts w:eastAsia="Calibri"/>
          <w:highlight w:val="cyan"/>
          <w:u w:val="single"/>
        </w:rPr>
        <w:t xml:space="preserve"> approach</w:t>
      </w:r>
      <w:r w:rsidRPr="00E31568">
        <w:rPr>
          <w:rFonts w:eastAsia="Calibri"/>
          <w:u w:val="single"/>
        </w:rPr>
        <w:t xml:space="preserve"> to maritime </w:t>
      </w:r>
      <w:r w:rsidRPr="00083B3E">
        <w:rPr>
          <w:rStyle w:val="Emphasis"/>
        </w:rPr>
        <w:t>security</w:t>
      </w:r>
      <w:r w:rsidRPr="00E31568">
        <w:rPr>
          <w:rFonts w:eastAsia="Calibri"/>
          <w:sz w:val="16"/>
        </w:rPr>
        <w:t>.</w:t>
      </w:r>
    </w:p>
    <w:p w14:paraId="1A446B86" w14:textId="77777777" w:rsidR="002B731D" w:rsidRPr="00E31568" w:rsidRDefault="002B731D" w:rsidP="002B731D">
      <w:pPr>
        <w:rPr>
          <w:rFonts w:eastAsia="Calibri"/>
          <w:sz w:val="16"/>
          <w:szCs w:val="16"/>
        </w:rPr>
      </w:pPr>
      <w:r w:rsidRPr="00E31568">
        <w:rPr>
          <w:rFonts w:eastAsia="Calibri"/>
          <w:sz w:val="16"/>
          <w:szCs w:val="16"/>
        </w:rPr>
        <w:t>Perhaps the most recent and prominent example of a successful collective approach to maritime security was the response to the scourge of piracy off the coast of Somalia in the Horn of Africa. It took a coordinated approach by powerful warships of more than 20 navies bristling with weapons and sensors, from all over the world, almost four years to quell this menace that was posed by groups of young “pirates” brandishing AK-47s and a sense of bravado travelling in small skiffs who were able to hold global trade to ransom. This was obviously part of a larger political and economic mess created by a failed state with a severe governance deficit, but containing it at sea required an effort that was grossly disproportionate to the menace. Such is the nature of the asymmetric sub-conventional threat. Piracy is just one of many transnational threats; the uncertain world we live in has many more. That many of these are state-sponsored makes this even more disconcerting.</w:t>
      </w:r>
    </w:p>
    <w:p w14:paraId="4DDDC5F3" w14:textId="77777777" w:rsidR="002B731D" w:rsidRPr="00C51672" w:rsidRDefault="002B731D" w:rsidP="002B731D">
      <w:pPr>
        <w:rPr>
          <w:rFonts w:eastAsia="Calibri"/>
          <w:sz w:val="16"/>
          <w:szCs w:val="16"/>
        </w:rPr>
      </w:pPr>
      <w:r w:rsidRPr="00E31568">
        <w:rPr>
          <w:rFonts w:eastAsia="Calibri"/>
          <w:sz w:val="16"/>
        </w:rPr>
        <w:t xml:space="preserve">While the threat of piracy is </w:t>
      </w:r>
      <w:proofErr w:type="spellStart"/>
      <w:r w:rsidRPr="00E31568">
        <w:rPr>
          <w:rFonts w:eastAsia="Calibri"/>
          <w:sz w:val="16"/>
        </w:rPr>
        <w:t>localised</w:t>
      </w:r>
      <w:proofErr w:type="spellEnd"/>
      <w:r w:rsidRPr="00E31568">
        <w:rPr>
          <w:rFonts w:eastAsia="Calibri"/>
          <w:sz w:val="16"/>
        </w:rPr>
        <w:t xml:space="preserve"> and tactical in nature, the more </w:t>
      </w:r>
      <w:r w:rsidRPr="00083B3E">
        <w:rPr>
          <w:rStyle w:val="Emphasis"/>
        </w:rPr>
        <w:t xml:space="preserve">insidious </w:t>
      </w:r>
      <w:r w:rsidRPr="00F712AB">
        <w:rPr>
          <w:rStyle w:val="Emphasis"/>
          <w:highlight w:val="cyan"/>
        </w:rPr>
        <w:t>threat</w:t>
      </w:r>
      <w:r w:rsidRPr="00E31568">
        <w:rPr>
          <w:rFonts w:eastAsia="Calibri"/>
          <w:u w:val="single"/>
        </w:rPr>
        <w:t xml:space="preserve"> is one that </w:t>
      </w:r>
      <w:r w:rsidRPr="00F712AB">
        <w:rPr>
          <w:rFonts w:eastAsia="Calibri"/>
          <w:highlight w:val="cyan"/>
          <w:u w:val="single"/>
        </w:rPr>
        <w:t>comes from</w:t>
      </w:r>
      <w:r w:rsidRPr="00E31568">
        <w:rPr>
          <w:rFonts w:eastAsia="Calibri"/>
          <w:sz w:val="16"/>
        </w:rPr>
        <w:t xml:space="preserve"> the </w:t>
      </w:r>
      <w:r w:rsidRPr="00083B3E">
        <w:rPr>
          <w:rStyle w:val="Emphasis"/>
        </w:rPr>
        <w:t>strategic</w:t>
      </w:r>
      <w:r w:rsidRPr="00E31568">
        <w:rPr>
          <w:rFonts w:eastAsia="Calibri"/>
          <w:u w:val="single"/>
        </w:rPr>
        <w:t xml:space="preserve"> intent of </w:t>
      </w:r>
      <w:r w:rsidRPr="00F712AB">
        <w:rPr>
          <w:rFonts w:eastAsia="Calibri"/>
          <w:highlight w:val="cyan"/>
          <w:u w:val="single"/>
        </w:rPr>
        <w:t xml:space="preserve">nations seeking to </w:t>
      </w:r>
      <w:r w:rsidRPr="00F712AB">
        <w:rPr>
          <w:rStyle w:val="Emphasis"/>
          <w:highlight w:val="cyan"/>
        </w:rPr>
        <w:t>reshape</w:t>
      </w:r>
      <w:r w:rsidRPr="00E31568">
        <w:rPr>
          <w:rFonts w:eastAsia="Calibri"/>
          <w:u w:val="single"/>
        </w:rPr>
        <w:t xml:space="preserve"> the </w:t>
      </w:r>
      <w:r w:rsidRPr="00F712AB">
        <w:rPr>
          <w:rStyle w:val="Emphasis"/>
          <w:highlight w:val="cyan"/>
        </w:rPr>
        <w:t>existing</w:t>
      </w:r>
      <w:r w:rsidRPr="00E31568">
        <w:rPr>
          <w:rFonts w:eastAsia="Calibri"/>
          <w:u w:val="single"/>
        </w:rPr>
        <w:t xml:space="preserve"> rules-based </w:t>
      </w:r>
      <w:r w:rsidRPr="00F712AB">
        <w:rPr>
          <w:rFonts w:eastAsia="Calibri"/>
          <w:highlight w:val="cyan"/>
          <w:u w:val="single"/>
        </w:rPr>
        <w:t>order</w:t>
      </w:r>
      <w:r w:rsidRPr="00E31568">
        <w:rPr>
          <w:rFonts w:eastAsia="Calibri"/>
          <w:sz w:val="16"/>
        </w:rPr>
        <w:t xml:space="preserve"> and </w:t>
      </w:r>
      <w:r w:rsidRPr="00F712AB">
        <w:rPr>
          <w:rFonts w:eastAsia="Calibri"/>
          <w:highlight w:val="cyan"/>
          <w:u w:val="single"/>
        </w:rPr>
        <w:t xml:space="preserve">staking </w:t>
      </w:r>
      <w:r w:rsidRPr="00F712AB">
        <w:rPr>
          <w:rStyle w:val="Emphasis"/>
          <w:highlight w:val="cyan"/>
        </w:rPr>
        <w:t>illegal</w:t>
      </w:r>
      <w:r w:rsidRPr="00E31568">
        <w:rPr>
          <w:rFonts w:eastAsia="Calibri"/>
          <w:sz w:val="16"/>
        </w:rPr>
        <w:t xml:space="preserve"> hegemonistic </w:t>
      </w:r>
      <w:r w:rsidRPr="00F712AB">
        <w:rPr>
          <w:rFonts w:eastAsia="Calibri"/>
          <w:highlight w:val="cyan"/>
          <w:u w:val="single"/>
        </w:rPr>
        <w:t>claims to</w:t>
      </w:r>
      <w:r w:rsidRPr="00E31568">
        <w:rPr>
          <w:rFonts w:eastAsia="Calibri"/>
          <w:u w:val="single"/>
        </w:rPr>
        <w:t xml:space="preserve"> the </w:t>
      </w:r>
      <w:r w:rsidRPr="00083B3E">
        <w:rPr>
          <w:rStyle w:val="Emphasis"/>
        </w:rPr>
        <w:t xml:space="preserve">global </w:t>
      </w:r>
      <w:r w:rsidRPr="00F712AB">
        <w:rPr>
          <w:rStyle w:val="Emphasis"/>
          <w:highlight w:val="cyan"/>
        </w:rPr>
        <w:t>commons</w:t>
      </w:r>
      <w:r w:rsidRPr="00E31568">
        <w:rPr>
          <w:rFonts w:eastAsia="Calibri"/>
          <w:u w:val="single"/>
        </w:rPr>
        <w:t xml:space="preserve"> in pursuit of their global </w:t>
      </w:r>
      <w:r w:rsidRPr="00083B3E">
        <w:rPr>
          <w:rStyle w:val="Emphasis"/>
        </w:rPr>
        <w:t>ambitions</w:t>
      </w:r>
      <w:r w:rsidRPr="00E31568">
        <w:rPr>
          <w:rFonts w:eastAsia="Calibri"/>
          <w:sz w:val="16"/>
        </w:rPr>
        <w:t xml:space="preserve">. In the last two decades, China’s maritime belligerence in the East China Sea, its territorial claim over approximately 80 per cent of the South China Sea enclosed within the Nine-Dash Line based on some dubious historical claim, and its active support to all manner of illegal activity at sea has raised regional con- </w:t>
      </w:r>
      <w:proofErr w:type="spellStart"/>
      <w:r w:rsidRPr="00E31568">
        <w:rPr>
          <w:rFonts w:eastAsia="Calibri"/>
          <w:sz w:val="16"/>
        </w:rPr>
        <w:t>cerns</w:t>
      </w:r>
      <w:proofErr w:type="spellEnd"/>
      <w:r w:rsidRPr="00E31568">
        <w:rPr>
          <w:rFonts w:eastAsia="Calibri"/>
          <w:sz w:val="16"/>
        </w:rPr>
        <w:t xml:space="preserve"> across the Indo-Pacific. China has reclaimed various features in the South China Sea and is claiming these as islands </w:t>
      </w:r>
      <w:proofErr w:type="spellStart"/>
      <w:r w:rsidRPr="00E31568">
        <w:rPr>
          <w:rFonts w:eastAsia="Calibri"/>
          <w:sz w:val="16"/>
        </w:rPr>
        <w:t>inspite</w:t>
      </w:r>
      <w:proofErr w:type="spellEnd"/>
      <w:r w:rsidRPr="00E31568">
        <w:rPr>
          <w:rFonts w:eastAsia="Calibri"/>
          <w:sz w:val="16"/>
        </w:rPr>
        <w:t xml:space="preserve"> of many of these not conforming to the definition given in UNCLOS.21 Also, despite reassu</w:t>
      </w:r>
      <w:r w:rsidRPr="00E31568">
        <w:rPr>
          <w:rFonts w:eastAsia="Calibri"/>
          <w:sz w:val="16"/>
          <w:szCs w:val="16"/>
        </w:rPr>
        <w:t xml:space="preserve">rances to the contrary, it is actively </w:t>
      </w:r>
      <w:proofErr w:type="spellStart"/>
      <w:r w:rsidRPr="00E31568">
        <w:rPr>
          <w:rFonts w:eastAsia="Calibri"/>
          <w:sz w:val="16"/>
          <w:szCs w:val="16"/>
        </w:rPr>
        <w:t>militarising</w:t>
      </w:r>
      <w:proofErr w:type="spellEnd"/>
      <w:r w:rsidRPr="00E31568">
        <w:rPr>
          <w:rFonts w:eastAsia="Calibri"/>
          <w:sz w:val="16"/>
          <w:szCs w:val="16"/>
        </w:rPr>
        <w:t xml:space="preserve"> these islands with the deployment of missile batteries and the frequent move- </w:t>
      </w:r>
      <w:proofErr w:type="spellStart"/>
      <w:r w:rsidRPr="00E31568">
        <w:rPr>
          <w:rFonts w:eastAsia="Calibri"/>
          <w:sz w:val="16"/>
          <w:szCs w:val="16"/>
        </w:rPr>
        <w:t>ment</w:t>
      </w:r>
      <w:proofErr w:type="spellEnd"/>
      <w:r w:rsidRPr="00E31568">
        <w:rPr>
          <w:rFonts w:eastAsia="Calibri"/>
          <w:sz w:val="16"/>
          <w:szCs w:val="16"/>
        </w:rPr>
        <w:t xml:space="preserve"> of military aircraft, all of which pose a serious challenge to the freedom of the seas and a Free and Open Indo-Pacific (FOIP).22</w:t>
      </w:r>
    </w:p>
    <w:p w14:paraId="39702B59" w14:textId="77777777" w:rsidR="005118AF" w:rsidRDefault="005118AF" w:rsidP="005118AF">
      <w:pPr>
        <w:pStyle w:val="Heading4"/>
      </w:pPr>
      <w:r>
        <w:t xml:space="preserve">Trade wars escalate—competition for power and empirics. </w:t>
      </w:r>
    </w:p>
    <w:p w14:paraId="1F3BD3D2" w14:textId="7E0C3493" w:rsidR="005118AF" w:rsidRPr="006C0426" w:rsidRDefault="005118AF" w:rsidP="005118AF">
      <w:r w:rsidRPr="005118AF">
        <w:t xml:space="preserve">Matthew </w:t>
      </w:r>
      <w:r w:rsidRPr="005118AF">
        <w:rPr>
          <w:rStyle w:val="Style13ptBold"/>
        </w:rPr>
        <w:t>Tostevin</w:t>
      </w:r>
      <w:r w:rsidRPr="005118AF">
        <w:t>; 4/21/</w:t>
      </w:r>
      <w:r w:rsidRPr="005118AF">
        <w:rPr>
          <w:rStyle w:val="Style13ptBold"/>
        </w:rPr>
        <w:t>25</w:t>
      </w:r>
      <w:r w:rsidRPr="005118AF">
        <w:t xml:space="preserve"> [a senior</w:t>
      </w:r>
      <w:r w:rsidRPr="006C0426">
        <w:t xml:space="preserve"> editor at Newsweek and is responsible for editorial standards. He has reported from around the world for more than three decades on everything from conflict and politics to economics, business, the environment and more. He started work for the influential Focus on Africa program of BBC World Service radio before moving to the news agency Reuters</w:t>
      </w:r>
      <w:r>
        <w:t xml:space="preserve">; </w:t>
      </w:r>
      <w:r w:rsidRPr="006C0426">
        <w:t>Why Trade Wars Lead to Real Wars—and This Time May Be No Different</w:t>
      </w:r>
      <w:r>
        <w:t xml:space="preserve">; </w:t>
      </w:r>
      <w:r w:rsidRPr="006C0426">
        <w:t>https://www.newsweek.com/trump-us-china-trade-war-tariffs-2061997</w:t>
      </w:r>
      <w:r>
        <w:t>; DBSTM]</w:t>
      </w:r>
    </w:p>
    <w:p w14:paraId="5539D4A3" w14:textId="77777777" w:rsidR="005118AF" w:rsidRPr="006C0426" w:rsidRDefault="005118AF" w:rsidP="005118AF">
      <w:pPr>
        <w:rPr>
          <w:u w:val="single"/>
        </w:rPr>
      </w:pPr>
      <w:r>
        <w:t>"</w:t>
      </w:r>
      <w:r w:rsidRPr="00F712AB">
        <w:rPr>
          <w:highlight w:val="cyan"/>
          <w:u w:val="single"/>
        </w:rPr>
        <w:t xml:space="preserve">History is </w:t>
      </w:r>
      <w:r w:rsidRPr="00F712AB">
        <w:rPr>
          <w:rStyle w:val="Emphasis"/>
          <w:highlight w:val="cyan"/>
        </w:rPr>
        <w:t xml:space="preserve">littered with examples </w:t>
      </w:r>
      <w:r w:rsidRPr="00F712AB">
        <w:rPr>
          <w:highlight w:val="cyan"/>
          <w:u w:val="single"/>
        </w:rPr>
        <w:t xml:space="preserve">of trade disputes escalating </w:t>
      </w:r>
      <w:r w:rsidRPr="006C0426">
        <w:rPr>
          <w:u w:val="single"/>
        </w:rPr>
        <w:t>into armed conflict</w:t>
      </w:r>
      <w:r>
        <w:t xml:space="preserve">," says the website of the World Trade Organization, which was set up after World War II in part to avoid a repeat of the pre-war trade tensions. "It's a claim that should not be exaggerated, but </w:t>
      </w:r>
      <w:r w:rsidRPr="006C0426">
        <w:rPr>
          <w:u w:val="single"/>
        </w:rPr>
        <w:t xml:space="preserve">there is </w:t>
      </w:r>
      <w:r w:rsidRPr="006C0426">
        <w:rPr>
          <w:b/>
          <w:bCs/>
          <w:u w:val="single"/>
        </w:rPr>
        <w:t>truth</w:t>
      </w:r>
      <w:r w:rsidRPr="006C0426">
        <w:rPr>
          <w:u w:val="single"/>
        </w:rPr>
        <w:t xml:space="preserve"> in it."</w:t>
      </w:r>
    </w:p>
    <w:p w14:paraId="269F57A5" w14:textId="77777777" w:rsidR="005118AF" w:rsidRDefault="005118AF" w:rsidP="005118AF">
      <w:r w:rsidRPr="006C0426">
        <w:rPr>
          <w:u w:val="single"/>
        </w:rPr>
        <w:t>Will U</w:t>
      </w:r>
      <w:r w:rsidRPr="00F712AB">
        <w:rPr>
          <w:highlight w:val="cyan"/>
          <w:u w:val="single"/>
        </w:rPr>
        <w:t>.S. and China Fight</w:t>
      </w:r>
      <w:r>
        <w:t>?</w:t>
      </w:r>
    </w:p>
    <w:p w14:paraId="49F21408" w14:textId="77777777" w:rsidR="005118AF" w:rsidRPr="006C0426" w:rsidRDefault="005118AF" w:rsidP="005118AF">
      <w:pPr>
        <w:rPr>
          <w:u w:val="single"/>
        </w:rPr>
      </w:pPr>
      <w:r>
        <w:t xml:space="preserve">As in the case of the once dominant United States and rapidly militarizing China, </w:t>
      </w:r>
      <w:r w:rsidRPr="00F712AB">
        <w:rPr>
          <w:highlight w:val="cyan"/>
          <w:u w:val="single"/>
        </w:rPr>
        <w:t xml:space="preserve">trade wars </w:t>
      </w:r>
      <w:r w:rsidRPr="006C0426">
        <w:rPr>
          <w:u w:val="single"/>
        </w:rPr>
        <w:t xml:space="preserve">may be </w:t>
      </w:r>
      <w:r w:rsidRPr="006C0426">
        <w:rPr>
          <w:b/>
          <w:bCs/>
          <w:u w:val="single"/>
        </w:rPr>
        <w:t xml:space="preserve">part of </w:t>
      </w:r>
      <w:r w:rsidRPr="00F712AB">
        <w:rPr>
          <w:b/>
          <w:bCs/>
          <w:highlight w:val="cyan"/>
          <w:u w:val="single"/>
        </w:rPr>
        <w:t xml:space="preserve">an </w:t>
      </w:r>
      <w:r w:rsidRPr="00F712AB">
        <w:rPr>
          <w:rStyle w:val="Emphasis"/>
          <w:highlight w:val="cyan"/>
        </w:rPr>
        <w:t xml:space="preserve">overall competition for power </w:t>
      </w:r>
      <w:r w:rsidRPr="006C0426">
        <w:rPr>
          <w:u w:val="single"/>
        </w:rPr>
        <w:t>and therefore as much an indicator of hostilities to come as a cause of them.</w:t>
      </w:r>
    </w:p>
    <w:p w14:paraId="66F74E7F" w14:textId="77777777" w:rsidR="005118AF" w:rsidRPr="00F712AB" w:rsidRDefault="005118AF" w:rsidP="005118AF">
      <w:pPr>
        <w:rPr>
          <w:highlight w:val="cyan"/>
          <w:u w:val="single"/>
        </w:rPr>
      </w:pPr>
      <w:r>
        <w:t xml:space="preserve">"It is </w:t>
      </w:r>
      <w:r w:rsidRPr="00F712AB">
        <w:rPr>
          <w:b/>
          <w:bCs/>
          <w:highlight w:val="cyan"/>
          <w:u w:val="single"/>
        </w:rPr>
        <w:t xml:space="preserve">easier to find </w:t>
      </w:r>
      <w:r w:rsidRPr="006C0426">
        <w:rPr>
          <w:b/>
          <w:bCs/>
          <w:u w:val="single"/>
        </w:rPr>
        <w:t xml:space="preserve">example of </w:t>
      </w:r>
      <w:r w:rsidRPr="00F712AB">
        <w:rPr>
          <w:b/>
          <w:bCs/>
          <w:highlight w:val="cyan"/>
          <w:u w:val="single"/>
        </w:rPr>
        <w:t xml:space="preserve">wars leading to </w:t>
      </w:r>
      <w:r w:rsidRPr="00F712AB">
        <w:rPr>
          <w:rStyle w:val="Emphasis"/>
          <w:highlight w:val="cyan"/>
        </w:rPr>
        <w:t xml:space="preserve">trade barriers </w:t>
      </w:r>
      <w:r w:rsidRPr="00F712AB">
        <w:rPr>
          <w:b/>
          <w:bCs/>
          <w:highlight w:val="cyan"/>
          <w:u w:val="single"/>
        </w:rPr>
        <w:t>than the reverse</w:t>
      </w:r>
      <w:r>
        <w:t xml:space="preserve">. And </w:t>
      </w:r>
      <w:r w:rsidRPr="006C0426">
        <w:rPr>
          <w:u w:val="single"/>
        </w:rPr>
        <w:t>wars are typically the product of many factors, so it is important not to exaggerate the impact of trade barriers as a causal factor,</w:t>
      </w:r>
      <w:r>
        <w:t xml:space="preserve">" Kevin O'Rourke of CNRS and Sciences Po in Paris told Newsweek. "Nonetheless, </w:t>
      </w:r>
      <w:r w:rsidRPr="00F712AB">
        <w:rPr>
          <w:rStyle w:val="Emphasis"/>
          <w:highlight w:val="cyan"/>
        </w:rPr>
        <w:t xml:space="preserve">trade barriers </w:t>
      </w:r>
      <w:r w:rsidRPr="00F712AB">
        <w:rPr>
          <w:b/>
          <w:bCs/>
          <w:highlight w:val="cyan"/>
          <w:u w:val="single"/>
        </w:rPr>
        <w:t xml:space="preserve">can </w:t>
      </w:r>
      <w:r w:rsidRPr="00F712AB">
        <w:rPr>
          <w:rStyle w:val="Emphasis"/>
          <w:highlight w:val="cyan"/>
        </w:rPr>
        <w:t xml:space="preserve">heighten tensions </w:t>
      </w:r>
      <w:r w:rsidRPr="00F712AB">
        <w:rPr>
          <w:b/>
          <w:bCs/>
          <w:highlight w:val="cyan"/>
          <w:u w:val="single"/>
        </w:rPr>
        <w:t xml:space="preserve">between countries, heighten </w:t>
      </w:r>
      <w:r w:rsidRPr="00F712AB">
        <w:rPr>
          <w:rStyle w:val="Emphasis"/>
          <w:highlight w:val="cyan"/>
        </w:rPr>
        <w:t>nationalism</w:t>
      </w:r>
      <w:r w:rsidRPr="00F712AB">
        <w:rPr>
          <w:b/>
          <w:bCs/>
          <w:highlight w:val="cyan"/>
          <w:u w:val="single"/>
        </w:rPr>
        <w:t xml:space="preserve">, and empower those seeking </w:t>
      </w:r>
      <w:r w:rsidRPr="00F712AB">
        <w:rPr>
          <w:rStyle w:val="Emphasis"/>
          <w:highlight w:val="cyan"/>
        </w:rPr>
        <w:t>confrontation</w:t>
      </w:r>
      <w:r w:rsidRPr="00F712AB">
        <w:rPr>
          <w:highlight w:val="cyan"/>
          <w:u w:val="single"/>
        </w:rPr>
        <w:t>."</w:t>
      </w:r>
    </w:p>
    <w:p w14:paraId="4FFFE60D" w14:textId="77777777" w:rsidR="002B731D" w:rsidRPr="00202051" w:rsidRDefault="002B731D" w:rsidP="002B731D">
      <w:pPr>
        <w:rPr>
          <w:rStyle w:val="Style13ptBold"/>
          <w:b w:val="0"/>
          <w:bCs w:val="0"/>
          <w:sz w:val="14"/>
        </w:rPr>
      </w:pPr>
    </w:p>
    <w:p w14:paraId="27295458" w14:textId="089383B6" w:rsidR="002B731D" w:rsidRDefault="00934B7C" w:rsidP="002B731D">
      <w:pPr>
        <w:pStyle w:val="Heading3"/>
      </w:pPr>
      <w:r>
        <w:t>1AC---</w:t>
      </w:r>
      <w:r w:rsidR="002B731D">
        <w:t>Plan</w:t>
      </w:r>
    </w:p>
    <w:p w14:paraId="779582B7" w14:textId="77777777" w:rsidR="002B731D" w:rsidRDefault="002B731D" w:rsidP="002B731D">
      <w:pPr>
        <w:pStyle w:val="Heading4"/>
      </w:pPr>
      <w:r>
        <w:t xml:space="preserve">Thus; </w:t>
      </w:r>
    </w:p>
    <w:p w14:paraId="740A96DF" w14:textId="694FBEB1" w:rsidR="008F63C7" w:rsidRPr="008F63C7" w:rsidRDefault="008F63C7" w:rsidP="00491B1C">
      <w:pPr>
        <w:pStyle w:val="Heading4"/>
      </w:pPr>
      <w:r w:rsidRPr="008F63C7">
        <w:t xml:space="preserve">The United States federal government should </w:t>
      </w:r>
      <w:r w:rsidR="00491B1C" w:rsidRPr="00491B1C">
        <w:t>increas</w:t>
      </w:r>
      <w:r w:rsidR="00491B1C">
        <w:t>e</w:t>
      </w:r>
      <w:r w:rsidR="00491B1C" w:rsidRPr="00491B1C">
        <w:t xml:space="preserve"> its development of the Arctic through the d</w:t>
      </w:r>
      <w:r w:rsidR="00491B1C">
        <w:t>ep</w:t>
      </w:r>
      <w:r w:rsidR="00491B1C" w:rsidRPr="00491B1C">
        <w:t>loyment of nuclear-powered icebreakers</w:t>
      </w:r>
      <w:r w:rsidR="00491B1C">
        <w:t>.</w:t>
      </w:r>
    </w:p>
    <w:p w14:paraId="3BAE7F95" w14:textId="6870511E" w:rsidR="002B731D" w:rsidRDefault="00934B7C" w:rsidP="002B731D">
      <w:pPr>
        <w:pStyle w:val="Heading3"/>
      </w:pPr>
      <w:r>
        <w:t>1AC---</w:t>
      </w:r>
      <w:r w:rsidR="002B731D">
        <w:t>Relations</w:t>
      </w:r>
    </w:p>
    <w:p w14:paraId="30615AA3" w14:textId="77777777" w:rsidR="002B731D" w:rsidRDefault="002B731D" w:rsidP="002B731D">
      <w:pPr>
        <w:pStyle w:val="Heading4"/>
      </w:pPr>
      <w:r>
        <w:t xml:space="preserve">Advantage 3 is </w:t>
      </w:r>
      <w:r>
        <w:rPr>
          <w:u w:val="single"/>
        </w:rPr>
        <w:t>RELATIONS</w:t>
      </w:r>
      <w:r>
        <w:t>.</w:t>
      </w:r>
    </w:p>
    <w:p w14:paraId="3EE6F39D" w14:textId="77777777" w:rsidR="00084F07" w:rsidRPr="00084F07" w:rsidRDefault="00084F07" w:rsidP="00084F07"/>
    <w:p w14:paraId="3EBCBAC5" w14:textId="6D1825E6" w:rsidR="002B731D" w:rsidRPr="00F01C76" w:rsidRDefault="00A11750" w:rsidP="002B731D">
      <w:pPr>
        <w:pStyle w:val="Heading4"/>
      </w:pPr>
      <w:bookmarkStart w:id="0" w:name="_Hlk198795125"/>
      <w:r>
        <w:t>Icebreakers</w:t>
      </w:r>
      <w:r w:rsidR="002B731D">
        <w:t xml:space="preserve"> bridge the gap and allow for </w:t>
      </w:r>
      <w:r w:rsidR="002B731D" w:rsidRPr="00477919">
        <w:rPr>
          <w:u w:val="single"/>
        </w:rPr>
        <w:t>cooperation</w:t>
      </w:r>
      <w:r w:rsidR="002B731D">
        <w:t xml:space="preserve"> with </w:t>
      </w:r>
      <w:r w:rsidR="002B731D" w:rsidRPr="00477919">
        <w:rPr>
          <w:u w:val="single"/>
        </w:rPr>
        <w:t>Canada</w:t>
      </w:r>
      <w:r w:rsidR="002B731D">
        <w:t xml:space="preserve"> and other </w:t>
      </w:r>
      <w:r w:rsidR="002B731D" w:rsidRPr="00477919">
        <w:rPr>
          <w:u w:val="single"/>
        </w:rPr>
        <w:t>NATO allies</w:t>
      </w:r>
      <w:r w:rsidR="002B731D" w:rsidRPr="00523BE1">
        <w:t xml:space="preserve"> </w:t>
      </w:r>
      <w:r w:rsidR="002B731D">
        <w:t>by excavating the Northwest Passage</w:t>
      </w:r>
    </w:p>
    <w:p w14:paraId="6955FFF0" w14:textId="77777777" w:rsidR="002B731D" w:rsidRPr="00477919" w:rsidRDefault="002B731D" w:rsidP="002B731D">
      <w:r w:rsidRPr="00477919">
        <w:t xml:space="preserve">Liselotte </w:t>
      </w:r>
      <w:r w:rsidRPr="00477919">
        <w:rPr>
          <w:rStyle w:val="Style13ptBold"/>
        </w:rPr>
        <w:t>Odgaard 25</w:t>
      </w:r>
      <w:r>
        <w:t>,</w:t>
      </w:r>
      <w:r w:rsidRPr="00477919">
        <w:t xml:space="preserve"> a nonresident senior fellow at Hudson Institute</w:t>
      </w:r>
      <w:r>
        <w:t xml:space="preserve">, </w:t>
      </w:r>
      <w:r w:rsidRPr="00477919">
        <w:t>4</w:t>
      </w:r>
      <w:r>
        <w:t>/</w:t>
      </w:r>
      <w:r w:rsidRPr="00477919">
        <w:t>22</w:t>
      </w:r>
      <w:r>
        <w:t>/</w:t>
      </w:r>
      <w:r w:rsidRPr="00477919">
        <w:t xml:space="preserve">2025, "A Response to China-Russia Arctic Dominance Could Bolster US-Canada Ties", </w:t>
      </w:r>
      <w:r>
        <w:t xml:space="preserve">Hudson Institute, </w:t>
      </w:r>
      <w:r w:rsidRPr="00477919">
        <w:t>https://www.hudson.org/national-security-defense/response-china-russia-arctic-dominance-could-bolster-us-canada-ties-liselotte-odgaard</w:t>
      </w:r>
      <w:r>
        <w:t>, :)</w:t>
      </w:r>
    </w:p>
    <w:p w14:paraId="23489B5E" w14:textId="77777777" w:rsidR="002B731D" w:rsidRPr="00477919" w:rsidRDefault="002B731D" w:rsidP="002B731D">
      <w:r w:rsidRPr="00477919">
        <w:t xml:space="preserve">To counter this cooperation, </w:t>
      </w:r>
      <w:r w:rsidRPr="00477919">
        <w:rPr>
          <w:rStyle w:val="StyleUnderline"/>
        </w:rPr>
        <w:t xml:space="preserve">the </w:t>
      </w:r>
      <w:r w:rsidRPr="00F712AB">
        <w:rPr>
          <w:rStyle w:val="StyleUnderline"/>
          <w:highlight w:val="cyan"/>
        </w:rPr>
        <w:t>U</w:t>
      </w:r>
      <w:r w:rsidRPr="00477919">
        <w:rPr>
          <w:rStyle w:val="StyleUnderline"/>
        </w:rPr>
        <w:t xml:space="preserve">nited </w:t>
      </w:r>
      <w:r w:rsidRPr="00F712AB">
        <w:rPr>
          <w:rStyle w:val="StyleUnderline"/>
          <w:highlight w:val="cyan"/>
        </w:rPr>
        <w:t>S</w:t>
      </w:r>
      <w:r w:rsidRPr="00477919">
        <w:rPr>
          <w:rStyle w:val="StyleUnderline"/>
        </w:rPr>
        <w:t xml:space="preserve">tates </w:t>
      </w:r>
      <w:r w:rsidRPr="00F712AB">
        <w:rPr>
          <w:rStyle w:val="StyleUnderline"/>
          <w:highlight w:val="cyan"/>
        </w:rPr>
        <w:t>should</w:t>
      </w:r>
      <w:r w:rsidRPr="00477919">
        <w:rPr>
          <w:rStyle w:val="StyleUnderline"/>
        </w:rPr>
        <w:t xml:space="preserve"> </w:t>
      </w:r>
      <w:r w:rsidRPr="00477919">
        <w:rPr>
          <w:rStyle w:val="Emphasis"/>
        </w:rPr>
        <w:t xml:space="preserve">consider </w:t>
      </w:r>
      <w:r w:rsidRPr="00F712AB">
        <w:rPr>
          <w:rStyle w:val="Emphasis"/>
          <w:highlight w:val="cyan"/>
        </w:rPr>
        <w:t>work</w:t>
      </w:r>
      <w:r w:rsidRPr="00477919">
        <w:rPr>
          <w:rStyle w:val="Emphasis"/>
        </w:rPr>
        <w:t xml:space="preserve">ing </w:t>
      </w:r>
      <w:r w:rsidRPr="00F712AB">
        <w:rPr>
          <w:rStyle w:val="Emphasis"/>
          <w:highlight w:val="cyan"/>
        </w:rPr>
        <w:t>with</w:t>
      </w:r>
      <w:r w:rsidRPr="00477919">
        <w:rPr>
          <w:rStyle w:val="Emphasis"/>
        </w:rPr>
        <w:t xml:space="preserve"> its </w:t>
      </w:r>
      <w:r w:rsidRPr="00F712AB">
        <w:rPr>
          <w:rStyle w:val="Emphasis"/>
          <w:highlight w:val="cyan"/>
        </w:rPr>
        <w:t>Canad</w:t>
      </w:r>
      <w:r w:rsidRPr="00477919">
        <w:rPr>
          <w:rStyle w:val="Emphasis"/>
        </w:rPr>
        <w:t>i</w:t>
      </w:r>
      <w:r w:rsidRPr="00F712AB">
        <w:rPr>
          <w:rStyle w:val="Emphasis"/>
          <w:highlight w:val="cyan"/>
        </w:rPr>
        <w:t>a</w:t>
      </w:r>
      <w:r w:rsidRPr="00477919">
        <w:rPr>
          <w:rStyle w:val="Emphasis"/>
        </w:rPr>
        <w:t>n allies</w:t>
      </w:r>
      <w:r w:rsidRPr="00477919">
        <w:rPr>
          <w:rStyle w:val="StyleUnderline"/>
        </w:rPr>
        <w:t xml:space="preserve"> </w:t>
      </w:r>
      <w:r w:rsidRPr="00F712AB">
        <w:rPr>
          <w:rStyle w:val="StyleUnderline"/>
          <w:highlight w:val="cyan"/>
        </w:rPr>
        <w:t>to</w:t>
      </w:r>
      <w:r w:rsidRPr="00477919">
        <w:rPr>
          <w:rStyle w:val="StyleUnderline"/>
        </w:rPr>
        <w:t xml:space="preserve"> open and </w:t>
      </w:r>
      <w:r w:rsidRPr="00F712AB">
        <w:rPr>
          <w:rStyle w:val="StyleUnderline"/>
          <w:highlight w:val="cyan"/>
        </w:rPr>
        <w:t>maintain</w:t>
      </w:r>
      <w:r w:rsidRPr="00477919">
        <w:rPr>
          <w:rStyle w:val="StyleUnderline"/>
        </w:rPr>
        <w:t xml:space="preserve"> an equivalent </w:t>
      </w:r>
      <w:r w:rsidRPr="00F712AB">
        <w:rPr>
          <w:rStyle w:val="StyleUnderline"/>
          <w:highlight w:val="cyan"/>
        </w:rPr>
        <w:t>shipping</w:t>
      </w:r>
      <w:r w:rsidRPr="00477919">
        <w:rPr>
          <w:rStyle w:val="StyleUnderline"/>
        </w:rPr>
        <w:t xml:space="preserve"> route</w:t>
      </w:r>
      <w:r w:rsidRPr="00477919">
        <w:t xml:space="preserve"> — an “Ice Canal” across the Northwest Passage — </w:t>
      </w:r>
      <w:r w:rsidRPr="00477919">
        <w:rPr>
          <w:rStyle w:val="StyleUnderline"/>
        </w:rPr>
        <w:t xml:space="preserve">to </w:t>
      </w:r>
      <w:r w:rsidRPr="00F712AB">
        <w:rPr>
          <w:rStyle w:val="StyleUnderline"/>
          <w:highlight w:val="cyan"/>
        </w:rPr>
        <w:t>bolster</w:t>
      </w:r>
      <w:r w:rsidRPr="00477919">
        <w:rPr>
          <w:rStyle w:val="StyleUnderline"/>
        </w:rPr>
        <w:t xml:space="preserve"> their commercial and strategic </w:t>
      </w:r>
      <w:r w:rsidRPr="00F712AB">
        <w:rPr>
          <w:rStyle w:val="StyleUnderline"/>
          <w:highlight w:val="cyan"/>
        </w:rPr>
        <w:t>presence</w:t>
      </w:r>
      <w:r w:rsidRPr="00477919">
        <w:rPr>
          <w:rStyle w:val="StyleUnderline"/>
        </w:rPr>
        <w:t xml:space="preserve"> in the region.</w:t>
      </w:r>
    </w:p>
    <w:p w14:paraId="337D1E52" w14:textId="77777777" w:rsidR="002B731D" w:rsidRPr="00477919" w:rsidRDefault="002B731D" w:rsidP="002B731D">
      <w:r w:rsidRPr="00477919">
        <w:t xml:space="preserve">All-year-round shipping through the Arctic would require significant infrastructure and promises high costs for fuel, equipment, and manpower. </w:t>
      </w:r>
      <w:r w:rsidRPr="00477919">
        <w:rPr>
          <w:rStyle w:val="StyleUnderline"/>
        </w:rPr>
        <w:t xml:space="preserve">But these </w:t>
      </w:r>
      <w:r w:rsidRPr="00F712AB">
        <w:rPr>
          <w:rStyle w:val="StyleUnderline"/>
          <w:highlight w:val="cyan"/>
        </w:rPr>
        <w:t>invest</w:t>
      </w:r>
      <w:r w:rsidRPr="00477919">
        <w:rPr>
          <w:rStyle w:val="StyleUnderline"/>
        </w:rPr>
        <w:t xml:space="preserve">ments </w:t>
      </w:r>
      <w:r w:rsidRPr="00F712AB">
        <w:rPr>
          <w:rStyle w:val="StyleUnderline"/>
          <w:highlight w:val="cyan"/>
        </w:rPr>
        <w:t xml:space="preserve">would </w:t>
      </w:r>
      <w:r w:rsidRPr="00F712AB">
        <w:rPr>
          <w:rStyle w:val="Emphasis"/>
          <w:highlight w:val="cyan"/>
        </w:rPr>
        <w:t>generate</w:t>
      </w:r>
      <w:r w:rsidRPr="00477919">
        <w:rPr>
          <w:rStyle w:val="Emphasis"/>
        </w:rPr>
        <w:t xml:space="preserve"> considerable economic </w:t>
      </w:r>
      <w:r w:rsidRPr="00F712AB">
        <w:rPr>
          <w:rStyle w:val="Emphasis"/>
          <w:highlight w:val="cyan"/>
        </w:rPr>
        <w:t>returns</w:t>
      </w:r>
      <w:r w:rsidRPr="00477919">
        <w:t xml:space="preserve">. </w:t>
      </w:r>
      <w:r w:rsidRPr="00477919">
        <w:rPr>
          <w:rStyle w:val="StyleUnderline"/>
        </w:rPr>
        <w:t xml:space="preserve">The </w:t>
      </w:r>
      <w:r w:rsidRPr="00F712AB">
        <w:rPr>
          <w:rStyle w:val="Emphasis"/>
          <w:highlight w:val="cyan"/>
        </w:rPr>
        <w:t>N</w:t>
      </w:r>
      <w:r w:rsidRPr="00477919">
        <w:rPr>
          <w:rStyle w:val="Emphasis"/>
        </w:rPr>
        <w:t>orth</w:t>
      </w:r>
      <w:r w:rsidRPr="00F712AB">
        <w:rPr>
          <w:rStyle w:val="Emphasis"/>
          <w:highlight w:val="cyan"/>
        </w:rPr>
        <w:t>w</w:t>
      </w:r>
      <w:r w:rsidRPr="00477919">
        <w:rPr>
          <w:rStyle w:val="Emphasis"/>
        </w:rPr>
        <w:t xml:space="preserve">est </w:t>
      </w:r>
      <w:r w:rsidRPr="00F712AB">
        <w:rPr>
          <w:rStyle w:val="Emphasis"/>
          <w:highlight w:val="cyan"/>
        </w:rPr>
        <w:t>P</w:t>
      </w:r>
      <w:r w:rsidRPr="00477919">
        <w:rPr>
          <w:rStyle w:val="Emphasis"/>
        </w:rPr>
        <w:t>assage</w:t>
      </w:r>
      <w:r w:rsidRPr="00477919">
        <w:rPr>
          <w:rStyle w:val="StyleUnderline"/>
        </w:rPr>
        <w:t xml:space="preserve"> can </w:t>
      </w:r>
      <w:r w:rsidRPr="00F712AB">
        <w:rPr>
          <w:rStyle w:val="StyleUnderline"/>
          <w:highlight w:val="cyan"/>
        </w:rPr>
        <w:t>reduce shipping</w:t>
      </w:r>
      <w:r w:rsidRPr="00477919">
        <w:rPr>
          <w:rStyle w:val="StyleUnderline"/>
        </w:rPr>
        <w:t xml:space="preserve"> distance between London and Tokyo </w:t>
      </w:r>
      <w:r w:rsidRPr="00F712AB">
        <w:rPr>
          <w:rStyle w:val="StyleUnderline"/>
          <w:highlight w:val="cyan"/>
        </w:rPr>
        <w:t>by about</w:t>
      </w:r>
      <w:r w:rsidRPr="00477919">
        <w:rPr>
          <w:rStyle w:val="StyleUnderline"/>
        </w:rPr>
        <w:t xml:space="preserve"> </w:t>
      </w:r>
      <w:r w:rsidRPr="00477919">
        <w:rPr>
          <w:rStyle w:val="Emphasis"/>
        </w:rPr>
        <w:t>3,780 nautical miles</w:t>
      </w:r>
      <w:r w:rsidRPr="00477919">
        <w:rPr>
          <w:rStyle w:val="StyleUnderline"/>
        </w:rPr>
        <w:t xml:space="preserve">, or approximately </w:t>
      </w:r>
      <w:r w:rsidRPr="00F712AB">
        <w:rPr>
          <w:rStyle w:val="Emphasis"/>
          <w:highlight w:val="cyan"/>
        </w:rPr>
        <w:t>7,000 kilometers</w:t>
      </w:r>
      <w:r w:rsidRPr="00477919">
        <w:t xml:space="preserve">. </w:t>
      </w:r>
      <w:r w:rsidRPr="00477919">
        <w:rPr>
          <w:rStyle w:val="StyleUnderline"/>
        </w:rPr>
        <w:t xml:space="preserve">And the priceless strategic benefits of </w:t>
      </w:r>
      <w:r w:rsidRPr="00F712AB">
        <w:rPr>
          <w:rStyle w:val="StyleUnderline"/>
          <w:highlight w:val="cyan"/>
        </w:rPr>
        <w:t>bolster</w:t>
      </w:r>
      <w:r w:rsidRPr="00477919">
        <w:rPr>
          <w:rStyle w:val="StyleUnderline"/>
        </w:rPr>
        <w:t xml:space="preserve">ing </w:t>
      </w:r>
      <w:r w:rsidRPr="00F712AB">
        <w:rPr>
          <w:rStyle w:val="StyleUnderline"/>
          <w:highlight w:val="cyan"/>
        </w:rPr>
        <w:t>U.S. and allied</w:t>
      </w:r>
      <w:r w:rsidRPr="00477919">
        <w:rPr>
          <w:rStyle w:val="StyleUnderline"/>
        </w:rPr>
        <w:t xml:space="preserve"> nuclear security should incentivize </w:t>
      </w:r>
      <w:r w:rsidRPr="00477919">
        <w:rPr>
          <w:rStyle w:val="Emphasis"/>
        </w:rPr>
        <w:t xml:space="preserve">public </w:t>
      </w:r>
      <w:r w:rsidRPr="00F712AB">
        <w:rPr>
          <w:rStyle w:val="Emphasis"/>
          <w:highlight w:val="cyan"/>
        </w:rPr>
        <w:t>cooperation with</w:t>
      </w:r>
      <w:r w:rsidRPr="00477919">
        <w:rPr>
          <w:rStyle w:val="Emphasis"/>
        </w:rPr>
        <w:t xml:space="preserve"> the </w:t>
      </w:r>
      <w:r w:rsidRPr="00F712AB">
        <w:rPr>
          <w:rStyle w:val="Emphasis"/>
          <w:highlight w:val="cyan"/>
        </w:rPr>
        <w:t>private</w:t>
      </w:r>
      <w:r w:rsidRPr="00477919">
        <w:rPr>
          <w:rStyle w:val="Emphasis"/>
        </w:rPr>
        <w:t xml:space="preserve"> sector</w:t>
      </w:r>
      <w:r w:rsidRPr="00477919">
        <w:rPr>
          <w:rStyle w:val="StyleUnderline"/>
        </w:rPr>
        <w:t>, defraying costs further</w:t>
      </w:r>
      <w:r w:rsidRPr="00477919">
        <w:t>.</w:t>
      </w:r>
    </w:p>
    <w:p w14:paraId="6200F9F7" w14:textId="77777777" w:rsidR="002B731D" w:rsidRPr="00477919" w:rsidRDefault="002B731D" w:rsidP="002B731D">
      <w:r w:rsidRPr="00477919">
        <w:t>Moscow and Beijing recognize the region’s significance. Their agreement involves building five ice-class container ships and investing in infrastructure such as deep-water ports and refueling and repair facilities along the Northern Sea Route along Russia’s Arctic coastline. These container ships are dual-use, meaning they can be used for commercial purposes and military sealift operations such as weapons systems and troop transport. The initiative signals that Russia and China prioritize regional mobility, allowing them to cooperate on increasing the profitability of Russia’s Arctic coastline and on strategic interoperability across the region.</w:t>
      </w:r>
    </w:p>
    <w:p w14:paraId="5A827230" w14:textId="77777777" w:rsidR="002B731D" w:rsidRPr="00477919" w:rsidRDefault="002B731D" w:rsidP="002B731D">
      <w:r w:rsidRPr="00477919">
        <w:rPr>
          <w:rStyle w:val="StyleUnderline"/>
        </w:rPr>
        <w:t xml:space="preserve">A competing </w:t>
      </w:r>
      <w:r w:rsidRPr="00F712AB">
        <w:rPr>
          <w:rStyle w:val="Emphasis"/>
          <w:highlight w:val="cyan"/>
        </w:rPr>
        <w:t>dual-use project</w:t>
      </w:r>
      <w:r w:rsidRPr="00477919">
        <w:rPr>
          <w:rStyle w:val="StyleUnderline"/>
        </w:rPr>
        <w:t xml:space="preserve">, led by the </w:t>
      </w:r>
      <w:r w:rsidRPr="00477919">
        <w:rPr>
          <w:rStyle w:val="Emphasis"/>
        </w:rPr>
        <w:t>U.S. and Canada</w:t>
      </w:r>
      <w:r w:rsidRPr="00477919">
        <w:rPr>
          <w:rStyle w:val="StyleUnderline"/>
        </w:rPr>
        <w:t xml:space="preserve">, would </w:t>
      </w:r>
      <w:r w:rsidRPr="00F712AB">
        <w:rPr>
          <w:rStyle w:val="StyleUnderline"/>
          <w:highlight w:val="cyan"/>
        </w:rPr>
        <w:t xml:space="preserve">help engage </w:t>
      </w:r>
      <w:r w:rsidRPr="00F712AB">
        <w:rPr>
          <w:rStyle w:val="Emphasis"/>
          <w:highlight w:val="cyan"/>
        </w:rPr>
        <w:t>Japan</w:t>
      </w:r>
      <w:r w:rsidRPr="00477919">
        <w:rPr>
          <w:rStyle w:val="Emphasis"/>
        </w:rPr>
        <w:t xml:space="preserve">, </w:t>
      </w:r>
      <w:r w:rsidRPr="00F712AB">
        <w:rPr>
          <w:rStyle w:val="Emphasis"/>
          <w:highlight w:val="cyan"/>
        </w:rPr>
        <w:t>So</w:t>
      </w:r>
      <w:r w:rsidRPr="00477919">
        <w:rPr>
          <w:rStyle w:val="Emphasis"/>
        </w:rPr>
        <w:t xml:space="preserve">uth </w:t>
      </w:r>
      <w:r w:rsidRPr="00F712AB">
        <w:rPr>
          <w:rStyle w:val="Emphasis"/>
          <w:highlight w:val="cyan"/>
        </w:rPr>
        <w:t>Ko</w:t>
      </w:r>
      <w:r w:rsidRPr="00477919">
        <w:rPr>
          <w:rStyle w:val="Emphasis"/>
        </w:rPr>
        <w:t>rea</w:t>
      </w:r>
      <w:r w:rsidRPr="00477919">
        <w:rPr>
          <w:rStyle w:val="StyleUnderline"/>
        </w:rPr>
        <w:t xml:space="preserve">, </w:t>
      </w:r>
      <w:r w:rsidRPr="00F712AB">
        <w:rPr>
          <w:rStyle w:val="StyleUnderline"/>
          <w:highlight w:val="cyan"/>
        </w:rPr>
        <w:t>and</w:t>
      </w:r>
      <w:r w:rsidRPr="00477919">
        <w:rPr>
          <w:rStyle w:val="StyleUnderline"/>
        </w:rPr>
        <w:t xml:space="preserve"> other Arctic </w:t>
      </w:r>
      <w:r w:rsidRPr="00F712AB">
        <w:rPr>
          <w:rStyle w:val="Emphasis"/>
          <w:highlight w:val="cyan"/>
        </w:rPr>
        <w:t>NATO</w:t>
      </w:r>
      <w:r w:rsidRPr="00477919">
        <w:rPr>
          <w:rStyle w:val="Emphasis"/>
        </w:rPr>
        <w:t xml:space="preserve"> allies</w:t>
      </w:r>
      <w:r w:rsidRPr="00477919">
        <w:rPr>
          <w:rStyle w:val="StyleUnderline"/>
        </w:rPr>
        <w:t xml:space="preserve"> </w:t>
      </w:r>
      <w:r w:rsidRPr="00F712AB">
        <w:rPr>
          <w:rStyle w:val="StyleUnderline"/>
          <w:highlight w:val="cyan"/>
        </w:rPr>
        <w:t>in</w:t>
      </w:r>
      <w:r w:rsidRPr="00477919">
        <w:rPr>
          <w:rStyle w:val="StyleUnderline"/>
        </w:rPr>
        <w:t xml:space="preserve"> strategic and economic </w:t>
      </w:r>
      <w:r w:rsidRPr="00F712AB">
        <w:rPr>
          <w:rStyle w:val="StyleUnderline"/>
          <w:highlight w:val="cyan"/>
        </w:rPr>
        <w:t>coop</w:t>
      </w:r>
      <w:r w:rsidRPr="00477919">
        <w:rPr>
          <w:rStyle w:val="StyleUnderline"/>
        </w:rPr>
        <w:t>eration across the region</w:t>
      </w:r>
      <w:r w:rsidRPr="00477919">
        <w:t>.</w:t>
      </w:r>
    </w:p>
    <w:p w14:paraId="59638622" w14:textId="56BA60F3" w:rsidR="002B731D" w:rsidRPr="00477919" w:rsidRDefault="002B731D" w:rsidP="002B731D">
      <w:r w:rsidRPr="00477919">
        <w:t xml:space="preserve">The first step to opening this route is to find out what we do not know. </w:t>
      </w:r>
      <w:r w:rsidRPr="00477919">
        <w:rPr>
          <w:rStyle w:val="StyleUnderline"/>
        </w:rPr>
        <w:t xml:space="preserve">Because very few people have been to the </w:t>
      </w:r>
      <w:r w:rsidRPr="00F712AB">
        <w:rPr>
          <w:rStyle w:val="StyleUnderline"/>
          <w:highlight w:val="cyan"/>
        </w:rPr>
        <w:t>N</w:t>
      </w:r>
      <w:r w:rsidRPr="00477919">
        <w:rPr>
          <w:rStyle w:val="StyleUnderline"/>
        </w:rPr>
        <w:t>orth</w:t>
      </w:r>
      <w:r w:rsidRPr="00F712AB">
        <w:rPr>
          <w:rStyle w:val="StyleUnderline"/>
          <w:highlight w:val="cyan"/>
        </w:rPr>
        <w:t>w</w:t>
      </w:r>
      <w:r w:rsidRPr="00477919">
        <w:rPr>
          <w:rStyle w:val="StyleUnderline"/>
        </w:rPr>
        <w:t xml:space="preserve">est </w:t>
      </w:r>
      <w:r w:rsidRPr="00F712AB">
        <w:rPr>
          <w:rStyle w:val="StyleUnderline"/>
          <w:highlight w:val="cyan"/>
        </w:rPr>
        <w:t>P</w:t>
      </w:r>
      <w:r w:rsidRPr="00477919">
        <w:rPr>
          <w:rStyle w:val="StyleUnderline"/>
        </w:rPr>
        <w:t xml:space="preserve">assage in winter, assessments are largely </w:t>
      </w:r>
      <w:r w:rsidRPr="00F712AB">
        <w:rPr>
          <w:rStyle w:val="StyleUnderline"/>
          <w:highlight w:val="cyan"/>
        </w:rPr>
        <w:t>based on theoretical</w:t>
      </w:r>
      <w:r w:rsidRPr="00477919">
        <w:rPr>
          <w:rStyle w:val="StyleUnderline"/>
        </w:rPr>
        <w:t xml:space="preserve"> models and historical and satellite </w:t>
      </w:r>
      <w:r w:rsidRPr="00F712AB">
        <w:rPr>
          <w:rStyle w:val="StyleUnderline"/>
          <w:highlight w:val="cyan"/>
        </w:rPr>
        <w:t>data</w:t>
      </w:r>
      <w:r w:rsidRPr="00477919">
        <w:t xml:space="preserve">. </w:t>
      </w:r>
      <w:r w:rsidRPr="00477919">
        <w:rPr>
          <w:rStyle w:val="StyleUnderline"/>
        </w:rPr>
        <w:t xml:space="preserve">These means of </w:t>
      </w:r>
      <w:r w:rsidRPr="006602E7">
        <w:rPr>
          <w:rStyle w:val="Emphasis"/>
        </w:rPr>
        <w:t xml:space="preserve">data collection </w:t>
      </w:r>
      <w:r w:rsidRPr="00F712AB">
        <w:rPr>
          <w:rStyle w:val="Emphasis"/>
          <w:highlight w:val="cyan"/>
        </w:rPr>
        <w:t>are insufficient</w:t>
      </w:r>
      <w:r w:rsidRPr="00477919">
        <w:rPr>
          <w:rStyle w:val="StyleUnderline"/>
        </w:rPr>
        <w:t xml:space="preserve"> </w:t>
      </w:r>
      <w:r w:rsidRPr="00F712AB">
        <w:rPr>
          <w:rStyle w:val="StyleUnderline"/>
          <w:highlight w:val="cyan"/>
        </w:rPr>
        <w:t>to create</w:t>
      </w:r>
      <w:r w:rsidRPr="00477919">
        <w:rPr>
          <w:rStyle w:val="StyleUnderline"/>
        </w:rPr>
        <w:t xml:space="preserve"> a reliable and detailed </w:t>
      </w:r>
      <w:r w:rsidRPr="00F712AB">
        <w:rPr>
          <w:rStyle w:val="StyleUnderline"/>
          <w:highlight w:val="cyan"/>
        </w:rPr>
        <w:t>map</w:t>
      </w:r>
      <w:r w:rsidRPr="00477919">
        <w:rPr>
          <w:rStyle w:val="StyleUnderline"/>
        </w:rPr>
        <w:t xml:space="preserve"> of the geographical and seasonal shipping challenges</w:t>
      </w:r>
      <w:r w:rsidRPr="00477919">
        <w:t xml:space="preserve">. </w:t>
      </w:r>
      <w:r w:rsidRPr="00477919">
        <w:rPr>
          <w:rStyle w:val="StyleUnderline"/>
        </w:rPr>
        <w:t xml:space="preserve">Shipping along the Northwest Passage will </w:t>
      </w:r>
      <w:r w:rsidRPr="00F712AB">
        <w:rPr>
          <w:rStyle w:val="StyleUnderline"/>
          <w:highlight w:val="cyan"/>
        </w:rPr>
        <w:t>require</w:t>
      </w:r>
      <w:r w:rsidRPr="00477919">
        <w:rPr>
          <w:rStyle w:val="StyleUnderline"/>
        </w:rPr>
        <w:t xml:space="preserve"> initial </w:t>
      </w:r>
      <w:r w:rsidRPr="00F712AB">
        <w:rPr>
          <w:rStyle w:val="StyleUnderline"/>
          <w:highlight w:val="cyan"/>
        </w:rPr>
        <w:t>efforts</w:t>
      </w:r>
      <w:r w:rsidRPr="00477919">
        <w:rPr>
          <w:rStyle w:val="StyleUnderline"/>
        </w:rPr>
        <w:t xml:space="preserve"> to map sea ice movements and wind patterns </w:t>
      </w:r>
      <w:r w:rsidRPr="00F712AB">
        <w:rPr>
          <w:rStyle w:val="StyleUnderline"/>
          <w:highlight w:val="cyan"/>
        </w:rPr>
        <w:t>throughout the year</w:t>
      </w:r>
      <w:r w:rsidRPr="00477919">
        <w:rPr>
          <w:rStyle w:val="StyleUnderline"/>
        </w:rPr>
        <w:t>.</w:t>
      </w:r>
    </w:p>
    <w:p w14:paraId="5A1DB95D" w14:textId="42A595EA" w:rsidR="002B731D" w:rsidRPr="00477919" w:rsidRDefault="002B731D" w:rsidP="002B731D">
      <w:r w:rsidRPr="00F712AB">
        <w:rPr>
          <w:rStyle w:val="Emphasis"/>
          <w:highlight w:val="cyan"/>
        </w:rPr>
        <w:t>Canada has 20 vessels</w:t>
      </w:r>
      <w:r w:rsidRPr="00477919">
        <w:rPr>
          <w:rStyle w:val="StyleUnderline"/>
        </w:rPr>
        <w:t xml:space="preserve"> in its icebreaker fleet, two of which are heavy icebreakers</w:t>
      </w:r>
      <w:r w:rsidRPr="00477919">
        <w:t>. These are expected to be replaced with </w:t>
      </w:r>
      <w:r w:rsidRPr="00905EA1">
        <w:t>two new polar vessels</w:t>
      </w:r>
      <w:r w:rsidRPr="00477919">
        <w:t xml:space="preserve"> capable of operating in moderate multiyear ice conditions in 2030. </w:t>
      </w:r>
      <w:r w:rsidRPr="00F712AB">
        <w:rPr>
          <w:rStyle w:val="StyleUnderline"/>
          <w:highlight w:val="cyan"/>
        </w:rPr>
        <w:t>To</w:t>
      </w:r>
      <w:r w:rsidRPr="00477919">
        <w:rPr>
          <w:rStyle w:val="StyleUnderline"/>
        </w:rPr>
        <w:t xml:space="preserve"> </w:t>
      </w:r>
      <w:r w:rsidRPr="00F712AB">
        <w:rPr>
          <w:rStyle w:val="StyleUnderline"/>
          <w:highlight w:val="cyan"/>
        </w:rPr>
        <w:t>complement</w:t>
      </w:r>
      <w:r w:rsidRPr="00477919">
        <w:rPr>
          <w:rStyle w:val="StyleUnderline"/>
        </w:rPr>
        <w:t xml:space="preserve"> research, approximately five years of all-year-round </w:t>
      </w:r>
      <w:r w:rsidRPr="00F712AB">
        <w:rPr>
          <w:rStyle w:val="Emphasis"/>
          <w:highlight w:val="cyan"/>
        </w:rPr>
        <w:t>icebreaker</w:t>
      </w:r>
      <w:r w:rsidRPr="006602E7">
        <w:rPr>
          <w:rStyle w:val="Emphasis"/>
        </w:rPr>
        <w:t xml:space="preserve"> pre</w:t>
      </w:r>
      <w:r w:rsidRPr="00F712AB">
        <w:rPr>
          <w:rStyle w:val="Emphasis"/>
          <w:highlight w:val="cyan"/>
        </w:rPr>
        <w:t>s</w:t>
      </w:r>
      <w:r w:rsidRPr="006602E7">
        <w:rPr>
          <w:rStyle w:val="Emphasis"/>
        </w:rPr>
        <w:t xml:space="preserve">ence is </w:t>
      </w:r>
      <w:r w:rsidRPr="00F712AB">
        <w:rPr>
          <w:rStyle w:val="Emphasis"/>
          <w:highlight w:val="cyan"/>
        </w:rPr>
        <w:t>needed</w:t>
      </w:r>
      <w:r w:rsidRPr="006602E7">
        <w:rPr>
          <w:rStyle w:val="Emphasis"/>
        </w:rPr>
        <w:t xml:space="preserve"> to map the geographical locations and timing</w:t>
      </w:r>
      <w:r w:rsidRPr="00477919">
        <w:rPr>
          <w:rStyle w:val="StyleUnderline"/>
        </w:rPr>
        <w:t xml:space="preserve"> of choke points created by multiyear ice and wind patterns</w:t>
      </w:r>
      <w:r w:rsidRPr="00477919">
        <w:t>.</w:t>
      </w:r>
    </w:p>
    <w:p w14:paraId="415D1E05" w14:textId="77777777" w:rsidR="002B731D" w:rsidRPr="00477919" w:rsidRDefault="002B731D" w:rsidP="002B731D">
      <w:r w:rsidRPr="00477919">
        <w:rPr>
          <w:rStyle w:val="StyleUnderline"/>
        </w:rPr>
        <w:t xml:space="preserve">The </w:t>
      </w:r>
      <w:r w:rsidRPr="00F712AB">
        <w:rPr>
          <w:rStyle w:val="StyleUnderline"/>
          <w:highlight w:val="cyan"/>
        </w:rPr>
        <w:t>data collected</w:t>
      </w:r>
      <w:r w:rsidRPr="00477919">
        <w:rPr>
          <w:rStyle w:val="StyleUnderline"/>
        </w:rPr>
        <w:t xml:space="preserve"> by the icebreaker presence will be </w:t>
      </w:r>
      <w:r w:rsidRPr="00F712AB">
        <w:rPr>
          <w:rStyle w:val="StyleUnderline"/>
          <w:highlight w:val="cyan"/>
        </w:rPr>
        <w:t>used to identify locations for</w:t>
      </w:r>
      <w:r w:rsidRPr="00477919">
        <w:rPr>
          <w:rStyle w:val="StyleUnderline"/>
        </w:rPr>
        <w:t xml:space="preserve"> deploying unmanned aerial vehicles or helicopters </w:t>
      </w:r>
      <w:r w:rsidRPr="00F712AB">
        <w:rPr>
          <w:rStyle w:val="StyleUnderline"/>
          <w:highlight w:val="cyan"/>
        </w:rPr>
        <w:t>supplyi</w:t>
      </w:r>
      <w:r w:rsidRPr="00477919">
        <w:rPr>
          <w:rStyle w:val="StyleUnderline"/>
        </w:rPr>
        <w:t xml:space="preserve">ng </w:t>
      </w:r>
      <w:r w:rsidRPr="00F712AB">
        <w:rPr>
          <w:rStyle w:val="StyleUnderline"/>
          <w:highlight w:val="cyan"/>
        </w:rPr>
        <w:t>ice</w:t>
      </w:r>
      <w:r w:rsidRPr="00477919">
        <w:rPr>
          <w:rStyle w:val="StyleUnderline"/>
        </w:rPr>
        <w:t xml:space="preserve"> </w:t>
      </w:r>
      <w:r w:rsidRPr="00F712AB">
        <w:rPr>
          <w:rStyle w:val="StyleUnderline"/>
          <w:highlight w:val="cyan"/>
        </w:rPr>
        <w:t>and</w:t>
      </w:r>
      <w:r w:rsidRPr="00477919">
        <w:rPr>
          <w:rStyle w:val="StyleUnderline"/>
        </w:rPr>
        <w:t xml:space="preserve"> weather </w:t>
      </w:r>
      <w:r w:rsidRPr="00F712AB">
        <w:rPr>
          <w:rStyle w:val="StyleUnderline"/>
          <w:highlight w:val="cyan"/>
        </w:rPr>
        <w:t>data to</w:t>
      </w:r>
      <w:r w:rsidRPr="00477919">
        <w:rPr>
          <w:rStyle w:val="StyleUnderline"/>
        </w:rPr>
        <w:t xml:space="preserve"> vessels and </w:t>
      </w:r>
      <w:r w:rsidRPr="00F712AB">
        <w:rPr>
          <w:rStyle w:val="StyleUnderline"/>
          <w:highlight w:val="cyan"/>
        </w:rPr>
        <w:t>aircraft</w:t>
      </w:r>
      <w:r w:rsidRPr="00477919">
        <w:rPr>
          <w:rStyle w:val="StyleUnderline"/>
        </w:rPr>
        <w:t xml:space="preserve"> transiting the Northwest Passage</w:t>
      </w:r>
      <w:r w:rsidRPr="00477919">
        <w:t xml:space="preserve">. </w:t>
      </w:r>
      <w:r w:rsidRPr="006602E7">
        <w:rPr>
          <w:rStyle w:val="Emphasis"/>
        </w:rPr>
        <w:t xml:space="preserve">Icebreakers </w:t>
      </w:r>
      <w:r w:rsidRPr="00F712AB">
        <w:rPr>
          <w:rStyle w:val="Emphasis"/>
          <w:highlight w:val="cyan"/>
        </w:rPr>
        <w:t>will be on call</w:t>
      </w:r>
      <w:r w:rsidRPr="006602E7">
        <w:rPr>
          <w:rStyle w:val="Emphasis"/>
        </w:rPr>
        <w:t xml:space="preserve"> </w:t>
      </w:r>
      <w:r w:rsidRPr="00F712AB">
        <w:rPr>
          <w:rStyle w:val="Emphasis"/>
          <w:highlight w:val="cyan"/>
        </w:rPr>
        <w:t>all year</w:t>
      </w:r>
      <w:r w:rsidRPr="006602E7">
        <w:rPr>
          <w:rStyle w:val="Emphasis"/>
        </w:rPr>
        <w:t xml:space="preserve"> round to assist vessels transiting ice choke points</w:t>
      </w:r>
      <w:r w:rsidRPr="00477919">
        <w:t xml:space="preserve">. </w:t>
      </w:r>
      <w:r w:rsidRPr="00477919">
        <w:rPr>
          <w:rStyle w:val="StyleUnderline"/>
        </w:rPr>
        <w:t xml:space="preserve">This would </w:t>
      </w:r>
      <w:r w:rsidRPr="00F712AB">
        <w:rPr>
          <w:rStyle w:val="Emphasis"/>
          <w:highlight w:val="cyan"/>
        </w:rPr>
        <w:t>allow for safe</w:t>
      </w:r>
      <w:r w:rsidRPr="006602E7">
        <w:rPr>
          <w:rStyle w:val="Emphasis"/>
        </w:rPr>
        <w:t xml:space="preserve"> all-year-round </w:t>
      </w:r>
      <w:r w:rsidRPr="00F712AB">
        <w:rPr>
          <w:rStyle w:val="Emphasis"/>
          <w:highlight w:val="cyan"/>
        </w:rPr>
        <w:t>passage</w:t>
      </w:r>
      <w:r w:rsidRPr="00477919">
        <w:rPr>
          <w:rStyle w:val="StyleUnderline"/>
        </w:rPr>
        <w:t xml:space="preserve"> of container ships and </w:t>
      </w:r>
      <w:r w:rsidRPr="00F712AB">
        <w:rPr>
          <w:rStyle w:val="Emphasis"/>
          <w:highlight w:val="cyan"/>
        </w:rPr>
        <w:t>give</w:t>
      </w:r>
      <w:r w:rsidRPr="006602E7">
        <w:rPr>
          <w:rStyle w:val="Emphasis"/>
        </w:rPr>
        <w:t xml:space="preserve"> U.S. and Canadian forces </w:t>
      </w:r>
      <w:r w:rsidRPr="00F712AB">
        <w:rPr>
          <w:rStyle w:val="Emphasis"/>
          <w:highlight w:val="cyan"/>
        </w:rPr>
        <w:t>invaluable</w:t>
      </w:r>
      <w:r w:rsidRPr="006602E7">
        <w:rPr>
          <w:rStyle w:val="Emphasis"/>
        </w:rPr>
        <w:t xml:space="preserve"> real-world </w:t>
      </w:r>
      <w:r w:rsidRPr="00F712AB">
        <w:rPr>
          <w:rStyle w:val="Emphasis"/>
          <w:highlight w:val="cyan"/>
        </w:rPr>
        <w:t>experience operating jointly</w:t>
      </w:r>
      <w:r w:rsidRPr="00477919">
        <w:rPr>
          <w:rStyle w:val="StyleUnderline"/>
        </w:rPr>
        <w:t xml:space="preserve"> and across domains in Arctic conditions</w:t>
      </w:r>
      <w:r w:rsidRPr="00477919">
        <w:t>.</w:t>
      </w:r>
    </w:p>
    <w:p w14:paraId="2C557B9C" w14:textId="77777777" w:rsidR="002B731D" w:rsidRDefault="002B731D" w:rsidP="002B731D">
      <w:r w:rsidRPr="00477919">
        <w:t xml:space="preserve">Additionally, </w:t>
      </w:r>
      <w:r w:rsidRPr="00477919">
        <w:rPr>
          <w:rStyle w:val="StyleUnderline"/>
        </w:rPr>
        <w:t xml:space="preserve">a permanent Western presence along the Northwest Passage would </w:t>
      </w:r>
      <w:r w:rsidRPr="00F712AB">
        <w:rPr>
          <w:rStyle w:val="StyleUnderline"/>
          <w:highlight w:val="cyan"/>
        </w:rPr>
        <w:t>give U.S. and allie</w:t>
      </w:r>
      <w:r w:rsidRPr="00477919">
        <w:rPr>
          <w:rStyle w:val="StyleUnderline"/>
        </w:rPr>
        <w:t>d militarie</w:t>
      </w:r>
      <w:r w:rsidRPr="00F712AB">
        <w:rPr>
          <w:rStyle w:val="StyleUnderline"/>
          <w:highlight w:val="cyan"/>
        </w:rPr>
        <w:t>s</w:t>
      </w:r>
      <w:r w:rsidRPr="00477919">
        <w:rPr>
          <w:rStyle w:val="StyleUnderline"/>
        </w:rPr>
        <w:t xml:space="preserve"> </w:t>
      </w:r>
      <w:r w:rsidRPr="00F712AB">
        <w:rPr>
          <w:rStyle w:val="Emphasis"/>
          <w:highlight w:val="cyan"/>
        </w:rPr>
        <w:t>invaluable</w:t>
      </w:r>
      <w:r w:rsidRPr="006602E7">
        <w:rPr>
          <w:rStyle w:val="Emphasis"/>
        </w:rPr>
        <w:t xml:space="preserve"> situational </w:t>
      </w:r>
      <w:r w:rsidRPr="00F712AB">
        <w:rPr>
          <w:rStyle w:val="Emphasis"/>
          <w:highlight w:val="cyan"/>
        </w:rPr>
        <w:t>awareness</w:t>
      </w:r>
      <w:r w:rsidRPr="00F712AB">
        <w:rPr>
          <w:rStyle w:val="StyleUnderline"/>
          <w:highlight w:val="cyan"/>
        </w:rPr>
        <w:t xml:space="preserve"> and the ability to respond swiftly</w:t>
      </w:r>
      <w:r w:rsidRPr="00477919">
        <w:rPr>
          <w:rStyle w:val="StyleUnderline"/>
        </w:rPr>
        <w:t xml:space="preserve"> to the outbreak of conflict in critical strategic areas</w:t>
      </w:r>
      <w:r w:rsidRPr="00477919">
        <w:t>. This is particularly important because the shortest routes for Russian intercontinental ballistic missiles are through the poorly surveilled airspace north of the Arctic Circle.</w:t>
      </w:r>
    </w:p>
    <w:p w14:paraId="6673E8AF" w14:textId="634DB874" w:rsidR="002B731D" w:rsidRDefault="002B731D" w:rsidP="002B731D">
      <w:pPr>
        <w:pStyle w:val="Heading4"/>
        <w:rPr>
          <w:u w:val="single"/>
        </w:rPr>
      </w:pPr>
      <w:r>
        <w:t xml:space="preserve">US/Canada relations are key to preventing </w:t>
      </w:r>
      <w:r w:rsidRPr="003C6643">
        <w:rPr>
          <w:u w:val="single"/>
        </w:rPr>
        <w:t>encroachment</w:t>
      </w:r>
      <w:r w:rsidR="004C2705">
        <w:t xml:space="preserve">, </w:t>
      </w:r>
      <w:r>
        <w:t xml:space="preserve">maintaining </w:t>
      </w:r>
      <w:r w:rsidRPr="003C6643">
        <w:rPr>
          <w:u w:val="single"/>
        </w:rPr>
        <w:t>energy security</w:t>
      </w:r>
      <w:r w:rsidR="004C2705">
        <w:t xml:space="preserve">, and </w:t>
      </w:r>
      <w:r w:rsidR="004C2705" w:rsidRPr="00EF45E3">
        <w:rPr>
          <w:u w:val="single"/>
        </w:rPr>
        <w:t>protecting the LIO</w:t>
      </w:r>
      <w:r w:rsidR="004C2705">
        <w:t>.</w:t>
      </w:r>
    </w:p>
    <w:p w14:paraId="07B279B0" w14:textId="77777777" w:rsidR="002B731D" w:rsidRPr="00707DD8" w:rsidRDefault="002B731D" w:rsidP="002B731D">
      <w:r w:rsidRPr="00707DD8">
        <w:t xml:space="preserve">Barry </w:t>
      </w:r>
      <w:r w:rsidRPr="00707DD8">
        <w:rPr>
          <w:rStyle w:val="Style13ptBold"/>
        </w:rPr>
        <w:t>Penner 2</w:t>
      </w:r>
      <w:r>
        <w:rPr>
          <w:rStyle w:val="Style13ptBold"/>
        </w:rPr>
        <w:t>5</w:t>
      </w:r>
      <w:r w:rsidRPr="00707DD8">
        <w:t xml:space="preserve">, Former Attorney General and Environment Minister of B.C., </w:t>
      </w:r>
      <w:r>
        <w:t>1/30/25</w:t>
      </w:r>
      <w:r w:rsidRPr="00707DD8">
        <w:t>, “An upside-down world: The importance of keeping U.S.-Canada relations on an even keel,”</w:t>
      </w:r>
      <w:r w:rsidRPr="003C6643">
        <w:t xml:space="preserve"> https://vancouversun.com/opinion/op-ed/barry-penner-an-upside-down-world-the-importance-of-keeping-u-s-canada-relations-on-an-even-keel</w:t>
      </w:r>
      <w:r>
        <w:t>, :)</w:t>
      </w:r>
    </w:p>
    <w:p w14:paraId="64F30EEE" w14:textId="77777777" w:rsidR="002B731D" w:rsidRPr="003777EA" w:rsidRDefault="002B731D" w:rsidP="002B731D">
      <w:r w:rsidRPr="003777EA">
        <w:t xml:space="preserve">Yet, as we make our way into 2025, </w:t>
      </w:r>
      <w:r w:rsidRPr="00523BE1">
        <w:rPr>
          <w:u w:val="single"/>
        </w:rPr>
        <w:t xml:space="preserve">it’s </w:t>
      </w:r>
      <w:r w:rsidRPr="00F712AB">
        <w:rPr>
          <w:highlight w:val="cyan"/>
          <w:u w:val="single"/>
        </w:rPr>
        <w:t>hard to reconcile</w:t>
      </w:r>
      <w:r w:rsidRPr="00523BE1">
        <w:rPr>
          <w:u w:val="single"/>
        </w:rPr>
        <w:t xml:space="preserve"> that </w:t>
      </w:r>
      <w:r w:rsidRPr="00F712AB">
        <w:rPr>
          <w:rStyle w:val="Emphasis"/>
          <w:highlight w:val="cyan"/>
        </w:rPr>
        <w:t>spirit of coop</w:t>
      </w:r>
      <w:r w:rsidRPr="00523BE1">
        <w:rPr>
          <w:rStyle w:val="Emphasis"/>
        </w:rPr>
        <w:t>eration</w:t>
      </w:r>
      <w:r w:rsidRPr="00523BE1">
        <w:rPr>
          <w:u w:val="single"/>
        </w:rPr>
        <w:t xml:space="preserve"> </w:t>
      </w:r>
      <w:r w:rsidRPr="00F712AB">
        <w:rPr>
          <w:highlight w:val="cyan"/>
          <w:u w:val="single"/>
        </w:rPr>
        <w:t>with</w:t>
      </w:r>
      <w:r w:rsidRPr="00523BE1">
        <w:rPr>
          <w:u w:val="single"/>
        </w:rPr>
        <w:t xml:space="preserve"> the </w:t>
      </w:r>
      <w:r w:rsidRPr="00F712AB">
        <w:rPr>
          <w:highlight w:val="cyan"/>
          <w:u w:val="single"/>
        </w:rPr>
        <w:t>current</w:t>
      </w:r>
      <w:r w:rsidRPr="00523BE1">
        <w:rPr>
          <w:u w:val="single"/>
        </w:rPr>
        <w:t xml:space="preserve"> trajectory of U.S.-Canada </w:t>
      </w:r>
      <w:r w:rsidRPr="00F712AB">
        <w:rPr>
          <w:highlight w:val="cyan"/>
          <w:u w:val="single"/>
        </w:rPr>
        <w:t>relations</w:t>
      </w:r>
      <w:r w:rsidRPr="00523BE1">
        <w:rPr>
          <w:u w:val="single"/>
        </w:rPr>
        <w:t xml:space="preserve">, marred </w:t>
      </w:r>
      <w:r w:rsidRPr="00F712AB">
        <w:rPr>
          <w:highlight w:val="cyan"/>
          <w:u w:val="single"/>
        </w:rPr>
        <w:t>by</w:t>
      </w:r>
      <w:r w:rsidRPr="00523BE1">
        <w:rPr>
          <w:u w:val="single"/>
        </w:rPr>
        <w:t xml:space="preserve"> threats of protectionist </w:t>
      </w:r>
      <w:r w:rsidRPr="00F712AB">
        <w:rPr>
          <w:highlight w:val="cyan"/>
          <w:u w:val="single"/>
        </w:rPr>
        <w:t>policies</w:t>
      </w:r>
      <w:r w:rsidRPr="00523BE1">
        <w:rPr>
          <w:u w:val="single"/>
        </w:rPr>
        <w:t xml:space="preserve"> based on a misapprehension of the mutual benefits that come from trade</w:t>
      </w:r>
      <w:r w:rsidRPr="003777EA">
        <w:t>.</w:t>
      </w:r>
    </w:p>
    <w:p w14:paraId="5B90B0ED" w14:textId="77777777" w:rsidR="002B731D" w:rsidRPr="003777EA" w:rsidRDefault="002B731D" w:rsidP="002B731D">
      <w:pPr>
        <w:rPr>
          <w:u w:val="single"/>
        </w:rPr>
      </w:pPr>
      <w:r w:rsidRPr="003777EA">
        <w:rPr>
          <w:u w:val="single"/>
        </w:rPr>
        <w:t>Back in 2001, our primary concern was managing the extra security measures at the border. Long lineups of trucks at border crossings added cost and frustration, harming productivity and adding costs.</w:t>
      </w:r>
    </w:p>
    <w:p w14:paraId="58E06696" w14:textId="77777777" w:rsidR="002B731D" w:rsidRPr="003777EA" w:rsidRDefault="002B731D" w:rsidP="002B731D">
      <w:r w:rsidRPr="003777EA">
        <w:t>When meeting with legislators throughout the Pacific Northwest and in Washington D.C., my message was consistent: “Don’t let Osama bin Laden succeed beyond his wildest dreams by permanently disrupting the most successful trade and strategic alliance the world has ever seen.” That resonated.</w:t>
      </w:r>
    </w:p>
    <w:p w14:paraId="33CC7750" w14:textId="77777777" w:rsidR="002B731D" w:rsidRPr="003777EA" w:rsidRDefault="002B731D" w:rsidP="002B731D">
      <w:r w:rsidRPr="003777EA">
        <w:rPr>
          <w:u w:val="single"/>
        </w:rPr>
        <w:t>A permanent thickening of the border — costing billions in lost productivity and thousands of jobs — was seen as something to be avoided</w:t>
      </w:r>
      <w:r w:rsidRPr="003777EA">
        <w:t>.</w:t>
      </w:r>
    </w:p>
    <w:p w14:paraId="460A0457" w14:textId="77777777" w:rsidR="002B731D" w:rsidRPr="003777EA" w:rsidRDefault="002B731D" w:rsidP="002B731D">
      <w:r w:rsidRPr="003777EA">
        <w:rPr>
          <w:u w:val="single"/>
        </w:rPr>
        <w:t>By 2002</w:t>
      </w:r>
      <w:r w:rsidRPr="003777EA">
        <w:t xml:space="preserve">, </w:t>
      </w:r>
      <w:r w:rsidRPr="003777EA">
        <w:rPr>
          <w:rStyle w:val="StyleUnderline"/>
        </w:rPr>
        <w:t xml:space="preserve">the </w:t>
      </w:r>
      <w:r w:rsidRPr="00F712AB">
        <w:rPr>
          <w:rStyle w:val="StyleUnderline"/>
          <w:highlight w:val="cyan"/>
        </w:rPr>
        <w:t>NEXUS</w:t>
      </w:r>
      <w:r w:rsidRPr="003777EA">
        <w:rPr>
          <w:rStyle w:val="StyleUnderline"/>
        </w:rPr>
        <w:t xml:space="preserve"> program </w:t>
      </w:r>
      <w:r w:rsidRPr="00F712AB">
        <w:rPr>
          <w:rStyle w:val="StyleUnderline"/>
          <w:highlight w:val="cyan"/>
        </w:rPr>
        <w:t>was launched</w:t>
      </w:r>
      <w:r w:rsidRPr="003777EA">
        <w:rPr>
          <w:rStyle w:val="StyleUnderline"/>
        </w:rPr>
        <w:t xml:space="preserve"> to allow pre-approved, low-risk </w:t>
      </w:r>
      <w:proofErr w:type="spellStart"/>
      <w:r w:rsidRPr="003777EA">
        <w:rPr>
          <w:rStyle w:val="StyleUnderline"/>
        </w:rPr>
        <w:t>travellers</w:t>
      </w:r>
      <w:proofErr w:type="spellEnd"/>
      <w:r w:rsidRPr="003777EA">
        <w:rPr>
          <w:rStyle w:val="StyleUnderline"/>
        </w:rPr>
        <w:t xml:space="preserve"> expedited processing at land, air, and marine border crossings between Canada and the United States</w:t>
      </w:r>
      <w:r w:rsidRPr="003777EA">
        <w:t xml:space="preserve">. </w:t>
      </w:r>
      <w:r w:rsidRPr="003777EA">
        <w:rPr>
          <w:rStyle w:val="StyleUnderline"/>
        </w:rPr>
        <w:t xml:space="preserve">It </w:t>
      </w:r>
      <w:r w:rsidRPr="00F712AB">
        <w:rPr>
          <w:rStyle w:val="StyleUnderline"/>
          <w:highlight w:val="cyan"/>
        </w:rPr>
        <w:t xml:space="preserve">has </w:t>
      </w:r>
      <w:r w:rsidRPr="00F712AB">
        <w:rPr>
          <w:rStyle w:val="Emphasis"/>
          <w:highlight w:val="cyan"/>
        </w:rPr>
        <w:t>enhanced security</w:t>
      </w:r>
      <w:r w:rsidRPr="00F712AB">
        <w:rPr>
          <w:rStyle w:val="StyleUnderline"/>
          <w:highlight w:val="cyan"/>
        </w:rPr>
        <w:t xml:space="preserve"> while </w:t>
      </w:r>
      <w:r w:rsidRPr="00F712AB">
        <w:rPr>
          <w:rStyle w:val="Emphasis"/>
          <w:highlight w:val="cyan"/>
        </w:rPr>
        <w:t>facilitating trade</w:t>
      </w:r>
      <w:r w:rsidRPr="003777EA">
        <w:rPr>
          <w:rStyle w:val="Emphasis"/>
        </w:rPr>
        <w:t xml:space="preserve"> and travel</w:t>
      </w:r>
      <w:r w:rsidRPr="003777EA">
        <w:rPr>
          <w:rStyle w:val="StyleUnderline"/>
        </w:rPr>
        <w:t xml:space="preserve"> for trusted individuals</w:t>
      </w:r>
      <w:r w:rsidRPr="003777EA">
        <w:t>.</w:t>
      </w:r>
    </w:p>
    <w:p w14:paraId="09555400" w14:textId="77777777" w:rsidR="002B731D" w:rsidRPr="003777EA" w:rsidRDefault="002B731D" w:rsidP="002B731D">
      <w:r w:rsidRPr="003777EA">
        <w:t>Fast forward to today, and we face a starkly different reality. The current U.S. administration’s threats to intentionally disrupt its economic relationship with Canada are not born of international security concerns but of deliberate policy choices. The idea of antagonizing your closest ally — one of your largest trading partners and one of your most reliable strategic collaborators — would have been unthinkable two decades ago.</w:t>
      </w:r>
    </w:p>
    <w:p w14:paraId="29844809" w14:textId="77777777" w:rsidR="002B731D" w:rsidRPr="003777EA" w:rsidRDefault="002B731D" w:rsidP="002B731D">
      <w:r w:rsidRPr="003777EA">
        <w:t>Yet here we are.</w:t>
      </w:r>
    </w:p>
    <w:p w14:paraId="52CC5869" w14:textId="77777777" w:rsidR="002B731D" w:rsidRPr="003777EA" w:rsidRDefault="002B731D" w:rsidP="002B731D">
      <w:r w:rsidRPr="003777EA">
        <w:t>Back in 2002, our counterargument to protectionist tendencies in U.S. states like Montana — where forestry and agriculture were often contentious issues — was simple: “Don’t give the terrorists a win.” The legislators understood. They saw the value in preserving the flow of legitimate trade and travel, ensuring that the security measures taken post-9/11 didn’t damage our mutual prosperity.</w:t>
      </w:r>
    </w:p>
    <w:p w14:paraId="04689781" w14:textId="77777777" w:rsidR="002B731D" w:rsidRPr="003777EA" w:rsidRDefault="002B731D" w:rsidP="002B731D">
      <w:r w:rsidRPr="003777EA">
        <w:rPr>
          <w:u w:val="single"/>
        </w:rPr>
        <w:t xml:space="preserve">Today, the stakes have evolved. </w:t>
      </w:r>
      <w:r w:rsidRPr="003777EA">
        <w:rPr>
          <w:rStyle w:val="StyleUnderline"/>
        </w:rPr>
        <w:t xml:space="preserve">Beyond the shared mission of keeping borders safe, there is a </w:t>
      </w:r>
      <w:r w:rsidRPr="00F712AB">
        <w:rPr>
          <w:rStyle w:val="StyleUnderline"/>
          <w:highlight w:val="cyan"/>
        </w:rPr>
        <w:t>pressing</w:t>
      </w:r>
      <w:r w:rsidRPr="003777EA">
        <w:rPr>
          <w:rStyle w:val="StyleUnderline"/>
        </w:rPr>
        <w:t xml:space="preserve"> need to address the </w:t>
      </w:r>
      <w:r w:rsidRPr="00F712AB">
        <w:rPr>
          <w:rStyle w:val="Emphasis"/>
          <w:highlight w:val="cyan"/>
        </w:rPr>
        <w:t>critical energy relationship</w:t>
      </w:r>
      <w:r w:rsidRPr="00F712AB">
        <w:rPr>
          <w:rStyle w:val="StyleUnderline"/>
          <w:highlight w:val="cyan"/>
        </w:rPr>
        <w:t xml:space="preserve"> between</w:t>
      </w:r>
      <w:r w:rsidRPr="003777EA">
        <w:rPr>
          <w:rStyle w:val="StyleUnderline"/>
        </w:rPr>
        <w:t xml:space="preserve"> the U.S. and Canada, particularly on the West Coast of </w:t>
      </w:r>
      <w:r w:rsidRPr="00F712AB">
        <w:rPr>
          <w:rStyle w:val="StyleUnderline"/>
          <w:highlight w:val="cyan"/>
        </w:rPr>
        <w:t>North America</w:t>
      </w:r>
      <w:r w:rsidRPr="003777EA">
        <w:t xml:space="preserve">. </w:t>
      </w:r>
      <w:r w:rsidRPr="003777EA">
        <w:rPr>
          <w:rStyle w:val="StyleUnderline"/>
        </w:rPr>
        <w:t xml:space="preserve">This partnership is deeply intertwined, with natural </w:t>
      </w:r>
      <w:r w:rsidRPr="00F712AB">
        <w:rPr>
          <w:rStyle w:val="StyleUnderline"/>
          <w:highlight w:val="cyan"/>
        </w:rPr>
        <w:t>gas and electricity playing pivotal roles in</w:t>
      </w:r>
      <w:r w:rsidRPr="003777EA">
        <w:rPr>
          <w:rStyle w:val="StyleUnderline"/>
        </w:rPr>
        <w:t xml:space="preserve"> sustaining the region’s economic and environmental </w:t>
      </w:r>
      <w:r w:rsidRPr="00F712AB">
        <w:rPr>
          <w:rStyle w:val="StyleUnderline"/>
          <w:highlight w:val="cyan"/>
        </w:rPr>
        <w:t>goals</w:t>
      </w:r>
      <w:r w:rsidRPr="003777EA">
        <w:t>.</w:t>
      </w:r>
    </w:p>
    <w:p w14:paraId="3B88DDCC" w14:textId="77777777" w:rsidR="002B731D" w:rsidRPr="003777EA" w:rsidRDefault="002B731D" w:rsidP="002B731D">
      <w:r w:rsidRPr="00F712AB">
        <w:rPr>
          <w:rStyle w:val="Emphasis"/>
          <w:highlight w:val="cyan"/>
        </w:rPr>
        <w:t>B.C. used to be</w:t>
      </w:r>
      <w:r w:rsidRPr="003777EA">
        <w:rPr>
          <w:rStyle w:val="Emphasis"/>
        </w:rPr>
        <w:t xml:space="preserve"> a net </w:t>
      </w:r>
      <w:r w:rsidRPr="00F712AB">
        <w:rPr>
          <w:rStyle w:val="Emphasis"/>
          <w:highlight w:val="cyan"/>
        </w:rPr>
        <w:t>exporter of</w:t>
      </w:r>
      <w:r w:rsidRPr="003777EA">
        <w:rPr>
          <w:rStyle w:val="Emphasis"/>
        </w:rPr>
        <w:t xml:space="preserve"> </w:t>
      </w:r>
      <w:r w:rsidRPr="00F712AB">
        <w:rPr>
          <w:rStyle w:val="Emphasis"/>
          <w:highlight w:val="cyan"/>
        </w:rPr>
        <w:t>hydro</w:t>
      </w:r>
      <w:r w:rsidRPr="003777EA">
        <w:rPr>
          <w:rStyle w:val="Emphasis"/>
        </w:rPr>
        <w:t>electricity</w:t>
      </w:r>
      <w:r w:rsidRPr="003777EA">
        <w:rPr>
          <w:rStyle w:val="StyleUnderline"/>
        </w:rPr>
        <w:t xml:space="preserve"> to the United States, providing help to California 25 years ago</w:t>
      </w:r>
      <w:r w:rsidRPr="003777EA">
        <w:t xml:space="preserve">. However, in recent years, </w:t>
      </w:r>
      <w:r w:rsidRPr="00F712AB">
        <w:rPr>
          <w:rStyle w:val="StyleUnderline"/>
          <w:highlight w:val="cyan"/>
        </w:rPr>
        <w:t>reduced</w:t>
      </w:r>
      <w:r w:rsidRPr="003777EA">
        <w:rPr>
          <w:rStyle w:val="StyleUnderline"/>
        </w:rPr>
        <w:t xml:space="preserve"> electricity </w:t>
      </w:r>
      <w:r w:rsidRPr="00F712AB">
        <w:rPr>
          <w:rStyle w:val="StyleUnderline"/>
          <w:highlight w:val="cyan"/>
        </w:rPr>
        <w:t>generation</w:t>
      </w:r>
      <w:r w:rsidRPr="003777EA">
        <w:rPr>
          <w:rStyle w:val="StyleUnderline"/>
        </w:rPr>
        <w:t xml:space="preserve"> has </w:t>
      </w:r>
      <w:r w:rsidRPr="00F712AB">
        <w:rPr>
          <w:rStyle w:val="StyleUnderline"/>
          <w:highlight w:val="cyan"/>
        </w:rPr>
        <w:t>forced</w:t>
      </w:r>
      <w:r w:rsidRPr="003777EA">
        <w:rPr>
          <w:rStyle w:val="StyleUnderline"/>
        </w:rPr>
        <w:t xml:space="preserve"> B.C. Hydro </w:t>
      </w:r>
      <w:r w:rsidRPr="00F712AB">
        <w:rPr>
          <w:rStyle w:val="StyleUnderline"/>
          <w:highlight w:val="cyan"/>
        </w:rPr>
        <w:t>to import</w:t>
      </w:r>
      <w:r w:rsidRPr="003777EA">
        <w:rPr>
          <w:rStyle w:val="StyleUnderline"/>
        </w:rPr>
        <w:t xml:space="preserve"> record amounts of electricity to meet our domestic demand, equal to almost two Site C dams worth of power in both 2023 and 2024</w:t>
      </w:r>
      <w:r w:rsidRPr="003777EA">
        <w:t xml:space="preserve">. </w:t>
      </w:r>
      <w:r w:rsidRPr="003777EA">
        <w:rPr>
          <w:rStyle w:val="StyleUnderline"/>
        </w:rPr>
        <w:t xml:space="preserve">This shift </w:t>
      </w:r>
      <w:r w:rsidRPr="00F712AB">
        <w:rPr>
          <w:rStyle w:val="Emphasis"/>
          <w:highlight w:val="cyan"/>
        </w:rPr>
        <w:t>underscores</w:t>
      </w:r>
      <w:r w:rsidRPr="003777EA">
        <w:rPr>
          <w:rStyle w:val="Emphasis"/>
        </w:rPr>
        <w:t xml:space="preserve"> the </w:t>
      </w:r>
      <w:r w:rsidRPr="00F712AB">
        <w:rPr>
          <w:rStyle w:val="Emphasis"/>
          <w:highlight w:val="cyan"/>
        </w:rPr>
        <w:t>interdependence</w:t>
      </w:r>
      <w:r w:rsidRPr="003777EA">
        <w:rPr>
          <w:rStyle w:val="Emphasis"/>
        </w:rPr>
        <w:t xml:space="preserve"> of our energy systems</w:t>
      </w:r>
      <w:r w:rsidRPr="003777EA">
        <w:rPr>
          <w:rStyle w:val="StyleUnderline"/>
        </w:rPr>
        <w:t xml:space="preserve"> </w:t>
      </w:r>
      <w:r w:rsidRPr="00F712AB">
        <w:rPr>
          <w:rStyle w:val="StyleUnderline"/>
          <w:highlight w:val="cyan"/>
        </w:rPr>
        <w:t>and</w:t>
      </w:r>
      <w:r w:rsidRPr="003777EA">
        <w:rPr>
          <w:rStyle w:val="StyleUnderline"/>
        </w:rPr>
        <w:t xml:space="preserve"> the </w:t>
      </w:r>
      <w:r w:rsidRPr="00F712AB">
        <w:rPr>
          <w:rStyle w:val="StyleUnderline"/>
          <w:highlight w:val="cyan"/>
        </w:rPr>
        <w:t>benefits of</w:t>
      </w:r>
      <w:r w:rsidRPr="003777EA">
        <w:rPr>
          <w:rStyle w:val="StyleUnderline"/>
        </w:rPr>
        <w:t xml:space="preserve"> maintaining a strong, </w:t>
      </w:r>
      <w:r w:rsidRPr="00F712AB">
        <w:rPr>
          <w:rStyle w:val="StyleUnderline"/>
          <w:highlight w:val="cyan"/>
        </w:rPr>
        <w:t>coop</w:t>
      </w:r>
      <w:r w:rsidRPr="003777EA">
        <w:rPr>
          <w:rStyle w:val="StyleUnderline"/>
        </w:rPr>
        <w:t>erative relationship</w:t>
      </w:r>
      <w:r w:rsidRPr="003777EA">
        <w:t>.</w:t>
      </w:r>
    </w:p>
    <w:p w14:paraId="0CB19BDA" w14:textId="77777777" w:rsidR="002B731D" w:rsidRPr="003777EA" w:rsidRDefault="002B731D" w:rsidP="002B731D">
      <w:r w:rsidRPr="003777EA">
        <w:rPr>
          <w:rStyle w:val="StyleUnderline"/>
        </w:rPr>
        <w:t xml:space="preserve">B.C. natural </w:t>
      </w:r>
      <w:r w:rsidRPr="00F712AB">
        <w:rPr>
          <w:rStyle w:val="StyleUnderline"/>
          <w:highlight w:val="cyan"/>
        </w:rPr>
        <w:t>gas</w:t>
      </w:r>
      <w:r w:rsidRPr="003777EA">
        <w:rPr>
          <w:rStyle w:val="StyleUnderline"/>
        </w:rPr>
        <w:t xml:space="preserve">, </w:t>
      </w:r>
      <w:r w:rsidRPr="00F712AB">
        <w:rPr>
          <w:rStyle w:val="StyleUnderline"/>
          <w:highlight w:val="cyan"/>
        </w:rPr>
        <w:t>another cornerstone</w:t>
      </w:r>
      <w:r w:rsidRPr="003777EA">
        <w:rPr>
          <w:rStyle w:val="StyleUnderline"/>
        </w:rPr>
        <w:t xml:space="preserve"> of the Canada-U.S. energy trade, flows freely across the border, </w:t>
      </w:r>
      <w:proofErr w:type="spellStart"/>
      <w:r w:rsidRPr="003777EA">
        <w:rPr>
          <w:rStyle w:val="StyleUnderline"/>
        </w:rPr>
        <w:t>fuelling</w:t>
      </w:r>
      <w:proofErr w:type="spellEnd"/>
      <w:r w:rsidRPr="003777EA">
        <w:rPr>
          <w:rStyle w:val="StyleUnderline"/>
        </w:rPr>
        <w:t xml:space="preserve"> industries and homes on both sides</w:t>
      </w:r>
      <w:r w:rsidRPr="003777EA">
        <w:t xml:space="preserve">. </w:t>
      </w:r>
      <w:r w:rsidRPr="003777EA">
        <w:rPr>
          <w:rStyle w:val="StyleUnderline"/>
        </w:rPr>
        <w:t xml:space="preserve">The seamless exchange of these resources not only </w:t>
      </w:r>
      <w:r w:rsidRPr="00F712AB">
        <w:rPr>
          <w:rStyle w:val="Emphasis"/>
          <w:highlight w:val="cyan"/>
        </w:rPr>
        <w:t>supports</w:t>
      </w:r>
      <w:r w:rsidRPr="003777EA">
        <w:rPr>
          <w:rStyle w:val="Emphasis"/>
        </w:rPr>
        <w:t xml:space="preserve"> economic growth</w:t>
      </w:r>
      <w:r w:rsidRPr="003777EA">
        <w:rPr>
          <w:rStyle w:val="StyleUnderline"/>
        </w:rPr>
        <w:t xml:space="preserve"> </w:t>
      </w:r>
      <w:r w:rsidRPr="00F712AB">
        <w:rPr>
          <w:rStyle w:val="StyleUnderline"/>
          <w:highlight w:val="cyan"/>
        </w:rPr>
        <w:t>but also</w:t>
      </w:r>
      <w:r w:rsidRPr="003777EA">
        <w:rPr>
          <w:rStyle w:val="StyleUnderline"/>
        </w:rPr>
        <w:t xml:space="preserve"> enhances </w:t>
      </w:r>
      <w:r w:rsidRPr="00F712AB">
        <w:rPr>
          <w:rStyle w:val="Emphasis"/>
          <w:highlight w:val="cyan"/>
        </w:rPr>
        <w:t>energy security</w:t>
      </w:r>
      <w:r w:rsidRPr="003777EA">
        <w:t xml:space="preserve">. </w:t>
      </w:r>
      <w:r w:rsidRPr="00F712AB">
        <w:rPr>
          <w:rStyle w:val="StyleUnderline"/>
          <w:highlight w:val="cyan"/>
        </w:rPr>
        <w:t>Disrupting</w:t>
      </w:r>
      <w:r w:rsidRPr="003777EA">
        <w:rPr>
          <w:rStyle w:val="StyleUnderline"/>
        </w:rPr>
        <w:t xml:space="preserve"> this </w:t>
      </w:r>
      <w:r w:rsidRPr="00F712AB">
        <w:rPr>
          <w:rStyle w:val="StyleUnderline"/>
          <w:highlight w:val="cyan"/>
        </w:rPr>
        <w:t>flow</w:t>
      </w:r>
      <w:r w:rsidRPr="003777EA">
        <w:rPr>
          <w:rStyle w:val="StyleUnderline"/>
        </w:rPr>
        <w:t xml:space="preserve"> through tariffs or other trade barriers would </w:t>
      </w:r>
      <w:r w:rsidRPr="003777EA">
        <w:rPr>
          <w:rStyle w:val="Emphasis"/>
        </w:rPr>
        <w:t>harm both nations</w:t>
      </w:r>
      <w:r w:rsidRPr="003777EA">
        <w:rPr>
          <w:rStyle w:val="StyleUnderline"/>
        </w:rPr>
        <w:t xml:space="preserve"> and </w:t>
      </w:r>
      <w:r w:rsidRPr="00F712AB">
        <w:rPr>
          <w:rStyle w:val="Emphasis"/>
          <w:highlight w:val="cyan"/>
        </w:rPr>
        <w:t>create vulnerabilities</w:t>
      </w:r>
      <w:r w:rsidRPr="00F712AB">
        <w:rPr>
          <w:rStyle w:val="StyleUnderline"/>
          <w:highlight w:val="cyan"/>
        </w:rPr>
        <w:t xml:space="preserve"> that</w:t>
      </w:r>
      <w:r w:rsidRPr="003777EA">
        <w:rPr>
          <w:rStyle w:val="StyleUnderline"/>
        </w:rPr>
        <w:t xml:space="preserve"> adversaries could exploit</w:t>
      </w:r>
      <w:r w:rsidRPr="003777EA">
        <w:t>.</w:t>
      </w:r>
    </w:p>
    <w:p w14:paraId="14B4AB47" w14:textId="77777777" w:rsidR="002B731D" w:rsidRPr="003777EA" w:rsidRDefault="002B731D" w:rsidP="002B731D">
      <w:r w:rsidRPr="003777EA">
        <w:rPr>
          <w:rStyle w:val="StyleUnderline"/>
        </w:rPr>
        <w:t xml:space="preserve">Adversaries like </w:t>
      </w:r>
      <w:r w:rsidRPr="00F712AB">
        <w:rPr>
          <w:rStyle w:val="Emphasis"/>
          <w:highlight w:val="cyan"/>
        </w:rPr>
        <w:t>China</w:t>
      </w:r>
      <w:r w:rsidRPr="003777EA">
        <w:rPr>
          <w:rStyle w:val="StyleUnderline"/>
        </w:rPr>
        <w:t xml:space="preserve">, </w:t>
      </w:r>
      <w:r w:rsidRPr="00F712AB">
        <w:rPr>
          <w:rStyle w:val="Emphasis"/>
          <w:highlight w:val="cyan"/>
        </w:rPr>
        <w:t>Russia</w:t>
      </w:r>
      <w:r w:rsidRPr="003777EA">
        <w:rPr>
          <w:rStyle w:val="StyleUnderline"/>
        </w:rPr>
        <w:t xml:space="preserve">, </w:t>
      </w:r>
      <w:r w:rsidRPr="00F712AB">
        <w:rPr>
          <w:rStyle w:val="Emphasis"/>
          <w:highlight w:val="cyan"/>
        </w:rPr>
        <w:t>No</w:t>
      </w:r>
      <w:r w:rsidRPr="003777EA">
        <w:rPr>
          <w:rStyle w:val="StyleUnderline"/>
        </w:rPr>
        <w:t xml:space="preserve">rth </w:t>
      </w:r>
      <w:r w:rsidRPr="00F712AB">
        <w:rPr>
          <w:rStyle w:val="Emphasis"/>
          <w:highlight w:val="cyan"/>
        </w:rPr>
        <w:t>Ko</w:t>
      </w:r>
      <w:r w:rsidRPr="003777EA">
        <w:rPr>
          <w:rStyle w:val="StyleUnderline"/>
        </w:rPr>
        <w:t xml:space="preserve">rea, </w:t>
      </w:r>
      <w:r w:rsidRPr="00F712AB">
        <w:rPr>
          <w:rStyle w:val="StyleUnderline"/>
          <w:highlight w:val="cyan"/>
        </w:rPr>
        <w:t>and</w:t>
      </w:r>
      <w:r w:rsidRPr="003777EA">
        <w:rPr>
          <w:rStyle w:val="StyleUnderline"/>
        </w:rPr>
        <w:t xml:space="preserve"> even </w:t>
      </w:r>
      <w:r w:rsidRPr="00F712AB">
        <w:rPr>
          <w:rStyle w:val="Emphasis"/>
          <w:highlight w:val="cyan"/>
        </w:rPr>
        <w:t>Iran</w:t>
      </w:r>
      <w:r w:rsidRPr="003777EA">
        <w:rPr>
          <w:rStyle w:val="StyleUnderline"/>
        </w:rPr>
        <w:t xml:space="preserve"> are </w:t>
      </w:r>
      <w:r w:rsidRPr="00F712AB">
        <w:rPr>
          <w:rStyle w:val="StyleUnderline"/>
          <w:highlight w:val="cyan"/>
        </w:rPr>
        <w:t>watch</w:t>
      </w:r>
      <w:r w:rsidRPr="003777EA">
        <w:rPr>
          <w:rStyle w:val="StyleUnderline"/>
        </w:rPr>
        <w:t>ing closely, likely with a sense of satisfaction</w:t>
      </w:r>
      <w:r w:rsidRPr="003777EA">
        <w:t xml:space="preserve">. </w:t>
      </w:r>
      <w:r w:rsidRPr="003777EA">
        <w:rPr>
          <w:rStyle w:val="StyleUnderline"/>
        </w:rPr>
        <w:t xml:space="preserve">They </w:t>
      </w:r>
      <w:r w:rsidRPr="003777EA">
        <w:rPr>
          <w:rStyle w:val="Emphasis"/>
        </w:rPr>
        <w:t>won’t need to lift a finger</w:t>
      </w:r>
      <w:r w:rsidRPr="003777EA">
        <w:rPr>
          <w:rStyle w:val="StyleUnderline"/>
        </w:rPr>
        <w:t xml:space="preserve"> if the United States and other western countries are at odds with each other</w:t>
      </w:r>
      <w:r w:rsidRPr="003777EA">
        <w:t>.</w:t>
      </w:r>
    </w:p>
    <w:p w14:paraId="721B754B" w14:textId="77777777" w:rsidR="002B731D" w:rsidRPr="003777EA" w:rsidRDefault="002B731D" w:rsidP="002B731D">
      <w:r w:rsidRPr="003777EA">
        <w:t>The implications are profound. The thickening of the border — if it is allowed to happen with tariffs — jeopardizes billions of dollars in trade. Strategically, it would represent a weakening of one of the very alliances that have underpinned global stability for decades. And diplomatically, it sends a message to the world that the bonds between the U.S. and its allies are not as strong as they once were.</w:t>
      </w:r>
    </w:p>
    <w:p w14:paraId="226FA86C" w14:textId="77777777" w:rsidR="002B731D" w:rsidRPr="003777EA" w:rsidRDefault="002B731D" w:rsidP="002B731D">
      <w:r w:rsidRPr="003777EA">
        <w:rPr>
          <w:rStyle w:val="StyleUnderline"/>
        </w:rPr>
        <w:t xml:space="preserve">The upside-down world we find ourselves in is not just a loss for Canada and the U.S. It </w:t>
      </w:r>
      <w:r w:rsidRPr="00F712AB">
        <w:rPr>
          <w:rStyle w:val="StyleUnderline"/>
          <w:highlight w:val="cyan"/>
        </w:rPr>
        <w:t>represents a loss for</w:t>
      </w:r>
      <w:r w:rsidRPr="003777EA">
        <w:rPr>
          <w:rStyle w:val="StyleUnderline"/>
        </w:rPr>
        <w:t xml:space="preserve"> all who benefit from a </w:t>
      </w:r>
      <w:r w:rsidRPr="003777EA">
        <w:rPr>
          <w:rStyle w:val="Emphasis"/>
        </w:rPr>
        <w:t xml:space="preserve">stable, cooperative </w:t>
      </w:r>
      <w:r w:rsidRPr="00F712AB">
        <w:rPr>
          <w:rStyle w:val="Emphasis"/>
          <w:highlight w:val="cyan"/>
        </w:rPr>
        <w:t>global order</w:t>
      </w:r>
      <w:r w:rsidRPr="003777EA">
        <w:t>.</w:t>
      </w:r>
    </w:p>
    <w:p w14:paraId="309CF98C" w14:textId="77777777" w:rsidR="002B731D" w:rsidRDefault="002B731D" w:rsidP="002B731D">
      <w:r w:rsidRPr="003777EA">
        <w:t xml:space="preserve">As we navigate this new era, we must remember the lessons of the past: </w:t>
      </w:r>
      <w:r w:rsidRPr="003777EA">
        <w:rPr>
          <w:rStyle w:val="StyleUnderline"/>
        </w:rPr>
        <w:t xml:space="preserve">the </w:t>
      </w:r>
      <w:r w:rsidRPr="003777EA">
        <w:rPr>
          <w:rStyle w:val="Emphasis"/>
        </w:rPr>
        <w:t xml:space="preserve">strength and security of western </w:t>
      </w:r>
      <w:r w:rsidRPr="00F712AB">
        <w:rPr>
          <w:rStyle w:val="Emphasis"/>
          <w:highlight w:val="cyan"/>
        </w:rPr>
        <w:t>democracies rely on</w:t>
      </w:r>
      <w:r w:rsidRPr="003777EA">
        <w:rPr>
          <w:rStyle w:val="Emphasis"/>
        </w:rPr>
        <w:t xml:space="preserve"> </w:t>
      </w:r>
      <w:r w:rsidRPr="00F712AB">
        <w:rPr>
          <w:rStyle w:val="Emphasis"/>
          <w:highlight w:val="cyan"/>
        </w:rPr>
        <w:t>collab</w:t>
      </w:r>
      <w:r w:rsidRPr="003777EA">
        <w:rPr>
          <w:rStyle w:val="Emphasis"/>
        </w:rPr>
        <w:t xml:space="preserve">oration and cooperation </w:t>
      </w:r>
      <w:r w:rsidRPr="00F712AB">
        <w:rPr>
          <w:rStyle w:val="Emphasis"/>
          <w:highlight w:val="cyan"/>
        </w:rPr>
        <w:t>between allies</w:t>
      </w:r>
      <w:r w:rsidRPr="003777EA">
        <w:rPr>
          <w:rStyle w:val="StyleUnderline"/>
        </w:rPr>
        <w:t>, not counterproductive conflict</w:t>
      </w:r>
      <w:r w:rsidRPr="003777EA">
        <w:t xml:space="preserve">. </w:t>
      </w:r>
      <w:r w:rsidRPr="003777EA">
        <w:rPr>
          <w:rStyle w:val="StyleUnderline"/>
        </w:rPr>
        <w:t xml:space="preserve">And we </w:t>
      </w:r>
      <w:r w:rsidRPr="00F712AB">
        <w:rPr>
          <w:rStyle w:val="StyleUnderline"/>
          <w:highlight w:val="cyan"/>
        </w:rPr>
        <w:t>must recognize</w:t>
      </w:r>
      <w:r w:rsidRPr="003777EA">
        <w:rPr>
          <w:rStyle w:val="StyleUnderline"/>
        </w:rPr>
        <w:t xml:space="preserve"> the enduring </w:t>
      </w:r>
      <w:r w:rsidRPr="00F712AB">
        <w:rPr>
          <w:rStyle w:val="StyleUnderline"/>
          <w:highlight w:val="cyan"/>
        </w:rPr>
        <w:t>importance of</w:t>
      </w:r>
      <w:r w:rsidRPr="003777EA">
        <w:rPr>
          <w:rStyle w:val="StyleUnderline"/>
        </w:rPr>
        <w:t xml:space="preserve"> our shared </w:t>
      </w:r>
      <w:r w:rsidRPr="00F712AB">
        <w:rPr>
          <w:rStyle w:val="StyleUnderline"/>
          <w:highlight w:val="cyan"/>
        </w:rPr>
        <w:t>energy</w:t>
      </w:r>
      <w:r w:rsidRPr="003777EA">
        <w:rPr>
          <w:rStyle w:val="StyleUnderline"/>
        </w:rPr>
        <w:t xml:space="preserve"> future, which remains </w:t>
      </w:r>
      <w:r w:rsidRPr="00F712AB">
        <w:rPr>
          <w:rStyle w:val="StyleUnderline"/>
          <w:highlight w:val="cyan"/>
        </w:rPr>
        <w:t xml:space="preserve">a </w:t>
      </w:r>
      <w:r w:rsidRPr="00F712AB">
        <w:rPr>
          <w:rStyle w:val="Emphasis"/>
          <w:highlight w:val="cyan"/>
        </w:rPr>
        <w:t>cornerstone of</w:t>
      </w:r>
      <w:r w:rsidRPr="003777EA">
        <w:rPr>
          <w:rStyle w:val="Emphasis"/>
        </w:rPr>
        <w:t xml:space="preserve"> the West Coast’s prosperity and </w:t>
      </w:r>
      <w:r w:rsidRPr="00F712AB">
        <w:rPr>
          <w:rStyle w:val="Emphasis"/>
          <w:highlight w:val="cyan"/>
        </w:rPr>
        <w:t>resilience</w:t>
      </w:r>
      <w:r w:rsidRPr="003777EA">
        <w:t>.</w:t>
      </w:r>
    </w:p>
    <w:p w14:paraId="465B9B36" w14:textId="77777777" w:rsidR="00CB6BB8" w:rsidRDefault="00CB6BB8" w:rsidP="00CB6BB8">
      <w:pPr>
        <w:pStyle w:val="Heading4"/>
      </w:pPr>
      <w:r>
        <w:t xml:space="preserve">Global authoritarianism causes extinction---only </w:t>
      </w:r>
      <w:r w:rsidRPr="00187F36">
        <w:rPr>
          <w:u w:val="single"/>
        </w:rPr>
        <w:t>strong influence</w:t>
      </w:r>
      <w:r>
        <w:t xml:space="preserve"> by </w:t>
      </w:r>
      <w:r w:rsidRPr="00187F36">
        <w:rPr>
          <w:u w:val="single"/>
        </w:rPr>
        <w:t>democratic states</w:t>
      </w:r>
      <w:r>
        <w:t xml:space="preserve"> solve.</w:t>
      </w:r>
    </w:p>
    <w:p w14:paraId="435E4481" w14:textId="77777777" w:rsidR="00CB6BB8" w:rsidRDefault="00CB6BB8" w:rsidP="00CB6BB8">
      <w:r>
        <w:t xml:space="preserve">Haydn </w:t>
      </w:r>
      <w:r w:rsidRPr="00B40184">
        <w:rPr>
          <w:rStyle w:val="Style13ptBold"/>
        </w:rPr>
        <w:t>Belfield</w:t>
      </w:r>
      <w:r>
        <w:t>, 20</w:t>
      </w:r>
      <w:r w:rsidRPr="00B40184">
        <w:rPr>
          <w:rStyle w:val="Style13ptBold"/>
        </w:rPr>
        <w:t>23</w:t>
      </w:r>
      <w:r>
        <w:t xml:space="preserve"> – Research Associate and Academic Project Manager at the University of Cambridge's Centre for the Study of Existential </w:t>
      </w:r>
      <w:proofErr w:type="gramStart"/>
      <w:r>
        <w:t>Risk  “</w:t>
      </w:r>
      <w:proofErr w:type="gramEnd"/>
      <w:r>
        <w:t xml:space="preserve">Collapse, Recovery, and Existential Risk,” in </w:t>
      </w:r>
      <w:r w:rsidRPr="00E80E2C">
        <w:rPr>
          <w:i/>
          <w:iCs/>
        </w:rPr>
        <w:t>How Worlds Collapse: What History, Systems, and Complexity Can Teach Us About Our Modern World and Fragile Future</w:t>
      </w:r>
      <w:r>
        <w:t>, p. 74-76. Accessed online via University of Michigan //DH</w:t>
      </w:r>
    </w:p>
    <w:p w14:paraId="1276D332" w14:textId="77777777" w:rsidR="00CB6BB8" w:rsidRDefault="00CB6BB8" w:rsidP="00CB6BB8"/>
    <w:p w14:paraId="7390DFD5" w14:textId="77777777" w:rsidR="00CB6BB8" w:rsidRPr="00E14D7A" w:rsidRDefault="00CB6BB8" w:rsidP="00CB6BB8">
      <w:pPr>
        <w:spacing w:after="0"/>
        <w:rPr>
          <w:sz w:val="16"/>
        </w:rPr>
      </w:pPr>
      <w:r w:rsidRPr="00F712AB">
        <w:rPr>
          <w:rStyle w:val="StyleUnderline"/>
          <w:highlight w:val="cyan"/>
        </w:rPr>
        <w:t>A world dominated by totalitarian states would be</w:t>
      </w:r>
      <w:r w:rsidRPr="00E14D7A">
        <w:rPr>
          <w:sz w:val="16"/>
        </w:rPr>
        <w:t xml:space="preserve"> more incompetent, </w:t>
      </w:r>
      <w:r w:rsidRPr="00F712AB">
        <w:rPr>
          <w:rStyle w:val="StyleUnderline"/>
          <w:highlight w:val="cyan"/>
        </w:rPr>
        <w:t>more war-prone</w:t>
      </w:r>
      <w:r w:rsidRPr="00DC247E">
        <w:rPr>
          <w:rStyle w:val="StyleUnderline"/>
        </w:rPr>
        <w:t>, less cooperative</w:t>
      </w:r>
      <w:r w:rsidRPr="00E14D7A">
        <w:rPr>
          <w:sz w:val="16"/>
        </w:rPr>
        <w:t xml:space="preserve">, and more inhibitive of progress </w:t>
      </w:r>
      <w:r w:rsidRPr="00F712AB">
        <w:rPr>
          <w:rStyle w:val="StyleUnderline"/>
          <w:highlight w:val="cyan"/>
        </w:rPr>
        <w:t>than</w:t>
      </w:r>
      <w:r w:rsidRPr="00DC247E">
        <w:rPr>
          <w:rStyle w:val="StyleUnderline"/>
        </w:rPr>
        <w:t xml:space="preserve"> one dominated by </w:t>
      </w:r>
      <w:r w:rsidRPr="00F712AB">
        <w:rPr>
          <w:rStyle w:val="StyleUnderline"/>
          <w:highlight w:val="cyan"/>
        </w:rPr>
        <w:t>democratic states</w:t>
      </w:r>
      <w:r w:rsidRPr="00E14D7A">
        <w:rPr>
          <w:sz w:val="16"/>
        </w:rPr>
        <w:t xml:space="preserve">. Our current world is not particularly competent, peaceful, cooperative, or progressive—a totalitarian-dominated world would be worse. </w:t>
      </w:r>
      <w:r w:rsidRPr="00F712AB">
        <w:rPr>
          <w:rStyle w:val="StyleUnderline"/>
          <w:highlight w:val="cyan"/>
        </w:rPr>
        <w:t>It would increase the risk of</w:t>
      </w:r>
      <w:r w:rsidRPr="00DC247E">
        <w:rPr>
          <w:rStyle w:val="StyleUnderline"/>
        </w:rPr>
        <w:t xml:space="preserve"> another </w:t>
      </w:r>
      <w:r w:rsidRPr="00F712AB">
        <w:rPr>
          <w:rStyle w:val="StyleUnderline"/>
          <w:highlight w:val="cyan"/>
        </w:rPr>
        <w:t>collapse and extinction</w:t>
      </w:r>
      <w:r w:rsidRPr="00E14D7A">
        <w:rPr>
          <w:sz w:val="16"/>
        </w:rPr>
        <w:t xml:space="preserve"> and could shape the future toward </w:t>
      </w:r>
      <w:proofErr w:type="gramStart"/>
      <w:r w:rsidRPr="00E14D7A">
        <w:rPr>
          <w:sz w:val="16"/>
        </w:rPr>
        <w:t>less</w:t>
      </w:r>
      <w:proofErr w:type="gramEnd"/>
      <w:r w:rsidRPr="00E14D7A">
        <w:rPr>
          <w:sz w:val="16"/>
        </w:rPr>
        <w:t xml:space="preserve"> desirable trajectories (Beckstead, 2013).</w:t>
      </w:r>
    </w:p>
    <w:p w14:paraId="17E7D0D6" w14:textId="77777777" w:rsidR="00CB6BB8" w:rsidRPr="00E14D7A" w:rsidRDefault="00CB6BB8" w:rsidP="00CB6BB8">
      <w:pPr>
        <w:spacing w:after="0"/>
        <w:rPr>
          <w:sz w:val="16"/>
        </w:rPr>
      </w:pPr>
      <w:r w:rsidRPr="00DC247E">
        <w:rPr>
          <w:rStyle w:val="StyleUnderline"/>
        </w:rPr>
        <w:t>Totalitarian states are incompetent. They are bad at forecasting and dealing with disasters</w:t>
      </w:r>
      <w:r w:rsidRPr="00E14D7A">
        <w:rPr>
          <w:sz w:val="16"/>
        </w:rPr>
        <w:t xml:space="preserve"> (Caplan, 2008).16 This can be seen most clearly in the great famines of Communist China and the USSR, in which millions died (Applebaum, 2017; Becker, 1996; Dikötter, 2010; Snyder, 2010). In comparison, functioning multiparty democracies rarely, if ever, experience famines (Sen, 2010). “Established autocracies” (or “personal”</w:t>
      </w:r>
      <w:proofErr w:type="gramStart"/>
      <w:r w:rsidRPr="00E14D7A">
        <w:rPr>
          <w:sz w:val="16"/>
        </w:rPr>
        <w:t>/“</w:t>
      </w:r>
      <w:proofErr w:type="spellStart"/>
      <w:proofErr w:type="gramEnd"/>
      <w:r w:rsidRPr="00E14D7A">
        <w:rPr>
          <w:sz w:val="16"/>
        </w:rPr>
        <w:t>sultanist</w:t>
      </w:r>
      <w:proofErr w:type="spellEnd"/>
      <w:r w:rsidRPr="00E14D7A">
        <w:rPr>
          <w:sz w:val="16"/>
        </w:rPr>
        <w:t>”) are particularly bad, as there are few checks or restraints on arbitrary rule and the whims and ideology of the single individual, even from other elites (</w:t>
      </w:r>
      <w:proofErr w:type="spellStart"/>
      <w:r w:rsidRPr="00E14D7A">
        <w:rPr>
          <w:sz w:val="16"/>
        </w:rPr>
        <w:t>Svolik</w:t>
      </w:r>
      <w:proofErr w:type="spellEnd"/>
      <w:r w:rsidRPr="00E14D7A">
        <w:rPr>
          <w:sz w:val="16"/>
        </w:rPr>
        <w:t>, 2012). From the inside, the “inner circle” around Mao, Stalin, and Hitler seems incredibly chaotic, with elites strongly incentivized to conceal information and encouraged by the autocrat to squabble and feud—so they are divided (Conquest, 1992; Kershaw, 2008; Zhang &amp; Halliday, 2006). If totalitarian states are worse at addressing social, environmental, and technological problems, then a world dominated by them would likely be worse at responding to risks of collapse and extinction.</w:t>
      </w:r>
    </w:p>
    <w:p w14:paraId="33436F25" w14:textId="77777777" w:rsidR="00CB6BB8" w:rsidRPr="000240E2" w:rsidRDefault="00CB6BB8" w:rsidP="00CB6BB8">
      <w:pPr>
        <w:spacing w:after="0"/>
        <w:rPr>
          <w:rStyle w:val="StyleUnderline"/>
        </w:rPr>
      </w:pPr>
      <w:r w:rsidRPr="00E14D7A">
        <w:rPr>
          <w:sz w:val="16"/>
        </w:rPr>
        <w:t xml:space="preserve">A world dominated by totalitarian states is more likely to have major wars. States with near-universal adult suffrage rarely (if ever) go to war with one another (Barnhart et al., 2020), so </w:t>
      </w:r>
      <w:r w:rsidRPr="00F712AB">
        <w:rPr>
          <w:rStyle w:val="StyleUnderline"/>
          <w:highlight w:val="cyan"/>
        </w:rPr>
        <w:t>a world dominated by democracies has fewer wars</w:t>
      </w:r>
      <w:r w:rsidRPr="00F712AB">
        <w:rPr>
          <w:sz w:val="16"/>
          <w:highlight w:val="cyan"/>
        </w:rPr>
        <w:t xml:space="preserve">. </w:t>
      </w:r>
      <w:r w:rsidRPr="00F712AB">
        <w:rPr>
          <w:rStyle w:val="StyleUnderline"/>
          <w:highlight w:val="cyan"/>
        </w:rPr>
        <w:t>Miscalc</w:t>
      </w:r>
      <w:r w:rsidRPr="000240E2">
        <w:rPr>
          <w:rStyle w:val="StyleUnderline"/>
        </w:rPr>
        <w:t xml:space="preserve">ulation </w:t>
      </w:r>
      <w:r w:rsidRPr="00F712AB">
        <w:rPr>
          <w:rStyle w:val="StyleUnderline"/>
          <w:highlight w:val="cyan"/>
        </w:rPr>
        <w:t>might be</w:t>
      </w:r>
      <w:r w:rsidRPr="00F712AB">
        <w:rPr>
          <w:sz w:val="16"/>
          <w:highlight w:val="cyan"/>
        </w:rPr>
        <w:t xml:space="preserve"> a</w:t>
      </w:r>
      <w:r w:rsidRPr="00E14D7A">
        <w:rPr>
          <w:sz w:val="16"/>
        </w:rPr>
        <w:t xml:space="preserve"> particular </w:t>
      </w:r>
      <w:r w:rsidRPr="00F712AB">
        <w:rPr>
          <w:rStyle w:val="StyleUnderline"/>
          <w:highlight w:val="cyan"/>
        </w:rPr>
        <w:t>problem for totalitarian states due to personalization and disincentives for accurate info</w:t>
      </w:r>
      <w:r w:rsidRPr="000240E2">
        <w:rPr>
          <w:rStyle w:val="StyleUnderline"/>
        </w:rPr>
        <w:t>rmation,</w:t>
      </w:r>
      <w:r w:rsidRPr="00E14D7A">
        <w:rPr>
          <w:sz w:val="16"/>
        </w:rPr>
        <w:t xml:space="preserve"> leading to well-known strategic disasters such as Hitler and Stalin’s blunders in World War II (Bialer, 1970; Noakes &amp; Pridham, 2001), or at a smaller level, Saddam Hussein’s rejection of diplomacy (Atkinson, 1993). </w:t>
      </w:r>
      <w:r w:rsidRPr="00F712AB">
        <w:rPr>
          <w:rStyle w:val="StyleUnderline"/>
          <w:highlight w:val="cyan"/>
        </w:rPr>
        <w:t>War makes</w:t>
      </w:r>
      <w:r w:rsidRPr="00E14D7A">
        <w:rPr>
          <w:sz w:val="16"/>
        </w:rPr>
        <w:t xml:space="preserve"> collapse and </w:t>
      </w:r>
      <w:r w:rsidRPr="00F712AB">
        <w:rPr>
          <w:rStyle w:val="StyleUnderline"/>
          <w:highlight w:val="cyan"/>
        </w:rPr>
        <w:t>extinction</w:t>
      </w:r>
      <w:r w:rsidRPr="000240E2">
        <w:rPr>
          <w:rStyle w:val="StyleUnderline"/>
        </w:rPr>
        <w:t xml:space="preserve"> more </w:t>
      </w:r>
      <w:r w:rsidRPr="00F712AB">
        <w:rPr>
          <w:rStyle w:val="StyleUnderline"/>
          <w:highlight w:val="cyan"/>
        </w:rPr>
        <w:t>likely, by</w:t>
      </w:r>
      <w:r w:rsidRPr="008D165F">
        <w:rPr>
          <w:rStyle w:val="StyleUnderline"/>
        </w:rPr>
        <w:t xml:space="preserve"> raising</w:t>
      </w:r>
      <w:r w:rsidRPr="000240E2">
        <w:rPr>
          <w:rStyle w:val="StyleUnderline"/>
        </w:rPr>
        <w:t xml:space="preserve"> the chance of </w:t>
      </w:r>
      <w:r w:rsidRPr="00F712AB">
        <w:rPr>
          <w:rStyle w:val="StyleUnderline"/>
          <w:highlight w:val="cyan"/>
        </w:rPr>
        <w:t>w</w:t>
      </w:r>
      <w:r w:rsidRPr="000240E2">
        <w:rPr>
          <w:rStyle w:val="StyleUnderline"/>
        </w:rPr>
        <w:t xml:space="preserve">eapons of </w:t>
      </w:r>
      <w:r w:rsidRPr="00F712AB">
        <w:rPr>
          <w:rStyle w:val="StyleUnderline"/>
          <w:highlight w:val="cyan"/>
        </w:rPr>
        <w:t>m</w:t>
      </w:r>
      <w:r w:rsidRPr="000240E2">
        <w:rPr>
          <w:rStyle w:val="StyleUnderline"/>
        </w:rPr>
        <w:t xml:space="preserve">ass </w:t>
      </w:r>
      <w:r w:rsidRPr="00F712AB">
        <w:rPr>
          <w:rStyle w:val="StyleUnderline"/>
          <w:highlight w:val="cyan"/>
        </w:rPr>
        <w:t>d</w:t>
      </w:r>
      <w:r w:rsidRPr="000240E2">
        <w:rPr>
          <w:rStyle w:val="StyleUnderline"/>
        </w:rPr>
        <w:t xml:space="preserve">estruction </w:t>
      </w:r>
      <w:r w:rsidRPr="00F712AB">
        <w:rPr>
          <w:rStyle w:val="StyleUnderline"/>
          <w:highlight w:val="cyan"/>
        </w:rPr>
        <w:t>being used</w:t>
      </w:r>
      <w:r w:rsidRPr="000240E2">
        <w:rPr>
          <w:rStyle w:val="StyleUnderline"/>
        </w:rPr>
        <w:t>.</w:t>
      </w:r>
    </w:p>
    <w:p w14:paraId="3D0BAA45" w14:textId="77777777" w:rsidR="00CB6BB8" w:rsidRPr="00E14D7A" w:rsidRDefault="00CB6BB8" w:rsidP="00CB6BB8">
      <w:pPr>
        <w:spacing w:after="0"/>
        <w:rPr>
          <w:sz w:val="16"/>
        </w:rPr>
      </w:pPr>
      <w:r w:rsidRPr="00E14D7A">
        <w:rPr>
          <w:sz w:val="16"/>
        </w:rPr>
        <w:t xml:space="preserve">Linked to this, </w:t>
      </w:r>
      <w:r w:rsidRPr="00F712AB">
        <w:rPr>
          <w:rStyle w:val="StyleUnderline"/>
          <w:highlight w:val="cyan"/>
        </w:rPr>
        <w:t>totalitarian states are less cooperative</w:t>
      </w:r>
      <w:r w:rsidRPr="000240E2">
        <w:rPr>
          <w:rStyle w:val="StyleUnderline"/>
        </w:rPr>
        <w:t xml:space="preserve"> than democratic states</w:t>
      </w:r>
      <w:r w:rsidRPr="00E14D7A">
        <w:rPr>
          <w:sz w:val="16"/>
        </w:rPr>
        <w:t xml:space="preserve">. While cooperation is possible (Ginsburg, 2020), </w:t>
      </w:r>
      <w:r w:rsidRPr="000240E2">
        <w:rPr>
          <w:rStyle w:val="StyleUnderline"/>
        </w:rPr>
        <w:t xml:space="preserve">their </w:t>
      </w:r>
      <w:r w:rsidRPr="00F712AB">
        <w:rPr>
          <w:rStyle w:val="StyleUnderline"/>
          <w:highlight w:val="cyan"/>
        </w:rPr>
        <w:t>internal norms are characterized by paranoia</w:t>
      </w:r>
      <w:r w:rsidRPr="00E14D7A">
        <w:rPr>
          <w:sz w:val="16"/>
        </w:rPr>
        <w:t xml:space="preserve"> and treachery, and their lack of transparency limits their ability to credibly commit to agreements. </w:t>
      </w:r>
      <w:r w:rsidRPr="00F712AB">
        <w:rPr>
          <w:rStyle w:val="StyleUnderline"/>
          <w:highlight w:val="cyan"/>
        </w:rPr>
        <w:t>This is bad for</w:t>
      </w:r>
      <w:r w:rsidRPr="000240E2">
        <w:rPr>
          <w:rStyle w:val="StyleUnderline"/>
        </w:rPr>
        <w:t xml:space="preserve"> all </w:t>
      </w:r>
      <w:r w:rsidRPr="00F712AB">
        <w:rPr>
          <w:rStyle w:val="StyleUnderline"/>
          <w:highlight w:val="cyan"/>
        </w:rPr>
        <w:t>risks that require cooperation such as</w:t>
      </w:r>
      <w:r w:rsidRPr="000240E2">
        <w:rPr>
          <w:rStyle w:val="StyleUnderline"/>
        </w:rPr>
        <w:t xml:space="preserve"> </w:t>
      </w:r>
      <w:r w:rsidRPr="00F712AB">
        <w:rPr>
          <w:rStyle w:val="StyleUnderline"/>
          <w:highlight w:val="cyan"/>
        </w:rPr>
        <w:t>pandemics or climate change</w:t>
      </w:r>
      <w:r w:rsidRPr="00E14D7A">
        <w:rPr>
          <w:sz w:val="16"/>
        </w:rPr>
        <w:t xml:space="preserve"> (Tomasik, 2015).</w:t>
      </w:r>
    </w:p>
    <w:p w14:paraId="038FEC04" w14:textId="77777777" w:rsidR="00CB6BB8" w:rsidRPr="00E14D7A" w:rsidRDefault="00CB6BB8" w:rsidP="00CB6BB8">
      <w:pPr>
        <w:spacing w:after="0"/>
        <w:rPr>
          <w:sz w:val="16"/>
        </w:rPr>
      </w:pPr>
      <w:r w:rsidRPr="00E14D7A">
        <w:rPr>
          <w:sz w:val="16"/>
        </w:rPr>
        <w:t xml:space="preserve">Finally, </w:t>
      </w:r>
      <w:r w:rsidRPr="00FC48C5">
        <w:rPr>
          <w:rStyle w:val="StyleUnderline"/>
        </w:rPr>
        <w:t xml:space="preserve">continued social and </w:t>
      </w:r>
      <w:r w:rsidRPr="00F712AB">
        <w:rPr>
          <w:rStyle w:val="StyleUnderline"/>
          <w:highlight w:val="cyan"/>
        </w:rPr>
        <w:t>scientific progress is likely to reduce risks of</w:t>
      </w:r>
      <w:r w:rsidRPr="00E14D7A">
        <w:rPr>
          <w:sz w:val="16"/>
        </w:rPr>
        <w:t xml:space="preserve"> collapse and </w:t>
      </w:r>
      <w:r w:rsidRPr="00F712AB">
        <w:rPr>
          <w:rStyle w:val="StyleUnderline"/>
          <w:highlight w:val="cyan"/>
        </w:rPr>
        <w:t>extinction</w:t>
      </w:r>
      <w:r w:rsidRPr="00E14D7A">
        <w:rPr>
          <w:sz w:val="16"/>
        </w:rPr>
        <w:t xml:space="preserve">. Social progress could reduce global inequality and other risk factors. </w:t>
      </w:r>
      <w:r w:rsidRPr="00F712AB">
        <w:rPr>
          <w:rStyle w:val="StyleUnderline"/>
          <w:highlight w:val="cyan"/>
        </w:rPr>
        <w:t>Scientific progress could help address natural risks and climate change</w:t>
      </w:r>
      <w:r w:rsidRPr="00E14D7A">
        <w:rPr>
          <w:sz w:val="16"/>
        </w:rPr>
        <w:t xml:space="preserve"> (Sandberg, 2018), differentially increase defensive rather than offensive power (Garfinkel &amp; Dafoe, 2019), </w:t>
      </w:r>
      <w:r w:rsidRPr="00F712AB">
        <w:rPr>
          <w:rStyle w:val="StyleUnderline"/>
          <w:highlight w:val="cyan"/>
        </w:rPr>
        <w:t>and solve safety challenges in AI or biotech</w:t>
      </w:r>
      <w:r w:rsidRPr="00E14D7A">
        <w:rPr>
          <w:sz w:val="16"/>
        </w:rPr>
        <w:t xml:space="preserve">nology (Russell, 2019). </w:t>
      </w:r>
      <w:r w:rsidRPr="00F712AB">
        <w:rPr>
          <w:rStyle w:val="StyleUnderline"/>
          <w:highlight w:val="cyan"/>
        </w:rPr>
        <w:t>However,</w:t>
      </w:r>
      <w:r w:rsidRPr="00E14D7A">
        <w:rPr>
          <w:sz w:val="16"/>
        </w:rPr>
        <w:t xml:space="preserve"> as we will now discuss </w:t>
      </w:r>
      <w:r w:rsidRPr="00F712AB">
        <w:rPr>
          <w:rStyle w:val="StyleUnderline"/>
          <w:highlight w:val="cyan"/>
        </w:rPr>
        <w:t>totalitarian states would likely inhibit social progress</w:t>
      </w:r>
      <w:r w:rsidRPr="00E14D7A">
        <w:rPr>
          <w:sz w:val="16"/>
        </w:rPr>
        <w:t>.</w:t>
      </w:r>
    </w:p>
    <w:p w14:paraId="435E0BDA" w14:textId="77777777" w:rsidR="00CB6BB8" w:rsidRPr="00E14D7A" w:rsidRDefault="00CB6BB8" w:rsidP="00CB6BB8">
      <w:pPr>
        <w:spacing w:after="0"/>
        <w:rPr>
          <w:sz w:val="16"/>
        </w:rPr>
      </w:pPr>
      <w:r w:rsidRPr="00E14D7A">
        <w:rPr>
          <w:sz w:val="16"/>
        </w:rPr>
        <w:t xml:space="preserve">A central question from a </w:t>
      </w:r>
      <w:proofErr w:type="spellStart"/>
      <w:r w:rsidRPr="00E14D7A">
        <w:rPr>
          <w:sz w:val="16"/>
        </w:rPr>
        <w:t>longtermist</w:t>
      </w:r>
      <w:proofErr w:type="spellEnd"/>
      <w:r w:rsidRPr="00E14D7A">
        <w:rPr>
          <w:sz w:val="16"/>
        </w:rPr>
        <w:t xml:space="preserve"> perspective is: Which values should shape the future? I would argue that we should prefer it to be shaped by liberal democratic values. This is not to say that the current democracy-dominated world is perfect—far from it. The fate of billions of factory-farmed animals or hundreds of millions of people in extreme poverty makes that abundantly clear. However, democracies have two advantages. First, </w:t>
      </w:r>
      <w:r w:rsidRPr="00FC48C5">
        <w:rPr>
          <w:rStyle w:val="StyleUnderline"/>
        </w:rPr>
        <w:t>democracies have space for cosmopolitan values such as human rights, plurality, freedom, and equality. These are better than those that characterize life under totalitarianism: Fear, terror, subjection, and secrecy</w:t>
      </w:r>
      <w:r w:rsidRPr="00E14D7A">
        <w:rPr>
          <w:sz w:val="16"/>
        </w:rPr>
        <w:t xml:space="preserve">. Second, they have within themselves the mechanism to allow progress. In the last 100 (or even 50) years, the lives of women, LGBT people, religious minorities, and non-white people have dramatically improved. Our “moral circle” has expanded, and could continue to expand (Singer, 1981). The arc of the moral universe is long, but given the right conditions, it might just bend toward justice (King, 1968). A global society dominated by these values, and with the possibility of improving more, has a better </w:t>
      </w:r>
      <w:proofErr w:type="spellStart"/>
      <w:r w:rsidRPr="00E14D7A">
        <w:rPr>
          <w:sz w:val="16"/>
        </w:rPr>
        <w:t>longterm</w:t>
      </w:r>
      <w:proofErr w:type="spellEnd"/>
      <w:r w:rsidRPr="00E14D7A">
        <w:rPr>
          <w:sz w:val="16"/>
        </w:rPr>
        <w:t xml:space="preserve"> potential. </w:t>
      </w:r>
      <w:r w:rsidRPr="00FC48C5">
        <w:rPr>
          <w:rStyle w:val="StyleUnderline"/>
        </w:rPr>
        <w:t>A totalitarian-dominated world,</w:t>
      </w:r>
      <w:r w:rsidRPr="00E14D7A">
        <w:rPr>
          <w:sz w:val="16"/>
        </w:rPr>
        <w:t xml:space="preserve"> on the other hand, </w:t>
      </w:r>
      <w:r w:rsidRPr="00FC48C5">
        <w:rPr>
          <w:rStyle w:val="StyleUnderline"/>
        </w:rPr>
        <w:t>would reduce the space for resistance and progress—distorting the human trajectory.</w:t>
      </w:r>
    </w:p>
    <w:p w14:paraId="09F97F18" w14:textId="77777777" w:rsidR="00CB6BB8" w:rsidRPr="00E14D7A" w:rsidRDefault="00CB6BB8" w:rsidP="00CB6BB8">
      <w:pPr>
        <w:spacing w:after="0"/>
        <w:rPr>
          <w:sz w:val="16"/>
        </w:rPr>
      </w:pPr>
      <w:r w:rsidRPr="00FC48C5">
        <w:rPr>
          <w:rStyle w:val="StyleUnderline"/>
        </w:rPr>
        <w:t xml:space="preserve">We should be particularly concerned about “bottlenecks” </w:t>
      </w:r>
      <w:r w:rsidRPr="008D165F">
        <w:rPr>
          <w:rStyle w:val="StyleUnderline"/>
        </w:rPr>
        <w:t>at which values are particularly important—where there is a risk of “locking-in</w:t>
      </w:r>
      <w:r w:rsidRPr="00E14D7A">
        <w:rPr>
          <w:sz w:val="16"/>
        </w:rPr>
        <w:t xml:space="preserve">” </w:t>
      </w:r>
      <w:r w:rsidRPr="008D165F">
        <w:rPr>
          <w:rStyle w:val="StyleUnderline"/>
        </w:rPr>
        <w:t xml:space="preserve">some </w:t>
      </w:r>
      <w:r w:rsidRPr="00E14D7A">
        <w:rPr>
          <w:sz w:val="16"/>
        </w:rPr>
        <w:t xml:space="preserve">particular set of (possibly far from optimal) </w:t>
      </w:r>
      <w:r w:rsidRPr="008D165F">
        <w:rPr>
          <w:rStyle w:val="StyleUnderline"/>
        </w:rPr>
        <w:t>values</w:t>
      </w:r>
      <w:r w:rsidRPr="00E14D7A">
        <w:rPr>
          <w:sz w:val="16"/>
        </w:rPr>
        <w:t xml:space="preserve">. While they are currently </w:t>
      </w:r>
      <w:proofErr w:type="spellStart"/>
      <w:r w:rsidRPr="00E14D7A">
        <w:rPr>
          <w:sz w:val="16"/>
        </w:rPr>
        <w:t>faroff</w:t>
      </w:r>
      <w:proofErr w:type="spellEnd"/>
      <w:r w:rsidRPr="00E14D7A">
        <w:rPr>
          <w:sz w:val="16"/>
        </w:rPr>
        <w:t xml:space="preserve">, </w:t>
      </w:r>
      <w:r w:rsidRPr="00210E80">
        <w:rPr>
          <w:rStyle w:val="StyleUnderline"/>
        </w:rPr>
        <w:t>future technologies such as artificial general intelligence, space settlement, life extension (of autocrats), or much better surveillance could enable lock-in</w:t>
      </w:r>
      <w:r w:rsidRPr="00E14D7A">
        <w:rPr>
          <w:sz w:val="16"/>
        </w:rPr>
        <w:t xml:space="preserve"> (Caplan, 2008).17</w:t>
      </w:r>
    </w:p>
    <w:p w14:paraId="438D677A" w14:textId="77777777" w:rsidR="00CB6BB8" w:rsidRPr="00E14D7A" w:rsidRDefault="00CB6BB8" w:rsidP="00CB6BB8">
      <w:pPr>
        <w:spacing w:after="0"/>
        <w:rPr>
          <w:sz w:val="16"/>
        </w:rPr>
      </w:pPr>
      <w:r w:rsidRPr="00E14D7A">
        <w:rPr>
          <w:sz w:val="16"/>
        </w:rPr>
        <w:t>Conditional on them avoiding new catastrophes, world orders dominated by totalitarians could be quite long-lasting (Caplan, 2008). Democracies can undermine authoritarian and totalitarian regimes through the following ways: Control, including conquest; contagion through proximity; and consent, promoting receptivity toward democratization (Whitehead, 2001). Democracies can actively undermine these regimes through war, sanctions, hosting rebellious exiles, or sponsoring internal movements. Passively, through contagion, they offer a demonstration that a better, more prosperous life is possible. For example, in the final years of the USSR, ordinary Soviet citizens were able to see that the West had a higher standard of living—more innovation, more choice, and more consumer goods. The elites were able to read books from the outside, and travel—Gorbachev’s contacts and friendships with European politicians may have made him more favorable to social democracy (Brown, 1996). Democracies can undermine the will and capacity of the coercive apparatus (Bellin, 2004). However, in a world not dominated by democracies, all these pressures would be far less.</w:t>
      </w:r>
    </w:p>
    <w:p w14:paraId="22C79029" w14:textId="77777777" w:rsidR="00CB6BB8" w:rsidRPr="00E14D7A" w:rsidRDefault="00CB6BB8" w:rsidP="00CB6BB8">
      <w:pPr>
        <w:spacing w:after="0"/>
        <w:rPr>
          <w:sz w:val="16"/>
        </w:rPr>
      </w:pPr>
      <w:r w:rsidRPr="00E14D7A">
        <w:rPr>
          <w:sz w:val="16"/>
        </w:rPr>
        <w:t xml:space="preserve">A world in which, say, totalitarian regimes emerged as dominant after World War II (for example if the USA was defeated) could be self-reinforcing and long-lasting, like the self-reinforcing relationship of Oceania, Eurasia, and </w:t>
      </w:r>
      <w:proofErr w:type="spellStart"/>
      <w:r w:rsidRPr="00E14D7A">
        <w:rPr>
          <w:sz w:val="16"/>
        </w:rPr>
        <w:t>Eastasia</w:t>
      </w:r>
      <w:proofErr w:type="spellEnd"/>
      <w:r w:rsidRPr="00E14D7A">
        <w:rPr>
          <w:sz w:val="16"/>
        </w:rPr>
        <w:t xml:space="preserve"> (Orwell, 1949). Orwell’s fictional world is characterized by constant low-grade warfare to justify emergency powers and secure elites, and with shifting alliances of convenience as states bandwagon and balance, thereby preventing any resolution. A totalitarian-dominated world order could be rather robust, perhaps for decades or even centuries.</w:t>
      </w:r>
    </w:p>
    <w:p w14:paraId="5CF22A64" w14:textId="77777777" w:rsidR="00CB6BB8" w:rsidRDefault="00CB6BB8" w:rsidP="00CB6BB8">
      <w:pPr>
        <w:spacing w:after="0"/>
        <w:rPr>
          <w:sz w:val="16"/>
        </w:rPr>
      </w:pPr>
      <w:r w:rsidRPr="00F712AB">
        <w:rPr>
          <w:rStyle w:val="StyleUnderline"/>
          <w:highlight w:val="cyan"/>
        </w:rPr>
        <w:t>A</w:t>
      </w:r>
      <w:r w:rsidRPr="006C6683">
        <w:rPr>
          <w:rStyle w:val="StyleUnderline"/>
        </w:rPr>
        <w:t xml:space="preserve"> long-lasting </w:t>
      </w:r>
      <w:r w:rsidRPr="00F712AB">
        <w:rPr>
          <w:rStyle w:val="StyleUnderline"/>
          <w:highlight w:val="cyan"/>
        </w:rPr>
        <w:t>totalitarian</w:t>
      </w:r>
      <w:r w:rsidRPr="006C6683">
        <w:rPr>
          <w:rStyle w:val="StyleUnderline"/>
        </w:rPr>
        <w:t xml:space="preserve">-dominated </w:t>
      </w:r>
      <w:r w:rsidRPr="00F712AB">
        <w:rPr>
          <w:rStyle w:val="StyleUnderline"/>
          <w:highlight w:val="cyan"/>
        </w:rPr>
        <w:t>world would</w:t>
      </w:r>
      <w:r w:rsidRPr="006C6683">
        <w:rPr>
          <w:rStyle w:val="StyleUnderline"/>
        </w:rPr>
        <w:t xml:space="preserve"> extend the period of time humanity would spend with a heightened risk of collapse or extinction, as well as increased potential for distortion of the human trajectory and the possibility that a “</w:t>
      </w:r>
      <w:r w:rsidRPr="00F712AB">
        <w:rPr>
          <w:rStyle w:val="StyleUnderline"/>
          <w:highlight w:val="cyan"/>
        </w:rPr>
        <w:t>lock-in”</w:t>
      </w:r>
      <w:r w:rsidRPr="006C6683">
        <w:rPr>
          <w:rStyle w:val="StyleUnderline"/>
        </w:rPr>
        <w:t xml:space="preserve"> event may occur</w:t>
      </w:r>
      <w:r w:rsidRPr="00E14D7A">
        <w:rPr>
          <w:sz w:val="16"/>
        </w:rPr>
        <w:t xml:space="preserve">. This example illustrates the possibility of a “negative recovery,” </w:t>
      </w:r>
      <w:r w:rsidRPr="00F712AB">
        <w:rPr>
          <w:rStyle w:val="StyleUnderline"/>
          <w:highlight w:val="cyan"/>
        </w:rPr>
        <w:t>resulting in a trajectory</w:t>
      </w:r>
      <w:r w:rsidRPr="00F712AB">
        <w:rPr>
          <w:sz w:val="16"/>
          <w:highlight w:val="cyan"/>
        </w:rPr>
        <w:t xml:space="preserve"> </w:t>
      </w:r>
      <w:r w:rsidRPr="00F712AB">
        <w:rPr>
          <w:rStyle w:val="StyleUnderline"/>
          <w:highlight w:val="cyan"/>
        </w:rPr>
        <w:t>with less or no scientific and social progress</w:t>
      </w:r>
      <w:r w:rsidRPr="006C6683">
        <w:rPr>
          <w:rStyle w:val="StyleUnderline"/>
        </w:rPr>
        <w:t xml:space="preserve"> and a less favorable geopolitical situation, </w:t>
      </w:r>
      <w:r w:rsidRPr="00F712AB">
        <w:rPr>
          <w:rStyle w:val="StyleUnderline"/>
          <w:highlight w:val="cyan"/>
        </w:rPr>
        <w:t>which would threaten the destruction of humanity</w:t>
      </w:r>
      <w:r w:rsidRPr="006C6683">
        <w:rPr>
          <w:rStyle w:val="StyleUnderline"/>
        </w:rPr>
        <w:t xml:space="preserve">’s </w:t>
      </w:r>
      <w:proofErr w:type="spellStart"/>
      <w:r w:rsidRPr="006C6683">
        <w:rPr>
          <w:rStyle w:val="StyleUnderline"/>
        </w:rPr>
        <w:t>longterm</w:t>
      </w:r>
      <w:proofErr w:type="spellEnd"/>
      <w:r w:rsidRPr="006C6683">
        <w:rPr>
          <w:rStyle w:val="StyleUnderline"/>
        </w:rPr>
        <w:t xml:space="preserve"> potential</w:t>
      </w:r>
      <w:r w:rsidRPr="00E14D7A">
        <w:rPr>
          <w:sz w:val="16"/>
        </w:rPr>
        <w:t>.</w:t>
      </w:r>
    </w:p>
    <w:p w14:paraId="515132B1" w14:textId="77777777" w:rsidR="00CB6BB8" w:rsidRPr="00D11340" w:rsidRDefault="00CB6BB8" w:rsidP="00CB6BB8"/>
    <w:p w14:paraId="7D24935C" w14:textId="77777777" w:rsidR="00CB6BB8" w:rsidRDefault="00CB6BB8" w:rsidP="002B731D"/>
    <w:bookmarkEnd w:id="0"/>
    <w:p w14:paraId="111E4030" w14:textId="77777777" w:rsidR="002B731D" w:rsidRPr="00900FB2" w:rsidRDefault="002B731D" w:rsidP="00900FB2">
      <w:pPr>
        <w:pStyle w:val="Heading4"/>
      </w:pPr>
      <w:r w:rsidRPr="00900FB2">
        <w:t>Japan is refusing to bend the knee to Trump, destroying US-Japan cooperation</w:t>
      </w:r>
    </w:p>
    <w:p w14:paraId="50911A1F" w14:textId="77777777" w:rsidR="002B731D" w:rsidRPr="00900FB2" w:rsidRDefault="002B731D" w:rsidP="00900FB2">
      <w:r w:rsidRPr="00900FB2">
        <w:t xml:space="preserve">Scott </w:t>
      </w:r>
      <w:r w:rsidRPr="00900FB2">
        <w:rPr>
          <w:rStyle w:val="Style13ptBold"/>
        </w:rPr>
        <w:t>Foster 25</w:t>
      </w:r>
      <w:r w:rsidRPr="00900FB2">
        <w:t>, journalist for the Asia Times, 5/19/</w:t>
      </w:r>
      <w:proofErr w:type="gramStart"/>
      <w:r w:rsidRPr="00900FB2">
        <w:t>25,“</w:t>
      </w:r>
      <w:proofErr w:type="gramEnd"/>
      <w:r w:rsidRPr="00900FB2">
        <w:t>Japan not rushing into a bad trade deal with Trump”, https://asiatimes.com/2025/05/japan-not-rushing-into-a-bad-trade-deal-with-trump//WF</w:t>
      </w:r>
    </w:p>
    <w:p w14:paraId="69A4094D" w14:textId="77777777" w:rsidR="002B731D" w:rsidRPr="00513DEE" w:rsidRDefault="002B731D" w:rsidP="002B731D">
      <w:pPr>
        <w:rPr>
          <w:sz w:val="16"/>
        </w:rPr>
      </w:pPr>
      <w:r w:rsidRPr="00F712AB">
        <w:rPr>
          <w:rStyle w:val="AAAUNDERLINEKEYBOARD"/>
          <w:highlight w:val="cyan"/>
        </w:rPr>
        <w:t>Japan</w:t>
      </w:r>
      <w:r w:rsidRPr="003D053B">
        <w:rPr>
          <w:rStyle w:val="AAAUNDERLINEKEYBOARD"/>
        </w:rPr>
        <w:t>’s</w:t>
      </w:r>
      <w:r w:rsidRPr="00C74135">
        <w:rPr>
          <w:rStyle w:val="AAAUNDERLINEKEYBOARD"/>
        </w:rPr>
        <w:t xml:space="preserve"> senior trade officials </w:t>
      </w:r>
      <w:r w:rsidRPr="00F712AB">
        <w:rPr>
          <w:rStyle w:val="Boxes"/>
          <w:highlight w:val="cyan"/>
        </w:rPr>
        <w:t>skipped</w:t>
      </w:r>
      <w:r w:rsidRPr="00513DEE">
        <w:rPr>
          <w:sz w:val="16"/>
        </w:rPr>
        <w:t xml:space="preserve"> the APEC Ministers Responsible for </w:t>
      </w:r>
      <w:r w:rsidRPr="00F712AB">
        <w:rPr>
          <w:rStyle w:val="Boxes"/>
          <w:highlight w:val="cyan"/>
        </w:rPr>
        <w:t>Trade meetings</w:t>
      </w:r>
      <w:r w:rsidRPr="00513DEE">
        <w:rPr>
          <w:sz w:val="16"/>
        </w:rPr>
        <w:t xml:space="preserve"> held </w:t>
      </w:r>
      <w:r w:rsidRPr="00F712AB">
        <w:rPr>
          <w:rStyle w:val="AAAUNDERLINEKEYBOARD"/>
          <w:highlight w:val="cyan"/>
        </w:rPr>
        <w:t>last week</w:t>
      </w:r>
      <w:r w:rsidRPr="00513DEE">
        <w:rPr>
          <w:sz w:val="16"/>
        </w:rPr>
        <w:t xml:space="preserve"> on South Korea’s Jeju Island.</w:t>
      </w:r>
    </w:p>
    <w:p w14:paraId="5505BA58" w14:textId="77777777" w:rsidR="002B731D" w:rsidRPr="00513DEE" w:rsidRDefault="002B731D" w:rsidP="002B731D">
      <w:pPr>
        <w:rPr>
          <w:sz w:val="16"/>
        </w:rPr>
      </w:pPr>
      <w:r w:rsidRPr="00513DEE">
        <w:rPr>
          <w:sz w:val="16"/>
        </w:rPr>
        <w:t xml:space="preserve">Neither Minister of Economy, Trade and Industry Yoji Muto nor Prime Minister Shigeru </w:t>
      </w:r>
      <w:proofErr w:type="spellStart"/>
      <w:r w:rsidRPr="00513DEE">
        <w:rPr>
          <w:sz w:val="16"/>
        </w:rPr>
        <w:t>Ishiba’s</w:t>
      </w:r>
      <w:proofErr w:type="spellEnd"/>
      <w:r w:rsidRPr="00513DEE">
        <w:rPr>
          <w:sz w:val="16"/>
        </w:rPr>
        <w:t xml:space="preserve"> top trade negotiator Ryosei Akazawa attended the event, </w:t>
      </w:r>
      <w:r w:rsidRPr="00F712AB">
        <w:rPr>
          <w:rStyle w:val="Boxes"/>
          <w:highlight w:val="cyan"/>
        </w:rPr>
        <w:t>missing an opportunity</w:t>
      </w:r>
      <w:r w:rsidRPr="00F712AB">
        <w:rPr>
          <w:rStyle w:val="AAAUNDERLINEKEYBOARD"/>
          <w:highlight w:val="cyan"/>
        </w:rPr>
        <w:t xml:space="preserve"> to talk</w:t>
      </w:r>
      <w:r w:rsidRPr="00C74135">
        <w:rPr>
          <w:rStyle w:val="AAAUNDERLINEKEYBOARD"/>
        </w:rPr>
        <w:t xml:space="preserve"> </w:t>
      </w:r>
      <w:r w:rsidRPr="00F712AB">
        <w:rPr>
          <w:rStyle w:val="AAAUNDERLINEKEYBOARD"/>
          <w:highlight w:val="cyan"/>
        </w:rPr>
        <w:t xml:space="preserve">with </w:t>
      </w:r>
      <w:r w:rsidRPr="00F712AB">
        <w:rPr>
          <w:rStyle w:val="Boxes"/>
          <w:highlight w:val="cyan"/>
        </w:rPr>
        <w:t>US</w:t>
      </w:r>
      <w:r w:rsidRPr="00C74135">
        <w:rPr>
          <w:rStyle w:val="Boxes"/>
        </w:rPr>
        <w:t xml:space="preserve"> Trade</w:t>
      </w:r>
      <w:r w:rsidRPr="00C74135">
        <w:rPr>
          <w:rStyle w:val="AAAUNDERLINEKEYBOARD"/>
        </w:rPr>
        <w:t xml:space="preserve"> Representative Jamieson Greer</w:t>
      </w:r>
      <w:r w:rsidRPr="00513DEE">
        <w:rPr>
          <w:sz w:val="16"/>
        </w:rPr>
        <w:t>. Masaki Ogushi, a member of Akazawa’s negotiating team, represented Japan in their stead.</w:t>
      </w:r>
    </w:p>
    <w:p w14:paraId="57CAA6F9" w14:textId="77777777" w:rsidR="002B731D" w:rsidRPr="00513DEE" w:rsidRDefault="002B731D" w:rsidP="002B731D">
      <w:pPr>
        <w:rPr>
          <w:sz w:val="16"/>
        </w:rPr>
      </w:pPr>
      <w:r w:rsidRPr="00513DEE">
        <w:rPr>
          <w:sz w:val="16"/>
        </w:rPr>
        <w:t xml:space="preserve">Unlike the UK, </w:t>
      </w:r>
      <w:r w:rsidRPr="00F712AB">
        <w:rPr>
          <w:rStyle w:val="AAAUNDERLINEKEYBOARD"/>
          <w:highlight w:val="cyan"/>
        </w:rPr>
        <w:t xml:space="preserve">Japan is in </w:t>
      </w:r>
      <w:r w:rsidRPr="00F712AB">
        <w:rPr>
          <w:rStyle w:val="Boxes"/>
          <w:highlight w:val="cyan"/>
        </w:rPr>
        <w:t>no hurry</w:t>
      </w:r>
      <w:r w:rsidRPr="00F712AB">
        <w:rPr>
          <w:rStyle w:val="AAAUNDERLINEKEYBOARD"/>
          <w:highlight w:val="cyan"/>
        </w:rPr>
        <w:t xml:space="preserve"> to reach a</w:t>
      </w:r>
      <w:r w:rsidRPr="00C74135">
        <w:rPr>
          <w:rStyle w:val="AAAUNDERLINEKEYBOARD"/>
        </w:rPr>
        <w:t xml:space="preserve"> </w:t>
      </w:r>
      <w:r w:rsidRPr="00C74135">
        <w:rPr>
          <w:rStyle w:val="Boxes"/>
        </w:rPr>
        <w:t>disadvantageous</w:t>
      </w:r>
      <w:r w:rsidRPr="00C74135">
        <w:rPr>
          <w:rStyle w:val="AAAUNDERLINEKEYBOARD"/>
        </w:rPr>
        <w:t xml:space="preserve"> or incomplete </w:t>
      </w:r>
      <w:r w:rsidRPr="00C74135">
        <w:rPr>
          <w:rStyle w:val="Boxes"/>
        </w:rPr>
        <w:t xml:space="preserve">trade </w:t>
      </w:r>
      <w:r w:rsidRPr="00F712AB">
        <w:rPr>
          <w:rStyle w:val="Boxes"/>
          <w:highlight w:val="cyan"/>
        </w:rPr>
        <w:t>deal</w:t>
      </w:r>
      <w:r w:rsidRPr="00F712AB">
        <w:rPr>
          <w:rStyle w:val="AAAUNDERLINEKEYBOARD"/>
          <w:highlight w:val="cyan"/>
        </w:rPr>
        <w:t xml:space="preserve"> with</w:t>
      </w:r>
      <w:r w:rsidRPr="00513DEE">
        <w:rPr>
          <w:sz w:val="16"/>
        </w:rPr>
        <w:t xml:space="preserve"> US President Donald </w:t>
      </w:r>
      <w:r w:rsidRPr="00F712AB">
        <w:rPr>
          <w:rStyle w:val="AAAUNDERLINEKEYBOARD"/>
          <w:highlight w:val="cyan"/>
        </w:rPr>
        <w:t>Trump</w:t>
      </w:r>
      <w:r w:rsidRPr="00513DEE">
        <w:rPr>
          <w:sz w:val="16"/>
        </w:rPr>
        <w:t xml:space="preserve">, particularly </w:t>
      </w:r>
      <w:r w:rsidRPr="00C74135">
        <w:rPr>
          <w:rStyle w:val="AAAUNDERLINEKEYBOARD"/>
        </w:rPr>
        <w:t xml:space="preserve">with </w:t>
      </w:r>
      <w:r w:rsidRPr="00C74135">
        <w:rPr>
          <w:rStyle w:val="Boxes"/>
        </w:rPr>
        <w:t>elections</w:t>
      </w:r>
      <w:r w:rsidRPr="00513DEE">
        <w:rPr>
          <w:sz w:val="16"/>
        </w:rPr>
        <w:t xml:space="preserve"> to the upper house of Japan’s national assembly </w:t>
      </w:r>
      <w:r w:rsidRPr="00C74135">
        <w:rPr>
          <w:rStyle w:val="AAAUNDERLINEKEYBOARD"/>
        </w:rPr>
        <w:t>coming up in July</w:t>
      </w:r>
      <w:r w:rsidRPr="00513DEE">
        <w:rPr>
          <w:sz w:val="16"/>
        </w:rPr>
        <w:t xml:space="preserve">. And unlike the South Koreans, </w:t>
      </w:r>
      <w:r w:rsidRPr="00F712AB">
        <w:rPr>
          <w:rStyle w:val="AAAUNDERLINEKEYBOARD"/>
          <w:highlight w:val="cyan"/>
        </w:rPr>
        <w:t xml:space="preserve">the Japanese are </w:t>
      </w:r>
      <w:r w:rsidRPr="00F712AB">
        <w:rPr>
          <w:rStyle w:val="Boxes"/>
          <w:highlight w:val="cyan"/>
        </w:rPr>
        <w:t>not seeking</w:t>
      </w:r>
      <w:r w:rsidRPr="00C74135">
        <w:rPr>
          <w:rStyle w:val="AAAUNDERLINEKEYBOARD"/>
        </w:rPr>
        <w:t xml:space="preserve"> a low-key </w:t>
      </w:r>
      <w:r w:rsidRPr="00F712AB">
        <w:rPr>
          <w:rStyle w:val="Boxes"/>
          <w:highlight w:val="cyan"/>
        </w:rPr>
        <w:t>compromise</w:t>
      </w:r>
      <w:r w:rsidRPr="00C74135">
        <w:rPr>
          <w:rStyle w:val="AAAUNDERLINEKEYBOARD"/>
        </w:rPr>
        <w:t>.</w:t>
      </w:r>
    </w:p>
    <w:p w14:paraId="1474729B" w14:textId="77777777" w:rsidR="002B731D" w:rsidRPr="00513DEE" w:rsidRDefault="002B731D" w:rsidP="002B731D">
      <w:pPr>
        <w:rPr>
          <w:sz w:val="16"/>
        </w:rPr>
      </w:pPr>
      <w:r w:rsidRPr="00F712AB">
        <w:rPr>
          <w:rStyle w:val="AAAUNDERLINEKEYBOARD"/>
          <w:highlight w:val="cyan"/>
        </w:rPr>
        <w:t xml:space="preserve">The </w:t>
      </w:r>
      <w:r w:rsidRPr="00F712AB">
        <w:rPr>
          <w:rStyle w:val="Boxes"/>
          <w:highlight w:val="cyan"/>
        </w:rPr>
        <w:t>impact</w:t>
      </w:r>
      <w:r w:rsidRPr="00F712AB">
        <w:rPr>
          <w:rStyle w:val="AAAUNDERLINEKEYBOARD"/>
          <w:highlight w:val="cyan"/>
        </w:rPr>
        <w:t xml:space="preserve"> of</w:t>
      </w:r>
      <w:r w:rsidRPr="00C74135">
        <w:rPr>
          <w:rStyle w:val="AAAUNDERLINEKEYBOARD"/>
        </w:rPr>
        <w:t xml:space="preserve"> </w:t>
      </w:r>
      <w:r w:rsidRPr="00C74135">
        <w:rPr>
          <w:rStyle w:val="Boxes"/>
        </w:rPr>
        <w:t>25%</w:t>
      </w:r>
      <w:r w:rsidRPr="00C74135">
        <w:rPr>
          <w:rStyle w:val="AAAUNDERLINEKEYBOARD"/>
        </w:rPr>
        <w:t xml:space="preserve"> </w:t>
      </w:r>
      <w:r w:rsidRPr="00F712AB">
        <w:rPr>
          <w:rStyle w:val="Boxes"/>
          <w:highlight w:val="cyan"/>
        </w:rPr>
        <w:t>tariffs</w:t>
      </w:r>
      <w:r w:rsidRPr="00C74135">
        <w:rPr>
          <w:rStyle w:val="AAAUNDERLINEKEYBOARD"/>
        </w:rPr>
        <w:t xml:space="preserve"> on autos and auto parts </w:t>
      </w:r>
      <w:r w:rsidRPr="00F712AB">
        <w:rPr>
          <w:rStyle w:val="AAAUNDERLINEKEYBOARD"/>
          <w:highlight w:val="cyan"/>
        </w:rPr>
        <w:t>on</w:t>
      </w:r>
      <w:r w:rsidRPr="00C74135">
        <w:rPr>
          <w:rStyle w:val="AAAUNDERLINEKEYBOARD"/>
        </w:rPr>
        <w:t xml:space="preserve"> the </w:t>
      </w:r>
      <w:r w:rsidRPr="00F712AB">
        <w:rPr>
          <w:rStyle w:val="AAAUNDERLINEKEYBOARD"/>
          <w:highlight w:val="cyan"/>
        </w:rPr>
        <w:t>Japan</w:t>
      </w:r>
      <w:r w:rsidRPr="00C74135">
        <w:rPr>
          <w:rStyle w:val="AAAUNDERLINEKEYBOARD"/>
        </w:rPr>
        <w:t xml:space="preserve">ese economy </w:t>
      </w:r>
      <w:r w:rsidRPr="00F712AB">
        <w:rPr>
          <w:rStyle w:val="AAAUNDERLINEKEYBOARD"/>
          <w:highlight w:val="cyan"/>
        </w:rPr>
        <w:t>is</w:t>
      </w:r>
      <w:r w:rsidRPr="00513DEE">
        <w:rPr>
          <w:sz w:val="16"/>
        </w:rPr>
        <w:t xml:space="preserve"> simply </w:t>
      </w:r>
      <w:r w:rsidRPr="00C74135">
        <w:rPr>
          <w:rStyle w:val="Boxes"/>
        </w:rPr>
        <w:t xml:space="preserve">too </w:t>
      </w:r>
      <w:r w:rsidRPr="00F712AB">
        <w:rPr>
          <w:rStyle w:val="Boxes"/>
          <w:highlight w:val="cyan"/>
        </w:rPr>
        <w:t>great</w:t>
      </w:r>
      <w:r w:rsidRPr="00513DEE">
        <w:rPr>
          <w:sz w:val="16"/>
        </w:rPr>
        <w:t xml:space="preserve">, and </w:t>
      </w:r>
      <w:r w:rsidRPr="00F712AB">
        <w:rPr>
          <w:rStyle w:val="AAAUNDERLINEKEYBOARD"/>
          <w:highlight w:val="cyan"/>
        </w:rPr>
        <w:t>America’s</w:t>
      </w:r>
      <w:r w:rsidRPr="00513DEE">
        <w:rPr>
          <w:sz w:val="16"/>
        </w:rPr>
        <w:t xml:space="preserve"> </w:t>
      </w:r>
      <w:r w:rsidRPr="00C74135">
        <w:rPr>
          <w:rStyle w:val="Boxes"/>
        </w:rPr>
        <w:t xml:space="preserve">renewed </w:t>
      </w:r>
      <w:r w:rsidRPr="00F712AB">
        <w:rPr>
          <w:rStyle w:val="Boxes"/>
          <w:highlight w:val="cyan"/>
        </w:rPr>
        <w:t>assault</w:t>
      </w:r>
      <w:r w:rsidRPr="00F712AB">
        <w:rPr>
          <w:sz w:val="16"/>
          <w:highlight w:val="cyan"/>
        </w:rPr>
        <w:t xml:space="preserve"> on</w:t>
      </w:r>
      <w:r w:rsidRPr="00513DEE">
        <w:rPr>
          <w:sz w:val="16"/>
        </w:rPr>
        <w:t xml:space="preserve"> Japan’s </w:t>
      </w:r>
      <w:r w:rsidRPr="00C74135">
        <w:rPr>
          <w:rStyle w:val="Boxes"/>
        </w:rPr>
        <w:t xml:space="preserve">rice </w:t>
      </w:r>
      <w:r w:rsidRPr="00F712AB">
        <w:rPr>
          <w:rStyle w:val="Boxes"/>
          <w:highlight w:val="cyan"/>
        </w:rPr>
        <w:t>farmers</w:t>
      </w:r>
      <w:r w:rsidRPr="00F712AB">
        <w:rPr>
          <w:rStyle w:val="AAAUNDERLINEKEYBOARD"/>
          <w:highlight w:val="cyan"/>
        </w:rPr>
        <w:t xml:space="preserve"> is too sensitive to </w:t>
      </w:r>
      <w:r w:rsidRPr="00F712AB">
        <w:rPr>
          <w:rStyle w:val="Boxes"/>
          <w:highlight w:val="cyan"/>
        </w:rPr>
        <w:t>tolerate</w:t>
      </w:r>
      <w:r w:rsidRPr="00513DEE">
        <w:rPr>
          <w:sz w:val="16"/>
        </w:rPr>
        <w:t>.</w:t>
      </w:r>
    </w:p>
    <w:p w14:paraId="525D571C" w14:textId="77777777" w:rsidR="002B731D" w:rsidRPr="00513DEE" w:rsidRDefault="002B731D" w:rsidP="002B731D">
      <w:pPr>
        <w:rPr>
          <w:sz w:val="16"/>
        </w:rPr>
      </w:pPr>
      <w:proofErr w:type="spellStart"/>
      <w:r w:rsidRPr="00513DEE">
        <w:rPr>
          <w:sz w:val="16"/>
        </w:rPr>
        <w:t>Ishiba</w:t>
      </w:r>
      <w:proofErr w:type="spellEnd"/>
      <w:r w:rsidRPr="00513DEE">
        <w:rPr>
          <w:sz w:val="16"/>
        </w:rPr>
        <w:t xml:space="preserve"> already leads a minority government, his Liberal Democratic Party having lost its majority in the lower house last October. Now he must either stand up for Japan or risk losing the party’s majority in the upper house as well.</w:t>
      </w:r>
    </w:p>
    <w:p w14:paraId="61E3ACDB" w14:textId="77777777" w:rsidR="002B731D" w:rsidRPr="00513DEE" w:rsidRDefault="002B731D" w:rsidP="002B731D">
      <w:pPr>
        <w:rPr>
          <w:sz w:val="16"/>
        </w:rPr>
      </w:pPr>
      <w:r w:rsidRPr="00513DEE">
        <w:rPr>
          <w:sz w:val="16"/>
        </w:rPr>
        <w:t>Akazawa is expected to visit Washington, DC, for a third round of formal negotiations later this month, perhaps within the coming week. While Ogushi was in South Korea, he met with Chief Cabinet Secretary Hayashi Yoshimasa to discuss strategy. After that meeting, he told the press, “</w:t>
      </w:r>
      <w:r w:rsidRPr="00C74135">
        <w:rPr>
          <w:rStyle w:val="AAAUNDERLINEKEYBOARD"/>
        </w:rPr>
        <w:t>My focus is on our national interests</w:t>
      </w:r>
      <w:r w:rsidRPr="00513DEE">
        <w:rPr>
          <w:sz w:val="16"/>
        </w:rPr>
        <w:t>, to protect what needs to be protected and to say what needs to be said.”</w:t>
      </w:r>
    </w:p>
    <w:p w14:paraId="766B25AC" w14:textId="77777777" w:rsidR="002B731D" w:rsidRPr="00513DEE" w:rsidRDefault="002B731D" w:rsidP="002B731D">
      <w:pPr>
        <w:rPr>
          <w:sz w:val="16"/>
        </w:rPr>
      </w:pPr>
      <w:r w:rsidRPr="00513DEE">
        <w:rPr>
          <w:sz w:val="16"/>
        </w:rPr>
        <w:t>Established in 1989 at the suggestion of Australian Prime Minister Bob Hawke, Asia-Pacific Economic Cooperation (</w:t>
      </w:r>
      <w:r w:rsidRPr="00C74135">
        <w:rPr>
          <w:rStyle w:val="AAAUNDERLINEKEYBOARD"/>
        </w:rPr>
        <w:t>APEC</w:t>
      </w:r>
      <w:r w:rsidRPr="00513DEE">
        <w:rPr>
          <w:sz w:val="16"/>
        </w:rPr>
        <w:t xml:space="preserve">) </w:t>
      </w:r>
      <w:r w:rsidRPr="00C74135">
        <w:rPr>
          <w:rStyle w:val="AAAUNDERLINEKEYBOARD"/>
        </w:rPr>
        <w:t>describes itself as “a cooperative, multilateral economic and trade forum</w:t>
      </w:r>
      <w:r w:rsidRPr="00513DEE">
        <w:rPr>
          <w:sz w:val="16"/>
        </w:rPr>
        <w:t>.” Its 21 members include most of the economic entities around the Pacific Ocean.</w:t>
      </w:r>
    </w:p>
    <w:p w14:paraId="079128B4" w14:textId="77777777" w:rsidR="002B731D" w:rsidRPr="00513DEE" w:rsidRDefault="002B731D" w:rsidP="002B731D">
      <w:pPr>
        <w:rPr>
          <w:sz w:val="16"/>
        </w:rPr>
      </w:pPr>
      <w:r w:rsidRPr="00513DEE">
        <w:rPr>
          <w:sz w:val="16"/>
        </w:rPr>
        <w:t>The People’s Republic of China, Chinese Taipei and Hong Kong are all members. In an unusual recognition of geographic reality, the Russian Federation is also a member. North Korea is not.</w:t>
      </w:r>
    </w:p>
    <w:p w14:paraId="66D3468C" w14:textId="77777777" w:rsidR="002B731D" w:rsidRPr="00513DEE" w:rsidRDefault="002B731D" w:rsidP="002B731D">
      <w:pPr>
        <w:rPr>
          <w:sz w:val="16"/>
        </w:rPr>
      </w:pPr>
      <w:r w:rsidRPr="00C74135">
        <w:rPr>
          <w:rStyle w:val="AAAUNDERLINEKEYBOARD"/>
        </w:rPr>
        <w:t>The complete list of members is</w:t>
      </w:r>
      <w:r w:rsidRPr="00513DEE">
        <w:rPr>
          <w:sz w:val="16"/>
        </w:rPr>
        <w:t xml:space="preserve">: Australia, Brunei Darussalam, Canada, Chile, People’s Republic of China, Hong Kong, Chinese Taipei, Indonesia, Japan, South Korea, Malaysia, Mexico, New Zealand, Papua New Guinea, Peru, the Philippines, Russia, Singapore, Thailand, </w:t>
      </w:r>
      <w:r w:rsidRPr="00C74135">
        <w:rPr>
          <w:rStyle w:val="Boxes"/>
        </w:rPr>
        <w:t>the US</w:t>
      </w:r>
      <w:r w:rsidRPr="00513DEE">
        <w:rPr>
          <w:sz w:val="16"/>
        </w:rPr>
        <w:t xml:space="preserve"> and Vietnam. APEC’s mission is laid out at this link.</w:t>
      </w:r>
    </w:p>
    <w:p w14:paraId="52465BCC" w14:textId="77777777" w:rsidR="002B731D" w:rsidRPr="00513DEE" w:rsidRDefault="002B731D" w:rsidP="002B731D">
      <w:pPr>
        <w:rPr>
          <w:sz w:val="16"/>
        </w:rPr>
      </w:pPr>
      <w:r w:rsidRPr="00513DEE">
        <w:rPr>
          <w:sz w:val="16"/>
        </w:rPr>
        <w:t>On its website, APEC answers the question “What Does APEC Do?” with “APEC ensures that goods, services, investment and people move easily across borders.” Except that it does not and cannot do so, because “There are no binding commitments or treaty obligations. Commitments are undertaken on a voluntary basis.”</w:t>
      </w:r>
    </w:p>
    <w:p w14:paraId="703C935F" w14:textId="77777777" w:rsidR="002B731D" w:rsidRPr="00513DEE" w:rsidRDefault="002B731D" w:rsidP="002B731D">
      <w:pPr>
        <w:rPr>
          <w:sz w:val="16"/>
        </w:rPr>
      </w:pPr>
      <w:r w:rsidRPr="00513DEE">
        <w:rPr>
          <w:sz w:val="16"/>
        </w:rPr>
        <w:t xml:space="preserve">In principle, </w:t>
      </w:r>
      <w:r w:rsidRPr="00F712AB">
        <w:rPr>
          <w:rStyle w:val="AAAUNDERLINEKEYBOARD"/>
          <w:highlight w:val="cyan"/>
        </w:rPr>
        <w:t>the US</w:t>
      </w:r>
      <w:r w:rsidRPr="00F712AB">
        <w:rPr>
          <w:sz w:val="16"/>
          <w:highlight w:val="cyan"/>
        </w:rPr>
        <w:t>,</w:t>
      </w:r>
      <w:r w:rsidRPr="00513DEE">
        <w:rPr>
          <w:sz w:val="16"/>
        </w:rPr>
        <w:t xml:space="preserve"> which now champions protectionism, restrictions on investment, reversing the process of economic integration and discouraging or forbidding economic and technical cooperation, </w:t>
      </w:r>
      <w:r w:rsidRPr="00F712AB">
        <w:rPr>
          <w:rStyle w:val="Boxes"/>
          <w:highlight w:val="cyan"/>
        </w:rPr>
        <w:t>no longer qualifies</w:t>
      </w:r>
      <w:r w:rsidRPr="00F712AB">
        <w:rPr>
          <w:rStyle w:val="AAAUNDERLINEKEYBOARD"/>
          <w:highlight w:val="cyan"/>
        </w:rPr>
        <w:t xml:space="preserve"> for</w:t>
      </w:r>
      <w:r w:rsidRPr="00C74135">
        <w:rPr>
          <w:rStyle w:val="AAAUNDERLINEKEYBOARD"/>
        </w:rPr>
        <w:t xml:space="preserve"> membership in </w:t>
      </w:r>
      <w:r w:rsidRPr="00F712AB">
        <w:rPr>
          <w:rStyle w:val="AAAUNDERLINEKEYBOARD"/>
          <w:highlight w:val="cyan"/>
        </w:rPr>
        <w:t>APEC</w:t>
      </w:r>
      <w:r w:rsidRPr="00C74135">
        <w:rPr>
          <w:rStyle w:val="AAAUNDERLINEKEYBOARD"/>
        </w:rPr>
        <w:t>.</w:t>
      </w:r>
      <w:r w:rsidRPr="00513DEE">
        <w:rPr>
          <w:sz w:val="16"/>
        </w:rPr>
        <w:t xml:space="preserve"> But in practice, there is </w:t>
      </w:r>
      <w:r w:rsidRPr="00C74135">
        <w:rPr>
          <w:rStyle w:val="Boxes"/>
        </w:rPr>
        <w:t>no established procedure</w:t>
      </w:r>
      <w:r w:rsidRPr="00C74135">
        <w:rPr>
          <w:rStyle w:val="AAAUNDERLINEKEYBOARD"/>
        </w:rPr>
        <w:t xml:space="preserve"> for expulsion of a member who works in opposition to the organization’s mission</w:t>
      </w:r>
      <w:r w:rsidRPr="00513DEE">
        <w:rPr>
          <w:sz w:val="16"/>
        </w:rPr>
        <w:t>.</w:t>
      </w:r>
    </w:p>
    <w:p w14:paraId="5EEEA3CA" w14:textId="77777777" w:rsidR="002B731D" w:rsidRPr="00513DEE" w:rsidRDefault="002B731D" w:rsidP="002B731D">
      <w:pPr>
        <w:rPr>
          <w:sz w:val="16"/>
        </w:rPr>
      </w:pPr>
      <w:r w:rsidRPr="00513DEE">
        <w:rPr>
          <w:sz w:val="16"/>
        </w:rPr>
        <w:t xml:space="preserve">According to some media reports, </w:t>
      </w:r>
      <w:r w:rsidRPr="00513DEE">
        <w:rPr>
          <w:rStyle w:val="AAAUNDERLINEKEYBOARD"/>
        </w:rPr>
        <w:t xml:space="preserve">Australia, Canada, Russia and Singapore joined </w:t>
      </w:r>
      <w:r w:rsidRPr="00F712AB">
        <w:rPr>
          <w:rStyle w:val="AAAUNDERLINEKEYBOARD"/>
          <w:highlight w:val="cyan"/>
        </w:rPr>
        <w:t>Japan</w:t>
      </w:r>
      <w:r w:rsidRPr="00513DEE">
        <w:rPr>
          <w:rStyle w:val="AAAUNDERLINEKEYBOARD"/>
        </w:rPr>
        <w:t xml:space="preserve"> in not sending their most senior trade representatives to Jeju, </w:t>
      </w:r>
      <w:r w:rsidRPr="00F712AB">
        <w:rPr>
          <w:rStyle w:val="AAAUNDERLINEKEYBOARD"/>
          <w:highlight w:val="cyan"/>
        </w:rPr>
        <w:t xml:space="preserve">implying </w:t>
      </w:r>
      <w:r w:rsidRPr="00F712AB">
        <w:rPr>
          <w:rStyle w:val="Boxes"/>
          <w:highlight w:val="cyan"/>
        </w:rPr>
        <w:t>displeasure</w:t>
      </w:r>
      <w:r w:rsidRPr="00F712AB">
        <w:rPr>
          <w:rStyle w:val="AAAUNDERLINEKEYBOARD"/>
          <w:highlight w:val="cyan"/>
        </w:rPr>
        <w:t xml:space="preserve"> with</w:t>
      </w:r>
      <w:r w:rsidRPr="00C74135">
        <w:rPr>
          <w:rStyle w:val="AAAUNDERLINEKEYBOARD"/>
        </w:rPr>
        <w:t xml:space="preserve"> Donald </w:t>
      </w:r>
      <w:r w:rsidRPr="00F712AB">
        <w:rPr>
          <w:rStyle w:val="Boxes"/>
          <w:highlight w:val="cyan"/>
        </w:rPr>
        <w:t>Trump’s</w:t>
      </w:r>
      <w:r w:rsidRPr="00C74135">
        <w:rPr>
          <w:rStyle w:val="AAAUNDERLINEKEYBOARD"/>
        </w:rPr>
        <w:t xml:space="preserve"> combative </w:t>
      </w:r>
      <w:r w:rsidRPr="00F712AB">
        <w:rPr>
          <w:rStyle w:val="Boxes"/>
          <w:highlight w:val="cyan"/>
        </w:rPr>
        <w:t>protectionism</w:t>
      </w:r>
      <w:r w:rsidRPr="00513DEE">
        <w:rPr>
          <w:sz w:val="16"/>
        </w:rPr>
        <w:t>. However, official announcements from the respective governments do not support this view.</w:t>
      </w:r>
    </w:p>
    <w:p w14:paraId="040E5507" w14:textId="77777777" w:rsidR="002B731D" w:rsidRPr="00513DEE" w:rsidRDefault="002B731D" w:rsidP="002B731D">
      <w:pPr>
        <w:rPr>
          <w:sz w:val="16"/>
        </w:rPr>
      </w:pPr>
      <w:r w:rsidRPr="00513DEE">
        <w:rPr>
          <w:sz w:val="16"/>
        </w:rPr>
        <w:t>Regardless of what they think about Trump’s extremely high tariffs and belligerence, diplomacy prevailed and the 21 participants in the APEC meetings issued a joint statement declaring that: “We remain committed to the Putrajaya Vision 2040, including through the implementation of the Aotearoa Plan of Action to build an open, dynamic, resilient, and peaceful Asia-Pacific community for the prosperity of all our people and future generations.”</w:t>
      </w:r>
    </w:p>
    <w:p w14:paraId="34E09C73" w14:textId="77777777" w:rsidR="002B731D" w:rsidRPr="00513DEE" w:rsidRDefault="002B731D" w:rsidP="002B731D">
      <w:pPr>
        <w:rPr>
          <w:sz w:val="16"/>
        </w:rPr>
      </w:pPr>
      <w:r w:rsidRPr="00513DEE">
        <w:rPr>
          <w:sz w:val="16"/>
        </w:rPr>
        <w:t>Putrajaya Vision 2040, endorsed by APEC leaders in 2020 in Malaysia, aims “To ensure that the Asia-Pacific remains the world’s most dynamic and interconnected regional economy.” To this end, APEC “will continue to work together to deliver, a free, open, fair, non-discriminatory, transparent and predictable trade and investment environment.”</w:t>
      </w:r>
    </w:p>
    <w:p w14:paraId="27DEB661" w14:textId="77777777" w:rsidR="002B731D" w:rsidRPr="00C74135" w:rsidRDefault="002B731D" w:rsidP="002B731D">
      <w:pPr>
        <w:rPr>
          <w:rStyle w:val="AAAUNDERLINEKEYBOARD"/>
        </w:rPr>
      </w:pPr>
      <w:r w:rsidRPr="00F712AB">
        <w:rPr>
          <w:rStyle w:val="AAAUNDERLINEKEYBOARD"/>
          <w:highlight w:val="cyan"/>
        </w:rPr>
        <w:t>The Aotearoa Plan</w:t>
      </w:r>
      <w:r w:rsidRPr="00513DEE">
        <w:rPr>
          <w:sz w:val="16"/>
        </w:rPr>
        <w:t xml:space="preserve">, announced in 2021 in New Zealand, lays out specific actions to be taken in order to </w:t>
      </w:r>
      <w:proofErr w:type="spellStart"/>
      <w:r w:rsidRPr="00513DEE">
        <w:rPr>
          <w:sz w:val="16"/>
        </w:rPr>
        <w:t>realized</w:t>
      </w:r>
      <w:proofErr w:type="spellEnd"/>
      <w:r w:rsidRPr="00513DEE">
        <w:rPr>
          <w:sz w:val="16"/>
        </w:rPr>
        <w:t xml:space="preserve"> the Putrajaya Vision, among them </w:t>
      </w:r>
      <w:r w:rsidRPr="00C74135">
        <w:rPr>
          <w:rStyle w:val="AAAUNDERLINEKEYBOARD"/>
        </w:rPr>
        <w:t>promotion of a market-driven digital economy, policies to support innovation, and support for “global efforts to comprehensively address all environmental challenges, including climate change, extreme weather and natural disasters, for a sustainable planet.”</w:t>
      </w:r>
    </w:p>
    <w:p w14:paraId="26076F79" w14:textId="77777777" w:rsidR="002B731D" w:rsidRPr="00513DEE" w:rsidRDefault="002B731D" w:rsidP="002B731D">
      <w:pPr>
        <w:rPr>
          <w:sz w:val="16"/>
        </w:rPr>
      </w:pPr>
      <w:r w:rsidRPr="00513DEE">
        <w:rPr>
          <w:sz w:val="16"/>
        </w:rPr>
        <w:t xml:space="preserve">This </w:t>
      </w:r>
      <w:r w:rsidRPr="00F712AB">
        <w:rPr>
          <w:rStyle w:val="Boxes"/>
          <w:highlight w:val="cyan"/>
        </w:rPr>
        <w:t>aligns neither</w:t>
      </w:r>
      <w:r w:rsidRPr="00F712AB">
        <w:rPr>
          <w:rStyle w:val="AAAUNDERLINEKEYBOARD"/>
          <w:highlight w:val="cyan"/>
        </w:rPr>
        <w:t xml:space="preserve"> with</w:t>
      </w:r>
      <w:r w:rsidRPr="00C74135">
        <w:rPr>
          <w:rStyle w:val="AAAUNDERLINEKEYBOARD"/>
        </w:rPr>
        <w:t xml:space="preserve"> Trump’s intent to </w:t>
      </w:r>
      <w:r w:rsidRPr="00F712AB">
        <w:rPr>
          <w:rStyle w:val="Boxes"/>
          <w:highlight w:val="cyan"/>
        </w:rPr>
        <w:t>M</w:t>
      </w:r>
      <w:r w:rsidRPr="00C74135">
        <w:rPr>
          <w:rStyle w:val="AAAUNDERLINEKEYBOARD"/>
        </w:rPr>
        <w:t xml:space="preserve">ake </w:t>
      </w:r>
      <w:r w:rsidRPr="00F712AB">
        <w:rPr>
          <w:rStyle w:val="Boxes"/>
          <w:highlight w:val="cyan"/>
        </w:rPr>
        <w:t>A</w:t>
      </w:r>
      <w:r w:rsidRPr="00C74135">
        <w:rPr>
          <w:rStyle w:val="AAAUNDERLINEKEYBOARD"/>
        </w:rPr>
        <w:t xml:space="preserve">merica </w:t>
      </w:r>
      <w:r w:rsidRPr="00F712AB">
        <w:rPr>
          <w:rStyle w:val="Boxes"/>
          <w:highlight w:val="cyan"/>
        </w:rPr>
        <w:t>G</w:t>
      </w:r>
      <w:r w:rsidRPr="00C74135">
        <w:rPr>
          <w:rStyle w:val="AAAUNDERLINEKEYBOARD"/>
        </w:rPr>
        <w:t xml:space="preserve">reat </w:t>
      </w:r>
      <w:r w:rsidRPr="00F712AB">
        <w:rPr>
          <w:rStyle w:val="Boxes"/>
          <w:highlight w:val="cyan"/>
        </w:rPr>
        <w:t>A</w:t>
      </w:r>
      <w:r w:rsidRPr="00513DEE">
        <w:rPr>
          <w:rStyle w:val="AAAUNDERLINEKEYBOARD"/>
        </w:rPr>
        <w:t>g</w:t>
      </w:r>
      <w:r w:rsidRPr="00C74135">
        <w:rPr>
          <w:rStyle w:val="AAAUNDERLINEKEYBOARD"/>
        </w:rPr>
        <w:t xml:space="preserve">ain </w:t>
      </w:r>
      <w:r w:rsidRPr="00F712AB">
        <w:rPr>
          <w:rStyle w:val="AAAUNDERLINEKEYBOARD"/>
          <w:highlight w:val="cyan"/>
        </w:rPr>
        <w:t>nor</w:t>
      </w:r>
      <w:r w:rsidRPr="00C74135">
        <w:rPr>
          <w:rStyle w:val="AAAUNDERLINEKEYBOARD"/>
        </w:rPr>
        <w:t xml:space="preserve"> his </w:t>
      </w:r>
      <w:r w:rsidRPr="00F712AB">
        <w:rPr>
          <w:rStyle w:val="Boxes"/>
          <w:highlight w:val="cyan"/>
        </w:rPr>
        <w:t>withdrawal</w:t>
      </w:r>
      <w:r w:rsidRPr="00F712AB">
        <w:rPr>
          <w:rStyle w:val="AAAUNDERLINEKEYBOARD"/>
          <w:highlight w:val="cyan"/>
        </w:rPr>
        <w:t xml:space="preserve"> from</w:t>
      </w:r>
      <w:r w:rsidRPr="00C74135">
        <w:rPr>
          <w:rStyle w:val="AAAUNDERLINEKEYBOARD"/>
        </w:rPr>
        <w:t xml:space="preserve"> the </w:t>
      </w:r>
      <w:r w:rsidRPr="00F712AB">
        <w:rPr>
          <w:rStyle w:val="Boxes"/>
          <w:highlight w:val="cyan"/>
        </w:rPr>
        <w:t>Paris</w:t>
      </w:r>
      <w:r w:rsidRPr="00C74135">
        <w:rPr>
          <w:rStyle w:val="AAAUNDERLINEKEYBOARD"/>
        </w:rPr>
        <w:t xml:space="preserve"> Agreement on climate change and roll-back of environmental protection in the US.</w:t>
      </w:r>
      <w:r w:rsidRPr="00513DEE">
        <w:rPr>
          <w:sz w:val="16"/>
        </w:rPr>
        <w:t xml:space="preserve"> Washington, DC, is a long way from Malaysia’s Putrajaya and New Zealand’s Aotearoa.</w:t>
      </w:r>
    </w:p>
    <w:p w14:paraId="064C2C55" w14:textId="77777777" w:rsidR="002B731D" w:rsidRPr="00513DEE" w:rsidRDefault="002B731D" w:rsidP="002B731D">
      <w:pPr>
        <w:rPr>
          <w:sz w:val="16"/>
        </w:rPr>
      </w:pPr>
      <w:r w:rsidRPr="00513DEE">
        <w:rPr>
          <w:sz w:val="16"/>
        </w:rPr>
        <w:t>The joint statement issued in Jeju also notes that:</w:t>
      </w:r>
    </w:p>
    <w:p w14:paraId="334D7546" w14:textId="77777777" w:rsidR="002B731D" w:rsidRPr="00513DEE" w:rsidRDefault="002B731D" w:rsidP="002B731D">
      <w:pPr>
        <w:rPr>
          <w:sz w:val="16"/>
        </w:rPr>
      </w:pPr>
      <w:r w:rsidRPr="00513DEE">
        <w:rPr>
          <w:sz w:val="16"/>
        </w:rPr>
        <w:t>“We recognize the importance of the WTO to advance trade issues, and acknowledge the agreed upon rules in the WTO as an integral part of the global trading system. We recognize the WTO has challenges and needs meaningful, necessary, and comprehensive reform to improve all its functions, through innovative approaches, to be more relevant and responsive in light of today’s realities. We commend the efforts to deepen discussions in the WTO on contemporary trade issues.”</w:t>
      </w:r>
    </w:p>
    <w:p w14:paraId="3D98C157" w14:textId="77777777" w:rsidR="002B731D" w:rsidRPr="00513DEE" w:rsidRDefault="002B731D" w:rsidP="002B731D">
      <w:pPr>
        <w:rPr>
          <w:sz w:val="16"/>
        </w:rPr>
      </w:pPr>
      <w:r w:rsidRPr="00513DEE">
        <w:rPr>
          <w:sz w:val="16"/>
        </w:rPr>
        <w:t xml:space="preserve">This may be interpreted as </w:t>
      </w:r>
      <w:r w:rsidRPr="00C74135">
        <w:rPr>
          <w:rStyle w:val="AAAUNDERLINEKEYBOARD"/>
        </w:rPr>
        <w:t>indirectly addressing the US complaint</w:t>
      </w:r>
      <w:r w:rsidRPr="00513DEE">
        <w:rPr>
          <w:sz w:val="16"/>
        </w:rPr>
        <w:t>, which dates from the Obama administration, that the WTO has allowed itself to be taken advantage of by China. But the fact remains that the US has crippled the WTO by blocking appointments to its appellate body, which now sits vacant. Furthermore, at the end of March, it was reported that the Trump administration has put US funding for the WTO under review.</w:t>
      </w:r>
    </w:p>
    <w:p w14:paraId="283E0850" w14:textId="77777777" w:rsidR="002B731D" w:rsidRPr="00513DEE" w:rsidRDefault="002B731D" w:rsidP="002B731D">
      <w:pPr>
        <w:rPr>
          <w:sz w:val="16"/>
        </w:rPr>
      </w:pPr>
      <w:r w:rsidRPr="00513DEE">
        <w:rPr>
          <w:sz w:val="16"/>
        </w:rPr>
        <w:t xml:space="preserve">This has allowed </w:t>
      </w:r>
      <w:r w:rsidRPr="00F712AB">
        <w:rPr>
          <w:rStyle w:val="AAAUNDERLINEKEYBOARD"/>
          <w:highlight w:val="cyan"/>
        </w:rPr>
        <w:t>Japan to</w:t>
      </w:r>
      <w:r w:rsidRPr="00C74135">
        <w:rPr>
          <w:rStyle w:val="AAAUNDERLINEKEYBOARD"/>
        </w:rPr>
        <w:t xml:space="preserve"> once again </w:t>
      </w:r>
      <w:r w:rsidRPr="00F712AB">
        <w:rPr>
          <w:rStyle w:val="AAAUNDERLINEKEYBOARD"/>
          <w:highlight w:val="cyan"/>
        </w:rPr>
        <w:t>assert</w:t>
      </w:r>
      <w:r w:rsidRPr="00C74135">
        <w:rPr>
          <w:rStyle w:val="AAAUNDERLINEKEYBOARD"/>
        </w:rPr>
        <w:t xml:space="preserve"> itself as a leading proponent of </w:t>
      </w:r>
      <w:r w:rsidRPr="00F712AB">
        <w:rPr>
          <w:rStyle w:val="AAAUNDERLINEKEYBOARD"/>
          <w:highlight w:val="cyan"/>
        </w:rPr>
        <w:t>free trade</w:t>
      </w:r>
      <w:r w:rsidRPr="00513DEE">
        <w:rPr>
          <w:sz w:val="16"/>
        </w:rPr>
        <w:t xml:space="preserve">. On May 13, </w:t>
      </w:r>
      <w:proofErr w:type="spellStart"/>
      <w:r w:rsidRPr="00513DEE">
        <w:rPr>
          <w:sz w:val="16"/>
        </w:rPr>
        <w:t>Ishiba</w:t>
      </w:r>
      <w:proofErr w:type="spellEnd"/>
      <w:r w:rsidRPr="00513DEE">
        <w:rPr>
          <w:sz w:val="16"/>
        </w:rPr>
        <w:t xml:space="preserve"> received a courtesy call from WTO Director-General Ngozi </w:t>
      </w:r>
      <w:proofErr w:type="spellStart"/>
      <w:r w:rsidRPr="00513DEE">
        <w:rPr>
          <w:sz w:val="16"/>
        </w:rPr>
        <w:t>Okonjo</w:t>
      </w:r>
      <w:proofErr w:type="spellEnd"/>
      <w:r w:rsidRPr="00513DEE">
        <w:rPr>
          <w:sz w:val="16"/>
        </w:rPr>
        <w:t>-Iweala on the occasion of the 30th anniversary of the establishment of the WTO. The Director-General “expressed her expectation for the role of Japan as a champion of the multilateral trading system” and both of them emphasized that “now is the time” to unite and address the challenges facing the WTO.</w:t>
      </w:r>
    </w:p>
    <w:p w14:paraId="6ED1B981" w14:textId="77777777" w:rsidR="002B731D" w:rsidRPr="00513DEE" w:rsidRDefault="002B731D" w:rsidP="002B731D">
      <w:pPr>
        <w:rPr>
          <w:sz w:val="16"/>
        </w:rPr>
      </w:pPr>
      <w:r w:rsidRPr="00513DEE">
        <w:rPr>
          <w:sz w:val="16"/>
        </w:rPr>
        <w:t xml:space="preserve">During her working visit, </w:t>
      </w:r>
      <w:proofErr w:type="spellStart"/>
      <w:r w:rsidRPr="00513DEE">
        <w:rPr>
          <w:sz w:val="16"/>
        </w:rPr>
        <w:t>Okonjo</w:t>
      </w:r>
      <w:proofErr w:type="spellEnd"/>
      <w:r w:rsidRPr="00513DEE">
        <w:rPr>
          <w:sz w:val="16"/>
        </w:rPr>
        <w:t xml:space="preserve">-Iweala also met with Japanese Foreign Minister Takeshi Iwaya, Finance Minister </w:t>
      </w:r>
      <w:proofErr w:type="spellStart"/>
      <w:r w:rsidRPr="00513DEE">
        <w:rPr>
          <w:sz w:val="16"/>
        </w:rPr>
        <w:t>Katsunobu</w:t>
      </w:r>
      <w:proofErr w:type="spellEnd"/>
      <w:r w:rsidRPr="00513DEE">
        <w:rPr>
          <w:sz w:val="16"/>
        </w:rPr>
        <w:t xml:space="preserve"> Kato and Economy, Trade and Industry Minister Yoji Muto. </w:t>
      </w:r>
      <w:proofErr w:type="spellStart"/>
      <w:r w:rsidRPr="00513DEE">
        <w:rPr>
          <w:sz w:val="16"/>
        </w:rPr>
        <w:t>Okonjo</w:t>
      </w:r>
      <w:proofErr w:type="spellEnd"/>
      <w:r w:rsidRPr="00513DEE">
        <w:rPr>
          <w:sz w:val="16"/>
        </w:rPr>
        <w:t>-Iweala and Iwaya issued a joint statement declaring that “the value of the multilateral trading system is unquestionable.”</w:t>
      </w:r>
    </w:p>
    <w:p w14:paraId="7EC67EE6" w14:textId="77777777" w:rsidR="002B731D" w:rsidRPr="00513DEE" w:rsidRDefault="002B731D" w:rsidP="002B731D">
      <w:pPr>
        <w:rPr>
          <w:sz w:val="16"/>
        </w:rPr>
      </w:pPr>
      <w:proofErr w:type="spellStart"/>
      <w:r w:rsidRPr="00513DEE">
        <w:rPr>
          <w:sz w:val="16"/>
        </w:rPr>
        <w:t>Fomer</w:t>
      </w:r>
      <w:proofErr w:type="spellEnd"/>
      <w:r w:rsidRPr="00513DEE">
        <w:rPr>
          <w:sz w:val="16"/>
        </w:rPr>
        <w:t xml:space="preserve"> Japanese Prime Minister Shinzo Abe was instrumental in the establishment of the Comprehensive and Progressive Agreement for Trans-Pacific Partnership (CPTPP), the trade agreement that replaced the Trans-Pacific Partnership (TPP), which collapsed after Trump abandoned it in 2017. The CPTPP, which does not include China, took effect in 2018.</w:t>
      </w:r>
    </w:p>
    <w:p w14:paraId="1FFF331F" w14:textId="77777777" w:rsidR="002B731D" w:rsidRPr="00513DEE" w:rsidRDefault="002B731D" w:rsidP="002B731D">
      <w:pPr>
        <w:rPr>
          <w:sz w:val="16"/>
        </w:rPr>
      </w:pPr>
      <w:r w:rsidRPr="00513DEE">
        <w:rPr>
          <w:sz w:val="16"/>
        </w:rPr>
        <w:t>Japan has also played a leading role in Regional Comprehensive Economic Partnership (RCEP), an exclusively Asia-Pacific trade agreement that took effect in January 2022. RCEP does include China and may eventually include India.</w:t>
      </w:r>
    </w:p>
    <w:p w14:paraId="1C58DF97" w14:textId="77777777" w:rsidR="002B731D" w:rsidRDefault="002B731D" w:rsidP="002B731D">
      <w:pPr>
        <w:rPr>
          <w:rStyle w:val="AAAUNDERLINEKEYBOARD"/>
        </w:rPr>
      </w:pPr>
      <w:r w:rsidRPr="00513DEE">
        <w:rPr>
          <w:sz w:val="16"/>
        </w:rPr>
        <w:t xml:space="preserve">In Japan, the Constitutional Democratic Party, the country’s largest opposition party, is also a strong supporter of the multilateral trading system. </w:t>
      </w:r>
      <w:r w:rsidRPr="00C74135">
        <w:rPr>
          <w:rStyle w:val="AAAUNDERLINEKEYBOARD"/>
        </w:rPr>
        <w:t xml:space="preserve">There is a </w:t>
      </w:r>
      <w:r w:rsidRPr="00F712AB">
        <w:rPr>
          <w:rStyle w:val="Boxes"/>
          <w:highlight w:val="cyan"/>
        </w:rPr>
        <w:t>national consensus</w:t>
      </w:r>
      <w:r w:rsidRPr="00C74135">
        <w:rPr>
          <w:rStyle w:val="AAAUNDERLINEKEYBOARD"/>
        </w:rPr>
        <w:t xml:space="preserve"> supporting </w:t>
      </w:r>
      <w:r w:rsidRPr="00C74135">
        <w:rPr>
          <w:rStyle w:val="Boxes"/>
        </w:rPr>
        <w:t>free trade</w:t>
      </w:r>
      <w:r w:rsidRPr="00C74135">
        <w:rPr>
          <w:rStyle w:val="AAAUNDERLINEKEYBOARD"/>
        </w:rPr>
        <w:t xml:space="preserve"> and </w:t>
      </w:r>
      <w:r w:rsidRPr="00F712AB">
        <w:rPr>
          <w:rStyle w:val="Boxes"/>
          <w:highlight w:val="cyan"/>
        </w:rPr>
        <w:t>opposing</w:t>
      </w:r>
      <w:r w:rsidRPr="00C74135">
        <w:rPr>
          <w:rStyle w:val="AAAUNDERLINEKEYBOARD"/>
        </w:rPr>
        <w:t xml:space="preserve"> its subversion by </w:t>
      </w:r>
      <w:r w:rsidRPr="00F712AB">
        <w:rPr>
          <w:rStyle w:val="Boxes"/>
          <w:highlight w:val="cyan"/>
        </w:rPr>
        <w:t xml:space="preserve">the US </w:t>
      </w:r>
      <w:r w:rsidRPr="00513DEE">
        <w:rPr>
          <w:rStyle w:val="Boxes"/>
        </w:rPr>
        <w:t>government</w:t>
      </w:r>
      <w:r w:rsidRPr="00C74135">
        <w:rPr>
          <w:rStyle w:val="AAAUNDERLINEKEYBOARD"/>
        </w:rPr>
        <w:t>.</w:t>
      </w:r>
    </w:p>
    <w:p w14:paraId="14CC4B4D" w14:textId="77777777" w:rsidR="00084F07" w:rsidRPr="008D101D" w:rsidRDefault="00084F07" w:rsidP="00084F07">
      <w:pPr>
        <w:pStyle w:val="Heading4"/>
      </w:pPr>
      <w:bookmarkStart w:id="1" w:name="_Hlk202645571"/>
      <w:r>
        <w:t>Trump is willing to engage in strengthening trilateral relations.</w:t>
      </w:r>
    </w:p>
    <w:bookmarkEnd w:id="1"/>
    <w:p w14:paraId="7C717F11" w14:textId="77777777" w:rsidR="00084F07" w:rsidRPr="00725F01" w:rsidRDefault="00084F07" w:rsidP="00084F07">
      <w:r w:rsidRPr="00725F01">
        <w:rPr>
          <w:rStyle w:val="Style13ptBold"/>
        </w:rPr>
        <w:t>Matsuo 25</w:t>
      </w:r>
      <w:r>
        <w:t xml:space="preserve">, Non-Resident Fellow at the Korea Economic Institute of America. (Terrence Matsuo, 1-9-2025, “The Prospect for US-Korea-Japan </w:t>
      </w:r>
      <w:proofErr w:type="spellStart"/>
      <w:r>
        <w:t>Trilateralism</w:t>
      </w:r>
      <w:proofErr w:type="spellEnd"/>
      <w:r>
        <w:t xml:space="preserve"> in a Second Trump Administration” </w:t>
      </w:r>
      <w:r w:rsidRPr="008E17D6">
        <w:t>https://keia.org/the-peninsula/the-prospect-for-us-korea-japan-trilateralism-in-a-second-trump-administration/</w:t>
      </w:r>
      <w:r>
        <w:t xml:space="preserve">) </w:t>
      </w:r>
      <w:proofErr w:type="spellStart"/>
      <w:r>
        <w:t>wtk</w:t>
      </w:r>
      <w:proofErr w:type="spellEnd"/>
      <w:r>
        <w:t xml:space="preserve"> </w:t>
      </w:r>
    </w:p>
    <w:p w14:paraId="2924B4ED" w14:textId="77777777" w:rsidR="00084F07" w:rsidRPr="00725F01" w:rsidRDefault="00084F07" w:rsidP="00084F07">
      <w:pPr>
        <w:rPr>
          <w:sz w:val="16"/>
          <w:szCs w:val="16"/>
        </w:rPr>
      </w:pPr>
      <w:r w:rsidRPr="00725F01">
        <w:rPr>
          <w:sz w:val="16"/>
          <w:szCs w:val="16"/>
        </w:rPr>
        <w:t xml:space="preserve">Trump and US-Korea-Japan </w:t>
      </w:r>
      <w:proofErr w:type="spellStart"/>
      <w:r w:rsidRPr="00725F01">
        <w:rPr>
          <w:sz w:val="16"/>
          <w:szCs w:val="16"/>
        </w:rPr>
        <w:t>Trilateralism</w:t>
      </w:r>
      <w:proofErr w:type="spellEnd"/>
    </w:p>
    <w:p w14:paraId="003DA46B" w14:textId="77777777" w:rsidR="00084F07" w:rsidRPr="00725F01" w:rsidRDefault="00084F07" w:rsidP="00084F07">
      <w:pPr>
        <w:rPr>
          <w:sz w:val="16"/>
        </w:rPr>
      </w:pPr>
      <w:r w:rsidRPr="00F712AB">
        <w:rPr>
          <w:rStyle w:val="StyleUnderline"/>
          <w:highlight w:val="cyan"/>
        </w:rPr>
        <w:t>Despite</w:t>
      </w:r>
      <w:r w:rsidRPr="00725F01">
        <w:rPr>
          <w:rStyle w:val="StyleUnderline"/>
        </w:rPr>
        <w:t xml:space="preserve"> running </w:t>
      </w:r>
      <w:r w:rsidRPr="00F712AB">
        <w:rPr>
          <w:rStyle w:val="StyleUnderline"/>
          <w:highlight w:val="cyan"/>
        </w:rPr>
        <w:t>a campaign that questioned</w:t>
      </w:r>
      <w:r w:rsidRPr="00725F01">
        <w:rPr>
          <w:rStyle w:val="StyleUnderline"/>
        </w:rPr>
        <w:t xml:space="preserve"> the value of US </w:t>
      </w:r>
      <w:r w:rsidRPr="00F712AB">
        <w:rPr>
          <w:rStyle w:val="StyleUnderline"/>
          <w:highlight w:val="cyan"/>
        </w:rPr>
        <w:t>alliances</w:t>
      </w:r>
      <w:r w:rsidRPr="00725F01">
        <w:rPr>
          <w:rStyle w:val="StyleUnderline"/>
        </w:rPr>
        <w:t>,</w:t>
      </w:r>
      <w:r w:rsidRPr="00725F01">
        <w:rPr>
          <w:sz w:val="16"/>
        </w:rPr>
        <w:t xml:space="preserve"> </w:t>
      </w:r>
      <w:r w:rsidRPr="00F712AB">
        <w:rPr>
          <w:rStyle w:val="StyleUnderline"/>
          <w:highlight w:val="cyan"/>
        </w:rPr>
        <w:t>the first Trump</w:t>
      </w:r>
      <w:r w:rsidRPr="00F712AB">
        <w:rPr>
          <w:sz w:val="16"/>
          <w:highlight w:val="cyan"/>
        </w:rPr>
        <w:t xml:space="preserve"> </w:t>
      </w:r>
      <w:r w:rsidRPr="00F712AB">
        <w:rPr>
          <w:rStyle w:val="StyleUnderline"/>
          <w:highlight w:val="cyan"/>
        </w:rPr>
        <w:t>admin</w:t>
      </w:r>
      <w:r w:rsidRPr="00725F01">
        <w:rPr>
          <w:sz w:val="16"/>
        </w:rPr>
        <w:t xml:space="preserve">istration </w:t>
      </w:r>
      <w:r w:rsidRPr="00F712AB">
        <w:rPr>
          <w:rStyle w:val="StyleUnderline"/>
          <w:highlight w:val="cyan"/>
        </w:rPr>
        <w:t>began</w:t>
      </w:r>
      <w:r w:rsidRPr="00725F01">
        <w:rPr>
          <w:rStyle w:val="StyleUnderline"/>
        </w:rPr>
        <w:t xml:space="preserve"> working toward</w:t>
      </w:r>
      <w:r w:rsidRPr="00725F01">
        <w:rPr>
          <w:sz w:val="16"/>
        </w:rPr>
        <w:t xml:space="preserve"> </w:t>
      </w:r>
      <w:r w:rsidRPr="00F712AB">
        <w:rPr>
          <w:rStyle w:val="Emphasis"/>
          <w:highlight w:val="cyan"/>
        </w:rPr>
        <w:t>strengthening US relations with South Korea and Japan</w:t>
      </w:r>
      <w:r w:rsidRPr="00725F01">
        <w:rPr>
          <w:sz w:val="16"/>
        </w:rPr>
        <w:t xml:space="preserve"> as early as 2017. During a trip to the region, which included stops in Seoul and Tokyo, President Trump said he “had the honor of sharing our vision for a free and open Indo-Pacific — a place where sovereign and independent nations…can all prosper side-by-side, and thrive in freedom and in peace.” His 2017 National Security Strategy emphasized the Indo-Pacific region, committing to “encourage the development of a strong defense network with our allies and partners” such as South Korea and Japan. In 2019, the Trump administration released its Free and Open Indo-Pacific strategy, adopting and advancing a regional concept that had been promoted by Japanese Prime Minister Abe Shinzo for much of the 2010s. Other states, including Korea and Japan, have released their own versions of an Indo-Pacific strategy. While President-elect Trump is known to quickly change his mind, these developments suggest it is unlikely he will reverse course on the Indo-Pacific, where South Korea and Japan are critical partners.</w:t>
      </w:r>
    </w:p>
    <w:p w14:paraId="57D958D0" w14:textId="77777777" w:rsidR="00084F07" w:rsidRPr="00725F01" w:rsidRDefault="00084F07" w:rsidP="00084F07">
      <w:pPr>
        <w:rPr>
          <w:sz w:val="16"/>
        </w:rPr>
      </w:pPr>
      <w:r w:rsidRPr="00725F01">
        <w:rPr>
          <w:sz w:val="16"/>
        </w:rPr>
        <w:t xml:space="preserve">Although Trump has not yet been sworn into office, </w:t>
      </w:r>
      <w:r w:rsidRPr="00725F01">
        <w:rPr>
          <w:rStyle w:val="StyleUnderline"/>
        </w:rPr>
        <w:t xml:space="preserve">the contours of </w:t>
      </w:r>
      <w:r w:rsidRPr="008D101D">
        <w:rPr>
          <w:rStyle w:val="StyleUnderline"/>
        </w:rPr>
        <w:t>his</w:t>
      </w:r>
      <w:r w:rsidRPr="00725F01">
        <w:rPr>
          <w:sz w:val="16"/>
        </w:rPr>
        <w:t xml:space="preserve"> national security and foreign policy </w:t>
      </w:r>
      <w:r w:rsidRPr="00725F01">
        <w:rPr>
          <w:rStyle w:val="StyleUnderline"/>
        </w:rPr>
        <w:t xml:space="preserve">team suggest </w:t>
      </w:r>
      <w:r w:rsidRPr="00F712AB">
        <w:rPr>
          <w:rStyle w:val="StyleUnderline"/>
          <w:highlight w:val="cyan"/>
        </w:rPr>
        <w:t>his admin</w:t>
      </w:r>
      <w:r w:rsidRPr="00725F01">
        <w:rPr>
          <w:rStyle w:val="StyleUnderline"/>
        </w:rPr>
        <w:t xml:space="preserve">istration </w:t>
      </w:r>
      <w:r w:rsidRPr="00F712AB">
        <w:rPr>
          <w:rStyle w:val="StyleUnderline"/>
          <w:highlight w:val="cyan"/>
        </w:rPr>
        <w:t xml:space="preserve">will </w:t>
      </w:r>
      <w:r w:rsidRPr="00F712AB">
        <w:rPr>
          <w:rStyle w:val="Emphasis"/>
          <w:highlight w:val="cyan"/>
        </w:rPr>
        <w:t xml:space="preserve">support </w:t>
      </w:r>
      <w:proofErr w:type="spellStart"/>
      <w:r w:rsidRPr="00F712AB">
        <w:rPr>
          <w:rStyle w:val="Emphasis"/>
          <w:highlight w:val="cyan"/>
        </w:rPr>
        <w:t>trilateralism</w:t>
      </w:r>
      <w:proofErr w:type="spellEnd"/>
      <w:r w:rsidRPr="00725F01">
        <w:rPr>
          <w:sz w:val="16"/>
        </w:rPr>
        <w:t xml:space="preserve">. Senator Marco </w:t>
      </w:r>
      <w:r w:rsidRPr="00F712AB">
        <w:rPr>
          <w:rStyle w:val="StyleUnderline"/>
          <w:highlight w:val="cyan"/>
        </w:rPr>
        <w:t>Rubio</w:t>
      </w:r>
      <w:r w:rsidRPr="00725F01">
        <w:rPr>
          <w:sz w:val="16"/>
        </w:rPr>
        <w:t xml:space="preserve"> (R-FL) is expected to serve as the secretary of state and </w:t>
      </w:r>
      <w:r w:rsidRPr="00725F01">
        <w:rPr>
          <w:rStyle w:val="StyleUnderline"/>
        </w:rPr>
        <w:t xml:space="preserve">has </w:t>
      </w:r>
      <w:r w:rsidRPr="00F712AB">
        <w:rPr>
          <w:rStyle w:val="StyleUnderline"/>
          <w:highlight w:val="cyan"/>
        </w:rPr>
        <w:t>strongly supported trilateral relations</w:t>
      </w:r>
      <w:r w:rsidRPr="00725F01">
        <w:rPr>
          <w:sz w:val="16"/>
        </w:rPr>
        <w:t xml:space="preserve">. When President Yoon and then Prime Minister Kishida Fumio visited Camp David in August 2023, the senator wrote on social media that a “trilateral alliance between the US, Japan, and Korea would be a crucial foundation that furthers our joint efforts in the Indo-Pacific.” Representative Mike Waltz (R-FL), who has been tapped as national security advisor, also seems to view the Indo-Pacific in a manner that supports </w:t>
      </w:r>
      <w:proofErr w:type="spellStart"/>
      <w:r w:rsidRPr="00725F01">
        <w:rPr>
          <w:sz w:val="16"/>
        </w:rPr>
        <w:t>trilateralism</w:t>
      </w:r>
      <w:proofErr w:type="spellEnd"/>
      <w:r w:rsidRPr="00725F01">
        <w:rPr>
          <w:sz w:val="16"/>
        </w:rPr>
        <w:t>. Waltz, like Rubio, is one of the co-authors of an April 2024 congressional report on the need for a national maritime strategy. The document identifies China as a significant threat in this domain and calls for “mutually beneficial relationships with treaty allies, exploring comparative advantages to lower cost, time, and the complexity of rebuilding America’s domestic shipping and shipbuilding industry.”</w:t>
      </w:r>
    </w:p>
    <w:p w14:paraId="48310964" w14:textId="77777777" w:rsidR="00084F07" w:rsidRPr="00F53CE6" w:rsidRDefault="00084F07" w:rsidP="00084F07">
      <w:pPr>
        <w:rPr>
          <w:sz w:val="16"/>
        </w:rPr>
      </w:pPr>
      <w:r w:rsidRPr="00725F01">
        <w:rPr>
          <w:sz w:val="16"/>
        </w:rPr>
        <w:t xml:space="preserve">Elbridge Colby, a member of the first Trump administration who has been tapped to be undersecretary of defense for policy, shares such concerns about China. Colby has been outspoken in identifying the Taiwan Strait and Korean Peninsula as potential conflict areas. He has stressed the need for South Korea to take on the overwhelming responsibility for its own defense (potentially including its own nuclear deterrent) and the interconnectivity between South Korean and Japanese security and promoted a rethinking of the US force posture on the Korean Peninsula and the broader Indo-Pacific region to more flexibly address simultaneous conflicts and threats from China. For his part, Pete Hegseth, former Fox and Friends Weekend host and Trump’s nominee for secretary of defense, has said little about the Indo-Pacific. However, his past news commentary on Fox News suggests he would be a vociferous supporter of Trump’s national security decisions, whatever they might be. Taken together, these prospective </w:t>
      </w:r>
      <w:r w:rsidRPr="00F712AB">
        <w:rPr>
          <w:rStyle w:val="StyleUnderline"/>
          <w:highlight w:val="cyan"/>
        </w:rPr>
        <w:t>Trump</w:t>
      </w:r>
      <w:r w:rsidRPr="00725F01">
        <w:rPr>
          <w:sz w:val="16"/>
        </w:rPr>
        <w:t xml:space="preserve"> administration </w:t>
      </w:r>
      <w:r w:rsidRPr="00F712AB">
        <w:rPr>
          <w:rStyle w:val="StyleUnderline"/>
          <w:highlight w:val="cyan"/>
        </w:rPr>
        <w:t>officials suggest there will be voices supporting trilateral cooperation in dealing with security challenges in the Indo-Pacific</w:t>
      </w:r>
      <w:r w:rsidRPr="00725F01">
        <w:rPr>
          <w:sz w:val="16"/>
        </w:rPr>
        <w:t>.</w:t>
      </w:r>
    </w:p>
    <w:p w14:paraId="56366993" w14:textId="77777777" w:rsidR="00084F07" w:rsidRPr="00A76487" w:rsidRDefault="00084F07" w:rsidP="002B731D">
      <w:pPr>
        <w:rPr>
          <w:b/>
          <w:iCs/>
          <w:u w:val="single"/>
          <w:bdr w:val="single" w:sz="8" w:space="0" w:color="auto"/>
        </w:rPr>
      </w:pPr>
    </w:p>
    <w:p w14:paraId="18866798" w14:textId="77777777" w:rsidR="002B731D" w:rsidRDefault="002B731D" w:rsidP="002B731D">
      <w:pPr>
        <w:pStyle w:val="Heading4"/>
      </w:pPr>
      <w:r>
        <w:t>Cooperation with Japan over icebreakers relieves the effect of tariffs and revitalizes US-Japan relations</w:t>
      </w:r>
    </w:p>
    <w:p w14:paraId="7740ED7C" w14:textId="77777777" w:rsidR="002B731D" w:rsidRPr="004F72C0" w:rsidRDefault="002B731D" w:rsidP="002B731D">
      <w:r>
        <w:t xml:space="preserve">Julian </w:t>
      </w:r>
      <w:r w:rsidRPr="007D4F6F">
        <w:rPr>
          <w:rStyle w:val="Style13ptBold"/>
        </w:rPr>
        <w:t>Ryall 25</w:t>
      </w:r>
      <w:r>
        <w:t xml:space="preserve">, journalist for South China Morning Post, 5/27/25, “Japan offers US shipbuilding help to shore up naval might, ease tariff pain”, </w:t>
      </w:r>
      <w:r w:rsidRPr="007D4F6F">
        <w:t>https://www.scmp.com/week-asia/economics/article/3311827/japan-offers-us-shipbuilding-help-shore-naval-might-ease-tariff-pain?</w:t>
      </w:r>
      <w:r>
        <w:t>//:)</w:t>
      </w:r>
    </w:p>
    <w:p w14:paraId="10E3A1E4" w14:textId="77777777" w:rsidR="002B731D" w:rsidRPr="009C14C6" w:rsidRDefault="002B731D" w:rsidP="002B731D">
      <w:r w:rsidRPr="00F712AB">
        <w:rPr>
          <w:rStyle w:val="AAAUNDERLINEKEYBOARD"/>
          <w:highlight w:val="cyan"/>
        </w:rPr>
        <w:t>Japan</w:t>
      </w:r>
      <w:r w:rsidRPr="00B20504">
        <w:rPr>
          <w:rStyle w:val="AAAUNDERLINEKEYBOARD"/>
        </w:rPr>
        <w:t xml:space="preserve"> has </w:t>
      </w:r>
      <w:r w:rsidRPr="00F712AB">
        <w:rPr>
          <w:rStyle w:val="AAAUNDERLINEKEYBOARD"/>
          <w:highlight w:val="cyan"/>
        </w:rPr>
        <w:t xml:space="preserve">offered to </w:t>
      </w:r>
      <w:r w:rsidRPr="003C732F">
        <w:rPr>
          <w:rStyle w:val="Boxes"/>
        </w:rPr>
        <w:t>support US efforts</w:t>
      </w:r>
      <w:r w:rsidRPr="003C732F">
        <w:rPr>
          <w:rStyle w:val="AAAUNDERLINEKEYBOARD"/>
        </w:rPr>
        <w:t xml:space="preserve"> to </w:t>
      </w:r>
      <w:r w:rsidRPr="003C732F">
        <w:rPr>
          <w:rStyle w:val="Boxes"/>
        </w:rPr>
        <w:t>rebuild</w:t>
      </w:r>
      <w:r w:rsidRPr="003C732F">
        <w:t xml:space="preserve"> its civilian and military </w:t>
      </w:r>
      <w:r w:rsidRPr="003C732F">
        <w:rPr>
          <w:rStyle w:val="Boxes"/>
        </w:rPr>
        <w:t>shipbuilding industries</w:t>
      </w:r>
      <w:r w:rsidRPr="003C732F">
        <w:t xml:space="preserve"> – a strategic gesture analysts say</w:t>
      </w:r>
      <w:r w:rsidRPr="009C14C6">
        <w:t xml:space="preserve"> </w:t>
      </w:r>
      <w:r w:rsidRPr="00B20504">
        <w:rPr>
          <w:rStyle w:val="AAAUNDERLINEKEYBOARD"/>
        </w:rPr>
        <w:t xml:space="preserve">could </w:t>
      </w:r>
      <w:r w:rsidRPr="00F712AB">
        <w:rPr>
          <w:rStyle w:val="AAAUNDERLINEKEYBOARD"/>
          <w:highlight w:val="cyan"/>
        </w:rPr>
        <w:t xml:space="preserve">help </w:t>
      </w:r>
      <w:r w:rsidRPr="00F712AB">
        <w:rPr>
          <w:rStyle w:val="Boxes"/>
          <w:highlight w:val="cyan"/>
        </w:rPr>
        <w:t>counter China’s</w:t>
      </w:r>
      <w:r w:rsidRPr="00B20504">
        <w:rPr>
          <w:rStyle w:val="AAAUNDERLINEKEYBOARD"/>
        </w:rPr>
        <w:t xml:space="preserve"> growing </w:t>
      </w:r>
      <w:r w:rsidRPr="00F712AB">
        <w:rPr>
          <w:rStyle w:val="Boxes"/>
          <w:highlight w:val="cyan"/>
        </w:rPr>
        <w:t>dominance</w:t>
      </w:r>
      <w:r w:rsidRPr="00B20504">
        <w:rPr>
          <w:rStyle w:val="AAAUNDERLINEKEYBOARD"/>
        </w:rPr>
        <w:t xml:space="preserve"> in the sect</w:t>
      </w:r>
      <w:r w:rsidRPr="004F72C0">
        <w:rPr>
          <w:rStyle w:val="AAAUNDERLINEKEYBOARD"/>
        </w:rPr>
        <w:t xml:space="preserve">or </w:t>
      </w:r>
      <w:r w:rsidRPr="00F712AB">
        <w:rPr>
          <w:rStyle w:val="AAAUNDERLINEKEYBOARD"/>
          <w:highlight w:val="cyan"/>
        </w:rPr>
        <w:t xml:space="preserve">and </w:t>
      </w:r>
      <w:r w:rsidRPr="00F712AB">
        <w:rPr>
          <w:rStyle w:val="Boxes"/>
          <w:highlight w:val="cyan"/>
        </w:rPr>
        <w:t>ease</w:t>
      </w:r>
      <w:r w:rsidRPr="00F712AB">
        <w:rPr>
          <w:rStyle w:val="AAAUNDERLINEKEYBOARD"/>
          <w:highlight w:val="cyan"/>
        </w:rPr>
        <w:t xml:space="preserve"> the impact of</w:t>
      </w:r>
      <w:r w:rsidRPr="009C14C6">
        <w:t xml:space="preserve"> looming American </w:t>
      </w:r>
      <w:r w:rsidRPr="00F712AB">
        <w:rPr>
          <w:rStyle w:val="Boxes"/>
          <w:highlight w:val="cyan"/>
        </w:rPr>
        <w:t>tariffs</w:t>
      </w:r>
      <w:r w:rsidRPr="00B20504">
        <w:rPr>
          <w:rStyle w:val="AAAUNDERLINEKEYBOARD"/>
        </w:rPr>
        <w:t xml:space="preserve"> on Japanese imports</w:t>
      </w:r>
      <w:r w:rsidRPr="009C14C6">
        <w:t>.</w:t>
      </w:r>
    </w:p>
    <w:p w14:paraId="07C65444" w14:textId="77777777" w:rsidR="002B731D" w:rsidRPr="009C14C6" w:rsidRDefault="002B731D" w:rsidP="002B731D">
      <w:r w:rsidRPr="009C14C6">
        <w:t xml:space="preserve">Prime Minister Shigeru </w:t>
      </w:r>
      <w:proofErr w:type="spellStart"/>
      <w:r w:rsidRPr="00F712AB">
        <w:rPr>
          <w:rStyle w:val="AAAUNDERLINEKEYBOARD"/>
          <w:highlight w:val="cyan"/>
        </w:rPr>
        <w:t>Ishiba</w:t>
      </w:r>
      <w:proofErr w:type="spellEnd"/>
      <w:r w:rsidRPr="00F712AB">
        <w:rPr>
          <w:rStyle w:val="AAAUNDERLINEKEYBOARD"/>
          <w:highlight w:val="cyan"/>
        </w:rPr>
        <w:t xml:space="preserve"> announced Japan’s desire to help</w:t>
      </w:r>
      <w:r w:rsidRPr="00B20504">
        <w:rPr>
          <w:rStyle w:val="AAAUNDERLINEKEYBOARD"/>
        </w:rPr>
        <w:t xml:space="preserve"> the United States</w:t>
      </w:r>
      <w:r w:rsidRPr="009C14C6">
        <w:t xml:space="preserve"> during a speech in Kyoto on Sunday, </w:t>
      </w:r>
      <w:proofErr w:type="spellStart"/>
      <w:r w:rsidRPr="00B20504">
        <w:rPr>
          <w:rStyle w:val="AAAUNDERLINEKEYBOARD"/>
        </w:rPr>
        <w:t>emphasising</w:t>
      </w:r>
      <w:proofErr w:type="spellEnd"/>
      <w:r w:rsidRPr="00B20504">
        <w:rPr>
          <w:rStyle w:val="AAAUNDERLINEKEYBOARD"/>
        </w:rPr>
        <w:t xml:space="preserve"> </w:t>
      </w:r>
      <w:r w:rsidRPr="00B20504">
        <w:rPr>
          <w:rStyle w:val="Boxes"/>
        </w:rPr>
        <w:t>Japanese shipbuilders’ skills</w:t>
      </w:r>
      <w:r w:rsidRPr="009C14C6">
        <w:t xml:space="preserve"> and the </w:t>
      </w:r>
      <w:r w:rsidRPr="00B20504">
        <w:rPr>
          <w:rStyle w:val="AAAUNDERLINEKEYBOARD"/>
        </w:rPr>
        <w:t>country’s long seafaring history</w:t>
      </w:r>
      <w:r w:rsidRPr="009C14C6">
        <w:t>.</w:t>
      </w:r>
    </w:p>
    <w:p w14:paraId="5E9B5D2A" w14:textId="77777777" w:rsidR="002B731D" w:rsidRPr="009C14C6" w:rsidRDefault="002B731D" w:rsidP="002B731D">
      <w:r w:rsidRPr="009C14C6">
        <w:t xml:space="preserve">“The </w:t>
      </w:r>
      <w:r w:rsidRPr="00F712AB">
        <w:rPr>
          <w:rStyle w:val="AAAUNDERLINEKEYBOARD"/>
          <w:highlight w:val="cyan"/>
        </w:rPr>
        <w:t xml:space="preserve">government wants to </w:t>
      </w:r>
      <w:r w:rsidRPr="00F712AB">
        <w:rPr>
          <w:rStyle w:val="Boxes"/>
          <w:highlight w:val="cyan"/>
        </w:rPr>
        <w:t>cooperate</w:t>
      </w:r>
      <w:r w:rsidRPr="00F712AB">
        <w:rPr>
          <w:rStyle w:val="AAAUNDERLINEKEYBOARD"/>
          <w:highlight w:val="cyan"/>
        </w:rPr>
        <w:t xml:space="preserve"> in </w:t>
      </w:r>
      <w:r w:rsidRPr="00D86DAA">
        <w:rPr>
          <w:rStyle w:val="AAAUNDERLINEKEYBOARD"/>
        </w:rPr>
        <w:t>the</w:t>
      </w:r>
      <w:r w:rsidRPr="00B20504">
        <w:rPr>
          <w:rStyle w:val="AAAUNDERLINEKEYBOARD"/>
        </w:rPr>
        <w:t xml:space="preserve"> </w:t>
      </w:r>
      <w:r w:rsidRPr="00F712AB">
        <w:rPr>
          <w:rStyle w:val="Boxes"/>
          <w:highlight w:val="cyan"/>
        </w:rPr>
        <w:t>shipbuilding</w:t>
      </w:r>
      <w:r w:rsidRPr="00B20504">
        <w:rPr>
          <w:rStyle w:val="AAAUNDERLINEKEYBOARD"/>
        </w:rPr>
        <w:t xml:space="preserve"> sector</w:t>
      </w:r>
      <w:r w:rsidRPr="009C14C6">
        <w:t xml:space="preserve">,” </w:t>
      </w:r>
      <w:proofErr w:type="spellStart"/>
      <w:r w:rsidRPr="009C14C6">
        <w:t>Ishiba</w:t>
      </w:r>
      <w:proofErr w:type="spellEnd"/>
      <w:r w:rsidRPr="009C14C6">
        <w:t xml:space="preserve"> said. “</w:t>
      </w:r>
      <w:r w:rsidRPr="00F712AB">
        <w:rPr>
          <w:rStyle w:val="AAAUNDERLINEKEYBOARD"/>
          <w:highlight w:val="cyan"/>
        </w:rPr>
        <w:t xml:space="preserve">Japan has a </w:t>
      </w:r>
      <w:r w:rsidRPr="00D86DAA">
        <w:rPr>
          <w:rStyle w:val="AAAUNDERLINEKEYBOARD"/>
        </w:rPr>
        <w:t>substantial</w:t>
      </w:r>
      <w:r w:rsidRPr="00B20504">
        <w:rPr>
          <w:rStyle w:val="AAAUNDERLINEKEYBOARD"/>
        </w:rPr>
        <w:t xml:space="preserve"> </w:t>
      </w:r>
      <w:r w:rsidRPr="00F712AB">
        <w:rPr>
          <w:rStyle w:val="AAAUNDERLINEKEYBOARD"/>
          <w:highlight w:val="cyan"/>
        </w:rPr>
        <w:t>advantage in</w:t>
      </w:r>
      <w:r w:rsidRPr="00B20504">
        <w:rPr>
          <w:rStyle w:val="AAAUNDERLINEKEYBOARD"/>
        </w:rPr>
        <w:t xml:space="preserve"> terms of </w:t>
      </w:r>
      <w:r w:rsidRPr="00F712AB">
        <w:rPr>
          <w:rStyle w:val="AAAUNDERLINEKEYBOARD"/>
          <w:highlight w:val="cyan"/>
        </w:rPr>
        <w:t>icebreakers</w:t>
      </w:r>
      <w:r w:rsidRPr="00B20504">
        <w:rPr>
          <w:rStyle w:val="AAAUNDERLINEKEYBOARD"/>
        </w:rPr>
        <w:t xml:space="preserve">. </w:t>
      </w:r>
      <w:r w:rsidRPr="00B20504">
        <w:rPr>
          <w:rStyle w:val="Boxes"/>
        </w:rPr>
        <w:t>Icebreakers</w:t>
      </w:r>
      <w:r w:rsidRPr="00B20504">
        <w:rPr>
          <w:rStyle w:val="AAAUNDERLINEKEYBOARD"/>
        </w:rPr>
        <w:t xml:space="preserve"> are </w:t>
      </w:r>
      <w:r w:rsidRPr="00F712AB">
        <w:rPr>
          <w:rStyle w:val="AAAUNDERLINEKEYBOARD"/>
          <w:highlight w:val="cyan"/>
        </w:rPr>
        <w:t xml:space="preserve">one </w:t>
      </w:r>
      <w:r w:rsidRPr="00F712AB">
        <w:rPr>
          <w:rStyle w:val="Boxes"/>
          <w:highlight w:val="cyan"/>
        </w:rPr>
        <w:t>key area</w:t>
      </w:r>
      <w:r w:rsidRPr="00B20504">
        <w:rPr>
          <w:rStyle w:val="AAAUNDERLINEKEYBOARD"/>
        </w:rPr>
        <w:t xml:space="preserve"> of cooperation</w:t>
      </w:r>
      <w:r w:rsidRPr="009C14C6">
        <w:t xml:space="preserve">,” he added, referring to </w:t>
      </w:r>
      <w:proofErr w:type="spellStart"/>
      <w:r w:rsidRPr="009C14C6">
        <w:t>specialised</w:t>
      </w:r>
      <w:proofErr w:type="spellEnd"/>
      <w:r w:rsidRPr="009C14C6">
        <w:t xml:space="preserve"> ships designed to navigate through ice-covered waters, often used for polar research and Arctic or Antarctic operations.</w:t>
      </w:r>
    </w:p>
    <w:p w14:paraId="0951F166" w14:textId="77777777" w:rsidR="002B731D" w:rsidRPr="00B20504" w:rsidRDefault="002B731D" w:rsidP="002B731D">
      <w:pPr>
        <w:rPr>
          <w:rStyle w:val="AAAUNDERLINEKEYBOARD"/>
        </w:rPr>
      </w:pPr>
      <w:r w:rsidRPr="009C14C6">
        <w:t xml:space="preserve">Japan has high hopes that the </w:t>
      </w:r>
      <w:r w:rsidRPr="00F712AB">
        <w:rPr>
          <w:rStyle w:val="AAAUNDERLINEKEYBOARD"/>
          <w:highlight w:val="cyan"/>
        </w:rPr>
        <w:t>technology developed for its</w:t>
      </w:r>
      <w:r w:rsidRPr="00B20504">
        <w:rPr>
          <w:rStyle w:val="AAAUNDERLINEKEYBOARD"/>
        </w:rPr>
        <w:t xml:space="preserve"> </w:t>
      </w:r>
      <w:r w:rsidRPr="00B20504">
        <w:rPr>
          <w:rStyle w:val="Boxes"/>
        </w:rPr>
        <w:t>state-of-the-art</w:t>
      </w:r>
      <w:r w:rsidRPr="00B20504">
        <w:rPr>
          <w:rStyle w:val="AAAUNDERLINEKEYBOARD"/>
        </w:rPr>
        <w:t xml:space="preserve"> </w:t>
      </w:r>
      <w:r w:rsidRPr="00F712AB">
        <w:rPr>
          <w:rStyle w:val="AAAUNDERLINEKEYBOARD"/>
          <w:highlight w:val="cyan"/>
        </w:rPr>
        <w:t>icebreaker</w:t>
      </w:r>
      <w:r w:rsidRPr="009C14C6">
        <w:t xml:space="preserve"> </w:t>
      </w:r>
      <w:proofErr w:type="spellStart"/>
      <w:r w:rsidRPr="009C14C6">
        <w:t>Shirase</w:t>
      </w:r>
      <w:proofErr w:type="spellEnd"/>
      <w:r w:rsidRPr="009C14C6">
        <w:t xml:space="preserve"> </w:t>
      </w:r>
      <w:r w:rsidRPr="00F712AB">
        <w:rPr>
          <w:rStyle w:val="AAAUNDERLINEKEYBOARD"/>
          <w:highlight w:val="cyan"/>
        </w:rPr>
        <w:t>could be adopted by the US and</w:t>
      </w:r>
      <w:r w:rsidRPr="009C14C6">
        <w:t xml:space="preserve"> potentially </w:t>
      </w:r>
      <w:r w:rsidRPr="00F712AB">
        <w:rPr>
          <w:rStyle w:val="AAAUNDERLINEKEYBOARD"/>
          <w:highlight w:val="cyan"/>
        </w:rPr>
        <w:t>have</w:t>
      </w:r>
      <w:r w:rsidRPr="00B20504">
        <w:rPr>
          <w:rStyle w:val="AAAUNDERLINEKEYBOARD"/>
        </w:rPr>
        <w:t xml:space="preserve"> </w:t>
      </w:r>
      <w:r w:rsidRPr="00B20504">
        <w:rPr>
          <w:rStyle w:val="Boxes"/>
        </w:rPr>
        <w:t xml:space="preserve">crossover </w:t>
      </w:r>
      <w:r w:rsidRPr="00F712AB">
        <w:rPr>
          <w:rStyle w:val="Boxes"/>
          <w:highlight w:val="cyan"/>
        </w:rPr>
        <w:t>applications</w:t>
      </w:r>
      <w:r w:rsidRPr="00F712AB">
        <w:rPr>
          <w:rStyle w:val="AAAUNDERLINEKEYBOARD"/>
          <w:highlight w:val="cyan"/>
        </w:rPr>
        <w:t xml:space="preserve"> in</w:t>
      </w:r>
      <w:r w:rsidRPr="00B20504">
        <w:rPr>
          <w:rStyle w:val="AAAUNDERLINEKEYBOARD"/>
        </w:rPr>
        <w:t xml:space="preserve"> US </w:t>
      </w:r>
      <w:r w:rsidRPr="00F712AB">
        <w:rPr>
          <w:rStyle w:val="Boxes"/>
          <w:highlight w:val="cyan"/>
        </w:rPr>
        <w:t>military</w:t>
      </w:r>
      <w:r w:rsidRPr="00B20504">
        <w:rPr>
          <w:rStyle w:val="AAAUNDERLINEKEYBOARD"/>
        </w:rPr>
        <w:t xml:space="preserve"> vessels.</w:t>
      </w:r>
    </w:p>
    <w:p w14:paraId="27A68111" w14:textId="77777777" w:rsidR="002B731D" w:rsidRPr="009C14C6" w:rsidRDefault="002B731D" w:rsidP="002B731D">
      <w:proofErr w:type="spellStart"/>
      <w:r w:rsidRPr="009C14C6">
        <w:t>Ishiba</w:t>
      </w:r>
      <w:proofErr w:type="spellEnd"/>
      <w:r w:rsidRPr="009C14C6">
        <w:t xml:space="preserve"> noted that Washington was seeking shipyards in allied countries for repairs and refits of its warships, instead of sending them back to the US. He suggested that Japan was prepared to assist in this effort.</w:t>
      </w:r>
    </w:p>
    <w:p w14:paraId="39B226B1" w14:textId="77777777" w:rsidR="002B731D" w:rsidRPr="009C14C6" w:rsidRDefault="002B731D" w:rsidP="002B731D">
      <w:r w:rsidRPr="009C14C6">
        <w:t xml:space="preserve">Analysts say </w:t>
      </w:r>
      <w:r w:rsidRPr="00B20504">
        <w:rPr>
          <w:rStyle w:val="AAAUNDERLINEKEYBOARD"/>
        </w:rPr>
        <w:t>Japan stands to benefit</w:t>
      </w:r>
      <w:r w:rsidRPr="009C14C6">
        <w:t xml:space="preserve"> substantially </w:t>
      </w:r>
      <w:r w:rsidRPr="00B20504">
        <w:rPr>
          <w:rStyle w:val="AAAUNDERLINEKEYBOARD"/>
        </w:rPr>
        <w:t>from any such agreement</w:t>
      </w:r>
      <w:r w:rsidRPr="009C14C6">
        <w:t xml:space="preserve"> as </w:t>
      </w:r>
      <w:r w:rsidRPr="00F712AB">
        <w:rPr>
          <w:rStyle w:val="AAAUNDERLINEKEYBOARD"/>
          <w:highlight w:val="cyan"/>
        </w:rPr>
        <w:t>it would</w:t>
      </w:r>
      <w:r w:rsidRPr="00B20504">
        <w:rPr>
          <w:rStyle w:val="AAAUNDERLINEKEYBOARD"/>
        </w:rPr>
        <w:t xml:space="preserve"> help to </w:t>
      </w:r>
      <w:r w:rsidRPr="00F712AB">
        <w:rPr>
          <w:rStyle w:val="Boxes"/>
          <w:highlight w:val="cyan"/>
        </w:rPr>
        <w:t>reinvigorate</w:t>
      </w:r>
      <w:r w:rsidRPr="00B20504">
        <w:rPr>
          <w:rStyle w:val="AAAUNDERLINEKEYBOARD"/>
        </w:rPr>
        <w:t xml:space="preserve"> the </w:t>
      </w:r>
      <w:r w:rsidRPr="00B20504">
        <w:rPr>
          <w:rStyle w:val="Boxes"/>
        </w:rPr>
        <w:t xml:space="preserve">domestic </w:t>
      </w:r>
      <w:r w:rsidRPr="00F712AB">
        <w:rPr>
          <w:rStyle w:val="Boxes"/>
          <w:highlight w:val="cyan"/>
        </w:rPr>
        <w:t>shipbuilding</w:t>
      </w:r>
      <w:r w:rsidRPr="00B20504">
        <w:rPr>
          <w:rStyle w:val="AAAUNDERLINEKEYBOARD"/>
        </w:rPr>
        <w:t xml:space="preserve"> industry; </w:t>
      </w:r>
      <w:r w:rsidRPr="00F712AB">
        <w:rPr>
          <w:rStyle w:val="Boxes"/>
          <w:highlight w:val="cyan"/>
        </w:rPr>
        <w:t>bind</w:t>
      </w:r>
      <w:r w:rsidRPr="00F712AB">
        <w:rPr>
          <w:rStyle w:val="AAAUNDERLINEKEYBOARD"/>
          <w:highlight w:val="cyan"/>
        </w:rPr>
        <w:t xml:space="preserve"> the US</w:t>
      </w:r>
      <w:r w:rsidRPr="00B20504">
        <w:rPr>
          <w:rStyle w:val="AAAUNDERLINEKEYBOARD"/>
        </w:rPr>
        <w:t xml:space="preserve"> more closely </w:t>
      </w:r>
      <w:r w:rsidRPr="00F712AB">
        <w:rPr>
          <w:rStyle w:val="AAAUNDERLINEKEYBOARD"/>
          <w:highlight w:val="cyan"/>
        </w:rPr>
        <w:t>to the</w:t>
      </w:r>
      <w:r w:rsidRPr="00B20504">
        <w:rPr>
          <w:rStyle w:val="AAAUNDERLINEKEYBOARD"/>
        </w:rPr>
        <w:t xml:space="preserve"> </w:t>
      </w:r>
      <w:r w:rsidRPr="00B20504">
        <w:rPr>
          <w:rStyle w:val="Boxes"/>
        </w:rPr>
        <w:t xml:space="preserve">bilateral </w:t>
      </w:r>
      <w:r w:rsidRPr="00F712AB">
        <w:rPr>
          <w:rStyle w:val="Boxes"/>
          <w:highlight w:val="cyan"/>
        </w:rPr>
        <w:t>security treaty</w:t>
      </w:r>
      <w:r w:rsidRPr="00D86DAA">
        <w:rPr>
          <w:rStyle w:val="AAAUNDERLINEKEYBOARD"/>
        </w:rPr>
        <w:t>;</w:t>
      </w:r>
      <w:r w:rsidRPr="00B20504">
        <w:rPr>
          <w:rStyle w:val="AAAUNDERLINEKEYBOARD"/>
        </w:rPr>
        <w:t xml:space="preserve"> </w:t>
      </w:r>
      <w:r w:rsidRPr="00F712AB">
        <w:rPr>
          <w:rStyle w:val="AAAUNDERLINEKEYBOARD"/>
          <w:highlight w:val="cyan"/>
        </w:rPr>
        <w:t>and</w:t>
      </w:r>
      <w:r w:rsidRPr="009C14C6">
        <w:t xml:space="preserve"> potentially </w:t>
      </w:r>
      <w:r w:rsidRPr="00F712AB">
        <w:rPr>
          <w:rStyle w:val="Boxes"/>
          <w:highlight w:val="cyan"/>
        </w:rPr>
        <w:t>reduce</w:t>
      </w:r>
      <w:r w:rsidRPr="00F712AB">
        <w:rPr>
          <w:rStyle w:val="AAAUNDERLINEKEYBOARD"/>
          <w:highlight w:val="cyan"/>
        </w:rPr>
        <w:t xml:space="preserve"> the impact of</w:t>
      </w:r>
      <w:r w:rsidRPr="00B20504">
        <w:rPr>
          <w:rStyle w:val="AAAUNDERLINEKEYBOARD"/>
        </w:rPr>
        <w:t xml:space="preserve"> the </w:t>
      </w:r>
      <w:r w:rsidRPr="00B20504">
        <w:rPr>
          <w:rStyle w:val="Boxes"/>
        </w:rPr>
        <w:t xml:space="preserve">looming </w:t>
      </w:r>
      <w:r w:rsidRPr="00F712AB">
        <w:rPr>
          <w:rStyle w:val="Boxes"/>
          <w:highlight w:val="cyan"/>
        </w:rPr>
        <w:t>tariffs</w:t>
      </w:r>
      <w:r w:rsidRPr="009C14C6">
        <w:t xml:space="preserve"> that President Donald </w:t>
      </w:r>
      <w:r w:rsidRPr="00B20504">
        <w:rPr>
          <w:rStyle w:val="AAAUNDERLINEKEYBOARD"/>
        </w:rPr>
        <w:t>Trump remains committed to imposing</w:t>
      </w:r>
      <w:r w:rsidRPr="009C14C6">
        <w:t>, even on traditional allies.</w:t>
      </w:r>
    </w:p>
    <w:p w14:paraId="02833304" w14:textId="77777777" w:rsidR="002B731D" w:rsidRPr="009C14C6" w:rsidRDefault="002B731D" w:rsidP="002B731D">
      <w:r w:rsidRPr="009C14C6">
        <w:t xml:space="preserve">“I would say that </w:t>
      </w:r>
      <w:r w:rsidRPr="00F712AB">
        <w:rPr>
          <w:rStyle w:val="AAAUNDERLINEKEYBOARD"/>
          <w:highlight w:val="cyan"/>
        </w:rPr>
        <w:t>the</w:t>
      </w:r>
      <w:r w:rsidRPr="00B20504">
        <w:rPr>
          <w:rStyle w:val="AAAUNDERLINEKEYBOARD"/>
        </w:rPr>
        <w:t xml:space="preserve"> biggest </w:t>
      </w:r>
      <w:r w:rsidRPr="00F712AB">
        <w:rPr>
          <w:rStyle w:val="AAAUNDERLINEKEYBOARD"/>
          <w:highlight w:val="cyan"/>
        </w:rPr>
        <w:t>aim</w:t>
      </w:r>
      <w:r w:rsidRPr="009C14C6">
        <w:t xml:space="preserve"> for the Japanese side </w:t>
      </w:r>
      <w:r w:rsidRPr="00F712AB">
        <w:rPr>
          <w:rStyle w:val="AAAUNDERLINEKEYBOARD"/>
          <w:highlight w:val="cyan"/>
        </w:rPr>
        <w:t>is to</w:t>
      </w:r>
      <w:r w:rsidRPr="00B20504">
        <w:rPr>
          <w:rStyle w:val="AAAUNDERLINEKEYBOARD"/>
        </w:rPr>
        <w:t xml:space="preserve"> try to </w:t>
      </w:r>
      <w:r w:rsidRPr="00F712AB">
        <w:rPr>
          <w:rStyle w:val="Boxes"/>
          <w:highlight w:val="cyan"/>
        </w:rPr>
        <w:t>defray</w:t>
      </w:r>
      <w:r w:rsidRPr="00F712AB">
        <w:rPr>
          <w:rStyle w:val="AAAUNDERLINEKEYBOARD"/>
          <w:highlight w:val="cyan"/>
        </w:rPr>
        <w:t xml:space="preserve"> the cost of the</w:t>
      </w:r>
      <w:r w:rsidRPr="00B20504">
        <w:rPr>
          <w:rStyle w:val="AAAUNDERLINEKEYBOARD"/>
        </w:rPr>
        <w:t xml:space="preserve"> anticipated </w:t>
      </w:r>
      <w:r w:rsidRPr="00F712AB">
        <w:rPr>
          <w:rStyle w:val="Boxes"/>
          <w:highlight w:val="cyan"/>
        </w:rPr>
        <w:t>tariffs</w:t>
      </w:r>
      <w:r w:rsidRPr="009C14C6">
        <w:t>,” Stephen Nagy, a professor of international relations at Tokyo’s International Christian University, told This Week in Asia.</w:t>
      </w:r>
    </w:p>
    <w:p w14:paraId="7E48C457" w14:textId="77777777" w:rsidR="002B731D" w:rsidRPr="009C14C6" w:rsidRDefault="002B731D" w:rsidP="002B731D">
      <w:r w:rsidRPr="009C14C6">
        <w:t>No one knows the final US tariff rate on imports from Japan, but it is expected to be at least the baseline 10 per cent, with higher rates for sectors such as cars and electronics.</w:t>
      </w:r>
    </w:p>
    <w:p w14:paraId="48A13E09" w14:textId="77777777" w:rsidR="002B731D" w:rsidRDefault="002B731D" w:rsidP="002B731D">
      <w:r w:rsidRPr="009C14C6">
        <w:t>“</w:t>
      </w:r>
      <w:proofErr w:type="spellStart"/>
      <w:r w:rsidRPr="009C14C6">
        <w:t>Ishiba</w:t>
      </w:r>
      <w:proofErr w:type="spellEnd"/>
      <w:r w:rsidRPr="009C14C6">
        <w:t xml:space="preserve"> is effectively demonstrating that </w:t>
      </w:r>
      <w:r w:rsidRPr="00B20504">
        <w:rPr>
          <w:rStyle w:val="AAAUNDERLINEKEYBOARD"/>
        </w:rPr>
        <w:t xml:space="preserve">Japan is willing to </w:t>
      </w:r>
      <w:r w:rsidRPr="004F72C0">
        <w:rPr>
          <w:rStyle w:val="Boxes"/>
        </w:rPr>
        <w:t>defray</w:t>
      </w:r>
      <w:r w:rsidRPr="00B20504">
        <w:rPr>
          <w:rStyle w:val="AAAUNDERLINEKEYBOARD"/>
        </w:rPr>
        <w:t xml:space="preserve"> some of the costs associated with the </w:t>
      </w:r>
      <w:r w:rsidRPr="004F72C0">
        <w:rPr>
          <w:rStyle w:val="Boxes"/>
        </w:rPr>
        <w:t>tariffs</w:t>
      </w:r>
      <w:r w:rsidRPr="009C14C6">
        <w:t xml:space="preserve"> and that it is willing to take on increased burden-sharing within the alliance,” Nagy said.</w:t>
      </w:r>
    </w:p>
    <w:p w14:paraId="6CD5B669" w14:textId="77777777" w:rsidR="002B731D" w:rsidRDefault="002B731D" w:rsidP="002B731D">
      <w:pPr>
        <w:pStyle w:val="Heading4"/>
      </w:pPr>
      <w:r>
        <w:t>US-Japan cooperation is key to deter nuclear threats.</w:t>
      </w:r>
    </w:p>
    <w:p w14:paraId="5DC3BD7F" w14:textId="77777777" w:rsidR="002B731D" w:rsidRDefault="002B731D" w:rsidP="002B731D">
      <w:r>
        <w:t>Mari</w:t>
      </w:r>
      <w:r w:rsidRPr="002F6338">
        <w:rPr>
          <w:rStyle w:val="Style13ptBold"/>
        </w:rPr>
        <w:t xml:space="preserve"> Yamaguchi 24</w:t>
      </w:r>
      <w:r>
        <w:t xml:space="preserve">, Japanese political journalist for the Associated Press, 7/28/24, “US-Japan security talks focus on bolstering military cooperation, underscore threat from China” </w:t>
      </w:r>
      <w:r w:rsidRPr="002F6338">
        <w:t>https://apnews.com/article/japan-us-military-command-missile-china-4e97f4cb01cfef7b6db8fb1a5df771e4</w:t>
      </w:r>
      <w:r>
        <w:t>//WF</w:t>
      </w:r>
    </w:p>
    <w:p w14:paraId="3949ABCC" w14:textId="24954AEB" w:rsidR="002B731D" w:rsidRPr="00223C52" w:rsidRDefault="002B731D" w:rsidP="002B731D">
      <w:r w:rsidRPr="00223C52">
        <w:t xml:space="preserve">TOKYO (AP) — </w:t>
      </w:r>
      <w:r w:rsidRPr="00F712AB">
        <w:rPr>
          <w:rStyle w:val="Boxes"/>
          <w:highlight w:val="cyan"/>
        </w:rPr>
        <w:t>Japan</w:t>
      </w:r>
      <w:r w:rsidRPr="00223C52">
        <w:rPr>
          <w:rStyle w:val="Boxes"/>
        </w:rPr>
        <w:t>ese</w:t>
      </w:r>
      <w:r w:rsidRPr="00223C52">
        <w:rPr>
          <w:rStyle w:val="AAAUNDERLINEKEYBOARD"/>
        </w:rPr>
        <w:t xml:space="preserve"> and</w:t>
      </w:r>
      <w:r w:rsidRPr="00223C52">
        <w:t xml:space="preserve"> </w:t>
      </w:r>
      <w:r w:rsidRPr="00F712AB">
        <w:rPr>
          <w:rStyle w:val="Boxes"/>
          <w:highlight w:val="cyan"/>
        </w:rPr>
        <w:t>U.S.</w:t>
      </w:r>
      <w:r w:rsidRPr="00223C52">
        <w:rPr>
          <w:rStyle w:val="AAAUNDERLINEKEYBOARD"/>
        </w:rPr>
        <w:t xml:space="preserve"> defense chiefs</w:t>
      </w:r>
      <w:r w:rsidRPr="00223C52">
        <w:t xml:space="preserve"> and top diplomats </w:t>
      </w:r>
      <w:r w:rsidRPr="00F712AB">
        <w:rPr>
          <w:rStyle w:val="AAAUNDERLINEKEYBOARD"/>
          <w:highlight w:val="cyan"/>
        </w:rPr>
        <w:t>agreed to</w:t>
      </w:r>
      <w:r w:rsidRPr="00223C52">
        <w:t xml:space="preserve"> further </w:t>
      </w:r>
      <w:r w:rsidRPr="00F712AB">
        <w:rPr>
          <w:rStyle w:val="AAAUNDERLINEKEYBOARD"/>
          <w:highlight w:val="cyan"/>
        </w:rPr>
        <w:t>bolster</w:t>
      </w:r>
      <w:r w:rsidRPr="00223C52">
        <w:rPr>
          <w:rStyle w:val="AAAUNDERLINEKEYBOARD"/>
        </w:rPr>
        <w:t xml:space="preserve"> their </w:t>
      </w:r>
      <w:r w:rsidRPr="00223C52">
        <w:rPr>
          <w:rStyle w:val="Boxes"/>
        </w:rPr>
        <w:t xml:space="preserve">military </w:t>
      </w:r>
      <w:r w:rsidRPr="00F712AB">
        <w:rPr>
          <w:rStyle w:val="Boxes"/>
          <w:highlight w:val="cyan"/>
        </w:rPr>
        <w:t>cooperation</w:t>
      </w:r>
      <w:r w:rsidRPr="00223C52">
        <w:t xml:space="preserve"> by upgrading the command and control of U.S. forces in the East Asian country and strengthening American-licensed missile production there, </w:t>
      </w:r>
      <w:r w:rsidRPr="00F712AB">
        <w:rPr>
          <w:rStyle w:val="AAAUNDERLINEKEYBOARD"/>
          <w:highlight w:val="cyan"/>
        </w:rPr>
        <w:t>describing the</w:t>
      </w:r>
      <w:r w:rsidRPr="00223C52">
        <w:rPr>
          <w:rStyle w:val="AAAUNDERLINEKEYBOARD"/>
        </w:rPr>
        <w:t xml:space="preserve"> </w:t>
      </w:r>
      <w:r w:rsidRPr="00F712AB">
        <w:rPr>
          <w:rStyle w:val="Boxes"/>
          <w:highlight w:val="cyan"/>
        </w:rPr>
        <w:t xml:space="preserve">rising threat </w:t>
      </w:r>
      <w:r w:rsidRPr="00F712AB">
        <w:rPr>
          <w:rStyle w:val="AAAUNDERLINEKEYBOARD"/>
          <w:highlight w:val="cyan"/>
        </w:rPr>
        <w:t xml:space="preserve">from </w:t>
      </w:r>
      <w:r w:rsidRPr="00F712AB">
        <w:rPr>
          <w:rStyle w:val="Boxes"/>
          <w:highlight w:val="cyan"/>
        </w:rPr>
        <w:t>China</w:t>
      </w:r>
      <w:r w:rsidRPr="00F712AB">
        <w:rPr>
          <w:rStyle w:val="AAAUNDERLINEKEYBOARD"/>
          <w:highlight w:val="cyan"/>
        </w:rPr>
        <w:t xml:space="preserve"> as</w:t>
      </w:r>
      <w:r w:rsidRPr="00223C52">
        <w:rPr>
          <w:rStyle w:val="AAAUNDERLINEKEYBOARD"/>
        </w:rPr>
        <w:t xml:space="preserve"> “the </w:t>
      </w:r>
      <w:r w:rsidRPr="00F712AB">
        <w:rPr>
          <w:rStyle w:val="Boxes"/>
          <w:highlight w:val="cyan"/>
        </w:rPr>
        <w:t>greatest</w:t>
      </w:r>
      <w:r w:rsidRPr="00223C52">
        <w:rPr>
          <w:rStyle w:val="AAAUNDERLINEKEYBOARD"/>
        </w:rPr>
        <w:t xml:space="preserve"> strategic </w:t>
      </w:r>
      <w:r w:rsidRPr="00223C52">
        <w:rPr>
          <w:rStyle w:val="Boxes"/>
        </w:rPr>
        <w:t>challenge</w:t>
      </w:r>
      <w:r w:rsidRPr="00223C52">
        <w:rPr>
          <w:rStyle w:val="AAAUNDERLINEKEYBOARD"/>
        </w:rPr>
        <w:t>.”</w:t>
      </w:r>
    </w:p>
    <w:p w14:paraId="5A5071D9" w14:textId="4822FE7E" w:rsidR="002B731D" w:rsidRPr="00223C52" w:rsidRDefault="002B731D" w:rsidP="002B731D">
      <w:r w:rsidRPr="00223C52">
        <w:t xml:space="preserve">Secretary of State Antony Blinken and Defense Secretary Lloyd Austin joined their Japanese counterparts, Yoko Kamikawa and Minoru Kihara, at the Japan-U.S. Security Consultative Committee in Tokyo, known as “2+2” security talks where </w:t>
      </w:r>
      <w:r w:rsidRPr="00F712AB">
        <w:rPr>
          <w:rStyle w:val="AAAUNDERLINEKEYBOARD"/>
          <w:highlight w:val="cyan"/>
        </w:rPr>
        <w:t xml:space="preserve">they </w:t>
      </w:r>
      <w:r w:rsidRPr="00F712AB">
        <w:rPr>
          <w:rStyle w:val="Boxes"/>
          <w:highlight w:val="cyan"/>
        </w:rPr>
        <w:t>reaffirmed</w:t>
      </w:r>
      <w:r w:rsidRPr="00F712AB">
        <w:rPr>
          <w:rStyle w:val="AAAUNDERLINEKEYBOARD"/>
          <w:highlight w:val="cyan"/>
        </w:rPr>
        <w:t xml:space="preserve"> their</w:t>
      </w:r>
      <w:r w:rsidRPr="00223C52">
        <w:rPr>
          <w:rStyle w:val="AAAUNDERLINEKEYBOARD"/>
        </w:rPr>
        <w:t xml:space="preserve"> </w:t>
      </w:r>
      <w:r w:rsidRPr="00223C52">
        <w:rPr>
          <w:rStyle w:val="Boxes"/>
        </w:rPr>
        <w:t xml:space="preserve">bilateral </w:t>
      </w:r>
      <w:r w:rsidRPr="00F712AB">
        <w:rPr>
          <w:rStyle w:val="Boxes"/>
          <w:highlight w:val="cyan"/>
        </w:rPr>
        <w:t>alliance</w:t>
      </w:r>
      <w:r w:rsidRPr="00223C52">
        <w:t xml:space="preserve"> following </w:t>
      </w:r>
      <w:r w:rsidRPr="00905EA1">
        <w:t>President Joe Biden</w:t>
      </w:r>
      <w:r w:rsidRPr="00223C52">
        <w:t xml:space="preserve"> ‘s withdrawal from the November presidential race.</w:t>
      </w:r>
    </w:p>
    <w:p w14:paraId="5B2C6946" w14:textId="77777777" w:rsidR="002B731D" w:rsidRPr="00223C52" w:rsidRDefault="002B731D" w:rsidP="002B731D">
      <w:r w:rsidRPr="00223C52">
        <w:t>Japan is home to more than 50,000 U.S. troops, but the commander for the U.S. Forces Japan headquartered in Yokota in the western suburbs of Tokyo, tasked with managing their bases, has no commanding authority. Instead, instructions come from the U.S. Indo-Pacific Command in Hawaii. The plans will give the USFJ greater capability while still reporting to INDOPACOM.</w:t>
      </w:r>
    </w:p>
    <w:p w14:paraId="51CF7B4B" w14:textId="77777777" w:rsidR="002B731D" w:rsidRPr="00223C52" w:rsidRDefault="002B731D" w:rsidP="002B731D">
      <w:pPr>
        <w:rPr>
          <w:rStyle w:val="AAAUNDERLINEKEYBOARD"/>
        </w:rPr>
      </w:pPr>
      <w:r w:rsidRPr="00223C52">
        <w:t xml:space="preserve">The command upgrade “will be the most significant change to the U.S. Forces Japan since its creation and one of the strongest improvements in our military ties with Japan in 70 years,” Austin said. “These new </w:t>
      </w:r>
      <w:r w:rsidRPr="00223C52">
        <w:rPr>
          <w:rStyle w:val="AAAUNDERLINEKEYBOARD"/>
        </w:rPr>
        <w:t xml:space="preserve">operational </w:t>
      </w:r>
      <w:r w:rsidRPr="00F712AB">
        <w:rPr>
          <w:rStyle w:val="AAAUNDERLINEKEYBOARD"/>
          <w:highlight w:val="cyan"/>
        </w:rPr>
        <w:t>capabilities</w:t>
      </w:r>
      <w:r w:rsidRPr="00223C52">
        <w:rPr>
          <w:rStyle w:val="AAAUNDERLINEKEYBOARD"/>
        </w:rPr>
        <w:t xml:space="preserve"> and responsibilities </w:t>
      </w:r>
      <w:r w:rsidRPr="00F712AB">
        <w:rPr>
          <w:rStyle w:val="AAAUNDERLINEKEYBOARD"/>
          <w:highlight w:val="cyan"/>
        </w:rPr>
        <w:t xml:space="preserve">will </w:t>
      </w:r>
      <w:r w:rsidRPr="00F712AB">
        <w:rPr>
          <w:rStyle w:val="Boxes"/>
          <w:highlight w:val="cyan"/>
        </w:rPr>
        <w:t>advance</w:t>
      </w:r>
      <w:r w:rsidRPr="00223C52">
        <w:rPr>
          <w:rStyle w:val="AAAUNDERLINEKEYBOARD"/>
        </w:rPr>
        <w:t xml:space="preserve"> our </w:t>
      </w:r>
      <w:r w:rsidRPr="00F712AB">
        <w:rPr>
          <w:rStyle w:val="Boxes"/>
          <w:highlight w:val="cyan"/>
        </w:rPr>
        <w:t>collective deterrence</w:t>
      </w:r>
      <w:r w:rsidRPr="00223C52">
        <w:rPr>
          <w:rStyle w:val="AAAUNDERLINEKEYBOARD"/>
        </w:rPr>
        <w:t>.”</w:t>
      </w:r>
    </w:p>
    <w:p w14:paraId="1FB9D66C" w14:textId="77777777" w:rsidR="002B731D" w:rsidRPr="00223C52" w:rsidRDefault="002B731D" w:rsidP="002B731D">
      <w:r w:rsidRPr="00223C52">
        <w:t xml:space="preserve">“We are </w:t>
      </w:r>
      <w:r w:rsidRPr="00223C52">
        <w:rPr>
          <w:rStyle w:val="AAAUNDERLINEKEYBOARD"/>
        </w:rPr>
        <w:t xml:space="preserve">standing at a </w:t>
      </w:r>
      <w:r w:rsidRPr="00F712AB">
        <w:rPr>
          <w:rStyle w:val="AAAUNDERLINEKEYBOARD"/>
          <w:highlight w:val="cyan"/>
        </w:rPr>
        <w:t xml:space="preserve">historic </w:t>
      </w:r>
      <w:r w:rsidRPr="00F712AB">
        <w:rPr>
          <w:rStyle w:val="Boxes"/>
          <w:highlight w:val="cyan"/>
        </w:rPr>
        <w:t>turning point</w:t>
      </w:r>
      <w:r w:rsidRPr="00F712AB">
        <w:rPr>
          <w:rStyle w:val="AAAUNDERLINEKEYBOARD"/>
          <w:highlight w:val="cyan"/>
        </w:rPr>
        <w:t xml:space="preserve"> as</w:t>
      </w:r>
      <w:r w:rsidRPr="00223C52">
        <w:rPr>
          <w:rStyle w:val="AAAUNDERLINEKEYBOARD"/>
        </w:rPr>
        <w:t xml:space="preserve"> the rules-based, free and open </w:t>
      </w:r>
      <w:r w:rsidRPr="00F712AB">
        <w:rPr>
          <w:rStyle w:val="Boxes"/>
          <w:highlight w:val="cyan"/>
        </w:rPr>
        <w:t>international order</w:t>
      </w:r>
      <w:r w:rsidRPr="00F712AB">
        <w:rPr>
          <w:rStyle w:val="AAAUNDERLINEKEYBOARD"/>
          <w:highlight w:val="cyan"/>
        </w:rPr>
        <w:t xml:space="preserve"> is </w:t>
      </w:r>
      <w:r w:rsidRPr="00F712AB">
        <w:rPr>
          <w:rStyle w:val="Boxes"/>
          <w:highlight w:val="cyan"/>
        </w:rPr>
        <w:t>shaken</w:t>
      </w:r>
      <w:r w:rsidRPr="00223C52">
        <w:rPr>
          <w:rStyle w:val="AAAUNDERLINEKEYBOARD"/>
        </w:rPr>
        <w:t xml:space="preserve"> to the core</w:t>
      </w:r>
      <w:r w:rsidRPr="00223C52">
        <w:t>,” Kamikawa said. “</w:t>
      </w:r>
      <w:r w:rsidRPr="00F712AB">
        <w:rPr>
          <w:rStyle w:val="AAAUNDERLINEKEYBOARD"/>
          <w:highlight w:val="cyan"/>
        </w:rPr>
        <w:t xml:space="preserve">Now is a </w:t>
      </w:r>
      <w:r w:rsidRPr="00F712AB">
        <w:rPr>
          <w:rStyle w:val="Boxes"/>
          <w:highlight w:val="cyan"/>
        </w:rPr>
        <w:t>critical phase</w:t>
      </w:r>
      <w:r w:rsidRPr="00223C52">
        <w:rPr>
          <w:rStyle w:val="AAAUNDERLINEKEYBOARD"/>
        </w:rPr>
        <w:t xml:space="preserve"> when our decision today determines our future.”</w:t>
      </w:r>
    </w:p>
    <w:p w14:paraId="3763AF79" w14:textId="77777777" w:rsidR="002B731D" w:rsidRPr="00223C52" w:rsidRDefault="002B731D" w:rsidP="002B731D">
      <w:r w:rsidRPr="00223C52">
        <w:t xml:space="preserve">Austin, in his opening remarks, said </w:t>
      </w:r>
      <w:r w:rsidRPr="00F712AB">
        <w:rPr>
          <w:rStyle w:val="Boxes"/>
          <w:highlight w:val="cyan"/>
        </w:rPr>
        <w:t>China</w:t>
      </w:r>
      <w:r w:rsidRPr="00F712AB">
        <w:rPr>
          <w:rStyle w:val="AAAUNDERLINEKEYBOARD"/>
          <w:highlight w:val="cyan"/>
        </w:rPr>
        <w:t xml:space="preserve"> is “engaging in </w:t>
      </w:r>
      <w:r w:rsidRPr="00F712AB">
        <w:rPr>
          <w:rStyle w:val="Boxes"/>
          <w:highlight w:val="cyan"/>
        </w:rPr>
        <w:t>coercive behavior</w:t>
      </w:r>
      <w:r w:rsidRPr="00223C52">
        <w:rPr>
          <w:rStyle w:val="AAAUNDERLINEKEYBOARD"/>
        </w:rPr>
        <w:t xml:space="preserve">, trying to change the status quo in the East and South China Seas, around Taiwan and throughout the region,” adding that </w:t>
      </w:r>
      <w:r w:rsidRPr="00F712AB">
        <w:rPr>
          <w:rStyle w:val="Boxes"/>
          <w:highlight w:val="cyan"/>
        </w:rPr>
        <w:t>North Korea’s nuclear</w:t>
      </w:r>
      <w:r w:rsidRPr="00F712AB">
        <w:rPr>
          <w:rStyle w:val="AAAUNDERLINEKEYBOARD"/>
          <w:highlight w:val="cyan"/>
        </w:rPr>
        <w:t xml:space="preserve"> program and</w:t>
      </w:r>
      <w:r w:rsidRPr="00223C52">
        <w:rPr>
          <w:rStyle w:val="AAAUNDERLINEKEYBOARD"/>
        </w:rPr>
        <w:t xml:space="preserve"> its deepening </w:t>
      </w:r>
      <w:r w:rsidRPr="00F712AB">
        <w:rPr>
          <w:rStyle w:val="Boxes"/>
          <w:highlight w:val="cyan"/>
        </w:rPr>
        <w:t>cooperation</w:t>
      </w:r>
      <w:r w:rsidRPr="00F712AB">
        <w:rPr>
          <w:rStyle w:val="AAAUNDERLINEKEYBOARD"/>
          <w:highlight w:val="cyan"/>
        </w:rPr>
        <w:t xml:space="preserve"> with </w:t>
      </w:r>
      <w:r w:rsidRPr="00F712AB">
        <w:rPr>
          <w:rStyle w:val="Boxes"/>
          <w:highlight w:val="cyan"/>
        </w:rPr>
        <w:t>Russia</w:t>
      </w:r>
      <w:r w:rsidRPr="00F712AB">
        <w:rPr>
          <w:rStyle w:val="AAAUNDERLINEKEYBOARD"/>
          <w:highlight w:val="cyan"/>
        </w:rPr>
        <w:t xml:space="preserve"> “</w:t>
      </w:r>
      <w:r w:rsidRPr="00F712AB">
        <w:rPr>
          <w:rStyle w:val="Boxes"/>
          <w:highlight w:val="cyan"/>
        </w:rPr>
        <w:t>threaten</w:t>
      </w:r>
      <w:r w:rsidRPr="00223C52">
        <w:rPr>
          <w:rStyle w:val="AAAUNDERLINEKEYBOARD"/>
        </w:rPr>
        <w:t xml:space="preserve"> regional and </w:t>
      </w:r>
      <w:r w:rsidRPr="00F712AB">
        <w:rPr>
          <w:rStyle w:val="Boxes"/>
          <w:highlight w:val="cyan"/>
        </w:rPr>
        <w:t>global security</w:t>
      </w:r>
      <w:r w:rsidRPr="00223C52">
        <w:rPr>
          <w:rStyle w:val="AAAUNDERLINEKEYBOARD"/>
        </w:rPr>
        <w:t>.”</w:t>
      </w:r>
    </w:p>
    <w:p w14:paraId="064F7E51" w14:textId="77777777" w:rsidR="002B731D" w:rsidRPr="00223C52" w:rsidRDefault="002B731D" w:rsidP="002B731D">
      <w:r w:rsidRPr="00223C52">
        <w:t xml:space="preserve">In the joint statement issued after the talks, the ministers said </w:t>
      </w:r>
      <w:r w:rsidRPr="00F712AB">
        <w:rPr>
          <w:rStyle w:val="AAAUNDERLINEKEYBOARD"/>
          <w:highlight w:val="cyan"/>
        </w:rPr>
        <w:t>China</w:t>
      </w:r>
      <w:r w:rsidRPr="00223C52">
        <w:rPr>
          <w:rStyle w:val="AAAUNDERLINEKEYBOARD"/>
        </w:rPr>
        <w:t>’s foreign policy “</w:t>
      </w:r>
      <w:r w:rsidRPr="00F712AB">
        <w:rPr>
          <w:rStyle w:val="AAAUNDERLINEKEYBOARD"/>
          <w:highlight w:val="cyan"/>
        </w:rPr>
        <w:t xml:space="preserve">seeks to </w:t>
      </w:r>
      <w:r w:rsidRPr="00F712AB">
        <w:rPr>
          <w:rStyle w:val="Boxes"/>
          <w:highlight w:val="cyan"/>
        </w:rPr>
        <w:t>reshape</w:t>
      </w:r>
      <w:r w:rsidRPr="00F712AB">
        <w:rPr>
          <w:rStyle w:val="AAAUNDERLINEKEYBOARD"/>
          <w:highlight w:val="cyan"/>
        </w:rPr>
        <w:t xml:space="preserve"> the </w:t>
      </w:r>
      <w:r w:rsidRPr="00F712AB">
        <w:rPr>
          <w:rStyle w:val="Boxes"/>
          <w:highlight w:val="cyan"/>
        </w:rPr>
        <w:t>international order</w:t>
      </w:r>
      <w:r w:rsidRPr="00223C52">
        <w:rPr>
          <w:rStyle w:val="AAAUNDERLINEKEYBOARD"/>
        </w:rPr>
        <w:t xml:space="preserve"> for its own benefit at the </w:t>
      </w:r>
      <w:r w:rsidRPr="00223C52">
        <w:rPr>
          <w:rStyle w:val="Boxes"/>
        </w:rPr>
        <w:t>expense</w:t>
      </w:r>
      <w:r w:rsidRPr="00223C52">
        <w:rPr>
          <w:rStyle w:val="AAAUNDERLINEKEYBOARD"/>
        </w:rPr>
        <w:t xml:space="preserve"> of others</w:t>
      </w:r>
      <w:r w:rsidRPr="00223C52">
        <w:t xml:space="preserve">” and that “such behavior is </w:t>
      </w:r>
      <w:r w:rsidRPr="00F712AB">
        <w:rPr>
          <w:rStyle w:val="AAAUNDERLINEKEYBOARD"/>
          <w:highlight w:val="cyan"/>
        </w:rPr>
        <w:t xml:space="preserve">a </w:t>
      </w:r>
      <w:r w:rsidRPr="00F712AB">
        <w:rPr>
          <w:rStyle w:val="Boxes"/>
          <w:highlight w:val="cyan"/>
        </w:rPr>
        <w:t>serious concern</w:t>
      </w:r>
      <w:r w:rsidRPr="00F712AB">
        <w:rPr>
          <w:rStyle w:val="AAAUNDERLINEKEYBOARD"/>
          <w:highlight w:val="cyan"/>
        </w:rPr>
        <w:t xml:space="preserve"> to the alliance</w:t>
      </w:r>
      <w:r w:rsidRPr="00223C52">
        <w:rPr>
          <w:rStyle w:val="AAAUNDERLINEKEYBOARD"/>
        </w:rPr>
        <w:t xml:space="preserve"> and the entire international community and represents the greatest strategic challenge in the Indo-Pacific region and beyond.”</w:t>
      </w:r>
    </w:p>
    <w:p w14:paraId="32AD963C" w14:textId="585D6285" w:rsidR="002B731D" w:rsidRPr="00223C52" w:rsidRDefault="002B731D" w:rsidP="002B731D">
      <w:r w:rsidRPr="00223C52">
        <w:rPr>
          <w:rStyle w:val="AAAUNDERLINEKEYBOARD"/>
        </w:rPr>
        <w:t>China has been at odds with many countries</w:t>
      </w:r>
      <w:r w:rsidRPr="00223C52">
        <w:t xml:space="preserve"> in the Asia-Pacific for years because of its sweeping maritime claims </w:t>
      </w:r>
      <w:r w:rsidRPr="00223C52">
        <w:rPr>
          <w:rStyle w:val="AAAUNDERLINEKEYBOARD"/>
        </w:rPr>
        <w:t xml:space="preserve">over the crucial </w:t>
      </w:r>
      <w:r w:rsidRPr="00F712AB">
        <w:rPr>
          <w:rStyle w:val="Boxes"/>
          <w:highlight w:val="cyan"/>
        </w:rPr>
        <w:t>South China Sea</w:t>
      </w:r>
      <w:r w:rsidRPr="00223C52">
        <w:rPr>
          <w:rStyle w:val="AAAUNDERLINEKEYBOARD"/>
        </w:rPr>
        <w:t xml:space="preserve">. It also claims self-governing </w:t>
      </w:r>
      <w:r w:rsidRPr="00F712AB">
        <w:rPr>
          <w:rStyle w:val="AAAUNDERLINEKEYBOARD"/>
          <w:highlight w:val="cyan"/>
        </w:rPr>
        <w:t>Taiwan</w:t>
      </w:r>
      <w:r w:rsidRPr="00223C52">
        <w:rPr>
          <w:rStyle w:val="AAAUNDERLINEKEYBOARD"/>
        </w:rPr>
        <w:t xml:space="preserve"> as its territory, </w:t>
      </w:r>
      <w:r w:rsidRPr="00F712AB">
        <w:rPr>
          <w:rStyle w:val="AAAUNDERLINEKEYBOARD"/>
          <w:highlight w:val="cyan"/>
        </w:rPr>
        <w:t>to be annexed by force</w:t>
      </w:r>
      <w:r w:rsidRPr="00223C52">
        <w:rPr>
          <w:rStyle w:val="AAAUNDERLINEKEYBOARD"/>
        </w:rPr>
        <w:t xml:space="preserve"> if necessary.</w:t>
      </w:r>
      <w:r w:rsidRPr="00223C52">
        <w:t xml:space="preserve"> In March, </w:t>
      </w:r>
      <w:r w:rsidRPr="00F712AB">
        <w:rPr>
          <w:rStyle w:val="AAAUNDERLINEKEYBOARD"/>
          <w:highlight w:val="cyan"/>
        </w:rPr>
        <w:t xml:space="preserve">Beijing announced a 7.2% </w:t>
      </w:r>
      <w:r w:rsidRPr="00F712AB">
        <w:rPr>
          <w:rStyle w:val="Boxes"/>
          <w:highlight w:val="cyan"/>
        </w:rPr>
        <w:t>increase</w:t>
      </w:r>
      <w:r w:rsidRPr="00F712AB">
        <w:rPr>
          <w:rStyle w:val="AAAUNDERLINEKEYBOARD"/>
          <w:highlight w:val="cyan"/>
        </w:rPr>
        <w:t xml:space="preserve"> in its </w:t>
      </w:r>
      <w:r w:rsidRPr="00F712AB">
        <w:rPr>
          <w:rStyle w:val="Boxes"/>
          <w:highlight w:val="cyan"/>
        </w:rPr>
        <w:t>defense budget</w:t>
      </w:r>
      <w:r w:rsidRPr="00223C52">
        <w:t xml:space="preserve">, already the world’s second-highest behind the United States, </w:t>
      </w:r>
      <w:r w:rsidRPr="00F712AB">
        <w:rPr>
          <w:rStyle w:val="AAAUNDERLINEKEYBOARD"/>
          <w:highlight w:val="cyan"/>
        </w:rPr>
        <w:t>marking</w:t>
      </w:r>
      <w:r w:rsidRPr="00223C52">
        <w:rPr>
          <w:rStyle w:val="AAAUNDERLINEKEYBOARD"/>
        </w:rPr>
        <w:t xml:space="preserve"> a massive </w:t>
      </w:r>
      <w:r w:rsidRPr="00223C52">
        <w:rPr>
          <w:rStyle w:val="Boxes"/>
        </w:rPr>
        <w:t xml:space="preserve">military </w:t>
      </w:r>
      <w:r w:rsidRPr="00F712AB">
        <w:rPr>
          <w:rStyle w:val="Boxes"/>
          <w:highlight w:val="cyan"/>
        </w:rPr>
        <w:t>expansion</w:t>
      </w:r>
      <w:r w:rsidRPr="00223C52">
        <w:rPr>
          <w:rStyle w:val="AAAUNDERLINEKEYBOARD"/>
        </w:rPr>
        <w:t>.</w:t>
      </w:r>
    </w:p>
    <w:p w14:paraId="4869471A" w14:textId="77777777" w:rsidR="002B731D" w:rsidRPr="00223C52" w:rsidRDefault="002B731D" w:rsidP="002B731D">
      <w:r w:rsidRPr="00223C52">
        <w:t xml:space="preserve">The ministers said the US command reorganization, set for March to be in line with Japan’s own command updating, aimed “to facilitate deeper interoperability and cooperation on joint bilateral operations in peacetime and during contingencies” and </w:t>
      </w:r>
      <w:r w:rsidRPr="00223C52">
        <w:rPr>
          <w:rStyle w:val="AAAUNDERLINEKEYBOARD"/>
        </w:rPr>
        <w:t>enhance intelligence coordination, surveillance, reconnaissance and cybersecurity</w:t>
      </w:r>
      <w:r w:rsidRPr="00223C52">
        <w:t>.</w:t>
      </w:r>
    </w:p>
    <w:p w14:paraId="09D978FB" w14:textId="77777777" w:rsidR="002B731D" w:rsidRPr="00223C52" w:rsidRDefault="002B731D" w:rsidP="002B731D">
      <w:r w:rsidRPr="00223C52">
        <w:t>The new U.S. command in Japan will be led by a three-star general, not the four-star sought by Japan, but Austin said “we haven’t ruled that out” and will keep negotiating.</w:t>
      </w:r>
    </w:p>
    <w:p w14:paraId="7702E210" w14:textId="451A83AF" w:rsidR="002B731D" w:rsidRPr="00223C52" w:rsidRDefault="002B731D" w:rsidP="002B731D">
      <w:r w:rsidRPr="00223C52">
        <w:t xml:space="preserve">Japan has long suffered from cybersecurity threats that Washington believes are of grave concern. Lately, </w:t>
      </w:r>
      <w:r w:rsidRPr="00905EA1">
        <w:t>Japan’s</w:t>
      </w:r>
      <w:r w:rsidRPr="00223C52">
        <w:t xml:space="preserve"> space agency revealed it suffered a series of cyberattacks, and though sensitive information related to space and defense was not affected, it has triggered worry and pushed the agency to pursue preventative measures.</w:t>
      </w:r>
    </w:p>
    <w:p w14:paraId="44A77872" w14:textId="77777777" w:rsidR="002B731D" w:rsidRPr="00A76487" w:rsidRDefault="002B731D" w:rsidP="002B731D">
      <w:pPr>
        <w:rPr>
          <w:u w:val="single"/>
        </w:rPr>
      </w:pPr>
      <w:r w:rsidRPr="00223C52">
        <w:t xml:space="preserve">The ministers in a joint statement reaffirmed the </w:t>
      </w:r>
      <w:r w:rsidRPr="00223C52">
        <w:rPr>
          <w:rStyle w:val="AAAUNDERLINEKEYBOARD"/>
        </w:rPr>
        <w:t>U</w:t>
      </w:r>
      <w:r w:rsidRPr="00F712AB">
        <w:rPr>
          <w:rStyle w:val="AAAUNDERLINEKEYBOARD"/>
          <w:highlight w:val="cyan"/>
        </w:rPr>
        <w:t>.S. commitment to “extended deterrence</w:t>
      </w:r>
      <w:r w:rsidRPr="00223C52">
        <w:rPr>
          <w:rStyle w:val="AAAUNDERLINEKEYBOARD"/>
        </w:rPr>
        <w:t xml:space="preserve">,” which </w:t>
      </w:r>
      <w:r w:rsidRPr="00F712AB">
        <w:rPr>
          <w:rStyle w:val="AAAUNDERLINEKEYBOARD"/>
          <w:highlight w:val="cyan"/>
        </w:rPr>
        <w:t xml:space="preserve">includes </w:t>
      </w:r>
      <w:r w:rsidRPr="00F712AB">
        <w:rPr>
          <w:rStyle w:val="Boxes"/>
          <w:highlight w:val="cyan"/>
        </w:rPr>
        <w:t>atomic weapons</w:t>
      </w:r>
      <w:r w:rsidRPr="00223C52">
        <w:t xml:space="preserve"> — a shift from Japan’s earlier reluctance to openly discuss the sensitive issue, as the world’s only country to have suffered atomic attacks, </w:t>
      </w:r>
      <w:r w:rsidRPr="00F712AB">
        <w:rPr>
          <w:rStyle w:val="AAAUNDERLINEKEYBOARD"/>
          <w:highlight w:val="cyan"/>
        </w:rPr>
        <w:t xml:space="preserve">amid </w:t>
      </w:r>
      <w:r w:rsidRPr="00F712AB">
        <w:rPr>
          <w:rStyle w:val="Boxes"/>
          <w:highlight w:val="cyan"/>
        </w:rPr>
        <w:t>nuclear threats</w:t>
      </w:r>
      <w:r w:rsidRPr="00F712AB">
        <w:rPr>
          <w:rStyle w:val="AAAUNDERLINEKEYBOARD"/>
          <w:highlight w:val="cyan"/>
        </w:rPr>
        <w:t xml:space="preserve"> from </w:t>
      </w:r>
      <w:r w:rsidRPr="00F712AB">
        <w:rPr>
          <w:rStyle w:val="Boxes"/>
          <w:highlight w:val="cyan"/>
        </w:rPr>
        <w:t>Russia and China</w:t>
      </w:r>
      <w:r w:rsidRPr="00223C52">
        <w:rPr>
          <w:rStyle w:val="AAAUNDERLINEKEYBOARD"/>
        </w:rPr>
        <w:t>.</w:t>
      </w:r>
    </w:p>
    <w:p w14:paraId="67C4982F" w14:textId="77777777" w:rsidR="002B731D" w:rsidRDefault="002B731D" w:rsidP="002B731D">
      <w:pPr>
        <w:pStyle w:val="Heading4"/>
      </w:pPr>
      <w:r>
        <w:t xml:space="preserve">The Arctic is a </w:t>
      </w:r>
      <w:r>
        <w:rPr>
          <w:u w:val="single"/>
        </w:rPr>
        <w:t>flashpoint</w:t>
      </w:r>
      <w:r>
        <w:t xml:space="preserve"> for </w:t>
      </w:r>
      <w:r w:rsidRPr="00A509C1">
        <w:rPr>
          <w:u w:val="single"/>
        </w:rPr>
        <w:t>nuclear escalation</w:t>
      </w:r>
      <w:r>
        <w:t xml:space="preserve">. </w:t>
      </w:r>
    </w:p>
    <w:p w14:paraId="7C0F3D0E" w14:textId="77777777" w:rsidR="002B731D" w:rsidRDefault="002B731D" w:rsidP="002B731D">
      <w:proofErr w:type="spellStart"/>
      <w:r w:rsidRPr="00D218A0">
        <w:rPr>
          <w:rStyle w:val="Style13ptBold"/>
        </w:rPr>
        <w:t>Kroenig</w:t>
      </w:r>
      <w:proofErr w:type="spellEnd"/>
      <w:r w:rsidRPr="00D218A0">
        <w:rPr>
          <w:rStyle w:val="Style13ptBold"/>
        </w:rPr>
        <w:t xml:space="preserve"> ’24</w:t>
      </w:r>
      <w:r>
        <w:t xml:space="preserve"> </w:t>
      </w:r>
      <w:r w:rsidRPr="00D218A0">
        <w:t xml:space="preserve">[Matthew; Vice president of the Atlantic Council, Professor in the Department of Government and the Walsh School of Foreign Service at Georgetown University. “8 Simmering Threats You Shouldn’t Ignore in 2024,” Foreign Policy, published </w:t>
      </w:r>
      <w:r>
        <w:t>1-2-2024</w:t>
      </w:r>
      <w:r w:rsidRPr="00D218A0">
        <w:t xml:space="preserve">, accessed 6-29-2025, https://foreignpolicy.com/2024/01/02/threats-wars-risk-2024-guyana-belarus-myanmar-abkhazia-ochamchire-cameroon-biya-arctic-nato-pakistan-ttp-ireland/] </w:t>
      </w:r>
      <w:proofErr w:type="spellStart"/>
      <w:r w:rsidRPr="00D218A0">
        <w:t>olivia</w:t>
      </w:r>
      <w:proofErr w:type="spellEnd"/>
    </w:p>
    <w:p w14:paraId="6FA63732" w14:textId="77777777" w:rsidR="002B731D" w:rsidRPr="008C5C9D" w:rsidRDefault="002B731D" w:rsidP="002B731D">
      <w:pPr>
        <w:rPr>
          <w:sz w:val="16"/>
        </w:rPr>
      </w:pPr>
      <w:r w:rsidRPr="00D218A0">
        <w:rPr>
          <w:rStyle w:val="StyleUnderline"/>
        </w:rPr>
        <w:t>Geopolitical analysts have long talked about “frozen conflicts”</w:t>
      </w:r>
      <w:r w:rsidRPr="008C5C9D">
        <w:rPr>
          <w:sz w:val="16"/>
        </w:rPr>
        <w:t xml:space="preserve"> in Transnistria, Nagorno-Karabakh, and elsewhere, but </w:t>
      </w:r>
      <w:r w:rsidRPr="00D218A0">
        <w:rPr>
          <w:rStyle w:val="StyleUnderline"/>
        </w:rPr>
        <w:t xml:space="preserve">they should pay more attention to a </w:t>
      </w:r>
      <w:r w:rsidRPr="00D218A0">
        <w:rPr>
          <w:rStyle w:val="Emphasis"/>
        </w:rPr>
        <w:t>conflict</w:t>
      </w:r>
      <w:r w:rsidRPr="00D218A0">
        <w:rPr>
          <w:rStyle w:val="StyleUnderline"/>
        </w:rPr>
        <w:t xml:space="preserve"> that is about to become </w:t>
      </w:r>
      <w:r w:rsidRPr="00D218A0">
        <w:rPr>
          <w:rStyle w:val="Emphasis"/>
        </w:rPr>
        <w:t>unfrozen</w:t>
      </w:r>
      <w:r w:rsidRPr="008C5C9D">
        <w:rPr>
          <w:sz w:val="16"/>
        </w:rPr>
        <w:t>.</w:t>
      </w:r>
    </w:p>
    <w:p w14:paraId="56A075C5" w14:textId="77777777" w:rsidR="002B731D" w:rsidRPr="00D218A0" w:rsidRDefault="002B731D" w:rsidP="002B731D">
      <w:pPr>
        <w:rPr>
          <w:rStyle w:val="StyleUnderline"/>
        </w:rPr>
      </w:pPr>
      <w:r w:rsidRPr="00F712AB">
        <w:rPr>
          <w:rStyle w:val="StyleUnderline"/>
          <w:highlight w:val="cyan"/>
        </w:rPr>
        <w:t>With the melting of</w:t>
      </w:r>
      <w:r w:rsidRPr="00D218A0">
        <w:rPr>
          <w:rStyle w:val="StyleUnderline"/>
        </w:rPr>
        <w:t xml:space="preserve"> Arctic </w:t>
      </w:r>
      <w:r w:rsidRPr="00F712AB">
        <w:rPr>
          <w:rStyle w:val="StyleUnderline"/>
          <w:highlight w:val="cyan"/>
        </w:rPr>
        <w:t>ice caps</w:t>
      </w:r>
      <w:r w:rsidRPr="00F712AB">
        <w:rPr>
          <w:sz w:val="16"/>
          <w:highlight w:val="cyan"/>
        </w:rPr>
        <w:t>,</w:t>
      </w:r>
      <w:r w:rsidRPr="008C5C9D">
        <w:rPr>
          <w:sz w:val="16"/>
        </w:rPr>
        <w:t xml:space="preserve"> </w:t>
      </w:r>
      <w:r w:rsidRPr="00F712AB">
        <w:rPr>
          <w:rStyle w:val="StyleUnderline"/>
          <w:highlight w:val="cyan"/>
        </w:rPr>
        <w:t xml:space="preserve">geopolitical competition is </w:t>
      </w:r>
      <w:r w:rsidRPr="00F712AB">
        <w:rPr>
          <w:rStyle w:val="Emphasis"/>
          <w:highlight w:val="cyan"/>
        </w:rPr>
        <w:t>heating up</w:t>
      </w:r>
      <w:r w:rsidRPr="00D218A0">
        <w:rPr>
          <w:rStyle w:val="StyleUnderline"/>
        </w:rPr>
        <w:t xml:space="preserve"> in the High North</w:t>
      </w:r>
      <w:r w:rsidRPr="008C5C9D">
        <w:rPr>
          <w:sz w:val="16"/>
        </w:rPr>
        <w:t xml:space="preserve">. </w:t>
      </w:r>
      <w:r w:rsidRPr="00D218A0">
        <w:rPr>
          <w:rStyle w:val="StyleUnderline"/>
        </w:rPr>
        <w:t xml:space="preserve">Arctic </w:t>
      </w:r>
      <w:r w:rsidRPr="00F712AB">
        <w:rPr>
          <w:rStyle w:val="StyleUnderline"/>
          <w:highlight w:val="cyan"/>
        </w:rPr>
        <w:t xml:space="preserve">countries are </w:t>
      </w:r>
      <w:r w:rsidRPr="00F712AB">
        <w:rPr>
          <w:rStyle w:val="Emphasis"/>
          <w:highlight w:val="cyan"/>
        </w:rPr>
        <w:t>eager to benefit</w:t>
      </w:r>
      <w:r w:rsidRPr="00F712AB">
        <w:rPr>
          <w:sz w:val="16"/>
          <w:highlight w:val="cyan"/>
        </w:rPr>
        <w:t xml:space="preserve"> </w:t>
      </w:r>
      <w:r w:rsidRPr="00F712AB">
        <w:rPr>
          <w:rStyle w:val="StyleUnderline"/>
          <w:highlight w:val="cyan"/>
        </w:rPr>
        <w:t xml:space="preserve">from </w:t>
      </w:r>
      <w:r w:rsidRPr="00F712AB">
        <w:rPr>
          <w:rStyle w:val="Emphasis"/>
          <w:highlight w:val="cyan"/>
        </w:rPr>
        <w:t>unlocked natural resources</w:t>
      </w:r>
      <w:r w:rsidRPr="00F712AB">
        <w:rPr>
          <w:rStyle w:val="StyleUnderline"/>
          <w:highlight w:val="cyan"/>
        </w:rPr>
        <w:t xml:space="preserve"> and</w:t>
      </w:r>
      <w:r w:rsidRPr="00D218A0">
        <w:rPr>
          <w:rStyle w:val="StyleUnderline"/>
        </w:rPr>
        <w:t xml:space="preserve"> </w:t>
      </w:r>
      <w:r w:rsidRPr="00D218A0">
        <w:rPr>
          <w:rStyle w:val="Emphasis"/>
        </w:rPr>
        <w:t xml:space="preserve">new </w:t>
      </w:r>
      <w:r w:rsidRPr="00F712AB">
        <w:rPr>
          <w:rStyle w:val="Emphasis"/>
          <w:highlight w:val="cyan"/>
        </w:rPr>
        <w:t>trade routes</w:t>
      </w:r>
      <w:r w:rsidRPr="00F712AB">
        <w:rPr>
          <w:sz w:val="16"/>
          <w:highlight w:val="cyan"/>
        </w:rPr>
        <w:t xml:space="preserve">; </w:t>
      </w:r>
      <w:r w:rsidRPr="00F712AB">
        <w:rPr>
          <w:rStyle w:val="StyleUnderline"/>
          <w:highlight w:val="cyan"/>
        </w:rPr>
        <w:t>Russia is</w:t>
      </w:r>
      <w:r w:rsidRPr="00D218A0">
        <w:rPr>
          <w:rStyle w:val="StyleUnderline"/>
        </w:rPr>
        <w:t xml:space="preserve"> </w:t>
      </w:r>
      <w:r w:rsidRPr="00F712AB">
        <w:rPr>
          <w:rStyle w:val="Emphasis"/>
          <w:highlight w:val="cyan"/>
        </w:rPr>
        <w:t>ramping up</w:t>
      </w:r>
      <w:r w:rsidRPr="00F712AB">
        <w:rPr>
          <w:rStyle w:val="StyleUnderline"/>
          <w:highlight w:val="cyan"/>
        </w:rPr>
        <w:t xml:space="preserve"> its </w:t>
      </w:r>
      <w:r w:rsidRPr="00F712AB">
        <w:rPr>
          <w:rStyle w:val="Emphasis"/>
          <w:highlight w:val="cyan"/>
        </w:rPr>
        <w:t>military presence</w:t>
      </w:r>
      <w:r w:rsidRPr="008C5C9D">
        <w:rPr>
          <w:sz w:val="16"/>
        </w:rPr>
        <w:t xml:space="preserve"> in the region; </w:t>
      </w:r>
      <w:r w:rsidRPr="00D218A0">
        <w:rPr>
          <w:rStyle w:val="StyleUnderline"/>
        </w:rPr>
        <w:t>and</w:t>
      </w:r>
      <w:r w:rsidRPr="008C5C9D">
        <w:rPr>
          <w:sz w:val="16"/>
        </w:rPr>
        <w:t xml:space="preserve"> even </w:t>
      </w:r>
      <w:r w:rsidRPr="00F712AB">
        <w:rPr>
          <w:rStyle w:val="StyleUnderline"/>
          <w:highlight w:val="cyan"/>
        </w:rPr>
        <w:t xml:space="preserve">China is looking to </w:t>
      </w:r>
      <w:r w:rsidRPr="00F712AB">
        <w:rPr>
          <w:rStyle w:val="Emphasis"/>
          <w:highlight w:val="cyan"/>
        </w:rPr>
        <w:t>get in on the action</w:t>
      </w:r>
      <w:r w:rsidRPr="008C5C9D">
        <w:rPr>
          <w:sz w:val="16"/>
        </w:rPr>
        <w:t xml:space="preserve">, ludicrously </w:t>
      </w:r>
      <w:r w:rsidRPr="00D218A0">
        <w:rPr>
          <w:rStyle w:val="StyleUnderline"/>
        </w:rPr>
        <w:t>declaring itself a “near-Arctic state.”</w:t>
      </w:r>
    </w:p>
    <w:p w14:paraId="64D2E31A" w14:textId="77777777" w:rsidR="002B731D" w:rsidRPr="008C5C9D" w:rsidRDefault="002B731D" w:rsidP="002B731D">
      <w:pPr>
        <w:rPr>
          <w:sz w:val="16"/>
        </w:rPr>
      </w:pPr>
      <w:r w:rsidRPr="00F712AB">
        <w:rPr>
          <w:rStyle w:val="StyleUnderline"/>
          <w:highlight w:val="cyan"/>
        </w:rPr>
        <w:t>A major NATO-Russia conflict</w:t>
      </w:r>
      <w:r w:rsidRPr="008C5C9D">
        <w:rPr>
          <w:sz w:val="16"/>
        </w:rPr>
        <w:t xml:space="preserve">, starting in Ukraine or the Baltic States, </w:t>
      </w:r>
      <w:r w:rsidRPr="00D218A0">
        <w:rPr>
          <w:rStyle w:val="StyleUnderline"/>
        </w:rPr>
        <w:t xml:space="preserve">could </w:t>
      </w:r>
      <w:r w:rsidRPr="00F712AB">
        <w:rPr>
          <w:rStyle w:val="Emphasis"/>
          <w:highlight w:val="cyan"/>
        </w:rPr>
        <w:t>easily escalate</w:t>
      </w:r>
      <w:r w:rsidRPr="00D218A0">
        <w:rPr>
          <w:rStyle w:val="StyleUnderline"/>
        </w:rPr>
        <w:t xml:space="preserve"> to engulf the High North.</w:t>
      </w:r>
      <w:r w:rsidRPr="008C5C9D">
        <w:rPr>
          <w:sz w:val="16"/>
        </w:rPr>
        <w:t xml:space="preserve"> While </w:t>
      </w:r>
      <w:r w:rsidRPr="00F712AB">
        <w:rPr>
          <w:rStyle w:val="StyleUnderline"/>
          <w:highlight w:val="cyan"/>
        </w:rPr>
        <w:t>Russia’s</w:t>
      </w:r>
      <w:r w:rsidRPr="008C5C9D">
        <w:rPr>
          <w:sz w:val="16"/>
        </w:rPr>
        <w:t xml:space="preserve"> army has been chewed up in Ukraine, its </w:t>
      </w:r>
      <w:r w:rsidRPr="00F712AB">
        <w:rPr>
          <w:rStyle w:val="StyleUnderline"/>
          <w:highlight w:val="cyan"/>
        </w:rPr>
        <w:t xml:space="preserve">navy, air force, and nuclear forces remain largely </w:t>
      </w:r>
      <w:r w:rsidRPr="00F712AB">
        <w:rPr>
          <w:rStyle w:val="Emphasis"/>
          <w:highlight w:val="cyan"/>
        </w:rPr>
        <w:t>untouched</w:t>
      </w:r>
      <w:r w:rsidRPr="008C5C9D">
        <w:rPr>
          <w:sz w:val="16"/>
        </w:rPr>
        <w:t xml:space="preserve">. </w:t>
      </w:r>
      <w:r w:rsidRPr="008C5C9D">
        <w:rPr>
          <w:rStyle w:val="StyleUnderline"/>
        </w:rPr>
        <w:t xml:space="preserve">Russia’s </w:t>
      </w:r>
      <w:r w:rsidRPr="00F712AB">
        <w:rPr>
          <w:rStyle w:val="StyleUnderline"/>
          <w:highlight w:val="cyan"/>
        </w:rPr>
        <w:t>Northern Fleet</w:t>
      </w:r>
      <w:r w:rsidRPr="008C5C9D">
        <w:rPr>
          <w:rStyle w:val="StyleUnderline"/>
        </w:rPr>
        <w:t xml:space="preserve"> is </w:t>
      </w:r>
      <w:r w:rsidRPr="00F712AB">
        <w:rPr>
          <w:rStyle w:val="StyleUnderline"/>
          <w:highlight w:val="cyan"/>
        </w:rPr>
        <w:t>based</w:t>
      </w:r>
      <w:r w:rsidRPr="008C5C9D">
        <w:rPr>
          <w:rStyle w:val="StyleUnderline"/>
        </w:rPr>
        <w:t xml:space="preserve"> near Murmansk</w:t>
      </w:r>
      <w:r w:rsidRPr="008C5C9D">
        <w:rPr>
          <w:sz w:val="16"/>
        </w:rPr>
        <w:t xml:space="preserve">, Russia, </w:t>
      </w:r>
      <w:r w:rsidRPr="008C5C9D">
        <w:rPr>
          <w:rStyle w:val="StyleUnderline"/>
        </w:rPr>
        <w:t xml:space="preserve">a city </w:t>
      </w:r>
      <w:r w:rsidRPr="00F712AB">
        <w:rPr>
          <w:rStyle w:val="StyleUnderline"/>
          <w:highlight w:val="cyan"/>
        </w:rPr>
        <w:t>just 120 miles from</w:t>
      </w:r>
      <w:r w:rsidRPr="008C5C9D">
        <w:rPr>
          <w:sz w:val="16"/>
        </w:rPr>
        <w:t xml:space="preserve"> Kirkenes, Norway (</w:t>
      </w:r>
      <w:r w:rsidRPr="00F712AB">
        <w:rPr>
          <w:rStyle w:val="StyleUnderline"/>
          <w:highlight w:val="cyan"/>
        </w:rPr>
        <w:t>where NATO begins</w:t>
      </w:r>
      <w:r w:rsidRPr="008C5C9D">
        <w:rPr>
          <w:sz w:val="16"/>
        </w:rPr>
        <w:t>).</w:t>
      </w:r>
    </w:p>
    <w:p w14:paraId="095F42CD" w14:textId="77777777" w:rsidR="002B731D" w:rsidRPr="008C5C9D" w:rsidRDefault="002B731D" w:rsidP="002B731D">
      <w:pPr>
        <w:rPr>
          <w:sz w:val="16"/>
        </w:rPr>
      </w:pPr>
      <w:r w:rsidRPr="00F712AB">
        <w:rPr>
          <w:rStyle w:val="StyleUnderline"/>
          <w:highlight w:val="cyan"/>
        </w:rPr>
        <w:t>Due to melting ice, Russian warships</w:t>
      </w:r>
      <w:r w:rsidRPr="008C5C9D">
        <w:rPr>
          <w:rStyle w:val="StyleUnderline"/>
        </w:rPr>
        <w:t xml:space="preserve"> now have </w:t>
      </w:r>
      <w:r w:rsidRPr="00F712AB">
        <w:rPr>
          <w:rStyle w:val="StyleUnderline"/>
          <w:highlight w:val="cyan"/>
        </w:rPr>
        <w:t>greater freedom of maneuver</w:t>
      </w:r>
      <w:r w:rsidRPr="008C5C9D">
        <w:rPr>
          <w:sz w:val="16"/>
        </w:rPr>
        <w:t xml:space="preserve"> (including north of the Norwegian island of Svalbard) </w:t>
      </w:r>
      <w:r w:rsidRPr="008C5C9D">
        <w:rPr>
          <w:rStyle w:val="StyleUnderline"/>
        </w:rPr>
        <w:t>to evade NATO detection</w:t>
      </w:r>
      <w:r w:rsidRPr="008C5C9D">
        <w:rPr>
          <w:sz w:val="16"/>
        </w:rPr>
        <w:t xml:space="preserve">. </w:t>
      </w:r>
      <w:r w:rsidRPr="00F712AB">
        <w:rPr>
          <w:rStyle w:val="StyleUnderline"/>
          <w:highlight w:val="cyan"/>
        </w:rPr>
        <w:t>Russia’s</w:t>
      </w:r>
      <w:r w:rsidRPr="008C5C9D">
        <w:rPr>
          <w:sz w:val="16"/>
        </w:rPr>
        <w:t xml:space="preserve"> Anti-Access/Area Denial (</w:t>
      </w:r>
      <w:r w:rsidRPr="00F712AB">
        <w:rPr>
          <w:rStyle w:val="StyleUnderline"/>
          <w:highlight w:val="cyan"/>
        </w:rPr>
        <w:t>A2AD</w:t>
      </w:r>
      <w:r w:rsidRPr="008C5C9D">
        <w:rPr>
          <w:rStyle w:val="StyleUnderline"/>
        </w:rPr>
        <w:t>) bubble</w:t>
      </w:r>
      <w:r w:rsidRPr="008C5C9D">
        <w:rPr>
          <w:sz w:val="16"/>
        </w:rPr>
        <w:t xml:space="preserve"> </w:t>
      </w:r>
      <w:r w:rsidRPr="008C5C9D">
        <w:rPr>
          <w:rStyle w:val="StyleUnderline"/>
        </w:rPr>
        <w:t xml:space="preserve">might </w:t>
      </w:r>
      <w:r w:rsidRPr="00F712AB">
        <w:rPr>
          <w:rStyle w:val="StyleUnderline"/>
          <w:highlight w:val="cyan"/>
        </w:rPr>
        <w:t>seek to close the Baltic Sea</w:t>
      </w:r>
      <w:r w:rsidRPr="008C5C9D">
        <w:rPr>
          <w:rStyle w:val="StyleUnderline"/>
        </w:rPr>
        <w:t xml:space="preserve"> in a war</w:t>
      </w:r>
      <w:r w:rsidRPr="008C5C9D">
        <w:rPr>
          <w:sz w:val="16"/>
        </w:rPr>
        <w:t xml:space="preserve">, </w:t>
      </w:r>
      <w:r w:rsidRPr="00F712AB">
        <w:rPr>
          <w:rStyle w:val="StyleUnderline"/>
          <w:highlight w:val="cyan"/>
        </w:rPr>
        <w:t>making Norway’s</w:t>
      </w:r>
      <w:r w:rsidRPr="008C5C9D">
        <w:rPr>
          <w:rStyle w:val="StyleUnderline"/>
        </w:rPr>
        <w:t xml:space="preserve"> long, protected western </w:t>
      </w:r>
      <w:r w:rsidRPr="00F712AB">
        <w:rPr>
          <w:rStyle w:val="StyleUnderline"/>
          <w:highlight w:val="cyan"/>
        </w:rPr>
        <w:t>coast</w:t>
      </w:r>
      <w:r w:rsidRPr="008C5C9D">
        <w:rPr>
          <w:rStyle w:val="StyleUnderline"/>
        </w:rPr>
        <w:t xml:space="preserve"> an alternate disembarkation </w:t>
      </w:r>
      <w:proofErr w:type="gramStart"/>
      <w:r w:rsidRPr="008C5C9D">
        <w:rPr>
          <w:rStyle w:val="StyleUnderline"/>
        </w:rPr>
        <w:t>point</w:t>
      </w:r>
      <w:proofErr w:type="gramEnd"/>
      <w:r w:rsidRPr="008C5C9D">
        <w:rPr>
          <w:rStyle w:val="StyleUnderline"/>
        </w:rPr>
        <w:t xml:space="preserve"> for U.S. and NATO deployments and resupply convoys</w:t>
      </w:r>
      <w:r w:rsidRPr="008C5C9D">
        <w:rPr>
          <w:sz w:val="16"/>
        </w:rPr>
        <w:t xml:space="preserve">—and also </w:t>
      </w:r>
      <w:r w:rsidRPr="00F712AB">
        <w:rPr>
          <w:rStyle w:val="StyleUnderline"/>
          <w:highlight w:val="cyan"/>
        </w:rPr>
        <w:t>an attractive target for the Russian navy</w:t>
      </w:r>
      <w:r w:rsidRPr="008C5C9D">
        <w:rPr>
          <w:sz w:val="16"/>
        </w:rPr>
        <w:t xml:space="preserve">, </w:t>
      </w:r>
      <w:r w:rsidRPr="00F712AB">
        <w:rPr>
          <w:rStyle w:val="StyleUnderline"/>
          <w:highlight w:val="cyan"/>
        </w:rPr>
        <w:t xml:space="preserve">setting the stage for a </w:t>
      </w:r>
      <w:r w:rsidRPr="00F712AB">
        <w:rPr>
          <w:rStyle w:val="Emphasis"/>
          <w:highlight w:val="cyan"/>
        </w:rPr>
        <w:t>new battle</w:t>
      </w:r>
      <w:r w:rsidRPr="008C5C9D">
        <w:rPr>
          <w:rStyle w:val="StyleUnderline"/>
        </w:rPr>
        <w:t xml:space="preserve"> of the </w:t>
      </w:r>
      <w:r w:rsidRPr="008C5C9D">
        <w:rPr>
          <w:rStyle w:val="Emphasis"/>
        </w:rPr>
        <w:t>Atlantic</w:t>
      </w:r>
      <w:r w:rsidRPr="008C5C9D">
        <w:rPr>
          <w:sz w:val="16"/>
        </w:rPr>
        <w:t>.</w:t>
      </w:r>
    </w:p>
    <w:p w14:paraId="2E737DEB" w14:textId="51AB42E5" w:rsidR="002B731D" w:rsidRPr="002B731D" w:rsidRDefault="002B731D" w:rsidP="002B731D">
      <w:pPr>
        <w:rPr>
          <w:b/>
          <w:iCs/>
          <w:u w:val="single"/>
          <w:bdr w:val="single" w:sz="8" w:space="0" w:color="auto"/>
        </w:rPr>
      </w:pPr>
      <w:r w:rsidRPr="008C5C9D">
        <w:rPr>
          <w:sz w:val="16"/>
        </w:rPr>
        <w:t xml:space="preserve">The new geography of NATO enlargement, however, also creates vulnerabilities for Russia. With Finland and (likely in the near future) Sweden in NATO, the alliance suddenly has strategic depth near the important Kola Peninsula. </w:t>
      </w:r>
      <w:r w:rsidRPr="008C5C9D">
        <w:rPr>
          <w:rStyle w:val="StyleUnderline"/>
        </w:rPr>
        <w:t xml:space="preserve">In the event of conflict, </w:t>
      </w:r>
      <w:r w:rsidRPr="00F712AB">
        <w:rPr>
          <w:rStyle w:val="StyleUnderline"/>
          <w:highlight w:val="cyan"/>
        </w:rPr>
        <w:t>NATO</w:t>
      </w:r>
      <w:r w:rsidRPr="008C5C9D">
        <w:rPr>
          <w:rStyle w:val="StyleUnderline"/>
        </w:rPr>
        <w:t xml:space="preserve"> </w:t>
      </w:r>
      <w:r w:rsidRPr="00F712AB">
        <w:rPr>
          <w:rStyle w:val="StyleUnderline"/>
          <w:highlight w:val="cyan"/>
        </w:rPr>
        <w:t>could attack Russian supply lines</w:t>
      </w:r>
      <w:r w:rsidRPr="008C5C9D">
        <w:rPr>
          <w:rStyle w:val="StyleUnderline"/>
        </w:rPr>
        <w:t xml:space="preserve"> and cut off and isolate Russia’s Northern Fleet</w:t>
      </w:r>
      <w:r w:rsidRPr="008C5C9D">
        <w:rPr>
          <w:sz w:val="16"/>
        </w:rPr>
        <w:t xml:space="preserve">. </w:t>
      </w:r>
      <w:r w:rsidRPr="00F712AB">
        <w:rPr>
          <w:rStyle w:val="StyleUnderline"/>
          <w:highlight w:val="cyan"/>
        </w:rPr>
        <w:t>This vulnerability</w:t>
      </w:r>
      <w:r w:rsidRPr="008C5C9D">
        <w:rPr>
          <w:rStyle w:val="StyleUnderline"/>
        </w:rPr>
        <w:t xml:space="preserve"> could also become important pressure point</w:t>
      </w:r>
      <w:r w:rsidRPr="008C5C9D">
        <w:rPr>
          <w:sz w:val="16"/>
        </w:rPr>
        <w:t xml:space="preserve"> against Russia in peacetime—</w:t>
      </w:r>
      <w:r w:rsidRPr="008C5C9D">
        <w:rPr>
          <w:rStyle w:val="StyleUnderline"/>
        </w:rPr>
        <w:t xml:space="preserve">but only at the </w:t>
      </w:r>
      <w:r w:rsidRPr="00F712AB">
        <w:rPr>
          <w:rStyle w:val="StyleUnderline"/>
          <w:highlight w:val="cyan"/>
        </w:rPr>
        <w:t>risk</w:t>
      </w:r>
      <w:r w:rsidRPr="008C5C9D">
        <w:rPr>
          <w:rStyle w:val="StyleUnderline"/>
        </w:rPr>
        <w:t xml:space="preserve"> of </w:t>
      </w:r>
      <w:r w:rsidRPr="00F712AB">
        <w:rPr>
          <w:rStyle w:val="StyleUnderline"/>
          <w:highlight w:val="cyan"/>
        </w:rPr>
        <w:t xml:space="preserve">creating another </w:t>
      </w:r>
      <w:r w:rsidRPr="00F712AB">
        <w:rPr>
          <w:rStyle w:val="Emphasis"/>
          <w:highlight w:val="cyan"/>
        </w:rPr>
        <w:t>possible flash point</w:t>
      </w:r>
      <w:r w:rsidRPr="00F712AB">
        <w:rPr>
          <w:rStyle w:val="StyleUnderline"/>
          <w:highlight w:val="cyan"/>
        </w:rPr>
        <w:t xml:space="preserve"> for </w:t>
      </w:r>
      <w:r w:rsidRPr="00F712AB">
        <w:rPr>
          <w:rStyle w:val="Emphasis"/>
          <w:highlight w:val="cyan"/>
        </w:rPr>
        <w:t>nuclear escalation.</w:t>
      </w:r>
    </w:p>
    <w:p w14:paraId="1FB277F7" w14:textId="77777777" w:rsidR="002B731D" w:rsidRDefault="002B731D" w:rsidP="002B731D"/>
    <w:p w14:paraId="51AC41B1" w14:textId="77777777" w:rsidR="005559B8" w:rsidRDefault="005559B8" w:rsidP="005559B8">
      <w:pPr>
        <w:pStyle w:val="Heading1"/>
      </w:pPr>
      <w:r>
        <w:t>Case</w:t>
      </w:r>
    </w:p>
    <w:p w14:paraId="5860FD4A" w14:textId="1E3405BA" w:rsidR="005559B8" w:rsidRDefault="005559B8" w:rsidP="005559B8">
      <w:pPr>
        <w:pStyle w:val="Heading2"/>
      </w:pPr>
      <w:r>
        <w:t>Hegemony---Mechanics</w:t>
      </w:r>
    </w:p>
    <w:p w14:paraId="050F949E" w14:textId="2DFE87E9" w:rsidR="001001D1" w:rsidRDefault="002524C4" w:rsidP="001001D1">
      <w:pPr>
        <w:pStyle w:val="Heading3"/>
      </w:pPr>
      <w:r>
        <w:t>S</w:t>
      </w:r>
      <w:r w:rsidR="001001D1">
        <w:t>---Nuclear Icebreakers Key</w:t>
      </w:r>
    </w:p>
    <w:p w14:paraId="297CA837" w14:textId="77777777" w:rsidR="001001D1" w:rsidRDefault="001001D1" w:rsidP="001001D1">
      <w:pPr>
        <w:pStyle w:val="Heading4"/>
      </w:pPr>
      <w:r>
        <w:t xml:space="preserve">Nuclear ice breaker action is needed now—Russia is ahead but we still have a window of opportunity. </w:t>
      </w:r>
    </w:p>
    <w:p w14:paraId="2E4E02C0" w14:textId="77777777" w:rsidR="001001D1" w:rsidRPr="0030527B" w:rsidRDefault="001001D1" w:rsidP="001001D1">
      <w:r w:rsidRPr="0030527B">
        <w:t>[</w:t>
      </w:r>
      <w:r w:rsidRPr="0030527B">
        <w:rPr>
          <w:b/>
          <w:bCs/>
        </w:rPr>
        <w:t>BBN</w:t>
      </w:r>
      <w:r w:rsidRPr="0030527B">
        <w:t>; Big News Network; 4/3/</w:t>
      </w:r>
      <w:r w:rsidRPr="0030527B">
        <w:rPr>
          <w:b/>
          <w:bCs/>
        </w:rPr>
        <w:t>25</w:t>
      </w:r>
      <w:r w:rsidRPr="0030527B">
        <w:t>; a specialist online news service, constantly updating around 450 categories of news on an hourly basis; Breaking the ice: How Russia's nuclear fleet outpaces rivals; https://www.bignewsnetwork.com/news/278141571/breaking-the-ice-how-russia-nuclear-fleet-outpaces-rivals; DBSTM]</w:t>
      </w:r>
    </w:p>
    <w:p w14:paraId="01CC3F25" w14:textId="77777777" w:rsidR="001001D1" w:rsidRPr="0030527B" w:rsidRDefault="001001D1" w:rsidP="001001D1">
      <w:pPr>
        <w:rPr>
          <w:sz w:val="16"/>
        </w:rPr>
      </w:pPr>
      <w:r w:rsidRPr="0030527B">
        <w:rPr>
          <w:sz w:val="16"/>
        </w:rPr>
        <w:t>The Cold War never ended - it just moved to the Arctic and got nuclear</w:t>
      </w:r>
    </w:p>
    <w:p w14:paraId="139F152F" w14:textId="77777777" w:rsidR="001001D1" w:rsidRPr="0030527B" w:rsidRDefault="001001D1" w:rsidP="001001D1">
      <w:pPr>
        <w:rPr>
          <w:sz w:val="16"/>
        </w:rPr>
      </w:pPr>
      <w:r w:rsidRPr="0030527B">
        <w:rPr>
          <w:sz w:val="16"/>
        </w:rPr>
        <w:t>In late March, at the VI Arctic Forum held in Murmansk, Russian President Vladimir Putin declared Moscow's commitment to expanding its fleet of nuclear icebreakers.</w:t>
      </w:r>
    </w:p>
    <w:p w14:paraId="58FC5C08" w14:textId="77777777" w:rsidR="001001D1" w:rsidRPr="0010632C" w:rsidRDefault="001001D1" w:rsidP="001001D1">
      <w:pPr>
        <w:rPr>
          <w:u w:val="single"/>
        </w:rPr>
      </w:pPr>
      <w:r w:rsidRPr="0030527B">
        <w:rPr>
          <w:sz w:val="16"/>
        </w:rPr>
        <w:t>"</w:t>
      </w:r>
      <w:r w:rsidRPr="00F712AB">
        <w:rPr>
          <w:highlight w:val="cyan"/>
          <w:u w:val="single"/>
        </w:rPr>
        <w:t xml:space="preserve">Russia already possesses the </w:t>
      </w:r>
      <w:r w:rsidRPr="00F712AB">
        <w:rPr>
          <w:b/>
          <w:bCs/>
          <w:highlight w:val="cyan"/>
          <w:u w:val="single"/>
        </w:rPr>
        <w:t>largest</w:t>
      </w:r>
      <w:r w:rsidRPr="00F712AB">
        <w:rPr>
          <w:highlight w:val="cyan"/>
          <w:u w:val="single"/>
        </w:rPr>
        <w:t xml:space="preserve"> icebreaker fleet </w:t>
      </w:r>
      <w:r w:rsidRPr="00F712AB">
        <w:rPr>
          <w:b/>
          <w:bCs/>
          <w:highlight w:val="cyan"/>
          <w:u w:val="single"/>
        </w:rPr>
        <w:t>globally</w:t>
      </w:r>
      <w:r w:rsidRPr="0030527B">
        <w:rPr>
          <w:sz w:val="16"/>
        </w:rPr>
        <w:t>," Putin noted. "</w:t>
      </w:r>
      <w:r w:rsidRPr="0010632C">
        <w:rPr>
          <w:u w:val="single"/>
        </w:rPr>
        <w:t>We must further solidify our position by commissioning advanced icebreakers, particularly nuclear-powered vessels uniquely available to us." He emphasized that "</w:t>
      </w:r>
      <w:r w:rsidRPr="00F712AB">
        <w:rPr>
          <w:highlight w:val="cyan"/>
          <w:u w:val="single"/>
        </w:rPr>
        <w:t>no other nation has a comparable fleet</w:t>
      </w:r>
      <w:r w:rsidRPr="0010632C">
        <w:rPr>
          <w:u w:val="single"/>
        </w:rPr>
        <w:t>."</w:t>
      </w:r>
    </w:p>
    <w:p w14:paraId="646372F9" w14:textId="77777777" w:rsidR="001001D1" w:rsidRPr="0030527B" w:rsidRDefault="001001D1" w:rsidP="001001D1">
      <w:pPr>
        <w:rPr>
          <w:sz w:val="16"/>
        </w:rPr>
      </w:pPr>
      <w:r w:rsidRPr="0030527B">
        <w:rPr>
          <w:sz w:val="16"/>
        </w:rPr>
        <w:t>But what exactly can Russia's Arctic fleet accomplish?</w:t>
      </w:r>
    </w:p>
    <w:p w14:paraId="563EB304" w14:textId="77777777" w:rsidR="001001D1" w:rsidRPr="0030527B" w:rsidRDefault="001001D1" w:rsidP="001001D1">
      <w:pPr>
        <w:rPr>
          <w:sz w:val="16"/>
        </w:rPr>
      </w:pPr>
      <w:r w:rsidRPr="0030527B">
        <w:rPr>
          <w:sz w:val="16"/>
        </w:rPr>
        <w:t>A new generation</w:t>
      </w:r>
    </w:p>
    <w:p w14:paraId="3E668442" w14:textId="77777777" w:rsidR="001001D1" w:rsidRPr="0030527B" w:rsidRDefault="001001D1" w:rsidP="001001D1">
      <w:pPr>
        <w:rPr>
          <w:sz w:val="16"/>
        </w:rPr>
      </w:pPr>
      <w:r w:rsidRPr="0030527B">
        <w:rPr>
          <w:sz w:val="16"/>
        </w:rPr>
        <w:t>This Wednesday, the fourth nuclear-powered icebreaker of Project 22220, the 'Yakutia', completed sea trials and departed for operations along the Northern Sea Route (NSR).</w:t>
      </w:r>
    </w:p>
    <w:p w14:paraId="7DECAFB7" w14:textId="77777777" w:rsidR="001001D1" w:rsidRPr="0030527B" w:rsidRDefault="001001D1" w:rsidP="001001D1">
      <w:pPr>
        <w:rPr>
          <w:sz w:val="16"/>
        </w:rPr>
      </w:pPr>
      <w:r w:rsidRPr="0030527B">
        <w:rPr>
          <w:sz w:val="16"/>
        </w:rPr>
        <w:t xml:space="preserve">The 'Yakutia' ranks among the world's most powerful nuclear icebreakers. The construction of Project 22220 icebreakers began in 2013, with plans to build at least seven ships. Three vessels - the 'Arktika', 'Siberia', and 'Ural' - have already entered service. The lead ship, the 'Arktika', was commissioned in 2020, becoming a flagship of Russia's contemporary Arctic exploration efforts. It was followed by the 'Siberia' in 2021 and 'Ural' in 2022. Two additional ships, the 'Chukotka' and 'Kamchatka', are currently under construction, and the keel for a seventh vessel, the 'Sakhalin', will be laid later this year. These icebreakers are constructed at the Baltic Shipyard in St. Petersburg, funded by Rosatom's </w:t>
      </w:r>
      <w:proofErr w:type="spellStart"/>
      <w:r w:rsidRPr="0030527B">
        <w:rPr>
          <w:sz w:val="16"/>
        </w:rPr>
        <w:t>Atomflot</w:t>
      </w:r>
      <w:proofErr w:type="spellEnd"/>
      <w:r w:rsidRPr="0030527B">
        <w:rPr>
          <w:sz w:val="16"/>
        </w:rPr>
        <w:t xml:space="preserve"> with state support.</w:t>
      </w:r>
    </w:p>
    <w:p w14:paraId="7C1DF437" w14:textId="77777777" w:rsidR="001001D1" w:rsidRPr="0030527B" w:rsidRDefault="001001D1" w:rsidP="001001D1">
      <w:pPr>
        <w:rPr>
          <w:sz w:val="16"/>
        </w:rPr>
      </w:pPr>
      <w:r w:rsidRPr="00F712AB">
        <w:rPr>
          <w:highlight w:val="cyan"/>
          <w:u w:val="single"/>
        </w:rPr>
        <w:t>Advanced nuclear icebreaker</w:t>
      </w:r>
      <w:r w:rsidRPr="00F712AB">
        <w:rPr>
          <w:sz w:val="16"/>
          <w:highlight w:val="cyan"/>
        </w:rPr>
        <w:t>s</w:t>
      </w:r>
      <w:r w:rsidRPr="0030527B">
        <w:rPr>
          <w:sz w:val="16"/>
        </w:rPr>
        <w:t xml:space="preserve"> such as the 'Yakutia' are specifically </w:t>
      </w:r>
      <w:r w:rsidRPr="00F712AB">
        <w:rPr>
          <w:highlight w:val="cyan"/>
          <w:u w:val="single"/>
        </w:rPr>
        <w:t>engineered for harsh Arctic</w:t>
      </w:r>
      <w:r w:rsidRPr="0010632C">
        <w:rPr>
          <w:u w:val="single"/>
        </w:rPr>
        <w:t xml:space="preserve"> </w:t>
      </w:r>
      <w:r w:rsidRPr="00F712AB">
        <w:rPr>
          <w:highlight w:val="cyan"/>
          <w:u w:val="single"/>
        </w:rPr>
        <w:t>conditions</w:t>
      </w:r>
      <w:r w:rsidRPr="0010632C">
        <w:rPr>
          <w:u w:val="single"/>
        </w:rPr>
        <w:t xml:space="preserve">, and are </w:t>
      </w:r>
      <w:r w:rsidRPr="00F712AB">
        <w:rPr>
          <w:highlight w:val="cyan"/>
          <w:u w:val="single"/>
        </w:rPr>
        <w:t>capable of breaking ice</w:t>
      </w:r>
      <w:r w:rsidRPr="0010632C">
        <w:rPr>
          <w:u w:val="single"/>
        </w:rPr>
        <w:t xml:space="preserve"> up to three meters thick. </w:t>
      </w:r>
      <w:r w:rsidRPr="0030527B">
        <w:rPr>
          <w:sz w:val="16"/>
        </w:rPr>
        <w:t xml:space="preserve">Their unique hull designs enhance maneuverability in extreme cold and dense ice environments. Equipped with two nuclear reactors generating a combined 60 megawatts, </w:t>
      </w:r>
      <w:r w:rsidRPr="0010632C">
        <w:rPr>
          <w:u w:val="single"/>
        </w:rPr>
        <w:t xml:space="preserve">they </w:t>
      </w:r>
      <w:r w:rsidRPr="00F712AB">
        <w:rPr>
          <w:highlight w:val="cyan"/>
          <w:u w:val="single"/>
        </w:rPr>
        <w:t xml:space="preserve">can operate autonomously for </w:t>
      </w:r>
      <w:r w:rsidRPr="00F712AB">
        <w:rPr>
          <w:b/>
          <w:bCs/>
          <w:highlight w:val="cyan"/>
          <w:u w:val="single"/>
        </w:rPr>
        <w:t>several months</w:t>
      </w:r>
      <w:r w:rsidRPr="0030527B">
        <w:rPr>
          <w:sz w:val="16"/>
        </w:rPr>
        <w:t>.</w:t>
      </w:r>
    </w:p>
    <w:p w14:paraId="242EE209" w14:textId="77777777" w:rsidR="001001D1" w:rsidRPr="0030527B" w:rsidRDefault="001001D1" w:rsidP="001001D1">
      <w:pPr>
        <w:rPr>
          <w:sz w:val="16"/>
        </w:rPr>
      </w:pPr>
      <w:r w:rsidRPr="0030527B">
        <w:rPr>
          <w:sz w:val="16"/>
        </w:rPr>
        <w:t>Today, these vessels represent the most powerful and efficient icebreakers worldwide. Importantly, Russia has significantly reduced reliance on imported components, with domestically produced parts comprising 92% of each ship. Ultimately, Russia aims for complete self-sufficiency in producing all components for future nuclear icebreakers.</w:t>
      </w:r>
    </w:p>
    <w:p w14:paraId="35A23715" w14:textId="77777777" w:rsidR="001001D1" w:rsidRPr="0030527B" w:rsidRDefault="001001D1" w:rsidP="001001D1">
      <w:pPr>
        <w:rPr>
          <w:sz w:val="16"/>
        </w:rPr>
      </w:pPr>
      <w:r w:rsidRPr="0030527B">
        <w:rPr>
          <w:sz w:val="16"/>
        </w:rPr>
        <w:t xml:space="preserve">Project 22220 </w:t>
      </w:r>
      <w:r w:rsidRPr="0010632C">
        <w:rPr>
          <w:u w:val="single"/>
        </w:rPr>
        <w:t xml:space="preserve">icebreakers are </w:t>
      </w:r>
      <w:r w:rsidRPr="00F712AB">
        <w:rPr>
          <w:b/>
          <w:bCs/>
          <w:highlight w:val="cyan"/>
          <w:u w:val="single"/>
        </w:rPr>
        <w:t>versatile</w:t>
      </w:r>
      <w:r w:rsidRPr="00F712AB">
        <w:rPr>
          <w:highlight w:val="cyan"/>
          <w:u w:val="single"/>
        </w:rPr>
        <w:t xml:space="preserve">, designed for </w:t>
      </w:r>
      <w:r w:rsidRPr="00F712AB">
        <w:rPr>
          <w:b/>
          <w:bCs/>
          <w:highlight w:val="cyan"/>
          <w:u w:val="single"/>
        </w:rPr>
        <w:t>both</w:t>
      </w:r>
      <w:r w:rsidRPr="00F712AB">
        <w:rPr>
          <w:highlight w:val="cyan"/>
          <w:u w:val="single"/>
        </w:rPr>
        <w:t xml:space="preserve"> open ocean and river</w:t>
      </w:r>
      <w:r w:rsidRPr="0010632C">
        <w:rPr>
          <w:u w:val="single"/>
        </w:rPr>
        <w:t xml:space="preserve"> channel navigation. Their design </w:t>
      </w:r>
      <w:r w:rsidRPr="00F712AB">
        <w:rPr>
          <w:highlight w:val="cyan"/>
          <w:u w:val="single"/>
        </w:rPr>
        <w:t>integrates the strengths of</w:t>
      </w:r>
      <w:r w:rsidRPr="0010632C">
        <w:rPr>
          <w:u w:val="single"/>
        </w:rPr>
        <w:t xml:space="preserve"> </w:t>
      </w:r>
      <w:r w:rsidRPr="00F712AB">
        <w:rPr>
          <w:highlight w:val="cyan"/>
          <w:u w:val="single"/>
        </w:rPr>
        <w:t>previous</w:t>
      </w:r>
      <w:r w:rsidRPr="0010632C">
        <w:rPr>
          <w:u w:val="single"/>
        </w:rPr>
        <w:t xml:space="preserve">-generation </w:t>
      </w:r>
      <w:r w:rsidRPr="00F712AB">
        <w:rPr>
          <w:highlight w:val="cyan"/>
          <w:u w:val="single"/>
        </w:rPr>
        <w:t>vessels</w:t>
      </w:r>
      <w:r w:rsidRPr="0010632C">
        <w:rPr>
          <w:u w:val="single"/>
        </w:rPr>
        <w:t>,</w:t>
      </w:r>
      <w:r w:rsidRPr="0030527B">
        <w:rPr>
          <w:sz w:val="16"/>
        </w:rPr>
        <w:t xml:space="preserve"> such as the ocean-going 'Arktika' and the river-focused 'Taimyr'. Adjustable ballast tanks can be filled with seawater to increase draft and enhance icebreaking capability.</w:t>
      </w:r>
    </w:p>
    <w:p w14:paraId="2B27E2DE" w14:textId="77777777" w:rsidR="001001D1" w:rsidRPr="0030527B" w:rsidRDefault="001001D1" w:rsidP="001001D1">
      <w:pPr>
        <w:rPr>
          <w:sz w:val="16"/>
        </w:rPr>
      </w:pPr>
      <w:r w:rsidRPr="0030527B">
        <w:rPr>
          <w:sz w:val="16"/>
        </w:rPr>
        <w:t xml:space="preserve">'Yakutia'-class </w:t>
      </w:r>
      <w:r w:rsidRPr="0010632C">
        <w:rPr>
          <w:u w:val="single"/>
        </w:rPr>
        <w:t>icebreakers are intended to replace older ships nearing the end of their operational lives</w:t>
      </w:r>
      <w:r w:rsidRPr="0030527B">
        <w:rPr>
          <w:sz w:val="16"/>
        </w:rPr>
        <w:t>. As the newer icebreakers enter service, older vessels such as the 'Taimyr', '</w:t>
      </w:r>
      <w:proofErr w:type="spellStart"/>
      <w:r w:rsidRPr="0030527B">
        <w:rPr>
          <w:sz w:val="16"/>
        </w:rPr>
        <w:t>Vaigach</w:t>
      </w:r>
      <w:proofErr w:type="spellEnd"/>
      <w:r w:rsidRPr="0030527B">
        <w:rPr>
          <w:sz w:val="16"/>
        </w:rPr>
        <w:t>', and 'Yamal' will eventually be decommissioned. While their operational lifespan has been extended until 2027, these aging icebreakers will ultimately be succeeded by more advanced and powerful vessels.</w:t>
      </w:r>
    </w:p>
    <w:p w14:paraId="34372801" w14:textId="77777777" w:rsidR="001001D1" w:rsidRPr="0030527B" w:rsidRDefault="001001D1" w:rsidP="001001D1">
      <w:pPr>
        <w:rPr>
          <w:sz w:val="16"/>
        </w:rPr>
      </w:pPr>
      <w:r w:rsidRPr="0030527B">
        <w:rPr>
          <w:sz w:val="16"/>
        </w:rPr>
        <w:t>What's at stake?</w:t>
      </w:r>
    </w:p>
    <w:p w14:paraId="43068189" w14:textId="77777777" w:rsidR="001001D1" w:rsidRPr="0030527B" w:rsidRDefault="001001D1" w:rsidP="001001D1">
      <w:pPr>
        <w:rPr>
          <w:sz w:val="16"/>
        </w:rPr>
      </w:pPr>
      <w:r w:rsidRPr="0030527B">
        <w:rPr>
          <w:sz w:val="16"/>
        </w:rPr>
        <w:t xml:space="preserve">Currently, Russia's </w:t>
      </w:r>
      <w:proofErr w:type="spellStart"/>
      <w:r w:rsidRPr="0030527B">
        <w:rPr>
          <w:sz w:val="16"/>
        </w:rPr>
        <w:t>Atomflot</w:t>
      </w:r>
      <w:proofErr w:type="spellEnd"/>
      <w:r w:rsidRPr="0030527B">
        <w:rPr>
          <w:sz w:val="16"/>
        </w:rPr>
        <w:t xml:space="preserve"> operates nine nuclear icebreakers: the nuclear-powered transport ship '</w:t>
      </w:r>
      <w:proofErr w:type="spellStart"/>
      <w:r w:rsidRPr="0030527B">
        <w:rPr>
          <w:sz w:val="16"/>
        </w:rPr>
        <w:t>Sevmorput</w:t>
      </w:r>
      <w:proofErr w:type="spellEnd"/>
      <w:r w:rsidRPr="0030527B">
        <w:rPr>
          <w:sz w:val="16"/>
        </w:rPr>
        <w:t>', two river-class icebreakers ('Taimyr' and '</w:t>
      </w:r>
      <w:proofErr w:type="spellStart"/>
      <w:r w:rsidRPr="0030527B">
        <w:rPr>
          <w:sz w:val="16"/>
        </w:rPr>
        <w:t>Vaigach</w:t>
      </w:r>
      <w:proofErr w:type="spellEnd"/>
      <w:r w:rsidRPr="0030527B">
        <w:rPr>
          <w:sz w:val="16"/>
        </w:rPr>
        <w:t>'), sea-class icebreakers such as the 'Yamal' and the Project 10521 "50 Years of Victory," alongside the latest Project 22220 vessels.</w:t>
      </w:r>
    </w:p>
    <w:p w14:paraId="6BA43012" w14:textId="77777777" w:rsidR="001001D1" w:rsidRPr="0030527B" w:rsidRDefault="001001D1" w:rsidP="001001D1">
      <w:pPr>
        <w:rPr>
          <w:sz w:val="16"/>
        </w:rPr>
      </w:pPr>
      <w:r w:rsidRPr="0030527B">
        <w:rPr>
          <w:sz w:val="16"/>
        </w:rPr>
        <w:t>These ships support Russia's rapid Arctic development and establish navigable shipping routes from Murmansk to Kamchatka along the NSR.</w:t>
      </w:r>
    </w:p>
    <w:p w14:paraId="14D51170" w14:textId="77777777" w:rsidR="001001D1" w:rsidRPr="0030527B" w:rsidRDefault="001001D1" w:rsidP="001001D1">
      <w:pPr>
        <w:rPr>
          <w:sz w:val="16"/>
        </w:rPr>
      </w:pPr>
      <w:r w:rsidRPr="0030527B">
        <w:rPr>
          <w:sz w:val="16"/>
        </w:rPr>
        <w:t>Beyond nuclear icebreakers, Russia maintains conventional icebreakers and is constructing four non-nuclear, ice-class Project 23550 patrol vessels. This robust fleet significantly enhances Russia's capabilities for year-round maritime navigation in the Arctic, securing conventional shipping and safeguarding national interests in the region.</w:t>
      </w:r>
    </w:p>
    <w:p w14:paraId="4D0AA292" w14:textId="77777777" w:rsidR="001001D1" w:rsidRPr="0030527B" w:rsidRDefault="001001D1" w:rsidP="001001D1">
      <w:pPr>
        <w:rPr>
          <w:sz w:val="16"/>
        </w:rPr>
      </w:pPr>
      <w:r w:rsidRPr="0030527B">
        <w:rPr>
          <w:sz w:val="16"/>
        </w:rPr>
        <w:t>Why the Arctic matters</w:t>
      </w:r>
    </w:p>
    <w:p w14:paraId="2C0B8D50" w14:textId="77777777" w:rsidR="001001D1" w:rsidRPr="0010632C" w:rsidRDefault="001001D1" w:rsidP="001001D1">
      <w:pPr>
        <w:rPr>
          <w:u w:val="single"/>
        </w:rPr>
      </w:pPr>
      <w:r w:rsidRPr="0030527B">
        <w:rPr>
          <w:sz w:val="16"/>
        </w:rPr>
        <w:t xml:space="preserve">The </w:t>
      </w:r>
      <w:r w:rsidRPr="00F712AB">
        <w:rPr>
          <w:highlight w:val="cyan"/>
          <w:u w:val="single"/>
        </w:rPr>
        <w:t xml:space="preserve">Arctic region holds </w:t>
      </w:r>
      <w:r w:rsidRPr="00F712AB">
        <w:rPr>
          <w:b/>
          <w:bCs/>
          <w:highlight w:val="cyan"/>
          <w:u w:val="single"/>
        </w:rPr>
        <w:t>vast</w:t>
      </w:r>
      <w:r w:rsidRPr="00F712AB">
        <w:rPr>
          <w:highlight w:val="cyan"/>
          <w:u w:val="single"/>
        </w:rPr>
        <w:t xml:space="preserve"> reserves</w:t>
      </w:r>
      <w:r w:rsidRPr="0010632C">
        <w:rPr>
          <w:u w:val="single"/>
        </w:rPr>
        <w:t xml:space="preserve"> of natural resources - oil, gas, minerals, and fisheries - which could </w:t>
      </w:r>
      <w:r w:rsidRPr="00F712AB">
        <w:rPr>
          <w:highlight w:val="cyan"/>
          <w:u w:val="single"/>
        </w:rPr>
        <w:t>significantly impact the global economy</w:t>
      </w:r>
      <w:r w:rsidRPr="0030527B">
        <w:rPr>
          <w:sz w:val="16"/>
        </w:rPr>
        <w:t xml:space="preserve">. Additionally, it offers strategic advantages for developing transcontinental shipping routes. Russia's Northern Sea Route could substantially shorten trade distances between Europe and Asia, connecting China, Japan, Europe, and the US East Coast. </w:t>
      </w:r>
      <w:r w:rsidRPr="00F712AB">
        <w:rPr>
          <w:b/>
          <w:bCs/>
          <w:highlight w:val="cyan"/>
          <w:u w:val="single"/>
        </w:rPr>
        <w:t>Nuclear</w:t>
      </w:r>
      <w:r w:rsidRPr="0010632C">
        <w:rPr>
          <w:u w:val="single"/>
        </w:rPr>
        <w:t xml:space="preserve"> </w:t>
      </w:r>
      <w:r w:rsidRPr="00F712AB">
        <w:rPr>
          <w:highlight w:val="cyan"/>
          <w:u w:val="single"/>
        </w:rPr>
        <w:t>icebreakers</w:t>
      </w:r>
      <w:r w:rsidRPr="0010632C">
        <w:rPr>
          <w:u w:val="single"/>
        </w:rPr>
        <w:t xml:space="preserve"> are </w:t>
      </w:r>
      <w:r w:rsidRPr="00F712AB">
        <w:rPr>
          <w:b/>
          <w:bCs/>
          <w:highlight w:val="cyan"/>
          <w:u w:val="single"/>
        </w:rPr>
        <w:t>essential</w:t>
      </w:r>
      <w:r w:rsidRPr="00F712AB">
        <w:rPr>
          <w:highlight w:val="cyan"/>
          <w:u w:val="single"/>
        </w:rPr>
        <w:t xml:space="preserve"> for safely guiding vessels through Arctic ice</w:t>
      </w:r>
      <w:r w:rsidRPr="0010632C">
        <w:rPr>
          <w:u w:val="single"/>
        </w:rPr>
        <w:t>.</w:t>
      </w:r>
    </w:p>
    <w:p w14:paraId="5238FA79" w14:textId="77777777" w:rsidR="001001D1" w:rsidRPr="0030527B" w:rsidRDefault="001001D1" w:rsidP="001001D1">
      <w:pPr>
        <w:rPr>
          <w:sz w:val="16"/>
        </w:rPr>
      </w:pPr>
      <w:r w:rsidRPr="0030527B">
        <w:rPr>
          <w:sz w:val="16"/>
        </w:rPr>
        <w:t xml:space="preserve">Recently, the </w:t>
      </w:r>
      <w:r w:rsidRPr="0010632C">
        <w:rPr>
          <w:u w:val="single"/>
        </w:rPr>
        <w:t>United States raised discussions regarding Greenland's geopolitical status</w:t>
      </w:r>
      <w:r w:rsidRPr="0030527B">
        <w:rPr>
          <w:sz w:val="16"/>
        </w:rPr>
        <w:t xml:space="preserve">. Clearly, the </w:t>
      </w:r>
      <w:r w:rsidRPr="00F712AB">
        <w:rPr>
          <w:highlight w:val="cyan"/>
          <w:u w:val="single"/>
        </w:rPr>
        <w:t>US</w:t>
      </w:r>
      <w:r w:rsidRPr="0010632C">
        <w:rPr>
          <w:u w:val="single"/>
        </w:rPr>
        <w:t xml:space="preserve">, having </w:t>
      </w:r>
      <w:r w:rsidRPr="00F712AB">
        <w:rPr>
          <w:highlight w:val="cyan"/>
          <w:u w:val="single"/>
        </w:rPr>
        <w:t xml:space="preserve">fallen behind in </w:t>
      </w:r>
      <w:r w:rsidRPr="00F712AB">
        <w:rPr>
          <w:b/>
          <w:bCs/>
          <w:highlight w:val="cyan"/>
          <w:u w:val="single"/>
        </w:rPr>
        <w:t>Arctic exploration</w:t>
      </w:r>
      <w:r w:rsidRPr="0010632C">
        <w:rPr>
          <w:u w:val="single"/>
        </w:rPr>
        <w:t xml:space="preserve">, </w:t>
      </w:r>
      <w:r w:rsidRPr="00F712AB">
        <w:rPr>
          <w:highlight w:val="cyan"/>
          <w:u w:val="single"/>
        </w:rPr>
        <w:t>seeks solutions</w:t>
      </w:r>
      <w:r w:rsidRPr="0010632C">
        <w:rPr>
          <w:u w:val="single"/>
        </w:rPr>
        <w:t xml:space="preserve"> to regain influence. </w:t>
      </w:r>
      <w:r w:rsidRPr="0030527B">
        <w:rPr>
          <w:sz w:val="16"/>
        </w:rPr>
        <w:t>Greenland, an autonomous territory within Denmark, holds strategic importance in the Arctic. In a world increasingly driven by resource access and shipping lanes, major powers such as the US aim to strengthen their presence, particularly amid rising activity by Russia and China.</w:t>
      </w:r>
    </w:p>
    <w:p w14:paraId="6EEDC793" w14:textId="77777777" w:rsidR="001001D1" w:rsidRPr="0030527B" w:rsidRDefault="001001D1" w:rsidP="001001D1">
      <w:pPr>
        <w:rPr>
          <w:b/>
          <w:bCs/>
          <w:u w:val="single"/>
        </w:rPr>
      </w:pPr>
      <w:r w:rsidRPr="0030527B">
        <w:rPr>
          <w:sz w:val="16"/>
        </w:rPr>
        <w:t xml:space="preserve">However, the </w:t>
      </w:r>
      <w:r w:rsidRPr="0010632C">
        <w:rPr>
          <w:u w:val="single"/>
        </w:rPr>
        <w:t xml:space="preserve">US </w:t>
      </w:r>
      <w:r w:rsidRPr="00F712AB">
        <w:rPr>
          <w:highlight w:val="cyan"/>
          <w:u w:val="single"/>
        </w:rPr>
        <w:t>currently lacks a nuclear icebreaker flee</w:t>
      </w:r>
      <w:r w:rsidRPr="0010632C">
        <w:rPr>
          <w:u w:val="single"/>
        </w:rPr>
        <w:t xml:space="preserve">t comparable to Russia's and faces challenges even with conventional icebreakers, which </w:t>
      </w:r>
      <w:r w:rsidRPr="00F712AB">
        <w:rPr>
          <w:b/>
          <w:bCs/>
          <w:highlight w:val="cyan"/>
          <w:u w:val="single"/>
        </w:rPr>
        <w:t>severely</w:t>
      </w:r>
      <w:r w:rsidRPr="00F712AB">
        <w:rPr>
          <w:highlight w:val="cyan"/>
          <w:u w:val="single"/>
        </w:rPr>
        <w:t xml:space="preserve"> limits its Arctic capabilities</w:t>
      </w:r>
      <w:r w:rsidRPr="0030527B">
        <w:rPr>
          <w:sz w:val="16"/>
        </w:rPr>
        <w:t xml:space="preserve">. Resolving Greenland's status alone won't overcome this strategic disadvantage. </w:t>
      </w:r>
      <w:r w:rsidRPr="0010632C">
        <w:rPr>
          <w:u w:val="single"/>
        </w:rPr>
        <w:t xml:space="preserve">To effectively compete in the Arctic, </w:t>
      </w:r>
      <w:r w:rsidRPr="00F712AB">
        <w:rPr>
          <w:b/>
          <w:bCs/>
          <w:highlight w:val="cyan"/>
          <w:u w:val="single"/>
        </w:rPr>
        <w:t>the US would require substantial long-term investments to build an advanced icebreaker fleet, ensuring access to</w:t>
      </w:r>
      <w:r w:rsidRPr="0030527B">
        <w:rPr>
          <w:b/>
          <w:bCs/>
          <w:u w:val="single"/>
        </w:rPr>
        <w:t xml:space="preserve"> </w:t>
      </w:r>
      <w:r w:rsidRPr="00F712AB">
        <w:rPr>
          <w:b/>
          <w:bCs/>
          <w:highlight w:val="cyan"/>
          <w:u w:val="single"/>
        </w:rPr>
        <w:t>Arctic routes and resources.</w:t>
      </w:r>
    </w:p>
    <w:p w14:paraId="49426E02" w14:textId="77777777" w:rsidR="001001D1" w:rsidRPr="001001D1" w:rsidRDefault="001001D1" w:rsidP="001001D1"/>
    <w:p w14:paraId="3CEC9E4E" w14:textId="6F2E0EA0" w:rsidR="001001D1" w:rsidRDefault="002524C4" w:rsidP="001001D1">
      <w:pPr>
        <w:pStyle w:val="Heading3"/>
      </w:pPr>
      <w:r>
        <w:t>S</w:t>
      </w:r>
      <w:r w:rsidR="001001D1">
        <w:t>---Arctic Key</w:t>
      </w:r>
    </w:p>
    <w:p w14:paraId="790FE40D" w14:textId="77777777" w:rsidR="001001D1" w:rsidRDefault="001001D1" w:rsidP="001001D1">
      <w:pPr>
        <w:pStyle w:val="Heading4"/>
      </w:pPr>
      <w:r>
        <w:t>Russia wants the arctic because of military interests as well</w:t>
      </w:r>
    </w:p>
    <w:p w14:paraId="71ACB4A4" w14:textId="77777777" w:rsidR="001001D1" w:rsidRPr="006763E9" w:rsidRDefault="001001D1" w:rsidP="001001D1">
      <w:r w:rsidRPr="006763E9">
        <w:t xml:space="preserve">[Eugune </w:t>
      </w:r>
      <w:r w:rsidRPr="006763E9">
        <w:rPr>
          <w:b/>
          <w:bCs/>
        </w:rPr>
        <w:t>Rumer</w:t>
      </w:r>
      <w:r w:rsidRPr="006763E9">
        <w:t>;</w:t>
      </w:r>
      <w:r>
        <w:t>3/29/</w:t>
      </w:r>
      <w:proofErr w:type="gramStart"/>
      <w:r w:rsidRPr="006763E9">
        <w:rPr>
          <w:b/>
          <w:bCs/>
        </w:rPr>
        <w:t>21</w:t>
      </w:r>
      <w:r>
        <w:t>;</w:t>
      </w:r>
      <w:r w:rsidRPr="006763E9">
        <w:t>senior</w:t>
      </w:r>
      <w:proofErr w:type="gramEnd"/>
      <w:r w:rsidRPr="006763E9">
        <w:t xml:space="preserve"> fellow and the director of Carnegie’s Program and national intelligence officer; Russia in the Arctic—A Critical Examination; https://carnegieendowment.org/research/2021/03/russia-in-the-arctica-critical-examination?lang=enl; DBSTM]</w:t>
      </w:r>
    </w:p>
    <w:p w14:paraId="099AE367" w14:textId="77777777" w:rsidR="001001D1" w:rsidRPr="00302BB3" w:rsidRDefault="001001D1" w:rsidP="001001D1">
      <w:pPr>
        <w:rPr>
          <w:sz w:val="16"/>
        </w:rPr>
      </w:pPr>
      <w:r w:rsidRPr="00302BB3">
        <w:rPr>
          <w:sz w:val="16"/>
        </w:rPr>
        <w:t>Russian Military and Economic Interests in the Arctic</w:t>
      </w:r>
    </w:p>
    <w:p w14:paraId="1612A895" w14:textId="77777777" w:rsidR="001001D1" w:rsidRPr="00302BB3" w:rsidRDefault="001001D1" w:rsidP="001001D1">
      <w:pPr>
        <w:rPr>
          <w:sz w:val="16"/>
        </w:rPr>
      </w:pPr>
      <w:r w:rsidRPr="00F712AB">
        <w:rPr>
          <w:highlight w:val="cyan"/>
          <w:u w:val="single"/>
        </w:rPr>
        <w:t xml:space="preserve">Russia has </w:t>
      </w:r>
      <w:r w:rsidRPr="00F712AB">
        <w:rPr>
          <w:b/>
          <w:bCs/>
          <w:highlight w:val="cyan"/>
          <w:u w:val="single"/>
        </w:rPr>
        <w:t>three key military interests in the Arctic</w:t>
      </w:r>
      <w:r w:rsidRPr="00302BB3">
        <w:rPr>
          <w:sz w:val="16"/>
        </w:rPr>
        <w:t xml:space="preserve">. Foremost is </w:t>
      </w:r>
      <w:r w:rsidRPr="00F712AB">
        <w:rPr>
          <w:highlight w:val="cyan"/>
          <w:u w:val="single"/>
        </w:rPr>
        <w:t xml:space="preserve">securing the </w:t>
      </w:r>
      <w:r w:rsidRPr="00F712AB">
        <w:rPr>
          <w:b/>
          <w:bCs/>
          <w:highlight w:val="cyan"/>
          <w:u w:val="single"/>
        </w:rPr>
        <w:t>second-strike capability</w:t>
      </w:r>
      <w:r w:rsidRPr="006763E9">
        <w:rPr>
          <w:u w:val="single"/>
        </w:rPr>
        <w:t xml:space="preserve"> of its ballistic missile submarine</w:t>
      </w:r>
      <w:r w:rsidRPr="00302BB3">
        <w:rPr>
          <w:sz w:val="16"/>
        </w:rPr>
        <w:t xml:space="preserve"> (SSBN) force on the Kola Peninsula—home to seven of the Russian Navy’s eleven ballistic missile submarines—in a conflict with NATO.8 Concerns about the security of these assets largely account for Russia’s efforts to improve its anti-access/area-denial systems and monitoring and surveillance capabilities, the increasing tempo of strategic exercises and patrols of long-range bombers and anti-submarine warfare (ASW) aircraft, and the upgrading of military infrastructure to support these operations.9</w:t>
      </w:r>
    </w:p>
    <w:p w14:paraId="64DA1E83" w14:textId="77777777" w:rsidR="001001D1" w:rsidRPr="00302BB3" w:rsidRDefault="001001D1" w:rsidP="001001D1">
      <w:pPr>
        <w:rPr>
          <w:sz w:val="16"/>
        </w:rPr>
      </w:pPr>
      <w:r w:rsidRPr="00302BB3">
        <w:rPr>
          <w:sz w:val="16"/>
        </w:rPr>
        <w:t xml:space="preserve">A second, partly related, </w:t>
      </w:r>
      <w:r w:rsidRPr="006763E9">
        <w:rPr>
          <w:u w:val="single"/>
        </w:rPr>
        <w:t xml:space="preserve">interest is </w:t>
      </w:r>
      <w:r w:rsidRPr="00F712AB">
        <w:rPr>
          <w:highlight w:val="cyan"/>
          <w:u w:val="single"/>
        </w:rPr>
        <w:t xml:space="preserve">protecting </w:t>
      </w:r>
      <w:r w:rsidRPr="00F712AB">
        <w:rPr>
          <w:b/>
          <w:bCs/>
          <w:highlight w:val="cyan"/>
          <w:u w:val="single"/>
        </w:rPr>
        <w:t>Russia’s ability to operate</w:t>
      </w:r>
      <w:r w:rsidRPr="00302BB3">
        <w:rPr>
          <w:sz w:val="16"/>
        </w:rPr>
        <w:t xml:space="preserve"> in the North Atlantic and the European Arctic in the event of a conflict with NATO. Unlike Russia’s other fleets, the Northern Fleet has direct access to the Barents and Norwegian Seas and the Atlantic Ocean. Its ability to operate there could be critical in determining the outcome of a conflict on NATO’s eastern flank.10</w:t>
      </w:r>
    </w:p>
    <w:p w14:paraId="1ED1853F" w14:textId="77777777" w:rsidR="001001D1" w:rsidRPr="006763E9" w:rsidRDefault="001001D1" w:rsidP="001001D1">
      <w:pPr>
        <w:rPr>
          <w:u w:val="single"/>
        </w:rPr>
      </w:pPr>
      <w:r w:rsidRPr="00302BB3">
        <w:rPr>
          <w:sz w:val="16"/>
        </w:rPr>
        <w:t xml:space="preserve">A third interest is </w:t>
      </w:r>
      <w:r w:rsidRPr="006763E9">
        <w:rPr>
          <w:u w:val="single"/>
        </w:rPr>
        <w:t xml:space="preserve">military </w:t>
      </w:r>
      <w:r w:rsidRPr="00F712AB">
        <w:rPr>
          <w:highlight w:val="cyan"/>
          <w:u w:val="single"/>
        </w:rPr>
        <w:t xml:space="preserve">protection for Russia’s </w:t>
      </w:r>
      <w:r w:rsidRPr="00302BB3">
        <w:rPr>
          <w:b/>
          <w:bCs/>
          <w:u w:val="single"/>
        </w:rPr>
        <w:t xml:space="preserve">growing </w:t>
      </w:r>
      <w:r w:rsidRPr="00F712AB">
        <w:rPr>
          <w:b/>
          <w:bCs/>
          <w:highlight w:val="cyan"/>
          <w:u w:val="single"/>
        </w:rPr>
        <w:t>economic development</w:t>
      </w:r>
      <w:r w:rsidRPr="006763E9">
        <w:rPr>
          <w:u w:val="single"/>
        </w:rPr>
        <w:t>, investments</w:t>
      </w:r>
      <w:r w:rsidRPr="00302BB3">
        <w:rPr>
          <w:sz w:val="16"/>
        </w:rPr>
        <w:t>, and commercial interests in the Arctic. The vastness of the region, the long and open borders whose only protection is offered by remoteness and inhospitable climate, the poor communications systems and infrastructure, the overall harsh environmental conditions, and growing civilian activities there increase the risk of maritime shipping, nuclear, and environmental accidents—</w:t>
      </w:r>
      <w:r w:rsidRPr="00F712AB">
        <w:rPr>
          <w:highlight w:val="cyan"/>
          <w:u w:val="single"/>
        </w:rPr>
        <w:t>and</w:t>
      </w:r>
      <w:r w:rsidRPr="00302BB3">
        <w:rPr>
          <w:sz w:val="16"/>
        </w:rPr>
        <w:t xml:space="preserve"> thus </w:t>
      </w:r>
      <w:r w:rsidRPr="00F712AB">
        <w:rPr>
          <w:highlight w:val="cyan"/>
          <w:u w:val="single"/>
        </w:rPr>
        <w:t xml:space="preserve">the </w:t>
      </w:r>
      <w:r w:rsidRPr="00F712AB">
        <w:rPr>
          <w:b/>
          <w:bCs/>
          <w:highlight w:val="cyan"/>
          <w:u w:val="single"/>
        </w:rPr>
        <w:t>need to be able to rapidly deploy military-response capabilities.</w:t>
      </w:r>
    </w:p>
    <w:p w14:paraId="66F18CD0" w14:textId="77777777" w:rsidR="001001D1" w:rsidRPr="00302BB3" w:rsidRDefault="001001D1" w:rsidP="001001D1">
      <w:pPr>
        <w:rPr>
          <w:sz w:val="16"/>
        </w:rPr>
      </w:pPr>
      <w:r w:rsidRPr="006763E9">
        <w:rPr>
          <w:u w:val="single"/>
        </w:rPr>
        <w:t>Russia’s peacetime military presence in the Arctic and the allocation of resources to improve its military capabilities and infrastructure there are aligned with these interests</w:t>
      </w:r>
      <w:r w:rsidRPr="00302BB3">
        <w:rPr>
          <w:sz w:val="16"/>
        </w:rPr>
        <w:t>. Maintaining a predominant military position in the Arctic is seen as a necessary component of Russia’s posture there, given the Kremlin’s priorities in Europe and tense relationship with the West, NATO’s enhanced military capabilities near the Russian border, and Western sanctions targeted to constrain Russian energy exploration and production activities in the Arctic.</w:t>
      </w:r>
    </w:p>
    <w:p w14:paraId="5BB3F9FA" w14:textId="77777777" w:rsidR="001001D1" w:rsidRPr="00302BB3" w:rsidRDefault="001001D1" w:rsidP="001001D1">
      <w:pPr>
        <w:rPr>
          <w:sz w:val="16"/>
        </w:rPr>
      </w:pPr>
      <w:r w:rsidRPr="00302BB3">
        <w:rPr>
          <w:sz w:val="16"/>
        </w:rPr>
        <w:t>Economics and Energy</w:t>
      </w:r>
    </w:p>
    <w:p w14:paraId="2289D3AC" w14:textId="77777777" w:rsidR="001001D1" w:rsidRPr="00302BB3" w:rsidRDefault="001001D1" w:rsidP="001001D1">
      <w:pPr>
        <w:rPr>
          <w:sz w:val="16"/>
        </w:rPr>
      </w:pPr>
      <w:r w:rsidRPr="006763E9">
        <w:rPr>
          <w:u w:val="single"/>
        </w:rPr>
        <w:t xml:space="preserve">Russia’s sparsely populated </w:t>
      </w:r>
      <w:r w:rsidRPr="00F712AB">
        <w:rPr>
          <w:highlight w:val="cyan"/>
          <w:u w:val="single"/>
        </w:rPr>
        <w:t>Arctic</w:t>
      </w:r>
      <w:r w:rsidRPr="006763E9">
        <w:rPr>
          <w:u w:val="single"/>
        </w:rPr>
        <w:t xml:space="preserve"> </w:t>
      </w:r>
      <w:r w:rsidRPr="00F712AB">
        <w:rPr>
          <w:highlight w:val="cyan"/>
          <w:u w:val="single"/>
        </w:rPr>
        <w:t>territories</w:t>
      </w:r>
      <w:r w:rsidRPr="006763E9">
        <w:rPr>
          <w:u w:val="single"/>
        </w:rPr>
        <w:t xml:space="preserve"> account for </w:t>
      </w:r>
      <w:r w:rsidRPr="00F712AB">
        <w:rPr>
          <w:b/>
          <w:bCs/>
          <w:highlight w:val="cyan"/>
          <w:u w:val="single"/>
        </w:rPr>
        <w:t>10 percent</w:t>
      </w:r>
      <w:r w:rsidRPr="00F712AB">
        <w:rPr>
          <w:highlight w:val="cyan"/>
          <w:u w:val="single"/>
        </w:rPr>
        <w:t xml:space="preserve"> of the country’s g</w:t>
      </w:r>
      <w:r w:rsidRPr="006763E9">
        <w:rPr>
          <w:u w:val="single"/>
        </w:rPr>
        <w:t xml:space="preserve">ross </w:t>
      </w:r>
      <w:r w:rsidRPr="00F712AB">
        <w:rPr>
          <w:highlight w:val="cyan"/>
          <w:u w:val="single"/>
        </w:rPr>
        <w:t>d</w:t>
      </w:r>
      <w:r w:rsidRPr="006763E9">
        <w:rPr>
          <w:u w:val="single"/>
        </w:rPr>
        <w:t xml:space="preserve">omestic </w:t>
      </w:r>
      <w:r w:rsidRPr="00F712AB">
        <w:rPr>
          <w:highlight w:val="cyan"/>
          <w:u w:val="single"/>
        </w:rPr>
        <w:t>p</w:t>
      </w:r>
      <w:r w:rsidRPr="006763E9">
        <w:rPr>
          <w:u w:val="single"/>
        </w:rPr>
        <w:t xml:space="preserve">roduct </w:t>
      </w:r>
      <w:r w:rsidRPr="00F712AB">
        <w:rPr>
          <w:highlight w:val="cyan"/>
          <w:u w:val="single"/>
        </w:rPr>
        <w:t>and</w:t>
      </w:r>
      <w:r w:rsidRPr="006763E9">
        <w:rPr>
          <w:u w:val="single"/>
        </w:rPr>
        <w:t xml:space="preserve"> roughly </w:t>
      </w:r>
      <w:r w:rsidRPr="00F712AB">
        <w:rPr>
          <w:b/>
          <w:bCs/>
          <w:highlight w:val="cyan"/>
          <w:u w:val="single"/>
        </w:rPr>
        <w:t>20 percent</w:t>
      </w:r>
      <w:r w:rsidRPr="00F712AB">
        <w:rPr>
          <w:highlight w:val="cyan"/>
          <w:u w:val="single"/>
        </w:rPr>
        <w:t xml:space="preserve"> of its exports</w:t>
      </w:r>
      <w:r w:rsidRPr="00302BB3">
        <w:rPr>
          <w:sz w:val="16"/>
        </w:rPr>
        <w:t>. Hydrocarbons comprise the major share, but these also include nonferrous and precious metals, stones, and other raw materials.11 About one-third of all fish harvested in Russia comes from Arctic waters, making it a key food source. The Russian government hopes to increase that share by 2030, as warming ocean water pushes fish stocks northward.12</w:t>
      </w:r>
    </w:p>
    <w:p w14:paraId="1C8A3DE3" w14:textId="77777777" w:rsidR="001001D1" w:rsidRPr="006763E9" w:rsidRDefault="001001D1" w:rsidP="001001D1">
      <w:pPr>
        <w:rPr>
          <w:u w:val="single"/>
        </w:rPr>
      </w:pPr>
      <w:r w:rsidRPr="00F712AB">
        <w:rPr>
          <w:highlight w:val="cyan"/>
          <w:u w:val="single"/>
        </w:rPr>
        <w:t xml:space="preserve">Tapping these resources is Russia’s </w:t>
      </w:r>
      <w:r w:rsidRPr="00F712AB">
        <w:rPr>
          <w:b/>
          <w:bCs/>
          <w:highlight w:val="cyan"/>
          <w:u w:val="single"/>
        </w:rPr>
        <w:t>primary</w:t>
      </w:r>
      <w:r w:rsidRPr="006763E9">
        <w:rPr>
          <w:b/>
          <w:bCs/>
          <w:u w:val="single"/>
        </w:rPr>
        <w:t xml:space="preserve"> economic </w:t>
      </w:r>
      <w:r w:rsidRPr="00F712AB">
        <w:rPr>
          <w:b/>
          <w:bCs/>
          <w:highlight w:val="cyan"/>
          <w:u w:val="single"/>
        </w:rPr>
        <w:t>interest</w:t>
      </w:r>
      <w:r w:rsidRPr="00302BB3">
        <w:rPr>
          <w:sz w:val="16"/>
        </w:rPr>
        <w:t xml:space="preserve">, but doing so will require developing costly and complicated road, rail, aviation, and maritime transportation infrastructure to connect the Arctic to other parts of the country and beyond. It will also require expanding icebreaking capabilities and developing ports, weather stations, and emergency response facilities. </w:t>
      </w:r>
      <w:r w:rsidRPr="00F712AB">
        <w:rPr>
          <w:highlight w:val="cyan"/>
          <w:u w:val="single"/>
        </w:rPr>
        <w:t>Building</w:t>
      </w:r>
      <w:r w:rsidRPr="006763E9">
        <w:rPr>
          <w:u w:val="single"/>
        </w:rPr>
        <w:t xml:space="preserve"> this </w:t>
      </w:r>
      <w:r w:rsidRPr="00F712AB">
        <w:rPr>
          <w:highlight w:val="cyan"/>
          <w:u w:val="single"/>
        </w:rPr>
        <w:t>infrastructure</w:t>
      </w:r>
      <w:r w:rsidRPr="006763E9">
        <w:rPr>
          <w:u w:val="single"/>
        </w:rPr>
        <w:t xml:space="preserve"> </w:t>
      </w:r>
      <w:r w:rsidRPr="00F712AB">
        <w:rPr>
          <w:highlight w:val="cyan"/>
          <w:u w:val="single"/>
        </w:rPr>
        <w:t>is</w:t>
      </w:r>
      <w:r w:rsidRPr="006763E9">
        <w:rPr>
          <w:u w:val="single"/>
        </w:rPr>
        <w:t xml:space="preserve"> Moscow’s </w:t>
      </w:r>
      <w:r w:rsidRPr="00F712AB">
        <w:rPr>
          <w:b/>
          <w:bCs/>
          <w:highlight w:val="cyan"/>
          <w:u w:val="single"/>
        </w:rPr>
        <w:t>second</w:t>
      </w:r>
      <w:r w:rsidRPr="006763E9">
        <w:rPr>
          <w:b/>
          <w:bCs/>
          <w:u w:val="single"/>
        </w:rPr>
        <w:t xml:space="preserve"> economic priority </w:t>
      </w:r>
      <w:r w:rsidRPr="006763E9">
        <w:rPr>
          <w:u w:val="single"/>
        </w:rPr>
        <w:t>in the region.</w:t>
      </w:r>
    </w:p>
    <w:p w14:paraId="7E74DD1E" w14:textId="77777777" w:rsidR="001001D1" w:rsidRPr="00EB6211" w:rsidRDefault="001001D1" w:rsidP="001001D1">
      <w:pPr>
        <w:rPr>
          <w:sz w:val="16"/>
        </w:rPr>
      </w:pPr>
    </w:p>
    <w:p w14:paraId="6453B5D1" w14:textId="77777777" w:rsidR="001001D1" w:rsidRPr="00302BB3" w:rsidRDefault="001001D1" w:rsidP="001001D1"/>
    <w:p w14:paraId="5F137C2E" w14:textId="77777777" w:rsidR="001001D1" w:rsidRPr="001001D1" w:rsidRDefault="001001D1" w:rsidP="001001D1"/>
    <w:p w14:paraId="1BE1DF7E" w14:textId="0A09D927" w:rsidR="005559B8" w:rsidRDefault="005559B8" w:rsidP="005559B8">
      <w:pPr>
        <w:pStyle w:val="Heading3"/>
      </w:pPr>
      <w:r>
        <w:t>2AC---Uniqueness</w:t>
      </w:r>
      <w:r w:rsidR="00796E25">
        <w:t>---Russia Icebreakers</w:t>
      </w:r>
    </w:p>
    <w:p w14:paraId="4949E23F" w14:textId="77777777" w:rsidR="001001D1" w:rsidRDefault="001001D1" w:rsidP="001001D1">
      <w:pPr>
        <w:pStyle w:val="Heading4"/>
      </w:pPr>
      <w:r>
        <w:t xml:space="preserve">Russia is revisionist in the arctic and has a multilayered plan which requires and leads to more </w:t>
      </w:r>
      <w:proofErr w:type="spellStart"/>
      <w:r>
        <w:t>heg</w:t>
      </w:r>
      <w:proofErr w:type="spellEnd"/>
      <w:r>
        <w:t xml:space="preserve">—action needed now and it must be quick and long term oriented. </w:t>
      </w:r>
    </w:p>
    <w:p w14:paraId="32795B5C" w14:textId="77777777" w:rsidR="001001D1" w:rsidRDefault="001001D1" w:rsidP="001001D1">
      <w:r w:rsidRPr="00EB6211">
        <w:t xml:space="preserve">[Sergey </w:t>
      </w:r>
      <w:proofErr w:type="spellStart"/>
      <w:r w:rsidRPr="00EB6211">
        <w:rPr>
          <w:b/>
          <w:bCs/>
        </w:rPr>
        <w:t>Sukhankin</w:t>
      </w:r>
      <w:proofErr w:type="spellEnd"/>
      <w:r w:rsidRPr="00EB6211">
        <w:t>; 6/17/</w:t>
      </w:r>
      <w:r w:rsidRPr="00EB6211">
        <w:rPr>
          <w:b/>
          <w:bCs/>
        </w:rPr>
        <w:t>25</w:t>
      </w:r>
      <w:r w:rsidRPr="00EB6211">
        <w:t>; a Senior Fellow at The Jamestown Foundation, and an Advisor at Gulf State Analytics (Washington, D.C.). He received his PhD in Contemporary Political and Social History from the Autonomous University of Barcelona; “Russia Continues Conservative Pivot in Arctic (Part One)”; https://jamestown.org/program/russia-continues-conservative-pivot-in-arctic-part-one/; DBSTM]</w:t>
      </w:r>
    </w:p>
    <w:p w14:paraId="74B2B568" w14:textId="77777777" w:rsidR="001001D1" w:rsidRPr="00EB6211" w:rsidRDefault="001001D1" w:rsidP="001001D1">
      <w:pPr>
        <w:rPr>
          <w:sz w:val="16"/>
        </w:rPr>
      </w:pPr>
      <w:r w:rsidRPr="00EB6211">
        <w:rPr>
          <w:sz w:val="16"/>
        </w:rPr>
        <w:t>Executive Summary:</w:t>
      </w:r>
    </w:p>
    <w:p w14:paraId="06E64095" w14:textId="77777777" w:rsidR="001001D1" w:rsidRPr="00EB6211" w:rsidRDefault="001001D1" w:rsidP="001001D1">
      <w:pPr>
        <w:rPr>
          <w:u w:val="single"/>
        </w:rPr>
      </w:pPr>
      <w:r w:rsidRPr="00EB6211">
        <w:rPr>
          <w:sz w:val="16"/>
        </w:rPr>
        <w:t xml:space="preserve">In response to what Moscow labels the North Atlantic Treaty Organization’s militarization of the Arctic, </w:t>
      </w:r>
      <w:r w:rsidRPr="00F712AB">
        <w:rPr>
          <w:highlight w:val="cyan"/>
          <w:u w:val="single"/>
        </w:rPr>
        <w:t xml:space="preserve">Russia has </w:t>
      </w:r>
      <w:r w:rsidRPr="00F712AB">
        <w:rPr>
          <w:b/>
          <w:bCs/>
          <w:highlight w:val="cyan"/>
          <w:u w:val="single"/>
        </w:rPr>
        <w:t>significantly</w:t>
      </w:r>
      <w:r w:rsidRPr="00F712AB">
        <w:rPr>
          <w:highlight w:val="cyan"/>
          <w:u w:val="single"/>
        </w:rPr>
        <w:t xml:space="preserve"> restructured</w:t>
      </w:r>
      <w:r w:rsidRPr="00EB6211">
        <w:rPr>
          <w:u w:val="single"/>
        </w:rPr>
        <w:t xml:space="preserve"> its </w:t>
      </w:r>
      <w:r w:rsidRPr="00F712AB">
        <w:rPr>
          <w:highlight w:val="cyan"/>
          <w:u w:val="single"/>
        </w:rPr>
        <w:t>Arctic policies</w:t>
      </w:r>
      <w:r w:rsidRPr="00EB6211">
        <w:rPr>
          <w:u w:val="single"/>
        </w:rPr>
        <w:t>.</w:t>
      </w:r>
    </w:p>
    <w:p w14:paraId="4A4859E3" w14:textId="77777777" w:rsidR="001001D1" w:rsidRPr="00EB6211" w:rsidRDefault="001001D1" w:rsidP="001001D1">
      <w:pPr>
        <w:rPr>
          <w:sz w:val="16"/>
        </w:rPr>
      </w:pPr>
      <w:r w:rsidRPr="00EB6211">
        <w:rPr>
          <w:sz w:val="16"/>
        </w:rPr>
        <w:t xml:space="preserve">Russia has </w:t>
      </w:r>
      <w:r w:rsidRPr="00F712AB">
        <w:rPr>
          <w:highlight w:val="cyan"/>
          <w:u w:val="single"/>
        </w:rPr>
        <w:t>expanded</w:t>
      </w:r>
      <w:r w:rsidRPr="00EB6211">
        <w:rPr>
          <w:u w:val="single"/>
        </w:rPr>
        <w:t xml:space="preserve"> the Arctic Zone of the Russian Federation and enacted </w:t>
      </w:r>
      <w:r w:rsidRPr="00F712AB">
        <w:rPr>
          <w:b/>
          <w:bCs/>
          <w:highlight w:val="cyan"/>
          <w:u w:val="single"/>
        </w:rPr>
        <w:t>symbolic legislative</w:t>
      </w:r>
      <w:r w:rsidRPr="00F712AB">
        <w:rPr>
          <w:highlight w:val="cyan"/>
          <w:u w:val="single"/>
        </w:rPr>
        <w:t xml:space="preserve"> and </w:t>
      </w:r>
      <w:r w:rsidRPr="00F712AB">
        <w:rPr>
          <w:b/>
          <w:bCs/>
          <w:highlight w:val="cyan"/>
          <w:u w:val="single"/>
        </w:rPr>
        <w:t>institutional changes</w:t>
      </w:r>
      <w:r w:rsidRPr="00F712AB">
        <w:rPr>
          <w:highlight w:val="cyan"/>
          <w:u w:val="single"/>
        </w:rPr>
        <w:t xml:space="preserve"> to </w:t>
      </w:r>
      <w:r w:rsidRPr="00F712AB">
        <w:rPr>
          <w:b/>
          <w:bCs/>
          <w:highlight w:val="cyan"/>
          <w:u w:val="single"/>
        </w:rPr>
        <w:t>cement federal control and legitimize</w:t>
      </w:r>
      <w:r w:rsidRPr="00EB6211">
        <w:rPr>
          <w:b/>
          <w:bCs/>
          <w:u w:val="single"/>
        </w:rPr>
        <w:t xml:space="preserve"> future </w:t>
      </w:r>
      <w:r w:rsidRPr="00F712AB">
        <w:rPr>
          <w:b/>
          <w:bCs/>
          <w:highlight w:val="cyan"/>
          <w:u w:val="single"/>
        </w:rPr>
        <w:t>territorial claims in the Arctic</w:t>
      </w:r>
      <w:r w:rsidRPr="00EB6211">
        <w:rPr>
          <w:sz w:val="16"/>
        </w:rPr>
        <w:t>.</w:t>
      </w:r>
    </w:p>
    <w:p w14:paraId="54AD376D" w14:textId="77777777" w:rsidR="001001D1" w:rsidRPr="00EB6211" w:rsidRDefault="001001D1" w:rsidP="001001D1">
      <w:pPr>
        <w:rPr>
          <w:u w:val="single"/>
        </w:rPr>
      </w:pPr>
      <w:r w:rsidRPr="00EB6211">
        <w:rPr>
          <w:u w:val="single"/>
        </w:rPr>
        <w:t xml:space="preserve">Moscow </w:t>
      </w:r>
      <w:r w:rsidRPr="00F712AB">
        <w:rPr>
          <w:highlight w:val="cyan"/>
          <w:u w:val="single"/>
        </w:rPr>
        <w:t xml:space="preserve">created </w:t>
      </w:r>
      <w:proofErr w:type="gramStart"/>
      <w:r w:rsidRPr="00F712AB">
        <w:rPr>
          <w:highlight w:val="cyan"/>
          <w:u w:val="single"/>
        </w:rPr>
        <w:t>a</w:t>
      </w:r>
      <w:r w:rsidRPr="00EB6211">
        <w:rPr>
          <w:u w:val="single"/>
        </w:rPr>
        <w:t xml:space="preserve">  Maritime</w:t>
      </w:r>
      <w:proofErr w:type="gramEnd"/>
      <w:r w:rsidRPr="00EB6211">
        <w:rPr>
          <w:u w:val="single"/>
        </w:rPr>
        <w:t xml:space="preserve"> </w:t>
      </w:r>
      <w:r w:rsidRPr="00F712AB">
        <w:rPr>
          <w:highlight w:val="cyan"/>
          <w:u w:val="single"/>
        </w:rPr>
        <w:t xml:space="preserve">Collegium to preserve Russia’s status of a </w:t>
      </w:r>
      <w:r w:rsidRPr="00F712AB">
        <w:rPr>
          <w:b/>
          <w:bCs/>
          <w:highlight w:val="cyan"/>
          <w:u w:val="single"/>
        </w:rPr>
        <w:t>great naval power</w:t>
      </w:r>
      <w:r w:rsidRPr="00F712AB">
        <w:rPr>
          <w:highlight w:val="cyan"/>
          <w:u w:val="single"/>
        </w:rPr>
        <w:t>,</w:t>
      </w:r>
      <w:r w:rsidRPr="00EB6211">
        <w:rPr>
          <w:u w:val="single"/>
        </w:rPr>
        <w:t xml:space="preserve"> </w:t>
      </w:r>
      <w:r w:rsidRPr="00F712AB">
        <w:rPr>
          <w:highlight w:val="cyan"/>
          <w:u w:val="single"/>
        </w:rPr>
        <w:t>signaling</w:t>
      </w:r>
      <w:r w:rsidRPr="00EB6211">
        <w:rPr>
          <w:u w:val="single"/>
        </w:rPr>
        <w:t xml:space="preserve"> Russia’s </w:t>
      </w:r>
      <w:r w:rsidRPr="00F712AB">
        <w:rPr>
          <w:highlight w:val="cyan"/>
          <w:u w:val="single"/>
        </w:rPr>
        <w:t xml:space="preserve">intent to </w:t>
      </w:r>
      <w:r w:rsidRPr="00F712AB">
        <w:rPr>
          <w:b/>
          <w:bCs/>
          <w:highlight w:val="cyan"/>
          <w:u w:val="single"/>
        </w:rPr>
        <w:t>reclaim</w:t>
      </w:r>
      <w:r w:rsidRPr="00EB6211">
        <w:rPr>
          <w:b/>
          <w:bCs/>
          <w:u w:val="single"/>
        </w:rPr>
        <w:t xml:space="preserve"> its </w:t>
      </w:r>
      <w:r w:rsidRPr="00F712AB">
        <w:rPr>
          <w:b/>
          <w:bCs/>
          <w:highlight w:val="cyan"/>
          <w:u w:val="single"/>
        </w:rPr>
        <w:t>imperial</w:t>
      </w:r>
      <w:r w:rsidRPr="00EB6211">
        <w:rPr>
          <w:b/>
          <w:bCs/>
          <w:u w:val="single"/>
        </w:rPr>
        <w:t xml:space="preserve"> maritime </w:t>
      </w:r>
      <w:r w:rsidRPr="00F712AB">
        <w:rPr>
          <w:b/>
          <w:bCs/>
          <w:highlight w:val="cyan"/>
          <w:u w:val="single"/>
        </w:rPr>
        <w:t>stature</w:t>
      </w:r>
      <w:r w:rsidRPr="00EB6211">
        <w:rPr>
          <w:u w:val="single"/>
        </w:rPr>
        <w:t>.</w:t>
      </w:r>
    </w:p>
    <w:p w14:paraId="143421E6" w14:textId="77777777" w:rsidR="001001D1" w:rsidRPr="00EB6211" w:rsidRDefault="001001D1" w:rsidP="001001D1">
      <w:pPr>
        <w:rPr>
          <w:sz w:val="16"/>
        </w:rPr>
      </w:pPr>
      <w:r w:rsidRPr="00EB6211">
        <w:rPr>
          <w:sz w:val="16"/>
        </w:rPr>
        <w:t xml:space="preserve">The </w:t>
      </w:r>
      <w:r w:rsidRPr="00EB6211">
        <w:rPr>
          <w:u w:val="single"/>
        </w:rPr>
        <w:t xml:space="preserve">Kremlin’s Arctic </w:t>
      </w:r>
      <w:r w:rsidRPr="00F712AB">
        <w:rPr>
          <w:highlight w:val="cyan"/>
          <w:u w:val="single"/>
        </w:rPr>
        <w:t xml:space="preserve">policy </w:t>
      </w:r>
      <w:r w:rsidRPr="00F712AB">
        <w:rPr>
          <w:b/>
          <w:bCs/>
          <w:highlight w:val="cyan"/>
          <w:u w:val="single"/>
        </w:rPr>
        <w:t>underscores defense supremacy</w:t>
      </w:r>
      <w:r w:rsidRPr="00EB6211">
        <w:rPr>
          <w:b/>
          <w:bCs/>
          <w:u w:val="single"/>
        </w:rPr>
        <w:t xml:space="preserve">, </w:t>
      </w:r>
      <w:r w:rsidRPr="00F712AB">
        <w:rPr>
          <w:b/>
          <w:bCs/>
          <w:highlight w:val="cyan"/>
          <w:u w:val="single"/>
        </w:rPr>
        <w:t>resource extraction</w:t>
      </w:r>
      <w:r w:rsidRPr="00EB6211">
        <w:rPr>
          <w:b/>
          <w:bCs/>
          <w:u w:val="single"/>
        </w:rPr>
        <w:t xml:space="preserve">, </w:t>
      </w:r>
      <w:r w:rsidRPr="00F712AB">
        <w:rPr>
          <w:b/>
          <w:bCs/>
          <w:highlight w:val="cyan"/>
          <w:u w:val="single"/>
        </w:rPr>
        <w:t>population incentives, and expansion of the N</w:t>
      </w:r>
      <w:r w:rsidRPr="00EB6211">
        <w:rPr>
          <w:b/>
          <w:bCs/>
          <w:u w:val="single"/>
        </w:rPr>
        <w:t xml:space="preserve">orthern </w:t>
      </w:r>
      <w:r w:rsidRPr="00F712AB">
        <w:rPr>
          <w:b/>
          <w:bCs/>
          <w:highlight w:val="cyan"/>
          <w:u w:val="single"/>
        </w:rPr>
        <w:t>S</w:t>
      </w:r>
      <w:r w:rsidRPr="00EB6211">
        <w:rPr>
          <w:b/>
          <w:bCs/>
          <w:u w:val="single"/>
        </w:rPr>
        <w:t xml:space="preserve">ea </w:t>
      </w:r>
      <w:r w:rsidRPr="00F712AB">
        <w:rPr>
          <w:b/>
          <w:bCs/>
          <w:highlight w:val="cyan"/>
          <w:u w:val="single"/>
        </w:rPr>
        <w:t>R</w:t>
      </w:r>
      <w:r w:rsidRPr="00EB6211">
        <w:rPr>
          <w:b/>
          <w:bCs/>
          <w:u w:val="single"/>
        </w:rPr>
        <w:t>oute</w:t>
      </w:r>
      <w:r w:rsidRPr="00EB6211">
        <w:rPr>
          <w:u w:val="single"/>
        </w:rPr>
        <w:t>, while downplaying ecological integrity</w:t>
      </w:r>
      <w:r w:rsidRPr="00EB6211">
        <w:rPr>
          <w:sz w:val="16"/>
        </w:rPr>
        <w:t>.</w:t>
      </w:r>
    </w:p>
    <w:p w14:paraId="2F052B1B" w14:textId="77777777" w:rsidR="001001D1" w:rsidRPr="00EB6211" w:rsidRDefault="001001D1" w:rsidP="001001D1">
      <w:pPr>
        <w:rPr>
          <w:sz w:val="16"/>
        </w:rPr>
      </w:pPr>
      <w:r w:rsidRPr="00EB6211">
        <w:rPr>
          <w:sz w:val="16"/>
        </w:rPr>
        <w:t xml:space="preserve">In a recent speech at the Eurasian International Socio-Political Hearings in Perm, Russian Foreign Minister Sergei Lavrov claimed that </w:t>
      </w:r>
      <w:r w:rsidRPr="00F712AB">
        <w:rPr>
          <w:highlight w:val="cyan"/>
          <w:u w:val="single"/>
        </w:rPr>
        <w:t>Moscow</w:t>
      </w:r>
      <w:r w:rsidRPr="00EB6211">
        <w:rPr>
          <w:u w:val="single"/>
        </w:rPr>
        <w:t xml:space="preserve"> sees “</w:t>
      </w:r>
      <w:r w:rsidRPr="00F712AB">
        <w:rPr>
          <w:b/>
          <w:bCs/>
          <w:highlight w:val="cyan"/>
          <w:u w:val="single"/>
        </w:rPr>
        <w:t>overt attempts to militarize the Arctic</w:t>
      </w:r>
      <w:r w:rsidRPr="00EB6211">
        <w:rPr>
          <w:u w:val="single"/>
        </w:rPr>
        <w:t xml:space="preserve">” </w:t>
      </w:r>
      <w:r w:rsidRPr="00F712AB">
        <w:rPr>
          <w:highlight w:val="cyan"/>
          <w:u w:val="single"/>
        </w:rPr>
        <w:t>by</w:t>
      </w:r>
      <w:r w:rsidRPr="00EB6211">
        <w:rPr>
          <w:u w:val="single"/>
        </w:rPr>
        <w:t xml:space="preserve"> the North Atlantic Treaty Organization</w:t>
      </w:r>
      <w:r w:rsidRPr="00EB6211">
        <w:rPr>
          <w:sz w:val="16"/>
        </w:rPr>
        <w:t xml:space="preserve"> (</w:t>
      </w:r>
      <w:r w:rsidRPr="00F712AB">
        <w:rPr>
          <w:highlight w:val="cyan"/>
          <w:u w:val="single"/>
        </w:rPr>
        <w:t>NATO</w:t>
      </w:r>
      <w:r w:rsidRPr="00EB6211">
        <w:rPr>
          <w:sz w:val="16"/>
        </w:rPr>
        <w:t xml:space="preserve">) as pretexts for constructing new infrastructure (Ministry of Foreign Affairs of Russia, May 29). Irrespective of the validity of this claim, </w:t>
      </w:r>
      <w:r w:rsidRPr="00EB6211">
        <w:rPr>
          <w:u w:val="single"/>
        </w:rPr>
        <w:t>Russia’s internal response to a changing Arctic security environment has considerably evolved since its full-scale invasion of Ukraine</w:t>
      </w:r>
      <w:r w:rsidRPr="00EB6211">
        <w:rPr>
          <w:sz w:val="16"/>
        </w:rPr>
        <w:t xml:space="preserve"> in 2022.  </w:t>
      </w:r>
      <w:r w:rsidRPr="00EB6211">
        <w:rPr>
          <w:u w:val="single"/>
        </w:rPr>
        <w:t xml:space="preserve">This is </w:t>
      </w:r>
      <w:r w:rsidRPr="00F712AB">
        <w:rPr>
          <w:highlight w:val="cyan"/>
          <w:u w:val="single"/>
        </w:rPr>
        <w:t xml:space="preserve">reflected in </w:t>
      </w:r>
      <w:r w:rsidRPr="00F712AB">
        <w:rPr>
          <w:b/>
          <w:bCs/>
          <w:highlight w:val="cyan"/>
          <w:u w:val="single"/>
        </w:rPr>
        <w:t>administrative and institutional changes</w:t>
      </w:r>
      <w:r w:rsidRPr="00EB6211">
        <w:rPr>
          <w:u w:val="single"/>
        </w:rPr>
        <w:t xml:space="preserve"> in the Russian Arctic</w:t>
      </w:r>
      <w:r w:rsidRPr="00EB6211">
        <w:rPr>
          <w:sz w:val="16"/>
        </w:rPr>
        <w:t xml:space="preserve">, as well as shifts in decision-makers </w:t>
      </w:r>
      <w:r w:rsidRPr="00F712AB">
        <w:rPr>
          <w:b/>
          <w:bCs/>
          <w:highlight w:val="cyan"/>
          <w:u w:val="single"/>
        </w:rPr>
        <w:t>responsible for</w:t>
      </w:r>
      <w:r w:rsidRPr="00EB6211">
        <w:rPr>
          <w:b/>
          <w:bCs/>
          <w:u w:val="single"/>
        </w:rPr>
        <w:t xml:space="preserve"> </w:t>
      </w:r>
      <w:r w:rsidRPr="00F712AB">
        <w:rPr>
          <w:b/>
          <w:bCs/>
          <w:highlight w:val="cyan"/>
          <w:u w:val="single"/>
        </w:rPr>
        <w:t>implementing</w:t>
      </w:r>
      <w:r w:rsidRPr="00EB6211">
        <w:rPr>
          <w:b/>
          <w:bCs/>
          <w:u w:val="single"/>
        </w:rPr>
        <w:t xml:space="preserve"> Russia’s </w:t>
      </w:r>
      <w:r w:rsidRPr="00F712AB">
        <w:rPr>
          <w:b/>
          <w:bCs/>
          <w:highlight w:val="cyan"/>
          <w:u w:val="single"/>
        </w:rPr>
        <w:t>Arctic policies</w:t>
      </w:r>
      <w:r w:rsidRPr="00EB6211">
        <w:rPr>
          <w:b/>
          <w:bCs/>
          <w:u w:val="single"/>
        </w:rPr>
        <w:t xml:space="preserve">, and ideas </w:t>
      </w:r>
      <w:r w:rsidRPr="00F712AB">
        <w:rPr>
          <w:b/>
          <w:bCs/>
          <w:highlight w:val="cyan"/>
          <w:u w:val="single"/>
        </w:rPr>
        <w:t>articulated by members of the</w:t>
      </w:r>
      <w:r w:rsidRPr="00EB6211">
        <w:rPr>
          <w:b/>
          <w:bCs/>
          <w:u w:val="single"/>
        </w:rPr>
        <w:t xml:space="preserve"> Russian </w:t>
      </w:r>
      <w:r w:rsidRPr="00F712AB">
        <w:rPr>
          <w:b/>
          <w:bCs/>
          <w:highlight w:val="cyan"/>
          <w:u w:val="single"/>
        </w:rPr>
        <w:t>defense</w:t>
      </w:r>
      <w:r w:rsidRPr="00EB6211">
        <w:rPr>
          <w:u w:val="single"/>
        </w:rPr>
        <w:t xml:space="preserve"> and security communities regarding the Arctic region</w:t>
      </w:r>
      <w:r w:rsidRPr="00EB6211">
        <w:rPr>
          <w:sz w:val="16"/>
        </w:rPr>
        <w:t>.</w:t>
      </w:r>
    </w:p>
    <w:p w14:paraId="74536746" w14:textId="77777777" w:rsidR="001001D1" w:rsidRPr="00EB6211" w:rsidRDefault="001001D1" w:rsidP="001001D1">
      <w:pPr>
        <w:rPr>
          <w:sz w:val="16"/>
        </w:rPr>
      </w:pPr>
      <w:r w:rsidRPr="00EB6211">
        <w:rPr>
          <w:sz w:val="16"/>
        </w:rPr>
        <w:t xml:space="preserve">The two </w:t>
      </w:r>
      <w:r w:rsidRPr="00EB6211">
        <w:rPr>
          <w:u w:val="single"/>
        </w:rPr>
        <w:t>main administrative developments in Russia’s Arctic policy since February 2022 are legislative acts and symbolic institutional changes</w:t>
      </w:r>
      <w:r w:rsidRPr="00EB6211">
        <w:rPr>
          <w:sz w:val="16"/>
        </w:rPr>
        <w:t xml:space="preserve">. Russia </w:t>
      </w:r>
      <w:r w:rsidRPr="00F712AB">
        <w:rPr>
          <w:b/>
          <w:bCs/>
          <w:highlight w:val="cyan"/>
          <w:u w:val="single"/>
        </w:rPr>
        <w:t>introduced several legislative acts</w:t>
      </w:r>
      <w:r w:rsidRPr="00EB6211">
        <w:rPr>
          <w:u w:val="single"/>
        </w:rPr>
        <w:t xml:space="preserve"> aimed at </w:t>
      </w:r>
      <w:r w:rsidRPr="00F712AB">
        <w:rPr>
          <w:highlight w:val="cyan"/>
          <w:u w:val="single"/>
        </w:rPr>
        <w:t>expanding</w:t>
      </w:r>
      <w:r w:rsidRPr="00EB6211">
        <w:rPr>
          <w:u w:val="single"/>
        </w:rPr>
        <w:t xml:space="preserve"> the </w:t>
      </w:r>
      <w:r w:rsidRPr="00F712AB">
        <w:rPr>
          <w:b/>
          <w:bCs/>
          <w:highlight w:val="cyan"/>
          <w:u w:val="single"/>
        </w:rPr>
        <w:t>territorial-administrative boundaries</w:t>
      </w:r>
      <w:r w:rsidRPr="00EB6211">
        <w:rPr>
          <w:sz w:val="16"/>
        </w:rPr>
        <w:t xml:space="preserve"> of the Arctic Zone of the Russian Federation (AZRF). On March 23, 2024, a new decree further expanded the AZRF, adding two new municipalities of the Khanty-Mansi Autonomous Okrug–Yugra to the AZRF (RIA Novosti, March 20, 2024). Moscow aims not only to further consolidate federal control over local natural resources, which is a matter of critical importance for financing the war against Ukraine and balancing the budget, but also to solidify its position in the region. Russia also seeks to expand its Arctic zone as part of legitimizing its claims for a special status in the region. This is likely to serve as a justification for further territorial claims in the Arctic shelf in the future.</w:t>
      </w:r>
    </w:p>
    <w:p w14:paraId="3EADD8AC" w14:textId="77777777" w:rsidR="001001D1" w:rsidRPr="00EB6211" w:rsidRDefault="001001D1" w:rsidP="001001D1">
      <w:pPr>
        <w:rPr>
          <w:sz w:val="16"/>
        </w:rPr>
      </w:pPr>
      <w:r w:rsidRPr="00EB6211">
        <w:rPr>
          <w:sz w:val="16"/>
        </w:rPr>
        <w:t xml:space="preserve">This </w:t>
      </w:r>
      <w:r w:rsidRPr="00F712AB">
        <w:rPr>
          <w:b/>
          <w:bCs/>
          <w:highlight w:val="cyan"/>
          <w:u w:val="single"/>
        </w:rPr>
        <w:t>move is not coincidental</w:t>
      </w:r>
      <w:r w:rsidRPr="00EB6211">
        <w:rPr>
          <w:sz w:val="16"/>
        </w:rPr>
        <w:t xml:space="preserve">. Since 1991, </w:t>
      </w:r>
      <w:r w:rsidRPr="00EB6211">
        <w:rPr>
          <w:u w:val="single"/>
        </w:rPr>
        <w:t xml:space="preserve">Moscow has </w:t>
      </w:r>
      <w:r w:rsidRPr="00F712AB">
        <w:rPr>
          <w:highlight w:val="cyan"/>
          <w:u w:val="single"/>
        </w:rPr>
        <w:t>atte</w:t>
      </w:r>
      <w:r w:rsidRPr="00F712AB">
        <w:rPr>
          <w:b/>
          <w:bCs/>
          <w:highlight w:val="cyan"/>
          <w:u w:val="single"/>
        </w:rPr>
        <w:t>mpted to redraw the territorial boundaries</w:t>
      </w:r>
      <w:r w:rsidRPr="00EB6211">
        <w:rPr>
          <w:sz w:val="16"/>
        </w:rPr>
        <w:t xml:space="preserve"> of the AZRF, which have usually coincided with worsening political relations with the West. In 2008, Russia adopted its first, since the pre-1991 period, strategic Arctic-related document titled “Foundation of State Policy of the Russian Federation in the Arctic Until 2020 and the Future Perspective” (Static.government.ru, accessed June 7). In 2014, Russian President Vladimir Putin signed a document defining the land-based boundaries of the AZRF (</w:t>
      </w:r>
      <w:proofErr w:type="spellStart"/>
      <w:r w:rsidRPr="00EB6211">
        <w:rPr>
          <w:sz w:val="16"/>
        </w:rPr>
        <w:t>Rossiiskaya</w:t>
      </w:r>
      <w:proofErr w:type="spellEnd"/>
      <w:r w:rsidRPr="00EB6211">
        <w:rPr>
          <w:sz w:val="16"/>
        </w:rPr>
        <w:t xml:space="preserve"> Gazeta, May 2, 2014). In 2017, 2019, and 2020, territorial boundaries of the AZRF were expanded several times, adding remaining parts of Karelia, Arkhangelsk oblast, the Komi Republic, and Krasnoyarsk krai to the AZRF (Ivo.garant.ru, June 27, </w:t>
      </w:r>
      <w:proofErr w:type="gramStart"/>
      <w:r w:rsidRPr="00EB6211">
        <w:rPr>
          <w:sz w:val="16"/>
        </w:rPr>
        <w:t>2017;Consultant.ru</w:t>
      </w:r>
      <w:proofErr w:type="gramEnd"/>
      <w:r w:rsidRPr="00EB6211">
        <w:rPr>
          <w:sz w:val="16"/>
        </w:rPr>
        <w:t>, May 13, 2019; Publication.pravo.gov.ru, July 13, 2020).</w:t>
      </w:r>
    </w:p>
    <w:p w14:paraId="2E5E1C12" w14:textId="77777777" w:rsidR="001001D1" w:rsidRPr="00EB6211" w:rsidRDefault="001001D1" w:rsidP="001001D1">
      <w:pPr>
        <w:rPr>
          <w:sz w:val="16"/>
        </w:rPr>
      </w:pPr>
      <w:r w:rsidRPr="00EB6211">
        <w:rPr>
          <w:sz w:val="16"/>
        </w:rPr>
        <w:t xml:space="preserve">At the institutional level, </w:t>
      </w:r>
      <w:r w:rsidRPr="00EB6211">
        <w:rPr>
          <w:u w:val="single"/>
        </w:rPr>
        <w:t xml:space="preserve">Moscow has </w:t>
      </w:r>
      <w:r w:rsidRPr="00F712AB">
        <w:rPr>
          <w:highlight w:val="cyan"/>
          <w:u w:val="single"/>
        </w:rPr>
        <w:t xml:space="preserve">implemented changes that indicate </w:t>
      </w:r>
      <w:r w:rsidRPr="00F712AB">
        <w:rPr>
          <w:b/>
          <w:bCs/>
          <w:highlight w:val="cyan"/>
          <w:u w:val="single"/>
        </w:rPr>
        <w:t>Russia’s determination to maintain its dominance in the Arctic</w:t>
      </w:r>
      <w:r w:rsidRPr="00EB6211">
        <w:rPr>
          <w:u w:val="single"/>
        </w:rPr>
        <w:t xml:space="preserve">. </w:t>
      </w:r>
      <w:r w:rsidRPr="00EB6211">
        <w:rPr>
          <w:sz w:val="16"/>
        </w:rPr>
        <w:t>On August 13, 2024, Putin signed a decree inaugurating the Maritime Collegium of the Russian Federation. Under the collegium’s umbrella, three additional bodies—the Council for Strategic Development of the Navy, Council for Defense of the National Interests of the Russian Federation in the Arctic, and Council for Development and Securing of Maritime Activities— were established (President of Russia, August 13, 2024; see EDM, September 4, 2024). According to the official decree, the collegium’s main task is to “elaborate on measures aimed at preserving the status of a great naval power” (President of Russia, August 13, 2024).</w:t>
      </w:r>
    </w:p>
    <w:p w14:paraId="6B67B35B" w14:textId="77777777" w:rsidR="001001D1" w:rsidRPr="00EB6211" w:rsidRDefault="001001D1" w:rsidP="001001D1">
      <w:pPr>
        <w:rPr>
          <w:sz w:val="16"/>
        </w:rPr>
      </w:pPr>
      <w:r w:rsidRPr="00EB6211">
        <w:rPr>
          <w:sz w:val="16"/>
        </w:rPr>
        <w:t xml:space="preserve">This broad task includes several specific measures that will be monitored and coordinated by the new body. </w:t>
      </w:r>
      <w:r w:rsidRPr="00F712AB">
        <w:rPr>
          <w:highlight w:val="cyan"/>
          <w:u w:val="single"/>
        </w:rPr>
        <w:t>Russia</w:t>
      </w:r>
      <w:r w:rsidRPr="00EB6211">
        <w:rPr>
          <w:u w:val="single"/>
        </w:rPr>
        <w:t xml:space="preserve"> plans to develop its naval potential, </w:t>
      </w:r>
      <w:r w:rsidRPr="00F712AB">
        <w:rPr>
          <w:highlight w:val="cyan"/>
          <w:u w:val="single"/>
        </w:rPr>
        <w:t xml:space="preserve">including </w:t>
      </w:r>
      <w:r w:rsidRPr="00F712AB">
        <w:rPr>
          <w:b/>
          <w:bCs/>
          <w:highlight w:val="cyan"/>
          <w:u w:val="single"/>
        </w:rPr>
        <w:t>fixing problems in the shipbuilding industry</w:t>
      </w:r>
      <w:r w:rsidRPr="00EB6211">
        <w:rPr>
          <w:u w:val="single"/>
        </w:rPr>
        <w:t xml:space="preserve"> and the drastic renewal of domestic naval research and development by attracting scientists and research institutions to best implement national maritime policy and the protection of Russian national interests.</w:t>
      </w:r>
      <w:r w:rsidRPr="00EB6211">
        <w:rPr>
          <w:sz w:val="16"/>
        </w:rPr>
        <w:t xml:space="preserve"> Russian </w:t>
      </w:r>
      <w:r w:rsidRPr="00F712AB">
        <w:rPr>
          <w:highlight w:val="cyan"/>
          <w:u w:val="single"/>
        </w:rPr>
        <w:t>national interests in</w:t>
      </w:r>
      <w:r w:rsidRPr="00EB6211">
        <w:rPr>
          <w:u w:val="single"/>
        </w:rPr>
        <w:t xml:space="preserve"> terms of the </w:t>
      </w:r>
      <w:r w:rsidRPr="00F712AB">
        <w:rPr>
          <w:highlight w:val="cyan"/>
          <w:u w:val="single"/>
        </w:rPr>
        <w:t>exploration, exploitation</w:t>
      </w:r>
      <w:r w:rsidRPr="00EB6211">
        <w:rPr>
          <w:u w:val="single"/>
        </w:rPr>
        <w:t xml:space="preserve">, and protection </w:t>
      </w:r>
      <w:r w:rsidRPr="00F712AB">
        <w:rPr>
          <w:highlight w:val="cyan"/>
          <w:u w:val="single"/>
        </w:rPr>
        <w:t>of natural resources in the</w:t>
      </w:r>
      <w:r w:rsidRPr="00EB6211">
        <w:rPr>
          <w:u w:val="single"/>
        </w:rPr>
        <w:t xml:space="preserve"> World Ocean, as well as the </w:t>
      </w:r>
      <w:r w:rsidRPr="00F712AB">
        <w:rPr>
          <w:highlight w:val="cyan"/>
          <w:u w:val="single"/>
        </w:rPr>
        <w:t>Arctic</w:t>
      </w:r>
      <w:r w:rsidRPr="00EB6211">
        <w:rPr>
          <w:u w:val="single"/>
        </w:rPr>
        <w:t xml:space="preserve"> and Antarctic regions plan to be developed. </w:t>
      </w:r>
      <w:r w:rsidRPr="00EB6211">
        <w:rPr>
          <w:sz w:val="16"/>
        </w:rPr>
        <w:t xml:space="preserve">The Northern Sea Route (NSR) will be developed as a “national transportation communication” artery to secure Russia’s guaranteed access to global transit via the World’s oceans. Russia will also focus on the mutually beneficial partnerships and relations in naval activity, given the conditions for “forming a polycentric world,” entailing a multipolar approach to Russian international relations in the maritime sphere (President of Russia, August 13, 2024).  </w:t>
      </w:r>
    </w:p>
    <w:p w14:paraId="04589B94" w14:textId="77777777" w:rsidR="001001D1" w:rsidRPr="00EB6211" w:rsidRDefault="001001D1" w:rsidP="001001D1">
      <w:pPr>
        <w:rPr>
          <w:sz w:val="16"/>
        </w:rPr>
      </w:pPr>
      <w:r w:rsidRPr="00EB6211">
        <w:rPr>
          <w:sz w:val="16"/>
        </w:rPr>
        <w:t>The new Maritime Collegium will be directly subordinated to the Russian president and headed by Nikolai Patrushev, a former Secretary of the Security Council and long-time Putin ally, who is currently in charge of national maritime policy (</w:t>
      </w:r>
      <w:proofErr w:type="spellStart"/>
      <w:r w:rsidRPr="00EB6211">
        <w:rPr>
          <w:sz w:val="16"/>
        </w:rPr>
        <w:t>Vzglyad</w:t>
      </w:r>
      <w:proofErr w:type="spellEnd"/>
      <w:r w:rsidRPr="00EB6211">
        <w:rPr>
          <w:sz w:val="16"/>
        </w:rPr>
        <w:t>, August 13). Putting Patrushev essentially in charge of Russia’s Arctic policies is a clear sign of the prevalence of Cold War thinking in Russia’s Arctic strategy. The inauguration of the Maritime Collegium clearly aims to strengthen Russian statehood (</w:t>
      </w:r>
      <w:proofErr w:type="spellStart"/>
      <w:r w:rsidRPr="00EB6211">
        <w:rPr>
          <w:sz w:val="16"/>
        </w:rPr>
        <w:t>державность</w:t>
      </w:r>
      <w:proofErr w:type="spellEnd"/>
      <w:r w:rsidRPr="00EB6211">
        <w:rPr>
          <w:sz w:val="16"/>
        </w:rPr>
        <w:t xml:space="preserve">, </w:t>
      </w:r>
      <w:proofErr w:type="spellStart"/>
      <w:r w:rsidRPr="00EB6211">
        <w:rPr>
          <w:sz w:val="16"/>
        </w:rPr>
        <w:t>derzhavnost</w:t>
      </w:r>
      <w:proofErr w:type="spellEnd"/>
      <w:r w:rsidRPr="00EB6211">
        <w:rPr>
          <w:sz w:val="16"/>
        </w:rPr>
        <w:t>) as a continuation of both its imperial and Soviet legacies and traditions. The new Maritime Collegium can be seen as a continuation of the policies of Russian Emperor Peter the Great, who prioritized Russia’s transformation into a maritime power. Maritime development, in turn, afforded advantages to Imperial Russia’s status as a great power. This was particularly evident in 1717 when Tsar Peter I inaugurated the Board of Admiralties (</w:t>
      </w:r>
      <w:proofErr w:type="spellStart"/>
      <w:r w:rsidRPr="00EB6211">
        <w:rPr>
          <w:sz w:val="16"/>
        </w:rPr>
        <w:t>Адмиралтейств-коллегия</w:t>
      </w:r>
      <w:proofErr w:type="spellEnd"/>
      <w:r w:rsidRPr="00EB6211">
        <w:rPr>
          <w:sz w:val="16"/>
        </w:rPr>
        <w:t xml:space="preserve">, </w:t>
      </w:r>
      <w:proofErr w:type="spellStart"/>
      <w:r w:rsidRPr="00EB6211">
        <w:rPr>
          <w:sz w:val="16"/>
        </w:rPr>
        <w:t>Admiralteystv-kollegiya</w:t>
      </w:r>
      <w:proofErr w:type="spellEnd"/>
      <w:r w:rsidRPr="00EB6211">
        <w:rPr>
          <w:sz w:val="16"/>
        </w:rPr>
        <w:t>)—a supreme body for the administration of the Imperial Russian Navy and admiralty shipyards in the Russian Empire (</w:t>
      </w:r>
      <w:proofErr w:type="spellStart"/>
      <w:r w:rsidRPr="00EB6211">
        <w:rPr>
          <w:sz w:val="16"/>
        </w:rPr>
        <w:t>Mil.Press</w:t>
      </w:r>
      <w:proofErr w:type="spellEnd"/>
      <w:r w:rsidRPr="00EB6211">
        <w:rPr>
          <w:sz w:val="16"/>
        </w:rPr>
        <w:t xml:space="preserve"> FLOT, accessed June 17).  The original Imperial Board of Admiralties is similar to the newly created Maritime Collegium in terms of its functions, responsibilities, and authority delegated to it.  </w:t>
      </w:r>
      <w:r w:rsidRPr="00EB6211">
        <w:rPr>
          <w:u w:val="single"/>
        </w:rPr>
        <w:t xml:space="preserve">These </w:t>
      </w:r>
      <w:r w:rsidRPr="00F712AB">
        <w:rPr>
          <w:highlight w:val="cyan"/>
          <w:u w:val="single"/>
        </w:rPr>
        <w:t>features</w:t>
      </w:r>
      <w:r w:rsidRPr="00EB6211">
        <w:rPr>
          <w:u w:val="single"/>
        </w:rPr>
        <w:t xml:space="preserve"> may </w:t>
      </w:r>
      <w:r w:rsidRPr="00F712AB">
        <w:rPr>
          <w:highlight w:val="cyan"/>
          <w:u w:val="single"/>
        </w:rPr>
        <w:t>indicate</w:t>
      </w:r>
      <w:r w:rsidRPr="00EB6211">
        <w:rPr>
          <w:u w:val="single"/>
        </w:rPr>
        <w:t xml:space="preserve"> the </w:t>
      </w:r>
      <w:r w:rsidRPr="00F712AB">
        <w:rPr>
          <w:b/>
          <w:bCs/>
          <w:highlight w:val="cyan"/>
          <w:u w:val="single"/>
        </w:rPr>
        <w:t>significance of symbolism in Russia’s</w:t>
      </w:r>
      <w:r w:rsidRPr="00EB6211">
        <w:rPr>
          <w:b/>
          <w:bCs/>
          <w:u w:val="single"/>
        </w:rPr>
        <w:t xml:space="preserve"> naval and </w:t>
      </w:r>
      <w:r w:rsidRPr="00F712AB">
        <w:rPr>
          <w:b/>
          <w:bCs/>
          <w:highlight w:val="cyan"/>
          <w:u w:val="single"/>
        </w:rPr>
        <w:t>Arctic strategies</w:t>
      </w:r>
      <w:r w:rsidRPr="00EB6211">
        <w:rPr>
          <w:b/>
          <w:bCs/>
          <w:u w:val="single"/>
        </w:rPr>
        <w:t>.</w:t>
      </w:r>
    </w:p>
    <w:p w14:paraId="5655376F" w14:textId="77777777" w:rsidR="001001D1" w:rsidRPr="00EB6211" w:rsidRDefault="001001D1" w:rsidP="001001D1">
      <w:pPr>
        <w:rPr>
          <w:sz w:val="16"/>
        </w:rPr>
      </w:pPr>
      <w:r w:rsidRPr="00EB6211">
        <w:rPr>
          <w:sz w:val="16"/>
        </w:rPr>
        <w:t>Institutional transformations bring Patrushev and his circles to the forefront of Russia’s Arctic policy. This group is now likely assuming the leading role in shaping and determining Russia’s Arctic strategy.</w:t>
      </w:r>
    </w:p>
    <w:p w14:paraId="1E3C7FC8" w14:textId="77777777" w:rsidR="001001D1" w:rsidRPr="00EB6211" w:rsidRDefault="001001D1" w:rsidP="001001D1">
      <w:pPr>
        <w:rPr>
          <w:sz w:val="16"/>
        </w:rPr>
      </w:pPr>
      <w:r w:rsidRPr="00EB6211">
        <w:rPr>
          <w:sz w:val="16"/>
        </w:rPr>
        <w:t>As a state corporation (</w:t>
      </w:r>
      <w:proofErr w:type="spellStart"/>
      <w:r w:rsidRPr="00EB6211">
        <w:rPr>
          <w:sz w:val="16"/>
        </w:rPr>
        <w:t>государственная</w:t>
      </w:r>
      <w:proofErr w:type="spellEnd"/>
      <w:r w:rsidRPr="00EB6211">
        <w:rPr>
          <w:sz w:val="16"/>
        </w:rPr>
        <w:t xml:space="preserve"> </w:t>
      </w:r>
      <w:proofErr w:type="spellStart"/>
      <w:r w:rsidRPr="00EB6211">
        <w:rPr>
          <w:sz w:val="16"/>
        </w:rPr>
        <w:t>корпорация</w:t>
      </w:r>
      <w:proofErr w:type="spellEnd"/>
      <w:r w:rsidRPr="00EB6211">
        <w:rPr>
          <w:sz w:val="16"/>
        </w:rPr>
        <w:t xml:space="preserve">, </w:t>
      </w:r>
      <w:proofErr w:type="spellStart"/>
      <w:r w:rsidRPr="00EB6211">
        <w:rPr>
          <w:sz w:val="16"/>
        </w:rPr>
        <w:t>goskorporatsiya</w:t>
      </w:r>
      <w:proofErr w:type="spellEnd"/>
      <w:r w:rsidRPr="00EB6211">
        <w:rPr>
          <w:sz w:val="16"/>
        </w:rPr>
        <w:t>), Russia’s Rosatom essentially took control of major economic and cultural Arctic-related projects and initiatives (Neftegaz.ru, June 28, 2022). These have included transportation projects along the NSR, the construction of icebreakers, and international cultural and educational youth programs (see EDM, June 12, 2023, September 4, November 25, [1], [2], 2024, April 18). In terms of oversight over political developments and management in Arctic-related matters, however, certain Rosatom officials and Russian officials perform duplicate functions. For example, the control and supervision of political processes in and around the Arctic were shaped by a duumvirate, with Yuri Trutnev, the Deputy Prime Minister of Russia and Presidential Envoy to the Far Eastern Federal District, and Dmitry Medvedev, Deputy Chairman of the Security Council of Russia, playing key roles. Both individuals differ from Patrushev in terms of experience, energy, determination, and their focus on intelligence- and security-related issues (Republic, October 16, 2024).</w:t>
      </w:r>
    </w:p>
    <w:p w14:paraId="11FEE90F" w14:textId="77777777" w:rsidR="001001D1" w:rsidRPr="00EB6211" w:rsidRDefault="001001D1" w:rsidP="001001D1">
      <w:pPr>
        <w:rPr>
          <w:sz w:val="16"/>
        </w:rPr>
      </w:pPr>
      <w:r w:rsidRPr="00EB6211">
        <w:rPr>
          <w:sz w:val="16"/>
        </w:rPr>
        <w:t xml:space="preserve">After becoming head of the new Maritime Collegium, Patrushev outlined in </w:t>
      </w:r>
      <w:r w:rsidRPr="00EB6211">
        <w:rPr>
          <w:u w:val="single"/>
        </w:rPr>
        <w:t xml:space="preserve">a </w:t>
      </w:r>
      <w:r w:rsidRPr="00F712AB">
        <w:rPr>
          <w:b/>
          <w:bCs/>
          <w:highlight w:val="cyan"/>
          <w:u w:val="single"/>
        </w:rPr>
        <w:t>six-point plan</w:t>
      </w:r>
      <w:r w:rsidRPr="00EB6211">
        <w:rPr>
          <w:u w:val="single"/>
        </w:rPr>
        <w:t xml:space="preserve"> of his vision </w:t>
      </w:r>
      <w:r w:rsidRPr="00F712AB">
        <w:rPr>
          <w:highlight w:val="cyan"/>
          <w:u w:val="single"/>
        </w:rPr>
        <w:t>for the Arctic</w:t>
      </w:r>
      <w:r w:rsidRPr="00EB6211">
        <w:rPr>
          <w:u w:val="single"/>
        </w:rPr>
        <w:t>,</w:t>
      </w:r>
      <w:r w:rsidRPr="00EB6211">
        <w:rPr>
          <w:sz w:val="16"/>
        </w:rPr>
        <w:t xml:space="preserve"> consisting of the following priorities (TASS, December 18, 2024). The first includes defense and security priorities. These consist of the impenetrability of the national borders in the Arctic; ensuring Russia’s military superiority; the development of dual-purpose infrastructural objects and search-and-rescue infrastructure; and the formation of the satellite units and means of communication. In an earlier statement, Patrushev drew attention to climate change and the need to strengthen Russia’s national focus in the Arctic on defense and security. He claimed that climate change contributes to the growing geostrategic potential of the Arctic—in terms of both exploitation of its natural resources and expanding transportation capabilities—which in turn contributes to “political tensions and military competition in the Arctic … and growing activities on the part of NATO members … contributing to the growth of conflict potential in the region” (RIA Novosti, December 18, 2024).</w:t>
      </w:r>
    </w:p>
    <w:p w14:paraId="7B3FB046" w14:textId="77777777" w:rsidR="001001D1" w:rsidRPr="00EB6211" w:rsidRDefault="001001D1" w:rsidP="001001D1">
      <w:pPr>
        <w:rPr>
          <w:sz w:val="16"/>
        </w:rPr>
      </w:pPr>
      <w:r w:rsidRPr="00EB6211">
        <w:rPr>
          <w:sz w:val="16"/>
        </w:rPr>
        <w:t xml:space="preserve">In early 2025, Patrushev referred to the </w:t>
      </w:r>
      <w:r w:rsidRPr="00F712AB">
        <w:rPr>
          <w:highlight w:val="cyan"/>
          <w:u w:val="single"/>
        </w:rPr>
        <w:t>Arctic as a territory</w:t>
      </w:r>
      <w:r w:rsidRPr="00EB6211">
        <w:rPr>
          <w:u w:val="single"/>
        </w:rPr>
        <w:t xml:space="preserve"> “</w:t>
      </w:r>
      <w:r w:rsidRPr="00F712AB">
        <w:rPr>
          <w:highlight w:val="cyan"/>
          <w:u w:val="single"/>
        </w:rPr>
        <w:t>playing the key role</w:t>
      </w:r>
      <w:r w:rsidRPr="00EB6211">
        <w:rPr>
          <w:u w:val="single"/>
        </w:rPr>
        <w:t xml:space="preserve"> in the realization </w:t>
      </w:r>
      <w:r w:rsidRPr="00F712AB">
        <w:rPr>
          <w:highlight w:val="cyan"/>
          <w:u w:val="single"/>
        </w:rPr>
        <w:t>of</w:t>
      </w:r>
      <w:r w:rsidRPr="00EB6211">
        <w:rPr>
          <w:u w:val="single"/>
        </w:rPr>
        <w:t xml:space="preserve"> [Russia’s] </w:t>
      </w:r>
      <w:r w:rsidRPr="00F712AB">
        <w:rPr>
          <w:b/>
          <w:bCs/>
          <w:highlight w:val="cyan"/>
          <w:u w:val="single"/>
        </w:rPr>
        <w:t>national interests and upholding national security</w:t>
      </w:r>
      <w:r w:rsidRPr="00EB6211">
        <w:rPr>
          <w:sz w:val="16"/>
        </w:rPr>
        <w:t>” (National Defense, February 15). He also noted, among other things, that Russia’s longest border—consisting 20,000 kilometers (approximately 12,400 miles) in the Arctic</w:t>
      </w:r>
      <w:proofErr w:type="gramStart"/>
      <w:r w:rsidRPr="00EB6211">
        <w:rPr>
          <w:sz w:val="16"/>
        </w:rPr>
        <w:t>—“</w:t>
      </w:r>
      <w:proofErr w:type="gramEnd"/>
      <w:r w:rsidRPr="00F712AB">
        <w:rPr>
          <w:highlight w:val="cyan"/>
          <w:u w:val="single"/>
        </w:rPr>
        <w:t>needs protection</w:t>
      </w:r>
      <w:r w:rsidRPr="00EB6211">
        <w:rPr>
          <w:u w:val="single"/>
        </w:rPr>
        <w:t xml:space="preserve"> against our Arctic neighbors and their increasingly provocative behavior”</w:t>
      </w:r>
      <w:r w:rsidRPr="00EB6211">
        <w:rPr>
          <w:sz w:val="16"/>
        </w:rPr>
        <w:t xml:space="preserve"> (National Defense, February 15).</w:t>
      </w:r>
    </w:p>
    <w:p w14:paraId="555A66BD" w14:textId="77777777" w:rsidR="001001D1" w:rsidRPr="00EB6211" w:rsidRDefault="001001D1" w:rsidP="001001D1">
      <w:pPr>
        <w:rPr>
          <w:sz w:val="16"/>
        </w:rPr>
      </w:pPr>
      <w:r w:rsidRPr="00EB6211">
        <w:rPr>
          <w:sz w:val="16"/>
        </w:rPr>
        <w:t xml:space="preserve">The second priority includes </w:t>
      </w:r>
      <w:r w:rsidRPr="00F712AB">
        <w:rPr>
          <w:highlight w:val="cyan"/>
          <w:u w:val="single"/>
        </w:rPr>
        <w:t>increasing the number of Arctic residents</w:t>
      </w:r>
      <w:r w:rsidRPr="00EB6211">
        <w:rPr>
          <w:u w:val="single"/>
        </w:rPr>
        <w:t xml:space="preserve"> by allocating additional funds and creating special conditions to attract and retain settlers in the Arctic</w:t>
      </w:r>
      <w:r w:rsidRPr="00EB6211">
        <w:rPr>
          <w:sz w:val="16"/>
        </w:rPr>
        <w:t xml:space="preserve"> (see EDM, November 15, 2022, March 4). This aspect has a pronounced defense- and military-related subtone.</w:t>
      </w:r>
    </w:p>
    <w:p w14:paraId="08243D80" w14:textId="77777777" w:rsidR="001001D1" w:rsidRPr="00EB6211" w:rsidRDefault="001001D1" w:rsidP="001001D1">
      <w:pPr>
        <w:rPr>
          <w:sz w:val="16"/>
        </w:rPr>
      </w:pPr>
      <w:r w:rsidRPr="00EB6211">
        <w:rPr>
          <w:sz w:val="16"/>
        </w:rPr>
        <w:t xml:space="preserve">The third priority includes the </w:t>
      </w:r>
      <w:r w:rsidRPr="00EB6211">
        <w:rPr>
          <w:b/>
          <w:bCs/>
          <w:u w:val="single"/>
        </w:rPr>
        <w:t>development of clusters</w:t>
      </w:r>
      <w:r w:rsidRPr="00EB6211">
        <w:rPr>
          <w:u w:val="single"/>
        </w:rPr>
        <w:t xml:space="preserve"> specializing in the </w:t>
      </w:r>
      <w:r w:rsidRPr="00F712AB">
        <w:rPr>
          <w:b/>
          <w:bCs/>
          <w:highlight w:val="cyan"/>
          <w:u w:val="single"/>
        </w:rPr>
        <w:t>extraction of minerals</w:t>
      </w:r>
      <w:r w:rsidRPr="00EB6211">
        <w:rPr>
          <w:u w:val="single"/>
        </w:rPr>
        <w:t xml:space="preserve"> and raw materials, as well as commodities</w:t>
      </w:r>
      <w:r w:rsidRPr="00EB6211">
        <w:rPr>
          <w:sz w:val="16"/>
        </w:rPr>
        <w:t>. Patrushev specifically highlighted the importance of continuing and expanding geological research on the Arctic shelf—likely to boost Russia’s territorial claims in the Arctic—and investment in Arctic transportation (TASS, December 18, 2024).</w:t>
      </w:r>
    </w:p>
    <w:p w14:paraId="71580CFF" w14:textId="77777777" w:rsidR="001001D1" w:rsidRPr="00EB6211" w:rsidRDefault="001001D1" w:rsidP="001001D1">
      <w:pPr>
        <w:rPr>
          <w:sz w:val="16"/>
        </w:rPr>
      </w:pPr>
      <w:r w:rsidRPr="00EB6211">
        <w:rPr>
          <w:sz w:val="16"/>
        </w:rPr>
        <w:t xml:space="preserve">The </w:t>
      </w:r>
      <w:proofErr w:type="gramStart"/>
      <w:r w:rsidRPr="00EB6211">
        <w:rPr>
          <w:sz w:val="16"/>
        </w:rPr>
        <w:t>forth</w:t>
      </w:r>
      <w:proofErr w:type="gramEnd"/>
      <w:r w:rsidRPr="00EB6211">
        <w:rPr>
          <w:sz w:val="16"/>
        </w:rPr>
        <w:t xml:space="preserve"> priority </w:t>
      </w:r>
      <w:r w:rsidRPr="00EB6211">
        <w:rPr>
          <w:u w:val="single"/>
        </w:rPr>
        <w:t xml:space="preserve">includes </w:t>
      </w:r>
      <w:r w:rsidRPr="00F712AB">
        <w:rPr>
          <w:b/>
          <w:bCs/>
          <w:highlight w:val="cyan"/>
          <w:u w:val="single"/>
        </w:rPr>
        <w:t>upgrading the transportational potential</w:t>
      </w:r>
      <w:r w:rsidRPr="00EB6211">
        <w:rPr>
          <w:b/>
          <w:bCs/>
          <w:u w:val="single"/>
        </w:rPr>
        <w:t xml:space="preserve"> of</w:t>
      </w:r>
      <w:r w:rsidRPr="00EB6211">
        <w:rPr>
          <w:u w:val="single"/>
        </w:rPr>
        <w:t xml:space="preserve"> the NSR </w:t>
      </w:r>
      <w:proofErr w:type="gramStart"/>
      <w:r w:rsidRPr="00EB6211">
        <w:rPr>
          <w:u w:val="single"/>
        </w:rPr>
        <w:t>by  enabling</w:t>
      </w:r>
      <w:proofErr w:type="gramEnd"/>
      <w:r w:rsidRPr="00EB6211">
        <w:rPr>
          <w:u w:val="single"/>
        </w:rPr>
        <w:t xml:space="preserve"> cargo delivery</w:t>
      </w:r>
      <w:r w:rsidRPr="00EB6211">
        <w:rPr>
          <w:sz w:val="16"/>
        </w:rPr>
        <w:t xml:space="preserve"> to the remote areas of Russia’s Arctic region, and employing the NSR as the key artery of international trade, bringing Russia’s products, mainly raw materials and hydrocarbons, for export (TASS, December 18, 2024).  </w:t>
      </w:r>
    </w:p>
    <w:p w14:paraId="59F78700" w14:textId="77777777" w:rsidR="001001D1" w:rsidRPr="00EB6211" w:rsidRDefault="001001D1" w:rsidP="001001D1">
      <w:pPr>
        <w:rPr>
          <w:sz w:val="16"/>
        </w:rPr>
      </w:pPr>
      <w:r w:rsidRPr="00EB6211">
        <w:rPr>
          <w:sz w:val="16"/>
        </w:rPr>
        <w:t xml:space="preserve">The fifth priority includes </w:t>
      </w:r>
      <w:r w:rsidRPr="00F712AB">
        <w:rPr>
          <w:highlight w:val="cyan"/>
          <w:u w:val="single"/>
        </w:rPr>
        <w:t>expediting</w:t>
      </w:r>
      <w:r w:rsidRPr="00EB6211">
        <w:rPr>
          <w:u w:val="single"/>
        </w:rPr>
        <w:t xml:space="preserve"> the </w:t>
      </w:r>
      <w:r w:rsidRPr="00F712AB">
        <w:rPr>
          <w:highlight w:val="cyan"/>
          <w:u w:val="single"/>
        </w:rPr>
        <w:t>development of</w:t>
      </w:r>
      <w:r w:rsidRPr="00EB6211">
        <w:rPr>
          <w:u w:val="single"/>
        </w:rPr>
        <w:t xml:space="preserve"> Arctic-related scientific </w:t>
      </w:r>
      <w:r w:rsidRPr="00F712AB">
        <w:rPr>
          <w:highlight w:val="cyan"/>
          <w:u w:val="single"/>
        </w:rPr>
        <w:t>projects</w:t>
      </w:r>
      <w:r w:rsidRPr="00EB6211">
        <w:rPr>
          <w:u w:val="single"/>
        </w:rPr>
        <w:t xml:space="preserve"> with </w:t>
      </w:r>
      <w:r w:rsidRPr="00F712AB">
        <w:rPr>
          <w:b/>
          <w:bCs/>
          <w:highlight w:val="cyan"/>
          <w:u w:val="single"/>
        </w:rPr>
        <w:t>special emphasi</w:t>
      </w:r>
      <w:r w:rsidRPr="00F712AB">
        <w:rPr>
          <w:highlight w:val="cyan"/>
          <w:u w:val="single"/>
        </w:rPr>
        <w:t>s on</w:t>
      </w:r>
      <w:r w:rsidRPr="00EB6211">
        <w:rPr>
          <w:u w:val="single"/>
        </w:rPr>
        <w:t xml:space="preserve"> such areas as Arctic shipbuilding, likely, </w:t>
      </w:r>
      <w:r w:rsidRPr="00F712AB">
        <w:rPr>
          <w:b/>
          <w:bCs/>
          <w:highlight w:val="cyan"/>
          <w:u w:val="single"/>
        </w:rPr>
        <w:t>icebreakers</w:t>
      </w:r>
      <w:r w:rsidRPr="00EB6211">
        <w:rPr>
          <w:sz w:val="16"/>
        </w:rPr>
        <w:t xml:space="preserve"> and liquefied natural gas (LNG) carriers; materials science; the nuclear industry and technology; nature-like technologies (</w:t>
      </w:r>
      <w:proofErr w:type="spellStart"/>
      <w:r w:rsidRPr="00EB6211">
        <w:rPr>
          <w:sz w:val="16"/>
        </w:rPr>
        <w:t>природоподобные</w:t>
      </w:r>
      <w:proofErr w:type="spellEnd"/>
      <w:r w:rsidRPr="00EB6211">
        <w:rPr>
          <w:sz w:val="16"/>
        </w:rPr>
        <w:t xml:space="preserve"> </w:t>
      </w:r>
      <w:proofErr w:type="spellStart"/>
      <w:r w:rsidRPr="00EB6211">
        <w:rPr>
          <w:sz w:val="16"/>
        </w:rPr>
        <w:t>технологии</w:t>
      </w:r>
      <w:proofErr w:type="spellEnd"/>
      <w:r w:rsidRPr="00EB6211">
        <w:rPr>
          <w:sz w:val="16"/>
        </w:rPr>
        <w:t xml:space="preserve">, </w:t>
      </w:r>
      <w:proofErr w:type="spellStart"/>
      <w:r w:rsidRPr="00EB6211">
        <w:rPr>
          <w:sz w:val="16"/>
        </w:rPr>
        <w:t>prirodnopodobnyje</w:t>
      </w:r>
      <w:proofErr w:type="spellEnd"/>
      <w:r w:rsidRPr="00EB6211">
        <w:rPr>
          <w:sz w:val="16"/>
        </w:rPr>
        <w:t xml:space="preserve"> </w:t>
      </w:r>
      <w:proofErr w:type="spellStart"/>
      <w:r w:rsidRPr="00EB6211">
        <w:rPr>
          <w:sz w:val="16"/>
        </w:rPr>
        <w:t>tekhnologii</w:t>
      </w:r>
      <w:proofErr w:type="spellEnd"/>
      <w:r w:rsidRPr="00EB6211">
        <w:rPr>
          <w:sz w:val="16"/>
        </w:rPr>
        <w:t>), which draw on solutions resembling natural systems and structures (TASS, December 18, 2024).</w:t>
      </w:r>
    </w:p>
    <w:p w14:paraId="0802E84A" w14:textId="77777777" w:rsidR="001001D1" w:rsidRPr="00EB6211" w:rsidRDefault="001001D1" w:rsidP="001001D1">
      <w:pPr>
        <w:rPr>
          <w:sz w:val="16"/>
        </w:rPr>
      </w:pPr>
      <w:r w:rsidRPr="00EB6211">
        <w:rPr>
          <w:sz w:val="16"/>
        </w:rPr>
        <w:t xml:space="preserve">The sixth priority includes </w:t>
      </w:r>
      <w:r w:rsidRPr="00F712AB">
        <w:rPr>
          <w:highlight w:val="cyan"/>
          <w:u w:val="single"/>
        </w:rPr>
        <w:t>resolving ecology-related issues</w:t>
      </w:r>
      <w:r w:rsidRPr="00EB6211">
        <w:rPr>
          <w:u w:val="single"/>
        </w:rPr>
        <w:t xml:space="preserve"> and concerns</w:t>
      </w:r>
      <w:r w:rsidRPr="00EB6211">
        <w:rPr>
          <w:sz w:val="16"/>
        </w:rPr>
        <w:t xml:space="preserve">. Patrushev specifically highlighted that the importance of these issues primarily stems from “ecological agendas being used [by Western countries] against [Russia] as an instrument of pressure” (TASS, December 18, 2024). Given Patrushev’s concern over the use of ecological issues on the informational battlefield and the fact that after February 2022, </w:t>
      </w:r>
      <w:r w:rsidRPr="00EB6211">
        <w:rPr>
          <w:u w:val="single"/>
        </w:rPr>
        <w:t xml:space="preserve">Russia chose to either evict of shut down Russia-based ecology-related organizations, </w:t>
      </w:r>
      <w:r w:rsidRPr="00F712AB">
        <w:rPr>
          <w:highlight w:val="cyan"/>
          <w:u w:val="single"/>
        </w:rPr>
        <w:t xml:space="preserve">Moscow’s approach will be </w:t>
      </w:r>
      <w:r w:rsidRPr="00F712AB">
        <w:rPr>
          <w:b/>
          <w:bCs/>
          <w:highlight w:val="cyan"/>
          <w:u w:val="single"/>
        </w:rPr>
        <w:t>less focused</w:t>
      </w:r>
      <w:r w:rsidRPr="00F712AB">
        <w:rPr>
          <w:highlight w:val="cyan"/>
          <w:u w:val="single"/>
        </w:rPr>
        <w:t xml:space="preserve"> on finding</w:t>
      </w:r>
      <w:r w:rsidRPr="00EB6211">
        <w:rPr>
          <w:u w:val="single"/>
        </w:rPr>
        <w:t xml:space="preserve"> genuine </w:t>
      </w:r>
      <w:r w:rsidRPr="00F712AB">
        <w:rPr>
          <w:highlight w:val="cyan"/>
          <w:u w:val="single"/>
        </w:rPr>
        <w:t xml:space="preserve">solutions to </w:t>
      </w:r>
      <w:r w:rsidRPr="00EB6211">
        <w:rPr>
          <w:u w:val="single"/>
        </w:rPr>
        <w:t xml:space="preserve">environmental </w:t>
      </w:r>
      <w:r w:rsidRPr="00F712AB">
        <w:rPr>
          <w:highlight w:val="cyan"/>
          <w:u w:val="single"/>
        </w:rPr>
        <w:t>issues, but rather</w:t>
      </w:r>
      <w:r w:rsidRPr="00EB6211">
        <w:rPr>
          <w:u w:val="single"/>
        </w:rPr>
        <w:t xml:space="preserve"> on </w:t>
      </w:r>
      <w:r w:rsidRPr="00F712AB">
        <w:rPr>
          <w:highlight w:val="cyan"/>
          <w:u w:val="single"/>
        </w:rPr>
        <w:t>concealing</w:t>
      </w:r>
      <w:r w:rsidRPr="00EB6211">
        <w:rPr>
          <w:u w:val="single"/>
        </w:rPr>
        <w:t xml:space="preserve"> Russia’s </w:t>
      </w:r>
      <w:r w:rsidRPr="00F712AB">
        <w:rPr>
          <w:highlight w:val="cyan"/>
          <w:u w:val="single"/>
        </w:rPr>
        <w:t>continuous</w:t>
      </w:r>
      <w:r w:rsidRPr="00EB6211">
        <w:rPr>
          <w:u w:val="single"/>
        </w:rPr>
        <w:t xml:space="preserve"> </w:t>
      </w:r>
      <w:r w:rsidRPr="00F712AB">
        <w:rPr>
          <w:b/>
          <w:bCs/>
          <w:highlight w:val="cyan"/>
          <w:u w:val="single"/>
        </w:rPr>
        <w:t>exploitation</w:t>
      </w:r>
      <w:r w:rsidRPr="00F712AB">
        <w:rPr>
          <w:highlight w:val="cyan"/>
          <w:u w:val="single"/>
        </w:rPr>
        <w:t xml:space="preserve"> of the </w:t>
      </w:r>
      <w:r w:rsidRPr="00EB6211">
        <w:rPr>
          <w:u w:val="single"/>
        </w:rPr>
        <w:t xml:space="preserve">Arctic </w:t>
      </w:r>
      <w:r w:rsidRPr="00F712AB">
        <w:rPr>
          <w:highlight w:val="cyan"/>
          <w:u w:val="single"/>
        </w:rPr>
        <w:t>environment</w:t>
      </w:r>
      <w:r w:rsidRPr="00EB6211">
        <w:rPr>
          <w:u w:val="single"/>
        </w:rPr>
        <w:t xml:space="preserve"> and ecosystem</w:t>
      </w:r>
      <w:r w:rsidRPr="00EB6211">
        <w:rPr>
          <w:sz w:val="16"/>
        </w:rPr>
        <w:t xml:space="preserve"> (see EDM, June 17).</w:t>
      </w:r>
    </w:p>
    <w:p w14:paraId="729617D3" w14:textId="77777777" w:rsidR="001001D1" w:rsidRPr="00EB6211" w:rsidRDefault="001001D1" w:rsidP="001001D1"/>
    <w:p w14:paraId="391487F2" w14:textId="77777777" w:rsidR="001001D1" w:rsidRDefault="001001D1" w:rsidP="001001D1">
      <w:pPr>
        <w:pStyle w:val="Heading4"/>
      </w:pPr>
      <w:r>
        <w:t xml:space="preserve">Without icebreakers there’s no presence in the arctic and leaves us vulnerable </w:t>
      </w:r>
    </w:p>
    <w:p w14:paraId="63B02AD9" w14:textId="77777777" w:rsidR="001001D1" w:rsidRPr="00D6084B" w:rsidRDefault="001001D1" w:rsidP="001001D1">
      <w:r w:rsidRPr="00D6084B">
        <w:t xml:space="preserve">[Ayesha </w:t>
      </w:r>
      <w:r w:rsidRPr="00D6084B">
        <w:rPr>
          <w:b/>
          <w:bCs/>
        </w:rPr>
        <w:t>Rascoe</w:t>
      </w:r>
      <w:r w:rsidRPr="00D6084B">
        <w:t>; 11/24/</w:t>
      </w:r>
      <w:r w:rsidRPr="00D6084B">
        <w:rPr>
          <w:b/>
          <w:bCs/>
        </w:rPr>
        <w:t>24</w:t>
      </w:r>
      <w:r w:rsidRPr="00D6084B">
        <w:t>; host of Weekend Edition Sunday and the weekend host of Up First. As host of the morning news magazine show, she interviews newsmakers, entertainers, politicians and more about the stories that everyone is talking about or that everyone should be talking about; The U.S. is falling behind in the competition for 'control' of the Arctic; https://www.npr.org/2024/11/24/nx-s1-5198510/the-u-s-is-falling-behind-in-the-competition-for-control-of-the-arctic; DBSTM]</w:t>
      </w:r>
    </w:p>
    <w:p w14:paraId="7868C229" w14:textId="77777777" w:rsidR="001001D1" w:rsidRPr="00C55401" w:rsidRDefault="001001D1" w:rsidP="001001D1">
      <w:pPr>
        <w:rPr>
          <w:sz w:val="16"/>
        </w:rPr>
      </w:pPr>
      <w:r w:rsidRPr="00F712AB">
        <w:rPr>
          <w:highlight w:val="cyan"/>
          <w:u w:val="single"/>
        </w:rPr>
        <w:t xml:space="preserve">Competition for control of the Arctic is </w:t>
      </w:r>
      <w:r w:rsidRPr="00F712AB">
        <w:rPr>
          <w:b/>
          <w:bCs/>
          <w:highlight w:val="cyan"/>
          <w:u w:val="single"/>
        </w:rPr>
        <w:t>heating up</w:t>
      </w:r>
      <w:r w:rsidRPr="00C55401">
        <w:rPr>
          <w:u w:val="single"/>
        </w:rPr>
        <w:t>. Russia and China recently carried out a joint patrol of the region</w:t>
      </w:r>
      <w:r w:rsidRPr="00C55401">
        <w:rPr>
          <w:sz w:val="16"/>
        </w:rPr>
        <w:t xml:space="preserve"> - a first, according to the U.S. Coast Guard. And the </w:t>
      </w:r>
      <w:r w:rsidRPr="00F712AB">
        <w:rPr>
          <w:highlight w:val="cyan"/>
          <w:u w:val="single"/>
        </w:rPr>
        <w:t>U.S.</w:t>
      </w:r>
      <w:r w:rsidRPr="00C55401">
        <w:rPr>
          <w:u w:val="single"/>
        </w:rPr>
        <w:t xml:space="preserve"> might </w:t>
      </w:r>
      <w:r w:rsidRPr="00F712AB">
        <w:rPr>
          <w:b/>
          <w:bCs/>
          <w:highlight w:val="cyan"/>
          <w:u w:val="single"/>
        </w:rPr>
        <w:t>increasingly</w:t>
      </w:r>
      <w:r w:rsidRPr="00C55401">
        <w:rPr>
          <w:u w:val="single"/>
        </w:rPr>
        <w:t xml:space="preserve"> be </w:t>
      </w:r>
      <w:r w:rsidRPr="00F712AB">
        <w:rPr>
          <w:highlight w:val="cyan"/>
          <w:u w:val="single"/>
        </w:rPr>
        <w:t>at a disadvantage</w:t>
      </w:r>
      <w:r w:rsidRPr="00C55401">
        <w:rPr>
          <w:u w:val="single"/>
        </w:rPr>
        <w:t xml:space="preserve"> </w:t>
      </w:r>
      <w:r w:rsidRPr="00F712AB">
        <w:rPr>
          <w:highlight w:val="cyan"/>
          <w:u w:val="single"/>
        </w:rPr>
        <w:t>because of a shortage of ships</w:t>
      </w:r>
      <w:r w:rsidRPr="00C55401">
        <w:rPr>
          <w:u w:val="single"/>
        </w:rPr>
        <w:t xml:space="preserve"> needed to navigate the Arctic, icebreakers</w:t>
      </w:r>
      <w:r w:rsidRPr="00C55401">
        <w:rPr>
          <w:sz w:val="16"/>
        </w:rPr>
        <w:t xml:space="preserve">. Peter Rybski is a retired U.S. naval commander now living in Finland. He writes a </w:t>
      </w:r>
      <w:proofErr w:type="spellStart"/>
      <w:r w:rsidRPr="00C55401">
        <w:rPr>
          <w:sz w:val="16"/>
        </w:rPr>
        <w:t>substack</w:t>
      </w:r>
      <w:proofErr w:type="spellEnd"/>
      <w:r w:rsidRPr="00C55401">
        <w:rPr>
          <w:sz w:val="16"/>
        </w:rPr>
        <w:t xml:space="preserve"> called "Sixty Degrees North," focusing on national security and maritime issues. Welcome to the program.</w:t>
      </w:r>
    </w:p>
    <w:p w14:paraId="65ED9E58" w14:textId="77777777" w:rsidR="001001D1" w:rsidRPr="00C55401" w:rsidRDefault="001001D1" w:rsidP="001001D1">
      <w:pPr>
        <w:rPr>
          <w:sz w:val="16"/>
        </w:rPr>
      </w:pPr>
      <w:r w:rsidRPr="00C55401">
        <w:rPr>
          <w:sz w:val="16"/>
        </w:rPr>
        <w:t>PETER RYBSKI: Thanks. It's great to be here, Ayesha.</w:t>
      </w:r>
    </w:p>
    <w:p w14:paraId="67E0951F" w14:textId="77777777" w:rsidR="001001D1" w:rsidRPr="00C55401" w:rsidRDefault="001001D1" w:rsidP="001001D1">
      <w:pPr>
        <w:rPr>
          <w:sz w:val="16"/>
        </w:rPr>
      </w:pPr>
      <w:r w:rsidRPr="00C55401">
        <w:rPr>
          <w:sz w:val="16"/>
        </w:rPr>
        <w:t>RASCOE: Why are countries competing for influence in the Arctic and why are icebreakers so key to that effort?</w:t>
      </w:r>
    </w:p>
    <w:p w14:paraId="2DC5A978" w14:textId="77777777" w:rsidR="001001D1" w:rsidRPr="00C55401" w:rsidRDefault="001001D1" w:rsidP="001001D1">
      <w:pPr>
        <w:rPr>
          <w:u w:val="single"/>
        </w:rPr>
      </w:pPr>
      <w:r w:rsidRPr="00C55401">
        <w:rPr>
          <w:sz w:val="16"/>
        </w:rPr>
        <w:t xml:space="preserve">RYBSKI: Well, Ayesha, so over the past two decades or so, </w:t>
      </w:r>
      <w:r w:rsidRPr="00F712AB">
        <w:rPr>
          <w:highlight w:val="cyan"/>
          <w:u w:val="single"/>
        </w:rPr>
        <w:t>with the receding of</w:t>
      </w:r>
      <w:r w:rsidRPr="00C55401">
        <w:rPr>
          <w:u w:val="single"/>
        </w:rPr>
        <w:t xml:space="preserve"> the sea </w:t>
      </w:r>
      <w:r w:rsidRPr="00F712AB">
        <w:rPr>
          <w:highlight w:val="cyan"/>
          <w:u w:val="single"/>
        </w:rPr>
        <w:t>ice</w:t>
      </w:r>
      <w:r w:rsidRPr="00C55401">
        <w:rPr>
          <w:u w:val="single"/>
        </w:rPr>
        <w:t>,</w:t>
      </w:r>
      <w:r w:rsidRPr="00C55401">
        <w:rPr>
          <w:sz w:val="16"/>
        </w:rPr>
        <w:t xml:space="preserve"> particularly in the summer, </w:t>
      </w:r>
      <w:r w:rsidRPr="00C55401">
        <w:rPr>
          <w:u w:val="single"/>
        </w:rPr>
        <w:t xml:space="preserve">you've had an </w:t>
      </w:r>
      <w:r w:rsidRPr="00F712AB">
        <w:rPr>
          <w:b/>
          <w:bCs/>
          <w:highlight w:val="cyan"/>
          <w:u w:val="single"/>
        </w:rPr>
        <w:t>increase in maritime traffic</w:t>
      </w:r>
      <w:r w:rsidRPr="00C55401">
        <w:rPr>
          <w:u w:val="single"/>
        </w:rPr>
        <w:t xml:space="preserve"> because the waters are open and they're open for longer. </w:t>
      </w:r>
      <w:r w:rsidRPr="00C55401">
        <w:rPr>
          <w:sz w:val="16"/>
        </w:rPr>
        <w:t xml:space="preserve">And with that, you have areas of the Arctic that are more open for oil, gas and mineral exploration and fishing, whereas, maybe 20 years ago, you didn't have so much maritime traffic off the coast of Alaska going through the Bering Strait and around the U.S. These days, </w:t>
      </w:r>
      <w:r w:rsidRPr="00C55401">
        <w:rPr>
          <w:u w:val="single"/>
        </w:rPr>
        <w:t>traffic is markedly increased, and Russia's working hard exploring and bringing natural gas to market through the Northern Sea route and through the Arctic to the Far East.</w:t>
      </w:r>
    </w:p>
    <w:p w14:paraId="130326F4" w14:textId="77777777" w:rsidR="001001D1" w:rsidRPr="00C55401" w:rsidRDefault="001001D1" w:rsidP="001001D1">
      <w:pPr>
        <w:rPr>
          <w:sz w:val="16"/>
        </w:rPr>
      </w:pPr>
      <w:r w:rsidRPr="00C55401">
        <w:rPr>
          <w:sz w:val="16"/>
        </w:rPr>
        <w:t>RASCOE: Why are icebreakers, then, important? Is it because, even though the ice is receding, the waters are still pretty kind of treacherous or difficult to traverse?</w:t>
      </w:r>
    </w:p>
    <w:p w14:paraId="7AFA279E" w14:textId="77777777" w:rsidR="001001D1" w:rsidRPr="00C55401" w:rsidRDefault="001001D1" w:rsidP="001001D1">
      <w:pPr>
        <w:rPr>
          <w:sz w:val="16"/>
        </w:rPr>
      </w:pPr>
      <w:r w:rsidRPr="00C55401">
        <w:rPr>
          <w:sz w:val="16"/>
        </w:rPr>
        <w:t xml:space="preserve">RYBSKI: Yes, that's exactly it. </w:t>
      </w:r>
      <w:r w:rsidRPr="00C55401">
        <w:rPr>
          <w:u w:val="single"/>
        </w:rPr>
        <w:t>Just because there's more open ice doesn't mean you don't have to break the ice through some of the areas or, you know, keep the ice out of the way.</w:t>
      </w:r>
      <w:r w:rsidRPr="00C55401">
        <w:rPr>
          <w:sz w:val="16"/>
        </w:rPr>
        <w:t xml:space="preserve"> Sort of paradoxically, I mean, </w:t>
      </w:r>
      <w:r w:rsidRPr="00C55401">
        <w:rPr>
          <w:u w:val="single"/>
        </w:rPr>
        <w:t>the more open ice you have, the more ships you have</w:t>
      </w:r>
      <w:r w:rsidRPr="00C55401">
        <w:rPr>
          <w:sz w:val="16"/>
        </w:rPr>
        <w:t xml:space="preserve">. And then to keep those vessels safe and to get them through some of the stickier parts, </w:t>
      </w:r>
      <w:r w:rsidRPr="00F712AB">
        <w:rPr>
          <w:highlight w:val="cyan"/>
          <w:u w:val="single"/>
        </w:rPr>
        <w:t xml:space="preserve">you </w:t>
      </w:r>
      <w:r w:rsidRPr="00F712AB">
        <w:rPr>
          <w:b/>
          <w:bCs/>
          <w:highlight w:val="cyan"/>
          <w:u w:val="single"/>
        </w:rPr>
        <w:t>need</w:t>
      </w:r>
      <w:r w:rsidRPr="00F712AB">
        <w:rPr>
          <w:highlight w:val="cyan"/>
          <w:u w:val="single"/>
        </w:rPr>
        <w:t xml:space="preserve"> more icebreakers</w:t>
      </w:r>
      <w:r w:rsidRPr="00C55401">
        <w:rPr>
          <w:sz w:val="16"/>
        </w:rPr>
        <w:t xml:space="preserve"> or ice-capable vessels to do it.</w:t>
      </w:r>
    </w:p>
    <w:p w14:paraId="69CED574" w14:textId="77777777" w:rsidR="001001D1" w:rsidRPr="00C55401" w:rsidRDefault="001001D1" w:rsidP="001001D1">
      <w:pPr>
        <w:rPr>
          <w:sz w:val="16"/>
        </w:rPr>
      </w:pPr>
      <w:r w:rsidRPr="00C55401">
        <w:rPr>
          <w:sz w:val="16"/>
        </w:rPr>
        <w:t>RASCOE: Well, let me ask you about that because the subject of icebreakers came up at a recent congressional hearing, and I gather that the U.S. Coast Guard has just two in operation. Why does the U.S. Coast Guard only have two, and how does that compare with Russia and China?</w:t>
      </w:r>
    </w:p>
    <w:p w14:paraId="3EDFA320" w14:textId="77777777" w:rsidR="001001D1" w:rsidRPr="00C55401" w:rsidRDefault="001001D1" w:rsidP="001001D1">
      <w:pPr>
        <w:rPr>
          <w:sz w:val="16"/>
        </w:rPr>
      </w:pPr>
      <w:r w:rsidRPr="00C55401">
        <w:rPr>
          <w:sz w:val="16"/>
        </w:rPr>
        <w:t xml:space="preserve">RYBSKI: That's right. At the moment, the U.S. Coast Guard has two polar-capable icebreakers. And really, for quite a long time, up until this traffic really took off, most of what the U.S. Coast Guard was doing with their icebreakers was supporting scientific research missions. And for that, two vessels </w:t>
      </w:r>
      <w:proofErr w:type="gramStart"/>
      <w:r w:rsidRPr="00C55401">
        <w:rPr>
          <w:sz w:val="16"/>
        </w:rPr>
        <w:t>was</w:t>
      </w:r>
      <w:proofErr w:type="gramEnd"/>
      <w:r w:rsidRPr="00C55401">
        <w:rPr>
          <w:sz w:val="16"/>
        </w:rPr>
        <w:t xml:space="preserve"> largely sufficient. But they realized that </w:t>
      </w:r>
      <w:r w:rsidRPr="00F712AB">
        <w:rPr>
          <w:highlight w:val="cyan"/>
          <w:u w:val="single"/>
        </w:rPr>
        <w:t>in order to patrol</w:t>
      </w:r>
      <w:r w:rsidRPr="00C55401">
        <w:rPr>
          <w:u w:val="single"/>
        </w:rPr>
        <w:t xml:space="preserve"> all this area and to ensure that the Navy - should it need to - have access to the Arctic or the Antarctic waters when they're ice-covered, </w:t>
      </w:r>
      <w:r w:rsidRPr="00F712AB">
        <w:rPr>
          <w:highlight w:val="cyan"/>
          <w:u w:val="single"/>
        </w:rPr>
        <w:t xml:space="preserve">they would need to have </w:t>
      </w:r>
      <w:r w:rsidRPr="00F712AB">
        <w:rPr>
          <w:b/>
          <w:bCs/>
          <w:highlight w:val="cyan"/>
          <w:u w:val="single"/>
        </w:rPr>
        <w:t>eight or nine vessels</w:t>
      </w:r>
      <w:r w:rsidRPr="00C55401">
        <w:rPr>
          <w:u w:val="single"/>
        </w:rPr>
        <w:t xml:space="preserve">. </w:t>
      </w:r>
      <w:proofErr w:type="gramStart"/>
      <w:r w:rsidRPr="00C55401">
        <w:rPr>
          <w:sz w:val="16"/>
        </w:rPr>
        <w:t>So</w:t>
      </w:r>
      <w:proofErr w:type="gramEnd"/>
      <w:r w:rsidRPr="00C55401">
        <w:rPr>
          <w:sz w:val="16"/>
        </w:rPr>
        <w:t xml:space="preserve"> </w:t>
      </w:r>
      <w:r w:rsidRPr="00F712AB">
        <w:rPr>
          <w:highlight w:val="cyan"/>
          <w:u w:val="single"/>
        </w:rPr>
        <w:t>they started a program</w:t>
      </w:r>
      <w:r w:rsidRPr="00C55401">
        <w:rPr>
          <w:u w:val="single"/>
        </w:rPr>
        <w:t xml:space="preserve"> to do so, </w:t>
      </w:r>
      <w:r w:rsidRPr="00F712AB">
        <w:rPr>
          <w:highlight w:val="cyan"/>
          <w:u w:val="single"/>
        </w:rPr>
        <w:t>but it's not going so well</w:t>
      </w:r>
      <w:r w:rsidRPr="00C55401">
        <w:rPr>
          <w:sz w:val="16"/>
        </w:rPr>
        <w:t xml:space="preserve">. People often like to compare the numbers because it's quite stark. I mean, </w:t>
      </w:r>
      <w:r w:rsidRPr="00F712AB">
        <w:rPr>
          <w:highlight w:val="cyan"/>
          <w:u w:val="single"/>
        </w:rPr>
        <w:t>Russia has</w:t>
      </w:r>
      <w:r w:rsidRPr="00C55401">
        <w:rPr>
          <w:sz w:val="16"/>
        </w:rPr>
        <w:t xml:space="preserve"> - depending on who you talk to and how you - where you draw the line on what is an icebreaker - you know, </w:t>
      </w:r>
      <w:r w:rsidRPr="00F712AB">
        <w:rPr>
          <w:b/>
          <w:bCs/>
          <w:highlight w:val="cyan"/>
          <w:u w:val="single"/>
        </w:rPr>
        <w:t>40 to 55</w:t>
      </w:r>
      <w:r w:rsidRPr="00C55401">
        <w:rPr>
          <w:u w:val="single"/>
        </w:rPr>
        <w:t xml:space="preserve"> ice-capable vessels</w:t>
      </w:r>
      <w:r w:rsidRPr="00C55401">
        <w:rPr>
          <w:sz w:val="16"/>
        </w:rPr>
        <w:t xml:space="preserve"> that are operating. But realistically, they have a need to. I mean, they use a northern sea route to move goods between their own ports. </w:t>
      </w:r>
      <w:proofErr w:type="gramStart"/>
      <w:r w:rsidRPr="00C55401">
        <w:rPr>
          <w:sz w:val="16"/>
        </w:rPr>
        <w:t>So</w:t>
      </w:r>
      <w:proofErr w:type="gramEnd"/>
      <w:r w:rsidRPr="00C55401">
        <w:rPr>
          <w:sz w:val="16"/>
        </w:rPr>
        <w:t xml:space="preserve"> I don't think the numbers themselves tell the whole story. Rather, it's can we do what we need to do and ensure that the Navy has access should it need it?</w:t>
      </w:r>
    </w:p>
    <w:p w14:paraId="2481D041" w14:textId="77777777" w:rsidR="001001D1" w:rsidRPr="00C55401" w:rsidRDefault="001001D1" w:rsidP="001001D1">
      <w:pPr>
        <w:rPr>
          <w:sz w:val="16"/>
        </w:rPr>
      </w:pPr>
      <w:r w:rsidRPr="00C55401">
        <w:rPr>
          <w:sz w:val="16"/>
        </w:rPr>
        <w:t xml:space="preserve">RASCOE: </w:t>
      </w:r>
      <w:proofErr w:type="gramStart"/>
      <w:r w:rsidRPr="00C55401">
        <w:rPr>
          <w:sz w:val="16"/>
        </w:rPr>
        <w:t>So</w:t>
      </w:r>
      <w:proofErr w:type="gramEnd"/>
      <w:r w:rsidRPr="00C55401">
        <w:rPr>
          <w:sz w:val="16"/>
        </w:rPr>
        <w:t xml:space="preserve"> this summer, the U.S. did sign an agreement with Canada and Finland to increase collaboration on building icebreakers. How significant might that be, especially in terms of increasing the fleet of icebreakers?</w:t>
      </w:r>
    </w:p>
    <w:p w14:paraId="231F07FC" w14:textId="77777777" w:rsidR="001001D1" w:rsidRPr="00C55401" w:rsidRDefault="001001D1" w:rsidP="001001D1">
      <w:pPr>
        <w:rPr>
          <w:sz w:val="16"/>
        </w:rPr>
      </w:pPr>
      <w:r w:rsidRPr="00C55401">
        <w:rPr>
          <w:sz w:val="16"/>
        </w:rPr>
        <w:t>RYBSKI: I think it could be significant, but at this stage, it's too early to tell. I know that the Finns think that they have the expertise and the ability to help us acquire vessels. But right now, the indications that I've seen is that the U.S. Coast Guard wants to build all of its icebreakers in the United States.</w:t>
      </w:r>
    </w:p>
    <w:p w14:paraId="78821520" w14:textId="77777777" w:rsidR="001001D1" w:rsidRPr="00C55401" w:rsidRDefault="001001D1" w:rsidP="001001D1">
      <w:pPr>
        <w:rPr>
          <w:sz w:val="16"/>
        </w:rPr>
      </w:pPr>
      <w:r w:rsidRPr="00C55401">
        <w:rPr>
          <w:sz w:val="16"/>
        </w:rPr>
        <w:t>RASCOE: I guess, why is the U.S. industry struggling to do this?</w:t>
      </w:r>
    </w:p>
    <w:p w14:paraId="317170E0" w14:textId="77777777" w:rsidR="001001D1" w:rsidRPr="00C55401" w:rsidRDefault="001001D1" w:rsidP="001001D1">
      <w:pPr>
        <w:rPr>
          <w:sz w:val="16"/>
        </w:rPr>
      </w:pPr>
      <w:r w:rsidRPr="00C55401">
        <w:rPr>
          <w:sz w:val="16"/>
        </w:rPr>
        <w:t xml:space="preserve">RYBSKI: I think there are two reasons. First is that </w:t>
      </w:r>
      <w:r w:rsidRPr="00F712AB">
        <w:rPr>
          <w:highlight w:val="cyan"/>
          <w:u w:val="single"/>
        </w:rPr>
        <w:t>we haven't built an icebreaker</w:t>
      </w:r>
      <w:r w:rsidRPr="00C55401">
        <w:rPr>
          <w:u w:val="single"/>
        </w:rPr>
        <w:t xml:space="preserve"> in the U.S. - a heavy icebreaker - </w:t>
      </w:r>
      <w:r w:rsidRPr="00F712AB">
        <w:rPr>
          <w:highlight w:val="cyan"/>
          <w:u w:val="single"/>
        </w:rPr>
        <w:t xml:space="preserve">since the </w:t>
      </w:r>
      <w:r w:rsidRPr="00F712AB">
        <w:rPr>
          <w:b/>
          <w:bCs/>
          <w:highlight w:val="cyan"/>
          <w:u w:val="single"/>
        </w:rPr>
        <w:t>1970s</w:t>
      </w:r>
      <w:r w:rsidRPr="00C55401">
        <w:rPr>
          <w:sz w:val="16"/>
        </w:rPr>
        <w:t>. And they require a lot of special metals because the hull has to be pretty strong, which requires some welding techniques that our shipyards are struggling with trying to learn. And basically, we just haven't done it in a while.</w:t>
      </w:r>
    </w:p>
    <w:p w14:paraId="68040BC7" w14:textId="77777777" w:rsidR="001001D1" w:rsidRPr="00C55401" w:rsidRDefault="001001D1" w:rsidP="001001D1">
      <w:pPr>
        <w:rPr>
          <w:sz w:val="16"/>
        </w:rPr>
      </w:pPr>
      <w:r w:rsidRPr="00C55401">
        <w:rPr>
          <w:sz w:val="16"/>
        </w:rPr>
        <w:t xml:space="preserve">The second part is that the technology has changed. In the 1970s, icebreakers - like, their ability to break ice was determined by two things. There's the shape of their hull and how powerful their engines were. But now </w:t>
      </w:r>
      <w:r w:rsidRPr="00C55401">
        <w:rPr>
          <w:u w:val="single"/>
        </w:rPr>
        <w:t>modern icebreakers using something called azimuth propulsion</w:t>
      </w:r>
      <w:r w:rsidRPr="00C55401">
        <w:rPr>
          <w:sz w:val="16"/>
        </w:rPr>
        <w:t xml:space="preserve"> - they're just little pods that spin around. </w:t>
      </w:r>
      <w:r w:rsidRPr="00C55401">
        <w:rPr>
          <w:u w:val="single"/>
        </w:rPr>
        <w:t>They can break ice in a different manner that requires less engine power</w:t>
      </w:r>
      <w:r w:rsidRPr="00C55401">
        <w:rPr>
          <w:sz w:val="16"/>
        </w:rPr>
        <w:t xml:space="preserve">. And </w:t>
      </w:r>
      <w:proofErr w:type="gramStart"/>
      <w:r w:rsidRPr="00C55401">
        <w:rPr>
          <w:sz w:val="16"/>
        </w:rPr>
        <w:t>so</w:t>
      </w:r>
      <w:proofErr w:type="gramEnd"/>
      <w:r w:rsidRPr="00C55401">
        <w:rPr>
          <w:sz w:val="16"/>
        </w:rPr>
        <w:t xml:space="preserve"> we're trying to build a modern icebreaker as well, something that hasn't been done in the United States.</w:t>
      </w:r>
    </w:p>
    <w:p w14:paraId="7E44B94A" w14:textId="77777777" w:rsidR="001001D1" w:rsidRPr="00C55401" w:rsidRDefault="001001D1" w:rsidP="001001D1">
      <w:pPr>
        <w:rPr>
          <w:sz w:val="16"/>
        </w:rPr>
      </w:pPr>
      <w:r w:rsidRPr="00C55401">
        <w:rPr>
          <w:sz w:val="16"/>
        </w:rPr>
        <w:t xml:space="preserve">RASCOE: What might be the consequences </w:t>
      </w:r>
      <w:r w:rsidRPr="00C55401">
        <w:rPr>
          <w:u w:val="single"/>
        </w:rPr>
        <w:t>if the U.S. doesn't increase its presence in the Arctic</w:t>
      </w:r>
      <w:r w:rsidRPr="00C55401">
        <w:rPr>
          <w:sz w:val="16"/>
        </w:rPr>
        <w:t>?</w:t>
      </w:r>
    </w:p>
    <w:p w14:paraId="2D855095" w14:textId="77777777" w:rsidR="001001D1" w:rsidRPr="00C55401" w:rsidRDefault="001001D1" w:rsidP="001001D1">
      <w:pPr>
        <w:rPr>
          <w:u w:val="single"/>
        </w:rPr>
      </w:pPr>
      <w:r w:rsidRPr="00C55401">
        <w:rPr>
          <w:sz w:val="16"/>
        </w:rPr>
        <w:t xml:space="preserve">RYBSKI: Well, at the rate we're headed, </w:t>
      </w:r>
      <w:r w:rsidRPr="00F712AB">
        <w:rPr>
          <w:highlight w:val="cyan"/>
          <w:u w:val="single"/>
        </w:rPr>
        <w:t>one of our icebreakers</w:t>
      </w:r>
      <w:r w:rsidRPr="00C55401">
        <w:rPr>
          <w:u w:val="single"/>
        </w:rPr>
        <w:t xml:space="preserve"> is, I mentioned, is </w:t>
      </w:r>
      <w:r w:rsidRPr="00F712AB">
        <w:rPr>
          <w:b/>
          <w:bCs/>
          <w:highlight w:val="cyan"/>
          <w:u w:val="single"/>
        </w:rPr>
        <w:t>over 50 years old</w:t>
      </w:r>
      <w:r w:rsidRPr="00C55401">
        <w:rPr>
          <w:u w:val="single"/>
        </w:rPr>
        <w:t>, and it spends half of its time in drydock being repaired so it can support the mission</w:t>
      </w:r>
      <w:r w:rsidRPr="00C55401">
        <w:rPr>
          <w:sz w:val="16"/>
        </w:rPr>
        <w:t xml:space="preserve">. </w:t>
      </w:r>
      <w:proofErr w:type="gramStart"/>
      <w:r w:rsidRPr="00C55401">
        <w:rPr>
          <w:sz w:val="16"/>
        </w:rPr>
        <w:t>So</w:t>
      </w:r>
      <w:proofErr w:type="gramEnd"/>
      <w:r w:rsidRPr="00C55401">
        <w:rPr>
          <w:sz w:val="16"/>
        </w:rPr>
        <w:t xml:space="preserve"> </w:t>
      </w:r>
      <w:r w:rsidRPr="00F712AB">
        <w:rPr>
          <w:highlight w:val="cyan"/>
          <w:u w:val="single"/>
        </w:rPr>
        <w:t>if we have a casualty or a mechanical problem,</w:t>
      </w:r>
      <w:r w:rsidRPr="00C55401">
        <w:rPr>
          <w:u w:val="single"/>
        </w:rPr>
        <w:t xml:space="preserve"> </w:t>
      </w:r>
      <w:r w:rsidRPr="00F712AB">
        <w:rPr>
          <w:b/>
          <w:bCs/>
          <w:highlight w:val="cyan"/>
          <w:u w:val="single"/>
        </w:rPr>
        <w:t>we'll have no presence in the Arctic</w:t>
      </w:r>
      <w:r w:rsidRPr="00C55401">
        <w:rPr>
          <w:sz w:val="16"/>
        </w:rPr>
        <w:t xml:space="preserve">, which, </w:t>
      </w:r>
      <w:r w:rsidRPr="00F712AB">
        <w:rPr>
          <w:highlight w:val="cyan"/>
          <w:u w:val="single"/>
        </w:rPr>
        <w:t>from a national security standpoint</w:t>
      </w:r>
      <w:r w:rsidRPr="00C55401">
        <w:rPr>
          <w:u w:val="single"/>
        </w:rPr>
        <w:t xml:space="preserve">, means that </w:t>
      </w:r>
      <w:r w:rsidRPr="00F712AB">
        <w:rPr>
          <w:highlight w:val="cyan"/>
          <w:u w:val="single"/>
        </w:rPr>
        <w:t>we can't be present</w:t>
      </w:r>
      <w:r w:rsidRPr="00C55401">
        <w:rPr>
          <w:u w:val="single"/>
        </w:rPr>
        <w:t xml:space="preserve"> to keep an eye on what Russia or China may be doing up there</w:t>
      </w:r>
      <w:r w:rsidRPr="00C55401">
        <w:rPr>
          <w:sz w:val="16"/>
        </w:rPr>
        <w:t xml:space="preserve">. And </w:t>
      </w:r>
      <w:r w:rsidRPr="00C55401">
        <w:rPr>
          <w:u w:val="single"/>
        </w:rPr>
        <w:t xml:space="preserve">if we can't see it and we can't patrol it, </w:t>
      </w:r>
      <w:r w:rsidRPr="00F712AB">
        <w:rPr>
          <w:highlight w:val="cyan"/>
          <w:u w:val="single"/>
        </w:rPr>
        <w:t xml:space="preserve">then </w:t>
      </w:r>
      <w:r w:rsidRPr="00F712AB">
        <w:rPr>
          <w:b/>
          <w:bCs/>
          <w:highlight w:val="cyan"/>
          <w:u w:val="single"/>
        </w:rPr>
        <w:t>we can't control our own waters</w:t>
      </w:r>
      <w:r w:rsidRPr="00F712AB">
        <w:rPr>
          <w:highlight w:val="cyan"/>
          <w:u w:val="single"/>
        </w:rPr>
        <w:t>.</w:t>
      </w:r>
    </w:p>
    <w:p w14:paraId="6E7131FA" w14:textId="77777777" w:rsidR="001001D1" w:rsidRPr="00C55401" w:rsidRDefault="001001D1" w:rsidP="001001D1">
      <w:pPr>
        <w:rPr>
          <w:sz w:val="16"/>
        </w:rPr>
      </w:pPr>
      <w:r w:rsidRPr="00C55401">
        <w:rPr>
          <w:sz w:val="16"/>
        </w:rPr>
        <w:t>RASCOE: That's Peter Rybski, a retired U.S. naval commander. Thank you so much for joining us.</w:t>
      </w:r>
    </w:p>
    <w:p w14:paraId="07973976" w14:textId="77777777" w:rsidR="001001D1" w:rsidRPr="00C55401" w:rsidRDefault="001001D1" w:rsidP="001001D1">
      <w:pPr>
        <w:rPr>
          <w:sz w:val="16"/>
        </w:rPr>
      </w:pPr>
      <w:r w:rsidRPr="00C55401">
        <w:rPr>
          <w:sz w:val="16"/>
        </w:rPr>
        <w:t>RYBSKI: Thank you. Thank you very much.</w:t>
      </w:r>
    </w:p>
    <w:p w14:paraId="4F841E16" w14:textId="77777777" w:rsidR="001001D1" w:rsidRPr="00C55401" w:rsidRDefault="001001D1" w:rsidP="001001D1"/>
    <w:p w14:paraId="1A831101" w14:textId="77777777" w:rsidR="001001D1" w:rsidRPr="00C55401" w:rsidRDefault="001001D1" w:rsidP="001001D1"/>
    <w:p w14:paraId="4823CEAC" w14:textId="77777777" w:rsidR="001001D1" w:rsidRPr="001001D1" w:rsidRDefault="001001D1" w:rsidP="001001D1"/>
    <w:p w14:paraId="4347B5EC" w14:textId="77777777" w:rsidR="005559B8" w:rsidRPr="009B5834" w:rsidRDefault="005559B8" w:rsidP="005559B8">
      <w:pPr>
        <w:pStyle w:val="Heading4"/>
      </w:pPr>
      <w:r>
        <w:t>Russia is expanding their fleet of icebreakers---and their partnerships with China and India.</w:t>
      </w:r>
    </w:p>
    <w:p w14:paraId="311AEDB6" w14:textId="77777777" w:rsidR="005559B8" w:rsidRPr="007E46B8" w:rsidRDefault="005559B8" w:rsidP="005559B8">
      <w:r w:rsidRPr="007E46B8">
        <w:rPr>
          <w:rStyle w:val="Style13ptBold"/>
        </w:rPr>
        <w:t>W</w:t>
      </w:r>
      <w:r w:rsidRPr="007E46B8">
        <w:t xml:space="preserve">orld </w:t>
      </w:r>
      <w:r w:rsidRPr="007E46B8">
        <w:rPr>
          <w:rStyle w:val="Style13ptBold"/>
        </w:rPr>
        <w:t>N</w:t>
      </w:r>
      <w:r w:rsidRPr="007E46B8">
        <w:t xml:space="preserve">uclear </w:t>
      </w:r>
      <w:r w:rsidRPr="007E46B8">
        <w:rPr>
          <w:rStyle w:val="Style13ptBold"/>
        </w:rPr>
        <w:t>N</w:t>
      </w:r>
      <w:r w:rsidRPr="007E46B8">
        <w:t xml:space="preserve">ews </w:t>
      </w:r>
      <w:r w:rsidRPr="007E46B8">
        <w:rPr>
          <w:rStyle w:val="Style13ptBold"/>
        </w:rPr>
        <w:t>25</w:t>
      </w:r>
      <w:r w:rsidRPr="007E46B8">
        <w:t>.</w:t>
      </w:r>
      <w:r>
        <w:t xml:space="preserve"> </w:t>
      </w:r>
      <w:r w:rsidRPr="009B5834">
        <w:t>On a daily basis World Nuclear News provides free and accurate public information about nuclear power</w:t>
      </w:r>
      <w:r w:rsidRPr="007E46B8">
        <w:t>. “Russia's icebreaker fleet set to grow.” 4-1-2025. https://www.world-nuclear-news.org/articles/russias-icebreaker-fleet-set-to-grow //</w:t>
      </w:r>
      <w:proofErr w:type="spellStart"/>
      <w:r w:rsidRPr="007E46B8">
        <w:t>reyrey</w:t>
      </w:r>
      <w:proofErr w:type="spellEnd"/>
    </w:p>
    <w:p w14:paraId="711E23D3" w14:textId="77777777" w:rsidR="005559B8" w:rsidRDefault="005559B8" w:rsidP="005559B8">
      <w:pPr>
        <w:rPr>
          <w:sz w:val="16"/>
        </w:rPr>
      </w:pPr>
      <w:r w:rsidRPr="009B5834">
        <w:rPr>
          <w:rStyle w:val="StyleUnderline"/>
        </w:rPr>
        <w:t xml:space="preserve">Plans for </w:t>
      </w:r>
      <w:r w:rsidRPr="001D0946">
        <w:rPr>
          <w:rStyle w:val="Emphasis"/>
        </w:rPr>
        <w:t xml:space="preserve">large-scale expansion </w:t>
      </w:r>
      <w:r w:rsidRPr="009B5834">
        <w:rPr>
          <w:rStyle w:val="StyleUnderline"/>
        </w:rPr>
        <w:t>of</w:t>
      </w:r>
      <w:r w:rsidRPr="009B5834">
        <w:rPr>
          <w:sz w:val="16"/>
        </w:rPr>
        <w:t xml:space="preserve"> Northern Sea Route trade means that the number of </w:t>
      </w:r>
      <w:r w:rsidRPr="009B5834">
        <w:rPr>
          <w:rStyle w:val="StyleUnderline"/>
        </w:rPr>
        <w:t>icebreakers</w:t>
      </w:r>
      <w:r w:rsidRPr="009B5834">
        <w:rPr>
          <w:sz w:val="16"/>
        </w:rPr>
        <w:t xml:space="preserve"> required will </w:t>
      </w:r>
      <w:r w:rsidRPr="009B5834">
        <w:rPr>
          <w:rStyle w:val="StyleUnderline"/>
        </w:rPr>
        <w:t>increase from 10 or 11 to between 15 and 17</w:t>
      </w:r>
      <w:r w:rsidRPr="009B5834">
        <w:rPr>
          <w:sz w:val="16"/>
        </w:rPr>
        <w:t xml:space="preserve">, according </w:t>
      </w:r>
      <w:r w:rsidRPr="009B5834">
        <w:rPr>
          <w:rStyle w:val="StyleUnderline"/>
        </w:rPr>
        <w:t>to Rosatom Director General Alexei Likhachev.</w:t>
      </w:r>
      <w:r>
        <w:rPr>
          <w:rStyle w:val="StyleUnderline"/>
        </w:rPr>
        <w:t xml:space="preserve"> </w:t>
      </w:r>
      <w:r w:rsidRPr="009B5834">
        <w:rPr>
          <w:sz w:val="16"/>
        </w:rPr>
        <w:t>Speaking at the 6th International Arctic Forum, Likhachev said: "</w:t>
      </w:r>
      <w:r w:rsidRPr="009B5834">
        <w:rPr>
          <w:rStyle w:val="StyleUnderline"/>
        </w:rPr>
        <w:t xml:space="preserve">The </w:t>
      </w:r>
      <w:r w:rsidRPr="001D0946">
        <w:rPr>
          <w:rStyle w:val="Emphasis"/>
        </w:rPr>
        <w:t xml:space="preserve">volume of cargo </w:t>
      </w:r>
      <w:r w:rsidRPr="009B5834">
        <w:rPr>
          <w:rStyle w:val="StyleUnderline"/>
        </w:rPr>
        <w:t xml:space="preserve">has already amounted to </w:t>
      </w:r>
      <w:r w:rsidRPr="001D0946">
        <w:rPr>
          <w:rStyle w:val="Emphasis"/>
        </w:rPr>
        <w:t xml:space="preserve">tens of millions of </w:t>
      </w:r>
      <w:proofErr w:type="spellStart"/>
      <w:r w:rsidRPr="001D0946">
        <w:rPr>
          <w:rStyle w:val="Emphasis"/>
        </w:rPr>
        <w:t>tonnes</w:t>
      </w:r>
      <w:proofErr w:type="spellEnd"/>
      <w:r w:rsidRPr="009B5834">
        <w:rPr>
          <w:rStyle w:val="StyleUnderline"/>
        </w:rPr>
        <w:t xml:space="preserve"> </w:t>
      </w:r>
      <w:r w:rsidRPr="009B5834">
        <w:rPr>
          <w:sz w:val="16"/>
        </w:rPr>
        <w:t xml:space="preserve">with last year's record of nearly 38 million </w:t>
      </w:r>
      <w:proofErr w:type="spellStart"/>
      <w:r w:rsidRPr="009B5834">
        <w:rPr>
          <w:sz w:val="16"/>
        </w:rPr>
        <w:t>tonnes</w:t>
      </w:r>
      <w:proofErr w:type="spellEnd"/>
      <w:r w:rsidRPr="009B5834">
        <w:rPr>
          <w:sz w:val="16"/>
        </w:rPr>
        <w:t xml:space="preserve">. Our northern deposits developers tell us to be prepared for hundreds of millions of </w:t>
      </w:r>
      <w:proofErr w:type="spellStart"/>
      <w:r w:rsidRPr="009B5834">
        <w:rPr>
          <w:sz w:val="16"/>
        </w:rPr>
        <w:t>tonnes</w:t>
      </w:r>
      <w:proofErr w:type="spellEnd"/>
      <w:r w:rsidRPr="009B5834">
        <w:rPr>
          <w:sz w:val="16"/>
        </w:rPr>
        <w:t xml:space="preserve"> ... </w:t>
      </w:r>
      <w:r w:rsidRPr="009B5834">
        <w:rPr>
          <w:rStyle w:val="StyleUnderline"/>
        </w:rPr>
        <w:t>now we need 11 icebreakers,</w:t>
      </w:r>
      <w:r w:rsidRPr="009B5834">
        <w:rPr>
          <w:sz w:val="16"/>
        </w:rPr>
        <w:t xml:space="preserve"> which we already have (including eight nuclear icebreakers). </w:t>
      </w:r>
      <w:r w:rsidRPr="009B5834">
        <w:rPr>
          <w:rStyle w:val="StyleUnderline"/>
        </w:rPr>
        <w:t xml:space="preserve">We must </w:t>
      </w:r>
      <w:r w:rsidRPr="001D0946">
        <w:rPr>
          <w:rStyle w:val="Emphasis"/>
        </w:rPr>
        <w:t xml:space="preserve">move on </w:t>
      </w:r>
      <w:r w:rsidRPr="009B5834">
        <w:rPr>
          <w:rStyle w:val="StyleUnderline"/>
        </w:rPr>
        <w:t xml:space="preserve">to the next stage and </w:t>
      </w:r>
      <w:r w:rsidRPr="001D0946">
        <w:rPr>
          <w:rStyle w:val="Emphasis"/>
        </w:rPr>
        <w:t>plan</w:t>
      </w:r>
      <w:r w:rsidRPr="009B5834">
        <w:rPr>
          <w:sz w:val="16"/>
        </w:rPr>
        <w:t xml:space="preserve"> 100 and 150 million </w:t>
      </w:r>
      <w:proofErr w:type="spellStart"/>
      <w:r w:rsidRPr="009B5834">
        <w:rPr>
          <w:sz w:val="16"/>
        </w:rPr>
        <w:t>tonnes</w:t>
      </w:r>
      <w:proofErr w:type="spellEnd"/>
      <w:r w:rsidRPr="009B5834">
        <w:rPr>
          <w:sz w:val="16"/>
        </w:rPr>
        <w:t xml:space="preserve"> and </w:t>
      </w:r>
      <w:r w:rsidRPr="009B5834">
        <w:rPr>
          <w:rStyle w:val="StyleUnderline"/>
        </w:rPr>
        <w:t xml:space="preserve">15 to 17 icebreakers </w:t>
      </w:r>
      <w:r w:rsidRPr="009B5834">
        <w:rPr>
          <w:sz w:val="16"/>
        </w:rPr>
        <w:t>instead of 10 or 11. Therefore, we must construct them."</w:t>
      </w:r>
      <w:r>
        <w:rPr>
          <w:sz w:val="16"/>
        </w:rPr>
        <w:t xml:space="preserve"> </w:t>
      </w:r>
      <w:r w:rsidRPr="009B5834">
        <w:rPr>
          <w:sz w:val="16"/>
        </w:rPr>
        <w:t>He added: "An icebreaker does not transport cargo, so we need a cargo fleet. I understand that we do not have enough capacity to meet the demand for cargo vessels in advance, and this is where international cooperation is necessary. We have a very good understanding of business on the international market. Now we are having discussions with several countries that are experts in shipbuilding."</w:t>
      </w:r>
      <w:r>
        <w:rPr>
          <w:sz w:val="16"/>
        </w:rPr>
        <w:t xml:space="preserve"> </w:t>
      </w:r>
      <w:r w:rsidRPr="009B5834">
        <w:rPr>
          <w:rStyle w:val="StyleUnderline"/>
        </w:rPr>
        <w:t xml:space="preserve">The conference also heard </w:t>
      </w:r>
      <w:r w:rsidRPr="001D0946">
        <w:rPr>
          <w:rStyle w:val="Emphasis"/>
        </w:rPr>
        <w:t>about growing cooperation</w:t>
      </w:r>
      <w:r w:rsidRPr="009B5834">
        <w:rPr>
          <w:rStyle w:val="StyleUnderline"/>
        </w:rPr>
        <w:t xml:space="preserve"> between </w:t>
      </w:r>
      <w:r w:rsidRPr="001D0946">
        <w:rPr>
          <w:rStyle w:val="Emphasis"/>
        </w:rPr>
        <w:t>Russia</w:t>
      </w:r>
      <w:r w:rsidRPr="009B5834">
        <w:rPr>
          <w:rStyle w:val="StyleUnderline"/>
        </w:rPr>
        <w:t xml:space="preserve"> and both </w:t>
      </w:r>
      <w:r w:rsidRPr="001D0946">
        <w:rPr>
          <w:rStyle w:val="Emphasis"/>
        </w:rPr>
        <w:t>China</w:t>
      </w:r>
      <w:r w:rsidRPr="009B5834">
        <w:rPr>
          <w:rStyle w:val="StyleUnderline"/>
        </w:rPr>
        <w:t xml:space="preserve"> and </w:t>
      </w:r>
      <w:r w:rsidRPr="001D0946">
        <w:rPr>
          <w:rStyle w:val="Emphasis"/>
        </w:rPr>
        <w:t>India</w:t>
      </w:r>
      <w:r w:rsidRPr="009B5834">
        <w:rPr>
          <w:rStyle w:val="StyleUnderline"/>
        </w:rPr>
        <w:t xml:space="preserve"> on the </w:t>
      </w:r>
      <w:r w:rsidRPr="001D0946">
        <w:rPr>
          <w:rStyle w:val="Emphasis"/>
        </w:rPr>
        <w:t>Northern Sea Route</w:t>
      </w:r>
      <w:r w:rsidRPr="009B5834">
        <w:rPr>
          <w:rStyle w:val="StyleUnderline"/>
        </w:rPr>
        <w:t>,</w:t>
      </w:r>
      <w:r w:rsidRPr="009B5834">
        <w:rPr>
          <w:sz w:val="16"/>
        </w:rPr>
        <w:t xml:space="preserve"> as well as discussion about </w:t>
      </w:r>
      <w:r w:rsidRPr="009B5834">
        <w:rPr>
          <w:rStyle w:val="StyleUnderline"/>
        </w:rPr>
        <w:t>the possible development of tourism and hospitality in the Arctic</w:t>
      </w:r>
      <w:r w:rsidRPr="009B5834">
        <w:rPr>
          <w:sz w:val="16"/>
        </w:rPr>
        <w:t xml:space="preserve">, especially </w:t>
      </w:r>
      <w:r w:rsidRPr="009B5834">
        <w:rPr>
          <w:rStyle w:val="StyleUnderline"/>
        </w:rPr>
        <w:t>in the developing 'nuclear cities'</w:t>
      </w:r>
      <w:r w:rsidRPr="009B5834">
        <w:rPr>
          <w:sz w:val="16"/>
        </w:rPr>
        <w:t xml:space="preserve"> as part of measures to attract young professionals to live and work there.</w:t>
      </w:r>
      <w:r>
        <w:rPr>
          <w:sz w:val="16"/>
        </w:rPr>
        <w:t xml:space="preserve"> </w:t>
      </w:r>
      <w:r w:rsidRPr="009B5834">
        <w:rPr>
          <w:sz w:val="16"/>
        </w:rPr>
        <w:t xml:space="preserve">There are currently a series of Project 22220 nuclear-powered icebreakers operating - the Arktika, </w:t>
      </w:r>
      <w:proofErr w:type="spellStart"/>
      <w:r w:rsidRPr="009B5834">
        <w:rPr>
          <w:sz w:val="16"/>
        </w:rPr>
        <w:t>Sibir</w:t>
      </w:r>
      <w:proofErr w:type="spellEnd"/>
      <w:r w:rsidRPr="009B5834">
        <w:rPr>
          <w:sz w:val="16"/>
        </w:rPr>
        <w:t xml:space="preserve"> and Ural - or under construction - the Yakutia, Chukotka and Leningrad. Last week, over several days a floating crane was used to load the generator, condenser, turbine and other components onto the Chukotka. Later this year the Stalingrad will be laid down.</w:t>
      </w:r>
      <w:r>
        <w:rPr>
          <w:sz w:val="16"/>
        </w:rPr>
        <w:t xml:space="preserve"> </w:t>
      </w:r>
      <w:r w:rsidRPr="009B5834">
        <w:rPr>
          <w:sz w:val="16"/>
        </w:rPr>
        <w:t xml:space="preserve">The Project 22220 </w:t>
      </w:r>
      <w:r w:rsidRPr="009B5834">
        <w:rPr>
          <w:rStyle w:val="StyleUnderline"/>
        </w:rPr>
        <w:t>vessels</w:t>
      </w:r>
      <w:r w:rsidRPr="009B5834">
        <w:rPr>
          <w:sz w:val="16"/>
        </w:rPr>
        <w:t xml:space="preserve"> are 173 </w:t>
      </w:r>
      <w:proofErr w:type="spellStart"/>
      <w:r w:rsidRPr="009B5834">
        <w:rPr>
          <w:sz w:val="16"/>
        </w:rPr>
        <w:t>metres</w:t>
      </w:r>
      <w:proofErr w:type="spellEnd"/>
      <w:r w:rsidRPr="009B5834">
        <w:rPr>
          <w:sz w:val="16"/>
        </w:rPr>
        <w:t xml:space="preserve"> long, 34 </w:t>
      </w:r>
      <w:proofErr w:type="spellStart"/>
      <w:r w:rsidRPr="009B5834">
        <w:rPr>
          <w:sz w:val="16"/>
        </w:rPr>
        <w:t>metres</w:t>
      </w:r>
      <w:proofErr w:type="spellEnd"/>
      <w:r w:rsidRPr="009B5834">
        <w:rPr>
          <w:sz w:val="16"/>
        </w:rPr>
        <w:t xml:space="preserve"> wide and with a height from the waterline to the mainmast of 57 </w:t>
      </w:r>
      <w:proofErr w:type="spellStart"/>
      <w:r w:rsidRPr="009B5834">
        <w:rPr>
          <w:sz w:val="16"/>
        </w:rPr>
        <w:t>metres</w:t>
      </w:r>
      <w:proofErr w:type="spellEnd"/>
      <w:r w:rsidRPr="009B5834">
        <w:rPr>
          <w:sz w:val="16"/>
        </w:rPr>
        <w:t xml:space="preserve">. They are </w:t>
      </w:r>
      <w:r w:rsidRPr="009B5834">
        <w:rPr>
          <w:rStyle w:val="StyleUnderline"/>
        </w:rPr>
        <w:t xml:space="preserve">designed to break through ice up to three </w:t>
      </w:r>
      <w:proofErr w:type="spellStart"/>
      <w:r w:rsidRPr="009B5834">
        <w:rPr>
          <w:rStyle w:val="StyleUnderline"/>
        </w:rPr>
        <w:t>metres</w:t>
      </w:r>
      <w:proofErr w:type="spellEnd"/>
      <w:r w:rsidRPr="009B5834">
        <w:rPr>
          <w:rStyle w:val="StyleUnderline"/>
        </w:rPr>
        <w:t xml:space="preserve"> thick and have a speed of 22 knots in clear water.</w:t>
      </w:r>
      <w:r w:rsidRPr="009B5834">
        <w:rPr>
          <w:sz w:val="16"/>
        </w:rPr>
        <w:t xml:space="preserve"> The RITM-200 is a </w:t>
      </w:r>
      <w:proofErr w:type="spellStart"/>
      <w:r w:rsidRPr="009B5834">
        <w:rPr>
          <w:sz w:val="16"/>
        </w:rPr>
        <w:t>pressurised</w:t>
      </w:r>
      <w:proofErr w:type="spellEnd"/>
      <w:r w:rsidRPr="009B5834">
        <w:rPr>
          <w:sz w:val="16"/>
        </w:rPr>
        <w:t xml:space="preserve"> water reactor with a thermal capacity of 175 MW, which converts to 30 MW at the propellers. It is 7.3 </w:t>
      </w:r>
      <w:proofErr w:type="spellStart"/>
      <w:r w:rsidRPr="009B5834">
        <w:rPr>
          <w:sz w:val="16"/>
        </w:rPr>
        <w:t>metres</w:t>
      </w:r>
      <w:proofErr w:type="spellEnd"/>
      <w:r w:rsidRPr="009B5834">
        <w:rPr>
          <w:sz w:val="16"/>
        </w:rPr>
        <w:t xml:space="preserve"> high with a diameter of 3.3 </w:t>
      </w:r>
      <w:proofErr w:type="spellStart"/>
      <w:r w:rsidRPr="009B5834">
        <w:rPr>
          <w:sz w:val="16"/>
        </w:rPr>
        <w:t>metres</w:t>
      </w:r>
      <w:proofErr w:type="spellEnd"/>
      <w:r w:rsidRPr="009B5834">
        <w:rPr>
          <w:sz w:val="16"/>
        </w:rPr>
        <w:t xml:space="preserve"> and an integral layout which its manufacturers say means it is lighter, more compact and 25 MW more powerful than previous generations used on nuclear-powered icebreakers. The service life is 40 years.</w:t>
      </w:r>
      <w:r>
        <w:rPr>
          <w:sz w:val="16"/>
        </w:rPr>
        <w:t xml:space="preserve"> </w:t>
      </w:r>
      <w:r w:rsidRPr="009B5834">
        <w:rPr>
          <w:rStyle w:val="StyleUnderline"/>
        </w:rPr>
        <w:t>There is also a larger nuclear-powered icebreaker under construction,</w:t>
      </w:r>
      <w:r w:rsidRPr="009B5834">
        <w:rPr>
          <w:sz w:val="16"/>
        </w:rPr>
        <w:t xml:space="preserve"> the Rossiya, which will be the first of the proposed Project 10510 nuclear-powered icebreakers. It will feature two RITM-400 reactors for a propeller power of 120 MW</w:t>
      </w:r>
      <w:r w:rsidRPr="009B5834">
        <w:rPr>
          <w:rStyle w:val="StyleUnderline"/>
        </w:rPr>
        <w:t xml:space="preserve">. It will be able to penetrate ice up to 4.3 </w:t>
      </w:r>
      <w:proofErr w:type="spellStart"/>
      <w:r w:rsidRPr="009B5834">
        <w:rPr>
          <w:rStyle w:val="StyleUnderline"/>
        </w:rPr>
        <w:t>metres</w:t>
      </w:r>
      <w:proofErr w:type="spellEnd"/>
      <w:r w:rsidRPr="009B5834">
        <w:rPr>
          <w:rStyle w:val="StyleUnderline"/>
        </w:rPr>
        <w:t xml:space="preserve"> thick and clear a channel up to 50 </w:t>
      </w:r>
      <w:proofErr w:type="spellStart"/>
      <w:r w:rsidRPr="009B5834">
        <w:rPr>
          <w:rStyle w:val="StyleUnderline"/>
        </w:rPr>
        <w:t>metres</w:t>
      </w:r>
      <w:proofErr w:type="spellEnd"/>
      <w:r w:rsidRPr="009B5834">
        <w:rPr>
          <w:rStyle w:val="StyleUnderline"/>
        </w:rPr>
        <w:t xml:space="preserve"> wide. Its most recent reported construction target service date is 2030.</w:t>
      </w:r>
      <w:r>
        <w:rPr>
          <w:rStyle w:val="StyleUnderline"/>
        </w:rPr>
        <w:t xml:space="preserve"> </w:t>
      </w:r>
      <w:r w:rsidRPr="009B5834">
        <w:rPr>
          <w:sz w:val="16"/>
        </w:rPr>
        <w:t>Ice conditions 'not improving'</w:t>
      </w:r>
      <w:r>
        <w:rPr>
          <w:sz w:val="16"/>
        </w:rPr>
        <w:t xml:space="preserve"> </w:t>
      </w:r>
      <w:r w:rsidRPr="009B5834">
        <w:rPr>
          <w:sz w:val="16"/>
        </w:rPr>
        <w:t xml:space="preserve">Russian President Vladimir Putin also visited the International Arctic Forum, where he heard from Director General of FSUE </w:t>
      </w:r>
      <w:proofErr w:type="spellStart"/>
      <w:r w:rsidRPr="009B5834">
        <w:rPr>
          <w:sz w:val="16"/>
        </w:rPr>
        <w:t>GlavSevmorput</w:t>
      </w:r>
      <w:proofErr w:type="spellEnd"/>
      <w:r w:rsidRPr="009B5834">
        <w:rPr>
          <w:sz w:val="16"/>
        </w:rPr>
        <w:t xml:space="preserve"> Sergey </w:t>
      </w:r>
      <w:proofErr w:type="spellStart"/>
      <w:r w:rsidRPr="009B5834">
        <w:rPr>
          <w:sz w:val="16"/>
        </w:rPr>
        <w:t>Zybko</w:t>
      </w:r>
      <w:proofErr w:type="spellEnd"/>
      <w:r w:rsidRPr="009B5834">
        <w:rPr>
          <w:sz w:val="16"/>
        </w:rPr>
        <w:t xml:space="preserve"> that at the time there were 50 vessels in the Northern Sea Route and nine nuclear and non-nuclear icebreakers working.</w:t>
      </w:r>
      <w:r>
        <w:rPr>
          <w:sz w:val="16"/>
        </w:rPr>
        <w:t xml:space="preserve"> </w:t>
      </w:r>
      <w:proofErr w:type="spellStart"/>
      <w:r w:rsidRPr="009B5834">
        <w:rPr>
          <w:sz w:val="16"/>
        </w:rPr>
        <w:t>Zybko</w:t>
      </w:r>
      <w:proofErr w:type="spellEnd"/>
      <w:r w:rsidRPr="009B5834">
        <w:rPr>
          <w:sz w:val="16"/>
        </w:rPr>
        <w:t xml:space="preserve"> said that AI was being used to </w:t>
      </w:r>
      <w:proofErr w:type="spellStart"/>
      <w:r w:rsidRPr="009B5834">
        <w:rPr>
          <w:sz w:val="16"/>
        </w:rPr>
        <w:t>analyse</w:t>
      </w:r>
      <w:proofErr w:type="spellEnd"/>
      <w:r w:rsidRPr="009B5834">
        <w:rPr>
          <w:sz w:val="16"/>
        </w:rPr>
        <w:t xml:space="preserve"> satellite radar images and he said that </w:t>
      </w:r>
      <w:r w:rsidRPr="009B5834">
        <w:rPr>
          <w:rStyle w:val="StyleUnderline"/>
        </w:rPr>
        <w:t>global warming was not yet making the ice conditions better for the trade route, which runs the length of Russia's northern coast from Europe to Asia.</w:t>
      </w:r>
      <w:r>
        <w:rPr>
          <w:rStyle w:val="StyleUnderline"/>
        </w:rPr>
        <w:t xml:space="preserve"> </w:t>
      </w:r>
      <w:r w:rsidRPr="009B5834">
        <w:rPr>
          <w:sz w:val="16"/>
        </w:rPr>
        <w:t xml:space="preserve">He said: "It should be noted that the </w:t>
      </w:r>
      <w:r w:rsidRPr="009B5834">
        <w:rPr>
          <w:rStyle w:val="StyleUnderline"/>
        </w:rPr>
        <w:t>ice conditions have been deteriorating over the past few years.</w:t>
      </w:r>
      <w:r w:rsidRPr="009B5834">
        <w:rPr>
          <w:sz w:val="16"/>
        </w:rPr>
        <w:t xml:space="preserve"> And although we often hear about global warming, current research by the Arctic and Antarctic Research Institute does not confirm this. According to their observations, </w:t>
      </w:r>
      <w:r w:rsidRPr="009B5834">
        <w:rPr>
          <w:rStyle w:val="StyleUnderline"/>
        </w:rPr>
        <w:t>no significant changes in ice cover are expected in the winter-spring period until 2050</w:t>
      </w:r>
      <w:r w:rsidRPr="009B5834">
        <w:rPr>
          <w:sz w:val="16"/>
        </w:rPr>
        <w:t>."</w:t>
      </w:r>
    </w:p>
    <w:p w14:paraId="2C514526" w14:textId="77777777" w:rsidR="005559B8" w:rsidRDefault="005559B8" w:rsidP="005559B8">
      <w:pPr>
        <w:pStyle w:val="Heading4"/>
      </w:pPr>
      <w:r>
        <w:t>India is building Icebreakers for Russia</w:t>
      </w:r>
    </w:p>
    <w:p w14:paraId="44D68112" w14:textId="77777777" w:rsidR="005559B8" w:rsidRPr="00630283" w:rsidRDefault="005559B8" w:rsidP="005559B8">
      <w:r>
        <w:t xml:space="preserve">Anil </w:t>
      </w:r>
      <w:r w:rsidRPr="00630283">
        <w:rPr>
          <w:rStyle w:val="Style13ptBold"/>
        </w:rPr>
        <w:t>Chopra 24</w:t>
      </w:r>
      <w:r w:rsidRPr="00630283">
        <w:t>.</w:t>
      </w:r>
      <w:r>
        <w:t xml:space="preserve"> An Air Marshall and a retired Indian Air Force Officer. </w:t>
      </w:r>
      <w:r w:rsidRPr="00630283">
        <w:t xml:space="preserve">Until December 2017, he was an Administrative Member of the Regional Bench of the Armed Forces Tribunal at Lucknow. “The Great Game in Arctic: India to build non-nuclear icebreaker ships for Russia.” </w:t>
      </w:r>
      <w:r>
        <w:t xml:space="preserve">Firstpost. </w:t>
      </w:r>
      <w:r w:rsidRPr="00630283">
        <w:t>11-4-2024. https://www.firstpost.com/opinion/the-great-game-in-arctic-india-to-build-non-nuclear-icebreaker-ships-for-russia-13831698.html //</w:t>
      </w:r>
      <w:proofErr w:type="spellStart"/>
      <w:r w:rsidRPr="00630283">
        <w:t>reyrey</w:t>
      </w:r>
      <w:proofErr w:type="spellEnd"/>
    </w:p>
    <w:p w14:paraId="74226734" w14:textId="77777777" w:rsidR="005559B8" w:rsidRPr="004618C7" w:rsidRDefault="005559B8" w:rsidP="005559B8">
      <w:pPr>
        <w:rPr>
          <w:sz w:val="16"/>
        </w:rPr>
      </w:pPr>
      <w:r w:rsidRPr="00C77A70">
        <w:rPr>
          <w:sz w:val="16"/>
        </w:rPr>
        <w:t xml:space="preserve">The </w:t>
      </w:r>
      <w:r w:rsidRPr="00630283">
        <w:rPr>
          <w:rStyle w:val="StyleUnderline"/>
        </w:rPr>
        <w:t>Great Game</w:t>
      </w:r>
      <w:r w:rsidRPr="00C77A70">
        <w:rPr>
          <w:sz w:val="16"/>
        </w:rPr>
        <w:t xml:space="preserve"> in Arctic: </w:t>
      </w:r>
      <w:r w:rsidRPr="00630283">
        <w:rPr>
          <w:rStyle w:val="StyleUnderline"/>
        </w:rPr>
        <w:t xml:space="preserve">India to </w:t>
      </w:r>
      <w:r w:rsidRPr="00C77A70">
        <w:rPr>
          <w:rStyle w:val="Emphasis"/>
        </w:rPr>
        <w:t>build</w:t>
      </w:r>
      <w:r w:rsidRPr="00630283">
        <w:rPr>
          <w:rStyle w:val="StyleUnderline"/>
        </w:rPr>
        <w:t xml:space="preserve"> non-nuclear </w:t>
      </w:r>
      <w:r w:rsidRPr="00C77A70">
        <w:rPr>
          <w:rStyle w:val="Emphasis"/>
        </w:rPr>
        <w:t xml:space="preserve">icebreaker ships for Russia </w:t>
      </w:r>
      <w:proofErr w:type="spellStart"/>
      <w:r w:rsidRPr="00630283">
        <w:rPr>
          <w:rStyle w:val="StyleUnderline"/>
        </w:rPr>
        <w:t>Russia</w:t>
      </w:r>
      <w:proofErr w:type="spellEnd"/>
      <w:r w:rsidRPr="00630283">
        <w:rPr>
          <w:rStyle w:val="StyleUnderline"/>
        </w:rPr>
        <w:t xml:space="preserve"> has shortlisted India</w:t>
      </w:r>
      <w:r w:rsidRPr="00C77A70">
        <w:rPr>
          <w:sz w:val="16"/>
        </w:rPr>
        <w:t xml:space="preserve">n shipyards </w:t>
      </w:r>
      <w:r w:rsidRPr="00630283">
        <w:rPr>
          <w:rStyle w:val="StyleUnderline"/>
        </w:rPr>
        <w:t>to build four non-nuclear icebreaker ships</w:t>
      </w:r>
      <w:r w:rsidRPr="00C77A70">
        <w:rPr>
          <w:sz w:val="16"/>
        </w:rPr>
        <w:t xml:space="preserve">. This </w:t>
      </w:r>
      <w:r w:rsidRPr="00630283">
        <w:rPr>
          <w:rStyle w:val="StyleUnderline"/>
        </w:rPr>
        <w:t>strategic partnership will support Russia’s Northern Sea Route pla</w:t>
      </w:r>
      <w:r w:rsidRPr="00C77A70">
        <w:rPr>
          <w:sz w:val="16"/>
        </w:rPr>
        <w:t xml:space="preserve">n, aiming to establish a new shipping corridor through the Arctic, reducing travel time. The project will </w:t>
      </w:r>
      <w:r w:rsidRPr="00C77A70">
        <w:rPr>
          <w:rStyle w:val="Emphasis"/>
        </w:rPr>
        <w:t xml:space="preserve">significantly boost </w:t>
      </w:r>
      <w:r w:rsidRPr="00630283">
        <w:rPr>
          <w:rStyle w:val="StyleUnderline"/>
        </w:rPr>
        <w:t xml:space="preserve">India’s </w:t>
      </w:r>
      <w:r w:rsidRPr="00C77A70">
        <w:rPr>
          <w:rStyle w:val="Emphasis"/>
        </w:rPr>
        <w:t xml:space="preserve">shipbuilding capabilities </w:t>
      </w:r>
      <w:r w:rsidRPr="00C77A70">
        <w:rPr>
          <w:sz w:val="16"/>
        </w:rPr>
        <w:t xml:space="preserve">and </w:t>
      </w:r>
      <w:r w:rsidRPr="00C77A70">
        <w:rPr>
          <w:rStyle w:val="Emphasis"/>
        </w:rPr>
        <w:t xml:space="preserve">enhance maritime ties </w:t>
      </w:r>
      <w:r w:rsidRPr="00630283">
        <w:rPr>
          <w:rStyle w:val="StyleUnderline"/>
        </w:rPr>
        <w:t xml:space="preserve">between India and Russia, strengthening </w:t>
      </w:r>
      <w:r w:rsidRPr="00C77A70">
        <w:rPr>
          <w:rStyle w:val="Emphasis"/>
        </w:rPr>
        <w:t>bilateral relations</w:t>
      </w:r>
      <w:r w:rsidRPr="00630283">
        <w:rPr>
          <w:rStyle w:val="StyleUnderline"/>
        </w:rPr>
        <w:t>. I</w:t>
      </w:r>
      <w:r w:rsidRPr="00C77A70">
        <w:rPr>
          <w:sz w:val="16"/>
        </w:rPr>
        <w:t xml:space="preserve">t will also </w:t>
      </w:r>
      <w:r w:rsidRPr="00630283">
        <w:rPr>
          <w:rStyle w:val="StyleUnderline"/>
        </w:rPr>
        <w:t xml:space="preserve">increase </w:t>
      </w:r>
      <w:r w:rsidRPr="00C77A70">
        <w:rPr>
          <w:rStyle w:val="Emphasis"/>
        </w:rPr>
        <w:t>trade and economic cooperation</w:t>
      </w:r>
      <w:r w:rsidRPr="00630283">
        <w:rPr>
          <w:rStyle w:val="StyleUnderline"/>
        </w:rPr>
        <w:t>,</w:t>
      </w:r>
      <w:r w:rsidRPr="00C77A70">
        <w:rPr>
          <w:sz w:val="16"/>
        </w:rPr>
        <w:t xml:space="preserve"> with potential for joint ventures, and strengthen India’s position in the global shipbuilding market. The </w:t>
      </w:r>
      <w:r w:rsidRPr="00C77A70">
        <w:rPr>
          <w:rStyle w:val="StyleUnderline"/>
        </w:rPr>
        <w:t>icebreakers will be designed to navigate harsh Arctic conditions,</w:t>
      </w:r>
      <w:r w:rsidRPr="00C77A70">
        <w:rPr>
          <w:sz w:val="16"/>
        </w:rPr>
        <w:t xml:space="preserve"> facilitating year-round navigation through the Northern Sea Route. Icebreaker Ships An icebreaker is a special-purpose ship or boat designed to move and navigate through ice-covered waters and provide safe waterways for other boats and ships. The icebreaker ships have three traits: a strengthened hull, an ice-clearing shape, and the power to push through sea ice. The bending strength of sea ice is low enough, but even in cases of very thick ice, an icebreaker can drive its bow onto the ice to break it under the weight of the ship. A buildup of broken ice in front of a ship can slow it down much more than the breaking of the ice itself, so icebreakers have a specially designed hull to direct the broken ice around or under the vessel. The external components of the ship’s propulsion system (propellers, propeller shafts, etc.) are at greater risk of damage than the vessel’s hull, so the ability of an icebreaker to propel itself onto the ice, break it, and clear the debris from its path successfully is essential for its safety. The first icebreakers in 1837 were steam-powered. The first diesel-electric icebreakers were built in the 1930s. </w:t>
      </w:r>
      <w:r w:rsidRPr="00630283">
        <w:rPr>
          <w:rStyle w:val="StyleUnderline"/>
        </w:rPr>
        <w:t>Russia currently operates all existing and functioning nuclear-powered icebreakers</w:t>
      </w:r>
      <w:r w:rsidRPr="00C77A70">
        <w:rPr>
          <w:sz w:val="16"/>
        </w:rPr>
        <w:t xml:space="preserve">. The first one, NS Lenin, was launched in 1957 and entered operation in 1959, before being officially decommissioned in 1989. It was both the world’s first nuclear-powered surface ship and the first nuclear-powered civilian vessel. In May 2007, sea trials were completed for the nuclear-powered Russian icebreaker NS 50 Let </w:t>
      </w:r>
      <w:proofErr w:type="spellStart"/>
      <w:r w:rsidRPr="00C77A70">
        <w:rPr>
          <w:sz w:val="16"/>
        </w:rPr>
        <w:t>Pobedy</w:t>
      </w:r>
      <w:proofErr w:type="spellEnd"/>
      <w:r w:rsidRPr="00C77A70">
        <w:rPr>
          <w:sz w:val="16"/>
        </w:rPr>
        <w:t xml:space="preserve">. The vessel was put into service by Murmansk Shipping Company, which manages all eight Russian state-owned nuclear icebreakers. The Arctic Region </w:t>
      </w:r>
      <w:proofErr w:type="gramStart"/>
      <w:r w:rsidRPr="00C77A70">
        <w:rPr>
          <w:sz w:val="16"/>
        </w:rPr>
        <w:t>The</w:t>
      </w:r>
      <w:proofErr w:type="gramEnd"/>
      <w:r w:rsidRPr="00C77A70">
        <w:rPr>
          <w:sz w:val="16"/>
        </w:rPr>
        <w:t xml:space="preserve"> </w:t>
      </w:r>
      <w:r w:rsidRPr="00630283">
        <w:rPr>
          <w:rStyle w:val="StyleUnderline"/>
        </w:rPr>
        <w:t xml:space="preserve">Arctic region covers over </w:t>
      </w:r>
      <w:r w:rsidRPr="00C77A70">
        <w:rPr>
          <w:rStyle w:val="Emphasis"/>
        </w:rPr>
        <w:t>one-sixth of the earth’s landmass</w:t>
      </w:r>
      <w:r w:rsidRPr="00630283">
        <w:rPr>
          <w:rStyle w:val="StyleUnderline"/>
        </w:rPr>
        <w:t xml:space="preserve"> and is set to play an increasing role in shaping the course of world affairs.</w:t>
      </w:r>
      <w:r w:rsidRPr="00C77A70">
        <w:rPr>
          <w:sz w:val="16"/>
        </w:rPr>
        <w:t xml:space="preserve"> The still less explored region is </w:t>
      </w:r>
      <w:r w:rsidRPr="00630283">
        <w:rPr>
          <w:rStyle w:val="StyleUnderline"/>
        </w:rPr>
        <w:t xml:space="preserve">rich in exploitable </w:t>
      </w:r>
      <w:r w:rsidRPr="00C77A70">
        <w:rPr>
          <w:rStyle w:val="Emphasis"/>
        </w:rPr>
        <w:t>natural resources</w:t>
      </w:r>
      <w:r w:rsidRPr="00630283">
        <w:rPr>
          <w:rStyle w:val="StyleUnderline"/>
        </w:rPr>
        <w:t>, especially gas and oil and marine living resources. It</w:t>
      </w:r>
      <w:r w:rsidRPr="00C77A70">
        <w:rPr>
          <w:sz w:val="16"/>
        </w:rPr>
        <w:t xml:space="preserve"> is estimated that the Arctic could be home to nearly 20 percent of the world’s oil and natural gas. The Arctic Ocean around Earth’s North Pole is full of floating ice, with ridges up to 20 meters thick.</w:t>
      </w:r>
    </w:p>
    <w:p w14:paraId="66DE23A9" w14:textId="77777777" w:rsidR="005559B8" w:rsidRDefault="005559B8" w:rsidP="005559B8">
      <w:pPr>
        <w:pStyle w:val="Heading4"/>
      </w:pPr>
      <w:r>
        <w:t xml:space="preserve">Nuclear ice breaker action is needed now—Russia is ahead but we still have a window of opportunity. </w:t>
      </w:r>
    </w:p>
    <w:p w14:paraId="730AE847" w14:textId="77777777" w:rsidR="005559B8" w:rsidRPr="0030527B" w:rsidRDefault="005559B8" w:rsidP="005559B8">
      <w:r w:rsidRPr="0030527B">
        <w:t>[</w:t>
      </w:r>
      <w:r w:rsidRPr="0030527B">
        <w:rPr>
          <w:b/>
          <w:bCs/>
        </w:rPr>
        <w:t>BBN</w:t>
      </w:r>
      <w:r w:rsidRPr="0030527B">
        <w:t>; Big News Network; 4/3/</w:t>
      </w:r>
      <w:r w:rsidRPr="0030527B">
        <w:rPr>
          <w:b/>
          <w:bCs/>
        </w:rPr>
        <w:t>25</w:t>
      </w:r>
      <w:r w:rsidRPr="0030527B">
        <w:t>; a specialist online news service, constantly updating around 450 categories of news on an hourly basis; Breaking the ice: How Russia's nuclear fleet outpaces rivals; https://www.bignewsnetwork.com/news/278141571/breaking-the-ice-how-russia-nuclear-fleet-outpaces-rivals; DBSTM]</w:t>
      </w:r>
    </w:p>
    <w:p w14:paraId="047DDC7D" w14:textId="77777777" w:rsidR="005559B8" w:rsidRPr="0030527B" w:rsidRDefault="005559B8" w:rsidP="005559B8">
      <w:pPr>
        <w:rPr>
          <w:sz w:val="16"/>
        </w:rPr>
      </w:pPr>
      <w:r w:rsidRPr="0030527B">
        <w:rPr>
          <w:sz w:val="16"/>
        </w:rPr>
        <w:t>The Cold War never ended - it just moved to the Arctic and got nuclear</w:t>
      </w:r>
    </w:p>
    <w:p w14:paraId="6B806214" w14:textId="77777777" w:rsidR="005559B8" w:rsidRPr="0030527B" w:rsidRDefault="005559B8" w:rsidP="005559B8">
      <w:pPr>
        <w:rPr>
          <w:sz w:val="16"/>
        </w:rPr>
      </w:pPr>
      <w:r w:rsidRPr="0030527B">
        <w:rPr>
          <w:sz w:val="16"/>
        </w:rPr>
        <w:t>In late March, at the VI Arctic Forum held in Murmansk, Russian President Vladimir Putin declared Moscow's commitment to expanding its fleet of nuclear icebreakers.</w:t>
      </w:r>
    </w:p>
    <w:p w14:paraId="373F7BB9" w14:textId="77777777" w:rsidR="005559B8" w:rsidRPr="0010632C" w:rsidRDefault="005559B8" w:rsidP="005559B8">
      <w:pPr>
        <w:rPr>
          <w:u w:val="single"/>
        </w:rPr>
      </w:pPr>
      <w:r w:rsidRPr="0030527B">
        <w:rPr>
          <w:sz w:val="16"/>
        </w:rPr>
        <w:t>"</w:t>
      </w:r>
      <w:r w:rsidRPr="00F712AB">
        <w:rPr>
          <w:highlight w:val="cyan"/>
          <w:u w:val="single"/>
        </w:rPr>
        <w:t xml:space="preserve">Russia already possesses the </w:t>
      </w:r>
      <w:r w:rsidRPr="00F712AB">
        <w:rPr>
          <w:b/>
          <w:bCs/>
          <w:highlight w:val="cyan"/>
          <w:u w:val="single"/>
        </w:rPr>
        <w:t>largest</w:t>
      </w:r>
      <w:r w:rsidRPr="00F712AB">
        <w:rPr>
          <w:highlight w:val="cyan"/>
          <w:u w:val="single"/>
        </w:rPr>
        <w:t xml:space="preserve"> icebreaker fleet </w:t>
      </w:r>
      <w:r w:rsidRPr="00F712AB">
        <w:rPr>
          <w:b/>
          <w:bCs/>
          <w:highlight w:val="cyan"/>
          <w:u w:val="single"/>
        </w:rPr>
        <w:t>globally</w:t>
      </w:r>
      <w:r w:rsidRPr="0030527B">
        <w:rPr>
          <w:sz w:val="16"/>
        </w:rPr>
        <w:t>," Putin noted. "</w:t>
      </w:r>
      <w:r w:rsidRPr="0010632C">
        <w:rPr>
          <w:u w:val="single"/>
        </w:rPr>
        <w:t>We must further solidify our position by commissioning advanced icebreakers, particularly nuclear-powered vessels uniquely available to us." He emphasized that "</w:t>
      </w:r>
      <w:r w:rsidRPr="00F712AB">
        <w:rPr>
          <w:highlight w:val="cyan"/>
          <w:u w:val="single"/>
        </w:rPr>
        <w:t>no other nation has a comparable fleet</w:t>
      </w:r>
      <w:r w:rsidRPr="0010632C">
        <w:rPr>
          <w:u w:val="single"/>
        </w:rPr>
        <w:t>."</w:t>
      </w:r>
    </w:p>
    <w:p w14:paraId="197A359C" w14:textId="77777777" w:rsidR="005559B8" w:rsidRPr="0030527B" w:rsidRDefault="005559B8" w:rsidP="005559B8">
      <w:pPr>
        <w:rPr>
          <w:sz w:val="16"/>
        </w:rPr>
      </w:pPr>
      <w:r w:rsidRPr="0030527B">
        <w:rPr>
          <w:sz w:val="16"/>
        </w:rPr>
        <w:t>But what exactly can Russia's Arctic fleet accomplish?</w:t>
      </w:r>
    </w:p>
    <w:p w14:paraId="00676D81" w14:textId="77777777" w:rsidR="005559B8" w:rsidRPr="0030527B" w:rsidRDefault="005559B8" w:rsidP="005559B8">
      <w:pPr>
        <w:rPr>
          <w:sz w:val="16"/>
        </w:rPr>
      </w:pPr>
      <w:r w:rsidRPr="0030527B">
        <w:rPr>
          <w:sz w:val="16"/>
        </w:rPr>
        <w:t>A new generation</w:t>
      </w:r>
    </w:p>
    <w:p w14:paraId="1AE09A73" w14:textId="77777777" w:rsidR="005559B8" w:rsidRPr="0030527B" w:rsidRDefault="005559B8" w:rsidP="005559B8">
      <w:pPr>
        <w:rPr>
          <w:sz w:val="16"/>
        </w:rPr>
      </w:pPr>
      <w:r w:rsidRPr="0030527B">
        <w:rPr>
          <w:sz w:val="16"/>
        </w:rPr>
        <w:t>This Wednesday, the fourth nuclear-powered icebreaker of Project 22220, the 'Yakutia', completed sea trials and departed for operations along the Northern Sea Route (NSR).</w:t>
      </w:r>
    </w:p>
    <w:p w14:paraId="3591E42D" w14:textId="77777777" w:rsidR="005559B8" w:rsidRPr="0030527B" w:rsidRDefault="005559B8" w:rsidP="005559B8">
      <w:pPr>
        <w:rPr>
          <w:sz w:val="16"/>
        </w:rPr>
      </w:pPr>
      <w:r w:rsidRPr="0030527B">
        <w:rPr>
          <w:sz w:val="16"/>
        </w:rPr>
        <w:t xml:space="preserve">The 'Yakutia' ranks among the world's most powerful nuclear icebreakers. The construction of Project 22220 icebreakers began in 2013, with plans to build at least seven ships. Three vessels - the 'Arktika', 'Siberia', and 'Ural' - have already entered service. The lead ship, the 'Arktika', was commissioned in 2020, becoming a flagship of Russia's contemporary Arctic exploration efforts. It was followed by the 'Siberia' in 2021 and 'Ural' in 2022. Two additional ships, the 'Chukotka' and 'Kamchatka', are currently under construction, and the keel for a seventh vessel, the 'Sakhalin', will be laid later this year. These icebreakers are constructed at the Baltic Shipyard in St. Petersburg, funded by Rosatom's </w:t>
      </w:r>
      <w:proofErr w:type="spellStart"/>
      <w:r w:rsidRPr="0030527B">
        <w:rPr>
          <w:sz w:val="16"/>
        </w:rPr>
        <w:t>Atomflot</w:t>
      </w:r>
      <w:proofErr w:type="spellEnd"/>
      <w:r w:rsidRPr="0030527B">
        <w:rPr>
          <w:sz w:val="16"/>
        </w:rPr>
        <w:t xml:space="preserve"> with state support.</w:t>
      </w:r>
    </w:p>
    <w:p w14:paraId="38EB75A1" w14:textId="77777777" w:rsidR="005559B8" w:rsidRPr="0030527B" w:rsidRDefault="005559B8" w:rsidP="005559B8">
      <w:pPr>
        <w:rPr>
          <w:sz w:val="16"/>
        </w:rPr>
      </w:pPr>
      <w:r w:rsidRPr="00F712AB">
        <w:rPr>
          <w:highlight w:val="cyan"/>
          <w:u w:val="single"/>
        </w:rPr>
        <w:t>Advanced nuclear icebreaker</w:t>
      </w:r>
      <w:r w:rsidRPr="00F712AB">
        <w:rPr>
          <w:sz w:val="16"/>
          <w:highlight w:val="cyan"/>
        </w:rPr>
        <w:t>s</w:t>
      </w:r>
      <w:r w:rsidRPr="0030527B">
        <w:rPr>
          <w:sz w:val="16"/>
        </w:rPr>
        <w:t xml:space="preserve"> such as the 'Yakutia' are specifically </w:t>
      </w:r>
      <w:r w:rsidRPr="00F712AB">
        <w:rPr>
          <w:highlight w:val="cyan"/>
          <w:u w:val="single"/>
        </w:rPr>
        <w:t>engineered for harsh Arctic</w:t>
      </w:r>
      <w:r w:rsidRPr="0010632C">
        <w:rPr>
          <w:u w:val="single"/>
        </w:rPr>
        <w:t xml:space="preserve"> </w:t>
      </w:r>
      <w:r w:rsidRPr="00F712AB">
        <w:rPr>
          <w:highlight w:val="cyan"/>
          <w:u w:val="single"/>
        </w:rPr>
        <w:t>conditions</w:t>
      </w:r>
      <w:r w:rsidRPr="0010632C">
        <w:rPr>
          <w:u w:val="single"/>
        </w:rPr>
        <w:t xml:space="preserve">, and are </w:t>
      </w:r>
      <w:r w:rsidRPr="00F712AB">
        <w:rPr>
          <w:highlight w:val="cyan"/>
          <w:u w:val="single"/>
        </w:rPr>
        <w:t>capable of breaking ice</w:t>
      </w:r>
      <w:r w:rsidRPr="0010632C">
        <w:rPr>
          <w:u w:val="single"/>
        </w:rPr>
        <w:t xml:space="preserve"> up to three meters thick. </w:t>
      </w:r>
      <w:r w:rsidRPr="0030527B">
        <w:rPr>
          <w:sz w:val="16"/>
        </w:rPr>
        <w:t xml:space="preserve">Their unique hull designs enhance maneuverability in extreme cold and dense ice environments. Equipped with two nuclear reactors generating a combined 60 megawatts, </w:t>
      </w:r>
      <w:r w:rsidRPr="0010632C">
        <w:rPr>
          <w:u w:val="single"/>
        </w:rPr>
        <w:t xml:space="preserve">they </w:t>
      </w:r>
      <w:r w:rsidRPr="00F712AB">
        <w:rPr>
          <w:highlight w:val="cyan"/>
          <w:u w:val="single"/>
        </w:rPr>
        <w:t xml:space="preserve">can operate autonomously for </w:t>
      </w:r>
      <w:r w:rsidRPr="00F712AB">
        <w:rPr>
          <w:b/>
          <w:bCs/>
          <w:highlight w:val="cyan"/>
          <w:u w:val="single"/>
        </w:rPr>
        <w:t>several months</w:t>
      </w:r>
      <w:r w:rsidRPr="0030527B">
        <w:rPr>
          <w:sz w:val="16"/>
        </w:rPr>
        <w:t>.</w:t>
      </w:r>
    </w:p>
    <w:p w14:paraId="3C0C6ED1" w14:textId="77777777" w:rsidR="005559B8" w:rsidRPr="0030527B" w:rsidRDefault="005559B8" w:rsidP="005559B8">
      <w:pPr>
        <w:rPr>
          <w:sz w:val="16"/>
        </w:rPr>
      </w:pPr>
      <w:r w:rsidRPr="0030527B">
        <w:rPr>
          <w:sz w:val="16"/>
        </w:rPr>
        <w:t>Today, these vessels represent the most powerful and efficient icebreakers worldwide. Importantly, Russia has significantly reduced reliance on imported components, with domestically produced parts comprising 92% of each ship. Ultimately, Russia aims for complete self-sufficiency in producing all components for future nuclear icebreakers.</w:t>
      </w:r>
    </w:p>
    <w:p w14:paraId="44040CC9" w14:textId="77777777" w:rsidR="005559B8" w:rsidRPr="0030527B" w:rsidRDefault="005559B8" w:rsidP="005559B8">
      <w:pPr>
        <w:rPr>
          <w:sz w:val="16"/>
        </w:rPr>
      </w:pPr>
      <w:r w:rsidRPr="0030527B">
        <w:rPr>
          <w:sz w:val="16"/>
        </w:rPr>
        <w:t xml:space="preserve">Project 22220 </w:t>
      </w:r>
      <w:r w:rsidRPr="0010632C">
        <w:rPr>
          <w:u w:val="single"/>
        </w:rPr>
        <w:t xml:space="preserve">icebreakers are </w:t>
      </w:r>
      <w:r w:rsidRPr="00F712AB">
        <w:rPr>
          <w:b/>
          <w:bCs/>
          <w:highlight w:val="cyan"/>
          <w:u w:val="single"/>
        </w:rPr>
        <w:t>versatile</w:t>
      </w:r>
      <w:r w:rsidRPr="00F712AB">
        <w:rPr>
          <w:highlight w:val="cyan"/>
          <w:u w:val="single"/>
        </w:rPr>
        <w:t xml:space="preserve">, designed for </w:t>
      </w:r>
      <w:r w:rsidRPr="00F712AB">
        <w:rPr>
          <w:b/>
          <w:bCs/>
          <w:highlight w:val="cyan"/>
          <w:u w:val="single"/>
        </w:rPr>
        <w:t>both</w:t>
      </w:r>
      <w:r w:rsidRPr="00F712AB">
        <w:rPr>
          <w:highlight w:val="cyan"/>
          <w:u w:val="single"/>
        </w:rPr>
        <w:t xml:space="preserve"> open ocean and river</w:t>
      </w:r>
      <w:r w:rsidRPr="0010632C">
        <w:rPr>
          <w:u w:val="single"/>
        </w:rPr>
        <w:t xml:space="preserve"> channel navigation. Their design </w:t>
      </w:r>
      <w:r w:rsidRPr="00F712AB">
        <w:rPr>
          <w:highlight w:val="cyan"/>
          <w:u w:val="single"/>
        </w:rPr>
        <w:t>integrates the strengths of</w:t>
      </w:r>
      <w:r w:rsidRPr="0010632C">
        <w:rPr>
          <w:u w:val="single"/>
        </w:rPr>
        <w:t xml:space="preserve"> </w:t>
      </w:r>
      <w:r w:rsidRPr="00F712AB">
        <w:rPr>
          <w:highlight w:val="cyan"/>
          <w:u w:val="single"/>
        </w:rPr>
        <w:t>previous</w:t>
      </w:r>
      <w:r w:rsidRPr="0010632C">
        <w:rPr>
          <w:u w:val="single"/>
        </w:rPr>
        <w:t xml:space="preserve">-generation </w:t>
      </w:r>
      <w:r w:rsidRPr="00F712AB">
        <w:rPr>
          <w:highlight w:val="cyan"/>
          <w:u w:val="single"/>
        </w:rPr>
        <w:t>vessels</w:t>
      </w:r>
      <w:r w:rsidRPr="0010632C">
        <w:rPr>
          <w:u w:val="single"/>
        </w:rPr>
        <w:t>,</w:t>
      </w:r>
      <w:r w:rsidRPr="0030527B">
        <w:rPr>
          <w:sz w:val="16"/>
        </w:rPr>
        <w:t xml:space="preserve"> such as the ocean-going 'Arktika' and the river-focused 'Taimyr'. Adjustable ballast tanks can be filled with seawater to increase draft and enhance icebreaking capability.</w:t>
      </w:r>
    </w:p>
    <w:p w14:paraId="6A6B5215" w14:textId="77777777" w:rsidR="005559B8" w:rsidRPr="0030527B" w:rsidRDefault="005559B8" w:rsidP="005559B8">
      <w:pPr>
        <w:rPr>
          <w:sz w:val="16"/>
        </w:rPr>
      </w:pPr>
      <w:r w:rsidRPr="0030527B">
        <w:rPr>
          <w:sz w:val="16"/>
        </w:rPr>
        <w:t xml:space="preserve">'Yakutia'-class </w:t>
      </w:r>
      <w:r w:rsidRPr="0010632C">
        <w:rPr>
          <w:u w:val="single"/>
        </w:rPr>
        <w:t>icebreakers are intended to replace older ships nearing the end of their operational lives</w:t>
      </w:r>
      <w:r w:rsidRPr="0030527B">
        <w:rPr>
          <w:sz w:val="16"/>
        </w:rPr>
        <w:t>. As the newer icebreakers enter service, older vessels such as the 'Taimyr', '</w:t>
      </w:r>
      <w:proofErr w:type="spellStart"/>
      <w:r w:rsidRPr="0030527B">
        <w:rPr>
          <w:sz w:val="16"/>
        </w:rPr>
        <w:t>Vaigach</w:t>
      </w:r>
      <w:proofErr w:type="spellEnd"/>
      <w:r w:rsidRPr="0030527B">
        <w:rPr>
          <w:sz w:val="16"/>
        </w:rPr>
        <w:t>', and 'Yamal' will eventually be decommissioned. While their operational lifespan has been extended until 2027, these aging icebreakers will ultimately be succeeded by more advanced and powerful vessels.</w:t>
      </w:r>
    </w:p>
    <w:p w14:paraId="3238F261" w14:textId="77777777" w:rsidR="005559B8" w:rsidRPr="0030527B" w:rsidRDefault="005559B8" w:rsidP="005559B8">
      <w:pPr>
        <w:rPr>
          <w:sz w:val="16"/>
        </w:rPr>
      </w:pPr>
      <w:r w:rsidRPr="0030527B">
        <w:rPr>
          <w:sz w:val="16"/>
        </w:rPr>
        <w:t>What's at stake?</w:t>
      </w:r>
    </w:p>
    <w:p w14:paraId="4DB74BA7" w14:textId="77777777" w:rsidR="005559B8" w:rsidRPr="0030527B" w:rsidRDefault="005559B8" w:rsidP="005559B8">
      <w:pPr>
        <w:rPr>
          <w:sz w:val="16"/>
        </w:rPr>
      </w:pPr>
      <w:r w:rsidRPr="0030527B">
        <w:rPr>
          <w:sz w:val="16"/>
        </w:rPr>
        <w:t xml:space="preserve">Currently, Russia's </w:t>
      </w:r>
      <w:proofErr w:type="spellStart"/>
      <w:r w:rsidRPr="0030527B">
        <w:rPr>
          <w:sz w:val="16"/>
        </w:rPr>
        <w:t>Atomflot</w:t>
      </w:r>
      <w:proofErr w:type="spellEnd"/>
      <w:r w:rsidRPr="0030527B">
        <w:rPr>
          <w:sz w:val="16"/>
        </w:rPr>
        <w:t xml:space="preserve"> operates nine nuclear icebreakers: the nuclear-powered transport ship '</w:t>
      </w:r>
      <w:proofErr w:type="spellStart"/>
      <w:r w:rsidRPr="0030527B">
        <w:rPr>
          <w:sz w:val="16"/>
        </w:rPr>
        <w:t>Sevmorput</w:t>
      </w:r>
      <w:proofErr w:type="spellEnd"/>
      <w:r w:rsidRPr="0030527B">
        <w:rPr>
          <w:sz w:val="16"/>
        </w:rPr>
        <w:t>', two river-class icebreakers ('Taimyr' and '</w:t>
      </w:r>
      <w:proofErr w:type="spellStart"/>
      <w:r w:rsidRPr="0030527B">
        <w:rPr>
          <w:sz w:val="16"/>
        </w:rPr>
        <w:t>Vaigach</w:t>
      </w:r>
      <w:proofErr w:type="spellEnd"/>
      <w:r w:rsidRPr="0030527B">
        <w:rPr>
          <w:sz w:val="16"/>
        </w:rPr>
        <w:t>'), sea-class icebreakers such as the 'Yamal' and the Project 10521 "50 Years of Victory," alongside the latest Project 22220 vessels.</w:t>
      </w:r>
    </w:p>
    <w:p w14:paraId="0BDE2C66" w14:textId="77777777" w:rsidR="005559B8" w:rsidRPr="0030527B" w:rsidRDefault="005559B8" w:rsidP="005559B8">
      <w:pPr>
        <w:rPr>
          <w:sz w:val="16"/>
        </w:rPr>
      </w:pPr>
      <w:r w:rsidRPr="0030527B">
        <w:rPr>
          <w:sz w:val="16"/>
        </w:rPr>
        <w:t>These ships support Russia's rapid Arctic development and establish navigable shipping routes from Murmansk to Kamchatka along the NSR.</w:t>
      </w:r>
    </w:p>
    <w:p w14:paraId="6559F9A7" w14:textId="77777777" w:rsidR="005559B8" w:rsidRPr="0030527B" w:rsidRDefault="005559B8" w:rsidP="005559B8">
      <w:pPr>
        <w:rPr>
          <w:sz w:val="16"/>
        </w:rPr>
      </w:pPr>
      <w:r w:rsidRPr="0030527B">
        <w:rPr>
          <w:sz w:val="16"/>
        </w:rPr>
        <w:t>Beyond nuclear icebreakers, Russia maintains conventional icebreakers and is constructing four non-nuclear, ice-class Project 23550 patrol vessels. This robust fleet significantly enhances Russia's capabilities for year-round maritime navigation in the Arctic, securing conventional shipping and safeguarding national interests in the region.</w:t>
      </w:r>
    </w:p>
    <w:p w14:paraId="47CB6923" w14:textId="77777777" w:rsidR="005559B8" w:rsidRPr="0030527B" w:rsidRDefault="005559B8" w:rsidP="005559B8">
      <w:pPr>
        <w:rPr>
          <w:sz w:val="16"/>
        </w:rPr>
      </w:pPr>
      <w:r w:rsidRPr="0030527B">
        <w:rPr>
          <w:sz w:val="16"/>
        </w:rPr>
        <w:t>Why the Arctic matters</w:t>
      </w:r>
    </w:p>
    <w:p w14:paraId="618D4C03" w14:textId="77777777" w:rsidR="005559B8" w:rsidRPr="0010632C" w:rsidRDefault="005559B8" w:rsidP="005559B8">
      <w:pPr>
        <w:rPr>
          <w:u w:val="single"/>
        </w:rPr>
      </w:pPr>
      <w:r w:rsidRPr="0030527B">
        <w:rPr>
          <w:sz w:val="16"/>
        </w:rPr>
        <w:t xml:space="preserve">The </w:t>
      </w:r>
      <w:r w:rsidRPr="00F712AB">
        <w:rPr>
          <w:highlight w:val="cyan"/>
          <w:u w:val="single"/>
        </w:rPr>
        <w:t xml:space="preserve">Arctic region holds </w:t>
      </w:r>
      <w:r w:rsidRPr="00F712AB">
        <w:rPr>
          <w:b/>
          <w:bCs/>
          <w:highlight w:val="cyan"/>
          <w:u w:val="single"/>
        </w:rPr>
        <w:t>vast</w:t>
      </w:r>
      <w:r w:rsidRPr="00F712AB">
        <w:rPr>
          <w:highlight w:val="cyan"/>
          <w:u w:val="single"/>
        </w:rPr>
        <w:t xml:space="preserve"> reserves</w:t>
      </w:r>
      <w:r w:rsidRPr="0010632C">
        <w:rPr>
          <w:u w:val="single"/>
        </w:rPr>
        <w:t xml:space="preserve"> of natural resources - oil, gas, minerals, and fisheries - which could </w:t>
      </w:r>
      <w:r w:rsidRPr="00F712AB">
        <w:rPr>
          <w:highlight w:val="cyan"/>
          <w:u w:val="single"/>
        </w:rPr>
        <w:t>significantly impact the global economy</w:t>
      </w:r>
      <w:r w:rsidRPr="0030527B">
        <w:rPr>
          <w:sz w:val="16"/>
        </w:rPr>
        <w:t xml:space="preserve">. Additionally, it offers strategic advantages for developing transcontinental shipping routes. Russia's Northern Sea Route could substantially shorten trade distances between Europe and Asia, connecting China, Japan, Europe, and the US East Coast. </w:t>
      </w:r>
      <w:r w:rsidRPr="00F712AB">
        <w:rPr>
          <w:b/>
          <w:bCs/>
          <w:highlight w:val="cyan"/>
          <w:u w:val="single"/>
        </w:rPr>
        <w:t>Nuclear</w:t>
      </w:r>
      <w:r w:rsidRPr="0010632C">
        <w:rPr>
          <w:u w:val="single"/>
        </w:rPr>
        <w:t xml:space="preserve"> </w:t>
      </w:r>
      <w:r w:rsidRPr="00F712AB">
        <w:rPr>
          <w:highlight w:val="cyan"/>
          <w:u w:val="single"/>
        </w:rPr>
        <w:t>icebreakers</w:t>
      </w:r>
      <w:r w:rsidRPr="0010632C">
        <w:rPr>
          <w:u w:val="single"/>
        </w:rPr>
        <w:t xml:space="preserve"> are </w:t>
      </w:r>
      <w:r w:rsidRPr="00F712AB">
        <w:rPr>
          <w:b/>
          <w:bCs/>
          <w:highlight w:val="cyan"/>
          <w:u w:val="single"/>
        </w:rPr>
        <w:t>essential</w:t>
      </w:r>
      <w:r w:rsidRPr="00F712AB">
        <w:rPr>
          <w:highlight w:val="cyan"/>
          <w:u w:val="single"/>
        </w:rPr>
        <w:t xml:space="preserve"> for safely guiding vessels through Arctic ice</w:t>
      </w:r>
      <w:r w:rsidRPr="0010632C">
        <w:rPr>
          <w:u w:val="single"/>
        </w:rPr>
        <w:t>.</w:t>
      </w:r>
    </w:p>
    <w:p w14:paraId="04AA094D" w14:textId="77777777" w:rsidR="005559B8" w:rsidRPr="0030527B" w:rsidRDefault="005559B8" w:rsidP="005559B8">
      <w:pPr>
        <w:rPr>
          <w:sz w:val="16"/>
        </w:rPr>
      </w:pPr>
      <w:r w:rsidRPr="0030527B">
        <w:rPr>
          <w:sz w:val="16"/>
        </w:rPr>
        <w:t xml:space="preserve">Recently, the </w:t>
      </w:r>
      <w:r w:rsidRPr="0010632C">
        <w:rPr>
          <w:u w:val="single"/>
        </w:rPr>
        <w:t>United States raised discussions regarding Greenland's geopolitical status</w:t>
      </w:r>
      <w:r w:rsidRPr="0030527B">
        <w:rPr>
          <w:sz w:val="16"/>
        </w:rPr>
        <w:t xml:space="preserve">. Clearly, the </w:t>
      </w:r>
      <w:r w:rsidRPr="00F712AB">
        <w:rPr>
          <w:highlight w:val="cyan"/>
          <w:u w:val="single"/>
        </w:rPr>
        <w:t>US</w:t>
      </w:r>
      <w:r w:rsidRPr="0010632C">
        <w:rPr>
          <w:u w:val="single"/>
        </w:rPr>
        <w:t xml:space="preserve">, having </w:t>
      </w:r>
      <w:r w:rsidRPr="00F712AB">
        <w:rPr>
          <w:highlight w:val="cyan"/>
          <w:u w:val="single"/>
        </w:rPr>
        <w:t xml:space="preserve">fallen behind in </w:t>
      </w:r>
      <w:r w:rsidRPr="00F712AB">
        <w:rPr>
          <w:b/>
          <w:bCs/>
          <w:highlight w:val="cyan"/>
          <w:u w:val="single"/>
        </w:rPr>
        <w:t>Arctic exploration</w:t>
      </w:r>
      <w:r w:rsidRPr="0010632C">
        <w:rPr>
          <w:u w:val="single"/>
        </w:rPr>
        <w:t xml:space="preserve">, </w:t>
      </w:r>
      <w:r w:rsidRPr="00F712AB">
        <w:rPr>
          <w:highlight w:val="cyan"/>
          <w:u w:val="single"/>
        </w:rPr>
        <w:t>seeks solutions</w:t>
      </w:r>
      <w:r w:rsidRPr="0010632C">
        <w:rPr>
          <w:u w:val="single"/>
        </w:rPr>
        <w:t xml:space="preserve"> to regain influence. </w:t>
      </w:r>
      <w:r w:rsidRPr="0030527B">
        <w:rPr>
          <w:sz w:val="16"/>
        </w:rPr>
        <w:t>Greenland, an autonomous territory within Denmark, holds strategic importance in the Arctic. In a world increasingly driven by resource access and shipping lanes, major powers such as the US aim to strengthen their presence, particularly amid rising activity by Russia and China.</w:t>
      </w:r>
    </w:p>
    <w:p w14:paraId="0A338C45" w14:textId="77777777" w:rsidR="005559B8" w:rsidRPr="0030527B" w:rsidRDefault="005559B8" w:rsidP="005559B8">
      <w:pPr>
        <w:rPr>
          <w:b/>
          <w:bCs/>
          <w:u w:val="single"/>
        </w:rPr>
      </w:pPr>
      <w:r w:rsidRPr="0030527B">
        <w:rPr>
          <w:sz w:val="16"/>
        </w:rPr>
        <w:t xml:space="preserve">However, the </w:t>
      </w:r>
      <w:r w:rsidRPr="0010632C">
        <w:rPr>
          <w:u w:val="single"/>
        </w:rPr>
        <w:t xml:space="preserve">US </w:t>
      </w:r>
      <w:r w:rsidRPr="00F712AB">
        <w:rPr>
          <w:highlight w:val="cyan"/>
          <w:u w:val="single"/>
        </w:rPr>
        <w:t>currently lacks a nuclear icebreaker flee</w:t>
      </w:r>
      <w:r w:rsidRPr="0010632C">
        <w:rPr>
          <w:u w:val="single"/>
        </w:rPr>
        <w:t xml:space="preserve">t comparable to Russia's and faces challenges even with conventional icebreakers, which </w:t>
      </w:r>
      <w:r w:rsidRPr="00F712AB">
        <w:rPr>
          <w:b/>
          <w:bCs/>
          <w:highlight w:val="cyan"/>
          <w:u w:val="single"/>
        </w:rPr>
        <w:t>severely</w:t>
      </w:r>
      <w:r w:rsidRPr="00F712AB">
        <w:rPr>
          <w:highlight w:val="cyan"/>
          <w:u w:val="single"/>
        </w:rPr>
        <w:t xml:space="preserve"> limits its Arctic capabilities</w:t>
      </w:r>
      <w:r w:rsidRPr="0030527B">
        <w:rPr>
          <w:sz w:val="16"/>
        </w:rPr>
        <w:t xml:space="preserve">. Resolving Greenland's status alone won't overcome this strategic disadvantage. </w:t>
      </w:r>
      <w:r w:rsidRPr="0010632C">
        <w:rPr>
          <w:u w:val="single"/>
        </w:rPr>
        <w:t xml:space="preserve">To effectively compete in the Arctic, </w:t>
      </w:r>
      <w:r w:rsidRPr="00F712AB">
        <w:rPr>
          <w:b/>
          <w:bCs/>
          <w:highlight w:val="cyan"/>
          <w:u w:val="single"/>
        </w:rPr>
        <w:t>the US would require substantial long-term investments to build an advanced icebreaker fleet, ensuring access to</w:t>
      </w:r>
      <w:r w:rsidRPr="0030527B">
        <w:rPr>
          <w:b/>
          <w:bCs/>
          <w:u w:val="single"/>
        </w:rPr>
        <w:t xml:space="preserve"> </w:t>
      </w:r>
      <w:r w:rsidRPr="00F712AB">
        <w:rPr>
          <w:b/>
          <w:bCs/>
          <w:highlight w:val="cyan"/>
          <w:u w:val="single"/>
        </w:rPr>
        <w:t>Arctic routes and resources.</w:t>
      </w:r>
    </w:p>
    <w:p w14:paraId="7698D681" w14:textId="77777777" w:rsidR="005559B8" w:rsidRDefault="005559B8" w:rsidP="005559B8">
      <w:pPr>
        <w:pStyle w:val="Heading4"/>
      </w:pPr>
      <w:r>
        <w:t xml:space="preserve">Without icebreakers there’s no presence in the arctic and leaves us vulnerable </w:t>
      </w:r>
    </w:p>
    <w:p w14:paraId="606A0FD8" w14:textId="77777777" w:rsidR="005559B8" w:rsidRPr="00D6084B" w:rsidRDefault="005559B8" w:rsidP="005559B8">
      <w:r w:rsidRPr="00D6084B">
        <w:t xml:space="preserve">[Ayesha </w:t>
      </w:r>
      <w:r w:rsidRPr="00D6084B">
        <w:rPr>
          <w:b/>
          <w:bCs/>
        </w:rPr>
        <w:t>Rascoe</w:t>
      </w:r>
      <w:r w:rsidRPr="00D6084B">
        <w:t>; 11/24/</w:t>
      </w:r>
      <w:r w:rsidRPr="00D6084B">
        <w:rPr>
          <w:b/>
          <w:bCs/>
        </w:rPr>
        <w:t>24</w:t>
      </w:r>
      <w:r w:rsidRPr="00D6084B">
        <w:t>; host of Weekend Edition Sunday and the weekend host of Up First. As host of the morning news magazine show, she interviews newsmakers, entertainers, politicians and more about the stories that everyone is talking about or that everyone should be talking about; The U.S. is falling behind in the competition for 'control' of the Arctic; https://www.npr.org/2024/11/24/nx-s1-5198510/the-u-s-is-falling-behind-in-the-competition-for-control-of-the-arctic; DBSTM]</w:t>
      </w:r>
    </w:p>
    <w:p w14:paraId="5FEEAA68" w14:textId="77777777" w:rsidR="005559B8" w:rsidRPr="00C55401" w:rsidRDefault="005559B8" w:rsidP="005559B8">
      <w:pPr>
        <w:rPr>
          <w:sz w:val="16"/>
        </w:rPr>
      </w:pPr>
      <w:r w:rsidRPr="00F712AB">
        <w:rPr>
          <w:highlight w:val="cyan"/>
          <w:u w:val="single"/>
        </w:rPr>
        <w:t xml:space="preserve">Competition for control of the Arctic is </w:t>
      </w:r>
      <w:r w:rsidRPr="00F712AB">
        <w:rPr>
          <w:b/>
          <w:bCs/>
          <w:highlight w:val="cyan"/>
          <w:u w:val="single"/>
        </w:rPr>
        <w:t>heating up</w:t>
      </w:r>
      <w:r w:rsidRPr="00C55401">
        <w:rPr>
          <w:u w:val="single"/>
        </w:rPr>
        <w:t>. Russia and China recently carried out a joint patrol of the region</w:t>
      </w:r>
      <w:r w:rsidRPr="00C55401">
        <w:rPr>
          <w:sz w:val="16"/>
        </w:rPr>
        <w:t xml:space="preserve"> - a first, according to the U.S. Coast Guard. And the </w:t>
      </w:r>
      <w:r w:rsidRPr="00F712AB">
        <w:rPr>
          <w:highlight w:val="cyan"/>
          <w:u w:val="single"/>
        </w:rPr>
        <w:t>U.S.</w:t>
      </w:r>
      <w:r w:rsidRPr="00C55401">
        <w:rPr>
          <w:u w:val="single"/>
        </w:rPr>
        <w:t xml:space="preserve"> might </w:t>
      </w:r>
      <w:r w:rsidRPr="00F712AB">
        <w:rPr>
          <w:b/>
          <w:bCs/>
          <w:highlight w:val="cyan"/>
          <w:u w:val="single"/>
        </w:rPr>
        <w:t>increasingly</w:t>
      </w:r>
      <w:r w:rsidRPr="00C55401">
        <w:rPr>
          <w:u w:val="single"/>
        </w:rPr>
        <w:t xml:space="preserve"> be </w:t>
      </w:r>
      <w:r w:rsidRPr="00F712AB">
        <w:rPr>
          <w:highlight w:val="cyan"/>
          <w:u w:val="single"/>
        </w:rPr>
        <w:t>at a disadvantage</w:t>
      </w:r>
      <w:r w:rsidRPr="00C55401">
        <w:rPr>
          <w:u w:val="single"/>
        </w:rPr>
        <w:t xml:space="preserve"> </w:t>
      </w:r>
      <w:r w:rsidRPr="00F712AB">
        <w:rPr>
          <w:highlight w:val="cyan"/>
          <w:u w:val="single"/>
        </w:rPr>
        <w:t>because of a shortage of ships</w:t>
      </w:r>
      <w:r w:rsidRPr="00C55401">
        <w:rPr>
          <w:u w:val="single"/>
        </w:rPr>
        <w:t xml:space="preserve"> needed to navigate the Arctic, icebreakers</w:t>
      </w:r>
      <w:r w:rsidRPr="00C55401">
        <w:rPr>
          <w:sz w:val="16"/>
        </w:rPr>
        <w:t xml:space="preserve">. Peter Rybski is a retired U.S. naval commander now living in Finland. He writes a </w:t>
      </w:r>
      <w:proofErr w:type="spellStart"/>
      <w:r w:rsidRPr="00C55401">
        <w:rPr>
          <w:sz w:val="16"/>
        </w:rPr>
        <w:t>substack</w:t>
      </w:r>
      <w:proofErr w:type="spellEnd"/>
      <w:r w:rsidRPr="00C55401">
        <w:rPr>
          <w:sz w:val="16"/>
        </w:rPr>
        <w:t xml:space="preserve"> called "Sixty Degrees North," focusing on national security and maritime issues. Welcome to the program.</w:t>
      </w:r>
    </w:p>
    <w:p w14:paraId="620C48EC" w14:textId="77777777" w:rsidR="005559B8" w:rsidRPr="00C55401" w:rsidRDefault="005559B8" w:rsidP="005559B8">
      <w:pPr>
        <w:rPr>
          <w:sz w:val="16"/>
        </w:rPr>
      </w:pPr>
      <w:r w:rsidRPr="00C55401">
        <w:rPr>
          <w:sz w:val="16"/>
        </w:rPr>
        <w:t>PETER RYBSKI: Thanks. It's great to be here, Ayesha.</w:t>
      </w:r>
    </w:p>
    <w:p w14:paraId="0C566A37" w14:textId="77777777" w:rsidR="005559B8" w:rsidRPr="00C55401" w:rsidRDefault="005559B8" w:rsidP="005559B8">
      <w:pPr>
        <w:rPr>
          <w:sz w:val="16"/>
        </w:rPr>
      </w:pPr>
      <w:r w:rsidRPr="00C55401">
        <w:rPr>
          <w:sz w:val="16"/>
        </w:rPr>
        <w:t>RASCOE: Why are countries competing for influence in the Arctic and why are icebreakers so key to that effort?</w:t>
      </w:r>
    </w:p>
    <w:p w14:paraId="6A3589B5" w14:textId="77777777" w:rsidR="005559B8" w:rsidRPr="00C55401" w:rsidRDefault="005559B8" w:rsidP="005559B8">
      <w:pPr>
        <w:rPr>
          <w:u w:val="single"/>
        </w:rPr>
      </w:pPr>
      <w:r w:rsidRPr="00C55401">
        <w:rPr>
          <w:sz w:val="16"/>
        </w:rPr>
        <w:t xml:space="preserve">RYBSKI: Well, Ayesha, so over the past two decades or so, </w:t>
      </w:r>
      <w:r w:rsidRPr="00F712AB">
        <w:rPr>
          <w:highlight w:val="cyan"/>
          <w:u w:val="single"/>
        </w:rPr>
        <w:t>with the receding of</w:t>
      </w:r>
      <w:r w:rsidRPr="00C55401">
        <w:rPr>
          <w:u w:val="single"/>
        </w:rPr>
        <w:t xml:space="preserve"> the sea </w:t>
      </w:r>
      <w:r w:rsidRPr="00F712AB">
        <w:rPr>
          <w:highlight w:val="cyan"/>
          <w:u w:val="single"/>
        </w:rPr>
        <w:t>ice</w:t>
      </w:r>
      <w:r w:rsidRPr="00C55401">
        <w:rPr>
          <w:u w:val="single"/>
        </w:rPr>
        <w:t>,</w:t>
      </w:r>
      <w:r w:rsidRPr="00C55401">
        <w:rPr>
          <w:sz w:val="16"/>
        </w:rPr>
        <w:t xml:space="preserve"> particularly in the summer, </w:t>
      </w:r>
      <w:r w:rsidRPr="00C55401">
        <w:rPr>
          <w:u w:val="single"/>
        </w:rPr>
        <w:t xml:space="preserve">you've had an </w:t>
      </w:r>
      <w:r w:rsidRPr="00F712AB">
        <w:rPr>
          <w:b/>
          <w:bCs/>
          <w:highlight w:val="cyan"/>
          <w:u w:val="single"/>
        </w:rPr>
        <w:t>increase in maritime traffic</w:t>
      </w:r>
      <w:r w:rsidRPr="00C55401">
        <w:rPr>
          <w:u w:val="single"/>
        </w:rPr>
        <w:t xml:space="preserve"> because the waters are open and they're open for longer. </w:t>
      </w:r>
      <w:r w:rsidRPr="00C55401">
        <w:rPr>
          <w:sz w:val="16"/>
        </w:rPr>
        <w:t xml:space="preserve">And with that, you have areas of the Arctic that are more open for oil, gas and mineral exploration and fishing, whereas, maybe 20 years ago, you didn't have so much maritime traffic off the coast of Alaska going through the Bering Strait and around the U.S. These days, </w:t>
      </w:r>
      <w:r w:rsidRPr="00C55401">
        <w:rPr>
          <w:u w:val="single"/>
        </w:rPr>
        <w:t>traffic is markedly increased, and Russia's working hard exploring and bringing natural gas to market through the Northern Sea route and through the Arctic to the Far East.</w:t>
      </w:r>
    </w:p>
    <w:p w14:paraId="22F0DAC5" w14:textId="77777777" w:rsidR="005559B8" w:rsidRPr="00C55401" w:rsidRDefault="005559B8" w:rsidP="005559B8">
      <w:pPr>
        <w:rPr>
          <w:sz w:val="16"/>
        </w:rPr>
      </w:pPr>
      <w:r w:rsidRPr="00C55401">
        <w:rPr>
          <w:sz w:val="16"/>
        </w:rPr>
        <w:t>RASCOE: Why are icebreakers, then, important? Is it because, even though the ice is receding, the waters are still pretty kind of treacherous or difficult to traverse?</w:t>
      </w:r>
    </w:p>
    <w:p w14:paraId="0D056E44" w14:textId="77777777" w:rsidR="005559B8" w:rsidRPr="00C55401" w:rsidRDefault="005559B8" w:rsidP="005559B8">
      <w:pPr>
        <w:rPr>
          <w:sz w:val="16"/>
        </w:rPr>
      </w:pPr>
      <w:r w:rsidRPr="00C55401">
        <w:rPr>
          <w:sz w:val="16"/>
        </w:rPr>
        <w:t xml:space="preserve">RYBSKI: Yes, that's exactly it. </w:t>
      </w:r>
      <w:r w:rsidRPr="00C55401">
        <w:rPr>
          <w:u w:val="single"/>
        </w:rPr>
        <w:t>Just because there's more open ice doesn't mean you don't have to break the ice through some of the areas or, you know, keep the ice out of the way.</w:t>
      </w:r>
      <w:r w:rsidRPr="00C55401">
        <w:rPr>
          <w:sz w:val="16"/>
        </w:rPr>
        <w:t xml:space="preserve"> Sort of paradoxically, I mean, </w:t>
      </w:r>
      <w:r w:rsidRPr="00C55401">
        <w:rPr>
          <w:u w:val="single"/>
        </w:rPr>
        <w:t>the more open ice you have, the more ships you have</w:t>
      </w:r>
      <w:r w:rsidRPr="00C55401">
        <w:rPr>
          <w:sz w:val="16"/>
        </w:rPr>
        <w:t xml:space="preserve">. And then to keep those vessels safe and to get them through some of the stickier parts, </w:t>
      </w:r>
      <w:r w:rsidRPr="00F712AB">
        <w:rPr>
          <w:highlight w:val="cyan"/>
          <w:u w:val="single"/>
        </w:rPr>
        <w:t xml:space="preserve">you </w:t>
      </w:r>
      <w:r w:rsidRPr="00F712AB">
        <w:rPr>
          <w:b/>
          <w:bCs/>
          <w:highlight w:val="cyan"/>
          <w:u w:val="single"/>
        </w:rPr>
        <w:t>need</w:t>
      </w:r>
      <w:r w:rsidRPr="00F712AB">
        <w:rPr>
          <w:highlight w:val="cyan"/>
          <w:u w:val="single"/>
        </w:rPr>
        <w:t xml:space="preserve"> more icebreakers</w:t>
      </w:r>
      <w:r w:rsidRPr="00C55401">
        <w:rPr>
          <w:sz w:val="16"/>
        </w:rPr>
        <w:t xml:space="preserve"> or ice-capable vessels to do it.</w:t>
      </w:r>
    </w:p>
    <w:p w14:paraId="2463F11C" w14:textId="77777777" w:rsidR="005559B8" w:rsidRPr="00C55401" w:rsidRDefault="005559B8" w:rsidP="005559B8">
      <w:pPr>
        <w:rPr>
          <w:sz w:val="16"/>
        </w:rPr>
      </w:pPr>
      <w:r w:rsidRPr="00C55401">
        <w:rPr>
          <w:sz w:val="16"/>
        </w:rPr>
        <w:t>RASCOE: Well, let me ask you about that because the subject of icebreakers came up at a recent congressional hearing, and I gather that the U.S. Coast Guard has just two in operation. Why does the U.S. Coast Guard only have two, and how does that compare with Russia and China?</w:t>
      </w:r>
    </w:p>
    <w:p w14:paraId="292580D0" w14:textId="77777777" w:rsidR="005559B8" w:rsidRPr="00C55401" w:rsidRDefault="005559B8" w:rsidP="005559B8">
      <w:pPr>
        <w:rPr>
          <w:sz w:val="16"/>
        </w:rPr>
      </w:pPr>
      <w:r w:rsidRPr="00C55401">
        <w:rPr>
          <w:sz w:val="16"/>
        </w:rPr>
        <w:t xml:space="preserve">RYBSKI: That's right. At the moment, the U.S. Coast Guard has two polar-capable icebreakers. And really, for quite a long time, up until this traffic really took off, most of what the U.S. Coast Guard was doing with their icebreakers was supporting scientific research missions. And for that, two vessels </w:t>
      </w:r>
      <w:proofErr w:type="gramStart"/>
      <w:r w:rsidRPr="00C55401">
        <w:rPr>
          <w:sz w:val="16"/>
        </w:rPr>
        <w:t>was</w:t>
      </w:r>
      <w:proofErr w:type="gramEnd"/>
      <w:r w:rsidRPr="00C55401">
        <w:rPr>
          <w:sz w:val="16"/>
        </w:rPr>
        <w:t xml:space="preserve"> largely sufficient. But they realized that </w:t>
      </w:r>
      <w:r w:rsidRPr="00F712AB">
        <w:rPr>
          <w:highlight w:val="cyan"/>
          <w:u w:val="single"/>
        </w:rPr>
        <w:t>in order to patrol</w:t>
      </w:r>
      <w:r w:rsidRPr="00C55401">
        <w:rPr>
          <w:u w:val="single"/>
        </w:rPr>
        <w:t xml:space="preserve"> all this area and to ensure that the Navy - should it need to - have access to the Arctic or the Antarctic waters when they're ice-covered, </w:t>
      </w:r>
      <w:r w:rsidRPr="00F712AB">
        <w:rPr>
          <w:highlight w:val="cyan"/>
          <w:u w:val="single"/>
        </w:rPr>
        <w:t xml:space="preserve">they would need to have </w:t>
      </w:r>
      <w:r w:rsidRPr="00F712AB">
        <w:rPr>
          <w:b/>
          <w:bCs/>
          <w:highlight w:val="cyan"/>
          <w:u w:val="single"/>
        </w:rPr>
        <w:t>eight or nine vessels</w:t>
      </w:r>
      <w:r w:rsidRPr="00C55401">
        <w:rPr>
          <w:u w:val="single"/>
        </w:rPr>
        <w:t xml:space="preserve">. </w:t>
      </w:r>
      <w:proofErr w:type="gramStart"/>
      <w:r w:rsidRPr="00C55401">
        <w:rPr>
          <w:sz w:val="16"/>
        </w:rPr>
        <w:t>So</w:t>
      </w:r>
      <w:proofErr w:type="gramEnd"/>
      <w:r w:rsidRPr="00C55401">
        <w:rPr>
          <w:sz w:val="16"/>
        </w:rPr>
        <w:t xml:space="preserve"> </w:t>
      </w:r>
      <w:r w:rsidRPr="00F712AB">
        <w:rPr>
          <w:highlight w:val="cyan"/>
          <w:u w:val="single"/>
        </w:rPr>
        <w:t>they started a program</w:t>
      </w:r>
      <w:r w:rsidRPr="00C55401">
        <w:rPr>
          <w:u w:val="single"/>
        </w:rPr>
        <w:t xml:space="preserve"> to do so, </w:t>
      </w:r>
      <w:r w:rsidRPr="00F712AB">
        <w:rPr>
          <w:highlight w:val="cyan"/>
          <w:u w:val="single"/>
        </w:rPr>
        <w:t>but it's not going so well</w:t>
      </w:r>
      <w:r w:rsidRPr="00C55401">
        <w:rPr>
          <w:sz w:val="16"/>
        </w:rPr>
        <w:t xml:space="preserve">. People often like to compare the numbers because it's quite stark. I mean, </w:t>
      </w:r>
      <w:r w:rsidRPr="00F712AB">
        <w:rPr>
          <w:highlight w:val="cyan"/>
          <w:u w:val="single"/>
        </w:rPr>
        <w:t>Russia has</w:t>
      </w:r>
      <w:r w:rsidRPr="00C55401">
        <w:rPr>
          <w:sz w:val="16"/>
        </w:rPr>
        <w:t xml:space="preserve"> - depending on who you talk to and how you - where you draw the line on what is an icebreaker - you know, </w:t>
      </w:r>
      <w:r w:rsidRPr="00F712AB">
        <w:rPr>
          <w:b/>
          <w:bCs/>
          <w:highlight w:val="cyan"/>
          <w:u w:val="single"/>
        </w:rPr>
        <w:t>40 to 55</w:t>
      </w:r>
      <w:r w:rsidRPr="00C55401">
        <w:rPr>
          <w:u w:val="single"/>
        </w:rPr>
        <w:t xml:space="preserve"> ice-capable vessels</w:t>
      </w:r>
      <w:r w:rsidRPr="00C55401">
        <w:rPr>
          <w:sz w:val="16"/>
        </w:rPr>
        <w:t xml:space="preserve"> that are operating. But realistically, they have a need to. I mean, they use a northern sea route to move goods between their own ports. </w:t>
      </w:r>
      <w:proofErr w:type="gramStart"/>
      <w:r w:rsidRPr="00C55401">
        <w:rPr>
          <w:sz w:val="16"/>
        </w:rPr>
        <w:t>So</w:t>
      </w:r>
      <w:proofErr w:type="gramEnd"/>
      <w:r w:rsidRPr="00C55401">
        <w:rPr>
          <w:sz w:val="16"/>
        </w:rPr>
        <w:t xml:space="preserve"> I don't think the numbers themselves tell the whole story. Rather, it's can we do what we need to do and ensure that the Navy has access should it need it?</w:t>
      </w:r>
    </w:p>
    <w:p w14:paraId="1ECB6389" w14:textId="77777777" w:rsidR="005559B8" w:rsidRPr="00C55401" w:rsidRDefault="005559B8" w:rsidP="005559B8">
      <w:pPr>
        <w:rPr>
          <w:sz w:val="16"/>
        </w:rPr>
      </w:pPr>
      <w:r w:rsidRPr="00C55401">
        <w:rPr>
          <w:sz w:val="16"/>
        </w:rPr>
        <w:t xml:space="preserve">RASCOE: </w:t>
      </w:r>
      <w:proofErr w:type="gramStart"/>
      <w:r w:rsidRPr="00C55401">
        <w:rPr>
          <w:sz w:val="16"/>
        </w:rPr>
        <w:t>So</w:t>
      </w:r>
      <w:proofErr w:type="gramEnd"/>
      <w:r w:rsidRPr="00C55401">
        <w:rPr>
          <w:sz w:val="16"/>
        </w:rPr>
        <w:t xml:space="preserve"> this summer, the U.S. did sign an agreement with Canada and Finland to increase collaboration on building icebreakers. How significant might that be, especially in terms of increasing the fleet of icebreakers?</w:t>
      </w:r>
    </w:p>
    <w:p w14:paraId="7BB64C8B" w14:textId="77777777" w:rsidR="005559B8" w:rsidRPr="00C55401" w:rsidRDefault="005559B8" w:rsidP="005559B8">
      <w:pPr>
        <w:rPr>
          <w:sz w:val="16"/>
        </w:rPr>
      </w:pPr>
      <w:r w:rsidRPr="00C55401">
        <w:rPr>
          <w:sz w:val="16"/>
        </w:rPr>
        <w:t>RYBSKI: I think it could be significant, but at this stage, it's too early to tell. I know that the Finns think that they have the expertise and the ability to help us acquire vessels. But right now, the indications that I've seen is that the U.S. Coast Guard wants to build all of its icebreakers in the United States.</w:t>
      </w:r>
    </w:p>
    <w:p w14:paraId="1BA35F2B" w14:textId="77777777" w:rsidR="005559B8" w:rsidRPr="00C55401" w:rsidRDefault="005559B8" w:rsidP="005559B8">
      <w:pPr>
        <w:rPr>
          <w:sz w:val="16"/>
        </w:rPr>
      </w:pPr>
      <w:r w:rsidRPr="00C55401">
        <w:rPr>
          <w:sz w:val="16"/>
        </w:rPr>
        <w:t>RASCOE: I guess, why is the U.S. industry struggling to do this?</w:t>
      </w:r>
    </w:p>
    <w:p w14:paraId="6586B309" w14:textId="77777777" w:rsidR="005559B8" w:rsidRPr="00C55401" w:rsidRDefault="005559B8" w:rsidP="005559B8">
      <w:pPr>
        <w:rPr>
          <w:sz w:val="16"/>
        </w:rPr>
      </w:pPr>
      <w:r w:rsidRPr="00C55401">
        <w:rPr>
          <w:sz w:val="16"/>
        </w:rPr>
        <w:t xml:space="preserve">RYBSKI: I think there are two reasons. First is that </w:t>
      </w:r>
      <w:r w:rsidRPr="00F712AB">
        <w:rPr>
          <w:highlight w:val="cyan"/>
          <w:u w:val="single"/>
        </w:rPr>
        <w:t>we haven't built an icebreaker</w:t>
      </w:r>
      <w:r w:rsidRPr="00C55401">
        <w:rPr>
          <w:u w:val="single"/>
        </w:rPr>
        <w:t xml:space="preserve"> in the U.S. - a heavy icebreaker - </w:t>
      </w:r>
      <w:r w:rsidRPr="00F712AB">
        <w:rPr>
          <w:highlight w:val="cyan"/>
          <w:u w:val="single"/>
        </w:rPr>
        <w:t xml:space="preserve">since the </w:t>
      </w:r>
      <w:r w:rsidRPr="00F712AB">
        <w:rPr>
          <w:b/>
          <w:bCs/>
          <w:highlight w:val="cyan"/>
          <w:u w:val="single"/>
        </w:rPr>
        <w:t>1970s</w:t>
      </w:r>
      <w:r w:rsidRPr="00C55401">
        <w:rPr>
          <w:sz w:val="16"/>
        </w:rPr>
        <w:t>. And they require a lot of special metals because the hull has to be pretty strong, which requires some welding techniques that our shipyards are struggling with trying to learn. And basically, we just haven't done it in a while.</w:t>
      </w:r>
    </w:p>
    <w:p w14:paraId="7B8F45DE" w14:textId="77777777" w:rsidR="005559B8" w:rsidRPr="00C55401" w:rsidRDefault="005559B8" w:rsidP="005559B8">
      <w:pPr>
        <w:rPr>
          <w:sz w:val="16"/>
        </w:rPr>
      </w:pPr>
      <w:r w:rsidRPr="00C55401">
        <w:rPr>
          <w:sz w:val="16"/>
        </w:rPr>
        <w:t xml:space="preserve">The second part is that the technology has changed. In the 1970s, icebreakers - like, their ability to break ice was determined by two things. There's the shape of their hull and how powerful their engines were. But now </w:t>
      </w:r>
      <w:r w:rsidRPr="00C55401">
        <w:rPr>
          <w:u w:val="single"/>
        </w:rPr>
        <w:t>modern icebreakers using something called azimuth propulsion</w:t>
      </w:r>
      <w:r w:rsidRPr="00C55401">
        <w:rPr>
          <w:sz w:val="16"/>
        </w:rPr>
        <w:t xml:space="preserve"> - they're just little pods that spin around. </w:t>
      </w:r>
      <w:r w:rsidRPr="00C55401">
        <w:rPr>
          <w:u w:val="single"/>
        </w:rPr>
        <w:t>They can break ice in a different manner that requires less engine power</w:t>
      </w:r>
      <w:r w:rsidRPr="00C55401">
        <w:rPr>
          <w:sz w:val="16"/>
        </w:rPr>
        <w:t xml:space="preserve">. And </w:t>
      </w:r>
      <w:proofErr w:type="gramStart"/>
      <w:r w:rsidRPr="00C55401">
        <w:rPr>
          <w:sz w:val="16"/>
        </w:rPr>
        <w:t>so</w:t>
      </w:r>
      <w:proofErr w:type="gramEnd"/>
      <w:r w:rsidRPr="00C55401">
        <w:rPr>
          <w:sz w:val="16"/>
        </w:rPr>
        <w:t xml:space="preserve"> we're trying to build a modern icebreaker as well, something that hasn't been done in the United States.</w:t>
      </w:r>
    </w:p>
    <w:p w14:paraId="4278618A" w14:textId="77777777" w:rsidR="005559B8" w:rsidRPr="00C55401" w:rsidRDefault="005559B8" w:rsidP="005559B8">
      <w:pPr>
        <w:rPr>
          <w:sz w:val="16"/>
        </w:rPr>
      </w:pPr>
      <w:r w:rsidRPr="00C55401">
        <w:rPr>
          <w:sz w:val="16"/>
        </w:rPr>
        <w:t xml:space="preserve">RASCOE: What might be the consequences </w:t>
      </w:r>
      <w:r w:rsidRPr="00C55401">
        <w:rPr>
          <w:u w:val="single"/>
        </w:rPr>
        <w:t>if the U.S. doesn't increase its presence in the Arctic</w:t>
      </w:r>
      <w:r w:rsidRPr="00C55401">
        <w:rPr>
          <w:sz w:val="16"/>
        </w:rPr>
        <w:t>?</w:t>
      </w:r>
    </w:p>
    <w:p w14:paraId="1F42C9C5" w14:textId="77777777" w:rsidR="005559B8" w:rsidRPr="00C55401" w:rsidRDefault="005559B8" w:rsidP="005559B8">
      <w:pPr>
        <w:rPr>
          <w:u w:val="single"/>
        </w:rPr>
      </w:pPr>
      <w:r w:rsidRPr="00C55401">
        <w:rPr>
          <w:sz w:val="16"/>
        </w:rPr>
        <w:t xml:space="preserve">RYBSKI: Well, at the rate we're headed, </w:t>
      </w:r>
      <w:r w:rsidRPr="00F712AB">
        <w:rPr>
          <w:highlight w:val="cyan"/>
          <w:u w:val="single"/>
        </w:rPr>
        <w:t>one of our icebreakers</w:t>
      </w:r>
      <w:r w:rsidRPr="00C55401">
        <w:rPr>
          <w:u w:val="single"/>
        </w:rPr>
        <w:t xml:space="preserve"> is, I mentioned, is </w:t>
      </w:r>
      <w:r w:rsidRPr="00F712AB">
        <w:rPr>
          <w:b/>
          <w:bCs/>
          <w:highlight w:val="cyan"/>
          <w:u w:val="single"/>
        </w:rPr>
        <w:t>over 50 years old</w:t>
      </w:r>
      <w:r w:rsidRPr="00C55401">
        <w:rPr>
          <w:u w:val="single"/>
        </w:rPr>
        <w:t>, and it spends half of its time in drydock being repaired so it can support the mission</w:t>
      </w:r>
      <w:r w:rsidRPr="00C55401">
        <w:rPr>
          <w:sz w:val="16"/>
        </w:rPr>
        <w:t xml:space="preserve">. </w:t>
      </w:r>
      <w:proofErr w:type="gramStart"/>
      <w:r w:rsidRPr="00C55401">
        <w:rPr>
          <w:sz w:val="16"/>
        </w:rPr>
        <w:t>So</w:t>
      </w:r>
      <w:proofErr w:type="gramEnd"/>
      <w:r w:rsidRPr="00C55401">
        <w:rPr>
          <w:sz w:val="16"/>
        </w:rPr>
        <w:t xml:space="preserve"> </w:t>
      </w:r>
      <w:r w:rsidRPr="00F712AB">
        <w:rPr>
          <w:highlight w:val="cyan"/>
          <w:u w:val="single"/>
        </w:rPr>
        <w:t>if we have a casualty or a mechanical problem,</w:t>
      </w:r>
      <w:r w:rsidRPr="00C55401">
        <w:rPr>
          <w:u w:val="single"/>
        </w:rPr>
        <w:t xml:space="preserve"> </w:t>
      </w:r>
      <w:r w:rsidRPr="00F712AB">
        <w:rPr>
          <w:b/>
          <w:bCs/>
          <w:highlight w:val="cyan"/>
          <w:u w:val="single"/>
        </w:rPr>
        <w:t>we'll have no presence in the Arctic</w:t>
      </w:r>
      <w:r w:rsidRPr="00C55401">
        <w:rPr>
          <w:sz w:val="16"/>
        </w:rPr>
        <w:t xml:space="preserve">, which, </w:t>
      </w:r>
      <w:r w:rsidRPr="00F712AB">
        <w:rPr>
          <w:highlight w:val="cyan"/>
          <w:u w:val="single"/>
        </w:rPr>
        <w:t>from a national security standpoint</w:t>
      </w:r>
      <w:r w:rsidRPr="00C55401">
        <w:rPr>
          <w:u w:val="single"/>
        </w:rPr>
        <w:t xml:space="preserve">, means that </w:t>
      </w:r>
      <w:r w:rsidRPr="00F712AB">
        <w:rPr>
          <w:highlight w:val="cyan"/>
          <w:u w:val="single"/>
        </w:rPr>
        <w:t>we can't be present</w:t>
      </w:r>
      <w:r w:rsidRPr="00C55401">
        <w:rPr>
          <w:u w:val="single"/>
        </w:rPr>
        <w:t xml:space="preserve"> to keep an eye on what Russia or China may be doing up there</w:t>
      </w:r>
      <w:r w:rsidRPr="00C55401">
        <w:rPr>
          <w:sz w:val="16"/>
        </w:rPr>
        <w:t xml:space="preserve">. And </w:t>
      </w:r>
      <w:r w:rsidRPr="00C55401">
        <w:rPr>
          <w:u w:val="single"/>
        </w:rPr>
        <w:t xml:space="preserve">if we can't see it and we can't patrol it, </w:t>
      </w:r>
      <w:r w:rsidRPr="00F712AB">
        <w:rPr>
          <w:highlight w:val="cyan"/>
          <w:u w:val="single"/>
        </w:rPr>
        <w:t xml:space="preserve">then </w:t>
      </w:r>
      <w:r w:rsidRPr="00F712AB">
        <w:rPr>
          <w:b/>
          <w:bCs/>
          <w:highlight w:val="cyan"/>
          <w:u w:val="single"/>
        </w:rPr>
        <w:t>we can't control our own waters</w:t>
      </w:r>
      <w:r w:rsidRPr="00F712AB">
        <w:rPr>
          <w:highlight w:val="cyan"/>
          <w:u w:val="single"/>
        </w:rPr>
        <w:t>.</w:t>
      </w:r>
    </w:p>
    <w:p w14:paraId="60434DDA" w14:textId="77777777" w:rsidR="005559B8" w:rsidRPr="00C55401" w:rsidRDefault="005559B8" w:rsidP="005559B8">
      <w:pPr>
        <w:rPr>
          <w:sz w:val="16"/>
        </w:rPr>
      </w:pPr>
      <w:r w:rsidRPr="00C55401">
        <w:rPr>
          <w:sz w:val="16"/>
        </w:rPr>
        <w:t>RASCOE: That's Peter Rybski, a retired U.S. naval commander. Thank you so much for joining us.</w:t>
      </w:r>
    </w:p>
    <w:p w14:paraId="110E8262" w14:textId="77777777" w:rsidR="005559B8" w:rsidRPr="00C55401" w:rsidRDefault="005559B8" w:rsidP="005559B8">
      <w:pPr>
        <w:rPr>
          <w:sz w:val="16"/>
        </w:rPr>
      </w:pPr>
      <w:r w:rsidRPr="00C55401">
        <w:rPr>
          <w:sz w:val="16"/>
        </w:rPr>
        <w:t>RYBSKI: Thank you. Thank you very much.</w:t>
      </w:r>
    </w:p>
    <w:p w14:paraId="74ACA970" w14:textId="77777777" w:rsidR="005559B8" w:rsidRDefault="005559B8" w:rsidP="005559B8">
      <w:pPr>
        <w:pStyle w:val="Heading4"/>
      </w:pPr>
      <w:r>
        <w:t>The U.S. needs to catch up on shipbuilding---and focus on closing the Icebreaker gap.</w:t>
      </w:r>
    </w:p>
    <w:p w14:paraId="1EED249A" w14:textId="77777777" w:rsidR="005559B8" w:rsidRPr="00CB27ED" w:rsidRDefault="005559B8" w:rsidP="005559B8">
      <w:r w:rsidRPr="00CB27ED">
        <w:t>S</w:t>
      </w:r>
      <w:r>
        <w:t>éb</w:t>
      </w:r>
      <w:r w:rsidRPr="00CB27ED">
        <w:t xml:space="preserve">astien </w:t>
      </w:r>
      <w:r w:rsidRPr="00CB27ED">
        <w:rPr>
          <w:rStyle w:val="Style13ptBold"/>
        </w:rPr>
        <w:t>Roblin 25</w:t>
      </w:r>
      <w:r w:rsidRPr="00CB27ED">
        <w:t>.</w:t>
      </w:r>
      <w:r>
        <w:t xml:space="preserve"> Has w</w:t>
      </w:r>
      <w:r w:rsidRPr="00CB27ED">
        <w:t>ritten on the technical, historical, and political aspects of international security and conflict for publications including The National Interest, MSNBC, Forbes.co</w:t>
      </w:r>
      <w:r>
        <w:t>m and</w:t>
      </w:r>
      <w:r w:rsidRPr="00CB27ED">
        <w:t xml:space="preserve"> holds a Master’s degree from Georgetown University and served with the Peace Corps in China. “Russia Is Absolutely Crushing the U.S. Navy in the Arctic. That’s a Real Threat to </w:t>
      </w:r>
      <w:proofErr w:type="gramStart"/>
      <w:r w:rsidRPr="00CB27ED">
        <w:t>America..</w:t>
      </w:r>
      <w:proofErr w:type="gramEnd"/>
      <w:r w:rsidRPr="00CB27ED">
        <w:t>” Popular Mechanics. 2-28-2025. https://www.popularmechanics.com/military/navy-ships/a63975726/us-vs-russia-icebreakers/ //</w:t>
      </w:r>
      <w:proofErr w:type="spellStart"/>
      <w:r w:rsidRPr="00CB27ED">
        <w:t>reyrey</w:t>
      </w:r>
      <w:proofErr w:type="spellEnd"/>
    </w:p>
    <w:p w14:paraId="0AA1E59D" w14:textId="77777777" w:rsidR="005559B8" w:rsidRPr="00C828E5" w:rsidRDefault="005559B8" w:rsidP="005559B8">
      <w:pPr>
        <w:rPr>
          <w:sz w:val="16"/>
        </w:rPr>
      </w:pPr>
      <w:r w:rsidRPr="00C828E5">
        <w:rPr>
          <w:sz w:val="16"/>
        </w:rPr>
        <w:t xml:space="preserve">Despite planning large cuts to defense spending over the next four years, </w:t>
      </w:r>
      <w:r w:rsidRPr="00C828E5">
        <w:rPr>
          <w:rStyle w:val="StyleUnderline"/>
        </w:rPr>
        <w:t>Presiden</w:t>
      </w:r>
      <w:r w:rsidRPr="00CB27ED">
        <w:rPr>
          <w:rStyle w:val="StyleUnderline"/>
        </w:rPr>
        <w:t xml:space="preserve">t </w:t>
      </w:r>
      <w:r w:rsidRPr="00615012">
        <w:rPr>
          <w:rStyle w:val="Emphasis"/>
        </w:rPr>
        <w:t>Trump has suggested</w:t>
      </w:r>
      <w:r w:rsidRPr="00CB27ED">
        <w:rPr>
          <w:rStyle w:val="StyleUnderline"/>
        </w:rPr>
        <w:t xml:space="preserve"> advancing ambitious new projects</w:t>
      </w:r>
      <w:r w:rsidRPr="00C828E5">
        <w:rPr>
          <w:sz w:val="16"/>
        </w:rPr>
        <w:t>—</w:t>
      </w:r>
      <w:r w:rsidRPr="00CB27ED">
        <w:rPr>
          <w:rStyle w:val="StyleUnderline"/>
        </w:rPr>
        <w:t>including, supposedly</w:t>
      </w:r>
      <w:r w:rsidRPr="00C828E5">
        <w:rPr>
          <w:sz w:val="16"/>
        </w:rPr>
        <w:t xml:space="preserve">, </w:t>
      </w:r>
      <w:r w:rsidRPr="00CB27ED">
        <w:rPr>
          <w:rStyle w:val="StyleUnderline"/>
        </w:rPr>
        <w:t xml:space="preserve">a </w:t>
      </w:r>
      <w:r w:rsidRPr="00615012">
        <w:rPr>
          <w:rStyle w:val="Emphasis"/>
        </w:rPr>
        <w:t>huge new fleet of icebreakers</w:t>
      </w:r>
      <w:r w:rsidRPr="00CB27ED">
        <w:rPr>
          <w:rStyle w:val="StyleUnderline"/>
        </w:rPr>
        <w:t xml:space="preserve"> in the Arctic</w:t>
      </w:r>
      <w:r w:rsidRPr="00C828E5">
        <w:rPr>
          <w:sz w:val="16"/>
        </w:rPr>
        <w:t xml:space="preserve">. “Forty Coast Guard big icebreakers. </w:t>
      </w:r>
      <w:r w:rsidRPr="00615012">
        <w:rPr>
          <w:rStyle w:val="Emphasis"/>
        </w:rPr>
        <w:t>Big ones</w:t>
      </w:r>
      <w:r w:rsidRPr="00CB27ED">
        <w:rPr>
          <w:rStyle w:val="StyleUnderline"/>
        </w:rPr>
        <w:t>,” Trump said</w:t>
      </w:r>
      <w:r w:rsidRPr="00C828E5">
        <w:rPr>
          <w:sz w:val="16"/>
        </w:rPr>
        <w:t xml:space="preserve"> at a press briefing in North Carolina.</w:t>
      </w:r>
    </w:p>
    <w:p w14:paraId="7FF27E50" w14:textId="77777777" w:rsidR="005559B8" w:rsidRPr="00C828E5" w:rsidRDefault="005559B8" w:rsidP="005559B8">
      <w:pPr>
        <w:rPr>
          <w:sz w:val="16"/>
        </w:rPr>
      </w:pPr>
      <w:r w:rsidRPr="00C828E5">
        <w:rPr>
          <w:sz w:val="16"/>
        </w:rPr>
        <w:t xml:space="preserve">The specific </w:t>
      </w:r>
      <w:r w:rsidRPr="00CB27ED">
        <w:rPr>
          <w:rStyle w:val="StyleUnderline"/>
        </w:rPr>
        <w:t xml:space="preserve">40-icebreaker figure may be motivated by long-standing fears of an </w:t>
      </w:r>
      <w:r w:rsidRPr="00615012">
        <w:rPr>
          <w:rStyle w:val="Emphasis"/>
        </w:rPr>
        <w:t xml:space="preserve">icebreaker gap </w:t>
      </w:r>
      <w:r w:rsidRPr="00CB27ED">
        <w:rPr>
          <w:rStyle w:val="StyleUnderline"/>
        </w:rPr>
        <w:t>with Russia,</w:t>
      </w:r>
      <w:r w:rsidRPr="00C828E5">
        <w:rPr>
          <w:sz w:val="16"/>
        </w:rPr>
        <w:t xml:space="preserve"> which operates around 40 of the ships, including seven heavy Polar icebreakers. By contrast, the </w:t>
      </w:r>
      <w:r w:rsidRPr="00CB27ED">
        <w:rPr>
          <w:rStyle w:val="StyleUnderline"/>
        </w:rPr>
        <w:t>U.S. Coast Guard operates only one</w:t>
      </w:r>
      <w:r w:rsidRPr="00C828E5">
        <w:rPr>
          <w:sz w:val="16"/>
        </w:rPr>
        <w:t xml:space="preserve"> 49-year-old heavy </w:t>
      </w:r>
      <w:r w:rsidRPr="00CB27ED">
        <w:rPr>
          <w:rStyle w:val="StyleUnderline"/>
        </w:rPr>
        <w:t>Polar icebreaker</w:t>
      </w:r>
      <w:r w:rsidRPr="00C828E5">
        <w:rPr>
          <w:sz w:val="16"/>
        </w:rPr>
        <w:t>, the 13,000-ton Polar Star. It’s complemented by the medium-capability icebreakers Healy and Storis, with the latter due to begin operations out of Juneau, Alaska, next year.</w:t>
      </w:r>
    </w:p>
    <w:p w14:paraId="14E4D1CE" w14:textId="77777777" w:rsidR="005559B8" w:rsidRPr="00C828E5" w:rsidRDefault="005559B8" w:rsidP="005559B8">
      <w:pPr>
        <w:rPr>
          <w:sz w:val="16"/>
        </w:rPr>
      </w:pPr>
      <w:r w:rsidRPr="00CB27ED">
        <w:rPr>
          <w:rStyle w:val="StyleUnderline"/>
        </w:rPr>
        <w:t>Without assistance from icebreakers</w:t>
      </w:r>
      <w:r w:rsidRPr="00C828E5">
        <w:rPr>
          <w:sz w:val="16"/>
        </w:rPr>
        <w:t xml:space="preserve">, ordinary </w:t>
      </w:r>
      <w:r w:rsidRPr="00CB27ED">
        <w:rPr>
          <w:rStyle w:val="StyleUnderline"/>
        </w:rPr>
        <w:t>ships can only access Arctic areas during</w:t>
      </w:r>
      <w:r w:rsidRPr="00C828E5">
        <w:rPr>
          <w:sz w:val="16"/>
        </w:rPr>
        <w:t xml:space="preserve"> a couple </w:t>
      </w:r>
      <w:r w:rsidRPr="00CB27ED">
        <w:rPr>
          <w:rStyle w:val="StyleUnderline"/>
        </w:rPr>
        <w:t>summer</w:t>
      </w:r>
      <w:r w:rsidRPr="00C828E5">
        <w:rPr>
          <w:sz w:val="16"/>
        </w:rPr>
        <w:t xml:space="preserve"> months each year. In event of future conflicts with Russia, </w:t>
      </w:r>
      <w:r w:rsidRPr="00CB27ED">
        <w:rPr>
          <w:rStyle w:val="StyleUnderline"/>
        </w:rPr>
        <w:t xml:space="preserve">this lack of icebreakers could </w:t>
      </w:r>
      <w:r w:rsidRPr="00615012">
        <w:rPr>
          <w:rStyle w:val="Emphasis"/>
        </w:rPr>
        <w:t>constrain</w:t>
      </w:r>
      <w:r w:rsidRPr="00CB27ED">
        <w:rPr>
          <w:rStyle w:val="StyleUnderline"/>
        </w:rPr>
        <w:t xml:space="preserve"> the Pentagon’s </w:t>
      </w:r>
      <w:r w:rsidRPr="00615012">
        <w:rPr>
          <w:rStyle w:val="Emphasis"/>
        </w:rPr>
        <w:t xml:space="preserve">ability to send troops </w:t>
      </w:r>
      <w:r w:rsidRPr="00CB27ED">
        <w:rPr>
          <w:rStyle w:val="StyleUnderline"/>
        </w:rPr>
        <w:t xml:space="preserve">and </w:t>
      </w:r>
      <w:r w:rsidRPr="00615012">
        <w:rPr>
          <w:rStyle w:val="Emphasis"/>
        </w:rPr>
        <w:t xml:space="preserve">heavy equipment </w:t>
      </w:r>
      <w:r w:rsidRPr="00CB27ED">
        <w:rPr>
          <w:rStyle w:val="StyleUnderline"/>
        </w:rPr>
        <w:t>to shore up ground forces in Alaska,</w:t>
      </w:r>
      <w:r w:rsidRPr="00C828E5">
        <w:rPr>
          <w:sz w:val="16"/>
        </w:rPr>
        <w:t xml:space="preserve"> currently home to the Army’s 11th Airborne Division, which relies on helicopters and cold-weather all-terrain vehicles for mobility.</w:t>
      </w:r>
    </w:p>
    <w:p w14:paraId="2951805D" w14:textId="77777777" w:rsidR="005559B8" w:rsidRPr="00C828E5" w:rsidRDefault="005559B8" w:rsidP="005559B8">
      <w:pPr>
        <w:rPr>
          <w:sz w:val="16"/>
        </w:rPr>
      </w:pPr>
      <w:r w:rsidRPr="00C828E5">
        <w:rPr>
          <w:sz w:val="16"/>
        </w:rPr>
        <w:t xml:space="preserve">While </w:t>
      </w:r>
      <w:r w:rsidRPr="00CB27ED">
        <w:rPr>
          <w:rStyle w:val="StyleUnderline"/>
        </w:rPr>
        <w:t xml:space="preserve">defending </w:t>
      </w:r>
      <w:r w:rsidRPr="00615012">
        <w:rPr>
          <w:rStyle w:val="Emphasis"/>
        </w:rPr>
        <w:t>Alaska</w:t>
      </w:r>
      <w:r w:rsidRPr="00CB27ED">
        <w:rPr>
          <w:rStyle w:val="StyleUnderline"/>
        </w:rPr>
        <w:t xml:space="preserve"> is intrinsically </w:t>
      </w:r>
      <w:r w:rsidRPr="00615012">
        <w:rPr>
          <w:rStyle w:val="Emphasis"/>
        </w:rPr>
        <w:t>important</w:t>
      </w:r>
      <w:r w:rsidRPr="00C828E5">
        <w:rPr>
          <w:sz w:val="16"/>
        </w:rPr>
        <w:t xml:space="preserve"> (particularly as it’s the base of the U.S.’s missile defenses against strategic nuclear missiles), </w:t>
      </w:r>
      <w:r w:rsidRPr="00CB27ED">
        <w:rPr>
          <w:rStyle w:val="StyleUnderline"/>
        </w:rPr>
        <w:t>there are broader motivations</w:t>
      </w:r>
      <w:r w:rsidRPr="00C828E5">
        <w:rPr>
          <w:sz w:val="16"/>
        </w:rPr>
        <w:t xml:space="preserve">. Due to global warming, </w:t>
      </w:r>
      <w:r w:rsidRPr="00CB27ED">
        <w:rPr>
          <w:rStyle w:val="StyleUnderline"/>
        </w:rPr>
        <w:t>melting Arctic ice is opening</w:t>
      </w:r>
      <w:r w:rsidRPr="00C828E5">
        <w:rPr>
          <w:sz w:val="16"/>
        </w:rPr>
        <w:t xml:space="preserve"> new areas around the North Pole for </w:t>
      </w:r>
      <w:r w:rsidRPr="00CB27ED">
        <w:rPr>
          <w:rStyle w:val="StyleUnderline"/>
        </w:rPr>
        <w:t>potential exploitation of minerals and oil</w:t>
      </w:r>
      <w:r w:rsidRPr="00C828E5">
        <w:rPr>
          <w:sz w:val="16"/>
        </w:rPr>
        <w:t xml:space="preserve"> or for more efficient transit of cargoes across the globe—if ships can access them with assistance from icebreakers.</w:t>
      </w:r>
    </w:p>
    <w:p w14:paraId="36B62FED" w14:textId="77777777" w:rsidR="005559B8" w:rsidRDefault="005559B8" w:rsidP="005559B8">
      <w:pPr>
        <w:rPr>
          <w:rStyle w:val="StyleUnderline"/>
        </w:rPr>
      </w:pPr>
      <w:r w:rsidRPr="00CB27ED">
        <w:rPr>
          <w:rStyle w:val="StyleUnderline"/>
        </w:rPr>
        <w:t>Trump’s icebreaker fascination may also reflect</w:t>
      </w:r>
      <w:r w:rsidRPr="00C828E5">
        <w:rPr>
          <w:sz w:val="16"/>
        </w:rPr>
        <w:t xml:space="preserve"> his interest in expanding U.S. territory in places like Canada and Greenland through force and economic pressure. Thus, beside the World War III scenario, there’s fear </w:t>
      </w:r>
      <w:r w:rsidRPr="00615012">
        <w:rPr>
          <w:rStyle w:val="Emphasis"/>
        </w:rPr>
        <w:t>Russia</w:t>
      </w:r>
      <w:r w:rsidRPr="00CB27ED">
        <w:rPr>
          <w:rStyle w:val="StyleUnderline"/>
        </w:rPr>
        <w:t xml:space="preserve"> could seize </w:t>
      </w:r>
      <w:r w:rsidRPr="00615012">
        <w:rPr>
          <w:rStyle w:val="Emphasis"/>
        </w:rPr>
        <w:t xml:space="preserve">de facto control </w:t>
      </w:r>
      <w:r w:rsidRPr="00CB27ED">
        <w:rPr>
          <w:rStyle w:val="StyleUnderline"/>
        </w:rPr>
        <w:t>of Arctic resources before the U.S.</w:t>
      </w:r>
    </w:p>
    <w:p w14:paraId="06595D29" w14:textId="77777777" w:rsidR="005559B8" w:rsidRPr="00C828E5" w:rsidRDefault="005559B8" w:rsidP="005559B8">
      <w:pPr>
        <w:rPr>
          <w:sz w:val="16"/>
        </w:rPr>
      </w:pPr>
      <w:r w:rsidRPr="00C828E5">
        <w:rPr>
          <w:sz w:val="16"/>
        </w:rPr>
        <w:t xml:space="preserve">Still, </w:t>
      </w:r>
      <w:r w:rsidRPr="00CB27ED">
        <w:rPr>
          <w:rStyle w:val="StyleUnderline"/>
        </w:rPr>
        <w:t xml:space="preserve">the U.S. is currently </w:t>
      </w:r>
      <w:r w:rsidRPr="00615012">
        <w:rPr>
          <w:rStyle w:val="Emphasis"/>
        </w:rPr>
        <w:t>struggling to complete construction</w:t>
      </w:r>
      <w:r w:rsidRPr="00CB27ED">
        <w:rPr>
          <w:rStyle w:val="StyleUnderline"/>
        </w:rPr>
        <w:t xml:space="preserve"> of the first of three planned large, new heavy icebreakers</w:t>
      </w:r>
      <w:r w:rsidRPr="00C828E5">
        <w:rPr>
          <w:sz w:val="16"/>
        </w:rPr>
        <w:t xml:space="preserve">, so Trump’s suggestion the U.S. would acquire 40 icebreakers is unrealistic on its face. </w:t>
      </w:r>
      <w:r w:rsidRPr="000F1CBB">
        <w:rPr>
          <w:rStyle w:val="StyleUnderline"/>
        </w:rPr>
        <w:t>That’s not to say there aren’t ways the U.S. could acquire more icebreakers—and quick.</w:t>
      </w:r>
      <w:r w:rsidRPr="00C828E5">
        <w:rPr>
          <w:sz w:val="16"/>
        </w:rPr>
        <w:t xml:space="preserve"> They just might not be politically popular methods.</w:t>
      </w:r>
    </w:p>
    <w:p w14:paraId="2D579B01" w14:textId="77777777" w:rsidR="005559B8" w:rsidRPr="00C828E5" w:rsidRDefault="005559B8" w:rsidP="005559B8">
      <w:pPr>
        <w:rPr>
          <w:sz w:val="16"/>
        </w:rPr>
      </w:pPr>
      <w:r w:rsidRPr="00C828E5">
        <w:rPr>
          <w:sz w:val="16"/>
        </w:rPr>
        <w:t>Icebreakers are built with specially shaped reinforced hulls and high-power engines needed to smash through pack ice and push it aside, creating corridors through which other ships can transit. Depending on size and propulsion output, they can cruise continuously through ice a few feet thick at jogging speed or ram through thicker ice concentrations, even surging on top of ice and crushing it with the ship’s bulk.</w:t>
      </w:r>
    </w:p>
    <w:p w14:paraId="14E2362E" w14:textId="77777777" w:rsidR="005559B8" w:rsidRPr="00C828E5" w:rsidRDefault="005559B8" w:rsidP="005559B8">
      <w:pPr>
        <w:rPr>
          <w:sz w:val="16"/>
        </w:rPr>
      </w:pPr>
      <w:r w:rsidRPr="00C828E5">
        <w:rPr>
          <w:sz w:val="16"/>
        </w:rPr>
        <w:t>Due to the fuel and power demands of this work, Russia’s icebreaker fleet includes eight (and counting) nuclear-powered icebreakers. No other country operates nuclear icebreakers, though China says it will build one eventually.</w:t>
      </w:r>
    </w:p>
    <w:p w14:paraId="45453AC2" w14:textId="77777777" w:rsidR="005559B8" w:rsidRDefault="005559B8" w:rsidP="005559B8">
      <w:pPr>
        <w:rPr>
          <w:rStyle w:val="StyleUnderline"/>
        </w:rPr>
      </w:pPr>
      <w:r w:rsidRPr="00C828E5">
        <w:rPr>
          <w:sz w:val="16"/>
        </w:rPr>
        <w:t xml:space="preserve">Beside polar icebreakers, the Coast Guard also operates nine 662-ton Bay-class icebreaking tugboats and the larger multi-purpose ship Mackinaw for operations in the Great Lakes and North Atlantic. </w:t>
      </w:r>
      <w:r w:rsidRPr="000F1CBB">
        <w:rPr>
          <w:rStyle w:val="StyleUnderline"/>
        </w:rPr>
        <w:t xml:space="preserve">A lack of U.S. icebreaking capacity in the Great Lakes reportedly has caused the loss of </w:t>
      </w:r>
      <w:r w:rsidRPr="00615012">
        <w:rPr>
          <w:rStyle w:val="Emphasis"/>
        </w:rPr>
        <w:t>thousands of jobs</w:t>
      </w:r>
      <w:r w:rsidRPr="000F1CBB">
        <w:rPr>
          <w:rStyle w:val="StyleUnderline"/>
        </w:rPr>
        <w:t xml:space="preserve"> and </w:t>
      </w:r>
      <w:r w:rsidRPr="00615012">
        <w:rPr>
          <w:rStyle w:val="Emphasis"/>
        </w:rPr>
        <w:t>billions of dollars</w:t>
      </w:r>
      <w:r w:rsidRPr="000F1CBB">
        <w:rPr>
          <w:rStyle w:val="StyleUnderline"/>
        </w:rPr>
        <w:t xml:space="preserve"> in </w:t>
      </w:r>
      <w:r w:rsidRPr="00615012">
        <w:rPr>
          <w:rStyle w:val="Emphasis"/>
        </w:rPr>
        <w:t>economic damage</w:t>
      </w:r>
      <w:r w:rsidRPr="000F1CBB">
        <w:rPr>
          <w:rStyle w:val="StyleUnderline"/>
        </w:rPr>
        <w:t xml:space="preserve"> over the last decade.</w:t>
      </w:r>
    </w:p>
    <w:p w14:paraId="0BEBF939" w14:textId="77777777" w:rsidR="005559B8" w:rsidRPr="00C828E5" w:rsidRDefault="005559B8" w:rsidP="005559B8">
      <w:pPr>
        <w:rPr>
          <w:sz w:val="16"/>
        </w:rPr>
      </w:pPr>
      <w:r w:rsidRPr="00C828E5">
        <w:rPr>
          <w:sz w:val="16"/>
        </w:rPr>
        <w:t xml:space="preserve">The Coast Guard’s icebreaker deficit has been ongoing </w:t>
      </w:r>
      <w:r w:rsidRPr="000F1CBB">
        <w:rPr>
          <w:rStyle w:val="StyleUnderline"/>
        </w:rPr>
        <w:t>since the</w:t>
      </w:r>
      <w:r w:rsidRPr="00C828E5">
        <w:rPr>
          <w:sz w:val="16"/>
        </w:rPr>
        <w:t xml:space="preserve"> early 2010s. After the breakdown and </w:t>
      </w:r>
      <w:r w:rsidRPr="000F1CBB">
        <w:rPr>
          <w:rStyle w:val="StyleUnderline"/>
        </w:rPr>
        <w:t>retirement of Polar Star’s sister ship, Polar Sea,</w:t>
      </w:r>
      <w:r w:rsidRPr="00C828E5">
        <w:rPr>
          <w:sz w:val="16"/>
        </w:rPr>
        <w:t xml:space="preserve"> the Coast Guard concluded it required 4–5 heavy Polar icebreakers and 4–5 medium Arctic icebreakers. In 2019, it awarded a contract to a Mississippi shipyard to build the first of three planned 22,900-ton heavy Polar Security Cutters.</w:t>
      </w:r>
    </w:p>
    <w:p w14:paraId="76C4C3E4" w14:textId="77777777" w:rsidR="005559B8" w:rsidRPr="00C828E5" w:rsidRDefault="005559B8" w:rsidP="005559B8">
      <w:pPr>
        <w:rPr>
          <w:sz w:val="16"/>
        </w:rPr>
      </w:pPr>
      <w:r w:rsidRPr="00C828E5">
        <w:rPr>
          <w:sz w:val="16"/>
        </w:rPr>
        <w:t xml:space="preserve">Unfortunately, </w:t>
      </w:r>
      <w:r w:rsidRPr="000F1CBB">
        <w:rPr>
          <w:rStyle w:val="StyleUnderline"/>
        </w:rPr>
        <w:t xml:space="preserve">new icebreaker construction coincides with another long-running crisis: a massive </w:t>
      </w:r>
      <w:r w:rsidRPr="00615012">
        <w:rPr>
          <w:rStyle w:val="Emphasis"/>
        </w:rPr>
        <w:t>deficit</w:t>
      </w:r>
      <w:r w:rsidRPr="000F1CBB">
        <w:rPr>
          <w:rStyle w:val="StyleUnderline"/>
        </w:rPr>
        <w:t xml:space="preserve"> in United States </w:t>
      </w:r>
      <w:r w:rsidRPr="00615012">
        <w:rPr>
          <w:rStyle w:val="Emphasis"/>
        </w:rPr>
        <w:t>ship-building capacity</w:t>
      </w:r>
      <w:r w:rsidRPr="00C828E5">
        <w:rPr>
          <w:sz w:val="16"/>
        </w:rPr>
        <w:t>. The Polar Security Cutters have proven no exception: the program has run 60 percent over budget at $5.1 billion, and lead ship Polar Sentinel will be delivered years behind schedule, likely in 2030 or later. As their predecessors were built nearly a half-century ago, icebreakers have become a lost art; construction expertise has simply been lost.</w:t>
      </w:r>
    </w:p>
    <w:p w14:paraId="74CB723B" w14:textId="77777777" w:rsidR="00D07F4A" w:rsidRDefault="00D07F4A" w:rsidP="00D07F4A">
      <w:pPr>
        <w:pStyle w:val="Heading4"/>
      </w:pPr>
      <w:r>
        <w:t>The Russia-China axis in the arctic is growing---and results in U.S. displacement.</w:t>
      </w:r>
    </w:p>
    <w:p w14:paraId="3BEA45FB" w14:textId="77777777" w:rsidR="00D07F4A" w:rsidRPr="00054213" w:rsidRDefault="00D07F4A" w:rsidP="00D07F4A">
      <w:r>
        <w:t xml:space="preserve">Ryan </w:t>
      </w:r>
      <w:r w:rsidRPr="00054213">
        <w:rPr>
          <w:rStyle w:val="Style13ptBold"/>
        </w:rPr>
        <w:t xml:space="preserve">Burke and </w:t>
      </w:r>
      <w:r>
        <w:t xml:space="preserve">Jahra </w:t>
      </w:r>
      <w:proofErr w:type="spellStart"/>
      <w:r w:rsidRPr="00054213">
        <w:rPr>
          <w:rStyle w:val="Style13ptBold"/>
        </w:rPr>
        <w:t>Matisek</w:t>
      </w:r>
      <w:proofErr w:type="spellEnd"/>
      <w:r w:rsidRPr="00054213">
        <w:rPr>
          <w:rStyle w:val="Style13ptBold"/>
        </w:rPr>
        <w:t xml:space="preserve"> 21</w:t>
      </w:r>
      <w:r w:rsidRPr="00054213">
        <w:t>.</w:t>
      </w:r>
      <w:r>
        <w:t xml:space="preserve"> Burke is in the U.S. Air Force Academy. </w:t>
      </w:r>
      <w:proofErr w:type="spellStart"/>
      <w:r>
        <w:t>Matisek</w:t>
      </w:r>
      <w:proofErr w:type="spellEnd"/>
      <w:r>
        <w:t xml:space="preserve"> is from the Naval War College and has a PhD in </w:t>
      </w:r>
      <w:proofErr w:type="spellStart"/>
      <w:r>
        <w:t>PoliSci</w:t>
      </w:r>
      <w:proofErr w:type="spellEnd"/>
      <w:r w:rsidRPr="00054213">
        <w:t>. “(The Polar Trap: China, Russia, and American Power in the Arctic and Antarctica.” The Journal of Indo-Pacific Affairs (JIPA</w:t>
      </w:r>
      <w:r>
        <w:t>)</w:t>
      </w:r>
      <w:r w:rsidRPr="00054213">
        <w:t xml:space="preserve">. </w:t>
      </w:r>
      <w:r>
        <w:t>October 2021</w:t>
      </w:r>
      <w:r w:rsidRPr="00054213">
        <w:t>. https://www.researchgate.net/publication/356360879_The_Polar_Trap_China_Russia_and_American_Power_in_the_Arctic_and_Antarctica_Published_2021_in_The_Journal_of_Indo-Pacific_Affairs_JIPA //</w:t>
      </w:r>
      <w:proofErr w:type="spellStart"/>
      <w:r w:rsidRPr="00054213">
        <w:t>reyrey</w:t>
      </w:r>
      <w:proofErr w:type="spellEnd"/>
    </w:p>
    <w:p w14:paraId="258B9476" w14:textId="77777777" w:rsidR="00D07F4A" w:rsidRPr="007B2E90" w:rsidRDefault="00D07F4A" w:rsidP="00D07F4A">
      <w:pPr>
        <w:rPr>
          <w:sz w:val="16"/>
        </w:rPr>
      </w:pPr>
      <w:r w:rsidRPr="00054213">
        <w:rPr>
          <w:rStyle w:val="StyleUnderline"/>
        </w:rPr>
        <w:t xml:space="preserve">The Arctic alarmists perceive </w:t>
      </w:r>
      <w:r w:rsidRPr="00F712AB">
        <w:rPr>
          <w:rStyle w:val="StyleUnderline"/>
          <w:highlight w:val="cyan"/>
        </w:rPr>
        <w:t xml:space="preserve">Russian Arctic </w:t>
      </w:r>
      <w:r w:rsidRPr="00F712AB">
        <w:rPr>
          <w:rStyle w:val="Emphasis"/>
          <w:highlight w:val="cyan"/>
        </w:rPr>
        <w:t>expansionist indicators</w:t>
      </w:r>
      <w:r w:rsidRPr="00F712AB">
        <w:rPr>
          <w:rStyle w:val="StyleUnderline"/>
          <w:highlight w:val="cyan"/>
        </w:rPr>
        <w:t xml:space="preserve"> </w:t>
      </w:r>
      <w:r w:rsidRPr="00054213">
        <w:rPr>
          <w:rStyle w:val="StyleUnderline"/>
        </w:rPr>
        <w:t xml:space="preserve">as displaying </w:t>
      </w:r>
      <w:r w:rsidRPr="00F712AB">
        <w:rPr>
          <w:rStyle w:val="Emphasis"/>
          <w:highlight w:val="cyan"/>
        </w:rPr>
        <w:t>similar inte</w:t>
      </w:r>
      <w:r w:rsidRPr="00F712AB">
        <w:rPr>
          <w:rStyle w:val="StyleUnderline"/>
          <w:highlight w:val="cyan"/>
        </w:rPr>
        <w:t>nt to</w:t>
      </w:r>
      <w:r w:rsidRPr="00054213">
        <w:rPr>
          <w:rStyle w:val="StyleUnderline"/>
        </w:rPr>
        <w:t xml:space="preserve"> the 2014 </w:t>
      </w:r>
      <w:r w:rsidRPr="00F712AB">
        <w:rPr>
          <w:rStyle w:val="StyleUnderline"/>
          <w:highlight w:val="cyan"/>
        </w:rPr>
        <w:t xml:space="preserve">annexation of Crimea </w:t>
      </w:r>
      <w:r w:rsidRPr="00054213">
        <w:rPr>
          <w:rStyle w:val="StyleUnderline"/>
        </w:rPr>
        <w:t xml:space="preserve">while likewise extending China’s actions in the South China Sea </w:t>
      </w:r>
      <w:r w:rsidRPr="00F712AB">
        <w:rPr>
          <w:rStyle w:val="StyleUnderline"/>
          <w:highlight w:val="cyan"/>
        </w:rPr>
        <w:t xml:space="preserve">as a </w:t>
      </w:r>
      <w:r w:rsidRPr="00F712AB">
        <w:rPr>
          <w:rStyle w:val="Emphasis"/>
          <w:highlight w:val="cyan"/>
        </w:rPr>
        <w:t>predictive analog</w:t>
      </w:r>
      <w:r w:rsidRPr="00F712AB">
        <w:rPr>
          <w:rStyle w:val="StyleUnderline"/>
          <w:highlight w:val="cyan"/>
        </w:rPr>
        <w:t xml:space="preserve"> for their Arctic intent</w:t>
      </w:r>
      <w:r w:rsidRPr="007B2E90">
        <w:rPr>
          <w:sz w:val="16"/>
        </w:rPr>
        <w:t>. Some scholars dispute the “South China Sea as a precursor to the Arctic” argument and further question the existence of a Russo- Sino alliance. Noting Russia–China tensions</w:t>
      </w:r>
      <w:r w:rsidRPr="00054213">
        <w:rPr>
          <w:rStyle w:val="StyleUnderline"/>
        </w:rPr>
        <w:t xml:space="preserve">, Arctic alarmists insist that </w:t>
      </w:r>
      <w:r w:rsidRPr="00F712AB">
        <w:rPr>
          <w:rStyle w:val="StyleUnderline"/>
          <w:highlight w:val="cyan"/>
        </w:rPr>
        <w:t xml:space="preserve">Russia and China exhibit </w:t>
      </w:r>
      <w:r w:rsidRPr="00F712AB">
        <w:rPr>
          <w:rStyle w:val="Emphasis"/>
          <w:highlight w:val="cyan"/>
        </w:rPr>
        <w:t>band wagoning</w:t>
      </w:r>
      <w:r w:rsidRPr="00F712AB">
        <w:rPr>
          <w:rStyle w:val="StyleUnderline"/>
          <w:highlight w:val="cyan"/>
        </w:rPr>
        <w:t xml:space="preserve"> behaviors</w:t>
      </w:r>
      <w:r w:rsidRPr="00054213">
        <w:rPr>
          <w:rStyle w:val="StyleUnderline"/>
        </w:rPr>
        <w:t xml:space="preserve"> and </w:t>
      </w:r>
      <w:r w:rsidRPr="00F712AB">
        <w:rPr>
          <w:rStyle w:val="StyleUnderline"/>
          <w:highlight w:val="cyan"/>
        </w:rPr>
        <w:t>seek to supplant the United States as the global hegemon</w:t>
      </w:r>
      <w:r w:rsidRPr="00054213">
        <w:rPr>
          <w:rStyle w:val="StyleUnderline"/>
        </w:rPr>
        <w:t xml:space="preserve">, </w:t>
      </w:r>
      <w:r w:rsidRPr="00F712AB">
        <w:rPr>
          <w:rStyle w:val="StyleUnderline"/>
          <w:highlight w:val="cyan"/>
        </w:rPr>
        <w:t xml:space="preserve">perceiving the Arctic as an </w:t>
      </w:r>
      <w:r w:rsidRPr="00F712AB">
        <w:rPr>
          <w:rStyle w:val="Emphasis"/>
          <w:highlight w:val="cyan"/>
        </w:rPr>
        <w:t>opportunistic avenue</w:t>
      </w:r>
      <w:r w:rsidRPr="00F712AB">
        <w:rPr>
          <w:rStyle w:val="StyleUnderline"/>
          <w:highlight w:val="cyan"/>
        </w:rPr>
        <w:t xml:space="preserve"> </w:t>
      </w:r>
      <w:r w:rsidRPr="00054213">
        <w:rPr>
          <w:rStyle w:val="StyleUnderline"/>
        </w:rPr>
        <w:t>to do so</w:t>
      </w:r>
      <w:r w:rsidRPr="007B2E90">
        <w:rPr>
          <w:sz w:val="16"/>
        </w:rPr>
        <w:t xml:space="preserve">. For Arctic alarmists, </w:t>
      </w:r>
      <w:r w:rsidRPr="00054213">
        <w:rPr>
          <w:rStyle w:val="StyleUnderline"/>
        </w:rPr>
        <w:t xml:space="preserve">establishing a </w:t>
      </w:r>
      <w:r w:rsidRPr="007B2E90">
        <w:rPr>
          <w:rStyle w:val="Emphasis"/>
        </w:rPr>
        <w:t>military foothold</w:t>
      </w:r>
      <w:r w:rsidRPr="00054213">
        <w:rPr>
          <w:rStyle w:val="StyleUnderline"/>
        </w:rPr>
        <w:t xml:space="preserve"> now</w:t>
      </w:r>
      <w:r w:rsidRPr="007B2E90">
        <w:rPr>
          <w:sz w:val="16"/>
        </w:rPr>
        <w:t xml:space="preserve">, consistent with the US Air Force’s 2020 Arctic Strategy, </w:t>
      </w:r>
      <w:r w:rsidRPr="00054213">
        <w:rPr>
          <w:rStyle w:val="StyleUnderline"/>
        </w:rPr>
        <w:t xml:space="preserve">calls for an </w:t>
      </w:r>
      <w:r w:rsidRPr="007B2E90">
        <w:rPr>
          <w:rStyle w:val="Emphasis"/>
        </w:rPr>
        <w:t>expanded infrastructure base</w:t>
      </w:r>
      <w:r w:rsidRPr="00054213">
        <w:rPr>
          <w:rStyle w:val="StyleUnderline"/>
        </w:rPr>
        <w:t xml:space="preserve"> in addition to power projection, vigilance, deterrence through cooperation, and cold weather preparation</w:t>
      </w:r>
      <w:r w:rsidRPr="007B2E90">
        <w:rPr>
          <w:sz w:val="16"/>
        </w:rPr>
        <w:t xml:space="preserve">. Arctic alarmists remind us that Russia operates nuclear- powered submarines in the Arctic, has dozens of military facilities in its Arctic territory, maintains a dedicated Arctic military command, and ﬂies bomber sorties throughout the Arctic regularly. </w:t>
      </w:r>
      <w:r w:rsidRPr="00F712AB">
        <w:rPr>
          <w:rStyle w:val="Emphasis"/>
          <w:highlight w:val="cyan"/>
        </w:rPr>
        <w:t>Russia</w:t>
      </w:r>
      <w:r w:rsidRPr="00F712AB">
        <w:rPr>
          <w:rStyle w:val="StyleUnderline"/>
          <w:highlight w:val="cyan"/>
        </w:rPr>
        <w:t xml:space="preserve"> is already </w:t>
      </w:r>
      <w:r w:rsidRPr="00F712AB">
        <w:rPr>
          <w:rStyle w:val="Emphasis"/>
          <w:highlight w:val="cyan"/>
        </w:rPr>
        <w:t>years ahead</w:t>
      </w:r>
      <w:r w:rsidRPr="00F712AB">
        <w:rPr>
          <w:rStyle w:val="StyleUnderline"/>
          <w:highlight w:val="cyan"/>
        </w:rPr>
        <w:t xml:space="preserve"> of the United States </w:t>
      </w:r>
      <w:r w:rsidRPr="00054213">
        <w:rPr>
          <w:rStyle w:val="StyleUnderline"/>
        </w:rPr>
        <w:t>in the Arctic.</w:t>
      </w:r>
      <w:r w:rsidRPr="007B2E90">
        <w:rPr>
          <w:sz w:val="16"/>
        </w:rPr>
        <w:t xml:space="preserve"> To alarmists, Russian military eﬀorts are </w:t>
      </w:r>
      <w:r w:rsidRPr="00054213">
        <w:rPr>
          <w:rStyle w:val="StyleUnderline"/>
        </w:rPr>
        <w:t xml:space="preserve">a precursor to controlling the high north, </w:t>
      </w:r>
      <w:r w:rsidRPr="00F712AB">
        <w:rPr>
          <w:rStyle w:val="StyleUnderline"/>
          <w:highlight w:val="cyan"/>
        </w:rPr>
        <w:t xml:space="preserve">challenging American command of the commons, </w:t>
      </w:r>
      <w:r w:rsidRPr="00F712AB">
        <w:rPr>
          <w:rStyle w:val="Emphasis"/>
          <w:highlight w:val="cyan"/>
        </w:rPr>
        <w:t>asserting inﬂuence</w:t>
      </w:r>
      <w:r w:rsidRPr="00054213">
        <w:rPr>
          <w:rStyle w:val="StyleUnderline"/>
        </w:rPr>
        <w:t>, and even holding the US homeland at risk</w:t>
      </w:r>
      <w:r w:rsidRPr="007B2E90">
        <w:rPr>
          <w:sz w:val="16"/>
        </w:rPr>
        <w:t xml:space="preserve">. Already, </w:t>
      </w:r>
      <w:r w:rsidRPr="00054213">
        <w:rPr>
          <w:rStyle w:val="StyleUnderline"/>
        </w:rPr>
        <w:t>Russian military capabilities threaten the American homeland due to their unstoppable hypersonic ballistic missiles based in the Arctic.</w:t>
      </w:r>
      <w:r w:rsidRPr="007B2E90">
        <w:rPr>
          <w:sz w:val="16"/>
        </w:rPr>
        <w:t xml:space="preserve"> In the words of former US Northern Command Commander General Terrance O’Shaughnessy: “The Homeland is not a sanctuary” the way it once was. Scholars will continue to debate whether the Arctic matters for the United States such that it should compel military involvement. There will continue to be disputes over Chinese and Russian Arctic ambition relative to American interests. These discussions will grapple with whether Russia aggressively seeks oﬀensive expansion or merely defensive security for its northern territories. Others will contend with whether China—as a self- proclaimed “near- Arctic state”—actually desires Arctic inﬂuence via its Polar Silk Road (part of China’s major economic Belt and Road [BRI] initiative) or merely seeks to advance its own economic position via access to Arctic resources and alternative shipping lanes connecting Asia and Europe.34 We will continue reading about Russian icebreakers outnumbering American icebreaker capabilities 20-to-1, or even 40-to-1—the so- called icebreaker gap—and what the United States should (or should not) do about such a capability imbalance.35 </w:t>
      </w:r>
      <w:r w:rsidRPr="007B2E90">
        <w:rPr>
          <w:rStyle w:val="StyleUnderline"/>
        </w:rPr>
        <w:t xml:space="preserve">Moreover, </w:t>
      </w:r>
      <w:r w:rsidRPr="00F712AB">
        <w:rPr>
          <w:rStyle w:val="StyleUnderline"/>
          <w:highlight w:val="cyan"/>
        </w:rPr>
        <w:t>Arctic alarmists will point to the continued Russian military buildup of Arctic infrastructure, the questionably legal control Russia claims over the Northern Sea Route</w:t>
      </w:r>
      <w:r w:rsidRPr="007B2E90">
        <w:rPr>
          <w:rStyle w:val="StyleUnderline"/>
        </w:rPr>
        <w:t>, and the 2014 establishment of the Northern Fleet and its Arctic focus</w:t>
      </w:r>
      <w:r w:rsidRPr="007B2E90">
        <w:rPr>
          <w:sz w:val="16"/>
        </w:rPr>
        <w:t>—coupled with Moscow’s planning and execution of thousands of Arctic exercises and infrastructure modernization efforts—as points of attention for the evolving Arctic signiﬁcance. 36For this side, Moscow’s economic and military commitment to the Arctic indicates signiﬁcant interest and intent such that the United States must not dismiss it as irrelevant to future international security, especially considering the United States is an Arctic state with a national coastline on Arctic shores. We must reject the false notion of Arctic exceptionalism regarding the great- power competition of the twenty- ﬁrst century. Instead, we need to adopt the notion of Arctic essentialism that sees the Arctic for its value in the international security chess game, not for the utopic zone of peace we hope it will be. Focusing the Arctic Debate on Harsh Realities of Military Power. The Arctic is the only coastal region of the United States with an active strategic competitor conducting regular military activity oﬀ the coast, and yet northern air defenses are obsolete</w:t>
      </w:r>
      <w:r w:rsidRPr="007B2E90">
        <w:rPr>
          <w:rStyle w:val="StyleUnderline"/>
        </w:rPr>
        <w:t xml:space="preserve">. The </w:t>
      </w:r>
      <w:r w:rsidRPr="007B2E90">
        <w:rPr>
          <w:rStyle w:val="Emphasis"/>
        </w:rPr>
        <w:t>North Warning System</w:t>
      </w:r>
      <w:r w:rsidRPr="007B2E90">
        <w:rPr>
          <w:rStyle w:val="StyleUnderline"/>
        </w:rPr>
        <w:t xml:space="preserve"> (NWS) is an aging northern- tier radar array spread across Alaska and Canada meant to identify incoming missile threats</w:t>
      </w:r>
      <w:r w:rsidRPr="007B2E90">
        <w:rPr>
          <w:sz w:val="16"/>
        </w:rPr>
        <w:t xml:space="preserve">. The NWS </w:t>
      </w:r>
      <w:r w:rsidRPr="007B2E90">
        <w:rPr>
          <w:rStyle w:val="StyleUnderline"/>
        </w:rPr>
        <w:t xml:space="preserve">relies on </w:t>
      </w:r>
      <w:r w:rsidRPr="007B2E90">
        <w:rPr>
          <w:rStyle w:val="Emphasis"/>
        </w:rPr>
        <w:t>1980s technology</w:t>
      </w:r>
      <w:r w:rsidRPr="007B2E90">
        <w:rPr>
          <w:sz w:val="16"/>
        </w:rPr>
        <w:t xml:space="preserve"> and </w:t>
      </w:r>
      <w:r w:rsidRPr="007B2E90">
        <w:rPr>
          <w:rStyle w:val="StyleUnderline"/>
        </w:rPr>
        <w:t>needs to be replaced</w:t>
      </w:r>
      <w:r w:rsidRPr="007B2E90">
        <w:rPr>
          <w:sz w:val="16"/>
        </w:rPr>
        <w:t xml:space="preserve">.37 This twentieth- century system is </w:t>
      </w:r>
      <w:r w:rsidRPr="007B2E90">
        <w:rPr>
          <w:rStyle w:val="Emphasis"/>
        </w:rPr>
        <w:t>incapable of providing suﬃcient warning</w:t>
      </w:r>
      <w:r w:rsidRPr="007B2E90">
        <w:rPr>
          <w:rStyle w:val="StyleUnderline"/>
        </w:rPr>
        <w:t xml:space="preserve"> to de-fend against modern Russian air- and sea- launched cruise missiles able to strike North American targets from beyond existing radar coverage.</w:t>
      </w:r>
      <w:r w:rsidRPr="007B2E90">
        <w:rPr>
          <w:sz w:val="16"/>
        </w:rPr>
        <w:t xml:space="preserve"> </w:t>
      </w:r>
      <w:r w:rsidRPr="007B2E90">
        <w:rPr>
          <w:rStyle w:val="StyleUnderline"/>
        </w:rPr>
        <w:t xml:space="preserve">The Russian hyper-sonic missile threat presents an </w:t>
      </w:r>
      <w:r w:rsidRPr="007B2E90">
        <w:rPr>
          <w:rStyle w:val="Emphasis"/>
        </w:rPr>
        <w:t>objective capability</w:t>
      </w:r>
      <w:r w:rsidRPr="007B2E90">
        <w:rPr>
          <w:rStyle w:val="StyleUnderline"/>
        </w:rPr>
        <w:t xml:space="preserve"> that the United States cannot overcome.</w:t>
      </w:r>
      <w:r w:rsidRPr="007B2E90">
        <w:rPr>
          <w:sz w:val="16"/>
        </w:rPr>
        <w:t xml:space="preserve"> Hypersonic missiles </w:t>
      </w:r>
      <w:r w:rsidRPr="007B2E90">
        <w:rPr>
          <w:rStyle w:val="StyleUnderline"/>
        </w:rPr>
        <w:t>keep US planners up at night</w:t>
      </w:r>
      <w:r w:rsidRPr="007B2E90">
        <w:rPr>
          <w:sz w:val="16"/>
        </w:rPr>
        <w:t xml:space="preserve">. These are </w:t>
      </w:r>
      <w:r w:rsidRPr="007B2E90">
        <w:rPr>
          <w:rStyle w:val="StyleUnderline"/>
        </w:rPr>
        <w:t>dual threat weapons combining the ﬂight- path maneuverability of guided cruise missiles with the speed of ballistic missile</w:t>
      </w:r>
      <w:r w:rsidRPr="007B2E90">
        <w:rPr>
          <w:sz w:val="16"/>
        </w:rPr>
        <w:t xml:space="preserve">s. They can be used in two ways: as a hypersonic cruise missile propelled by a hydrogen propulsion air- breathing engine, or as a hyper-sonic glide vehicle launched via a rocket before detaching to glide to its target. Their-respective of delivery method, </w:t>
      </w:r>
      <w:r w:rsidRPr="007B2E90">
        <w:rPr>
          <w:rStyle w:val="StyleUnderline"/>
        </w:rPr>
        <w:t>hypersonic projectiles can accelerate several times faster than the speed of sound and are able to maneuver across thousands of miles in minutes, enabling them to negate modern missile defense systems</w:t>
      </w:r>
      <w:r w:rsidRPr="007B2E90">
        <w:rPr>
          <w:sz w:val="16"/>
        </w:rPr>
        <w:t xml:space="preserve">. </w:t>
      </w:r>
    </w:p>
    <w:p w14:paraId="759BE6E7" w14:textId="7FF99F46" w:rsidR="005559B8" w:rsidRDefault="001001D1" w:rsidP="001001D1">
      <w:pPr>
        <w:pStyle w:val="Heading3"/>
      </w:pPr>
      <w:r>
        <w:t>2AC---AT: UQ Overwhelms</w:t>
      </w:r>
    </w:p>
    <w:p w14:paraId="267B9C96" w14:textId="77777777" w:rsidR="001001D1" w:rsidRDefault="001001D1" w:rsidP="001001D1">
      <w:pPr>
        <w:pStyle w:val="Heading4"/>
      </w:pPr>
      <w:r>
        <w:t xml:space="preserve">Russia is ahead but we can still pull ahead—the time to take action is </w:t>
      </w:r>
      <w:r w:rsidRPr="00697778">
        <w:rPr>
          <w:i/>
          <w:iCs w:val="0"/>
        </w:rPr>
        <w:t>NOW</w:t>
      </w:r>
      <w:r>
        <w:t xml:space="preserve">. </w:t>
      </w:r>
    </w:p>
    <w:p w14:paraId="6F32E14F" w14:textId="77777777" w:rsidR="001001D1" w:rsidRPr="00B84335" w:rsidRDefault="001001D1" w:rsidP="001001D1">
      <w:r w:rsidRPr="00B84335">
        <w:t xml:space="preserve">[Alistair </w:t>
      </w:r>
      <w:r w:rsidRPr="00B84335">
        <w:rPr>
          <w:b/>
          <w:bCs/>
        </w:rPr>
        <w:t>MacDonald</w:t>
      </w:r>
      <w:r w:rsidRPr="00B84335">
        <w:t>; 2/5/</w:t>
      </w:r>
      <w:r w:rsidRPr="00B84335">
        <w:rPr>
          <w:b/>
          <w:bCs/>
        </w:rPr>
        <w:t>25</w:t>
      </w:r>
      <w:r w:rsidRPr="00B84335">
        <w:t>;  a reporter for The Wall Street Journal in London, where he covers the defense industry and the Ukraine war; “Trump’s Arctic Goals Demand Icebreakers, but U.S. Struggles to Build Them</w:t>
      </w:r>
      <w:r>
        <w:t xml:space="preserve">, </w:t>
      </w:r>
      <w:r w:rsidRPr="00B84335">
        <w:t>President plans to order 40 large icebreakers, but shipbuilding industry has been declining for decades</w:t>
      </w:r>
      <w:r>
        <w:t xml:space="preserve">; </w:t>
      </w:r>
      <w:r w:rsidRPr="00B84335">
        <w:t>https://www.wsj.com/world/trumps-arctic-goals-demand-icebreakers-but-u-s-struggles-to-build-them-e13a33b9?gaa_at=eafs&amp;gaa_n=ASWzDAi9uSprDld395q5cMS2DwHdPv6VpIiQyf_PfmMkUczf391cYOdeo1d3CFCH96o%3D&amp;gaa_ts=685c24a1&amp;gaa_sig=ZFDTKEYAUtK8HONINSao-E5Yq9y16nIRFtHzoc-qWFf5FKFdUShnNQe9IPP57lg4ygZnn4qlW2OjXwSUy7OwFQ%3D%3D</w:t>
      </w:r>
      <w:r>
        <w:t xml:space="preserve"> </w:t>
      </w:r>
      <w:r w:rsidRPr="00B84335">
        <w:t>;DBSTM]</w:t>
      </w:r>
    </w:p>
    <w:p w14:paraId="0DFA8418" w14:textId="77777777" w:rsidR="001001D1" w:rsidRPr="00697778" w:rsidRDefault="001001D1" w:rsidP="001001D1">
      <w:pPr>
        <w:rPr>
          <w:sz w:val="16"/>
        </w:rPr>
      </w:pPr>
      <w:r w:rsidRPr="00697778">
        <w:rPr>
          <w:sz w:val="16"/>
        </w:rPr>
        <w:t>A Russian nuclear-powered icebreaker in St. Petersburg, Russia, in 2022.</w:t>
      </w:r>
    </w:p>
    <w:p w14:paraId="5EAA51E0" w14:textId="77777777" w:rsidR="001001D1" w:rsidRPr="00697778" w:rsidRDefault="001001D1" w:rsidP="001001D1">
      <w:pPr>
        <w:rPr>
          <w:sz w:val="16"/>
        </w:rPr>
      </w:pPr>
      <w:r w:rsidRPr="00F712AB">
        <w:rPr>
          <w:highlight w:val="cyan"/>
          <w:u w:val="single"/>
        </w:rPr>
        <w:t>Russia</w:t>
      </w:r>
      <w:r w:rsidRPr="00697778">
        <w:rPr>
          <w:sz w:val="16"/>
        </w:rPr>
        <w:t xml:space="preserve">, meanwhile, </w:t>
      </w:r>
      <w:r w:rsidRPr="00F712AB">
        <w:rPr>
          <w:highlight w:val="cyan"/>
          <w:u w:val="single"/>
        </w:rPr>
        <w:t>has</w:t>
      </w:r>
      <w:r w:rsidRPr="00697778">
        <w:rPr>
          <w:u w:val="single"/>
        </w:rPr>
        <w:t xml:space="preserve"> around </w:t>
      </w:r>
      <w:r w:rsidRPr="00F712AB">
        <w:rPr>
          <w:highlight w:val="cyan"/>
          <w:u w:val="single"/>
        </w:rPr>
        <w:t>40 icebreakers</w:t>
      </w:r>
      <w:r w:rsidRPr="00697778">
        <w:rPr>
          <w:sz w:val="16"/>
        </w:rPr>
        <w:t>, as well as new giant nuclear-powered ones under construction. Despite being 900 miles from the Arctic Circle, China has four such vessels. Its first domestically built nuclear-powered icebreaker could be unveiled as soon as this year, experts say.</w:t>
      </w:r>
    </w:p>
    <w:p w14:paraId="4713F151" w14:textId="77777777" w:rsidR="001001D1" w:rsidRPr="00697778" w:rsidRDefault="001001D1" w:rsidP="001001D1">
      <w:pPr>
        <w:rPr>
          <w:sz w:val="16"/>
        </w:rPr>
      </w:pPr>
      <w:r w:rsidRPr="00F712AB">
        <w:rPr>
          <w:highlight w:val="cyan"/>
          <w:u w:val="single"/>
        </w:rPr>
        <w:t>Russia has faced setbacks in recent years</w:t>
      </w:r>
      <w:r w:rsidRPr="00697778">
        <w:rPr>
          <w:sz w:val="16"/>
        </w:rPr>
        <w:t xml:space="preserve">. </w:t>
      </w:r>
      <w:r w:rsidRPr="00F712AB">
        <w:rPr>
          <w:highlight w:val="cyan"/>
          <w:u w:val="single"/>
        </w:rPr>
        <w:t>Sanctions over the Ukraine war</w:t>
      </w:r>
      <w:r w:rsidRPr="00697778">
        <w:rPr>
          <w:u w:val="single"/>
        </w:rPr>
        <w:t xml:space="preserve"> have </w:t>
      </w:r>
      <w:r w:rsidRPr="00F712AB">
        <w:rPr>
          <w:b/>
          <w:bCs/>
          <w:highlight w:val="cyan"/>
          <w:u w:val="single"/>
        </w:rPr>
        <w:t>limited</w:t>
      </w:r>
      <w:r w:rsidRPr="00697778">
        <w:rPr>
          <w:u w:val="single"/>
        </w:rPr>
        <w:t xml:space="preserve"> its </w:t>
      </w:r>
      <w:r w:rsidRPr="00F712AB">
        <w:rPr>
          <w:highlight w:val="cyan"/>
          <w:u w:val="single"/>
        </w:rPr>
        <w:t>access to components and technologies</w:t>
      </w:r>
      <w:r w:rsidRPr="00697778">
        <w:rPr>
          <w:u w:val="single"/>
        </w:rPr>
        <w:t xml:space="preserve"> needed to build icebreakers, such as propulsion systems and radar equipment.</w:t>
      </w:r>
      <w:r w:rsidRPr="00697778">
        <w:rPr>
          <w:sz w:val="16"/>
        </w:rPr>
        <w:t xml:space="preserve"> A nuclear-powered icebreaker under construction called Rossiya is running three years behind schedule. </w:t>
      </w:r>
      <w:r w:rsidRPr="00F712AB">
        <w:rPr>
          <w:highlight w:val="cyan"/>
          <w:u w:val="single"/>
        </w:rPr>
        <w:t xml:space="preserve">But it already has a </w:t>
      </w:r>
      <w:r w:rsidRPr="00F712AB">
        <w:rPr>
          <w:b/>
          <w:bCs/>
          <w:highlight w:val="cyan"/>
          <w:u w:val="single"/>
        </w:rPr>
        <w:t>massive</w:t>
      </w:r>
      <w:r w:rsidRPr="00F712AB">
        <w:rPr>
          <w:highlight w:val="cyan"/>
          <w:u w:val="single"/>
        </w:rPr>
        <w:t xml:space="preserve"> lead</w:t>
      </w:r>
      <w:r w:rsidRPr="00697778">
        <w:rPr>
          <w:u w:val="single"/>
        </w:rPr>
        <w:t xml:space="preserve"> </w:t>
      </w:r>
      <w:r w:rsidRPr="00697778">
        <w:rPr>
          <w:sz w:val="16"/>
        </w:rPr>
        <w:t>and years of experience operating in the Arctic.</w:t>
      </w:r>
    </w:p>
    <w:p w14:paraId="631D7C54" w14:textId="77777777" w:rsidR="001001D1" w:rsidRPr="00697778" w:rsidRDefault="001001D1" w:rsidP="001001D1">
      <w:pPr>
        <w:rPr>
          <w:sz w:val="16"/>
        </w:rPr>
      </w:pPr>
      <w:r w:rsidRPr="00697778">
        <w:rPr>
          <w:sz w:val="16"/>
        </w:rPr>
        <w:t xml:space="preserve">As in other areas, </w:t>
      </w:r>
      <w:r w:rsidRPr="00697778">
        <w:rPr>
          <w:u w:val="single"/>
        </w:rPr>
        <w:t>Russia is tapping China’s investment and technological support, potentially fueling Beijing’s increased interest in the polar regions</w:t>
      </w:r>
      <w:r w:rsidRPr="00697778">
        <w:rPr>
          <w:sz w:val="16"/>
        </w:rPr>
        <w:t>. It took a Chinese shipyard two years to deliver one recent icebreaker. Though the U.S.’s new icebreaker will be a heavier ice-breaking class than the Chinese vessel, construction started only recently, five years after the contract was awarded to build it.</w:t>
      </w:r>
    </w:p>
    <w:p w14:paraId="7D377C6D" w14:textId="77777777" w:rsidR="001001D1" w:rsidRPr="00697778" w:rsidRDefault="001001D1" w:rsidP="001001D1">
      <w:pPr>
        <w:rPr>
          <w:sz w:val="16"/>
        </w:rPr>
      </w:pPr>
      <w:r w:rsidRPr="00697778">
        <w:rPr>
          <w:sz w:val="16"/>
        </w:rPr>
        <w:t>Cutting through thick Arctic ice</w:t>
      </w:r>
    </w:p>
    <w:p w14:paraId="54AD609A" w14:textId="77777777" w:rsidR="001001D1" w:rsidRDefault="001001D1" w:rsidP="001001D1">
      <w:pPr>
        <w:rPr>
          <w:sz w:val="16"/>
        </w:rPr>
      </w:pPr>
      <w:r w:rsidRPr="00F712AB">
        <w:rPr>
          <w:highlight w:val="cyan"/>
          <w:u w:val="single"/>
        </w:rPr>
        <w:t>Icebreakers are</w:t>
      </w:r>
      <w:r w:rsidRPr="00697778">
        <w:rPr>
          <w:sz w:val="16"/>
        </w:rPr>
        <w:t xml:space="preserve"> seen as </w:t>
      </w:r>
      <w:r w:rsidRPr="00F712AB">
        <w:rPr>
          <w:b/>
          <w:bCs/>
          <w:highlight w:val="cyan"/>
          <w:u w:val="single"/>
        </w:rPr>
        <w:t>indispensable</w:t>
      </w:r>
      <w:r w:rsidRPr="00697778">
        <w:rPr>
          <w:u w:val="single"/>
        </w:rPr>
        <w:t xml:space="preserve"> for maintaining a presence in the Arctic.</w:t>
      </w:r>
      <w:r w:rsidRPr="00697778">
        <w:rPr>
          <w:sz w:val="16"/>
        </w:rPr>
        <w:t xml:space="preserve"> Even as global temperatures warm and open up shipping lanes, the region remains largely impenetrable for ships in all but one or two summer months—unless accompanied by a Polar class icebreaker.</w:t>
      </w:r>
    </w:p>
    <w:p w14:paraId="5629322F" w14:textId="77777777" w:rsidR="001001D1" w:rsidRPr="001001D1" w:rsidRDefault="001001D1" w:rsidP="001001D1"/>
    <w:p w14:paraId="78F62D77" w14:textId="18B0C12D" w:rsidR="005559B8" w:rsidRDefault="005559B8" w:rsidP="005559B8">
      <w:pPr>
        <w:pStyle w:val="Heading3"/>
      </w:pPr>
      <w:r>
        <w:t>Inherency---AT: Trump</w:t>
      </w:r>
    </w:p>
    <w:p w14:paraId="5F3EAD75" w14:textId="77777777" w:rsidR="001001D1" w:rsidRDefault="001001D1" w:rsidP="001001D1">
      <w:pPr>
        <w:pStyle w:val="Heading4"/>
      </w:pPr>
      <w:r>
        <w:t xml:space="preserve">Trump won’t order icebreakers—even if he </w:t>
      </w:r>
      <w:proofErr w:type="gramStart"/>
      <w:r>
        <w:t>did</w:t>
      </w:r>
      <w:proofErr w:type="gramEnd"/>
      <w:r>
        <w:t xml:space="preserve"> we still need to bring back out ship building industry for long term. </w:t>
      </w:r>
    </w:p>
    <w:p w14:paraId="02913C65" w14:textId="77777777" w:rsidR="001001D1" w:rsidRPr="00B84335" w:rsidRDefault="001001D1" w:rsidP="001001D1">
      <w:r w:rsidRPr="00B84335">
        <w:t xml:space="preserve">[Alistair </w:t>
      </w:r>
      <w:r w:rsidRPr="00B84335">
        <w:rPr>
          <w:b/>
          <w:bCs/>
        </w:rPr>
        <w:t>MacDonald</w:t>
      </w:r>
      <w:r w:rsidRPr="00B84335">
        <w:t>; 2/5/</w:t>
      </w:r>
      <w:r w:rsidRPr="00B84335">
        <w:rPr>
          <w:b/>
          <w:bCs/>
        </w:rPr>
        <w:t>25</w:t>
      </w:r>
      <w:r w:rsidRPr="00B84335">
        <w:t>;  a reporter for The Wall Street Journal in London, where he covers the defense industry and the Ukraine war; “Trump’s Arctic Goals Demand Icebreakers, but U.S. Struggles to Build Them</w:t>
      </w:r>
      <w:r>
        <w:t xml:space="preserve">, </w:t>
      </w:r>
      <w:r w:rsidRPr="00B84335">
        <w:t>President plans to order 40 large icebreakers, but shipbuilding industry has been declining for decades</w:t>
      </w:r>
      <w:r>
        <w:t xml:space="preserve">; </w:t>
      </w:r>
      <w:r w:rsidRPr="00B84335">
        <w:t>https://www.wsj.com/world/trumps-arctic-goals-demand-icebreakers-but-u-s-struggles-to-build-them-e13a33b9?gaa_at=eafs&amp;gaa_n=ASWzDAi9uSprDld395q5cMS2DwHdPv6VpIiQyf_PfmMkUczf391cYOdeo1d3CFCH96o%3D&amp;gaa_ts=685c24a1&amp;gaa_sig=ZFDTKEYAUtK8HONINSao-E5Yq9y16nIRFtHzoc-qWFf5FKFdUShnNQe9IPP57lg4ygZnn4qlW2OjXwSUy7OwFQ%3D%3D</w:t>
      </w:r>
      <w:r>
        <w:t xml:space="preserve"> </w:t>
      </w:r>
      <w:r w:rsidRPr="00B84335">
        <w:t>;DBSTM]</w:t>
      </w:r>
    </w:p>
    <w:p w14:paraId="18C6AED5" w14:textId="77777777" w:rsidR="001001D1" w:rsidRPr="006C4B93" w:rsidRDefault="001001D1" w:rsidP="001001D1">
      <w:pPr>
        <w:rPr>
          <w:u w:val="single"/>
        </w:rPr>
      </w:pPr>
      <w:r w:rsidRPr="00B84335">
        <w:rPr>
          <w:sz w:val="14"/>
        </w:rPr>
        <w:t xml:space="preserve">At 13,000 tons, the U.S. Coast Guard’s Polar Star is a mammoth vessel made to cut through Arctic ice more than 20 feet thick. But it is the </w:t>
      </w:r>
      <w:r w:rsidRPr="00F712AB">
        <w:rPr>
          <w:highlight w:val="cyan"/>
          <w:u w:val="single"/>
        </w:rPr>
        <w:t>U.S.’s only icebreaker</w:t>
      </w:r>
      <w:r w:rsidRPr="00B84335">
        <w:rPr>
          <w:sz w:val="14"/>
        </w:rPr>
        <w:t xml:space="preserve"> that operates year-round, and it was </w:t>
      </w:r>
      <w:r w:rsidRPr="00F712AB">
        <w:rPr>
          <w:highlight w:val="cyan"/>
          <w:u w:val="single"/>
        </w:rPr>
        <w:t>built</w:t>
      </w:r>
      <w:r w:rsidRPr="006C4B93">
        <w:rPr>
          <w:u w:val="single"/>
        </w:rPr>
        <w:t xml:space="preserve"> nearly </w:t>
      </w:r>
      <w:r w:rsidRPr="00F712AB">
        <w:rPr>
          <w:b/>
          <w:bCs/>
          <w:highlight w:val="cyan"/>
          <w:u w:val="single"/>
        </w:rPr>
        <w:t>half a century ago</w:t>
      </w:r>
      <w:r w:rsidRPr="00F712AB">
        <w:rPr>
          <w:highlight w:val="cyan"/>
          <w:u w:val="single"/>
        </w:rPr>
        <w:t>.</w:t>
      </w:r>
    </w:p>
    <w:p w14:paraId="192DE771" w14:textId="77777777" w:rsidR="001001D1" w:rsidRPr="00B84335" w:rsidRDefault="001001D1" w:rsidP="001001D1">
      <w:pPr>
        <w:rPr>
          <w:sz w:val="14"/>
        </w:rPr>
      </w:pPr>
      <w:r w:rsidRPr="00B84335">
        <w:rPr>
          <w:sz w:val="14"/>
        </w:rPr>
        <w:t xml:space="preserve">In the intensifying global race to access the Arctic, </w:t>
      </w:r>
      <w:r w:rsidRPr="00F712AB">
        <w:rPr>
          <w:highlight w:val="cyan"/>
          <w:u w:val="single"/>
        </w:rPr>
        <w:t xml:space="preserve">icebreakers are the </w:t>
      </w:r>
      <w:r w:rsidRPr="00F712AB">
        <w:rPr>
          <w:b/>
          <w:bCs/>
          <w:highlight w:val="cyan"/>
          <w:u w:val="single"/>
        </w:rPr>
        <w:t>essential</w:t>
      </w:r>
      <w:r w:rsidRPr="00B84335">
        <w:rPr>
          <w:sz w:val="14"/>
        </w:rPr>
        <w:t xml:space="preserve"> tool to open trade routes, allow resource extraction and project military power. The </w:t>
      </w:r>
      <w:r w:rsidRPr="00F712AB">
        <w:rPr>
          <w:highlight w:val="cyan"/>
          <w:u w:val="single"/>
        </w:rPr>
        <w:t>U.S.</w:t>
      </w:r>
      <w:r w:rsidRPr="006C4B93">
        <w:rPr>
          <w:u w:val="single"/>
        </w:rPr>
        <w:t xml:space="preserve"> and its allies have </w:t>
      </w:r>
      <w:r w:rsidRPr="00F712AB">
        <w:rPr>
          <w:highlight w:val="cyan"/>
          <w:u w:val="single"/>
        </w:rPr>
        <w:t xml:space="preserve">fallen </w:t>
      </w:r>
      <w:r w:rsidRPr="00F712AB">
        <w:rPr>
          <w:b/>
          <w:bCs/>
          <w:highlight w:val="cyan"/>
          <w:u w:val="single"/>
        </w:rPr>
        <w:t>far behind</w:t>
      </w:r>
      <w:r w:rsidRPr="00F712AB">
        <w:rPr>
          <w:highlight w:val="cyan"/>
          <w:u w:val="single"/>
        </w:rPr>
        <w:t xml:space="preserve"> Russia</w:t>
      </w:r>
      <w:r w:rsidRPr="00B84335">
        <w:rPr>
          <w:sz w:val="14"/>
        </w:rPr>
        <w:t xml:space="preserve">, and </w:t>
      </w:r>
      <w:r w:rsidRPr="00F712AB">
        <w:rPr>
          <w:highlight w:val="cyan"/>
          <w:u w:val="single"/>
        </w:rPr>
        <w:t xml:space="preserve">China is </w:t>
      </w:r>
      <w:r w:rsidRPr="00F712AB">
        <w:rPr>
          <w:b/>
          <w:bCs/>
          <w:highlight w:val="cyan"/>
          <w:u w:val="single"/>
        </w:rPr>
        <w:t>rapidly gaining</w:t>
      </w:r>
      <w:r w:rsidRPr="00F712AB">
        <w:rPr>
          <w:highlight w:val="cyan"/>
          <w:u w:val="single"/>
        </w:rPr>
        <w:t xml:space="preserve"> ground</w:t>
      </w:r>
      <w:r w:rsidRPr="00B84335">
        <w:rPr>
          <w:sz w:val="14"/>
        </w:rPr>
        <w:t xml:space="preserve"> with the help of the world’s largest shipbuilding industry.</w:t>
      </w:r>
    </w:p>
    <w:p w14:paraId="11149E2A" w14:textId="77777777" w:rsidR="001001D1" w:rsidRPr="006C4B93" w:rsidRDefault="001001D1" w:rsidP="001001D1">
      <w:pPr>
        <w:rPr>
          <w:u w:val="single"/>
        </w:rPr>
      </w:pPr>
      <w:r w:rsidRPr="006C4B93">
        <w:rPr>
          <w:u w:val="single"/>
        </w:rPr>
        <w:t xml:space="preserve">President </w:t>
      </w:r>
      <w:r w:rsidRPr="00F712AB">
        <w:rPr>
          <w:highlight w:val="cyan"/>
          <w:u w:val="single"/>
        </w:rPr>
        <w:t>Trump</w:t>
      </w:r>
      <w:r w:rsidRPr="00B84335">
        <w:rPr>
          <w:u w:val="single"/>
        </w:rPr>
        <w:t xml:space="preserve"> has signaled</w:t>
      </w:r>
      <w:r w:rsidRPr="006C4B93">
        <w:rPr>
          <w:u w:val="single"/>
        </w:rPr>
        <w:t xml:space="preserve"> that he wants to put the Arctic back at the top of the U.S.’s priority list. He </w:t>
      </w:r>
      <w:r w:rsidRPr="00F712AB">
        <w:rPr>
          <w:highlight w:val="cyan"/>
          <w:u w:val="single"/>
        </w:rPr>
        <w:t>has said the U.S. needs to take ownership of Greenland</w:t>
      </w:r>
      <w:r w:rsidRPr="006C4B93">
        <w:rPr>
          <w:u w:val="single"/>
        </w:rPr>
        <w:t xml:space="preserve"> for national security </w:t>
      </w:r>
      <w:r w:rsidRPr="00F712AB">
        <w:rPr>
          <w:highlight w:val="cyan"/>
          <w:u w:val="single"/>
        </w:rPr>
        <w:t>and</w:t>
      </w:r>
      <w:r w:rsidRPr="006C4B93">
        <w:rPr>
          <w:u w:val="single"/>
        </w:rPr>
        <w:t xml:space="preserve"> that the Coast Guard </w:t>
      </w:r>
      <w:r w:rsidRPr="00F712AB">
        <w:rPr>
          <w:highlight w:val="cyan"/>
          <w:u w:val="single"/>
        </w:rPr>
        <w:t xml:space="preserve">will </w:t>
      </w:r>
      <w:r w:rsidRPr="00F712AB">
        <w:rPr>
          <w:b/>
          <w:bCs/>
          <w:highlight w:val="cyan"/>
          <w:u w:val="single"/>
        </w:rPr>
        <w:t>expand</w:t>
      </w:r>
      <w:r w:rsidRPr="00F712AB">
        <w:rPr>
          <w:highlight w:val="cyan"/>
          <w:u w:val="single"/>
        </w:rPr>
        <w:t xml:space="preserve"> its fleet of icebreakers</w:t>
      </w:r>
      <w:r w:rsidRPr="006C4B93">
        <w:rPr>
          <w:u w:val="single"/>
        </w:rPr>
        <w:t>.</w:t>
      </w:r>
    </w:p>
    <w:p w14:paraId="5F046901" w14:textId="77777777" w:rsidR="001001D1" w:rsidRPr="00B84335" w:rsidRDefault="001001D1" w:rsidP="001001D1">
      <w:pPr>
        <w:rPr>
          <w:sz w:val="14"/>
        </w:rPr>
      </w:pPr>
      <w:r w:rsidRPr="006C4B93">
        <w:rPr>
          <w:u w:val="single"/>
        </w:rPr>
        <w:t xml:space="preserve">“We’re going to </w:t>
      </w:r>
      <w:r w:rsidRPr="00F712AB">
        <w:rPr>
          <w:highlight w:val="cyan"/>
          <w:u w:val="single"/>
        </w:rPr>
        <w:t>order about 40</w:t>
      </w:r>
      <w:r w:rsidRPr="006C4B93">
        <w:rPr>
          <w:u w:val="single"/>
        </w:rPr>
        <w:t xml:space="preserve"> Coast Guard big </w:t>
      </w:r>
      <w:r w:rsidRPr="00F712AB">
        <w:rPr>
          <w:highlight w:val="cyan"/>
          <w:u w:val="single"/>
        </w:rPr>
        <w:t>icebreakers</w:t>
      </w:r>
      <w:r w:rsidRPr="00B84335">
        <w:rPr>
          <w:sz w:val="14"/>
        </w:rPr>
        <w:t>. Big ones,” Trump said last month.</w:t>
      </w:r>
    </w:p>
    <w:p w14:paraId="473D2A99" w14:textId="77777777" w:rsidR="001001D1" w:rsidRDefault="001001D1" w:rsidP="001001D1">
      <w:pPr>
        <w:rPr>
          <w:u w:val="single"/>
        </w:rPr>
      </w:pPr>
      <w:r w:rsidRPr="00F712AB">
        <w:rPr>
          <w:highlight w:val="cyan"/>
          <w:u w:val="single"/>
        </w:rPr>
        <w:t xml:space="preserve">That will be a </w:t>
      </w:r>
      <w:r w:rsidRPr="00F712AB">
        <w:rPr>
          <w:b/>
          <w:bCs/>
          <w:highlight w:val="cyan"/>
          <w:u w:val="single"/>
        </w:rPr>
        <w:t>tall</w:t>
      </w:r>
      <w:r w:rsidRPr="00F712AB">
        <w:rPr>
          <w:highlight w:val="cyan"/>
          <w:u w:val="single"/>
        </w:rPr>
        <w:t xml:space="preserve"> order to fill</w:t>
      </w:r>
      <w:r w:rsidRPr="00B84335">
        <w:rPr>
          <w:sz w:val="14"/>
        </w:rPr>
        <w:t>. The</w:t>
      </w:r>
      <w:r w:rsidRPr="006C4B93">
        <w:rPr>
          <w:u w:val="single"/>
        </w:rPr>
        <w:t xml:space="preserve"> </w:t>
      </w:r>
      <w:r w:rsidRPr="00F712AB">
        <w:rPr>
          <w:highlight w:val="cyan"/>
          <w:u w:val="single"/>
        </w:rPr>
        <w:t xml:space="preserve">U.S. has been </w:t>
      </w:r>
      <w:r w:rsidRPr="00F712AB">
        <w:rPr>
          <w:b/>
          <w:bCs/>
          <w:highlight w:val="cyan"/>
          <w:u w:val="single"/>
        </w:rPr>
        <w:t>struggling for years</w:t>
      </w:r>
      <w:r w:rsidRPr="00F712AB">
        <w:rPr>
          <w:highlight w:val="cyan"/>
          <w:u w:val="single"/>
        </w:rPr>
        <w:t xml:space="preserve"> to build a single icebreaker</w:t>
      </w:r>
      <w:r w:rsidRPr="006C4B93">
        <w:rPr>
          <w:u w:val="single"/>
        </w:rPr>
        <w:t>—vessels that clear a path through the ice for other ships</w:t>
      </w:r>
      <w:r w:rsidRPr="00B84335">
        <w:rPr>
          <w:sz w:val="14"/>
        </w:rPr>
        <w:t xml:space="preserve">. </w:t>
      </w:r>
      <w:r w:rsidRPr="00F712AB">
        <w:rPr>
          <w:highlight w:val="cyan"/>
          <w:u w:val="single"/>
        </w:rPr>
        <w:t>E</w:t>
      </w:r>
      <w:r w:rsidRPr="00F712AB">
        <w:rPr>
          <w:b/>
          <w:bCs/>
          <w:highlight w:val="cyan"/>
          <w:u w:val="single"/>
        </w:rPr>
        <w:t xml:space="preserve">ven if </w:t>
      </w:r>
      <w:r w:rsidRPr="00F712AB">
        <w:rPr>
          <w:highlight w:val="cyan"/>
          <w:u w:val="single"/>
        </w:rPr>
        <w:t xml:space="preserve">Trump is able to marshal the political will </w:t>
      </w:r>
      <w:r w:rsidRPr="00F712AB">
        <w:rPr>
          <w:b/>
          <w:bCs/>
          <w:highlight w:val="cyan"/>
          <w:u w:val="single"/>
        </w:rPr>
        <w:t>and</w:t>
      </w:r>
      <w:r w:rsidRPr="00F712AB">
        <w:rPr>
          <w:highlight w:val="cyan"/>
          <w:u w:val="single"/>
        </w:rPr>
        <w:t xml:space="preserve"> money to build more, the U.S. will have to breathe life back </w:t>
      </w:r>
      <w:r w:rsidRPr="00B84335">
        <w:rPr>
          <w:u w:val="single"/>
        </w:rPr>
        <w:t>into </w:t>
      </w:r>
      <w:r w:rsidRPr="00F712AB">
        <w:rPr>
          <w:highlight w:val="cyan"/>
          <w:u w:val="single"/>
        </w:rPr>
        <w:t xml:space="preserve">its </w:t>
      </w:r>
      <w:r w:rsidRPr="00B84335">
        <w:rPr>
          <w:u w:val="single"/>
        </w:rPr>
        <w:t xml:space="preserve">ailing </w:t>
      </w:r>
      <w:r w:rsidRPr="00F712AB">
        <w:rPr>
          <w:highlight w:val="cyan"/>
          <w:u w:val="single"/>
        </w:rPr>
        <w:t>shipbuilding industry</w:t>
      </w:r>
      <w:r w:rsidRPr="006C4B93">
        <w:rPr>
          <w:u w:val="single"/>
        </w:rPr>
        <w:t xml:space="preserve">, </w:t>
      </w:r>
      <w:r w:rsidRPr="00F712AB">
        <w:rPr>
          <w:highlight w:val="cyan"/>
          <w:u w:val="single"/>
        </w:rPr>
        <w:t xml:space="preserve">which has been in decline for </w:t>
      </w:r>
      <w:r w:rsidRPr="00F712AB">
        <w:rPr>
          <w:b/>
          <w:bCs/>
          <w:highlight w:val="cyan"/>
          <w:u w:val="single"/>
        </w:rPr>
        <w:t>decades</w:t>
      </w:r>
      <w:r w:rsidRPr="00F712AB">
        <w:rPr>
          <w:highlight w:val="cyan"/>
          <w:u w:val="single"/>
        </w:rPr>
        <w:t>.</w:t>
      </w:r>
    </w:p>
    <w:p w14:paraId="77AD5437" w14:textId="77777777" w:rsidR="001001D1" w:rsidRDefault="001001D1" w:rsidP="001001D1">
      <w:pPr>
        <w:pStyle w:val="Heading4"/>
      </w:pPr>
      <w:r>
        <w:t>You’re getting swindled for the 30,574</w:t>
      </w:r>
      <w:r w:rsidRPr="00697778">
        <w:rPr>
          <w:vertAlign w:val="superscript"/>
        </w:rPr>
        <w:t>th</w:t>
      </w:r>
      <w:r>
        <w:t xml:space="preserve"> time.</w:t>
      </w:r>
    </w:p>
    <w:p w14:paraId="4F84C435" w14:textId="77777777" w:rsidR="001001D1" w:rsidRPr="00697778" w:rsidRDefault="001001D1" w:rsidP="001001D1">
      <w:r w:rsidRPr="00697778">
        <w:t xml:space="preserve">[Geoff </w:t>
      </w:r>
      <w:proofErr w:type="spellStart"/>
      <w:r w:rsidRPr="00697778">
        <w:rPr>
          <w:b/>
          <w:bCs/>
        </w:rPr>
        <w:t>Beatttie</w:t>
      </w:r>
      <w:proofErr w:type="spellEnd"/>
      <w:r w:rsidRPr="00697778">
        <w:t>; 10/21/</w:t>
      </w:r>
      <w:r w:rsidRPr="00697778">
        <w:rPr>
          <w:b/>
          <w:bCs/>
        </w:rPr>
        <w:t>24</w:t>
      </w:r>
      <w:r w:rsidRPr="00697778">
        <w:t>; Professor of Psychology, Edge Hill University; Why does Donald Trump tell such blatant </w:t>
      </w:r>
      <w:proofErr w:type="gramStart"/>
      <w:r w:rsidRPr="00697778">
        <w:t>lies?;</w:t>
      </w:r>
      <w:proofErr w:type="gramEnd"/>
      <w:r w:rsidRPr="00697778">
        <w:t xml:space="preserve"> https://theconversation.com/why-does-donald-trump-tell-such-blatant-lies-241192; DBSTM]</w:t>
      </w:r>
    </w:p>
    <w:p w14:paraId="3367F341" w14:textId="77777777" w:rsidR="001001D1" w:rsidRPr="00697778" w:rsidRDefault="001001D1" w:rsidP="001001D1">
      <w:pPr>
        <w:rPr>
          <w:u w:val="single"/>
        </w:rPr>
      </w:pPr>
      <w:r w:rsidRPr="00F712AB">
        <w:rPr>
          <w:highlight w:val="cyan"/>
          <w:u w:val="single"/>
        </w:rPr>
        <w:t>When it comes to lying</w:t>
      </w:r>
      <w:r w:rsidRPr="00697778">
        <w:rPr>
          <w:u w:val="single"/>
        </w:rPr>
        <w:t xml:space="preserve"> in politics, </w:t>
      </w:r>
      <w:r w:rsidRPr="00F712AB">
        <w:rPr>
          <w:highlight w:val="cyan"/>
          <w:u w:val="single"/>
        </w:rPr>
        <w:t>Donald Trump is in a class of his own</w:t>
      </w:r>
      <w:r w:rsidRPr="00697778">
        <w:rPr>
          <w:sz w:val="16"/>
        </w:rPr>
        <w:t xml:space="preserve">. According to the Washington Post, he made </w:t>
      </w:r>
      <w:r w:rsidRPr="00F712AB">
        <w:rPr>
          <w:highlight w:val="cyan"/>
          <w:u w:val="single"/>
        </w:rPr>
        <w:t>30,573 false</w:t>
      </w:r>
      <w:r w:rsidRPr="00697778">
        <w:rPr>
          <w:u w:val="single"/>
        </w:rPr>
        <w:t xml:space="preserve"> or misleading </w:t>
      </w:r>
      <w:r w:rsidRPr="00F712AB">
        <w:rPr>
          <w:highlight w:val="cyan"/>
          <w:u w:val="single"/>
        </w:rPr>
        <w:t>claims in his four years as president</w:t>
      </w:r>
      <w:r w:rsidRPr="00697778">
        <w:rPr>
          <w:sz w:val="16"/>
        </w:rPr>
        <w:t xml:space="preserve">, increasing year-on-year from six per day in his first year to </w:t>
      </w:r>
      <w:r w:rsidRPr="00F712AB">
        <w:rPr>
          <w:highlight w:val="cyan"/>
          <w:u w:val="single"/>
        </w:rPr>
        <w:t>39 per day</w:t>
      </w:r>
      <w:r w:rsidRPr="00697778">
        <w:rPr>
          <w:u w:val="single"/>
        </w:rPr>
        <w:t xml:space="preserve"> in his fourth.</w:t>
      </w:r>
    </w:p>
    <w:p w14:paraId="35EBE1D3" w14:textId="77777777" w:rsidR="001001D1" w:rsidRPr="00697778" w:rsidRDefault="001001D1" w:rsidP="001001D1">
      <w:pPr>
        <w:rPr>
          <w:sz w:val="16"/>
        </w:rPr>
      </w:pPr>
      <w:r w:rsidRPr="00697778">
        <w:rPr>
          <w:sz w:val="16"/>
        </w:rPr>
        <w:t xml:space="preserve">Although other presidents have lied to the public, </w:t>
      </w:r>
      <w:r w:rsidRPr="00F712AB">
        <w:rPr>
          <w:highlight w:val="cyan"/>
          <w:u w:val="single"/>
        </w:rPr>
        <w:t>none have lied like this</w:t>
      </w:r>
      <w:r w:rsidRPr="00697778">
        <w:rPr>
          <w:sz w:val="16"/>
        </w:rPr>
        <w:t>. Some of Trump’s lies are trivial, and many are self-</w:t>
      </w:r>
      <w:proofErr w:type="spellStart"/>
      <w:r w:rsidRPr="00697778">
        <w:rPr>
          <w:sz w:val="16"/>
        </w:rPr>
        <w:t>aggrandising</w:t>
      </w:r>
      <w:proofErr w:type="spellEnd"/>
      <w:r w:rsidRPr="00697778">
        <w:rPr>
          <w:sz w:val="16"/>
        </w:rPr>
        <w:t xml:space="preserve"> (“Nobody builds better walls than me”). Then there are his more egregious lies, like the one about the 2020 presidential election being “stolen” – demonstrably and dangerously contrary to the facts, with </w:t>
      </w:r>
      <w:r w:rsidRPr="00F712AB">
        <w:rPr>
          <w:highlight w:val="cyan"/>
          <w:u w:val="single"/>
        </w:rPr>
        <w:t>serious consequences for the nation and public trust</w:t>
      </w:r>
      <w:r w:rsidRPr="00697778">
        <w:rPr>
          <w:sz w:val="16"/>
        </w:rPr>
        <w:t>.</w:t>
      </w:r>
    </w:p>
    <w:p w14:paraId="354333FE" w14:textId="77777777" w:rsidR="001001D1" w:rsidRPr="00697778" w:rsidRDefault="001001D1" w:rsidP="001001D1">
      <w:pPr>
        <w:rPr>
          <w:sz w:val="16"/>
        </w:rPr>
      </w:pPr>
      <w:r w:rsidRPr="00697778">
        <w:rPr>
          <w:sz w:val="16"/>
        </w:rPr>
        <w:t>And these lies can cut through. Research by political scientists Kevin Arceneaux and Roy Truex found that this “big lie” about the stolen election was very “sticky”. Around 50% of Republican voters believed it, regardless of any emerging contrary evidence. The researchers also found that belief in this lie boosted Republican supporters’ self-esteem – as they weren’t “losers” after all.</w:t>
      </w:r>
    </w:p>
    <w:p w14:paraId="6E2E7708" w14:textId="77777777" w:rsidR="001001D1" w:rsidRPr="00697778" w:rsidRDefault="001001D1" w:rsidP="001001D1">
      <w:pPr>
        <w:rPr>
          <w:sz w:val="16"/>
        </w:rPr>
      </w:pPr>
      <w:r w:rsidRPr="00697778">
        <w:rPr>
          <w:u w:val="single"/>
        </w:rPr>
        <w:t>Politicians who lie can gain a strategic advantage</w:t>
      </w:r>
      <w:r w:rsidRPr="00697778">
        <w:rPr>
          <w:sz w:val="16"/>
        </w:rPr>
        <w:t xml:space="preserve">. </w:t>
      </w:r>
      <w:r w:rsidRPr="00697778">
        <w:rPr>
          <w:u w:val="single"/>
        </w:rPr>
        <w:t xml:space="preserve">If you can </w:t>
      </w:r>
      <w:r w:rsidRPr="00F712AB">
        <w:rPr>
          <w:highlight w:val="cyan"/>
          <w:u w:val="single"/>
        </w:rPr>
        <w:t>successfully embellish the truth or construct a new reality</w:t>
      </w:r>
      <w:r w:rsidRPr="00697778">
        <w:rPr>
          <w:u w:val="single"/>
        </w:rPr>
        <w:t xml:space="preserve">, this often </w:t>
      </w:r>
      <w:r w:rsidRPr="00F712AB">
        <w:rPr>
          <w:highlight w:val="cyan"/>
          <w:u w:val="single"/>
        </w:rPr>
        <w:t>tends to be more interesting and engaging than the complicated truth</w:t>
      </w:r>
      <w:r w:rsidRPr="00697778">
        <w:rPr>
          <w:sz w:val="16"/>
        </w:rPr>
        <w:t xml:space="preserve">. The truth may be a bit dull and uninspiring; </w:t>
      </w:r>
      <w:r w:rsidRPr="00F712AB">
        <w:rPr>
          <w:highlight w:val="cyan"/>
          <w:u w:val="single"/>
        </w:rPr>
        <w:t>the lie can be whatever you want it to be</w:t>
      </w:r>
      <w:r w:rsidRPr="00697778">
        <w:rPr>
          <w:sz w:val="16"/>
        </w:rPr>
        <w:t>. You know what your audience wants to hear.</w:t>
      </w:r>
    </w:p>
    <w:p w14:paraId="07994CFE" w14:textId="77777777" w:rsidR="001001D1" w:rsidRPr="00697778" w:rsidRDefault="001001D1" w:rsidP="001001D1"/>
    <w:p w14:paraId="5A30BF72" w14:textId="77777777" w:rsidR="001001D1" w:rsidRPr="001001D1" w:rsidRDefault="001001D1" w:rsidP="001001D1"/>
    <w:p w14:paraId="173B30AF" w14:textId="77777777" w:rsidR="005559B8" w:rsidRPr="00BB030C" w:rsidRDefault="005559B8" w:rsidP="00BB030C">
      <w:pPr>
        <w:pStyle w:val="Heading4"/>
        <w:rPr>
          <w:rStyle w:val="Style13ptBold"/>
          <w:b/>
          <w:bCs w:val="0"/>
          <w:sz w:val="24"/>
          <w:szCs w:val="21"/>
        </w:rPr>
      </w:pPr>
      <w:r w:rsidRPr="00BB030C">
        <w:rPr>
          <w:rStyle w:val="Style13ptBold"/>
          <w:b/>
          <w:bCs w:val="0"/>
          <w:sz w:val="24"/>
          <w:szCs w:val="21"/>
        </w:rPr>
        <w:t>Trump’s icebreaker plan is too ambitious and unrealistic to happen now.</w:t>
      </w:r>
    </w:p>
    <w:p w14:paraId="54C76631" w14:textId="77777777" w:rsidR="005559B8" w:rsidRPr="00954CCF" w:rsidRDefault="005559B8" w:rsidP="005559B8">
      <w:pPr>
        <w:rPr>
          <w:sz w:val="21"/>
          <w:szCs w:val="21"/>
        </w:rPr>
      </w:pPr>
      <w:r w:rsidRPr="00954CCF">
        <w:rPr>
          <w:rStyle w:val="Style13ptBold"/>
          <w:sz w:val="24"/>
          <w:szCs w:val="21"/>
        </w:rPr>
        <w:t>Gosselin-Malo 3/6</w:t>
      </w:r>
      <w:r w:rsidRPr="00954CCF">
        <w:rPr>
          <w:sz w:val="21"/>
          <w:szCs w:val="21"/>
        </w:rPr>
        <w:t xml:space="preserve"> [Elisabeth Gosselin-Malo, Europe correspondent for Defense News, "Scorned by Trump, Canadian shipbuilders flash their icebreaker skills," Defense News, 3-6-2025, https://www.defensenews.com/naval/2025/03/06/scorned-by-trump-canadian-shipbuilders-flash-their-icebreaker-skills/] </w:t>
      </w:r>
      <w:proofErr w:type="spellStart"/>
      <w:r w:rsidRPr="00954CCF">
        <w:rPr>
          <w:sz w:val="21"/>
          <w:szCs w:val="21"/>
        </w:rPr>
        <w:t>erin</w:t>
      </w:r>
      <w:proofErr w:type="spellEnd"/>
    </w:p>
    <w:p w14:paraId="00A83D9F" w14:textId="77777777" w:rsidR="005559B8" w:rsidRPr="00954CCF" w:rsidRDefault="005559B8" w:rsidP="005559B8">
      <w:pPr>
        <w:rPr>
          <w:sz w:val="15"/>
          <w:szCs w:val="21"/>
        </w:rPr>
      </w:pPr>
      <w:r w:rsidRPr="00954CCF">
        <w:rPr>
          <w:sz w:val="15"/>
          <w:szCs w:val="21"/>
        </w:rPr>
        <w:t xml:space="preserve">MILAN — </w:t>
      </w:r>
      <w:r w:rsidRPr="00954CCF">
        <w:rPr>
          <w:rStyle w:val="StyleUnderline"/>
          <w:sz w:val="21"/>
          <w:szCs w:val="21"/>
        </w:rPr>
        <w:t xml:space="preserve">President Donald </w:t>
      </w:r>
      <w:r w:rsidRPr="00F712AB">
        <w:rPr>
          <w:rStyle w:val="StyleUnderline"/>
          <w:sz w:val="21"/>
          <w:szCs w:val="21"/>
          <w:highlight w:val="cyan"/>
        </w:rPr>
        <w:t>Trump’s ambition to build 40</w:t>
      </w:r>
      <w:r w:rsidRPr="00954CCF">
        <w:rPr>
          <w:rStyle w:val="StyleUnderline"/>
          <w:sz w:val="21"/>
          <w:szCs w:val="21"/>
        </w:rPr>
        <w:t xml:space="preserve"> new</w:t>
      </w:r>
      <w:r w:rsidRPr="00F712AB">
        <w:rPr>
          <w:rStyle w:val="StyleUnderline"/>
          <w:sz w:val="21"/>
          <w:szCs w:val="21"/>
          <w:highlight w:val="cyan"/>
        </w:rPr>
        <w:t xml:space="preserve"> icebreakers in the U</w:t>
      </w:r>
      <w:r w:rsidRPr="00954CCF">
        <w:rPr>
          <w:rStyle w:val="StyleUnderline"/>
          <w:sz w:val="21"/>
          <w:szCs w:val="21"/>
        </w:rPr>
        <w:t xml:space="preserve">nited </w:t>
      </w:r>
      <w:r w:rsidRPr="00F712AB">
        <w:rPr>
          <w:rStyle w:val="StyleUnderline"/>
          <w:sz w:val="21"/>
          <w:szCs w:val="21"/>
          <w:highlight w:val="cyan"/>
        </w:rPr>
        <w:t>S</w:t>
      </w:r>
      <w:r w:rsidRPr="00954CCF">
        <w:rPr>
          <w:rStyle w:val="StyleUnderline"/>
          <w:sz w:val="21"/>
          <w:szCs w:val="21"/>
        </w:rPr>
        <w:t xml:space="preserve">tates </w:t>
      </w:r>
      <w:r w:rsidRPr="00F712AB">
        <w:rPr>
          <w:rStyle w:val="StyleUnderline"/>
          <w:sz w:val="21"/>
          <w:szCs w:val="21"/>
          <w:highlight w:val="cyan"/>
        </w:rPr>
        <w:t xml:space="preserve">is </w:t>
      </w:r>
      <w:r w:rsidRPr="00F712AB">
        <w:rPr>
          <w:rStyle w:val="Emphasis"/>
          <w:sz w:val="21"/>
          <w:szCs w:val="21"/>
          <w:highlight w:val="cyan"/>
        </w:rPr>
        <w:t>unrealistic</w:t>
      </w:r>
      <w:r w:rsidRPr="00954CCF">
        <w:rPr>
          <w:rStyle w:val="StyleUnderline"/>
          <w:sz w:val="21"/>
          <w:szCs w:val="21"/>
        </w:rPr>
        <w:t xml:space="preserve"> </w:t>
      </w:r>
      <w:r w:rsidRPr="00F712AB">
        <w:rPr>
          <w:rStyle w:val="Emphasis"/>
          <w:sz w:val="21"/>
          <w:szCs w:val="21"/>
          <w:highlight w:val="cyan"/>
        </w:rPr>
        <w:t>given the current state</w:t>
      </w:r>
      <w:r w:rsidRPr="00F712AB">
        <w:rPr>
          <w:rStyle w:val="StyleUnderline"/>
          <w:sz w:val="21"/>
          <w:szCs w:val="21"/>
          <w:highlight w:val="cyan"/>
        </w:rPr>
        <w:t xml:space="preserve"> of the national shipbuilding industry</w:t>
      </w:r>
      <w:r w:rsidRPr="00954CCF">
        <w:rPr>
          <w:rStyle w:val="StyleUnderline"/>
          <w:sz w:val="21"/>
          <w:szCs w:val="21"/>
        </w:rPr>
        <w:t>,</w:t>
      </w:r>
      <w:r w:rsidRPr="00954CCF">
        <w:rPr>
          <w:sz w:val="15"/>
          <w:szCs w:val="21"/>
        </w:rPr>
        <w:t xml:space="preserve"> which may require Washington to ask for Canada’s help, according to a major Canadian shipbuilder specializing in the construction of such vessels.</w:t>
      </w:r>
    </w:p>
    <w:p w14:paraId="5150ABBE" w14:textId="510120A1" w:rsidR="005559B8" w:rsidRPr="00954CCF" w:rsidRDefault="005559B8" w:rsidP="005559B8">
      <w:pPr>
        <w:rPr>
          <w:sz w:val="15"/>
          <w:szCs w:val="21"/>
        </w:rPr>
      </w:pPr>
      <w:r w:rsidRPr="00954CCF">
        <w:rPr>
          <w:rStyle w:val="StyleUnderline"/>
          <w:sz w:val="21"/>
          <w:szCs w:val="21"/>
        </w:rPr>
        <w:t xml:space="preserve">In a Jan. 24 press briefing, Trump announced a target of acquiring roughly 40 icebreakers </w:t>
      </w:r>
      <w:r w:rsidRPr="00954CCF">
        <w:rPr>
          <w:sz w:val="15"/>
          <w:szCs w:val="21"/>
        </w:rPr>
        <w:t>for the U.S. Coast Guard.</w:t>
      </w:r>
    </w:p>
    <w:p w14:paraId="1ED96D98" w14:textId="77777777" w:rsidR="005559B8" w:rsidRPr="00954CCF" w:rsidRDefault="005559B8" w:rsidP="005559B8">
      <w:pPr>
        <w:rPr>
          <w:sz w:val="15"/>
          <w:szCs w:val="21"/>
        </w:rPr>
      </w:pPr>
      <w:r w:rsidRPr="00954CCF">
        <w:rPr>
          <w:sz w:val="15"/>
          <w:szCs w:val="21"/>
        </w:rPr>
        <w:t>“We’re going to order about 40 Coast Guard big icebreakers – big ones – and all of a sudden, Canada wants a piece of the deal. … I say, ‘Why are we doing that,’” he told reporters.</w:t>
      </w:r>
    </w:p>
    <w:p w14:paraId="164E2FCC" w14:textId="77777777" w:rsidR="005559B8" w:rsidRPr="00954CCF" w:rsidRDefault="005559B8" w:rsidP="005559B8">
      <w:pPr>
        <w:rPr>
          <w:sz w:val="15"/>
          <w:szCs w:val="21"/>
        </w:rPr>
      </w:pPr>
      <w:r w:rsidRPr="00954CCF">
        <w:rPr>
          <w:rStyle w:val="StyleUnderline"/>
          <w:sz w:val="21"/>
          <w:szCs w:val="21"/>
        </w:rPr>
        <w:t>On March 4, the U.S. government reinstated an executive order</w:t>
      </w:r>
      <w:r w:rsidRPr="00954CCF">
        <w:rPr>
          <w:sz w:val="15"/>
          <w:szCs w:val="21"/>
        </w:rPr>
        <w:t xml:space="preserve"> that hit its northern neighbor </w:t>
      </w:r>
      <w:r w:rsidRPr="00954CCF">
        <w:rPr>
          <w:rStyle w:val="StyleUnderline"/>
          <w:sz w:val="21"/>
          <w:szCs w:val="21"/>
        </w:rPr>
        <w:t>with 25% across-the-board tariffs</w:t>
      </w:r>
      <w:r w:rsidRPr="00954CCF">
        <w:rPr>
          <w:sz w:val="15"/>
          <w:szCs w:val="21"/>
        </w:rPr>
        <w:t xml:space="preserve"> and 10% on Canadian energy</w:t>
      </w:r>
      <w:r w:rsidRPr="00954CCF">
        <w:rPr>
          <w:rStyle w:val="StyleUnderline"/>
          <w:sz w:val="21"/>
          <w:szCs w:val="21"/>
        </w:rPr>
        <w:t>, triggering a continental trade war.</w:t>
      </w:r>
      <w:r w:rsidRPr="00954CCF">
        <w:rPr>
          <w:sz w:val="15"/>
          <w:szCs w:val="21"/>
        </w:rPr>
        <w:t xml:space="preserve"> Ottawa has responded with its retaliatory tariffs at the same rate but placed on a smaller basket of American goods.</w:t>
      </w:r>
    </w:p>
    <w:p w14:paraId="508C54D7" w14:textId="77777777" w:rsidR="005559B8" w:rsidRPr="00954CCF" w:rsidRDefault="005559B8" w:rsidP="005559B8">
      <w:pPr>
        <w:rPr>
          <w:sz w:val="15"/>
          <w:szCs w:val="21"/>
        </w:rPr>
      </w:pPr>
      <w:r w:rsidRPr="00954CCF">
        <w:rPr>
          <w:sz w:val="15"/>
          <w:szCs w:val="21"/>
        </w:rPr>
        <w:t>According to Canadian shipbuilder Seaspan, in charge of building two new heavy polar icebreakers for the country’s Coast Guard, the Canadian naval industry already possesses the requisite know-how for Trump’s plan.</w:t>
      </w:r>
    </w:p>
    <w:p w14:paraId="329F8AA2" w14:textId="77777777" w:rsidR="005559B8" w:rsidRPr="00954CCF" w:rsidRDefault="005559B8" w:rsidP="005559B8">
      <w:pPr>
        <w:rPr>
          <w:sz w:val="15"/>
          <w:szCs w:val="21"/>
        </w:rPr>
      </w:pPr>
      <w:r w:rsidRPr="00F712AB">
        <w:rPr>
          <w:rStyle w:val="StyleUnderline"/>
          <w:sz w:val="21"/>
          <w:szCs w:val="21"/>
          <w:highlight w:val="cyan"/>
        </w:rPr>
        <w:t>“40 icebreakers</w:t>
      </w:r>
      <w:r w:rsidRPr="00954CCF">
        <w:rPr>
          <w:rStyle w:val="StyleUnderline"/>
          <w:sz w:val="21"/>
          <w:szCs w:val="21"/>
        </w:rPr>
        <w:t xml:space="preserve"> are fantastic, but that </w:t>
      </w:r>
      <w:r w:rsidRPr="00F712AB">
        <w:rPr>
          <w:rStyle w:val="StyleUnderline"/>
          <w:sz w:val="21"/>
          <w:szCs w:val="21"/>
          <w:highlight w:val="cyan"/>
        </w:rPr>
        <w:t>is</w:t>
      </w:r>
      <w:r w:rsidRPr="00954CCF">
        <w:rPr>
          <w:rStyle w:val="StyleUnderline"/>
          <w:sz w:val="21"/>
          <w:szCs w:val="21"/>
        </w:rPr>
        <w:t xml:space="preserve"> </w:t>
      </w:r>
      <w:r w:rsidRPr="00954CCF">
        <w:rPr>
          <w:rStyle w:val="Emphasis"/>
          <w:sz w:val="21"/>
          <w:szCs w:val="21"/>
        </w:rPr>
        <w:t xml:space="preserve">pretty </w:t>
      </w:r>
      <w:r w:rsidRPr="00F712AB">
        <w:rPr>
          <w:rStyle w:val="Emphasis"/>
          <w:sz w:val="21"/>
          <w:szCs w:val="21"/>
          <w:highlight w:val="cyan"/>
        </w:rPr>
        <w:t>aggressive</w:t>
      </w:r>
      <w:r w:rsidRPr="00954CCF">
        <w:rPr>
          <w:sz w:val="15"/>
          <w:szCs w:val="21"/>
        </w:rPr>
        <w:t xml:space="preserve"> – I don’t want to go against what Mr. Trump said, but I would say that </w:t>
      </w:r>
      <w:r w:rsidRPr="00954CCF">
        <w:rPr>
          <w:rStyle w:val="StyleUnderline"/>
          <w:sz w:val="21"/>
          <w:szCs w:val="21"/>
        </w:rPr>
        <w:t xml:space="preserve">the </w:t>
      </w:r>
      <w:r w:rsidRPr="00F712AB">
        <w:rPr>
          <w:rStyle w:val="StyleUnderline"/>
          <w:sz w:val="21"/>
          <w:szCs w:val="21"/>
          <w:highlight w:val="cyan"/>
        </w:rPr>
        <w:t>U.S. shipbuilding</w:t>
      </w:r>
      <w:r w:rsidRPr="00954CCF">
        <w:rPr>
          <w:rStyle w:val="StyleUnderline"/>
          <w:sz w:val="21"/>
          <w:szCs w:val="21"/>
        </w:rPr>
        <w:t xml:space="preserve"> industry </w:t>
      </w:r>
      <w:r w:rsidRPr="00F712AB">
        <w:rPr>
          <w:rStyle w:val="StyleUnderline"/>
          <w:sz w:val="21"/>
          <w:szCs w:val="21"/>
          <w:highlight w:val="cyan"/>
        </w:rPr>
        <w:t>capability is</w:t>
      </w:r>
      <w:r w:rsidRPr="00954CCF">
        <w:rPr>
          <w:rStyle w:val="StyleUnderline"/>
          <w:sz w:val="21"/>
          <w:szCs w:val="21"/>
        </w:rPr>
        <w:t xml:space="preserve"> pretty </w:t>
      </w:r>
      <w:r w:rsidRPr="00F712AB">
        <w:rPr>
          <w:rStyle w:val="Emphasis"/>
          <w:sz w:val="21"/>
          <w:szCs w:val="21"/>
          <w:highlight w:val="cyan"/>
        </w:rPr>
        <w:t>stressed and busy</w:t>
      </w:r>
      <w:r w:rsidRPr="00F712AB">
        <w:rPr>
          <w:rStyle w:val="StyleUnderline"/>
          <w:sz w:val="21"/>
          <w:szCs w:val="21"/>
          <w:highlight w:val="cyan"/>
        </w:rPr>
        <w:t xml:space="preserve"> right now</w:t>
      </w:r>
      <w:r w:rsidRPr="00954CCF">
        <w:rPr>
          <w:rStyle w:val="StyleUnderline"/>
          <w:sz w:val="21"/>
          <w:szCs w:val="21"/>
        </w:rPr>
        <w:t>. …</w:t>
      </w:r>
      <w:r w:rsidRPr="00954CCF">
        <w:rPr>
          <w:sz w:val="15"/>
          <w:szCs w:val="21"/>
        </w:rPr>
        <w:t xml:space="preserve"> I think it’s fair to say that </w:t>
      </w:r>
      <w:r w:rsidRPr="00F712AB">
        <w:rPr>
          <w:rStyle w:val="StyleUnderline"/>
          <w:sz w:val="21"/>
          <w:szCs w:val="21"/>
          <w:highlight w:val="cyan"/>
        </w:rPr>
        <w:t xml:space="preserve">it is </w:t>
      </w:r>
      <w:r w:rsidRPr="00F712AB">
        <w:rPr>
          <w:rStyle w:val="Emphasis"/>
          <w:sz w:val="21"/>
          <w:szCs w:val="21"/>
          <w:highlight w:val="cyan"/>
        </w:rPr>
        <w:t>not [currently] capable</w:t>
      </w:r>
      <w:r w:rsidRPr="00954CCF">
        <w:rPr>
          <w:rStyle w:val="StyleUnderline"/>
          <w:sz w:val="21"/>
          <w:szCs w:val="21"/>
        </w:rPr>
        <w:t xml:space="preserve"> of doing that</w:t>
      </w:r>
      <w:r w:rsidRPr="00954CCF">
        <w:rPr>
          <w:sz w:val="15"/>
          <w:szCs w:val="21"/>
        </w:rPr>
        <w:t>,” David Hargreaves, senior vice president of business development at Seaspan, told Defense News.</w:t>
      </w:r>
    </w:p>
    <w:p w14:paraId="2D962A1E" w14:textId="77777777" w:rsidR="005559B8" w:rsidRPr="00954CCF" w:rsidRDefault="005559B8" w:rsidP="005559B8">
      <w:pPr>
        <w:rPr>
          <w:sz w:val="15"/>
          <w:szCs w:val="21"/>
        </w:rPr>
      </w:pPr>
      <w:r w:rsidRPr="00954CCF">
        <w:rPr>
          <w:sz w:val="15"/>
          <w:szCs w:val="21"/>
        </w:rPr>
        <w:t>“He also said that Canada is trying to get a part of it – what we are trying to do is be a contributor to our neighbors and help them,” he added.</w:t>
      </w:r>
    </w:p>
    <w:p w14:paraId="74DA7C63" w14:textId="77777777" w:rsidR="005559B8" w:rsidRPr="00954CCF" w:rsidRDefault="005559B8" w:rsidP="005559B8">
      <w:pPr>
        <w:rPr>
          <w:sz w:val="15"/>
          <w:szCs w:val="21"/>
        </w:rPr>
      </w:pPr>
      <w:r w:rsidRPr="00954CCF">
        <w:rPr>
          <w:sz w:val="15"/>
          <w:szCs w:val="21"/>
        </w:rPr>
        <w:t>The economic rift between the two nations does not appear to have negatively impacted the shipbuilding industry so far. On the contrary, companies from both sides of the border continue to engage in dialogue and appear determined to carry out business as usual.</w:t>
      </w:r>
    </w:p>
    <w:p w14:paraId="7CE2EAB5" w14:textId="186F01B7" w:rsidR="005559B8" w:rsidRPr="00954CCF" w:rsidRDefault="005559B8" w:rsidP="005559B8">
      <w:pPr>
        <w:rPr>
          <w:sz w:val="15"/>
          <w:szCs w:val="21"/>
        </w:rPr>
      </w:pPr>
      <w:r w:rsidRPr="00954CCF">
        <w:rPr>
          <w:sz w:val="15"/>
          <w:szCs w:val="21"/>
        </w:rPr>
        <w:t>Davie, a Quebec shipbuilder, </w:t>
      </w:r>
      <w:r w:rsidRPr="00905EA1">
        <w:rPr>
          <w:sz w:val="21"/>
          <w:szCs w:val="21"/>
        </w:rPr>
        <w:t>told</w:t>
      </w:r>
      <w:r w:rsidRPr="00954CCF">
        <w:rPr>
          <w:sz w:val="15"/>
          <w:szCs w:val="21"/>
        </w:rPr>
        <w:t> Defense News earlier this year that it was moving forward with plans to acquire an American shipyard despite the threat of a looming trade war.</w:t>
      </w:r>
    </w:p>
    <w:p w14:paraId="28530EA0" w14:textId="77777777" w:rsidR="005559B8" w:rsidRPr="00954CCF" w:rsidRDefault="005559B8" w:rsidP="005559B8">
      <w:pPr>
        <w:rPr>
          <w:sz w:val="15"/>
          <w:szCs w:val="21"/>
        </w:rPr>
      </w:pPr>
      <w:r w:rsidRPr="00954CCF">
        <w:rPr>
          <w:sz w:val="15"/>
          <w:szCs w:val="21"/>
        </w:rPr>
        <w:t xml:space="preserve">Canadian and Finnish government representatives shared similar perspectives in Feb. 4 email statements, stating that </w:t>
      </w:r>
      <w:r w:rsidRPr="00954CCF">
        <w:rPr>
          <w:rStyle w:val="StyleUnderline"/>
          <w:sz w:val="21"/>
          <w:szCs w:val="21"/>
        </w:rPr>
        <w:t>the tense climate</w:t>
      </w:r>
      <w:r w:rsidRPr="00954CCF">
        <w:rPr>
          <w:sz w:val="15"/>
          <w:szCs w:val="21"/>
        </w:rPr>
        <w:t xml:space="preserve"> seen as of late </w:t>
      </w:r>
      <w:r w:rsidRPr="00954CCF">
        <w:rPr>
          <w:rStyle w:val="StyleUnderline"/>
          <w:sz w:val="21"/>
          <w:szCs w:val="21"/>
        </w:rPr>
        <w:t xml:space="preserve">between Canada and the U.S. had not compromised cooperation </w:t>
      </w:r>
      <w:r w:rsidRPr="00F712AB">
        <w:rPr>
          <w:rStyle w:val="StyleUnderline"/>
          <w:sz w:val="21"/>
          <w:szCs w:val="21"/>
          <w:highlight w:val="cyan"/>
        </w:rPr>
        <w:t>within</w:t>
      </w:r>
      <w:r w:rsidRPr="00954CCF">
        <w:rPr>
          <w:rStyle w:val="StyleUnderline"/>
          <w:sz w:val="21"/>
          <w:szCs w:val="21"/>
        </w:rPr>
        <w:t xml:space="preserve"> the trilateral </w:t>
      </w:r>
      <w:r w:rsidRPr="00F712AB">
        <w:rPr>
          <w:rStyle w:val="StyleUnderline"/>
          <w:sz w:val="21"/>
          <w:szCs w:val="21"/>
          <w:highlight w:val="cyan"/>
        </w:rPr>
        <w:t>I</w:t>
      </w:r>
      <w:r w:rsidRPr="00954CCF">
        <w:rPr>
          <w:rStyle w:val="StyleUnderline"/>
          <w:sz w:val="21"/>
          <w:szCs w:val="21"/>
        </w:rPr>
        <w:t xml:space="preserve">cebreaker </w:t>
      </w:r>
      <w:r w:rsidRPr="00F712AB">
        <w:rPr>
          <w:rStyle w:val="StyleUnderline"/>
          <w:sz w:val="21"/>
          <w:szCs w:val="21"/>
          <w:highlight w:val="cyan"/>
        </w:rPr>
        <w:t>C</w:t>
      </w:r>
      <w:r w:rsidRPr="00954CCF">
        <w:rPr>
          <w:rStyle w:val="StyleUnderline"/>
          <w:sz w:val="21"/>
          <w:szCs w:val="21"/>
        </w:rPr>
        <w:t xml:space="preserve">ollaboration </w:t>
      </w:r>
      <w:r w:rsidRPr="00F712AB">
        <w:rPr>
          <w:rStyle w:val="StyleUnderline"/>
          <w:sz w:val="21"/>
          <w:szCs w:val="21"/>
          <w:highlight w:val="cyan"/>
        </w:rPr>
        <w:t>E</w:t>
      </w:r>
      <w:r w:rsidRPr="00954CCF">
        <w:rPr>
          <w:rStyle w:val="StyleUnderline"/>
          <w:sz w:val="21"/>
          <w:szCs w:val="21"/>
        </w:rPr>
        <w:t>ffort.</w:t>
      </w:r>
    </w:p>
    <w:p w14:paraId="1564E71F" w14:textId="77777777" w:rsidR="005559B8" w:rsidRPr="00954CCF" w:rsidRDefault="005559B8" w:rsidP="005559B8">
      <w:pPr>
        <w:rPr>
          <w:sz w:val="15"/>
          <w:szCs w:val="21"/>
        </w:rPr>
      </w:pPr>
      <w:r w:rsidRPr="00954CCF">
        <w:rPr>
          <w:sz w:val="15"/>
          <w:szCs w:val="21"/>
        </w:rPr>
        <w:t xml:space="preserve">While that agreement, signed last summer and known as the ICE Pact, seeks to bring together Finnish, Canadian and U.S. expertise to build best-in-class ice boats and cooperate in other areas, Hargreaves notes that </w:t>
      </w:r>
      <w:r w:rsidRPr="00F712AB">
        <w:rPr>
          <w:rStyle w:val="StyleUnderline"/>
          <w:sz w:val="21"/>
          <w:szCs w:val="21"/>
          <w:highlight w:val="cyan"/>
        </w:rPr>
        <w:t xml:space="preserve">Washington has </w:t>
      </w:r>
      <w:r w:rsidRPr="00F712AB">
        <w:rPr>
          <w:rStyle w:val="Emphasis"/>
          <w:sz w:val="21"/>
          <w:szCs w:val="21"/>
          <w:highlight w:val="cyan"/>
        </w:rPr>
        <w:t>the most to gain</w:t>
      </w:r>
      <w:r w:rsidRPr="00954CCF">
        <w:rPr>
          <w:rStyle w:val="StyleUnderline"/>
          <w:sz w:val="21"/>
          <w:szCs w:val="21"/>
        </w:rPr>
        <w:t xml:space="preserve"> from it when it comes to gaining knowledge.</w:t>
      </w:r>
    </w:p>
    <w:p w14:paraId="5B033F51" w14:textId="77777777" w:rsidR="005559B8" w:rsidRPr="00954CCF" w:rsidRDefault="005559B8" w:rsidP="005559B8">
      <w:pPr>
        <w:rPr>
          <w:sz w:val="15"/>
          <w:szCs w:val="21"/>
        </w:rPr>
      </w:pPr>
      <w:r w:rsidRPr="00954CCF">
        <w:rPr>
          <w:sz w:val="15"/>
          <w:szCs w:val="21"/>
        </w:rPr>
        <w:t xml:space="preserve">“I don’t think it explicitly says this, but </w:t>
      </w:r>
      <w:r w:rsidRPr="00954CCF">
        <w:rPr>
          <w:rStyle w:val="StyleUnderline"/>
          <w:sz w:val="21"/>
          <w:szCs w:val="21"/>
        </w:rPr>
        <w:t xml:space="preserve">it is really about </w:t>
      </w:r>
      <w:r w:rsidRPr="00954CCF">
        <w:rPr>
          <w:rStyle w:val="Emphasis"/>
          <w:sz w:val="21"/>
          <w:szCs w:val="21"/>
        </w:rPr>
        <w:t>helping the U.S.</w:t>
      </w:r>
      <w:r w:rsidRPr="00954CCF">
        <w:rPr>
          <w:rStyle w:val="StyleUnderline"/>
          <w:sz w:val="21"/>
          <w:szCs w:val="21"/>
        </w:rPr>
        <w:t xml:space="preserve"> to build their icebreaking capability,”</w:t>
      </w:r>
      <w:r w:rsidRPr="00954CCF">
        <w:rPr>
          <w:sz w:val="15"/>
          <w:szCs w:val="21"/>
        </w:rPr>
        <w:t xml:space="preserve"> he said.</w:t>
      </w:r>
    </w:p>
    <w:p w14:paraId="26A0E2F7" w14:textId="77777777" w:rsidR="005559B8" w:rsidRDefault="005559B8" w:rsidP="005559B8">
      <w:pPr>
        <w:rPr>
          <w:sz w:val="15"/>
          <w:szCs w:val="21"/>
        </w:rPr>
      </w:pPr>
      <w:r w:rsidRPr="00954CCF">
        <w:rPr>
          <w:rStyle w:val="StyleUnderline"/>
          <w:sz w:val="21"/>
          <w:szCs w:val="21"/>
        </w:rPr>
        <w:t xml:space="preserve">Whereas Finland and Canada have long histories of manufacturing these vessels, </w:t>
      </w:r>
      <w:r w:rsidRPr="00954CCF">
        <w:rPr>
          <w:rStyle w:val="Emphasis"/>
          <w:sz w:val="21"/>
          <w:szCs w:val="21"/>
        </w:rPr>
        <w:t>America has lagged behind.</w:t>
      </w:r>
      <w:r w:rsidRPr="00954CCF">
        <w:rPr>
          <w:sz w:val="15"/>
          <w:szCs w:val="21"/>
        </w:rPr>
        <w:t xml:space="preserve"> For example, the U.S. Coast Guard has not launched a new heavy icebreaker since 1976.</w:t>
      </w:r>
    </w:p>
    <w:p w14:paraId="052FDDB9" w14:textId="77777777" w:rsidR="005559B8" w:rsidRPr="00D9725B" w:rsidRDefault="005559B8" w:rsidP="005559B8"/>
    <w:p w14:paraId="1859BA55" w14:textId="4FEF926B" w:rsidR="005559B8" w:rsidRDefault="005559B8" w:rsidP="005559B8">
      <w:pPr>
        <w:pStyle w:val="Heading3"/>
      </w:pPr>
      <w:r>
        <w:t>Inherency---AT: ICE Pact</w:t>
      </w:r>
    </w:p>
    <w:p w14:paraId="454E043A" w14:textId="77777777" w:rsidR="005559B8" w:rsidRPr="00954CCF" w:rsidRDefault="005559B8" w:rsidP="005559B8">
      <w:pPr>
        <w:pStyle w:val="Heading4"/>
        <w:rPr>
          <w:sz w:val="24"/>
          <w:szCs w:val="21"/>
        </w:rPr>
      </w:pPr>
      <w:r w:rsidRPr="00954CCF">
        <w:rPr>
          <w:sz w:val="24"/>
          <w:szCs w:val="21"/>
        </w:rPr>
        <w:t>Trump ruined our plans to collaborate through ICE, and other factors make current icebreaker plans unattainable.</w:t>
      </w:r>
    </w:p>
    <w:p w14:paraId="5D050B7F" w14:textId="77777777" w:rsidR="005559B8" w:rsidRPr="00954CCF" w:rsidRDefault="005559B8" w:rsidP="005559B8">
      <w:pPr>
        <w:rPr>
          <w:sz w:val="21"/>
          <w:szCs w:val="21"/>
        </w:rPr>
      </w:pPr>
      <w:r w:rsidRPr="00954CCF">
        <w:rPr>
          <w:rStyle w:val="Style13ptBold"/>
          <w:sz w:val="24"/>
          <w:szCs w:val="21"/>
        </w:rPr>
        <w:t xml:space="preserve">Gould and </w:t>
      </w:r>
      <w:proofErr w:type="spellStart"/>
      <w:r w:rsidRPr="00954CCF">
        <w:rPr>
          <w:rStyle w:val="Style13ptBold"/>
          <w:sz w:val="24"/>
          <w:szCs w:val="21"/>
        </w:rPr>
        <w:t>Mcleary</w:t>
      </w:r>
      <w:proofErr w:type="spellEnd"/>
      <w:r w:rsidRPr="00954CCF">
        <w:rPr>
          <w:rStyle w:val="Style13ptBold"/>
          <w:sz w:val="24"/>
          <w:szCs w:val="21"/>
        </w:rPr>
        <w:t xml:space="preserve"> 25 </w:t>
      </w:r>
      <w:r w:rsidRPr="00954CCF">
        <w:rPr>
          <w:sz w:val="21"/>
          <w:szCs w:val="21"/>
        </w:rPr>
        <w:t xml:space="preserve">[Joe Gould, Defense Reporter at Politico, Paul </w:t>
      </w:r>
      <w:proofErr w:type="spellStart"/>
      <w:r w:rsidRPr="00954CCF">
        <w:rPr>
          <w:sz w:val="21"/>
          <w:szCs w:val="21"/>
        </w:rPr>
        <w:t>Mcleary</w:t>
      </w:r>
      <w:proofErr w:type="spellEnd"/>
      <w:r w:rsidRPr="00954CCF">
        <w:rPr>
          <w:sz w:val="21"/>
          <w:szCs w:val="21"/>
        </w:rPr>
        <w:t xml:space="preserve">, Pentagon and National Security Reporter, "Trump looks to shatter icebreaker pact with Canada, Finland," E&amp;E News by POLITICO, 1-9-2025, https://www.eenews.net/articles/trump-looks-to-shatter-icebreaker-pact-with-canada-finland/] </w:t>
      </w:r>
      <w:proofErr w:type="spellStart"/>
      <w:r w:rsidRPr="00954CCF">
        <w:rPr>
          <w:sz w:val="21"/>
          <w:szCs w:val="21"/>
        </w:rPr>
        <w:t>erin</w:t>
      </w:r>
      <w:proofErr w:type="spellEnd"/>
    </w:p>
    <w:p w14:paraId="2596EC97" w14:textId="77777777" w:rsidR="005559B8" w:rsidRPr="00954CCF" w:rsidRDefault="005559B8" w:rsidP="005559B8">
      <w:pPr>
        <w:rPr>
          <w:rStyle w:val="StyleUnderline"/>
          <w:sz w:val="21"/>
          <w:szCs w:val="21"/>
        </w:rPr>
      </w:pPr>
      <w:r w:rsidRPr="00954CCF">
        <w:rPr>
          <w:sz w:val="15"/>
          <w:szCs w:val="21"/>
        </w:rPr>
        <w:t xml:space="preserve">President-elect </w:t>
      </w:r>
      <w:r w:rsidRPr="00954CCF">
        <w:rPr>
          <w:rStyle w:val="StyleUnderline"/>
          <w:sz w:val="21"/>
          <w:szCs w:val="21"/>
        </w:rPr>
        <w:t xml:space="preserve">Donald </w:t>
      </w:r>
      <w:r w:rsidRPr="00F712AB">
        <w:rPr>
          <w:rStyle w:val="StyleUnderline"/>
          <w:sz w:val="21"/>
          <w:szCs w:val="21"/>
          <w:highlight w:val="cyan"/>
        </w:rPr>
        <w:t>Trump</w:t>
      </w:r>
      <w:r w:rsidRPr="00954CCF">
        <w:rPr>
          <w:rStyle w:val="StyleUnderline"/>
          <w:sz w:val="21"/>
          <w:szCs w:val="21"/>
        </w:rPr>
        <w:t xml:space="preserve"> on Tuesday </w:t>
      </w:r>
      <w:r w:rsidRPr="00F712AB">
        <w:rPr>
          <w:rStyle w:val="Emphasis"/>
          <w:sz w:val="21"/>
          <w:szCs w:val="21"/>
          <w:highlight w:val="cyan"/>
        </w:rPr>
        <w:t xml:space="preserve">threw a wrench in U.S. plans </w:t>
      </w:r>
      <w:r w:rsidRPr="00F712AB">
        <w:rPr>
          <w:rStyle w:val="StyleUnderline"/>
          <w:sz w:val="21"/>
          <w:szCs w:val="21"/>
          <w:highlight w:val="cyan"/>
        </w:rPr>
        <w:t>to build icebreaker vessels</w:t>
      </w:r>
      <w:r w:rsidRPr="00954CCF">
        <w:rPr>
          <w:rStyle w:val="StyleUnderline"/>
          <w:sz w:val="21"/>
          <w:szCs w:val="21"/>
        </w:rPr>
        <w:t xml:space="preserve"> with Canada and Finland,</w:t>
      </w:r>
      <w:r w:rsidRPr="00954CCF">
        <w:rPr>
          <w:sz w:val="15"/>
          <w:szCs w:val="21"/>
        </w:rPr>
        <w:t xml:space="preserve"> saying </w:t>
      </w:r>
      <w:r w:rsidRPr="00F712AB">
        <w:rPr>
          <w:rStyle w:val="StyleUnderline"/>
          <w:sz w:val="21"/>
          <w:szCs w:val="21"/>
          <w:highlight w:val="cyan"/>
        </w:rPr>
        <w:t>he told</w:t>
      </w:r>
      <w:r w:rsidRPr="00954CCF">
        <w:rPr>
          <w:rStyle w:val="StyleUnderline"/>
          <w:sz w:val="21"/>
          <w:szCs w:val="21"/>
        </w:rPr>
        <w:t xml:space="preserve"> outgoing Canadian Prime Minister Justin </w:t>
      </w:r>
      <w:r w:rsidRPr="00F712AB">
        <w:rPr>
          <w:rStyle w:val="StyleUnderline"/>
          <w:sz w:val="21"/>
          <w:szCs w:val="21"/>
          <w:highlight w:val="cyan"/>
        </w:rPr>
        <w:t>Trudeau, “We don’t need a partner.”</w:t>
      </w:r>
    </w:p>
    <w:p w14:paraId="29FF3473" w14:textId="77777777" w:rsidR="005559B8" w:rsidRPr="00954CCF" w:rsidRDefault="005559B8" w:rsidP="005559B8">
      <w:pPr>
        <w:rPr>
          <w:sz w:val="15"/>
          <w:szCs w:val="21"/>
        </w:rPr>
      </w:pPr>
      <w:r w:rsidRPr="00954CCF">
        <w:rPr>
          <w:rStyle w:val="StyleUnderline"/>
          <w:sz w:val="21"/>
          <w:szCs w:val="21"/>
        </w:rPr>
        <w:t xml:space="preserve">The </w:t>
      </w:r>
      <w:r w:rsidRPr="00F712AB">
        <w:rPr>
          <w:rStyle w:val="StyleUnderline"/>
          <w:sz w:val="21"/>
          <w:szCs w:val="21"/>
          <w:highlight w:val="cyan"/>
        </w:rPr>
        <w:t>remarks</w:t>
      </w:r>
      <w:r w:rsidRPr="00954CCF">
        <w:rPr>
          <w:sz w:val="15"/>
          <w:szCs w:val="21"/>
        </w:rPr>
        <w:t xml:space="preserve">, at a freewheeling press conference and part of a broader critique of Canada’s reliance on the U.S., </w:t>
      </w:r>
      <w:r w:rsidRPr="00F712AB">
        <w:rPr>
          <w:rStyle w:val="Emphasis"/>
          <w:sz w:val="21"/>
          <w:szCs w:val="21"/>
          <w:highlight w:val="cyan"/>
        </w:rPr>
        <w:t>immediately cast a shadow</w:t>
      </w:r>
      <w:r w:rsidRPr="00F712AB">
        <w:rPr>
          <w:rStyle w:val="StyleUnderline"/>
          <w:sz w:val="21"/>
          <w:szCs w:val="21"/>
          <w:highlight w:val="cyan"/>
        </w:rPr>
        <w:t xml:space="preserve"> on the future of</w:t>
      </w:r>
      <w:r w:rsidRPr="00954CCF">
        <w:rPr>
          <w:rStyle w:val="StyleUnderline"/>
          <w:sz w:val="21"/>
          <w:szCs w:val="21"/>
        </w:rPr>
        <w:t xml:space="preserve"> the </w:t>
      </w:r>
      <w:r w:rsidRPr="00F712AB">
        <w:rPr>
          <w:rStyle w:val="StyleUnderline"/>
          <w:sz w:val="21"/>
          <w:szCs w:val="21"/>
          <w:highlight w:val="cyan"/>
        </w:rPr>
        <w:t>I</w:t>
      </w:r>
      <w:r w:rsidRPr="00954CCF">
        <w:rPr>
          <w:rStyle w:val="StyleUnderline"/>
          <w:sz w:val="21"/>
          <w:szCs w:val="21"/>
        </w:rPr>
        <w:t xml:space="preserve">cebreaker </w:t>
      </w:r>
      <w:r w:rsidRPr="00F712AB">
        <w:rPr>
          <w:rStyle w:val="StyleUnderline"/>
          <w:sz w:val="21"/>
          <w:szCs w:val="21"/>
          <w:highlight w:val="cyan"/>
        </w:rPr>
        <w:t>C</w:t>
      </w:r>
      <w:r w:rsidRPr="00954CCF">
        <w:rPr>
          <w:rStyle w:val="StyleUnderline"/>
          <w:sz w:val="21"/>
          <w:szCs w:val="21"/>
        </w:rPr>
        <w:t xml:space="preserve">ollaboration </w:t>
      </w:r>
      <w:r w:rsidRPr="00F712AB">
        <w:rPr>
          <w:rStyle w:val="StyleUnderline"/>
          <w:sz w:val="21"/>
          <w:szCs w:val="21"/>
          <w:highlight w:val="cyan"/>
        </w:rPr>
        <w:t>E</w:t>
      </w:r>
      <w:r w:rsidRPr="00954CCF">
        <w:rPr>
          <w:rStyle w:val="StyleUnderline"/>
          <w:sz w:val="21"/>
          <w:szCs w:val="21"/>
        </w:rPr>
        <w:t>ffort Pact,</w:t>
      </w:r>
      <w:r w:rsidRPr="00954CCF">
        <w:rPr>
          <w:sz w:val="15"/>
          <w:szCs w:val="21"/>
        </w:rPr>
        <w:t xml:space="preserve"> which was first announced at the NATO summit in Washington in July.</w:t>
      </w:r>
    </w:p>
    <w:p w14:paraId="3E8BE037" w14:textId="77777777" w:rsidR="005559B8" w:rsidRPr="00954CCF" w:rsidRDefault="005559B8" w:rsidP="005559B8">
      <w:pPr>
        <w:rPr>
          <w:rStyle w:val="Emphasis"/>
          <w:sz w:val="21"/>
          <w:szCs w:val="21"/>
        </w:rPr>
      </w:pPr>
      <w:r w:rsidRPr="00954CCF">
        <w:rPr>
          <w:sz w:val="15"/>
          <w:szCs w:val="21"/>
        </w:rPr>
        <w:t xml:space="preserve">“I called him, Gov. Trudeau, I said, ‘Listen, what would happen if we didn’t subsidize you?’ Because we give them a lot of money, we help them,” </w:t>
      </w:r>
      <w:r w:rsidRPr="00954CCF">
        <w:rPr>
          <w:rStyle w:val="StyleUnderline"/>
          <w:sz w:val="21"/>
          <w:szCs w:val="21"/>
        </w:rPr>
        <w:t>Trump said</w:t>
      </w:r>
      <w:r w:rsidRPr="00954CCF">
        <w:rPr>
          <w:sz w:val="15"/>
          <w:szCs w:val="21"/>
        </w:rPr>
        <w:t xml:space="preserve">. “As an example, we’re buying icebreakers, and </w:t>
      </w:r>
      <w:r w:rsidRPr="00954CCF">
        <w:rPr>
          <w:rStyle w:val="StyleUnderline"/>
          <w:sz w:val="21"/>
          <w:szCs w:val="21"/>
        </w:rPr>
        <w:t>Canada wants to join us in the buying of icebreakers</w:t>
      </w:r>
      <w:r w:rsidRPr="00954CCF">
        <w:rPr>
          <w:sz w:val="15"/>
          <w:szCs w:val="21"/>
        </w:rPr>
        <w:t xml:space="preserve">. I said, </w:t>
      </w:r>
      <w:r w:rsidRPr="00954CCF">
        <w:rPr>
          <w:rStyle w:val="StyleUnderline"/>
          <w:sz w:val="21"/>
          <w:szCs w:val="21"/>
        </w:rPr>
        <w:t xml:space="preserve">‘We don’t really want to have a partner in the buying of icebreakers. </w:t>
      </w:r>
      <w:r w:rsidRPr="00954CCF">
        <w:rPr>
          <w:rStyle w:val="Emphasis"/>
          <w:sz w:val="21"/>
          <w:szCs w:val="21"/>
        </w:rPr>
        <w:t>We don’t need a partner.’”</w:t>
      </w:r>
    </w:p>
    <w:p w14:paraId="17257FEA" w14:textId="77777777" w:rsidR="005559B8" w:rsidRPr="00954CCF" w:rsidRDefault="005559B8" w:rsidP="005559B8">
      <w:pPr>
        <w:rPr>
          <w:sz w:val="15"/>
          <w:szCs w:val="21"/>
        </w:rPr>
      </w:pPr>
      <w:r w:rsidRPr="00954CCF">
        <w:rPr>
          <w:sz w:val="15"/>
          <w:szCs w:val="21"/>
        </w:rPr>
        <w:t>Trump also touched on security and trade relations, saying the U.S. spends “hundreds of billions per year to protect” Canada.</w:t>
      </w:r>
    </w:p>
    <w:p w14:paraId="14A8F6FF" w14:textId="77777777" w:rsidR="005559B8" w:rsidRPr="00954CCF" w:rsidRDefault="005559B8" w:rsidP="005559B8">
      <w:pPr>
        <w:rPr>
          <w:sz w:val="15"/>
          <w:szCs w:val="21"/>
        </w:rPr>
      </w:pPr>
      <w:r w:rsidRPr="00954CCF">
        <w:rPr>
          <w:sz w:val="15"/>
          <w:szCs w:val="21"/>
        </w:rPr>
        <w:t>Trump at one point suggested Canada ought to be a U.S. state but said he was not considering military force to annex it.</w:t>
      </w:r>
    </w:p>
    <w:p w14:paraId="311856F3" w14:textId="77777777" w:rsidR="005559B8" w:rsidRPr="00954CCF" w:rsidRDefault="005559B8" w:rsidP="005559B8">
      <w:pPr>
        <w:rPr>
          <w:sz w:val="15"/>
          <w:szCs w:val="21"/>
        </w:rPr>
      </w:pPr>
      <w:r w:rsidRPr="00954CCF">
        <w:rPr>
          <w:sz w:val="15"/>
          <w:szCs w:val="21"/>
        </w:rPr>
        <w:t>“Economic force, because Canada and the United States, that would really be something,” Trump said. “You get rid of that artificially drawn line and you take a look at what that looks like, and it would also be much better for national security. Don’t forget, we basically protect Canada.”</w:t>
      </w:r>
    </w:p>
    <w:p w14:paraId="0DCC789B" w14:textId="77777777" w:rsidR="005559B8" w:rsidRPr="00954CCF" w:rsidRDefault="005559B8" w:rsidP="005559B8">
      <w:pPr>
        <w:rPr>
          <w:sz w:val="15"/>
          <w:szCs w:val="21"/>
        </w:rPr>
      </w:pPr>
      <w:r w:rsidRPr="00954CCF">
        <w:rPr>
          <w:rStyle w:val="StyleUnderline"/>
          <w:sz w:val="21"/>
          <w:szCs w:val="21"/>
        </w:rPr>
        <w:t>The U.S. is pursuing Arctic and Polar icebreakers to boost its aging fleet,</w:t>
      </w:r>
      <w:r w:rsidRPr="00954CCF">
        <w:rPr>
          <w:sz w:val="15"/>
          <w:szCs w:val="21"/>
        </w:rPr>
        <w:t xml:space="preserve"> which operates one heavy icebreaker, the Polar Star, and a medium polar icebreaker, the Healy</w:t>
      </w:r>
      <w:r w:rsidRPr="00954CCF">
        <w:rPr>
          <w:rStyle w:val="StyleUnderline"/>
          <w:sz w:val="21"/>
          <w:szCs w:val="21"/>
        </w:rPr>
        <w:t>. Russia, meanwhile, has dozens of newer, more advanced ice-breaking ships, dominating sea traffic.</w:t>
      </w:r>
      <w:r w:rsidRPr="00954CCF">
        <w:rPr>
          <w:sz w:val="15"/>
          <w:szCs w:val="21"/>
        </w:rPr>
        <w:t xml:space="preserve"> China’s presence in the region is also alarming the rest of the Arctic nation community.</w:t>
      </w:r>
    </w:p>
    <w:p w14:paraId="783B7AFE" w14:textId="77777777" w:rsidR="005559B8" w:rsidRPr="00954CCF" w:rsidRDefault="005559B8" w:rsidP="005559B8">
      <w:pPr>
        <w:rPr>
          <w:rStyle w:val="StyleUnderline"/>
          <w:sz w:val="21"/>
          <w:szCs w:val="21"/>
        </w:rPr>
      </w:pPr>
      <w:r w:rsidRPr="00954CCF">
        <w:rPr>
          <w:sz w:val="15"/>
          <w:szCs w:val="21"/>
        </w:rPr>
        <w:t>With the idea of sharing supply chains to cut building and maintenance costs for icebreakers, </w:t>
      </w:r>
      <w:r w:rsidRPr="00954CCF">
        <w:rPr>
          <w:rStyle w:val="StyleUnderline"/>
          <w:sz w:val="21"/>
          <w:szCs w:val="21"/>
        </w:rPr>
        <w:t>the U.S., Canada and Finland agreed under the ICE Pact to advance industrial cooperation and workforce development and to find ways to invest in U.S. shipyards.</w:t>
      </w:r>
    </w:p>
    <w:p w14:paraId="1CEA5451" w14:textId="77777777" w:rsidR="005559B8" w:rsidRPr="00954CCF" w:rsidRDefault="005559B8" w:rsidP="005559B8">
      <w:pPr>
        <w:rPr>
          <w:sz w:val="15"/>
          <w:szCs w:val="21"/>
        </w:rPr>
      </w:pPr>
      <w:r w:rsidRPr="00954CCF">
        <w:rPr>
          <w:sz w:val="15"/>
          <w:szCs w:val="21"/>
        </w:rPr>
        <w:t>The initial plan involves building ships at Finland’s Helsinki Shipyard — owned by Canada’s Davie, which has produced half the world’s icebreakers — before bringing production and jobs to the U.S. The Coast Guard will also work with Louisiana-based Bollinger Shipyards to produce the first two American-made heavy icebreakers to join the U.S. fleet in decades.</w:t>
      </w:r>
    </w:p>
    <w:p w14:paraId="64B16C6F" w14:textId="77777777" w:rsidR="005559B8" w:rsidRPr="00954CCF" w:rsidRDefault="005559B8" w:rsidP="005559B8">
      <w:pPr>
        <w:rPr>
          <w:sz w:val="15"/>
          <w:szCs w:val="21"/>
        </w:rPr>
      </w:pPr>
      <w:r w:rsidRPr="00954CCF">
        <w:rPr>
          <w:sz w:val="15"/>
          <w:szCs w:val="21"/>
        </w:rPr>
        <w:t xml:space="preserve">A fleet mix analysis conducted by the Coast Guard last year determined that the service would need a total of eight to nine polar icebreakers to support Arctic and Antarctic missions. </w:t>
      </w:r>
      <w:r w:rsidRPr="00954CCF">
        <w:rPr>
          <w:rStyle w:val="StyleUnderline"/>
          <w:sz w:val="21"/>
          <w:szCs w:val="21"/>
        </w:rPr>
        <w:t xml:space="preserve">But </w:t>
      </w:r>
      <w:r w:rsidRPr="00F712AB">
        <w:rPr>
          <w:rStyle w:val="StyleUnderline"/>
          <w:sz w:val="21"/>
          <w:szCs w:val="21"/>
          <w:highlight w:val="cyan"/>
        </w:rPr>
        <w:t>the C</w:t>
      </w:r>
      <w:r w:rsidRPr="00954CCF">
        <w:rPr>
          <w:rStyle w:val="StyleUnderline"/>
          <w:sz w:val="21"/>
          <w:szCs w:val="21"/>
        </w:rPr>
        <w:t xml:space="preserve">ongressional </w:t>
      </w:r>
      <w:r w:rsidRPr="00F712AB">
        <w:rPr>
          <w:rStyle w:val="StyleUnderline"/>
          <w:sz w:val="21"/>
          <w:szCs w:val="21"/>
          <w:highlight w:val="cyan"/>
        </w:rPr>
        <w:t>B</w:t>
      </w:r>
      <w:r w:rsidRPr="00954CCF">
        <w:rPr>
          <w:rStyle w:val="StyleUnderline"/>
          <w:sz w:val="21"/>
          <w:szCs w:val="21"/>
        </w:rPr>
        <w:t xml:space="preserve">udget </w:t>
      </w:r>
      <w:r w:rsidRPr="00F712AB">
        <w:rPr>
          <w:rStyle w:val="StyleUnderline"/>
          <w:sz w:val="21"/>
          <w:szCs w:val="21"/>
          <w:highlight w:val="cyan"/>
        </w:rPr>
        <w:t>O</w:t>
      </w:r>
      <w:r w:rsidRPr="00954CCF">
        <w:rPr>
          <w:rStyle w:val="StyleUnderline"/>
          <w:sz w:val="21"/>
          <w:szCs w:val="21"/>
        </w:rPr>
        <w:t>ffice </w:t>
      </w:r>
      <w:r w:rsidRPr="00F712AB">
        <w:rPr>
          <w:rStyle w:val="StyleUnderline"/>
          <w:sz w:val="21"/>
          <w:szCs w:val="21"/>
          <w:highlight w:val="cyan"/>
        </w:rPr>
        <w:t>found the cost of</w:t>
      </w:r>
      <w:r w:rsidRPr="00954CCF">
        <w:rPr>
          <w:rStyle w:val="StyleUnderline"/>
          <w:sz w:val="21"/>
          <w:szCs w:val="21"/>
        </w:rPr>
        <w:t xml:space="preserve"> three planned </w:t>
      </w:r>
      <w:r w:rsidRPr="00F712AB">
        <w:rPr>
          <w:rStyle w:val="StyleUnderline"/>
          <w:sz w:val="21"/>
          <w:szCs w:val="21"/>
          <w:highlight w:val="cyan"/>
        </w:rPr>
        <w:t>icebreakers</w:t>
      </w:r>
      <w:r w:rsidRPr="00954CCF">
        <w:rPr>
          <w:rStyle w:val="StyleUnderline"/>
          <w:sz w:val="21"/>
          <w:szCs w:val="21"/>
        </w:rPr>
        <w:t>,</w:t>
      </w:r>
      <w:r w:rsidRPr="00954CCF">
        <w:rPr>
          <w:sz w:val="15"/>
          <w:szCs w:val="21"/>
        </w:rPr>
        <w:t xml:space="preserve"> initially estimated at $2.3 billion in 2019, </w:t>
      </w:r>
      <w:r w:rsidRPr="00F712AB">
        <w:rPr>
          <w:rStyle w:val="StyleUnderline"/>
          <w:sz w:val="21"/>
          <w:szCs w:val="21"/>
          <w:highlight w:val="cyan"/>
        </w:rPr>
        <w:t xml:space="preserve">has </w:t>
      </w:r>
      <w:r w:rsidRPr="00F712AB">
        <w:rPr>
          <w:rStyle w:val="Emphasis"/>
          <w:sz w:val="21"/>
          <w:szCs w:val="21"/>
          <w:highlight w:val="cyan"/>
        </w:rPr>
        <w:t>risen</w:t>
      </w:r>
      <w:r w:rsidRPr="00954CCF">
        <w:rPr>
          <w:rStyle w:val="Emphasis"/>
          <w:sz w:val="21"/>
          <w:szCs w:val="21"/>
        </w:rPr>
        <w:t xml:space="preserve"> to approximately $5.1 billion</w:t>
      </w:r>
      <w:r w:rsidRPr="00954CCF">
        <w:rPr>
          <w:rStyle w:val="StyleUnderline"/>
          <w:sz w:val="21"/>
          <w:szCs w:val="21"/>
        </w:rPr>
        <w:t xml:space="preserve"> — excluding maintenance</w:t>
      </w:r>
      <w:r w:rsidRPr="00954CCF">
        <w:rPr>
          <w:sz w:val="15"/>
          <w:szCs w:val="21"/>
        </w:rPr>
        <w:t>.</w:t>
      </w:r>
    </w:p>
    <w:p w14:paraId="0599C355" w14:textId="77777777" w:rsidR="005559B8" w:rsidRPr="00954CCF" w:rsidRDefault="005559B8" w:rsidP="005559B8">
      <w:pPr>
        <w:rPr>
          <w:rStyle w:val="StyleUnderline"/>
          <w:sz w:val="21"/>
          <w:szCs w:val="21"/>
        </w:rPr>
      </w:pPr>
      <w:r w:rsidRPr="00954CCF">
        <w:rPr>
          <w:sz w:val="15"/>
          <w:szCs w:val="21"/>
        </w:rPr>
        <w:t xml:space="preserve">At the same time, </w:t>
      </w:r>
      <w:r w:rsidRPr="00F712AB">
        <w:rPr>
          <w:rStyle w:val="StyleUnderline"/>
          <w:sz w:val="21"/>
          <w:szCs w:val="21"/>
          <w:highlight w:val="cyan"/>
        </w:rPr>
        <w:t>the Coast Guard has struggled</w:t>
      </w:r>
      <w:r w:rsidRPr="00954CCF">
        <w:rPr>
          <w:sz w:val="15"/>
          <w:szCs w:val="21"/>
        </w:rPr>
        <w:t xml:space="preserve"> amid the U.S. shipbuilding industry’s inexperience </w:t>
      </w:r>
      <w:r w:rsidRPr="00F712AB">
        <w:rPr>
          <w:rStyle w:val="StyleUnderline"/>
          <w:sz w:val="21"/>
          <w:szCs w:val="21"/>
          <w:highlight w:val="cyan"/>
        </w:rPr>
        <w:t>to finalize a design</w:t>
      </w:r>
      <w:r w:rsidRPr="00954CCF">
        <w:rPr>
          <w:rStyle w:val="StyleUnderline"/>
          <w:sz w:val="21"/>
          <w:szCs w:val="21"/>
        </w:rPr>
        <w:t xml:space="preserve"> for the Polar Security Cutter.</w:t>
      </w:r>
    </w:p>
    <w:p w14:paraId="76E741A8" w14:textId="77777777" w:rsidR="005559B8" w:rsidRDefault="005559B8" w:rsidP="005559B8">
      <w:pPr>
        <w:rPr>
          <w:rStyle w:val="Emphasis"/>
          <w:sz w:val="21"/>
          <w:szCs w:val="21"/>
        </w:rPr>
      </w:pPr>
      <w:r w:rsidRPr="00954CCF">
        <w:rPr>
          <w:sz w:val="15"/>
          <w:szCs w:val="21"/>
        </w:rPr>
        <w:t xml:space="preserve">Finnish President Alexander </w:t>
      </w:r>
      <w:r w:rsidRPr="00F712AB">
        <w:rPr>
          <w:rStyle w:val="StyleUnderline"/>
          <w:sz w:val="21"/>
          <w:szCs w:val="21"/>
          <w:highlight w:val="cyan"/>
        </w:rPr>
        <w:t>Stubb</w:t>
      </w:r>
      <w:r w:rsidRPr="00954CCF">
        <w:rPr>
          <w:rStyle w:val="StyleUnderline"/>
          <w:sz w:val="21"/>
          <w:szCs w:val="21"/>
        </w:rPr>
        <w:t xml:space="preserve"> said he </w:t>
      </w:r>
      <w:r w:rsidRPr="00F712AB">
        <w:rPr>
          <w:rStyle w:val="StyleUnderline"/>
          <w:sz w:val="21"/>
          <w:szCs w:val="21"/>
          <w:highlight w:val="cyan"/>
        </w:rPr>
        <w:t>spoke with Trump</w:t>
      </w:r>
      <w:r w:rsidRPr="00954CCF">
        <w:rPr>
          <w:rStyle w:val="StyleUnderline"/>
          <w:sz w:val="21"/>
          <w:szCs w:val="21"/>
        </w:rPr>
        <w:t xml:space="preserve"> in November</w:t>
      </w:r>
      <w:r w:rsidRPr="00954CCF">
        <w:rPr>
          <w:sz w:val="15"/>
          <w:szCs w:val="21"/>
        </w:rPr>
        <w:t xml:space="preserve">, and the two discussed the icebreaker deal </w:t>
      </w:r>
      <w:r w:rsidRPr="00F712AB">
        <w:rPr>
          <w:rStyle w:val="StyleUnderline"/>
          <w:sz w:val="21"/>
          <w:szCs w:val="21"/>
          <w:highlight w:val="cyan"/>
        </w:rPr>
        <w:t xml:space="preserve">but nothing about </w:t>
      </w:r>
      <w:r w:rsidRPr="00F712AB">
        <w:rPr>
          <w:rStyle w:val="Emphasis"/>
          <w:sz w:val="21"/>
          <w:szCs w:val="21"/>
          <w:highlight w:val="cyan"/>
        </w:rPr>
        <w:t>whether Trump supported it</w:t>
      </w:r>
      <w:r w:rsidRPr="00954CCF">
        <w:rPr>
          <w:rStyle w:val="Emphasis"/>
          <w:sz w:val="21"/>
          <w:szCs w:val="21"/>
        </w:rPr>
        <w:t>.</w:t>
      </w:r>
    </w:p>
    <w:p w14:paraId="25B1A57A" w14:textId="77777777" w:rsidR="008F3DE0" w:rsidRPr="00782E65" w:rsidRDefault="008F3DE0" w:rsidP="008F3DE0">
      <w:pPr>
        <w:pStyle w:val="Heading4"/>
      </w:pPr>
      <w:r>
        <w:t>The ICE Pact fails.</w:t>
      </w:r>
    </w:p>
    <w:p w14:paraId="2B25FF61" w14:textId="77777777" w:rsidR="008F3DE0" w:rsidRPr="00157210" w:rsidRDefault="008F3DE0" w:rsidP="008F3DE0">
      <w:r w:rsidRPr="00157210">
        <w:rPr>
          <w:rStyle w:val="Style13ptBold"/>
        </w:rPr>
        <w:t>Roque 24</w:t>
      </w:r>
      <w:r w:rsidRPr="00157210">
        <w:t>, master's degree in conflict transformation from the University of Basel (Ashley, “Coast Guard commandant praises ICE Pact’s potential, still needs icebreakers ‘now,” Breaking Defense, https://breakingdefense.com/2024/12/coast-guard-commandant-praises-ice-pacts-potential-still-needs-icebreakers-now/)</w:t>
      </w:r>
    </w:p>
    <w:p w14:paraId="6BC2FFB5" w14:textId="77777777" w:rsidR="008F3DE0" w:rsidRPr="00157210" w:rsidRDefault="008F3DE0" w:rsidP="008F3DE0">
      <w:pPr>
        <w:rPr>
          <w:sz w:val="16"/>
        </w:rPr>
      </w:pPr>
      <w:r w:rsidRPr="00F712AB">
        <w:rPr>
          <w:rStyle w:val="StyleUnderline"/>
          <w:highlight w:val="cyan"/>
        </w:rPr>
        <w:t>America’s new icebreaker</w:t>
      </w:r>
      <w:r w:rsidRPr="00157210">
        <w:rPr>
          <w:rStyle w:val="StyleUnderline"/>
        </w:rPr>
        <w:t xml:space="preserve"> production </w:t>
      </w:r>
      <w:r w:rsidRPr="00F712AB">
        <w:rPr>
          <w:rStyle w:val="StyleUnderline"/>
          <w:highlight w:val="cyan"/>
        </w:rPr>
        <w:t>alliance</w:t>
      </w:r>
      <w:r w:rsidRPr="00157210">
        <w:rPr>
          <w:sz w:val="16"/>
        </w:rPr>
        <w:t xml:space="preserve"> with Canada and Finland </w:t>
      </w:r>
      <w:r w:rsidRPr="00F712AB">
        <w:rPr>
          <w:rStyle w:val="StyleUnderline"/>
          <w:highlight w:val="cyan"/>
        </w:rPr>
        <w:t>is</w:t>
      </w:r>
      <w:r w:rsidRPr="00157210">
        <w:rPr>
          <w:sz w:val="16"/>
        </w:rPr>
        <w:t xml:space="preserve"> “really </w:t>
      </w:r>
      <w:r w:rsidRPr="00F712AB">
        <w:rPr>
          <w:rStyle w:val="Emphasis"/>
          <w:highlight w:val="cyan"/>
        </w:rPr>
        <w:t>just starting</w:t>
      </w:r>
      <w:r w:rsidRPr="00157210">
        <w:rPr>
          <w:sz w:val="16"/>
        </w:rPr>
        <w:t xml:space="preserve">” and </w:t>
      </w:r>
      <w:r w:rsidRPr="00F712AB">
        <w:rPr>
          <w:rStyle w:val="Emphasis"/>
          <w:highlight w:val="cyan"/>
        </w:rPr>
        <w:t>it’ll be some time</w:t>
      </w:r>
      <w:r w:rsidRPr="00F712AB">
        <w:rPr>
          <w:rStyle w:val="StyleUnderline"/>
          <w:highlight w:val="cyan"/>
        </w:rPr>
        <w:t xml:space="preserve"> before it alters the</w:t>
      </w:r>
      <w:r w:rsidRPr="00157210">
        <w:rPr>
          <w:sz w:val="16"/>
        </w:rPr>
        <w:t xml:space="preserve"> US Coast Guard’s near-term race for more </w:t>
      </w:r>
      <w:r w:rsidRPr="00F712AB">
        <w:rPr>
          <w:rStyle w:val="StyleUnderline"/>
          <w:highlight w:val="cyan"/>
        </w:rPr>
        <w:t>high-north</w:t>
      </w:r>
      <w:r w:rsidRPr="00157210">
        <w:rPr>
          <w:rStyle w:val="StyleUnderline"/>
        </w:rPr>
        <w:t xml:space="preserve"> capable </w:t>
      </w:r>
      <w:r w:rsidRPr="00F712AB">
        <w:rPr>
          <w:rStyle w:val="StyleUnderline"/>
          <w:highlight w:val="cyan"/>
        </w:rPr>
        <w:t>vessels</w:t>
      </w:r>
      <w:r w:rsidRPr="00157210">
        <w:rPr>
          <w:rStyle w:val="StyleUnderline"/>
        </w:rPr>
        <w:t>,</w:t>
      </w:r>
      <w:r w:rsidRPr="00157210">
        <w:rPr>
          <w:sz w:val="16"/>
        </w:rPr>
        <w:t xml:space="preserve"> according to the service’s commandant.</w:t>
      </w:r>
    </w:p>
    <w:p w14:paraId="32D8A9EE" w14:textId="77777777" w:rsidR="008F3DE0" w:rsidRPr="00157210" w:rsidRDefault="008F3DE0" w:rsidP="008F3DE0">
      <w:pPr>
        <w:rPr>
          <w:sz w:val="16"/>
        </w:rPr>
      </w:pPr>
      <w:r w:rsidRPr="00157210">
        <w:rPr>
          <w:sz w:val="16"/>
        </w:rPr>
        <w:t>“My view on what ICE Pact will do for us is it creates broader synergies beyond just what US ship building capacity can do … [and] will allow us to leverage lessons and insights and capacity and expertise that the Finnish and the Canadians have alongside us,” Adm. Linda Fagan told Breaking Defense over the weekend on the sidelines of the Reagan National Defense Forum.</w:t>
      </w:r>
    </w:p>
    <w:p w14:paraId="3CFBEDF2" w14:textId="77777777" w:rsidR="008F3DE0" w:rsidRPr="00157210" w:rsidRDefault="008F3DE0" w:rsidP="008F3DE0">
      <w:pPr>
        <w:rPr>
          <w:sz w:val="16"/>
        </w:rPr>
      </w:pPr>
      <w:r w:rsidRPr="00157210">
        <w:rPr>
          <w:sz w:val="16"/>
        </w:rPr>
        <w:t>“</w:t>
      </w:r>
      <w:r w:rsidRPr="00F712AB">
        <w:rPr>
          <w:rStyle w:val="StyleUnderline"/>
          <w:highlight w:val="cyan"/>
        </w:rPr>
        <w:t>What</w:t>
      </w:r>
      <w:r w:rsidRPr="00157210">
        <w:rPr>
          <w:sz w:val="16"/>
        </w:rPr>
        <w:t xml:space="preserve"> that </w:t>
      </w:r>
      <w:r w:rsidRPr="00F712AB">
        <w:rPr>
          <w:rStyle w:val="Emphasis"/>
          <w:highlight w:val="cyan"/>
        </w:rPr>
        <w:t>actually translates</w:t>
      </w:r>
      <w:r w:rsidRPr="00157210">
        <w:rPr>
          <w:sz w:val="16"/>
        </w:rPr>
        <w:t xml:space="preserve"> to in the future? It’s so new. </w:t>
      </w:r>
      <w:r w:rsidRPr="00F712AB">
        <w:rPr>
          <w:rStyle w:val="Emphasis"/>
          <w:highlight w:val="cyan"/>
        </w:rPr>
        <w:t>I don’t know</w:t>
      </w:r>
      <w:r w:rsidRPr="00157210">
        <w:rPr>
          <w:sz w:val="16"/>
        </w:rPr>
        <w:t>,” she later added.</w:t>
      </w:r>
    </w:p>
    <w:p w14:paraId="27E438A1" w14:textId="77777777" w:rsidR="008F3DE0" w:rsidRPr="00157210" w:rsidRDefault="008F3DE0" w:rsidP="008F3DE0">
      <w:pPr>
        <w:rPr>
          <w:sz w:val="16"/>
        </w:rPr>
      </w:pPr>
      <w:r w:rsidRPr="00157210">
        <w:rPr>
          <w:sz w:val="16"/>
        </w:rPr>
        <w:t>In July the three nations announced the Icebreaker Collaboration Effort, or ICE Pact, meant to speed the production of new vessels using Canadian and Finnish expertise along with America’s larger industrial base.  In November the countries inked a joint memorandum of understanding with key four elements: enhanced information exchange, workforce development collaboration, engagement with allies and partners, and research and development.</w:t>
      </w:r>
    </w:p>
    <w:p w14:paraId="795D388C" w14:textId="77777777" w:rsidR="008F3DE0" w:rsidRPr="00157210" w:rsidRDefault="008F3DE0" w:rsidP="008F3DE0">
      <w:pPr>
        <w:rPr>
          <w:sz w:val="16"/>
        </w:rPr>
      </w:pPr>
      <w:r w:rsidRPr="00157210">
        <w:rPr>
          <w:sz w:val="16"/>
        </w:rPr>
        <w:t xml:space="preserve">But the US shipbuilding industrial base is already under strain, and </w:t>
      </w:r>
      <w:r w:rsidRPr="00F712AB">
        <w:rPr>
          <w:rStyle w:val="StyleUnderline"/>
          <w:highlight w:val="cyan"/>
        </w:rPr>
        <w:t>ICE Pact is just taking its first steps</w:t>
      </w:r>
      <w:r w:rsidRPr="00157210">
        <w:rPr>
          <w:sz w:val="16"/>
        </w:rPr>
        <w:t>.</w:t>
      </w:r>
    </w:p>
    <w:p w14:paraId="084F5EAE" w14:textId="77777777" w:rsidR="008F3DE0" w:rsidRPr="00157210" w:rsidRDefault="008F3DE0" w:rsidP="008F3DE0">
      <w:pPr>
        <w:rPr>
          <w:sz w:val="16"/>
        </w:rPr>
      </w:pPr>
      <w:r w:rsidRPr="00157210">
        <w:rPr>
          <w:sz w:val="16"/>
        </w:rPr>
        <w:t>“The challenge now is leveraging all the goodness that’s in ICE Pact to actually begin to accelerate some of the icebreaker building and conversation in the country,” Fagan said. “</w:t>
      </w:r>
      <w:r w:rsidRPr="00F712AB">
        <w:rPr>
          <w:rStyle w:val="StyleUnderline"/>
          <w:highlight w:val="cyan"/>
        </w:rPr>
        <w:t>There’s a defense industrial base reality to this</w:t>
      </w:r>
      <w:r w:rsidRPr="00157210">
        <w:rPr>
          <w:sz w:val="16"/>
        </w:rPr>
        <w:t>, certainly as it pertains to shipbuilding and shipyard capacity.”</w:t>
      </w:r>
    </w:p>
    <w:p w14:paraId="67EFEA70" w14:textId="77777777" w:rsidR="008F3DE0" w:rsidRPr="00157210" w:rsidRDefault="008F3DE0" w:rsidP="008F3DE0">
      <w:pPr>
        <w:rPr>
          <w:sz w:val="16"/>
        </w:rPr>
      </w:pPr>
      <w:r w:rsidRPr="00157210">
        <w:rPr>
          <w:sz w:val="16"/>
        </w:rPr>
        <w:t xml:space="preserve">The four-star admiral said that the nations have stood up working groups to look for collaborative opportunities and nail down just how each nation can contribute for “actual effectiveness.” </w:t>
      </w:r>
    </w:p>
    <w:p w14:paraId="7A01B17C" w14:textId="77777777" w:rsidR="008F3DE0" w:rsidRPr="00157210" w:rsidRDefault="008F3DE0" w:rsidP="008F3DE0">
      <w:pPr>
        <w:rPr>
          <w:sz w:val="16"/>
        </w:rPr>
      </w:pPr>
      <w:r w:rsidRPr="00157210">
        <w:rPr>
          <w:sz w:val="16"/>
        </w:rPr>
        <w:t xml:space="preserve">Any </w:t>
      </w:r>
      <w:r w:rsidRPr="00F712AB">
        <w:rPr>
          <w:rStyle w:val="StyleUnderline"/>
          <w:highlight w:val="cyan"/>
        </w:rPr>
        <w:t>decisions</w:t>
      </w:r>
      <w:r w:rsidRPr="00157210">
        <w:rPr>
          <w:sz w:val="16"/>
        </w:rPr>
        <w:t xml:space="preserve">, though, that may impact Coast Guard or Navy acquisition programs </w:t>
      </w:r>
      <w:r w:rsidRPr="00F712AB">
        <w:rPr>
          <w:rStyle w:val="StyleUnderline"/>
          <w:highlight w:val="cyan"/>
        </w:rPr>
        <w:t>will need buy in from Congressional appropriators and authorizers</w:t>
      </w:r>
      <w:r w:rsidRPr="00F712AB">
        <w:rPr>
          <w:sz w:val="16"/>
          <w:highlight w:val="cyan"/>
        </w:rPr>
        <w:t>.</w:t>
      </w:r>
    </w:p>
    <w:p w14:paraId="2E02EA58" w14:textId="77777777" w:rsidR="008F3DE0" w:rsidRPr="00157210" w:rsidRDefault="008F3DE0" w:rsidP="008F3DE0">
      <w:pPr>
        <w:rPr>
          <w:sz w:val="16"/>
        </w:rPr>
      </w:pPr>
      <w:r w:rsidRPr="00157210">
        <w:rPr>
          <w:sz w:val="16"/>
        </w:rPr>
        <w:t>“</w:t>
      </w:r>
      <w:r w:rsidRPr="00F712AB">
        <w:rPr>
          <w:rStyle w:val="StyleUnderline"/>
          <w:highlight w:val="cyan"/>
        </w:rPr>
        <w:t>The ICE Pact doesn’t impact</w:t>
      </w:r>
      <w:r w:rsidRPr="00157210">
        <w:rPr>
          <w:rStyle w:val="StyleUnderline"/>
        </w:rPr>
        <w:t xml:space="preserve"> any of </w:t>
      </w:r>
      <w:r w:rsidRPr="00F712AB">
        <w:rPr>
          <w:rStyle w:val="StyleUnderline"/>
          <w:highlight w:val="cyan"/>
        </w:rPr>
        <w:t xml:space="preserve">the </w:t>
      </w:r>
      <w:r w:rsidRPr="00F712AB">
        <w:rPr>
          <w:rStyle w:val="Emphasis"/>
          <w:sz w:val="28"/>
          <w:szCs w:val="28"/>
          <w:highlight w:val="cyan"/>
        </w:rPr>
        <w:t>federal acquisition rules, the Buy American requirements</w:t>
      </w:r>
      <w:r w:rsidRPr="00157210">
        <w:rPr>
          <w:sz w:val="16"/>
        </w:rPr>
        <w:t>, all of that is in place,” Fagan said. “We’re … sort of negotiating through this part of what the working groups are going to need.”</w:t>
      </w:r>
    </w:p>
    <w:p w14:paraId="40E4F508" w14:textId="77777777" w:rsidR="008F3DE0" w:rsidRPr="00157210" w:rsidRDefault="008F3DE0" w:rsidP="008F3DE0">
      <w:pPr>
        <w:pStyle w:val="Heading4"/>
        <w:rPr>
          <w:rFonts w:cs="Arial"/>
        </w:rPr>
      </w:pPr>
      <w:r w:rsidRPr="00157210">
        <w:rPr>
          <w:rFonts w:cs="Arial"/>
        </w:rPr>
        <w:t>The deal will fall apart</w:t>
      </w:r>
    </w:p>
    <w:p w14:paraId="2A98FD30" w14:textId="77777777" w:rsidR="008F3DE0" w:rsidRPr="00157210" w:rsidRDefault="008F3DE0" w:rsidP="008F3DE0">
      <w:proofErr w:type="spellStart"/>
      <w:r w:rsidRPr="00157210">
        <w:rPr>
          <w:rStyle w:val="Style13ptBold"/>
        </w:rPr>
        <w:t>Kortunov</w:t>
      </w:r>
      <w:proofErr w:type="spellEnd"/>
      <w:r w:rsidRPr="00157210">
        <w:rPr>
          <w:rStyle w:val="Style13ptBold"/>
        </w:rPr>
        <w:t xml:space="preserve"> 24</w:t>
      </w:r>
      <w:r w:rsidRPr="00157210">
        <w:t xml:space="preserve">, Ph.D. in History, Director General, Russian International Affairs Council (RIAC), RIAC Member Director General, Russian International Affairs Council. RIAC member Andrey </w:t>
      </w:r>
      <w:proofErr w:type="spellStart"/>
      <w:r w:rsidRPr="00157210">
        <w:t>Kortunov</w:t>
      </w:r>
      <w:proofErr w:type="spellEnd"/>
      <w:r w:rsidRPr="00157210">
        <w:t xml:space="preserve"> graduated from the Moscow State Institute of International Relations (MGIMO) in 1979 and completed his postgraduate studies at the Institute for U.S. and Canada Studies of the USSR Academy of Sciences in 1982. He holds a PhD in History. Dr </w:t>
      </w:r>
      <w:proofErr w:type="spellStart"/>
      <w:r w:rsidRPr="00157210">
        <w:t>Kortunov</w:t>
      </w:r>
      <w:proofErr w:type="spellEnd"/>
      <w:r w:rsidRPr="00157210">
        <w:t xml:space="preserve"> completed internships at the Soviet embassies in London and Washington, and at the Permanent Delegation of the USSR to the UN. In 1982–1995, Dr </w:t>
      </w:r>
      <w:proofErr w:type="spellStart"/>
      <w:r w:rsidRPr="00157210">
        <w:t>Kortunov</w:t>
      </w:r>
      <w:proofErr w:type="spellEnd"/>
      <w:r w:rsidRPr="00157210">
        <w:t xml:space="preserve"> held various positions in the Institute for U.S. and Canada Studies, including Deputy Director. He taught at universities around the world, including the University of California, Berkeley, academic director of the Russian International Affairs Council (Andrey, “Is global ice-breaker race </w:t>
      </w:r>
      <w:proofErr w:type="gramStart"/>
      <w:r w:rsidRPr="00157210">
        <w:t>imminent?,</w:t>
      </w:r>
      <w:proofErr w:type="gramEnd"/>
      <w:r w:rsidRPr="00157210">
        <w:t>” Global Times (the CCP’s nationalist tabloid), https://www.globaltimes.cn/page/202407/1316818.shtml)</w:t>
      </w:r>
    </w:p>
    <w:p w14:paraId="4A35E6A4" w14:textId="77777777" w:rsidR="008F3DE0" w:rsidRPr="00157210" w:rsidRDefault="008F3DE0" w:rsidP="008F3DE0">
      <w:pPr>
        <w:rPr>
          <w:sz w:val="16"/>
        </w:rPr>
      </w:pPr>
      <w:r w:rsidRPr="00157210">
        <w:rPr>
          <w:rStyle w:val="StyleUnderline"/>
        </w:rPr>
        <w:t xml:space="preserve">The </w:t>
      </w:r>
      <w:r w:rsidRPr="00F712AB">
        <w:rPr>
          <w:rStyle w:val="StyleUnderline"/>
          <w:highlight w:val="cyan"/>
        </w:rPr>
        <w:t>looming ice-breaker race</w:t>
      </w:r>
      <w:r w:rsidRPr="00157210">
        <w:rPr>
          <w:sz w:val="16"/>
        </w:rPr>
        <w:t xml:space="preserve"> is not as spectacular as the aircraft-carrier race, which is in full swing already. And yet, such a race is likely to have significant detrimental implications for the future of the Arctic. It </w:t>
      </w:r>
      <w:r w:rsidRPr="00157210">
        <w:rPr>
          <w:rStyle w:val="StyleUnderline"/>
        </w:rPr>
        <w:t xml:space="preserve">might inadvertently </w:t>
      </w:r>
      <w:r w:rsidRPr="00F712AB">
        <w:rPr>
          <w:rStyle w:val="StyleUnderline"/>
          <w:highlight w:val="cyan"/>
        </w:rPr>
        <w:t>lead to more tensions</w:t>
      </w:r>
      <w:r w:rsidRPr="00157210">
        <w:rPr>
          <w:sz w:val="16"/>
        </w:rPr>
        <w:t xml:space="preserve"> and even to direct conflicts, particularly if it overlaps with enhanced military activities in the region. One can mention, for instance, that in early 2024, NATO conducted its Nordic Response exercises involving about 50 military vessels, more than 110 aircraft, 20,000 servicemen from 14 countries. Later, Canada announced that it was going to purchase 12 modern submarines specifically designed to operate in the Arctic region. </w:t>
      </w:r>
    </w:p>
    <w:p w14:paraId="10DDF101" w14:textId="77777777" w:rsidR="008F3DE0" w:rsidRPr="000F363D" w:rsidRDefault="008F3DE0" w:rsidP="008F3DE0">
      <w:pPr>
        <w:rPr>
          <w:sz w:val="16"/>
        </w:rPr>
      </w:pPr>
      <w:r w:rsidRPr="00157210">
        <w:rPr>
          <w:rStyle w:val="StyleUnderline"/>
        </w:rPr>
        <w:t>The good news, however</w:t>
      </w:r>
      <w:r w:rsidRPr="00157210">
        <w:rPr>
          <w:sz w:val="16"/>
        </w:rPr>
        <w:t xml:space="preserve">, is </w:t>
      </w:r>
      <w:r w:rsidRPr="00157210">
        <w:rPr>
          <w:rStyle w:val="StyleUnderline"/>
        </w:rPr>
        <w:t xml:space="preserve">that </w:t>
      </w:r>
      <w:r w:rsidRPr="00F712AB">
        <w:rPr>
          <w:rStyle w:val="StyleUnderline"/>
          <w:highlight w:val="cyan"/>
        </w:rPr>
        <w:t>the West might have</w:t>
      </w:r>
      <w:r w:rsidRPr="00157210">
        <w:rPr>
          <w:rStyle w:val="StyleUnderline"/>
        </w:rPr>
        <w:t xml:space="preserve"> a </w:t>
      </w:r>
      <w:r w:rsidRPr="00F712AB">
        <w:rPr>
          <w:rStyle w:val="StyleUnderline"/>
          <w:highlight w:val="cyan"/>
        </w:rPr>
        <w:t>deficit of material resources</w:t>
      </w:r>
      <w:r w:rsidRPr="00157210">
        <w:rPr>
          <w:rStyle w:val="StyleUnderline"/>
        </w:rPr>
        <w:t xml:space="preserve"> </w:t>
      </w:r>
      <w:r w:rsidRPr="00F712AB">
        <w:rPr>
          <w:rStyle w:val="StyleUnderline"/>
          <w:highlight w:val="cyan"/>
        </w:rPr>
        <w:t xml:space="preserve">and political will </w:t>
      </w:r>
      <w:r w:rsidRPr="00157210">
        <w:rPr>
          <w:rStyle w:val="StyleUnderline"/>
        </w:rPr>
        <w:t xml:space="preserve">to wage a large-scale ice-breaker race with Moscow and Beijing. One can recall that </w:t>
      </w:r>
      <w:r w:rsidRPr="00F712AB">
        <w:rPr>
          <w:rStyle w:val="StyleUnderline"/>
          <w:highlight w:val="cyan"/>
        </w:rPr>
        <w:t>the fuss about</w:t>
      </w:r>
      <w:r w:rsidRPr="00157210">
        <w:rPr>
          <w:rStyle w:val="StyleUnderline"/>
        </w:rPr>
        <w:t xml:space="preserve"> the </w:t>
      </w:r>
      <w:r w:rsidRPr="00F712AB">
        <w:rPr>
          <w:rStyle w:val="StyleUnderline"/>
          <w:highlight w:val="cyan"/>
        </w:rPr>
        <w:t>US lagging</w:t>
      </w:r>
      <w:r w:rsidRPr="00157210">
        <w:rPr>
          <w:rStyle w:val="StyleUnderline"/>
        </w:rPr>
        <w:t xml:space="preserve"> behind Russia and China in the Arctic region </w:t>
      </w:r>
      <w:r w:rsidRPr="00F712AB">
        <w:rPr>
          <w:rStyle w:val="StyleUnderline"/>
          <w:highlight w:val="cyan"/>
        </w:rPr>
        <w:t>repeats itself every couple of years</w:t>
      </w:r>
      <w:r w:rsidRPr="00157210">
        <w:rPr>
          <w:rStyle w:val="StyleUnderline"/>
        </w:rPr>
        <w:t>. The last ice-breaker fever took place under</w:t>
      </w:r>
      <w:r w:rsidRPr="00157210">
        <w:rPr>
          <w:sz w:val="16"/>
        </w:rPr>
        <w:t xml:space="preserve"> former US president Donald </w:t>
      </w:r>
      <w:r w:rsidRPr="00157210">
        <w:rPr>
          <w:rStyle w:val="StyleUnderline"/>
        </w:rPr>
        <w:t>Trump</w:t>
      </w:r>
      <w:r w:rsidRPr="00157210">
        <w:rPr>
          <w:sz w:val="16"/>
        </w:rPr>
        <w:t xml:space="preserve">. </w:t>
      </w:r>
      <w:r w:rsidRPr="00F712AB">
        <w:rPr>
          <w:rStyle w:val="StyleUnderline"/>
          <w:highlight w:val="cyan"/>
        </w:rPr>
        <w:t>There was</w:t>
      </w:r>
      <w:r w:rsidRPr="00157210">
        <w:rPr>
          <w:rStyle w:val="StyleUnderline"/>
        </w:rPr>
        <w:t xml:space="preserve"> much </w:t>
      </w:r>
      <w:r w:rsidRPr="00F712AB">
        <w:rPr>
          <w:rStyle w:val="StyleUnderline"/>
          <w:highlight w:val="cyan"/>
        </w:rPr>
        <w:t>speculation about how</w:t>
      </w:r>
      <w:r w:rsidRPr="00157210">
        <w:rPr>
          <w:rStyle w:val="StyleUnderline"/>
        </w:rPr>
        <w:t xml:space="preserve"> </w:t>
      </w:r>
      <w:r w:rsidRPr="00F712AB">
        <w:rPr>
          <w:rStyle w:val="StyleUnderline"/>
          <w:highlight w:val="cyan"/>
        </w:rPr>
        <w:t>Washington could bring its presence</w:t>
      </w:r>
      <w:r w:rsidRPr="00157210">
        <w:rPr>
          <w:rStyle w:val="StyleUnderline"/>
        </w:rPr>
        <w:t xml:space="preserve"> in the High North </w:t>
      </w:r>
      <w:r w:rsidRPr="00F712AB">
        <w:rPr>
          <w:rStyle w:val="StyleUnderline"/>
          <w:highlight w:val="cyan"/>
        </w:rPr>
        <w:t>to a new level</w:t>
      </w:r>
      <w:r w:rsidRPr="00157210">
        <w:rPr>
          <w:sz w:val="16"/>
        </w:rPr>
        <w:t xml:space="preserve">. </w:t>
      </w:r>
      <w:r w:rsidRPr="00F712AB">
        <w:rPr>
          <w:rStyle w:val="Emphasis"/>
          <w:highlight w:val="cyan"/>
        </w:rPr>
        <w:t>However</w:t>
      </w:r>
      <w:r w:rsidRPr="00F712AB">
        <w:rPr>
          <w:sz w:val="16"/>
          <w:highlight w:val="cyan"/>
        </w:rPr>
        <w:t xml:space="preserve">, </w:t>
      </w:r>
      <w:r w:rsidRPr="00F712AB">
        <w:rPr>
          <w:rStyle w:val="Emphasis"/>
          <w:highlight w:val="cyan"/>
        </w:rPr>
        <w:t>nothing</w:t>
      </w:r>
      <w:r w:rsidRPr="00157210">
        <w:rPr>
          <w:sz w:val="16"/>
        </w:rPr>
        <w:t xml:space="preserve"> much </w:t>
      </w:r>
      <w:r w:rsidRPr="00157210">
        <w:rPr>
          <w:rStyle w:val="Emphasis"/>
        </w:rPr>
        <w:t>has</w:t>
      </w:r>
      <w:r w:rsidRPr="00157210">
        <w:rPr>
          <w:sz w:val="16"/>
        </w:rPr>
        <w:t xml:space="preserve"> really </w:t>
      </w:r>
      <w:r w:rsidRPr="00F712AB">
        <w:rPr>
          <w:rStyle w:val="Emphasis"/>
          <w:highlight w:val="cyan"/>
        </w:rPr>
        <w:t>happened</w:t>
      </w:r>
      <w:r w:rsidRPr="00157210">
        <w:rPr>
          <w:rStyle w:val="Emphasis"/>
        </w:rPr>
        <w:t xml:space="preserve"> since then</w:t>
      </w:r>
      <w:r w:rsidRPr="00157210">
        <w:rPr>
          <w:sz w:val="16"/>
        </w:rPr>
        <w:t xml:space="preserve"> - </w:t>
      </w:r>
      <w:r w:rsidRPr="00157210">
        <w:rPr>
          <w:rStyle w:val="StyleUnderline"/>
        </w:rPr>
        <w:t xml:space="preserve">the new </w:t>
      </w:r>
      <w:r w:rsidRPr="00F712AB">
        <w:rPr>
          <w:rStyle w:val="StyleUnderline"/>
          <w:highlight w:val="cyan"/>
        </w:rPr>
        <w:t>Invincible Armada</w:t>
      </w:r>
      <w:r w:rsidRPr="00157210">
        <w:rPr>
          <w:rStyle w:val="StyleUnderline"/>
        </w:rPr>
        <w:t xml:space="preserve"> has </w:t>
      </w:r>
      <w:r w:rsidRPr="00F712AB">
        <w:rPr>
          <w:rStyle w:val="StyleUnderline"/>
          <w:highlight w:val="cyan"/>
        </w:rPr>
        <w:t>never materialized</w:t>
      </w:r>
      <w:r w:rsidRPr="00157210">
        <w:rPr>
          <w:sz w:val="16"/>
        </w:rPr>
        <w:t xml:space="preserve">. It cannot fully be ruled out that exposed to harsh economic and political realities, </w:t>
      </w:r>
      <w:r w:rsidRPr="00F712AB">
        <w:rPr>
          <w:rStyle w:val="Emphasis"/>
          <w:highlight w:val="cyan"/>
        </w:rPr>
        <w:t>ICE may</w:t>
      </w:r>
      <w:r w:rsidRPr="00157210">
        <w:rPr>
          <w:rStyle w:val="Emphasis"/>
        </w:rPr>
        <w:t xml:space="preserve"> soon </w:t>
      </w:r>
      <w:r w:rsidRPr="00F712AB">
        <w:rPr>
          <w:rStyle w:val="Emphasis"/>
          <w:highlight w:val="cyan"/>
        </w:rPr>
        <w:t>start melting like the North Polar ice cap</w:t>
      </w:r>
      <w:r w:rsidRPr="00157210">
        <w:rPr>
          <w:rStyle w:val="Emphasis"/>
        </w:rPr>
        <w:t xml:space="preserve"> is now melting</w:t>
      </w:r>
      <w:r w:rsidRPr="00157210">
        <w:rPr>
          <w:rStyle w:val="StyleUnderline"/>
        </w:rPr>
        <w:t>, just one of the severe effects of global warming</w:t>
      </w:r>
      <w:r w:rsidRPr="00157210">
        <w:rPr>
          <w:sz w:val="16"/>
        </w:rPr>
        <w:t xml:space="preserve">.   </w:t>
      </w:r>
    </w:p>
    <w:p w14:paraId="2D737B85" w14:textId="77777777" w:rsidR="008F3DE0" w:rsidRPr="00157210" w:rsidRDefault="008F3DE0" w:rsidP="008F3DE0">
      <w:pPr>
        <w:pStyle w:val="Heading4"/>
        <w:rPr>
          <w:rFonts w:cs="Arial"/>
        </w:rPr>
      </w:pPr>
      <w:r>
        <w:rPr>
          <w:rFonts w:cs="Arial"/>
        </w:rPr>
        <w:t>Trump’s blown it up before</w:t>
      </w:r>
    </w:p>
    <w:p w14:paraId="42567415" w14:textId="77777777" w:rsidR="008F3DE0" w:rsidRPr="00157210" w:rsidRDefault="008F3DE0" w:rsidP="008F3DE0">
      <w:r w:rsidRPr="00157210">
        <w:rPr>
          <w:rStyle w:val="Style13ptBold"/>
        </w:rPr>
        <w:t>Gould &amp; McLeary 1/7 –</w:t>
      </w:r>
      <w:r w:rsidRPr="00157210">
        <w:t xml:space="preserve"> Paul McLeary covers the Pentagon — the major players, overseas movements, personnel changes and policy shifts — for POLITICO. Joe Gould is a seasoned defense reporter at POLITICO, focusing on the intersection of Capitol Hill and the Pentagon and anchoring its Morning Defense newsletter. [“Trump looks to shatter icebreaker pact with Canada and Finland”, </w:t>
      </w:r>
      <w:proofErr w:type="spellStart"/>
      <w:r w:rsidRPr="00157210">
        <w:t>PoliticoPro</w:t>
      </w:r>
      <w:proofErr w:type="spellEnd"/>
      <w:r w:rsidRPr="00157210">
        <w:t>, January 1, 2025, https://subscriber.politicopro.com/article/2025/01/trump-looks-to-shatter-icebreaker-pact-with-canada-and-finland-00196898] CH</w:t>
      </w:r>
    </w:p>
    <w:p w14:paraId="09B03082" w14:textId="77777777" w:rsidR="008F3DE0" w:rsidRPr="00157210" w:rsidRDefault="008F3DE0" w:rsidP="008F3DE0">
      <w:pPr>
        <w:rPr>
          <w:rStyle w:val="StyleUnderline"/>
        </w:rPr>
      </w:pPr>
      <w:r w:rsidRPr="00157210">
        <w:rPr>
          <w:sz w:val="16"/>
        </w:rPr>
        <w:t xml:space="preserve">President-elect Donald </w:t>
      </w:r>
      <w:r w:rsidRPr="00F712AB">
        <w:rPr>
          <w:rStyle w:val="StyleUnderline"/>
          <w:highlight w:val="cyan"/>
        </w:rPr>
        <w:t>Trump</w:t>
      </w:r>
      <w:r w:rsidRPr="00157210">
        <w:rPr>
          <w:sz w:val="16"/>
        </w:rPr>
        <w:t xml:space="preserve"> on Tuesday </w:t>
      </w:r>
      <w:r w:rsidRPr="00F712AB">
        <w:rPr>
          <w:rStyle w:val="Emphasis"/>
          <w:highlight w:val="cyan"/>
        </w:rPr>
        <w:t>threw a wrench</w:t>
      </w:r>
      <w:r w:rsidRPr="00F712AB">
        <w:rPr>
          <w:rStyle w:val="StyleUnderline"/>
          <w:highlight w:val="cyan"/>
        </w:rPr>
        <w:t xml:space="preserve"> in U.S. plans to build icebreaker vessels</w:t>
      </w:r>
      <w:r w:rsidRPr="00157210">
        <w:rPr>
          <w:rStyle w:val="StyleUnderline"/>
        </w:rPr>
        <w:t xml:space="preserve"> with Canada and Finland, saying he told</w:t>
      </w:r>
      <w:r w:rsidRPr="00157210">
        <w:rPr>
          <w:sz w:val="16"/>
        </w:rPr>
        <w:t xml:space="preserve"> outgoing Canadian Prime Minister Justin </w:t>
      </w:r>
      <w:r w:rsidRPr="00157210">
        <w:rPr>
          <w:rStyle w:val="StyleUnderline"/>
        </w:rPr>
        <w:t>Trudeau, “</w:t>
      </w:r>
      <w:r w:rsidRPr="00F712AB">
        <w:rPr>
          <w:rStyle w:val="StyleUnderline"/>
          <w:highlight w:val="cyan"/>
        </w:rPr>
        <w:t xml:space="preserve">We </w:t>
      </w:r>
      <w:r w:rsidRPr="00F712AB">
        <w:rPr>
          <w:rStyle w:val="Emphasis"/>
          <w:highlight w:val="cyan"/>
        </w:rPr>
        <w:t>don’t need</w:t>
      </w:r>
      <w:r w:rsidRPr="00F712AB">
        <w:rPr>
          <w:rStyle w:val="StyleUnderline"/>
          <w:highlight w:val="cyan"/>
        </w:rPr>
        <w:t xml:space="preserve"> a partner.”</w:t>
      </w:r>
    </w:p>
    <w:p w14:paraId="4741ADC3" w14:textId="77777777" w:rsidR="008F3DE0" w:rsidRPr="00157210" w:rsidRDefault="008F3DE0" w:rsidP="008F3DE0">
      <w:pPr>
        <w:rPr>
          <w:sz w:val="16"/>
        </w:rPr>
      </w:pPr>
      <w:r w:rsidRPr="00157210">
        <w:rPr>
          <w:sz w:val="16"/>
        </w:rPr>
        <w:t xml:space="preserve">Why it’s a big deal: </w:t>
      </w:r>
      <w:r w:rsidRPr="00157210">
        <w:rPr>
          <w:rStyle w:val="StyleUnderline"/>
        </w:rPr>
        <w:t xml:space="preserve">The </w:t>
      </w:r>
      <w:r w:rsidRPr="00F712AB">
        <w:rPr>
          <w:rStyle w:val="StyleUnderline"/>
          <w:highlight w:val="cyan"/>
        </w:rPr>
        <w:t>remarks</w:t>
      </w:r>
      <w:r w:rsidRPr="00157210">
        <w:rPr>
          <w:rStyle w:val="StyleUnderline"/>
        </w:rPr>
        <w:t>,</w:t>
      </w:r>
      <w:r w:rsidRPr="00157210">
        <w:rPr>
          <w:sz w:val="16"/>
        </w:rPr>
        <w:t xml:space="preserve"> at a freewheeling press conference and part of a broader critique of Canada’s reliance on the U.S., </w:t>
      </w:r>
      <w:r w:rsidRPr="00F712AB">
        <w:rPr>
          <w:rStyle w:val="StyleUnderline"/>
          <w:highlight w:val="cyan"/>
        </w:rPr>
        <w:t xml:space="preserve">immediately </w:t>
      </w:r>
      <w:r w:rsidRPr="00F712AB">
        <w:rPr>
          <w:rStyle w:val="Emphasis"/>
          <w:highlight w:val="cyan"/>
        </w:rPr>
        <w:t>cast a shadow</w:t>
      </w:r>
      <w:r w:rsidRPr="00F712AB">
        <w:rPr>
          <w:rStyle w:val="StyleUnderline"/>
          <w:highlight w:val="cyan"/>
        </w:rPr>
        <w:t xml:space="preserve"> on</w:t>
      </w:r>
      <w:r w:rsidRPr="00157210">
        <w:rPr>
          <w:rStyle w:val="StyleUnderline"/>
        </w:rPr>
        <w:t xml:space="preserve"> the future of the </w:t>
      </w:r>
      <w:r w:rsidRPr="00F712AB">
        <w:rPr>
          <w:rStyle w:val="StyleUnderline"/>
          <w:highlight w:val="cyan"/>
        </w:rPr>
        <w:t>I</w:t>
      </w:r>
      <w:r w:rsidRPr="00157210">
        <w:rPr>
          <w:rStyle w:val="StyleUnderline"/>
        </w:rPr>
        <w:t xml:space="preserve">cebreaker </w:t>
      </w:r>
      <w:r w:rsidRPr="00F712AB">
        <w:rPr>
          <w:rStyle w:val="StyleUnderline"/>
          <w:highlight w:val="cyan"/>
        </w:rPr>
        <w:t>C</w:t>
      </w:r>
      <w:r w:rsidRPr="00157210">
        <w:rPr>
          <w:rStyle w:val="StyleUnderline"/>
        </w:rPr>
        <w:t xml:space="preserve">ollaboration </w:t>
      </w:r>
      <w:r w:rsidRPr="00F712AB">
        <w:rPr>
          <w:rStyle w:val="StyleUnderline"/>
          <w:highlight w:val="cyan"/>
        </w:rPr>
        <w:t>E</w:t>
      </w:r>
      <w:r w:rsidRPr="00157210">
        <w:rPr>
          <w:rStyle w:val="StyleUnderline"/>
        </w:rPr>
        <w:t xml:space="preserve">ffort </w:t>
      </w:r>
      <w:r w:rsidRPr="00F712AB">
        <w:rPr>
          <w:rStyle w:val="StyleUnderline"/>
          <w:highlight w:val="cyan"/>
        </w:rPr>
        <w:t>Pact</w:t>
      </w:r>
      <w:r w:rsidRPr="00157210">
        <w:rPr>
          <w:sz w:val="16"/>
        </w:rPr>
        <w:t>, which was first announced at the NATO summit in Washington in July.</w:t>
      </w:r>
    </w:p>
    <w:p w14:paraId="3DB3F712" w14:textId="77777777" w:rsidR="008F3DE0" w:rsidRPr="00157210" w:rsidRDefault="008F3DE0" w:rsidP="008F3DE0">
      <w:pPr>
        <w:rPr>
          <w:sz w:val="16"/>
        </w:rPr>
      </w:pPr>
      <w:r w:rsidRPr="00157210">
        <w:rPr>
          <w:sz w:val="16"/>
        </w:rPr>
        <w:t xml:space="preserve">What Trump said: “I called him, Gov. Trudeau, I said, ‘Listen, what would happen if we didn’t subsidize you?’ Because we give them a lot of money, we help them,” Trump said. “As an example, </w:t>
      </w:r>
      <w:r w:rsidRPr="00157210">
        <w:rPr>
          <w:rStyle w:val="StyleUnderline"/>
        </w:rPr>
        <w:t>we’re buying icebreakers, and Canada wants to join us in the buying of icebreakers. I said, ‘</w:t>
      </w:r>
      <w:r w:rsidRPr="00F712AB">
        <w:rPr>
          <w:rStyle w:val="StyleUnderline"/>
          <w:highlight w:val="cyan"/>
        </w:rPr>
        <w:t xml:space="preserve">We </w:t>
      </w:r>
      <w:r w:rsidRPr="00F712AB">
        <w:rPr>
          <w:rStyle w:val="Emphasis"/>
          <w:highlight w:val="cyan"/>
        </w:rPr>
        <w:t>don’t really want</w:t>
      </w:r>
      <w:r w:rsidRPr="00F712AB">
        <w:rPr>
          <w:rStyle w:val="StyleUnderline"/>
          <w:highlight w:val="cyan"/>
        </w:rPr>
        <w:t xml:space="preserve"> to have a partner in</w:t>
      </w:r>
      <w:r w:rsidRPr="00157210">
        <w:rPr>
          <w:rStyle w:val="StyleUnderline"/>
        </w:rPr>
        <w:t xml:space="preserve"> the </w:t>
      </w:r>
      <w:r w:rsidRPr="00F712AB">
        <w:rPr>
          <w:rStyle w:val="StyleUnderline"/>
          <w:highlight w:val="cyan"/>
        </w:rPr>
        <w:t>buying of icebreakers</w:t>
      </w:r>
      <w:r w:rsidRPr="00157210">
        <w:rPr>
          <w:sz w:val="16"/>
        </w:rPr>
        <w:t>. We don’t need a partner.’”</w:t>
      </w:r>
    </w:p>
    <w:p w14:paraId="3C1A303A" w14:textId="77777777" w:rsidR="008F3DE0" w:rsidRDefault="008F3DE0" w:rsidP="008F3DE0"/>
    <w:p w14:paraId="7C60B94C" w14:textId="77777777" w:rsidR="008F3DE0" w:rsidRPr="00954CCF" w:rsidRDefault="008F3DE0" w:rsidP="005559B8">
      <w:pPr>
        <w:rPr>
          <w:rStyle w:val="Emphasis"/>
          <w:sz w:val="21"/>
          <w:szCs w:val="21"/>
        </w:rPr>
      </w:pPr>
    </w:p>
    <w:p w14:paraId="20CEC990" w14:textId="34D1001E" w:rsidR="005559B8" w:rsidRPr="00D9725B" w:rsidRDefault="005559B8" w:rsidP="005559B8">
      <w:pPr>
        <w:pStyle w:val="Heading3"/>
      </w:pPr>
      <w:r>
        <w:t>Inherency---</w:t>
      </w:r>
      <w:r w:rsidR="00900FB2">
        <w:t xml:space="preserve">AT: </w:t>
      </w:r>
      <w:r>
        <w:t>Melting</w:t>
      </w:r>
      <w:r w:rsidR="00900FB2">
        <w:t xml:space="preserve"> Ice</w:t>
      </w:r>
    </w:p>
    <w:p w14:paraId="381752A2" w14:textId="77777777" w:rsidR="005559B8" w:rsidRPr="009B5834" w:rsidRDefault="005559B8" w:rsidP="005559B8">
      <w:pPr>
        <w:pStyle w:val="Heading4"/>
      </w:pPr>
      <w:r>
        <w:t>Russia is expanding their fleet of icebreakers---and their partnerships with China and India.</w:t>
      </w:r>
    </w:p>
    <w:p w14:paraId="71C9E8F7" w14:textId="77777777" w:rsidR="005559B8" w:rsidRPr="007E46B8" w:rsidRDefault="005559B8" w:rsidP="005559B8">
      <w:r w:rsidRPr="007E46B8">
        <w:rPr>
          <w:rStyle w:val="Style13ptBold"/>
        </w:rPr>
        <w:t>W</w:t>
      </w:r>
      <w:r w:rsidRPr="007E46B8">
        <w:t xml:space="preserve">orld </w:t>
      </w:r>
      <w:r w:rsidRPr="007E46B8">
        <w:rPr>
          <w:rStyle w:val="Style13ptBold"/>
        </w:rPr>
        <w:t>N</w:t>
      </w:r>
      <w:r w:rsidRPr="007E46B8">
        <w:t xml:space="preserve">uclear </w:t>
      </w:r>
      <w:r w:rsidRPr="007E46B8">
        <w:rPr>
          <w:rStyle w:val="Style13ptBold"/>
        </w:rPr>
        <w:t>N</w:t>
      </w:r>
      <w:r w:rsidRPr="007E46B8">
        <w:t xml:space="preserve">ews </w:t>
      </w:r>
      <w:r w:rsidRPr="007E46B8">
        <w:rPr>
          <w:rStyle w:val="Style13ptBold"/>
        </w:rPr>
        <w:t>25</w:t>
      </w:r>
      <w:r w:rsidRPr="007E46B8">
        <w:t>.</w:t>
      </w:r>
      <w:r>
        <w:t xml:space="preserve"> </w:t>
      </w:r>
      <w:r w:rsidRPr="009B5834">
        <w:t>On a daily basis World Nuclear News provides free and accurate public information about nuclear power</w:t>
      </w:r>
      <w:r w:rsidRPr="007E46B8">
        <w:t>. “Russia's icebreaker fleet set to grow.” 4-1-2025. https://www.world-nuclear-news.org/articles/russias-icebreaker-fleet-set-to-grow //</w:t>
      </w:r>
      <w:proofErr w:type="spellStart"/>
      <w:r w:rsidRPr="007E46B8">
        <w:t>reyrey</w:t>
      </w:r>
      <w:proofErr w:type="spellEnd"/>
    </w:p>
    <w:p w14:paraId="69FB3CF2" w14:textId="77777777" w:rsidR="005559B8" w:rsidRDefault="005559B8" w:rsidP="005559B8">
      <w:pPr>
        <w:rPr>
          <w:sz w:val="16"/>
        </w:rPr>
      </w:pPr>
      <w:r w:rsidRPr="009B5834">
        <w:rPr>
          <w:rStyle w:val="StyleUnderline"/>
        </w:rPr>
        <w:t xml:space="preserve">Plans for </w:t>
      </w:r>
      <w:r w:rsidRPr="001D0946">
        <w:rPr>
          <w:rStyle w:val="Emphasis"/>
        </w:rPr>
        <w:t xml:space="preserve">large-scale expansion </w:t>
      </w:r>
      <w:r w:rsidRPr="009B5834">
        <w:rPr>
          <w:rStyle w:val="StyleUnderline"/>
        </w:rPr>
        <w:t>of</w:t>
      </w:r>
      <w:r w:rsidRPr="009B5834">
        <w:rPr>
          <w:sz w:val="16"/>
        </w:rPr>
        <w:t xml:space="preserve"> Northern Sea Route trade means that the number of </w:t>
      </w:r>
      <w:r w:rsidRPr="009B5834">
        <w:rPr>
          <w:rStyle w:val="StyleUnderline"/>
        </w:rPr>
        <w:t>icebreakers</w:t>
      </w:r>
      <w:r w:rsidRPr="009B5834">
        <w:rPr>
          <w:sz w:val="16"/>
        </w:rPr>
        <w:t xml:space="preserve"> required will </w:t>
      </w:r>
      <w:r w:rsidRPr="009B5834">
        <w:rPr>
          <w:rStyle w:val="StyleUnderline"/>
        </w:rPr>
        <w:t>increase from 10 or 11 to between 15 and 17</w:t>
      </w:r>
      <w:r w:rsidRPr="009B5834">
        <w:rPr>
          <w:sz w:val="16"/>
        </w:rPr>
        <w:t xml:space="preserve">, according </w:t>
      </w:r>
      <w:r w:rsidRPr="009B5834">
        <w:rPr>
          <w:rStyle w:val="StyleUnderline"/>
        </w:rPr>
        <w:t>to Rosatom Director General Alexei Likhachev.</w:t>
      </w:r>
      <w:r>
        <w:rPr>
          <w:rStyle w:val="StyleUnderline"/>
        </w:rPr>
        <w:t xml:space="preserve"> </w:t>
      </w:r>
      <w:r w:rsidRPr="009B5834">
        <w:rPr>
          <w:sz w:val="16"/>
        </w:rPr>
        <w:t>Speaking at the 6th International Arctic Forum, Likhachev said: "</w:t>
      </w:r>
      <w:r w:rsidRPr="009B5834">
        <w:rPr>
          <w:rStyle w:val="StyleUnderline"/>
        </w:rPr>
        <w:t xml:space="preserve">The </w:t>
      </w:r>
      <w:r w:rsidRPr="001D0946">
        <w:rPr>
          <w:rStyle w:val="Emphasis"/>
        </w:rPr>
        <w:t xml:space="preserve">volume of cargo </w:t>
      </w:r>
      <w:r w:rsidRPr="009B5834">
        <w:rPr>
          <w:rStyle w:val="StyleUnderline"/>
        </w:rPr>
        <w:t xml:space="preserve">has already amounted to </w:t>
      </w:r>
      <w:r w:rsidRPr="001D0946">
        <w:rPr>
          <w:rStyle w:val="Emphasis"/>
        </w:rPr>
        <w:t xml:space="preserve">tens of millions of </w:t>
      </w:r>
      <w:proofErr w:type="spellStart"/>
      <w:r w:rsidRPr="001D0946">
        <w:rPr>
          <w:rStyle w:val="Emphasis"/>
        </w:rPr>
        <w:t>tonnes</w:t>
      </w:r>
      <w:proofErr w:type="spellEnd"/>
      <w:r w:rsidRPr="009B5834">
        <w:rPr>
          <w:rStyle w:val="StyleUnderline"/>
        </w:rPr>
        <w:t xml:space="preserve"> </w:t>
      </w:r>
      <w:r w:rsidRPr="009B5834">
        <w:rPr>
          <w:sz w:val="16"/>
        </w:rPr>
        <w:t xml:space="preserve">with last year's record of nearly 38 million </w:t>
      </w:r>
      <w:proofErr w:type="spellStart"/>
      <w:r w:rsidRPr="009B5834">
        <w:rPr>
          <w:sz w:val="16"/>
        </w:rPr>
        <w:t>tonnes</w:t>
      </w:r>
      <w:proofErr w:type="spellEnd"/>
      <w:r w:rsidRPr="009B5834">
        <w:rPr>
          <w:sz w:val="16"/>
        </w:rPr>
        <w:t xml:space="preserve">. Our northern deposits developers tell us to be prepared for hundreds of millions of </w:t>
      </w:r>
      <w:proofErr w:type="spellStart"/>
      <w:r w:rsidRPr="009B5834">
        <w:rPr>
          <w:sz w:val="16"/>
        </w:rPr>
        <w:t>tonnes</w:t>
      </w:r>
      <w:proofErr w:type="spellEnd"/>
      <w:r w:rsidRPr="009B5834">
        <w:rPr>
          <w:sz w:val="16"/>
        </w:rPr>
        <w:t xml:space="preserve"> ... </w:t>
      </w:r>
      <w:r w:rsidRPr="009B5834">
        <w:rPr>
          <w:rStyle w:val="StyleUnderline"/>
        </w:rPr>
        <w:t>now we need 11 icebreakers,</w:t>
      </w:r>
      <w:r w:rsidRPr="009B5834">
        <w:rPr>
          <w:sz w:val="16"/>
        </w:rPr>
        <w:t xml:space="preserve"> which we already have (including eight nuclear icebreakers). </w:t>
      </w:r>
      <w:r w:rsidRPr="009B5834">
        <w:rPr>
          <w:rStyle w:val="StyleUnderline"/>
        </w:rPr>
        <w:t xml:space="preserve">We must </w:t>
      </w:r>
      <w:r w:rsidRPr="001D0946">
        <w:rPr>
          <w:rStyle w:val="Emphasis"/>
        </w:rPr>
        <w:t xml:space="preserve">move on </w:t>
      </w:r>
      <w:r w:rsidRPr="009B5834">
        <w:rPr>
          <w:rStyle w:val="StyleUnderline"/>
        </w:rPr>
        <w:t xml:space="preserve">to the next stage and </w:t>
      </w:r>
      <w:r w:rsidRPr="001D0946">
        <w:rPr>
          <w:rStyle w:val="Emphasis"/>
        </w:rPr>
        <w:t>plan</w:t>
      </w:r>
      <w:r w:rsidRPr="009B5834">
        <w:rPr>
          <w:sz w:val="16"/>
        </w:rPr>
        <w:t xml:space="preserve"> 100 and 150 million </w:t>
      </w:r>
      <w:proofErr w:type="spellStart"/>
      <w:r w:rsidRPr="009B5834">
        <w:rPr>
          <w:sz w:val="16"/>
        </w:rPr>
        <w:t>tonnes</w:t>
      </w:r>
      <w:proofErr w:type="spellEnd"/>
      <w:r w:rsidRPr="009B5834">
        <w:rPr>
          <w:sz w:val="16"/>
        </w:rPr>
        <w:t xml:space="preserve"> and </w:t>
      </w:r>
      <w:r w:rsidRPr="009B5834">
        <w:rPr>
          <w:rStyle w:val="StyleUnderline"/>
        </w:rPr>
        <w:t xml:space="preserve">15 to 17 icebreakers </w:t>
      </w:r>
      <w:r w:rsidRPr="009B5834">
        <w:rPr>
          <w:sz w:val="16"/>
        </w:rPr>
        <w:t>instead of 10 or 11. Therefore, we must construct them."</w:t>
      </w:r>
      <w:r>
        <w:rPr>
          <w:sz w:val="16"/>
        </w:rPr>
        <w:t xml:space="preserve"> </w:t>
      </w:r>
      <w:r w:rsidRPr="009B5834">
        <w:rPr>
          <w:sz w:val="16"/>
        </w:rPr>
        <w:t>He added: "An icebreaker does not transport cargo, so we need a cargo fleet. I understand that we do not have enough capacity to meet the demand for cargo vessels in advance, and this is where international cooperation is necessary. We have a very good understanding of business on the international market. Now we are having discussions with several countries that are experts in shipbuilding."</w:t>
      </w:r>
      <w:r>
        <w:rPr>
          <w:sz w:val="16"/>
        </w:rPr>
        <w:t xml:space="preserve"> </w:t>
      </w:r>
      <w:r w:rsidRPr="009B5834">
        <w:rPr>
          <w:rStyle w:val="StyleUnderline"/>
        </w:rPr>
        <w:t xml:space="preserve">The conference also heard </w:t>
      </w:r>
      <w:r w:rsidRPr="001D0946">
        <w:rPr>
          <w:rStyle w:val="Emphasis"/>
        </w:rPr>
        <w:t>about growing cooperation</w:t>
      </w:r>
      <w:r w:rsidRPr="009B5834">
        <w:rPr>
          <w:rStyle w:val="StyleUnderline"/>
        </w:rPr>
        <w:t xml:space="preserve"> between </w:t>
      </w:r>
      <w:r w:rsidRPr="001D0946">
        <w:rPr>
          <w:rStyle w:val="Emphasis"/>
        </w:rPr>
        <w:t>Russia</w:t>
      </w:r>
      <w:r w:rsidRPr="009B5834">
        <w:rPr>
          <w:rStyle w:val="StyleUnderline"/>
        </w:rPr>
        <w:t xml:space="preserve"> and both </w:t>
      </w:r>
      <w:r w:rsidRPr="001D0946">
        <w:rPr>
          <w:rStyle w:val="Emphasis"/>
        </w:rPr>
        <w:t>China</w:t>
      </w:r>
      <w:r w:rsidRPr="009B5834">
        <w:rPr>
          <w:rStyle w:val="StyleUnderline"/>
        </w:rPr>
        <w:t xml:space="preserve"> and </w:t>
      </w:r>
      <w:r w:rsidRPr="001D0946">
        <w:rPr>
          <w:rStyle w:val="Emphasis"/>
        </w:rPr>
        <w:t>India</w:t>
      </w:r>
      <w:r w:rsidRPr="009B5834">
        <w:rPr>
          <w:rStyle w:val="StyleUnderline"/>
        </w:rPr>
        <w:t xml:space="preserve"> on the </w:t>
      </w:r>
      <w:r w:rsidRPr="001D0946">
        <w:rPr>
          <w:rStyle w:val="Emphasis"/>
        </w:rPr>
        <w:t>Northern Sea Route</w:t>
      </w:r>
      <w:r w:rsidRPr="009B5834">
        <w:rPr>
          <w:rStyle w:val="StyleUnderline"/>
        </w:rPr>
        <w:t>,</w:t>
      </w:r>
      <w:r w:rsidRPr="009B5834">
        <w:rPr>
          <w:sz w:val="16"/>
        </w:rPr>
        <w:t xml:space="preserve"> as well as discussion about </w:t>
      </w:r>
      <w:r w:rsidRPr="009B5834">
        <w:rPr>
          <w:rStyle w:val="StyleUnderline"/>
        </w:rPr>
        <w:t>the possible development of tourism and hospitality in the Arctic</w:t>
      </w:r>
      <w:r w:rsidRPr="009B5834">
        <w:rPr>
          <w:sz w:val="16"/>
        </w:rPr>
        <w:t xml:space="preserve">, especially </w:t>
      </w:r>
      <w:r w:rsidRPr="009B5834">
        <w:rPr>
          <w:rStyle w:val="StyleUnderline"/>
        </w:rPr>
        <w:t>in the developing 'nuclear cities'</w:t>
      </w:r>
      <w:r w:rsidRPr="009B5834">
        <w:rPr>
          <w:sz w:val="16"/>
        </w:rPr>
        <w:t xml:space="preserve"> as part of measures to attract young professionals to live and work there.</w:t>
      </w:r>
      <w:r>
        <w:rPr>
          <w:sz w:val="16"/>
        </w:rPr>
        <w:t xml:space="preserve"> </w:t>
      </w:r>
      <w:r w:rsidRPr="009B5834">
        <w:rPr>
          <w:sz w:val="16"/>
        </w:rPr>
        <w:t xml:space="preserve">There are currently a series of Project 22220 nuclear-powered icebreakers operating - the Arktika, </w:t>
      </w:r>
      <w:proofErr w:type="spellStart"/>
      <w:r w:rsidRPr="009B5834">
        <w:rPr>
          <w:sz w:val="16"/>
        </w:rPr>
        <w:t>Sibir</w:t>
      </w:r>
      <w:proofErr w:type="spellEnd"/>
      <w:r w:rsidRPr="009B5834">
        <w:rPr>
          <w:sz w:val="16"/>
        </w:rPr>
        <w:t xml:space="preserve"> and Ural - or under construction - the Yakutia, Chukotka and Leningrad. Last week, over several days a floating crane was used to load the generator, condenser, turbine and other components onto the Chukotka. Later this year the Stalingrad will be laid down.</w:t>
      </w:r>
      <w:r>
        <w:rPr>
          <w:sz w:val="16"/>
        </w:rPr>
        <w:t xml:space="preserve"> </w:t>
      </w:r>
      <w:r w:rsidRPr="009B5834">
        <w:rPr>
          <w:sz w:val="16"/>
        </w:rPr>
        <w:t xml:space="preserve">The Project 22220 </w:t>
      </w:r>
      <w:r w:rsidRPr="009B5834">
        <w:rPr>
          <w:rStyle w:val="StyleUnderline"/>
        </w:rPr>
        <w:t>vessels</w:t>
      </w:r>
      <w:r w:rsidRPr="009B5834">
        <w:rPr>
          <w:sz w:val="16"/>
        </w:rPr>
        <w:t xml:space="preserve"> are 173 </w:t>
      </w:r>
      <w:proofErr w:type="spellStart"/>
      <w:r w:rsidRPr="009B5834">
        <w:rPr>
          <w:sz w:val="16"/>
        </w:rPr>
        <w:t>metres</w:t>
      </w:r>
      <w:proofErr w:type="spellEnd"/>
      <w:r w:rsidRPr="009B5834">
        <w:rPr>
          <w:sz w:val="16"/>
        </w:rPr>
        <w:t xml:space="preserve"> long, 34 </w:t>
      </w:r>
      <w:proofErr w:type="spellStart"/>
      <w:r w:rsidRPr="009B5834">
        <w:rPr>
          <w:sz w:val="16"/>
        </w:rPr>
        <w:t>metres</w:t>
      </w:r>
      <w:proofErr w:type="spellEnd"/>
      <w:r w:rsidRPr="009B5834">
        <w:rPr>
          <w:sz w:val="16"/>
        </w:rPr>
        <w:t xml:space="preserve"> wide and with a height from the waterline to the mainmast of 57 </w:t>
      </w:r>
      <w:proofErr w:type="spellStart"/>
      <w:r w:rsidRPr="009B5834">
        <w:rPr>
          <w:sz w:val="16"/>
        </w:rPr>
        <w:t>metres</w:t>
      </w:r>
      <w:proofErr w:type="spellEnd"/>
      <w:r w:rsidRPr="009B5834">
        <w:rPr>
          <w:sz w:val="16"/>
        </w:rPr>
        <w:t xml:space="preserve">. They are </w:t>
      </w:r>
      <w:r w:rsidRPr="009B5834">
        <w:rPr>
          <w:rStyle w:val="StyleUnderline"/>
        </w:rPr>
        <w:t xml:space="preserve">designed to break through ice up to three </w:t>
      </w:r>
      <w:proofErr w:type="spellStart"/>
      <w:r w:rsidRPr="009B5834">
        <w:rPr>
          <w:rStyle w:val="StyleUnderline"/>
        </w:rPr>
        <w:t>metres</w:t>
      </w:r>
      <w:proofErr w:type="spellEnd"/>
      <w:r w:rsidRPr="009B5834">
        <w:rPr>
          <w:rStyle w:val="StyleUnderline"/>
        </w:rPr>
        <w:t xml:space="preserve"> thick and have a speed of 22 knots in clear water.</w:t>
      </w:r>
      <w:r w:rsidRPr="009B5834">
        <w:rPr>
          <w:sz w:val="16"/>
        </w:rPr>
        <w:t xml:space="preserve"> The RITM-200 is a </w:t>
      </w:r>
      <w:proofErr w:type="spellStart"/>
      <w:r w:rsidRPr="009B5834">
        <w:rPr>
          <w:sz w:val="16"/>
        </w:rPr>
        <w:t>pressurised</w:t>
      </w:r>
      <w:proofErr w:type="spellEnd"/>
      <w:r w:rsidRPr="009B5834">
        <w:rPr>
          <w:sz w:val="16"/>
        </w:rPr>
        <w:t xml:space="preserve"> water reactor with a thermal capacity of 175 MW, which converts to 30 MW at the propellers. It is 7.3 </w:t>
      </w:r>
      <w:proofErr w:type="spellStart"/>
      <w:r w:rsidRPr="009B5834">
        <w:rPr>
          <w:sz w:val="16"/>
        </w:rPr>
        <w:t>metres</w:t>
      </w:r>
      <w:proofErr w:type="spellEnd"/>
      <w:r w:rsidRPr="009B5834">
        <w:rPr>
          <w:sz w:val="16"/>
        </w:rPr>
        <w:t xml:space="preserve"> high with a diameter of 3.3 </w:t>
      </w:r>
      <w:proofErr w:type="spellStart"/>
      <w:r w:rsidRPr="009B5834">
        <w:rPr>
          <w:sz w:val="16"/>
        </w:rPr>
        <w:t>metres</w:t>
      </w:r>
      <w:proofErr w:type="spellEnd"/>
      <w:r w:rsidRPr="009B5834">
        <w:rPr>
          <w:sz w:val="16"/>
        </w:rPr>
        <w:t xml:space="preserve"> and an integral layout which its manufacturers say means it is lighter, more compact and 25 MW more powerful than previous generations used on nuclear-powered icebreakers. The service life is 40 years.</w:t>
      </w:r>
      <w:r>
        <w:rPr>
          <w:sz w:val="16"/>
        </w:rPr>
        <w:t xml:space="preserve"> </w:t>
      </w:r>
      <w:r w:rsidRPr="009B5834">
        <w:rPr>
          <w:rStyle w:val="StyleUnderline"/>
        </w:rPr>
        <w:t>There is also a larger nuclear-powered icebreaker under construction,</w:t>
      </w:r>
      <w:r w:rsidRPr="009B5834">
        <w:rPr>
          <w:sz w:val="16"/>
        </w:rPr>
        <w:t xml:space="preserve"> the Rossiya, which will be the first of the proposed Project 10510 nuclear-powered icebreakers. It will feature two RITM-400 reactors for a propeller power of 120 MW</w:t>
      </w:r>
      <w:r w:rsidRPr="009B5834">
        <w:rPr>
          <w:rStyle w:val="StyleUnderline"/>
        </w:rPr>
        <w:t xml:space="preserve">. It will be able to penetrate ice up to 4.3 </w:t>
      </w:r>
      <w:proofErr w:type="spellStart"/>
      <w:r w:rsidRPr="009B5834">
        <w:rPr>
          <w:rStyle w:val="StyleUnderline"/>
        </w:rPr>
        <w:t>metres</w:t>
      </w:r>
      <w:proofErr w:type="spellEnd"/>
      <w:r w:rsidRPr="009B5834">
        <w:rPr>
          <w:rStyle w:val="StyleUnderline"/>
        </w:rPr>
        <w:t xml:space="preserve"> thick and clear a channel up to 50 </w:t>
      </w:r>
      <w:proofErr w:type="spellStart"/>
      <w:r w:rsidRPr="009B5834">
        <w:rPr>
          <w:rStyle w:val="StyleUnderline"/>
        </w:rPr>
        <w:t>metres</w:t>
      </w:r>
      <w:proofErr w:type="spellEnd"/>
      <w:r w:rsidRPr="009B5834">
        <w:rPr>
          <w:rStyle w:val="StyleUnderline"/>
        </w:rPr>
        <w:t xml:space="preserve"> wide. Its most recent reported construction target service date is 2030.</w:t>
      </w:r>
      <w:r>
        <w:rPr>
          <w:rStyle w:val="StyleUnderline"/>
        </w:rPr>
        <w:t xml:space="preserve"> </w:t>
      </w:r>
      <w:r w:rsidRPr="009B5834">
        <w:rPr>
          <w:sz w:val="16"/>
        </w:rPr>
        <w:t>Ice conditions 'not improving'</w:t>
      </w:r>
      <w:r>
        <w:rPr>
          <w:sz w:val="16"/>
        </w:rPr>
        <w:t xml:space="preserve"> </w:t>
      </w:r>
      <w:r w:rsidRPr="009B5834">
        <w:rPr>
          <w:sz w:val="16"/>
        </w:rPr>
        <w:t xml:space="preserve">Russian President Vladimir Putin also visited the International Arctic Forum, where he heard from Director General of FSUE </w:t>
      </w:r>
      <w:proofErr w:type="spellStart"/>
      <w:r w:rsidRPr="009B5834">
        <w:rPr>
          <w:sz w:val="16"/>
        </w:rPr>
        <w:t>GlavSevmorput</w:t>
      </w:r>
      <w:proofErr w:type="spellEnd"/>
      <w:r w:rsidRPr="009B5834">
        <w:rPr>
          <w:sz w:val="16"/>
        </w:rPr>
        <w:t xml:space="preserve"> Sergey </w:t>
      </w:r>
      <w:proofErr w:type="spellStart"/>
      <w:r w:rsidRPr="009B5834">
        <w:rPr>
          <w:sz w:val="16"/>
        </w:rPr>
        <w:t>Zybko</w:t>
      </w:r>
      <w:proofErr w:type="spellEnd"/>
      <w:r w:rsidRPr="009B5834">
        <w:rPr>
          <w:sz w:val="16"/>
        </w:rPr>
        <w:t xml:space="preserve"> that at the time there were 50 vessels in the Northern Sea Route and nine nuclear and non-nuclear icebreakers working.</w:t>
      </w:r>
      <w:r>
        <w:rPr>
          <w:sz w:val="16"/>
        </w:rPr>
        <w:t xml:space="preserve"> </w:t>
      </w:r>
      <w:proofErr w:type="spellStart"/>
      <w:r w:rsidRPr="009B5834">
        <w:rPr>
          <w:sz w:val="16"/>
        </w:rPr>
        <w:t>Zybko</w:t>
      </w:r>
      <w:proofErr w:type="spellEnd"/>
      <w:r w:rsidRPr="009B5834">
        <w:rPr>
          <w:sz w:val="16"/>
        </w:rPr>
        <w:t xml:space="preserve"> said that AI was being used to </w:t>
      </w:r>
      <w:proofErr w:type="spellStart"/>
      <w:r w:rsidRPr="009B5834">
        <w:rPr>
          <w:sz w:val="16"/>
        </w:rPr>
        <w:t>analyse</w:t>
      </w:r>
      <w:proofErr w:type="spellEnd"/>
      <w:r w:rsidRPr="009B5834">
        <w:rPr>
          <w:sz w:val="16"/>
        </w:rPr>
        <w:t xml:space="preserve"> satellite radar images and he said that </w:t>
      </w:r>
      <w:r w:rsidRPr="009B5834">
        <w:rPr>
          <w:rStyle w:val="StyleUnderline"/>
        </w:rPr>
        <w:t>global warming was not yet making the ice conditions better for the trade route, which runs the length of Russia's northern coast from Europe to Asia.</w:t>
      </w:r>
      <w:r>
        <w:rPr>
          <w:rStyle w:val="StyleUnderline"/>
        </w:rPr>
        <w:t xml:space="preserve"> </w:t>
      </w:r>
      <w:r w:rsidRPr="009B5834">
        <w:rPr>
          <w:sz w:val="16"/>
        </w:rPr>
        <w:t xml:space="preserve">He said: "It should be noted that the </w:t>
      </w:r>
      <w:r w:rsidRPr="009B5834">
        <w:rPr>
          <w:rStyle w:val="StyleUnderline"/>
        </w:rPr>
        <w:t>ice conditions have been deteriorating over the past few years.</w:t>
      </w:r>
      <w:r w:rsidRPr="009B5834">
        <w:rPr>
          <w:sz w:val="16"/>
        </w:rPr>
        <w:t xml:space="preserve"> And although we often hear about global warming, current research by the Arctic and Antarctic Research Institute does not confirm this. According to their observations, </w:t>
      </w:r>
      <w:r w:rsidRPr="009B5834">
        <w:rPr>
          <w:rStyle w:val="StyleUnderline"/>
        </w:rPr>
        <w:t>no significant changes in ice cover are expected in the winter-spring period until 2050</w:t>
      </w:r>
      <w:r w:rsidRPr="009B5834">
        <w:rPr>
          <w:sz w:val="16"/>
        </w:rPr>
        <w:t>."</w:t>
      </w:r>
    </w:p>
    <w:p w14:paraId="32444EB9" w14:textId="049CADDC" w:rsidR="005559B8" w:rsidRPr="00954CCF" w:rsidRDefault="002524C4" w:rsidP="005559B8">
      <w:pPr>
        <w:pStyle w:val="Heading3"/>
        <w:rPr>
          <w:sz w:val="28"/>
          <w:szCs w:val="22"/>
        </w:rPr>
      </w:pPr>
      <w:r>
        <w:rPr>
          <w:sz w:val="28"/>
          <w:szCs w:val="22"/>
        </w:rPr>
        <w:t>S---</w:t>
      </w:r>
      <w:r w:rsidR="00900FB2">
        <w:rPr>
          <w:sz w:val="28"/>
          <w:szCs w:val="22"/>
        </w:rPr>
        <w:t>I/L</w:t>
      </w:r>
      <w:r w:rsidR="00796E25">
        <w:rPr>
          <w:sz w:val="28"/>
          <w:szCs w:val="22"/>
        </w:rPr>
        <w:t>---</w:t>
      </w:r>
      <w:r w:rsidR="005559B8" w:rsidRPr="00954CCF">
        <w:rPr>
          <w:sz w:val="28"/>
          <w:szCs w:val="22"/>
        </w:rPr>
        <w:t>Power Projection</w:t>
      </w:r>
    </w:p>
    <w:p w14:paraId="66E6E03F" w14:textId="77777777" w:rsidR="005559B8" w:rsidRDefault="005559B8" w:rsidP="005559B8">
      <w:pPr>
        <w:pStyle w:val="Heading4"/>
      </w:pPr>
      <w:r>
        <w:t>Icebreakers are key to US influence and projection – lack of investment cedes the advantage to Russia and China.</w:t>
      </w:r>
    </w:p>
    <w:p w14:paraId="4235C52D" w14:textId="77777777" w:rsidR="005559B8" w:rsidRDefault="005559B8" w:rsidP="005559B8">
      <w:r>
        <w:rPr>
          <w:rStyle w:val="Style13ptBold"/>
        </w:rPr>
        <w:t xml:space="preserve">Wicker and Sullivan 20 </w:t>
      </w:r>
      <w:r>
        <w:t>[</w:t>
      </w:r>
      <w:r w:rsidRPr="006275A7">
        <w:t>Roger Wicker</w:t>
      </w:r>
      <w:r>
        <w:t>, U.S. Senator of Mississippi, Dan Sullivan</w:t>
      </w:r>
      <w:r w:rsidRPr="006275A7">
        <w:t>,</w:t>
      </w:r>
      <w:r>
        <w:t xml:space="preserve"> U.S. Senator of Alaska,</w:t>
      </w:r>
      <w:r w:rsidRPr="006275A7">
        <w:t xml:space="preserve"> "Polar icebreakers are key to America’s national interest," Defense News, 10-19-2020, https://www.defensenews.com/opinion/commentary/2020/10/19/polar-icebreakers-are-key-to-americas-national-interest/</w:t>
      </w:r>
      <w:r>
        <w:t xml:space="preserve">] </w:t>
      </w:r>
      <w:proofErr w:type="spellStart"/>
      <w:r>
        <w:t>erin</w:t>
      </w:r>
      <w:proofErr w:type="spellEnd"/>
    </w:p>
    <w:p w14:paraId="23DA2598" w14:textId="77777777" w:rsidR="005559B8" w:rsidRPr="00E07837" w:rsidRDefault="005559B8" w:rsidP="005559B8">
      <w:pPr>
        <w:rPr>
          <w:sz w:val="14"/>
        </w:rPr>
      </w:pPr>
      <w:r w:rsidRPr="00E07837">
        <w:rPr>
          <w:sz w:val="14"/>
        </w:rPr>
        <w:t>In 1867, the U.S. secretary of State, William Seward, struck a deal to buy Alaska from Russia for 2 cents per acre. Critics panned the deal as wasteful and labeled it “Seward’s Folly.” But Seward’s strategic foresight has brought America a bounty of natural resources, a beautiful new frontier, and a pivotal edge in World War II and in the Cold War.</w:t>
      </w:r>
    </w:p>
    <w:p w14:paraId="02E0EE52" w14:textId="77777777" w:rsidR="005559B8" w:rsidRPr="00E07837" w:rsidRDefault="005559B8" w:rsidP="005559B8">
      <w:pPr>
        <w:rPr>
          <w:sz w:val="14"/>
        </w:rPr>
      </w:pPr>
      <w:r w:rsidRPr="00E07837">
        <w:rPr>
          <w:sz w:val="14"/>
        </w:rPr>
        <w:t xml:space="preserve">To this day, the waters off the Alaskan coast supply our nation with critical petroleum, fish stocks and deep-sea minerals. </w:t>
      </w:r>
      <w:r w:rsidRPr="008C1170">
        <w:rPr>
          <w:rStyle w:val="StyleUnderline"/>
        </w:rPr>
        <w:t xml:space="preserve">Yet, </w:t>
      </w:r>
      <w:r w:rsidRPr="00F712AB">
        <w:rPr>
          <w:rStyle w:val="StyleUnderline"/>
          <w:highlight w:val="cyan"/>
        </w:rPr>
        <w:t>the U</w:t>
      </w:r>
      <w:r w:rsidRPr="008C1170">
        <w:rPr>
          <w:rStyle w:val="StyleUnderline"/>
        </w:rPr>
        <w:t xml:space="preserve">nited </w:t>
      </w:r>
      <w:r w:rsidRPr="00F712AB">
        <w:rPr>
          <w:rStyle w:val="StyleUnderline"/>
          <w:highlight w:val="cyan"/>
        </w:rPr>
        <w:t>S</w:t>
      </w:r>
      <w:r w:rsidRPr="008C1170">
        <w:rPr>
          <w:rStyle w:val="StyleUnderline"/>
        </w:rPr>
        <w:t xml:space="preserve">tates </w:t>
      </w:r>
      <w:r w:rsidRPr="00F712AB">
        <w:rPr>
          <w:rStyle w:val="StyleUnderline"/>
          <w:highlight w:val="cyan"/>
        </w:rPr>
        <w:t>is losing strategic ground in the Arctic to</w:t>
      </w:r>
      <w:r w:rsidRPr="008C1170">
        <w:rPr>
          <w:rStyle w:val="StyleUnderline"/>
        </w:rPr>
        <w:t xml:space="preserve"> our adversaries </w:t>
      </w:r>
      <w:r w:rsidRPr="00F712AB">
        <w:rPr>
          <w:rStyle w:val="StyleUnderline"/>
          <w:highlight w:val="cyan"/>
        </w:rPr>
        <w:t>Russia and China</w:t>
      </w:r>
      <w:r w:rsidRPr="008C1170">
        <w:rPr>
          <w:rStyle w:val="StyleUnderline"/>
        </w:rPr>
        <w:t xml:space="preserve">. A </w:t>
      </w:r>
      <w:r w:rsidRPr="00F712AB">
        <w:rPr>
          <w:rStyle w:val="Emphasis"/>
          <w:highlight w:val="cyan"/>
        </w:rPr>
        <w:t>decisive tool</w:t>
      </w:r>
      <w:r w:rsidRPr="008C1170">
        <w:rPr>
          <w:rStyle w:val="StyleUnderline"/>
        </w:rPr>
        <w:t xml:space="preserve"> </w:t>
      </w:r>
      <w:r w:rsidRPr="00E07837">
        <w:rPr>
          <w:sz w:val="14"/>
        </w:rPr>
        <w:t xml:space="preserve">in that rivalry </w:t>
      </w:r>
      <w:r w:rsidRPr="00F712AB">
        <w:rPr>
          <w:rStyle w:val="StyleUnderline"/>
          <w:highlight w:val="cyan"/>
        </w:rPr>
        <w:t>is</w:t>
      </w:r>
      <w:r w:rsidRPr="008C1170">
        <w:rPr>
          <w:rStyle w:val="StyleUnderline"/>
        </w:rPr>
        <w:t xml:space="preserve"> </w:t>
      </w:r>
      <w:r w:rsidRPr="00F712AB">
        <w:rPr>
          <w:rStyle w:val="StyleUnderline"/>
          <w:highlight w:val="cyan"/>
        </w:rPr>
        <w:t>the icebreaker</w:t>
      </w:r>
      <w:r w:rsidRPr="00E07837">
        <w:rPr>
          <w:sz w:val="14"/>
        </w:rPr>
        <w:t>, a vessel uniquely equipped to cut through deep layers of Arctic ice.</w:t>
      </w:r>
    </w:p>
    <w:p w14:paraId="0A2378D0" w14:textId="77777777" w:rsidR="005559B8" w:rsidRPr="00E07837" w:rsidRDefault="005559B8" w:rsidP="005559B8">
      <w:pPr>
        <w:rPr>
          <w:sz w:val="14"/>
        </w:rPr>
      </w:pPr>
      <w:r w:rsidRPr="008C1170">
        <w:rPr>
          <w:rStyle w:val="StyleUnderline"/>
        </w:rPr>
        <w:t xml:space="preserve">Russia has the world’s largest icebreaker fleet, numbering over 40 total </w:t>
      </w:r>
      <w:r w:rsidRPr="00E07837">
        <w:rPr>
          <w:sz w:val="14"/>
        </w:rPr>
        <w:t xml:space="preserve">with three more under construction and a dozen planned in the next decade. </w:t>
      </w:r>
      <w:r w:rsidRPr="008C1170">
        <w:rPr>
          <w:rStyle w:val="StyleUnderline"/>
        </w:rPr>
        <w:t xml:space="preserve">China, too, is building ice breakers </w:t>
      </w:r>
      <w:r w:rsidRPr="00E07837">
        <w:rPr>
          <w:sz w:val="14"/>
        </w:rPr>
        <w:t xml:space="preserve">and investing in Arctic infrastructure. </w:t>
      </w:r>
      <w:r w:rsidRPr="008C1170">
        <w:rPr>
          <w:rStyle w:val="StyleUnderline"/>
        </w:rPr>
        <w:t xml:space="preserve">By contrast, </w:t>
      </w:r>
      <w:r w:rsidRPr="00F712AB">
        <w:rPr>
          <w:rStyle w:val="StyleUnderline"/>
          <w:highlight w:val="cyan"/>
        </w:rPr>
        <w:t>the U.S.</w:t>
      </w:r>
      <w:r w:rsidRPr="008C1170">
        <w:rPr>
          <w:rStyle w:val="StyleUnderline"/>
        </w:rPr>
        <w:t xml:space="preserve"> Coast Guard has </w:t>
      </w:r>
      <w:r w:rsidRPr="00F712AB">
        <w:rPr>
          <w:rStyle w:val="StyleUnderline"/>
          <w:highlight w:val="cyan"/>
        </w:rPr>
        <w:t>just two</w:t>
      </w:r>
      <w:r w:rsidRPr="008C1170">
        <w:rPr>
          <w:rStyle w:val="StyleUnderline"/>
        </w:rPr>
        <w:t xml:space="preserve"> polar icebreakers:</w:t>
      </w:r>
      <w:r w:rsidRPr="00E07837">
        <w:rPr>
          <w:sz w:val="14"/>
        </w:rPr>
        <w:t xml:space="preserve"> the Polar Star and the Healy.</w:t>
      </w:r>
    </w:p>
    <w:p w14:paraId="0DDE7FD0" w14:textId="77777777" w:rsidR="005559B8" w:rsidRPr="00E07837" w:rsidRDefault="005559B8" w:rsidP="005559B8">
      <w:pPr>
        <w:rPr>
          <w:sz w:val="14"/>
        </w:rPr>
      </w:pPr>
      <w:r w:rsidRPr="00E07837">
        <w:rPr>
          <w:sz w:val="14"/>
        </w:rPr>
        <w:t xml:space="preserve">Until recently, those two ships divided their efforts at opposite poles — the Polar Star resupplying the McMurdo Station in Antarctica, and the Healy protecting U.S. interests in the Arctic. </w:t>
      </w:r>
      <w:r w:rsidRPr="008C1170">
        <w:rPr>
          <w:rStyle w:val="StyleUnderline"/>
        </w:rPr>
        <w:t xml:space="preserve">A recent shipboard fire </w:t>
      </w:r>
      <w:r w:rsidRPr="00E07837">
        <w:rPr>
          <w:sz w:val="14"/>
        </w:rPr>
        <w:t xml:space="preserve">aboard the Healy </w:t>
      </w:r>
      <w:r w:rsidRPr="008C1170">
        <w:rPr>
          <w:rStyle w:val="StyleUnderline"/>
        </w:rPr>
        <w:t>has put half of America’s polar icebreaker fleet out of commission.</w:t>
      </w:r>
      <w:r w:rsidRPr="00E07837">
        <w:rPr>
          <w:sz w:val="14"/>
        </w:rPr>
        <w:t xml:space="preserve"> As a result, the Polar Star is now America’s only operational polar icebreaker.</w:t>
      </w:r>
    </w:p>
    <w:p w14:paraId="2BD9F42B" w14:textId="77777777" w:rsidR="005559B8" w:rsidRPr="00E07837" w:rsidRDefault="005559B8" w:rsidP="005559B8">
      <w:pPr>
        <w:rPr>
          <w:rStyle w:val="Emphasis"/>
        </w:rPr>
      </w:pPr>
      <w:r w:rsidRPr="00F712AB">
        <w:rPr>
          <w:rStyle w:val="StyleUnderline"/>
          <w:highlight w:val="cyan"/>
        </w:rPr>
        <w:t>This</w:t>
      </w:r>
      <w:r w:rsidRPr="008C1170">
        <w:rPr>
          <w:rStyle w:val="StyleUnderline"/>
        </w:rPr>
        <w:t xml:space="preserve"> unfortunate turn of events </w:t>
      </w:r>
      <w:r w:rsidRPr="00F712AB">
        <w:rPr>
          <w:rStyle w:val="StyleUnderline"/>
          <w:highlight w:val="cyan"/>
        </w:rPr>
        <w:t>has created</w:t>
      </w:r>
      <w:r w:rsidRPr="008C1170">
        <w:rPr>
          <w:rStyle w:val="StyleUnderline"/>
        </w:rPr>
        <w:t xml:space="preserve"> new </w:t>
      </w:r>
      <w:r w:rsidRPr="00F712AB">
        <w:rPr>
          <w:rStyle w:val="StyleUnderline"/>
          <w:highlight w:val="cyan"/>
        </w:rPr>
        <w:t xml:space="preserve">space for Russia and China to </w:t>
      </w:r>
      <w:r w:rsidRPr="00F712AB">
        <w:rPr>
          <w:rStyle w:val="Emphasis"/>
          <w:highlight w:val="cyan"/>
        </w:rPr>
        <w:t>exert maritime influence.</w:t>
      </w:r>
      <w:r w:rsidRPr="00E07837">
        <w:rPr>
          <w:rStyle w:val="Emphasis"/>
        </w:rPr>
        <w:t xml:space="preserve"> </w:t>
      </w:r>
      <w:r w:rsidRPr="008C1170">
        <w:rPr>
          <w:rStyle w:val="StyleUnderline"/>
        </w:rPr>
        <w:t xml:space="preserve">Both powers are continuing to invest heavily in Arctic-capable assets </w:t>
      </w:r>
      <w:r w:rsidRPr="00F712AB">
        <w:rPr>
          <w:rStyle w:val="StyleUnderline"/>
          <w:highlight w:val="cyan"/>
        </w:rPr>
        <w:t xml:space="preserve">and </w:t>
      </w:r>
      <w:r w:rsidRPr="00F712AB">
        <w:rPr>
          <w:rStyle w:val="Emphasis"/>
          <w:highlight w:val="cyan"/>
        </w:rPr>
        <w:t>erode American influence.</w:t>
      </w:r>
    </w:p>
    <w:p w14:paraId="6378E741" w14:textId="77777777" w:rsidR="005559B8" w:rsidRPr="00E07837" w:rsidRDefault="005559B8" w:rsidP="005559B8">
      <w:pPr>
        <w:rPr>
          <w:sz w:val="14"/>
        </w:rPr>
      </w:pPr>
      <w:r w:rsidRPr="00E07837">
        <w:rPr>
          <w:sz w:val="14"/>
        </w:rPr>
        <w:t>This summer, the Russian Navy conducted its largest war games exercise since the Cold War near Alaska. Russia has also reopened over 50 previously closed Soviet military facilities and positioned early warning radar and missile systems near Alaska.</w:t>
      </w:r>
    </w:p>
    <w:p w14:paraId="304C91B4" w14:textId="77777777" w:rsidR="005559B8" w:rsidRPr="00E07837" w:rsidRDefault="005559B8" w:rsidP="005559B8">
      <w:pPr>
        <w:rPr>
          <w:sz w:val="14"/>
        </w:rPr>
      </w:pPr>
      <w:r w:rsidRPr="00E07837">
        <w:rPr>
          <w:sz w:val="14"/>
        </w:rPr>
        <w:t>China is upping its polar capabilities by pouring money into the construction of a fifth Antarctic research station, completing its second polar icebreaker and conducting six expeditions to the Arctic. In recent years China has declared itself a “near-Arctic state,” achieved permanent observer status on the multinational Arctic Council and announced its “Polar Silk Road” economic ambitions.</w:t>
      </w:r>
    </w:p>
    <w:p w14:paraId="047E6389" w14:textId="77777777" w:rsidR="005559B8" w:rsidRPr="00E07837" w:rsidRDefault="005559B8" w:rsidP="005559B8">
      <w:pPr>
        <w:rPr>
          <w:sz w:val="14"/>
        </w:rPr>
      </w:pPr>
      <w:r w:rsidRPr="00BF2BA5">
        <w:rPr>
          <w:rStyle w:val="StyleUnderline"/>
        </w:rPr>
        <w:t>The Arctic is a geopolitical convergence point. Without new investment in polar capabilities, our adversaries' influence will grow.</w:t>
      </w:r>
      <w:r w:rsidRPr="00E07837">
        <w:rPr>
          <w:sz w:val="14"/>
        </w:rPr>
        <w:t xml:space="preserve"> The risk is less protection of U.S. commercial and scientific vessels, weaker enforcement of international law, and an increasing threat to our national security.</w:t>
      </w:r>
    </w:p>
    <w:p w14:paraId="7FBD3AA2" w14:textId="77777777" w:rsidR="005559B8" w:rsidRPr="00E07837" w:rsidRDefault="005559B8" w:rsidP="005559B8">
      <w:pPr>
        <w:rPr>
          <w:sz w:val="14"/>
        </w:rPr>
      </w:pPr>
      <w:r w:rsidRPr="00E07837">
        <w:rPr>
          <w:sz w:val="14"/>
        </w:rPr>
        <w:t>At the center of U.S. efforts to reverse this trend is the Polar Security Cutter program. This program will produce a fleet of six new icebreakers — including the first heavy icebreakers built in U.S. shipyards in over 40 years. Congress has already funded the first vessel, which should undergo sea trials by 2024. The Coast Guard has requested funding for the second vessel.</w:t>
      </w:r>
    </w:p>
    <w:p w14:paraId="197F5E14" w14:textId="77777777" w:rsidR="005559B8" w:rsidRPr="00E07837" w:rsidRDefault="005559B8" w:rsidP="005559B8">
      <w:pPr>
        <w:rPr>
          <w:sz w:val="14"/>
        </w:rPr>
      </w:pPr>
      <w:r w:rsidRPr="00F712AB">
        <w:rPr>
          <w:rStyle w:val="StyleUnderline"/>
          <w:highlight w:val="cyan"/>
        </w:rPr>
        <w:t xml:space="preserve">These ships </w:t>
      </w:r>
      <w:r w:rsidRPr="00F712AB">
        <w:rPr>
          <w:rStyle w:val="Emphasis"/>
          <w:highlight w:val="cyan"/>
        </w:rPr>
        <w:t>cannot come fast enough</w:t>
      </w:r>
      <w:r w:rsidRPr="00E07837">
        <w:rPr>
          <w:rStyle w:val="StyleUnderline"/>
        </w:rPr>
        <w:t>.</w:t>
      </w:r>
      <w:r w:rsidRPr="00E07837">
        <w:rPr>
          <w:sz w:val="14"/>
        </w:rPr>
        <w:t xml:space="preserve"> Even so, the Coast Guard will have to stretch the service of the Polar Star until at least 2023, more than two decades beyond the ship’s expected useful life.</w:t>
      </w:r>
    </w:p>
    <w:p w14:paraId="4648D718" w14:textId="77777777" w:rsidR="005559B8" w:rsidRPr="00E07837" w:rsidRDefault="005559B8" w:rsidP="005559B8">
      <w:pPr>
        <w:rPr>
          <w:sz w:val="14"/>
        </w:rPr>
      </w:pPr>
      <w:r w:rsidRPr="00E07837">
        <w:rPr>
          <w:rStyle w:val="StyleUnderline"/>
        </w:rPr>
        <w:t xml:space="preserve">President Donald </w:t>
      </w:r>
      <w:r w:rsidRPr="00F712AB">
        <w:rPr>
          <w:rStyle w:val="StyleUnderline"/>
          <w:highlight w:val="cyan"/>
        </w:rPr>
        <w:t>Trump</w:t>
      </w:r>
      <w:r w:rsidRPr="00E07837">
        <w:rPr>
          <w:sz w:val="14"/>
        </w:rPr>
        <w:t xml:space="preserve"> raised the alarm in June when he instructed six members of his Cabinet to make recommendations to achieve “a ready, capable, and available fleet of polar security icebreakers.” The president </w:t>
      </w:r>
      <w:r w:rsidRPr="00F712AB">
        <w:rPr>
          <w:rStyle w:val="StyleUnderline"/>
          <w:highlight w:val="cyan"/>
        </w:rPr>
        <w:t>understands that two</w:t>
      </w:r>
      <w:r w:rsidRPr="00E07837">
        <w:rPr>
          <w:rStyle w:val="StyleUnderline"/>
        </w:rPr>
        <w:t xml:space="preserve"> aged and broken </w:t>
      </w:r>
      <w:r w:rsidRPr="00F712AB">
        <w:rPr>
          <w:rStyle w:val="StyleUnderline"/>
          <w:highlight w:val="cyan"/>
        </w:rPr>
        <w:t>icebreakers are a far cry from the needs of the world’s</w:t>
      </w:r>
      <w:r w:rsidRPr="00E07837">
        <w:rPr>
          <w:rStyle w:val="StyleUnderline"/>
        </w:rPr>
        <w:t xml:space="preserve"> largest trading economy and military </w:t>
      </w:r>
      <w:r w:rsidRPr="00F712AB">
        <w:rPr>
          <w:rStyle w:val="StyleUnderline"/>
          <w:highlight w:val="cyan"/>
        </w:rPr>
        <w:t>superpower</w:t>
      </w:r>
      <w:r w:rsidRPr="00E07837">
        <w:rPr>
          <w:rStyle w:val="StyleUnderline"/>
        </w:rPr>
        <w:t>.</w:t>
      </w:r>
    </w:p>
    <w:p w14:paraId="7370858A" w14:textId="77777777" w:rsidR="005559B8" w:rsidRDefault="005559B8" w:rsidP="005559B8">
      <w:pPr>
        <w:rPr>
          <w:rStyle w:val="StyleUnderline"/>
        </w:rPr>
      </w:pPr>
      <w:r w:rsidRPr="00E07837">
        <w:rPr>
          <w:sz w:val="14"/>
        </w:rPr>
        <w:t xml:space="preserve">Secretary Seward made that historic deal for Alaska 153 years ago. </w:t>
      </w:r>
      <w:r w:rsidRPr="00E07837">
        <w:rPr>
          <w:rStyle w:val="StyleUnderline"/>
        </w:rPr>
        <w:t xml:space="preserve">The only </w:t>
      </w:r>
      <w:r w:rsidRPr="00F712AB">
        <w:rPr>
          <w:rStyle w:val="StyleUnderline"/>
          <w:highlight w:val="cyan"/>
        </w:rPr>
        <w:t xml:space="preserve">folly would be to </w:t>
      </w:r>
      <w:r w:rsidRPr="00F712AB">
        <w:rPr>
          <w:rStyle w:val="Emphasis"/>
          <w:highlight w:val="cyan"/>
        </w:rPr>
        <w:t>cede</w:t>
      </w:r>
      <w:r w:rsidRPr="00E07837">
        <w:rPr>
          <w:rStyle w:val="Emphasis"/>
        </w:rPr>
        <w:t xml:space="preserve"> to our adversaries, </w:t>
      </w:r>
      <w:r w:rsidRPr="00E07837">
        <w:rPr>
          <w:rStyle w:val="StyleUnderline"/>
        </w:rPr>
        <w:t xml:space="preserve">through underinvestment and neglect, </w:t>
      </w:r>
      <w:r w:rsidRPr="00F712AB">
        <w:rPr>
          <w:rStyle w:val="StyleUnderline"/>
          <w:highlight w:val="cyan"/>
        </w:rPr>
        <w:t>the Arctic advantage</w:t>
      </w:r>
      <w:r w:rsidRPr="00E07837">
        <w:rPr>
          <w:rStyle w:val="StyleUnderline"/>
        </w:rPr>
        <w:t xml:space="preserve"> the United States has long enjoyed.</w:t>
      </w:r>
    </w:p>
    <w:p w14:paraId="67E7B3B1" w14:textId="7E430C61" w:rsidR="005559B8" w:rsidRDefault="00900FB2" w:rsidP="005559B8">
      <w:pPr>
        <w:pStyle w:val="Heading3"/>
      </w:pPr>
      <w:proofErr w:type="gramStart"/>
      <w:r>
        <w:t>!</w:t>
      </w:r>
      <w:r w:rsidR="00796E25">
        <w:t>---</w:t>
      </w:r>
      <w:proofErr w:type="spellStart"/>
      <w:proofErr w:type="gramEnd"/>
      <w:r w:rsidR="005559B8">
        <w:t>Heg</w:t>
      </w:r>
      <w:proofErr w:type="spellEnd"/>
      <w:r w:rsidR="00796E25">
        <w:t xml:space="preserve"> Good</w:t>
      </w:r>
    </w:p>
    <w:p w14:paraId="76CD8CD7" w14:textId="77777777" w:rsidR="001001D1" w:rsidRDefault="001001D1" w:rsidP="001001D1">
      <w:pPr>
        <w:pStyle w:val="Heading4"/>
      </w:pPr>
      <w:r>
        <w:t>Increasing global cooperation avoids a hegemonic country</w:t>
      </w:r>
    </w:p>
    <w:p w14:paraId="46A1064C" w14:textId="77777777" w:rsidR="001001D1" w:rsidRPr="00D92AD3" w:rsidRDefault="001001D1" w:rsidP="001001D1">
      <w:r w:rsidRPr="00D92AD3">
        <w:t xml:space="preserve">[Andrew </w:t>
      </w:r>
      <w:proofErr w:type="spellStart"/>
      <w:r w:rsidRPr="00D92AD3">
        <w:rPr>
          <w:b/>
          <w:bCs/>
        </w:rPr>
        <w:t>Lanthan</w:t>
      </w:r>
      <w:proofErr w:type="spellEnd"/>
      <w:r w:rsidRPr="00D92AD3">
        <w:t>;</w:t>
      </w:r>
      <w:r>
        <w:t xml:space="preserve"> </w:t>
      </w:r>
      <w:r w:rsidRPr="00D92AD3">
        <w:t>5/18/</w:t>
      </w:r>
      <w:r w:rsidRPr="00D92AD3">
        <w:rPr>
          <w:b/>
          <w:bCs/>
        </w:rPr>
        <w:t>24</w:t>
      </w:r>
      <w:r w:rsidRPr="00D92AD3">
        <w:t>; a distinguished scholar of international security, strategic studies, and political economy; “As American global hegemony ends, multi-alignment rises”; https://thehill.com/opinion/international/4671482-as-american-global-hegemony-ends-multi-alignment-rises/; DBSTM]</w:t>
      </w:r>
    </w:p>
    <w:p w14:paraId="2A7B648E" w14:textId="77777777" w:rsidR="001001D1" w:rsidRDefault="001001D1" w:rsidP="001001D1">
      <w:pPr>
        <w:rPr>
          <w:u w:val="single"/>
        </w:rPr>
      </w:pPr>
      <w:r w:rsidRPr="00302BB3">
        <w:rPr>
          <w:u w:val="single"/>
        </w:rPr>
        <w:t xml:space="preserve">Enter </w:t>
      </w:r>
      <w:r w:rsidRPr="00F712AB">
        <w:rPr>
          <w:highlight w:val="cyan"/>
          <w:u w:val="single"/>
        </w:rPr>
        <w:t>multi-alignment</w:t>
      </w:r>
      <w:r w:rsidRPr="00302BB3">
        <w:rPr>
          <w:u w:val="single"/>
        </w:rPr>
        <w:t xml:space="preserve">, a strategic response to this </w:t>
      </w:r>
      <w:r w:rsidRPr="00F712AB">
        <w:rPr>
          <w:highlight w:val="cyan"/>
          <w:u w:val="single"/>
        </w:rPr>
        <w:t xml:space="preserve">new </w:t>
      </w:r>
      <w:r w:rsidRPr="00F712AB">
        <w:rPr>
          <w:b/>
          <w:bCs/>
          <w:highlight w:val="cyan"/>
          <w:u w:val="single"/>
        </w:rPr>
        <w:t>multipolar</w:t>
      </w:r>
      <w:r w:rsidRPr="00F712AB">
        <w:rPr>
          <w:highlight w:val="cyan"/>
          <w:u w:val="single"/>
        </w:rPr>
        <w:t xml:space="preserve"> reality</w:t>
      </w:r>
      <w:r w:rsidRPr="00302BB3">
        <w:rPr>
          <w:u w:val="single"/>
        </w:rPr>
        <w:t xml:space="preserve"> that involves </w:t>
      </w:r>
      <w:r w:rsidRPr="00F712AB">
        <w:rPr>
          <w:highlight w:val="cyan"/>
          <w:u w:val="single"/>
        </w:rPr>
        <w:t>countries forging partnerships</w:t>
      </w:r>
      <w:r w:rsidRPr="00302BB3">
        <w:rPr>
          <w:u w:val="single"/>
        </w:rPr>
        <w:t xml:space="preserve"> across ideological and geopolitical divides </w:t>
      </w:r>
      <w:r w:rsidRPr="00F712AB">
        <w:rPr>
          <w:highlight w:val="cyan"/>
          <w:u w:val="single"/>
        </w:rPr>
        <w:t xml:space="preserve">to </w:t>
      </w:r>
      <w:r w:rsidRPr="00F712AB">
        <w:rPr>
          <w:b/>
          <w:bCs/>
          <w:highlight w:val="cyan"/>
          <w:u w:val="single"/>
        </w:rPr>
        <w:t>advance their national interests</w:t>
      </w:r>
      <w:r w:rsidRPr="00302BB3">
        <w:rPr>
          <w:u w:val="single"/>
        </w:rPr>
        <w:t>.</w:t>
      </w:r>
    </w:p>
    <w:p w14:paraId="5ACD7859" w14:textId="77777777" w:rsidR="001001D1" w:rsidRPr="00302BB3" w:rsidRDefault="001001D1" w:rsidP="001001D1">
      <w:pPr>
        <w:rPr>
          <w:u w:val="single"/>
        </w:rPr>
      </w:pPr>
      <w:r w:rsidRPr="00D92AD3">
        <w:rPr>
          <w:sz w:val="16"/>
        </w:rPr>
        <w:t xml:space="preserve">Unlike the rigid alliances of the Cold War, </w:t>
      </w:r>
      <w:r w:rsidRPr="00F712AB">
        <w:rPr>
          <w:sz w:val="16"/>
          <w:highlight w:val="cyan"/>
        </w:rPr>
        <w:t>m</w:t>
      </w:r>
      <w:r w:rsidRPr="00F712AB">
        <w:rPr>
          <w:highlight w:val="cyan"/>
          <w:u w:val="single"/>
        </w:rPr>
        <w:t>ulti-alignment</w:t>
      </w:r>
      <w:r w:rsidRPr="00302BB3">
        <w:rPr>
          <w:u w:val="single"/>
        </w:rPr>
        <w:t xml:space="preserve"> involves a strategic flexibility that </w:t>
      </w:r>
      <w:r w:rsidRPr="00F712AB">
        <w:rPr>
          <w:b/>
          <w:bCs/>
          <w:highlight w:val="cyan"/>
          <w:u w:val="single"/>
        </w:rPr>
        <w:t>empowers</w:t>
      </w:r>
      <w:r w:rsidRPr="00F712AB">
        <w:rPr>
          <w:highlight w:val="cyan"/>
          <w:u w:val="single"/>
        </w:rPr>
        <w:t xml:space="preserve"> nations to navigate</w:t>
      </w:r>
      <w:r w:rsidRPr="00302BB3">
        <w:rPr>
          <w:u w:val="single"/>
        </w:rPr>
        <w:t xml:space="preserve"> the complexities of </w:t>
      </w:r>
      <w:r w:rsidRPr="00F712AB">
        <w:rPr>
          <w:highlight w:val="cyan"/>
          <w:u w:val="single"/>
        </w:rPr>
        <w:t>a multipolar world</w:t>
      </w:r>
      <w:r w:rsidRPr="00D92AD3">
        <w:rPr>
          <w:sz w:val="16"/>
        </w:rPr>
        <w:t xml:space="preserve">. These partnerships are often issue-specific and impermanent, </w:t>
      </w:r>
      <w:r w:rsidRPr="00F712AB">
        <w:rPr>
          <w:highlight w:val="cyan"/>
          <w:u w:val="single"/>
        </w:rPr>
        <w:t>allowing countries to cooperate</w:t>
      </w:r>
      <w:r w:rsidRPr="00302BB3">
        <w:rPr>
          <w:u w:val="single"/>
        </w:rPr>
        <w:t xml:space="preserve"> with different great powers depending on the context.</w:t>
      </w:r>
    </w:p>
    <w:p w14:paraId="178EC33B" w14:textId="77777777" w:rsidR="001001D1" w:rsidRPr="00D92AD3" w:rsidRDefault="001001D1" w:rsidP="001001D1">
      <w:pPr>
        <w:rPr>
          <w:sz w:val="16"/>
        </w:rPr>
      </w:pPr>
      <w:r w:rsidRPr="00D92AD3">
        <w:rPr>
          <w:sz w:val="16"/>
        </w:rPr>
        <w:t xml:space="preserve">For instance, </w:t>
      </w:r>
      <w:r w:rsidRPr="00302BB3">
        <w:rPr>
          <w:u w:val="single"/>
        </w:rPr>
        <w:t xml:space="preserve">a nation </w:t>
      </w:r>
      <w:r w:rsidRPr="00F712AB">
        <w:rPr>
          <w:highlight w:val="cyan"/>
          <w:u w:val="single"/>
        </w:rPr>
        <w:t>might partner with the U.S</w:t>
      </w:r>
      <w:r w:rsidRPr="00302BB3">
        <w:rPr>
          <w:u w:val="single"/>
        </w:rPr>
        <w:t xml:space="preserve">. on matters of regional security </w:t>
      </w:r>
      <w:r w:rsidRPr="00F712AB">
        <w:rPr>
          <w:highlight w:val="cyan"/>
          <w:u w:val="single"/>
        </w:rPr>
        <w:t xml:space="preserve">while forging </w:t>
      </w:r>
      <w:r w:rsidRPr="00F712AB">
        <w:rPr>
          <w:b/>
          <w:bCs/>
          <w:highlight w:val="cyan"/>
          <w:u w:val="single"/>
        </w:rPr>
        <w:t>economic ties with China</w:t>
      </w:r>
      <w:r w:rsidRPr="00302BB3">
        <w:rPr>
          <w:u w:val="single"/>
        </w:rPr>
        <w:t xml:space="preserve">. </w:t>
      </w:r>
      <w:r w:rsidRPr="00D92AD3">
        <w:rPr>
          <w:sz w:val="16"/>
        </w:rPr>
        <w:t>This adaptability ensures that a country’s national interests are prioritized — if cooperation with a particular power becomes detrimental, they can shift their focus and seek partnerships elsewhere.</w:t>
      </w:r>
    </w:p>
    <w:p w14:paraId="5AE45A31" w14:textId="77777777" w:rsidR="001001D1" w:rsidRPr="00D92AD3" w:rsidRDefault="001001D1" w:rsidP="001001D1">
      <w:pPr>
        <w:rPr>
          <w:u w:val="single"/>
        </w:rPr>
      </w:pPr>
      <w:r w:rsidRPr="00D92AD3">
        <w:rPr>
          <w:sz w:val="16"/>
        </w:rPr>
        <w:t xml:space="preserve">This </w:t>
      </w:r>
      <w:r w:rsidRPr="00F712AB">
        <w:rPr>
          <w:highlight w:val="cyan"/>
          <w:u w:val="single"/>
        </w:rPr>
        <w:t xml:space="preserve">approach is particularly attractive for </w:t>
      </w:r>
      <w:r w:rsidRPr="00F712AB">
        <w:rPr>
          <w:b/>
          <w:bCs/>
          <w:highlight w:val="cyan"/>
          <w:u w:val="single"/>
        </w:rPr>
        <w:t>middle powers</w:t>
      </w:r>
      <w:r w:rsidRPr="00D92AD3">
        <w:rPr>
          <w:sz w:val="16"/>
        </w:rPr>
        <w:t xml:space="preserve">. </w:t>
      </w:r>
      <w:r w:rsidRPr="00D92AD3">
        <w:rPr>
          <w:u w:val="single"/>
        </w:rPr>
        <w:t>These countries, with growing influence</w:t>
      </w:r>
      <w:r w:rsidRPr="00D92AD3">
        <w:rPr>
          <w:sz w:val="16"/>
        </w:rPr>
        <w:t xml:space="preserve"> but not the global reach of superpowers, can leverage their strategic weight to extract benefits from various partners within the multipolar system; they can </w:t>
      </w:r>
      <w:r w:rsidRPr="00F712AB">
        <w:rPr>
          <w:highlight w:val="cyan"/>
          <w:u w:val="single"/>
        </w:rPr>
        <w:t xml:space="preserve">secure </w:t>
      </w:r>
      <w:r w:rsidRPr="00F712AB">
        <w:rPr>
          <w:b/>
          <w:bCs/>
          <w:highlight w:val="cyan"/>
          <w:u w:val="single"/>
        </w:rPr>
        <w:t>vital</w:t>
      </w:r>
      <w:r w:rsidRPr="00F712AB">
        <w:rPr>
          <w:highlight w:val="cyan"/>
          <w:u w:val="single"/>
        </w:rPr>
        <w:t xml:space="preserve"> resources</w:t>
      </w:r>
      <w:r w:rsidRPr="00D92AD3">
        <w:rPr>
          <w:u w:val="single"/>
        </w:rPr>
        <w:t xml:space="preserve">, </w:t>
      </w:r>
      <w:r w:rsidRPr="00F712AB">
        <w:rPr>
          <w:highlight w:val="cyan"/>
          <w:u w:val="single"/>
        </w:rPr>
        <w:t>expand their economic</w:t>
      </w:r>
      <w:r w:rsidRPr="00D92AD3">
        <w:rPr>
          <w:u w:val="single"/>
        </w:rPr>
        <w:t xml:space="preserve"> </w:t>
      </w:r>
      <w:r w:rsidRPr="00F712AB">
        <w:rPr>
          <w:highlight w:val="cyan"/>
          <w:u w:val="single"/>
        </w:rPr>
        <w:t>opportunities</w:t>
      </w:r>
      <w:r w:rsidRPr="00D92AD3">
        <w:rPr>
          <w:u w:val="single"/>
        </w:rPr>
        <w:t xml:space="preserve"> </w:t>
      </w:r>
      <w:r w:rsidRPr="00F712AB">
        <w:rPr>
          <w:highlight w:val="cyan"/>
          <w:u w:val="single"/>
        </w:rPr>
        <w:t>and</w:t>
      </w:r>
      <w:r w:rsidRPr="00D92AD3">
        <w:rPr>
          <w:u w:val="single"/>
        </w:rPr>
        <w:t xml:space="preserve"> </w:t>
      </w:r>
      <w:r w:rsidRPr="00F712AB">
        <w:rPr>
          <w:highlight w:val="cyan"/>
          <w:u w:val="single"/>
        </w:rPr>
        <w:t>exert</w:t>
      </w:r>
      <w:r w:rsidRPr="00D92AD3">
        <w:rPr>
          <w:u w:val="single"/>
        </w:rPr>
        <w:t xml:space="preserve"> greater </w:t>
      </w:r>
      <w:r w:rsidRPr="00F712AB">
        <w:rPr>
          <w:highlight w:val="cyan"/>
          <w:u w:val="single"/>
        </w:rPr>
        <w:t>influence</w:t>
      </w:r>
      <w:r w:rsidRPr="00D92AD3">
        <w:rPr>
          <w:u w:val="single"/>
        </w:rPr>
        <w:t xml:space="preserve"> on the international stage</w:t>
      </w:r>
      <w:r w:rsidRPr="00D92AD3">
        <w:rPr>
          <w:sz w:val="16"/>
        </w:rPr>
        <w:t xml:space="preserve">. In essence, multi-alignment allows middle powers to play multiple sides, </w:t>
      </w:r>
      <w:r w:rsidRPr="00F712AB">
        <w:rPr>
          <w:b/>
          <w:bCs/>
          <w:highlight w:val="cyan"/>
          <w:u w:val="single"/>
        </w:rPr>
        <w:t>maximizing</w:t>
      </w:r>
      <w:r w:rsidRPr="00D92AD3">
        <w:rPr>
          <w:u w:val="single"/>
        </w:rPr>
        <w:t xml:space="preserve"> their strategic </w:t>
      </w:r>
      <w:r w:rsidRPr="00F712AB">
        <w:rPr>
          <w:highlight w:val="cyan"/>
          <w:u w:val="single"/>
        </w:rPr>
        <w:t>gains</w:t>
      </w:r>
      <w:r w:rsidRPr="00D92AD3">
        <w:rPr>
          <w:u w:val="single"/>
        </w:rPr>
        <w:t xml:space="preserve"> within a multipolar landscape.</w:t>
      </w:r>
    </w:p>
    <w:p w14:paraId="0564E6A4" w14:textId="77777777" w:rsidR="001001D1" w:rsidRPr="00D92AD3" w:rsidRDefault="001001D1" w:rsidP="001001D1">
      <w:pPr>
        <w:rPr>
          <w:sz w:val="16"/>
        </w:rPr>
      </w:pPr>
      <w:r w:rsidRPr="00D92AD3">
        <w:rPr>
          <w:sz w:val="16"/>
        </w:rPr>
        <w:t xml:space="preserve">The </w:t>
      </w:r>
      <w:r w:rsidRPr="00D92AD3">
        <w:rPr>
          <w:u w:val="single"/>
        </w:rPr>
        <w:t xml:space="preserve">Middle East is shifting </w:t>
      </w:r>
      <w:r w:rsidRPr="00D92AD3">
        <w:rPr>
          <w:b/>
          <w:bCs/>
          <w:u w:val="single"/>
        </w:rPr>
        <w:t>dramatically</w:t>
      </w:r>
      <w:r w:rsidRPr="00D92AD3">
        <w:rPr>
          <w:u w:val="single"/>
        </w:rPr>
        <w:t xml:space="preserve"> under the influence of </w:t>
      </w:r>
      <w:r w:rsidRPr="00D92AD3">
        <w:rPr>
          <w:b/>
          <w:bCs/>
          <w:u w:val="single"/>
        </w:rPr>
        <w:t>multi-alignment</w:t>
      </w:r>
      <w:r w:rsidRPr="00D92AD3">
        <w:rPr>
          <w:sz w:val="16"/>
        </w:rPr>
        <w:t>. Once a region defined by a rigid U.S.-led alliance system, the rise of China is rewriting the script. A powerful illustration of this transformation is China’s recent success in brokering a thaw between regional rivals Iran and Saudi Arabia. This unprecedented diplomatic feat underscores the transformative power of multi-alignment, as traditional allies are no longer bound by rigid geopolitical ties or past membership in a bloc, but are free to pursue partnerships based on specific interests.</w:t>
      </w:r>
    </w:p>
    <w:p w14:paraId="0AF0D715" w14:textId="77777777" w:rsidR="001001D1" w:rsidRPr="00D92AD3" w:rsidRDefault="001001D1" w:rsidP="001001D1">
      <w:pPr>
        <w:rPr>
          <w:u w:val="single"/>
        </w:rPr>
      </w:pPr>
      <w:r w:rsidRPr="00D92AD3">
        <w:rPr>
          <w:sz w:val="16"/>
        </w:rPr>
        <w:t xml:space="preserve">The implications for the Middle East are profound, potentially paving the way for a more stable regional order. We see this with how Saudi Arabia, a long-standing American ally, is deepening economic ties with China for investment and diversification away from oil dependence, while still maintaining its security relationship with the U.S. Similarly, Gulf states like the United Arab Emirates have fostered partnerships with both China and Russia, seeking economic opportunities and diplomatic support on regional issues. This </w:t>
      </w:r>
      <w:r w:rsidRPr="00F712AB">
        <w:rPr>
          <w:sz w:val="16"/>
          <w:highlight w:val="cyan"/>
        </w:rPr>
        <w:t>m</w:t>
      </w:r>
      <w:r w:rsidRPr="00F712AB">
        <w:rPr>
          <w:highlight w:val="cyan"/>
          <w:u w:val="single"/>
        </w:rPr>
        <w:t>ulti-alignment allows</w:t>
      </w:r>
      <w:r w:rsidRPr="00D92AD3">
        <w:rPr>
          <w:u w:val="single"/>
        </w:rPr>
        <w:t xml:space="preserve"> these </w:t>
      </w:r>
      <w:r w:rsidRPr="00F712AB">
        <w:rPr>
          <w:highlight w:val="cyan"/>
          <w:u w:val="single"/>
        </w:rPr>
        <w:t xml:space="preserve">states to navigate the </w:t>
      </w:r>
      <w:r w:rsidRPr="00F712AB">
        <w:rPr>
          <w:b/>
          <w:bCs/>
          <w:highlight w:val="cyan"/>
          <w:u w:val="single"/>
        </w:rPr>
        <w:t>complexities</w:t>
      </w:r>
      <w:r w:rsidRPr="00D92AD3">
        <w:rPr>
          <w:u w:val="single"/>
        </w:rPr>
        <w:t xml:space="preserve"> of a multipolar world </w:t>
      </w:r>
      <w:r w:rsidRPr="00F712AB">
        <w:rPr>
          <w:highlight w:val="cyan"/>
          <w:u w:val="single"/>
        </w:rPr>
        <w:t xml:space="preserve">and </w:t>
      </w:r>
      <w:r w:rsidRPr="00F712AB">
        <w:rPr>
          <w:b/>
          <w:bCs/>
          <w:highlight w:val="cyan"/>
          <w:u w:val="single"/>
        </w:rPr>
        <w:t>secure</w:t>
      </w:r>
      <w:r w:rsidRPr="00F712AB">
        <w:rPr>
          <w:highlight w:val="cyan"/>
          <w:u w:val="single"/>
        </w:rPr>
        <w:t xml:space="preserve"> their interests</w:t>
      </w:r>
      <w:r w:rsidRPr="00D92AD3">
        <w:rPr>
          <w:u w:val="single"/>
        </w:rPr>
        <w:t xml:space="preserve"> within the </w:t>
      </w:r>
      <w:r w:rsidRPr="00D92AD3">
        <w:rPr>
          <w:b/>
          <w:bCs/>
          <w:u w:val="single"/>
        </w:rPr>
        <w:t>new power dynamic</w:t>
      </w:r>
      <w:r w:rsidRPr="00D92AD3">
        <w:rPr>
          <w:u w:val="single"/>
        </w:rPr>
        <w:t>.</w:t>
      </w:r>
    </w:p>
    <w:p w14:paraId="5477E844" w14:textId="77777777" w:rsidR="001001D1" w:rsidRPr="00D92AD3" w:rsidRDefault="001001D1" w:rsidP="001001D1">
      <w:pPr>
        <w:rPr>
          <w:sz w:val="16"/>
        </w:rPr>
      </w:pPr>
      <w:r w:rsidRPr="00D92AD3">
        <w:rPr>
          <w:sz w:val="16"/>
        </w:rPr>
        <w:t xml:space="preserve">In Southeast Asia, countries like Vietnam and Indonesia have long balanced relations between the U.S. and China, but China’s growing assertiveness in the South China Sea has spurred a reevaluation. Vietnam, despite its communist ideology, has strengthened its defense ties with the U.S. while maintaining economic relations with China. Indonesia, meanwhile, seeks to maintain its neutrality but has also engaged in joint military exercises with both the U.S. and China. This </w:t>
      </w:r>
      <w:r w:rsidRPr="00F712AB">
        <w:rPr>
          <w:highlight w:val="cyan"/>
          <w:u w:val="single"/>
        </w:rPr>
        <w:t>multi-alignment strategy</w:t>
      </w:r>
      <w:r w:rsidRPr="00D92AD3">
        <w:rPr>
          <w:u w:val="single"/>
        </w:rPr>
        <w:t xml:space="preserve"> </w:t>
      </w:r>
      <w:r w:rsidRPr="00F712AB">
        <w:rPr>
          <w:highlight w:val="cyan"/>
          <w:u w:val="single"/>
        </w:rPr>
        <w:t>allows</w:t>
      </w:r>
      <w:r w:rsidRPr="00D92AD3">
        <w:rPr>
          <w:u w:val="single"/>
        </w:rPr>
        <w:t xml:space="preserve"> these </w:t>
      </w:r>
      <w:r w:rsidRPr="00F712AB">
        <w:rPr>
          <w:highlight w:val="cyan"/>
          <w:u w:val="single"/>
        </w:rPr>
        <w:t xml:space="preserve">countries to </w:t>
      </w:r>
      <w:r w:rsidRPr="00F712AB">
        <w:rPr>
          <w:b/>
          <w:bCs/>
          <w:highlight w:val="cyan"/>
          <w:u w:val="single"/>
        </w:rPr>
        <w:t>hedge</w:t>
      </w:r>
      <w:r w:rsidRPr="00D92AD3">
        <w:rPr>
          <w:u w:val="single"/>
        </w:rPr>
        <w:t xml:space="preserve"> </w:t>
      </w:r>
      <w:r w:rsidRPr="00F712AB">
        <w:rPr>
          <w:highlight w:val="cyan"/>
          <w:u w:val="single"/>
        </w:rPr>
        <w:t>against</w:t>
      </w:r>
      <w:r w:rsidRPr="00D92AD3">
        <w:rPr>
          <w:u w:val="single"/>
        </w:rPr>
        <w:t xml:space="preserve"> Chinese </w:t>
      </w:r>
      <w:r w:rsidRPr="00F712AB">
        <w:rPr>
          <w:highlight w:val="cyan"/>
          <w:u w:val="single"/>
        </w:rPr>
        <w:t>dominance</w:t>
      </w:r>
      <w:r w:rsidRPr="00D92AD3">
        <w:rPr>
          <w:sz w:val="16"/>
        </w:rPr>
        <w:t xml:space="preserve"> while ensuring access to vital markets in a multipolar economic landscape.</w:t>
      </w:r>
    </w:p>
    <w:p w14:paraId="171655EB" w14:textId="77777777" w:rsidR="001001D1" w:rsidRPr="00D92AD3" w:rsidRDefault="001001D1" w:rsidP="001001D1">
      <w:pPr>
        <w:rPr>
          <w:sz w:val="16"/>
        </w:rPr>
      </w:pPr>
      <w:r w:rsidRPr="00D92AD3">
        <w:rPr>
          <w:sz w:val="16"/>
        </w:rPr>
        <w:t xml:space="preserve">The rise of multi-alignment within a multipolar world presents both opportunities and challenges for international peace and security. On the one hand, it offers a more nuanced approach to global challenges. With power diffused across multiple actors, </w:t>
      </w:r>
      <w:proofErr w:type="spellStart"/>
      <w:r w:rsidRPr="00D92AD3">
        <w:rPr>
          <w:sz w:val="16"/>
        </w:rPr>
        <w:t>decisionmaking</w:t>
      </w:r>
      <w:proofErr w:type="spellEnd"/>
      <w:r w:rsidRPr="00D92AD3">
        <w:rPr>
          <w:sz w:val="16"/>
        </w:rPr>
        <w:t xml:space="preserve"> becomes less centralized and more responsive to specific regional contexts. This allows for solutions tailored to the unique needs of each situation, rather than a one-size-fits-all approach. Multi-alignment can also incentivize cooperation between former rivals on shared threats like climate change or pandemics, encouraging countries to collaborate on solutions despite past geopolitical differences.</w:t>
      </w:r>
    </w:p>
    <w:p w14:paraId="4EEACA59" w14:textId="77777777" w:rsidR="001001D1" w:rsidRPr="00D92AD3" w:rsidRDefault="001001D1" w:rsidP="001001D1">
      <w:pPr>
        <w:rPr>
          <w:sz w:val="16"/>
        </w:rPr>
      </w:pPr>
      <w:r w:rsidRPr="00D92AD3">
        <w:rPr>
          <w:sz w:val="16"/>
        </w:rPr>
        <w:t>On the other hand, the erosion of clear-cut geopolitical blocs presents potential risks. The international landscape can become more fluid and unpredictable, making it difficult to anticipate the actions of states no longer bound by rigid alliances. This fluidity can intensify competition for influence between major powers, potentially leading to proxy conflicts and heightened regional tensions. The lack of strong alliances can make it more challenging to coordinate responses to global crises; forging consensus to address a major crisis could become a more cumbersome process.</w:t>
      </w:r>
    </w:p>
    <w:p w14:paraId="20619818" w14:textId="77777777" w:rsidR="001001D1" w:rsidRPr="00D92AD3" w:rsidRDefault="001001D1" w:rsidP="001001D1">
      <w:pPr>
        <w:rPr>
          <w:sz w:val="16"/>
        </w:rPr>
      </w:pPr>
      <w:r w:rsidRPr="00D92AD3">
        <w:rPr>
          <w:sz w:val="16"/>
        </w:rPr>
        <w:t>The rise of multi-alignment necessitates a fundamental shift in how international relations are conducted. Major powers must transition from a zero-sum competition mindset to one that fosters more agile frameworks that address the concerns of a wider range of actors, not just traditional allies, to ensure stability and navigate the complexities of multipolarity.</w:t>
      </w:r>
    </w:p>
    <w:p w14:paraId="5B148970" w14:textId="77777777" w:rsidR="001001D1" w:rsidRPr="00D92AD3" w:rsidRDefault="001001D1" w:rsidP="001001D1">
      <w:pPr>
        <w:rPr>
          <w:sz w:val="16"/>
        </w:rPr>
      </w:pPr>
      <w:r w:rsidRPr="00D92AD3">
        <w:rPr>
          <w:u w:val="single"/>
        </w:rPr>
        <w:t xml:space="preserve">International </w:t>
      </w:r>
      <w:r w:rsidRPr="00F712AB">
        <w:rPr>
          <w:highlight w:val="cyan"/>
          <w:u w:val="single"/>
        </w:rPr>
        <w:t>institutions</w:t>
      </w:r>
      <w:r w:rsidRPr="00D92AD3">
        <w:rPr>
          <w:u w:val="single"/>
        </w:rPr>
        <w:t xml:space="preserve"> also </w:t>
      </w:r>
      <w:r w:rsidRPr="00F712AB">
        <w:rPr>
          <w:highlight w:val="cyan"/>
          <w:u w:val="single"/>
        </w:rPr>
        <w:t>require</w:t>
      </w:r>
      <w:r w:rsidRPr="00D92AD3">
        <w:rPr>
          <w:u w:val="single"/>
        </w:rPr>
        <w:t xml:space="preserve"> </w:t>
      </w:r>
      <w:r w:rsidRPr="00F712AB">
        <w:rPr>
          <w:highlight w:val="cyan"/>
          <w:u w:val="single"/>
        </w:rPr>
        <w:t>adaptation</w:t>
      </w:r>
      <w:r w:rsidRPr="00D92AD3">
        <w:rPr>
          <w:sz w:val="16"/>
        </w:rPr>
        <w:t xml:space="preserve">. </w:t>
      </w:r>
      <w:r w:rsidRPr="00D92AD3">
        <w:rPr>
          <w:u w:val="single"/>
        </w:rPr>
        <w:t xml:space="preserve">Strengthening </w:t>
      </w:r>
      <w:r w:rsidRPr="00F712AB">
        <w:rPr>
          <w:highlight w:val="cyan"/>
          <w:u w:val="single"/>
        </w:rPr>
        <w:t>regional organizations</w:t>
      </w:r>
      <w:r w:rsidRPr="00D92AD3">
        <w:rPr>
          <w:u w:val="single"/>
        </w:rPr>
        <w:t xml:space="preserve"> can </w:t>
      </w:r>
      <w:r w:rsidRPr="00F712AB">
        <w:rPr>
          <w:highlight w:val="cyan"/>
          <w:u w:val="single"/>
        </w:rPr>
        <w:t>provide</w:t>
      </w:r>
      <w:r w:rsidRPr="00D92AD3">
        <w:rPr>
          <w:u w:val="single"/>
        </w:rPr>
        <w:t xml:space="preserve"> </w:t>
      </w:r>
      <w:r w:rsidRPr="00F712AB">
        <w:rPr>
          <w:b/>
          <w:bCs/>
          <w:highlight w:val="cyan"/>
          <w:u w:val="single"/>
        </w:rPr>
        <w:t>crucial platforms</w:t>
      </w:r>
      <w:r w:rsidRPr="00F712AB">
        <w:rPr>
          <w:highlight w:val="cyan"/>
          <w:u w:val="single"/>
        </w:rPr>
        <w:t xml:space="preserve"> for</w:t>
      </w:r>
      <w:r w:rsidRPr="00D92AD3">
        <w:rPr>
          <w:u w:val="single"/>
        </w:rPr>
        <w:t xml:space="preserve"> dialogue and </w:t>
      </w:r>
      <w:r w:rsidRPr="00F712AB">
        <w:rPr>
          <w:highlight w:val="cyan"/>
          <w:u w:val="single"/>
        </w:rPr>
        <w:t>cooperation</w:t>
      </w:r>
      <w:r w:rsidRPr="00D92AD3">
        <w:rPr>
          <w:u w:val="single"/>
        </w:rPr>
        <w:t xml:space="preserve"> on issues of shared concern</w:t>
      </w:r>
      <w:r w:rsidRPr="00D92AD3">
        <w:rPr>
          <w:sz w:val="16"/>
        </w:rPr>
        <w:t>. Fostering dialogue across geopolitical divides, even between former rivals, becomes essential.</w:t>
      </w:r>
    </w:p>
    <w:p w14:paraId="3DE97AC9" w14:textId="77777777" w:rsidR="001001D1" w:rsidRPr="00D92AD3" w:rsidRDefault="001001D1" w:rsidP="001001D1">
      <w:pPr>
        <w:rPr>
          <w:sz w:val="16"/>
        </w:rPr>
      </w:pPr>
      <w:r w:rsidRPr="00D92AD3">
        <w:rPr>
          <w:sz w:val="16"/>
        </w:rPr>
        <w:t xml:space="preserve">The </w:t>
      </w:r>
      <w:r w:rsidRPr="00F712AB">
        <w:rPr>
          <w:highlight w:val="cyan"/>
          <w:u w:val="single"/>
        </w:rPr>
        <w:t>success of multi-alignment</w:t>
      </w:r>
      <w:r w:rsidRPr="00D92AD3">
        <w:rPr>
          <w:u w:val="single"/>
        </w:rPr>
        <w:t xml:space="preserve"> in fostering peace and security </w:t>
      </w:r>
      <w:r w:rsidRPr="00F712AB">
        <w:rPr>
          <w:highlight w:val="cyan"/>
          <w:u w:val="single"/>
        </w:rPr>
        <w:t xml:space="preserve">hinges on a </w:t>
      </w:r>
      <w:r w:rsidRPr="00F712AB">
        <w:rPr>
          <w:b/>
          <w:bCs/>
          <w:highlight w:val="cyan"/>
          <w:u w:val="single"/>
        </w:rPr>
        <w:t>delicate balancing act</w:t>
      </w:r>
      <w:r w:rsidRPr="00D92AD3">
        <w:rPr>
          <w:b/>
          <w:bCs/>
          <w:sz w:val="16"/>
        </w:rPr>
        <w:t>.</w:t>
      </w:r>
      <w:r w:rsidRPr="00D92AD3">
        <w:rPr>
          <w:sz w:val="16"/>
        </w:rPr>
        <w:t xml:space="preserve"> While fostering cooperation across geopolitical divides is crucial, it’s equally important for regional and global great powers to establish and maintain a stable balance of power, as unchecked dominance by any single power — or even the pursuit of regional or global dominance — can breed instability.</w:t>
      </w:r>
    </w:p>
    <w:p w14:paraId="4118367A" w14:textId="77777777" w:rsidR="001001D1" w:rsidRPr="00D92AD3" w:rsidRDefault="001001D1" w:rsidP="001001D1">
      <w:pPr>
        <w:rPr>
          <w:u w:val="single"/>
        </w:rPr>
      </w:pPr>
      <w:r w:rsidRPr="00D92AD3">
        <w:rPr>
          <w:sz w:val="16"/>
        </w:rPr>
        <w:t xml:space="preserve">The </w:t>
      </w:r>
      <w:r w:rsidRPr="00F712AB">
        <w:rPr>
          <w:highlight w:val="cyan"/>
          <w:u w:val="single"/>
        </w:rPr>
        <w:t>key lies in</w:t>
      </w:r>
      <w:r w:rsidRPr="00D92AD3">
        <w:rPr>
          <w:u w:val="single"/>
        </w:rPr>
        <w:t xml:space="preserve"> </w:t>
      </w:r>
      <w:r w:rsidRPr="00D92AD3">
        <w:rPr>
          <w:b/>
          <w:bCs/>
          <w:u w:val="single"/>
        </w:rPr>
        <w:t xml:space="preserve">maintaining </w:t>
      </w:r>
      <w:r w:rsidRPr="00F712AB">
        <w:rPr>
          <w:b/>
          <w:bCs/>
          <w:highlight w:val="cyan"/>
          <w:u w:val="single"/>
        </w:rPr>
        <w:t>equilibrium</w:t>
      </w:r>
      <w:r w:rsidRPr="00D92AD3">
        <w:rPr>
          <w:sz w:val="16"/>
        </w:rPr>
        <w:t xml:space="preserve">. Major powers can contribute by engaging in strategic dialogues, promoting regional security initiatives and avoiding actions that tilt the balance towards unilateral advantage. This </w:t>
      </w:r>
      <w:r w:rsidRPr="00F712AB">
        <w:rPr>
          <w:highlight w:val="cyan"/>
          <w:u w:val="single"/>
        </w:rPr>
        <w:t>doesn’t preclude competition</w:t>
      </w:r>
      <w:r w:rsidRPr="00D92AD3">
        <w:rPr>
          <w:u w:val="single"/>
        </w:rPr>
        <w:t xml:space="preserve">, but simply ensures it </w:t>
      </w:r>
      <w:r w:rsidRPr="00F712AB">
        <w:rPr>
          <w:highlight w:val="cyan"/>
          <w:u w:val="single"/>
        </w:rPr>
        <w:t xml:space="preserve">occurs within a </w:t>
      </w:r>
      <w:r w:rsidRPr="00F712AB">
        <w:rPr>
          <w:b/>
          <w:bCs/>
          <w:highlight w:val="cyan"/>
          <w:u w:val="single"/>
        </w:rPr>
        <w:t>framework that prioritizes peaceful coexistence</w:t>
      </w:r>
      <w:r w:rsidRPr="00F712AB">
        <w:rPr>
          <w:highlight w:val="cyan"/>
          <w:u w:val="single"/>
        </w:rPr>
        <w:t>.</w:t>
      </w:r>
    </w:p>
    <w:p w14:paraId="58EECEC5" w14:textId="77777777" w:rsidR="001001D1" w:rsidRPr="00D92AD3" w:rsidRDefault="001001D1" w:rsidP="001001D1">
      <w:pPr>
        <w:rPr>
          <w:sz w:val="16"/>
        </w:rPr>
      </w:pPr>
      <w:r w:rsidRPr="00D92AD3">
        <w:rPr>
          <w:sz w:val="16"/>
        </w:rPr>
        <w:t>The success of multi-alignment hinges on a commitment to strategic agility and a nuanced understanding of national interests. Major powers must prioritize actions that promote a stable balance, avoiding unilateral maneuvers that could trigger regional tensions or ignite proxy conflicts. By embracing this new dynamic and working collaboratively within a framework of mutual respect, the international community can leverage the multipolar shift to create a more peaceful and prosperous world order.</w:t>
      </w:r>
    </w:p>
    <w:p w14:paraId="5C7F3D59" w14:textId="77777777" w:rsidR="001001D1" w:rsidRPr="00D92AD3" w:rsidRDefault="001001D1" w:rsidP="001001D1">
      <w:pPr>
        <w:rPr>
          <w:sz w:val="16"/>
        </w:rPr>
      </w:pPr>
      <w:r w:rsidRPr="00F712AB">
        <w:rPr>
          <w:b/>
          <w:bCs/>
          <w:highlight w:val="cyan"/>
          <w:u w:val="single"/>
        </w:rPr>
        <w:t>The time for dominance is over</w:t>
      </w:r>
      <w:r w:rsidRPr="00D92AD3">
        <w:rPr>
          <w:sz w:val="16"/>
        </w:rPr>
        <w:t>; the time for a strategic balancing act has begun.</w:t>
      </w:r>
    </w:p>
    <w:p w14:paraId="18615ABF" w14:textId="77777777" w:rsidR="001001D1" w:rsidRPr="00D92AD3" w:rsidRDefault="001001D1" w:rsidP="001001D1"/>
    <w:p w14:paraId="2F87D3EE" w14:textId="77777777" w:rsidR="001001D1" w:rsidRPr="001001D1" w:rsidRDefault="001001D1" w:rsidP="001001D1"/>
    <w:p w14:paraId="3EE58CE7" w14:textId="77777777" w:rsidR="005559B8" w:rsidRDefault="005559B8" w:rsidP="005559B8">
      <w:pPr>
        <w:pStyle w:val="Heading4"/>
      </w:pPr>
      <w:r>
        <w:t>U.S. Hegemony in the region is critical to avoiding U.S.-Russia War.</w:t>
      </w:r>
    </w:p>
    <w:p w14:paraId="075B6093" w14:textId="77777777" w:rsidR="005559B8" w:rsidRPr="00054213" w:rsidRDefault="005559B8" w:rsidP="005559B8">
      <w:r>
        <w:t xml:space="preserve">Ryan </w:t>
      </w:r>
      <w:r w:rsidRPr="00054213">
        <w:rPr>
          <w:rStyle w:val="Style13ptBold"/>
        </w:rPr>
        <w:t xml:space="preserve">Burke and </w:t>
      </w:r>
      <w:r>
        <w:t xml:space="preserve">Jahra </w:t>
      </w:r>
      <w:proofErr w:type="spellStart"/>
      <w:r w:rsidRPr="00054213">
        <w:rPr>
          <w:rStyle w:val="Style13ptBold"/>
        </w:rPr>
        <w:t>Matisek</w:t>
      </w:r>
      <w:proofErr w:type="spellEnd"/>
      <w:r w:rsidRPr="00054213">
        <w:rPr>
          <w:rStyle w:val="Style13ptBold"/>
        </w:rPr>
        <w:t xml:space="preserve"> 21</w:t>
      </w:r>
      <w:r w:rsidRPr="00054213">
        <w:t>.</w:t>
      </w:r>
      <w:r>
        <w:t xml:space="preserve"> Burke is in the U.S. Air Force Academy. </w:t>
      </w:r>
      <w:proofErr w:type="spellStart"/>
      <w:r>
        <w:t>Matisek</w:t>
      </w:r>
      <w:proofErr w:type="spellEnd"/>
      <w:r>
        <w:t xml:space="preserve"> is from the Naval War College and has a PhD in </w:t>
      </w:r>
      <w:proofErr w:type="spellStart"/>
      <w:r>
        <w:t>PoliSci</w:t>
      </w:r>
      <w:proofErr w:type="spellEnd"/>
      <w:r w:rsidRPr="00054213">
        <w:t>. “(The Polar Trap: China, Russia, and American Power in the Arctic and Antarctica.” The Journal of Indo-Pacific Affairs (JIPA</w:t>
      </w:r>
      <w:r>
        <w:t>)</w:t>
      </w:r>
      <w:r w:rsidRPr="00054213">
        <w:t xml:space="preserve">. </w:t>
      </w:r>
      <w:r>
        <w:t>October 2021</w:t>
      </w:r>
      <w:r w:rsidRPr="00054213">
        <w:t>. https://www.researchgate.net/publication/356360879_The_Polar_Trap_China_Russia_and_American_Power_in_the_Arctic_and_Antarctica_Published_2021_in_The_Journal_of_Indo-Pacific_Affairs_JIPA //</w:t>
      </w:r>
      <w:proofErr w:type="spellStart"/>
      <w:r w:rsidRPr="00054213">
        <w:t>reyrey</w:t>
      </w:r>
      <w:proofErr w:type="spellEnd"/>
    </w:p>
    <w:p w14:paraId="57949508" w14:textId="77777777" w:rsidR="005559B8" w:rsidRPr="007B2E90" w:rsidRDefault="005559B8" w:rsidP="005559B8">
      <w:pPr>
        <w:rPr>
          <w:sz w:val="16"/>
        </w:rPr>
      </w:pPr>
      <w:r w:rsidRPr="00054213">
        <w:rPr>
          <w:rStyle w:val="StyleUnderline"/>
        </w:rPr>
        <w:t xml:space="preserve">The Arctic alarmists perceive Russian Arctic </w:t>
      </w:r>
      <w:r w:rsidRPr="007B2E90">
        <w:rPr>
          <w:rStyle w:val="Emphasis"/>
        </w:rPr>
        <w:t>expansionist indicators</w:t>
      </w:r>
      <w:r w:rsidRPr="00054213">
        <w:rPr>
          <w:rStyle w:val="StyleUnderline"/>
        </w:rPr>
        <w:t xml:space="preserve"> as displaying </w:t>
      </w:r>
      <w:r w:rsidRPr="007B2E90">
        <w:rPr>
          <w:rStyle w:val="Emphasis"/>
        </w:rPr>
        <w:t>similar inte</w:t>
      </w:r>
      <w:r w:rsidRPr="00054213">
        <w:rPr>
          <w:rStyle w:val="StyleUnderline"/>
        </w:rPr>
        <w:t xml:space="preserve">nt to the 2014 annexation of Crimea while likewise extending China’s actions in the South China Sea as a </w:t>
      </w:r>
      <w:r w:rsidRPr="007B2E90">
        <w:rPr>
          <w:rStyle w:val="Emphasis"/>
        </w:rPr>
        <w:t>predictive analog</w:t>
      </w:r>
      <w:r w:rsidRPr="00054213">
        <w:rPr>
          <w:rStyle w:val="StyleUnderline"/>
        </w:rPr>
        <w:t xml:space="preserve"> for their Arctic intent</w:t>
      </w:r>
      <w:r w:rsidRPr="007B2E90">
        <w:rPr>
          <w:sz w:val="16"/>
        </w:rPr>
        <w:t>. Some scholars dispute the “South China Sea as a precursor to the Arctic” argument and further question the existence of a Russo- Sino alliance. Noting Russia–China tensions</w:t>
      </w:r>
      <w:r w:rsidRPr="00054213">
        <w:rPr>
          <w:rStyle w:val="StyleUnderline"/>
        </w:rPr>
        <w:t xml:space="preserve">, Arctic alarmists insist that Russia and China exhibit </w:t>
      </w:r>
      <w:r w:rsidRPr="007B2E90">
        <w:rPr>
          <w:rStyle w:val="Emphasis"/>
        </w:rPr>
        <w:t>band wagoning</w:t>
      </w:r>
      <w:r w:rsidRPr="00054213">
        <w:rPr>
          <w:rStyle w:val="StyleUnderline"/>
        </w:rPr>
        <w:t xml:space="preserve"> behaviors and seek to supplant the United States as the global hegemon, perceiving the Arctic as an </w:t>
      </w:r>
      <w:r w:rsidRPr="007B2E90">
        <w:rPr>
          <w:rStyle w:val="Emphasis"/>
        </w:rPr>
        <w:t>opportunistic avenue</w:t>
      </w:r>
      <w:r w:rsidRPr="00054213">
        <w:rPr>
          <w:rStyle w:val="StyleUnderline"/>
        </w:rPr>
        <w:t xml:space="preserve"> to do so</w:t>
      </w:r>
      <w:r w:rsidRPr="007B2E90">
        <w:rPr>
          <w:sz w:val="16"/>
        </w:rPr>
        <w:t xml:space="preserve">. For Arctic alarmists, </w:t>
      </w:r>
      <w:r w:rsidRPr="00054213">
        <w:rPr>
          <w:rStyle w:val="StyleUnderline"/>
        </w:rPr>
        <w:t xml:space="preserve">establishing a </w:t>
      </w:r>
      <w:r w:rsidRPr="007B2E90">
        <w:rPr>
          <w:rStyle w:val="Emphasis"/>
        </w:rPr>
        <w:t>military foothold</w:t>
      </w:r>
      <w:r w:rsidRPr="00054213">
        <w:rPr>
          <w:rStyle w:val="StyleUnderline"/>
        </w:rPr>
        <w:t xml:space="preserve"> now</w:t>
      </w:r>
      <w:r w:rsidRPr="007B2E90">
        <w:rPr>
          <w:sz w:val="16"/>
        </w:rPr>
        <w:t xml:space="preserve">, consistent with the US Air Force’s 2020 Arctic Strategy, </w:t>
      </w:r>
      <w:r w:rsidRPr="00054213">
        <w:rPr>
          <w:rStyle w:val="StyleUnderline"/>
        </w:rPr>
        <w:t xml:space="preserve">calls for an </w:t>
      </w:r>
      <w:r w:rsidRPr="007B2E90">
        <w:rPr>
          <w:rStyle w:val="Emphasis"/>
        </w:rPr>
        <w:t>expanded infrastructure base</w:t>
      </w:r>
      <w:r w:rsidRPr="00054213">
        <w:rPr>
          <w:rStyle w:val="StyleUnderline"/>
        </w:rPr>
        <w:t xml:space="preserve"> in addition to power projection, vigilance, deterrence through cooperation, and cold weather preparation</w:t>
      </w:r>
      <w:r w:rsidRPr="007B2E90">
        <w:rPr>
          <w:sz w:val="16"/>
        </w:rPr>
        <w:t xml:space="preserve">. Arctic alarmists remind us that Russia operates nuclear- powered submarines in the Arctic, has dozens of military facilities in its Arctic territory, maintains a dedicated Arctic military command, and ﬂies bomber sorties throughout the Arctic regularly. </w:t>
      </w:r>
      <w:r w:rsidRPr="007B2E90">
        <w:rPr>
          <w:rStyle w:val="Emphasis"/>
        </w:rPr>
        <w:t>Russia</w:t>
      </w:r>
      <w:r w:rsidRPr="00054213">
        <w:rPr>
          <w:rStyle w:val="StyleUnderline"/>
        </w:rPr>
        <w:t xml:space="preserve"> is already </w:t>
      </w:r>
      <w:r w:rsidRPr="007B2E90">
        <w:rPr>
          <w:rStyle w:val="Emphasis"/>
        </w:rPr>
        <w:t>years ahead</w:t>
      </w:r>
      <w:r w:rsidRPr="00054213">
        <w:rPr>
          <w:rStyle w:val="StyleUnderline"/>
        </w:rPr>
        <w:t xml:space="preserve"> of the United States in the Arctic.</w:t>
      </w:r>
      <w:r w:rsidRPr="007B2E90">
        <w:rPr>
          <w:sz w:val="16"/>
        </w:rPr>
        <w:t xml:space="preserve"> To alarmists, Russian military eﬀorts are </w:t>
      </w:r>
      <w:r w:rsidRPr="00054213">
        <w:rPr>
          <w:rStyle w:val="StyleUnderline"/>
        </w:rPr>
        <w:t xml:space="preserve">a precursor to controlling the high north, challenging American command of the commons, </w:t>
      </w:r>
      <w:r w:rsidRPr="007B2E90">
        <w:rPr>
          <w:rStyle w:val="Emphasis"/>
        </w:rPr>
        <w:t>asserting inﬂuence</w:t>
      </w:r>
      <w:r w:rsidRPr="00054213">
        <w:rPr>
          <w:rStyle w:val="StyleUnderline"/>
        </w:rPr>
        <w:t>, and even holding the US homeland at risk</w:t>
      </w:r>
      <w:r w:rsidRPr="007B2E90">
        <w:rPr>
          <w:sz w:val="16"/>
        </w:rPr>
        <w:t xml:space="preserve">. Already, </w:t>
      </w:r>
      <w:r w:rsidRPr="00054213">
        <w:rPr>
          <w:rStyle w:val="StyleUnderline"/>
        </w:rPr>
        <w:t>Russian military capabilities threaten the American homeland due to their unstoppable hypersonic ballistic missiles based in the Arctic.</w:t>
      </w:r>
      <w:r w:rsidRPr="007B2E90">
        <w:rPr>
          <w:sz w:val="16"/>
        </w:rPr>
        <w:t xml:space="preserve"> In the words of former US Northern Command Commander General Terrance O’Shaughnessy: “The Homeland is not a sanctuary” the way it once was. Scholars will continue to debate whether the Arctic matters for the United States such that it should compel military involvement. There will continue to be disputes over Chinese and Russian Arctic ambition relative to American interests. These discussions will grapple with whether Russia aggressively seeks oﬀensive expansion or merely defensive security for its northern territories. Others will contend with whether China—as a self- proclaimed “near- Arctic state”—actually desires Arctic inﬂuence via its Polar Silk Road (part of China’s major economic Belt and Road [BRI] initiative) or merely seeks to advance its own economic position via access to Arctic resources and alternative shipping lanes connecting Asia and Europe.34 We will continue reading about Russian icebreakers outnumbering American icebreaker capabilities 20-to-1, or even 40-to-1—the so- called icebreaker gap—and what the United States should (or should not) do about such a capability imbalance.35 </w:t>
      </w:r>
      <w:r w:rsidRPr="007B2E90">
        <w:rPr>
          <w:rStyle w:val="StyleUnderline"/>
        </w:rPr>
        <w:t>Moreover, Arctic alarmists will point to the continued Russian military buildup of Arctic infrastructure, the questionably legal control Russia claims over the Northern Sea Route, and the 2014 establishment of the Northern Fleet and its Arctic focus</w:t>
      </w:r>
      <w:r w:rsidRPr="007B2E90">
        <w:rPr>
          <w:sz w:val="16"/>
        </w:rPr>
        <w:t>—coupled with Moscow’s planning and execution of thousands of Arctic exercises and infrastructure modernization efforts—as points of attention for the evolving Arctic signiﬁcance. 36For this side, Moscow’s economic and military commitment to the Arctic indicates signiﬁcant interest and intent such that the United States must not dismiss it as irrelevant to future international security, especially considering the United States is an Arctic state with a national coastline on Arctic shores. We must reject the false notion of Arctic exceptionalism regarding the great- power competition of the twenty- ﬁrst century. Instead, we need to adopt the notion of Arctic essentialism that sees the Arctic for its value in the international security chess game, not for the utopic zone of peace we hope it will be. Focusing the Arctic Debate on Harsh Realities of Military Power. The Arctic is the only coastal region of the United States with an active strategic competitor conducting regular military activity oﬀ the coast, and yet northern air defenses are obsolete</w:t>
      </w:r>
      <w:r w:rsidRPr="007B2E90">
        <w:rPr>
          <w:rStyle w:val="StyleUnderline"/>
        </w:rPr>
        <w:t xml:space="preserve">. The </w:t>
      </w:r>
      <w:r w:rsidRPr="007B2E90">
        <w:rPr>
          <w:rStyle w:val="Emphasis"/>
        </w:rPr>
        <w:t>North Warning System</w:t>
      </w:r>
      <w:r w:rsidRPr="007B2E90">
        <w:rPr>
          <w:rStyle w:val="StyleUnderline"/>
        </w:rPr>
        <w:t xml:space="preserve"> (NWS) is an aging northern- tier radar array spread across Alaska and Canada meant to identify incoming missile threats</w:t>
      </w:r>
      <w:r w:rsidRPr="007B2E90">
        <w:rPr>
          <w:sz w:val="16"/>
        </w:rPr>
        <w:t xml:space="preserve">. The NWS </w:t>
      </w:r>
      <w:r w:rsidRPr="007B2E90">
        <w:rPr>
          <w:rStyle w:val="StyleUnderline"/>
        </w:rPr>
        <w:t xml:space="preserve">relies on </w:t>
      </w:r>
      <w:r w:rsidRPr="007B2E90">
        <w:rPr>
          <w:rStyle w:val="Emphasis"/>
        </w:rPr>
        <w:t>1980s technology</w:t>
      </w:r>
      <w:r w:rsidRPr="007B2E90">
        <w:rPr>
          <w:sz w:val="16"/>
        </w:rPr>
        <w:t xml:space="preserve"> and </w:t>
      </w:r>
      <w:r w:rsidRPr="007B2E90">
        <w:rPr>
          <w:rStyle w:val="StyleUnderline"/>
        </w:rPr>
        <w:t>needs to be replaced</w:t>
      </w:r>
      <w:r w:rsidRPr="007B2E90">
        <w:rPr>
          <w:sz w:val="16"/>
        </w:rPr>
        <w:t xml:space="preserve">.37 This twentieth- century system is </w:t>
      </w:r>
      <w:r w:rsidRPr="007B2E90">
        <w:rPr>
          <w:rStyle w:val="Emphasis"/>
        </w:rPr>
        <w:t>incapable of providing suﬃcient warning</w:t>
      </w:r>
      <w:r w:rsidRPr="007B2E90">
        <w:rPr>
          <w:rStyle w:val="StyleUnderline"/>
        </w:rPr>
        <w:t xml:space="preserve"> to de-fend against modern Russian air- and sea- launched cruise missiles able to strike North American targets from beyond existing radar coverage.</w:t>
      </w:r>
      <w:r w:rsidRPr="007B2E90">
        <w:rPr>
          <w:sz w:val="16"/>
        </w:rPr>
        <w:t xml:space="preserve"> </w:t>
      </w:r>
      <w:r w:rsidRPr="007B2E90">
        <w:rPr>
          <w:rStyle w:val="StyleUnderline"/>
        </w:rPr>
        <w:t xml:space="preserve">The Russian hyper-sonic missile threat presents an </w:t>
      </w:r>
      <w:r w:rsidRPr="007B2E90">
        <w:rPr>
          <w:rStyle w:val="Emphasis"/>
        </w:rPr>
        <w:t>objective capability</w:t>
      </w:r>
      <w:r w:rsidRPr="007B2E90">
        <w:rPr>
          <w:rStyle w:val="StyleUnderline"/>
        </w:rPr>
        <w:t xml:space="preserve"> that the United States cannot overcome.</w:t>
      </w:r>
      <w:r w:rsidRPr="007B2E90">
        <w:rPr>
          <w:sz w:val="16"/>
        </w:rPr>
        <w:t xml:space="preserve"> Hypersonic missiles </w:t>
      </w:r>
      <w:r w:rsidRPr="007B2E90">
        <w:rPr>
          <w:rStyle w:val="StyleUnderline"/>
        </w:rPr>
        <w:t>keep US planners up at night</w:t>
      </w:r>
      <w:r w:rsidRPr="007B2E90">
        <w:rPr>
          <w:sz w:val="16"/>
        </w:rPr>
        <w:t xml:space="preserve">. These are </w:t>
      </w:r>
      <w:r w:rsidRPr="007B2E90">
        <w:rPr>
          <w:rStyle w:val="StyleUnderline"/>
        </w:rPr>
        <w:t>dual threat weapons combining the ﬂight- path maneuverability of guided cruise missiles with the speed of ballistic missile</w:t>
      </w:r>
      <w:r w:rsidRPr="007B2E90">
        <w:rPr>
          <w:sz w:val="16"/>
        </w:rPr>
        <w:t xml:space="preserve">s. They can be used in two ways: as a hypersonic cruise missile propelled by a hydrogen propulsion air- breathing engine, or as a hyper-sonic glide vehicle launched via a rocket before detaching to glide to its target. Their-respective of delivery method, </w:t>
      </w:r>
      <w:r w:rsidRPr="007B2E90">
        <w:rPr>
          <w:rStyle w:val="StyleUnderline"/>
        </w:rPr>
        <w:t>hypersonic projectiles can accelerate several times faster than the speed of sound and are able to maneuver across thousands of miles in minutes, enabling them to negate modern missile defense systems</w:t>
      </w:r>
      <w:r w:rsidRPr="007B2E90">
        <w:rPr>
          <w:sz w:val="16"/>
        </w:rPr>
        <w:t xml:space="preserve">. </w:t>
      </w:r>
    </w:p>
    <w:p w14:paraId="77BE05A4" w14:textId="77777777" w:rsidR="00796E25" w:rsidRPr="005948A6" w:rsidRDefault="00796E25" w:rsidP="00796E25">
      <w:pPr>
        <w:pStyle w:val="Heading4"/>
      </w:pPr>
      <w:r>
        <w:t>U.S. hegemony is a security blanket for nations.</w:t>
      </w:r>
    </w:p>
    <w:p w14:paraId="4FEB60A9" w14:textId="77777777" w:rsidR="00796E25" w:rsidRPr="005948A6" w:rsidRDefault="00796E25" w:rsidP="00796E25">
      <w:r w:rsidRPr="005948A6">
        <w:t xml:space="preserve">Dr Ryan </w:t>
      </w:r>
      <w:r w:rsidRPr="005948A6">
        <w:rPr>
          <w:b/>
          <w:bCs/>
          <w:sz w:val="26"/>
          <w:szCs w:val="26"/>
        </w:rPr>
        <w:t>Burke and</w:t>
      </w:r>
      <w:r w:rsidRPr="005948A6">
        <w:t xml:space="preserve"> Lt Col Jahara “Franky” </w:t>
      </w:r>
      <w:proofErr w:type="spellStart"/>
      <w:r w:rsidRPr="005948A6">
        <w:rPr>
          <w:b/>
          <w:bCs/>
          <w:sz w:val="26"/>
          <w:szCs w:val="26"/>
        </w:rPr>
        <w:t>Matisek</w:t>
      </w:r>
      <w:proofErr w:type="spellEnd"/>
      <w:r w:rsidRPr="005948A6">
        <w:rPr>
          <w:b/>
          <w:bCs/>
          <w:sz w:val="26"/>
          <w:szCs w:val="26"/>
        </w:rPr>
        <w:t xml:space="preserve"> 21</w:t>
      </w:r>
      <w:r w:rsidRPr="005948A6">
        <w:rPr>
          <w:sz w:val="26"/>
          <w:szCs w:val="26"/>
        </w:rPr>
        <w:t>.</w:t>
      </w:r>
      <w:r w:rsidRPr="005948A6">
        <w:t xml:space="preserve"> Lt Col </w:t>
      </w:r>
      <w:proofErr w:type="spellStart"/>
      <w:r w:rsidRPr="005948A6">
        <w:t>Matisek</w:t>
      </w:r>
      <w:proofErr w:type="spellEnd"/>
      <w:r w:rsidRPr="005948A6">
        <w:t xml:space="preserve"> is an associate professor in the Department of Military and Strategic Studies, United States Air Force Academy, a senior fellow at the Homeland Defense Institute, and </w:t>
      </w:r>
      <w:proofErr w:type="gramStart"/>
      <w:r w:rsidRPr="005948A6">
        <w:t>fellows</w:t>
      </w:r>
      <w:proofErr w:type="gramEnd"/>
      <w:r w:rsidRPr="005948A6">
        <w:t xml:space="preserve"> director for the Irregular Warfare Initiative at West Point. "The Polar Trap: China, Russia, and American Power in the Arctic and Antarctica". 9-22-2021. 960th Cyberspace Wing. https://www.960cyber.afrc.af.mil/News/Article-Display/Article/2821408/the-polar-trap-china-russia-and-american-power-in-the-arctic-and-antarctica/</w:t>
      </w:r>
      <w:r>
        <w:t>.//wenxi</w:t>
      </w:r>
    </w:p>
    <w:p w14:paraId="13E80572" w14:textId="77777777" w:rsidR="00796E25" w:rsidRDefault="00796E25" w:rsidP="00796E25">
      <w:r>
        <w:t xml:space="preserve">In terms of great-power challenges, (i.e., direct contestation from competing peer or near-peer states), </w:t>
      </w:r>
      <w:r w:rsidRPr="00F712AB">
        <w:rPr>
          <w:highlight w:val="cyan"/>
        </w:rPr>
        <w:t xml:space="preserve">the </w:t>
      </w:r>
      <w:r w:rsidRPr="00F712AB">
        <w:rPr>
          <w:highlight w:val="cyan"/>
          <w:u w:val="single"/>
        </w:rPr>
        <w:t>U</w:t>
      </w:r>
      <w:r w:rsidRPr="005948A6">
        <w:rPr>
          <w:u w:val="single"/>
        </w:rPr>
        <w:t xml:space="preserve">nited </w:t>
      </w:r>
      <w:r w:rsidRPr="00F712AB">
        <w:rPr>
          <w:highlight w:val="cyan"/>
          <w:u w:val="single"/>
        </w:rPr>
        <w:t>S</w:t>
      </w:r>
      <w:r w:rsidRPr="005948A6">
        <w:rPr>
          <w:u w:val="single"/>
        </w:rPr>
        <w:t xml:space="preserve">tates </w:t>
      </w:r>
      <w:r w:rsidRPr="00F712AB">
        <w:rPr>
          <w:highlight w:val="cyan"/>
          <w:u w:val="single"/>
        </w:rPr>
        <w:t>faces</w:t>
      </w:r>
      <w:r w:rsidRPr="005948A6">
        <w:rPr>
          <w:u w:val="single"/>
        </w:rPr>
        <w:t xml:space="preserve"> increasing challenges from both </w:t>
      </w:r>
      <w:r w:rsidRPr="00F712AB">
        <w:rPr>
          <w:highlight w:val="cyan"/>
          <w:u w:val="single"/>
        </w:rPr>
        <w:t>Russia and China spanning economic, diplomatic, and informational strategies</w:t>
      </w:r>
      <w:r w:rsidRPr="005948A6">
        <w:rPr>
          <w:u w:val="single"/>
        </w:rPr>
        <w:t xml:space="preserve">. </w:t>
      </w:r>
      <w:r>
        <w:t xml:space="preserve">Military challenges remain distanced and indirect, but </w:t>
      </w:r>
      <w:r w:rsidRPr="00F712AB">
        <w:rPr>
          <w:rStyle w:val="Emphasis"/>
          <w:highlight w:val="cyan"/>
        </w:rPr>
        <w:t>confrontations</w:t>
      </w:r>
      <w:r w:rsidRPr="005948A6">
        <w:rPr>
          <w:u w:val="single"/>
        </w:rPr>
        <w:t xml:space="preserve"> between US forces versus Russian and Chinese </w:t>
      </w:r>
      <w:r w:rsidRPr="00F712AB">
        <w:rPr>
          <w:highlight w:val="cyan"/>
          <w:u w:val="single"/>
        </w:rPr>
        <w:t>forces are becoming more frequent in the Arctic</w:t>
      </w:r>
      <w:r>
        <w:t xml:space="preserve"> and the South China Sea, respectively. </w:t>
      </w:r>
      <w:r w:rsidRPr="00F712AB">
        <w:rPr>
          <w:highlight w:val="cyan"/>
          <w:u w:val="single"/>
        </w:rPr>
        <w:t>China’s ascent to</w:t>
      </w:r>
      <w:r w:rsidRPr="004F4CC2">
        <w:rPr>
          <w:u w:val="single"/>
        </w:rPr>
        <w:t xml:space="preserve"> </w:t>
      </w:r>
      <w:r w:rsidRPr="00F712AB">
        <w:rPr>
          <w:highlight w:val="cyan"/>
          <w:u w:val="single"/>
        </w:rPr>
        <w:t>international influence has</w:t>
      </w:r>
      <w:r w:rsidRPr="004F4CC2">
        <w:rPr>
          <w:u w:val="single"/>
        </w:rPr>
        <w:t xml:space="preserve"> also </w:t>
      </w:r>
      <w:r w:rsidRPr="00F712AB">
        <w:rPr>
          <w:highlight w:val="cyan"/>
          <w:u w:val="single"/>
        </w:rPr>
        <w:t>led to notable changes</w:t>
      </w:r>
      <w:r w:rsidRPr="004F4CC2">
        <w:rPr>
          <w:u w:val="single"/>
        </w:rPr>
        <w:t xml:space="preserve"> i</w:t>
      </w:r>
      <w:r w:rsidRPr="00F712AB">
        <w:rPr>
          <w:highlight w:val="cyan"/>
          <w:u w:val="single"/>
        </w:rPr>
        <w:t>n</w:t>
      </w:r>
      <w:r w:rsidRPr="004F4CC2">
        <w:rPr>
          <w:u w:val="single"/>
        </w:rPr>
        <w:t xml:space="preserve"> </w:t>
      </w:r>
      <w:r w:rsidRPr="00F712AB">
        <w:rPr>
          <w:highlight w:val="cyan"/>
          <w:u w:val="single"/>
        </w:rPr>
        <w:t>small</w:t>
      </w:r>
      <w:r w:rsidRPr="004F4CC2">
        <w:rPr>
          <w:u w:val="single"/>
        </w:rPr>
        <w:t xml:space="preserve"> and weak </w:t>
      </w:r>
      <w:r w:rsidRPr="00F712AB">
        <w:rPr>
          <w:highlight w:val="cyan"/>
          <w:u w:val="single"/>
        </w:rPr>
        <w:t>state behaviors</w:t>
      </w:r>
      <w:r w:rsidRPr="004F4CC2">
        <w:rPr>
          <w:u w:val="single"/>
        </w:rPr>
        <w:t>.</w:t>
      </w:r>
      <w:r>
        <w:t xml:space="preserve"> </w:t>
      </w:r>
      <w:r w:rsidRPr="005948A6">
        <w:rPr>
          <w:rStyle w:val="StyleUnderline"/>
        </w:rPr>
        <w:t xml:space="preserve">As an example, 18 of the 30 NATO member states currently have a signed memorandum of understanding to economically partner with China’s BRI.75 NATO states with ties to the BRI are predominantly among those considered weakest within the NATO alliance, furthering Cooley and Nexon’s notion of changing small and weak state behaviors as </w:t>
      </w:r>
      <w:r w:rsidRPr="00F712AB">
        <w:rPr>
          <w:rStyle w:val="StyleUnderline"/>
          <w:highlight w:val="cyan"/>
        </w:rPr>
        <w:t>a precursor to US hegemonic unraveling.</w:t>
      </w:r>
      <w:r>
        <w:t xml:space="preserve"> What does China’s BRI and its connection to the weak states within the NATO alliance say about NATO’s future stability?</w:t>
      </w:r>
    </w:p>
    <w:p w14:paraId="472595EB" w14:textId="77777777" w:rsidR="00796E25" w:rsidRPr="005948A6" w:rsidRDefault="00796E25" w:rsidP="00796E25">
      <w:pPr>
        <w:rPr>
          <w:rStyle w:val="StyleUnderline"/>
        </w:rPr>
      </w:pPr>
      <w:r>
        <w:t xml:space="preserve">According to Cooley and Nexon, </w:t>
      </w:r>
      <w:r w:rsidRPr="00F712AB">
        <w:rPr>
          <w:rStyle w:val="Emphasis"/>
          <w:highlight w:val="cyan"/>
        </w:rPr>
        <w:t>transnationalism entails the destabilization</w:t>
      </w:r>
      <w:r w:rsidRPr="005948A6">
        <w:rPr>
          <w:rStyle w:val="StyleUnderline"/>
        </w:rPr>
        <w:t xml:space="preserve"> </w:t>
      </w:r>
      <w:r w:rsidRPr="00F712AB">
        <w:rPr>
          <w:rStyle w:val="StyleUnderline"/>
          <w:highlight w:val="cyan"/>
        </w:rPr>
        <w:t>of</w:t>
      </w:r>
      <w:r w:rsidRPr="005948A6">
        <w:rPr>
          <w:rStyle w:val="StyleUnderline"/>
        </w:rPr>
        <w:t xml:space="preserve"> previously held norms and </w:t>
      </w:r>
      <w:r w:rsidRPr="00F712AB">
        <w:rPr>
          <w:rStyle w:val="StyleUnderline"/>
          <w:highlight w:val="cyan"/>
        </w:rPr>
        <w:t>foreign policy frameworks</w:t>
      </w:r>
      <w:r w:rsidRPr="005948A6">
        <w:rPr>
          <w:rStyle w:val="StyleUnderline"/>
        </w:rPr>
        <w:t>.</w:t>
      </w:r>
      <w:r>
        <w:t xml:space="preserve"> They further contend that rising powers wishing to contest the ruling power and the established order adopt “wedge” strategies to dissolve the fabric of the order and its structure.76 </w:t>
      </w:r>
      <w:r w:rsidRPr="00F712AB">
        <w:rPr>
          <w:rStyle w:val="StyleUnderline"/>
          <w:highlight w:val="cyan"/>
        </w:rPr>
        <w:t xml:space="preserve">Hegemons such as the </w:t>
      </w:r>
      <w:r w:rsidRPr="00F712AB">
        <w:rPr>
          <w:rStyle w:val="Emphasis"/>
          <w:highlight w:val="cyan"/>
        </w:rPr>
        <w:t>U</w:t>
      </w:r>
      <w:r w:rsidRPr="004F4CC2">
        <w:rPr>
          <w:rStyle w:val="Emphasis"/>
        </w:rPr>
        <w:t xml:space="preserve">nited </w:t>
      </w:r>
      <w:r w:rsidRPr="00F712AB">
        <w:rPr>
          <w:rStyle w:val="Emphasis"/>
          <w:highlight w:val="cyan"/>
        </w:rPr>
        <w:t>S</w:t>
      </w:r>
      <w:r w:rsidRPr="004F4CC2">
        <w:rPr>
          <w:rStyle w:val="Emphasis"/>
        </w:rPr>
        <w:t xml:space="preserve">tates </w:t>
      </w:r>
      <w:r w:rsidRPr="00F712AB">
        <w:rPr>
          <w:rStyle w:val="Emphasis"/>
          <w:highlight w:val="cyan"/>
        </w:rPr>
        <w:t>provide a collective security</w:t>
      </w:r>
      <w:r w:rsidRPr="005948A6">
        <w:rPr>
          <w:rStyle w:val="StyleUnderline"/>
        </w:rPr>
        <w:t xml:space="preserve"> proposition </w:t>
      </w:r>
      <w:r w:rsidRPr="00F712AB">
        <w:rPr>
          <w:rStyle w:val="StyleUnderline"/>
          <w:highlight w:val="cyan"/>
        </w:rPr>
        <w:t>to weaker states, incentivizing allegiance absent a better alternative</w:t>
      </w:r>
      <w:r w:rsidRPr="005948A6">
        <w:rPr>
          <w:rStyle w:val="StyleUnderline"/>
        </w:rPr>
        <w:t xml:space="preserve">. This proposition provides a </w:t>
      </w:r>
      <w:r w:rsidRPr="004F4CC2">
        <w:rPr>
          <w:rStyle w:val="Emphasis"/>
        </w:rPr>
        <w:t>security blanket</w:t>
      </w:r>
      <w:r w:rsidRPr="005948A6">
        <w:rPr>
          <w:rStyle w:val="StyleUnderline"/>
        </w:rPr>
        <w:t xml:space="preserve"> (i.e., subsidy) to small states lacking strong economies to build and maintain organically powerful militaries sufficient for their own security.</w:t>
      </w:r>
    </w:p>
    <w:p w14:paraId="07F5385C" w14:textId="77777777" w:rsidR="00796E25" w:rsidRDefault="00796E25" w:rsidP="00796E25">
      <w:r w:rsidRPr="005948A6">
        <w:rPr>
          <w:rStyle w:val="StyleUnderline"/>
        </w:rPr>
        <w:t xml:space="preserve">When economic powers such as China enter the fray and offer financial incentives to small states, it can be a compelling and competing value proposition that strains existing alliances. </w:t>
      </w:r>
      <w:r w:rsidRPr="00F712AB">
        <w:rPr>
          <w:rStyle w:val="StyleUnderline"/>
          <w:highlight w:val="cyan"/>
        </w:rPr>
        <w:t xml:space="preserve">In a form of realpolitik, if a powerful state can offer sufficient incentive for a weaker state to question the value of its existing security blanket and ideologies, </w:t>
      </w:r>
      <w:r w:rsidRPr="00F712AB">
        <w:rPr>
          <w:rStyle w:val="Emphasis"/>
          <w:highlight w:val="cyan"/>
        </w:rPr>
        <w:t>this threatens to unravel the threads of ideologically sewn alliances</w:t>
      </w:r>
      <w:r w:rsidRPr="005948A6">
        <w:rPr>
          <w:rStyle w:val="StyleUnderline"/>
        </w:rPr>
        <w:t>. With most NATO states economically partnered with China—a country the United States now labels as its “greatest potential adversary”—a question is raised about NATO’s legitimacy as an alliance durable enough to withstand Beijing’s economic wedge-driving</w:t>
      </w:r>
      <w:r>
        <w:t>.77’</w:t>
      </w:r>
    </w:p>
    <w:p w14:paraId="7A26457F" w14:textId="77777777" w:rsidR="005559B8" w:rsidRPr="005559B8" w:rsidRDefault="005559B8" w:rsidP="005559B8"/>
    <w:p w14:paraId="64A6AE47" w14:textId="6978BA86" w:rsidR="00CE70F5" w:rsidRDefault="005559B8" w:rsidP="00CE70F5">
      <w:pPr>
        <w:pStyle w:val="Heading2"/>
      </w:pPr>
      <w:r>
        <w:t>Trade---Mechanics</w:t>
      </w:r>
    </w:p>
    <w:p w14:paraId="2C7C8D71" w14:textId="50F0E222" w:rsidR="002524C4" w:rsidRDefault="002524C4" w:rsidP="002524C4">
      <w:pPr>
        <w:pStyle w:val="Heading3"/>
      </w:pPr>
      <w:r>
        <w:t>S---Plan Key</w:t>
      </w:r>
    </w:p>
    <w:p w14:paraId="24AA39AC" w14:textId="77777777" w:rsidR="002524C4" w:rsidRDefault="002524C4" w:rsidP="002524C4">
      <w:pPr>
        <w:pStyle w:val="Heading4"/>
      </w:pPr>
      <w:r>
        <w:t xml:space="preserve">Ice breakers key for trade routes </w:t>
      </w:r>
    </w:p>
    <w:p w14:paraId="31733209" w14:textId="77777777" w:rsidR="002524C4" w:rsidRDefault="002524C4" w:rsidP="002524C4">
      <w:r>
        <w:t xml:space="preserve">Eve </w:t>
      </w:r>
      <w:r w:rsidRPr="00655826">
        <w:rPr>
          <w:b/>
          <w:bCs/>
          <w:sz w:val="26"/>
          <w:szCs w:val="26"/>
        </w:rPr>
        <w:t>Church 24</w:t>
      </w:r>
      <w:r>
        <w:t xml:space="preserve">, </w:t>
      </w:r>
      <w:r w:rsidRPr="00D11570">
        <w:t xml:space="preserve">Eve is </w:t>
      </w:r>
      <w:proofErr w:type="spellStart"/>
      <w:r w:rsidRPr="00D11570">
        <w:t>Martide's</w:t>
      </w:r>
      <w:proofErr w:type="spellEnd"/>
      <w:r w:rsidRPr="00D11570">
        <w:t xml:space="preserve"> content writer, publishing regular posts on everything from our maritime recruitment and crew planning software to life at sea. Eve has been writing professionally for more than two decades, crafting everything from SEO-focused blog posts and website landing pages to magazine articles and corporate whitepapers</w:t>
      </w:r>
      <w:r>
        <w:t xml:space="preserve">, 9/24/24, “Everything you need to know about ice breaker ships”, </w:t>
      </w:r>
      <w:r w:rsidRPr="00136B0F">
        <w:t>https://www.martide.com/en/blog/all-about-icebreaker-ships</w:t>
      </w:r>
      <w:r>
        <w:t xml:space="preserve"> //</w:t>
      </w:r>
      <w:proofErr w:type="spellStart"/>
      <w:r>
        <w:t>maeve</w:t>
      </w:r>
      <w:proofErr w:type="spellEnd"/>
    </w:p>
    <w:p w14:paraId="2B533FBD" w14:textId="77777777" w:rsidR="002524C4" w:rsidRPr="007C24AA" w:rsidRDefault="002524C4" w:rsidP="002524C4">
      <w:pPr>
        <w:rPr>
          <w:sz w:val="16"/>
        </w:rPr>
      </w:pPr>
      <w:r w:rsidRPr="007C24AA">
        <w:rPr>
          <w:sz w:val="16"/>
        </w:rPr>
        <w:t xml:space="preserve">As the name suggests, </w:t>
      </w:r>
      <w:r w:rsidRPr="00F712AB">
        <w:rPr>
          <w:sz w:val="26"/>
          <w:szCs w:val="26"/>
          <w:highlight w:val="cyan"/>
          <w:u w:val="single"/>
        </w:rPr>
        <w:t xml:space="preserve">an icebreaker ship </w:t>
      </w:r>
      <w:r w:rsidRPr="00C35219">
        <w:rPr>
          <w:sz w:val="26"/>
          <w:szCs w:val="26"/>
          <w:u w:val="single"/>
        </w:rPr>
        <w:t xml:space="preserve">is a vessel that </w:t>
      </w:r>
      <w:r w:rsidRPr="00F712AB">
        <w:rPr>
          <w:sz w:val="26"/>
          <w:szCs w:val="26"/>
          <w:highlight w:val="cyan"/>
          <w:u w:val="single"/>
        </w:rPr>
        <w:t>has been designed to</w:t>
      </w:r>
      <w:r w:rsidRPr="00C35219">
        <w:rPr>
          <w:sz w:val="26"/>
          <w:szCs w:val="26"/>
          <w:u w:val="single"/>
        </w:rPr>
        <w:t>...</w:t>
      </w:r>
      <w:r w:rsidRPr="00F712AB">
        <w:rPr>
          <w:sz w:val="26"/>
          <w:szCs w:val="26"/>
          <w:highlight w:val="cyan"/>
          <w:u w:val="single"/>
        </w:rPr>
        <w:t>break ice</w:t>
      </w:r>
      <w:r w:rsidRPr="007C24AA">
        <w:rPr>
          <w:sz w:val="16"/>
        </w:rPr>
        <w:t xml:space="preserve">. </w:t>
      </w:r>
      <w:proofErr w:type="gramStart"/>
      <w:r w:rsidRPr="007C24AA">
        <w:rPr>
          <w:sz w:val="16"/>
        </w:rPr>
        <w:t>Specifically</w:t>
      </w:r>
      <w:proofErr w:type="gramEnd"/>
      <w:r w:rsidRPr="007C24AA">
        <w:rPr>
          <w:sz w:val="16"/>
        </w:rPr>
        <w:t xml:space="preserve"> </w:t>
      </w:r>
      <w:r w:rsidRPr="00F712AB">
        <w:rPr>
          <w:sz w:val="26"/>
          <w:szCs w:val="26"/>
          <w:highlight w:val="cyan"/>
          <w:u w:val="single"/>
        </w:rPr>
        <w:t>so that other vessels have a clear path</w:t>
      </w:r>
      <w:r w:rsidRPr="00C35219">
        <w:rPr>
          <w:sz w:val="26"/>
          <w:szCs w:val="26"/>
          <w:u w:val="single"/>
        </w:rPr>
        <w:t xml:space="preserve"> </w:t>
      </w:r>
      <w:r w:rsidRPr="00D11570">
        <w:rPr>
          <w:u w:val="single"/>
        </w:rPr>
        <w:t>through icy and frozen waters</w:t>
      </w:r>
      <w:r w:rsidRPr="00F712AB">
        <w:rPr>
          <w:b/>
          <w:bCs/>
          <w:sz w:val="16"/>
          <w:szCs w:val="26"/>
          <w:highlight w:val="cyan"/>
        </w:rPr>
        <w:t xml:space="preserve">. </w:t>
      </w:r>
      <w:r w:rsidRPr="00F712AB">
        <w:rPr>
          <w:b/>
          <w:bCs/>
          <w:sz w:val="26"/>
          <w:szCs w:val="26"/>
          <w:highlight w:val="cyan"/>
          <w:u w:val="single"/>
        </w:rPr>
        <w:t>This enables trade to keep moving and stops the global supply chain grinding to a halt</w:t>
      </w:r>
      <w:r w:rsidRPr="00F712AB">
        <w:rPr>
          <w:b/>
          <w:bCs/>
          <w:sz w:val="16"/>
          <w:szCs w:val="26"/>
          <w:highlight w:val="cyan"/>
        </w:rPr>
        <w:t>.</w:t>
      </w:r>
      <w:r w:rsidRPr="007C24AA">
        <w:rPr>
          <w:sz w:val="16"/>
        </w:rPr>
        <w:t xml:space="preserve">  </w:t>
      </w:r>
    </w:p>
    <w:p w14:paraId="33C0FF8A" w14:textId="77777777" w:rsidR="002524C4" w:rsidRPr="007C24AA" w:rsidRDefault="002524C4" w:rsidP="002524C4">
      <w:pPr>
        <w:rPr>
          <w:sz w:val="16"/>
        </w:rPr>
      </w:pPr>
      <w:r w:rsidRPr="007C24AA">
        <w:rPr>
          <w:sz w:val="16"/>
        </w:rPr>
        <w:t>That’s the short answer but if you would like to know more about icebreaker boats, how ice breaker vessels work and how they’re powered - and why they can break through ice but other cargo and container ships can’t, keep reading!</w:t>
      </w:r>
    </w:p>
    <w:p w14:paraId="0E182EB9" w14:textId="77777777" w:rsidR="002524C4" w:rsidRPr="007C24AA" w:rsidRDefault="002524C4" w:rsidP="002524C4">
      <w:pPr>
        <w:rPr>
          <w:sz w:val="16"/>
        </w:rPr>
      </w:pPr>
      <w:r w:rsidRPr="007C24AA">
        <w:rPr>
          <w:sz w:val="16"/>
        </w:rPr>
        <w:t>And if you’d like to know more about other types of ships, take a look at some of our other blog posts in this series which tell you everything you need to know about </w:t>
      </w:r>
      <w:proofErr w:type="spellStart"/>
      <w:r w:rsidRPr="007C24AA">
        <w:rPr>
          <w:sz w:val="16"/>
        </w:rPr>
        <w:t>RoRo</w:t>
      </w:r>
      <w:proofErr w:type="spellEnd"/>
      <w:r w:rsidRPr="007C24AA">
        <w:rPr>
          <w:sz w:val="16"/>
        </w:rPr>
        <w:t xml:space="preserve"> ships, feeder vessels, dredgers, lightships, heavy lift vessels, bulk carriers such as Panamax or </w:t>
      </w:r>
      <w:proofErr w:type="spellStart"/>
      <w:r w:rsidRPr="007C24AA">
        <w:rPr>
          <w:sz w:val="16"/>
        </w:rPr>
        <w:t>Supramax</w:t>
      </w:r>
      <w:proofErr w:type="spellEnd"/>
      <w:r w:rsidRPr="007C24AA">
        <w:rPr>
          <w:sz w:val="16"/>
        </w:rPr>
        <w:t xml:space="preserve"> vessels, chemical tankers, car carriers, gas carrier ships, crane vessels and cargo and container ships. But for now, let’s take a deep dive into icebreakers.</w:t>
      </w:r>
    </w:p>
    <w:p w14:paraId="50C51DA9" w14:textId="77777777" w:rsidR="002524C4" w:rsidRPr="007C24AA" w:rsidRDefault="002524C4" w:rsidP="002524C4">
      <w:pPr>
        <w:rPr>
          <w:sz w:val="16"/>
        </w:rPr>
      </w:pPr>
      <w:r w:rsidRPr="007C24AA">
        <w:rPr>
          <w:sz w:val="16"/>
        </w:rPr>
        <w:t>What is an icebreaker ship and how is it different to regular ships?</w:t>
      </w:r>
    </w:p>
    <w:p w14:paraId="350FCDE9" w14:textId="77777777" w:rsidR="002524C4" w:rsidRPr="007C24AA" w:rsidRDefault="002524C4" w:rsidP="002524C4">
      <w:pPr>
        <w:rPr>
          <w:sz w:val="16"/>
        </w:rPr>
      </w:pPr>
      <w:r w:rsidRPr="007C24AA">
        <w:rPr>
          <w:sz w:val="16"/>
        </w:rPr>
        <w:t>As we know, an icebreaker ship has been designed to clear a safe passage through icy, ice-covered and frozen waters for other vessels.</w:t>
      </w:r>
    </w:p>
    <w:p w14:paraId="3A5B449A" w14:textId="77777777" w:rsidR="002524C4" w:rsidRPr="007C24AA" w:rsidRDefault="002524C4" w:rsidP="002524C4">
      <w:pPr>
        <w:rPr>
          <w:sz w:val="16"/>
        </w:rPr>
      </w:pPr>
      <w:r w:rsidRPr="007C24AA">
        <w:rPr>
          <w:sz w:val="16"/>
        </w:rPr>
        <w:t>Read more: Everything You Need to Know About Tugboats</w:t>
      </w:r>
    </w:p>
    <w:p w14:paraId="5A63A36E" w14:textId="77777777" w:rsidR="002524C4" w:rsidRPr="0030406C" w:rsidRDefault="002524C4" w:rsidP="002524C4">
      <w:pPr>
        <w:rPr>
          <w:sz w:val="26"/>
          <w:szCs w:val="26"/>
          <w:u w:val="single"/>
        </w:rPr>
      </w:pPr>
      <w:r w:rsidRPr="00F712AB">
        <w:rPr>
          <w:sz w:val="26"/>
          <w:szCs w:val="26"/>
          <w:highlight w:val="cyan"/>
          <w:u w:val="single"/>
        </w:rPr>
        <w:t xml:space="preserve">This enables trade routes to continue operating </w:t>
      </w:r>
      <w:r w:rsidRPr="0030406C">
        <w:rPr>
          <w:sz w:val="26"/>
          <w:szCs w:val="26"/>
          <w:u w:val="single"/>
        </w:rPr>
        <w:t xml:space="preserve">during the winter months and </w:t>
      </w:r>
      <w:r w:rsidRPr="00F712AB">
        <w:rPr>
          <w:sz w:val="26"/>
          <w:szCs w:val="26"/>
          <w:highlight w:val="cyan"/>
          <w:u w:val="single"/>
        </w:rPr>
        <w:t>in harsh,</w:t>
      </w:r>
      <w:r w:rsidRPr="00D11570">
        <w:rPr>
          <w:u w:val="single"/>
        </w:rPr>
        <w:t xml:space="preserve"> permanently frozen </w:t>
      </w:r>
      <w:r w:rsidRPr="00F712AB">
        <w:rPr>
          <w:sz w:val="26"/>
          <w:szCs w:val="26"/>
          <w:highlight w:val="cyan"/>
          <w:u w:val="single"/>
        </w:rPr>
        <w:t>conditions that other vessels would struggle to navigate.</w:t>
      </w:r>
    </w:p>
    <w:p w14:paraId="3B81AAD9" w14:textId="77777777" w:rsidR="002524C4" w:rsidRPr="00C35219" w:rsidRDefault="002524C4" w:rsidP="002524C4">
      <w:pPr>
        <w:rPr>
          <w:u w:val="single"/>
        </w:rPr>
      </w:pPr>
      <w:r w:rsidRPr="007C24AA">
        <w:rPr>
          <w:sz w:val="16"/>
        </w:rPr>
        <w:t xml:space="preserve">And </w:t>
      </w:r>
      <w:r w:rsidRPr="00F712AB">
        <w:rPr>
          <w:sz w:val="26"/>
          <w:szCs w:val="26"/>
          <w:highlight w:val="cyan"/>
          <w:u w:val="single"/>
        </w:rPr>
        <w:t>although vessels</w:t>
      </w:r>
      <w:r w:rsidRPr="007C24AA">
        <w:rPr>
          <w:sz w:val="16"/>
        </w:rPr>
        <w:t xml:space="preserve"> that predominantly operate in areas that are frozen most of, or all of, the year round </w:t>
      </w:r>
      <w:r w:rsidRPr="00F712AB">
        <w:rPr>
          <w:sz w:val="26"/>
          <w:szCs w:val="26"/>
          <w:highlight w:val="cyan"/>
          <w:u w:val="single"/>
        </w:rPr>
        <w:t>are often strengthened to be able to cope with</w:t>
      </w:r>
      <w:r w:rsidRPr="0030406C">
        <w:rPr>
          <w:sz w:val="26"/>
          <w:szCs w:val="26"/>
          <w:u w:val="single"/>
        </w:rPr>
        <w:t xml:space="preserve"> </w:t>
      </w:r>
      <w:r w:rsidRPr="00C35219">
        <w:rPr>
          <w:u w:val="single"/>
        </w:rPr>
        <w:t xml:space="preserve">sailing in </w:t>
      </w:r>
      <w:r w:rsidRPr="00F712AB">
        <w:rPr>
          <w:sz w:val="26"/>
          <w:szCs w:val="26"/>
          <w:highlight w:val="cyan"/>
          <w:u w:val="single"/>
        </w:rPr>
        <w:t>icy waters, they don’t normally have the power required to break the ice by themselves</w:t>
      </w:r>
      <w:r w:rsidRPr="00C35219">
        <w:rPr>
          <w:u w:val="single"/>
        </w:rPr>
        <w:t>.</w:t>
      </w:r>
    </w:p>
    <w:p w14:paraId="78841248" w14:textId="77777777" w:rsidR="002524C4" w:rsidRDefault="002524C4" w:rsidP="002524C4"/>
    <w:p w14:paraId="7DBE50FC" w14:textId="77777777" w:rsidR="002524C4" w:rsidRDefault="002524C4" w:rsidP="002524C4">
      <w:pPr>
        <w:pStyle w:val="Heading4"/>
      </w:pPr>
      <w:r>
        <w:t>Ice breakers key to opening trade routes</w:t>
      </w:r>
    </w:p>
    <w:p w14:paraId="0935C4EB" w14:textId="77777777" w:rsidR="002524C4" w:rsidRPr="004B1C42" w:rsidRDefault="002524C4" w:rsidP="002524C4">
      <w:r>
        <w:t xml:space="preserve">Robert </w:t>
      </w:r>
      <w:r w:rsidRPr="00BA74C2">
        <w:rPr>
          <w:b/>
          <w:bCs/>
          <w:sz w:val="26"/>
          <w:szCs w:val="26"/>
        </w:rPr>
        <w:t>Hammitt 17</w:t>
      </w:r>
      <w:r>
        <w:t xml:space="preserve">, Fellow at Polar Research and Policy Initiative, researcher at Carleton University with a focus in Europe and Eurasian studies, 1/24/27, “Icebreakers: an overview”, </w:t>
      </w:r>
      <w:r w:rsidRPr="00F03879">
        <w:t>https://polarconnection.org/icebreakers/</w:t>
      </w:r>
      <w:r>
        <w:t xml:space="preserve"> //</w:t>
      </w:r>
      <w:proofErr w:type="spellStart"/>
      <w:r>
        <w:t>maeve</w:t>
      </w:r>
      <w:proofErr w:type="spellEnd"/>
    </w:p>
    <w:p w14:paraId="6ED0181A" w14:textId="77777777" w:rsidR="002524C4" w:rsidRPr="007C24AA" w:rsidRDefault="002524C4" w:rsidP="002524C4">
      <w:pPr>
        <w:rPr>
          <w:sz w:val="16"/>
        </w:rPr>
      </w:pPr>
      <w:r w:rsidRPr="007C24AA">
        <w:rPr>
          <w:sz w:val="16"/>
        </w:rPr>
        <w:t xml:space="preserve">Whether owned and operated by national governments, state-owned enterprises, or in private hands, some icebreakers and fleets are primarily focused on commercial operations. </w:t>
      </w:r>
      <w:r w:rsidRPr="00F712AB">
        <w:rPr>
          <w:sz w:val="26"/>
          <w:szCs w:val="26"/>
          <w:highlight w:val="cyan"/>
          <w:u w:val="single"/>
        </w:rPr>
        <w:t xml:space="preserve">Icebreakers have engaged in many </w:t>
      </w:r>
      <w:r w:rsidRPr="009A1D43">
        <w:rPr>
          <w:sz w:val="26"/>
          <w:szCs w:val="26"/>
          <w:u w:val="single"/>
        </w:rPr>
        <w:t xml:space="preserve">types of </w:t>
      </w:r>
      <w:r w:rsidRPr="00F712AB">
        <w:rPr>
          <w:sz w:val="26"/>
          <w:szCs w:val="26"/>
          <w:highlight w:val="cyan"/>
          <w:u w:val="single"/>
        </w:rPr>
        <w:t>commercial activities</w:t>
      </w:r>
      <w:r w:rsidRPr="00F712AB">
        <w:rPr>
          <w:sz w:val="16"/>
          <w:highlight w:val="cyan"/>
        </w:rPr>
        <w:t>:</w:t>
      </w:r>
    </w:p>
    <w:p w14:paraId="40398825" w14:textId="77777777" w:rsidR="002524C4" w:rsidRPr="00BA74C2" w:rsidRDefault="002524C4" w:rsidP="002524C4">
      <w:pPr>
        <w:rPr>
          <w:sz w:val="26"/>
          <w:szCs w:val="26"/>
          <w:u w:val="single"/>
        </w:rPr>
      </w:pPr>
      <w:r w:rsidRPr="00BA74C2">
        <w:rPr>
          <w:sz w:val="26"/>
          <w:szCs w:val="26"/>
          <w:u w:val="single"/>
        </w:rPr>
        <w:t xml:space="preserve">escorting and </w:t>
      </w:r>
      <w:r w:rsidRPr="00F712AB">
        <w:rPr>
          <w:sz w:val="26"/>
          <w:szCs w:val="26"/>
          <w:highlight w:val="cyan"/>
          <w:u w:val="single"/>
        </w:rPr>
        <w:t>supporting cargo vessels engaged in Arctic shipping</w:t>
      </w:r>
      <w:r w:rsidRPr="00BA74C2">
        <w:rPr>
          <w:sz w:val="26"/>
          <w:szCs w:val="26"/>
          <w:u w:val="single"/>
        </w:rPr>
        <w:t>;</w:t>
      </w:r>
    </w:p>
    <w:p w14:paraId="7A28C017" w14:textId="77777777" w:rsidR="002524C4" w:rsidRPr="00BA74C2" w:rsidRDefault="002524C4" w:rsidP="002524C4">
      <w:pPr>
        <w:rPr>
          <w:sz w:val="26"/>
          <w:szCs w:val="26"/>
          <w:u w:val="single"/>
        </w:rPr>
      </w:pPr>
      <w:r w:rsidRPr="00F712AB">
        <w:rPr>
          <w:sz w:val="26"/>
          <w:szCs w:val="26"/>
          <w:highlight w:val="cyan"/>
          <w:u w:val="single"/>
        </w:rPr>
        <w:t>protecting oil and gas operations</w:t>
      </w:r>
      <w:r w:rsidRPr="00BA74C2">
        <w:rPr>
          <w:sz w:val="26"/>
          <w:szCs w:val="26"/>
          <w:u w:val="single"/>
        </w:rPr>
        <w:t xml:space="preserve"> from ice;</w:t>
      </w:r>
    </w:p>
    <w:p w14:paraId="085E2B98" w14:textId="77777777" w:rsidR="002524C4" w:rsidRPr="00BA74C2" w:rsidRDefault="002524C4" w:rsidP="002524C4">
      <w:pPr>
        <w:rPr>
          <w:sz w:val="26"/>
          <w:szCs w:val="26"/>
          <w:u w:val="single"/>
        </w:rPr>
      </w:pPr>
      <w:r w:rsidRPr="00F712AB">
        <w:rPr>
          <w:b/>
          <w:bCs/>
          <w:sz w:val="26"/>
          <w:szCs w:val="26"/>
          <w:highlight w:val="cyan"/>
          <w:u w:val="single"/>
        </w:rPr>
        <w:t>keeping ports and their approaches open to allow trade to flow</w:t>
      </w:r>
      <w:r w:rsidRPr="00BA74C2">
        <w:rPr>
          <w:sz w:val="26"/>
          <w:szCs w:val="26"/>
          <w:u w:val="single"/>
        </w:rPr>
        <w:t>.</w:t>
      </w:r>
    </w:p>
    <w:p w14:paraId="1FBB15A7" w14:textId="77777777" w:rsidR="002524C4" w:rsidRPr="007C24AA" w:rsidRDefault="002524C4" w:rsidP="002524C4">
      <w:pPr>
        <w:rPr>
          <w:sz w:val="16"/>
        </w:rPr>
      </w:pPr>
      <w:r w:rsidRPr="007C24AA">
        <w:rPr>
          <w:sz w:val="16"/>
        </w:rPr>
        <w:t xml:space="preserve">In some sub-arctic waters, such as the Baltic Sea, seasonal </w:t>
      </w:r>
      <w:r w:rsidRPr="00F712AB">
        <w:rPr>
          <w:b/>
          <w:bCs/>
          <w:sz w:val="26"/>
          <w:szCs w:val="26"/>
          <w:highlight w:val="cyan"/>
          <w:u w:val="single"/>
        </w:rPr>
        <w:t>commercial icebreaking is critical to enable trade through the winter</w:t>
      </w:r>
      <w:r w:rsidRPr="007C24AA">
        <w:rPr>
          <w:sz w:val="16"/>
        </w:rPr>
        <w:t>. In addition, the Soviet and Russian governments have always relied on the Northern Sea Route along Russia’s Arctic coast to bring natural resources out of Siberia and the far north and to bring goods into those communities.</w:t>
      </w:r>
    </w:p>
    <w:p w14:paraId="673A5A51" w14:textId="77777777" w:rsidR="002524C4" w:rsidRPr="007C24AA" w:rsidRDefault="002524C4" w:rsidP="002524C4">
      <w:pPr>
        <w:rPr>
          <w:sz w:val="16"/>
        </w:rPr>
      </w:pPr>
      <w:r w:rsidRPr="007C24AA">
        <w:rPr>
          <w:sz w:val="16"/>
        </w:rPr>
        <w:t>In more recent years, Russia has focused on expanding the Northern Sea Route. This expansion is linked to increased mining and energy extraction, especially on the Yamal Peninsula. Russia has also promoted the Arctic route as an alternate global shipping route, offering a considerably shorter voyage between northern Europe and East Asia than the traditional Suez Canal route. However, to date, the particular challenges and risks of this route have prevented its rapid growth.</w:t>
      </w:r>
    </w:p>
    <w:p w14:paraId="44A7CD89" w14:textId="77777777" w:rsidR="002524C4" w:rsidRPr="007C24AA" w:rsidRDefault="002524C4" w:rsidP="002524C4">
      <w:pPr>
        <w:rPr>
          <w:sz w:val="16"/>
        </w:rPr>
      </w:pPr>
      <w:r w:rsidRPr="00F712AB">
        <w:rPr>
          <w:sz w:val="26"/>
          <w:szCs w:val="26"/>
          <w:highlight w:val="cyan"/>
          <w:u w:val="single"/>
        </w:rPr>
        <w:t>Icebreakers are</w:t>
      </w:r>
      <w:r w:rsidRPr="00BA74C2">
        <w:rPr>
          <w:sz w:val="26"/>
          <w:szCs w:val="26"/>
          <w:u w:val="single"/>
        </w:rPr>
        <w:t xml:space="preserve"> also </w:t>
      </w:r>
      <w:r w:rsidRPr="00F712AB">
        <w:rPr>
          <w:sz w:val="26"/>
          <w:szCs w:val="26"/>
          <w:highlight w:val="cyan"/>
          <w:u w:val="single"/>
        </w:rPr>
        <w:t>used to support</w:t>
      </w:r>
      <w:r w:rsidRPr="00BA74C2">
        <w:rPr>
          <w:sz w:val="26"/>
          <w:szCs w:val="26"/>
          <w:u w:val="single"/>
        </w:rPr>
        <w:t xml:space="preserve"> oil- and </w:t>
      </w:r>
      <w:r w:rsidRPr="00F712AB">
        <w:rPr>
          <w:sz w:val="26"/>
          <w:szCs w:val="26"/>
          <w:highlight w:val="cyan"/>
          <w:u w:val="single"/>
        </w:rPr>
        <w:t>natural gas</w:t>
      </w:r>
      <w:r w:rsidRPr="00BA74C2">
        <w:rPr>
          <w:sz w:val="26"/>
          <w:szCs w:val="26"/>
          <w:u w:val="single"/>
        </w:rPr>
        <w:t xml:space="preserve">-drilling and </w:t>
      </w:r>
      <w:r w:rsidRPr="00F712AB">
        <w:rPr>
          <w:sz w:val="26"/>
          <w:szCs w:val="26"/>
          <w:highlight w:val="cyan"/>
          <w:u w:val="single"/>
        </w:rPr>
        <w:t>exploration</w:t>
      </w:r>
      <w:r w:rsidRPr="007C24AA">
        <w:rPr>
          <w:sz w:val="16"/>
        </w:rPr>
        <w:t>. During its operations off the North Slope of Alaska, Shell leased the privately-owned Aiviq and the MSV </w:t>
      </w:r>
      <w:proofErr w:type="spellStart"/>
      <w:r w:rsidRPr="007C24AA">
        <w:rPr>
          <w:sz w:val="16"/>
        </w:rPr>
        <w:t>Fennica</w:t>
      </w:r>
      <w:proofErr w:type="spellEnd"/>
      <w:r w:rsidRPr="007C24AA">
        <w:rPr>
          <w:sz w:val="16"/>
        </w:rPr>
        <w:t xml:space="preserve"> owned by Finland’s </w:t>
      </w:r>
      <w:proofErr w:type="spellStart"/>
      <w:r w:rsidRPr="007C24AA">
        <w:rPr>
          <w:sz w:val="16"/>
        </w:rPr>
        <w:t>Arctia</w:t>
      </w:r>
      <w:proofErr w:type="spellEnd"/>
      <w:r w:rsidRPr="007C24AA">
        <w:rPr>
          <w:sz w:val="16"/>
        </w:rPr>
        <w:t xml:space="preserve"> Offshore. In addition to protecting the exploration fleet from unexpected ice conditions, icebreakers are necessary to provide access to year-round production platforms, such as the Goliat platform and </w:t>
      </w:r>
      <w:proofErr w:type="spellStart"/>
      <w:r w:rsidRPr="007C24AA">
        <w:rPr>
          <w:sz w:val="16"/>
        </w:rPr>
        <w:t>Prirazlomnaya</w:t>
      </w:r>
      <w:proofErr w:type="spellEnd"/>
      <w:r w:rsidRPr="007C24AA">
        <w:rPr>
          <w:sz w:val="16"/>
        </w:rPr>
        <w:t xml:space="preserve"> platform in Norwegian and Russian waters respectively. Finally, </w:t>
      </w:r>
      <w:r w:rsidRPr="00F712AB">
        <w:rPr>
          <w:sz w:val="26"/>
          <w:szCs w:val="26"/>
          <w:highlight w:val="cyan"/>
          <w:u w:val="single"/>
        </w:rPr>
        <w:t>icebreakers are an important point of oil-spill response</w:t>
      </w:r>
      <w:r w:rsidRPr="007C24AA">
        <w:rPr>
          <w:sz w:val="16"/>
        </w:rPr>
        <w:t>. </w:t>
      </w:r>
      <w:proofErr w:type="spellStart"/>
      <w:r w:rsidRPr="007C24AA">
        <w:rPr>
          <w:sz w:val="16"/>
        </w:rPr>
        <w:t>Fennica</w:t>
      </w:r>
      <w:proofErr w:type="spellEnd"/>
      <w:r w:rsidRPr="007C24AA">
        <w:rPr>
          <w:sz w:val="16"/>
        </w:rPr>
        <w:t> was an important part of Shell’s Alaska operations because it carried a capping stack, necessary to close a gushing well in the event of a blowout. Because US regulations for Arctic drilling require that operators have the capacity to deal with a blowout before the end of the season, a late-season disaster would force response operations to continue even as winter ice returns.</w:t>
      </w:r>
    </w:p>
    <w:p w14:paraId="7484E120" w14:textId="77777777" w:rsidR="002524C4" w:rsidRPr="007C24AA" w:rsidRDefault="002524C4" w:rsidP="002524C4">
      <w:pPr>
        <w:rPr>
          <w:sz w:val="16"/>
        </w:rPr>
      </w:pPr>
      <w:r w:rsidRPr="007C24AA">
        <w:rPr>
          <w:sz w:val="16"/>
        </w:rPr>
        <w:t>Similarly, this fall’s cruise through North America’s Northwest Passage by the cruise ship Crystal Serenity hired the RRS Ernest Shackleton, operated by the British Antarctic Society, to escort it through the Canadian Archipelago (the Shackleton is an ice-strengthened ship for polar operations, rather than a true icebreaker). As with Shell’s icebreaker fleet, the Shackleton is intended to provide a safety margin if severe ice conditions develop, rather than because Crystal Cruises expects to travel through pack ice conditions.</w:t>
      </w:r>
    </w:p>
    <w:p w14:paraId="28BD7918" w14:textId="77777777" w:rsidR="002524C4" w:rsidRPr="009A1D43" w:rsidRDefault="002524C4" w:rsidP="002524C4">
      <w:pPr>
        <w:rPr>
          <w:sz w:val="26"/>
          <w:szCs w:val="26"/>
          <w:u w:val="single"/>
        </w:rPr>
      </w:pPr>
      <w:r w:rsidRPr="007C24AA">
        <w:rPr>
          <w:sz w:val="16"/>
        </w:rPr>
        <w:t>As these examples demonstrate</w:t>
      </w:r>
      <w:r w:rsidRPr="00916B5A">
        <w:rPr>
          <w:sz w:val="26"/>
          <w:szCs w:val="26"/>
          <w:u w:val="single"/>
        </w:rPr>
        <w:t xml:space="preserve">, </w:t>
      </w:r>
      <w:r w:rsidRPr="00F712AB">
        <w:rPr>
          <w:sz w:val="26"/>
          <w:szCs w:val="26"/>
          <w:highlight w:val="cyan"/>
          <w:u w:val="single"/>
        </w:rPr>
        <w:t>commercial icebreaking operations are driven by</w:t>
      </w:r>
      <w:r w:rsidRPr="00916B5A">
        <w:rPr>
          <w:sz w:val="26"/>
          <w:szCs w:val="26"/>
          <w:u w:val="single"/>
        </w:rPr>
        <w:t xml:space="preserve"> the </w:t>
      </w:r>
      <w:r w:rsidRPr="00F712AB">
        <w:rPr>
          <w:sz w:val="26"/>
          <w:szCs w:val="26"/>
          <w:highlight w:val="cyan"/>
          <w:u w:val="single"/>
        </w:rPr>
        <w:t>economic needs of shipping companies</w:t>
      </w:r>
      <w:r w:rsidRPr="007C24AA">
        <w:rPr>
          <w:sz w:val="16"/>
        </w:rPr>
        <w:t xml:space="preserve"> and other maritime operators. This sets an upper limit on the necessary upper icebreaking capacity, barring emergency situations, since commercial operators are only willing to face a certain degree of risk before their operations become uneconomical. In addition, </w:t>
      </w:r>
      <w:r w:rsidRPr="007C24AA">
        <w:rPr>
          <w:sz w:val="16"/>
          <w:szCs w:val="26"/>
        </w:rPr>
        <w:t>the world fleet of ice-strengthened commercial ships, capable of safely travelling in heavier ice conditions, is relatively small</w:t>
      </w:r>
      <w:r w:rsidRPr="007C24AA">
        <w:rPr>
          <w:sz w:val="16"/>
        </w:rPr>
        <w:t xml:space="preserve">. Although more Polar-class ships will be built, many operators, such as Russia’s Norilsk Nickel, are looking toward cargo ships with their own icebreaking capacity, able to operate separately from an icebreaker-supported convoy. This tendency will not entirely obviate the need for commercial icebreakers, but is a sign that </w:t>
      </w:r>
      <w:r w:rsidRPr="00F712AB">
        <w:rPr>
          <w:sz w:val="26"/>
          <w:szCs w:val="26"/>
          <w:highlight w:val="cyan"/>
          <w:u w:val="single"/>
        </w:rPr>
        <w:t>icebreaker-led convoys shouldn’t be taken for granted as the form of future Arctic shipping</w:t>
      </w:r>
      <w:r w:rsidRPr="009A1D43">
        <w:rPr>
          <w:sz w:val="26"/>
          <w:szCs w:val="26"/>
          <w:u w:val="single"/>
        </w:rPr>
        <w:t>.</w:t>
      </w:r>
    </w:p>
    <w:p w14:paraId="1F3DE5EB" w14:textId="77777777" w:rsidR="002524C4" w:rsidRPr="002524C4" w:rsidRDefault="002524C4" w:rsidP="002524C4"/>
    <w:p w14:paraId="13643F03" w14:textId="147B1314" w:rsidR="00CE70F5" w:rsidRDefault="002524C4" w:rsidP="00CE70F5">
      <w:pPr>
        <w:pStyle w:val="Heading3"/>
      </w:pPr>
      <w:r>
        <w:t>S---</w:t>
      </w:r>
      <w:r w:rsidR="00CE70F5">
        <w:t>AT: Trump Kills Trade</w:t>
      </w:r>
    </w:p>
    <w:p w14:paraId="6BDDC1C4" w14:textId="14C1C374" w:rsidR="00CE70F5" w:rsidRPr="00CE70F5" w:rsidRDefault="00CE70F5" w:rsidP="00CE70F5">
      <w:r>
        <w:t xml:space="preserve">Uh no card but adv 2 gets trump to roll back </w:t>
      </w:r>
      <w:r w:rsidR="00F91A5E">
        <w:t>tariffs</w:t>
      </w:r>
      <w:r>
        <w:t xml:space="preserve"> for arctic cooperation which solves</w:t>
      </w:r>
    </w:p>
    <w:p w14:paraId="57469A41" w14:textId="534E4F67" w:rsidR="005559B8" w:rsidRPr="003747AF" w:rsidRDefault="002524C4" w:rsidP="005559B8">
      <w:pPr>
        <w:pStyle w:val="Heading3"/>
        <w:rPr>
          <w:rStyle w:val="StyleUnderline"/>
          <w:sz w:val="32"/>
          <w:szCs w:val="32"/>
        </w:rPr>
      </w:pPr>
      <w:r>
        <w:rPr>
          <w:rStyle w:val="StyleUnderline"/>
          <w:sz w:val="32"/>
          <w:szCs w:val="32"/>
        </w:rPr>
        <w:t>S---</w:t>
      </w:r>
      <w:r w:rsidR="00796E25">
        <w:rPr>
          <w:rStyle w:val="StyleUnderline"/>
          <w:sz w:val="32"/>
          <w:szCs w:val="32"/>
        </w:rPr>
        <w:t>Northwest Passage Key</w:t>
      </w:r>
    </w:p>
    <w:p w14:paraId="4A98887A" w14:textId="77777777" w:rsidR="005559B8" w:rsidRPr="00FF4655" w:rsidRDefault="005559B8" w:rsidP="005559B8">
      <w:pPr>
        <w:pStyle w:val="Heading4"/>
      </w:pPr>
      <w:r>
        <w:t xml:space="preserve">It </w:t>
      </w:r>
      <w:r w:rsidRPr="003747AF">
        <w:t>attracts investors and will become an impetus for international trade.</w:t>
      </w:r>
    </w:p>
    <w:p w14:paraId="58B89A7E" w14:textId="77777777" w:rsidR="005559B8" w:rsidRDefault="005559B8" w:rsidP="005559B8">
      <w:r w:rsidRPr="00FF4655">
        <w:rPr>
          <w:b/>
          <w:bCs/>
          <w:sz w:val="26"/>
          <w:szCs w:val="26"/>
        </w:rPr>
        <w:t>Arctic Portal 24</w:t>
      </w:r>
      <w:r w:rsidRPr="00FF4655">
        <w:t>. The Arctic and Northern Gateway is actively involved in informing, consulting, supporting, and engaging, at a local level, regionally, and internationally with over 35 years of experience.</w:t>
      </w:r>
      <w:r>
        <w:t xml:space="preserve"> </w:t>
      </w:r>
      <w:r w:rsidRPr="00FF4655">
        <w:t>"Northwest Passage". Arctic Portal. https://arcticportal.org/shipping-portlet/shipping-routes/northwest-passage</w:t>
      </w:r>
      <w:r>
        <w:t>,//wenxi</w:t>
      </w:r>
    </w:p>
    <w:p w14:paraId="3D0BBC60" w14:textId="77777777" w:rsidR="005559B8" w:rsidRDefault="005559B8" w:rsidP="005559B8">
      <w:r>
        <w:t xml:space="preserve">As with the Arctic itself, the status of the Northwest Passage was given limited attention until the latter part of the 20th century. The reason for that, as with other ice-covered areas of the Arctic, is that no particular interest was shown to utilize the route for transport and the conditions were thought to be dangerous. </w:t>
      </w:r>
      <w:r w:rsidRPr="00FF4655">
        <w:rPr>
          <w:u w:val="single"/>
        </w:rPr>
        <w:t>The tables have certainly turned</w:t>
      </w:r>
      <w:r>
        <w:t>.</w:t>
      </w:r>
    </w:p>
    <w:p w14:paraId="0646783C" w14:textId="77777777" w:rsidR="005559B8" w:rsidRPr="00FF4655" w:rsidRDefault="005559B8" w:rsidP="005559B8">
      <w:pPr>
        <w:rPr>
          <w:u w:val="single"/>
        </w:rPr>
      </w:pPr>
      <w:r>
        <w:t xml:space="preserve">While oil and gas development in the Arctic is touched on, </w:t>
      </w:r>
      <w:r w:rsidRPr="00F712AB">
        <w:rPr>
          <w:highlight w:val="cyan"/>
          <w:u w:val="single"/>
        </w:rPr>
        <w:t>use of the Northwest Passage</w:t>
      </w:r>
      <w:r w:rsidRPr="00FF4655">
        <w:rPr>
          <w:u w:val="single"/>
        </w:rPr>
        <w:t xml:space="preserve"> as a supply and service route to and from Asia </w:t>
      </w:r>
      <w:r w:rsidRPr="00F712AB">
        <w:rPr>
          <w:highlight w:val="cyan"/>
          <w:u w:val="single"/>
        </w:rPr>
        <w:t xml:space="preserve">is a </w:t>
      </w:r>
      <w:r w:rsidRPr="00F712AB">
        <w:rPr>
          <w:rStyle w:val="Emphasis"/>
          <w:highlight w:val="cyan"/>
        </w:rPr>
        <w:t>big part of the future Arctic´s plan</w:t>
      </w:r>
      <w:r>
        <w:t xml:space="preserve">. </w:t>
      </w:r>
      <w:r w:rsidRPr="00F712AB">
        <w:rPr>
          <w:highlight w:val="cyan"/>
          <w:u w:val="single"/>
        </w:rPr>
        <w:t>New business opportunities</w:t>
      </w:r>
      <w:r w:rsidRPr="00FF4655">
        <w:rPr>
          <w:u w:val="single"/>
        </w:rPr>
        <w:t xml:space="preserve">, </w:t>
      </w:r>
      <w:r w:rsidRPr="00F712AB">
        <w:rPr>
          <w:highlight w:val="cyan"/>
          <w:u w:val="single"/>
        </w:rPr>
        <w:t>connected</w:t>
      </w:r>
      <w:r w:rsidRPr="00FF4655">
        <w:rPr>
          <w:u w:val="single"/>
        </w:rPr>
        <w:t xml:space="preserve"> not only </w:t>
      </w:r>
      <w:r w:rsidRPr="00F712AB">
        <w:rPr>
          <w:highlight w:val="cyan"/>
          <w:u w:val="single"/>
        </w:rPr>
        <w:t>to</w:t>
      </w:r>
      <w:r w:rsidRPr="00FF4655">
        <w:rPr>
          <w:u w:val="single"/>
        </w:rPr>
        <w:t xml:space="preserve"> the Arctic´s </w:t>
      </w:r>
      <w:r w:rsidRPr="00F712AB">
        <w:rPr>
          <w:highlight w:val="cyan"/>
          <w:u w:val="single"/>
        </w:rPr>
        <w:t>oil</w:t>
      </w:r>
      <w:r w:rsidRPr="00FF4655">
        <w:rPr>
          <w:u w:val="single"/>
        </w:rPr>
        <w:t xml:space="preserve"> and gas resources but also the </w:t>
      </w:r>
      <w:r w:rsidRPr="00F712AB">
        <w:rPr>
          <w:highlight w:val="cyan"/>
          <w:u w:val="single"/>
        </w:rPr>
        <w:t xml:space="preserve">iron ore, diamonds, gold and fisheries, encourage investors from </w:t>
      </w:r>
      <w:r w:rsidRPr="00F712AB">
        <w:rPr>
          <w:rStyle w:val="Emphasis"/>
          <w:highlight w:val="cyan"/>
        </w:rPr>
        <w:t xml:space="preserve">key business sectors </w:t>
      </w:r>
      <w:r w:rsidRPr="00F712AB">
        <w:rPr>
          <w:highlight w:val="cyan"/>
          <w:u w:val="single"/>
        </w:rPr>
        <w:t>to improve technology in order to develop better and more sufficient infrastructure in the northern hemisphere</w:t>
      </w:r>
      <w:r w:rsidRPr="00FF4655">
        <w:rPr>
          <w:u w:val="single"/>
        </w:rPr>
        <w:t>. Deepwater ports, road infrastructure, greater search and rescue presence and increased graduation rate among Inuit youth in order to increase the growth of northern workforce, are the key objectives for scientists and policy makers to be taken into account.</w:t>
      </w:r>
    </w:p>
    <w:p w14:paraId="587F429A" w14:textId="77777777" w:rsidR="005559B8" w:rsidRDefault="005559B8" w:rsidP="005559B8">
      <w:r>
        <w:t>The Global Outlook</w:t>
      </w:r>
    </w:p>
    <w:p w14:paraId="252AFF9D" w14:textId="77777777" w:rsidR="005559B8" w:rsidRDefault="005559B8" w:rsidP="005559B8">
      <w:r w:rsidRPr="00F712AB">
        <w:rPr>
          <w:rStyle w:val="StyleUnderline"/>
          <w:highlight w:val="cyan"/>
        </w:rPr>
        <w:t xml:space="preserve">Nowadays the Northwest Passage is seen as a </w:t>
      </w:r>
      <w:r w:rsidRPr="00F712AB">
        <w:rPr>
          <w:rStyle w:val="Emphasis"/>
          <w:highlight w:val="cyan"/>
        </w:rPr>
        <w:t>revolutionary</w:t>
      </w:r>
      <w:r w:rsidRPr="00F712AB">
        <w:rPr>
          <w:rStyle w:val="StyleUnderline"/>
          <w:highlight w:val="cyan"/>
        </w:rPr>
        <w:t xml:space="preserve"> opening for large scale transportation by ships from the North Pacific to the North Atlantic Ocean</w:t>
      </w:r>
      <w:r w:rsidRPr="00FF4655">
        <w:rPr>
          <w:rStyle w:val="StyleUnderline"/>
        </w:rPr>
        <w:t>.</w:t>
      </w:r>
      <w:r>
        <w:t xml:space="preserve"> Despite the dispute between United States and Canada, Northwest Passage is seen as a global issue to affect trans-Arctic shipping operations of many countries.</w:t>
      </w:r>
      <w:r w:rsidRPr="00FF4655">
        <w:rPr>
          <w:rStyle w:val="StyleUnderline"/>
        </w:rPr>
        <w:t xml:space="preserve"> </w:t>
      </w:r>
      <w:r w:rsidRPr="00F712AB">
        <w:rPr>
          <w:rStyle w:val="StyleUnderline"/>
          <w:highlight w:val="cyan"/>
        </w:rPr>
        <w:t>It is predicted that in near future, it will provide an impetus for international commercial usage</w:t>
      </w:r>
      <w:r w:rsidRPr="00F712AB">
        <w:rPr>
          <w:highlight w:val="cyan"/>
        </w:rPr>
        <w:t>.</w:t>
      </w:r>
    </w:p>
    <w:p w14:paraId="7D9CF290" w14:textId="77777777" w:rsidR="005559B8" w:rsidRDefault="005559B8" w:rsidP="005559B8">
      <w:pPr>
        <w:pStyle w:val="Heading4"/>
      </w:pPr>
      <w:r>
        <w:t>Northwest passage is good for trade</w:t>
      </w:r>
    </w:p>
    <w:p w14:paraId="091277ED" w14:textId="77777777" w:rsidR="005559B8" w:rsidRDefault="005559B8" w:rsidP="005559B8">
      <w:r>
        <w:t xml:space="preserve">Sandra </w:t>
      </w:r>
      <w:r w:rsidRPr="00E83498">
        <w:rPr>
          <w:b/>
          <w:bCs/>
          <w:sz w:val="26"/>
          <w:szCs w:val="26"/>
        </w:rPr>
        <w:t>Weir 24</w:t>
      </w:r>
      <w:r>
        <w:t xml:space="preserve">. Notre Dame Law School, </w:t>
      </w:r>
      <w:r w:rsidRPr="00E83498">
        <w:t>Mendoza College of Business</w:t>
      </w:r>
      <w:r>
        <w:t>,</w:t>
      </w:r>
      <w:r w:rsidRPr="00E83498">
        <w:t xml:space="preserve"> Master of Business Administration</w:t>
      </w:r>
      <w:r>
        <w:t xml:space="preserve">. “Oh Canada: Why Canada Should Recognize the Northwest Passage as an International Strait.” 5-26-2024. Notre Dame School of International and Comparative Law. </w:t>
      </w:r>
      <w:r w:rsidRPr="00E83498">
        <w:t>https://scholarship.law.nd.edu/cgi/viewcontent.cgi?article=1206&amp;context=ndjicl</w:t>
      </w:r>
      <w:r>
        <w:t>.//wenxi</w:t>
      </w:r>
    </w:p>
    <w:p w14:paraId="248F6B15" w14:textId="77777777" w:rsidR="005559B8" w:rsidRPr="00E83498" w:rsidRDefault="005559B8" w:rsidP="005559B8">
      <w:pPr>
        <w:ind w:firstLine="720"/>
        <w:rPr>
          <w:u w:val="single"/>
        </w:rPr>
      </w:pPr>
      <w:r>
        <w:t xml:space="preserve">Utilizing the Northwest Passage is beneficial for economic reasons and climate reasons. </w:t>
      </w:r>
      <w:r w:rsidRPr="00F712AB">
        <w:rPr>
          <w:highlight w:val="cyan"/>
          <w:u w:val="single"/>
        </w:rPr>
        <w:t>The</w:t>
      </w:r>
      <w:r w:rsidRPr="00E83498">
        <w:rPr>
          <w:u w:val="single"/>
        </w:rPr>
        <w:t xml:space="preserve"> </w:t>
      </w:r>
      <w:r w:rsidRPr="00F712AB">
        <w:rPr>
          <w:highlight w:val="cyan"/>
          <w:u w:val="single"/>
        </w:rPr>
        <w:t>Northwest Passage</w:t>
      </w:r>
      <w:r>
        <w:t xml:space="preserve"> is 7,000 kilometers shorter when traveling between the east and west coasts of the United States than using the Panama Canal.41 </w:t>
      </w:r>
      <w:r w:rsidRPr="00E83498">
        <w:rPr>
          <w:u w:val="single"/>
        </w:rPr>
        <w:t xml:space="preserve">This </w:t>
      </w:r>
      <w:r w:rsidRPr="00F712AB">
        <w:rPr>
          <w:highlight w:val="cyan"/>
          <w:u w:val="single"/>
        </w:rPr>
        <w:t xml:space="preserve">will cut </w:t>
      </w:r>
      <w:r w:rsidRPr="00F712AB">
        <w:rPr>
          <w:rStyle w:val="Emphasis"/>
          <w:highlight w:val="cyan"/>
        </w:rPr>
        <w:t>costs for shipping</w:t>
      </w:r>
      <w:r w:rsidRPr="00E83498">
        <w:rPr>
          <w:u w:val="single"/>
        </w:rPr>
        <w:t xml:space="preserve"> companies </w:t>
      </w:r>
      <w:r w:rsidRPr="00F712AB">
        <w:rPr>
          <w:highlight w:val="cyan"/>
          <w:u w:val="single"/>
        </w:rPr>
        <w:t>in</w:t>
      </w:r>
      <w:r w:rsidRPr="00E83498">
        <w:rPr>
          <w:u w:val="single"/>
        </w:rPr>
        <w:t xml:space="preserve"> numerous ways, but the most notable expenses are </w:t>
      </w:r>
      <w:r w:rsidRPr="00F712AB">
        <w:rPr>
          <w:highlight w:val="cyan"/>
          <w:u w:val="single"/>
        </w:rPr>
        <w:t>fuel and crew costs</w:t>
      </w:r>
      <w:r w:rsidRPr="00E83498">
        <w:rPr>
          <w:u w:val="single"/>
        </w:rPr>
        <w:t xml:space="preserve">.42 </w:t>
      </w:r>
      <w:r w:rsidRPr="00F712AB">
        <w:rPr>
          <w:highlight w:val="cyan"/>
          <w:u w:val="single"/>
        </w:rPr>
        <w:t>Less</w:t>
      </w:r>
      <w:r w:rsidRPr="00E83498">
        <w:rPr>
          <w:u w:val="single"/>
        </w:rPr>
        <w:t xml:space="preserve"> storage for fuel and </w:t>
      </w:r>
      <w:r w:rsidRPr="00F712AB">
        <w:rPr>
          <w:highlight w:val="cyan"/>
          <w:u w:val="single"/>
        </w:rPr>
        <w:t>supplies on boa</w:t>
      </w:r>
      <w:r w:rsidRPr="00E83498">
        <w:rPr>
          <w:u w:val="single"/>
        </w:rPr>
        <w:t xml:space="preserve">rd also </w:t>
      </w:r>
      <w:r w:rsidRPr="00F712AB">
        <w:rPr>
          <w:highlight w:val="cyan"/>
          <w:u w:val="single"/>
        </w:rPr>
        <w:t xml:space="preserve">allows for </w:t>
      </w:r>
      <w:r w:rsidRPr="00F712AB">
        <w:rPr>
          <w:rStyle w:val="Emphasis"/>
          <w:highlight w:val="cyan"/>
        </w:rPr>
        <w:t>more cargo to be transported</w:t>
      </w:r>
      <w:r w:rsidRPr="00E83498">
        <w:rPr>
          <w:u w:val="single"/>
        </w:rPr>
        <w:t xml:space="preserve">.43 Since the Northwest Passage is not manmade, </w:t>
      </w:r>
      <w:r w:rsidRPr="00F712AB">
        <w:rPr>
          <w:highlight w:val="cyan"/>
          <w:u w:val="single"/>
        </w:rPr>
        <w:t>it will be able to accommodate larger ships than the Panama Canal, resulting in further economic and climate benefits</w:t>
      </w:r>
      <w:r w:rsidRPr="00E83498">
        <w:rPr>
          <w:u w:val="single"/>
        </w:rPr>
        <w:t xml:space="preserve">.44 </w:t>
      </w:r>
      <w:r w:rsidRPr="00F712AB">
        <w:rPr>
          <w:highlight w:val="cyan"/>
          <w:u w:val="single"/>
        </w:rPr>
        <w:t>The shorter route</w:t>
      </w:r>
      <w:r w:rsidRPr="00E83498">
        <w:rPr>
          <w:u w:val="single"/>
        </w:rPr>
        <w:t xml:space="preserve"> resulting in less fuel being used also </w:t>
      </w:r>
      <w:r w:rsidRPr="00F712AB">
        <w:rPr>
          <w:highlight w:val="cyan"/>
          <w:u w:val="single"/>
        </w:rPr>
        <w:t xml:space="preserve">results in </w:t>
      </w:r>
      <w:r w:rsidRPr="00F712AB">
        <w:rPr>
          <w:rStyle w:val="Emphasis"/>
          <w:highlight w:val="cyan"/>
        </w:rPr>
        <w:t>less greenhouse gas emissions</w:t>
      </w:r>
      <w:r w:rsidRPr="00E83498">
        <w:rPr>
          <w:u w:val="single"/>
        </w:rPr>
        <w:t xml:space="preserve"> being released into the atmosphere.45</w:t>
      </w:r>
    </w:p>
    <w:p w14:paraId="2D0BD002" w14:textId="77777777" w:rsidR="005559B8" w:rsidRDefault="005559B8" w:rsidP="005559B8">
      <w:pPr>
        <w:ind w:firstLine="720"/>
      </w:pPr>
      <w:r>
        <w:t xml:space="preserve"> Costs and climate benefits are not the only positives that can be reaped from the usage of the Northwest Passage. </w:t>
      </w:r>
      <w:r w:rsidRPr="00E83498">
        <w:rPr>
          <w:u w:val="single"/>
        </w:rPr>
        <w:t xml:space="preserve">It has been discovered that </w:t>
      </w:r>
      <w:r w:rsidRPr="00F712AB">
        <w:rPr>
          <w:highlight w:val="cyan"/>
          <w:u w:val="single"/>
        </w:rPr>
        <w:t>25% of the untapped oil on the globe is located in the Arctic region</w:t>
      </w:r>
      <w:r w:rsidRPr="00E83498">
        <w:rPr>
          <w:u w:val="single"/>
        </w:rPr>
        <w:t xml:space="preserve">.46 There are also a number of other natural resources that are plentiful in the Arctic region.47 The </w:t>
      </w:r>
      <w:r w:rsidRPr="00F712AB">
        <w:rPr>
          <w:highlight w:val="cyan"/>
          <w:u w:val="single"/>
        </w:rPr>
        <w:t>utilization of the Northwest Passage</w:t>
      </w:r>
      <w:r w:rsidRPr="00E83498">
        <w:rPr>
          <w:u w:val="single"/>
        </w:rPr>
        <w:t xml:space="preserve"> will make the Arctic region more familiar and accessible to humans and the melting of the ice </w:t>
      </w:r>
      <w:r w:rsidRPr="00F712AB">
        <w:rPr>
          <w:highlight w:val="cyan"/>
          <w:u w:val="single"/>
        </w:rPr>
        <w:t xml:space="preserve">will make the </w:t>
      </w:r>
      <w:r w:rsidRPr="00F712AB">
        <w:rPr>
          <w:rStyle w:val="Emphasis"/>
          <w:highlight w:val="cyan"/>
        </w:rPr>
        <w:t>extraction of these resources easier</w:t>
      </w:r>
      <w:r w:rsidRPr="00E83498">
        <w:rPr>
          <w:u w:val="single"/>
        </w:rPr>
        <w:t>.</w:t>
      </w:r>
      <w:r>
        <w:t xml:space="preserve">48 Additionally, the transportation of these resources is much simpler if the Northwest Passage runs through the Arctic and can take the resources wherever they need to go.49 </w:t>
      </w:r>
      <w:r w:rsidRPr="00F712AB">
        <w:rPr>
          <w:highlight w:val="cyan"/>
          <w:u w:val="single"/>
        </w:rPr>
        <w:t>The exploration of Arctic</w:t>
      </w:r>
      <w:r w:rsidRPr="00E83498">
        <w:rPr>
          <w:u w:val="single"/>
        </w:rPr>
        <w:t xml:space="preserve"> waters and the strategies </w:t>
      </w:r>
      <w:r w:rsidRPr="00F712AB">
        <w:rPr>
          <w:highlight w:val="cyan"/>
          <w:u w:val="single"/>
        </w:rPr>
        <w:t>use</w:t>
      </w:r>
      <w:r w:rsidRPr="00E83498">
        <w:rPr>
          <w:u w:val="single"/>
        </w:rPr>
        <w:t xml:space="preserve">d to combat them such as </w:t>
      </w:r>
      <w:r w:rsidRPr="00F712AB">
        <w:rPr>
          <w:rStyle w:val="Emphasis"/>
          <w:highlight w:val="cyan"/>
        </w:rPr>
        <w:t>advanced ice breaking techniques</w:t>
      </w:r>
      <w:r w:rsidRPr="00E83498">
        <w:rPr>
          <w:u w:val="single"/>
        </w:rPr>
        <w:t xml:space="preserve"> and </w:t>
      </w:r>
      <w:r w:rsidRPr="00F712AB">
        <w:rPr>
          <w:highlight w:val="cyan"/>
          <w:u w:val="single"/>
        </w:rPr>
        <w:t>Arctic navigation</w:t>
      </w:r>
      <w:r w:rsidRPr="00E83498">
        <w:rPr>
          <w:u w:val="single"/>
        </w:rPr>
        <w:t xml:space="preserve"> </w:t>
      </w:r>
      <w:r w:rsidRPr="00F712AB">
        <w:rPr>
          <w:highlight w:val="cyan"/>
          <w:u w:val="single"/>
        </w:rPr>
        <w:t>could</w:t>
      </w:r>
      <w:r w:rsidRPr="00E83498">
        <w:rPr>
          <w:u w:val="single"/>
        </w:rPr>
        <w:t xml:space="preserve"> also benefit other geographical areas in Arctic climates, providing new avenues to harvest other natural resources or </w:t>
      </w:r>
      <w:r w:rsidRPr="00F712AB">
        <w:rPr>
          <w:highlight w:val="cyan"/>
          <w:u w:val="single"/>
        </w:rPr>
        <w:t>open</w:t>
      </w:r>
      <w:r w:rsidRPr="00E83498">
        <w:rPr>
          <w:u w:val="single"/>
        </w:rPr>
        <w:t xml:space="preserve">ing </w:t>
      </w:r>
      <w:r w:rsidRPr="00F712AB">
        <w:rPr>
          <w:highlight w:val="cyan"/>
          <w:u w:val="single"/>
        </w:rPr>
        <w:t xml:space="preserve">up </w:t>
      </w:r>
      <w:r w:rsidRPr="00F712AB">
        <w:rPr>
          <w:rStyle w:val="Emphasis"/>
          <w:highlight w:val="cyan"/>
        </w:rPr>
        <w:t>new waterways in the Eastern Hemisphere</w:t>
      </w:r>
      <w:r w:rsidRPr="00E83498">
        <w:rPr>
          <w:u w:val="single"/>
        </w:rPr>
        <w:t>.</w:t>
      </w:r>
      <w:r>
        <w:t>50</w:t>
      </w:r>
    </w:p>
    <w:p w14:paraId="0B76D03E" w14:textId="1E32DE0D" w:rsidR="00B33811" w:rsidRDefault="00900FB2" w:rsidP="00B33811">
      <w:pPr>
        <w:pStyle w:val="Heading3"/>
      </w:pPr>
      <w:r>
        <w:t>I/L</w:t>
      </w:r>
      <w:r w:rsidR="00B33811">
        <w:t>---</w:t>
      </w:r>
      <w:r>
        <w:t>Trade</w:t>
      </w:r>
      <w:r w:rsidR="001001D1">
        <w:t>---Econ Terminal</w:t>
      </w:r>
    </w:p>
    <w:p w14:paraId="6E8E9178" w14:textId="77777777" w:rsidR="002524C4" w:rsidRPr="00E71CB3" w:rsidRDefault="002524C4" w:rsidP="002524C4">
      <w:pPr>
        <w:pStyle w:val="Heading4"/>
      </w:pPr>
      <w:r>
        <w:t>Trade sustains key sectors in the US economy---bolstering resilience.</w:t>
      </w:r>
    </w:p>
    <w:p w14:paraId="6E6FADE4" w14:textId="77777777" w:rsidR="002524C4" w:rsidRPr="005077E1" w:rsidRDefault="002524C4" w:rsidP="002524C4">
      <w:r w:rsidRPr="00E71CB3">
        <w:t xml:space="preserve">Inu </w:t>
      </w:r>
      <w:r w:rsidRPr="00E71CB3">
        <w:rPr>
          <w:b/>
          <w:bCs/>
          <w:sz w:val="26"/>
          <w:szCs w:val="26"/>
        </w:rPr>
        <w:t>Manak and</w:t>
      </w:r>
      <w:r>
        <w:t xml:space="preserve"> </w:t>
      </w:r>
      <w:r w:rsidRPr="00E71CB3">
        <w:t xml:space="preserve">Fariha </w:t>
      </w:r>
      <w:r w:rsidRPr="00E71CB3">
        <w:rPr>
          <w:b/>
          <w:bCs/>
          <w:sz w:val="26"/>
          <w:szCs w:val="26"/>
        </w:rPr>
        <w:t>Kamal 24</w:t>
      </w:r>
      <w:r w:rsidRPr="00E71CB3">
        <w:t>. fellow for trade policy at the Council on Foreign Relations</w:t>
      </w:r>
      <w:r>
        <w:t xml:space="preserve">. </w:t>
      </w:r>
      <w:r w:rsidRPr="00E71CB3">
        <w:t>Dr. Manak received a PhD in government from Georgetown University, an MA in international affairs from American University’s School of International Service, and a BA in political science (First Class Honors) from Simon Fraser University. "Trade Is a Win for the U.S. Economy". 10-23-2024. Council on Foreign Relations. https://www.cfr.org/article/trade-win-us-economy</w:t>
      </w:r>
      <w:r>
        <w:t xml:space="preserve"> //</w:t>
      </w:r>
      <w:proofErr w:type="spellStart"/>
      <w:r>
        <w:t>wenxi</w:t>
      </w:r>
      <w:proofErr w:type="spellEnd"/>
    </w:p>
    <w:p w14:paraId="4D6EE310" w14:textId="77777777" w:rsidR="002524C4" w:rsidRPr="00E71CB3" w:rsidRDefault="002524C4" w:rsidP="002524C4">
      <w:pPr>
        <w:rPr>
          <w:b/>
          <w:bCs/>
          <w:sz w:val="16"/>
        </w:rPr>
      </w:pPr>
      <w:r w:rsidRPr="00E71CB3">
        <w:rPr>
          <w:sz w:val="16"/>
        </w:rPr>
        <w:t xml:space="preserve">One of the most significant challenges to defending trade is the reductive nature of campaign sound bites. Trade produces a range of benefits, some of which are obvious, but many others that are not. Politicians often complain that trade is just about expanding people’s ability to buy cheap goods like toys, clothing and furniture. </w:t>
      </w:r>
      <w:r w:rsidRPr="005077E1">
        <w:rPr>
          <w:rStyle w:val="StyleUnderline"/>
        </w:rPr>
        <w:t xml:space="preserve">However, </w:t>
      </w:r>
      <w:r w:rsidRPr="00F712AB">
        <w:rPr>
          <w:rStyle w:val="StyleUnderline"/>
          <w:highlight w:val="cyan"/>
        </w:rPr>
        <w:t>trade</w:t>
      </w:r>
      <w:r w:rsidRPr="005077E1">
        <w:rPr>
          <w:rStyle w:val="StyleUnderline"/>
        </w:rPr>
        <w:t xml:space="preserve"> also </w:t>
      </w:r>
      <w:r w:rsidRPr="00F712AB">
        <w:rPr>
          <w:rStyle w:val="StyleUnderline"/>
          <w:highlight w:val="cyan"/>
        </w:rPr>
        <w:t>bolsters</w:t>
      </w:r>
      <w:r w:rsidRPr="005077E1">
        <w:rPr>
          <w:rStyle w:val="StyleUnderline"/>
        </w:rPr>
        <w:t xml:space="preserve"> </w:t>
      </w:r>
      <w:r w:rsidRPr="00F712AB">
        <w:rPr>
          <w:rStyle w:val="StyleUnderline"/>
          <w:highlight w:val="cyan"/>
        </w:rPr>
        <w:t>the ability</w:t>
      </w:r>
      <w:r w:rsidRPr="005077E1">
        <w:rPr>
          <w:rStyle w:val="StyleUnderline"/>
        </w:rPr>
        <w:t xml:space="preserve"> of businesses </w:t>
      </w:r>
      <w:r w:rsidRPr="00F712AB">
        <w:rPr>
          <w:rStyle w:val="StyleUnderline"/>
          <w:highlight w:val="cyan"/>
        </w:rPr>
        <w:t>to access</w:t>
      </w:r>
      <w:r w:rsidRPr="005077E1">
        <w:rPr>
          <w:rStyle w:val="StyleUnderline"/>
        </w:rPr>
        <w:t xml:space="preserve"> affordable, </w:t>
      </w:r>
      <w:r w:rsidRPr="00F712AB">
        <w:rPr>
          <w:rStyle w:val="StyleUnderline"/>
          <w:highlight w:val="cyan"/>
        </w:rPr>
        <w:t>high-quality parts</w:t>
      </w:r>
      <w:r w:rsidRPr="005077E1">
        <w:rPr>
          <w:rStyle w:val="StyleUnderline"/>
        </w:rPr>
        <w:t xml:space="preserve"> and components that they use </w:t>
      </w:r>
      <w:r w:rsidRPr="00F712AB">
        <w:rPr>
          <w:rStyle w:val="StyleUnderline"/>
          <w:highlight w:val="cyan"/>
        </w:rPr>
        <w:t xml:space="preserve">to make </w:t>
      </w:r>
      <w:r w:rsidRPr="00F712AB">
        <w:rPr>
          <w:highlight w:val="cyan"/>
          <w:u w:val="single"/>
        </w:rPr>
        <w:t>products</w:t>
      </w:r>
      <w:r w:rsidRPr="00E71CB3">
        <w:rPr>
          <w:u w:val="single"/>
        </w:rPr>
        <w:t xml:space="preserve"> </w:t>
      </w:r>
      <w:r w:rsidRPr="00F712AB">
        <w:rPr>
          <w:highlight w:val="cyan"/>
          <w:u w:val="single"/>
        </w:rPr>
        <w:t>to sell in the</w:t>
      </w:r>
      <w:r w:rsidRPr="00F712AB">
        <w:rPr>
          <w:rStyle w:val="StyleUnderline"/>
          <w:highlight w:val="cyan"/>
        </w:rPr>
        <w:t xml:space="preserve"> U</w:t>
      </w:r>
      <w:r w:rsidRPr="005077E1">
        <w:rPr>
          <w:rStyle w:val="StyleUnderline"/>
        </w:rPr>
        <w:t xml:space="preserve">nited </w:t>
      </w:r>
      <w:r w:rsidRPr="00F712AB">
        <w:rPr>
          <w:sz w:val="16"/>
          <w:highlight w:val="cyan"/>
        </w:rPr>
        <w:t>S</w:t>
      </w:r>
      <w:r w:rsidRPr="00E71CB3">
        <w:rPr>
          <w:sz w:val="16"/>
        </w:rPr>
        <w:t>tates</w:t>
      </w:r>
      <w:r w:rsidRPr="005077E1">
        <w:rPr>
          <w:rStyle w:val="StyleUnderline"/>
        </w:rPr>
        <w:t xml:space="preserve"> </w:t>
      </w:r>
      <w:r w:rsidRPr="00F712AB">
        <w:rPr>
          <w:rStyle w:val="StyleUnderline"/>
          <w:highlight w:val="cyan"/>
        </w:rPr>
        <w:t>and around the world.</w:t>
      </w:r>
      <w:r w:rsidRPr="005077E1">
        <w:rPr>
          <w:rStyle w:val="StyleUnderline"/>
        </w:rPr>
        <w:t xml:space="preserve"> </w:t>
      </w:r>
      <w:r w:rsidRPr="00E71CB3">
        <w:rPr>
          <w:sz w:val="16"/>
        </w:rPr>
        <w:t xml:space="preserve">Those parts that we bring in from other countries, such as axles, batteries and steel pipes, make up half of all imports. </w:t>
      </w:r>
      <w:r w:rsidRPr="00E71CB3">
        <w:rPr>
          <w:rStyle w:val="StyleUnderline"/>
          <w:b/>
          <w:bCs/>
        </w:rPr>
        <w:t xml:space="preserve">This means that </w:t>
      </w:r>
      <w:r w:rsidRPr="00F712AB">
        <w:rPr>
          <w:rStyle w:val="StyleUnderline"/>
          <w:b/>
          <w:bCs/>
          <w:highlight w:val="cyan"/>
        </w:rPr>
        <w:t>much of what we trade is not consumer goods</w:t>
      </w:r>
      <w:r w:rsidRPr="00E71CB3">
        <w:rPr>
          <w:rStyle w:val="StyleUnderline"/>
          <w:b/>
          <w:bCs/>
        </w:rPr>
        <w:t xml:space="preserve"> such as phones and furniture</w:t>
      </w:r>
      <w:r w:rsidRPr="00F712AB">
        <w:rPr>
          <w:rStyle w:val="StyleUnderline"/>
          <w:b/>
          <w:bCs/>
          <w:highlight w:val="cyan"/>
        </w:rPr>
        <w:t xml:space="preserve">, but </w:t>
      </w:r>
      <w:r w:rsidRPr="00F712AB">
        <w:rPr>
          <w:rStyle w:val="Emphasis"/>
          <w:highlight w:val="cyan"/>
        </w:rPr>
        <w:t>essential inputs to the U.S. economy</w:t>
      </w:r>
      <w:r w:rsidRPr="00E71CB3">
        <w:rPr>
          <w:rStyle w:val="Emphasis"/>
        </w:rPr>
        <w:t>.</w:t>
      </w:r>
    </w:p>
    <w:p w14:paraId="3209B18F" w14:textId="77777777" w:rsidR="002524C4" w:rsidRPr="005077E1" w:rsidRDefault="002524C4" w:rsidP="002524C4">
      <w:pPr>
        <w:rPr>
          <w:rStyle w:val="StyleUnderline"/>
        </w:rPr>
      </w:pPr>
      <w:r w:rsidRPr="005077E1">
        <w:rPr>
          <w:rStyle w:val="StyleUnderline"/>
        </w:rPr>
        <w:t>Take the iconic American</w:t>
      </w:r>
      <w:r w:rsidRPr="00E71CB3">
        <w:rPr>
          <w:sz w:val="16"/>
        </w:rPr>
        <w:t xml:space="preserve"> truck — the Ford F-150. In addition to American labor and components, Ford relies on foreign parts for producing the F-150: about a third of all its parts are sourced from abroad</w:t>
      </w:r>
      <w:r w:rsidRPr="005077E1">
        <w:rPr>
          <w:rStyle w:val="StyleUnderline"/>
        </w:rPr>
        <w:t>. It is then sold in the United States and other countries around the world.</w:t>
      </w:r>
    </w:p>
    <w:p w14:paraId="38ED7F22" w14:textId="77777777" w:rsidR="002524C4" w:rsidRPr="00E71CB3" w:rsidRDefault="002524C4" w:rsidP="002524C4">
      <w:pPr>
        <w:rPr>
          <w:sz w:val="16"/>
        </w:rPr>
      </w:pPr>
      <w:r w:rsidRPr="00E71CB3">
        <w:rPr>
          <w:sz w:val="16"/>
        </w:rPr>
        <w:t>Popular demand for the F-150, both in the United States and abroad, supports 3,800 jobs at the Dearborn plant where the trucks are assembled. But the economic benefits are not just limited to this single plant. In fact, Ford employs 59,000 hourly workers around the country to manufacture its line of cars and trucks. Along with auto workers that work on the assembly line, Ford employs a range of other workers, such as product designers and software engineers that research and develop the software that is embedded in all modern vehicles.</w:t>
      </w:r>
    </w:p>
    <w:p w14:paraId="0A33206F" w14:textId="77777777" w:rsidR="002524C4" w:rsidRPr="00E71CB3" w:rsidRDefault="002524C4" w:rsidP="002524C4">
      <w:pPr>
        <w:rPr>
          <w:sz w:val="16"/>
        </w:rPr>
      </w:pPr>
      <w:r w:rsidRPr="00E71CB3">
        <w:rPr>
          <w:sz w:val="16"/>
        </w:rPr>
        <w:t>Ford Credit also sells automotive financial products to finance the purchase of Ford vehicles. Americans understand the value of those jobs, and evidence shows that automotive jobs pay higher wages than those in other manufacturing industries. The importance of trade to those jobs is rarely talked about on the campaign trail, however.</w:t>
      </w:r>
    </w:p>
    <w:p w14:paraId="666FF712" w14:textId="77777777" w:rsidR="002524C4" w:rsidRPr="00E71CB3" w:rsidRDefault="002524C4" w:rsidP="002524C4">
      <w:pPr>
        <w:rPr>
          <w:rStyle w:val="StyleUnderline"/>
          <w:b/>
          <w:bCs/>
        </w:rPr>
      </w:pPr>
      <w:r w:rsidRPr="005077E1">
        <w:rPr>
          <w:rStyle w:val="StyleUnderline"/>
        </w:rPr>
        <w:t xml:space="preserve">Many companies like Ford make a wide range of sophisticated products using both American and foreign inputs that are in high demand at home and abroad. </w:t>
      </w:r>
      <w:r w:rsidRPr="00E71CB3">
        <w:rPr>
          <w:rStyle w:val="StyleUnderline"/>
          <w:b/>
          <w:bCs/>
        </w:rPr>
        <w:t xml:space="preserve">By taking advantage of trading opportunities, these </w:t>
      </w:r>
      <w:r w:rsidRPr="00F712AB">
        <w:rPr>
          <w:rStyle w:val="StyleUnderline"/>
          <w:b/>
          <w:bCs/>
          <w:highlight w:val="cyan"/>
        </w:rPr>
        <w:t>companies create</w:t>
      </w:r>
      <w:r w:rsidRPr="00E71CB3">
        <w:rPr>
          <w:rStyle w:val="StyleUnderline"/>
          <w:b/>
          <w:bCs/>
        </w:rPr>
        <w:t xml:space="preserve"> </w:t>
      </w:r>
      <w:r w:rsidRPr="00F712AB">
        <w:rPr>
          <w:rStyle w:val="StyleUnderline"/>
          <w:b/>
          <w:bCs/>
          <w:highlight w:val="cyan"/>
        </w:rPr>
        <w:t>a lot of American jobs across a diverse range of industries</w:t>
      </w:r>
      <w:r w:rsidRPr="00E71CB3">
        <w:rPr>
          <w:rStyle w:val="StyleUnderline"/>
          <w:b/>
          <w:bCs/>
        </w:rPr>
        <w:t xml:space="preserve"> </w:t>
      </w:r>
      <w:r w:rsidRPr="00F712AB">
        <w:rPr>
          <w:rStyle w:val="StyleUnderline"/>
          <w:b/>
          <w:bCs/>
          <w:highlight w:val="cyan"/>
        </w:rPr>
        <w:t>and are a source of strength for the U.S. economy.</w:t>
      </w:r>
    </w:p>
    <w:p w14:paraId="706668F1" w14:textId="77777777" w:rsidR="002524C4" w:rsidRPr="00E71CB3" w:rsidRDefault="002524C4" w:rsidP="002524C4">
      <w:pPr>
        <w:rPr>
          <w:rStyle w:val="StyleUnderline"/>
        </w:rPr>
      </w:pPr>
      <w:r w:rsidRPr="005077E1">
        <w:rPr>
          <w:rStyle w:val="StyleUnderline"/>
        </w:rPr>
        <w:t xml:space="preserve">In fact, U.S. firms that </w:t>
      </w:r>
      <w:r w:rsidRPr="00F712AB">
        <w:rPr>
          <w:rStyle w:val="Emphasis"/>
          <w:highlight w:val="cyan"/>
        </w:rPr>
        <w:t>trade in goods support half of all jobs in the economy</w:t>
      </w:r>
      <w:r w:rsidRPr="00F712AB">
        <w:rPr>
          <w:rStyle w:val="StyleUnderline"/>
          <w:highlight w:val="cyan"/>
        </w:rPr>
        <w:t xml:space="preserve">, and </w:t>
      </w:r>
      <w:r w:rsidRPr="00F712AB">
        <w:rPr>
          <w:rStyle w:val="Emphasis"/>
          <w:highlight w:val="cyan"/>
        </w:rPr>
        <w:t>almost three-quarters of those jobs are at firms that both export and import goods</w:t>
      </w:r>
      <w:r w:rsidRPr="005077E1">
        <w:rPr>
          <w:rStyle w:val="StyleUnderline"/>
        </w:rPr>
        <w:t xml:space="preserve">. </w:t>
      </w:r>
      <w:r w:rsidRPr="00E71CB3">
        <w:rPr>
          <w:rStyle w:val="StyleUnderline"/>
        </w:rPr>
        <w:t xml:space="preserve">These </w:t>
      </w:r>
      <w:r w:rsidRPr="00F712AB">
        <w:rPr>
          <w:rStyle w:val="StyleUnderline"/>
          <w:highlight w:val="cyan"/>
        </w:rPr>
        <w:t>exporter-importer firms</w:t>
      </w:r>
      <w:r w:rsidRPr="00E71CB3">
        <w:rPr>
          <w:rStyle w:val="StyleUnderline"/>
        </w:rPr>
        <w:t xml:space="preserve"> </w:t>
      </w:r>
      <w:r w:rsidRPr="00F712AB">
        <w:rPr>
          <w:rStyle w:val="StyleUnderline"/>
          <w:highlight w:val="cyan"/>
        </w:rPr>
        <w:t>are major employers across key sectors</w:t>
      </w:r>
      <w:r w:rsidRPr="00E71CB3">
        <w:rPr>
          <w:rStyle w:val="StyleUnderline"/>
        </w:rPr>
        <w:t xml:space="preserve"> of the economy, employing over half of all workers in </w:t>
      </w:r>
      <w:r w:rsidRPr="00F712AB">
        <w:rPr>
          <w:rStyle w:val="StyleUnderline"/>
          <w:highlight w:val="cyan"/>
        </w:rPr>
        <w:t>manufacturing, retail, transportation, utilities, wholesale, and information</w:t>
      </w:r>
      <w:r w:rsidRPr="00E71CB3">
        <w:rPr>
          <w:rStyle w:val="StyleUnderline"/>
        </w:rPr>
        <w:t>. The things they trade also increasingly include higher-technology goods and services.</w:t>
      </w:r>
    </w:p>
    <w:p w14:paraId="23D4EBF9" w14:textId="77777777" w:rsidR="002524C4" w:rsidRDefault="002524C4" w:rsidP="002524C4">
      <w:pPr>
        <w:rPr>
          <w:rStyle w:val="StyleUnderline"/>
        </w:rPr>
      </w:pPr>
      <w:r w:rsidRPr="00E71CB3">
        <w:rPr>
          <w:rStyle w:val="StyleUnderline"/>
        </w:rPr>
        <w:t>Trade continues to be central to job growth in U.S. manufacturing, as well. In the past decade, total manufacturing employment increased by about 10%.</w:t>
      </w:r>
      <w:r w:rsidRPr="00E71CB3">
        <w:rPr>
          <w:sz w:val="16"/>
        </w:rPr>
        <w:t xml:space="preserve"> </w:t>
      </w:r>
      <w:r w:rsidRPr="00E71CB3">
        <w:rPr>
          <w:rStyle w:val="StyleUnderline"/>
          <w:b/>
          <w:bCs/>
        </w:rPr>
        <w:t xml:space="preserve">During the same period, while </w:t>
      </w:r>
      <w:r w:rsidRPr="00F712AB">
        <w:rPr>
          <w:rStyle w:val="StyleUnderline"/>
          <w:b/>
          <w:bCs/>
          <w:highlight w:val="cyan"/>
        </w:rPr>
        <w:t>non-traders continued to shrink</w:t>
      </w:r>
      <w:r w:rsidRPr="00E71CB3">
        <w:rPr>
          <w:rStyle w:val="StyleUnderline"/>
          <w:b/>
          <w:bCs/>
        </w:rPr>
        <w:t xml:space="preserve">, </w:t>
      </w:r>
      <w:r w:rsidRPr="00F712AB">
        <w:rPr>
          <w:rStyle w:val="StyleUnderline"/>
          <w:b/>
          <w:bCs/>
          <w:highlight w:val="cyan"/>
        </w:rPr>
        <w:t>goods-trading manufacturers created more jobs on net.</w:t>
      </w:r>
      <w:r w:rsidRPr="00E71CB3">
        <w:rPr>
          <w:rStyle w:val="StyleUnderline"/>
          <w:b/>
          <w:bCs/>
        </w:rPr>
        <w:t xml:space="preserve"> Because the share of goods traders in </w:t>
      </w:r>
      <w:r w:rsidRPr="00F712AB">
        <w:rPr>
          <w:rStyle w:val="StyleUnderline"/>
          <w:b/>
          <w:bCs/>
          <w:highlight w:val="cyan"/>
        </w:rPr>
        <w:t>manufacturing employment averages about 85%</w:t>
      </w:r>
      <w:r w:rsidRPr="00F712AB">
        <w:rPr>
          <w:rStyle w:val="StyleUnderline"/>
          <w:highlight w:val="cyan"/>
        </w:rPr>
        <w:t>,</w:t>
      </w:r>
      <w:r w:rsidRPr="005077E1">
        <w:rPr>
          <w:rStyle w:val="StyleUnderline"/>
        </w:rPr>
        <w:t xml:space="preserve"> this recovery would not have occurred if all manufacturers grew at the same (negative) rate as non-traders.</w:t>
      </w:r>
    </w:p>
    <w:p w14:paraId="3A6D840D" w14:textId="77777777" w:rsidR="002524C4" w:rsidRDefault="002524C4" w:rsidP="002524C4">
      <w:pPr>
        <w:rPr>
          <w:rStyle w:val="StyleUnderline"/>
        </w:rPr>
      </w:pPr>
    </w:p>
    <w:p w14:paraId="166FC356" w14:textId="77777777" w:rsidR="002524C4" w:rsidRPr="00246265" w:rsidRDefault="002524C4" w:rsidP="002524C4">
      <w:pPr>
        <w:pStyle w:val="Heading4"/>
        <w:rPr>
          <w:rStyle w:val="StyleUnderline"/>
          <w:sz w:val="26"/>
          <w:szCs w:val="26"/>
          <w:u w:val="none"/>
        </w:rPr>
      </w:pPr>
      <w:r>
        <w:rPr>
          <w:rStyle w:val="StyleUnderline"/>
          <w:sz w:val="26"/>
          <w:szCs w:val="26"/>
          <w:u w:val="none"/>
        </w:rPr>
        <w:t>International exports and imports are directly correlated with the economy.</w:t>
      </w:r>
    </w:p>
    <w:p w14:paraId="58A58133" w14:textId="77777777" w:rsidR="002524C4" w:rsidRPr="00246265" w:rsidRDefault="002524C4" w:rsidP="002524C4">
      <w:pPr>
        <w:rPr>
          <w:rStyle w:val="StyleUnderline"/>
          <w:u w:val="none"/>
        </w:rPr>
      </w:pPr>
      <w:r w:rsidRPr="00246265">
        <w:rPr>
          <w:rStyle w:val="StyleUnderline"/>
          <w:u w:val="none"/>
        </w:rPr>
        <w:t xml:space="preserve">Michael </w:t>
      </w:r>
      <w:r w:rsidRPr="00246265">
        <w:rPr>
          <w:rStyle w:val="StyleUnderline"/>
          <w:b/>
          <w:bCs/>
          <w:sz w:val="26"/>
          <w:szCs w:val="26"/>
          <w:u w:val="none"/>
        </w:rPr>
        <w:t>Klein 25</w:t>
      </w:r>
      <w:r w:rsidRPr="00246265">
        <w:rPr>
          <w:rStyle w:val="StyleUnderline"/>
          <w:u w:val="none"/>
        </w:rPr>
        <w:t>. Professor of International Economic Affairs, The Fletcher School</w:t>
      </w:r>
      <w:r>
        <w:rPr>
          <w:rStyle w:val="StyleUnderline"/>
          <w:u w:val="none"/>
        </w:rPr>
        <w:t xml:space="preserve">, </w:t>
      </w:r>
      <w:r w:rsidRPr="00246265">
        <w:rPr>
          <w:rStyle w:val="StyleUnderline"/>
          <w:u w:val="none"/>
        </w:rPr>
        <w:t>BA, Brandeis University, Waltham,</w:t>
      </w:r>
      <w:r>
        <w:rPr>
          <w:rStyle w:val="StyleUnderline"/>
          <w:u w:val="none"/>
        </w:rPr>
        <w:t xml:space="preserve"> </w:t>
      </w:r>
      <w:r w:rsidRPr="00246265">
        <w:rPr>
          <w:rStyle w:val="StyleUnderline"/>
          <w:u w:val="none"/>
        </w:rPr>
        <w:t>PhD, Columbia University</w:t>
      </w:r>
      <w:r>
        <w:rPr>
          <w:rStyle w:val="StyleUnderline"/>
          <w:u w:val="none"/>
        </w:rPr>
        <w:t xml:space="preserve">. </w:t>
      </w:r>
      <w:r w:rsidRPr="00246265">
        <w:rPr>
          <w:rStyle w:val="StyleUnderline"/>
          <w:u w:val="none"/>
        </w:rPr>
        <w:t>"How International Trade Affects the Economy". 4-23-2025. Tufts Now. https://now.tufts.edu/2025/04/23/how-international-trade-affects-economy</w:t>
      </w:r>
      <w:r>
        <w:rPr>
          <w:rStyle w:val="StyleUnderline"/>
          <w:u w:val="none"/>
        </w:rPr>
        <w:t xml:space="preserve"> //</w:t>
      </w:r>
      <w:proofErr w:type="spellStart"/>
      <w:r>
        <w:rPr>
          <w:rStyle w:val="StyleUnderline"/>
          <w:u w:val="none"/>
        </w:rPr>
        <w:t>wenxi</w:t>
      </w:r>
      <w:proofErr w:type="spellEnd"/>
    </w:p>
    <w:p w14:paraId="605A5BE4" w14:textId="77777777" w:rsidR="002524C4" w:rsidRDefault="002524C4" w:rsidP="002524C4">
      <w:pPr>
        <w:rPr>
          <w:rStyle w:val="StyleUnderline"/>
          <w:u w:val="none"/>
        </w:rPr>
      </w:pPr>
      <w:r w:rsidRPr="00933F0B">
        <w:rPr>
          <w:rStyle w:val="StyleUnderline"/>
          <w:u w:val="none"/>
        </w:rPr>
        <w:t xml:space="preserve">Over the past 50 years, </w:t>
      </w:r>
      <w:r w:rsidRPr="00246265">
        <w:rPr>
          <w:rStyle w:val="StyleUnderline"/>
        </w:rPr>
        <w:t xml:space="preserve">international </w:t>
      </w:r>
      <w:r w:rsidRPr="00F712AB">
        <w:rPr>
          <w:rStyle w:val="StyleUnderline"/>
          <w:highlight w:val="cyan"/>
        </w:rPr>
        <w:t xml:space="preserve">trade has become an </w:t>
      </w:r>
      <w:r w:rsidRPr="00F712AB">
        <w:rPr>
          <w:rStyle w:val="Emphasis"/>
          <w:highlight w:val="cyan"/>
        </w:rPr>
        <w:t>increasingly important</w:t>
      </w:r>
      <w:r w:rsidRPr="00F712AB">
        <w:rPr>
          <w:rStyle w:val="StyleUnderline"/>
          <w:highlight w:val="cyan"/>
        </w:rPr>
        <w:t xml:space="preserve"> feature of the U.S. economy.</w:t>
      </w:r>
      <w:r w:rsidRPr="00246265">
        <w:rPr>
          <w:rStyle w:val="StyleUnderline"/>
        </w:rPr>
        <w:t xml:space="preserve"> </w:t>
      </w:r>
      <w:r w:rsidRPr="00933F0B">
        <w:rPr>
          <w:rStyle w:val="StyleUnderline"/>
          <w:u w:val="none"/>
        </w:rPr>
        <w:t>The U.S. has been running a trade deficit—that is that the total value of imports to the country has exceeded the value of U.S. exports—every year since 1975. However, this does not represent a decline in the country’s exports. On the contrary, both exports and imports have more than doubled since the beginning of this period (see chart).</w:t>
      </w:r>
    </w:p>
    <w:p w14:paraId="058415EB" w14:textId="77777777" w:rsidR="002524C4" w:rsidRPr="00246265" w:rsidRDefault="002524C4" w:rsidP="002524C4">
      <w:pPr>
        <w:rPr>
          <w:rStyle w:val="StyleUnderline"/>
        </w:rPr>
      </w:pPr>
      <w:r w:rsidRPr="00246265">
        <w:rPr>
          <w:rStyle w:val="StyleUnderline"/>
        </w:rPr>
        <w:t xml:space="preserve">This </w:t>
      </w:r>
      <w:r w:rsidRPr="00F712AB">
        <w:rPr>
          <w:rStyle w:val="StyleUnderline"/>
          <w:highlight w:val="cyan"/>
        </w:rPr>
        <w:t xml:space="preserve">reflects the </w:t>
      </w:r>
      <w:r w:rsidRPr="00F712AB">
        <w:rPr>
          <w:rStyle w:val="Emphasis"/>
          <w:highlight w:val="cyan"/>
        </w:rPr>
        <w:t>greater integration of the U</w:t>
      </w:r>
      <w:r w:rsidRPr="00246265">
        <w:rPr>
          <w:rStyle w:val="Emphasis"/>
        </w:rPr>
        <w:t xml:space="preserve">nited </w:t>
      </w:r>
      <w:r w:rsidRPr="00F712AB">
        <w:rPr>
          <w:rStyle w:val="Emphasis"/>
          <w:highlight w:val="cyan"/>
        </w:rPr>
        <w:t>S</w:t>
      </w:r>
      <w:r w:rsidRPr="00246265">
        <w:rPr>
          <w:rStyle w:val="Emphasis"/>
        </w:rPr>
        <w:t>tates in the world economy</w:t>
      </w:r>
      <w:r w:rsidRPr="00246265">
        <w:rPr>
          <w:rStyle w:val="StyleUnderline"/>
        </w:rPr>
        <w:t xml:space="preserve">, something that has been happening worldwide—world trade relative to world GDP has increased from 26% in 1970 to 63% in 2022. </w:t>
      </w:r>
    </w:p>
    <w:p w14:paraId="374994EA" w14:textId="77777777" w:rsidR="002524C4" w:rsidRDefault="002524C4" w:rsidP="002524C4">
      <w:pPr>
        <w:rPr>
          <w:rStyle w:val="StyleUnderline"/>
          <w:u w:val="none"/>
        </w:rPr>
      </w:pPr>
      <w:r w:rsidRPr="00246265">
        <w:rPr>
          <w:rStyle w:val="StyleUnderline"/>
        </w:rPr>
        <w:t xml:space="preserve">Moreover, </w:t>
      </w:r>
      <w:r w:rsidRPr="00F712AB">
        <w:rPr>
          <w:rStyle w:val="StyleUnderline"/>
          <w:highlight w:val="cyan"/>
        </w:rPr>
        <w:t>there is a</w:t>
      </w:r>
      <w:r w:rsidRPr="00246265">
        <w:rPr>
          <w:rStyle w:val="StyleUnderline"/>
        </w:rPr>
        <w:t xml:space="preserve"> </w:t>
      </w:r>
      <w:r w:rsidRPr="00F712AB">
        <w:rPr>
          <w:rStyle w:val="Emphasis"/>
          <w:highlight w:val="cyan"/>
        </w:rPr>
        <w:t>high correlation</w:t>
      </w:r>
      <w:r w:rsidRPr="00246265">
        <w:rPr>
          <w:rStyle w:val="Emphasis"/>
        </w:rPr>
        <w:t xml:space="preserve"> (greater than 90%) </w:t>
      </w:r>
      <w:r w:rsidRPr="00F712AB">
        <w:rPr>
          <w:rStyle w:val="Emphasis"/>
          <w:highlight w:val="cyan"/>
        </w:rPr>
        <w:t>between exports and imports</w:t>
      </w:r>
      <w:r w:rsidRPr="00246265">
        <w:rPr>
          <w:rStyle w:val="StyleUnderline"/>
        </w:rPr>
        <w:t xml:space="preserve">—typically </w:t>
      </w:r>
      <w:r w:rsidRPr="00F712AB">
        <w:rPr>
          <w:rStyle w:val="StyleUnderline"/>
          <w:highlight w:val="cyan"/>
        </w:rPr>
        <w:t>when</w:t>
      </w:r>
      <w:r w:rsidRPr="00246265">
        <w:rPr>
          <w:rStyle w:val="StyleUnderline"/>
        </w:rPr>
        <w:t xml:space="preserve"> U.S. </w:t>
      </w:r>
      <w:r w:rsidRPr="00F712AB">
        <w:rPr>
          <w:rStyle w:val="StyleUnderline"/>
          <w:highlight w:val="cyan"/>
        </w:rPr>
        <w:t>exports</w:t>
      </w:r>
      <w:r w:rsidRPr="00246265">
        <w:rPr>
          <w:rStyle w:val="StyleUnderline"/>
        </w:rPr>
        <w:t xml:space="preserve"> to the rest of the world </w:t>
      </w:r>
      <w:r w:rsidRPr="00F712AB">
        <w:rPr>
          <w:rStyle w:val="StyleUnderline"/>
          <w:highlight w:val="cyan"/>
        </w:rPr>
        <w:t>are declining, U.S. imports</w:t>
      </w:r>
      <w:r w:rsidRPr="00246265">
        <w:rPr>
          <w:rStyle w:val="StyleUnderline"/>
        </w:rPr>
        <w:t xml:space="preserve"> of foreign </w:t>
      </w:r>
      <w:r w:rsidRPr="00F712AB">
        <w:rPr>
          <w:rStyle w:val="StyleUnderline"/>
          <w:highlight w:val="cyan"/>
        </w:rPr>
        <w:t>goods tend to decline as well</w:t>
      </w:r>
      <w:r w:rsidRPr="00246265">
        <w:rPr>
          <w:rStyle w:val="StyleUnderline"/>
        </w:rPr>
        <w:t xml:space="preserve">. </w:t>
      </w:r>
      <w:r w:rsidRPr="00F712AB">
        <w:rPr>
          <w:rStyle w:val="StyleUnderline"/>
          <w:highlight w:val="cyan"/>
        </w:rPr>
        <w:t>This is especially the case in crisis</w:t>
      </w:r>
      <w:r w:rsidRPr="00246265">
        <w:rPr>
          <w:rStyle w:val="StyleUnderline"/>
        </w:rPr>
        <w:t xml:space="preserve"> years like 2008–2009 and 2020. </w:t>
      </w:r>
      <w:r w:rsidRPr="00246265">
        <w:rPr>
          <w:rStyle w:val="StyleUnderline"/>
          <w:u w:val="none"/>
        </w:rPr>
        <w:t xml:space="preserve">The global financial and economic crisis and the onset of COVID saw both a contraction of the United States economy (and other economies) and of world trade.  </w:t>
      </w:r>
    </w:p>
    <w:p w14:paraId="49FC98BE" w14:textId="77777777" w:rsidR="002524C4" w:rsidRPr="002524C4" w:rsidRDefault="002524C4" w:rsidP="002524C4"/>
    <w:p w14:paraId="686A2B75" w14:textId="77777777" w:rsidR="001001D1" w:rsidRDefault="001001D1" w:rsidP="001001D1">
      <w:pPr>
        <w:pStyle w:val="Heading4"/>
      </w:pPr>
      <w:r>
        <w:t>K2 Conflict deterrence, NSF, and economic interests</w:t>
      </w:r>
    </w:p>
    <w:p w14:paraId="4C1208FC" w14:textId="77777777" w:rsidR="001001D1" w:rsidRDefault="001001D1" w:rsidP="001001D1">
      <w:r w:rsidRPr="00161EBA">
        <w:t>[James Panel; 4/9/18; Policy Analyst, Defense Policy, Center for National Security</w:t>
      </w:r>
      <w:r>
        <w:t xml:space="preserve">, </w:t>
      </w:r>
      <w:r w:rsidRPr="00161EBA">
        <w:t xml:space="preserve">James was a Policy Analyst for Defense Policy at The Heritage Foundation; The Coast Guard Needs Six New Icebreakers to Protect U.S. Interests in the Arctic and Antarctic; https://www.heritage.org/defense/report/the-coast-guard-needs-six-new-icebreakers-protect-us-interests-the-arctic-and; DBSTM] </w:t>
      </w:r>
    </w:p>
    <w:p w14:paraId="6AEF9172" w14:textId="77777777" w:rsidR="001001D1" w:rsidRPr="00161EBA" w:rsidRDefault="001001D1" w:rsidP="001001D1">
      <w:r>
        <w:t>NSF</w:t>
      </w:r>
      <w:r>
        <w:sym w:font="Wingdings" w:char="F0E0"/>
      </w:r>
      <w:r>
        <w:t>National Science Foundation</w:t>
      </w:r>
    </w:p>
    <w:p w14:paraId="03ABC3D2" w14:textId="77777777" w:rsidR="001001D1" w:rsidRPr="00BD1E95" w:rsidRDefault="001001D1" w:rsidP="001001D1">
      <w:pPr>
        <w:rPr>
          <w:u w:val="single"/>
        </w:rPr>
      </w:pPr>
      <w:r w:rsidRPr="00161EBA">
        <w:rPr>
          <w:sz w:val="16"/>
        </w:rPr>
        <w:t xml:space="preserve">The </w:t>
      </w:r>
      <w:r w:rsidRPr="00BD1E95">
        <w:rPr>
          <w:u w:val="single"/>
        </w:rPr>
        <w:t>Polar regions</w:t>
      </w:r>
      <w:r w:rsidRPr="00161EBA">
        <w:rPr>
          <w:sz w:val="16"/>
        </w:rPr>
        <w:t xml:space="preserve"> (the </w:t>
      </w:r>
      <w:r w:rsidRPr="00F712AB">
        <w:rPr>
          <w:highlight w:val="cyan"/>
          <w:u w:val="single"/>
        </w:rPr>
        <w:t>Arctic</w:t>
      </w:r>
      <w:r w:rsidRPr="00161EBA">
        <w:rPr>
          <w:sz w:val="16"/>
        </w:rPr>
        <w:t xml:space="preserve"> and Antarctic) </w:t>
      </w:r>
      <w:r w:rsidRPr="00BD1E95">
        <w:rPr>
          <w:u w:val="single"/>
        </w:rPr>
        <w:t xml:space="preserve">are </w:t>
      </w:r>
      <w:r w:rsidRPr="00F712AB">
        <w:rPr>
          <w:highlight w:val="cyan"/>
          <w:u w:val="single"/>
        </w:rPr>
        <w:t xml:space="preserve">seeing </w:t>
      </w:r>
      <w:r w:rsidRPr="00F712AB">
        <w:rPr>
          <w:b/>
          <w:bCs/>
          <w:highlight w:val="cyan"/>
          <w:u w:val="single"/>
        </w:rPr>
        <w:t>more natural resources and shipping lanes</w:t>
      </w:r>
      <w:r w:rsidRPr="00BD1E95">
        <w:rPr>
          <w:u w:val="single"/>
        </w:rPr>
        <w:t xml:space="preserve"> become available </w:t>
      </w:r>
      <w:r w:rsidRPr="00F712AB">
        <w:rPr>
          <w:highlight w:val="cyan"/>
          <w:u w:val="single"/>
        </w:rPr>
        <w:t xml:space="preserve">due to </w:t>
      </w:r>
      <w:r w:rsidRPr="00F712AB">
        <w:rPr>
          <w:b/>
          <w:bCs/>
          <w:highlight w:val="cyan"/>
          <w:u w:val="single"/>
        </w:rPr>
        <w:t>reduced ice coverage</w:t>
      </w:r>
      <w:r w:rsidRPr="00F712AB">
        <w:rPr>
          <w:highlight w:val="cyan"/>
          <w:u w:val="single"/>
        </w:rPr>
        <w:t xml:space="preserve"> as well as </w:t>
      </w:r>
      <w:r w:rsidRPr="00F712AB">
        <w:rPr>
          <w:b/>
          <w:bCs/>
          <w:highlight w:val="cyan"/>
          <w:u w:val="single"/>
        </w:rPr>
        <w:t>increased presence from China and Russia</w:t>
      </w:r>
      <w:r w:rsidRPr="00161EBA">
        <w:rPr>
          <w:sz w:val="16"/>
        </w:rPr>
        <w:t xml:space="preserve">. The U.S. </w:t>
      </w:r>
      <w:r w:rsidRPr="00F712AB">
        <w:rPr>
          <w:highlight w:val="cyan"/>
          <w:u w:val="single"/>
        </w:rPr>
        <w:t>Coast Guard must</w:t>
      </w:r>
      <w:r w:rsidRPr="00BD1E95">
        <w:rPr>
          <w:u w:val="single"/>
        </w:rPr>
        <w:t xml:space="preserve"> also </w:t>
      </w:r>
      <w:r w:rsidRPr="00F712AB">
        <w:rPr>
          <w:b/>
          <w:bCs/>
          <w:highlight w:val="cyan"/>
          <w:u w:val="single"/>
        </w:rPr>
        <w:t>increase</w:t>
      </w:r>
      <w:r w:rsidRPr="00BD1E95">
        <w:rPr>
          <w:b/>
          <w:bCs/>
          <w:u w:val="single"/>
        </w:rPr>
        <w:t xml:space="preserve"> its </w:t>
      </w:r>
      <w:r w:rsidRPr="00F712AB">
        <w:rPr>
          <w:b/>
          <w:bCs/>
          <w:highlight w:val="cyan"/>
          <w:u w:val="single"/>
        </w:rPr>
        <w:t>presence to protect U.S. sovereignty and</w:t>
      </w:r>
      <w:r w:rsidRPr="00BD1E95">
        <w:rPr>
          <w:b/>
          <w:bCs/>
          <w:u w:val="single"/>
        </w:rPr>
        <w:t xml:space="preserve"> economic </w:t>
      </w:r>
      <w:r w:rsidRPr="00F712AB">
        <w:rPr>
          <w:b/>
          <w:bCs/>
          <w:highlight w:val="cyan"/>
          <w:u w:val="single"/>
        </w:rPr>
        <w:t>interests</w:t>
      </w:r>
      <w:r w:rsidRPr="00BD1E95">
        <w:rPr>
          <w:u w:val="single"/>
        </w:rPr>
        <w:t xml:space="preserve">. </w:t>
      </w:r>
      <w:r w:rsidRPr="00F712AB">
        <w:rPr>
          <w:highlight w:val="cyan"/>
          <w:u w:val="single"/>
        </w:rPr>
        <w:t xml:space="preserve">Icebreakers are </w:t>
      </w:r>
      <w:r w:rsidRPr="00F712AB">
        <w:rPr>
          <w:b/>
          <w:bCs/>
          <w:highlight w:val="cyan"/>
          <w:u w:val="single"/>
        </w:rPr>
        <w:t>essential</w:t>
      </w:r>
      <w:r w:rsidRPr="00BD1E95">
        <w:rPr>
          <w:b/>
          <w:bCs/>
          <w:u w:val="single"/>
        </w:rPr>
        <w:t xml:space="preserve"> for providing this presence in the Polar region</w:t>
      </w:r>
      <w:r w:rsidRPr="00161EBA">
        <w:rPr>
          <w:b/>
          <w:bCs/>
          <w:sz w:val="16"/>
        </w:rPr>
        <w:t>s</w:t>
      </w:r>
      <w:r w:rsidRPr="00161EBA">
        <w:rPr>
          <w:sz w:val="16"/>
        </w:rPr>
        <w:t xml:space="preserve">. However, </w:t>
      </w:r>
      <w:r w:rsidRPr="00BD1E95">
        <w:rPr>
          <w:u w:val="single"/>
        </w:rPr>
        <w:t xml:space="preserve">the Coast Guard’s icebreaker </w:t>
      </w:r>
      <w:r w:rsidRPr="00F712AB">
        <w:rPr>
          <w:highlight w:val="cyan"/>
          <w:u w:val="single"/>
        </w:rPr>
        <w:t xml:space="preserve">fleet </w:t>
      </w:r>
      <w:r w:rsidRPr="00F712AB">
        <w:rPr>
          <w:b/>
          <w:bCs/>
          <w:highlight w:val="cyan"/>
          <w:u w:val="single"/>
        </w:rPr>
        <w:t>currently consists of only two ships</w:t>
      </w:r>
      <w:r w:rsidRPr="00161EBA">
        <w:rPr>
          <w:sz w:val="16"/>
        </w:rPr>
        <w:t xml:space="preserve">: one medium and one heavy polar icebreaker. </w:t>
      </w:r>
      <w:r w:rsidRPr="00BD1E95">
        <w:rPr>
          <w:u w:val="single"/>
        </w:rPr>
        <w:t xml:space="preserve">This </w:t>
      </w:r>
      <w:r w:rsidRPr="00F712AB">
        <w:rPr>
          <w:highlight w:val="cyan"/>
          <w:u w:val="single"/>
        </w:rPr>
        <w:t xml:space="preserve">capacity is </w:t>
      </w:r>
      <w:r w:rsidRPr="00F712AB">
        <w:rPr>
          <w:b/>
          <w:bCs/>
          <w:highlight w:val="cyan"/>
          <w:u w:val="single"/>
        </w:rPr>
        <w:t>unable</w:t>
      </w:r>
      <w:r w:rsidRPr="00F712AB">
        <w:rPr>
          <w:highlight w:val="cyan"/>
          <w:u w:val="single"/>
        </w:rPr>
        <w:t xml:space="preserve"> to meet the</w:t>
      </w:r>
      <w:r w:rsidRPr="00BD1E95">
        <w:rPr>
          <w:u w:val="single"/>
        </w:rPr>
        <w:t xml:space="preserve"> growing national </w:t>
      </w:r>
      <w:r w:rsidRPr="00F712AB">
        <w:rPr>
          <w:highlight w:val="cyan"/>
          <w:u w:val="single"/>
        </w:rPr>
        <w:t>requirement</w:t>
      </w:r>
      <w:r w:rsidRPr="00BD1E95">
        <w:rPr>
          <w:u w:val="single"/>
        </w:rPr>
        <w:t xml:space="preserve"> for icebreaking and presence.</w:t>
      </w:r>
    </w:p>
    <w:p w14:paraId="6F83F713" w14:textId="77777777" w:rsidR="001001D1" w:rsidRPr="00161EBA" w:rsidRDefault="001001D1" w:rsidP="001001D1">
      <w:pPr>
        <w:rPr>
          <w:sz w:val="16"/>
        </w:rPr>
      </w:pPr>
      <w:r w:rsidRPr="00161EBA">
        <w:rPr>
          <w:sz w:val="16"/>
        </w:rPr>
        <w:t xml:space="preserve">In the Antarctic, </w:t>
      </w:r>
      <w:r w:rsidRPr="00BD1E95">
        <w:rPr>
          <w:u w:val="single"/>
        </w:rPr>
        <w:t xml:space="preserve">heavy </w:t>
      </w:r>
      <w:r w:rsidRPr="00F712AB">
        <w:rPr>
          <w:highlight w:val="cyan"/>
          <w:u w:val="single"/>
        </w:rPr>
        <w:t>icebreakers</w:t>
      </w:r>
      <w:r w:rsidRPr="00BD1E95">
        <w:rPr>
          <w:u w:val="single"/>
        </w:rPr>
        <w:t xml:space="preserve"> </w:t>
      </w:r>
      <w:r w:rsidRPr="00BD1E95">
        <w:rPr>
          <w:b/>
          <w:bCs/>
          <w:u w:val="single"/>
        </w:rPr>
        <w:t xml:space="preserve">specifically are </w:t>
      </w:r>
      <w:r w:rsidRPr="00F712AB">
        <w:rPr>
          <w:b/>
          <w:bCs/>
          <w:highlight w:val="cyan"/>
          <w:u w:val="single"/>
        </w:rPr>
        <w:t>necessary</w:t>
      </w:r>
      <w:r w:rsidRPr="00F712AB">
        <w:rPr>
          <w:highlight w:val="cyan"/>
          <w:u w:val="single"/>
        </w:rPr>
        <w:t xml:space="preserve"> to support the</w:t>
      </w:r>
      <w:r w:rsidRPr="00BD1E95">
        <w:rPr>
          <w:u w:val="single"/>
        </w:rPr>
        <w:t xml:space="preserve"> </w:t>
      </w:r>
      <w:r w:rsidRPr="00F712AB">
        <w:rPr>
          <w:b/>
          <w:bCs/>
          <w:highlight w:val="cyan"/>
          <w:u w:val="single"/>
        </w:rPr>
        <w:t>N</w:t>
      </w:r>
      <w:r w:rsidRPr="00BD1E95">
        <w:rPr>
          <w:b/>
          <w:bCs/>
          <w:u w:val="single"/>
        </w:rPr>
        <w:t xml:space="preserve">ational </w:t>
      </w:r>
      <w:r w:rsidRPr="00F712AB">
        <w:rPr>
          <w:b/>
          <w:bCs/>
          <w:highlight w:val="cyan"/>
          <w:u w:val="single"/>
        </w:rPr>
        <w:t>S</w:t>
      </w:r>
      <w:r w:rsidRPr="00BD1E95">
        <w:rPr>
          <w:b/>
          <w:bCs/>
          <w:u w:val="single"/>
        </w:rPr>
        <w:t xml:space="preserve">cience </w:t>
      </w:r>
      <w:r w:rsidRPr="00F712AB">
        <w:rPr>
          <w:b/>
          <w:bCs/>
          <w:highlight w:val="cyan"/>
          <w:u w:val="single"/>
        </w:rPr>
        <w:t>F</w:t>
      </w:r>
      <w:r w:rsidRPr="00BD1E95">
        <w:rPr>
          <w:b/>
          <w:bCs/>
          <w:u w:val="single"/>
        </w:rPr>
        <w:t xml:space="preserve">oundation </w:t>
      </w:r>
      <w:r w:rsidRPr="00BD1E95">
        <w:rPr>
          <w:u w:val="single"/>
        </w:rPr>
        <w:t xml:space="preserve">with the </w:t>
      </w:r>
      <w:r w:rsidRPr="00BD1E95">
        <w:rPr>
          <w:b/>
          <w:bCs/>
          <w:u w:val="single"/>
        </w:rPr>
        <w:t>annual resupply of the McMurdo research station</w:t>
      </w:r>
      <w:r w:rsidRPr="00161EBA">
        <w:rPr>
          <w:sz w:val="16"/>
        </w:rPr>
        <w:t>, the primary research facility in the Antarctic, and to support requests from the U.S. Department of State for enforcement of the Antarctic Treaty of 1959 because the thick ice makes it difficult to access this area.</w:t>
      </w:r>
    </w:p>
    <w:p w14:paraId="34AA7F0D" w14:textId="77777777" w:rsidR="001001D1" w:rsidRPr="00161EBA" w:rsidRDefault="001001D1" w:rsidP="001001D1">
      <w:pPr>
        <w:rPr>
          <w:sz w:val="16"/>
        </w:rPr>
      </w:pPr>
      <w:r w:rsidRPr="00161EBA">
        <w:rPr>
          <w:sz w:val="16"/>
        </w:rPr>
        <w:t>Current Economic and Security Environment in the Polar Regions</w:t>
      </w:r>
    </w:p>
    <w:p w14:paraId="0BD8E5D3" w14:textId="77777777" w:rsidR="001001D1" w:rsidRPr="00161EBA" w:rsidRDefault="001001D1" w:rsidP="001001D1">
      <w:pPr>
        <w:rPr>
          <w:sz w:val="16"/>
        </w:rPr>
      </w:pPr>
      <w:r w:rsidRPr="00161EBA">
        <w:rPr>
          <w:sz w:val="16"/>
        </w:rPr>
        <w:t xml:space="preserve">As an Arctic nation, the </w:t>
      </w:r>
      <w:r w:rsidRPr="00BD1E95">
        <w:rPr>
          <w:u w:val="single"/>
        </w:rPr>
        <w:t xml:space="preserve">U.S. has </w:t>
      </w:r>
      <w:r w:rsidRPr="00F712AB">
        <w:rPr>
          <w:highlight w:val="cyan"/>
          <w:u w:val="single"/>
        </w:rPr>
        <w:t>important economic interests</w:t>
      </w:r>
      <w:r w:rsidRPr="00BD1E95">
        <w:rPr>
          <w:u w:val="single"/>
        </w:rPr>
        <w:t xml:space="preserve"> in the region, </w:t>
      </w:r>
      <w:r w:rsidRPr="00F712AB">
        <w:rPr>
          <w:highlight w:val="cyan"/>
          <w:u w:val="single"/>
        </w:rPr>
        <w:t>including</w:t>
      </w:r>
      <w:r w:rsidRPr="00BD1E95">
        <w:rPr>
          <w:u w:val="single"/>
        </w:rPr>
        <w:t xml:space="preserve"> a large exclusive </w:t>
      </w:r>
      <w:r w:rsidRPr="00F712AB">
        <w:rPr>
          <w:b/>
          <w:bCs/>
          <w:highlight w:val="cyan"/>
          <w:u w:val="single"/>
        </w:rPr>
        <w:t>economic zone</w:t>
      </w:r>
      <w:r w:rsidRPr="00161EBA">
        <w:rPr>
          <w:sz w:val="16"/>
        </w:rPr>
        <w:t xml:space="preserve"> (EEZ) </w:t>
      </w:r>
      <w:r w:rsidRPr="00BD1E95">
        <w:rPr>
          <w:u w:val="single"/>
        </w:rPr>
        <w:t>containing numerous natural resources like minerals, oil, and gas</w:t>
      </w:r>
      <w:r w:rsidRPr="00161EBA">
        <w:rPr>
          <w:sz w:val="16"/>
        </w:rPr>
        <w:t xml:space="preserve">. Approximately 13 percent of undiscovered oil resources and 30 </w:t>
      </w:r>
      <w:proofErr w:type="spellStart"/>
      <w:r w:rsidRPr="00161EBA">
        <w:rPr>
          <w:sz w:val="16"/>
        </w:rPr>
        <w:t>perecnt</w:t>
      </w:r>
      <w:proofErr w:type="spellEnd"/>
      <w:r w:rsidRPr="00161EBA">
        <w:rPr>
          <w:sz w:val="16"/>
        </w:rPr>
        <w:t xml:space="preserve"> of undiscovered gas resources are located in the Arctic.2</w:t>
      </w:r>
    </w:p>
    <w:p w14:paraId="1AF589CD" w14:textId="77777777" w:rsidR="001001D1" w:rsidRPr="00161EBA" w:rsidRDefault="001001D1" w:rsidP="001001D1">
      <w:pPr>
        <w:rPr>
          <w:sz w:val="16"/>
        </w:rPr>
      </w:pPr>
      <w:r w:rsidRPr="00F712AB">
        <w:rPr>
          <w:highlight w:val="cyan"/>
          <w:u w:val="single"/>
        </w:rPr>
        <w:t>Melting ice</w:t>
      </w:r>
      <w:r w:rsidRPr="00BD1E95">
        <w:rPr>
          <w:u w:val="single"/>
        </w:rPr>
        <w:t xml:space="preserve"> has </w:t>
      </w:r>
      <w:r w:rsidRPr="00F712AB">
        <w:rPr>
          <w:highlight w:val="cyan"/>
          <w:u w:val="single"/>
        </w:rPr>
        <w:t>opened up</w:t>
      </w:r>
      <w:r w:rsidRPr="00BD1E95">
        <w:rPr>
          <w:u w:val="single"/>
        </w:rPr>
        <w:t xml:space="preserve"> seasonal arctic shipping lanes for </w:t>
      </w:r>
      <w:r w:rsidRPr="00BD1E95">
        <w:rPr>
          <w:b/>
          <w:bCs/>
          <w:u w:val="single"/>
        </w:rPr>
        <w:t xml:space="preserve">potentially </w:t>
      </w:r>
      <w:r w:rsidRPr="00F712AB">
        <w:rPr>
          <w:b/>
          <w:bCs/>
          <w:highlight w:val="cyan"/>
          <w:u w:val="single"/>
        </w:rPr>
        <w:t>more efficient transit of goods</w:t>
      </w:r>
      <w:r w:rsidRPr="00BD1E95">
        <w:rPr>
          <w:b/>
          <w:bCs/>
          <w:u w:val="single"/>
        </w:rPr>
        <w:t xml:space="preserve"> </w:t>
      </w:r>
      <w:r w:rsidRPr="00BD1E95">
        <w:rPr>
          <w:u w:val="single"/>
        </w:rPr>
        <w:t>between Asia and North America</w:t>
      </w:r>
      <w:r w:rsidRPr="00161EBA">
        <w:rPr>
          <w:sz w:val="16"/>
        </w:rPr>
        <w:t>, and has provided greater access to large deposits of energy and mineral resources that were not previously accessible. Adventure tourism and transpolar flights are also increasing the activity levels in the Arctic.</w:t>
      </w:r>
    </w:p>
    <w:p w14:paraId="58B42F26" w14:textId="77777777" w:rsidR="001001D1" w:rsidRPr="00161EBA" w:rsidRDefault="001001D1" w:rsidP="001001D1">
      <w:pPr>
        <w:rPr>
          <w:sz w:val="16"/>
        </w:rPr>
      </w:pPr>
      <w:r w:rsidRPr="00161EBA">
        <w:rPr>
          <w:sz w:val="16"/>
        </w:rPr>
        <w:t xml:space="preserve">Additionally, </w:t>
      </w:r>
      <w:r w:rsidRPr="00F712AB">
        <w:rPr>
          <w:highlight w:val="cyan"/>
          <w:u w:val="single"/>
        </w:rPr>
        <w:t xml:space="preserve">Russia has made </w:t>
      </w:r>
      <w:r w:rsidRPr="00F712AB">
        <w:rPr>
          <w:b/>
          <w:bCs/>
          <w:highlight w:val="cyan"/>
          <w:u w:val="single"/>
        </w:rPr>
        <w:t>aggressive claims</w:t>
      </w:r>
      <w:r w:rsidRPr="00BD1E95">
        <w:rPr>
          <w:u w:val="single"/>
        </w:rPr>
        <w:t xml:space="preserve"> to natural resources under the icecap, arguing that its continental shelf extends far </w:t>
      </w:r>
      <w:r w:rsidRPr="00F712AB">
        <w:rPr>
          <w:b/>
          <w:bCs/>
          <w:highlight w:val="cyan"/>
          <w:u w:val="single"/>
        </w:rPr>
        <w:t>beyond its recognized territorial limits</w:t>
      </w:r>
      <w:r w:rsidRPr="00BD1E95">
        <w:rPr>
          <w:u w:val="single"/>
        </w:rPr>
        <w:t xml:space="preserve">, </w:t>
      </w:r>
      <w:r w:rsidRPr="00F712AB">
        <w:rPr>
          <w:highlight w:val="cyan"/>
          <w:u w:val="single"/>
        </w:rPr>
        <w:t>and</w:t>
      </w:r>
      <w:r w:rsidRPr="00BD1E95">
        <w:rPr>
          <w:u w:val="single"/>
        </w:rPr>
        <w:t xml:space="preserve"> has </w:t>
      </w:r>
      <w:r w:rsidRPr="00F712AB">
        <w:rPr>
          <w:highlight w:val="cyan"/>
          <w:u w:val="single"/>
        </w:rPr>
        <w:t>invested</w:t>
      </w:r>
      <w:r w:rsidRPr="00BD1E95">
        <w:rPr>
          <w:u w:val="single"/>
        </w:rPr>
        <w:t xml:space="preserve"> </w:t>
      </w:r>
      <w:r w:rsidRPr="00BD1E95">
        <w:rPr>
          <w:b/>
          <w:bCs/>
          <w:u w:val="single"/>
        </w:rPr>
        <w:t xml:space="preserve">heavily in </w:t>
      </w:r>
      <w:r w:rsidRPr="00F712AB">
        <w:rPr>
          <w:b/>
          <w:bCs/>
          <w:highlight w:val="cyan"/>
          <w:u w:val="single"/>
        </w:rPr>
        <w:t>military</w:t>
      </w:r>
      <w:r w:rsidRPr="00BD1E95">
        <w:rPr>
          <w:b/>
          <w:bCs/>
          <w:u w:val="single"/>
        </w:rPr>
        <w:t xml:space="preserve"> </w:t>
      </w:r>
      <w:r w:rsidRPr="00F712AB">
        <w:rPr>
          <w:b/>
          <w:bCs/>
          <w:highlight w:val="cyan"/>
          <w:u w:val="single"/>
        </w:rPr>
        <w:t>assets</w:t>
      </w:r>
      <w:r w:rsidRPr="00BD1E95">
        <w:rPr>
          <w:b/>
          <w:bCs/>
          <w:u w:val="single"/>
        </w:rPr>
        <w:t xml:space="preserve"> capable of operating in the Arctic</w:t>
      </w:r>
      <w:r w:rsidRPr="00BD1E95">
        <w:rPr>
          <w:u w:val="single"/>
        </w:rPr>
        <w:t>.</w:t>
      </w:r>
      <w:r w:rsidRPr="00161EBA">
        <w:rPr>
          <w:sz w:val="16"/>
        </w:rPr>
        <w:t>3</w:t>
      </w:r>
    </w:p>
    <w:p w14:paraId="1381AF0E" w14:textId="77777777" w:rsidR="001001D1" w:rsidRPr="00161EBA" w:rsidRDefault="001001D1" w:rsidP="001001D1">
      <w:pPr>
        <w:rPr>
          <w:sz w:val="16"/>
        </w:rPr>
      </w:pPr>
      <w:r w:rsidRPr="00F712AB">
        <w:rPr>
          <w:highlight w:val="cyan"/>
          <w:u w:val="single"/>
        </w:rPr>
        <w:t>China</w:t>
      </w:r>
      <w:r w:rsidRPr="00BD1E95">
        <w:rPr>
          <w:u w:val="single"/>
        </w:rPr>
        <w:t xml:space="preserve"> is </w:t>
      </w:r>
      <w:r w:rsidRPr="00F712AB">
        <w:rPr>
          <w:highlight w:val="cyan"/>
          <w:u w:val="single"/>
        </w:rPr>
        <w:t>increasing</w:t>
      </w:r>
      <w:r w:rsidRPr="00BD1E95">
        <w:rPr>
          <w:u w:val="single"/>
        </w:rPr>
        <w:t xml:space="preserve"> its </w:t>
      </w:r>
      <w:r w:rsidRPr="00F712AB">
        <w:rPr>
          <w:highlight w:val="cyan"/>
          <w:u w:val="single"/>
        </w:rPr>
        <w:t>presence</w:t>
      </w:r>
      <w:r w:rsidRPr="00BD1E95">
        <w:rPr>
          <w:u w:val="single"/>
        </w:rPr>
        <w:t xml:space="preserve"> in both Polar regions </w:t>
      </w:r>
      <w:r w:rsidRPr="00F712AB">
        <w:rPr>
          <w:highlight w:val="cyan"/>
          <w:u w:val="single"/>
        </w:rPr>
        <w:t>as well</w:t>
      </w:r>
      <w:r w:rsidRPr="00161EBA">
        <w:rPr>
          <w:sz w:val="16"/>
        </w:rPr>
        <w:t>, sailing its icebreaker through the Arctic recently and constructing a second icebreaker.4</w:t>
      </w:r>
    </w:p>
    <w:p w14:paraId="7125754A" w14:textId="77777777" w:rsidR="001001D1" w:rsidRPr="00161EBA" w:rsidRDefault="001001D1" w:rsidP="001001D1">
      <w:pPr>
        <w:rPr>
          <w:sz w:val="16"/>
        </w:rPr>
      </w:pPr>
      <w:r w:rsidRPr="00161EBA">
        <w:rPr>
          <w:sz w:val="16"/>
        </w:rPr>
        <w:t xml:space="preserve">These </w:t>
      </w:r>
      <w:r w:rsidRPr="00F712AB">
        <w:rPr>
          <w:highlight w:val="cyan"/>
          <w:u w:val="single"/>
        </w:rPr>
        <w:t xml:space="preserve">activities </w:t>
      </w:r>
      <w:r w:rsidRPr="00F712AB">
        <w:rPr>
          <w:b/>
          <w:bCs/>
          <w:highlight w:val="cyan"/>
          <w:u w:val="single"/>
        </w:rPr>
        <w:t>increase the level of comp</w:t>
      </w:r>
      <w:r w:rsidRPr="00BD1E95">
        <w:rPr>
          <w:b/>
          <w:bCs/>
          <w:u w:val="single"/>
        </w:rPr>
        <w:t>etition</w:t>
      </w:r>
      <w:r w:rsidRPr="00BD1E95">
        <w:rPr>
          <w:u w:val="single"/>
        </w:rPr>
        <w:t xml:space="preserve"> and could </w:t>
      </w:r>
      <w:r w:rsidRPr="00F712AB">
        <w:rPr>
          <w:highlight w:val="cyan"/>
          <w:u w:val="single"/>
        </w:rPr>
        <w:t>place</w:t>
      </w:r>
      <w:r w:rsidRPr="00BD1E95">
        <w:rPr>
          <w:u w:val="single"/>
        </w:rPr>
        <w:t xml:space="preserve"> U.S. </w:t>
      </w:r>
      <w:r w:rsidRPr="00F712AB">
        <w:rPr>
          <w:highlight w:val="cyan"/>
          <w:u w:val="single"/>
        </w:rPr>
        <w:t>resources at risk</w:t>
      </w:r>
      <w:r w:rsidRPr="00BD1E95">
        <w:rPr>
          <w:u w:val="single"/>
        </w:rPr>
        <w:t xml:space="preserve"> for exploitation by foreign powers </w:t>
      </w:r>
      <w:r w:rsidRPr="00F712AB">
        <w:rPr>
          <w:highlight w:val="cyan"/>
          <w:u w:val="single"/>
        </w:rPr>
        <w:t xml:space="preserve">if the </w:t>
      </w:r>
      <w:r w:rsidRPr="00F712AB">
        <w:rPr>
          <w:b/>
          <w:bCs/>
          <w:highlight w:val="cyan"/>
          <w:u w:val="single"/>
        </w:rPr>
        <w:t>U.S. cannot effectively shape events</w:t>
      </w:r>
      <w:r w:rsidRPr="00161EBA">
        <w:rPr>
          <w:sz w:val="16"/>
        </w:rPr>
        <w:t>.</w:t>
      </w:r>
    </w:p>
    <w:p w14:paraId="4511837B" w14:textId="77777777" w:rsidR="001001D1" w:rsidRPr="00161EBA" w:rsidRDefault="001001D1" w:rsidP="001001D1">
      <w:pPr>
        <w:rPr>
          <w:sz w:val="16"/>
        </w:rPr>
      </w:pPr>
      <w:r w:rsidRPr="00161EBA">
        <w:rPr>
          <w:sz w:val="16"/>
        </w:rPr>
        <w:t>The Icebreaker Fleet</w:t>
      </w:r>
    </w:p>
    <w:p w14:paraId="4BEDD93A" w14:textId="77777777" w:rsidR="001001D1" w:rsidRPr="00161EBA" w:rsidRDefault="001001D1" w:rsidP="001001D1">
      <w:pPr>
        <w:rPr>
          <w:sz w:val="16"/>
        </w:rPr>
      </w:pPr>
      <w:r w:rsidRPr="00161EBA">
        <w:rPr>
          <w:sz w:val="16"/>
        </w:rPr>
        <w:t xml:space="preserve">Icebreakers perform nine of the eleven Coast Guard statutory missions, including law enforcement, search and rescue, and defense missions. The only two missions they do not perform are migrant and drug interdiction operations, simply because those do not occur in the Polar regions. </w:t>
      </w:r>
      <w:r w:rsidRPr="00F712AB">
        <w:rPr>
          <w:highlight w:val="cyan"/>
          <w:u w:val="single"/>
        </w:rPr>
        <w:t xml:space="preserve">Icebreakers are the </w:t>
      </w:r>
      <w:r w:rsidRPr="00F712AB">
        <w:rPr>
          <w:b/>
          <w:bCs/>
          <w:highlight w:val="cyan"/>
          <w:u w:val="single"/>
        </w:rPr>
        <w:t>primary</w:t>
      </w:r>
      <w:r w:rsidRPr="00F712AB">
        <w:rPr>
          <w:highlight w:val="cyan"/>
          <w:u w:val="single"/>
        </w:rPr>
        <w:t xml:space="preserve"> U.S. instrument</w:t>
      </w:r>
      <w:r w:rsidRPr="00BD1E95">
        <w:rPr>
          <w:u w:val="single"/>
        </w:rPr>
        <w:t xml:space="preserve"> in polar </w:t>
      </w:r>
      <w:r w:rsidRPr="00F712AB">
        <w:rPr>
          <w:highlight w:val="cyan"/>
          <w:u w:val="single"/>
        </w:rPr>
        <w:t>international coop</w:t>
      </w:r>
      <w:r w:rsidRPr="00BD1E95">
        <w:rPr>
          <w:u w:val="single"/>
        </w:rPr>
        <w:t xml:space="preserve">eration, </w:t>
      </w:r>
      <w:r w:rsidRPr="00F712AB">
        <w:rPr>
          <w:highlight w:val="cyan"/>
          <w:u w:val="single"/>
        </w:rPr>
        <w:t>competition</w:t>
      </w:r>
      <w:r w:rsidRPr="00BD1E95">
        <w:rPr>
          <w:u w:val="single"/>
        </w:rPr>
        <w:t xml:space="preserve">, </w:t>
      </w:r>
      <w:r w:rsidRPr="00F712AB">
        <w:rPr>
          <w:highlight w:val="cyan"/>
          <w:u w:val="single"/>
        </w:rPr>
        <w:t>and conflict deterrence</w:t>
      </w:r>
      <w:r w:rsidRPr="00161EBA">
        <w:rPr>
          <w:sz w:val="16"/>
        </w:rPr>
        <w:t>.5</w:t>
      </w:r>
    </w:p>
    <w:p w14:paraId="7EB37436" w14:textId="77777777" w:rsidR="001001D1" w:rsidRPr="00161EBA" w:rsidRDefault="001001D1" w:rsidP="001001D1">
      <w:pPr>
        <w:rPr>
          <w:sz w:val="16"/>
        </w:rPr>
      </w:pPr>
      <w:r w:rsidRPr="00161EBA">
        <w:rPr>
          <w:sz w:val="16"/>
        </w:rPr>
        <w:t>Briefing with author at Coast Guard Headquarters by U.S. Coast Guard Arctic and Icebreaker Personnel, February 16, 2018.</w:t>
      </w:r>
    </w:p>
    <w:p w14:paraId="457E3C45" w14:textId="77777777" w:rsidR="001001D1" w:rsidRPr="00161EBA" w:rsidRDefault="001001D1" w:rsidP="001001D1">
      <w:pPr>
        <w:rPr>
          <w:sz w:val="16"/>
        </w:rPr>
      </w:pPr>
      <w:r w:rsidRPr="00161EBA">
        <w:rPr>
          <w:sz w:val="16"/>
        </w:rPr>
        <w:t xml:space="preserve">The </w:t>
      </w:r>
      <w:r w:rsidRPr="00F712AB">
        <w:rPr>
          <w:highlight w:val="cyan"/>
          <w:u w:val="single"/>
        </w:rPr>
        <w:t xml:space="preserve">U.S. cannot shape events in an area </w:t>
      </w:r>
      <w:r w:rsidRPr="00F712AB">
        <w:rPr>
          <w:b/>
          <w:bCs/>
          <w:highlight w:val="cyan"/>
          <w:u w:val="single"/>
        </w:rPr>
        <w:t>it cannot physically access</w:t>
      </w:r>
      <w:r w:rsidRPr="00161EBA">
        <w:rPr>
          <w:sz w:val="16"/>
        </w:rPr>
        <w:t>.</w:t>
      </w:r>
    </w:p>
    <w:p w14:paraId="16DAF843" w14:textId="77777777" w:rsidR="001001D1" w:rsidRPr="00161EBA" w:rsidRDefault="001001D1" w:rsidP="001001D1">
      <w:pPr>
        <w:rPr>
          <w:sz w:val="16"/>
        </w:rPr>
      </w:pPr>
      <w:r w:rsidRPr="00161EBA">
        <w:rPr>
          <w:sz w:val="16"/>
        </w:rPr>
        <w:t xml:space="preserve">The </w:t>
      </w:r>
      <w:r w:rsidRPr="00F712AB">
        <w:rPr>
          <w:highlight w:val="cyan"/>
          <w:u w:val="single"/>
        </w:rPr>
        <w:t>current</w:t>
      </w:r>
      <w:r w:rsidRPr="00BD1E95">
        <w:rPr>
          <w:u w:val="single"/>
        </w:rPr>
        <w:t xml:space="preserve"> icebreaker </w:t>
      </w:r>
      <w:r w:rsidRPr="00F712AB">
        <w:rPr>
          <w:highlight w:val="cyan"/>
          <w:u w:val="single"/>
        </w:rPr>
        <w:t xml:space="preserve">fleet is </w:t>
      </w:r>
      <w:r w:rsidRPr="00F712AB">
        <w:rPr>
          <w:b/>
          <w:bCs/>
          <w:highlight w:val="cyan"/>
          <w:u w:val="single"/>
        </w:rPr>
        <w:t>incapable</w:t>
      </w:r>
      <w:r w:rsidRPr="00BD1E95">
        <w:rPr>
          <w:u w:val="single"/>
        </w:rPr>
        <w:t xml:space="preserve"> of effectively meeting current mission requirements</w:t>
      </w:r>
      <w:r w:rsidRPr="00161EBA">
        <w:rPr>
          <w:sz w:val="16"/>
        </w:rPr>
        <w:t>. From 2010 to 2016, the U.S. only fulfilled 78 percent of icebreaking requests.6</w:t>
      </w:r>
    </w:p>
    <w:p w14:paraId="6972E9F8" w14:textId="77777777" w:rsidR="001001D1" w:rsidRPr="00161EBA" w:rsidRDefault="001001D1" w:rsidP="001001D1">
      <w:pPr>
        <w:rPr>
          <w:sz w:val="16"/>
        </w:rPr>
      </w:pPr>
      <w:r w:rsidRPr="00161EBA">
        <w:rPr>
          <w:sz w:val="16"/>
        </w:rPr>
        <w:t xml:space="preserve">The </w:t>
      </w:r>
      <w:r w:rsidRPr="00BD1E95">
        <w:rPr>
          <w:u w:val="single"/>
        </w:rPr>
        <w:t xml:space="preserve">Coast Guard </w:t>
      </w:r>
      <w:r w:rsidRPr="00F712AB">
        <w:rPr>
          <w:highlight w:val="cyan"/>
          <w:u w:val="single"/>
        </w:rPr>
        <w:t xml:space="preserve">currently operates </w:t>
      </w:r>
      <w:r w:rsidRPr="00F712AB">
        <w:rPr>
          <w:b/>
          <w:bCs/>
          <w:highlight w:val="cyan"/>
          <w:u w:val="single"/>
        </w:rPr>
        <w:t>one heavy</w:t>
      </w:r>
      <w:r w:rsidRPr="00BD1E95">
        <w:rPr>
          <w:b/>
          <w:bCs/>
          <w:u w:val="single"/>
        </w:rPr>
        <w:t xml:space="preserve"> polar </w:t>
      </w:r>
      <w:r w:rsidRPr="00F712AB">
        <w:rPr>
          <w:b/>
          <w:bCs/>
          <w:highlight w:val="cyan"/>
          <w:u w:val="single"/>
        </w:rPr>
        <w:t>icebreaker</w:t>
      </w:r>
      <w:r w:rsidRPr="00BD1E95">
        <w:rPr>
          <w:u w:val="single"/>
        </w:rPr>
        <w:t>,</w:t>
      </w:r>
      <w:r w:rsidRPr="00161EBA">
        <w:rPr>
          <w:sz w:val="16"/>
        </w:rPr>
        <w:t xml:space="preserve"> the Polar Star, and one medium polar icebreaker, the Healy. The Coast Guard’s other heavy polar icebreaker, the Polar Sea, is no longer operational and serves as spare parts for the Polar Star.</w:t>
      </w:r>
    </w:p>
    <w:p w14:paraId="7886C1CE" w14:textId="77777777" w:rsidR="001001D1" w:rsidRPr="00161EBA" w:rsidRDefault="001001D1" w:rsidP="001001D1">
      <w:pPr>
        <w:rPr>
          <w:sz w:val="16"/>
        </w:rPr>
      </w:pPr>
      <w:r w:rsidRPr="00161EBA">
        <w:rPr>
          <w:sz w:val="16"/>
        </w:rPr>
        <w:t>Commissioned in 1976, Polar Star was designed for a 30-year service life. The Polar Star requires extensive dry-dock maintenance following the annual resupply of the McMurdo research station in the Antarctic, making this its only annual mission. It completed a service life extension in 2012, designed to extend its service to 2023, when the first new icebreaker is due to be completed.7</w:t>
      </w:r>
    </w:p>
    <w:p w14:paraId="64C5FF8F" w14:textId="77777777" w:rsidR="001001D1" w:rsidRPr="00161EBA" w:rsidRDefault="001001D1" w:rsidP="001001D1">
      <w:pPr>
        <w:rPr>
          <w:sz w:val="16"/>
        </w:rPr>
      </w:pPr>
      <w:r w:rsidRPr="00161EBA">
        <w:rPr>
          <w:sz w:val="16"/>
        </w:rPr>
        <w:t xml:space="preserve">Even after undergoing this maintenance cycle, </w:t>
      </w:r>
      <w:r w:rsidRPr="00BD1E95">
        <w:rPr>
          <w:u w:val="single"/>
        </w:rPr>
        <w:t xml:space="preserve">it is </w:t>
      </w:r>
      <w:r w:rsidRPr="00F712AB">
        <w:rPr>
          <w:b/>
          <w:bCs/>
          <w:highlight w:val="cyan"/>
          <w:u w:val="single"/>
        </w:rPr>
        <w:t>unclear</w:t>
      </w:r>
      <w:r w:rsidRPr="00F712AB">
        <w:rPr>
          <w:highlight w:val="cyan"/>
          <w:u w:val="single"/>
        </w:rPr>
        <w:t xml:space="preserve"> whether the icebreaker will last</w:t>
      </w:r>
      <w:r w:rsidRPr="00BD1E95">
        <w:rPr>
          <w:u w:val="single"/>
        </w:rPr>
        <w:t xml:space="preserve"> </w:t>
      </w:r>
      <w:r w:rsidRPr="00161EBA">
        <w:rPr>
          <w:sz w:val="16"/>
        </w:rPr>
        <w:t>until then, creating a possible capability gap.8</w:t>
      </w:r>
    </w:p>
    <w:p w14:paraId="1AE9F73B" w14:textId="77777777" w:rsidR="001001D1" w:rsidRPr="00161EBA" w:rsidRDefault="001001D1" w:rsidP="001001D1">
      <w:pPr>
        <w:rPr>
          <w:sz w:val="16"/>
        </w:rPr>
      </w:pPr>
      <w:r w:rsidRPr="00161EBA">
        <w:rPr>
          <w:sz w:val="16"/>
        </w:rPr>
        <w:t>While the Healy, commissioned in August 2000, is more modern than the Polar Star, it has less icebreaking capability, and struggles to support heavy icebreaking operations like the Antarctic McMurdo resupply, and is incapable of reaching certain areas of the Arctic in all seasons.9</w:t>
      </w:r>
    </w:p>
    <w:p w14:paraId="1CBE4397" w14:textId="77777777" w:rsidR="001001D1" w:rsidRPr="00161EBA" w:rsidRDefault="001001D1" w:rsidP="001001D1">
      <w:pPr>
        <w:rPr>
          <w:sz w:val="16"/>
        </w:rPr>
      </w:pPr>
      <w:r w:rsidRPr="00BD1E95">
        <w:rPr>
          <w:u w:val="single"/>
        </w:rPr>
        <w:t xml:space="preserve">It can only provide seasonal presence in the Arctic as </w:t>
      </w:r>
      <w:r w:rsidRPr="00BD1E95">
        <w:rPr>
          <w:b/>
          <w:bCs/>
          <w:u w:val="single"/>
        </w:rPr>
        <w:t>it cannot break through thick ice</w:t>
      </w:r>
      <w:r w:rsidRPr="00161EBA">
        <w:rPr>
          <w:sz w:val="16"/>
        </w:rPr>
        <w:t xml:space="preserve"> (greater than 4.5 feet) at a sustained speed.</w:t>
      </w:r>
    </w:p>
    <w:p w14:paraId="4A33B153" w14:textId="77777777" w:rsidR="001001D1" w:rsidRPr="00161EBA" w:rsidRDefault="001001D1" w:rsidP="001001D1">
      <w:pPr>
        <w:rPr>
          <w:sz w:val="16"/>
        </w:rPr>
      </w:pPr>
      <w:r w:rsidRPr="00161EBA">
        <w:rPr>
          <w:sz w:val="16"/>
        </w:rPr>
        <w:t>Fleet Requirements</w:t>
      </w:r>
    </w:p>
    <w:p w14:paraId="3C26A335" w14:textId="77777777" w:rsidR="001001D1" w:rsidRPr="00161EBA" w:rsidRDefault="001001D1" w:rsidP="001001D1">
      <w:pPr>
        <w:rPr>
          <w:sz w:val="16"/>
        </w:rPr>
      </w:pPr>
      <w:r w:rsidRPr="00161EBA">
        <w:rPr>
          <w:sz w:val="16"/>
        </w:rPr>
        <w:t xml:space="preserve">In order to assure the U.S. meets its strategic objectives in the Polar regions, the Coast Guard needs a fleet of icebreakers. Its official requirement calls for up to six new polar-class icebreakers, three heavy and three </w:t>
      </w:r>
      <w:proofErr w:type="gramStart"/>
      <w:r w:rsidRPr="00161EBA">
        <w:rPr>
          <w:sz w:val="16"/>
        </w:rPr>
        <w:t>medium</w:t>
      </w:r>
      <w:proofErr w:type="gramEnd"/>
      <w:r w:rsidRPr="00161EBA">
        <w:rPr>
          <w:sz w:val="16"/>
        </w:rPr>
        <w:t>. Coast Guard Commandant Admiral Zukunft acknowledges that some flexibility comes with that requirement, as six heavy icebreakers would better fulfill all of the mission requirements.10</w:t>
      </w:r>
    </w:p>
    <w:p w14:paraId="314FEADE" w14:textId="77777777" w:rsidR="001001D1" w:rsidRPr="00161EBA" w:rsidRDefault="001001D1" w:rsidP="001001D1">
      <w:pPr>
        <w:rPr>
          <w:sz w:val="16"/>
        </w:rPr>
      </w:pPr>
      <w:r w:rsidRPr="00161EBA">
        <w:rPr>
          <w:sz w:val="16"/>
        </w:rPr>
        <w:t>The requirement itself comes from the 2010 High Latitude Study, which the Department of Homeland Security affirmed in a Mission Needs Statement in June 2013.11</w:t>
      </w:r>
    </w:p>
    <w:p w14:paraId="61F20C7B" w14:textId="77777777" w:rsidR="001001D1" w:rsidRPr="00161EBA" w:rsidRDefault="001001D1" w:rsidP="001001D1">
      <w:pPr>
        <w:rPr>
          <w:sz w:val="16"/>
        </w:rPr>
      </w:pPr>
      <w:r w:rsidRPr="00161EBA">
        <w:rPr>
          <w:sz w:val="16"/>
        </w:rPr>
        <w:t>Center for Strategic and International Studies, “U.S. Coast Guard: Priorities for the Future.”</w:t>
      </w:r>
    </w:p>
    <w:p w14:paraId="1DD5AF9D" w14:textId="77777777" w:rsidR="001001D1" w:rsidRPr="00161EBA" w:rsidRDefault="001001D1" w:rsidP="001001D1">
      <w:pPr>
        <w:rPr>
          <w:sz w:val="16"/>
        </w:rPr>
      </w:pPr>
      <w:r w:rsidRPr="00161EBA">
        <w:rPr>
          <w:sz w:val="16"/>
        </w:rPr>
        <w:t>A fleet of six new polar-class icebreakers would allow year-round access to the Arctic and redundancy and self-rescue capability, as well as the ability to meet national strategic objectives in the Antarctic.12</w:t>
      </w:r>
    </w:p>
    <w:p w14:paraId="29BEE737" w14:textId="77777777" w:rsidR="001001D1" w:rsidRPr="00161EBA" w:rsidRDefault="001001D1" w:rsidP="001001D1">
      <w:pPr>
        <w:rPr>
          <w:sz w:val="16"/>
        </w:rPr>
      </w:pPr>
      <w:r w:rsidRPr="00161EBA">
        <w:rPr>
          <w:sz w:val="16"/>
        </w:rPr>
        <w:t>Briefing with author at Coast Guard Headquarters by U.S. Coast Guard Arctic and Icebreaker Personnel, February 16, 2018.</w:t>
      </w:r>
    </w:p>
    <w:p w14:paraId="1BB8DFE8" w14:textId="77777777" w:rsidR="001001D1" w:rsidRPr="00161EBA" w:rsidRDefault="001001D1" w:rsidP="001001D1">
      <w:pPr>
        <w:rPr>
          <w:sz w:val="16"/>
        </w:rPr>
      </w:pPr>
      <w:r w:rsidRPr="00BD1E95">
        <w:rPr>
          <w:u w:val="single"/>
        </w:rPr>
        <w:t xml:space="preserve">The </w:t>
      </w:r>
      <w:r w:rsidRPr="00F712AB">
        <w:rPr>
          <w:highlight w:val="cyan"/>
          <w:u w:val="single"/>
        </w:rPr>
        <w:t>Coast Guard</w:t>
      </w:r>
      <w:r w:rsidRPr="00BD1E95">
        <w:rPr>
          <w:u w:val="single"/>
        </w:rPr>
        <w:t xml:space="preserve"> partially based this requirement on the concept commonly used by the U.S. Navy that it </w:t>
      </w:r>
      <w:r w:rsidRPr="00F712AB">
        <w:rPr>
          <w:highlight w:val="cyan"/>
          <w:u w:val="single"/>
        </w:rPr>
        <w:t xml:space="preserve">takes </w:t>
      </w:r>
      <w:r w:rsidRPr="00F712AB">
        <w:rPr>
          <w:b/>
          <w:bCs/>
          <w:highlight w:val="cyan"/>
          <w:u w:val="single"/>
        </w:rPr>
        <w:t>three ships</w:t>
      </w:r>
      <w:r w:rsidRPr="00F712AB">
        <w:rPr>
          <w:highlight w:val="cyan"/>
          <w:u w:val="single"/>
        </w:rPr>
        <w:t xml:space="preserve"> to ensure </w:t>
      </w:r>
      <w:r w:rsidRPr="00F712AB">
        <w:rPr>
          <w:b/>
          <w:bCs/>
          <w:highlight w:val="cyan"/>
          <w:u w:val="single"/>
        </w:rPr>
        <w:t>one ship</w:t>
      </w:r>
      <w:r w:rsidRPr="00F712AB">
        <w:rPr>
          <w:highlight w:val="cyan"/>
          <w:u w:val="single"/>
        </w:rPr>
        <w:t xml:space="preserve"> is</w:t>
      </w:r>
      <w:r w:rsidRPr="00BD1E95">
        <w:rPr>
          <w:u w:val="single"/>
        </w:rPr>
        <w:t xml:space="preserve"> constantly </w:t>
      </w:r>
      <w:r w:rsidRPr="00F712AB">
        <w:rPr>
          <w:highlight w:val="cyan"/>
          <w:u w:val="single"/>
        </w:rPr>
        <w:t>deployed</w:t>
      </w:r>
      <w:r w:rsidRPr="00161EBA">
        <w:rPr>
          <w:sz w:val="16"/>
        </w:rPr>
        <w:t>. Typically, one ship is deployed, another is in training, and the final ship is undergoing major maintenance.13</w:t>
      </w:r>
    </w:p>
    <w:p w14:paraId="383B7778" w14:textId="77777777" w:rsidR="001001D1" w:rsidRPr="001001D1" w:rsidRDefault="001001D1" w:rsidP="001001D1"/>
    <w:p w14:paraId="042DD2CB" w14:textId="1B9C501C" w:rsidR="00B33811" w:rsidRDefault="00900FB2" w:rsidP="00D07F4A">
      <w:pPr>
        <w:pStyle w:val="Heading3"/>
      </w:pPr>
      <w:proofErr w:type="gramStart"/>
      <w:r>
        <w:t>!</w:t>
      </w:r>
      <w:r w:rsidR="00D07F4A">
        <w:t>---</w:t>
      </w:r>
      <w:proofErr w:type="gramEnd"/>
      <w:r w:rsidR="00D07F4A">
        <w:t>Trade Wars</w:t>
      </w:r>
    </w:p>
    <w:p w14:paraId="59A6BC48" w14:textId="77777777" w:rsidR="002524C4" w:rsidRPr="00740A2C" w:rsidRDefault="002524C4" w:rsidP="002524C4">
      <w:pPr>
        <w:pStyle w:val="Heading4"/>
      </w:pPr>
      <w:r>
        <w:t>Trade wars will escalate; we cite empirics.</w:t>
      </w:r>
    </w:p>
    <w:p w14:paraId="6C91EE32" w14:textId="77777777" w:rsidR="002524C4" w:rsidRDefault="002524C4" w:rsidP="002524C4">
      <w:r w:rsidRPr="00740A2C">
        <w:t xml:space="preserve">Matthew </w:t>
      </w:r>
      <w:r w:rsidRPr="00740A2C">
        <w:rPr>
          <w:b/>
          <w:bCs/>
          <w:sz w:val="26"/>
          <w:szCs w:val="26"/>
        </w:rPr>
        <w:t>Tostevin 25</w:t>
      </w:r>
      <w:r w:rsidRPr="00740A2C">
        <w:t xml:space="preserve">. </w:t>
      </w:r>
      <w:r>
        <w:t>Tostevin is a s</w:t>
      </w:r>
      <w:r w:rsidRPr="00740A2C">
        <w:t>enior editor at Newsweek</w:t>
      </w:r>
      <w:r>
        <w:t>. H</w:t>
      </w:r>
      <w:r w:rsidRPr="00740A2C">
        <w:t>e has reported from around the world for more than three decades on everything from conflict and politics to economics, business, the environment and more.</w:t>
      </w:r>
      <w:r>
        <w:t xml:space="preserve"> </w:t>
      </w:r>
      <w:r w:rsidRPr="00740A2C">
        <w:t>"Why trade wars lead to real wars—and this time may be no different". 4-21-2025. Newsweek. https://www.newsweek.com/trump-us-china-trade-war-tariffs-2061997</w:t>
      </w:r>
      <w:r>
        <w:t xml:space="preserve"> //</w:t>
      </w:r>
      <w:proofErr w:type="spellStart"/>
      <w:r>
        <w:t>wenxi</w:t>
      </w:r>
      <w:proofErr w:type="spellEnd"/>
    </w:p>
    <w:p w14:paraId="356BDE6A" w14:textId="77777777" w:rsidR="002524C4" w:rsidRPr="00132B18" w:rsidRDefault="002524C4" w:rsidP="002524C4">
      <w:pPr>
        <w:rPr>
          <w:sz w:val="16"/>
        </w:rPr>
      </w:pPr>
      <w:r>
        <w:t>"</w:t>
      </w:r>
      <w:r w:rsidRPr="00132B18">
        <w:rPr>
          <w:sz w:val="16"/>
        </w:rPr>
        <w:t xml:space="preserve">Considering how quickly we've seen U.S.-Canadian relations sour since Trump's announcement of punitive tariffs just a few months back, </w:t>
      </w:r>
      <w:r w:rsidRPr="00F712AB">
        <w:rPr>
          <w:highlight w:val="cyan"/>
          <w:u w:val="single"/>
        </w:rPr>
        <w:t>it's easy to imagine</w:t>
      </w:r>
      <w:r w:rsidRPr="00132B18">
        <w:rPr>
          <w:u w:val="single"/>
        </w:rPr>
        <w:t xml:space="preserve"> </w:t>
      </w:r>
      <w:r w:rsidRPr="00F712AB">
        <w:rPr>
          <w:highlight w:val="cyan"/>
          <w:u w:val="single"/>
        </w:rPr>
        <w:t>how,</w:t>
      </w:r>
      <w:r w:rsidRPr="00132B18">
        <w:rPr>
          <w:u w:val="single"/>
        </w:rPr>
        <w:t xml:space="preserve"> historically, </w:t>
      </w:r>
      <w:r w:rsidRPr="00F712AB">
        <w:rPr>
          <w:highlight w:val="cyan"/>
          <w:u w:val="single"/>
        </w:rPr>
        <w:t xml:space="preserve">trade conflicts can </w:t>
      </w:r>
      <w:r w:rsidRPr="00F712AB">
        <w:rPr>
          <w:rStyle w:val="Emphasis"/>
          <w:highlight w:val="cyan"/>
        </w:rPr>
        <w:t>heighten nationalist tensions</w:t>
      </w:r>
      <w:r w:rsidRPr="00F712AB">
        <w:rPr>
          <w:highlight w:val="cyan"/>
          <w:u w:val="single"/>
        </w:rPr>
        <w:t>, geopolitical rivalry, and en</w:t>
      </w:r>
      <w:r w:rsidRPr="00F712AB">
        <w:rPr>
          <w:rStyle w:val="Emphasis"/>
          <w:highlight w:val="cyan"/>
        </w:rPr>
        <w:t>hance the possibility of military conflict</w:t>
      </w:r>
      <w:r w:rsidRPr="00132B18">
        <w:rPr>
          <w:u w:val="single"/>
        </w:rPr>
        <w:t xml:space="preserve">," </w:t>
      </w:r>
      <w:r w:rsidRPr="00132B18">
        <w:rPr>
          <w:sz w:val="16"/>
        </w:rPr>
        <w:t>said Exeter University historian Dr. Marc-William Palen, author of Pax Economica: Left-Wing Visions of a Free Trade World.</w:t>
      </w:r>
    </w:p>
    <w:p w14:paraId="064051B7" w14:textId="77777777" w:rsidR="002524C4" w:rsidRPr="00132B18" w:rsidRDefault="002524C4" w:rsidP="002524C4">
      <w:pPr>
        <w:rPr>
          <w:u w:val="single"/>
        </w:rPr>
      </w:pPr>
      <w:r w:rsidRPr="00132B18">
        <w:rPr>
          <w:sz w:val="16"/>
        </w:rPr>
        <w:t>"Of course, this gets into a gray area surrounding correlation versus causation</w:t>
      </w:r>
      <w:r w:rsidRPr="00132B18">
        <w:rPr>
          <w:u w:val="single"/>
        </w:rPr>
        <w:t>, but most peace workers and anti-imperialists since the mid-19th century have argued that protective tariffs, embargoes, and sanctions lead to trade wars and quickly turn allies into enemies."</w:t>
      </w:r>
    </w:p>
    <w:p w14:paraId="6C8B9EB6" w14:textId="77777777" w:rsidR="002524C4" w:rsidRPr="00132B18" w:rsidRDefault="002524C4" w:rsidP="002524C4">
      <w:pPr>
        <w:rPr>
          <w:sz w:val="16"/>
        </w:rPr>
      </w:pPr>
      <w:r w:rsidRPr="00132B18">
        <w:rPr>
          <w:sz w:val="16"/>
        </w:rPr>
        <w:t xml:space="preserve">Among the earliest examples were the economic sanctions and trade restrictions imposed by Athens before 430 B.C. on the city-state of Megara, an ally of Sparta, under the so-called Megarian Decree: a factor in the ensuing </w:t>
      </w:r>
      <w:r w:rsidRPr="00F712AB">
        <w:rPr>
          <w:highlight w:val="cyan"/>
          <w:u w:val="single"/>
        </w:rPr>
        <w:t>Peloponnesian wars</w:t>
      </w:r>
      <w:r w:rsidRPr="00132B18">
        <w:rPr>
          <w:u w:val="single"/>
        </w:rPr>
        <w:t>.</w:t>
      </w:r>
    </w:p>
    <w:p w14:paraId="4354A607" w14:textId="77777777" w:rsidR="002524C4" w:rsidRPr="00132B18" w:rsidRDefault="002524C4" w:rsidP="002524C4">
      <w:pPr>
        <w:rPr>
          <w:u w:val="single"/>
        </w:rPr>
      </w:pPr>
      <w:r w:rsidRPr="00132B18">
        <w:rPr>
          <w:u w:val="single"/>
        </w:rPr>
        <w:t xml:space="preserve">Other wars </w:t>
      </w:r>
      <w:r w:rsidRPr="00F712AB">
        <w:rPr>
          <w:highlight w:val="cyan"/>
          <w:u w:val="single"/>
        </w:rPr>
        <w:t>linked to tariffs,</w:t>
      </w:r>
      <w:r w:rsidRPr="00132B18">
        <w:rPr>
          <w:u w:val="single"/>
        </w:rPr>
        <w:t xml:space="preserve"> </w:t>
      </w:r>
      <w:r w:rsidRPr="00F712AB">
        <w:rPr>
          <w:highlight w:val="cyan"/>
          <w:u w:val="single"/>
        </w:rPr>
        <w:t>trade and taxe</w:t>
      </w:r>
      <w:r w:rsidRPr="00132B18">
        <w:rPr>
          <w:u w:val="single"/>
        </w:rPr>
        <w:t xml:space="preserve">s include those </w:t>
      </w:r>
      <w:r w:rsidRPr="00F712AB">
        <w:rPr>
          <w:highlight w:val="cyan"/>
          <w:u w:val="single"/>
        </w:rPr>
        <w:t>between the English and Dutc</w:t>
      </w:r>
      <w:r w:rsidRPr="00132B18">
        <w:rPr>
          <w:u w:val="single"/>
        </w:rPr>
        <w:t xml:space="preserve">h in the 17th century, </w:t>
      </w:r>
      <w:r w:rsidRPr="00F712AB">
        <w:rPr>
          <w:highlight w:val="cyan"/>
          <w:u w:val="single"/>
        </w:rPr>
        <w:t xml:space="preserve">the American Revolutionary War </w:t>
      </w:r>
      <w:r w:rsidRPr="00132B18">
        <w:rPr>
          <w:u w:val="single"/>
        </w:rPr>
        <w:t xml:space="preserve">and the </w:t>
      </w:r>
      <w:r w:rsidRPr="00F712AB">
        <w:rPr>
          <w:highlight w:val="cyan"/>
          <w:u w:val="single"/>
        </w:rPr>
        <w:t>war of 1812</w:t>
      </w:r>
      <w:r w:rsidRPr="00132B18">
        <w:rPr>
          <w:sz w:val="16"/>
        </w:rPr>
        <w:t xml:space="preserve">—after the British stopped Americans accessing lucrative foreign markets. </w:t>
      </w:r>
      <w:r w:rsidRPr="00132B18">
        <w:rPr>
          <w:u w:val="single"/>
        </w:rPr>
        <w:t xml:space="preserve">Palen also cited the </w:t>
      </w:r>
      <w:r w:rsidRPr="00F712AB">
        <w:rPr>
          <w:highlight w:val="cyan"/>
          <w:u w:val="single"/>
        </w:rPr>
        <w:t>tariff war between Austria-Hungary and Serbia</w:t>
      </w:r>
      <w:r w:rsidRPr="00132B18">
        <w:rPr>
          <w:u w:val="single"/>
        </w:rPr>
        <w:t xml:space="preserve"> as a </w:t>
      </w:r>
      <w:r w:rsidRPr="00F712AB">
        <w:rPr>
          <w:highlight w:val="cyan"/>
          <w:u w:val="single"/>
        </w:rPr>
        <w:t>factor in the lead-up to World War I.</w:t>
      </w:r>
    </w:p>
    <w:p w14:paraId="21722267" w14:textId="77777777" w:rsidR="002524C4" w:rsidRDefault="002524C4" w:rsidP="002524C4">
      <w:pPr>
        <w:rPr>
          <w:u w:val="single"/>
        </w:rPr>
      </w:pPr>
      <w:r w:rsidRPr="00132B18">
        <w:rPr>
          <w:sz w:val="16"/>
        </w:rPr>
        <w:t>"</w:t>
      </w:r>
      <w:r w:rsidRPr="00F712AB">
        <w:rPr>
          <w:highlight w:val="cyan"/>
          <w:u w:val="single"/>
        </w:rPr>
        <w:t>History is littered with</w:t>
      </w:r>
      <w:r w:rsidRPr="00132B18">
        <w:rPr>
          <w:u w:val="single"/>
        </w:rPr>
        <w:t xml:space="preserve"> examples of</w:t>
      </w:r>
      <w:r w:rsidRPr="00F712AB">
        <w:rPr>
          <w:highlight w:val="cyan"/>
          <w:u w:val="single"/>
        </w:rPr>
        <w:t xml:space="preserve"> </w:t>
      </w:r>
      <w:r w:rsidRPr="00F712AB">
        <w:rPr>
          <w:rStyle w:val="Emphasis"/>
          <w:highlight w:val="cyan"/>
        </w:rPr>
        <w:t>trade disputes escalating into armed conflict</w:t>
      </w:r>
      <w:r w:rsidRPr="00132B18">
        <w:rPr>
          <w:u w:val="single"/>
        </w:rPr>
        <w:t>,</w:t>
      </w:r>
      <w:r w:rsidRPr="00132B18">
        <w:rPr>
          <w:sz w:val="16"/>
        </w:rPr>
        <w:t xml:space="preserve">" says the website of the World Trade Organization, </w:t>
      </w:r>
      <w:r w:rsidRPr="00132B18">
        <w:rPr>
          <w:u w:val="single"/>
        </w:rPr>
        <w:t xml:space="preserve">which was set up after World War II in part to avoid a repeat of the pre-war trade tensions. </w:t>
      </w:r>
      <w:r w:rsidRPr="00132B18">
        <w:rPr>
          <w:sz w:val="16"/>
          <w:szCs w:val="10"/>
        </w:rPr>
        <w:t>"It's a claim that should not be exaggerated, but</w:t>
      </w:r>
      <w:r w:rsidRPr="00132B18">
        <w:rPr>
          <w:u w:val="single"/>
        </w:rPr>
        <w:t xml:space="preserve"> </w:t>
      </w:r>
      <w:r w:rsidRPr="00F712AB">
        <w:rPr>
          <w:rStyle w:val="Emphasis"/>
          <w:highlight w:val="cyan"/>
        </w:rPr>
        <w:t>there is truth in it</w:t>
      </w:r>
      <w:r w:rsidRPr="00F712AB">
        <w:rPr>
          <w:highlight w:val="cyan"/>
          <w:u w:val="single"/>
        </w:rPr>
        <w:t>."</w:t>
      </w:r>
    </w:p>
    <w:p w14:paraId="47B22A1F" w14:textId="77777777" w:rsidR="002524C4" w:rsidRDefault="002524C4" w:rsidP="002524C4">
      <w:pPr>
        <w:pStyle w:val="Heading3"/>
      </w:pPr>
      <w:r>
        <w:t>S---Navy</w:t>
      </w:r>
    </w:p>
    <w:p w14:paraId="1906D3D6" w14:textId="77777777" w:rsidR="002524C4" w:rsidRDefault="002524C4" w:rsidP="002524C4">
      <w:pPr>
        <w:pStyle w:val="Heading4"/>
      </w:pPr>
      <w:r>
        <w:t>Coast Guard is capable of efficient shipbuilding because of a technique called ‘fast response’</w:t>
      </w:r>
    </w:p>
    <w:p w14:paraId="35F973C9" w14:textId="77777777" w:rsidR="002524C4" w:rsidRPr="002C2161" w:rsidRDefault="002524C4" w:rsidP="002524C4">
      <w:r>
        <w:t xml:space="preserve">Charles </w:t>
      </w:r>
      <w:r w:rsidRPr="00585A4F">
        <w:rPr>
          <w:b/>
          <w:bCs/>
          <w:sz w:val="26"/>
          <w:szCs w:val="26"/>
        </w:rPr>
        <w:t>Bowen 25</w:t>
      </w:r>
      <w:r>
        <w:t xml:space="preserve">, Master Petty Chief Officer of the Coast Guard, Vol 151/6/1468, 6/25, “Renewing shipbuilding will require a change”, </w:t>
      </w:r>
      <w:r w:rsidRPr="00D351F9">
        <w:t>https://www.usni.org/magazines/proceedings/2025/june/renewing-shipbuilding-will-require-culture-change</w:t>
      </w:r>
      <w:r>
        <w:t xml:space="preserve"> //</w:t>
      </w:r>
      <w:proofErr w:type="spellStart"/>
      <w:r>
        <w:t>maeve</w:t>
      </w:r>
      <w:proofErr w:type="spellEnd"/>
      <w:r>
        <w:t xml:space="preserve"> </w:t>
      </w:r>
    </w:p>
    <w:p w14:paraId="3DDBC4F4" w14:textId="77777777" w:rsidR="002524C4" w:rsidRPr="001E0B6E" w:rsidRDefault="002524C4" w:rsidP="002524C4">
      <w:pPr>
        <w:rPr>
          <w:sz w:val="16"/>
        </w:rPr>
      </w:pPr>
      <w:r w:rsidRPr="00F712AB">
        <w:rPr>
          <w:highlight w:val="cyan"/>
          <w:u w:val="single"/>
        </w:rPr>
        <w:t>The Government Accountability Office</w:t>
      </w:r>
      <w:r w:rsidRPr="002C2161">
        <w:rPr>
          <w:u w:val="single"/>
        </w:rPr>
        <w:t xml:space="preserve"> has </w:t>
      </w:r>
      <w:r w:rsidRPr="00F712AB">
        <w:rPr>
          <w:highlight w:val="cyan"/>
          <w:u w:val="single"/>
        </w:rPr>
        <w:t>repeatedly emphasized that starting construction before a design is final leads to delays</w:t>
      </w:r>
      <w:r w:rsidRPr="002C2161">
        <w:rPr>
          <w:u w:val="single"/>
        </w:rPr>
        <w:t xml:space="preserve"> and cost increases. A significant example is the Constellation-class frigate</w:t>
      </w:r>
      <w:r w:rsidRPr="001E0B6E">
        <w:rPr>
          <w:sz w:val="16"/>
        </w:rPr>
        <w:t>. A parent design originally was chosen for the frigate, to reduce risk and shorten the path to design maturity, but later design changes have delayed delivery by years.8 </w:t>
      </w:r>
    </w:p>
    <w:p w14:paraId="331FA3CD" w14:textId="77777777" w:rsidR="002524C4" w:rsidRPr="001E0B6E" w:rsidRDefault="002524C4" w:rsidP="002524C4">
      <w:pPr>
        <w:rPr>
          <w:sz w:val="16"/>
        </w:rPr>
      </w:pPr>
      <w:r w:rsidRPr="00F712AB">
        <w:rPr>
          <w:b/>
          <w:bCs/>
          <w:highlight w:val="cyan"/>
          <w:u w:val="single"/>
        </w:rPr>
        <w:t>Conversely, the fast response cutter</w:t>
      </w:r>
      <w:r w:rsidRPr="00F712AB">
        <w:rPr>
          <w:highlight w:val="cyan"/>
          <w:u w:val="single"/>
        </w:rPr>
        <w:t xml:space="preserve"> stands out for its success in this area</w:t>
      </w:r>
      <w:r w:rsidRPr="002C2161">
        <w:rPr>
          <w:u w:val="single"/>
        </w:rPr>
        <w:t>.</w:t>
      </w:r>
      <w:r w:rsidRPr="001E0B6E">
        <w:rPr>
          <w:sz w:val="16"/>
        </w:rPr>
        <w:t xml:space="preserve"> </w:t>
      </w:r>
      <w:r w:rsidRPr="00F712AB">
        <w:rPr>
          <w:highlight w:val="cyan"/>
          <w:u w:val="single"/>
        </w:rPr>
        <w:t>Strong program management and production quality, coupled with expert oversight from the on-site government project office and contracting officials, resulted in a superior on-time product</w:t>
      </w:r>
      <w:r w:rsidRPr="001E0B6E">
        <w:rPr>
          <w:sz w:val="16"/>
        </w:rPr>
        <w:t>. </w:t>
      </w:r>
    </w:p>
    <w:p w14:paraId="5FDBBD2C" w14:textId="77777777" w:rsidR="002524C4" w:rsidRDefault="002524C4" w:rsidP="002524C4"/>
    <w:p w14:paraId="0BF528B0" w14:textId="77777777" w:rsidR="002524C4" w:rsidRPr="00D12DC3" w:rsidRDefault="002524C4" w:rsidP="002524C4">
      <w:pPr>
        <w:pStyle w:val="Heading4"/>
      </w:pPr>
      <w:r>
        <w:t>The navy’s efficiency is increasing now due to recently passed legislation to support maritime endeavors</w:t>
      </w:r>
    </w:p>
    <w:p w14:paraId="5726AA66" w14:textId="77777777" w:rsidR="002524C4" w:rsidRDefault="002524C4" w:rsidP="002524C4">
      <w:r>
        <w:t>Naida</w:t>
      </w:r>
      <w:r w:rsidRPr="00EF65AE">
        <w:rPr>
          <w:b/>
          <w:bCs/>
          <w:sz w:val="26"/>
          <w:szCs w:val="26"/>
        </w:rPr>
        <w:t xml:space="preserve"> </w:t>
      </w:r>
      <w:proofErr w:type="spellStart"/>
      <w:r w:rsidRPr="00EF65AE">
        <w:rPr>
          <w:b/>
          <w:bCs/>
          <w:sz w:val="26"/>
          <w:szCs w:val="26"/>
        </w:rPr>
        <w:t>Hakirevic</w:t>
      </w:r>
      <w:proofErr w:type="spellEnd"/>
      <w:r w:rsidRPr="00EF65AE">
        <w:rPr>
          <w:b/>
          <w:bCs/>
          <w:sz w:val="26"/>
          <w:szCs w:val="26"/>
        </w:rPr>
        <w:t xml:space="preserve"> </w:t>
      </w:r>
      <w:proofErr w:type="spellStart"/>
      <w:r w:rsidRPr="00EF65AE">
        <w:t>Prevljak</w:t>
      </w:r>
      <w:proofErr w:type="spellEnd"/>
      <w:r>
        <w:rPr>
          <w:b/>
          <w:bCs/>
          <w:sz w:val="26"/>
          <w:szCs w:val="26"/>
        </w:rPr>
        <w:t xml:space="preserve"> 24, </w:t>
      </w:r>
      <w:r w:rsidRPr="00D94B93">
        <w:t xml:space="preserve">senior editor at </w:t>
      </w:r>
      <w:r>
        <w:t>O</w:t>
      </w:r>
      <w:r w:rsidRPr="00D94B93">
        <w:t xml:space="preserve">ffshore </w:t>
      </w:r>
      <w:r>
        <w:t>E</w:t>
      </w:r>
      <w:r w:rsidRPr="00D94B93">
        <w:t>nergy</w:t>
      </w:r>
      <w:r>
        <w:t xml:space="preserve">, </w:t>
      </w:r>
      <w:proofErr w:type="spellStart"/>
      <w:r>
        <w:t>Masters</w:t>
      </w:r>
      <w:proofErr w:type="spellEnd"/>
      <w:r>
        <w:t xml:space="preserve"> Degree from the School of Economics and Business in Sarajevo, B.A. from the University of Sarajevo, </w:t>
      </w:r>
      <w:r w:rsidRPr="00D94B93">
        <w:t>12</w:t>
      </w:r>
      <w:r w:rsidRPr="00EF65AE">
        <w:t>/23/24</w:t>
      </w:r>
      <w:r>
        <w:t xml:space="preserve">, </w:t>
      </w:r>
      <w:proofErr w:type="gramStart"/>
      <w:r>
        <w:t>“ New</w:t>
      </w:r>
      <w:proofErr w:type="gramEnd"/>
      <w:r>
        <w:t xml:space="preserve"> ships for America Act seeks to revitalize US maritime industry”, </w:t>
      </w:r>
      <w:r w:rsidRPr="000A714F">
        <w:t>https://www.offshore-energy.biz/new-ships-for-america-act-seeks-to-revitalize-us-maritime-industry/</w:t>
      </w:r>
      <w:r>
        <w:t xml:space="preserve"> //</w:t>
      </w:r>
      <w:proofErr w:type="spellStart"/>
      <w:r>
        <w:t>maeve</w:t>
      </w:r>
      <w:proofErr w:type="spellEnd"/>
      <w:r>
        <w:t xml:space="preserve"> </w:t>
      </w:r>
    </w:p>
    <w:p w14:paraId="0163E952" w14:textId="77777777" w:rsidR="002524C4" w:rsidRPr="001E0B6E" w:rsidRDefault="002524C4" w:rsidP="002524C4">
      <w:pPr>
        <w:rPr>
          <w:sz w:val="16"/>
        </w:rPr>
      </w:pPr>
      <w:r w:rsidRPr="00F712AB">
        <w:rPr>
          <w:highlight w:val="cyan"/>
          <w:u w:val="single"/>
        </w:rPr>
        <w:t>For far too long,</w:t>
      </w:r>
      <w:r w:rsidRPr="002D5756">
        <w:rPr>
          <w:u w:val="single"/>
        </w:rPr>
        <w:t xml:space="preserve"> </w:t>
      </w:r>
      <w:r w:rsidRPr="00F712AB">
        <w:rPr>
          <w:highlight w:val="cyan"/>
          <w:u w:val="single"/>
        </w:rPr>
        <w:t>the United States neglected our maritime industries</w:t>
      </w:r>
      <w:r w:rsidRPr="002D5756">
        <w:rPr>
          <w:u w:val="single"/>
        </w:rPr>
        <w:t xml:space="preserve"> and the critical role they play in our national and economic security – </w:t>
      </w:r>
      <w:proofErr w:type="gramStart"/>
      <w:r w:rsidRPr="00F712AB">
        <w:rPr>
          <w:highlight w:val="cyan"/>
          <w:u w:val="single"/>
        </w:rPr>
        <w:t>this ends</w:t>
      </w:r>
      <w:proofErr w:type="gramEnd"/>
      <w:r w:rsidRPr="00F712AB">
        <w:rPr>
          <w:highlight w:val="cyan"/>
          <w:u w:val="single"/>
        </w:rPr>
        <w:t xml:space="preserve"> with the SHIPS for America Act</w:t>
      </w:r>
      <w:r w:rsidRPr="001E0B6E">
        <w:rPr>
          <w:sz w:val="16"/>
        </w:rPr>
        <w:t>…This bill represents the most substantial and comprehensive approach to have America compete and lead globally, and I’m proud to lead it alongside Senator Kelly, Senator Young, and Representative Waltz. Today, less than 200 oceangoing ships fly the American flag, the SHIPS for America Act will empower our shipyards and marine merchants to uphold our country’s status as a leader in the maritime industry,” Congressman Garamendi commented.</w:t>
      </w:r>
    </w:p>
    <w:p w14:paraId="70FA8F3B" w14:textId="77777777" w:rsidR="002524C4" w:rsidRPr="001E0B6E" w:rsidRDefault="002524C4" w:rsidP="002524C4">
      <w:pPr>
        <w:rPr>
          <w:sz w:val="16"/>
        </w:rPr>
      </w:pPr>
      <w:r w:rsidRPr="001E0B6E">
        <w:rPr>
          <w:sz w:val="16"/>
        </w:rPr>
        <w:t>With China’s growing influence in the global maritime sector, strengthening the U.S. Merchant Marine is essential for maintaining U.S. dominance in international commerce, according to the act. In times of conflict</w:t>
      </w:r>
      <w:r w:rsidRPr="002D5756">
        <w:rPr>
          <w:u w:val="single"/>
        </w:rPr>
        <w:t xml:space="preserve">, </w:t>
      </w:r>
      <w:r w:rsidRPr="00F712AB">
        <w:rPr>
          <w:highlight w:val="cyan"/>
          <w:u w:val="single"/>
        </w:rPr>
        <w:t>the U.S. Merchant Marine will be vital for transporting goods and military cargo</w:t>
      </w:r>
      <w:r w:rsidRPr="002D5756">
        <w:rPr>
          <w:u w:val="single"/>
        </w:rPr>
        <w:t>, while in peacetime</w:t>
      </w:r>
      <w:r w:rsidRPr="00F712AB">
        <w:rPr>
          <w:highlight w:val="cyan"/>
          <w:u w:val="single"/>
        </w:rPr>
        <w:t>, it will fortify supply chains and ensure economic resilience. The introduction of this bill represents a strategic effort to rebuild the U.S. maritime industry</w:t>
      </w:r>
      <w:r w:rsidRPr="002D5756">
        <w:rPr>
          <w:u w:val="single"/>
        </w:rPr>
        <w:t xml:space="preserve">, </w:t>
      </w:r>
      <w:r w:rsidRPr="00F712AB">
        <w:rPr>
          <w:highlight w:val="cyan"/>
          <w:u w:val="single"/>
        </w:rPr>
        <w:t>securing</w:t>
      </w:r>
      <w:r w:rsidRPr="002D5756">
        <w:rPr>
          <w:u w:val="single"/>
        </w:rPr>
        <w:t xml:space="preserve"> both </w:t>
      </w:r>
      <w:r w:rsidRPr="00F712AB">
        <w:rPr>
          <w:highlight w:val="cyan"/>
          <w:u w:val="single"/>
        </w:rPr>
        <w:t>national security and global competitiveness</w:t>
      </w:r>
      <w:r w:rsidRPr="002D5756">
        <w:rPr>
          <w:u w:val="single"/>
        </w:rPr>
        <w:t>, the statement reads</w:t>
      </w:r>
      <w:r w:rsidRPr="001E0B6E">
        <w:rPr>
          <w:sz w:val="16"/>
        </w:rPr>
        <w:t>.</w:t>
      </w:r>
    </w:p>
    <w:p w14:paraId="5755BD39" w14:textId="77777777" w:rsidR="002524C4" w:rsidRPr="001E0B6E" w:rsidRDefault="002524C4" w:rsidP="002524C4">
      <w:pPr>
        <w:rPr>
          <w:sz w:val="16"/>
        </w:rPr>
      </w:pPr>
      <w:r w:rsidRPr="001E0B6E">
        <w:rPr>
          <w:sz w:val="16"/>
        </w:rPr>
        <w:t>Among other things, the bill calls for a commercial cargo preference, requiring that within 15 years, 10% of all cargo imported into the United States from China be imported on U.S.-flagged ships. What is more, it says that a U.S.-flagged vessel shall be given priority at any U.S. port ahead of a waiting vessel of a foreign country.</w:t>
      </w:r>
    </w:p>
    <w:p w14:paraId="0F492394" w14:textId="77777777" w:rsidR="002524C4" w:rsidRPr="001E0B6E" w:rsidRDefault="002524C4" w:rsidP="002524C4">
      <w:pPr>
        <w:rPr>
          <w:sz w:val="16"/>
        </w:rPr>
      </w:pPr>
      <w:r w:rsidRPr="001E0B6E">
        <w:rPr>
          <w:sz w:val="16"/>
        </w:rPr>
        <w:t>“This legislation will create the favorable environment needed by the builders, investors, and technologists who stand ready to strengthen America’s maritime industry. This thoughtfully crafted bill combines the vibes of re-vitalization with tangible tax incentives that define reality for industry,” Austin Gray, Blue Water Autonomy Co-Founder and Chief Strategy Officer, said.</w:t>
      </w:r>
    </w:p>
    <w:p w14:paraId="03E69F83" w14:textId="77777777" w:rsidR="002524C4" w:rsidRPr="001E0B6E" w:rsidRDefault="002524C4" w:rsidP="002524C4">
      <w:pPr>
        <w:rPr>
          <w:sz w:val="16"/>
        </w:rPr>
      </w:pPr>
      <w:r w:rsidRPr="001E0B6E">
        <w:rPr>
          <w:sz w:val="16"/>
        </w:rPr>
        <w:t>“</w:t>
      </w:r>
      <w:r w:rsidRPr="00F712AB">
        <w:rPr>
          <w:b/>
          <w:bCs/>
          <w:highlight w:val="cyan"/>
          <w:u w:val="single"/>
        </w:rPr>
        <w:t>The SHIPS for America Act is a transformative piece of legislation</w:t>
      </w:r>
      <w:r w:rsidRPr="002D5756">
        <w:rPr>
          <w:u w:val="single"/>
        </w:rPr>
        <w:t xml:space="preserve"> </w:t>
      </w:r>
      <w:r w:rsidRPr="00F712AB">
        <w:rPr>
          <w:highlight w:val="cyan"/>
          <w:u w:val="single"/>
        </w:rPr>
        <w:t>that will bolster the United States’</w:t>
      </w:r>
      <w:r w:rsidRPr="002D5756">
        <w:rPr>
          <w:u w:val="single"/>
        </w:rPr>
        <w:t xml:space="preserve"> commercial competitiveness and </w:t>
      </w:r>
      <w:r w:rsidRPr="00F712AB">
        <w:rPr>
          <w:highlight w:val="cyan"/>
          <w:u w:val="single"/>
        </w:rPr>
        <w:t>military readiness on the high seas.</w:t>
      </w:r>
      <w:r w:rsidRPr="001E0B6E">
        <w:rPr>
          <w:sz w:val="16"/>
        </w:rPr>
        <w:t xml:space="preserve"> Not only will </w:t>
      </w:r>
      <w:r w:rsidRPr="00F712AB">
        <w:rPr>
          <w:highlight w:val="cyan"/>
          <w:u w:val="single"/>
        </w:rPr>
        <w:t>this bipartisan bill</w:t>
      </w:r>
      <w:r w:rsidRPr="002D5756">
        <w:rPr>
          <w:u w:val="single"/>
        </w:rPr>
        <w:t xml:space="preserve"> </w:t>
      </w:r>
      <w:r w:rsidRPr="001E0B6E">
        <w:rPr>
          <w:sz w:val="16"/>
        </w:rPr>
        <w:t xml:space="preserve">protect existing jobs in maritime and allied trades, but it </w:t>
      </w:r>
      <w:r w:rsidRPr="00F712AB">
        <w:rPr>
          <w:highlight w:val="cyan"/>
          <w:u w:val="single"/>
        </w:rPr>
        <w:t>will lead to a renaissance of the American maritime workforce</w:t>
      </w:r>
      <w:r w:rsidRPr="002D5756">
        <w:rPr>
          <w:u w:val="single"/>
        </w:rPr>
        <w:t>.</w:t>
      </w:r>
      <w:r w:rsidRPr="001E0B6E">
        <w:rPr>
          <w:sz w:val="16"/>
        </w:rPr>
        <w:t xml:space="preserve"> The Maritime Trades Department, AFL-CIO offers our full support of this legislation,” Mark A. Clements, Jr., Executive Secretary Treasurer of the Maritime Trades Department, AFL-CIO, concluded.</w:t>
      </w:r>
    </w:p>
    <w:p w14:paraId="418227A7" w14:textId="77777777" w:rsidR="002524C4" w:rsidRPr="001E0B6E" w:rsidRDefault="002524C4" w:rsidP="002524C4">
      <w:pPr>
        <w:rPr>
          <w:sz w:val="16"/>
        </w:rPr>
      </w:pPr>
      <w:r w:rsidRPr="001E0B6E">
        <w:rPr>
          <w:sz w:val="16"/>
        </w:rPr>
        <w:t xml:space="preserve">Earlier this month, </w:t>
      </w:r>
      <w:r w:rsidRPr="00F712AB">
        <w:rPr>
          <w:highlight w:val="cyan"/>
          <w:u w:val="single"/>
        </w:rPr>
        <w:t>the U.S. government published a new action plan to steer its maritime sector toward a sustainable future</w:t>
      </w:r>
      <w:r w:rsidRPr="001E0B6E">
        <w:rPr>
          <w:sz w:val="16"/>
        </w:rPr>
        <w:t>. “An Action Plan for Maritime Energy and Emissions Innovation”, released this December, builds on the U.S. National Blueprint for Transportation Decarbonization to define actions that demonstrate and scale vessels and solutions to reduce costs and emissions in the maritime sector in the United States.</w:t>
      </w:r>
    </w:p>
    <w:p w14:paraId="3937FAF3" w14:textId="77777777" w:rsidR="002524C4" w:rsidRPr="001E0B6E" w:rsidRDefault="002524C4" w:rsidP="002524C4">
      <w:pPr>
        <w:rPr>
          <w:sz w:val="16"/>
        </w:rPr>
      </w:pPr>
    </w:p>
    <w:p w14:paraId="413DD94B" w14:textId="77777777" w:rsidR="00F10C20" w:rsidRPr="00F10C20" w:rsidRDefault="00F10C20" w:rsidP="00F10C20"/>
    <w:p w14:paraId="6FF1716F" w14:textId="4C72C97E" w:rsidR="00D07F4A" w:rsidRDefault="00D07F4A" w:rsidP="00D07F4A">
      <w:pPr>
        <w:pStyle w:val="Heading2"/>
      </w:pPr>
      <w:r>
        <w:t>Relations---Mechanics</w:t>
      </w:r>
    </w:p>
    <w:p w14:paraId="11E44852" w14:textId="35B6570A" w:rsidR="00BB5422" w:rsidRPr="00BB5422" w:rsidRDefault="00BB5422" w:rsidP="00BB5422">
      <w:pPr>
        <w:pStyle w:val="Heading3"/>
      </w:pPr>
      <w:r>
        <w:t>2AC---Cooperation</w:t>
      </w:r>
    </w:p>
    <w:p w14:paraId="6C54508D" w14:textId="77777777" w:rsidR="00BB5422" w:rsidRPr="009E7152" w:rsidRDefault="00BB5422" w:rsidP="00BB5422">
      <w:pPr>
        <w:pStyle w:val="Heading4"/>
      </w:pPr>
      <w:r>
        <w:t xml:space="preserve">Icebreakers + Navy </w:t>
      </w:r>
      <w:proofErr w:type="gramStart"/>
      <w:r>
        <w:t>are</w:t>
      </w:r>
      <w:proofErr w:type="gramEnd"/>
      <w:r>
        <w:t xml:space="preserve"> key</w:t>
      </w:r>
    </w:p>
    <w:p w14:paraId="79A30FDB" w14:textId="77777777" w:rsidR="00BB5422" w:rsidRPr="00C01C4D" w:rsidRDefault="00BB5422" w:rsidP="00BB5422">
      <w:pPr>
        <w:rPr>
          <w:b/>
          <w:bCs/>
        </w:rPr>
      </w:pPr>
      <w:r w:rsidRPr="0094363B">
        <w:rPr>
          <w:rStyle w:val="Style13ptBold"/>
        </w:rPr>
        <w:t>Nesheiwat and Mathewson ’22</w:t>
      </w:r>
      <w:r>
        <w:t xml:space="preserve"> [</w:t>
      </w:r>
      <w:r w:rsidRPr="00245629">
        <w:t>Julia Nesheiwat and Andro Mathewson</w:t>
      </w:r>
      <w:r>
        <w:t xml:space="preserve">, 1/26/22, </w:t>
      </w:r>
      <w:r w:rsidRPr="00A02509">
        <w:t>Dr. Julia Nesheiwat served as former Deputy Assistant to the President for Homeland Security and Resilience</w:t>
      </w:r>
      <w:r>
        <w:t xml:space="preserve">, </w:t>
      </w:r>
      <w:r w:rsidRPr="00A02509">
        <w:rPr>
          <w:i/>
          <w:iCs/>
        </w:rPr>
        <w:t> </w:t>
      </w:r>
      <w:r w:rsidRPr="00A02509">
        <w:t>Distinguished Fellow at the Atlantic Council focused on Arctic policies, energy, and national security</w:t>
      </w:r>
      <w:r>
        <w:t xml:space="preserve">; </w:t>
      </w:r>
      <w:r w:rsidRPr="00DD241A">
        <w:t>Andro Mathewson is a Capability Support Officer at the HALO and received his Master’s in international relations from the University of Edinburgh</w:t>
      </w:r>
      <w:r>
        <w:t>, “</w:t>
      </w:r>
      <w:r w:rsidRPr="00C01C4D">
        <w:t>Securing the north: Expanding the United States’ icebreaker fleet,”</w:t>
      </w:r>
      <w:r>
        <w:t xml:space="preserve"> </w:t>
      </w:r>
      <w:r w:rsidRPr="0094363B">
        <w:t>https://www.militarytimes.com/opinion/commentary/2022/01/26/securing-the-north-expanding-the-united-states-icebreaker-fleet/</w:t>
      </w:r>
      <w:r>
        <w:t xml:space="preserve"> accessed 7/10/25] // </w:t>
      </w:r>
      <w:proofErr w:type="spellStart"/>
      <w:r>
        <w:t>mrucka</w:t>
      </w:r>
      <w:proofErr w:type="spellEnd"/>
    </w:p>
    <w:p w14:paraId="7FA42E47" w14:textId="77777777" w:rsidR="00BB5422" w:rsidRPr="00C01ADF" w:rsidRDefault="00BB5422" w:rsidP="00BB5422">
      <w:pPr>
        <w:rPr>
          <w:sz w:val="16"/>
        </w:rPr>
      </w:pPr>
      <w:r w:rsidRPr="00C01ADF">
        <w:rPr>
          <w:sz w:val="16"/>
        </w:rPr>
        <w:t xml:space="preserve">One of the </w:t>
      </w:r>
      <w:r w:rsidRPr="00C01ADF">
        <w:rPr>
          <w:rStyle w:val="StyleUnderline"/>
          <w:highlight w:val="cyan"/>
        </w:rPr>
        <w:t>biggest challenge</w:t>
      </w:r>
      <w:r w:rsidRPr="00C01ADF">
        <w:rPr>
          <w:rStyle w:val="StyleUnderline"/>
        </w:rPr>
        <w:t xml:space="preserve">s </w:t>
      </w:r>
      <w:r w:rsidRPr="00C01ADF">
        <w:rPr>
          <w:rStyle w:val="StyleUnderline"/>
          <w:highlight w:val="cyan"/>
        </w:rPr>
        <w:t>facing the</w:t>
      </w:r>
      <w:r w:rsidRPr="00C01ADF">
        <w:rPr>
          <w:sz w:val="16"/>
          <w:highlight w:val="cyan"/>
        </w:rPr>
        <w:t xml:space="preserve"> </w:t>
      </w:r>
      <w:r w:rsidRPr="00C01ADF">
        <w:rPr>
          <w:rStyle w:val="StyleUnderline"/>
          <w:highlight w:val="cyan"/>
        </w:rPr>
        <w:t>U</w:t>
      </w:r>
      <w:r w:rsidRPr="00C01ADF">
        <w:rPr>
          <w:sz w:val="16"/>
        </w:rPr>
        <w:t xml:space="preserve">nited </w:t>
      </w:r>
      <w:r w:rsidRPr="00C01ADF">
        <w:rPr>
          <w:rStyle w:val="StyleUnderline"/>
          <w:highlight w:val="cyan"/>
        </w:rPr>
        <w:t>S</w:t>
      </w:r>
      <w:r w:rsidRPr="00C01ADF">
        <w:rPr>
          <w:sz w:val="16"/>
        </w:rPr>
        <w:t xml:space="preserve">tates’ </w:t>
      </w:r>
      <w:r w:rsidRPr="00C01ADF">
        <w:rPr>
          <w:rStyle w:val="StyleUnderline"/>
          <w:highlight w:val="cyan"/>
        </w:rPr>
        <w:t>capability</w:t>
      </w:r>
      <w:r w:rsidRPr="00C01ADF">
        <w:rPr>
          <w:rStyle w:val="StyleUnderline"/>
        </w:rPr>
        <w:t xml:space="preserve"> and capacity to defend its interests </w:t>
      </w:r>
      <w:r w:rsidRPr="00C01ADF">
        <w:rPr>
          <w:rStyle w:val="StyleUnderline"/>
          <w:highlight w:val="cyan"/>
        </w:rPr>
        <w:t>in the far north is</w:t>
      </w:r>
      <w:r w:rsidRPr="00C01ADF">
        <w:rPr>
          <w:rStyle w:val="StyleUnderline"/>
        </w:rPr>
        <w:t xml:space="preserve"> the </w:t>
      </w:r>
      <w:r w:rsidRPr="00C01ADF">
        <w:rPr>
          <w:rStyle w:val="Emphasis"/>
        </w:rPr>
        <w:t xml:space="preserve">dearth of </w:t>
      </w:r>
      <w:r w:rsidRPr="00C01ADF">
        <w:rPr>
          <w:rStyle w:val="Emphasis"/>
          <w:highlight w:val="cyan"/>
        </w:rPr>
        <w:t>icebreakers</w:t>
      </w:r>
      <w:r w:rsidRPr="00C01ADF">
        <w:rPr>
          <w:sz w:val="16"/>
        </w:rPr>
        <w:t xml:space="preserve">. </w:t>
      </w:r>
      <w:r w:rsidRPr="00C01ADF">
        <w:rPr>
          <w:rStyle w:val="StyleUnderline"/>
          <w:highlight w:val="cyan"/>
        </w:rPr>
        <w:t xml:space="preserve">Icebreakers are </w:t>
      </w:r>
      <w:r w:rsidRPr="00C01ADF">
        <w:rPr>
          <w:rStyle w:val="Emphasis"/>
          <w:highlight w:val="cyan"/>
        </w:rPr>
        <w:t>imperative</w:t>
      </w:r>
      <w:r w:rsidRPr="00C01ADF">
        <w:rPr>
          <w:rStyle w:val="StyleUnderline"/>
          <w:highlight w:val="cyan"/>
        </w:rPr>
        <w:t xml:space="preserve"> to</w:t>
      </w:r>
      <w:r w:rsidRPr="00C01ADF">
        <w:rPr>
          <w:rStyle w:val="StyleUnderline"/>
        </w:rPr>
        <w:t xml:space="preserve"> the </w:t>
      </w:r>
      <w:r w:rsidRPr="00C01ADF">
        <w:rPr>
          <w:rStyle w:val="StyleUnderline"/>
          <w:highlight w:val="cyan"/>
        </w:rPr>
        <w:t>national security</w:t>
      </w:r>
      <w:r w:rsidRPr="00C01ADF">
        <w:rPr>
          <w:rStyle w:val="StyleUnderline"/>
        </w:rPr>
        <w:t xml:space="preserve"> of the</w:t>
      </w:r>
      <w:r w:rsidRPr="00C01ADF">
        <w:rPr>
          <w:sz w:val="16"/>
        </w:rPr>
        <w:t xml:space="preserve"> </w:t>
      </w:r>
      <w:r w:rsidRPr="00C01ADF">
        <w:rPr>
          <w:rStyle w:val="StyleUnderline"/>
        </w:rPr>
        <w:t>U</w:t>
      </w:r>
      <w:r w:rsidRPr="00C01ADF">
        <w:rPr>
          <w:sz w:val="16"/>
        </w:rPr>
        <w:t xml:space="preserve">nited </w:t>
      </w:r>
      <w:r w:rsidRPr="00C01ADF">
        <w:rPr>
          <w:rStyle w:val="StyleUnderline"/>
        </w:rPr>
        <w:t>S</w:t>
      </w:r>
      <w:r w:rsidRPr="00C01ADF">
        <w:rPr>
          <w:sz w:val="16"/>
        </w:rPr>
        <w:t xml:space="preserve">tates </w:t>
      </w:r>
      <w:r w:rsidRPr="00C01ADF">
        <w:rPr>
          <w:rStyle w:val="StyleUnderline"/>
        </w:rPr>
        <w:t>and its Arctic territories.</w:t>
      </w:r>
      <w:r w:rsidRPr="00C01ADF">
        <w:rPr>
          <w:sz w:val="16"/>
        </w:rPr>
        <w:t xml:space="preserve"> Their </w:t>
      </w:r>
      <w:r w:rsidRPr="00C01ADF">
        <w:rPr>
          <w:rStyle w:val="StyleUnderline"/>
          <w:highlight w:val="cyan"/>
        </w:rPr>
        <w:t>importance is</w:t>
      </w:r>
      <w:r w:rsidRPr="00C01ADF">
        <w:rPr>
          <w:sz w:val="16"/>
        </w:rPr>
        <w:t xml:space="preserve"> also </w:t>
      </w:r>
      <w:r w:rsidRPr="00C01ADF">
        <w:rPr>
          <w:rStyle w:val="StyleUnderline"/>
          <w:highlight w:val="cyan"/>
        </w:rPr>
        <w:t>growing</w:t>
      </w:r>
      <w:r w:rsidRPr="00C01ADF">
        <w:rPr>
          <w:rStyle w:val="StyleUnderline"/>
        </w:rPr>
        <w:t xml:space="preserve"> due to the continued melting of the polar ice caps</w:t>
      </w:r>
      <w:r w:rsidRPr="00C01ADF">
        <w:rPr>
          <w:sz w:val="16"/>
        </w:rPr>
        <w:t xml:space="preserve">, the </w:t>
      </w:r>
      <w:r w:rsidRPr="00C01ADF">
        <w:rPr>
          <w:rStyle w:val="StyleUnderline"/>
        </w:rPr>
        <w:t>encroachment of non-Arctic nations</w:t>
      </w:r>
      <w:r w:rsidRPr="00C01ADF">
        <w:rPr>
          <w:sz w:val="16"/>
        </w:rPr>
        <w:t xml:space="preserve"> to the region, including China, </w:t>
      </w:r>
      <w:r w:rsidRPr="00C01ADF">
        <w:rPr>
          <w:rStyle w:val="StyleUnderline"/>
        </w:rPr>
        <w:t>and heightened tensions over</w:t>
      </w:r>
      <w:r w:rsidRPr="00C01ADF">
        <w:rPr>
          <w:sz w:val="16"/>
        </w:rPr>
        <w:t xml:space="preserve"> pre-existing </w:t>
      </w:r>
      <w:r w:rsidRPr="00C01ADF">
        <w:rPr>
          <w:rStyle w:val="StyleUnderline"/>
        </w:rPr>
        <w:t>territorial disputes and new economic opportunities</w:t>
      </w:r>
      <w:r w:rsidRPr="00C01ADF">
        <w:rPr>
          <w:sz w:val="16"/>
        </w:rPr>
        <w:t xml:space="preserve"> in the Arctic. However, despite their importance, </w:t>
      </w:r>
      <w:r w:rsidRPr="00C01ADF">
        <w:rPr>
          <w:rStyle w:val="StyleUnderline"/>
        </w:rPr>
        <w:t>the</w:t>
      </w:r>
      <w:r w:rsidRPr="00C01ADF">
        <w:rPr>
          <w:sz w:val="16"/>
        </w:rPr>
        <w:t xml:space="preserve"> </w:t>
      </w:r>
      <w:r w:rsidRPr="00C01ADF">
        <w:rPr>
          <w:rStyle w:val="StyleUnderline"/>
        </w:rPr>
        <w:t>U</w:t>
      </w:r>
      <w:r w:rsidRPr="00C01ADF">
        <w:rPr>
          <w:sz w:val="16"/>
        </w:rPr>
        <w:t xml:space="preserve">nited </w:t>
      </w:r>
      <w:r w:rsidRPr="00C01ADF">
        <w:rPr>
          <w:rStyle w:val="StyleUnderline"/>
        </w:rPr>
        <w:t>S</w:t>
      </w:r>
      <w:r w:rsidRPr="00C01ADF">
        <w:rPr>
          <w:sz w:val="16"/>
        </w:rPr>
        <w:t xml:space="preserve">tates’ </w:t>
      </w:r>
      <w:r w:rsidRPr="00C01ADF">
        <w:rPr>
          <w:rStyle w:val="StyleUnderline"/>
        </w:rPr>
        <w:t>fleet of icebreakers has been severely neglected.</w:t>
      </w:r>
    </w:p>
    <w:p w14:paraId="58906562" w14:textId="77777777" w:rsidR="00BB5422" w:rsidRPr="00C01ADF" w:rsidRDefault="00BB5422" w:rsidP="00BB5422">
      <w:pPr>
        <w:rPr>
          <w:sz w:val="16"/>
        </w:rPr>
      </w:pPr>
      <w:r w:rsidRPr="00C01ADF">
        <w:rPr>
          <w:rStyle w:val="StyleUnderline"/>
        </w:rPr>
        <w:t>Icebreakers are indispensable to the</w:t>
      </w:r>
      <w:r w:rsidRPr="00C01ADF">
        <w:rPr>
          <w:sz w:val="16"/>
        </w:rPr>
        <w:t xml:space="preserve"> </w:t>
      </w:r>
      <w:r w:rsidRPr="00C01ADF">
        <w:rPr>
          <w:rStyle w:val="StyleUnderline"/>
        </w:rPr>
        <w:t>U</w:t>
      </w:r>
      <w:r w:rsidRPr="00C01ADF">
        <w:rPr>
          <w:sz w:val="16"/>
        </w:rPr>
        <w:t xml:space="preserve">nited </w:t>
      </w:r>
      <w:r w:rsidRPr="00C01ADF">
        <w:rPr>
          <w:rStyle w:val="StyleUnderline"/>
        </w:rPr>
        <w:t>S</w:t>
      </w:r>
      <w:r w:rsidRPr="00C01ADF">
        <w:rPr>
          <w:sz w:val="16"/>
        </w:rPr>
        <w:t xml:space="preserve">tates </w:t>
      </w:r>
      <w:r w:rsidRPr="00C01ADF">
        <w:rPr>
          <w:rStyle w:val="StyleUnderline"/>
        </w:rPr>
        <w:t>for a multitude of reasons</w:t>
      </w:r>
      <w:r w:rsidRPr="00C01ADF">
        <w:rPr>
          <w:sz w:val="16"/>
        </w:rPr>
        <w:t xml:space="preserve">. Not only do </w:t>
      </w:r>
      <w:r w:rsidRPr="00C01ADF">
        <w:rPr>
          <w:rStyle w:val="StyleUnderline"/>
          <w:highlight w:val="cyan"/>
        </w:rPr>
        <w:t>they keep trade routes free from</w:t>
      </w:r>
      <w:r w:rsidRPr="00C01ADF">
        <w:rPr>
          <w:rStyle w:val="StyleUnderline"/>
        </w:rPr>
        <w:t xml:space="preserve"> winter </w:t>
      </w:r>
      <w:r w:rsidRPr="00C01ADF">
        <w:rPr>
          <w:rStyle w:val="StyleUnderline"/>
          <w:highlight w:val="cyan"/>
        </w:rPr>
        <w:t>sea ice and escort</w:t>
      </w:r>
      <w:r w:rsidRPr="00C01ADF">
        <w:rPr>
          <w:rStyle w:val="StyleUnderline"/>
        </w:rPr>
        <w:t xml:space="preserve"> shipping </w:t>
      </w:r>
      <w:r w:rsidRPr="00C01ADF">
        <w:rPr>
          <w:rStyle w:val="StyleUnderline"/>
          <w:highlight w:val="cyan"/>
        </w:rPr>
        <w:t>vessels</w:t>
      </w:r>
      <w:r w:rsidRPr="00C01ADF">
        <w:rPr>
          <w:rStyle w:val="StyleUnderline"/>
        </w:rPr>
        <w:t xml:space="preserve"> safely</w:t>
      </w:r>
      <w:r w:rsidRPr="00C01ADF">
        <w:rPr>
          <w:sz w:val="16"/>
        </w:rPr>
        <w:t xml:space="preserve"> through ice-covered passages, but they also </w:t>
      </w:r>
      <w:r w:rsidRPr="00C01ADF">
        <w:rPr>
          <w:rStyle w:val="StyleUnderline"/>
          <w:highlight w:val="cyan"/>
        </w:rPr>
        <w:t>help supply winter bases</w:t>
      </w:r>
      <w:r w:rsidRPr="00C01ADF">
        <w:rPr>
          <w:sz w:val="16"/>
        </w:rPr>
        <w:t xml:space="preserve">, </w:t>
      </w:r>
      <w:r w:rsidRPr="00C01ADF">
        <w:rPr>
          <w:rStyle w:val="StyleUnderline"/>
        </w:rPr>
        <w:t>oil rigs</w:t>
      </w:r>
      <w:r w:rsidRPr="00C01ADF">
        <w:rPr>
          <w:sz w:val="16"/>
        </w:rPr>
        <w:t xml:space="preserve">, </w:t>
      </w:r>
      <w:r w:rsidRPr="00C01ADF">
        <w:rPr>
          <w:rStyle w:val="StyleUnderline"/>
        </w:rPr>
        <w:t>drill sites</w:t>
      </w:r>
      <w:r w:rsidRPr="00C01ADF">
        <w:rPr>
          <w:sz w:val="16"/>
        </w:rPr>
        <w:t xml:space="preserve">, </w:t>
      </w:r>
      <w:r w:rsidRPr="00C01ADF">
        <w:rPr>
          <w:rStyle w:val="StyleUnderline"/>
          <w:highlight w:val="cyan"/>
        </w:rPr>
        <w:t>and scientific missions</w:t>
      </w:r>
      <w:r w:rsidRPr="00C01ADF">
        <w:rPr>
          <w:sz w:val="16"/>
        </w:rPr>
        <w:t xml:space="preserve"> with the necessary equipment and cargo </w:t>
      </w:r>
      <w:r w:rsidRPr="00C01ADF">
        <w:rPr>
          <w:rStyle w:val="StyleUnderline"/>
        </w:rPr>
        <w:t>year-round</w:t>
      </w:r>
      <w:r w:rsidRPr="00C01ADF">
        <w:rPr>
          <w:sz w:val="16"/>
        </w:rPr>
        <w:t xml:space="preserve">. With the retreating northern ice caps, </w:t>
      </w:r>
      <w:r w:rsidRPr="00C01ADF">
        <w:rPr>
          <w:rStyle w:val="StyleUnderline"/>
        </w:rPr>
        <w:t>global shipping is increasingly using northern routes</w:t>
      </w:r>
      <w:r w:rsidRPr="00C01ADF">
        <w:rPr>
          <w:sz w:val="16"/>
        </w:rPr>
        <w:t xml:space="preserve"> for Asia to European trade bypassing the Panama and </w:t>
      </w:r>
      <w:proofErr w:type="gramStart"/>
      <w:r w:rsidRPr="00C01ADF">
        <w:rPr>
          <w:sz w:val="16"/>
        </w:rPr>
        <w:t>Suez canal</w:t>
      </w:r>
      <w:proofErr w:type="gramEnd"/>
      <w:r w:rsidRPr="00C01ADF">
        <w:rPr>
          <w:sz w:val="16"/>
        </w:rPr>
        <w:t xml:space="preserve">. These </w:t>
      </w:r>
      <w:r w:rsidRPr="00C01ADF">
        <w:rPr>
          <w:rStyle w:val="StyleUnderline"/>
        </w:rPr>
        <w:t>shifts can drastically cut shipping times but also allow nations with a significant arctic fleet to hold global trade at risk.</w:t>
      </w:r>
    </w:p>
    <w:p w14:paraId="368E49BA" w14:textId="77777777" w:rsidR="00BB5422" w:rsidRPr="00480E59" w:rsidRDefault="00BB5422" w:rsidP="00BB5422">
      <w:pPr>
        <w:rPr>
          <w:sz w:val="16"/>
        </w:rPr>
      </w:pPr>
      <w:r w:rsidRPr="00480E59">
        <w:rPr>
          <w:sz w:val="16"/>
        </w:rPr>
        <w:t xml:space="preserve">The </w:t>
      </w:r>
      <w:r w:rsidRPr="00480E59">
        <w:rPr>
          <w:rStyle w:val="StyleUnderline"/>
        </w:rPr>
        <w:t xml:space="preserve">icebreakers also </w:t>
      </w:r>
      <w:r w:rsidRPr="00480E59">
        <w:rPr>
          <w:rStyle w:val="StyleUnderline"/>
          <w:highlight w:val="cyan"/>
        </w:rPr>
        <w:t xml:space="preserve">serve the </w:t>
      </w:r>
      <w:r w:rsidRPr="00480E59">
        <w:rPr>
          <w:rStyle w:val="Emphasis"/>
          <w:highlight w:val="cyan"/>
        </w:rPr>
        <w:t>vitally important role</w:t>
      </w:r>
      <w:r w:rsidRPr="00480E59">
        <w:rPr>
          <w:rStyle w:val="StyleUnderline"/>
          <w:highlight w:val="cyan"/>
        </w:rPr>
        <w:t xml:space="preserve"> of protecting energy claims and keeping fisheries from</w:t>
      </w:r>
      <w:r w:rsidRPr="00480E59">
        <w:rPr>
          <w:rStyle w:val="StyleUnderline"/>
        </w:rPr>
        <w:t xml:space="preserve"> foreign </w:t>
      </w:r>
      <w:r w:rsidRPr="00480E59">
        <w:rPr>
          <w:rStyle w:val="StyleUnderline"/>
          <w:highlight w:val="cyan"/>
        </w:rPr>
        <w:t>exploitation</w:t>
      </w:r>
      <w:r w:rsidRPr="00480E59">
        <w:rPr>
          <w:sz w:val="16"/>
        </w:rPr>
        <w:t xml:space="preserve">. The U.S. Geological Survey estimates that </w:t>
      </w:r>
      <w:r w:rsidRPr="00480E59">
        <w:rPr>
          <w:rStyle w:val="StyleUnderline"/>
        </w:rPr>
        <w:t>the Arctic holds over 90 billion barrels of oil and 1,669 trillion cubic feet of gas</w:t>
      </w:r>
      <w:r w:rsidRPr="00480E59">
        <w:rPr>
          <w:sz w:val="16"/>
        </w:rPr>
        <w:t xml:space="preserve">, the majority of which is commercially viable. Additionally, </w:t>
      </w:r>
      <w:r w:rsidRPr="00480E59">
        <w:rPr>
          <w:rStyle w:val="StyleUnderline"/>
        </w:rPr>
        <w:t>Arctic fisheries offer a vast</w:t>
      </w:r>
      <w:r w:rsidRPr="00480E59">
        <w:rPr>
          <w:sz w:val="16"/>
        </w:rPr>
        <w:t xml:space="preserve">, and growing, </w:t>
      </w:r>
      <w:r w:rsidRPr="00480E59">
        <w:rPr>
          <w:rStyle w:val="StyleUnderline"/>
        </w:rPr>
        <w:t>source of wealth for Arctic nations</w:t>
      </w:r>
      <w:r w:rsidRPr="00480E59">
        <w:rPr>
          <w:sz w:val="16"/>
        </w:rPr>
        <w:t xml:space="preserve"> — the average annual catch value is estimated at over $500 million, another </w:t>
      </w:r>
      <w:r w:rsidRPr="00480E59">
        <w:rPr>
          <w:rStyle w:val="StyleUnderline"/>
        </w:rPr>
        <w:t>incentive for non-arctic states to encroach on the region</w:t>
      </w:r>
      <w:r w:rsidRPr="00480E59">
        <w:rPr>
          <w:sz w:val="16"/>
        </w:rPr>
        <w:t>. Just last year a massive Chinese fishing fleet encroached on U.S. territorial waters with no regard for international law or sustainable fishing regulations.</w:t>
      </w:r>
    </w:p>
    <w:p w14:paraId="0BAF3858" w14:textId="77777777" w:rsidR="00BB5422" w:rsidRPr="00480E59" w:rsidRDefault="00BB5422" w:rsidP="00BB5422">
      <w:pPr>
        <w:rPr>
          <w:sz w:val="16"/>
        </w:rPr>
      </w:pPr>
      <w:r w:rsidRPr="00480E59">
        <w:rPr>
          <w:rStyle w:val="StyleUnderline"/>
          <w:highlight w:val="cyan"/>
        </w:rPr>
        <w:t>Icebreakers</w:t>
      </w:r>
      <w:r w:rsidRPr="00480E59">
        <w:rPr>
          <w:rStyle w:val="StyleUnderline"/>
        </w:rPr>
        <w:t xml:space="preserve"> often </w:t>
      </w:r>
      <w:r w:rsidRPr="00480E59">
        <w:rPr>
          <w:rStyle w:val="StyleUnderline"/>
          <w:highlight w:val="cyan"/>
        </w:rPr>
        <w:t xml:space="preserve">serve as moving </w:t>
      </w:r>
      <w:r w:rsidRPr="00480E59">
        <w:rPr>
          <w:rStyle w:val="Emphasis"/>
          <w:highlight w:val="cyan"/>
        </w:rPr>
        <w:t>research institutions</w:t>
      </w:r>
      <w:r w:rsidRPr="00480E59">
        <w:rPr>
          <w:rStyle w:val="StyleUnderline"/>
        </w:rPr>
        <w:t xml:space="preserve"> and platforms </w:t>
      </w:r>
      <w:r w:rsidRPr="00480E59">
        <w:rPr>
          <w:rStyle w:val="StyleUnderline"/>
          <w:highlight w:val="cyan"/>
        </w:rPr>
        <w:t>with teams conducting</w:t>
      </w:r>
      <w:r w:rsidRPr="00480E59">
        <w:rPr>
          <w:rStyle w:val="StyleUnderline"/>
        </w:rPr>
        <w:t xml:space="preserve"> scientific research in the Arctic, including </w:t>
      </w:r>
      <w:r w:rsidRPr="00480E59">
        <w:rPr>
          <w:rStyle w:val="StyleUnderline"/>
          <w:highlight w:val="cyan"/>
        </w:rPr>
        <w:t>vital climate change-</w:t>
      </w:r>
      <w:r w:rsidRPr="00480E59">
        <w:rPr>
          <w:rStyle w:val="StyleUnderline"/>
        </w:rPr>
        <w:t xml:space="preserve">focused </w:t>
      </w:r>
      <w:r w:rsidRPr="00480E59">
        <w:rPr>
          <w:rStyle w:val="Emphasis"/>
          <w:highlight w:val="cyan"/>
        </w:rPr>
        <w:t>research</w:t>
      </w:r>
      <w:r w:rsidRPr="00480E59">
        <w:rPr>
          <w:sz w:val="16"/>
        </w:rPr>
        <w:t xml:space="preserve"> helping to tackle one of the region’s largest threats. </w:t>
      </w:r>
      <w:r w:rsidRPr="00480E59">
        <w:rPr>
          <w:rStyle w:val="StyleUnderline"/>
          <w:highlight w:val="cyan"/>
        </w:rPr>
        <w:t>The</w:t>
      </w:r>
      <w:r w:rsidRPr="00480E59">
        <w:rPr>
          <w:sz w:val="16"/>
        </w:rPr>
        <w:t xml:space="preserve"> simple </w:t>
      </w:r>
      <w:r w:rsidRPr="00480E59">
        <w:rPr>
          <w:rStyle w:val="Emphasis"/>
          <w:highlight w:val="cyan"/>
        </w:rPr>
        <w:t>presence</w:t>
      </w:r>
      <w:r w:rsidRPr="00480E59">
        <w:rPr>
          <w:rStyle w:val="StyleUnderline"/>
          <w:highlight w:val="cyan"/>
        </w:rPr>
        <w:t xml:space="preserve"> of icebreakers</w:t>
      </w:r>
      <w:r w:rsidRPr="00480E59">
        <w:rPr>
          <w:rStyle w:val="StyleUnderline"/>
        </w:rPr>
        <w:t xml:space="preserve"> in the Arctic also </w:t>
      </w:r>
      <w:r w:rsidRPr="00480E59">
        <w:rPr>
          <w:rStyle w:val="StyleUnderline"/>
          <w:highlight w:val="cyan"/>
        </w:rPr>
        <w:t xml:space="preserve">sends an </w:t>
      </w:r>
      <w:r w:rsidRPr="00480E59">
        <w:rPr>
          <w:rStyle w:val="Emphasis"/>
          <w:highlight w:val="cyan"/>
        </w:rPr>
        <w:t>important message</w:t>
      </w:r>
      <w:r w:rsidRPr="00480E59">
        <w:rPr>
          <w:rStyle w:val="StyleUnderline"/>
          <w:highlight w:val="cyan"/>
        </w:rPr>
        <w:t xml:space="preserve"> to</w:t>
      </w:r>
      <w:r w:rsidRPr="00480E59">
        <w:rPr>
          <w:rStyle w:val="StyleUnderline"/>
        </w:rPr>
        <w:t xml:space="preserve"> potential </w:t>
      </w:r>
      <w:r w:rsidRPr="00480E59">
        <w:rPr>
          <w:rStyle w:val="StyleUnderline"/>
          <w:highlight w:val="cyan"/>
        </w:rPr>
        <w:t xml:space="preserve">adversarial nations showcasing </w:t>
      </w:r>
      <w:r w:rsidRPr="00480E59">
        <w:rPr>
          <w:rStyle w:val="StyleUnderline"/>
        </w:rPr>
        <w:t>the</w:t>
      </w:r>
      <w:r w:rsidRPr="00480E59">
        <w:rPr>
          <w:sz w:val="16"/>
        </w:rPr>
        <w:t xml:space="preserve"> </w:t>
      </w:r>
      <w:r w:rsidRPr="00480E59">
        <w:rPr>
          <w:rStyle w:val="StyleUnderline"/>
        </w:rPr>
        <w:t>U</w:t>
      </w:r>
      <w:r w:rsidRPr="00480E59">
        <w:rPr>
          <w:sz w:val="16"/>
        </w:rPr>
        <w:t xml:space="preserve">nited </w:t>
      </w:r>
      <w:r w:rsidRPr="00480E59">
        <w:rPr>
          <w:rStyle w:val="StyleUnderline"/>
        </w:rPr>
        <w:t>S</w:t>
      </w:r>
      <w:r w:rsidRPr="00480E59">
        <w:rPr>
          <w:sz w:val="16"/>
        </w:rPr>
        <w:t xml:space="preserve">tates’ </w:t>
      </w:r>
      <w:r w:rsidRPr="00480E59">
        <w:rPr>
          <w:rStyle w:val="Emphasis"/>
        </w:rPr>
        <w:t>readiness and willingness</w:t>
      </w:r>
      <w:r w:rsidRPr="00480E59">
        <w:rPr>
          <w:rStyle w:val="StyleUnderline"/>
        </w:rPr>
        <w:t xml:space="preserve"> to defend its interests in the region.</w:t>
      </w:r>
    </w:p>
    <w:p w14:paraId="5C113E4A" w14:textId="77777777" w:rsidR="00BB5422" w:rsidRPr="00962D9D" w:rsidRDefault="00BB5422" w:rsidP="00BB5422">
      <w:pPr>
        <w:rPr>
          <w:sz w:val="16"/>
        </w:rPr>
      </w:pPr>
      <w:r w:rsidRPr="00962D9D">
        <w:rPr>
          <w:sz w:val="16"/>
        </w:rPr>
        <w:t xml:space="preserve">Despite these growing needs, </w:t>
      </w:r>
      <w:r w:rsidRPr="00E06C42">
        <w:rPr>
          <w:rStyle w:val="StyleUnderline"/>
        </w:rPr>
        <w:t xml:space="preserve">the </w:t>
      </w:r>
      <w:r w:rsidRPr="007F2BF5">
        <w:rPr>
          <w:rStyle w:val="StyleUnderline"/>
          <w:highlight w:val="cyan"/>
        </w:rPr>
        <w:t>U.S</w:t>
      </w:r>
      <w:r w:rsidRPr="00E06C42">
        <w:rPr>
          <w:rStyle w:val="StyleUnderline"/>
        </w:rPr>
        <w:t>.</w:t>
      </w:r>
      <w:r w:rsidRPr="00962D9D">
        <w:rPr>
          <w:sz w:val="16"/>
        </w:rPr>
        <w:t xml:space="preserve"> Coast Guard </w:t>
      </w:r>
      <w:r w:rsidRPr="007F2BF5">
        <w:rPr>
          <w:rStyle w:val="StyleUnderline"/>
          <w:highlight w:val="cyan"/>
        </w:rPr>
        <w:t xml:space="preserve">currently only operates </w:t>
      </w:r>
      <w:r w:rsidRPr="007F2BF5">
        <w:rPr>
          <w:rStyle w:val="Emphasis"/>
          <w:highlight w:val="cyan"/>
        </w:rPr>
        <w:t>two</w:t>
      </w:r>
      <w:r w:rsidRPr="007F2BF5">
        <w:rPr>
          <w:rStyle w:val="StyleUnderline"/>
          <w:highlight w:val="cyan"/>
        </w:rPr>
        <w:t xml:space="preserve"> icebreakers</w:t>
      </w:r>
      <w:r w:rsidRPr="00962D9D">
        <w:rPr>
          <w:sz w:val="16"/>
        </w:rPr>
        <w:t>, the Polar Star (already 10 years over its 30-year life expectancy) and Healy (which suffered an electrical fire in 2020 and was only recently repaired), both diesel-powered. The only other two U.S.-based icebreakers are privately owned or operated by the University of Alaska.</w:t>
      </w:r>
    </w:p>
    <w:p w14:paraId="1C8F912D" w14:textId="77777777" w:rsidR="00BB5422" w:rsidRPr="00480E59" w:rsidRDefault="00BB5422" w:rsidP="00BB5422">
      <w:pPr>
        <w:rPr>
          <w:sz w:val="16"/>
        </w:rPr>
      </w:pPr>
      <w:r w:rsidRPr="00480E59">
        <w:rPr>
          <w:sz w:val="16"/>
        </w:rPr>
        <w:t xml:space="preserve">In comparison, </w:t>
      </w:r>
      <w:r w:rsidRPr="00480E59">
        <w:rPr>
          <w:rStyle w:val="StyleUnderline"/>
          <w:highlight w:val="cyan"/>
        </w:rPr>
        <w:t>China operates </w:t>
      </w:r>
      <w:r w:rsidRPr="00480E59">
        <w:rPr>
          <w:rStyle w:val="Emphasis"/>
          <w:highlight w:val="cyan"/>
        </w:rPr>
        <w:t>two</w:t>
      </w:r>
      <w:r w:rsidRPr="00480E59">
        <w:rPr>
          <w:sz w:val="16"/>
        </w:rPr>
        <w:t xml:space="preserve"> (and is developing a third), while </w:t>
      </w:r>
      <w:r w:rsidRPr="00480E59">
        <w:rPr>
          <w:rStyle w:val="StyleUnderline"/>
          <w:highlight w:val="cyan"/>
        </w:rPr>
        <w:t>Russia</w:t>
      </w:r>
      <w:r w:rsidRPr="00480E59">
        <w:rPr>
          <w:rStyle w:val="StyleUnderline"/>
        </w:rPr>
        <w:t xml:space="preserve">’s armed forces </w:t>
      </w:r>
      <w:r w:rsidRPr="00480E59">
        <w:rPr>
          <w:rStyle w:val="StyleUnderline"/>
          <w:highlight w:val="cyan"/>
        </w:rPr>
        <w:t>operate</w:t>
      </w:r>
      <w:r w:rsidRPr="00480E59">
        <w:rPr>
          <w:rStyle w:val="StyleUnderline"/>
        </w:rPr>
        <w:t xml:space="preserve"> at least </w:t>
      </w:r>
      <w:r w:rsidRPr="00480E59">
        <w:rPr>
          <w:rStyle w:val="Emphasis"/>
          <w:highlight w:val="cyan"/>
        </w:rPr>
        <w:t>46</w:t>
      </w:r>
      <w:r w:rsidRPr="00480E59">
        <w:rPr>
          <w:sz w:val="16"/>
        </w:rPr>
        <w:t xml:space="preserve"> — </w:t>
      </w:r>
      <w:r w:rsidRPr="00480E59">
        <w:rPr>
          <w:rStyle w:val="StyleUnderline"/>
        </w:rPr>
        <w:t xml:space="preserve">including </w:t>
      </w:r>
      <w:r w:rsidRPr="00480E59">
        <w:rPr>
          <w:rStyle w:val="Emphasis"/>
        </w:rPr>
        <w:t>three</w:t>
      </w:r>
      <w:r w:rsidRPr="00480E59">
        <w:rPr>
          <w:rStyle w:val="StyleUnderline"/>
        </w:rPr>
        <w:t xml:space="preserve"> that are </w:t>
      </w:r>
      <w:r w:rsidRPr="00480E59">
        <w:rPr>
          <w:rStyle w:val="Emphasis"/>
        </w:rPr>
        <w:t>nuclear-powered</w:t>
      </w:r>
      <w:r w:rsidRPr="00480E59">
        <w:rPr>
          <w:sz w:val="16"/>
        </w:rPr>
        <w:t>, extending both their power and durability. These numbers do not take into account those currently under construction or planned, and both nations are investing heavily in expanding their fleets. Russia has also re-militarized a dozen Cold War-era arctic bases to expand its naval presence in the region and to use as berths for its numerous active icebreakers.</w:t>
      </w:r>
    </w:p>
    <w:p w14:paraId="4AC11B3A" w14:textId="77777777" w:rsidR="00BB5422" w:rsidRPr="00480E59" w:rsidRDefault="00BB5422" w:rsidP="00BB5422">
      <w:pPr>
        <w:rPr>
          <w:rStyle w:val="StyleUnderline"/>
        </w:rPr>
      </w:pPr>
      <w:r w:rsidRPr="00480E59">
        <w:rPr>
          <w:rStyle w:val="StyleUnderline"/>
          <w:highlight w:val="cyan"/>
        </w:rPr>
        <w:t>NATO allies</w:t>
      </w:r>
      <w:r w:rsidRPr="00480E59">
        <w:rPr>
          <w:sz w:val="16"/>
        </w:rPr>
        <w:t xml:space="preserve"> in the region, such as Norway and Canada, also </w:t>
      </w:r>
      <w:r w:rsidRPr="00480E59">
        <w:rPr>
          <w:rStyle w:val="StyleUnderline"/>
          <w:highlight w:val="cyan"/>
        </w:rPr>
        <w:t>own icebreaker fleets</w:t>
      </w:r>
      <w:r w:rsidRPr="00480E59">
        <w:rPr>
          <w:sz w:val="16"/>
        </w:rPr>
        <w:t xml:space="preserve">. </w:t>
      </w:r>
      <w:r w:rsidRPr="00480E59">
        <w:rPr>
          <w:rStyle w:val="StyleUnderline"/>
        </w:rPr>
        <w:t xml:space="preserve">However, </w:t>
      </w:r>
      <w:r w:rsidRPr="00480E59">
        <w:rPr>
          <w:rStyle w:val="StyleUnderline"/>
          <w:highlight w:val="cyan"/>
        </w:rPr>
        <w:t>none of them are nuclear-powered</w:t>
      </w:r>
      <w:r w:rsidRPr="00480E59">
        <w:rPr>
          <w:sz w:val="16"/>
        </w:rPr>
        <w:t xml:space="preserve">. Norway’s fleet is focused on territorial defense against increasingly aggressive Russian incursions while Canada’s fleet is currently comprised of smaller vessels focusing on scientific research and search and rescue efforts. </w:t>
      </w:r>
      <w:r w:rsidRPr="00480E59">
        <w:rPr>
          <w:rStyle w:val="StyleUnderline"/>
        </w:rPr>
        <w:t xml:space="preserve">Thus, </w:t>
      </w:r>
      <w:r w:rsidRPr="00480E59">
        <w:rPr>
          <w:rStyle w:val="StyleUnderline"/>
          <w:highlight w:val="cyan"/>
        </w:rPr>
        <w:t xml:space="preserve">the U.S. </w:t>
      </w:r>
      <w:r w:rsidRPr="00480E59">
        <w:rPr>
          <w:rStyle w:val="Emphasis"/>
          <w:highlight w:val="cyan"/>
        </w:rPr>
        <w:t>cannot rely on its</w:t>
      </w:r>
      <w:r w:rsidRPr="00480E59">
        <w:rPr>
          <w:rStyle w:val="Emphasis"/>
        </w:rPr>
        <w:t xml:space="preserve"> Northern or European </w:t>
      </w:r>
      <w:r w:rsidRPr="00480E59">
        <w:rPr>
          <w:rStyle w:val="Emphasis"/>
          <w:highlight w:val="cyan"/>
        </w:rPr>
        <w:t xml:space="preserve">allies </w:t>
      </w:r>
      <w:r w:rsidRPr="00480E59">
        <w:rPr>
          <w:rStyle w:val="StyleUnderline"/>
          <w:highlight w:val="cyan"/>
        </w:rPr>
        <w:t>for defense posturing</w:t>
      </w:r>
      <w:r w:rsidRPr="00480E59">
        <w:rPr>
          <w:rStyle w:val="StyleUnderline"/>
        </w:rPr>
        <w:t xml:space="preserve"> in the Arctic</w:t>
      </w:r>
      <w:r w:rsidRPr="00480E59">
        <w:rPr>
          <w:sz w:val="16"/>
        </w:rPr>
        <w:t xml:space="preserve">. This </w:t>
      </w:r>
      <w:r w:rsidRPr="00480E59">
        <w:rPr>
          <w:rStyle w:val="StyleUnderline"/>
          <w:highlight w:val="cyan"/>
        </w:rPr>
        <w:t>lack of a substantial U.S. fleet</w:t>
      </w:r>
      <w:r w:rsidRPr="00480E59">
        <w:rPr>
          <w:rStyle w:val="StyleUnderline"/>
        </w:rPr>
        <w:t xml:space="preserve"> of icebreakers, the </w:t>
      </w:r>
      <w:r w:rsidRPr="00480E59">
        <w:rPr>
          <w:rStyle w:val="Emphasis"/>
          <w:highlight w:val="cyan"/>
        </w:rPr>
        <w:t>absence of nuclear-powered vessels</w:t>
      </w:r>
      <w:r w:rsidRPr="00480E59">
        <w:rPr>
          <w:rStyle w:val="StyleUnderline"/>
        </w:rPr>
        <w:t xml:space="preserve">, and </w:t>
      </w:r>
      <w:r w:rsidRPr="00480E59">
        <w:rPr>
          <w:rStyle w:val="StyleUnderline"/>
          <w:highlight w:val="cyan"/>
        </w:rPr>
        <w:t>reliance on allied icebreaker posturing</w:t>
      </w:r>
      <w:r w:rsidRPr="00480E59">
        <w:rPr>
          <w:rStyle w:val="StyleUnderline"/>
        </w:rPr>
        <w:t xml:space="preserve"> in the region </w:t>
      </w:r>
      <w:r w:rsidRPr="00480E59">
        <w:rPr>
          <w:rStyle w:val="StyleUnderline"/>
          <w:highlight w:val="cyan"/>
        </w:rPr>
        <w:t xml:space="preserve">is a </w:t>
      </w:r>
      <w:r w:rsidRPr="00480E59">
        <w:rPr>
          <w:rStyle w:val="Emphasis"/>
          <w:highlight w:val="cyan"/>
        </w:rPr>
        <w:t>major flaw</w:t>
      </w:r>
      <w:r w:rsidRPr="00480E59">
        <w:rPr>
          <w:rStyle w:val="StyleUnderline"/>
          <w:highlight w:val="cyan"/>
        </w:rPr>
        <w:t xml:space="preserve"> </w:t>
      </w:r>
      <w:r w:rsidRPr="00480E59">
        <w:rPr>
          <w:rStyle w:val="StyleUnderline"/>
        </w:rPr>
        <w:t xml:space="preserve">in the US national security strategy and defensive umbrella, </w:t>
      </w:r>
      <w:r w:rsidRPr="00480E59">
        <w:rPr>
          <w:rStyle w:val="StyleUnderline"/>
          <w:highlight w:val="cyan"/>
        </w:rPr>
        <w:t xml:space="preserve">which needs to be </w:t>
      </w:r>
      <w:r w:rsidRPr="00480E59">
        <w:rPr>
          <w:rStyle w:val="Emphasis"/>
          <w:highlight w:val="cyan"/>
        </w:rPr>
        <w:t>addressed as quickly as possible</w:t>
      </w:r>
      <w:r w:rsidRPr="00480E59">
        <w:rPr>
          <w:rStyle w:val="StyleUnderline"/>
        </w:rPr>
        <w:t xml:space="preserve"> and is an </w:t>
      </w:r>
      <w:r w:rsidRPr="00480E59">
        <w:rPr>
          <w:rStyle w:val="Emphasis"/>
        </w:rPr>
        <w:t>important strategic investment</w:t>
      </w:r>
      <w:r w:rsidRPr="00480E59">
        <w:rPr>
          <w:rStyle w:val="StyleUnderline"/>
        </w:rPr>
        <w:t xml:space="preserve"> the United States needs to make </w:t>
      </w:r>
      <w:r w:rsidRPr="00480E59">
        <w:rPr>
          <w:rStyle w:val="Emphasis"/>
        </w:rPr>
        <w:t>immediately</w:t>
      </w:r>
      <w:r w:rsidRPr="00480E59">
        <w:rPr>
          <w:rStyle w:val="StyleUnderline"/>
        </w:rPr>
        <w:t>.</w:t>
      </w:r>
    </w:p>
    <w:p w14:paraId="6D3E5C88" w14:textId="77777777" w:rsidR="00BB5422" w:rsidRPr="00962D9D" w:rsidRDefault="00BB5422" w:rsidP="00BB5422">
      <w:pPr>
        <w:rPr>
          <w:sz w:val="16"/>
        </w:rPr>
      </w:pPr>
      <w:r w:rsidRPr="00962D9D">
        <w:rPr>
          <w:sz w:val="16"/>
        </w:rPr>
        <w:t xml:space="preserve">Currently, the two Coast Guard icebreakers fall under the jurisdiction of the Department of Homeland Security whose budget is anemic compared to the Department of Defense. The Coast Guard does not have the budget to obtain enough icebreakers to contest Russian or Chinese presence in the Arctic — each heavy icebreaker has an average cost of approximately $800 million. While, accumulating the same number of icebreakers as Russia is unnecessary, </w:t>
      </w:r>
      <w:r w:rsidRPr="003D0693">
        <w:rPr>
          <w:rStyle w:val="StyleUnderline"/>
        </w:rPr>
        <w:t>moving forward all potential solutions to securing America’s North requires</w:t>
      </w:r>
      <w:r w:rsidRPr="00962D9D">
        <w:rPr>
          <w:sz w:val="16"/>
        </w:rPr>
        <w:t xml:space="preserve"> the purchase of </w:t>
      </w:r>
      <w:r w:rsidRPr="003D0693">
        <w:rPr>
          <w:rStyle w:val="StyleUnderline"/>
        </w:rPr>
        <w:t>icebreakers</w:t>
      </w:r>
      <w:r w:rsidRPr="00962D9D">
        <w:rPr>
          <w:sz w:val="16"/>
        </w:rPr>
        <w:t>, regardless of their status: new or used. Coast Guard Commandant Karl Schultz has stated that “a fleet of nine U.S.-flagged icebreakers” would be sufficient to meet our economic and security needs in the far north.</w:t>
      </w:r>
      <w:r w:rsidRPr="00962D9D">
        <w:rPr>
          <w:rFonts w:ascii="IBM Plex Serif" w:hAnsi="IBM Plex Serif"/>
          <w:color w:val="000000"/>
          <w:sz w:val="16"/>
          <w:szCs w:val="30"/>
          <w:shd w:val="clear" w:color="auto" w:fill="FFFFFF"/>
        </w:rPr>
        <w:t xml:space="preserve"> </w:t>
      </w:r>
      <w:r w:rsidRPr="00962D9D">
        <w:rPr>
          <w:sz w:val="16"/>
        </w:rPr>
        <w:t>Thankfully, Congress has already initiated expanding America’s arctic security program by authorizing the construction of six new Polar Security Cutters (PSCs), three heavy and three medium icebreakers. However, it is only actively funding the first four.</w:t>
      </w:r>
    </w:p>
    <w:p w14:paraId="0C70ACCB" w14:textId="77777777" w:rsidR="00BB5422" w:rsidRPr="002A0798" w:rsidRDefault="00BB5422" w:rsidP="00BB5422">
      <w:pPr>
        <w:rPr>
          <w:sz w:val="16"/>
        </w:rPr>
      </w:pPr>
      <w:r w:rsidRPr="002A0798">
        <w:rPr>
          <w:sz w:val="16"/>
        </w:rPr>
        <w:t>The next vital step to securing the North is to fully fund and expedite the construction of these six PSCs, especially given the fact that the first PSC is currently planned to be delivered only in late 2024 if it stays on schedule. This is extremely important as expanding the current fleet’s missions comes with opportunity costs, thus necessitating a larger fleet to be able to cover all possible icebreaker missions in the region.</w:t>
      </w:r>
    </w:p>
    <w:p w14:paraId="59A1A410" w14:textId="77777777" w:rsidR="00BB5422" w:rsidRPr="002A0798" w:rsidRDefault="00BB5422" w:rsidP="00BB5422">
      <w:pPr>
        <w:rPr>
          <w:sz w:val="16"/>
        </w:rPr>
      </w:pPr>
      <w:r w:rsidRPr="002A0798">
        <w:rPr>
          <w:sz w:val="16"/>
        </w:rPr>
        <w:t xml:space="preserve">Another longer-term option, which can also be done simultaneously to the PSC program, is to increase the available funding for the Coast Guard, specifically focused on Arctic security, to establish partnerships with private corporations to design and construct the United States’ first nuclear-powered icebreaking vessel. While more expensive, </w:t>
      </w:r>
      <w:r w:rsidRPr="002A0798">
        <w:rPr>
          <w:rStyle w:val="Emphasis"/>
          <w:highlight w:val="cyan"/>
        </w:rPr>
        <w:t>nuclear icebreakers</w:t>
      </w:r>
      <w:r w:rsidRPr="002A0798">
        <w:rPr>
          <w:rStyle w:val="StyleUnderline"/>
          <w:highlight w:val="cyan"/>
        </w:rPr>
        <w:t xml:space="preserve"> come with many </w:t>
      </w:r>
      <w:r w:rsidRPr="002A0798">
        <w:rPr>
          <w:rStyle w:val="Emphasis"/>
          <w:highlight w:val="cyan"/>
        </w:rPr>
        <w:t>benefits</w:t>
      </w:r>
      <w:r w:rsidRPr="002A0798">
        <w:rPr>
          <w:rStyle w:val="StyleUnderline"/>
        </w:rPr>
        <w:t xml:space="preserve"> over diesel-powered vessels, including both </w:t>
      </w:r>
      <w:r w:rsidRPr="002A0798">
        <w:rPr>
          <w:rStyle w:val="StyleUnderline"/>
          <w:highlight w:val="cyan"/>
        </w:rPr>
        <w:t>longevity</w:t>
      </w:r>
      <w:r w:rsidRPr="002A0798">
        <w:rPr>
          <w:rStyle w:val="StyleUnderline"/>
        </w:rPr>
        <w:t xml:space="preserve">, </w:t>
      </w:r>
      <w:r w:rsidRPr="002A0798">
        <w:rPr>
          <w:rStyle w:val="StyleUnderline"/>
          <w:highlight w:val="cyan"/>
        </w:rPr>
        <w:t>range</w:t>
      </w:r>
      <w:r w:rsidRPr="002A0798">
        <w:rPr>
          <w:rStyle w:val="StyleUnderline"/>
        </w:rPr>
        <w:t xml:space="preserve">, and power, including increasingly vital, </w:t>
      </w:r>
      <w:r w:rsidRPr="002A0798">
        <w:rPr>
          <w:rStyle w:val="StyleUnderline"/>
          <w:highlight w:val="cyan"/>
        </w:rPr>
        <w:t>soft power</w:t>
      </w:r>
      <w:r w:rsidRPr="002A0798">
        <w:rPr>
          <w:rStyle w:val="StyleUnderline"/>
        </w:rPr>
        <w:t>.</w:t>
      </w:r>
      <w:r w:rsidRPr="002A0798">
        <w:rPr>
          <w:sz w:val="16"/>
        </w:rPr>
        <w:t xml:space="preserve"> </w:t>
      </w:r>
      <w:r w:rsidRPr="002A0798">
        <w:rPr>
          <w:rStyle w:val="StyleUnderline"/>
        </w:rPr>
        <w:t>With</w:t>
      </w:r>
      <w:r w:rsidRPr="002A0798">
        <w:rPr>
          <w:sz w:val="16"/>
        </w:rPr>
        <w:t xml:space="preserve"> the additional range and longevity of </w:t>
      </w:r>
      <w:r w:rsidRPr="002A0798">
        <w:rPr>
          <w:rStyle w:val="StyleUnderline"/>
        </w:rPr>
        <w:t xml:space="preserve">nuclear icebreakers comes a </w:t>
      </w:r>
      <w:r w:rsidRPr="002A0798">
        <w:rPr>
          <w:rStyle w:val="StyleUnderline"/>
          <w:highlight w:val="cyan"/>
        </w:rPr>
        <w:t>reduced need</w:t>
      </w:r>
      <w:r w:rsidRPr="002A0798">
        <w:rPr>
          <w:rStyle w:val="StyleUnderline"/>
        </w:rPr>
        <w:t xml:space="preserve"> for the United States </w:t>
      </w:r>
      <w:r w:rsidRPr="002A0798">
        <w:rPr>
          <w:rStyle w:val="StyleUnderline"/>
          <w:highlight w:val="cyan"/>
        </w:rPr>
        <w:t>to build expensive</w:t>
      </w:r>
      <w:r w:rsidRPr="002A0798">
        <w:rPr>
          <w:rStyle w:val="StyleUnderline"/>
        </w:rPr>
        <w:t xml:space="preserve"> and difficult to maintain </w:t>
      </w:r>
      <w:r w:rsidRPr="002A0798">
        <w:rPr>
          <w:rStyle w:val="StyleUnderline"/>
          <w:highlight w:val="cyan"/>
        </w:rPr>
        <w:t>arctic bases</w:t>
      </w:r>
      <w:r w:rsidRPr="002A0798">
        <w:rPr>
          <w:sz w:val="16"/>
        </w:rPr>
        <w:t xml:space="preserve"> — </w:t>
      </w:r>
      <w:r w:rsidRPr="002A0798">
        <w:rPr>
          <w:rStyle w:val="StyleUnderline"/>
        </w:rPr>
        <w:t xml:space="preserve">the icebreakers become de facto mobile bases. Additionally, the nuclear-powered ships </w:t>
      </w:r>
      <w:r w:rsidRPr="002A0798">
        <w:rPr>
          <w:rStyle w:val="StyleUnderline"/>
          <w:highlight w:val="cyan"/>
        </w:rPr>
        <w:t>can conduct longer</w:t>
      </w:r>
      <w:r w:rsidRPr="002A0798">
        <w:rPr>
          <w:rStyle w:val="StyleUnderline"/>
        </w:rPr>
        <w:t xml:space="preserve"> and more </w:t>
      </w:r>
      <w:r w:rsidRPr="002A0798">
        <w:rPr>
          <w:rStyle w:val="StyleUnderline"/>
          <w:highlight w:val="cyan"/>
        </w:rPr>
        <w:t xml:space="preserve">missions, </w:t>
      </w:r>
      <w:r w:rsidRPr="002A0798">
        <w:rPr>
          <w:rStyle w:val="Emphasis"/>
          <w:highlight w:val="cyan"/>
        </w:rPr>
        <w:t>cementing U.S. positioning</w:t>
      </w:r>
      <w:r w:rsidRPr="002A0798">
        <w:rPr>
          <w:rStyle w:val="Emphasis"/>
        </w:rPr>
        <w:t xml:space="preserve"> in the region</w:t>
      </w:r>
      <w:r w:rsidRPr="002A0798">
        <w:rPr>
          <w:rStyle w:val="StyleUnderline"/>
        </w:rPr>
        <w:t>.</w:t>
      </w:r>
    </w:p>
    <w:p w14:paraId="291FDC1F" w14:textId="77777777" w:rsidR="00BB5422" w:rsidRPr="002A0798" w:rsidRDefault="00BB5422" w:rsidP="00BB5422">
      <w:pPr>
        <w:rPr>
          <w:rStyle w:val="StyleUnderline"/>
        </w:rPr>
      </w:pPr>
      <w:r w:rsidRPr="002A0798">
        <w:rPr>
          <w:rStyle w:val="StyleUnderline"/>
          <w:highlight w:val="cyan"/>
        </w:rPr>
        <w:t>A</w:t>
      </w:r>
      <w:r w:rsidRPr="002A0798">
        <w:rPr>
          <w:sz w:val="16"/>
        </w:rPr>
        <w:t xml:space="preserve"> different and </w:t>
      </w:r>
      <w:r w:rsidRPr="002A0798">
        <w:rPr>
          <w:rStyle w:val="Emphasis"/>
          <w:highlight w:val="cyan"/>
        </w:rPr>
        <w:t>swifter approach</w:t>
      </w:r>
      <w:r w:rsidRPr="002A0798">
        <w:rPr>
          <w:rStyle w:val="StyleUnderline"/>
          <w:highlight w:val="cyan"/>
        </w:rPr>
        <w:t xml:space="preserve"> would involve</w:t>
      </w:r>
      <w:r w:rsidRPr="002A0798">
        <w:rPr>
          <w:rStyle w:val="StyleUnderline"/>
        </w:rPr>
        <w:t xml:space="preserve"> working with </w:t>
      </w:r>
      <w:r w:rsidRPr="002A0798">
        <w:rPr>
          <w:rStyle w:val="StyleUnderline"/>
          <w:highlight w:val="cyan"/>
        </w:rPr>
        <w:t>the</w:t>
      </w:r>
      <w:r w:rsidRPr="002A0798">
        <w:rPr>
          <w:sz w:val="16"/>
        </w:rPr>
        <w:t xml:space="preserve"> Department of the </w:t>
      </w:r>
      <w:r w:rsidRPr="002A0798">
        <w:rPr>
          <w:rStyle w:val="Emphasis"/>
          <w:highlight w:val="cyan"/>
        </w:rPr>
        <w:t>Navy</w:t>
      </w:r>
      <w:r w:rsidRPr="002A0798">
        <w:rPr>
          <w:sz w:val="16"/>
        </w:rPr>
        <w:t xml:space="preserve"> to authorize the purchase of an icebreaker under the jurisdiction of the U.S. Navy. </w:t>
      </w:r>
      <w:r w:rsidRPr="002A0798">
        <w:rPr>
          <w:rStyle w:val="StyleUnderline"/>
        </w:rPr>
        <w:t>This would not only expand the Navy’s mission to include patrolling of the far North but could also lead to </w:t>
      </w:r>
      <w:r w:rsidRPr="002A0798">
        <w:rPr>
          <w:rStyle w:val="Emphasis"/>
        </w:rPr>
        <w:t>involving NATO forces in the region</w:t>
      </w:r>
      <w:r w:rsidRPr="002A0798">
        <w:rPr>
          <w:rStyle w:val="StyleUnderline"/>
        </w:rPr>
        <w:t>.</w:t>
      </w:r>
      <w:r w:rsidRPr="002A0798">
        <w:rPr>
          <w:sz w:val="16"/>
        </w:rPr>
        <w:t xml:space="preserve"> This would also be a welcome step to counteract Russia’s recent decision to establish a new Arctic fleet within their navy, acting as </w:t>
      </w:r>
      <w:r w:rsidRPr="002A0798">
        <w:rPr>
          <w:rStyle w:val="StyleUnderline"/>
        </w:rPr>
        <w:t xml:space="preserve">a strong signal of </w:t>
      </w:r>
      <w:r w:rsidRPr="002A0798">
        <w:rPr>
          <w:rStyle w:val="Emphasis"/>
        </w:rPr>
        <w:t>America’s willingness</w:t>
      </w:r>
      <w:r w:rsidRPr="002A0798">
        <w:rPr>
          <w:rStyle w:val="StyleUnderline"/>
        </w:rPr>
        <w:t xml:space="preserve"> and readiness to defend its northern territories and those of its allies.</w:t>
      </w:r>
    </w:p>
    <w:p w14:paraId="464C50BA" w14:textId="77777777" w:rsidR="00BB5422" w:rsidRDefault="00BB5422" w:rsidP="00BB5422"/>
    <w:p w14:paraId="73039ABE" w14:textId="77777777" w:rsidR="00BB5422" w:rsidRPr="00BB5422" w:rsidRDefault="00BB5422" w:rsidP="00BB5422"/>
    <w:p w14:paraId="264509B1" w14:textId="233C30FF" w:rsidR="00834F59" w:rsidRDefault="00834F59" w:rsidP="00834F59">
      <w:pPr>
        <w:pStyle w:val="Heading3"/>
      </w:pPr>
      <w:r>
        <w:t>I/L---Key to Cooperation</w:t>
      </w:r>
    </w:p>
    <w:p w14:paraId="263B1A71" w14:textId="77777777" w:rsidR="001001D1" w:rsidRDefault="001001D1" w:rsidP="001001D1">
      <w:pPr>
        <w:pStyle w:val="Heading4"/>
      </w:pPr>
      <w:r>
        <w:t xml:space="preserve">Korea and Japan are key players in icebreaker tech—adding them to the ice pact would be phenomenal </w:t>
      </w:r>
    </w:p>
    <w:p w14:paraId="44722B74" w14:textId="77777777" w:rsidR="001001D1" w:rsidRPr="00573E0B" w:rsidRDefault="001001D1" w:rsidP="001001D1">
      <w:r w:rsidRPr="00573E0B">
        <w:t>[</w:t>
      </w:r>
      <w:r w:rsidRPr="00573E0B">
        <w:rPr>
          <w:b/>
          <w:bCs/>
        </w:rPr>
        <w:t>Viswa</w:t>
      </w:r>
      <w:r w:rsidRPr="00573E0B">
        <w:t>; 5/29/</w:t>
      </w:r>
      <w:r w:rsidRPr="00573E0B">
        <w:rPr>
          <w:b/>
          <w:bCs/>
        </w:rPr>
        <w:t>25</w:t>
      </w:r>
      <w:r w:rsidRPr="00573E0B">
        <w:t>; Viswa Group is a global leader specializing in Total Fuel Management (TFM), particularly within the marine industry; Icebreaker Expertise in Korea and Japan Gains Importance in U.S. Trade Negotiations”; https://mfame.guru/icebreaker-expertise-in-korea-and-japan-gains-importance-in-u-s-trade-negotiations/; DBSTM]</w:t>
      </w:r>
    </w:p>
    <w:p w14:paraId="6AF9E924" w14:textId="77777777" w:rsidR="001001D1" w:rsidRPr="00573E0B" w:rsidRDefault="001001D1" w:rsidP="001001D1">
      <w:pPr>
        <w:rPr>
          <w:u w:val="single"/>
        </w:rPr>
      </w:pPr>
      <w:r w:rsidRPr="00F712AB">
        <w:rPr>
          <w:highlight w:val="cyan"/>
          <w:u w:val="single"/>
        </w:rPr>
        <w:t>Korea and Japan's icebreaker</w:t>
      </w:r>
      <w:r w:rsidRPr="00573E0B">
        <w:rPr>
          <w:u w:val="single"/>
        </w:rPr>
        <w:t xml:space="preserve"> technologies are </w:t>
      </w:r>
      <w:r w:rsidRPr="00F712AB">
        <w:rPr>
          <w:highlight w:val="cyan"/>
          <w:u w:val="single"/>
        </w:rPr>
        <w:t>gaining importance</w:t>
      </w:r>
      <w:r w:rsidRPr="00573E0B">
        <w:rPr>
          <w:u w:val="single"/>
        </w:rPr>
        <w:t xml:space="preserve"> in U.S. tariff</w:t>
      </w:r>
      <w:r w:rsidRPr="00573E0B">
        <w:rPr>
          <w:sz w:val="16"/>
        </w:rPr>
        <w:t xml:space="preserve"> talks as </w:t>
      </w:r>
      <w:r w:rsidRPr="00F712AB">
        <w:rPr>
          <w:highlight w:val="cyan"/>
          <w:u w:val="single"/>
        </w:rPr>
        <w:t>Washington seeks</w:t>
      </w:r>
      <w:r w:rsidRPr="00573E0B">
        <w:rPr>
          <w:u w:val="single"/>
        </w:rPr>
        <w:t xml:space="preserve"> </w:t>
      </w:r>
      <w:r w:rsidRPr="00F712AB">
        <w:rPr>
          <w:highlight w:val="cyan"/>
          <w:u w:val="single"/>
        </w:rPr>
        <w:t>partners to develop</w:t>
      </w:r>
      <w:r w:rsidRPr="00573E0B">
        <w:rPr>
          <w:u w:val="single"/>
        </w:rPr>
        <w:t xml:space="preserve"> Arctic </w:t>
      </w:r>
      <w:r w:rsidRPr="00F712AB">
        <w:rPr>
          <w:highlight w:val="cyan"/>
          <w:u w:val="single"/>
        </w:rPr>
        <w:t xml:space="preserve">shipping routes to </w:t>
      </w:r>
      <w:r w:rsidRPr="00F712AB">
        <w:rPr>
          <w:b/>
          <w:bCs/>
          <w:highlight w:val="cyan"/>
          <w:u w:val="single"/>
        </w:rPr>
        <w:t>counter China and Russia</w:t>
      </w:r>
      <w:r w:rsidRPr="00573E0B">
        <w:rPr>
          <w:u w:val="single"/>
        </w:rPr>
        <w:t>.</w:t>
      </w:r>
      <w:r w:rsidRPr="00573E0B">
        <w:rPr>
          <w:sz w:val="16"/>
        </w:rPr>
        <w:t xml:space="preserve"> </w:t>
      </w:r>
      <w:r w:rsidRPr="00F712AB">
        <w:rPr>
          <w:highlight w:val="cyan"/>
          <w:u w:val="single"/>
        </w:rPr>
        <w:t xml:space="preserve">Korea holds a </w:t>
      </w:r>
      <w:r w:rsidRPr="00F712AB">
        <w:rPr>
          <w:b/>
          <w:bCs/>
          <w:highlight w:val="cyan"/>
          <w:u w:val="single"/>
        </w:rPr>
        <w:t>technological edge</w:t>
      </w:r>
      <w:r w:rsidRPr="00573E0B">
        <w:rPr>
          <w:u w:val="single"/>
        </w:rPr>
        <w:t xml:space="preserve"> in commercial icebreaker construction, </w:t>
      </w:r>
      <w:r w:rsidRPr="00F712AB">
        <w:rPr>
          <w:highlight w:val="cyan"/>
          <w:u w:val="single"/>
        </w:rPr>
        <w:t xml:space="preserve">having built advanced </w:t>
      </w:r>
      <w:r w:rsidRPr="00F712AB">
        <w:rPr>
          <w:b/>
          <w:bCs/>
          <w:highlight w:val="cyan"/>
          <w:u w:val="single"/>
        </w:rPr>
        <w:t>Arc-7</w:t>
      </w:r>
      <w:r w:rsidRPr="00573E0B">
        <w:rPr>
          <w:b/>
          <w:bCs/>
          <w:u w:val="single"/>
        </w:rPr>
        <w:t xml:space="preserve"> class </w:t>
      </w:r>
      <w:r w:rsidRPr="00F712AB">
        <w:rPr>
          <w:b/>
          <w:bCs/>
          <w:highlight w:val="cyan"/>
          <w:u w:val="single"/>
        </w:rPr>
        <w:t>vessels</w:t>
      </w:r>
      <w:r w:rsidRPr="00573E0B">
        <w:rPr>
          <w:u w:val="single"/>
        </w:rPr>
        <w:t>.</w:t>
      </w:r>
    </w:p>
    <w:p w14:paraId="1071E86B" w14:textId="77777777" w:rsidR="001001D1" w:rsidRPr="00573E0B" w:rsidRDefault="001001D1" w:rsidP="001001D1">
      <w:pPr>
        <w:rPr>
          <w:sz w:val="16"/>
        </w:rPr>
      </w:pPr>
      <w:r w:rsidRPr="00F712AB">
        <w:rPr>
          <w:highlight w:val="cyan"/>
          <w:u w:val="single"/>
        </w:rPr>
        <w:t xml:space="preserve">Arctic routes offer </w:t>
      </w:r>
      <w:r w:rsidRPr="00F712AB">
        <w:rPr>
          <w:b/>
          <w:bCs/>
          <w:highlight w:val="cyan"/>
          <w:u w:val="single"/>
        </w:rPr>
        <w:t>significant</w:t>
      </w:r>
      <w:r w:rsidRPr="00F712AB">
        <w:rPr>
          <w:highlight w:val="cyan"/>
          <w:u w:val="single"/>
        </w:rPr>
        <w:t xml:space="preserve"> shipping advantages</w:t>
      </w:r>
      <w:r w:rsidRPr="00573E0B">
        <w:rPr>
          <w:sz w:val="16"/>
        </w:rPr>
        <w:t>, reducing travel distance and costs, with year-round navigation expected by 2030 due to climate change.</w:t>
      </w:r>
    </w:p>
    <w:p w14:paraId="7CEDF85B" w14:textId="77777777" w:rsidR="001001D1" w:rsidRPr="00573E0B" w:rsidRDefault="001001D1" w:rsidP="001001D1">
      <w:pPr>
        <w:rPr>
          <w:sz w:val="16"/>
        </w:rPr>
      </w:pPr>
      <w:r w:rsidRPr="00573E0B">
        <w:rPr>
          <w:sz w:val="16"/>
        </w:rPr>
        <w:t xml:space="preserve">The </w:t>
      </w:r>
      <w:r w:rsidRPr="00573E0B">
        <w:rPr>
          <w:u w:val="single"/>
        </w:rPr>
        <w:t>U</w:t>
      </w:r>
      <w:r w:rsidRPr="00F712AB">
        <w:rPr>
          <w:highlight w:val="cyan"/>
          <w:u w:val="single"/>
        </w:rPr>
        <w:t>.S. aims to expand</w:t>
      </w:r>
      <w:r w:rsidRPr="00573E0B">
        <w:rPr>
          <w:u w:val="single"/>
        </w:rPr>
        <w:t xml:space="preserve"> its </w:t>
      </w:r>
      <w:r w:rsidRPr="00F712AB">
        <w:rPr>
          <w:b/>
          <w:bCs/>
          <w:highlight w:val="cyan"/>
          <w:u w:val="single"/>
        </w:rPr>
        <w:t>Arctic</w:t>
      </w:r>
      <w:r w:rsidRPr="00573E0B">
        <w:rPr>
          <w:u w:val="single"/>
        </w:rPr>
        <w:t xml:space="preserve"> </w:t>
      </w:r>
      <w:r w:rsidRPr="00F712AB">
        <w:rPr>
          <w:highlight w:val="cyan"/>
          <w:u w:val="single"/>
        </w:rPr>
        <w:t>presence</w:t>
      </w:r>
      <w:r w:rsidRPr="00573E0B">
        <w:rPr>
          <w:u w:val="single"/>
        </w:rPr>
        <w:t xml:space="preserve"> </w:t>
      </w:r>
      <w:r w:rsidRPr="00F712AB">
        <w:rPr>
          <w:highlight w:val="cyan"/>
          <w:u w:val="single"/>
        </w:rPr>
        <w:t xml:space="preserve">to </w:t>
      </w:r>
      <w:r w:rsidRPr="00F712AB">
        <w:rPr>
          <w:b/>
          <w:bCs/>
          <w:highlight w:val="cyan"/>
          <w:u w:val="single"/>
        </w:rPr>
        <w:t>balance China-Russia cooperati</w:t>
      </w:r>
      <w:r w:rsidRPr="00573E0B">
        <w:rPr>
          <w:b/>
          <w:bCs/>
          <w:u w:val="single"/>
        </w:rPr>
        <w:t>on</w:t>
      </w:r>
      <w:r w:rsidRPr="00573E0B">
        <w:rPr>
          <w:u w:val="single"/>
        </w:rPr>
        <w:t>, and Korea is positioned to lead collaboration efforts and secure strategic interests through joint investments</w:t>
      </w:r>
      <w:r w:rsidRPr="00573E0B">
        <w:rPr>
          <w:sz w:val="16"/>
        </w:rPr>
        <w:t>.</w:t>
      </w:r>
    </w:p>
    <w:p w14:paraId="505DB0B2" w14:textId="77777777" w:rsidR="001001D1" w:rsidRPr="00573E0B" w:rsidRDefault="001001D1" w:rsidP="001001D1">
      <w:pPr>
        <w:rPr>
          <w:sz w:val="16"/>
        </w:rPr>
      </w:pPr>
      <w:r w:rsidRPr="00F712AB">
        <w:rPr>
          <w:highlight w:val="cyan"/>
          <w:u w:val="single"/>
        </w:rPr>
        <w:t xml:space="preserve">Korea and Japan are developing </w:t>
      </w:r>
      <w:r w:rsidRPr="00F712AB">
        <w:rPr>
          <w:b/>
          <w:bCs/>
          <w:highlight w:val="cyan"/>
          <w:u w:val="single"/>
        </w:rPr>
        <w:t>strong</w:t>
      </w:r>
      <w:r w:rsidRPr="00573E0B">
        <w:rPr>
          <w:b/>
          <w:bCs/>
          <w:u w:val="single"/>
        </w:rPr>
        <w:t xml:space="preserve"> capabilities in building </w:t>
      </w:r>
      <w:r w:rsidRPr="00F712AB">
        <w:rPr>
          <w:b/>
          <w:bCs/>
          <w:highlight w:val="cyan"/>
          <w:u w:val="single"/>
        </w:rPr>
        <w:t>icebreakers</w:t>
      </w:r>
      <w:r w:rsidRPr="00573E0B">
        <w:rPr>
          <w:u w:val="single"/>
        </w:rPr>
        <w:t xml:space="preserve">. </w:t>
      </w:r>
      <w:r w:rsidRPr="00573E0B">
        <w:rPr>
          <w:sz w:val="16"/>
        </w:rPr>
        <w:t xml:space="preserve">This expertise is becoming important in </w:t>
      </w:r>
      <w:r w:rsidRPr="00F712AB">
        <w:rPr>
          <w:b/>
          <w:bCs/>
          <w:highlight w:val="cyan"/>
          <w:u w:val="single"/>
        </w:rPr>
        <w:t>ongoing</w:t>
      </w:r>
      <w:r w:rsidRPr="00F712AB">
        <w:rPr>
          <w:highlight w:val="cyan"/>
          <w:u w:val="single"/>
        </w:rPr>
        <w:t xml:space="preserve"> trade talks</w:t>
      </w:r>
      <w:r w:rsidRPr="00573E0B">
        <w:rPr>
          <w:u w:val="single"/>
        </w:rPr>
        <w:t xml:space="preserve"> with the United States</w:t>
      </w:r>
      <w:r w:rsidRPr="00573E0B">
        <w:rPr>
          <w:sz w:val="16"/>
        </w:rPr>
        <w:t xml:space="preserve">. </w:t>
      </w:r>
      <w:r w:rsidRPr="00F712AB">
        <w:rPr>
          <w:highlight w:val="cyan"/>
          <w:u w:val="single"/>
        </w:rPr>
        <w:t xml:space="preserve">Washington is </w:t>
      </w:r>
      <w:r w:rsidRPr="00F712AB">
        <w:rPr>
          <w:b/>
          <w:bCs/>
          <w:highlight w:val="cyan"/>
          <w:u w:val="single"/>
        </w:rPr>
        <w:t>looking for partners</w:t>
      </w:r>
      <w:r w:rsidRPr="00573E0B">
        <w:rPr>
          <w:b/>
          <w:bCs/>
          <w:u w:val="single"/>
        </w:rPr>
        <w:t xml:space="preserve"> to help</w:t>
      </w:r>
      <w:r w:rsidRPr="00573E0B">
        <w:rPr>
          <w:u w:val="single"/>
        </w:rPr>
        <w:t xml:space="preserve"> develop Arctic shipping routes.</w:t>
      </w:r>
      <w:r w:rsidRPr="00573E0B">
        <w:rPr>
          <w:sz w:val="16"/>
        </w:rPr>
        <w:t xml:space="preserve"> This is part of an effort to balance China and Russia's growing influence in the region. Japanese Prime Minister Shigeru </w:t>
      </w:r>
      <w:proofErr w:type="spellStart"/>
      <w:r w:rsidRPr="00573E0B">
        <w:rPr>
          <w:sz w:val="16"/>
        </w:rPr>
        <w:t>Ishiba</w:t>
      </w:r>
      <w:proofErr w:type="spellEnd"/>
      <w:r w:rsidRPr="00573E0B">
        <w:rPr>
          <w:sz w:val="16"/>
        </w:rPr>
        <w:t xml:space="preserve"> highlighted Japan's advanced icebreaker technology and its potential for cooperation with the U.S.</w:t>
      </w:r>
    </w:p>
    <w:p w14:paraId="35507D3F" w14:textId="77777777" w:rsidR="001001D1" w:rsidRPr="00573E0B" w:rsidRDefault="001001D1" w:rsidP="001001D1">
      <w:pPr>
        <w:rPr>
          <w:sz w:val="16"/>
        </w:rPr>
      </w:pPr>
      <w:r w:rsidRPr="00573E0B">
        <w:rPr>
          <w:sz w:val="16"/>
        </w:rPr>
        <w:t>Icebreaker Collaboration and Growing Demand</w:t>
      </w:r>
    </w:p>
    <w:p w14:paraId="6BE1B8E5" w14:textId="77777777" w:rsidR="001001D1" w:rsidRPr="00EA36C5" w:rsidRDefault="001001D1" w:rsidP="001001D1">
      <w:pPr>
        <w:rPr>
          <w:sz w:val="16"/>
        </w:rPr>
      </w:pPr>
      <w:r w:rsidRPr="00573E0B">
        <w:rPr>
          <w:sz w:val="16"/>
        </w:rPr>
        <w:t xml:space="preserve">Japanese Prime Minister Shigeru </w:t>
      </w:r>
      <w:proofErr w:type="spellStart"/>
      <w:r w:rsidRPr="00573E0B">
        <w:rPr>
          <w:sz w:val="16"/>
        </w:rPr>
        <w:t>Ishiba</w:t>
      </w:r>
      <w:proofErr w:type="spellEnd"/>
      <w:r w:rsidRPr="00573E0B">
        <w:rPr>
          <w:sz w:val="16"/>
        </w:rPr>
        <w:t xml:space="preserve"> </w:t>
      </w:r>
      <w:r w:rsidRPr="00F712AB">
        <w:rPr>
          <w:highlight w:val="cyan"/>
          <w:u w:val="single"/>
        </w:rPr>
        <w:t>plans to use icebreaker</w:t>
      </w:r>
      <w:r w:rsidRPr="00573E0B">
        <w:rPr>
          <w:u w:val="single"/>
        </w:rPr>
        <w:t xml:space="preserve"> cooperation </w:t>
      </w:r>
      <w:r w:rsidRPr="00F712AB">
        <w:rPr>
          <w:highlight w:val="cyan"/>
          <w:u w:val="single"/>
        </w:rPr>
        <w:t xml:space="preserve">as a </w:t>
      </w:r>
      <w:r w:rsidRPr="00F712AB">
        <w:rPr>
          <w:b/>
          <w:bCs/>
          <w:highlight w:val="cyan"/>
          <w:u w:val="single"/>
        </w:rPr>
        <w:t>key</w:t>
      </w:r>
      <w:r w:rsidRPr="00F712AB">
        <w:rPr>
          <w:highlight w:val="cyan"/>
          <w:u w:val="single"/>
        </w:rPr>
        <w:t xml:space="preserve"> point in</w:t>
      </w:r>
      <w:r w:rsidRPr="00573E0B">
        <w:rPr>
          <w:u w:val="single"/>
        </w:rPr>
        <w:t xml:space="preserve"> tariff </w:t>
      </w:r>
      <w:r w:rsidRPr="00F712AB">
        <w:rPr>
          <w:highlight w:val="cyan"/>
          <w:u w:val="single"/>
        </w:rPr>
        <w:t>talks</w:t>
      </w:r>
      <w:r w:rsidRPr="00573E0B">
        <w:rPr>
          <w:u w:val="single"/>
        </w:rPr>
        <w:t xml:space="preserve"> </w:t>
      </w:r>
      <w:r w:rsidRPr="00F712AB">
        <w:rPr>
          <w:highlight w:val="cyan"/>
          <w:u w:val="single"/>
        </w:rPr>
        <w:t>with</w:t>
      </w:r>
      <w:r w:rsidRPr="00573E0B">
        <w:rPr>
          <w:u w:val="single"/>
        </w:rPr>
        <w:t xml:space="preserve"> U.S. </w:t>
      </w:r>
      <w:r w:rsidRPr="00573E0B">
        <w:rPr>
          <w:b/>
          <w:bCs/>
          <w:u w:val="single"/>
        </w:rPr>
        <w:t xml:space="preserve">President Donald </w:t>
      </w:r>
      <w:r w:rsidRPr="00F712AB">
        <w:rPr>
          <w:b/>
          <w:bCs/>
          <w:highlight w:val="cyan"/>
          <w:u w:val="single"/>
        </w:rPr>
        <w:t>Trump</w:t>
      </w:r>
      <w:r w:rsidRPr="00573E0B">
        <w:rPr>
          <w:u w:val="single"/>
        </w:rPr>
        <w:t xml:space="preserve"> at the upcoming G7 summit in Canada</w:t>
      </w:r>
      <w:r w:rsidRPr="00573E0B">
        <w:rPr>
          <w:sz w:val="16"/>
        </w:rPr>
        <w:t xml:space="preserve">. </w:t>
      </w:r>
      <w:r w:rsidRPr="00F712AB">
        <w:rPr>
          <w:highlight w:val="cyan"/>
          <w:u w:val="single"/>
        </w:rPr>
        <w:t xml:space="preserve">Demand for icebreakers is </w:t>
      </w:r>
      <w:r w:rsidRPr="00F712AB">
        <w:rPr>
          <w:b/>
          <w:bCs/>
          <w:highlight w:val="cyan"/>
          <w:u w:val="single"/>
        </w:rPr>
        <w:t>expected to rise</w:t>
      </w:r>
      <w:r w:rsidRPr="00573E0B">
        <w:rPr>
          <w:b/>
          <w:bCs/>
          <w:u w:val="single"/>
        </w:rPr>
        <w:t xml:space="preserve"> with increased interest</w:t>
      </w:r>
      <w:r w:rsidRPr="00573E0B">
        <w:rPr>
          <w:u w:val="single"/>
        </w:rPr>
        <w:t xml:space="preserve"> in </w:t>
      </w:r>
      <w:r w:rsidRPr="00573E0B">
        <w:rPr>
          <w:b/>
          <w:bCs/>
          <w:u w:val="single"/>
        </w:rPr>
        <w:t>Arctic</w:t>
      </w:r>
      <w:r w:rsidRPr="00573E0B">
        <w:rPr>
          <w:u w:val="single"/>
        </w:rPr>
        <w:t xml:space="preserve"> shipping routes,</w:t>
      </w:r>
      <w:r w:rsidRPr="00573E0B">
        <w:rPr>
          <w:sz w:val="16"/>
        </w:rPr>
        <w:t xml:space="preserve"> especially from the United States. According to a report by the Korea Federation of Korean Industries, the U.S. may order 10 icebreakers between 2025 and 2037</w:t>
      </w:r>
      <w:r w:rsidRPr="00EA36C5">
        <w:rPr>
          <w:sz w:val="16"/>
        </w:rPr>
        <w:t>.</w:t>
      </w:r>
    </w:p>
    <w:p w14:paraId="7C6FBE93" w14:textId="77777777" w:rsidR="001001D1" w:rsidRPr="001001D1" w:rsidRDefault="001001D1" w:rsidP="001001D1"/>
    <w:p w14:paraId="783C96D4" w14:textId="171CAFA7" w:rsidR="00834F59" w:rsidRDefault="00084F07" w:rsidP="001001D1">
      <w:pPr>
        <w:pStyle w:val="Heading4"/>
      </w:pPr>
      <w:r>
        <w:t>Japan and Korea are specifically key---only they have i</w:t>
      </w:r>
      <w:r w:rsidR="00834F59">
        <w:t>cebreak</w:t>
      </w:r>
      <w:r>
        <w:t>ing expertise.</w:t>
      </w:r>
      <w:r w:rsidR="00F10C20">
        <w:t xml:space="preserve"> And the U.S. will work with them.</w:t>
      </w:r>
    </w:p>
    <w:p w14:paraId="0E6850FE" w14:textId="18E51D52" w:rsidR="001001D1" w:rsidRPr="001001D1" w:rsidRDefault="001001D1" w:rsidP="001001D1">
      <w:r>
        <w:rPr>
          <w:rStyle w:val="Style13ptBold"/>
        </w:rPr>
        <w:t>MFAME</w:t>
      </w:r>
      <w:r w:rsidRPr="001001D1">
        <w:rPr>
          <w:rStyle w:val="Style13ptBold"/>
        </w:rPr>
        <w:t xml:space="preserve"> 25</w:t>
      </w:r>
      <w:r w:rsidRPr="001001D1">
        <w:t>.</w:t>
      </w:r>
      <w:r w:rsidR="00084F07">
        <w:t xml:space="preserve"> Run by maritime professionals who have years of expertise in fuel usage, machinery, and are experts in the field</w:t>
      </w:r>
      <w:r w:rsidRPr="001001D1">
        <w:t xml:space="preserve">. “Icebreaker Expertise in Korea and Japan Gains Importance in U.S. Trade Negotiations.” </w:t>
      </w:r>
      <w:r w:rsidR="00F10C20">
        <w:t>MFAME</w:t>
      </w:r>
      <w:r w:rsidRPr="001001D1">
        <w:t>. 5-29-2025. https://mfame.guru/icebreaker-expertise-in-korea-and-japan-gains-importance-in-u-s-trade-negotiations/ //</w:t>
      </w:r>
      <w:proofErr w:type="spellStart"/>
      <w:r w:rsidRPr="001001D1">
        <w:t>reyrey</w:t>
      </w:r>
      <w:proofErr w:type="spellEnd"/>
    </w:p>
    <w:p w14:paraId="6D683ECE" w14:textId="77777777" w:rsidR="00834F59" w:rsidRPr="00834F59" w:rsidRDefault="00834F59" w:rsidP="00834F59">
      <w:pPr>
        <w:rPr>
          <w:rStyle w:val="StyleUnderline"/>
        </w:rPr>
      </w:pPr>
      <w:r w:rsidRPr="00F712AB">
        <w:rPr>
          <w:rStyle w:val="StyleUnderline"/>
          <w:highlight w:val="cyan"/>
        </w:rPr>
        <w:t xml:space="preserve">Korea and Japan’s icebreaker technologies </w:t>
      </w:r>
      <w:r w:rsidRPr="00834F59">
        <w:rPr>
          <w:rStyle w:val="StyleUnderline"/>
        </w:rPr>
        <w:t xml:space="preserve">are </w:t>
      </w:r>
      <w:r w:rsidRPr="00F712AB">
        <w:rPr>
          <w:rStyle w:val="Emphasis"/>
          <w:highlight w:val="cyan"/>
        </w:rPr>
        <w:t>gaining importance</w:t>
      </w:r>
      <w:r w:rsidRPr="00F712AB">
        <w:rPr>
          <w:rStyle w:val="StyleUnderline"/>
          <w:highlight w:val="cyan"/>
        </w:rPr>
        <w:t xml:space="preserve"> in U.S. tariff talks </w:t>
      </w:r>
      <w:r w:rsidRPr="00834F59">
        <w:rPr>
          <w:rStyle w:val="StyleUnderline"/>
        </w:rPr>
        <w:t xml:space="preserve">as </w:t>
      </w:r>
      <w:r w:rsidRPr="00F712AB">
        <w:rPr>
          <w:rStyle w:val="Emphasis"/>
          <w:highlight w:val="cyan"/>
        </w:rPr>
        <w:t>Washington seeks partners</w:t>
      </w:r>
      <w:r w:rsidRPr="00F712AB">
        <w:rPr>
          <w:rStyle w:val="StyleUnderline"/>
          <w:highlight w:val="cyan"/>
        </w:rPr>
        <w:t xml:space="preserve"> to develop Arctic </w:t>
      </w:r>
      <w:r w:rsidRPr="00F712AB">
        <w:rPr>
          <w:rStyle w:val="Emphasis"/>
          <w:highlight w:val="cyan"/>
        </w:rPr>
        <w:t>shipping routes</w:t>
      </w:r>
      <w:r w:rsidRPr="00F712AB">
        <w:rPr>
          <w:rStyle w:val="StyleUnderline"/>
          <w:highlight w:val="cyan"/>
        </w:rPr>
        <w:t xml:space="preserve"> </w:t>
      </w:r>
      <w:r w:rsidRPr="00834F59">
        <w:rPr>
          <w:rStyle w:val="StyleUnderline"/>
        </w:rPr>
        <w:t>to counter China and Russia.</w:t>
      </w:r>
    </w:p>
    <w:p w14:paraId="533E4AD0" w14:textId="77777777" w:rsidR="00834F59" w:rsidRPr="00834F59" w:rsidRDefault="00834F59" w:rsidP="00834F59">
      <w:pPr>
        <w:rPr>
          <w:rStyle w:val="StyleUnderline"/>
        </w:rPr>
      </w:pPr>
      <w:r w:rsidRPr="00F712AB">
        <w:rPr>
          <w:rStyle w:val="StyleUnderline"/>
          <w:highlight w:val="cyan"/>
        </w:rPr>
        <w:t xml:space="preserve">Korea holds a technological edge in </w:t>
      </w:r>
      <w:r w:rsidRPr="00F712AB">
        <w:rPr>
          <w:rStyle w:val="Emphasis"/>
          <w:highlight w:val="cyan"/>
        </w:rPr>
        <w:t>commercial icebreaker construction</w:t>
      </w:r>
      <w:r w:rsidRPr="00834F59">
        <w:rPr>
          <w:rStyle w:val="StyleUnderline"/>
        </w:rPr>
        <w:t>, having built advanced Arc-7 class vessels.</w:t>
      </w:r>
    </w:p>
    <w:p w14:paraId="17C8EFA5" w14:textId="77777777" w:rsidR="00834F59" w:rsidRPr="00834F59" w:rsidRDefault="00834F59" w:rsidP="00834F59">
      <w:pPr>
        <w:rPr>
          <w:rStyle w:val="StyleUnderline"/>
        </w:rPr>
      </w:pPr>
      <w:r w:rsidRPr="00F712AB">
        <w:rPr>
          <w:rStyle w:val="StyleUnderline"/>
          <w:highlight w:val="cyan"/>
        </w:rPr>
        <w:t xml:space="preserve">Arctic routes offer significant </w:t>
      </w:r>
      <w:r w:rsidRPr="00F712AB">
        <w:rPr>
          <w:rStyle w:val="Emphasis"/>
          <w:highlight w:val="cyan"/>
        </w:rPr>
        <w:t>shipping advantages</w:t>
      </w:r>
      <w:r w:rsidRPr="00834F59">
        <w:rPr>
          <w:rStyle w:val="StyleUnderline"/>
        </w:rPr>
        <w:t xml:space="preserve">, </w:t>
      </w:r>
      <w:r w:rsidRPr="00F712AB">
        <w:rPr>
          <w:rStyle w:val="StyleUnderline"/>
          <w:highlight w:val="cyan"/>
        </w:rPr>
        <w:t>reducing</w:t>
      </w:r>
      <w:r w:rsidRPr="00834F59">
        <w:rPr>
          <w:rStyle w:val="StyleUnderline"/>
        </w:rPr>
        <w:t xml:space="preserve"> </w:t>
      </w:r>
      <w:r w:rsidRPr="00F10C20">
        <w:rPr>
          <w:rStyle w:val="Emphasis"/>
        </w:rPr>
        <w:t xml:space="preserve">travel </w:t>
      </w:r>
      <w:r w:rsidRPr="00F712AB">
        <w:rPr>
          <w:rStyle w:val="Emphasis"/>
          <w:highlight w:val="cyan"/>
        </w:rPr>
        <w:t>distance</w:t>
      </w:r>
      <w:r w:rsidRPr="00F712AB">
        <w:rPr>
          <w:rStyle w:val="StyleUnderline"/>
          <w:highlight w:val="cyan"/>
        </w:rPr>
        <w:t xml:space="preserve"> and </w:t>
      </w:r>
      <w:r w:rsidRPr="00F712AB">
        <w:rPr>
          <w:rStyle w:val="Emphasis"/>
          <w:highlight w:val="cyan"/>
        </w:rPr>
        <w:t>costs</w:t>
      </w:r>
      <w:r w:rsidRPr="00834F59">
        <w:rPr>
          <w:rStyle w:val="StyleUnderline"/>
        </w:rPr>
        <w:t xml:space="preserve">, with </w:t>
      </w:r>
      <w:r w:rsidRPr="00F10C20">
        <w:rPr>
          <w:rStyle w:val="Emphasis"/>
        </w:rPr>
        <w:t>year-round navigation</w:t>
      </w:r>
      <w:r w:rsidRPr="00834F59">
        <w:rPr>
          <w:rStyle w:val="StyleUnderline"/>
        </w:rPr>
        <w:t xml:space="preserve"> expected by 2030 due to climate change.</w:t>
      </w:r>
    </w:p>
    <w:p w14:paraId="129E5DDE" w14:textId="77777777" w:rsidR="00834F59" w:rsidRPr="00834F59" w:rsidRDefault="00834F59" w:rsidP="00834F59">
      <w:pPr>
        <w:rPr>
          <w:rStyle w:val="StyleUnderline"/>
        </w:rPr>
      </w:pPr>
      <w:r w:rsidRPr="001001D1">
        <w:rPr>
          <w:sz w:val="16"/>
        </w:rPr>
        <w:t xml:space="preserve">The </w:t>
      </w:r>
      <w:r w:rsidRPr="00F712AB">
        <w:rPr>
          <w:rStyle w:val="StyleUnderline"/>
          <w:highlight w:val="cyan"/>
        </w:rPr>
        <w:t>U.S. aims to expand its Arctic presence to balance China-Russia cooperation</w:t>
      </w:r>
      <w:r w:rsidRPr="00834F59">
        <w:rPr>
          <w:rStyle w:val="StyleUnderline"/>
        </w:rPr>
        <w:t xml:space="preserve">, and </w:t>
      </w:r>
      <w:r w:rsidRPr="00F10C20">
        <w:rPr>
          <w:rStyle w:val="Emphasis"/>
        </w:rPr>
        <w:t>Korea</w:t>
      </w:r>
      <w:r w:rsidRPr="00834F59">
        <w:rPr>
          <w:rStyle w:val="StyleUnderline"/>
        </w:rPr>
        <w:t xml:space="preserve"> is positioned to </w:t>
      </w:r>
      <w:r w:rsidRPr="00F10C20">
        <w:rPr>
          <w:rStyle w:val="Emphasis"/>
        </w:rPr>
        <w:t>lead collaboration efforts</w:t>
      </w:r>
      <w:r w:rsidRPr="00834F59">
        <w:rPr>
          <w:rStyle w:val="StyleUnderline"/>
        </w:rPr>
        <w:t xml:space="preserve"> and secure strategic interests through joint investments.</w:t>
      </w:r>
    </w:p>
    <w:p w14:paraId="762F49B2" w14:textId="77777777" w:rsidR="00F10C20" w:rsidRDefault="00834F59" w:rsidP="00834F59">
      <w:pPr>
        <w:rPr>
          <w:sz w:val="16"/>
        </w:rPr>
      </w:pPr>
      <w:r w:rsidRPr="00F712AB">
        <w:rPr>
          <w:rStyle w:val="Emphasis"/>
          <w:highlight w:val="cyan"/>
        </w:rPr>
        <w:t>Korea and Japan</w:t>
      </w:r>
      <w:r w:rsidRPr="00F712AB">
        <w:rPr>
          <w:rStyle w:val="StyleUnderline"/>
          <w:highlight w:val="cyan"/>
        </w:rPr>
        <w:t xml:space="preserve"> </w:t>
      </w:r>
      <w:r w:rsidRPr="00834F59">
        <w:rPr>
          <w:rStyle w:val="StyleUnderline"/>
        </w:rPr>
        <w:t xml:space="preserve">are developing </w:t>
      </w:r>
      <w:r w:rsidRPr="00F712AB">
        <w:rPr>
          <w:rStyle w:val="Emphasis"/>
          <w:highlight w:val="cyan"/>
        </w:rPr>
        <w:t>strong capabilities</w:t>
      </w:r>
      <w:r w:rsidRPr="00F712AB">
        <w:rPr>
          <w:rStyle w:val="StyleUnderline"/>
          <w:highlight w:val="cyan"/>
        </w:rPr>
        <w:t xml:space="preserve"> in building icebreakers</w:t>
      </w:r>
      <w:r w:rsidRPr="00834F59">
        <w:rPr>
          <w:rStyle w:val="StyleUnderline"/>
        </w:rPr>
        <w:t>.</w:t>
      </w:r>
      <w:r w:rsidRPr="001001D1">
        <w:rPr>
          <w:sz w:val="16"/>
        </w:rPr>
        <w:t xml:space="preserve"> This expertise is becoming important in ongoing trade talks with the United States. </w:t>
      </w:r>
      <w:r w:rsidRPr="00F712AB">
        <w:rPr>
          <w:rStyle w:val="StyleUnderline"/>
          <w:highlight w:val="cyan"/>
        </w:rPr>
        <w:t xml:space="preserve">Washington is </w:t>
      </w:r>
      <w:r w:rsidRPr="00F712AB">
        <w:rPr>
          <w:rStyle w:val="Emphasis"/>
          <w:highlight w:val="cyan"/>
        </w:rPr>
        <w:t>looking for partners</w:t>
      </w:r>
      <w:r w:rsidRPr="00F712AB">
        <w:rPr>
          <w:rStyle w:val="StyleUnderline"/>
          <w:highlight w:val="cyan"/>
        </w:rPr>
        <w:t xml:space="preserve"> to help develop Arctic shipping routes. </w:t>
      </w:r>
      <w:r w:rsidRPr="00834F59">
        <w:rPr>
          <w:rStyle w:val="StyleUnderline"/>
        </w:rPr>
        <w:t xml:space="preserve">This is </w:t>
      </w:r>
      <w:r w:rsidRPr="00F712AB">
        <w:rPr>
          <w:rStyle w:val="StyleUnderline"/>
          <w:highlight w:val="cyan"/>
        </w:rPr>
        <w:t xml:space="preserve">part of </w:t>
      </w:r>
      <w:r w:rsidRPr="00834F59">
        <w:rPr>
          <w:rStyle w:val="StyleUnderline"/>
        </w:rPr>
        <w:t xml:space="preserve">an </w:t>
      </w:r>
      <w:r w:rsidRPr="00F712AB">
        <w:rPr>
          <w:rStyle w:val="StyleUnderline"/>
          <w:highlight w:val="cyan"/>
        </w:rPr>
        <w:t>effort to balance China and Russia</w:t>
      </w:r>
      <w:r w:rsidRPr="00834F59">
        <w:rPr>
          <w:rStyle w:val="StyleUnderline"/>
        </w:rPr>
        <w:t xml:space="preserve">’s </w:t>
      </w:r>
      <w:r w:rsidRPr="00F10C20">
        <w:rPr>
          <w:rStyle w:val="Emphasis"/>
        </w:rPr>
        <w:t xml:space="preserve">growing </w:t>
      </w:r>
      <w:r w:rsidRPr="00F712AB">
        <w:rPr>
          <w:rStyle w:val="Emphasis"/>
          <w:highlight w:val="cyan"/>
        </w:rPr>
        <w:t>influence</w:t>
      </w:r>
      <w:r w:rsidRPr="00F712AB">
        <w:rPr>
          <w:rStyle w:val="StyleUnderline"/>
          <w:highlight w:val="cyan"/>
        </w:rPr>
        <w:t xml:space="preserve"> in the region</w:t>
      </w:r>
      <w:r w:rsidRPr="00834F59">
        <w:rPr>
          <w:rStyle w:val="StyleUnderline"/>
        </w:rPr>
        <w:t>. Japanese</w:t>
      </w:r>
      <w:r w:rsidRPr="001001D1">
        <w:rPr>
          <w:sz w:val="16"/>
        </w:rPr>
        <w:t xml:space="preserve"> Prime Minister Shigeru </w:t>
      </w:r>
      <w:proofErr w:type="spellStart"/>
      <w:r w:rsidRPr="001001D1">
        <w:rPr>
          <w:sz w:val="16"/>
        </w:rPr>
        <w:t>Ishiba</w:t>
      </w:r>
      <w:proofErr w:type="spellEnd"/>
      <w:r w:rsidRPr="001001D1">
        <w:rPr>
          <w:sz w:val="16"/>
        </w:rPr>
        <w:t xml:space="preserve"> highlighted Japan’s advanced icebreaker technology and its potential for cooperation with the U.S.</w:t>
      </w:r>
    </w:p>
    <w:p w14:paraId="01F03562" w14:textId="428B5456" w:rsidR="00834F59" w:rsidRPr="001001D1" w:rsidRDefault="00834F59" w:rsidP="00834F59">
      <w:pPr>
        <w:rPr>
          <w:sz w:val="16"/>
        </w:rPr>
      </w:pPr>
      <w:r w:rsidRPr="001001D1">
        <w:rPr>
          <w:sz w:val="16"/>
        </w:rPr>
        <w:t>Icebreaker Collaboration and Growing Demand</w:t>
      </w:r>
    </w:p>
    <w:p w14:paraId="0547B8DE" w14:textId="77777777" w:rsidR="00F10C20" w:rsidRDefault="00834F59" w:rsidP="00834F59">
      <w:pPr>
        <w:rPr>
          <w:sz w:val="16"/>
        </w:rPr>
      </w:pPr>
      <w:r w:rsidRPr="001001D1">
        <w:rPr>
          <w:sz w:val="16"/>
        </w:rPr>
        <w:t xml:space="preserve">Japanese Prime Minister Shigeru </w:t>
      </w:r>
      <w:proofErr w:type="spellStart"/>
      <w:r w:rsidRPr="001001D1">
        <w:rPr>
          <w:sz w:val="16"/>
        </w:rPr>
        <w:t>Ishiba</w:t>
      </w:r>
      <w:proofErr w:type="spellEnd"/>
      <w:r w:rsidRPr="001001D1">
        <w:rPr>
          <w:sz w:val="16"/>
        </w:rPr>
        <w:t xml:space="preserve"> plans to use icebreaker cooperation as a key point in tariff talks with U.S. President Donald Trump at the upcoming G7 summit in Canada. </w:t>
      </w:r>
      <w:r w:rsidRPr="00F712AB">
        <w:rPr>
          <w:rStyle w:val="Emphasis"/>
          <w:highlight w:val="cyan"/>
        </w:rPr>
        <w:t>Demand for icebreakers</w:t>
      </w:r>
      <w:r w:rsidRPr="00F712AB">
        <w:rPr>
          <w:rStyle w:val="StyleUnderline"/>
          <w:highlight w:val="cyan"/>
        </w:rPr>
        <w:t xml:space="preserve"> </w:t>
      </w:r>
      <w:r w:rsidRPr="00834F59">
        <w:rPr>
          <w:rStyle w:val="StyleUnderline"/>
        </w:rPr>
        <w:t xml:space="preserve">is </w:t>
      </w:r>
      <w:r w:rsidRPr="00F712AB">
        <w:rPr>
          <w:rStyle w:val="StyleUnderline"/>
          <w:highlight w:val="cyan"/>
        </w:rPr>
        <w:t xml:space="preserve">expected to </w:t>
      </w:r>
      <w:r w:rsidRPr="00F712AB">
        <w:rPr>
          <w:rStyle w:val="Emphasis"/>
          <w:highlight w:val="cyan"/>
        </w:rPr>
        <w:t>rise</w:t>
      </w:r>
      <w:r w:rsidRPr="00F712AB">
        <w:rPr>
          <w:rStyle w:val="StyleUnderline"/>
          <w:highlight w:val="cyan"/>
        </w:rPr>
        <w:t xml:space="preserve"> </w:t>
      </w:r>
      <w:r w:rsidRPr="00834F59">
        <w:rPr>
          <w:rStyle w:val="StyleUnderline"/>
        </w:rPr>
        <w:t xml:space="preserve">with </w:t>
      </w:r>
      <w:r w:rsidRPr="00F712AB">
        <w:rPr>
          <w:rStyle w:val="StyleUnderline"/>
          <w:highlight w:val="cyan"/>
        </w:rPr>
        <w:t xml:space="preserve">increased interest in Arctic </w:t>
      </w:r>
      <w:r w:rsidRPr="00834F59">
        <w:rPr>
          <w:rStyle w:val="StyleUnderline"/>
        </w:rPr>
        <w:t>shipping routes, especially from the United States.</w:t>
      </w:r>
      <w:r w:rsidRPr="001001D1">
        <w:rPr>
          <w:sz w:val="16"/>
        </w:rPr>
        <w:t xml:space="preserve"> According to a report by the Korea Federation of Korean Industries, the U.S. may order 10 icebreakers between 2025 and 2037.</w:t>
      </w:r>
    </w:p>
    <w:p w14:paraId="2DBF0D2B" w14:textId="77777777" w:rsidR="00F10C20" w:rsidRDefault="00834F59" w:rsidP="00834F59">
      <w:pPr>
        <w:rPr>
          <w:sz w:val="16"/>
        </w:rPr>
      </w:pPr>
      <w:r w:rsidRPr="001001D1">
        <w:rPr>
          <w:sz w:val="16"/>
        </w:rPr>
        <w:t>Professor Ryu Min-</w:t>
      </w:r>
      <w:proofErr w:type="spellStart"/>
      <w:r w:rsidRPr="001001D1">
        <w:rPr>
          <w:sz w:val="16"/>
        </w:rPr>
        <w:t>cheol</w:t>
      </w:r>
      <w:proofErr w:type="spellEnd"/>
      <w:r w:rsidRPr="001001D1">
        <w:rPr>
          <w:sz w:val="16"/>
        </w:rPr>
        <w:t xml:space="preserve"> of Korea Maritime &amp; Ocean University noted that expanding Arctic routes could lead to more orders. Korea holds an advantage in building commercial icebreakers, while Japan mainly constructs research vessels.</w:t>
      </w:r>
    </w:p>
    <w:p w14:paraId="782D9C6D" w14:textId="77777777" w:rsidR="00F10C20" w:rsidRDefault="00834F59" w:rsidP="00834F59">
      <w:pPr>
        <w:rPr>
          <w:sz w:val="16"/>
        </w:rPr>
      </w:pPr>
      <w:r w:rsidRPr="00834F59">
        <w:rPr>
          <w:rStyle w:val="StyleUnderline"/>
        </w:rPr>
        <w:t>Icebreakers are classified by their icebreaking ability</w:t>
      </w:r>
      <w:r w:rsidRPr="001001D1">
        <w:rPr>
          <w:sz w:val="16"/>
        </w:rPr>
        <w:t>. Advanced Arc-7 class ships can break ice up to 2.1 meters thick and move in both directions using special propulsion systems. Korea has significant experience in this area. In 2005, Samsung Heavy Industries built the world’s first two-way icebreaking oil tanker. In 2019, Samsung signed a contract with Russia’s Zvezda Shipyard to design and partially build 15 Arc-7 icebreaking LNG carriers, with components made in South Korea and assembled in Russia.</w:t>
      </w:r>
    </w:p>
    <w:p w14:paraId="13EF316C" w14:textId="1568FFE4" w:rsidR="00834F59" w:rsidRPr="001001D1" w:rsidRDefault="00834F59" w:rsidP="00834F59">
      <w:pPr>
        <w:rPr>
          <w:sz w:val="16"/>
        </w:rPr>
      </w:pPr>
      <w:r w:rsidRPr="001001D1">
        <w:rPr>
          <w:sz w:val="16"/>
        </w:rPr>
        <w:t>Icebreaker Capabilities and Importance of Arctic Routes</w:t>
      </w:r>
    </w:p>
    <w:p w14:paraId="38C96589" w14:textId="77777777" w:rsidR="00F10C20" w:rsidRDefault="00834F59" w:rsidP="00834F59">
      <w:pPr>
        <w:rPr>
          <w:sz w:val="16"/>
        </w:rPr>
      </w:pPr>
      <w:r w:rsidRPr="001001D1">
        <w:rPr>
          <w:sz w:val="16"/>
        </w:rPr>
        <w:t xml:space="preserve">Hanwha Ocean, formerly Daewoo Shipbuilding &amp; Marine Engineering, has delivered 15 Arc-7 icebreaking LNG carriers for Russia’s Yamal LNG project and is building six more for global clients. In contrast, Japan has primarily built smaller icebreakers for research, such as the Mirai 2 and the </w:t>
      </w:r>
      <w:proofErr w:type="spellStart"/>
      <w:r w:rsidRPr="001001D1">
        <w:rPr>
          <w:sz w:val="16"/>
        </w:rPr>
        <w:t>Shirase</w:t>
      </w:r>
      <w:proofErr w:type="spellEnd"/>
      <w:r w:rsidRPr="001001D1">
        <w:rPr>
          <w:sz w:val="16"/>
        </w:rPr>
        <w:t>, which are much smaller than the large commercial vessels used in Arctic shipping.</w:t>
      </w:r>
    </w:p>
    <w:p w14:paraId="0CB1CCF5" w14:textId="77777777" w:rsidR="00F10C20" w:rsidRDefault="00834F59" w:rsidP="00834F59">
      <w:pPr>
        <w:rPr>
          <w:sz w:val="16"/>
        </w:rPr>
      </w:pPr>
      <w:r w:rsidRPr="001001D1">
        <w:rPr>
          <w:sz w:val="16"/>
        </w:rPr>
        <w:t>A Korean shipbuilding industry expert noted that Japan’s limited experience with smaller vessels could lead to challenges if it pursued large icebreaker contracts</w:t>
      </w:r>
      <w:r w:rsidRPr="00834F59">
        <w:rPr>
          <w:rStyle w:val="StyleUnderline"/>
        </w:rPr>
        <w:t xml:space="preserve">. </w:t>
      </w:r>
      <w:r w:rsidRPr="00F712AB">
        <w:rPr>
          <w:rStyle w:val="StyleUnderline"/>
          <w:highlight w:val="cyan"/>
        </w:rPr>
        <w:t xml:space="preserve">Icebreakers are </w:t>
      </w:r>
      <w:r w:rsidRPr="00F712AB">
        <w:rPr>
          <w:rStyle w:val="Emphasis"/>
          <w:highlight w:val="cyan"/>
        </w:rPr>
        <w:t>gaining attention</w:t>
      </w:r>
      <w:r w:rsidRPr="00F712AB">
        <w:rPr>
          <w:rStyle w:val="StyleUnderline"/>
          <w:highlight w:val="cyan"/>
        </w:rPr>
        <w:t xml:space="preserve"> due to </w:t>
      </w:r>
      <w:r w:rsidRPr="00834F59">
        <w:rPr>
          <w:rStyle w:val="StyleUnderline"/>
        </w:rPr>
        <w:t xml:space="preserve">the increasing strategic and commercial </w:t>
      </w:r>
      <w:r w:rsidRPr="00F712AB">
        <w:rPr>
          <w:rStyle w:val="StyleUnderline"/>
          <w:highlight w:val="cyan"/>
        </w:rPr>
        <w:t xml:space="preserve">value of </w:t>
      </w:r>
      <w:r w:rsidRPr="00F712AB">
        <w:rPr>
          <w:rStyle w:val="Emphasis"/>
          <w:highlight w:val="cyan"/>
        </w:rPr>
        <w:t>Arctic shipping routes</w:t>
      </w:r>
      <w:r w:rsidRPr="001001D1">
        <w:rPr>
          <w:sz w:val="16"/>
        </w:rPr>
        <w:t>, which can reduce transportation time and costs by up to 30 percent compared to traditional routes. For example, the Northern Sea Route from Korea to Europe is about 25 percent shorter than the Suez Canal route.</w:t>
      </w:r>
    </w:p>
    <w:p w14:paraId="4231C0C7" w14:textId="77777777" w:rsidR="00F10C20" w:rsidRDefault="00834F59" w:rsidP="00834F59">
      <w:pPr>
        <w:rPr>
          <w:sz w:val="16"/>
        </w:rPr>
      </w:pPr>
      <w:r w:rsidRPr="00834F59">
        <w:rPr>
          <w:rStyle w:val="StyleUnderline"/>
        </w:rPr>
        <w:t xml:space="preserve">With global warming, </w:t>
      </w:r>
      <w:r w:rsidRPr="00F712AB">
        <w:rPr>
          <w:rStyle w:val="StyleUnderline"/>
          <w:highlight w:val="cyan"/>
        </w:rPr>
        <w:t xml:space="preserve">year-round navigation in the Arctic may become possible </w:t>
      </w:r>
      <w:r w:rsidRPr="00834F59">
        <w:rPr>
          <w:rStyle w:val="StyleUnderline"/>
        </w:rPr>
        <w:t>by</w:t>
      </w:r>
      <w:r w:rsidRPr="001001D1">
        <w:rPr>
          <w:sz w:val="16"/>
        </w:rPr>
        <w:t xml:space="preserve"> 2030. Lee Jae-myung, a leading South Korean political figure, has included Arctic route development in his policy plans. The United States views Arctic expansion as a way to counter growing China-Russia cooperation in the region, which Beijing and Moscow recently emphasized in a joint statement.</w:t>
      </w:r>
    </w:p>
    <w:p w14:paraId="1CFAC47A" w14:textId="1C108E5A" w:rsidR="00834F59" w:rsidRPr="00F712AB" w:rsidRDefault="00834F59" w:rsidP="00834F59">
      <w:pPr>
        <w:rPr>
          <w:rStyle w:val="StyleUnderline"/>
          <w:highlight w:val="cyan"/>
        </w:rPr>
      </w:pPr>
      <w:r w:rsidRPr="001001D1">
        <w:rPr>
          <w:sz w:val="16"/>
        </w:rPr>
        <w:t xml:space="preserve">A senior researcher from the Korea International Trade Association indicated that while the U.S. lacks sufficient icebreaking capabilities, </w:t>
      </w:r>
      <w:r w:rsidRPr="00F712AB">
        <w:rPr>
          <w:rStyle w:val="StyleUnderline"/>
          <w:highlight w:val="cyan"/>
        </w:rPr>
        <w:t>Korea could take the lead in proposing cooperation</w:t>
      </w:r>
      <w:r w:rsidRPr="00834F59">
        <w:rPr>
          <w:rStyle w:val="StyleUnderline"/>
        </w:rPr>
        <w:t xml:space="preserve">, influencing negotiations, </w:t>
      </w:r>
      <w:r w:rsidRPr="00F712AB">
        <w:rPr>
          <w:rStyle w:val="StyleUnderline"/>
          <w:highlight w:val="cyan"/>
        </w:rPr>
        <w:t>and securing a role in Arctic infrastructure through joint investments.</w:t>
      </w:r>
    </w:p>
    <w:p w14:paraId="5B2003DB" w14:textId="093D62C0" w:rsidR="00900FB2" w:rsidRDefault="00900FB2" w:rsidP="00900FB2">
      <w:pPr>
        <w:pStyle w:val="Heading3"/>
      </w:pPr>
      <w:proofErr w:type="gramStart"/>
      <w:r>
        <w:t>!---</w:t>
      </w:r>
      <w:proofErr w:type="gramEnd"/>
      <w:r>
        <w:t>Japan Coop</w:t>
      </w:r>
    </w:p>
    <w:p w14:paraId="5462D223" w14:textId="77777777" w:rsidR="00900FB2" w:rsidRPr="002934EF" w:rsidRDefault="00900FB2" w:rsidP="00900FB2">
      <w:pPr>
        <w:pStyle w:val="Heading4"/>
      </w:pPr>
      <w:r>
        <w:t xml:space="preserve">Strong US/Japan prevent a range of </w:t>
      </w:r>
      <w:r>
        <w:rPr>
          <w:u w:val="single"/>
        </w:rPr>
        <w:t>existential threats</w:t>
      </w:r>
    </w:p>
    <w:p w14:paraId="6E246BC4" w14:textId="77777777" w:rsidR="00900FB2" w:rsidRDefault="00900FB2" w:rsidP="00900FB2">
      <w:r>
        <w:t xml:space="preserve">John </w:t>
      </w:r>
      <w:r w:rsidRPr="00BE41F1">
        <w:rPr>
          <w:rStyle w:val="Style13ptBold"/>
        </w:rPr>
        <w:t>Hamre 16</w:t>
      </w:r>
      <w:r>
        <w:t>, President and CEO of the Center for Strategic and International Studies, Former Under Secretary of Defense, and Richard Armitage, President of Armitage International, Former U.S. Deputy Secretary of State, co-chairs of the U.S.-Japan Commission on the Future of the Alliance, et al., “The U.S.-Japan Alliance to 2030: Power and Principle”, Report of the Commission on the Future of the Alliance, 2/29/2016, p. 1-5</w:t>
      </w:r>
    </w:p>
    <w:p w14:paraId="0647435B" w14:textId="77777777" w:rsidR="00900FB2" w:rsidRPr="00BE41F1" w:rsidRDefault="00900FB2" w:rsidP="00900FB2">
      <w:pPr>
        <w:rPr>
          <w:sz w:val="16"/>
        </w:rPr>
      </w:pPr>
      <w:r w:rsidRPr="00F712AB">
        <w:rPr>
          <w:rStyle w:val="StyleUnderline"/>
          <w:highlight w:val="cyan"/>
        </w:rPr>
        <w:t>The U.S.-Japan Alliance</w:t>
      </w:r>
      <w:r w:rsidRPr="00DE5159">
        <w:rPr>
          <w:rStyle w:val="StyleUnderline"/>
        </w:rPr>
        <w:t xml:space="preserve"> has helped to provide security and prosperity to the</w:t>
      </w:r>
      <w:r w:rsidRPr="00BE41F1">
        <w:rPr>
          <w:sz w:val="16"/>
        </w:rPr>
        <w:t xml:space="preserve"> Asia-Pacific region and the broader </w:t>
      </w:r>
      <w:r w:rsidRPr="00DE5159">
        <w:rPr>
          <w:rStyle w:val="StyleUnderline"/>
        </w:rPr>
        <w:t>international community for more than half a century</w:t>
      </w:r>
      <w:r w:rsidRPr="00BE41F1">
        <w:rPr>
          <w:sz w:val="16"/>
        </w:rPr>
        <w:t>. The Alliance enabled the United States and Japan to prevail in the Cold War, based on the principles of deterrence, democratic values, and free market dynamism. Today, the U.S.-Japan Alliance is as strong as it has been at any time during its existence.</w:t>
      </w:r>
    </w:p>
    <w:p w14:paraId="76EFA4FD" w14:textId="77777777" w:rsidR="00900FB2" w:rsidRPr="00BE41F1" w:rsidRDefault="00900FB2" w:rsidP="00900FB2">
      <w:pPr>
        <w:rPr>
          <w:sz w:val="16"/>
        </w:rPr>
      </w:pPr>
      <w:r w:rsidRPr="00BE41F1">
        <w:rPr>
          <w:sz w:val="16"/>
        </w:rPr>
        <w:t xml:space="preserve">The Commission believes </w:t>
      </w:r>
      <w:r w:rsidRPr="00DE5159">
        <w:rPr>
          <w:rStyle w:val="StyleUnderline"/>
        </w:rPr>
        <w:t xml:space="preserve">the Alliance </w:t>
      </w:r>
      <w:r w:rsidRPr="00F712AB">
        <w:rPr>
          <w:rStyle w:val="StyleUnderline"/>
          <w:highlight w:val="cyan"/>
        </w:rPr>
        <w:t xml:space="preserve">will need </w:t>
      </w:r>
      <w:r w:rsidRPr="00F712AB">
        <w:rPr>
          <w:rStyle w:val="Emphasis"/>
          <w:sz w:val="24"/>
          <w:szCs w:val="26"/>
          <w:highlight w:val="cyan"/>
        </w:rPr>
        <w:t>all</w:t>
      </w:r>
      <w:r w:rsidRPr="002934EF">
        <w:rPr>
          <w:rStyle w:val="Emphasis"/>
          <w:sz w:val="24"/>
          <w:szCs w:val="26"/>
        </w:rPr>
        <w:t xml:space="preserve"> of </w:t>
      </w:r>
      <w:r w:rsidRPr="00F712AB">
        <w:rPr>
          <w:rStyle w:val="Emphasis"/>
          <w:sz w:val="24"/>
          <w:szCs w:val="26"/>
          <w:highlight w:val="cyan"/>
        </w:rPr>
        <w:t>its</w:t>
      </w:r>
      <w:r w:rsidRPr="002934EF">
        <w:rPr>
          <w:rStyle w:val="Emphasis"/>
          <w:sz w:val="24"/>
          <w:szCs w:val="26"/>
        </w:rPr>
        <w:t xml:space="preserve"> current </w:t>
      </w:r>
      <w:r w:rsidRPr="00F712AB">
        <w:rPr>
          <w:rStyle w:val="Emphasis"/>
          <w:sz w:val="24"/>
          <w:szCs w:val="26"/>
          <w:highlight w:val="cyan"/>
        </w:rPr>
        <w:t>strength</w:t>
      </w:r>
      <w:r w:rsidRPr="002934EF">
        <w:rPr>
          <w:szCs w:val="26"/>
        </w:rPr>
        <w:t xml:space="preserve"> </w:t>
      </w:r>
      <w:r w:rsidRPr="00BE41F1">
        <w:rPr>
          <w:sz w:val="16"/>
        </w:rPr>
        <w:t xml:space="preserve">and more, </w:t>
      </w:r>
      <w:r w:rsidRPr="00F712AB">
        <w:rPr>
          <w:rStyle w:val="StyleUnderline"/>
          <w:highlight w:val="cyan"/>
        </w:rPr>
        <w:t>since the international</w:t>
      </w:r>
      <w:r w:rsidRPr="00DE5159">
        <w:rPr>
          <w:rStyle w:val="StyleUnderline"/>
        </w:rPr>
        <w:t xml:space="preserve"> security </w:t>
      </w:r>
      <w:r w:rsidRPr="00F712AB">
        <w:rPr>
          <w:rStyle w:val="StyleUnderline"/>
          <w:highlight w:val="cyan"/>
        </w:rPr>
        <w:t>environment</w:t>
      </w:r>
      <w:r w:rsidRPr="00DE5159">
        <w:rPr>
          <w:rStyle w:val="StyleUnderline"/>
        </w:rPr>
        <w:t xml:space="preserve"> over the next 15 years </w:t>
      </w:r>
      <w:r w:rsidRPr="00F712AB">
        <w:rPr>
          <w:rStyle w:val="StyleUnderline"/>
          <w:highlight w:val="cyan"/>
        </w:rPr>
        <w:t>will be</w:t>
      </w:r>
      <w:r w:rsidRPr="00DE5159">
        <w:rPr>
          <w:rStyle w:val="StyleUnderline"/>
        </w:rPr>
        <w:t xml:space="preserve"> as </w:t>
      </w:r>
      <w:r w:rsidRPr="00F712AB">
        <w:rPr>
          <w:rStyle w:val="Emphasis"/>
          <w:highlight w:val="cyan"/>
        </w:rPr>
        <w:t>challenging</w:t>
      </w:r>
      <w:r w:rsidRPr="00F712AB">
        <w:rPr>
          <w:rStyle w:val="StyleUnderline"/>
          <w:highlight w:val="cyan"/>
        </w:rPr>
        <w:t xml:space="preserve"> and </w:t>
      </w:r>
      <w:r w:rsidRPr="00F712AB">
        <w:rPr>
          <w:rStyle w:val="Emphasis"/>
          <w:highlight w:val="cyan"/>
        </w:rPr>
        <w:t>uncertain</w:t>
      </w:r>
      <w:r w:rsidRPr="00DE5159">
        <w:rPr>
          <w:rStyle w:val="StyleUnderline"/>
        </w:rPr>
        <w:t xml:space="preserve"> as any the </w:t>
      </w:r>
      <w:r w:rsidRPr="00DE5159">
        <w:rPr>
          <w:rStyle w:val="Emphasis"/>
        </w:rPr>
        <w:t>U</w:t>
      </w:r>
      <w:r w:rsidRPr="00BE41F1">
        <w:rPr>
          <w:sz w:val="16"/>
        </w:rPr>
        <w:t xml:space="preserve">nited </w:t>
      </w:r>
      <w:r w:rsidRPr="00DE5159">
        <w:rPr>
          <w:rStyle w:val="Emphasis"/>
        </w:rPr>
        <w:t>S</w:t>
      </w:r>
      <w:r w:rsidRPr="00BE41F1">
        <w:rPr>
          <w:sz w:val="16"/>
        </w:rPr>
        <w:t xml:space="preserve">tates </w:t>
      </w:r>
      <w:r w:rsidRPr="00DE5159">
        <w:rPr>
          <w:rStyle w:val="StyleUnderline"/>
        </w:rPr>
        <w:t xml:space="preserve">and Japan have faced. </w:t>
      </w:r>
      <w:r w:rsidRPr="00F712AB">
        <w:rPr>
          <w:rStyle w:val="StyleUnderline"/>
          <w:highlight w:val="cyan"/>
        </w:rPr>
        <w:t>In addition to</w:t>
      </w:r>
      <w:r w:rsidRPr="00DE5159">
        <w:rPr>
          <w:rStyle w:val="StyleUnderline"/>
        </w:rPr>
        <w:t xml:space="preserve"> challenges from a rising </w:t>
      </w:r>
      <w:r w:rsidRPr="00F712AB">
        <w:rPr>
          <w:rStyle w:val="Emphasis"/>
          <w:highlight w:val="cyan"/>
        </w:rPr>
        <w:t>China</w:t>
      </w:r>
      <w:r w:rsidRPr="00F712AB">
        <w:rPr>
          <w:rStyle w:val="StyleUnderline"/>
          <w:highlight w:val="cyan"/>
        </w:rPr>
        <w:t xml:space="preserve"> and</w:t>
      </w:r>
      <w:r w:rsidRPr="00DE5159">
        <w:rPr>
          <w:rStyle w:val="StyleUnderline"/>
        </w:rPr>
        <w:t xml:space="preserve"> aggrieved </w:t>
      </w:r>
      <w:r w:rsidRPr="00F712AB">
        <w:rPr>
          <w:rStyle w:val="Emphasis"/>
          <w:highlight w:val="cyan"/>
        </w:rPr>
        <w:t>Russia</w:t>
      </w:r>
      <w:r w:rsidRPr="00DE5159">
        <w:rPr>
          <w:rStyle w:val="StyleUnderline"/>
        </w:rPr>
        <w:t xml:space="preserve">, the </w:t>
      </w:r>
      <w:r w:rsidRPr="00DE5159">
        <w:rPr>
          <w:rStyle w:val="Emphasis"/>
        </w:rPr>
        <w:t>U</w:t>
      </w:r>
      <w:r w:rsidRPr="00BE41F1">
        <w:rPr>
          <w:sz w:val="16"/>
        </w:rPr>
        <w:t xml:space="preserve">nited </w:t>
      </w:r>
      <w:r w:rsidRPr="00DE5159">
        <w:rPr>
          <w:rStyle w:val="Emphasis"/>
        </w:rPr>
        <w:t>S</w:t>
      </w:r>
      <w:r w:rsidRPr="00BE41F1">
        <w:rPr>
          <w:sz w:val="16"/>
        </w:rPr>
        <w:t xml:space="preserve">tates </w:t>
      </w:r>
      <w:r w:rsidRPr="00DE5159">
        <w:rPr>
          <w:rStyle w:val="StyleUnderline"/>
        </w:rPr>
        <w:t xml:space="preserve">and </w:t>
      </w:r>
      <w:r w:rsidRPr="00F712AB">
        <w:rPr>
          <w:rStyle w:val="StyleUnderline"/>
          <w:highlight w:val="cyan"/>
        </w:rPr>
        <w:t>Japan</w:t>
      </w:r>
      <w:r w:rsidRPr="00DE5159">
        <w:rPr>
          <w:rStyle w:val="StyleUnderline"/>
        </w:rPr>
        <w:t xml:space="preserve"> both have vital interests in </w:t>
      </w:r>
      <w:r w:rsidRPr="00F712AB">
        <w:rPr>
          <w:rStyle w:val="StyleUnderline"/>
          <w:highlight w:val="cyan"/>
        </w:rPr>
        <w:t xml:space="preserve">the </w:t>
      </w:r>
      <w:r w:rsidRPr="00F712AB">
        <w:rPr>
          <w:rStyle w:val="Emphasis"/>
          <w:highlight w:val="cyan"/>
        </w:rPr>
        <w:t>Middle East</w:t>
      </w:r>
      <w:r w:rsidRPr="00DE5159">
        <w:rPr>
          <w:rStyle w:val="StyleUnderline"/>
        </w:rPr>
        <w:t xml:space="preserve">, which </w:t>
      </w:r>
      <w:r w:rsidRPr="00F712AB">
        <w:rPr>
          <w:rStyle w:val="StyleUnderline"/>
          <w:highlight w:val="cyan"/>
        </w:rPr>
        <w:t>is</w:t>
      </w:r>
      <w:r w:rsidRPr="00DE5159">
        <w:rPr>
          <w:rStyle w:val="StyleUnderline"/>
        </w:rPr>
        <w:t xml:space="preserve"> an increasingly </w:t>
      </w:r>
      <w:r w:rsidRPr="00F712AB">
        <w:rPr>
          <w:rStyle w:val="StyleUnderline"/>
          <w:highlight w:val="cyan"/>
        </w:rPr>
        <w:t>unstable</w:t>
      </w:r>
      <w:r w:rsidRPr="00DE5159">
        <w:rPr>
          <w:rStyle w:val="StyleUnderline"/>
        </w:rPr>
        <w:t xml:space="preserve"> and violent region. </w:t>
      </w:r>
      <w:r w:rsidRPr="00F712AB">
        <w:rPr>
          <w:rStyle w:val="Emphasis"/>
          <w:sz w:val="24"/>
          <w:szCs w:val="26"/>
          <w:highlight w:val="cyan"/>
        </w:rPr>
        <w:t>Global challenges</w:t>
      </w:r>
      <w:r w:rsidRPr="00F712AB">
        <w:rPr>
          <w:rStyle w:val="StyleUnderline"/>
          <w:sz w:val="24"/>
          <w:szCs w:val="26"/>
          <w:highlight w:val="cyan"/>
        </w:rPr>
        <w:t xml:space="preserve"> </w:t>
      </w:r>
      <w:r w:rsidRPr="00F712AB">
        <w:rPr>
          <w:rStyle w:val="StyleUnderline"/>
          <w:highlight w:val="cyan"/>
        </w:rPr>
        <w:t xml:space="preserve">such as </w:t>
      </w:r>
      <w:r w:rsidRPr="00F712AB">
        <w:rPr>
          <w:rStyle w:val="Emphasis"/>
          <w:highlight w:val="cyan"/>
        </w:rPr>
        <w:t>terrorism</w:t>
      </w:r>
      <w:r w:rsidRPr="00DE5159">
        <w:rPr>
          <w:rStyle w:val="StyleUnderline"/>
        </w:rPr>
        <w:t xml:space="preserve">, </w:t>
      </w:r>
      <w:r w:rsidRPr="00DE5159">
        <w:rPr>
          <w:rStyle w:val="Emphasis"/>
        </w:rPr>
        <w:t xml:space="preserve">nuclear </w:t>
      </w:r>
      <w:r w:rsidRPr="00F712AB">
        <w:rPr>
          <w:rStyle w:val="Emphasis"/>
          <w:highlight w:val="cyan"/>
        </w:rPr>
        <w:t>prolif</w:t>
      </w:r>
      <w:r w:rsidRPr="00DE5159">
        <w:rPr>
          <w:rStyle w:val="Emphasis"/>
        </w:rPr>
        <w:t>eration</w:t>
      </w:r>
      <w:r w:rsidRPr="00DE5159">
        <w:rPr>
          <w:rStyle w:val="StyleUnderline"/>
        </w:rPr>
        <w:t xml:space="preserve">, </w:t>
      </w:r>
      <w:r w:rsidRPr="00F712AB">
        <w:rPr>
          <w:rStyle w:val="StyleUnderline"/>
          <w:highlight w:val="cyan"/>
        </w:rPr>
        <w:t xml:space="preserve">and </w:t>
      </w:r>
      <w:r w:rsidRPr="00F712AB">
        <w:rPr>
          <w:rStyle w:val="Emphasis"/>
          <w:highlight w:val="cyan"/>
        </w:rPr>
        <w:t>climate</w:t>
      </w:r>
      <w:r w:rsidRPr="00DE5159">
        <w:rPr>
          <w:rStyle w:val="Emphasis"/>
        </w:rPr>
        <w:t xml:space="preserve"> change</w:t>
      </w:r>
      <w:r w:rsidRPr="00DE5159">
        <w:rPr>
          <w:rStyle w:val="StyleUnderline"/>
        </w:rPr>
        <w:t xml:space="preserve"> </w:t>
      </w:r>
      <w:r w:rsidRPr="0024406C">
        <w:rPr>
          <w:rStyle w:val="StyleUnderline"/>
        </w:rPr>
        <w:t>will</w:t>
      </w:r>
      <w:r w:rsidRPr="00BE41F1">
        <w:rPr>
          <w:sz w:val="16"/>
        </w:rPr>
        <w:t xml:space="preserve"> also </w:t>
      </w:r>
      <w:r w:rsidRPr="00F712AB">
        <w:rPr>
          <w:rStyle w:val="StyleUnderline"/>
          <w:highlight w:val="cyan"/>
        </w:rPr>
        <w:t>require</w:t>
      </w:r>
      <w:r w:rsidRPr="00DE5159">
        <w:rPr>
          <w:rStyle w:val="StyleUnderline"/>
        </w:rPr>
        <w:t xml:space="preserve"> wise policy and firm </w:t>
      </w:r>
      <w:r w:rsidRPr="00F712AB">
        <w:rPr>
          <w:rStyle w:val="StyleUnderline"/>
          <w:highlight w:val="cyan"/>
        </w:rPr>
        <w:t>action</w:t>
      </w:r>
      <w:r w:rsidRPr="0024406C">
        <w:rPr>
          <w:sz w:val="16"/>
        </w:rPr>
        <w:t>.</w:t>
      </w:r>
    </w:p>
    <w:p w14:paraId="6299812F" w14:textId="77777777" w:rsidR="00900FB2" w:rsidRPr="00BE41F1" w:rsidRDefault="00900FB2" w:rsidP="00900FB2">
      <w:pPr>
        <w:rPr>
          <w:sz w:val="16"/>
        </w:rPr>
      </w:pPr>
      <w:r w:rsidRPr="00DE5159">
        <w:rPr>
          <w:rStyle w:val="StyleUnderline"/>
        </w:rPr>
        <w:t>One central characteristic</w:t>
      </w:r>
      <w:r w:rsidRPr="00BE41F1">
        <w:rPr>
          <w:sz w:val="16"/>
        </w:rPr>
        <w:t xml:space="preserve"> of this emerging strategic dynamic </w:t>
      </w:r>
      <w:r w:rsidRPr="00DE5159">
        <w:rPr>
          <w:rStyle w:val="StyleUnderline"/>
        </w:rPr>
        <w:t>will be intensified competition for power</w:t>
      </w:r>
      <w:r w:rsidRPr="00BE41F1">
        <w:rPr>
          <w:sz w:val="16"/>
        </w:rPr>
        <w:t xml:space="preserve"> and influence </w:t>
      </w:r>
      <w:r w:rsidRPr="00DE5159">
        <w:rPr>
          <w:rStyle w:val="StyleUnderline"/>
        </w:rPr>
        <w:t>across</w:t>
      </w:r>
      <w:r w:rsidRPr="00BE41F1">
        <w:rPr>
          <w:sz w:val="16"/>
        </w:rPr>
        <w:t xml:space="preserve"> ideological, economic, and security </w:t>
      </w:r>
      <w:r w:rsidRPr="00DE5159">
        <w:rPr>
          <w:rStyle w:val="StyleUnderline"/>
        </w:rPr>
        <w:t>spheres between</w:t>
      </w:r>
      <w:r w:rsidRPr="00BE41F1">
        <w:rPr>
          <w:sz w:val="16"/>
        </w:rPr>
        <w:t xml:space="preserve"> liberal </w:t>
      </w:r>
      <w:r w:rsidRPr="00DE5159">
        <w:rPr>
          <w:rStyle w:val="StyleUnderline"/>
        </w:rPr>
        <w:t>democracies</w:t>
      </w:r>
      <w:r w:rsidRPr="00BE41F1">
        <w:rPr>
          <w:sz w:val="16"/>
        </w:rPr>
        <w:t xml:space="preserve"> on the one hand </w:t>
      </w:r>
      <w:r w:rsidRPr="00DE5159">
        <w:rPr>
          <w:rStyle w:val="StyleUnderline"/>
        </w:rPr>
        <w:t>and</w:t>
      </w:r>
      <w:r w:rsidRPr="00BE41F1">
        <w:rPr>
          <w:sz w:val="16"/>
        </w:rPr>
        <w:t xml:space="preserve"> ambitious or aggrieved </w:t>
      </w:r>
      <w:r w:rsidRPr="00DE5159">
        <w:rPr>
          <w:rStyle w:val="StyleUnderline"/>
        </w:rPr>
        <w:t>authoritarian regimes</w:t>
      </w:r>
      <w:r w:rsidRPr="00BE41F1">
        <w:rPr>
          <w:sz w:val="16"/>
        </w:rPr>
        <w:t xml:space="preserve"> on the other. The Commission believes that </w:t>
      </w:r>
      <w:r w:rsidRPr="00DE5159">
        <w:rPr>
          <w:rStyle w:val="StyleUnderline"/>
        </w:rPr>
        <w:t>this competition need no</w:t>
      </w:r>
      <w:r w:rsidRPr="00BE41F1">
        <w:rPr>
          <w:sz w:val="16"/>
        </w:rPr>
        <w:t>t—and in fact is unlikely to—</w:t>
      </w:r>
      <w:r w:rsidRPr="00DE5159">
        <w:rPr>
          <w:rStyle w:val="StyleUnderline"/>
        </w:rPr>
        <w:t>result in war</w:t>
      </w:r>
      <w:r w:rsidRPr="00BE41F1">
        <w:rPr>
          <w:sz w:val="16"/>
        </w:rPr>
        <w:t xml:space="preserve">. Moreover, there are many areas in which countries from across the ideological spectrum can and will increase mutual cooperation, including macroeconomic coordination, countering violent Islamic extremism, responding to climate change, and reversing nuclear proliferation by states such as North Korea. Nevertheless, </w:t>
      </w:r>
      <w:r w:rsidRPr="00DE5159">
        <w:rPr>
          <w:rStyle w:val="StyleUnderline"/>
        </w:rPr>
        <w:t>there remain</w:t>
      </w:r>
      <w:r w:rsidRPr="00BE41F1">
        <w:rPr>
          <w:sz w:val="16"/>
        </w:rPr>
        <w:t xml:space="preserve"> fundamental </w:t>
      </w:r>
      <w:r w:rsidRPr="00DE5159">
        <w:rPr>
          <w:rStyle w:val="StyleUnderline"/>
        </w:rPr>
        <w:t xml:space="preserve">questions about international </w:t>
      </w:r>
      <w:r w:rsidRPr="00F712AB">
        <w:rPr>
          <w:rStyle w:val="StyleUnderline"/>
          <w:highlight w:val="cyan"/>
        </w:rPr>
        <w:t>norms</w:t>
      </w:r>
      <w:r w:rsidRPr="00DE5159">
        <w:rPr>
          <w:rStyle w:val="StyleUnderline"/>
        </w:rPr>
        <w:t xml:space="preserve"> where </w:t>
      </w:r>
      <w:r w:rsidRPr="00DE5159">
        <w:rPr>
          <w:rStyle w:val="Emphasis"/>
        </w:rPr>
        <w:t>leading democracies</w:t>
      </w:r>
      <w:r w:rsidRPr="00DE5159">
        <w:rPr>
          <w:rStyle w:val="StyleUnderline"/>
        </w:rPr>
        <w:t xml:space="preserve"> like the </w:t>
      </w:r>
      <w:r w:rsidRPr="00DE5159">
        <w:rPr>
          <w:rStyle w:val="Emphasis"/>
        </w:rPr>
        <w:t>U</w:t>
      </w:r>
      <w:r w:rsidRPr="00BE41F1">
        <w:rPr>
          <w:sz w:val="16"/>
        </w:rPr>
        <w:t xml:space="preserve">nited </w:t>
      </w:r>
      <w:r w:rsidRPr="00DE5159">
        <w:rPr>
          <w:rStyle w:val="Emphasis"/>
        </w:rPr>
        <w:t>S</w:t>
      </w:r>
      <w:r w:rsidRPr="00BE41F1">
        <w:rPr>
          <w:sz w:val="16"/>
        </w:rPr>
        <w:t xml:space="preserve">tates </w:t>
      </w:r>
      <w:r w:rsidRPr="00DE5159">
        <w:rPr>
          <w:rStyle w:val="StyleUnderline"/>
        </w:rPr>
        <w:t xml:space="preserve">and Japan will hold starkly different views from more authoritarian states. These </w:t>
      </w:r>
      <w:r w:rsidRPr="00F712AB">
        <w:rPr>
          <w:rStyle w:val="StyleUnderline"/>
          <w:highlight w:val="cyan"/>
        </w:rPr>
        <w:t>include</w:t>
      </w:r>
      <w:r w:rsidRPr="00BE41F1">
        <w:rPr>
          <w:sz w:val="16"/>
        </w:rPr>
        <w:t xml:space="preserve">: the </w:t>
      </w:r>
      <w:r w:rsidRPr="00DE5159">
        <w:rPr>
          <w:rStyle w:val="StyleUnderline"/>
        </w:rPr>
        <w:t>rights</w:t>
      </w:r>
      <w:r w:rsidRPr="00BE41F1">
        <w:rPr>
          <w:sz w:val="16"/>
        </w:rPr>
        <w:t xml:space="preserve"> of citizens to choose their own governments; the rights of minorities within nations; </w:t>
      </w:r>
      <w:r w:rsidRPr="00DE5159">
        <w:rPr>
          <w:rStyle w:val="StyleUnderline"/>
        </w:rPr>
        <w:t>the independent</w:t>
      </w:r>
      <w:r w:rsidRPr="00BE41F1">
        <w:rPr>
          <w:sz w:val="16"/>
        </w:rPr>
        <w:t xml:space="preserve"> role of the </w:t>
      </w:r>
      <w:r w:rsidRPr="00DE5159">
        <w:rPr>
          <w:rStyle w:val="StyleUnderline"/>
        </w:rPr>
        <w:t>judiciary</w:t>
      </w:r>
      <w:r w:rsidRPr="00BE41F1">
        <w:rPr>
          <w:sz w:val="16"/>
        </w:rPr>
        <w:t xml:space="preserve"> and the press; the </w:t>
      </w:r>
      <w:r w:rsidRPr="00DE5159">
        <w:rPr>
          <w:rStyle w:val="StyleUnderline"/>
        </w:rPr>
        <w:t>role of the private sector</w:t>
      </w:r>
      <w:r w:rsidRPr="00BE41F1">
        <w:rPr>
          <w:sz w:val="16"/>
        </w:rPr>
        <w:t xml:space="preserve"> in the economy; </w:t>
      </w:r>
      <w:r w:rsidRPr="00DE5159">
        <w:rPr>
          <w:rStyle w:val="StyleUnderline"/>
        </w:rPr>
        <w:t>freedom of navigation</w:t>
      </w:r>
      <w:r w:rsidRPr="00BE41F1">
        <w:rPr>
          <w:sz w:val="16"/>
        </w:rPr>
        <w:t xml:space="preserve"> and flight in international sea and air space; </w:t>
      </w:r>
      <w:r w:rsidRPr="00DE5159">
        <w:rPr>
          <w:rStyle w:val="StyleUnderline"/>
        </w:rPr>
        <w:t xml:space="preserve">and </w:t>
      </w:r>
      <w:r w:rsidRPr="00F712AB">
        <w:rPr>
          <w:rStyle w:val="StyleUnderline"/>
          <w:highlight w:val="cyan"/>
        </w:rPr>
        <w:t>freedom of the Internet</w:t>
      </w:r>
      <w:r w:rsidRPr="00BE41F1">
        <w:rPr>
          <w:sz w:val="16"/>
        </w:rPr>
        <w:t>.</w:t>
      </w:r>
    </w:p>
    <w:p w14:paraId="35FDCAE8" w14:textId="77777777" w:rsidR="00900FB2" w:rsidRPr="00BE41F1" w:rsidRDefault="00900FB2" w:rsidP="00900FB2">
      <w:pPr>
        <w:rPr>
          <w:sz w:val="16"/>
        </w:rPr>
      </w:pPr>
      <w:r w:rsidRPr="00DE5159">
        <w:rPr>
          <w:rStyle w:val="StyleUnderline"/>
        </w:rPr>
        <w:t xml:space="preserve">In Asia, the </w:t>
      </w:r>
      <w:r w:rsidRPr="00F712AB">
        <w:rPr>
          <w:rStyle w:val="Emphasis"/>
          <w:highlight w:val="cyan"/>
        </w:rPr>
        <w:t>U</w:t>
      </w:r>
      <w:r w:rsidRPr="00BE41F1">
        <w:rPr>
          <w:sz w:val="16"/>
        </w:rPr>
        <w:t xml:space="preserve">nited </w:t>
      </w:r>
      <w:r w:rsidRPr="00F712AB">
        <w:rPr>
          <w:rStyle w:val="Emphasis"/>
          <w:highlight w:val="cyan"/>
        </w:rPr>
        <w:t>S</w:t>
      </w:r>
      <w:r w:rsidRPr="00BE41F1">
        <w:rPr>
          <w:sz w:val="16"/>
        </w:rPr>
        <w:t xml:space="preserve">tates </w:t>
      </w:r>
      <w:r w:rsidRPr="00F712AB">
        <w:rPr>
          <w:rStyle w:val="StyleUnderline"/>
          <w:highlight w:val="cyan"/>
        </w:rPr>
        <w:t>and Japan will</w:t>
      </w:r>
      <w:r w:rsidRPr="00BE41F1">
        <w:rPr>
          <w:sz w:val="16"/>
        </w:rPr>
        <w:t xml:space="preserve"> have to </w:t>
      </w:r>
      <w:r w:rsidRPr="00F712AB">
        <w:rPr>
          <w:rStyle w:val="Emphasis"/>
          <w:highlight w:val="cyan"/>
        </w:rPr>
        <w:t>shape the</w:t>
      </w:r>
      <w:r w:rsidRPr="00DE5159">
        <w:rPr>
          <w:rStyle w:val="Emphasis"/>
        </w:rPr>
        <w:t xml:space="preserve"> strategic </w:t>
      </w:r>
      <w:r w:rsidRPr="00F712AB">
        <w:rPr>
          <w:rStyle w:val="Emphasis"/>
          <w:highlight w:val="cyan"/>
        </w:rPr>
        <w:t>environment</w:t>
      </w:r>
      <w:r w:rsidRPr="00DE5159">
        <w:rPr>
          <w:rStyle w:val="StyleUnderline"/>
        </w:rPr>
        <w:t xml:space="preserve"> by </w:t>
      </w:r>
      <w:r w:rsidRPr="00F712AB">
        <w:rPr>
          <w:rStyle w:val="StyleUnderline"/>
          <w:highlight w:val="cyan"/>
        </w:rPr>
        <w:t>encouraging responsible</w:t>
      </w:r>
      <w:r w:rsidRPr="00DE5159">
        <w:rPr>
          <w:rStyle w:val="StyleUnderline"/>
        </w:rPr>
        <w:t xml:space="preserve"> Chinese </w:t>
      </w:r>
      <w:r w:rsidRPr="00F712AB">
        <w:rPr>
          <w:rStyle w:val="StyleUnderline"/>
          <w:highlight w:val="cyan"/>
        </w:rPr>
        <w:t>behavior and imposing costs for destabilizing</w:t>
      </w:r>
      <w:r w:rsidRPr="00DE5159">
        <w:rPr>
          <w:rStyle w:val="StyleUnderline"/>
        </w:rPr>
        <w:t xml:space="preserve"> activities. </w:t>
      </w:r>
      <w:r w:rsidRPr="00F712AB">
        <w:rPr>
          <w:rStyle w:val="StyleUnderline"/>
          <w:highlight w:val="cyan"/>
        </w:rPr>
        <w:t>To</w:t>
      </w:r>
      <w:r w:rsidRPr="00DE5159">
        <w:rPr>
          <w:rStyle w:val="StyleUnderline"/>
        </w:rPr>
        <w:t xml:space="preserve"> that end, the </w:t>
      </w:r>
      <w:r w:rsidRPr="00DE5159">
        <w:rPr>
          <w:rStyle w:val="Emphasis"/>
        </w:rPr>
        <w:t>U</w:t>
      </w:r>
      <w:r w:rsidRPr="00BE41F1">
        <w:rPr>
          <w:sz w:val="16"/>
        </w:rPr>
        <w:t xml:space="preserve">nited </w:t>
      </w:r>
      <w:r w:rsidRPr="00DE5159">
        <w:rPr>
          <w:rStyle w:val="Emphasis"/>
        </w:rPr>
        <w:t>S</w:t>
      </w:r>
      <w:r w:rsidRPr="00BE41F1">
        <w:rPr>
          <w:sz w:val="16"/>
        </w:rPr>
        <w:t xml:space="preserve">tates </w:t>
      </w:r>
      <w:r w:rsidRPr="00DE5159">
        <w:rPr>
          <w:rStyle w:val="StyleUnderline"/>
        </w:rPr>
        <w:t xml:space="preserve">and Japan will have to build up their own power, and use it wisely and firmly, to </w:t>
      </w:r>
      <w:r w:rsidRPr="00F712AB">
        <w:rPr>
          <w:rStyle w:val="Emphasis"/>
          <w:sz w:val="24"/>
          <w:szCs w:val="26"/>
          <w:highlight w:val="cyan"/>
        </w:rPr>
        <w:t>preserve</w:t>
      </w:r>
      <w:r w:rsidRPr="002934EF">
        <w:rPr>
          <w:rStyle w:val="Emphasis"/>
          <w:sz w:val="24"/>
          <w:szCs w:val="26"/>
        </w:rPr>
        <w:t xml:space="preserve"> a </w:t>
      </w:r>
      <w:r w:rsidRPr="00F712AB">
        <w:rPr>
          <w:rStyle w:val="Emphasis"/>
          <w:sz w:val="24"/>
          <w:szCs w:val="26"/>
          <w:highlight w:val="cyan"/>
        </w:rPr>
        <w:t>world order</w:t>
      </w:r>
      <w:r w:rsidRPr="002934EF">
        <w:rPr>
          <w:szCs w:val="26"/>
        </w:rPr>
        <w:t xml:space="preserve"> </w:t>
      </w:r>
      <w:r w:rsidRPr="00BE41F1">
        <w:rPr>
          <w:sz w:val="16"/>
        </w:rPr>
        <w:t xml:space="preserve">that favors both </w:t>
      </w:r>
      <w:proofErr w:type="gramStart"/>
      <w:r w:rsidRPr="00BE41F1">
        <w:rPr>
          <w:sz w:val="16"/>
        </w:rPr>
        <w:t>allies’</w:t>
      </w:r>
      <w:proofErr w:type="gramEnd"/>
      <w:r w:rsidRPr="00BE41F1">
        <w:rPr>
          <w:sz w:val="16"/>
        </w:rPr>
        <w:t xml:space="preserve"> shared values.</w:t>
      </w:r>
    </w:p>
    <w:p w14:paraId="645DF029" w14:textId="77777777" w:rsidR="00900FB2" w:rsidRPr="00BE41F1" w:rsidRDefault="00900FB2" w:rsidP="00900FB2">
      <w:pPr>
        <w:rPr>
          <w:sz w:val="12"/>
          <w:szCs w:val="18"/>
        </w:rPr>
      </w:pPr>
      <w:r w:rsidRPr="00BE41F1">
        <w:rPr>
          <w:sz w:val="12"/>
          <w:szCs w:val="18"/>
        </w:rPr>
        <w:t>The United States and Japan have taken a number of very important actions in the recent past to strengthen the Alliance. These include Japan’s issuance of its first national security strategy, establishment of a National Security Council (NSC) and an associated permanent staff organization, increases in the defense budget, and passage of security legislation authorizing closer cooperation with the United States. The United States has stated an intention to rebalance U.S. strategic attention and military forces towards the Asia-Pacific region. Both countries have concluded updated bilateral Defense Guidelines for closer security cooperation and have reached an agreement for wider and deeper economic cooperation through the Trans-Pacific Partnership (TPP). These achievements provide a solid foundation for the continued actions that the Commission recommends in this report.</w:t>
      </w:r>
    </w:p>
    <w:p w14:paraId="02D3327C" w14:textId="77777777" w:rsidR="00900FB2" w:rsidRPr="00BE41F1" w:rsidRDefault="00900FB2" w:rsidP="00900FB2">
      <w:pPr>
        <w:rPr>
          <w:sz w:val="16"/>
        </w:rPr>
      </w:pPr>
      <w:r w:rsidRPr="00DE5159">
        <w:rPr>
          <w:rStyle w:val="StyleUnderline"/>
        </w:rPr>
        <w:t xml:space="preserve">The </w:t>
      </w:r>
      <w:r w:rsidRPr="00DE5159">
        <w:rPr>
          <w:rStyle w:val="Emphasis"/>
        </w:rPr>
        <w:t>U</w:t>
      </w:r>
      <w:r w:rsidRPr="00BE41F1">
        <w:rPr>
          <w:sz w:val="16"/>
        </w:rPr>
        <w:t xml:space="preserve">nited </w:t>
      </w:r>
      <w:r w:rsidRPr="00DE5159">
        <w:rPr>
          <w:rStyle w:val="Emphasis"/>
        </w:rPr>
        <w:t>S</w:t>
      </w:r>
      <w:r w:rsidRPr="00BE41F1">
        <w:rPr>
          <w:sz w:val="16"/>
        </w:rPr>
        <w:t xml:space="preserve">tates </w:t>
      </w:r>
      <w:r w:rsidRPr="00DE5159">
        <w:rPr>
          <w:rStyle w:val="StyleUnderline"/>
        </w:rPr>
        <w:t>and Japan</w:t>
      </w:r>
      <w:r w:rsidRPr="00BE41F1">
        <w:rPr>
          <w:sz w:val="16"/>
        </w:rPr>
        <w:t xml:space="preserve"> have unmatched strengths for the competitive environment they will face. Together the two allies </w:t>
      </w:r>
      <w:r w:rsidRPr="00DE5159">
        <w:rPr>
          <w:rStyle w:val="StyleUnderline"/>
        </w:rPr>
        <w:t>account for 28 percent of the world’s</w:t>
      </w:r>
      <w:r w:rsidRPr="00BE41F1">
        <w:rPr>
          <w:sz w:val="16"/>
        </w:rPr>
        <w:t xml:space="preserve"> gross domestic product (</w:t>
      </w:r>
      <w:r w:rsidRPr="00DE5159">
        <w:rPr>
          <w:rStyle w:val="StyleUnderline"/>
        </w:rPr>
        <w:t>GDP</w:t>
      </w:r>
      <w:r w:rsidRPr="00BE41F1">
        <w:rPr>
          <w:sz w:val="16"/>
        </w:rPr>
        <w:t xml:space="preserve">) and 43 percent of the world’s wealth. The economies of </w:t>
      </w:r>
      <w:r w:rsidRPr="00EF4590">
        <w:rPr>
          <w:rStyle w:val="StyleUnderline"/>
        </w:rPr>
        <w:t>both</w:t>
      </w:r>
      <w:r w:rsidRPr="00BE41F1">
        <w:rPr>
          <w:sz w:val="16"/>
        </w:rPr>
        <w:t xml:space="preserve"> countries </w:t>
      </w:r>
      <w:r w:rsidRPr="00EF4590">
        <w:rPr>
          <w:rStyle w:val="StyleUnderline"/>
        </w:rPr>
        <w:t>use and produce the highest levels of technology, and have</w:t>
      </w:r>
      <w:r w:rsidRPr="00BE41F1">
        <w:rPr>
          <w:sz w:val="16"/>
        </w:rPr>
        <w:t xml:space="preserve"> the </w:t>
      </w:r>
      <w:r w:rsidRPr="00EF4590">
        <w:rPr>
          <w:rStyle w:val="Emphasis"/>
        </w:rPr>
        <w:t>r</w:t>
      </w:r>
      <w:r w:rsidRPr="00BE41F1">
        <w:rPr>
          <w:sz w:val="16"/>
        </w:rPr>
        <w:t xml:space="preserve">esearch </w:t>
      </w:r>
      <w:r w:rsidRPr="00EF4590">
        <w:rPr>
          <w:rStyle w:val="StyleUnderline"/>
        </w:rPr>
        <w:t xml:space="preserve">and </w:t>
      </w:r>
      <w:r w:rsidRPr="00EF4590">
        <w:rPr>
          <w:rStyle w:val="Emphasis"/>
        </w:rPr>
        <w:t>d</w:t>
      </w:r>
      <w:r w:rsidRPr="00BE41F1">
        <w:rPr>
          <w:sz w:val="16"/>
        </w:rPr>
        <w:t xml:space="preserve">evelopment </w:t>
      </w:r>
      <w:r w:rsidRPr="00EF4590">
        <w:rPr>
          <w:rStyle w:val="StyleUnderline"/>
        </w:rPr>
        <w:t>systems to stay at the cutting edge of</w:t>
      </w:r>
      <w:r w:rsidRPr="00BE41F1">
        <w:rPr>
          <w:sz w:val="16"/>
        </w:rPr>
        <w:t xml:space="preserve"> discovery and </w:t>
      </w:r>
      <w:r w:rsidRPr="00EF4590">
        <w:rPr>
          <w:rStyle w:val="StyleUnderline"/>
        </w:rPr>
        <w:t>innovation</w:t>
      </w:r>
      <w:r w:rsidRPr="00BE41F1">
        <w:rPr>
          <w:sz w:val="16"/>
        </w:rPr>
        <w:t xml:space="preserve">. Their citizenries are well educated, hardworking, and innovative. </w:t>
      </w:r>
      <w:r w:rsidRPr="00EF4590">
        <w:rPr>
          <w:rStyle w:val="StyleUnderline"/>
        </w:rPr>
        <w:t>Their armed forces are</w:t>
      </w:r>
      <w:r w:rsidRPr="00BE41F1">
        <w:rPr>
          <w:sz w:val="16"/>
        </w:rPr>
        <w:t xml:space="preserve"> among the world’s </w:t>
      </w:r>
      <w:r w:rsidRPr="00EF4590">
        <w:rPr>
          <w:rStyle w:val="StyleUnderline"/>
        </w:rPr>
        <w:t>most advanced</w:t>
      </w:r>
      <w:r w:rsidRPr="00BE41F1">
        <w:rPr>
          <w:sz w:val="16"/>
        </w:rPr>
        <w:t xml:space="preserve"> and are well led and trained. </w:t>
      </w:r>
      <w:r w:rsidRPr="00EF4590">
        <w:rPr>
          <w:rStyle w:val="StyleUnderline"/>
        </w:rPr>
        <w:t>Their values</w:t>
      </w:r>
      <w:r w:rsidRPr="00BE41F1">
        <w:rPr>
          <w:sz w:val="16"/>
        </w:rPr>
        <w:t xml:space="preserve"> of freedom and democracy </w:t>
      </w:r>
      <w:r w:rsidRPr="00EF4590">
        <w:rPr>
          <w:rStyle w:val="StyleUnderline"/>
        </w:rPr>
        <w:t>have a universal appeal</w:t>
      </w:r>
      <w:r w:rsidRPr="00BE41F1">
        <w:rPr>
          <w:sz w:val="16"/>
        </w:rPr>
        <w:t xml:space="preserve"> that has been repeatedly demonstrated in all parts of the world and particularly in Asia. The U.S.-Japan Alliance has endured for 60 years and adapted to meet an array of new internal and external challenges.</w:t>
      </w:r>
    </w:p>
    <w:p w14:paraId="7B446D80" w14:textId="77777777" w:rsidR="00900FB2" w:rsidRPr="00BE41F1" w:rsidRDefault="00900FB2" w:rsidP="00900FB2">
      <w:pPr>
        <w:rPr>
          <w:sz w:val="8"/>
          <w:szCs w:val="14"/>
        </w:rPr>
      </w:pPr>
      <w:r w:rsidRPr="00BE41F1">
        <w:rPr>
          <w:sz w:val="8"/>
          <w:szCs w:val="14"/>
        </w:rPr>
        <w:t>The Commission believes that the United States and Japan must develop a shared vision of the world both nations seek in the next 15 years. Democracies need a vision to inspire their own citizens and to synchronize the efforts of their governments and private organizations. As partners in an increasingly interconnected and competitive world, the United States and Japan must also offer a vision that will gain the support of other countries.</w:t>
      </w:r>
    </w:p>
    <w:p w14:paraId="0B29B906" w14:textId="77777777" w:rsidR="00900FB2" w:rsidRPr="00BE41F1" w:rsidRDefault="00900FB2" w:rsidP="00900FB2">
      <w:pPr>
        <w:rPr>
          <w:sz w:val="8"/>
          <w:szCs w:val="14"/>
        </w:rPr>
      </w:pPr>
      <w:r w:rsidRPr="00BE41F1">
        <w:rPr>
          <w:sz w:val="8"/>
          <w:szCs w:val="14"/>
        </w:rPr>
        <w:t>The Commission proposes the following vision for the U.S.-Japan Alliance:</w:t>
      </w:r>
    </w:p>
    <w:p w14:paraId="5AABC669" w14:textId="77777777" w:rsidR="00900FB2" w:rsidRPr="00BE41F1" w:rsidRDefault="00900FB2" w:rsidP="00900FB2">
      <w:pPr>
        <w:rPr>
          <w:sz w:val="8"/>
          <w:szCs w:val="14"/>
        </w:rPr>
      </w:pPr>
      <w:r w:rsidRPr="00BE41F1">
        <w:rPr>
          <w:sz w:val="8"/>
          <w:szCs w:val="14"/>
        </w:rPr>
        <w:t>The United States and Japan seek a world in 2030 in which all nations are secure, peaceful, prosperous, and free. Working to build this world, the United States and Japan will make national contributions that reflect each nation’s respective capabilities, legal obligations, and traditions, but will always remain united on shared goals. The United States and Japan are global powers with global responsibilities, but their Alliance will continue to focus as it always has on the peace and prosperity of the Asia-Pacific region.</w:t>
      </w:r>
    </w:p>
    <w:p w14:paraId="0AE7A2EF" w14:textId="77777777" w:rsidR="00900FB2" w:rsidRPr="00BE41F1" w:rsidRDefault="00900FB2" w:rsidP="00900FB2">
      <w:pPr>
        <w:rPr>
          <w:sz w:val="8"/>
          <w:szCs w:val="14"/>
        </w:rPr>
      </w:pPr>
      <w:r w:rsidRPr="00BE41F1">
        <w:rPr>
          <w:sz w:val="8"/>
          <w:szCs w:val="14"/>
        </w:rPr>
        <w:t>Peace and Security: The United States and Japan will work together to:</w:t>
      </w:r>
    </w:p>
    <w:p w14:paraId="736256CE" w14:textId="77777777" w:rsidR="00900FB2" w:rsidRPr="00BE41F1" w:rsidRDefault="00900FB2" w:rsidP="00900FB2">
      <w:pPr>
        <w:rPr>
          <w:sz w:val="8"/>
          <w:szCs w:val="14"/>
        </w:rPr>
      </w:pPr>
      <w:r w:rsidRPr="00BE41F1">
        <w:rPr>
          <w:sz w:val="8"/>
          <w:szCs w:val="14"/>
        </w:rPr>
        <w:t> preserve peace and stability in the Asia-Pacific region based on the Mutual Security Treaty through bilateral efforts to maintain a favorable balance of power and to deter and, if necessary, to defeat armed aggression and attempts at coercion against their own interests, and those of their allies and friends;</w:t>
      </w:r>
    </w:p>
    <w:p w14:paraId="1EA90E94" w14:textId="77777777" w:rsidR="00900FB2" w:rsidRPr="00BE41F1" w:rsidRDefault="00900FB2" w:rsidP="00900FB2">
      <w:pPr>
        <w:rPr>
          <w:sz w:val="8"/>
          <w:szCs w:val="14"/>
        </w:rPr>
      </w:pPr>
      <w:r w:rsidRPr="00BE41F1">
        <w:rPr>
          <w:sz w:val="8"/>
          <w:szCs w:val="14"/>
        </w:rPr>
        <w:t> defend and preserve the existing order based on established international rules and norms;</w:t>
      </w:r>
    </w:p>
    <w:p w14:paraId="56A11343" w14:textId="77777777" w:rsidR="00900FB2" w:rsidRPr="00BE41F1" w:rsidRDefault="00900FB2" w:rsidP="00900FB2">
      <w:pPr>
        <w:rPr>
          <w:sz w:val="8"/>
          <w:szCs w:val="14"/>
        </w:rPr>
      </w:pPr>
      <w:r w:rsidRPr="00BE41F1">
        <w:rPr>
          <w:sz w:val="8"/>
          <w:szCs w:val="14"/>
        </w:rPr>
        <w:t> seek peaceful, negotiated resolution of issues between nations, free from military force or coercion;</w:t>
      </w:r>
    </w:p>
    <w:p w14:paraId="7C6CE6D3" w14:textId="77777777" w:rsidR="00900FB2" w:rsidRPr="00BE41F1" w:rsidRDefault="00900FB2" w:rsidP="00900FB2">
      <w:pPr>
        <w:rPr>
          <w:sz w:val="8"/>
          <w:szCs w:val="14"/>
        </w:rPr>
      </w:pPr>
      <w:r w:rsidRPr="00BE41F1">
        <w:rPr>
          <w:sz w:val="8"/>
          <w:szCs w:val="14"/>
        </w:rPr>
        <w:t> support multilateral organizations in developing solutions to global challenges; and</w:t>
      </w:r>
    </w:p>
    <w:p w14:paraId="78E025A9" w14:textId="77777777" w:rsidR="00900FB2" w:rsidRPr="00BE41F1" w:rsidRDefault="00900FB2" w:rsidP="00900FB2">
      <w:pPr>
        <w:rPr>
          <w:sz w:val="8"/>
          <w:szCs w:val="14"/>
        </w:rPr>
      </w:pPr>
      <w:r w:rsidRPr="00BE41F1">
        <w:rPr>
          <w:sz w:val="8"/>
          <w:szCs w:val="14"/>
        </w:rPr>
        <w:t> lead and participate in international actions against state and non-state actors that use terrorist tactics and criminal actions or otherwise threaten the safety of their citizens and those of their allies and friends.</w:t>
      </w:r>
    </w:p>
    <w:p w14:paraId="4A11ABB8" w14:textId="77777777" w:rsidR="00900FB2" w:rsidRPr="00BE41F1" w:rsidRDefault="00900FB2" w:rsidP="00900FB2">
      <w:pPr>
        <w:rPr>
          <w:sz w:val="8"/>
          <w:szCs w:val="14"/>
        </w:rPr>
      </w:pPr>
      <w:r w:rsidRPr="00BE41F1">
        <w:rPr>
          <w:sz w:val="8"/>
          <w:szCs w:val="14"/>
        </w:rPr>
        <w:t>Prosperity: The United States and Japan will work together to:</w:t>
      </w:r>
    </w:p>
    <w:p w14:paraId="22F59E44" w14:textId="77777777" w:rsidR="00900FB2" w:rsidRPr="00BE41F1" w:rsidRDefault="00900FB2" w:rsidP="00900FB2">
      <w:pPr>
        <w:rPr>
          <w:sz w:val="8"/>
          <w:szCs w:val="14"/>
        </w:rPr>
      </w:pPr>
      <w:r w:rsidRPr="00BE41F1">
        <w:rPr>
          <w:sz w:val="8"/>
          <w:szCs w:val="14"/>
        </w:rPr>
        <w:t> support the unimpeded international flow of investment, goods, and services to raise the prosperity of all nations, especially those at lower levels of development;</w:t>
      </w:r>
    </w:p>
    <w:p w14:paraId="43C56A2C" w14:textId="77777777" w:rsidR="00900FB2" w:rsidRPr="00BE41F1" w:rsidRDefault="00900FB2" w:rsidP="00900FB2">
      <w:pPr>
        <w:rPr>
          <w:sz w:val="8"/>
          <w:szCs w:val="14"/>
        </w:rPr>
      </w:pPr>
      <w:r w:rsidRPr="00BE41F1">
        <w:rPr>
          <w:sz w:val="8"/>
          <w:szCs w:val="14"/>
        </w:rPr>
        <w:t> provide assistance both through international organizations and directly to developing nations to improve all the aspects of economic development and governance, private sector competence, and human capacity, including women’s empowerment;</w:t>
      </w:r>
    </w:p>
    <w:p w14:paraId="0787012A" w14:textId="77777777" w:rsidR="00900FB2" w:rsidRPr="00BE41F1" w:rsidRDefault="00900FB2" w:rsidP="00900FB2">
      <w:pPr>
        <w:rPr>
          <w:sz w:val="8"/>
          <w:szCs w:val="14"/>
        </w:rPr>
      </w:pPr>
      <w:r w:rsidRPr="00BE41F1">
        <w:rPr>
          <w:sz w:val="8"/>
          <w:szCs w:val="14"/>
        </w:rPr>
        <w:t> strengthen existing institutions such as the World Bank and International Monetary Fund that provide development assistance and seek to promote principles of good governance; and</w:t>
      </w:r>
    </w:p>
    <w:p w14:paraId="6144604D" w14:textId="77777777" w:rsidR="00900FB2" w:rsidRPr="00BE41F1" w:rsidRDefault="00900FB2" w:rsidP="00900FB2">
      <w:pPr>
        <w:rPr>
          <w:sz w:val="8"/>
          <w:szCs w:val="14"/>
        </w:rPr>
      </w:pPr>
      <w:r w:rsidRPr="00BE41F1">
        <w:rPr>
          <w:sz w:val="8"/>
          <w:szCs w:val="14"/>
        </w:rPr>
        <w:t> play leading roles in reducing environmental threats to the health, and potentially the safety, of their own citizens and others around the world.</w:t>
      </w:r>
    </w:p>
    <w:p w14:paraId="172F6515" w14:textId="77777777" w:rsidR="00900FB2" w:rsidRPr="00BE41F1" w:rsidRDefault="00900FB2" w:rsidP="00900FB2">
      <w:pPr>
        <w:rPr>
          <w:sz w:val="8"/>
          <w:szCs w:val="14"/>
        </w:rPr>
      </w:pPr>
      <w:r w:rsidRPr="00BE41F1">
        <w:rPr>
          <w:sz w:val="8"/>
          <w:szCs w:val="14"/>
        </w:rPr>
        <w:t>Freedom: The United States and Japan will work together to:</w:t>
      </w:r>
    </w:p>
    <w:p w14:paraId="10459AD1" w14:textId="77777777" w:rsidR="00900FB2" w:rsidRPr="00BE41F1" w:rsidRDefault="00900FB2" w:rsidP="00900FB2">
      <w:pPr>
        <w:rPr>
          <w:sz w:val="8"/>
          <w:szCs w:val="14"/>
        </w:rPr>
      </w:pPr>
      <w:r w:rsidRPr="00BE41F1">
        <w:rPr>
          <w:sz w:val="8"/>
          <w:szCs w:val="14"/>
        </w:rPr>
        <w:t> support advancement of the principles expressed in the United Nations (UN) Universal Declaration of Human Rights;</w:t>
      </w:r>
    </w:p>
    <w:p w14:paraId="595102A4" w14:textId="77777777" w:rsidR="00900FB2" w:rsidRPr="00BE41F1" w:rsidRDefault="00900FB2" w:rsidP="00900FB2">
      <w:pPr>
        <w:rPr>
          <w:sz w:val="8"/>
          <w:szCs w:val="14"/>
        </w:rPr>
      </w:pPr>
      <w:r w:rsidRPr="00BE41F1">
        <w:rPr>
          <w:sz w:val="8"/>
          <w:szCs w:val="14"/>
        </w:rPr>
        <w:t> ensure the observance of these principles in their own countries;</w:t>
      </w:r>
    </w:p>
    <w:p w14:paraId="13DF28B2" w14:textId="77777777" w:rsidR="00900FB2" w:rsidRPr="00BE41F1" w:rsidRDefault="00900FB2" w:rsidP="00900FB2">
      <w:pPr>
        <w:rPr>
          <w:sz w:val="8"/>
          <w:szCs w:val="14"/>
        </w:rPr>
      </w:pPr>
      <w:r w:rsidRPr="00BE41F1">
        <w:rPr>
          <w:sz w:val="8"/>
          <w:szCs w:val="14"/>
        </w:rPr>
        <w:t> speak out and take clear public stands in the support of those principles; and</w:t>
      </w:r>
    </w:p>
    <w:p w14:paraId="7328E357" w14:textId="77777777" w:rsidR="00900FB2" w:rsidRPr="00BE41F1" w:rsidRDefault="00900FB2" w:rsidP="00900FB2">
      <w:pPr>
        <w:rPr>
          <w:sz w:val="8"/>
          <w:szCs w:val="14"/>
        </w:rPr>
      </w:pPr>
      <w:r w:rsidRPr="00BE41F1">
        <w:rPr>
          <w:sz w:val="8"/>
          <w:szCs w:val="14"/>
        </w:rPr>
        <w:t> work over the long term, and when opportunities arise in the short term, to advance those principles in authoritarian countries as well as failing states.</w:t>
      </w:r>
    </w:p>
    <w:p w14:paraId="02A68708" w14:textId="77777777" w:rsidR="00900FB2" w:rsidRPr="00BE41F1" w:rsidRDefault="00900FB2" w:rsidP="00900FB2">
      <w:pPr>
        <w:rPr>
          <w:sz w:val="8"/>
          <w:szCs w:val="14"/>
        </w:rPr>
      </w:pPr>
      <w:r w:rsidRPr="00BE41F1">
        <w:rPr>
          <w:sz w:val="8"/>
          <w:szCs w:val="14"/>
        </w:rPr>
        <w:t>In this report, the Commission recommends a set of coordinated policies that will move the Alliance closer to achieving its shared vision of a peaceful, secure, prosperous, and free world. As major economic powers and democracies, Japan and the United States should continuously stress two foundational pillars of the Alliance.</w:t>
      </w:r>
    </w:p>
    <w:p w14:paraId="4996EC23" w14:textId="77777777" w:rsidR="00900FB2" w:rsidRPr="00BE41F1" w:rsidRDefault="00900FB2" w:rsidP="00900FB2">
      <w:pPr>
        <w:rPr>
          <w:sz w:val="8"/>
          <w:szCs w:val="14"/>
        </w:rPr>
      </w:pPr>
      <w:r w:rsidRPr="00BE41F1">
        <w:rPr>
          <w:sz w:val="8"/>
          <w:szCs w:val="14"/>
        </w:rPr>
        <w:t>First, leaders and opinion makers in the United States and Japan need to strengthen and sustain public support in both countries for active international leadership, using the full range of foreign policy tools, including military capabilities when necessary. In the United States, the wars in Iraq and Afghanistan have caused debates in both the Republican and Democratic parties about the utility of force, particularly with respect to the Middle East. In Japan, although security legislation was enacted in 2015 to allow the exercise of the right to collective self-defense, there is persistent and substantial opposition to a more active security role for the military, and misgivings about the use of military force—even for purely defensive purposes. The Commission recognizes that military power cannot be the sole or even the primary instrument of national security policy. However, the potential employment of military force is often necessary to support diplomacy, deter aggression, and keep the peace; and the utilization of the armed forces, whether in the form of advisers, peacekeepers, or combat units, will remain essential to deal with some threats to peace and security in the future. The United States and Japan must have fully-funded, modern, and highly capable military forces, and they must be willing to employ them in support of the peaceful, secure, prosperous, and free world that they seek. Leaders in both countries have a responsibility to explain these realities to their publics.</w:t>
      </w:r>
    </w:p>
    <w:p w14:paraId="3DEDD754" w14:textId="77777777" w:rsidR="00900FB2" w:rsidRPr="00BE41F1" w:rsidRDefault="00900FB2" w:rsidP="00900FB2">
      <w:pPr>
        <w:rPr>
          <w:sz w:val="8"/>
          <w:szCs w:val="14"/>
        </w:rPr>
      </w:pPr>
      <w:r w:rsidRPr="00BE41F1">
        <w:rPr>
          <w:sz w:val="8"/>
          <w:szCs w:val="14"/>
        </w:rPr>
        <w:t>Second, in order to provide the foundation for the policies outlined in this report, both countries need to take action to support their economies, to resume economic growth in the case of Japan, and to sustain recovery from the recession of 2008 in the case of the United States. Without higher rates of economic growth, the United States and Japan will face significantly greater difficulties managing the international challenges that are likely to emerge over the coming 15 years. Both countries have the fiscal and monetary policy tools necessary to stimulate growth, but both must also undertake structural changes that require continued political attention. In the case of Japan these include: growing the workforce in the face of a falling national birth rate; increasing productivity through more widespread adoption of information technology; and reversing the growth of the highest debt levels of any advanced country. In the case of the United States these include: modernizing the country’s aging physical and cyber infrastructure; containing the costs of medical care and social security payments for the large generation now retiring; and providing real energy security by coupling the increased production of domestic oil and gas with reduced dependence of the transportation sector on oil. Both countries must also improve their educational systems to create the digital workforce of the future.</w:t>
      </w:r>
    </w:p>
    <w:p w14:paraId="686A8F79" w14:textId="77777777" w:rsidR="00900FB2" w:rsidRPr="00BE41F1" w:rsidRDefault="00900FB2" w:rsidP="00900FB2">
      <w:pPr>
        <w:rPr>
          <w:sz w:val="16"/>
        </w:rPr>
      </w:pPr>
      <w:r w:rsidRPr="00BE41F1">
        <w:rPr>
          <w:sz w:val="16"/>
        </w:rPr>
        <w:t>II. The Strategic Environment through 2030</w:t>
      </w:r>
    </w:p>
    <w:p w14:paraId="5B0F0C9E" w14:textId="77777777" w:rsidR="00900FB2" w:rsidRPr="00BE41F1" w:rsidRDefault="00900FB2" w:rsidP="00900FB2">
      <w:pPr>
        <w:rPr>
          <w:sz w:val="16"/>
        </w:rPr>
      </w:pPr>
      <w:r w:rsidRPr="00BE41F1">
        <w:rPr>
          <w:sz w:val="16"/>
        </w:rPr>
        <w:t xml:space="preserve">For the first time in nearly a quarter century, </w:t>
      </w:r>
      <w:r w:rsidRPr="00F712AB">
        <w:rPr>
          <w:rStyle w:val="Emphasis"/>
          <w:sz w:val="24"/>
          <w:szCs w:val="26"/>
          <w:highlight w:val="cyan"/>
        </w:rPr>
        <w:t>the world</w:t>
      </w:r>
      <w:r w:rsidRPr="00F712AB">
        <w:rPr>
          <w:rStyle w:val="StyleUnderline"/>
          <w:sz w:val="24"/>
          <w:szCs w:val="26"/>
          <w:highlight w:val="cyan"/>
        </w:rPr>
        <w:t xml:space="preserve"> </w:t>
      </w:r>
      <w:r w:rsidRPr="00F712AB">
        <w:rPr>
          <w:rStyle w:val="StyleUnderline"/>
          <w:highlight w:val="cyan"/>
        </w:rPr>
        <w:t>is witnessing</w:t>
      </w:r>
      <w:r w:rsidRPr="00EF4590">
        <w:rPr>
          <w:rStyle w:val="StyleUnderline"/>
        </w:rPr>
        <w:t xml:space="preserve"> </w:t>
      </w:r>
      <w:r w:rsidRPr="002934EF">
        <w:rPr>
          <w:rStyle w:val="Emphasis"/>
          <w:sz w:val="24"/>
          <w:szCs w:val="26"/>
        </w:rPr>
        <w:t xml:space="preserve">multiple </w:t>
      </w:r>
      <w:r w:rsidRPr="00F712AB">
        <w:rPr>
          <w:rStyle w:val="Emphasis"/>
          <w:sz w:val="24"/>
          <w:szCs w:val="26"/>
          <w:highlight w:val="cyan"/>
        </w:rPr>
        <w:t>momentous challenges</w:t>
      </w:r>
      <w:r w:rsidRPr="002934EF">
        <w:rPr>
          <w:rStyle w:val="StyleUnderline"/>
          <w:sz w:val="24"/>
          <w:szCs w:val="26"/>
        </w:rPr>
        <w:t xml:space="preserve"> </w:t>
      </w:r>
      <w:r w:rsidRPr="00EF4590">
        <w:rPr>
          <w:rStyle w:val="StyleUnderline"/>
        </w:rPr>
        <w:t xml:space="preserve">to the international order. </w:t>
      </w:r>
      <w:r w:rsidRPr="00F712AB">
        <w:rPr>
          <w:rStyle w:val="Emphasis"/>
          <w:highlight w:val="cyan"/>
        </w:rPr>
        <w:t>China</w:t>
      </w:r>
      <w:r w:rsidRPr="00EF4590">
        <w:rPr>
          <w:rStyle w:val="StyleUnderline"/>
        </w:rPr>
        <w:t xml:space="preserve">’s emergence, </w:t>
      </w:r>
      <w:r w:rsidRPr="00F712AB">
        <w:rPr>
          <w:rStyle w:val="Emphasis"/>
          <w:highlight w:val="cyan"/>
        </w:rPr>
        <w:t>Russia</w:t>
      </w:r>
      <w:r w:rsidRPr="00EF4590">
        <w:rPr>
          <w:rStyle w:val="StyleUnderline"/>
        </w:rPr>
        <w:t xml:space="preserve">’s resurgence, </w:t>
      </w:r>
      <w:r w:rsidRPr="00F712AB">
        <w:rPr>
          <w:rStyle w:val="StyleUnderline"/>
          <w:highlight w:val="cyan"/>
        </w:rPr>
        <w:t>and</w:t>
      </w:r>
      <w:r w:rsidRPr="00BE41F1">
        <w:rPr>
          <w:sz w:val="16"/>
        </w:rPr>
        <w:t xml:space="preserve"> the Islamic State of Iraq and the Levant’s (</w:t>
      </w:r>
      <w:r w:rsidRPr="00F712AB">
        <w:rPr>
          <w:rStyle w:val="Emphasis"/>
          <w:highlight w:val="cyan"/>
        </w:rPr>
        <w:t>ISIL</w:t>
      </w:r>
      <w:r w:rsidRPr="00BE41F1">
        <w:rPr>
          <w:sz w:val="16"/>
        </w:rPr>
        <w:t xml:space="preserve">’s) barbarity </w:t>
      </w:r>
      <w:r w:rsidRPr="00F712AB">
        <w:rPr>
          <w:rStyle w:val="StyleUnderline"/>
          <w:highlight w:val="cyan"/>
        </w:rPr>
        <w:t>are</w:t>
      </w:r>
      <w:r w:rsidRPr="00EF4590">
        <w:rPr>
          <w:rStyle w:val="StyleUnderline"/>
        </w:rPr>
        <w:t xml:space="preserve"> forcing the </w:t>
      </w:r>
      <w:r w:rsidRPr="00EF4590">
        <w:rPr>
          <w:rStyle w:val="Emphasis"/>
        </w:rPr>
        <w:t>U</w:t>
      </w:r>
      <w:r w:rsidRPr="00BE41F1">
        <w:rPr>
          <w:sz w:val="16"/>
        </w:rPr>
        <w:t xml:space="preserve">nited </w:t>
      </w:r>
      <w:r w:rsidRPr="00EF4590">
        <w:rPr>
          <w:rStyle w:val="Emphasis"/>
        </w:rPr>
        <w:t>S</w:t>
      </w:r>
      <w:r w:rsidRPr="00BE41F1">
        <w:rPr>
          <w:sz w:val="16"/>
        </w:rPr>
        <w:t xml:space="preserve">tates </w:t>
      </w:r>
      <w:r w:rsidRPr="00EF4590">
        <w:rPr>
          <w:rStyle w:val="StyleUnderline"/>
        </w:rPr>
        <w:t xml:space="preserve">and Japan to address </w:t>
      </w:r>
      <w:r w:rsidRPr="00F712AB">
        <w:rPr>
          <w:rStyle w:val="StyleUnderline"/>
          <w:highlight w:val="cyan"/>
        </w:rPr>
        <w:t>simultaneous,</w:t>
      </w:r>
      <w:r w:rsidRPr="00EF4590">
        <w:rPr>
          <w:rStyle w:val="StyleUnderline"/>
        </w:rPr>
        <w:t xml:space="preserve"> diverse </w:t>
      </w:r>
      <w:r w:rsidRPr="00F712AB">
        <w:rPr>
          <w:rStyle w:val="StyleUnderline"/>
          <w:highlight w:val="cyan"/>
        </w:rPr>
        <w:t>threats to</w:t>
      </w:r>
      <w:r w:rsidRPr="00EF4590">
        <w:rPr>
          <w:rStyle w:val="StyleUnderline"/>
        </w:rPr>
        <w:t xml:space="preserve"> the </w:t>
      </w:r>
      <w:r w:rsidRPr="00F712AB">
        <w:rPr>
          <w:rStyle w:val="StyleUnderline"/>
          <w:highlight w:val="cyan"/>
        </w:rPr>
        <w:t>international order</w:t>
      </w:r>
      <w:r w:rsidRPr="00EF4590">
        <w:rPr>
          <w:rStyle w:val="StyleUnderline"/>
        </w:rPr>
        <w:t xml:space="preserve">. Within Asia, increasing prosperity and economic interdependence coincide with intensifying </w:t>
      </w:r>
      <w:r w:rsidRPr="00EF4590">
        <w:rPr>
          <w:rStyle w:val="Emphasis"/>
        </w:rPr>
        <w:t>friction among the major powers</w:t>
      </w:r>
      <w:r w:rsidRPr="00EF4590">
        <w:rPr>
          <w:rStyle w:val="StyleUnderline"/>
        </w:rPr>
        <w:t xml:space="preserve">. Changes in relative power, rapid expansion in the military budgets of some states, </w:t>
      </w:r>
      <w:r w:rsidRPr="00F712AB">
        <w:rPr>
          <w:rStyle w:val="Emphasis"/>
          <w:highlight w:val="cyan"/>
        </w:rPr>
        <w:t>territorial disputes</w:t>
      </w:r>
      <w:r w:rsidRPr="00EF4590">
        <w:rPr>
          <w:rStyle w:val="StyleUnderline"/>
        </w:rPr>
        <w:t xml:space="preserve">, historical animosities, </w:t>
      </w:r>
      <w:r w:rsidRPr="00EF4590">
        <w:rPr>
          <w:rStyle w:val="Emphasis"/>
        </w:rPr>
        <w:t>irregular threats</w:t>
      </w:r>
      <w:r w:rsidRPr="00EF4590">
        <w:rPr>
          <w:rStyle w:val="StyleUnderline"/>
        </w:rPr>
        <w:t xml:space="preserve">, </w:t>
      </w:r>
      <w:r w:rsidRPr="00F712AB">
        <w:rPr>
          <w:rStyle w:val="StyleUnderline"/>
          <w:highlight w:val="cyan"/>
        </w:rPr>
        <w:t xml:space="preserve">and </w:t>
      </w:r>
      <w:r w:rsidRPr="00F712AB">
        <w:rPr>
          <w:rStyle w:val="Emphasis"/>
          <w:highlight w:val="cyan"/>
        </w:rPr>
        <w:t>nuclear prolif</w:t>
      </w:r>
      <w:r w:rsidRPr="00EF4590">
        <w:rPr>
          <w:rStyle w:val="Emphasis"/>
        </w:rPr>
        <w:t>eration</w:t>
      </w:r>
      <w:r w:rsidRPr="00EF4590">
        <w:rPr>
          <w:rStyle w:val="StyleUnderline"/>
        </w:rPr>
        <w:t xml:space="preserve"> all </w:t>
      </w:r>
      <w:r w:rsidRPr="00F712AB">
        <w:rPr>
          <w:rStyle w:val="StyleUnderline"/>
          <w:highlight w:val="cyan"/>
        </w:rPr>
        <w:t xml:space="preserve">present </w:t>
      </w:r>
      <w:r w:rsidRPr="00F712AB">
        <w:rPr>
          <w:rStyle w:val="Emphasis"/>
          <w:highlight w:val="cyan"/>
        </w:rPr>
        <w:t>serious risks</w:t>
      </w:r>
      <w:r w:rsidRPr="00EF4590">
        <w:rPr>
          <w:rStyle w:val="StyleUnderline"/>
        </w:rPr>
        <w:t xml:space="preserve"> to regional security</w:t>
      </w:r>
      <w:r w:rsidRPr="00BE41F1">
        <w:rPr>
          <w:sz w:val="16"/>
        </w:rPr>
        <w:t>. Managing these challenges will require an understanding of how long-term trends, such as demographics, technology, and climate change, are likely to affect the strategic environment. Asia is the world’s most dynamic region, so understanding current trends and potential future discontinuities is essential if the United States and Japan are to adopt an overall strategy that is capable of adapting effectively to rapid shifts in the security environment.</w:t>
      </w:r>
    </w:p>
    <w:p w14:paraId="6B63E64F" w14:textId="77777777" w:rsidR="00900FB2" w:rsidRPr="00BE41F1" w:rsidRDefault="00900FB2" w:rsidP="00900FB2">
      <w:pPr>
        <w:rPr>
          <w:sz w:val="16"/>
        </w:rPr>
      </w:pPr>
      <w:r w:rsidRPr="00BE41F1">
        <w:rPr>
          <w:sz w:val="16"/>
        </w:rPr>
        <w:t xml:space="preserve">While regional trends in the Asia-Pacific region favor continued growth and economic integration, there are </w:t>
      </w:r>
      <w:r w:rsidRPr="00F712AB">
        <w:rPr>
          <w:rStyle w:val="StyleUnderline"/>
          <w:highlight w:val="cyan"/>
        </w:rPr>
        <w:t>pockets of uncertainty</w:t>
      </w:r>
      <w:r w:rsidRPr="00BE41F1">
        <w:rPr>
          <w:sz w:val="16"/>
        </w:rPr>
        <w:t xml:space="preserve"> that </w:t>
      </w:r>
      <w:r w:rsidRPr="00F712AB">
        <w:rPr>
          <w:rStyle w:val="StyleUnderline"/>
          <w:highlight w:val="cyan"/>
        </w:rPr>
        <w:t>could threaten</w:t>
      </w:r>
      <w:r w:rsidRPr="00BE41F1">
        <w:rPr>
          <w:sz w:val="16"/>
        </w:rPr>
        <w:t xml:space="preserve"> both </w:t>
      </w:r>
      <w:r w:rsidRPr="00EF4590">
        <w:rPr>
          <w:rStyle w:val="StyleUnderline"/>
        </w:rPr>
        <w:t xml:space="preserve">economic progress and political </w:t>
      </w:r>
      <w:r w:rsidRPr="00F712AB">
        <w:rPr>
          <w:rStyle w:val="StyleUnderline"/>
          <w:highlight w:val="cyan"/>
        </w:rPr>
        <w:t>stability</w:t>
      </w:r>
      <w:r w:rsidRPr="00EF4590">
        <w:rPr>
          <w:rStyle w:val="StyleUnderline"/>
        </w:rPr>
        <w:t>. These include: obstacles to China’s economic transition</w:t>
      </w:r>
      <w:r w:rsidRPr="00BE41F1">
        <w:rPr>
          <w:sz w:val="16"/>
        </w:rPr>
        <w:t xml:space="preserve"> from its past export-led growth model to a domestically driven model; </w:t>
      </w:r>
      <w:r w:rsidRPr="00EF4590">
        <w:rPr>
          <w:rStyle w:val="StyleUnderline"/>
        </w:rPr>
        <w:t>the shrinking</w:t>
      </w:r>
      <w:r w:rsidRPr="00BE41F1">
        <w:rPr>
          <w:sz w:val="16"/>
        </w:rPr>
        <w:t xml:space="preserve"> working age </w:t>
      </w:r>
      <w:r w:rsidRPr="00EF4590">
        <w:rPr>
          <w:rStyle w:val="StyleUnderline"/>
        </w:rPr>
        <w:t>population in Japan, South Korea, China, Taiwan, and Singapore; and</w:t>
      </w:r>
      <w:r w:rsidRPr="00BE41F1">
        <w:rPr>
          <w:sz w:val="16"/>
        </w:rPr>
        <w:t xml:space="preserve"> the </w:t>
      </w:r>
      <w:r w:rsidRPr="00EF4590">
        <w:rPr>
          <w:rStyle w:val="StyleUnderline"/>
        </w:rPr>
        <w:t>over-reliance of</w:t>
      </w:r>
      <w:r w:rsidRPr="00BE41F1">
        <w:rPr>
          <w:sz w:val="16"/>
        </w:rPr>
        <w:t xml:space="preserve"> countries such as </w:t>
      </w:r>
      <w:r w:rsidRPr="00EF4590">
        <w:rPr>
          <w:rStyle w:val="StyleUnderline"/>
        </w:rPr>
        <w:t>Taiwan, South Korea, Malaysia, Thailand, and Australia on Chinese momentum to drive</w:t>
      </w:r>
      <w:r w:rsidRPr="00BE41F1">
        <w:rPr>
          <w:sz w:val="16"/>
        </w:rPr>
        <w:t xml:space="preserve"> their own </w:t>
      </w:r>
      <w:r w:rsidRPr="00EF4590">
        <w:rPr>
          <w:rStyle w:val="StyleUnderline"/>
        </w:rPr>
        <w:t>growth</w:t>
      </w:r>
      <w:r w:rsidRPr="00BE41F1">
        <w:rPr>
          <w:sz w:val="16"/>
        </w:rPr>
        <w:t>.</w:t>
      </w:r>
    </w:p>
    <w:p w14:paraId="72874787" w14:textId="77777777" w:rsidR="00900FB2" w:rsidRPr="00BE41F1" w:rsidRDefault="00900FB2" w:rsidP="00900FB2">
      <w:pPr>
        <w:rPr>
          <w:sz w:val="12"/>
          <w:szCs w:val="18"/>
        </w:rPr>
      </w:pPr>
      <w:r w:rsidRPr="00BE41F1">
        <w:rPr>
          <w:sz w:val="12"/>
          <w:szCs w:val="18"/>
        </w:rPr>
        <w:t>Economic growth and integration in Asia have been driven by intra-regional trade as well as global investment flows and production networks, underpinned by the international financial institutions established at Bretton Woods and sustained since then with the active support of Japan and the United States. However, as the international economy has diversified, the original managers of global financial governance, such as the G-7, have lost ground to more inclusive but less effective groupings, such as the G-20. Moreover, progress on global trade liberalization at the World Trade Organization (WTO) has stalled. China is challenging the existing international financial institutions with the Asian Infrastructure Investment Bank (AIIB) and its new “One Belt, One Road” initiatives. At the same time, the Trans-Pacific Partnership (TPP), led by the United States and Japan, has the potential to reboot international trade liberalization and governance. Passage of TPP in Japan, the United States, and the ten other participating countries would boost economic growth in Asia by reducing barriers, establishing standards for ensuring protection of intellectual property in new areas such as e-commerce, empowering China’s economic reformers as Beijing is drawn by preferential tariffs to join TPP, animating negotiations on the Transatlantic Trade and Investment Partnership (TTIP), and perhaps eventually helping to revitalize the pursuit of global free trade agreements through the WTO. Governance of global trade and finance is in flux, but the forces of liberalization and integration are still present.</w:t>
      </w:r>
    </w:p>
    <w:p w14:paraId="4ACFF65C" w14:textId="77777777" w:rsidR="00900FB2" w:rsidRDefault="00900FB2" w:rsidP="00900FB2">
      <w:pPr>
        <w:rPr>
          <w:sz w:val="16"/>
        </w:rPr>
      </w:pPr>
      <w:r w:rsidRPr="00EF4590">
        <w:rPr>
          <w:rStyle w:val="StyleUnderline"/>
        </w:rPr>
        <w:t>Beyond</w:t>
      </w:r>
      <w:r w:rsidRPr="00BE41F1">
        <w:rPr>
          <w:sz w:val="16"/>
        </w:rPr>
        <w:t xml:space="preserve"> these </w:t>
      </w:r>
      <w:r w:rsidRPr="00EF4590">
        <w:rPr>
          <w:rStyle w:val="StyleUnderline"/>
        </w:rPr>
        <w:t>economic concerns</w:t>
      </w:r>
      <w:r w:rsidRPr="00BE41F1">
        <w:rPr>
          <w:sz w:val="16"/>
        </w:rPr>
        <w:t xml:space="preserve"> the </w:t>
      </w:r>
      <w:r w:rsidRPr="00F712AB">
        <w:rPr>
          <w:rStyle w:val="StyleUnderline"/>
          <w:highlight w:val="cyan"/>
        </w:rPr>
        <w:t xml:space="preserve">dangers of </w:t>
      </w:r>
      <w:r w:rsidRPr="00F712AB">
        <w:rPr>
          <w:rStyle w:val="Emphasis"/>
          <w:highlight w:val="cyan"/>
        </w:rPr>
        <w:t>climate</w:t>
      </w:r>
      <w:r w:rsidRPr="00BE41F1">
        <w:rPr>
          <w:sz w:val="16"/>
        </w:rPr>
        <w:t xml:space="preserve"> change </w:t>
      </w:r>
      <w:r w:rsidRPr="00F712AB">
        <w:rPr>
          <w:rStyle w:val="StyleUnderline"/>
          <w:highlight w:val="cyan"/>
        </w:rPr>
        <w:t xml:space="preserve">and </w:t>
      </w:r>
      <w:r w:rsidRPr="00F712AB">
        <w:rPr>
          <w:rStyle w:val="Emphasis"/>
          <w:highlight w:val="cyan"/>
        </w:rPr>
        <w:t>eco</w:t>
      </w:r>
      <w:r w:rsidRPr="00EF4590">
        <w:rPr>
          <w:rStyle w:val="Emphasis"/>
        </w:rPr>
        <w:t xml:space="preserve">logical </w:t>
      </w:r>
      <w:r w:rsidRPr="00F712AB">
        <w:rPr>
          <w:rStyle w:val="Emphasis"/>
          <w:highlight w:val="cyan"/>
        </w:rPr>
        <w:t>degradation</w:t>
      </w:r>
      <w:r w:rsidRPr="00F712AB">
        <w:rPr>
          <w:rStyle w:val="StyleUnderline"/>
          <w:highlight w:val="cyan"/>
        </w:rPr>
        <w:t xml:space="preserve"> threaten</w:t>
      </w:r>
      <w:r w:rsidRPr="00EF4590">
        <w:rPr>
          <w:rStyle w:val="StyleUnderline"/>
        </w:rPr>
        <w:t xml:space="preserve"> the region. </w:t>
      </w:r>
      <w:r w:rsidRPr="00F712AB">
        <w:rPr>
          <w:rStyle w:val="StyleUnderline"/>
          <w:highlight w:val="cyan"/>
        </w:rPr>
        <w:t>The ability</w:t>
      </w:r>
      <w:r w:rsidRPr="00EF4590">
        <w:rPr>
          <w:rStyle w:val="StyleUnderline"/>
        </w:rPr>
        <w:t xml:space="preserve"> of</w:t>
      </w:r>
      <w:r w:rsidRPr="00BE41F1">
        <w:rPr>
          <w:sz w:val="16"/>
        </w:rPr>
        <w:t xml:space="preserve"> the </w:t>
      </w:r>
      <w:r w:rsidRPr="00EF4590">
        <w:rPr>
          <w:rStyle w:val="StyleUnderline"/>
        </w:rPr>
        <w:t>major Asia</w:t>
      </w:r>
      <w:r w:rsidRPr="00BE41F1">
        <w:rPr>
          <w:sz w:val="16"/>
        </w:rPr>
        <w:t xml:space="preserve">-Pacific </w:t>
      </w:r>
      <w:r w:rsidRPr="00EF4590">
        <w:rPr>
          <w:rStyle w:val="StyleUnderline"/>
        </w:rPr>
        <w:t xml:space="preserve">economies </w:t>
      </w:r>
      <w:r w:rsidRPr="00F712AB">
        <w:rPr>
          <w:rStyle w:val="StyleUnderline"/>
          <w:highlight w:val="cyan"/>
        </w:rPr>
        <w:t>to cooperate in the face of</w:t>
      </w:r>
      <w:r w:rsidRPr="00BE41F1">
        <w:rPr>
          <w:sz w:val="16"/>
        </w:rPr>
        <w:t xml:space="preserve"> all these </w:t>
      </w:r>
      <w:r w:rsidRPr="00F712AB">
        <w:rPr>
          <w:rStyle w:val="Emphasis"/>
          <w:sz w:val="24"/>
          <w:szCs w:val="26"/>
          <w:highlight w:val="cyan"/>
        </w:rPr>
        <w:t>transnational challenges</w:t>
      </w:r>
      <w:r w:rsidRPr="002934EF">
        <w:rPr>
          <w:rStyle w:val="StyleUnderline"/>
          <w:sz w:val="24"/>
          <w:szCs w:val="26"/>
        </w:rPr>
        <w:t xml:space="preserve"> </w:t>
      </w:r>
      <w:r w:rsidRPr="00EF4590">
        <w:rPr>
          <w:rStyle w:val="StyleUnderline"/>
        </w:rPr>
        <w:t xml:space="preserve">will </w:t>
      </w:r>
      <w:r w:rsidRPr="00F712AB">
        <w:rPr>
          <w:rStyle w:val="StyleUnderline"/>
          <w:highlight w:val="cyan"/>
        </w:rPr>
        <w:t xml:space="preserve">have </w:t>
      </w:r>
      <w:r w:rsidRPr="00F712AB">
        <w:rPr>
          <w:rStyle w:val="Emphasis"/>
          <w:highlight w:val="cyan"/>
        </w:rPr>
        <w:t>important implications</w:t>
      </w:r>
      <w:r w:rsidRPr="00EF4590">
        <w:rPr>
          <w:rStyle w:val="StyleUnderline"/>
        </w:rPr>
        <w:t xml:space="preserve"> for the future strategic environment</w:t>
      </w:r>
      <w:r w:rsidRPr="00BE41F1">
        <w:rPr>
          <w:sz w:val="16"/>
        </w:rPr>
        <w:t>. While China and the United States are the world’s leading emitters of greenhouse gases (in that order), Japan is the world’s superpower in clean technology and energy efficiency. There are encouraging signs of U.S. and Chinese initiatives to curb greenhouse gas emissions as well as the recent agreement at the 2015 Paris Climate Conference, but these promises remain aspirational and unenforceable, requiring further efforts at bilateral, regional, and global cooperation to reduce carbon emissions.</w:t>
      </w:r>
    </w:p>
    <w:p w14:paraId="536E954F" w14:textId="7EDF31DA" w:rsidR="00900FB2" w:rsidRDefault="008F3DE0" w:rsidP="008F3DE0">
      <w:pPr>
        <w:pStyle w:val="Heading2"/>
      </w:pPr>
      <w:r>
        <w:t>AT: Case Turns</w:t>
      </w:r>
    </w:p>
    <w:p w14:paraId="213E6D18" w14:textId="5407F027" w:rsidR="008F3DE0" w:rsidRPr="008F3DE0" w:rsidRDefault="008F3DE0" w:rsidP="008F3DE0">
      <w:pPr>
        <w:pStyle w:val="Heading3"/>
      </w:pPr>
      <w:r>
        <w:t>AT: Indigenous Tribes Turn</w:t>
      </w:r>
    </w:p>
    <w:p w14:paraId="66DF0D6A" w14:textId="77777777" w:rsidR="008F3DE0" w:rsidRPr="00634D93" w:rsidRDefault="008F3DE0" w:rsidP="008F3DE0">
      <w:pPr>
        <w:pStyle w:val="Heading4"/>
      </w:pPr>
      <w:r>
        <w:t>Accurate navigation charts help native peoples to hunt fish.</w:t>
      </w:r>
    </w:p>
    <w:p w14:paraId="16127DD2" w14:textId="77777777" w:rsidR="008F3DE0" w:rsidRDefault="008F3DE0" w:rsidP="008F3DE0">
      <w:r w:rsidRPr="00634D93">
        <w:rPr>
          <w:b/>
          <w:bCs/>
          <w:sz w:val="26"/>
          <w:szCs w:val="26"/>
        </w:rPr>
        <w:t>Gord Howard 24</w:t>
      </w:r>
      <w:r w:rsidRPr="004D08F4">
        <w:t xml:space="preserve">. </w:t>
      </w:r>
      <w:r w:rsidRPr="00634D93">
        <w:t>An editor at Nunatsiaq News</w:t>
      </w:r>
      <w:r>
        <w:t xml:space="preserve">. </w:t>
      </w:r>
      <w:r w:rsidRPr="004D08F4">
        <w:t xml:space="preserve">"New </w:t>
      </w:r>
      <w:r w:rsidRPr="00F712AB">
        <w:rPr>
          <w:highlight w:val="cyan"/>
        </w:rPr>
        <w:t>polar icebreakers</w:t>
      </w:r>
      <w:r w:rsidRPr="004D08F4">
        <w:t xml:space="preserve"> to carry Inuit names, minister announces". </w:t>
      </w:r>
      <w:r>
        <w:t>8</w:t>
      </w:r>
      <w:r w:rsidRPr="004D08F4">
        <w:t>-1</w:t>
      </w:r>
      <w:r>
        <w:t>9</w:t>
      </w:r>
      <w:r w:rsidRPr="004D08F4">
        <w:t>-202</w:t>
      </w:r>
      <w:r>
        <w:t>4</w:t>
      </w:r>
      <w:r w:rsidRPr="004D08F4">
        <w:t>. https://nunatsiaq.com/stories/article/new-polar-icebreakers-to-carry-inuit-names-minister-announces/</w:t>
      </w:r>
    </w:p>
    <w:p w14:paraId="5E719164" w14:textId="77777777" w:rsidR="008F3DE0" w:rsidRDefault="008F3DE0" w:rsidP="008F3DE0">
      <w:r>
        <w:t>“While we’re out on the ocean we’re using sonar to map the ocean floor,” he said.</w:t>
      </w:r>
    </w:p>
    <w:p w14:paraId="45E39AB2" w14:textId="77777777" w:rsidR="008F3DE0" w:rsidRPr="00634D93" w:rsidRDefault="008F3DE0" w:rsidP="008F3DE0">
      <w:pPr>
        <w:rPr>
          <w:u w:val="single"/>
        </w:rPr>
      </w:pPr>
      <w:r w:rsidRPr="00634D93">
        <w:rPr>
          <w:u w:val="single"/>
        </w:rPr>
        <w:t xml:space="preserve">“That data is </w:t>
      </w:r>
      <w:r w:rsidRPr="00F712AB">
        <w:rPr>
          <w:highlight w:val="cyan"/>
          <w:u w:val="single"/>
        </w:rPr>
        <w:t>critical to allow us to produce modern, accurate navigation charts</w:t>
      </w:r>
      <w:r w:rsidRPr="00634D93">
        <w:rPr>
          <w:u w:val="single"/>
        </w:rPr>
        <w:t xml:space="preserve"> because many parts of the Arctic, while they are charted, the quality of those charts is not very accurate.”</w:t>
      </w:r>
    </w:p>
    <w:p w14:paraId="47B271AF" w14:textId="77777777" w:rsidR="008F3DE0" w:rsidRDefault="008F3DE0" w:rsidP="008F3DE0">
      <w:r>
        <w:t xml:space="preserve">In places, the ocean floor can be 1,500 to 2,000 </w:t>
      </w:r>
      <w:proofErr w:type="spellStart"/>
      <w:r>
        <w:t>metres</w:t>
      </w:r>
      <w:proofErr w:type="spellEnd"/>
      <w:r>
        <w:t xml:space="preserve"> deep.</w:t>
      </w:r>
    </w:p>
    <w:p w14:paraId="23C02A4E" w14:textId="77777777" w:rsidR="008F3DE0" w:rsidRPr="00634D93" w:rsidRDefault="008F3DE0" w:rsidP="008F3DE0">
      <w:pPr>
        <w:rPr>
          <w:u w:val="single"/>
        </w:rPr>
      </w:pPr>
      <w:r w:rsidRPr="00634D93">
        <w:rPr>
          <w:u w:val="single"/>
        </w:rPr>
        <w:t xml:space="preserve">“However, we’re most interested in those areas 40 or 50 </w:t>
      </w:r>
      <w:proofErr w:type="spellStart"/>
      <w:r w:rsidRPr="00634D93">
        <w:rPr>
          <w:u w:val="single"/>
        </w:rPr>
        <w:t>metres</w:t>
      </w:r>
      <w:proofErr w:type="spellEnd"/>
      <w:r w:rsidRPr="00634D93">
        <w:rPr>
          <w:u w:val="single"/>
        </w:rPr>
        <w:t xml:space="preserve"> or shallower where there </w:t>
      </w:r>
      <w:proofErr w:type="gramStart"/>
      <w:r w:rsidRPr="00634D93">
        <w:rPr>
          <w:u w:val="single"/>
        </w:rPr>
        <w:t>is</w:t>
      </w:r>
      <w:proofErr w:type="gramEnd"/>
      <w:r w:rsidRPr="00634D93">
        <w:rPr>
          <w:u w:val="single"/>
        </w:rPr>
        <w:t xml:space="preserve"> potential hazards to navigation and we don’t know what’s there. The sonar allows us to have a complete picture of the ocean floor.”</w:t>
      </w:r>
    </w:p>
    <w:p w14:paraId="1E23C31C" w14:textId="77777777" w:rsidR="008F3DE0" w:rsidRDefault="008F3DE0" w:rsidP="008F3DE0">
      <w:pPr>
        <w:rPr>
          <w:rStyle w:val="Emphasis"/>
        </w:rPr>
      </w:pPr>
      <w:r w:rsidRPr="00F712AB">
        <w:rPr>
          <w:highlight w:val="cyan"/>
          <w:u w:val="single"/>
        </w:rPr>
        <w:t>That information is useful to</w:t>
      </w:r>
      <w:r w:rsidRPr="00634D93">
        <w:rPr>
          <w:u w:val="single"/>
        </w:rPr>
        <w:t xml:space="preserve"> operators of tankers and large vessels as well as </w:t>
      </w:r>
      <w:r w:rsidRPr="00F712AB">
        <w:rPr>
          <w:rStyle w:val="Emphasis"/>
          <w:highlight w:val="cyan"/>
        </w:rPr>
        <w:t>local people for hunting and fishing.</w:t>
      </w:r>
    </w:p>
    <w:p w14:paraId="22AF2496" w14:textId="77777777" w:rsidR="00411C9C" w:rsidRPr="00411C9C" w:rsidRDefault="00411C9C" w:rsidP="00411C9C">
      <w:pPr>
        <w:pStyle w:val="Heading4"/>
      </w:pPr>
      <w:r w:rsidRPr="00411C9C">
        <w:t>Current efforts solve. Countries using icebreakers consult indigenous organizations in order to preserve their land.</w:t>
      </w:r>
    </w:p>
    <w:p w14:paraId="341B41E5" w14:textId="77777777" w:rsidR="00411C9C" w:rsidRPr="00411C9C" w:rsidRDefault="00411C9C" w:rsidP="00411C9C">
      <w:r w:rsidRPr="00411C9C">
        <w:t xml:space="preserve">Ashoka </w:t>
      </w:r>
      <w:r w:rsidRPr="00411C9C">
        <w:rPr>
          <w:rStyle w:val="Style13ptBold"/>
        </w:rPr>
        <w:t>Mukpo</w:t>
      </w:r>
      <w:r w:rsidRPr="00411C9C">
        <w:t>, 11-3-20</w:t>
      </w:r>
      <w:r w:rsidRPr="00411C9C">
        <w:rPr>
          <w:rStyle w:val="Style13ptBold"/>
        </w:rPr>
        <w:t>20</w:t>
      </w:r>
      <w:r w:rsidRPr="00411C9C">
        <w:t>, "Ice breakers in the Arctic: Let’s talk Inuit safety (commentary)," Mongabay Environmental News, https://news.mongabay.com/2020/11/ice-breakers-in-the-arctic-lets-talk-inuit-safety-commentary/</w:t>
      </w:r>
    </w:p>
    <w:p w14:paraId="14BBB8E6" w14:textId="77777777" w:rsidR="00411C9C" w:rsidRPr="0081510B" w:rsidRDefault="00411C9C" w:rsidP="00411C9C">
      <w:pPr>
        <w:rPr>
          <w:sz w:val="16"/>
        </w:rPr>
      </w:pPr>
      <w:r w:rsidRPr="0081510B">
        <w:rPr>
          <w:sz w:val="16"/>
        </w:rPr>
        <w:t>The convergence of technology, loss of one third the summer sea ice over the past two decades, and both economic and political interest have led the Arctic’s frozen backwaters to be targeted as highways between the Atlantic and Pacific—but also as the most efficient way to serve a growing number of mines and oil and gas developments, Bulk Carriers—those vessels serving the mining industry for transport of ore—have alone increased their Arctic travel by 160 percent between 2013 and 2019!</w:t>
      </w:r>
    </w:p>
    <w:p w14:paraId="00B106B5" w14:textId="77777777" w:rsidR="00411C9C" w:rsidRPr="0081510B" w:rsidRDefault="00411C9C" w:rsidP="00411C9C">
      <w:pPr>
        <w:rPr>
          <w:sz w:val="16"/>
        </w:rPr>
      </w:pPr>
      <w:r w:rsidRPr="0081510B">
        <w:rPr>
          <w:rStyle w:val="StyleUnderline"/>
        </w:rPr>
        <w:t>The </w:t>
      </w:r>
      <w:proofErr w:type="spellStart"/>
      <w:r w:rsidRPr="0081510B">
        <w:rPr>
          <w:rStyle w:val="StyleUnderline"/>
        </w:rPr>
        <w:t>Fennica</w:t>
      </w:r>
      <w:proofErr w:type="spellEnd"/>
      <w:r w:rsidRPr="0081510B">
        <w:rPr>
          <w:rStyle w:val="StyleUnderline"/>
        </w:rPr>
        <w:t> and Nordica travelled with a local observer and ice pilots guided by 30 years of experience</w:t>
      </w:r>
      <w:r w:rsidRPr="0081510B">
        <w:rPr>
          <w:sz w:val="16"/>
        </w:rPr>
        <w:t>. But as things get busier, what will become of vessels entering these frozen waters with less on-board experience of the north? Or without an understanding of Inuit and wildlife passage across the sea ice?</w:t>
      </w:r>
    </w:p>
    <w:p w14:paraId="225AF53E" w14:textId="77777777" w:rsidR="00411C9C" w:rsidRPr="0081510B" w:rsidRDefault="00411C9C" w:rsidP="00411C9C">
      <w:pPr>
        <w:rPr>
          <w:sz w:val="16"/>
        </w:rPr>
      </w:pPr>
      <w:r w:rsidRPr="0081510B">
        <w:rPr>
          <w:sz w:val="16"/>
        </w:rPr>
        <w:t>These are the types of questions that were addressed a year ago by the Proactive Vessel Management (PVM) initiative, part of Transport Canada’s Ocean Protection Plan. The initiative was designed to bring communities, industry, and vessel operators together to proactively find solutions to issues of concern on the waterways.</w:t>
      </w:r>
    </w:p>
    <w:p w14:paraId="167F1ACD" w14:textId="77777777" w:rsidR="00411C9C" w:rsidRPr="0081510B" w:rsidRDefault="00411C9C" w:rsidP="00411C9C">
      <w:pPr>
        <w:rPr>
          <w:sz w:val="16"/>
        </w:rPr>
      </w:pPr>
      <w:r w:rsidRPr="0081510B">
        <w:rPr>
          <w:rStyle w:val="StyleUnderline"/>
        </w:rPr>
        <w:t xml:space="preserve">The </w:t>
      </w:r>
      <w:proofErr w:type="spellStart"/>
      <w:r w:rsidRPr="0081510B">
        <w:rPr>
          <w:rStyle w:val="StyleUnderline"/>
        </w:rPr>
        <w:t>Ekaluktutiak</w:t>
      </w:r>
      <w:proofErr w:type="spellEnd"/>
      <w:r w:rsidRPr="0081510B">
        <w:rPr>
          <w:rStyle w:val="StyleUnderline"/>
        </w:rPr>
        <w:t xml:space="preserve"> Hunters and Trappers Organization (HTO) conducted a workshop in October 2019 that brought together federal agencies</w:t>
      </w:r>
      <w:r w:rsidRPr="0081510B">
        <w:rPr>
          <w:sz w:val="16"/>
        </w:rPr>
        <w:t xml:space="preserve"> representing shipping and wildlife, ice breaker operators, the mining industry, and local hunters.</w:t>
      </w:r>
    </w:p>
    <w:p w14:paraId="2533F032" w14:textId="77777777" w:rsidR="00411C9C" w:rsidRPr="0081510B" w:rsidRDefault="00411C9C" w:rsidP="00411C9C">
      <w:pPr>
        <w:rPr>
          <w:rStyle w:val="StyleUnderline"/>
        </w:rPr>
      </w:pPr>
      <w:r w:rsidRPr="0081510B">
        <w:rPr>
          <w:sz w:val="16"/>
        </w:rPr>
        <w:t xml:space="preserve">Based on maps of hunter travel and research on caribou migrations, annual ice conditions, and vessel routes, </w:t>
      </w:r>
      <w:r w:rsidRPr="0081510B">
        <w:rPr>
          <w:rStyle w:val="StyleUnderline"/>
        </w:rPr>
        <w:t>workshop members mapped the times and places where threats to caribou or people could occur. They sought solutions balancing food security, traveler safety, risk to caribou, and local and national economic development needs.</w:t>
      </w:r>
    </w:p>
    <w:p w14:paraId="54927575" w14:textId="77777777" w:rsidR="00411C9C" w:rsidRPr="0081510B" w:rsidRDefault="00411C9C" w:rsidP="00411C9C">
      <w:pPr>
        <w:rPr>
          <w:sz w:val="16"/>
        </w:rPr>
      </w:pPr>
      <w:r w:rsidRPr="0081510B">
        <w:rPr>
          <w:sz w:val="16"/>
        </w:rPr>
        <w:t xml:space="preserve">Through the International Maritime Organization’s new Polar Code, </w:t>
      </w:r>
      <w:r w:rsidRPr="0081510B">
        <w:rPr>
          <w:rStyle w:val="StyleUnderline"/>
        </w:rPr>
        <w:t xml:space="preserve">operators in the Arctic must plan voyages to avoid impacts to Indigenous Peoples, </w:t>
      </w:r>
      <w:r w:rsidRPr="0081510B">
        <w:rPr>
          <w:sz w:val="16"/>
        </w:rPr>
        <w:t>but can only do so through the documentation of times, places, and mitigation measures that work.</w:t>
      </w:r>
    </w:p>
    <w:p w14:paraId="11B0F00C" w14:textId="77777777" w:rsidR="00411C9C" w:rsidRPr="0081510B" w:rsidRDefault="00411C9C" w:rsidP="00411C9C">
      <w:pPr>
        <w:rPr>
          <w:rStyle w:val="StyleUnderline"/>
        </w:rPr>
      </w:pPr>
      <w:r w:rsidRPr="0081510B">
        <w:rPr>
          <w:sz w:val="16"/>
        </w:rPr>
        <w:t>As a result of the workshop</w:t>
      </w:r>
      <w:r w:rsidRPr="0081510B">
        <w:rPr>
          <w:rStyle w:val="StyleUnderline"/>
        </w:rPr>
        <w:t>, a Notice to Mariners will now be published each year that includes these details for vessel captains and operators. Mariners can avoid the riskiest times when people and caribou are using the frozen waterways around Cambridge Bay. They coordinate with local representatives on what to do if transit is unavoidable.</w:t>
      </w:r>
    </w:p>
    <w:p w14:paraId="4BF5B2C2" w14:textId="77777777" w:rsidR="00411C9C" w:rsidRPr="0081510B" w:rsidRDefault="00411C9C" w:rsidP="00411C9C">
      <w:pPr>
        <w:rPr>
          <w:rStyle w:val="StyleUnderline"/>
        </w:rPr>
      </w:pPr>
      <w:r w:rsidRPr="0081510B">
        <w:rPr>
          <w:sz w:val="16"/>
        </w:rPr>
        <w:t xml:space="preserve">For example, if ice breakers are present, </w:t>
      </w:r>
      <w:r w:rsidRPr="0081510B">
        <w:rPr>
          <w:rStyle w:val="StyleUnderline"/>
        </w:rPr>
        <w:t>informing local communities of their presence, reducing speed, and maintaining a single channel to minimize damage to the ice that can take weeks to re-form can all help avoid a catastrophic situation for caribou and people.</w:t>
      </w:r>
    </w:p>
    <w:p w14:paraId="2BD7915F" w14:textId="77777777" w:rsidR="00411C9C" w:rsidRPr="0081510B" w:rsidRDefault="00411C9C" w:rsidP="00411C9C">
      <w:pPr>
        <w:rPr>
          <w:sz w:val="16"/>
        </w:rPr>
      </w:pPr>
      <w:r w:rsidRPr="0081510B">
        <w:rPr>
          <w:sz w:val="16"/>
        </w:rPr>
        <w:t xml:space="preserve">The Notice to Mariners, penned through the efforts of the </w:t>
      </w:r>
      <w:proofErr w:type="spellStart"/>
      <w:r w:rsidRPr="0081510B">
        <w:rPr>
          <w:sz w:val="16"/>
        </w:rPr>
        <w:t>Ekaluktutiak</w:t>
      </w:r>
      <w:proofErr w:type="spellEnd"/>
      <w:r w:rsidRPr="0081510B">
        <w:rPr>
          <w:sz w:val="16"/>
        </w:rPr>
        <w:t xml:space="preserve"> HTO, has provided a local voice in avoiding impacts from these new global visitors. Hopefully, as the Arctic gets busier, these conversations can grow and find common ground solutions wherever they arise.</w:t>
      </w:r>
    </w:p>
    <w:p w14:paraId="098732A9" w14:textId="77777777" w:rsidR="00411C9C" w:rsidRPr="00634D93" w:rsidRDefault="00411C9C" w:rsidP="008F3DE0">
      <w:pPr>
        <w:rPr>
          <w:rStyle w:val="Emphasis"/>
        </w:rPr>
      </w:pPr>
    </w:p>
    <w:p w14:paraId="35C1CFC1" w14:textId="77777777" w:rsidR="008F3DE0" w:rsidRPr="008F3DE0" w:rsidRDefault="008F3DE0" w:rsidP="008F3DE0"/>
    <w:p w14:paraId="373B7244" w14:textId="6C46DD13" w:rsidR="00650B53" w:rsidRDefault="00650B53" w:rsidP="005559B8">
      <w:pPr>
        <w:pStyle w:val="Heading1"/>
      </w:pPr>
      <w:r>
        <w:t>Topicality Answers</w:t>
      </w:r>
    </w:p>
    <w:p w14:paraId="26645AA7" w14:textId="1F9C7898" w:rsidR="00D07F4A" w:rsidRPr="00D07F4A" w:rsidRDefault="00D07F4A" w:rsidP="00D07F4A">
      <w:pPr>
        <w:pStyle w:val="Heading2"/>
      </w:pPr>
      <w:r>
        <w:t>T---Development</w:t>
      </w:r>
    </w:p>
    <w:p w14:paraId="3FB1C88B" w14:textId="098C487F" w:rsidR="00D07F4A" w:rsidRDefault="00D07F4A" w:rsidP="00D07F4A">
      <w:pPr>
        <w:pStyle w:val="Heading3"/>
      </w:pPr>
      <w:r>
        <w:t>AT: T---Development---C/I</w:t>
      </w:r>
    </w:p>
    <w:p w14:paraId="2267452E" w14:textId="77777777" w:rsidR="00D07F4A" w:rsidRDefault="00D07F4A" w:rsidP="00D07F4A">
      <w:pPr>
        <w:pStyle w:val="Heading4"/>
      </w:pPr>
      <w:r>
        <w:t>Development means creation.</w:t>
      </w:r>
    </w:p>
    <w:p w14:paraId="6ED5B087" w14:textId="77777777" w:rsidR="00D07F4A" w:rsidRPr="00F34E43" w:rsidRDefault="00D07F4A" w:rsidP="00D07F4A">
      <w:r w:rsidRPr="00F34E43">
        <w:rPr>
          <w:rStyle w:val="Style13ptBold"/>
        </w:rPr>
        <w:t>Cambridge Dictionary N.D</w:t>
      </w:r>
      <w:r>
        <w:t xml:space="preserve">. A </w:t>
      </w:r>
      <w:r w:rsidRPr="00F34E43">
        <w:t>collection of online and print dictionaries published by Cambridge University Press and Cambridge Assessment English. “</w:t>
      </w:r>
      <w:r>
        <w:t>D</w:t>
      </w:r>
      <w:r w:rsidRPr="00F34E43">
        <w:t xml:space="preserve">evelopment.” </w:t>
      </w:r>
      <w:r>
        <w:t>Cambridge Dictionary</w:t>
      </w:r>
      <w:r w:rsidRPr="00F34E43">
        <w:t xml:space="preserve">. </w:t>
      </w:r>
      <w:r>
        <w:t>No Date</w:t>
      </w:r>
      <w:r w:rsidRPr="00F34E43">
        <w:t>. https://dictionary.cambridge.org/us/dictionary/english/development //</w:t>
      </w:r>
      <w:proofErr w:type="spellStart"/>
      <w:r w:rsidRPr="00F34E43">
        <w:t>reyrey</w:t>
      </w:r>
      <w:proofErr w:type="spellEnd"/>
    </w:p>
    <w:p w14:paraId="16E21B70" w14:textId="77777777" w:rsidR="00D07F4A" w:rsidRPr="00F34E43" w:rsidRDefault="00D07F4A" w:rsidP="00D07F4A">
      <w:pPr>
        <w:rPr>
          <w:rStyle w:val="StyleUnderline"/>
        </w:rPr>
      </w:pPr>
      <w:r w:rsidRPr="00F712AB">
        <w:rPr>
          <w:rStyle w:val="StyleUnderline"/>
          <w:highlight w:val="cyan"/>
        </w:rPr>
        <w:t>the process of</w:t>
      </w:r>
      <w:r w:rsidRPr="00F34E43">
        <w:rPr>
          <w:rStyle w:val="StyleUnderline"/>
        </w:rPr>
        <w:t xml:space="preserve"> coming into existence or of </w:t>
      </w:r>
      <w:r w:rsidRPr="00F712AB">
        <w:rPr>
          <w:rStyle w:val="Emphasis"/>
          <w:highlight w:val="cyan"/>
        </w:rPr>
        <w:t>creating something</w:t>
      </w:r>
      <w:r w:rsidRPr="00F712AB">
        <w:rPr>
          <w:rStyle w:val="StyleUnderline"/>
          <w:highlight w:val="cyan"/>
        </w:rPr>
        <w:t xml:space="preserve"> </w:t>
      </w:r>
      <w:r w:rsidRPr="00F34E43">
        <w:rPr>
          <w:rStyle w:val="StyleUnderline"/>
        </w:rPr>
        <w:t xml:space="preserve">new or </w:t>
      </w:r>
      <w:r w:rsidRPr="00F712AB">
        <w:rPr>
          <w:rStyle w:val="Emphasis"/>
          <w:highlight w:val="cyan"/>
        </w:rPr>
        <w:t>more advanced</w:t>
      </w:r>
      <w:r w:rsidRPr="00F34E43">
        <w:rPr>
          <w:rStyle w:val="StyleUnderline"/>
        </w:rPr>
        <w:t>:</w:t>
      </w:r>
    </w:p>
    <w:p w14:paraId="7B435CD8" w14:textId="77777777" w:rsidR="00D07F4A" w:rsidRPr="00F34E43" w:rsidRDefault="00D07F4A" w:rsidP="00D07F4A">
      <w:pPr>
        <w:rPr>
          <w:sz w:val="16"/>
        </w:rPr>
      </w:pPr>
      <w:r w:rsidRPr="00F34E43">
        <w:rPr>
          <w:sz w:val="16"/>
        </w:rPr>
        <w:t xml:space="preserve">[ </w:t>
      </w:r>
      <w:proofErr w:type="gramStart"/>
      <w:r w:rsidRPr="00F34E43">
        <w:rPr>
          <w:sz w:val="16"/>
        </w:rPr>
        <w:t>U ]</w:t>
      </w:r>
      <w:proofErr w:type="gramEnd"/>
      <w:r w:rsidRPr="00F34E43">
        <w:rPr>
          <w:sz w:val="16"/>
        </w:rPr>
        <w:t xml:space="preserve"> We were </w:t>
      </w:r>
      <w:r w:rsidRPr="00F34E43">
        <w:rPr>
          <w:rStyle w:val="StyleUnderline"/>
        </w:rPr>
        <w:t>waiting for the development of new plans</w:t>
      </w:r>
      <w:r w:rsidRPr="00F34E43">
        <w:rPr>
          <w:sz w:val="16"/>
        </w:rPr>
        <w:t xml:space="preserve"> for the city’s convention center.</w:t>
      </w:r>
    </w:p>
    <w:p w14:paraId="624DBD68" w14:textId="77777777" w:rsidR="00D07F4A" w:rsidRPr="00F34E43" w:rsidRDefault="00D07F4A" w:rsidP="00D07F4A">
      <w:pPr>
        <w:rPr>
          <w:sz w:val="16"/>
        </w:rPr>
      </w:pPr>
      <w:r w:rsidRPr="00F34E43">
        <w:rPr>
          <w:sz w:val="16"/>
        </w:rPr>
        <w:t xml:space="preserve">[ </w:t>
      </w:r>
      <w:proofErr w:type="gramStart"/>
      <w:r w:rsidRPr="00F34E43">
        <w:rPr>
          <w:sz w:val="16"/>
        </w:rPr>
        <w:t>U ]</w:t>
      </w:r>
      <w:proofErr w:type="gramEnd"/>
      <w:r w:rsidRPr="00F34E43">
        <w:rPr>
          <w:sz w:val="16"/>
        </w:rPr>
        <w:t xml:space="preserve"> I’m in charge of product </w:t>
      </w:r>
      <w:r w:rsidRPr="00F712AB">
        <w:rPr>
          <w:rStyle w:val="StyleUnderline"/>
          <w:highlight w:val="cyan"/>
        </w:rPr>
        <w:t>development</w:t>
      </w:r>
      <w:r w:rsidRPr="00F712AB">
        <w:rPr>
          <w:sz w:val="16"/>
          <w:highlight w:val="cyan"/>
        </w:rPr>
        <w:t xml:space="preserve"> </w:t>
      </w:r>
      <w:r w:rsidRPr="00F34E43">
        <w:rPr>
          <w:sz w:val="16"/>
        </w:rPr>
        <w:t xml:space="preserve">(= the </w:t>
      </w:r>
      <w:r w:rsidRPr="00F712AB">
        <w:rPr>
          <w:rStyle w:val="Emphasis"/>
          <w:highlight w:val="cyan"/>
        </w:rPr>
        <w:t>creation and design</w:t>
      </w:r>
      <w:r w:rsidRPr="00F712AB">
        <w:rPr>
          <w:rStyle w:val="StyleUnderline"/>
          <w:highlight w:val="cyan"/>
        </w:rPr>
        <w:t xml:space="preserve"> of new products</w:t>
      </w:r>
      <w:r w:rsidRPr="00F34E43">
        <w:rPr>
          <w:sz w:val="16"/>
        </w:rPr>
        <w:t>) for the company.</w:t>
      </w:r>
    </w:p>
    <w:p w14:paraId="5B68310C" w14:textId="77777777" w:rsidR="00D07F4A" w:rsidRDefault="00D07F4A" w:rsidP="00D07F4A">
      <w:pPr>
        <w:rPr>
          <w:sz w:val="16"/>
        </w:rPr>
      </w:pPr>
      <w:r w:rsidRPr="00F34E43">
        <w:rPr>
          <w:sz w:val="16"/>
        </w:rPr>
        <w:t xml:space="preserve">[ </w:t>
      </w:r>
      <w:proofErr w:type="gramStart"/>
      <w:r w:rsidRPr="00F34E43">
        <w:rPr>
          <w:sz w:val="16"/>
        </w:rPr>
        <w:t>C ]</w:t>
      </w:r>
      <w:proofErr w:type="gramEnd"/>
      <w:r w:rsidRPr="00F34E43">
        <w:rPr>
          <w:sz w:val="16"/>
        </w:rPr>
        <w:t xml:space="preserve"> Cotton fields were replaced by housing developments (= groups of similar houses built at the same time) as the city experienced rapid growth.</w:t>
      </w:r>
    </w:p>
    <w:p w14:paraId="1D5EDCE3" w14:textId="4B655307" w:rsidR="00D07F4A" w:rsidRPr="00F34E43" w:rsidRDefault="00D07F4A" w:rsidP="00D07F4A">
      <w:pPr>
        <w:pStyle w:val="Heading2"/>
      </w:pPr>
      <w:r>
        <w:t>T---Exploration</w:t>
      </w:r>
    </w:p>
    <w:p w14:paraId="472E7346" w14:textId="65C5EF99" w:rsidR="00D07F4A" w:rsidRDefault="00D07F4A" w:rsidP="00D07F4A">
      <w:pPr>
        <w:pStyle w:val="Heading3"/>
      </w:pPr>
      <w:r>
        <w:t>AT: T---Exploration---W/M</w:t>
      </w:r>
    </w:p>
    <w:p w14:paraId="5C091D12" w14:textId="77777777" w:rsidR="00D07F4A" w:rsidRPr="009F5891" w:rsidRDefault="00D07F4A" w:rsidP="00D07F4A">
      <w:pPr>
        <w:pStyle w:val="Heading4"/>
      </w:pPr>
      <w:r>
        <w:t>Icebreakers are used in exploration, extraction, and protection.</w:t>
      </w:r>
    </w:p>
    <w:p w14:paraId="64AD10CE" w14:textId="77777777" w:rsidR="00D07F4A" w:rsidRPr="003A334B" w:rsidRDefault="00D07F4A" w:rsidP="00D07F4A">
      <w:r>
        <w:t xml:space="preserve">Robert </w:t>
      </w:r>
      <w:r w:rsidRPr="003A334B">
        <w:rPr>
          <w:rStyle w:val="Style13ptBold"/>
        </w:rPr>
        <w:t>Hammitt 17</w:t>
      </w:r>
      <w:r>
        <w:rPr>
          <w:rStyle w:val="Style13ptBold"/>
        </w:rPr>
        <w:t xml:space="preserve">. </w:t>
      </w:r>
      <w:r>
        <w:t>Has</w:t>
      </w:r>
      <w:r w:rsidRPr="003A334B">
        <w:t xml:space="preserve"> a master’s degree in international relations and economics from Johns Hopkins University, with a concentration in Europe-Eurasian studies, especially Russian-Western relations in the Arctic. </w:t>
      </w:r>
      <w:r>
        <w:t>Worked</w:t>
      </w:r>
      <w:r w:rsidRPr="003A334B">
        <w:t xml:space="preserve"> for years on polar and maritime issues, particularly with the Center for Strategic &amp; International Studies’ Arctic Program and the Woodrow Wilson Center’s Polar Initiative, both in Washington, DC. “Icebreakers: An Overview.” Polar Connection. 1-24-2017. https://polarconnection.org/icebreakers/ //</w:t>
      </w:r>
      <w:proofErr w:type="spellStart"/>
      <w:r w:rsidRPr="003A334B">
        <w:t>reyrey</w:t>
      </w:r>
      <w:proofErr w:type="spellEnd"/>
    </w:p>
    <w:p w14:paraId="5E6AA3CC" w14:textId="77777777" w:rsidR="00D07F4A" w:rsidRPr="009F5891" w:rsidRDefault="00D07F4A" w:rsidP="00D07F4A">
      <w:pPr>
        <w:rPr>
          <w:sz w:val="16"/>
        </w:rPr>
      </w:pPr>
      <w:r w:rsidRPr="00F712AB">
        <w:rPr>
          <w:rStyle w:val="Emphasis"/>
          <w:highlight w:val="cyan"/>
        </w:rPr>
        <w:t>Icebreakers</w:t>
      </w:r>
      <w:r w:rsidRPr="00F712AB">
        <w:rPr>
          <w:rStyle w:val="StyleUnderline"/>
          <w:highlight w:val="cyan"/>
        </w:rPr>
        <w:t xml:space="preserve"> are </w:t>
      </w:r>
      <w:r w:rsidRPr="009F5891">
        <w:rPr>
          <w:rStyle w:val="StyleUnderline"/>
        </w:rPr>
        <w:t xml:space="preserve">also </w:t>
      </w:r>
      <w:r w:rsidRPr="00F712AB">
        <w:rPr>
          <w:rStyle w:val="Emphasis"/>
          <w:highlight w:val="cyan"/>
        </w:rPr>
        <w:t>used to support</w:t>
      </w:r>
      <w:r w:rsidRPr="00F712AB">
        <w:rPr>
          <w:rStyle w:val="StyleUnderline"/>
          <w:highlight w:val="cyan"/>
        </w:rPr>
        <w:t xml:space="preserve"> </w:t>
      </w:r>
      <w:r w:rsidRPr="009F5891">
        <w:rPr>
          <w:rStyle w:val="StyleUnderline"/>
        </w:rPr>
        <w:t>oil- and natural gas-</w:t>
      </w:r>
      <w:r w:rsidRPr="00F712AB">
        <w:rPr>
          <w:rStyle w:val="StyleUnderline"/>
          <w:highlight w:val="cyan"/>
        </w:rPr>
        <w:t xml:space="preserve">drilling and </w:t>
      </w:r>
      <w:r w:rsidRPr="00F712AB">
        <w:rPr>
          <w:rStyle w:val="Emphasis"/>
          <w:highlight w:val="cyan"/>
        </w:rPr>
        <w:t>exploration</w:t>
      </w:r>
      <w:r w:rsidRPr="009F5891">
        <w:rPr>
          <w:rStyle w:val="StyleUnderline"/>
        </w:rPr>
        <w:t>.</w:t>
      </w:r>
      <w:r w:rsidRPr="009F5891">
        <w:rPr>
          <w:sz w:val="16"/>
        </w:rPr>
        <w:t xml:space="preserve"> During its operations off the North Slope of Alaska, </w:t>
      </w:r>
      <w:r w:rsidRPr="009F5891">
        <w:rPr>
          <w:rStyle w:val="StyleUnderline"/>
        </w:rPr>
        <w:t xml:space="preserve">Shell leased the privately-owned Aiviq and the MSV </w:t>
      </w:r>
      <w:proofErr w:type="spellStart"/>
      <w:r w:rsidRPr="009F5891">
        <w:rPr>
          <w:rStyle w:val="StyleUnderline"/>
        </w:rPr>
        <w:t>Fennica</w:t>
      </w:r>
      <w:proofErr w:type="spellEnd"/>
      <w:r w:rsidRPr="009F5891">
        <w:rPr>
          <w:rStyle w:val="StyleUnderline"/>
        </w:rPr>
        <w:t xml:space="preserve"> owned by Finland’s </w:t>
      </w:r>
      <w:proofErr w:type="spellStart"/>
      <w:r w:rsidRPr="009F5891">
        <w:rPr>
          <w:rStyle w:val="StyleUnderline"/>
        </w:rPr>
        <w:t>Arctia</w:t>
      </w:r>
      <w:proofErr w:type="spellEnd"/>
      <w:r w:rsidRPr="009F5891">
        <w:rPr>
          <w:rStyle w:val="StyleUnderline"/>
        </w:rPr>
        <w:t xml:space="preserve"> Offshore. </w:t>
      </w:r>
      <w:r w:rsidRPr="00F712AB">
        <w:rPr>
          <w:rStyle w:val="StyleUnderline"/>
          <w:highlight w:val="cyan"/>
        </w:rPr>
        <w:t xml:space="preserve">In addition to </w:t>
      </w:r>
      <w:r w:rsidRPr="00F712AB">
        <w:rPr>
          <w:rStyle w:val="Emphasis"/>
          <w:highlight w:val="cyan"/>
        </w:rPr>
        <w:t xml:space="preserve">protecting </w:t>
      </w:r>
      <w:r w:rsidRPr="009F5891">
        <w:rPr>
          <w:rStyle w:val="Emphasis"/>
        </w:rPr>
        <w:t xml:space="preserve">the </w:t>
      </w:r>
      <w:r w:rsidRPr="00F712AB">
        <w:rPr>
          <w:rStyle w:val="Emphasis"/>
          <w:highlight w:val="cyan"/>
        </w:rPr>
        <w:t>exploration fleet</w:t>
      </w:r>
      <w:r w:rsidRPr="00F712AB">
        <w:rPr>
          <w:rStyle w:val="StyleUnderline"/>
          <w:highlight w:val="cyan"/>
        </w:rPr>
        <w:t xml:space="preserve"> </w:t>
      </w:r>
      <w:r w:rsidRPr="009F5891">
        <w:rPr>
          <w:rStyle w:val="StyleUnderline"/>
        </w:rPr>
        <w:t xml:space="preserve">from unexpected ice conditions, </w:t>
      </w:r>
      <w:r w:rsidRPr="00F712AB">
        <w:rPr>
          <w:rStyle w:val="StyleUnderline"/>
          <w:highlight w:val="cyan"/>
        </w:rPr>
        <w:t xml:space="preserve">icebreakers are </w:t>
      </w:r>
      <w:r w:rsidRPr="00F712AB">
        <w:rPr>
          <w:rStyle w:val="Emphasis"/>
          <w:highlight w:val="cyan"/>
        </w:rPr>
        <w:t>necessary to provide access</w:t>
      </w:r>
      <w:r w:rsidRPr="00F712AB">
        <w:rPr>
          <w:rStyle w:val="StyleUnderline"/>
          <w:highlight w:val="cyan"/>
        </w:rPr>
        <w:t xml:space="preserve"> to year-round production platforms</w:t>
      </w:r>
      <w:r w:rsidRPr="009F5891">
        <w:rPr>
          <w:sz w:val="16"/>
        </w:rPr>
        <w:t xml:space="preserve">, such as the Goliat platform and </w:t>
      </w:r>
      <w:proofErr w:type="spellStart"/>
      <w:r w:rsidRPr="009F5891">
        <w:rPr>
          <w:sz w:val="16"/>
        </w:rPr>
        <w:t>Prirazlomnaya</w:t>
      </w:r>
      <w:proofErr w:type="spellEnd"/>
      <w:r w:rsidRPr="009F5891">
        <w:rPr>
          <w:sz w:val="16"/>
        </w:rPr>
        <w:t xml:space="preserve"> platform in Norwegian and Russian waters respectively. Finally, </w:t>
      </w:r>
      <w:r w:rsidRPr="009F5891">
        <w:rPr>
          <w:rStyle w:val="StyleUnderline"/>
        </w:rPr>
        <w:t xml:space="preserve">icebreakers </w:t>
      </w:r>
      <w:r w:rsidRPr="00F712AB">
        <w:rPr>
          <w:rStyle w:val="StyleUnderline"/>
          <w:highlight w:val="cyan"/>
        </w:rPr>
        <w:t xml:space="preserve">are an important point of </w:t>
      </w:r>
      <w:r w:rsidRPr="009F5891">
        <w:rPr>
          <w:rStyle w:val="StyleUnderline"/>
        </w:rPr>
        <w:t>oil-</w:t>
      </w:r>
      <w:r w:rsidRPr="00F712AB">
        <w:rPr>
          <w:rStyle w:val="StyleUnderline"/>
          <w:highlight w:val="cyan"/>
        </w:rPr>
        <w:t>spill response</w:t>
      </w:r>
      <w:r w:rsidRPr="009F5891">
        <w:rPr>
          <w:rStyle w:val="StyleUnderline"/>
        </w:rPr>
        <w:t>.</w:t>
      </w:r>
      <w:r w:rsidRPr="009F5891">
        <w:rPr>
          <w:sz w:val="16"/>
        </w:rPr>
        <w:t xml:space="preserve"> </w:t>
      </w:r>
      <w:proofErr w:type="spellStart"/>
      <w:r w:rsidRPr="009F5891">
        <w:rPr>
          <w:sz w:val="16"/>
        </w:rPr>
        <w:t>Fennica</w:t>
      </w:r>
      <w:proofErr w:type="spellEnd"/>
      <w:r w:rsidRPr="009F5891">
        <w:rPr>
          <w:sz w:val="16"/>
        </w:rPr>
        <w:t xml:space="preserve"> was an important part of Shell’s Alaska operations because it carried a capping stack, necessary to close a gushing well in the event of a blowout. Because US regulations for Arctic drilling require that operators have the capacity to deal with a blowout before the end of the season, a late-season disaster would force response operations to continue even as winter ice returns.</w:t>
      </w:r>
    </w:p>
    <w:p w14:paraId="5785DE01" w14:textId="77777777" w:rsidR="00D07F4A" w:rsidRPr="00D07F4A" w:rsidRDefault="00D07F4A" w:rsidP="00D07F4A"/>
    <w:p w14:paraId="39A3B0DF" w14:textId="64AF617A" w:rsidR="00650B53" w:rsidRDefault="00650B53" w:rsidP="005559B8">
      <w:pPr>
        <w:pStyle w:val="Heading1"/>
      </w:pPr>
      <w:r>
        <w:t>Counterplan Answers</w:t>
      </w:r>
    </w:p>
    <w:p w14:paraId="6DF9BBED" w14:textId="61F7AB67" w:rsidR="00D968FC" w:rsidRDefault="00D968FC" w:rsidP="00650B53">
      <w:pPr>
        <w:pStyle w:val="Heading2"/>
      </w:pPr>
      <w:r>
        <w:t>CP---Advantage</w:t>
      </w:r>
    </w:p>
    <w:p w14:paraId="475AFF9B" w14:textId="409079B6" w:rsidR="00D968FC" w:rsidRPr="00D968FC" w:rsidRDefault="00D968FC" w:rsidP="00D968FC">
      <w:pPr>
        <w:pStyle w:val="Heading3"/>
      </w:pPr>
      <w:r>
        <w:t>2AC---CP---Advantage</w:t>
      </w:r>
    </w:p>
    <w:p w14:paraId="615298F8" w14:textId="77777777" w:rsidR="00D968FC" w:rsidRDefault="00D968FC" w:rsidP="00D968FC">
      <w:pPr>
        <w:pStyle w:val="Heading4"/>
      </w:pPr>
      <w:r>
        <w:t>1. Perm do both.</w:t>
      </w:r>
    </w:p>
    <w:p w14:paraId="38C35A34" w14:textId="77777777" w:rsidR="00D968FC" w:rsidRDefault="00D968FC" w:rsidP="00D968FC">
      <w:pPr>
        <w:pStyle w:val="Heading4"/>
      </w:pPr>
      <w:r>
        <w:t>2. Perm do the counterplan.</w:t>
      </w:r>
    </w:p>
    <w:p w14:paraId="39685D40" w14:textId="77777777" w:rsidR="00D968FC" w:rsidRPr="002459ED" w:rsidRDefault="00D968FC" w:rsidP="00D968FC">
      <w:pPr>
        <w:pStyle w:val="Heading4"/>
      </w:pPr>
      <w:r>
        <w:t>3. Perm do the plan and the first plank.</w:t>
      </w:r>
    </w:p>
    <w:p w14:paraId="73CE2A5A" w14:textId="77777777" w:rsidR="00D968FC" w:rsidRDefault="00D968FC" w:rsidP="00D968FC">
      <w:pPr>
        <w:pStyle w:val="Heading4"/>
      </w:pPr>
      <w:r>
        <w:t>4. Perm do the plan and any combination of the planks.</w:t>
      </w:r>
    </w:p>
    <w:p w14:paraId="473BB130" w14:textId="77777777" w:rsidR="00D968FC" w:rsidRPr="002459ED" w:rsidRDefault="00D968FC" w:rsidP="00D968FC">
      <w:pPr>
        <w:pStyle w:val="Heading4"/>
      </w:pPr>
      <w:r>
        <w:t xml:space="preserve">5. Ratifying UNCLOS causes </w:t>
      </w:r>
      <w:r>
        <w:rPr>
          <w:u w:val="single"/>
        </w:rPr>
        <w:t>uncertainty</w:t>
      </w:r>
      <w:r>
        <w:t xml:space="preserve"> in maritime law and </w:t>
      </w:r>
      <w:r>
        <w:rPr>
          <w:u w:val="single"/>
        </w:rPr>
        <w:t>kills</w:t>
      </w:r>
      <w:r>
        <w:t xml:space="preserve"> US maritime interpretations.</w:t>
      </w:r>
    </w:p>
    <w:p w14:paraId="580946E4" w14:textId="77777777" w:rsidR="00D968FC" w:rsidRPr="002459ED" w:rsidRDefault="00D968FC" w:rsidP="00D968FC">
      <w:r w:rsidRPr="002459ED">
        <w:t xml:space="preserve">Kishore </w:t>
      </w:r>
      <w:proofErr w:type="spellStart"/>
      <w:r w:rsidRPr="002459ED">
        <w:rPr>
          <w:b/>
          <w:bCs/>
          <w:sz w:val="26"/>
          <w:szCs w:val="26"/>
        </w:rPr>
        <w:t>Vaangal</w:t>
      </w:r>
      <w:proofErr w:type="spellEnd"/>
      <w:r w:rsidRPr="002459ED">
        <w:rPr>
          <w:b/>
          <w:bCs/>
          <w:sz w:val="26"/>
          <w:szCs w:val="26"/>
        </w:rPr>
        <w:t xml:space="preserve"> ‘22</w:t>
      </w:r>
      <w:r w:rsidRPr="002459ED">
        <w:t xml:space="preserve">, Independent Research Professional </w:t>
      </w:r>
      <w:proofErr w:type="gramStart"/>
      <w:r w:rsidRPr="002459ED">
        <w:t>In</w:t>
      </w:r>
      <w:proofErr w:type="gramEnd"/>
      <w:r w:rsidRPr="002459ED">
        <w:t xml:space="preserve"> Geostrategy and Maritime law, </w:t>
      </w:r>
      <w:r w:rsidRPr="002459ED">
        <w:rPr>
          <w:i/>
          <w:iCs/>
        </w:rPr>
        <w:t>Lex Portus</w:t>
      </w:r>
      <w:r w:rsidRPr="002459ED">
        <w:t>, “Reexamining the UNCLOS: a Lack of Compliance and Enforceability,” 2022, https://lexportus.net.ua/vipusk-1-2022/vaangal_2022_811.pdf, //AR!</w:t>
      </w:r>
    </w:p>
    <w:p w14:paraId="76F18B77" w14:textId="77777777" w:rsidR="00D968FC" w:rsidRDefault="00D968FC" w:rsidP="00D968FC">
      <w:pPr>
        <w:rPr>
          <w:sz w:val="16"/>
        </w:rPr>
      </w:pPr>
      <w:r w:rsidRPr="00F81C4C">
        <w:rPr>
          <w:sz w:val="16"/>
        </w:rPr>
        <w:t xml:space="preserve">Going forward, the challenge would be in building an effective maritime security regime, </w:t>
      </w:r>
      <w:r w:rsidRPr="00F712AB">
        <w:rPr>
          <w:highlight w:val="cyan"/>
          <w:u w:val="single"/>
        </w:rPr>
        <w:t xml:space="preserve">given the </w:t>
      </w:r>
      <w:r w:rsidRPr="00F712AB">
        <w:rPr>
          <w:rStyle w:val="Emphasis"/>
          <w:highlight w:val="cyan"/>
        </w:rPr>
        <w:t>severe limitation</w:t>
      </w:r>
      <w:r w:rsidRPr="00F712AB">
        <w:rPr>
          <w:highlight w:val="cyan"/>
          <w:u w:val="single"/>
        </w:rPr>
        <w:t xml:space="preserve"> of UNCLOS</w:t>
      </w:r>
      <w:r w:rsidRPr="00F81C4C">
        <w:rPr>
          <w:u w:val="single"/>
        </w:rPr>
        <w:t xml:space="preserve">, and to be a part of the solution, it would be the onus of the comity of nations to evolve a consensus based on the cornerstones of equity and fair play. The </w:t>
      </w:r>
      <w:r w:rsidRPr="00F712AB">
        <w:rPr>
          <w:rStyle w:val="Emphasis"/>
          <w:highlight w:val="cyan"/>
        </w:rPr>
        <w:t>uncertainty</w:t>
      </w:r>
      <w:r w:rsidRPr="00F81C4C">
        <w:rPr>
          <w:u w:val="single"/>
        </w:rPr>
        <w:t xml:space="preserve"> in the law of the sea </w:t>
      </w:r>
      <w:r w:rsidRPr="00F712AB">
        <w:rPr>
          <w:highlight w:val="cyan"/>
          <w:u w:val="single"/>
        </w:rPr>
        <w:t>would inevitably grow</w:t>
      </w:r>
      <w:r w:rsidRPr="00F81C4C">
        <w:rPr>
          <w:u w:val="single"/>
        </w:rPr>
        <w:t xml:space="preserve"> </w:t>
      </w:r>
      <w:r w:rsidRPr="00F712AB">
        <w:rPr>
          <w:highlight w:val="cyan"/>
          <w:u w:val="single"/>
        </w:rPr>
        <w:t>and</w:t>
      </w:r>
      <w:r w:rsidRPr="00F81C4C">
        <w:rPr>
          <w:u w:val="single"/>
        </w:rPr>
        <w:t xml:space="preserve"> increasingly State practice, across geographies, may well continue to diverge from the traditional views of the law</w:t>
      </w:r>
      <w:r w:rsidRPr="00F81C4C">
        <w:rPr>
          <w:sz w:val="16"/>
        </w:rPr>
        <w:t>. Given that states are increasingly under the influence of domestic politics and racial tensions, divergence per se is inevitable. As an indicative reference point</w:t>
      </w:r>
      <w:r w:rsidRPr="00F712AB">
        <w:rPr>
          <w:sz w:val="16"/>
          <w:highlight w:val="cyan"/>
        </w:rPr>
        <w:t xml:space="preserve">, </w:t>
      </w:r>
      <w:r w:rsidRPr="00F712AB">
        <w:rPr>
          <w:highlight w:val="cyan"/>
          <w:u w:val="single"/>
        </w:rPr>
        <w:t>the U</w:t>
      </w:r>
      <w:r w:rsidRPr="00F81C4C">
        <w:rPr>
          <w:u w:val="single"/>
        </w:rPr>
        <w:t xml:space="preserve">nited </w:t>
      </w:r>
      <w:r w:rsidRPr="00F712AB">
        <w:rPr>
          <w:highlight w:val="cyan"/>
          <w:u w:val="single"/>
        </w:rPr>
        <w:t>S</w:t>
      </w:r>
      <w:r w:rsidRPr="00F81C4C">
        <w:rPr>
          <w:u w:val="single"/>
        </w:rPr>
        <w:t xml:space="preserve">tates </w:t>
      </w:r>
      <w:r w:rsidRPr="00F712AB">
        <w:rPr>
          <w:highlight w:val="cyan"/>
          <w:u w:val="single"/>
        </w:rPr>
        <w:t>would find it</w:t>
      </w:r>
      <w:r w:rsidRPr="00F81C4C">
        <w:rPr>
          <w:u w:val="single"/>
        </w:rPr>
        <w:t xml:space="preserve"> </w:t>
      </w:r>
      <w:r w:rsidRPr="0075498D">
        <w:rPr>
          <w:rStyle w:val="Emphasis"/>
        </w:rPr>
        <w:t xml:space="preserve">increasingly </w:t>
      </w:r>
      <w:r w:rsidRPr="00F712AB">
        <w:rPr>
          <w:rStyle w:val="Emphasis"/>
          <w:highlight w:val="cyan"/>
        </w:rPr>
        <w:t>onerous</w:t>
      </w:r>
      <w:r w:rsidRPr="00F712AB">
        <w:rPr>
          <w:highlight w:val="cyan"/>
          <w:u w:val="single"/>
        </w:rPr>
        <w:t xml:space="preserve"> to maintain its strict</w:t>
      </w:r>
      <w:r w:rsidRPr="00F81C4C">
        <w:rPr>
          <w:u w:val="single"/>
        </w:rPr>
        <w:t xml:space="preserve"> </w:t>
      </w:r>
      <w:r w:rsidRPr="00F712AB">
        <w:rPr>
          <w:highlight w:val="cyan"/>
          <w:u w:val="single"/>
        </w:rPr>
        <w:t>interpretation of</w:t>
      </w:r>
      <w:r w:rsidRPr="00F81C4C">
        <w:rPr>
          <w:u w:val="single"/>
        </w:rPr>
        <w:t xml:space="preserve"> navigational </w:t>
      </w:r>
      <w:r w:rsidRPr="00F712AB">
        <w:rPr>
          <w:highlight w:val="cyan"/>
          <w:u w:val="single"/>
        </w:rPr>
        <w:t>regimes and</w:t>
      </w:r>
      <w:r w:rsidRPr="00F81C4C">
        <w:rPr>
          <w:u w:val="single"/>
        </w:rPr>
        <w:t xml:space="preserve"> coastal state </w:t>
      </w:r>
      <w:r w:rsidRPr="00F712AB">
        <w:rPr>
          <w:highlight w:val="cyan"/>
          <w:u w:val="single"/>
        </w:rPr>
        <w:t>jurisdiction</w:t>
      </w:r>
      <w:r w:rsidRPr="00F81C4C">
        <w:rPr>
          <w:u w:val="single"/>
        </w:rPr>
        <w:t xml:space="preserve">. The situational dictates </w:t>
      </w:r>
      <w:r w:rsidRPr="00F712AB">
        <w:rPr>
          <w:highlight w:val="cyan"/>
          <w:u w:val="single"/>
        </w:rPr>
        <w:t>would become</w:t>
      </w:r>
      <w:r w:rsidRPr="00F81C4C">
        <w:rPr>
          <w:u w:val="single"/>
        </w:rPr>
        <w:t xml:space="preserve"> </w:t>
      </w:r>
      <w:r w:rsidRPr="00F712AB">
        <w:rPr>
          <w:rStyle w:val="Emphasis"/>
          <w:highlight w:val="cyan"/>
        </w:rPr>
        <w:t>increasingly dangerous in Asia</w:t>
      </w:r>
      <w:r w:rsidRPr="00F712AB">
        <w:rPr>
          <w:highlight w:val="cyan"/>
          <w:u w:val="single"/>
        </w:rPr>
        <w:t>, and</w:t>
      </w:r>
      <w:r w:rsidRPr="00F81C4C">
        <w:rPr>
          <w:u w:val="single"/>
        </w:rPr>
        <w:t xml:space="preserve"> in particular </w:t>
      </w:r>
      <w:r w:rsidRPr="00F712AB">
        <w:rPr>
          <w:highlight w:val="cyan"/>
          <w:u w:val="single"/>
        </w:rPr>
        <w:t>the S</w:t>
      </w:r>
      <w:r w:rsidRPr="00F81C4C">
        <w:rPr>
          <w:u w:val="single"/>
        </w:rPr>
        <w:t xml:space="preserve">outh </w:t>
      </w:r>
      <w:r w:rsidRPr="00F712AB">
        <w:rPr>
          <w:highlight w:val="cyan"/>
          <w:u w:val="single"/>
        </w:rPr>
        <w:t>C</w:t>
      </w:r>
      <w:r w:rsidRPr="00F81C4C">
        <w:rPr>
          <w:u w:val="single"/>
        </w:rPr>
        <w:t xml:space="preserve">hina </w:t>
      </w:r>
      <w:r w:rsidRPr="00F712AB">
        <w:rPr>
          <w:highlight w:val="cyan"/>
          <w:u w:val="single"/>
        </w:rPr>
        <w:t>S</w:t>
      </w:r>
      <w:r w:rsidRPr="00F81C4C">
        <w:rPr>
          <w:u w:val="single"/>
        </w:rPr>
        <w:t>ea, would become a critical area, vis a vis, shaping the developments of the international law of the sea with reference to the future.</w:t>
      </w:r>
      <w:r w:rsidRPr="00F81C4C">
        <w:rPr>
          <w:sz w:val="16"/>
        </w:rPr>
        <w:t xml:space="preserve"> There are several aspects of the convention that have to be re-examined and rewritten due to the severe differences and the acerbity that exists and given that the UNCLOS has been dubbed to be De Facto non-binding, should it have to be transformed into a De Jure binding agreement, the severe and crucial differences have to be sorted out. Until then, given the incremental nature of the acerbity, the De Facto non-binding nature would get to be literally cast in stone.</w:t>
      </w:r>
    </w:p>
    <w:p w14:paraId="2B8050FD" w14:textId="77777777" w:rsidR="00D968FC" w:rsidRPr="00F40A41" w:rsidRDefault="00D968FC" w:rsidP="00D968FC">
      <w:pPr>
        <w:pStyle w:val="Heading4"/>
      </w:pPr>
      <w:r>
        <w:t xml:space="preserve">6. Dual-use tech in the Arctic causes </w:t>
      </w:r>
      <w:r>
        <w:rPr>
          <w:u w:val="single"/>
        </w:rPr>
        <w:t>instability</w:t>
      </w:r>
      <w:r>
        <w:t xml:space="preserve"> and </w:t>
      </w:r>
      <w:r>
        <w:rPr>
          <w:u w:val="single"/>
        </w:rPr>
        <w:t>tensions</w:t>
      </w:r>
      <w:r>
        <w:t xml:space="preserve">—that </w:t>
      </w:r>
      <w:r>
        <w:rPr>
          <w:u w:val="single"/>
        </w:rPr>
        <w:t>escalates</w:t>
      </w:r>
      <w:r>
        <w:t>.</w:t>
      </w:r>
    </w:p>
    <w:p w14:paraId="74AFBE04" w14:textId="77777777" w:rsidR="00D968FC" w:rsidRPr="00F40A41" w:rsidRDefault="00D968FC" w:rsidP="00D968FC">
      <w:r>
        <w:t xml:space="preserve">Amir </w:t>
      </w:r>
      <w:proofErr w:type="spellStart"/>
      <w:r w:rsidRPr="00F40A41">
        <w:rPr>
          <w:b/>
          <w:bCs/>
          <w:sz w:val="26"/>
          <w:szCs w:val="26"/>
        </w:rPr>
        <w:t>Lupovici</w:t>
      </w:r>
      <w:proofErr w:type="spellEnd"/>
      <w:r w:rsidRPr="00F40A41">
        <w:rPr>
          <w:b/>
          <w:bCs/>
          <w:sz w:val="26"/>
          <w:szCs w:val="26"/>
        </w:rPr>
        <w:t xml:space="preserve"> ’21</w:t>
      </w:r>
      <w:r>
        <w:t xml:space="preserve">, senior lecturer and associate professor in the School of Political Science at Tel Aviv University and research fellow at the Blavatnik Interdisciplinary Cyber Research Center, </w:t>
      </w:r>
      <w:r>
        <w:rPr>
          <w:i/>
          <w:iCs/>
        </w:rPr>
        <w:t>Contemporary Security Policy</w:t>
      </w:r>
      <w:r>
        <w:t>, “</w:t>
      </w:r>
      <w:r w:rsidRPr="00F40A41">
        <w:t>The dual-use security dilemma and the social construction of insecurity</w:t>
      </w:r>
      <w:r>
        <w:t xml:space="preserve">,” 1/6/2021, </w:t>
      </w:r>
      <w:r w:rsidRPr="00F40A41">
        <w:t>https://www.tandfonline.com/doi/full/10.1080/13523260.2020.1866845#abstract</w:t>
      </w:r>
      <w:r>
        <w:t>, //AR!</w:t>
      </w:r>
    </w:p>
    <w:p w14:paraId="1519A3EE" w14:textId="77777777" w:rsidR="00D968FC" w:rsidRPr="00F40A41" w:rsidRDefault="00D968FC" w:rsidP="00D968FC">
      <w:pPr>
        <w:rPr>
          <w:sz w:val="16"/>
        </w:rPr>
      </w:pPr>
      <w:r w:rsidRPr="00F40A41">
        <w:rPr>
          <w:sz w:val="16"/>
        </w:rPr>
        <w:t xml:space="preserve">From a traditional security perspective, </w:t>
      </w:r>
      <w:r w:rsidRPr="00F712AB">
        <w:rPr>
          <w:highlight w:val="cyan"/>
          <w:u w:val="single"/>
        </w:rPr>
        <w:t>the dual-use</w:t>
      </w:r>
      <w:r w:rsidRPr="00F40A41">
        <w:rPr>
          <w:u w:val="single"/>
        </w:rPr>
        <w:t xml:space="preserve"> security </w:t>
      </w:r>
      <w:r w:rsidRPr="00F712AB">
        <w:rPr>
          <w:highlight w:val="cyan"/>
          <w:u w:val="single"/>
        </w:rPr>
        <w:t>dilemma</w:t>
      </w:r>
      <w:r w:rsidRPr="00F40A41">
        <w:rPr>
          <w:u w:val="single"/>
        </w:rPr>
        <w:t xml:space="preserve"> </w:t>
      </w:r>
      <w:r w:rsidRPr="00F712AB">
        <w:rPr>
          <w:highlight w:val="cyan"/>
          <w:u w:val="single"/>
        </w:rPr>
        <w:t>extends</w:t>
      </w:r>
      <w:r w:rsidRPr="00F40A41">
        <w:rPr>
          <w:u w:val="single"/>
        </w:rPr>
        <w:t xml:space="preserve"> the dynamics of </w:t>
      </w:r>
      <w:r w:rsidRPr="00F712AB">
        <w:rPr>
          <w:highlight w:val="cyan"/>
          <w:u w:val="single"/>
        </w:rPr>
        <w:t>policy makers’</w:t>
      </w:r>
      <w:r w:rsidRPr="00F40A41">
        <w:rPr>
          <w:u w:val="single"/>
        </w:rPr>
        <w:t xml:space="preserve"> </w:t>
      </w:r>
      <w:r w:rsidRPr="00F712AB">
        <w:rPr>
          <w:highlight w:val="cyan"/>
          <w:u w:val="single"/>
        </w:rPr>
        <w:t>fears</w:t>
      </w:r>
      <w:r w:rsidRPr="00F40A41">
        <w:rPr>
          <w:u w:val="single"/>
        </w:rPr>
        <w:t xml:space="preserve"> </w:t>
      </w:r>
      <w:r w:rsidRPr="00F712AB">
        <w:rPr>
          <w:highlight w:val="cyan"/>
          <w:u w:val="single"/>
        </w:rPr>
        <w:t>around</w:t>
      </w:r>
      <w:r w:rsidRPr="00F40A41">
        <w:rPr>
          <w:u w:val="single"/>
        </w:rPr>
        <w:t xml:space="preserve"> an </w:t>
      </w:r>
      <w:r w:rsidRPr="00F712AB">
        <w:rPr>
          <w:highlight w:val="cyan"/>
          <w:u w:val="single"/>
        </w:rPr>
        <w:t>opponent’s</w:t>
      </w:r>
      <w:r w:rsidRPr="00F40A41">
        <w:rPr>
          <w:u w:val="single"/>
        </w:rPr>
        <w:t xml:space="preserve"> defensive or offensive </w:t>
      </w:r>
      <w:r w:rsidRPr="00F712AB">
        <w:rPr>
          <w:highlight w:val="cyan"/>
          <w:u w:val="single"/>
        </w:rPr>
        <w:t>intentions</w:t>
      </w:r>
      <w:r w:rsidRPr="00F40A41">
        <w:rPr>
          <w:u w:val="single"/>
        </w:rPr>
        <w:t xml:space="preserve"> </w:t>
      </w:r>
      <w:r w:rsidRPr="00F712AB">
        <w:rPr>
          <w:highlight w:val="cyan"/>
          <w:u w:val="single"/>
        </w:rPr>
        <w:t>to include</w:t>
      </w:r>
      <w:r w:rsidRPr="00F40A41">
        <w:rPr>
          <w:u w:val="single"/>
        </w:rPr>
        <w:t xml:space="preserve"> the fear of the </w:t>
      </w:r>
      <w:r w:rsidRPr="00F712AB">
        <w:rPr>
          <w:rStyle w:val="Emphasis"/>
          <w:highlight w:val="cyan"/>
        </w:rPr>
        <w:t>potentially harmful</w:t>
      </w:r>
      <w:r w:rsidRPr="00F712AB">
        <w:rPr>
          <w:highlight w:val="cyan"/>
          <w:u w:val="single"/>
        </w:rPr>
        <w:t xml:space="preserve"> civil</w:t>
      </w:r>
      <w:r w:rsidRPr="00F40A41">
        <w:rPr>
          <w:u w:val="single"/>
        </w:rPr>
        <w:t xml:space="preserve"> </w:t>
      </w:r>
      <w:r w:rsidRPr="00F712AB">
        <w:rPr>
          <w:highlight w:val="cyan"/>
          <w:u w:val="single"/>
        </w:rPr>
        <w:t>technologies</w:t>
      </w:r>
      <w:r w:rsidRPr="00F40A41">
        <w:rPr>
          <w:u w:val="single"/>
        </w:rPr>
        <w:t xml:space="preserve">. </w:t>
      </w:r>
      <w:r w:rsidRPr="00F712AB">
        <w:rPr>
          <w:highlight w:val="cyan"/>
          <w:u w:val="single"/>
        </w:rPr>
        <w:t xml:space="preserve">Policy makers are </w:t>
      </w:r>
      <w:r w:rsidRPr="00F712AB">
        <w:rPr>
          <w:rStyle w:val="Emphasis"/>
          <w:highlight w:val="cyan"/>
        </w:rPr>
        <w:t>uncertain</w:t>
      </w:r>
      <w:r w:rsidRPr="00F40A41">
        <w:rPr>
          <w:u w:val="single"/>
        </w:rPr>
        <w:t xml:space="preserve"> </w:t>
      </w:r>
      <w:r w:rsidRPr="00F712AB">
        <w:rPr>
          <w:highlight w:val="cyan"/>
          <w:u w:val="single"/>
        </w:rPr>
        <w:t>whether the opponents have harmful intentions</w:t>
      </w:r>
      <w:r w:rsidRPr="00F40A41">
        <w:rPr>
          <w:u w:val="single"/>
        </w:rPr>
        <w:t xml:space="preserve"> in using the technology. But the </w:t>
      </w:r>
      <w:r w:rsidRPr="00F712AB">
        <w:rPr>
          <w:highlight w:val="cyan"/>
          <w:u w:val="single"/>
        </w:rPr>
        <w:t>potential</w:t>
      </w:r>
      <w:r w:rsidRPr="00F40A41">
        <w:rPr>
          <w:u w:val="single"/>
        </w:rPr>
        <w:t xml:space="preserve"> </w:t>
      </w:r>
      <w:r w:rsidRPr="00F712AB">
        <w:rPr>
          <w:highlight w:val="cyan"/>
          <w:u w:val="single"/>
        </w:rPr>
        <w:t>of their using</w:t>
      </w:r>
      <w:r w:rsidRPr="00F40A41">
        <w:rPr>
          <w:u w:val="single"/>
        </w:rPr>
        <w:t xml:space="preserve"> or adapting the </w:t>
      </w:r>
      <w:r w:rsidRPr="00F712AB">
        <w:rPr>
          <w:highlight w:val="cyan"/>
          <w:u w:val="single"/>
        </w:rPr>
        <w:t>tech</w:t>
      </w:r>
      <w:r w:rsidRPr="00F40A41">
        <w:rPr>
          <w:u w:val="single"/>
        </w:rPr>
        <w:t xml:space="preserve">nology </w:t>
      </w:r>
      <w:r w:rsidRPr="00F712AB">
        <w:rPr>
          <w:highlight w:val="cyan"/>
          <w:u w:val="single"/>
        </w:rPr>
        <w:t>for harmful purposes</w:t>
      </w:r>
      <w:r w:rsidRPr="00F40A41">
        <w:rPr>
          <w:u w:val="single"/>
        </w:rPr>
        <w:t xml:space="preserve">, even over the long term, </w:t>
      </w:r>
      <w:r w:rsidRPr="00F712AB">
        <w:rPr>
          <w:rStyle w:val="Emphasis"/>
          <w:highlight w:val="cyan"/>
        </w:rPr>
        <w:t>creates insecurity</w:t>
      </w:r>
      <w:r w:rsidRPr="00F40A41">
        <w:rPr>
          <w:u w:val="single"/>
        </w:rPr>
        <w:t xml:space="preserve"> and may spur policy makers to </w:t>
      </w:r>
      <w:r w:rsidRPr="00F40A41">
        <w:rPr>
          <w:rStyle w:val="Emphasis"/>
        </w:rPr>
        <w:t>take measures</w:t>
      </w:r>
      <w:r w:rsidRPr="00F40A41">
        <w:rPr>
          <w:u w:val="single"/>
        </w:rPr>
        <w:t xml:space="preserve"> to address the threat.</w:t>
      </w:r>
      <w:r w:rsidRPr="00F40A41">
        <w:rPr>
          <w:sz w:val="16"/>
        </w:rPr>
        <w:t xml:space="preserve"> Similar to the traditional security dilemma, </w:t>
      </w:r>
      <w:r w:rsidRPr="00F40A41">
        <w:rPr>
          <w:u w:val="single"/>
        </w:rPr>
        <w:t xml:space="preserve">these measures </w:t>
      </w:r>
      <w:r w:rsidRPr="00F712AB">
        <w:rPr>
          <w:highlight w:val="cyan"/>
          <w:u w:val="single"/>
        </w:rPr>
        <w:t>can</w:t>
      </w:r>
      <w:r w:rsidRPr="00F40A41">
        <w:rPr>
          <w:u w:val="single"/>
        </w:rPr>
        <w:t xml:space="preserve"> </w:t>
      </w:r>
      <w:r w:rsidRPr="00F712AB">
        <w:rPr>
          <w:highlight w:val="cyan"/>
          <w:u w:val="single"/>
        </w:rPr>
        <w:t>influence an opponent</w:t>
      </w:r>
      <w:r w:rsidRPr="00F40A41">
        <w:rPr>
          <w:u w:val="single"/>
        </w:rPr>
        <w:t xml:space="preserve">’s behavior, leading it to acquire military means or even to make military use of the dual-use technology. Furthermore, and also like the traditional security dilemma, these </w:t>
      </w:r>
      <w:r w:rsidRPr="00F712AB">
        <w:rPr>
          <w:highlight w:val="cyan"/>
          <w:u w:val="single"/>
        </w:rPr>
        <w:t xml:space="preserve">dynamics </w:t>
      </w:r>
      <w:r w:rsidRPr="00F712AB">
        <w:rPr>
          <w:rStyle w:val="Emphasis"/>
          <w:highlight w:val="cyan"/>
        </w:rPr>
        <w:t>may spiral</w:t>
      </w:r>
      <w:r w:rsidRPr="00F40A41">
        <w:rPr>
          <w:u w:val="single"/>
        </w:rPr>
        <w:t xml:space="preserve">, </w:t>
      </w:r>
      <w:r w:rsidRPr="00F712AB">
        <w:rPr>
          <w:highlight w:val="cyan"/>
          <w:u w:val="single"/>
        </w:rPr>
        <w:t>aggravating</w:t>
      </w:r>
      <w:r w:rsidRPr="00F40A41">
        <w:rPr>
          <w:u w:val="single"/>
        </w:rPr>
        <w:t xml:space="preserve"> the actors’ </w:t>
      </w:r>
      <w:r w:rsidRPr="00F712AB">
        <w:rPr>
          <w:highlight w:val="cyan"/>
          <w:u w:val="single"/>
        </w:rPr>
        <w:t>security</w:t>
      </w:r>
      <w:r w:rsidRPr="00F40A41">
        <w:rPr>
          <w:sz w:val="16"/>
        </w:rPr>
        <w:t xml:space="preserve">. </w:t>
      </w:r>
      <w:r w:rsidRPr="00F40A41">
        <w:rPr>
          <w:u w:val="single"/>
        </w:rPr>
        <w:t xml:space="preserve">Even actors whose aim was to develop technology solely for civil purposes </w:t>
      </w:r>
      <w:r w:rsidRPr="00F712AB">
        <w:rPr>
          <w:highlight w:val="cyan"/>
          <w:u w:val="single"/>
        </w:rPr>
        <w:t xml:space="preserve">may find themselves </w:t>
      </w:r>
      <w:r w:rsidRPr="00F712AB">
        <w:rPr>
          <w:rStyle w:val="Emphasis"/>
          <w:highlight w:val="cyan"/>
        </w:rPr>
        <w:t>in an arms race</w:t>
      </w:r>
      <w:r w:rsidRPr="00F40A41">
        <w:rPr>
          <w:u w:val="single"/>
        </w:rPr>
        <w:t xml:space="preserve"> or a costly situation</w:t>
      </w:r>
      <w:r w:rsidRPr="00F40A41">
        <w:rPr>
          <w:sz w:val="16"/>
        </w:rPr>
        <w:t>. While militarily arming a civilian project can be very expensive (for both sides), failing to respond to a military project because of its civilian characteristics can also be very costly.</w:t>
      </w:r>
    </w:p>
    <w:p w14:paraId="13B29A56" w14:textId="77777777" w:rsidR="00D968FC" w:rsidRDefault="00D968FC" w:rsidP="00D968FC">
      <w:pPr>
        <w:rPr>
          <w:sz w:val="16"/>
        </w:rPr>
      </w:pPr>
      <w:r w:rsidRPr="00F40A41">
        <w:rPr>
          <w:sz w:val="16"/>
        </w:rPr>
        <w:t>From a constructivist approach, the dilemma is shaped by how the insecurity is constructed</w:t>
      </w:r>
      <w:r w:rsidRPr="00F40A41">
        <w:rPr>
          <w:u w:val="single"/>
        </w:rPr>
        <w:t>. Insecurity is not given, but rather is socially produced through actors calling attention to certain issues and mobilizing support to address them</w:t>
      </w:r>
      <w:r w:rsidRPr="00F40A41">
        <w:rPr>
          <w:sz w:val="16"/>
        </w:rPr>
        <w:t xml:space="preserve">. Moreover, how a technology is applied—for peaceful or military purposes—is also socially determined. This means a technology’s dual-usage is influenced not only by its technical characteristics, but also by international norms, by how it is conceived, and by how knowledge is mediated by socio-scientific agents. </w:t>
      </w:r>
      <w:r w:rsidRPr="00F712AB">
        <w:rPr>
          <w:highlight w:val="cyan"/>
          <w:u w:val="single"/>
        </w:rPr>
        <w:t>Seeing</w:t>
      </w:r>
      <w:r w:rsidRPr="00F40A41">
        <w:rPr>
          <w:u w:val="single"/>
        </w:rPr>
        <w:t xml:space="preserve"> a </w:t>
      </w:r>
      <w:r w:rsidRPr="00F712AB">
        <w:rPr>
          <w:highlight w:val="cyan"/>
          <w:u w:val="single"/>
        </w:rPr>
        <w:t>tech</w:t>
      </w:r>
      <w:r w:rsidRPr="00F40A41">
        <w:rPr>
          <w:u w:val="single"/>
        </w:rPr>
        <w:t xml:space="preserve">nology </w:t>
      </w:r>
      <w:r w:rsidRPr="00F712AB">
        <w:rPr>
          <w:highlight w:val="cyan"/>
          <w:u w:val="single"/>
        </w:rPr>
        <w:t>as dual-use</w:t>
      </w:r>
      <w:r w:rsidRPr="00F40A41">
        <w:rPr>
          <w:u w:val="single"/>
        </w:rPr>
        <w:t xml:space="preserve"> </w:t>
      </w:r>
      <w:r w:rsidRPr="00F712AB">
        <w:rPr>
          <w:highlight w:val="cyan"/>
          <w:u w:val="single"/>
        </w:rPr>
        <w:t>allows an actor to construct it as a(n) (existential) threat</w:t>
      </w:r>
      <w:r w:rsidRPr="00F40A41">
        <w:rPr>
          <w:u w:val="single"/>
        </w:rPr>
        <w:t>, even if the technology is developed for civil purposes</w:t>
      </w:r>
      <w:r w:rsidRPr="00F40A41">
        <w:rPr>
          <w:sz w:val="16"/>
        </w:rPr>
        <w:t>.</w:t>
      </w:r>
    </w:p>
    <w:p w14:paraId="45D7838C" w14:textId="77777777" w:rsidR="00D968FC" w:rsidRDefault="00D968FC" w:rsidP="00D968FC">
      <w:pPr>
        <w:pStyle w:val="Heading4"/>
      </w:pPr>
      <w:r>
        <w:t xml:space="preserve">7. The Arctic Council, NATO, and the EU </w:t>
      </w:r>
      <w:r>
        <w:rPr>
          <w:u w:val="single"/>
        </w:rPr>
        <w:t>solve</w:t>
      </w:r>
      <w:r>
        <w:t xml:space="preserve"> Arctic cooperation now.</w:t>
      </w:r>
    </w:p>
    <w:p w14:paraId="77DE7570" w14:textId="77777777" w:rsidR="00D968FC" w:rsidRDefault="00D968FC" w:rsidP="00D968FC">
      <w:proofErr w:type="spellStart"/>
      <w:r w:rsidRPr="001B2F0F">
        <w:t>Zdzislaw</w:t>
      </w:r>
      <w:proofErr w:type="spellEnd"/>
      <w:r w:rsidRPr="001B2F0F">
        <w:t xml:space="preserve"> </w:t>
      </w:r>
      <w:r w:rsidRPr="00F8312E">
        <w:rPr>
          <w:b/>
          <w:bCs/>
          <w:sz w:val="26"/>
          <w:szCs w:val="26"/>
        </w:rPr>
        <w:t>Śliwa ’20</w:t>
      </w:r>
      <w:r>
        <w:t xml:space="preserve">, Dean of the Baltic </w:t>
      </w:r>
      <w:proofErr w:type="spellStart"/>
      <w:r>
        <w:t>Defence</w:t>
      </w:r>
      <w:proofErr w:type="spellEnd"/>
      <w:r>
        <w:t xml:space="preserve"> College and Director of Department of Military Studies, </w:t>
      </w:r>
      <w:r>
        <w:rPr>
          <w:i/>
          <w:iCs/>
        </w:rPr>
        <w:t>International Security Yearbook</w:t>
      </w:r>
      <w:r>
        <w:t>, “</w:t>
      </w:r>
      <w:r w:rsidRPr="001B2F0F">
        <w:t>The Arctic Council as a Forum for Peaceful Cooperation in the Arctic</w:t>
      </w:r>
      <w:r>
        <w:t xml:space="preserve">,” 2020, </w:t>
      </w:r>
      <w:r w:rsidRPr="001B2F0F">
        <w:t>https://rocznikbezpieczenstwa.pl/ojs/index.php/rbm/article/view/591/536</w:t>
      </w:r>
      <w:r>
        <w:t>, translated from Polish with Google Translate, //AR!</w:t>
      </w:r>
    </w:p>
    <w:p w14:paraId="2C4C32E3" w14:textId="77777777" w:rsidR="00D968FC" w:rsidRDefault="00D968FC" w:rsidP="00D968FC">
      <w:pPr>
        <w:rPr>
          <w:sz w:val="16"/>
        </w:rPr>
      </w:pPr>
      <w:r w:rsidRPr="00513C92">
        <w:rPr>
          <w:sz w:val="16"/>
        </w:rPr>
        <w:t xml:space="preserve">The Arctic has been a matter of attention for the last two decades due to new opportunities for access to natural resources and the possibility to open marine lines of communications because of climate change. Lately, it presents new concerns related to regional security with the possibility of conflicts emerging as a new hotspot in this cold area. The main risk here is a growing strategic competition in the area between Russia and the United States. It is a complicated strategic puzzle due to the outcome of increasing interest from so-called non-Artic actors such as China, which </w:t>
      </w:r>
      <w:proofErr w:type="spellStart"/>
      <w:r w:rsidRPr="00513C92">
        <w:rPr>
          <w:sz w:val="16"/>
        </w:rPr>
        <w:t>recognises</w:t>
      </w:r>
      <w:proofErr w:type="spellEnd"/>
      <w:r w:rsidRPr="00513C92">
        <w:rPr>
          <w:sz w:val="16"/>
        </w:rPr>
        <w:t xml:space="preserve"> itself as a ‘near-Arctic’ state (see: Rainwater, 2013; Van der Klippe, 2014; </w:t>
      </w:r>
      <w:proofErr w:type="spellStart"/>
      <w:r w:rsidRPr="00513C92">
        <w:rPr>
          <w:sz w:val="16"/>
        </w:rPr>
        <w:t>Guschin</w:t>
      </w:r>
      <w:proofErr w:type="spellEnd"/>
      <w:r w:rsidRPr="00513C92">
        <w:rPr>
          <w:sz w:val="16"/>
        </w:rPr>
        <w:t xml:space="preserve">, 2013; Śliwa &amp; Elak, 2018).  Notably, China continuously underlines a need to respect the rights and interests of non-Arctic states after having been granted observer status in 2013 (Sørensen &amp; Klimenko, 2017, pp. 5–11). It is not only about those three powerful actors, as the High North offers economic benefits for any nation interested in the exploration of Arctic resources; Japan, Singapore, South Korea, and European countries like France, Germany, Italy, the Netherlands, Poland, and the United Kingdom are among them. </w:t>
      </w:r>
      <w:r w:rsidRPr="00F712AB">
        <w:rPr>
          <w:highlight w:val="cyan"/>
          <w:u w:val="single"/>
        </w:rPr>
        <w:t>The</w:t>
      </w:r>
      <w:r w:rsidRPr="001B2F0F">
        <w:rPr>
          <w:u w:val="single"/>
        </w:rPr>
        <w:t xml:space="preserve"> inauguration of the </w:t>
      </w:r>
      <w:r w:rsidRPr="00F712AB">
        <w:rPr>
          <w:highlight w:val="cyan"/>
          <w:u w:val="single"/>
        </w:rPr>
        <w:t>Arctic Council</w:t>
      </w:r>
      <w:r w:rsidRPr="001B2F0F">
        <w:rPr>
          <w:u w:val="single"/>
        </w:rPr>
        <w:t xml:space="preserve">, the successor of the Arctic Environmental Protection Strategy (AEPS), </w:t>
      </w:r>
      <w:r w:rsidRPr="00F712AB">
        <w:rPr>
          <w:highlight w:val="cyan"/>
          <w:u w:val="single"/>
        </w:rPr>
        <w:t>proved</w:t>
      </w:r>
      <w:r w:rsidRPr="001B2F0F">
        <w:rPr>
          <w:u w:val="single"/>
        </w:rPr>
        <w:t xml:space="preserve"> </w:t>
      </w:r>
      <w:r w:rsidRPr="007C02AE">
        <w:rPr>
          <w:u w:val="single"/>
        </w:rPr>
        <w:t>to</w:t>
      </w:r>
      <w:r w:rsidRPr="001B2F0F">
        <w:rPr>
          <w:u w:val="single"/>
        </w:rPr>
        <w:t xml:space="preserve"> be a joint decision aimed toward a </w:t>
      </w:r>
      <w:r w:rsidRPr="00F712AB">
        <w:rPr>
          <w:rStyle w:val="Emphasis"/>
          <w:highlight w:val="cyan"/>
        </w:rPr>
        <w:t>peaceful dialogue</w:t>
      </w:r>
      <w:r w:rsidRPr="001B2F0F">
        <w:rPr>
          <w:u w:val="single"/>
        </w:rPr>
        <w:t xml:space="preserve"> </w:t>
      </w:r>
      <w:r w:rsidRPr="00F712AB">
        <w:rPr>
          <w:highlight w:val="cyan"/>
          <w:u w:val="single"/>
        </w:rPr>
        <w:t>of</w:t>
      </w:r>
      <w:r w:rsidRPr="001B2F0F">
        <w:rPr>
          <w:u w:val="single"/>
        </w:rPr>
        <w:t xml:space="preserve"> all </w:t>
      </w:r>
      <w:r w:rsidRPr="00F712AB">
        <w:rPr>
          <w:highlight w:val="cyan"/>
          <w:u w:val="single"/>
        </w:rPr>
        <w:t>nations interested in the Arctic</w:t>
      </w:r>
      <w:r w:rsidRPr="001B2F0F">
        <w:rPr>
          <w:u w:val="single"/>
        </w:rPr>
        <w:t xml:space="preserve"> (Nilson, 1997, pp. 153–155).  Moreover, international </w:t>
      </w:r>
      <w:proofErr w:type="spellStart"/>
      <w:r w:rsidRPr="001B2F0F">
        <w:rPr>
          <w:u w:val="single"/>
        </w:rPr>
        <w:t>organisations</w:t>
      </w:r>
      <w:proofErr w:type="spellEnd"/>
      <w:r w:rsidRPr="001B2F0F">
        <w:rPr>
          <w:u w:val="single"/>
        </w:rPr>
        <w:t xml:space="preserve"> as </w:t>
      </w:r>
      <w:r w:rsidRPr="00F712AB">
        <w:rPr>
          <w:highlight w:val="cyan"/>
          <w:u w:val="single"/>
        </w:rPr>
        <w:t>NATO</w:t>
      </w:r>
      <w:r w:rsidRPr="001B2F0F">
        <w:rPr>
          <w:u w:val="single"/>
        </w:rPr>
        <w:t xml:space="preserve"> (</w:t>
      </w:r>
      <w:proofErr w:type="spellStart"/>
      <w:r w:rsidRPr="001B2F0F">
        <w:rPr>
          <w:u w:val="single"/>
        </w:rPr>
        <w:t>Horobets</w:t>
      </w:r>
      <w:proofErr w:type="spellEnd"/>
      <w:r w:rsidRPr="001B2F0F">
        <w:rPr>
          <w:u w:val="single"/>
        </w:rPr>
        <w:t xml:space="preserve">, 2019; Coffey &amp; Kochis, 2018) </w:t>
      </w:r>
      <w:r w:rsidRPr="00F712AB">
        <w:rPr>
          <w:highlight w:val="cyan"/>
          <w:u w:val="single"/>
        </w:rPr>
        <w:t>and the</w:t>
      </w:r>
      <w:r w:rsidRPr="001B2F0F">
        <w:rPr>
          <w:u w:val="single"/>
        </w:rPr>
        <w:t xml:space="preserve"> </w:t>
      </w:r>
      <w:r w:rsidRPr="00F712AB">
        <w:rPr>
          <w:highlight w:val="cyan"/>
          <w:u w:val="single"/>
        </w:rPr>
        <w:t>E</w:t>
      </w:r>
      <w:r w:rsidRPr="001B2F0F">
        <w:rPr>
          <w:u w:val="single"/>
        </w:rPr>
        <w:t xml:space="preserve">uropean </w:t>
      </w:r>
      <w:r w:rsidRPr="00F712AB">
        <w:rPr>
          <w:highlight w:val="cyan"/>
          <w:u w:val="single"/>
        </w:rPr>
        <w:t>U</w:t>
      </w:r>
      <w:r w:rsidRPr="001B2F0F">
        <w:rPr>
          <w:u w:val="single"/>
        </w:rPr>
        <w:t xml:space="preserve">nion (European Commission, 2019; </w:t>
      </w:r>
      <w:proofErr w:type="spellStart"/>
      <w:r w:rsidRPr="001B2F0F">
        <w:rPr>
          <w:u w:val="single"/>
        </w:rPr>
        <w:t>Stępień</w:t>
      </w:r>
      <w:proofErr w:type="spellEnd"/>
      <w:r w:rsidRPr="001B2F0F">
        <w:rPr>
          <w:u w:val="single"/>
        </w:rPr>
        <w:t xml:space="preserve"> &amp; Raspotnik, 2019) </w:t>
      </w:r>
      <w:r w:rsidRPr="007C02AE">
        <w:rPr>
          <w:u w:val="single"/>
        </w:rPr>
        <w:t>have</w:t>
      </w:r>
      <w:r w:rsidRPr="001B2F0F">
        <w:rPr>
          <w:u w:val="single"/>
        </w:rPr>
        <w:t xml:space="preserve"> </w:t>
      </w:r>
      <w:r w:rsidRPr="007C02AE">
        <w:rPr>
          <w:rStyle w:val="Emphasis"/>
        </w:rPr>
        <w:t>evolved their perspectives</w:t>
      </w:r>
      <w:r w:rsidRPr="001B2F0F">
        <w:rPr>
          <w:u w:val="single"/>
        </w:rPr>
        <w:t xml:space="preserve"> toward closer interest to the region.</w:t>
      </w:r>
      <w:r w:rsidRPr="00513C92">
        <w:rPr>
          <w:sz w:val="16"/>
        </w:rPr>
        <w:t xml:space="preserve"> Therefore, there is an essential role for international </w:t>
      </w:r>
      <w:proofErr w:type="spellStart"/>
      <w:r w:rsidRPr="00513C92">
        <w:rPr>
          <w:sz w:val="16"/>
        </w:rPr>
        <w:t>organisations</w:t>
      </w:r>
      <w:proofErr w:type="spellEnd"/>
      <w:r w:rsidRPr="00513C92">
        <w:rPr>
          <w:sz w:val="16"/>
        </w:rPr>
        <w:t xml:space="preserve"> in facilitating cooperation and avoiding competition, which is counterproductive for all the actors interested in exploiting the Arctic.  The competition cannot be excluded with the hope that all interactions would be peaceful only (Breitenbauch H. et al., 2019). </w:t>
      </w:r>
      <w:r w:rsidRPr="00F8312E">
        <w:rPr>
          <w:u w:val="single"/>
        </w:rPr>
        <w:t xml:space="preserve">The governance of the Arctic, conducted through varied international </w:t>
      </w:r>
      <w:proofErr w:type="spellStart"/>
      <w:r w:rsidRPr="00F8312E">
        <w:rPr>
          <w:u w:val="single"/>
        </w:rPr>
        <w:t>organisations</w:t>
      </w:r>
      <w:proofErr w:type="spellEnd"/>
      <w:r w:rsidRPr="00F8312E">
        <w:rPr>
          <w:u w:val="single"/>
        </w:rPr>
        <w:t xml:space="preserve">, </w:t>
      </w:r>
      <w:r w:rsidRPr="00F712AB">
        <w:rPr>
          <w:highlight w:val="cyan"/>
          <w:u w:val="single"/>
        </w:rPr>
        <w:t>allow</w:t>
      </w:r>
      <w:r w:rsidRPr="00F8312E">
        <w:rPr>
          <w:u w:val="single"/>
        </w:rPr>
        <w:t xml:space="preserve">s </w:t>
      </w:r>
      <w:r w:rsidRPr="00F712AB">
        <w:rPr>
          <w:highlight w:val="cyan"/>
          <w:u w:val="single"/>
        </w:rPr>
        <w:t>for</w:t>
      </w:r>
      <w:r w:rsidRPr="00F8312E">
        <w:rPr>
          <w:u w:val="single"/>
        </w:rPr>
        <w:t xml:space="preserve"> a </w:t>
      </w:r>
      <w:r w:rsidRPr="00F712AB">
        <w:rPr>
          <w:highlight w:val="cyan"/>
          <w:u w:val="single"/>
        </w:rPr>
        <w:t xml:space="preserve">facilitation of </w:t>
      </w:r>
      <w:r w:rsidRPr="00F712AB">
        <w:rPr>
          <w:rStyle w:val="Emphasis"/>
          <w:highlight w:val="cyan"/>
        </w:rPr>
        <w:t>constructive cooperation</w:t>
      </w:r>
      <w:r w:rsidRPr="00F8312E">
        <w:rPr>
          <w:u w:val="single"/>
        </w:rPr>
        <w:t xml:space="preserve"> among nations in the exploration of the region and the preservation of the natural environment there</w:t>
      </w:r>
      <w:r w:rsidRPr="00513C92">
        <w:rPr>
          <w:sz w:val="16"/>
        </w:rPr>
        <w:t xml:space="preserve"> (Shea, 2019; Graczyk, 2012, p. 141).  It is of critical importance as only international institutional cooperation can overcome the effects of global warming, as it influences all the areas of life in the region, including indigenous populations, the natural environment, and a variety of animal species living specifically in the region (Graczyk &amp; </w:t>
      </w:r>
      <w:proofErr w:type="spellStart"/>
      <w:r w:rsidRPr="00513C92">
        <w:rPr>
          <w:sz w:val="16"/>
        </w:rPr>
        <w:t>Koivurova</w:t>
      </w:r>
      <w:proofErr w:type="spellEnd"/>
      <w:r w:rsidRPr="00513C92">
        <w:rPr>
          <w:sz w:val="16"/>
        </w:rPr>
        <w:t>, 2013).  Another aspect is that only through constructive and coordinated approaches can the region be protected from the devastating consequence of possible uncontrolled exploration of natural resources, as the Arctic is “about cooperation, not conflict” (</w:t>
      </w:r>
      <w:proofErr w:type="spellStart"/>
      <w:r w:rsidRPr="00513C92">
        <w:rPr>
          <w:sz w:val="16"/>
        </w:rPr>
        <w:t>Käpylä</w:t>
      </w:r>
      <w:proofErr w:type="spellEnd"/>
      <w:r w:rsidRPr="00513C92">
        <w:rPr>
          <w:sz w:val="16"/>
        </w:rPr>
        <w:t xml:space="preserve"> &amp; Mikkola, 2013, p. 6). The paper aims to </w:t>
      </w:r>
      <w:r w:rsidRPr="00F8312E">
        <w:rPr>
          <w:u w:val="single"/>
        </w:rPr>
        <w:t xml:space="preserve">present </w:t>
      </w:r>
      <w:r w:rsidRPr="00F712AB">
        <w:rPr>
          <w:highlight w:val="cyan"/>
          <w:u w:val="single"/>
        </w:rPr>
        <w:t>the Arctic Council</w:t>
      </w:r>
      <w:r w:rsidRPr="00F8312E">
        <w:rPr>
          <w:u w:val="single"/>
        </w:rPr>
        <w:t xml:space="preserve"> as a regional intergovernmental </w:t>
      </w:r>
      <w:proofErr w:type="spellStart"/>
      <w:r w:rsidRPr="00F8312E">
        <w:rPr>
          <w:u w:val="single"/>
        </w:rPr>
        <w:t>organisation</w:t>
      </w:r>
      <w:proofErr w:type="spellEnd"/>
      <w:r w:rsidRPr="00F8312E">
        <w:rPr>
          <w:u w:val="single"/>
        </w:rPr>
        <w:t xml:space="preserve"> that aims to </w:t>
      </w:r>
      <w:r w:rsidRPr="00F712AB">
        <w:rPr>
          <w:highlight w:val="cyan"/>
          <w:u w:val="single"/>
        </w:rPr>
        <w:t xml:space="preserve">facilitate peaceful cooperation and </w:t>
      </w:r>
      <w:r w:rsidRPr="00F712AB">
        <w:rPr>
          <w:rStyle w:val="Emphasis"/>
          <w:highlight w:val="cyan"/>
        </w:rPr>
        <w:t>coordinated solutions</w:t>
      </w:r>
      <w:r w:rsidRPr="00F8312E">
        <w:rPr>
          <w:u w:val="single"/>
        </w:rPr>
        <w:t xml:space="preserve"> </w:t>
      </w:r>
      <w:r w:rsidRPr="00F712AB">
        <w:rPr>
          <w:highlight w:val="cyan"/>
          <w:u w:val="single"/>
        </w:rPr>
        <w:t>toward</w:t>
      </w:r>
      <w:r>
        <w:rPr>
          <w:u w:val="single"/>
        </w:rPr>
        <w:t xml:space="preserve"> </w:t>
      </w:r>
      <w:r w:rsidRPr="00F8312E">
        <w:rPr>
          <w:u w:val="single"/>
        </w:rPr>
        <w:t xml:space="preserve">the predictable </w:t>
      </w:r>
      <w:r w:rsidRPr="00F712AB">
        <w:rPr>
          <w:highlight w:val="cyan"/>
          <w:u w:val="single"/>
        </w:rPr>
        <w:t>exploration</w:t>
      </w:r>
      <w:r w:rsidRPr="00F8312E">
        <w:rPr>
          <w:u w:val="single"/>
        </w:rPr>
        <w:t xml:space="preserve"> of the Arctic, nonetheless preserving its </w:t>
      </w:r>
      <w:r w:rsidRPr="00F712AB">
        <w:rPr>
          <w:highlight w:val="cyan"/>
          <w:u w:val="single"/>
        </w:rPr>
        <w:t>ecosystems</w:t>
      </w:r>
      <w:r w:rsidRPr="00F8312E">
        <w:rPr>
          <w:u w:val="single"/>
        </w:rPr>
        <w:t xml:space="preserve"> </w:t>
      </w:r>
      <w:r w:rsidRPr="00F712AB">
        <w:rPr>
          <w:highlight w:val="cyan"/>
          <w:u w:val="single"/>
        </w:rPr>
        <w:t>and</w:t>
      </w:r>
      <w:r w:rsidRPr="00F8312E">
        <w:rPr>
          <w:u w:val="single"/>
        </w:rPr>
        <w:t xml:space="preserve"> natural </w:t>
      </w:r>
      <w:r w:rsidRPr="00F712AB">
        <w:rPr>
          <w:highlight w:val="cyan"/>
          <w:u w:val="single"/>
        </w:rPr>
        <w:t>environment</w:t>
      </w:r>
      <w:r w:rsidRPr="00F8312E">
        <w:rPr>
          <w:u w:val="single"/>
        </w:rPr>
        <w:t>.</w:t>
      </w:r>
      <w:r w:rsidRPr="00513C92">
        <w:rPr>
          <w:sz w:val="16"/>
        </w:rPr>
        <w:t xml:space="preserve"> The question is how the Council deals with the present multidimensional situation in the Artic. Next, the paper investigates the potential for conflict due to developments within the security domain.  The challenge due to regional security and sustainable development is how effectively the involved nations can establish such cooperation and healthy competition when they often possess competing interests. As for now, </w:t>
      </w:r>
      <w:r w:rsidRPr="00F8312E">
        <w:rPr>
          <w:u w:val="single"/>
        </w:rPr>
        <w:t xml:space="preserve">the Arctic Council </w:t>
      </w:r>
      <w:r w:rsidRPr="00F712AB">
        <w:rPr>
          <w:highlight w:val="cyan"/>
          <w:u w:val="single"/>
        </w:rPr>
        <w:t>has</w:t>
      </w:r>
      <w:r w:rsidRPr="00F8312E">
        <w:rPr>
          <w:u w:val="single"/>
        </w:rPr>
        <w:t xml:space="preserve"> </w:t>
      </w:r>
      <w:r w:rsidRPr="00F712AB">
        <w:rPr>
          <w:highlight w:val="cyan"/>
          <w:u w:val="single"/>
        </w:rPr>
        <w:t>effectively performed its missions as a cooperation forum</w:t>
      </w:r>
      <w:r w:rsidRPr="00F8312E">
        <w:rPr>
          <w:u w:val="single"/>
        </w:rPr>
        <w:t>, although there are differing agendas within members and observes.</w:t>
      </w:r>
      <w:r w:rsidRPr="00513C92">
        <w:rPr>
          <w:sz w:val="16"/>
        </w:rPr>
        <w:t xml:space="preserve"> Moreover, it was successful by not including military aspects into its agenda of meetings but instead discussing other regional domains like promising “zone of cooperation and joint problem-solving while </w:t>
      </w:r>
      <w:proofErr w:type="spellStart"/>
      <w:r w:rsidRPr="00513C92">
        <w:rPr>
          <w:sz w:val="16"/>
        </w:rPr>
        <w:t>recognising</w:t>
      </w:r>
      <w:proofErr w:type="spellEnd"/>
      <w:r w:rsidRPr="00513C92">
        <w:rPr>
          <w:sz w:val="16"/>
        </w:rPr>
        <w:t xml:space="preserve"> the distinct geography, demographics, and economics of the Far North” (Lanteigne, 2019). </w:t>
      </w:r>
      <w:r w:rsidRPr="00F8312E">
        <w:rPr>
          <w:u w:val="single"/>
        </w:rPr>
        <w:t xml:space="preserve">The paper is based on the positive perception of </w:t>
      </w:r>
      <w:r w:rsidRPr="00F712AB">
        <w:rPr>
          <w:highlight w:val="cyan"/>
          <w:u w:val="single"/>
        </w:rPr>
        <w:t>the Council</w:t>
      </w:r>
      <w:r w:rsidRPr="00F8312E">
        <w:rPr>
          <w:u w:val="single"/>
        </w:rPr>
        <w:t xml:space="preserve"> as an intergovernmental </w:t>
      </w:r>
      <w:proofErr w:type="spellStart"/>
      <w:r w:rsidRPr="00F8312E">
        <w:rPr>
          <w:u w:val="single"/>
        </w:rPr>
        <w:t>organisation</w:t>
      </w:r>
      <w:proofErr w:type="spellEnd"/>
      <w:r w:rsidRPr="00513C92">
        <w:rPr>
          <w:sz w:val="16"/>
        </w:rPr>
        <w:t xml:space="preserve">. It is based on constructivism claiming that those are making “cooperation among states be more </w:t>
      </w:r>
      <w:r>
        <w:rPr>
          <w:sz w:val="16"/>
        </w:rPr>
        <w:t>l</w:t>
      </w:r>
      <w:r w:rsidRPr="00513C92">
        <w:rPr>
          <w:sz w:val="16"/>
        </w:rPr>
        <w:t xml:space="preserve">ikely” (Nugroho, 2008, p. 92) by “constitutive effects” (Mitchell, 2006, p. 7) and liberal institutionalists   </w:t>
      </w:r>
      <w:proofErr w:type="spellStart"/>
      <w:r w:rsidRPr="00513C92">
        <w:rPr>
          <w:sz w:val="16"/>
        </w:rPr>
        <w:t>recognising</w:t>
      </w:r>
      <w:proofErr w:type="spellEnd"/>
      <w:r w:rsidRPr="00513C92">
        <w:rPr>
          <w:sz w:val="16"/>
        </w:rPr>
        <w:t xml:space="preserve">   their   role   in   promoting   cooperation, stability   and causing to “govern state behavior” (Burchill et al., 2005, p.  64).  Therefore, intergovernmental </w:t>
      </w:r>
      <w:proofErr w:type="spellStart"/>
      <w:r w:rsidRPr="00513C92">
        <w:rPr>
          <w:sz w:val="16"/>
        </w:rPr>
        <w:t>organisations</w:t>
      </w:r>
      <w:proofErr w:type="spellEnd"/>
      <w:r w:rsidRPr="00513C92">
        <w:rPr>
          <w:sz w:val="16"/>
        </w:rPr>
        <w:t xml:space="preserve"> “may facilitate cooperation among member states” (Mitchell, 2006, p. 1), and this is related to the Council. The paper focuses a more detailed study of the last decade as the development of principles and role of new observer nations caused created an impetus in the Council works.  Although nations’ roles and interests are mentioned within the text, those do not act as the focus, as the Council in its </w:t>
      </w:r>
      <w:proofErr w:type="spellStart"/>
      <w:r w:rsidRPr="00513C92">
        <w:rPr>
          <w:sz w:val="16"/>
        </w:rPr>
        <w:t>organisational</w:t>
      </w:r>
      <w:proofErr w:type="spellEnd"/>
      <w:r w:rsidRPr="00513C92">
        <w:rPr>
          <w:sz w:val="16"/>
        </w:rPr>
        <w:t xml:space="preserve"> form takes precedence. The paper is based on a qualitative case study applying analysis of the Arctic Council official documents, a critical interpretive synthesis that allows an understanding of the area’s essence in question and its interpretation. It includes a consideration of member state and observer nations’ perspectives and positions toward the region and the Council. The quantitative research is implemented only to collect quantitative data to highlight the significant differences among the eight Arctic nations strongly. The paper is </w:t>
      </w:r>
      <w:r>
        <w:rPr>
          <w:sz w:val="16"/>
        </w:rPr>
        <w:t>c</w:t>
      </w:r>
      <w:r w:rsidRPr="00513C92">
        <w:rPr>
          <w:sz w:val="16"/>
        </w:rPr>
        <w:t xml:space="preserve">omposed of four parts.  The first focuses on the reasoning behind the establishment of the </w:t>
      </w:r>
      <w:proofErr w:type="spellStart"/>
      <w:r w:rsidRPr="00513C92">
        <w:rPr>
          <w:sz w:val="16"/>
        </w:rPr>
        <w:t>organisation</w:t>
      </w:r>
      <w:proofErr w:type="spellEnd"/>
      <w:r w:rsidRPr="00513C92">
        <w:rPr>
          <w:sz w:val="16"/>
        </w:rPr>
        <w:t xml:space="preserve"> as a regional initiative with growing importance.  It includes an overview of its aims, based on the Arctic Council’s essential documents and primary data from the eight-member nations. The broader reach of the Arctic Council through its approval of new observers and the deployment of working groups is included in this paper presenting as well. </w:t>
      </w:r>
      <w:r w:rsidRPr="00513C92">
        <w:rPr>
          <w:u w:val="single"/>
        </w:rPr>
        <w:t xml:space="preserve">An interesting feature of the </w:t>
      </w:r>
      <w:proofErr w:type="spellStart"/>
      <w:r w:rsidRPr="00513C92">
        <w:rPr>
          <w:u w:val="single"/>
        </w:rPr>
        <w:t>organisation</w:t>
      </w:r>
      <w:proofErr w:type="spellEnd"/>
      <w:r w:rsidRPr="00513C92">
        <w:rPr>
          <w:u w:val="single"/>
        </w:rPr>
        <w:t xml:space="preserve"> is the recognition and </w:t>
      </w:r>
      <w:r w:rsidRPr="00F712AB">
        <w:rPr>
          <w:rStyle w:val="Emphasis"/>
          <w:highlight w:val="cyan"/>
        </w:rPr>
        <w:t>inclusion of indigenous people</w:t>
      </w:r>
      <w:r w:rsidRPr="00F712AB">
        <w:rPr>
          <w:highlight w:val="cyan"/>
          <w:u w:val="single"/>
        </w:rPr>
        <w:t xml:space="preserve"> to the Council to </w:t>
      </w:r>
      <w:proofErr w:type="spellStart"/>
      <w:r w:rsidRPr="00F712AB">
        <w:rPr>
          <w:highlight w:val="cyan"/>
          <w:u w:val="single"/>
        </w:rPr>
        <w:t>utilise</w:t>
      </w:r>
      <w:proofErr w:type="spellEnd"/>
      <w:r w:rsidRPr="00F712AB">
        <w:rPr>
          <w:highlight w:val="cyan"/>
          <w:u w:val="single"/>
        </w:rPr>
        <w:t xml:space="preserve"> their knowledge and expertise</w:t>
      </w:r>
      <w:r w:rsidRPr="00513C92">
        <w:rPr>
          <w:sz w:val="16"/>
        </w:rPr>
        <w:t xml:space="preserve">; this aspect is covered in the paper’s following part. It is followed by a generic description of the working method of the </w:t>
      </w:r>
      <w:proofErr w:type="spellStart"/>
      <w:r w:rsidRPr="00513C92">
        <w:rPr>
          <w:sz w:val="16"/>
        </w:rPr>
        <w:t>organisation</w:t>
      </w:r>
      <w:proofErr w:type="spellEnd"/>
      <w:r w:rsidRPr="00513C92">
        <w:rPr>
          <w:sz w:val="16"/>
        </w:rPr>
        <w:t xml:space="preserve"> during the last decade, including highlights of the last Ministerial Meetings, primarily through highlighting the change in the US position toward the Arctic, which could hamper joint decisions. The study allows drawing conclusions related to the </w:t>
      </w:r>
      <w:proofErr w:type="spellStart"/>
      <w:r w:rsidRPr="00513C92">
        <w:rPr>
          <w:sz w:val="16"/>
        </w:rPr>
        <w:t>organisation’s</w:t>
      </w:r>
      <w:proofErr w:type="spellEnd"/>
      <w:r w:rsidRPr="00513C92">
        <w:rPr>
          <w:sz w:val="16"/>
        </w:rPr>
        <w:t xml:space="preserve"> role as a forum for cooperation and its future.</w:t>
      </w:r>
    </w:p>
    <w:p w14:paraId="02490935" w14:textId="77777777" w:rsidR="00D968FC" w:rsidRDefault="00D968FC" w:rsidP="00D968FC">
      <w:pPr>
        <w:pStyle w:val="Heading4"/>
      </w:pPr>
      <w:r>
        <w:t xml:space="preserve">8. Turn—secrecy is </w:t>
      </w:r>
      <w:r>
        <w:rPr>
          <w:u w:val="single"/>
        </w:rPr>
        <w:t>key</w:t>
      </w:r>
      <w:r>
        <w:t xml:space="preserve"> for international bargaining.</w:t>
      </w:r>
    </w:p>
    <w:p w14:paraId="46F2E875" w14:textId="77777777" w:rsidR="00D968FC" w:rsidRPr="008F0CDA" w:rsidRDefault="00D968FC" w:rsidP="00D968FC">
      <w:r>
        <w:t xml:space="preserve">Allison </w:t>
      </w:r>
      <w:r w:rsidRPr="008F0CDA">
        <w:rPr>
          <w:b/>
          <w:bCs/>
          <w:sz w:val="26"/>
          <w:szCs w:val="26"/>
        </w:rPr>
        <w:t>Carnegie ’21</w:t>
      </w:r>
      <w:r>
        <w:t xml:space="preserve">, Professor of Political Science at Columbia University, </w:t>
      </w:r>
      <w:r>
        <w:rPr>
          <w:i/>
          <w:iCs/>
        </w:rPr>
        <w:t>Annual Reviews</w:t>
      </w:r>
      <w:r>
        <w:t>, “</w:t>
      </w:r>
      <w:r w:rsidRPr="008F0CDA">
        <w:t>Secrecy in International Relations and Foreign Policy</w:t>
      </w:r>
      <w:r>
        <w:t xml:space="preserve">,” May 2021, </w:t>
      </w:r>
      <w:r w:rsidRPr="008F0CDA">
        <w:t>https://www.annualreviews.org/content/journals/10.1146/annurev-polisci-041719-102430</w:t>
      </w:r>
      <w:r>
        <w:t>, //AR!</w:t>
      </w:r>
    </w:p>
    <w:p w14:paraId="6FCC9ECE" w14:textId="77777777" w:rsidR="00D968FC" w:rsidRDefault="00D968FC" w:rsidP="00D968FC">
      <w:pPr>
        <w:rPr>
          <w:sz w:val="16"/>
        </w:rPr>
      </w:pPr>
      <w:r w:rsidRPr="008F0CDA">
        <w:rPr>
          <w:u w:val="single"/>
        </w:rPr>
        <w:t xml:space="preserve">Another reason that </w:t>
      </w:r>
      <w:r w:rsidRPr="00F712AB">
        <w:rPr>
          <w:highlight w:val="cyan"/>
          <w:u w:val="single"/>
        </w:rPr>
        <w:t>leaders</w:t>
      </w:r>
      <w:r w:rsidRPr="008F0CDA">
        <w:rPr>
          <w:u w:val="single"/>
        </w:rPr>
        <w:t xml:space="preserve"> may </w:t>
      </w:r>
      <w:r w:rsidRPr="00F712AB">
        <w:rPr>
          <w:highlight w:val="cyan"/>
          <w:u w:val="single"/>
        </w:rPr>
        <w:t>choose to hide their actions</w:t>
      </w:r>
      <w:r w:rsidRPr="008F0CDA">
        <w:rPr>
          <w:sz w:val="16"/>
        </w:rPr>
        <w:t xml:space="preserve"> </w:t>
      </w:r>
      <w:r w:rsidRPr="008F0CDA">
        <w:rPr>
          <w:sz w:val="16"/>
          <w:szCs w:val="8"/>
        </w:rPr>
        <w:t>from the domestic public</w:t>
      </w:r>
      <w:r w:rsidRPr="008F0CDA">
        <w:rPr>
          <w:sz w:val="16"/>
        </w:rPr>
        <w:t xml:space="preserve"> </w:t>
      </w:r>
      <w:r w:rsidRPr="008F0CDA">
        <w:rPr>
          <w:u w:val="single"/>
        </w:rPr>
        <w:t xml:space="preserve">is </w:t>
      </w:r>
      <w:r w:rsidRPr="00F712AB">
        <w:rPr>
          <w:highlight w:val="cyan"/>
          <w:u w:val="single"/>
        </w:rPr>
        <w:t xml:space="preserve">to </w:t>
      </w:r>
      <w:r w:rsidRPr="00F712AB">
        <w:rPr>
          <w:rStyle w:val="Emphasis"/>
          <w:highlight w:val="cyan"/>
        </w:rPr>
        <w:t>prevent unwanted</w:t>
      </w:r>
      <w:r w:rsidRPr="008F0CDA">
        <w:rPr>
          <w:rStyle w:val="Emphasis"/>
        </w:rPr>
        <w:t xml:space="preserve"> </w:t>
      </w:r>
      <w:r w:rsidRPr="00F712AB">
        <w:rPr>
          <w:rStyle w:val="Emphasis"/>
          <w:highlight w:val="cyan"/>
        </w:rPr>
        <w:t>escalation</w:t>
      </w:r>
      <w:r w:rsidRPr="008F0CDA">
        <w:rPr>
          <w:sz w:val="16"/>
        </w:rPr>
        <w:t xml:space="preserve">. Scholars ranging from von Clausewitz (1956) to Schelling (1966) to George &amp; Smoke (1974) have recognized </w:t>
      </w:r>
      <w:r w:rsidRPr="008F0CDA">
        <w:rPr>
          <w:u w:val="single"/>
        </w:rPr>
        <w:t xml:space="preserve">the challenge of </w:t>
      </w:r>
      <w:r w:rsidRPr="00F712AB">
        <w:rPr>
          <w:highlight w:val="cyan"/>
          <w:u w:val="single"/>
        </w:rPr>
        <w:t>tamp</w:t>
      </w:r>
      <w:r w:rsidRPr="008F0CDA">
        <w:rPr>
          <w:u w:val="single"/>
        </w:rPr>
        <w:t xml:space="preserve">ing </w:t>
      </w:r>
      <w:r w:rsidRPr="00F712AB">
        <w:rPr>
          <w:highlight w:val="cyan"/>
          <w:u w:val="single"/>
        </w:rPr>
        <w:t>down escalation</w:t>
      </w:r>
      <w:r w:rsidRPr="008F0CDA">
        <w:rPr>
          <w:u w:val="single"/>
        </w:rPr>
        <w:t xml:space="preserve"> during war, particularly due to the difficulties of providing accurate, credible information about capabilities and goals. Recent scholarship extends these observations to theorize when </w:t>
      </w:r>
      <w:r w:rsidRPr="00F712AB">
        <w:rPr>
          <w:highlight w:val="cyan"/>
          <w:u w:val="single"/>
        </w:rPr>
        <w:t xml:space="preserve">leaders thus </w:t>
      </w:r>
      <w:r w:rsidRPr="00F712AB">
        <w:rPr>
          <w:rStyle w:val="Emphasis"/>
          <w:highlight w:val="cyan"/>
        </w:rPr>
        <w:t>choose secrecy</w:t>
      </w:r>
      <w:r w:rsidRPr="008F0CDA">
        <w:rPr>
          <w:u w:val="single"/>
        </w:rPr>
        <w:t xml:space="preserve"> during conflict</w:t>
      </w:r>
      <w:r w:rsidRPr="008F0CDA">
        <w:rPr>
          <w:sz w:val="16"/>
        </w:rPr>
        <w:t xml:space="preserve">. For example, </w:t>
      </w:r>
      <w:proofErr w:type="spellStart"/>
      <w:r w:rsidRPr="008F0CDA">
        <w:rPr>
          <w:sz w:val="16"/>
        </w:rPr>
        <w:t>Kurizaki</w:t>
      </w:r>
      <w:proofErr w:type="spellEnd"/>
      <w:r w:rsidRPr="008F0CDA">
        <w:rPr>
          <w:sz w:val="16"/>
        </w:rPr>
        <w:t xml:space="preserve"> (2007) argues that leaders choose to act in private when the escalatory effects of public threats are greater than the positive information effects of doing so. </w:t>
      </w:r>
      <w:proofErr w:type="spellStart"/>
      <w:r w:rsidRPr="008F0CDA">
        <w:rPr>
          <w:sz w:val="16"/>
        </w:rPr>
        <w:t>Kurizaki's</w:t>
      </w:r>
      <w:proofErr w:type="spellEnd"/>
      <w:r w:rsidRPr="008F0CDA">
        <w:rPr>
          <w:sz w:val="16"/>
        </w:rPr>
        <w:t xml:space="preserve"> paper extends the idea of audience costs by adding audience costs on the part of the target to the theoretical framework. It then shows that </w:t>
      </w:r>
      <w:r w:rsidRPr="008F0CDA">
        <w:rPr>
          <w:u w:val="single"/>
        </w:rPr>
        <w:t xml:space="preserve">secrecy </w:t>
      </w:r>
      <w:r w:rsidRPr="00F712AB">
        <w:rPr>
          <w:rStyle w:val="Emphasis"/>
          <w:highlight w:val="cyan"/>
        </w:rPr>
        <w:t>expands the range</w:t>
      </w:r>
      <w:r w:rsidRPr="008F0CDA">
        <w:rPr>
          <w:u w:val="single"/>
        </w:rPr>
        <w:t xml:space="preserve"> </w:t>
      </w:r>
      <w:r w:rsidRPr="00F712AB">
        <w:rPr>
          <w:highlight w:val="cyan"/>
          <w:u w:val="single"/>
        </w:rPr>
        <w:t>of bargaining outcomes</w:t>
      </w:r>
      <w:r w:rsidRPr="008F0CDA">
        <w:rPr>
          <w:sz w:val="16"/>
        </w:rPr>
        <w:t xml:space="preserve"> using a formal model and pairing it with a historical case study.</w:t>
      </w:r>
    </w:p>
    <w:p w14:paraId="3408092E" w14:textId="3848F695" w:rsidR="00D968FC" w:rsidRPr="00F04060" w:rsidRDefault="00D968FC" w:rsidP="00D968FC">
      <w:pPr>
        <w:pStyle w:val="Heading3"/>
      </w:pPr>
      <w:r>
        <w:t>1AR---XT: UNCLOS Bad</w:t>
      </w:r>
    </w:p>
    <w:p w14:paraId="3354EC66" w14:textId="77777777" w:rsidR="00D968FC" w:rsidRDefault="00D968FC" w:rsidP="00D968FC">
      <w:pPr>
        <w:pStyle w:val="Heading4"/>
      </w:pPr>
      <w:r>
        <w:t xml:space="preserve">Even UNCLOS members are critical—and considering </w:t>
      </w:r>
      <w:r w:rsidRPr="002C329F">
        <w:rPr>
          <w:u w:val="single"/>
        </w:rPr>
        <w:t>withdrawing</w:t>
      </w:r>
      <w:r>
        <w:t>.</w:t>
      </w:r>
    </w:p>
    <w:p w14:paraId="5BFDD1DB" w14:textId="77777777" w:rsidR="00D968FC" w:rsidRPr="00B57803" w:rsidRDefault="00D968FC" w:rsidP="00D968FC">
      <w:r>
        <w:t xml:space="preserve">Steel </w:t>
      </w:r>
      <w:proofErr w:type="spellStart"/>
      <w:r w:rsidRPr="00B57803">
        <w:rPr>
          <w:b/>
          <w:bCs/>
          <w:sz w:val="26"/>
          <w:szCs w:val="26"/>
        </w:rPr>
        <w:t>Rometius</w:t>
      </w:r>
      <w:proofErr w:type="spellEnd"/>
      <w:r w:rsidRPr="00B57803">
        <w:rPr>
          <w:b/>
          <w:bCs/>
          <w:sz w:val="26"/>
          <w:szCs w:val="26"/>
        </w:rPr>
        <w:t xml:space="preserve"> ’23</w:t>
      </w:r>
      <w:r>
        <w:t xml:space="preserve">, Faculty of Law at the University of Oxford, </w:t>
      </w:r>
      <w:r>
        <w:rPr>
          <w:i/>
          <w:iCs/>
        </w:rPr>
        <w:t>Journal of East Asia and International Law</w:t>
      </w:r>
      <w:r>
        <w:t xml:space="preserve">, “Forty Years’ Reflection of the Legislative Features of the UNCLOS: A Critical Analysis,” 05/01/2023, </w:t>
      </w:r>
      <w:r w:rsidRPr="00B57803">
        <w:t>https://mgetit.lib.umich.edu/resolve?ctx_enc=info%3Aofi%2Fenc%3AUTF-8&amp;ctx_id=10_1&amp;ctx_tim=2025-07-03+14%3A24%3A22&amp;ctx_ver=Z39.88-2004&amp;url_ctx_fmt=info%3Aofi%2Ffmt%3Akev%3Amtx%3Actx&amp;url_ver=Z39.88-2004&amp;rfr_id=info%3Asid%2Fprimo.exlibrisgroup.com-koreascholar_cross&amp;rft_val_fmt=info%3Aofi%2Ffmt%3Akev%3Amtx%3Ajournal&amp;rft.genre=article&amp;rft.atitle=Forty+Years%E2%80%99+Reflection+of+the+Legislative+Features+of+the+UNCLOS%3A+A+Critical+Analysis&amp;rft.jtitle=Journal+of+East+Asia+and+international+law&amp;rft.date=2023-05-01&amp;rft.volume=16&amp;rft.issue=1&amp;rft.spage=29&amp;rft.epage=48&amp;rft.pages=29-48&amp;rft.issn=1976-9229&amp;rft.eissn=2287-9218&amp;rft_id=info%3Adoi%2F10.14330%2Fjeail.2023.16.1.02&amp;rft.pub=%EC%9D%B4%EC%A4%80%EA%B5%AD%EC%A0%9C%EB%B2%95%EC%97%B0%EA%B5%AC%EC%9B%90&amp;rft_dat=%3Ckoreascholar_cross%3E421532%3C%2Fkoreascholar_cross%3E&amp;svc_dat=viewit&amp;rft_id=info%3Aprimo%2Fcdi_koreascholar_journals_421532&amp;utm_source=library-search&amp;_gl=1*9mdky7*_ga*ODI2NDg2MzU2LjE3NTA5NjQ3MTI.*_ga_W0C2LGTEDC*czE3NTE1NjcwNjEkbzgkZzEkdDE3NTE1NjcwNjYkajU1JGwwJGgw</w:t>
      </w:r>
      <w:r>
        <w:t>, //AR!</w:t>
      </w:r>
    </w:p>
    <w:p w14:paraId="33689F5E" w14:textId="77777777" w:rsidR="00D968FC" w:rsidRPr="006953ED" w:rsidRDefault="00D968FC" w:rsidP="00D968FC">
      <w:pPr>
        <w:rPr>
          <w:u w:val="single"/>
        </w:rPr>
      </w:pPr>
      <w:r w:rsidRPr="006953ED">
        <w:rPr>
          <w:sz w:val="16"/>
        </w:rPr>
        <w:t xml:space="preserve">Forty years have passed </w:t>
      </w:r>
      <w:r w:rsidRPr="00F712AB">
        <w:rPr>
          <w:highlight w:val="cyan"/>
          <w:u w:val="single"/>
        </w:rPr>
        <w:t>since the adoption of</w:t>
      </w:r>
      <w:r w:rsidRPr="006953ED">
        <w:rPr>
          <w:u w:val="single"/>
        </w:rPr>
        <w:t xml:space="preserve"> the </w:t>
      </w:r>
      <w:r w:rsidRPr="00F712AB">
        <w:rPr>
          <w:highlight w:val="cyan"/>
          <w:u w:val="single"/>
        </w:rPr>
        <w:t>UNCLOS</w:t>
      </w:r>
      <w:r w:rsidRPr="006953ED">
        <w:rPr>
          <w:sz w:val="16"/>
        </w:rPr>
        <w:t xml:space="preserve">. </w:t>
      </w:r>
      <w:r w:rsidRPr="006953ED">
        <w:rPr>
          <w:u w:val="single"/>
        </w:rPr>
        <w:t xml:space="preserve">It is necessary to review why the most influential maritime power, namely, </w:t>
      </w:r>
      <w:r w:rsidRPr="00F712AB">
        <w:rPr>
          <w:highlight w:val="cyan"/>
          <w:u w:val="single"/>
        </w:rPr>
        <w:t>the US</w:t>
      </w:r>
      <w:r w:rsidRPr="006953ED">
        <w:rPr>
          <w:u w:val="single"/>
        </w:rPr>
        <w:t xml:space="preserve">, </w:t>
      </w:r>
      <w:r w:rsidRPr="00F712AB">
        <w:rPr>
          <w:rStyle w:val="Emphasis"/>
          <w:highlight w:val="cyan"/>
        </w:rPr>
        <w:t>has not joined</w:t>
      </w:r>
      <w:r w:rsidRPr="006953ED">
        <w:rPr>
          <w:u w:val="single"/>
        </w:rPr>
        <w:t xml:space="preserve"> </w:t>
      </w:r>
      <w:r w:rsidRPr="00F712AB">
        <w:rPr>
          <w:highlight w:val="cyan"/>
          <w:u w:val="single"/>
        </w:rPr>
        <w:t>and</w:t>
      </w:r>
      <w:r w:rsidRPr="006953ED">
        <w:rPr>
          <w:u w:val="single"/>
        </w:rPr>
        <w:t xml:space="preserve"> why more </w:t>
      </w:r>
      <w:r w:rsidRPr="00F712AB">
        <w:rPr>
          <w:highlight w:val="cyan"/>
          <w:u w:val="single"/>
        </w:rPr>
        <w:t>countries</w:t>
      </w:r>
      <w:r w:rsidRPr="006953ED">
        <w:rPr>
          <w:u w:val="single"/>
        </w:rPr>
        <w:t xml:space="preserve"> has </w:t>
      </w:r>
      <w:r w:rsidRPr="00F712AB">
        <w:rPr>
          <w:highlight w:val="cyan"/>
          <w:u w:val="single"/>
        </w:rPr>
        <w:t>shifted</w:t>
      </w:r>
      <w:r w:rsidRPr="006953ED">
        <w:rPr>
          <w:u w:val="single"/>
        </w:rPr>
        <w:t xml:space="preserve"> from optimistic support </w:t>
      </w:r>
      <w:r w:rsidRPr="00F712AB">
        <w:rPr>
          <w:highlight w:val="cyan"/>
          <w:u w:val="single"/>
        </w:rPr>
        <w:t xml:space="preserve">to </w:t>
      </w:r>
      <w:r w:rsidRPr="00F712AB">
        <w:rPr>
          <w:rStyle w:val="Emphasis"/>
          <w:highlight w:val="cyan"/>
        </w:rPr>
        <w:t>negative maintenance</w:t>
      </w:r>
      <w:r w:rsidRPr="006953ED">
        <w:rPr>
          <w:u w:val="single"/>
        </w:rPr>
        <w:t>.</w:t>
      </w:r>
      <w:r w:rsidRPr="006953ED">
        <w:rPr>
          <w:sz w:val="16"/>
        </w:rPr>
        <w:t xml:space="preserve"> After listing the legislative features of the Convention and its positive and negative impacts on member States, </w:t>
      </w:r>
      <w:r w:rsidRPr="00F712AB">
        <w:rPr>
          <w:highlight w:val="cyan"/>
          <w:u w:val="single"/>
        </w:rPr>
        <w:t>it is easy to find that</w:t>
      </w:r>
      <w:r w:rsidRPr="006953ED">
        <w:rPr>
          <w:u w:val="single"/>
        </w:rPr>
        <w:t xml:space="preserve"> the implementation of the </w:t>
      </w:r>
      <w:r w:rsidRPr="00F712AB">
        <w:rPr>
          <w:highlight w:val="cyan"/>
          <w:u w:val="single"/>
        </w:rPr>
        <w:t>UNCLOS has</w:t>
      </w:r>
      <w:r w:rsidRPr="006953ED">
        <w:rPr>
          <w:u w:val="single"/>
        </w:rPr>
        <w:t xml:space="preserve"> </w:t>
      </w:r>
      <w:r w:rsidRPr="006953ED">
        <w:rPr>
          <w:sz w:val="16"/>
        </w:rPr>
        <w:t xml:space="preserve">both advantages and </w:t>
      </w:r>
      <w:r w:rsidRPr="00F712AB">
        <w:rPr>
          <w:rStyle w:val="Emphasis"/>
          <w:highlight w:val="cyan"/>
        </w:rPr>
        <w:t>disadvantages for most</w:t>
      </w:r>
      <w:r w:rsidRPr="00F712AB">
        <w:rPr>
          <w:highlight w:val="cyan"/>
          <w:u w:val="single"/>
        </w:rPr>
        <w:t xml:space="preserve"> member countries</w:t>
      </w:r>
      <w:r w:rsidRPr="006953ED">
        <w:rPr>
          <w:sz w:val="16"/>
        </w:rPr>
        <w:t xml:space="preserve">, especially for strong maritime powers, landlocked countries, and countries with short coastlines, or geographically inaccessible countries, </w:t>
      </w:r>
      <w:r w:rsidRPr="006953ED">
        <w:rPr>
          <w:u w:val="single"/>
        </w:rPr>
        <w:t xml:space="preserve">where the </w:t>
      </w:r>
      <w:r w:rsidRPr="00B57803">
        <w:rPr>
          <w:rStyle w:val="Emphasis"/>
        </w:rPr>
        <w:t xml:space="preserve">disadvantages </w:t>
      </w:r>
      <w:r w:rsidRPr="00F712AB">
        <w:rPr>
          <w:rStyle w:val="Emphasis"/>
          <w:highlight w:val="cyan"/>
        </w:rPr>
        <w:t>outweigh</w:t>
      </w:r>
      <w:r w:rsidRPr="00F712AB">
        <w:rPr>
          <w:highlight w:val="cyan"/>
          <w:u w:val="single"/>
        </w:rPr>
        <w:t xml:space="preserve"> the advantages</w:t>
      </w:r>
      <w:r w:rsidRPr="006953ED">
        <w:rPr>
          <w:u w:val="single"/>
        </w:rPr>
        <w:t xml:space="preserve">. </w:t>
      </w:r>
    </w:p>
    <w:p w14:paraId="4FB6A6B3" w14:textId="77777777" w:rsidR="00D968FC" w:rsidRPr="006953ED" w:rsidRDefault="00D968FC" w:rsidP="00D968FC">
      <w:pPr>
        <w:rPr>
          <w:sz w:val="16"/>
        </w:rPr>
      </w:pPr>
      <w:r w:rsidRPr="006953ED">
        <w:rPr>
          <w:sz w:val="16"/>
        </w:rPr>
        <w:t xml:space="preserve">Faced with this harsh reality, </w:t>
      </w:r>
      <w:r w:rsidRPr="00F712AB">
        <w:rPr>
          <w:highlight w:val="cyan"/>
          <w:u w:val="single"/>
        </w:rPr>
        <w:t>maritime lawyers have</w:t>
      </w:r>
      <w:r w:rsidRPr="006953ED">
        <w:rPr>
          <w:u w:val="single"/>
        </w:rPr>
        <w:t xml:space="preserve"> increasingly </w:t>
      </w:r>
      <w:r w:rsidRPr="00F712AB">
        <w:rPr>
          <w:highlight w:val="cyan"/>
          <w:u w:val="single"/>
        </w:rPr>
        <w:t>abandoned</w:t>
      </w:r>
      <w:r w:rsidRPr="006953ED">
        <w:rPr>
          <w:u w:val="single"/>
        </w:rPr>
        <w:t xml:space="preserve"> the mainstream attitude of </w:t>
      </w:r>
      <w:r w:rsidRPr="00F712AB">
        <w:rPr>
          <w:rStyle w:val="Emphasis"/>
          <w:highlight w:val="cyan"/>
        </w:rPr>
        <w:t>blind optimism</w:t>
      </w:r>
      <w:r w:rsidRPr="006953ED">
        <w:rPr>
          <w:u w:val="single"/>
        </w:rPr>
        <w:t xml:space="preserve"> and unconditional support for the UNCLOS; they have instead adopted a critical attitude </w:t>
      </w:r>
      <w:r w:rsidRPr="00F712AB">
        <w:rPr>
          <w:highlight w:val="cyan"/>
          <w:u w:val="single"/>
        </w:rPr>
        <w:t>and</w:t>
      </w:r>
      <w:r w:rsidRPr="006953ED">
        <w:rPr>
          <w:u w:val="single"/>
        </w:rPr>
        <w:t xml:space="preserve"> even </w:t>
      </w:r>
      <w:r w:rsidRPr="00F712AB">
        <w:rPr>
          <w:rStyle w:val="Emphasis"/>
          <w:highlight w:val="cyan"/>
        </w:rPr>
        <w:t>considered withdrawing</w:t>
      </w:r>
      <w:r w:rsidRPr="00F712AB">
        <w:rPr>
          <w:highlight w:val="cyan"/>
          <w:u w:val="single"/>
        </w:rPr>
        <w:t xml:space="preserve"> from the Convention</w:t>
      </w:r>
      <w:r w:rsidRPr="006953ED">
        <w:rPr>
          <w:u w:val="single"/>
        </w:rPr>
        <w:t xml:space="preserve"> as a possible option in the future</w:t>
      </w:r>
      <w:r w:rsidRPr="006953ED">
        <w:rPr>
          <w:sz w:val="16"/>
        </w:rPr>
        <w:t>. 66 The international community should thus discuss revising the Convention to complement some shortcomings and deficiencies in its legislative features. This will finally bring more member States to return to the Convention. In this process, its dispute settlement mechanism should be fully recognized and implemented following its legislative purposes.</w:t>
      </w:r>
    </w:p>
    <w:p w14:paraId="03939EDF" w14:textId="77777777" w:rsidR="00D968FC" w:rsidRPr="00D968FC" w:rsidRDefault="00D968FC" w:rsidP="00D968FC"/>
    <w:p w14:paraId="03327F44" w14:textId="124EA417" w:rsidR="00650B53" w:rsidRDefault="00650B53" w:rsidP="00650B53">
      <w:pPr>
        <w:pStyle w:val="Heading2"/>
      </w:pPr>
      <w:r>
        <w:t>CP---Alaska</w:t>
      </w:r>
    </w:p>
    <w:p w14:paraId="4348F831" w14:textId="77777777" w:rsidR="00650B53" w:rsidRPr="00650B53" w:rsidRDefault="00650B53" w:rsidP="00650B53">
      <w:pPr>
        <w:pStyle w:val="Heading3"/>
      </w:pPr>
      <w:r>
        <w:t>2AC---Can’t Solve</w:t>
      </w:r>
    </w:p>
    <w:p w14:paraId="61665B40" w14:textId="77777777" w:rsidR="00650B53" w:rsidRPr="00F23B14" w:rsidRDefault="00650B53" w:rsidP="00650B53">
      <w:pPr>
        <w:pStyle w:val="Heading4"/>
        <w:rPr>
          <w:rFonts w:cs="Times New Roman"/>
          <w:bCs/>
        </w:rPr>
      </w:pPr>
      <w:r w:rsidRPr="00F23B14">
        <w:rPr>
          <w:rFonts w:cs="Times New Roman"/>
        </w:rPr>
        <w:t>Icebreaking is under federal jurisdiction</w:t>
      </w:r>
    </w:p>
    <w:p w14:paraId="2EC782DD" w14:textId="7BD5DD63" w:rsidR="00650B53" w:rsidRPr="00F23B14" w:rsidRDefault="00650B53" w:rsidP="00650B53">
      <w:r w:rsidRPr="00F23B14">
        <w:rPr>
          <w:rStyle w:val="Style13ptBold"/>
        </w:rPr>
        <w:t>Resolution 12</w:t>
      </w:r>
      <w:r w:rsidRPr="00F23B14">
        <w:t xml:space="preserve"> </w:t>
      </w:r>
      <w:r w:rsidRPr="00F23B14">
        <w:rPr>
          <w:sz w:val="18"/>
        </w:rPr>
        <w:t xml:space="preserve">[CS FOR SENATE JOINT RESOLUTION NO. 15(STA) IN THE LEGISLATURE OF THE STATE OF ALASKA TWENTY-SEVENTH LEGISLATURE - SECOND SESSION BY THE SENATE STATE AFFAIRS COMMITTEE Offered: 2/29/12 Referred: Rules Sponsor(s): SENATORS OLSON, McGuire, Giessel, Dyson, Huggins, Wagoner, Wielechowski, Meyer, Menard, Egan, Davis, Thomas, Stedman, Stevens; </w:t>
      </w:r>
      <w:r w:rsidRPr="00905EA1">
        <w:rPr>
          <w:sz w:val="18"/>
        </w:rPr>
        <w:t>http://www.legis.state.ak.us/PDF/27/Bills/SJR015B.PDF</w:t>
      </w:r>
      <w:r w:rsidRPr="00F23B14">
        <w:rPr>
          <w:sz w:val="18"/>
        </w:rPr>
        <w:t>; The portion cut is the relevant section of the law, there are paragraph breaks but each ends with “and”; Boyce]</w:t>
      </w:r>
    </w:p>
    <w:p w14:paraId="36F41F3E" w14:textId="77777777" w:rsidR="00650B53" w:rsidRPr="00F23B14" w:rsidRDefault="00650B53" w:rsidP="00650B53">
      <w:r w:rsidRPr="00F23B14">
        <w:t xml:space="preserve">WHEREAS </w:t>
      </w:r>
      <w:r w:rsidRPr="00F23B14">
        <w:rPr>
          <w:rStyle w:val="StyleUnderline"/>
        </w:rPr>
        <w:t>the United States Congress and the Administration are mandated by 31 numerous laws and policies to maintain icebreaking operations</w:t>
      </w:r>
      <w:r w:rsidRPr="00F23B14">
        <w:t xml:space="preserve">; and WHEREAS </w:t>
      </w:r>
      <w:r w:rsidRPr="00F23B14">
        <w:rPr>
          <w:rStyle w:val="StyleUnderline"/>
        </w:rPr>
        <w:t>those mandates include President Franklin D. Roosevelt's 1936 2 Executive Order 7521</w:t>
      </w:r>
      <w:r w:rsidRPr="00F23B14">
        <w:t xml:space="preserve">, </w:t>
      </w:r>
      <w:r w:rsidRPr="00F23B14">
        <w:rPr>
          <w:rStyle w:val="StyleUnderline"/>
        </w:rPr>
        <w:t>which requires the United States Coast Guard to keep channels and 3 harbors open to navigation by means of icebreaking operations; the Arctic Research Policy</w:t>
      </w:r>
      <w:r w:rsidRPr="00F23B14">
        <w:t xml:space="preserve"> 4 </w:t>
      </w:r>
      <w:r w:rsidRPr="00F23B14">
        <w:rPr>
          <w:rStyle w:val="StyleUnderline"/>
        </w:rPr>
        <w:t>Act of 1984, which directs the United States Office of Management and Budget to build and 5 deploy icebreakers and allocate funds necessary to support icebreaking operations;</w:t>
      </w:r>
      <w:r w:rsidRPr="00F23B14">
        <w:t xml:space="preserve"> the </w:t>
      </w:r>
      <w:r w:rsidRPr="00F23B14">
        <w:rPr>
          <w:rStyle w:val="StyleUnderline"/>
        </w:rPr>
        <w:t>Coast</w:t>
      </w:r>
      <w:r w:rsidRPr="00F23B14">
        <w:t xml:space="preserve"> 6 </w:t>
      </w:r>
      <w:r w:rsidRPr="00F23B14">
        <w:rPr>
          <w:rStyle w:val="StyleUnderline"/>
        </w:rPr>
        <w:t>Guard Authorization Act of 2010</w:t>
      </w:r>
      <w:r w:rsidRPr="00F23B14">
        <w:t xml:space="preserve">, </w:t>
      </w:r>
      <w:r w:rsidRPr="00F23B14">
        <w:rPr>
          <w:rStyle w:val="StyleUnderline"/>
        </w:rPr>
        <w:t>which requires the United States Coast Guard to promote</w:t>
      </w:r>
      <w:r w:rsidRPr="00F23B14">
        <w:t xml:space="preserve"> 7 s</w:t>
      </w:r>
      <w:r w:rsidRPr="00F23B14">
        <w:rPr>
          <w:rStyle w:val="StyleUnderline"/>
        </w:rPr>
        <w:t>afe maritime navigation by means of icebreaking where necessary, feasible, and effecti</w:t>
      </w:r>
      <w:r w:rsidRPr="00F23B14">
        <w:t xml:space="preserve">ve; 8 and the </w:t>
      </w:r>
      <w:r w:rsidRPr="00F23B14">
        <w:rPr>
          <w:rStyle w:val="StyleUnderline"/>
        </w:rPr>
        <w:t>2011 Unified Command Plan, which sets new boundaries and responsibilities for the 9 United States combatant commands,</w:t>
      </w:r>
      <w:r w:rsidRPr="00F23B14">
        <w:t xml:space="preserve"> and directed the United States Northern Command to 10 take the lead in advocating for new resources in the Arctic; and 11 WHEREAS </w:t>
      </w:r>
      <w:r w:rsidRPr="00F23B14">
        <w:rPr>
          <w:u w:val="single"/>
        </w:rPr>
        <w:t>the binding Arctic Search and Rescue Agreement signed by the eight 12 Arctic nations at the Arctic Council in May 2011 commits the United States to search and 13 rescue response within the Arctic sector of the United States, including waters north of 14 Alaska, Bristol Bay, and the Bering Sea</w:t>
      </w:r>
      <w:r w:rsidRPr="00F23B14">
        <w:t>; and</w:t>
      </w:r>
    </w:p>
    <w:p w14:paraId="4E5F67E3" w14:textId="77777777" w:rsidR="00650B53" w:rsidRPr="00650B53" w:rsidRDefault="00650B53" w:rsidP="00650B53"/>
    <w:p w14:paraId="3D214B8D" w14:textId="77777777" w:rsidR="00650B53" w:rsidRPr="00F23B14" w:rsidRDefault="00650B53" w:rsidP="00650B53">
      <w:pPr>
        <w:pStyle w:val="Heading4"/>
        <w:rPr>
          <w:rFonts w:cs="Times New Roman"/>
        </w:rPr>
      </w:pPr>
      <w:r w:rsidRPr="00F23B14">
        <w:rPr>
          <w:rFonts w:cs="Times New Roman"/>
        </w:rPr>
        <w:t>Federal jurisdiction is 200 miles – States can only do 3</w:t>
      </w:r>
    </w:p>
    <w:p w14:paraId="415C4321" w14:textId="77777777" w:rsidR="00650B53" w:rsidRPr="00F23B14" w:rsidRDefault="00650B53" w:rsidP="00650B53">
      <w:pPr>
        <w:rPr>
          <w:sz w:val="16"/>
          <w:szCs w:val="16"/>
        </w:rPr>
      </w:pPr>
      <w:r w:rsidRPr="00F23B14">
        <w:rPr>
          <w:b/>
          <w:sz w:val="24"/>
        </w:rPr>
        <w:t xml:space="preserve">Pew 10 </w:t>
      </w:r>
      <w:r w:rsidRPr="00F23B14">
        <w:rPr>
          <w:sz w:val="18"/>
          <w:szCs w:val="16"/>
        </w:rPr>
        <w:t>(Pew Environmental Group U.S. Arctic Program, “OIL SPILL PREVENTION and RESPONSE IN THE U.S. ARCTIC OCEAN: Unexamined Risks, Unacceptable Consequences” November, 2010, http://www.pewtrusts.org/uploadedFiles/wwwpewtrustsorg/Reports/Protecting_ocean_life/PEW-1010_ARTIC_Report.pdf)//moxley</w:t>
      </w:r>
    </w:p>
    <w:p w14:paraId="0B8819D7" w14:textId="77777777" w:rsidR="00650B53" w:rsidRPr="00F23B14" w:rsidRDefault="00650B53" w:rsidP="00650B53">
      <w:pPr>
        <w:rPr>
          <w:b/>
          <w:u w:val="single"/>
        </w:rPr>
      </w:pPr>
      <w:r w:rsidRPr="00F23B14">
        <w:t xml:space="preserve">Subject to important reserved-land exceptions, </w:t>
      </w:r>
      <w:r w:rsidRPr="00F23B14">
        <w:rPr>
          <w:b/>
          <w:u w:val="single"/>
        </w:rPr>
        <w:t>Alaska has jurisdiction over submerged lands extending three miles from the coastline, and the federal government has jurisdiction over submerged lands from the three-mile mark to the seaward limit of the U.S. Exclusive Economic Zone, 200 miles from the coastline.</w:t>
      </w:r>
    </w:p>
    <w:p w14:paraId="7F540034" w14:textId="77777777" w:rsidR="00650B53" w:rsidRPr="00650B53" w:rsidRDefault="00650B53" w:rsidP="00650B53"/>
    <w:p w14:paraId="5498C672" w14:textId="77777777" w:rsidR="00650B53" w:rsidRDefault="00650B53" w:rsidP="00650B53">
      <w:pPr>
        <w:pStyle w:val="Heading2"/>
      </w:pPr>
      <w:r>
        <w:t>CP---Arctic EIA</w:t>
      </w:r>
    </w:p>
    <w:p w14:paraId="5999F55E" w14:textId="6A2E3D78" w:rsidR="00650B53" w:rsidRPr="00650B53" w:rsidRDefault="00650B53" w:rsidP="000330EB">
      <w:pPr>
        <w:pStyle w:val="Heading3"/>
      </w:pPr>
      <w:r>
        <w:t>2AC---Normal Means</w:t>
      </w:r>
    </w:p>
    <w:p w14:paraId="0266F064" w14:textId="0C8B9F09" w:rsidR="00650B53" w:rsidRPr="00F23B14" w:rsidRDefault="000330EB" w:rsidP="00650B53">
      <w:pPr>
        <w:pStyle w:val="Heading4"/>
        <w:rPr>
          <w:rFonts w:cs="Times New Roman"/>
        </w:rPr>
      </w:pPr>
      <w:r>
        <w:rPr>
          <w:rFonts w:cs="Times New Roman"/>
        </w:rPr>
        <w:t>EIA is normal means.</w:t>
      </w:r>
    </w:p>
    <w:p w14:paraId="4220EC9E" w14:textId="5D06FF6F" w:rsidR="00650B53" w:rsidRPr="00F23B14" w:rsidRDefault="00650B53" w:rsidP="00650B53">
      <w:r w:rsidRPr="00F23B14">
        <w:rPr>
          <w:b/>
          <w:sz w:val="24"/>
        </w:rPr>
        <w:t xml:space="preserve">Nowlan </w:t>
      </w:r>
      <w:r w:rsidR="00CD67A1">
        <w:rPr>
          <w:b/>
          <w:sz w:val="24"/>
        </w:rPr>
        <w:t>0</w:t>
      </w:r>
      <w:r w:rsidRPr="00F23B14">
        <w:rPr>
          <w:b/>
          <w:sz w:val="24"/>
        </w:rPr>
        <w:t>1</w:t>
      </w:r>
      <w:r w:rsidRPr="00F23B14">
        <w:rPr>
          <w:sz w:val="24"/>
        </w:rPr>
        <w:t xml:space="preserve"> </w:t>
      </w:r>
      <w:r w:rsidRPr="00F23B14">
        <w:t>(Linda Nolan, International Union for Conservation of Nature and Natural resources, Environmental Law Center in Germany, 2001, http://weavingaweb.org/pdfdocuments/EPLP44EN.pdf)</w:t>
      </w:r>
    </w:p>
    <w:p w14:paraId="04223D66" w14:textId="5E65107D" w:rsidR="00650B53" w:rsidRPr="00F23B14" w:rsidRDefault="00650B53" w:rsidP="00650B53">
      <w:pPr>
        <w:rPr>
          <w:u w:val="single"/>
        </w:rPr>
      </w:pPr>
      <w:r w:rsidRPr="00CD67A1">
        <w:rPr>
          <w:rStyle w:val="StyleUnderline"/>
        </w:rPr>
        <w:t>EIA can help</w:t>
      </w:r>
      <w:r w:rsidRPr="00F23B14">
        <w:rPr>
          <w:u w:val="single"/>
        </w:rPr>
        <w:t xml:space="preserve"> avoid or negative impacts from resource and other developments</w:t>
      </w:r>
      <w:r w:rsidRPr="00F23B14">
        <w:rPr>
          <w:b/>
          <w:u w:val="single"/>
        </w:rPr>
        <w:t xml:space="preserve">. </w:t>
      </w:r>
      <w:r w:rsidRPr="00CD67A1">
        <w:rPr>
          <w:rStyle w:val="Emphasis"/>
        </w:rPr>
        <w:t xml:space="preserve">All the Arctic states </w:t>
      </w:r>
      <w:r w:rsidRPr="00F23B14">
        <w:rPr>
          <w:b/>
          <w:u w:val="single"/>
        </w:rPr>
        <w:t xml:space="preserve">have </w:t>
      </w:r>
      <w:r w:rsidRPr="00CD67A1">
        <w:rPr>
          <w:rStyle w:val="Emphasis"/>
        </w:rPr>
        <w:t>domestic EIA statutes</w:t>
      </w:r>
      <w:r w:rsidRPr="00F23B14">
        <w:rPr>
          <w:b/>
          <w:u w:val="single"/>
        </w:rPr>
        <w:t xml:space="preserve">. </w:t>
      </w:r>
      <w:r w:rsidRPr="00F23B14">
        <w:rPr>
          <w:u w:val="single"/>
        </w:rPr>
        <w:t xml:space="preserve">Many Arctic </w:t>
      </w:r>
      <w:proofErr w:type="spellStart"/>
      <w:r w:rsidRPr="00F23B14">
        <w:rPr>
          <w:u w:val="single"/>
        </w:rPr>
        <w:t>cormtries</w:t>
      </w:r>
      <w:proofErr w:type="spellEnd"/>
      <w:r w:rsidRPr="00F23B14">
        <w:rPr>
          <w:u w:val="single"/>
        </w:rPr>
        <w:t xml:space="preserve"> have also signed the Convention on EIA in a Trans-boundary Context </w:t>
      </w:r>
      <w:r w:rsidRPr="00F23B14">
        <w:t xml:space="preserve">(UNEEE), </w:t>
      </w:r>
      <w:r w:rsidRPr="00F23B14">
        <w:rPr>
          <w:u w:val="single"/>
        </w:rPr>
        <w:t>also known as the Espoo Convention.</w:t>
      </w:r>
      <w:r w:rsidRPr="00F23B14">
        <w:t xml:space="preserve">1‘° That treaty obligates states to conduct EIAs for trans-boundary impacts. The project proponent’s state decides if notiﬁcation and consultation are required because of potential signiﬁcant impacts. </w:t>
      </w:r>
      <w:r w:rsidRPr="00F23B14">
        <w:rPr>
          <w:u w:val="single"/>
        </w:rPr>
        <w:t>New Arctic EIA Guidelines prepared by the Arctic Co</w:t>
      </w:r>
      <w:r w:rsidR="00CD67A1">
        <w:rPr>
          <w:u w:val="single"/>
        </w:rPr>
        <w:t>unc</w:t>
      </w:r>
      <w:r w:rsidRPr="00F23B14">
        <w:rPr>
          <w:u w:val="single"/>
        </w:rPr>
        <w:t xml:space="preserve">il are more stringent than the Espoo Convention, encouraging a </w:t>
      </w:r>
      <w:r w:rsidRPr="00CD67A1">
        <w:rPr>
          <w:rStyle w:val="Emphasis"/>
        </w:rPr>
        <w:t>broader range</w:t>
      </w:r>
      <w:r w:rsidRPr="00F23B14">
        <w:rPr>
          <w:u w:val="single"/>
        </w:rPr>
        <w:t xml:space="preserve"> of projects for inclusion than the developments</w:t>
      </w:r>
      <w:r w:rsidRPr="00F23B14">
        <w:t xml:space="preserve"> listed in Appendix I of the Convention. The Guidelines speciﬁcally do not replace or overrule existing procedures or guidelines adopted by international, national or provisional laws, land claim agreements or other regulations. </w:t>
      </w:r>
      <w:r w:rsidRPr="00F23B14">
        <w:rPr>
          <w:u w:val="single"/>
        </w:rPr>
        <w:t>Developed to address common Arctic features such as climate, ecosystems and socio-cultural attributes, the Guidelines were ﬁnalized and adopted in 1997.</w:t>
      </w:r>
      <w:r w:rsidRPr="00F23B14">
        <w:t xml:space="preserve"> </w:t>
      </w:r>
      <w:r w:rsidRPr="00F23B14">
        <w:rPr>
          <w:u w:val="single"/>
        </w:rPr>
        <w:t>The Guidelines raise issues unique to Arctic such as permafrost, and provide assistance on issues such as traditional knowledge and public participation</w:t>
      </w:r>
      <w:r w:rsidRPr="00F23B14">
        <w:t xml:space="preserve">. The use of the precautionary principle is strongly encouraged. </w:t>
      </w:r>
      <w:r w:rsidRPr="00F23B14">
        <w:rPr>
          <w:u w:val="single"/>
        </w:rPr>
        <w:t xml:space="preserve">Areas demanding </w:t>
      </w:r>
      <w:r w:rsidRPr="00CD67A1">
        <w:rPr>
          <w:rStyle w:val="Emphasis"/>
        </w:rPr>
        <w:t>particular EIA attention</w:t>
      </w:r>
      <w:r w:rsidRPr="00F23B14">
        <w:rPr>
          <w:u w:val="single"/>
        </w:rPr>
        <w:t xml:space="preserve"> in the Arctic are noted in the Guidelines, including sites of great sensitivity or marine geomorphology and areas of spiritual, cultural and other socioeconomic value, as well as areas important for traditional resource use.</w:t>
      </w:r>
    </w:p>
    <w:p w14:paraId="309A2DEC" w14:textId="77777777" w:rsidR="00650B53" w:rsidRPr="00650B53" w:rsidRDefault="00650B53" w:rsidP="00650B53"/>
    <w:p w14:paraId="25E09598" w14:textId="77777777" w:rsidR="00650B53" w:rsidRDefault="00650B53" w:rsidP="00650B53">
      <w:pPr>
        <w:pStyle w:val="Heading2"/>
      </w:pPr>
      <w:r>
        <w:t>CP---Ice Pact</w:t>
      </w:r>
    </w:p>
    <w:p w14:paraId="0CDBB749" w14:textId="77777777" w:rsidR="00D07F4A" w:rsidRDefault="00D07F4A" w:rsidP="00D07F4A">
      <w:pPr>
        <w:pStyle w:val="Heading3"/>
      </w:pPr>
      <w:r>
        <w:t>2AC---ICE Pact CP---LTNB---Politics</w:t>
      </w:r>
    </w:p>
    <w:p w14:paraId="641329C8" w14:textId="77777777" w:rsidR="00D07F4A" w:rsidRPr="000F1CBB" w:rsidRDefault="00D07F4A" w:rsidP="00D07F4A">
      <w:pPr>
        <w:pStyle w:val="Heading4"/>
      </w:pPr>
      <w:r>
        <w:t>Purchasing icebreakers abroad is politically unpopular.</w:t>
      </w:r>
    </w:p>
    <w:p w14:paraId="4E36DBAF" w14:textId="77777777" w:rsidR="00D07F4A" w:rsidRPr="000F1CBB" w:rsidRDefault="00D07F4A" w:rsidP="00D07F4A">
      <w:r w:rsidRPr="000F1CBB">
        <w:t xml:space="preserve">Sébastien </w:t>
      </w:r>
      <w:r w:rsidRPr="000F1CBB">
        <w:rPr>
          <w:rStyle w:val="Style13ptBold"/>
        </w:rPr>
        <w:t>Roblin 25</w:t>
      </w:r>
      <w:r w:rsidRPr="000F1CBB">
        <w:t xml:space="preserve">. Has written on the technical, historical, and political aspects of international security and conflict for publications including The National Interest, MSNBC, Forbes.com </w:t>
      </w:r>
      <w:r>
        <w:t>and</w:t>
      </w:r>
      <w:r w:rsidRPr="000F1CBB">
        <w:t xml:space="preserve"> holds a Master’s degree from Georgetown University and served with the Peace Corps in China. “Russia Is Absolutely Crushing the U.S. Navy in the Arctic. That’s a Real Threat to </w:t>
      </w:r>
      <w:proofErr w:type="gramStart"/>
      <w:r w:rsidRPr="000F1CBB">
        <w:t>America..</w:t>
      </w:r>
      <w:proofErr w:type="gramEnd"/>
      <w:r w:rsidRPr="000F1CBB">
        <w:t>” Popular Mechanics. 2-28-2025. https://www.popularmechanics.com/military/navy-ships/a63975726/us-vs-russia-icebreakers/ //</w:t>
      </w:r>
      <w:proofErr w:type="spellStart"/>
      <w:r w:rsidRPr="000F1CBB">
        <w:t>reyrey</w:t>
      </w:r>
      <w:proofErr w:type="spellEnd"/>
    </w:p>
    <w:p w14:paraId="2996B659" w14:textId="77777777" w:rsidR="00D07F4A" w:rsidRPr="00EA492B" w:rsidRDefault="00D07F4A" w:rsidP="00D07F4A">
      <w:pPr>
        <w:rPr>
          <w:rStyle w:val="StyleUnderline"/>
        </w:rPr>
      </w:pPr>
      <w:r w:rsidRPr="00EA492B">
        <w:rPr>
          <w:sz w:val="16"/>
        </w:rPr>
        <w:t xml:space="preserve">However, </w:t>
      </w:r>
      <w:r w:rsidRPr="00EA492B">
        <w:rPr>
          <w:rStyle w:val="StyleUnderline"/>
        </w:rPr>
        <w:t xml:space="preserve">there are </w:t>
      </w:r>
      <w:r w:rsidRPr="00F712AB">
        <w:rPr>
          <w:rStyle w:val="StyleUnderline"/>
          <w:highlight w:val="cyan"/>
        </w:rPr>
        <w:t xml:space="preserve">ways the U.S. could </w:t>
      </w:r>
      <w:r w:rsidRPr="00EA492B">
        <w:rPr>
          <w:rStyle w:val="StyleUnderline"/>
        </w:rPr>
        <w:t xml:space="preserve">rapidly </w:t>
      </w:r>
      <w:r w:rsidRPr="00F712AB">
        <w:rPr>
          <w:rStyle w:val="StyleUnderline"/>
          <w:highlight w:val="cyan"/>
        </w:rPr>
        <w:t>expand its icebreaker fleet</w:t>
      </w:r>
      <w:r w:rsidRPr="00EA492B">
        <w:rPr>
          <w:rStyle w:val="StyleUnderline"/>
        </w:rPr>
        <w:t xml:space="preserve">—by </w:t>
      </w:r>
      <w:r w:rsidRPr="00F712AB">
        <w:rPr>
          <w:rStyle w:val="Emphasis"/>
          <w:highlight w:val="cyan"/>
        </w:rPr>
        <w:t>buying abroad</w:t>
      </w:r>
      <w:r w:rsidRPr="00F712AB">
        <w:rPr>
          <w:rStyle w:val="StyleUnderline"/>
          <w:highlight w:val="cyan"/>
        </w:rPr>
        <w:t xml:space="preserve"> from U.S. allies with </w:t>
      </w:r>
      <w:r w:rsidRPr="00EA492B">
        <w:rPr>
          <w:rStyle w:val="Emphasis"/>
        </w:rPr>
        <w:t xml:space="preserve">ample </w:t>
      </w:r>
      <w:r w:rsidRPr="00F712AB">
        <w:rPr>
          <w:rStyle w:val="Emphasis"/>
          <w:highlight w:val="cyan"/>
        </w:rPr>
        <w:t>shipbuilding capacity</w:t>
      </w:r>
      <w:r w:rsidRPr="00F712AB">
        <w:rPr>
          <w:rStyle w:val="StyleUnderline"/>
          <w:highlight w:val="cyan"/>
        </w:rPr>
        <w:t xml:space="preserve"> </w:t>
      </w:r>
      <w:r w:rsidRPr="000359A2">
        <w:rPr>
          <w:rStyle w:val="StyleUnderline"/>
        </w:rPr>
        <w:t xml:space="preserve">and </w:t>
      </w:r>
      <w:r w:rsidRPr="000359A2">
        <w:rPr>
          <w:rStyle w:val="Emphasis"/>
        </w:rPr>
        <w:t>expertise building</w:t>
      </w:r>
      <w:r w:rsidRPr="000359A2">
        <w:rPr>
          <w:rStyle w:val="StyleUnderline"/>
        </w:rPr>
        <w:t xml:space="preserve"> icebreakers </w:t>
      </w:r>
      <w:r w:rsidRPr="00F712AB">
        <w:rPr>
          <w:rStyle w:val="StyleUnderline"/>
          <w:highlight w:val="cyan"/>
        </w:rPr>
        <w:t>like Canada, Iceland, and</w:t>
      </w:r>
      <w:r w:rsidRPr="00EA492B">
        <w:rPr>
          <w:rStyle w:val="StyleUnderline"/>
        </w:rPr>
        <w:t xml:space="preserve"> </w:t>
      </w:r>
      <w:r w:rsidRPr="00F712AB">
        <w:rPr>
          <w:rStyle w:val="Emphasis"/>
          <w:highlight w:val="cyan"/>
        </w:rPr>
        <w:t>So</w:t>
      </w:r>
      <w:r w:rsidRPr="00EA492B">
        <w:rPr>
          <w:rStyle w:val="StyleUnderline"/>
        </w:rPr>
        <w:t xml:space="preserve">uth </w:t>
      </w:r>
      <w:r w:rsidRPr="00F712AB">
        <w:rPr>
          <w:rStyle w:val="Emphasis"/>
          <w:highlight w:val="cyan"/>
        </w:rPr>
        <w:t>Ko</w:t>
      </w:r>
      <w:r w:rsidRPr="00EA492B">
        <w:rPr>
          <w:rStyle w:val="StyleUnderline"/>
        </w:rPr>
        <w:t>rea.</w:t>
      </w:r>
    </w:p>
    <w:p w14:paraId="15DE2BC8" w14:textId="77777777" w:rsidR="00D07F4A" w:rsidRPr="00EA492B" w:rsidRDefault="00D07F4A" w:rsidP="00D07F4A">
      <w:pPr>
        <w:rPr>
          <w:sz w:val="16"/>
        </w:rPr>
      </w:pPr>
      <w:r w:rsidRPr="00EA492B">
        <w:rPr>
          <w:sz w:val="16"/>
        </w:rPr>
        <w:t>China Has Weapons to Destroy US Aircraft Carriers</w:t>
      </w:r>
    </w:p>
    <w:p w14:paraId="07425B05" w14:textId="77777777" w:rsidR="00D07F4A" w:rsidRPr="00EA492B" w:rsidRDefault="00D07F4A" w:rsidP="00D07F4A">
      <w:pPr>
        <w:rPr>
          <w:rStyle w:val="StyleUnderline"/>
        </w:rPr>
      </w:pPr>
      <w:r w:rsidRPr="00EA492B">
        <w:rPr>
          <w:sz w:val="16"/>
        </w:rPr>
        <w:t xml:space="preserve">For example, Canada’s Coast Guard is procuring 16 8,987-ton icebreaking </w:t>
      </w:r>
      <w:proofErr w:type="gramStart"/>
      <w:r w:rsidRPr="00EA492B">
        <w:rPr>
          <w:sz w:val="16"/>
        </w:rPr>
        <w:t>Multi-Purpose Vessels</w:t>
      </w:r>
      <w:proofErr w:type="gramEnd"/>
      <w:r w:rsidRPr="00EA492B">
        <w:rPr>
          <w:sz w:val="16"/>
        </w:rPr>
        <w:t xml:space="preserve"> from a shipyard in Vancouver for $14 billion Canadian dollars ($9.9 billion U.S. dollars), some of which will serve in the Arctic. It’s also worth </w:t>
      </w:r>
      <w:r w:rsidRPr="00EA492B">
        <w:rPr>
          <w:rStyle w:val="StyleUnderline"/>
        </w:rPr>
        <w:t xml:space="preserve">noting </w:t>
      </w:r>
      <w:r w:rsidRPr="00F712AB">
        <w:rPr>
          <w:rStyle w:val="StyleUnderline"/>
          <w:highlight w:val="cyan"/>
        </w:rPr>
        <w:t>U.S. allies</w:t>
      </w:r>
      <w:r w:rsidRPr="00EA492B">
        <w:rPr>
          <w:rStyle w:val="StyleUnderline"/>
        </w:rPr>
        <w:t xml:space="preserve"> in NATO (including Canada) </w:t>
      </w:r>
      <w:r w:rsidRPr="00F712AB">
        <w:rPr>
          <w:rStyle w:val="StyleUnderline"/>
          <w:highlight w:val="cyan"/>
        </w:rPr>
        <w:t xml:space="preserve">have well over a dozen </w:t>
      </w:r>
      <w:r w:rsidRPr="00EA492B">
        <w:rPr>
          <w:rStyle w:val="StyleUnderline"/>
        </w:rPr>
        <w:t>polar</w:t>
      </w:r>
      <w:r w:rsidRPr="00F712AB">
        <w:rPr>
          <w:rStyle w:val="StyleUnderline"/>
          <w:highlight w:val="cyan"/>
        </w:rPr>
        <w:t xml:space="preserve"> icebreakers between them</w:t>
      </w:r>
      <w:r w:rsidRPr="00EA492B">
        <w:rPr>
          <w:rStyle w:val="StyleUnderline"/>
        </w:rPr>
        <w:t>, which could assist the U.S. if it came under direct attack.</w:t>
      </w:r>
    </w:p>
    <w:p w14:paraId="17AA8D9C" w14:textId="77777777" w:rsidR="00D07F4A" w:rsidRPr="00F712AB" w:rsidRDefault="00D07F4A" w:rsidP="00D07F4A">
      <w:pPr>
        <w:rPr>
          <w:rStyle w:val="StyleUnderline"/>
          <w:highlight w:val="cyan"/>
        </w:rPr>
      </w:pPr>
      <w:r w:rsidRPr="00EA492B">
        <w:rPr>
          <w:sz w:val="16"/>
        </w:rPr>
        <w:t xml:space="preserve">Of course, </w:t>
      </w:r>
      <w:r w:rsidRPr="00F712AB">
        <w:rPr>
          <w:rStyle w:val="StyleUnderline"/>
          <w:highlight w:val="cyan"/>
        </w:rPr>
        <w:t>buying ships not made in the U.S.A</w:t>
      </w:r>
      <w:r w:rsidRPr="00EA492B">
        <w:rPr>
          <w:rStyle w:val="StyleUnderline"/>
        </w:rPr>
        <w:t xml:space="preserve">. is </w:t>
      </w:r>
      <w:r w:rsidRPr="00F712AB">
        <w:rPr>
          <w:rStyle w:val="Emphasis"/>
          <w:highlight w:val="cyan"/>
        </w:rPr>
        <w:t>politically a hard sell</w:t>
      </w:r>
      <w:r w:rsidRPr="00EA492B">
        <w:rPr>
          <w:sz w:val="16"/>
        </w:rPr>
        <w:t xml:space="preserve">, and </w:t>
      </w:r>
      <w:r w:rsidRPr="00F712AB">
        <w:rPr>
          <w:rStyle w:val="Emphasis"/>
          <w:highlight w:val="cyan"/>
        </w:rPr>
        <w:t>Trump</w:t>
      </w:r>
      <w:r w:rsidRPr="00F712AB">
        <w:rPr>
          <w:rStyle w:val="StyleUnderline"/>
          <w:highlight w:val="cyan"/>
        </w:rPr>
        <w:t xml:space="preserve"> has threatened </w:t>
      </w:r>
      <w:r w:rsidRPr="00F712AB">
        <w:rPr>
          <w:rStyle w:val="Emphasis"/>
          <w:highlight w:val="cyan"/>
        </w:rPr>
        <w:t xml:space="preserve">massive tariffs </w:t>
      </w:r>
      <w:r w:rsidRPr="00EA492B">
        <w:rPr>
          <w:rStyle w:val="StyleUnderline"/>
        </w:rPr>
        <w:t xml:space="preserve">on Canadian trade and </w:t>
      </w:r>
      <w:r w:rsidRPr="00F712AB">
        <w:rPr>
          <w:rStyle w:val="StyleUnderline"/>
          <w:highlight w:val="cyan"/>
        </w:rPr>
        <w:t>ex</w:t>
      </w:r>
      <w:r w:rsidRPr="00EA492B">
        <w:rPr>
          <w:rStyle w:val="StyleUnderline"/>
        </w:rPr>
        <w:t xml:space="preserve">pressed a </w:t>
      </w:r>
      <w:r w:rsidRPr="00F712AB">
        <w:rPr>
          <w:rStyle w:val="StyleUnderline"/>
          <w:highlight w:val="cyan"/>
        </w:rPr>
        <w:t>desire to use “</w:t>
      </w:r>
      <w:r w:rsidRPr="00F712AB">
        <w:rPr>
          <w:rStyle w:val="Emphasis"/>
          <w:highlight w:val="cyan"/>
        </w:rPr>
        <w:t>economic force</w:t>
      </w:r>
      <w:r w:rsidRPr="00F712AB">
        <w:rPr>
          <w:rStyle w:val="StyleUnderline"/>
          <w:highlight w:val="cyan"/>
        </w:rPr>
        <w:t xml:space="preserve">” to annex Canada. </w:t>
      </w:r>
      <w:proofErr w:type="gramStart"/>
      <w:r w:rsidRPr="00EA492B">
        <w:rPr>
          <w:rStyle w:val="StyleUnderline"/>
        </w:rPr>
        <w:t>So</w:t>
      </w:r>
      <w:proofErr w:type="gramEnd"/>
      <w:r w:rsidRPr="00EA492B">
        <w:rPr>
          <w:rStyle w:val="StyleUnderline"/>
        </w:rPr>
        <w:t xml:space="preserve"> breaking the ice</w:t>
      </w:r>
      <w:r w:rsidRPr="00F712AB">
        <w:rPr>
          <w:rStyle w:val="StyleUnderline"/>
          <w:highlight w:val="cyan"/>
        </w:rPr>
        <w:t xml:space="preserve"> for </w:t>
      </w:r>
      <w:r w:rsidRPr="00EA492B">
        <w:rPr>
          <w:rStyle w:val="StyleUnderline"/>
        </w:rPr>
        <w:t xml:space="preserve">long-term </w:t>
      </w:r>
      <w:r w:rsidRPr="00F712AB">
        <w:rPr>
          <w:rStyle w:val="StyleUnderline"/>
          <w:highlight w:val="cyan"/>
        </w:rPr>
        <w:t xml:space="preserve">ship-building deals </w:t>
      </w:r>
      <w:r w:rsidRPr="00EA492B">
        <w:rPr>
          <w:rStyle w:val="StyleUnderline"/>
        </w:rPr>
        <w:t xml:space="preserve">in a northernly direction </w:t>
      </w:r>
      <w:r w:rsidRPr="00F712AB">
        <w:rPr>
          <w:rStyle w:val="Emphasis"/>
          <w:highlight w:val="cyan"/>
        </w:rPr>
        <w:t>could prove tricky</w:t>
      </w:r>
      <w:r w:rsidRPr="00F712AB">
        <w:rPr>
          <w:rStyle w:val="StyleUnderline"/>
          <w:highlight w:val="cyan"/>
        </w:rPr>
        <w:t>.</w:t>
      </w:r>
    </w:p>
    <w:p w14:paraId="140E6D4A" w14:textId="77777777" w:rsidR="00350B2A" w:rsidRDefault="00350B2A" w:rsidP="00350B2A">
      <w:pPr>
        <w:pStyle w:val="Heading4"/>
      </w:pPr>
      <w:r>
        <w:t>Bipartisan support to “rethink” the Arctic Icebreaker Plan</w:t>
      </w:r>
    </w:p>
    <w:p w14:paraId="0883611D" w14:textId="77777777" w:rsidR="00350B2A" w:rsidRDefault="00350B2A" w:rsidP="00350B2A">
      <w:r>
        <w:t xml:space="preserve">Peter </w:t>
      </w:r>
      <w:r w:rsidRPr="00A41A4C">
        <w:rPr>
          <w:b/>
          <w:bCs/>
        </w:rPr>
        <w:t>Rybski</w:t>
      </w:r>
      <w:r>
        <w:t>, 11-29-</w:t>
      </w:r>
      <w:r w:rsidRPr="00A41A4C">
        <w:rPr>
          <w:b/>
          <w:bCs/>
        </w:rPr>
        <w:t>2024</w:t>
      </w:r>
      <w:r>
        <w:t xml:space="preserve">, "Bipartisan congressional support builds to 'rethink' icebreaker acquisition: Commentary," </w:t>
      </w:r>
      <w:proofErr w:type="spellStart"/>
      <w:r>
        <w:t>ArcticToday</w:t>
      </w:r>
      <w:proofErr w:type="spellEnd"/>
      <w:r>
        <w:t>, https://www.arctictoday.com/bipartisan-congressional-support-builds-to-rethink-icebreaker-acquisition-commentary.//nishant</w:t>
      </w:r>
    </w:p>
    <w:p w14:paraId="333155F9" w14:textId="77777777" w:rsidR="00350B2A" w:rsidRPr="00A41A4C" w:rsidRDefault="00350B2A" w:rsidP="00350B2A">
      <w:pPr>
        <w:rPr>
          <w:rStyle w:val="Emphasis"/>
        </w:rPr>
      </w:pPr>
      <w:r w:rsidRPr="00A41A4C">
        <w:rPr>
          <w:sz w:val="14"/>
        </w:rPr>
        <w:t xml:space="preserve">The House Transportation and Infrastructure Subcommittee on Coast Guard and Maritime Transportation held </w:t>
      </w:r>
      <w:r w:rsidRPr="00F712AB">
        <w:rPr>
          <w:rStyle w:val="StyleUnderline"/>
          <w:highlight w:val="cyan"/>
        </w:rPr>
        <w:t>a hearing on November 14th</w:t>
      </w:r>
      <w:r w:rsidRPr="00A41A4C">
        <w:rPr>
          <w:rStyle w:val="StyleUnderline"/>
        </w:rPr>
        <w:t xml:space="preserve"> </w:t>
      </w:r>
      <w:r w:rsidRPr="00B75185">
        <w:rPr>
          <w:sz w:val="16"/>
        </w:rPr>
        <w:t>amusingly</w:t>
      </w:r>
      <w:r w:rsidRPr="00A41A4C">
        <w:rPr>
          <w:rStyle w:val="StyleUnderline"/>
        </w:rPr>
        <w:t xml:space="preserve"> </w:t>
      </w:r>
      <w:r w:rsidRPr="00F712AB">
        <w:rPr>
          <w:rStyle w:val="StyleUnderline"/>
          <w:highlight w:val="cyan"/>
        </w:rPr>
        <w:t xml:space="preserve">titled </w:t>
      </w:r>
      <w:r w:rsidRPr="00F712AB">
        <w:rPr>
          <w:rStyle w:val="Emphasis"/>
          <w:highlight w:val="cyan"/>
        </w:rPr>
        <w:t>“Snowed In: United States Disinvestment in the Arctic.”</w:t>
      </w:r>
    </w:p>
    <w:p w14:paraId="06BC1364" w14:textId="77777777" w:rsidR="00350B2A" w:rsidRPr="00A41A4C" w:rsidRDefault="00350B2A" w:rsidP="00350B2A">
      <w:pPr>
        <w:rPr>
          <w:sz w:val="14"/>
        </w:rPr>
      </w:pPr>
      <w:r w:rsidRPr="00A41A4C">
        <w:rPr>
          <w:sz w:val="14"/>
        </w:rPr>
        <w:t>I’ve been watching hearings about the U.S. Coast Guard’s icebreakers- held normally by both the T&amp;I Committee and Homeland Security Committee- for some time. They follow a pattern of sorts. The U.S. Coast Guard leadership states that it is carrying out the nation’s business, somehow managing to get the job done with insufficient resources. The leadership then provides the latest “official” status of its programs- a report that normally bears no resemblance to reality1. Members of Congress will then ask some tough questions which the U.S. Coast Guard leadership will deflect, and there will be little follow-up.</w:t>
      </w:r>
    </w:p>
    <w:p w14:paraId="7840A650" w14:textId="77777777" w:rsidR="00350B2A" w:rsidRPr="00A41A4C" w:rsidRDefault="00350B2A" w:rsidP="00350B2A">
      <w:pPr>
        <w:rPr>
          <w:sz w:val="14"/>
        </w:rPr>
      </w:pPr>
      <w:r w:rsidRPr="00A41A4C">
        <w:rPr>
          <w:sz w:val="14"/>
        </w:rPr>
        <w:t xml:space="preserve">The same problems normally surface. For example, the U.S. Coast Guard says it needs 8-9 icebreakers but has no long-term shipbuilding plan. </w:t>
      </w:r>
      <w:r w:rsidRPr="00A41A4C">
        <w:rPr>
          <w:rStyle w:val="StyleUnderline"/>
        </w:rPr>
        <w:t xml:space="preserve">The Polar Security Cutter (PSC) program aims to build three of these nine, but it is well over budget and </w:t>
      </w:r>
      <w:r w:rsidRPr="00A41A4C">
        <w:rPr>
          <w:rStyle w:val="Emphasis"/>
        </w:rPr>
        <w:t>years behind schedule</w:t>
      </w:r>
      <w:r w:rsidRPr="00A41A4C">
        <w:rPr>
          <w:rStyle w:val="StyleUnderline"/>
        </w:rPr>
        <w:t>.</w:t>
      </w:r>
      <w:r w:rsidRPr="00A41A4C">
        <w:rPr>
          <w:sz w:val="14"/>
        </w:rPr>
        <w:t xml:space="preserve"> Congress will chastise the Coast Guard for failing to ask for everything that it needs, and for resisting outside efforts to assist it. There will be lots of blame, but none of it involves serious introspection about how the U.S. Coast Guard could have done things differently. Repeat again in a few months.</w:t>
      </w:r>
    </w:p>
    <w:p w14:paraId="633933BC" w14:textId="77777777" w:rsidR="00350B2A" w:rsidRPr="00A41A4C" w:rsidRDefault="00350B2A" w:rsidP="00350B2A">
      <w:pPr>
        <w:rPr>
          <w:sz w:val="14"/>
        </w:rPr>
      </w:pPr>
      <w:r w:rsidRPr="00A41A4C">
        <w:rPr>
          <w:sz w:val="14"/>
        </w:rPr>
        <w:t>I try to highlight a few things that are different from hearing to hearing, finding some elements within each to classify as the good, the bad, and the ugly. We’ll start with the good news (at least good for those of us who want the U.S. Coast Guard to get the ships that it needs within a relevant timeframe):</w:t>
      </w:r>
    </w:p>
    <w:p w14:paraId="2482AA0F" w14:textId="77777777" w:rsidR="00350B2A" w:rsidRPr="00A41A4C" w:rsidRDefault="00350B2A" w:rsidP="00350B2A">
      <w:pPr>
        <w:rPr>
          <w:sz w:val="14"/>
        </w:rPr>
      </w:pPr>
      <w:r w:rsidRPr="00A41A4C">
        <w:rPr>
          <w:sz w:val="14"/>
        </w:rPr>
        <w:t xml:space="preserve">This starts with </w:t>
      </w:r>
      <w:r w:rsidRPr="00A41A4C">
        <w:rPr>
          <w:rStyle w:val="StyleUnderline"/>
        </w:rPr>
        <w:t>John Garamendi (D-CA)</w:t>
      </w:r>
      <w:r w:rsidRPr="00A41A4C">
        <w:rPr>
          <w:sz w:val="14"/>
        </w:rPr>
        <w:t xml:space="preserve"> in his questions for Vice Admiral (VADM) Peter Gautier, the U.S. Coast Guard Deputy Commandant for Operations.</w:t>
      </w:r>
    </w:p>
    <w:p w14:paraId="43C2D778" w14:textId="77777777" w:rsidR="00350B2A" w:rsidRPr="00A41A4C" w:rsidRDefault="00350B2A" w:rsidP="00350B2A">
      <w:pPr>
        <w:rPr>
          <w:sz w:val="14"/>
        </w:rPr>
      </w:pPr>
      <w:r w:rsidRPr="00A41A4C">
        <w:rPr>
          <w:sz w:val="14"/>
        </w:rPr>
        <w:t>Mr. Garamendi is a strong advocate for strengthening the U.S. Maritime sector. He is one of four authors of the bipartisan Congressional Guidance for a National Maritime Strategy, along with Congressman Mile Waltz, Senator Marco Rubio, and Senator Mark Kelly. Mr. Garamendi has appeared with Secretary of the Navy Carlos Del Toro, supporting SECNAV’s efforts at Maritime Statecraft.</w:t>
      </w:r>
    </w:p>
    <w:p w14:paraId="24D0DE27" w14:textId="77777777" w:rsidR="00350B2A" w:rsidRPr="00A41A4C" w:rsidRDefault="00350B2A" w:rsidP="00350B2A">
      <w:pPr>
        <w:rPr>
          <w:sz w:val="14"/>
        </w:rPr>
      </w:pPr>
      <w:r w:rsidRPr="00A41A4C">
        <w:rPr>
          <w:sz w:val="14"/>
        </w:rPr>
        <w:t>Mr. Garamendi is a strong supporter of the Jones Act and of building ships in the USA- so much so that he received the 2021 Maritime Leadership Award from the Shipbuilders Council of America. I’ve heard that when discussing icebreaker construction in the past, he has been adamant that they must be built in the USA. Because of this, I found the following exchange notable:</w:t>
      </w:r>
    </w:p>
    <w:p w14:paraId="7BE7438C" w14:textId="77777777" w:rsidR="00350B2A" w:rsidRPr="00A41A4C" w:rsidRDefault="00350B2A" w:rsidP="00350B2A">
      <w:pPr>
        <w:rPr>
          <w:sz w:val="14"/>
        </w:rPr>
      </w:pPr>
      <w:r w:rsidRPr="00A41A4C">
        <w:rPr>
          <w:sz w:val="14"/>
        </w:rPr>
        <w:t>Mr. Garamendi: What I’m trying to do is to put on the record here that we’ve got one very serious national security problem.  Don’t dance around.  The fact of the matter is that we do not have a presence in the Arctic.  We know where the Polar Star is2.  Eventually you’re not going to be able to cannibalize other icebreakers to maintain the Polar Star3.  The bottom line here is there is a national security threat of great significance as a result of the inability of the Coast Guard to have adequate presence in the Arctic.  Do you agree or disagree with me?</w:t>
      </w:r>
    </w:p>
    <w:p w14:paraId="721759B4" w14:textId="77777777" w:rsidR="00350B2A" w:rsidRPr="00A41A4C" w:rsidRDefault="00350B2A" w:rsidP="00350B2A">
      <w:pPr>
        <w:rPr>
          <w:sz w:val="14"/>
        </w:rPr>
      </w:pPr>
      <w:r w:rsidRPr="00A41A4C">
        <w:rPr>
          <w:sz w:val="14"/>
        </w:rPr>
        <w:t>VADM Gautier: I agree</w:t>
      </w:r>
    </w:p>
    <w:p w14:paraId="04D9345F" w14:textId="77777777" w:rsidR="00350B2A" w:rsidRPr="00A41A4C" w:rsidRDefault="00350B2A" w:rsidP="00350B2A">
      <w:pPr>
        <w:rPr>
          <w:sz w:val="14"/>
        </w:rPr>
      </w:pPr>
      <w:r w:rsidRPr="00A41A4C">
        <w:rPr>
          <w:sz w:val="14"/>
        </w:rPr>
        <w:t xml:space="preserve">Mr. Garamendi: Very good. Now what does it take, </w:t>
      </w:r>
      <w:r w:rsidRPr="00F712AB">
        <w:rPr>
          <w:rStyle w:val="StyleUnderline"/>
          <w:highlight w:val="cyan"/>
        </w:rPr>
        <w:t>8-10 icebreakers of which three are heavy icebreakers, which will probably be able to be delivered sometime around 2040</w:t>
      </w:r>
      <w:r w:rsidRPr="00A41A4C">
        <w:rPr>
          <w:sz w:val="14"/>
        </w:rPr>
        <w:t>.  Is that correct?</w:t>
      </w:r>
    </w:p>
    <w:p w14:paraId="1BBADC3B" w14:textId="77777777" w:rsidR="00350B2A" w:rsidRPr="00A41A4C" w:rsidRDefault="00350B2A" w:rsidP="00350B2A">
      <w:pPr>
        <w:rPr>
          <w:sz w:val="14"/>
        </w:rPr>
      </w:pPr>
      <w:r w:rsidRPr="00A41A4C">
        <w:rPr>
          <w:sz w:val="14"/>
        </w:rPr>
        <w:t xml:space="preserve">VADM Gautier: </w:t>
      </w:r>
      <w:r w:rsidRPr="00F712AB">
        <w:rPr>
          <w:rStyle w:val="StyleUnderline"/>
          <w:highlight w:val="cyan"/>
        </w:rPr>
        <w:t>It’s going to take a long time to produce</w:t>
      </w:r>
      <w:r w:rsidRPr="00A41A4C">
        <w:rPr>
          <w:sz w:val="14"/>
        </w:rPr>
        <w:t>…</w:t>
      </w:r>
    </w:p>
    <w:p w14:paraId="6A9F945B" w14:textId="77777777" w:rsidR="00350B2A" w:rsidRPr="00A41A4C" w:rsidRDefault="00350B2A" w:rsidP="00350B2A">
      <w:pPr>
        <w:rPr>
          <w:sz w:val="14"/>
        </w:rPr>
      </w:pPr>
      <w:r w:rsidRPr="00A41A4C">
        <w:rPr>
          <w:sz w:val="14"/>
        </w:rPr>
        <w:t xml:space="preserve">Mr. Garamendi: A longtime, a decade. </w:t>
      </w:r>
      <w:r w:rsidRPr="00A41A4C">
        <w:rPr>
          <w:rStyle w:val="StyleUnderline"/>
        </w:rPr>
        <w:t>Minimum of a decade for the first one.</w:t>
      </w:r>
      <w:r w:rsidRPr="00A41A4C">
        <w:rPr>
          <w:sz w:val="14"/>
        </w:rPr>
        <w:t xml:space="preserve">  And then who knows the next two and third one.  Bottom line here and this is really for us.  We have continually underfunded the Coast Guard icebreaker program.  Continually.  And unfortunately, the Coast Guard has not sounded the red alarm and laid down “give us the money or we cannot do it.” </w:t>
      </w:r>
      <w:proofErr w:type="gramStart"/>
      <w:r w:rsidRPr="00A41A4C">
        <w:rPr>
          <w:sz w:val="14"/>
        </w:rPr>
        <w:t>So</w:t>
      </w:r>
      <w:proofErr w:type="gramEnd"/>
      <w:r w:rsidRPr="00A41A4C">
        <w:rPr>
          <w:sz w:val="14"/>
        </w:rPr>
        <w:t xml:space="preserve"> we’re going to have to come forward here with the money necessary to do it. The question is can it be built in the United States in a timely manner.  </w:t>
      </w:r>
      <w:r w:rsidRPr="00F712AB">
        <w:rPr>
          <w:rStyle w:val="StyleUnderline"/>
          <w:highlight w:val="cyan"/>
        </w:rPr>
        <w:t xml:space="preserve">There’s plenty of indication the answer is that we </w:t>
      </w:r>
      <w:proofErr w:type="spellStart"/>
      <w:r w:rsidRPr="00F712AB">
        <w:rPr>
          <w:rStyle w:val="StyleUnderline"/>
          <w:highlight w:val="cyan"/>
        </w:rPr>
        <w:t>ain’t</w:t>
      </w:r>
      <w:proofErr w:type="spellEnd"/>
      <w:r w:rsidRPr="00F712AB">
        <w:rPr>
          <w:rStyle w:val="StyleUnderline"/>
          <w:highlight w:val="cyan"/>
        </w:rPr>
        <w:t xml:space="preserve"> doing very well now.  </w:t>
      </w:r>
      <w:proofErr w:type="gramStart"/>
      <w:r w:rsidRPr="00F712AB">
        <w:rPr>
          <w:rStyle w:val="StyleUnderline"/>
          <w:highlight w:val="cyan"/>
        </w:rPr>
        <w:t>So</w:t>
      </w:r>
      <w:proofErr w:type="gramEnd"/>
      <w:r w:rsidRPr="00F712AB">
        <w:rPr>
          <w:rStyle w:val="StyleUnderline"/>
          <w:highlight w:val="cyan"/>
        </w:rPr>
        <w:t xml:space="preserve"> we’re going to have to rethink this.   We’re going to have to rethink it.  </w:t>
      </w:r>
      <w:r w:rsidRPr="00B75185">
        <w:rPr>
          <w:sz w:val="16"/>
        </w:rPr>
        <w:t>If you need 8-10 now, next year, year after next, the only way we’re going to do it is to rethink how we’re going to get those icebreakers.  Made in America?  No one’s been stronger on that than I have over these years.</w:t>
      </w:r>
      <w:r w:rsidRPr="00F712AB">
        <w:rPr>
          <w:rStyle w:val="StyleUnderline"/>
          <w:sz w:val="16"/>
          <w:highlight w:val="cyan"/>
        </w:rPr>
        <w:t xml:space="preserve">  </w:t>
      </w:r>
      <w:r w:rsidRPr="00F712AB">
        <w:rPr>
          <w:rStyle w:val="StyleUnderline"/>
          <w:highlight w:val="cyan"/>
        </w:rPr>
        <w:t>But we’re failing.  Our industrial base has failed us.</w:t>
      </w:r>
      <w:r w:rsidRPr="00A41A4C">
        <w:rPr>
          <w:sz w:val="14"/>
        </w:rPr>
        <w:t xml:space="preserve">  And frankly the Coast Guard has failed us by not sounding an alarm loud.</w:t>
      </w:r>
    </w:p>
    <w:p w14:paraId="070B477F" w14:textId="77777777" w:rsidR="00350B2A" w:rsidRDefault="00350B2A" w:rsidP="00350B2A">
      <w:pPr>
        <w:rPr>
          <w:rStyle w:val="StyleUnderline"/>
        </w:rPr>
      </w:pPr>
      <w:r w:rsidRPr="00F712AB">
        <w:rPr>
          <w:rStyle w:val="StyleUnderline"/>
          <w:highlight w:val="cyan"/>
        </w:rPr>
        <w:t>Other Committee members— from both sides of the aisle— made similar comments or directly associated themselves with Mr. Garamendi’s remarks.</w:t>
      </w:r>
    </w:p>
    <w:p w14:paraId="56C27DD8" w14:textId="77777777" w:rsidR="00350B2A" w:rsidRPr="00A41A4C" w:rsidRDefault="00350B2A" w:rsidP="00350B2A">
      <w:pPr>
        <w:rPr>
          <w:sz w:val="14"/>
        </w:rPr>
      </w:pPr>
      <w:r w:rsidRPr="00A41A4C">
        <w:rPr>
          <w:sz w:val="14"/>
        </w:rPr>
        <w:t>The Bad</w:t>
      </w:r>
    </w:p>
    <w:p w14:paraId="7E62B5D6" w14:textId="77777777" w:rsidR="00350B2A" w:rsidRPr="00A41A4C" w:rsidRDefault="00350B2A" w:rsidP="00350B2A">
      <w:pPr>
        <w:rPr>
          <w:sz w:val="14"/>
        </w:rPr>
      </w:pPr>
      <w:r w:rsidRPr="00A41A4C">
        <w:rPr>
          <w:sz w:val="14"/>
        </w:rPr>
        <w:t>Cost and Schedule:</w:t>
      </w:r>
    </w:p>
    <w:p w14:paraId="2BE6C1F0" w14:textId="77777777" w:rsidR="00350B2A" w:rsidRPr="00A41A4C" w:rsidRDefault="00350B2A" w:rsidP="00350B2A">
      <w:pPr>
        <w:rPr>
          <w:sz w:val="14"/>
        </w:rPr>
      </w:pPr>
      <w:r w:rsidRPr="00A41A4C">
        <w:rPr>
          <w:sz w:val="14"/>
        </w:rPr>
        <w:t xml:space="preserve">The U.S. Coast Guard reported earlier in 2024 that </w:t>
      </w:r>
      <w:r w:rsidRPr="00A41A4C">
        <w:rPr>
          <w:rStyle w:val="StyleUnderline"/>
        </w:rPr>
        <w:t>the PSC program “would exceed cost and schedule thresholds.”</w:t>
      </w:r>
      <w:r w:rsidRPr="00A41A4C">
        <w:rPr>
          <w:sz w:val="14"/>
        </w:rPr>
        <w:t xml:space="preserve"> The USCG owes an update to Congress by the end of this year, but the official update was not available at the time of this hearing. Still, there are hints.</w:t>
      </w:r>
    </w:p>
    <w:p w14:paraId="4EAADCF1" w14:textId="77777777" w:rsidR="00350B2A" w:rsidRPr="00A41A4C" w:rsidRDefault="00350B2A" w:rsidP="00350B2A">
      <w:pPr>
        <w:rPr>
          <w:sz w:val="14"/>
        </w:rPr>
      </w:pPr>
      <w:r w:rsidRPr="00A41A4C">
        <w:rPr>
          <w:sz w:val="14"/>
        </w:rPr>
        <w:t>Cost!</w:t>
      </w:r>
    </w:p>
    <w:p w14:paraId="0BEAF1B4" w14:textId="77777777" w:rsidR="00350B2A" w:rsidRPr="00A41A4C" w:rsidRDefault="00350B2A" w:rsidP="00350B2A">
      <w:pPr>
        <w:rPr>
          <w:sz w:val="14"/>
        </w:rPr>
      </w:pPr>
      <w:r w:rsidRPr="00A41A4C">
        <w:rPr>
          <w:sz w:val="14"/>
        </w:rPr>
        <w:t>In response to a question from Jeff Van Drew (R-NJ), VADM Thomas Allan, the U.S. Coast Guard Deputy Commandant for Mission Support, said:</w:t>
      </w:r>
    </w:p>
    <w:p w14:paraId="4F474C4C" w14:textId="77777777" w:rsidR="00350B2A" w:rsidRPr="00A41A4C" w:rsidRDefault="00350B2A" w:rsidP="00350B2A">
      <w:pPr>
        <w:rPr>
          <w:sz w:val="14"/>
        </w:rPr>
      </w:pPr>
      <w:r w:rsidRPr="00A41A4C">
        <w:rPr>
          <w:rStyle w:val="StyleUnderline"/>
        </w:rPr>
        <w:t>Sir, w</w:t>
      </w:r>
      <w:r w:rsidRPr="00F712AB">
        <w:rPr>
          <w:rStyle w:val="StyleUnderline"/>
          <w:highlight w:val="cyan"/>
        </w:rPr>
        <w:t>e do not have enough (money) to complete the number one.</w:t>
      </w:r>
      <w:r w:rsidRPr="00A41A4C">
        <w:rPr>
          <w:sz w:val="14"/>
        </w:rPr>
        <w:t xml:space="preserve"> The question is how much more do we need and we think by December we will understand final contract negotiations. What that dollar amount is and what gap exists.</w:t>
      </w:r>
    </w:p>
    <w:p w14:paraId="7D46EB81" w14:textId="77777777" w:rsidR="00350B2A" w:rsidRPr="00A41A4C" w:rsidRDefault="00350B2A" w:rsidP="00350B2A">
      <w:pPr>
        <w:rPr>
          <w:sz w:val="14"/>
        </w:rPr>
      </w:pPr>
      <w:r w:rsidRPr="00A41A4C">
        <w:rPr>
          <w:sz w:val="14"/>
        </w:rPr>
        <w:t>C</w:t>
      </w:r>
      <w:r w:rsidRPr="00A41A4C">
        <w:rPr>
          <w:rStyle w:val="StyleUnderline"/>
        </w:rPr>
        <w:t>ongress has already appropriated more than $1.7 billion for the PSC program– but this was for the construction of two vessels4!</w:t>
      </w:r>
      <w:r w:rsidRPr="00A41A4C">
        <w:rPr>
          <w:sz w:val="14"/>
        </w:rPr>
        <w:t xml:space="preserve"> I don’t know if the appropriations can be shifted- some of the appropriated funds surely went for long-lead items for the second and third vessels. Still, the </w:t>
      </w:r>
      <w:r w:rsidRPr="00A41A4C">
        <w:rPr>
          <w:rStyle w:val="StyleUnderline"/>
        </w:rPr>
        <w:t>Congressional Budget Office estimates that the cost of the first vessel will be at least $1.9 billion, with subsequent vessels costing $1.6 billion or more. And that’s just the construction cost- the CBO also believes that the USCG is vastly underestimating the cost to operate the vessels.</w:t>
      </w:r>
    </w:p>
    <w:p w14:paraId="24C5A349" w14:textId="77777777" w:rsidR="00350B2A" w:rsidRPr="00A41A4C" w:rsidRDefault="00350B2A" w:rsidP="00350B2A">
      <w:pPr>
        <w:rPr>
          <w:sz w:val="14"/>
        </w:rPr>
      </w:pPr>
      <w:r w:rsidRPr="00A41A4C">
        <w:rPr>
          <w:sz w:val="14"/>
        </w:rPr>
        <w:t>$1.7 billion USD is more than 5X THE COST of the PC2 icebreaker Le Commandant Charcot (2017 dollars). Charcot is an icebreaker of comparable size and capability to the PSC’s design. Don’t let its appearance fool you- Charcot, sometimes described as “NATO’s most capable icebreaker,” is an icebreaker first, a luxury cruise ship second. You can read more about Charcot here, including a direct comparison with the proposed PSC.</w:t>
      </w:r>
    </w:p>
    <w:p w14:paraId="4D15DEE4" w14:textId="77777777" w:rsidR="00350B2A" w:rsidRPr="00A41A4C" w:rsidRDefault="00350B2A" w:rsidP="00350B2A">
      <w:pPr>
        <w:rPr>
          <w:sz w:val="14"/>
        </w:rPr>
      </w:pPr>
      <w:r w:rsidRPr="00A41A4C">
        <w:rPr>
          <w:sz w:val="14"/>
        </w:rPr>
        <w:t>Schedule:</w:t>
      </w:r>
    </w:p>
    <w:p w14:paraId="5B14B395" w14:textId="77777777" w:rsidR="00350B2A" w:rsidRPr="00A41A4C" w:rsidRDefault="00350B2A" w:rsidP="00350B2A">
      <w:pPr>
        <w:rPr>
          <w:sz w:val="14"/>
        </w:rPr>
      </w:pPr>
      <w:r w:rsidRPr="00F712AB">
        <w:rPr>
          <w:rStyle w:val="StyleUnderline"/>
          <w:highlight w:val="cyan"/>
        </w:rPr>
        <w:t>There is still no information on the planned schedule for construction of the PSCs. Even if there were, I doubt anyone would have any confidence in tit.</w:t>
      </w:r>
      <w:r w:rsidRPr="00A41A4C">
        <w:rPr>
          <w:sz w:val="14"/>
        </w:rPr>
        <w:t xml:space="preserve"> Sometime in the 2030s for the first ship, 2040 before all three would be available: these dates were used- and not challenged- during the hearing.</w:t>
      </w:r>
    </w:p>
    <w:p w14:paraId="443A4467" w14:textId="77777777" w:rsidR="00350B2A" w:rsidRPr="00A41A4C" w:rsidRDefault="00350B2A" w:rsidP="00350B2A">
      <w:pPr>
        <w:rPr>
          <w:sz w:val="14"/>
        </w:rPr>
      </w:pPr>
      <w:r w:rsidRPr="00A41A4C">
        <w:rPr>
          <w:sz w:val="14"/>
        </w:rPr>
        <w:t>The Coast Guard still seems adamant that it will do something in calendar 2024. But what? Back in July, the Commandant of the Coast Guard told the Homeland Security Committee:</w:t>
      </w:r>
    </w:p>
    <w:p w14:paraId="0A5F0521" w14:textId="77777777" w:rsidR="00350B2A" w:rsidRPr="00A41A4C" w:rsidRDefault="00350B2A" w:rsidP="00350B2A">
      <w:pPr>
        <w:rPr>
          <w:sz w:val="14"/>
        </w:rPr>
      </w:pPr>
      <w:r w:rsidRPr="00A41A4C">
        <w:rPr>
          <w:sz w:val="14"/>
        </w:rPr>
        <w:t>Admiral Fagan: I’m confident in the shipbuilder that we have, I’m confident in where we are in regard to design maturity and I’m confident that we will begin building that ship before the end of the year.</w:t>
      </w:r>
    </w:p>
    <w:p w14:paraId="7A547111" w14:textId="77777777" w:rsidR="00350B2A" w:rsidRPr="00A41A4C" w:rsidRDefault="00350B2A" w:rsidP="00350B2A">
      <w:pPr>
        <w:rPr>
          <w:sz w:val="14"/>
        </w:rPr>
      </w:pPr>
      <w:r w:rsidRPr="00A41A4C">
        <w:rPr>
          <w:sz w:val="14"/>
        </w:rPr>
        <w:t>In this hearing:</w:t>
      </w:r>
    </w:p>
    <w:p w14:paraId="14828E37" w14:textId="77777777" w:rsidR="00350B2A" w:rsidRPr="00A41A4C" w:rsidRDefault="00350B2A" w:rsidP="00350B2A">
      <w:pPr>
        <w:rPr>
          <w:sz w:val="14"/>
        </w:rPr>
      </w:pPr>
      <w:r w:rsidRPr="00A41A4C">
        <w:rPr>
          <w:sz w:val="14"/>
        </w:rPr>
        <w:t>VADM Allan: I’m pleased to report that we are on track to seek approval from the Department to begin production by end of this calendar year.</w:t>
      </w:r>
    </w:p>
    <w:p w14:paraId="6F96A32D" w14:textId="77777777" w:rsidR="00350B2A" w:rsidRPr="00A41A4C" w:rsidRDefault="00350B2A" w:rsidP="00350B2A">
      <w:pPr>
        <w:rPr>
          <w:sz w:val="14"/>
        </w:rPr>
      </w:pPr>
      <w:r w:rsidRPr="00A41A4C">
        <w:rPr>
          <w:sz w:val="14"/>
        </w:rPr>
        <w:t>So, will construction actually begin, or will the USCG merely be seeking approval to begin construction by December 31st? This is political nonsense. Starting production without a completed design is a bad idea, but one the USCG seems to be pushing for in order to “do something!”</w:t>
      </w:r>
    </w:p>
    <w:p w14:paraId="00FEF554" w14:textId="77777777" w:rsidR="00350B2A" w:rsidRPr="00A41A4C" w:rsidRDefault="00350B2A" w:rsidP="00350B2A">
      <w:pPr>
        <w:rPr>
          <w:sz w:val="14"/>
        </w:rPr>
      </w:pPr>
      <w:r w:rsidRPr="00A41A4C">
        <w:rPr>
          <w:sz w:val="14"/>
        </w:rPr>
        <w:t>Giving conflicting testimony doesn’t help, either. VADM Allan gave two different timelines for taking the Aiviq into Coast Guard inventory. At one point, he said by the end of this fiscal year. At another, he said by the end of this calendar year.</w:t>
      </w:r>
    </w:p>
    <w:p w14:paraId="50165448" w14:textId="77777777" w:rsidR="00350B2A" w:rsidRPr="00A41A4C" w:rsidRDefault="00350B2A" w:rsidP="00350B2A">
      <w:pPr>
        <w:rPr>
          <w:sz w:val="14"/>
        </w:rPr>
      </w:pPr>
      <w:r w:rsidRPr="00A41A4C">
        <w:rPr>
          <w:sz w:val="14"/>
        </w:rPr>
        <w:t>The Ugly: Zero Accountability</w:t>
      </w:r>
    </w:p>
    <w:p w14:paraId="03AC33EA" w14:textId="77777777" w:rsidR="00350B2A" w:rsidRPr="00A41A4C" w:rsidRDefault="00350B2A" w:rsidP="00350B2A">
      <w:pPr>
        <w:rPr>
          <w:sz w:val="14"/>
        </w:rPr>
      </w:pPr>
      <w:r w:rsidRPr="00A41A4C">
        <w:rPr>
          <w:sz w:val="14"/>
        </w:rPr>
        <w:t>I’m used to all of the positive spin, to the point where I don’t bother quoting it much anymore. But this time, there was one statement- from the GAO rep! – that caught my attention:</w:t>
      </w:r>
    </w:p>
    <w:p w14:paraId="00504A37" w14:textId="77777777" w:rsidR="00350B2A" w:rsidRPr="00A41A4C" w:rsidRDefault="00350B2A" w:rsidP="00350B2A">
      <w:pPr>
        <w:rPr>
          <w:sz w:val="14"/>
        </w:rPr>
      </w:pPr>
      <w:r w:rsidRPr="00A41A4C">
        <w:rPr>
          <w:sz w:val="14"/>
        </w:rPr>
        <w:t>Mr. Larsen: How has the Coast Guard and the Navy partnership worked? The whole idea of having the Navy be part of this was to bring the Navy’s experience into the design development but it doesn’t seem to have worked as planned.</w:t>
      </w:r>
    </w:p>
    <w:p w14:paraId="233BC7EB" w14:textId="77777777" w:rsidR="00350B2A" w:rsidRPr="00A41A4C" w:rsidRDefault="00350B2A" w:rsidP="00350B2A">
      <w:pPr>
        <w:rPr>
          <w:sz w:val="14"/>
        </w:rPr>
      </w:pPr>
      <w:r w:rsidRPr="00A41A4C">
        <w:rPr>
          <w:sz w:val="14"/>
        </w:rPr>
        <w:t>Ms. MacLeod: GAO has reported you know the partnership between the Navy and the Coast Guard has worked well for this procurement, these procurements. I think that there’s been a range of reasons for the delays from contractor to Coast Guard acquisition inexperience, but the partnership itself seems to be working well and has benefited the Coast Guard.</w:t>
      </w:r>
    </w:p>
    <w:p w14:paraId="47715518" w14:textId="77777777" w:rsidR="00350B2A" w:rsidRPr="00A41A4C" w:rsidRDefault="00350B2A" w:rsidP="00350B2A">
      <w:pPr>
        <w:rPr>
          <w:sz w:val="14"/>
        </w:rPr>
      </w:pPr>
      <w:r w:rsidRPr="00A41A4C">
        <w:rPr>
          <w:sz w:val="14"/>
        </w:rPr>
        <w:t>UNBELIEVABLE. The GAO generally gets things right, but I can’t understand this answer.</w:t>
      </w:r>
    </w:p>
    <w:p w14:paraId="61DA4FF6" w14:textId="77777777" w:rsidR="00350B2A" w:rsidRPr="00A41A4C" w:rsidRDefault="00350B2A" w:rsidP="00350B2A">
      <w:pPr>
        <w:rPr>
          <w:sz w:val="14"/>
        </w:rPr>
      </w:pPr>
      <w:r w:rsidRPr="00A41A4C">
        <w:rPr>
          <w:sz w:val="14"/>
        </w:rPr>
        <w:t>What is the metric here, if not the ability to actually procure an icebreaker? I’m sure the crew on the Titanic got along well, too. But what about results? Who will be held accountable for these programs?</w:t>
      </w:r>
    </w:p>
    <w:p w14:paraId="0F3A6CD5" w14:textId="77777777" w:rsidR="00350B2A" w:rsidRPr="00A41A4C" w:rsidRDefault="00350B2A" w:rsidP="00350B2A">
      <w:pPr>
        <w:rPr>
          <w:sz w:val="14"/>
        </w:rPr>
      </w:pPr>
      <w:r w:rsidRPr="00A41A4C">
        <w:rPr>
          <w:sz w:val="14"/>
        </w:rPr>
        <w:t>It’s always “someone else’s fault” or the fault of some force beyond our control (COVID, lack of qualified workers, VT Halter, etc.). Yet someone made the decision to award the contract to VT Halter. Other shipyards churn out ships despite COVID, and Bollinger is not the only yard to face a worker shortage. Surely some of these problems could have been foreseen.</w:t>
      </w:r>
    </w:p>
    <w:p w14:paraId="4F6DE066" w14:textId="77777777" w:rsidR="00350B2A" w:rsidRPr="00A41A4C" w:rsidRDefault="00350B2A" w:rsidP="00350B2A">
      <w:pPr>
        <w:rPr>
          <w:sz w:val="14"/>
        </w:rPr>
      </w:pPr>
      <w:r w:rsidRPr="00A41A4C">
        <w:rPr>
          <w:sz w:val="14"/>
        </w:rPr>
        <w:t>I remain especially critical of the original decision- to award the contract to a shipyard/designer combination with no experience in designing and building icebreakers.</w:t>
      </w:r>
    </w:p>
    <w:p w14:paraId="45468BA9" w14:textId="77777777" w:rsidR="00350B2A" w:rsidRPr="00A41A4C" w:rsidRDefault="00350B2A" w:rsidP="00350B2A">
      <w:pPr>
        <w:rPr>
          <w:sz w:val="14"/>
        </w:rPr>
      </w:pPr>
      <w:r w:rsidRPr="00A41A4C">
        <w:rPr>
          <w:sz w:val="14"/>
        </w:rPr>
        <w:t>It frustrates me that we seem to be learning nothing at all from this mess. And if you pay taxes to the U.S. Government, it should frustrate you too.</w:t>
      </w:r>
    </w:p>
    <w:p w14:paraId="3E68ADBC" w14:textId="77777777" w:rsidR="00350B2A" w:rsidRPr="00A41A4C" w:rsidRDefault="00350B2A" w:rsidP="00350B2A">
      <w:pPr>
        <w:rPr>
          <w:sz w:val="14"/>
        </w:rPr>
      </w:pPr>
      <w:r w:rsidRPr="00A41A4C">
        <w:rPr>
          <w:sz w:val="14"/>
        </w:rPr>
        <w:t>Other: The ICE Pact and Seattle</w:t>
      </w:r>
    </w:p>
    <w:p w14:paraId="50DDC8E2" w14:textId="77777777" w:rsidR="00350B2A" w:rsidRPr="00A41A4C" w:rsidRDefault="00350B2A" w:rsidP="00350B2A">
      <w:pPr>
        <w:rPr>
          <w:sz w:val="14"/>
        </w:rPr>
      </w:pPr>
      <w:r w:rsidRPr="00A41A4C">
        <w:rPr>
          <w:sz w:val="14"/>
        </w:rPr>
        <w:t>Even if, magically, three Polar Security Cutters fell from the sky, their designated home port (Seattle) would not be ready to receive them. According to VADM Allan, the USCG is currently working on the environmental impact statement for the required improvements to its Seattle base necessary to place three Polar Security Cutters there. At least $280 million is going to support those improvements in FY 24 and FY 25.</w:t>
      </w:r>
    </w:p>
    <w:p w14:paraId="677059CB" w14:textId="77777777" w:rsidR="00350B2A" w:rsidRPr="00A41A4C" w:rsidRDefault="00350B2A" w:rsidP="00350B2A">
      <w:pPr>
        <w:rPr>
          <w:sz w:val="14"/>
        </w:rPr>
      </w:pPr>
      <w:r w:rsidRPr="00A41A4C">
        <w:rPr>
          <w:sz w:val="14"/>
        </w:rPr>
        <w:t>The ICE Pact was mentioned once with no real details provided. The U.S. Coast Guard will be participating in ICE Pact working groups, but there are as of yet no concrete details or proposals of what type of support the ICE Pact can provide. I will be writing more about the ICE Pact separately.</w:t>
      </w:r>
    </w:p>
    <w:p w14:paraId="5C31BCD3" w14:textId="77777777" w:rsidR="00350B2A" w:rsidRPr="00A41A4C" w:rsidRDefault="00350B2A" w:rsidP="00350B2A">
      <w:pPr>
        <w:rPr>
          <w:sz w:val="14"/>
        </w:rPr>
      </w:pPr>
      <w:r w:rsidRPr="00A41A4C">
        <w:rPr>
          <w:sz w:val="14"/>
        </w:rPr>
        <w:t>Concluding Thoughts:</w:t>
      </w:r>
    </w:p>
    <w:p w14:paraId="7B25E30F" w14:textId="77777777" w:rsidR="00350B2A" w:rsidRDefault="00350B2A" w:rsidP="00350B2A">
      <w:pPr>
        <w:rPr>
          <w:sz w:val="14"/>
        </w:rPr>
      </w:pPr>
      <w:r w:rsidRPr="00F712AB">
        <w:rPr>
          <w:rStyle w:val="Emphasis"/>
          <w:highlight w:val="cyan"/>
        </w:rPr>
        <w:t>The more I watch Congressional Hearings like this one, the more I come to believe that no one really has confidence in the Polar Security Cutter program</w:t>
      </w:r>
      <w:r w:rsidRPr="00F712AB">
        <w:rPr>
          <w:rStyle w:val="StyleUnderline"/>
          <w:highlight w:val="cyan"/>
        </w:rPr>
        <w:t>.</w:t>
      </w:r>
      <w:r w:rsidRPr="00F712AB">
        <w:rPr>
          <w:sz w:val="14"/>
          <w:highlight w:val="cyan"/>
        </w:rPr>
        <w:t xml:space="preserve"> It</w:t>
      </w:r>
      <w:r w:rsidRPr="00A41A4C">
        <w:rPr>
          <w:sz w:val="14"/>
        </w:rPr>
        <w:t xml:space="preserve"> is clear that the Members and Staffs of both the Transportation and Infrastructure and the Homeland Security Committees are working hard to try and help the U.S. Coast Guard to get the ships that they need. The questions are becoming more pointed, and I hope that behind the scenes they are working together with their colleagues on the Appropriation Committee and in the Senate.</w:t>
      </w:r>
    </w:p>
    <w:p w14:paraId="7784B2AD" w14:textId="77777777" w:rsidR="00350B2A" w:rsidRDefault="00350B2A" w:rsidP="00350B2A">
      <w:pPr>
        <w:rPr>
          <w:sz w:val="14"/>
        </w:rPr>
      </w:pPr>
    </w:p>
    <w:p w14:paraId="03E89654" w14:textId="77777777" w:rsidR="00D07F4A" w:rsidRPr="00D07F4A" w:rsidRDefault="00D07F4A" w:rsidP="00D07F4A"/>
    <w:p w14:paraId="33D7C069" w14:textId="77777777" w:rsidR="00650B53" w:rsidRPr="008F3860" w:rsidRDefault="00650B53" w:rsidP="00650B53">
      <w:pPr>
        <w:pStyle w:val="Heading3"/>
      </w:pPr>
      <w:r>
        <w:t>2AC---LTNB---Russia</w:t>
      </w:r>
    </w:p>
    <w:p w14:paraId="76FD4DF7" w14:textId="77777777" w:rsidR="00650B53" w:rsidRDefault="00650B53" w:rsidP="00650B53">
      <w:pPr>
        <w:pStyle w:val="Heading4"/>
      </w:pPr>
      <w:r>
        <w:t xml:space="preserve">It links to the </w:t>
      </w:r>
      <w:proofErr w:type="spellStart"/>
      <w:r>
        <w:t>disad</w:t>
      </w:r>
      <w:proofErr w:type="spellEnd"/>
      <w:r>
        <w:t>. The ICE Pact also threatens Russia.</w:t>
      </w:r>
    </w:p>
    <w:p w14:paraId="6EA4E40E" w14:textId="77777777" w:rsidR="00650B53" w:rsidRPr="00E15CFD" w:rsidRDefault="00650B53" w:rsidP="00650B53">
      <w:r w:rsidRPr="00E15CFD">
        <w:t xml:space="preserve">Mihai </w:t>
      </w:r>
      <w:proofErr w:type="spellStart"/>
      <w:r w:rsidRPr="00E15CFD">
        <w:rPr>
          <w:b/>
          <w:bCs/>
          <w:sz w:val="26"/>
          <w:szCs w:val="26"/>
        </w:rPr>
        <w:t>Giboi</w:t>
      </w:r>
      <w:proofErr w:type="spellEnd"/>
      <w:r w:rsidRPr="00E15CFD">
        <w:rPr>
          <w:b/>
          <w:bCs/>
          <w:sz w:val="26"/>
          <w:szCs w:val="26"/>
        </w:rPr>
        <w:t xml:space="preserve"> 24</w:t>
      </w:r>
      <w:r>
        <w:t xml:space="preserve">. </w:t>
      </w:r>
      <w:r w:rsidRPr="00E15CFD">
        <w:t xml:space="preserve">Mihai </w:t>
      </w:r>
      <w:proofErr w:type="spellStart"/>
      <w:r w:rsidRPr="00E15CFD">
        <w:t>Giboi</w:t>
      </w:r>
      <w:proofErr w:type="spellEnd"/>
      <w:r w:rsidRPr="00E15CFD">
        <w:t xml:space="preserve"> is a Research Assistant at the Institute for Peace &amp; Diplomacy and a Research Fellow at the North American and Arctic </w:t>
      </w:r>
      <w:proofErr w:type="spellStart"/>
      <w:r w:rsidRPr="00E15CFD">
        <w:t>Defence</w:t>
      </w:r>
      <w:proofErr w:type="spellEnd"/>
      <w:r w:rsidRPr="00E15CFD">
        <w:t xml:space="preserve"> and Security Network.</w:t>
      </w:r>
      <w:r>
        <w:t xml:space="preserve"> “</w:t>
      </w:r>
      <w:r w:rsidRPr="00F712AB">
        <w:rPr>
          <w:highlight w:val="cyan"/>
        </w:rPr>
        <w:t>The ICE Pact</w:t>
      </w:r>
      <w:r w:rsidRPr="00E15CFD">
        <w:t>: Beneficial but Not Without Challenges</w:t>
      </w:r>
      <w:r>
        <w:t xml:space="preserve">.” 7-24-2024. The Institute for Peace and Diplomacy. </w:t>
      </w:r>
      <w:r w:rsidRPr="00E15CFD">
        <w:t>https://peacediplomacy.org/2024/07/24/the-ice-pact-beneficial-but-not-without-challenges/#:~:text=The%20second%20and%20more%20difficult,ships%20transiting%20its%20Arctic%20waters.</w:t>
      </w:r>
      <w:r>
        <w:t xml:space="preserve"> //</w:t>
      </w:r>
      <w:proofErr w:type="spellStart"/>
      <w:r>
        <w:t>wenxi</w:t>
      </w:r>
      <w:proofErr w:type="spellEnd"/>
    </w:p>
    <w:p w14:paraId="46CDD982" w14:textId="77777777" w:rsidR="00650B53" w:rsidRDefault="00650B53" w:rsidP="00650B53">
      <w:pPr>
        <w:rPr>
          <w:b/>
          <w:bCs/>
          <w:u w:val="single"/>
        </w:rPr>
      </w:pPr>
      <w:r w:rsidRPr="00E93BC6">
        <w:rPr>
          <w:u w:val="single"/>
        </w:rPr>
        <w:t xml:space="preserve">The second and </w:t>
      </w:r>
      <w:r w:rsidRPr="00F712AB">
        <w:rPr>
          <w:highlight w:val="cyan"/>
          <w:u w:val="single"/>
        </w:rPr>
        <w:t>more difficult challenge</w:t>
      </w:r>
      <w:r w:rsidRPr="00E93BC6">
        <w:rPr>
          <w:u w:val="single"/>
        </w:rPr>
        <w:t xml:space="preserve"> stems from </w:t>
      </w:r>
      <w:r w:rsidRPr="00F712AB">
        <w:rPr>
          <w:b/>
          <w:bCs/>
          <w:highlight w:val="cyan"/>
          <w:u w:val="single"/>
        </w:rPr>
        <w:t>Russia’s perception</w:t>
      </w:r>
      <w:r w:rsidRPr="00E93BC6">
        <w:rPr>
          <w:u w:val="single"/>
        </w:rPr>
        <w:t xml:space="preserve"> </w:t>
      </w:r>
      <w:r w:rsidRPr="00F712AB">
        <w:rPr>
          <w:highlight w:val="cyan"/>
          <w:u w:val="single"/>
        </w:rPr>
        <w:t>about</w:t>
      </w:r>
      <w:r w:rsidRPr="00E93BC6">
        <w:rPr>
          <w:u w:val="single"/>
        </w:rPr>
        <w:t xml:space="preserve"> the development of new </w:t>
      </w:r>
      <w:r w:rsidRPr="00F712AB">
        <w:rPr>
          <w:b/>
          <w:bCs/>
          <w:highlight w:val="cyan"/>
          <w:u w:val="single"/>
        </w:rPr>
        <w:t>Western icebreakers</w:t>
      </w:r>
      <w:r w:rsidRPr="00E93BC6">
        <w:rPr>
          <w:u w:val="single"/>
        </w:rPr>
        <w:t>.</w:t>
      </w:r>
      <w:r w:rsidRPr="00E15CFD">
        <w:t xml:space="preserve"> According to the United States, they would operate on a global scale alongside polar ships of allies and partners.20 However, </w:t>
      </w:r>
      <w:r w:rsidRPr="00F712AB">
        <w:rPr>
          <w:highlight w:val="cyan"/>
          <w:u w:val="single"/>
        </w:rPr>
        <w:t>Moscow</w:t>
      </w:r>
      <w:r w:rsidRPr="00E93BC6">
        <w:rPr>
          <w:u w:val="single"/>
        </w:rPr>
        <w:t xml:space="preserve"> strongly opposes freedom of navigation operations (FONOPs) in their territorial waters. The Kremlin </w:t>
      </w:r>
      <w:r w:rsidRPr="00F712AB">
        <w:rPr>
          <w:highlight w:val="cyan"/>
          <w:u w:val="single"/>
        </w:rPr>
        <w:t>believes</w:t>
      </w:r>
      <w:r w:rsidRPr="00E93BC6">
        <w:rPr>
          <w:u w:val="single"/>
        </w:rPr>
        <w:t xml:space="preserve"> that </w:t>
      </w:r>
      <w:r w:rsidRPr="00F712AB">
        <w:rPr>
          <w:highlight w:val="cyan"/>
          <w:u w:val="single"/>
        </w:rPr>
        <w:t>the U</w:t>
      </w:r>
      <w:r w:rsidRPr="00E93BC6">
        <w:rPr>
          <w:u w:val="single"/>
        </w:rPr>
        <w:t xml:space="preserve">nited </w:t>
      </w:r>
      <w:r w:rsidRPr="00F712AB">
        <w:rPr>
          <w:highlight w:val="cyan"/>
          <w:u w:val="single"/>
        </w:rPr>
        <w:t>S</w:t>
      </w:r>
      <w:r w:rsidRPr="00E93BC6">
        <w:rPr>
          <w:u w:val="single"/>
        </w:rPr>
        <w:t xml:space="preserve">tates </w:t>
      </w:r>
      <w:r w:rsidRPr="00F712AB">
        <w:rPr>
          <w:highlight w:val="cyan"/>
          <w:u w:val="single"/>
        </w:rPr>
        <w:t>intends to</w:t>
      </w:r>
      <w:r w:rsidRPr="00E93BC6">
        <w:rPr>
          <w:u w:val="single"/>
        </w:rPr>
        <w:t xml:space="preserve"> dominate the oceans and </w:t>
      </w:r>
      <w:r w:rsidRPr="00F712AB">
        <w:rPr>
          <w:highlight w:val="cyan"/>
          <w:u w:val="single"/>
        </w:rPr>
        <w:t>limit its access to</w:t>
      </w:r>
      <w:r w:rsidRPr="00E93BC6">
        <w:rPr>
          <w:u w:val="single"/>
        </w:rPr>
        <w:t xml:space="preserve"> maritime </w:t>
      </w:r>
      <w:r w:rsidRPr="00F712AB">
        <w:rPr>
          <w:highlight w:val="cyan"/>
          <w:u w:val="single"/>
        </w:rPr>
        <w:t>resources and</w:t>
      </w:r>
      <w:r w:rsidRPr="00E93BC6">
        <w:rPr>
          <w:u w:val="single"/>
        </w:rPr>
        <w:t xml:space="preserve"> </w:t>
      </w:r>
      <w:r w:rsidRPr="00F712AB">
        <w:rPr>
          <w:highlight w:val="cyan"/>
          <w:u w:val="single"/>
        </w:rPr>
        <w:t>sea lines</w:t>
      </w:r>
      <w:r w:rsidRPr="00E93BC6">
        <w:rPr>
          <w:u w:val="single"/>
        </w:rPr>
        <w:t xml:space="preserve"> of communication,21 This explains why </w:t>
      </w:r>
      <w:r w:rsidRPr="00F712AB">
        <w:rPr>
          <w:b/>
          <w:bCs/>
          <w:highlight w:val="cyan"/>
          <w:u w:val="single"/>
        </w:rPr>
        <w:t>Russia has been taking military, political, and legal measures</w:t>
      </w:r>
      <w:r w:rsidRPr="00E93BC6">
        <w:rPr>
          <w:b/>
          <w:bCs/>
          <w:u w:val="single"/>
        </w:rPr>
        <w:t xml:space="preserve"> to deter a possible FONOP, </w:t>
      </w:r>
      <w:r w:rsidRPr="00F712AB">
        <w:rPr>
          <w:b/>
          <w:bCs/>
          <w:highlight w:val="cyan"/>
          <w:u w:val="single"/>
        </w:rPr>
        <w:t>as well as preparing to repel</w:t>
      </w:r>
      <w:r w:rsidRPr="00E93BC6">
        <w:rPr>
          <w:b/>
          <w:bCs/>
          <w:u w:val="single"/>
        </w:rPr>
        <w:t xml:space="preserve"> </w:t>
      </w:r>
      <w:r w:rsidRPr="00F712AB">
        <w:rPr>
          <w:b/>
          <w:bCs/>
          <w:highlight w:val="cyan"/>
          <w:u w:val="single"/>
        </w:rPr>
        <w:t>unauthorized foreign ships</w:t>
      </w:r>
      <w:r w:rsidRPr="00E93BC6">
        <w:rPr>
          <w:b/>
          <w:bCs/>
          <w:u w:val="single"/>
        </w:rPr>
        <w:t xml:space="preserve"> transiting its Arctic waters.</w:t>
      </w:r>
    </w:p>
    <w:p w14:paraId="621E23C5" w14:textId="77777777" w:rsidR="00650B53" w:rsidRDefault="00650B53" w:rsidP="00650B53">
      <w:r>
        <w:t xml:space="preserve">Consequently, in a pure security dilemma fashion, </w:t>
      </w:r>
      <w:r w:rsidRPr="00F712AB">
        <w:rPr>
          <w:highlight w:val="cyan"/>
          <w:u w:val="single"/>
        </w:rPr>
        <w:t>Russia</w:t>
      </w:r>
      <w:r w:rsidRPr="00604286">
        <w:rPr>
          <w:u w:val="single"/>
        </w:rPr>
        <w:t xml:space="preserve"> </w:t>
      </w:r>
      <w:r w:rsidRPr="00F712AB">
        <w:rPr>
          <w:highlight w:val="cyan"/>
          <w:u w:val="single"/>
        </w:rPr>
        <w:t>will</w:t>
      </w:r>
      <w:r w:rsidRPr="00604286">
        <w:rPr>
          <w:u w:val="single"/>
        </w:rPr>
        <w:t xml:space="preserve"> likely </w:t>
      </w:r>
      <w:r w:rsidRPr="00F712AB">
        <w:rPr>
          <w:highlight w:val="cyan"/>
          <w:u w:val="single"/>
        </w:rPr>
        <w:t>see American, Canadian, and Finnish investments in icebreakers as</w:t>
      </w:r>
      <w:r w:rsidRPr="00604286">
        <w:rPr>
          <w:u w:val="single"/>
        </w:rPr>
        <w:t xml:space="preserve"> all but </w:t>
      </w:r>
      <w:r w:rsidRPr="00F712AB">
        <w:rPr>
          <w:b/>
          <w:bCs/>
          <w:highlight w:val="cyan"/>
          <w:u w:val="single"/>
        </w:rPr>
        <w:t>confirmation that the West is trying to strategically encircle it in the Arctic</w:t>
      </w:r>
      <w:r w:rsidRPr="00F712AB">
        <w:rPr>
          <w:highlight w:val="cyan"/>
          <w:u w:val="single"/>
        </w:rPr>
        <w:t>.</w:t>
      </w:r>
      <w:r w:rsidRPr="00604286">
        <w:rPr>
          <w:u w:val="single"/>
        </w:rPr>
        <w:t xml:space="preserve"> </w:t>
      </w:r>
      <w:r w:rsidRPr="00F712AB">
        <w:rPr>
          <w:highlight w:val="cyan"/>
          <w:u w:val="single"/>
        </w:rPr>
        <w:t>Moscow</w:t>
      </w:r>
      <w:r w:rsidRPr="00604286">
        <w:rPr>
          <w:u w:val="single"/>
        </w:rPr>
        <w:t xml:space="preserve"> already </w:t>
      </w:r>
      <w:r w:rsidRPr="00F712AB">
        <w:rPr>
          <w:highlight w:val="cyan"/>
          <w:u w:val="single"/>
        </w:rPr>
        <w:t>believes that Western</w:t>
      </w:r>
      <w:r w:rsidRPr="00604286">
        <w:rPr>
          <w:u w:val="single"/>
        </w:rPr>
        <w:t xml:space="preserve">, or “unfriendly”, </w:t>
      </w:r>
      <w:r w:rsidRPr="00F712AB">
        <w:rPr>
          <w:highlight w:val="cyan"/>
          <w:u w:val="single"/>
        </w:rPr>
        <w:t>states aim to</w:t>
      </w:r>
      <w:r w:rsidRPr="00604286">
        <w:rPr>
          <w:u w:val="single"/>
        </w:rPr>
        <w:t xml:space="preserve"> militarize the region and </w:t>
      </w:r>
      <w:r w:rsidRPr="00F712AB">
        <w:rPr>
          <w:highlight w:val="cyan"/>
          <w:u w:val="single"/>
        </w:rPr>
        <w:t>limit its sovereignty</w:t>
      </w:r>
      <w:r w:rsidRPr="00604286">
        <w:rPr>
          <w:u w:val="single"/>
        </w:rPr>
        <w:t>.</w:t>
      </w:r>
      <w:r>
        <w:t>23 Additionally, it lists the expansion of NATO’s military infrastructure near Russia’s borders, the increase of naval exercises near its territory, efforts by states to weaken its control of the Northern Sea Route, and an expanded foreign naval presence in the Arctic Ocean as threats to its security.24</w:t>
      </w:r>
    </w:p>
    <w:p w14:paraId="394F2AB6" w14:textId="77777777" w:rsidR="00650B53" w:rsidRDefault="00650B53" w:rsidP="00650B53">
      <w:r w:rsidRPr="00604286">
        <w:rPr>
          <w:u w:val="single"/>
        </w:rPr>
        <w:t xml:space="preserve">During the ICE Pact’s implementation phase, </w:t>
      </w:r>
      <w:r w:rsidRPr="00F712AB">
        <w:rPr>
          <w:highlight w:val="cyan"/>
          <w:u w:val="single"/>
        </w:rPr>
        <w:t>there is little the United States and Canada can do to alleviate Russian anxieties.</w:t>
      </w:r>
      <w:r>
        <w:t xml:space="preserve"> It is not in Washington’s interest to publicly declare that its new icebreakers will not be used for FONOPs in the Russian Arctic. Otherwise, it will provide leverage for China to push their case that American FONOPs in the South China Sea are violations of its sovereignty.25 Simultaneously, Washington and Ottawa cannot roll back on the agreement because they would allow Moscow to achieve strategic naval superiority in the Arctic Ocean – it currently owns 46 icebreakers26 – which it will use to project power elsewhere.</w:t>
      </w:r>
    </w:p>
    <w:p w14:paraId="6FE7CE93" w14:textId="77777777" w:rsidR="00D07F4A" w:rsidRPr="00604286" w:rsidRDefault="00D07F4A" w:rsidP="00650B53"/>
    <w:p w14:paraId="2D266268" w14:textId="77777777" w:rsidR="00650B53" w:rsidRDefault="00650B53" w:rsidP="00650B53">
      <w:pPr>
        <w:pStyle w:val="Heading3"/>
      </w:pPr>
      <w:r>
        <w:t>2AC---ICE Pact Fails</w:t>
      </w:r>
    </w:p>
    <w:p w14:paraId="349A04E7" w14:textId="77777777" w:rsidR="00650B53" w:rsidRDefault="00650B53" w:rsidP="00650B53">
      <w:pPr>
        <w:pStyle w:val="Heading4"/>
      </w:pPr>
      <w:r>
        <w:t xml:space="preserve">Allies </w:t>
      </w:r>
      <w:r w:rsidRPr="001D222E">
        <w:rPr>
          <w:u w:val="single"/>
        </w:rPr>
        <w:t>lack nuclear icebreakers</w:t>
      </w:r>
      <w:r>
        <w:t xml:space="preserve"> key to the plan---instead, the US should focus on </w:t>
      </w:r>
      <w:r w:rsidRPr="001D222E">
        <w:rPr>
          <w:u w:val="single"/>
        </w:rPr>
        <w:t>funding their own fleet</w:t>
      </w:r>
      <w:r>
        <w:t>.</w:t>
      </w:r>
    </w:p>
    <w:p w14:paraId="13BAD296" w14:textId="77777777" w:rsidR="00650B53" w:rsidRDefault="00650B53" w:rsidP="00650B53">
      <w:r w:rsidRPr="00F61161">
        <w:t>Julia </w:t>
      </w:r>
      <w:r w:rsidRPr="00F61161">
        <w:rPr>
          <w:rStyle w:val="Style13ptBold"/>
        </w:rPr>
        <w:t>Nesheiwat and</w:t>
      </w:r>
      <w:r w:rsidRPr="00F61161">
        <w:t> Andro </w:t>
      </w:r>
      <w:r w:rsidRPr="00F61161">
        <w:rPr>
          <w:rStyle w:val="Style13ptBold"/>
        </w:rPr>
        <w:t>Mathewson</w:t>
      </w:r>
      <w:r w:rsidRPr="00F61161">
        <w:rPr>
          <w:b/>
          <w:bCs/>
        </w:rPr>
        <w:t xml:space="preserve"> </w:t>
      </w:r>
      <w:r>
        <w:rPr>
          <w:rStyle w:val="Style13ptBold"/>
        </w:rPr>
        <w:t>22</w:t>
      </w:r>
      <w:r w:rsidRPr="00F61161">
        <w:t>,</w:t>
      </w:r>
      <w:r>
        <w:t xml:space="preserve"> Nesheiwat; </w:t>
      </w:r>
      <w:r w:rsidRPr="00F04E27">
        <w:t>a</w:t>
      </w:r>
      <w:r>
        <w:t xml:space="preserve"> </w:t>
      </w:r>
      <w:r w:rsidRPr="00F04E27">
        <w:t>business executive and former government official</w:t>
      </w:r>
      <w:r>
        <w:t xml:space="preserve"> who served as Trumps homeland security advisor in 2020 to 2021, Mathewson; </w:t>
      </w:r>
      <w:r w:rsidRPr="00F04E27">
        <w:t>PhD candidate in War Studies at Kings College London and a research officer at the HALO Trust,</w:t>
      </w:r>
      <w:r>
        <w:t xml:space="preserve"> </w:t>
      </w:r>
      <w:r w:rsidRPr="00F61161">
        <w:t>1</w:t>
      </w:r>
      <w:r>
        <w:t>/</w:t>
      </w:r>
      <w:r w:rsidRPr="00F61161">
        <w:t>26</w:t>
      </w:r>
      <w:r>
        <w:t>/</w:t>
      </w:r>
      <w:r w:rsidRPr="00F61161">
        <w:t xml:space="preserve">2022, "Securing the north: Expanding the United States’ icebreaker fleet", Military Times, </w:t>
      </w:r>
      <w:r w:rsidRPr="00F04E27">
        <w:t>https://www.militarytimes.com/opinion/commentary/2022/01/26/securing-the-north-expanding-the-united-states-icebreaker-fleet/</w:t>
      </w:r>
      <w:r>
        <w:t>, :)</w:t>
      </w:r>
    </w:p>
    <w:p w14:paraId="012D6E9B" w14:textId="77777777" w:rsidR="00650B53" w:rsidRPr="00615772" w:rsidRDefault="00650B53" w:rsidP="00650B53">
      <w:r w:rsidRPr="00615772">
        <w:t xml:space="preserve">Despite these growing needs, </w:t>
      </w:r>
      <w:r w:rsidRPr="00615772">
        <w:rPr>
          <w:rStyle w:val="StyleUnderline"/>
        </w:rPr>
        <w:t xml:space="preserve">the U.S. Coast </w:t>
      </w:r>
      <w:r w:rsidRPr="00F712AB">
        <w:rPr>
          <w:rStyle w:val="StyleUnderline"/>
          <w:highlight w:val="cyan"/>
        </w:rPr>
        <w:t>Guard</w:t>
      </w:r>
      <w:r w:rsidRPr="00615772">
        <w:rPr>
          <w:rStyle w:val="StyleUnderline"/>
        </w:rPr>
        <w:t xml:space="preserve"> currently only </w:t>
      </w:r>
      <w:r w:rsidRPr="00F712AB">
        <w:rPr>
          <w:rStyle w:val="Emphasis"/>
          <w:highlight w:val="cyan"/>
        </w:rPr>
        <w:t>operates two icebreakers</w:t>
      </w:r>
      <w:r w:rsidRPr="00615772">
        <w:t xml:space="preserve">, the Polar Star (already 10 years over its 30-year life expectancy) and Healy (which suffered an electrical fire in 2020 and was only recently repaired), </w:t>
      </w:r>
      <w:r w:rsidRPr="00F712AB">
        <w:rPr>
          <w:rStyle w:val="StyleUnderline"/>
          <w:highlight w:val="cyan"/>
        </w:rPr>
        <w:t>both</w:t>
      </w:r>
      <w:r w:rsidRPr="00615772">
        <w:rPr>
          <w:rStyle w:val="StyleUnderline"/>
        </w:rPr>
        <w:t xml:space="preserve"> </w:t>
      </w:r>
      <w:r w:rsidRPr="00F712AB">
        <w:rPr>
          <w:rStyle w:val="Emphasis"/>
          <w:highlight w:val="cyan"/>
        </w:rPr>
        <w:t>diesel</w:t>
      </w:r>
      <w:r w:rsidRPr="00615772">
        <w:rPr>
          <w:rStyle w:val="Emphasis"/>
        </w:rPr>
        <w:t>-powered</w:t>
      </w:r>
      <w:r w:rsidRPr="00615772">
        <w:t>. The only other two U.S.-based icebreakers are privately owned or operated by the University of Alaska.</w:t>
      </w:r>
    </w:p>
    <w:p w14:paraId="46F8E6EE" w14:textId="77777777" w:rsidR="00650B53" w:rsidRPr="00615772" w:rsidRDefault="00650B53" w:rsidP="00650B53">
      <w:r w:rsidRPr="00615772">
        <w:t xml:space="preserve">In comparison, </w:t>
      </w:r>
      <w:r w:rsidRPr="00615772">
        <w:rPr>
          <w:rStyle w:val="Emphasis"/>
        </w:rPr>
        <w:t>China operates two</w:t>
      </w:r>
      <w:r w:rsidRPr="00615772">
        <w:rPr>
          <w:rStyle w:val="StyleUnderline"/>
        </w:rPr>
        <w:t xml:space="preserve"> (and is developing a third), while </w:t>
      </w:r>
      <w:r w:rsidRPr="00615772">
        <w:rPr>
          <w:rStyle w:val="Emphasis"/>
        </w:rPr>
        <w:t>Russia’s armed forces operate at least 46</w:t>
      </w:r>
      <w:r w:rsidRPr="00615772">
        <w:rPr>
          <w:rStyle w:val="StyleUnderline"/>
        </w:rPr>
        <w:t xml:space="preserve"> — including three that are nuclear-powered, extending both their power and durability</w:t>
      </w:r>
      <w:r w:rsidRPr="00615772">
        <w:t>. These numbers do not take into account those currently under construction or planned, and both nations are investing heavily in expanding their fleets. Russia has also re-militarized a dozen Cold War-era arctic bases to expand its naval presence in the region and to use as berths for its numerous active icebreakers.</w:t>
      </w:r>
    </w:p>
    <w:p w14:paraId="55C02243" w14:textId="77777777" w:rsidR="00650B53" w:rsidRPr="00615772" w:rsidRDefault="00650B53" w:rsidP="00650B53">
      <w:r w:rsidRPr="00615772">
        <w:rPr>
          <w:rStyle w:val="StyleUnderline"/>
        </w:rPr>
        <w:t xml:space="preserve">NATO </w:t>
      </w:r>
      <w:r w:rsidRPr="00F712AB">
        <w:rPr>
          <w:rStyle w:val="StyleUnderline"/>
          <w:highlight w:val="cyan"/>
        </w:rPr>
        <w:t>allies</w:t>
      </w:r>
      <w:r w:rsidRPr="00615772">
        <w:rPr>
          <w:rStyle w:val="StyleUnderline"/>
        </w:rPr>
        <w:t xml:space="preserve"> in the region, such as Norway and Canada, also </w:t>
      </w:r>
      <w:r w:rsidRPr="00F712AB">
        <w:rPr>
          <w:rStyle w:val="StyleUnderline"/>
          <w:highlight w:val="cyan"/>
        </w:rPr>
        <w:t>own</w:t>
      </w:r>
      <w:r w:rsidRPr="00615772">
        <w:rPr>
          <w:rStyle w:val="StyleUnderline"/>
        </w:rPr>
        <w:t xml:space="preserve"> icebreaker </w:t>
      </w:r>
      <w:r w:rsidRPr="00F712AB">
        <w:rPr>
          <w:rStyle w:val="StyleUnderline"/>
          <w:highlight w:val="cyan"/>
        </w:rPr>
        <w:t>fleets</w:t>
      </w:r>
      <w:r w:rsidRPr="00615772">
        <w:rPr>
          <w:rStyle w:val="StyleUnderline"/>
        </w:rPr>
        <w:t xml:space="preserve">. However, </w:t>
      </w:r>
      <w:r w:rsidRPr="00F712AB">
        <w:rPr>
          <w:rStyle w:val="Emphasis"/>
          <w:highlight w:val="cyan"/>
        </w:rPr>
        <w:t>none of them are nuclear</w:t>
      </w:r>
      <w:r w:rsidRPr="00615772">
        <w:rPr>
          <w:rStyle w:val="Emphasis"/>
        </w:rPr>
        <w:t>-powered</w:t>
      </w:r>
      <w:r w:rsidRPr="00615772">
        <w:t xml:space="preserve">. </w:t>
      </w:r>
      <w:r w:rsidRPr="00F712AB">
        <w:rPr>
          <w:rStyle w:val="Emphasis"/>
          <w:highlight w:val="cyan"/>
        </w:rPr>
        <w:t>Norway’s</w:t>
      </w:r>
      <w:r w:rsidRPr="00615772">
        <w:rPr>
          <w:rStyle w:val="Emphasis"/>
        </w:rPr>
        <w:t xml:space="preserve"> fleet is </w:t>
      </w:r>
      <w:r w:rsidRPr="00F712AB">
        <w:rPr>
          <w:rStyle w:val="Emphasis"/>
          <w:highlight w:val="cyan"/>
        </w:rPr>
        <w:t>focused on</w:t>
      </w:r>
      <w:r w:rsidRPr="00615772">
        <w:rPr>
          <w:rStyle w:val="Emphasis"/>
        </w:rPr>
        <w:t xml:space="preserve"> territorial </w:t>
      </w:r>
      <w:r w:rsidRPr="00F712AB">
        <w:rPr>
          <w:rStyle w:val="Emphasis"/>
          <w:highlight w:val="cyan"/>
        </w:rPr>
        <w:t>defense</w:t>
      </w:r>
      <w:r w:rsidRPr="00615772">
        <w:rPr>
          <w:rStyle w:val="StyleUnderline"/>
        </w:rPr>
        <w:t xml:space="preserve"> against increasingly aggressive Russian incursions while </w:t>
      </w:r>
      <w:r w:rsidRPr="00F712AB">
        <w:rPr>
          <w:rStyle w:val="Emphasis"/>
          <w:highlight w:val="cyan"/>
        </w:rPr>
        <w:t>Canada’s</w:t>
      </w:r>
      <w:r w:rsidRPr="00615772">
        <w:rPr>
          <w:rStyle w:val="Emphasis"/>
        </w:rPr>
        <w:t xml:space="preserve"> fleet is currently comprised of smaller vessels</w:t>
      </w:r>
      <w:r w:rsidRPr="00615772">
        <w:rPr>
          <w:rStyle w:val="StyleUnderline"/>
        </w:rPr>
        <w:t xml:space="preserve"> </w:t>
      </w:r>
      <w:r w:rsidRPr="00F712AB">
        <w:rPr>
          <w:rStyle w:val="StyleUnderline"/>
          <w:highlight w:val="cyan"/>
        </w:rPr>
        <w:t>focusing on</w:t>
      </w:r>
      <w:r w:rsidRPr="00615772">
        <w:rPr>
          <w:rStyle w:val="StyleUnderline"/>
        </w:rPr>
        <w:t xml:space="preserve"> scientific </w:t>
      </w:r>
      <w:r w:rsidRPr="00F712AB">
        <w:rPr>
          <w:rStyle w:val="StyleUnderline"/>
          <w:highlight w:val="cyan"/>
        </w:rPr>
        <w:t>research</w:t>
      </w:r>
      <w:r w:rsidRPr="00615772">
        <w:rPr>
          <w:rStyle w:val="StyleUnderline"/>
        </w:rPr>
        <w:t xml:space="preserve"> and search and rescue efforts</w:t>
      </w:r>
      <w:r w:rsidRPr="00615772">
        <w:t xml:space="preserve">. </w:t>
      </w:r>
      <w:r w:rsidRPr="00F712AB">
        <w:rPr>
          <w:rStyle w:val="StyleUnderline"/>
          <w:highlight w:val="cyan"/>
        </w:rPr>
        <w:t>Thus</w:t>
      </w:r>
      <w:r w:rsidRPr="00615772">
        <w:rPr>
          <w:rStyle w:val="StyleUnderline"/>
        </w:rPr>
        <w:t xml:space="preserve">, </w:t>
      </w:r>
      <w:r w:rsidRPr="00615772">
        <w:rPr>
          <w:rStyle w:val="Emphasis"/>
        </w:rPr>
        <w:t xml:space="preserve">the </w:t>
      </w:r>
      <w:r w:rsidRPr="00F712AB">
        <w:rPr>
          <w:rStyle w:val="Emphasis"/>
          <w:highlight w:val="cyan"/>
        </w:rPr>
        <w:t>U.S. cannot rely</w:t>
      </w:r>
      <w:r w:rsidRPr="00615772">
        <w:rPr>
          <w:rStyle w:val="Emphasis"/>
        </w:rPr>
        <w:t xml:space="preserve"> on its Northern or European </w:t>
      </w:r>
      <w:r w:rsidRPr="00F712AB">
        <w:rPr>
          <w:rStyle w:val="Emphasis"/>
          <w:highlight w:val="cyan"/>
        </w:rPr>
        <w:t>allies for defense</w:t>
      </w:r>
      <w:r w:rsidRPr="00615772">
        <w:rPr>
          <w:rStyle w:val="Emphasis"/>
        </w:rPr>
        <w:t xml:space="preserve"> posturing</w:t>
      </w:r>
      <w:r w:rsidRPr="00615772">
        <w:rPr>
          <w:rStyle w:val="StyleUnderline"/>
        </w:rPr>
        <w:t xml:space="preserve"> in the Arctic</w:t>
      </w:r>
      <w:r w:rsidRPr="00615772">
        <w:t xml:space="preserve">. </w:t>
      </w:r>
      <w:r w:rsidRPr="00615772">
        <w:rPr>
          <w:rStyle w:val="StyleUnderline"/>
        </w:rPr>
        <w:t xml:space="preserve">This lack of a substantial U.S. fleet of icebreakers, the absence of nuclear-powered vessels, </w:t>
      </w:r>
      <w:r w:rsidRPr="00615772">
        <w:rPr>
          <w:rStyle w:val="Emphasis"/>
        </w:rPr>
        <w:t xml:space="preserve">and </w:t>
      </w:r>
      <w:r w:rsidRPr="00F712AB">
        <w:rPr>
          <w:rStyle w:val="Emphasis"/>
          <w:highlight w:val="cyan"/>
        </w:rPr>
        <w:t>reliance on allied icebreaker</w:t>
      </w:r>
      <w:r w:rsidRPr="00615772">
        <w:rPr>
          <w:rStyle w:val="Emphasis"/>
        </w:rPr>
        <w:t xml:space="preserve"> po</w:t>
      </w:r>
      <w:r w:rsidRPr="00F712AB">
        <w:rPr>
          <w:rStyle w:val="Emphasis"/>
          <w:highlight w:val="cyan"/>
        </w:rPr>
        <w:t>s</w:t>
      </w:r>
      <w:r w:rsidRPr="00615772">
        <w:rPr>
          <w:rStyle w:val="Emphasis"/>
        </w:rPr>
        <w:t>turing</w:t>
      </w:r>
      <w:r w:rsidRPr="00615772">
        <w:rPr>
          <w:rStyle w:val="StyleUnderline"/>
        </w:rPr>
        <w:t xml:space="preserve"> in the region </w:t>
      </w:r>
      <w:r w:rsidRPr="00F712AB">
        <w:rPr>
          <w:rStyle w:val="Emphasis"/>
          <w:highlight w:val="cyan"/>
        </w:rPr>
        <w:t>is a major flaw in</w:t>
      </w:r>
      <w:r w:rsidRPr="00615772">
        <w:rPr>
          <w:rStyle w:val="Emphasis"/>
        </w:rPr>
        <w:t xml:space="preserve"> the US national </w:t>
      </w:r>
      <w:r w:rsidRPr="00F712AB">
        <w:rPr>
          <w:rStyle w:val="Emphasis"/>
          <w:highlight w:val="cyan"/>
        </w:rPr>
        <w:t>security</w:t>
      </w:r>
      <w:r w:rsidRPr="00615772">
        <w:rPr>
          <w:rStyle w:val="Emphasis"/>
        </w:rPr>
        <w:t xml:space="preserve"> strategy</w:t>
      </w:r>
      <w:r w:rsidRPr="00615772">
        <w:rPr>
          <w:rStyle w:val="StyleUnderline"/>
        </w:rPr>
        <w:t xml:space="preserve"> and defensive umbrella</w:t>
      </w:r>
      <w:r w:rsidRPr="00615772">
        <w:t>, which needs to be addressed as quickly as possible and is an important strategic investment the United States needs to make immediately.</w:t>
      </w:r>
    </w:p>
    <w:p w14:paraId="46EF3590" w14:textId="77777777" w:rsidR="00650B53" w:rsidRPr="00615772" w:rsidRDefault="00650B53" w:rsidP="00650B53">
      <w:r w:rsidRPr="00615772">
        <w:t xml:space="preserve">Currently, the two Coast Guard icebreakers fall under the jurisdiction of the Department of Homeland Security whose budget is anemic compared to the Department of Defense. </w:t>
      </w:r>
      <w:r w:rsidRPr="00615772">
        <w:rPr>
          <w:rStyle w:val="StyleUnderline"/>
        </w:rPr>
        <w:t>The Coast Guard does not have the budget to obtain enough icebreakers to contest Russian or Chinese presence in the Arctic — each heavy icebreaker has an average cost of approximately $800 million</w:t>
      </w:r>
      <w:r w:rsidRPr="00615772">
        <w:t>. While, accumulating the same number of icebreakers as Russia is unnecessary, moving forward all potential solutions to securing America’s North requires the purchase of icebreakers, regardless of their status: new or used. Coast Guard Commandant Karl Schultz has stated that “a fleet of nine U.S.-flagged icebreakers” would be sufficient to meet our economic and security needs in the far north.</w:t>
      </w:r>
    </w:p>
    <w:p w14:paraId="61E6AB41" w14:textId="2887499B" w:rsidR="00650B53" w:rsidRPr="00615772" w:rsidRDefault="00650B53" w:rsidP="00650B53">
      <w:r w:rsidRPr="00615772">
        <w:t>Thankfully, Congress has already initiated </w:t>
      </w:r>
      <w:r w:rsidRPr="00905EA1">
        <w:t>expanding</w:t>
      </w:r>
      <w:r w:rsidRPr="00615772">
        <w:t> America’s arctic security program by authorizing the construction of six new Polar Security Cutters (PSCs), three heavy and three medium icebreakers. However, it is only actively funding the first four.</w:t>
      </w:r>
    </w:p>
    <w:p w14:paraId="6944C390" w14:textId="09F53F6D" w:rsidR="00650B53" w:rsidRPr="006A12BC" w:rsidRDefault="00650B53" w:rsidP="00650B53">
      <w:pPr>
        <w:rPr>
          <w:sz w:val="16"/>
        </w:rPr>
      </w:pPr>
      <w:r w:rsidRPr="00B5691F">
        <w:rPr>
          <w:u w:val="single"/>
        </w:rPr>
        <w:t xml:space="preserve">The next </w:t>
      </w:r>
      <w:r w:rsidRPr="00F712AB">
        <w:rPr>
          <w:highlight w:val="cyan"/>
          <w:u w:val="single"/>
        </w:rPr>
        <w:t>vital step</w:t>
      </w:r>
      <w:r w:rsidRPr="00B5691F">
        <w:rPr>
          <w:u w:val="single"/>
        </w:rPr>
        <w:t xml:space="preserve"> to securing the North </w:t>
      </w:r>
      <w:r w:rsidRPr="00F712AB">
        <w:rPr>
          <w:highlight w:val="cyan"/>
          <w:u w:val="single"/>
        </w:rPr>
        <w:t>is to</w:t>
      </w:r>
      <w:r w:rsidRPr="00B5691F">
        <w:rPr>
          <w:u w:val="single"/>
        </w:rPr>
        <w:t xml:space="preserve"> fully </w:t>
      </w:r>
      <w:r w:rsidRPr="00F712AB">
        <w:rPr>
          <w:highlight w:val="cyan"/>
          <w:u w:val="single"/>
        </w:rPr>
        <w:t>fund and expedite</w:t>
      </w:r>
      <w:r w:rsidRPr="00B5691F">
        <w:rPr>
          <w:u w:val="single"/>
        </w:rPr>
        <w:t xml:space="preserve"> the construction of</w:t>
      </w:r>
      <w:r w:rsidRPr="006A12BC">
        <w:rPr>
          <w:sz w:val="16"/>
        </w:rPr>
        <w:t xml:space="preserve"> these six </w:t>
      </w:r>
      <w:r w:rsidRPr="00F712AB">
        <w:rPr>
          <w:highlight w:val="cyan"/>
          <w:u w:val="single"/>
        </w:rPr>
        <w:t>PSCs</w:t>
      </w:r>
      <w:r w:rsidRPr="006A12BC">
        <w:rPr>
          <w:sz w:val="16"/>
        </w:rPr>
        <w:t xml:space="preserve">, especially given the fact that the first PSC is currently planned to be delivered only in late 2024 if it stays on schedule. </w:t>
      </w:r>
      <w:r w:rsidRPr="00B5691F">
        <w:rPr>
          <w:u w:val="single"/>
        </w:rPr>
        <w:t xml:space="preserve">This is extremely important as </w:t>
      </w:r>
      <w:r w:rsidRPr="00F712AB">
        <w:rPr>
          <w:highlight w:val="cyan"/>
          <w:u w:val="single"/>
        </w:rPr>
        <w:t>expanding the</w:t>
      </w:r>
      <w:r w:rsidRPr="00B5691F">
        <w:rPr>
          <w:u w:val="single"/>
        </w:rPr>
        <w:t xml:space="preserve"> current </w:t>
      </w:r>
      <w:r w:rsidRPr="00F712AB">
        <w:rPr>
          <w:highlight w:val="cyan"/>
          <w:u w:val="single"/>
        </w:rPr>
        <w:t>fleet</w:t>
      </w:r>
      <w:r w:rsidRPr="00B5691F">
        <w:rPr>
          <w:u w:val="single"/>
        </w:rPr>
        <w:t>’s missions </w:t>
      </w:r>
      <w:r w:rsidRPr="00F712AB">
        <w:rPr>
          <w:rStyle w:val="Emphasis"/>
          <w:highlight w:val="cyan"/>
        </w:rPr>
        <w:t>comes with opportunity costs</w:t>
      </w:r>
      <w:r w:rsidRPr="00F712AB">
        <w:rPr>
          <w:highlight w:val="cyan"/>
          <w:u w:val="single"/>
        </w:rPr>
        <w:t xml:space="preserve">, thus </w:t>
      </w:r>
      <w:r w:rsidRPr="00F712AB">
        <w:rPr>
          <w:rStyle w:val="Emphasis"/>
          <w:highlight w:val="cyan"/>
        </w:rPr>
        <w:t>necessitating a larger</w:t>
      </w:r>
      <w:r w:rsidRPr="00B5691F">
        <w:rPr>
          <w:rStyle w:val="Emphasis"/>
        </w:rPr>
        <w:t xml:space="preserve"> </w:t>
      </w:r>
      <w:r w:rsidRPr="00F712AB">
        <w:rPr>
          <w:rStyle w:val="Emphasis"/>
          <w:highlight w:val="cyan"/>
        </w:rPr>
        <w:t>fleet</w:t>
      </w:r>
      <w:r w:rsidRPr="00B5691F">
        <w:rPr>
          <w:u w:val="single"/>
        </w:rPr>
        <w:t xml:space="preserve"> to be able to cover all possible icebreaker missions in the region</w:t>
      </w:r>
      <w:r w:rsidRPr="006A12BC">
        <w:rPr>
          <w:sz w:val="16"/>
        </w:rPr>
        <w:t>.</w:t>
      </w:r>
    </w:p>
    <w:p w14:paraId="0E0F5B2F" w14:textId="77777777" w:rsidR="00650B53" w:rsidRPr="00615772" w:rsidRDefault="00650B53" w:rsidP="00650B53">
      <w:pPr>
        <w:rPr>
          <w:sz w:val="16"/>
        </w:rPr>
      </w:pPr>
      <w:r w:rsidRPr="00B5691F">
        <w:rPr>
          <w:u w:val="single"/>
        </w:rPr>
        <w:t>Another</w:t>
      </w:r>
      <w:r w:rsidRPr="006A12BC">
        <w:rPr>
          <w:sz w:val="16"/>
        </w:rPr>
        <w:t xml:space="preserve"> longer-term </w:t>
      </w:r>
      <w:r w:rsidRPr="00B5691F">
        <w:rPr>
          <w:u w:val="single"/>
        </w:rPr>
        <w:t>option</w:t>
      </w:r>
      <w:r w:rsidRPr="006A12BC">
        <w:rPr>
          <w:sz w:val="16"/>
        </w:rPr>
        <w:t xml:space="preserve">, which can also be done </w:t>
      </w:r>
      <w:r w:rsidRPr="00F712AB">
        <w:rPr>
          <w:highlight w:val="cyan"/>
          <w:u w:val="single"/>
        </w:rPr>
        <w:t>simultaneously</w:t>
      </w:r>
      <w:r w:rsidRPr="00B5691F">
        <w:rPr>
          <w:u w:val="single"/>
        </w:rPr>
        <w:t xml:space="preserve"> to the PSC program</w:t>
      </w:r>
      <w:r w:rsidRPr="006A12BC">
        <w:rPr>
          <w:sz w:val="16"/>
        </w:rPr>
        <w:t xml:space="preserve">, </w:t>
      </w:r>
      <w:r w:rsidRPr="00B5691F">
        <w:rPr>
          <w:u w:val="single"/>
        </w:rPr>
        <w:t xml:space="preserve">is to </w:t>
      </w:r>
      <w:r w:rsidRPr="00F712AB">
        <w:rPr>
          <w:highlight w:val="cyan"/>
          <w:u w:val="single"/>
        </w:rPr>
        <w:t>increase</w:t>
      </w:r>
      <w:r w:rsidRPr="00B5691F">
        <w:rPr>
          <w:u w:val="single"/>
        </w:rPr>
        <w:t xml:space="preserve"> the available </w:t>
      </w:r>
      <w:r w:rsidRPr="00F712AB">
        <w:rPr>
          <w:rStyle w:val="Emphasis"/>
          <w:highlight w:val="cyan"/>
        </w:rPr>
        <w:t>funding for the</w:t>
      </w:r>
      <w:r w:rsidRPr="00B5691F">
        <w:rPr>
          <w:rStyle w:val="Emphasis"/>
        </w:rPr>
        <w:t xml:space="preserve"> Coast </w:t>
      </w:r>
      <w:r w:rsidRPr="00F712AB">
        <w:rPr>
          <w:rStyle w:val="Emphasis"/>
          <w:highlight w:val="cyan"/>
        </w:rPr>
        <w:t>Guard</w:t>
      </w:r>
      <w:r w:rsidRPr="00B5691F">
        <w:rPr>
          <w:u w:val="single"/>
        </w:rPr>
        <w:t xml:space="preserve">, specifically focused on Arctic security, </w:t>
      </w:r>
      <w:r w:rsidRPr="00F712AB">
        <w:rPr>
          <w:highlight w:val="cyan"/>
          <w:u w:val="single"/>
        </w:rPr>
        <w:t xml:space="preserve">to establish </w:t>
      </w:r>
      <w:r w:rsidRPr="00F712AB">
        <w:rPr>
          <w:rStyle w:val="Emphasis"/>
          <w:highlight w:val="cyan"/>
        </w:rPr>
        <w:t>partnerships with</w:t>
      </w:r>
      <w:r w:rsidRPr="00B5691F">
        <w:rPr>
          <w:rStyle w:val="Emphasis"/>
        </w:rPr>
        <w:t xml:space="preserve"> private </w:t>
      </w:r>
      <w:r w:rsidRPr="00F712AB">
        <w:rPr>
          <w:rStyle w:val="Emphasis"/>
          <w:highlight w:val="cyan"/>
        </w:rPr>
        <w:t>corporations</w:t>
      </w:r>
      <w:r w:rsidRPr="00B5691F">
        <w:rPr>
          <w:u w:val="single"/>
        </w:rPr>
        <w:t xml:space="preserve"> </w:t>
      </w:r>
      <w:r w:rsidRPr="00F712AB">
        <w:rPr>
          <w:highlight w:val="cyan"/>
          <w:u w:val="single"/>
        </w:rPr>
        <w:t>to</w:t>
      </w:r>
      <w:r w:rsidRPr="00B5691F">
        <w:rPr>
          <w:u w:val="single"/>
        </w:rPr>
        <w:t xml:space="preserve"> design and </w:t>
      </w:r>
      <w:r w:rsidRPr="00F712AB">
        <w:rPr>
          <w:highlight w:val="cyan"/>
          <w:u w:val="single"/>
        </w:rPr>
        <w:t>construct</w:t>
      </w:r>
      <w:r w:rsidRPr="00B5691F">
        <w:rPr>
          <w:u w:val="single"/>
        </w:rPr>
        <w:t xml:space="preserve"> the United States’ first nuclear-powered icebreaking vessel</w:t>
      </w:r>
      <w:r w:rsidRPr="006A12BC">
        <w:rPr>
          <w:sz w:val="16"/>
        </w:rPr>
        <w:t xml:space="preserve">. While more expensive, </w:t>
      </w:r>
      <w:r w:rsidRPr="00F712AB">
        <w:rPr>
          <w:rStyle w:val="Emphasis"/>
          <w:highlight w:val="cyan"/>
        </w:rPr>
        <w:t>nuclear</w:t>
      </w:r>
      <w:r w:rsidRPr="00B5691F">
        <w:rPr>
          <w:rStyle w:val="Emphasis"/>
        </w:rPr>
        <w:t xml:space="preserve"> </w:t>
      </w:r>
      <w:r w:rsidRPr="00F712AB">
        <w:rPr>
          <w:rStyle w:val="Emphasis"/>
          <w:highlight w:val="cyan"/>
        </w:rPr>
        <w:t>icebreakers</w:t>
      </w:r>
      <w:r w:rsidRPr="00B5691F">
        <w:rPr>
          <w:u w:val="single"/>
        </w:rPr>
        <w:t xml:space="preserve"> come with </w:t>
      </w:r>
      <w:r w:rsidRPr="00F712AB">
        <w:rPr>
          <w:highlight w:val="cyan"/>
          <w:u w:val="single"/>
        </w:rPr>
        <w:t>many benefits</w:t>
      </w:r>
      <w:r w:rsidRPr="00B5691F">
        <w:rPr>
          <w:u w:val="single"/>
        </w:rPr>
        <w:t xml:space="preserve"> over diesel-powered vessels, </w:t>
      </w:r>
      <w:r w:rsidRPr="00F712AB">
        <w:rPr>
          <w:highlight w:val="cyan"/>
          <w:u w:val="single"/>
        </w:rPr>
        <w:t>including</w:t>
      </w:r>
      <w:r w:rsidRPr="00B5691F">
        <w:rPr>
          <w:u w:val="single"/>
        </w:rPr>
        <w:t xml:space="preserve"> both </w:t>
      </w:r>
      <w:r w:rsidRPr="00F712AB">
        <w:rPr>
          <w:rStyle w:val="Emphasis"/>
          <w:highlight w:val="cyan"/>
        </w:rPr>
        <w:t>longevity</w:t>
      </w:r>
      <w:r w:rsidRPr="00B5691F">
        <w:rPr>
          <w:u w:val="single"/>
        </w:rPr>
        <w:t xml:space="preserve">, </w:t>
      </w:r>
      <w:r w:rsidRPr="00F712AB">
        <w:rPr>
          <w:rStyle w:val="Emphasis"/>
          <w:highlight w:val="cyan"/>
        </w:rPr>
        <w:t>range</w:t>
      </w:r>
      <w:r w:rsidRPr="00B5691F">
        <w:rPr>
          <w:u w:val="single"/>
        </w:rPr>
        <w:t xml:space="preserve">, </w:t>
      </w:r>
      <w:r w:rsidRPr="00F712AB">
        <w:rPr>
          <w:highlight w:val="cyan"/>
          <w:u w:val="single"/>
        </w:rPr>
        <w:t xml:space="preserve">and </w:t>
      </w:r>
      <w:r w:rsidRPr="001D222E">
        <w:rPr>
          <w:rStyle w:val="Emphasis"/>
        </w:rPr>
        <w:t>power</w:t>
      </w:r>
      <w:r w:rsidRPr="00B5691F">
        <w:rPr>
          <w:u w:val="single"/>
        </w:rPr>
        <w:t xml:space="preserve">, including increasingly vital, </w:t>
      </w:r>
      <w:r w:rsidRPr="00F712AB">
        <w:rPr>
          <w:rStyle w:val="Emphasis"/>
          <w:highlight w:val="cyan"/>
        </w:rPr>
        <w:t>soft power</w:t>
      </w:r>
      <w:r w:rsidRPr="006A12BC">
        <w:rPr>
          <w:sz w:val="16"/>
        </w:rPr>
        <w:t>. With the additional range and longevity of nuclear icebreakers comes a reduced need for the United States to build expensive and difficult to maintain arctic bases — the icebreakers become de facto mobile bases. Additionally, the nuclear-powered ships can conduct longer and more missions, cementing U.S. positioning in the region.</w:t>
      </w:r>
    </w:p>
    <w:p w14:paraId="7E29D4D1" w14:textId="77777777" w:rsidR="00650B53" w:rsidRDefault="00650B53" w:rsidP="00650B53">
      <w:pPr>
        <w:pStyle w:val="Heading3"/>
      </w:pPr>
      <w:r>
        <w:t>1AR---ICE Pact Fails</w:t>
      </w:r>
    </w:p>
    <w:p w14:paraId="25D63F5A" w14:textId="77777777" w:rsidR="00650B53" w:rsidRDefault="00650B53" w:rsidP="00650B53">
      <w:pPr>
        <w:pStyle w:val="Heading4"/>
      </w:pPr>
      <w:r>
        <w:t xml:space="preserve">But American icebreakers now </w:t>
      </w:r>
      <w:r w:rsidRPr="00017D86">
        <w:rPr>
          <w:u w:val="single"/>
        </w:rPr>
        <w:t>lack priority</w:t>
      </w:r>
      <w:r>
        <w:t xml:space="preserve"> from the federal government with Russia and China </w:t>
      </w:r>
      <w:r w:rsidRPr="00017D86">
        <w:rPr>
          <w:u w:val="single"/>
        </w:rPr>
        <w:t>outpacing</w:t>
      </w:r>
      <w:r>
        <w:t xml:space="preserve"> NATO.</w:t>
      </w:r>
    </w:p>
    <w:p w14:paraId="2749290D" w14:textId="77777777" w:rsidR="00650B53" w:rsidRPr="0008194F" w:rsidRDefault="00650B53" w:rsidP="00650B53">
      <w:r w:rsidRPr="0008194F">
        <w:t xml:space="preserve">Kent E. </w:t>
      </w:r>
      <w:r w:rsidRPr="0008194F">
        <w:rPr>
          <w:rStyle w:val="Style13ptBold"/>
        </w:rPr>
        <w:t>Calder 25</w:t>
      </w:r>
      <w:r w:rsidRPr="0008194F">
        <w:t>,</w:t>
      </w:r>
      <w:r>
        <w:t xml:space="preserve"> </w:t>
      </w:r>
      <w:r w:rsidRPr="0008194F">
        <w:t>Director of the Reischauer Center for East Asian Studies at Johns Hopkins SAIS in Washington, DC</w:t>
      </w:r>
      <w:r>
        <w:t xml:space="preserve"> and received a PHD from Harvard,</w:t>
      </w:r>
      <w:r w:rsidRPr="0008194F">
        <w:t xml:space="preserve"> 4</w:t>
      </w:r>
      <w:r>
        <w:t>/</w:t>
      </w:r>
      <w:r w:rsidRPr="0008194F">
        <w:t>30</w:t>
      </w:r>
      <w:r>
        <w:t>/</w:t>
      </w:r>
      <w:r w:rsidRPr="0008194F">
        <w:t>2025, "As global players focus on the Arctic, US icebreakers are scarce", Asia Times, https://asiatimes.com/2025/04/as-global-players-focus-on-the-arctic-us-icebreakers-are-scarce/</w:t>
      </w:r>
      <w:r>
        <w:t>, :)</w:t>
      </w:r>
    </w:p>
    <w:p w14:paraId="3CB8AAE5" w14:textId="77777777" w:rsidR="00650B53" w:rsidRPr="006A12BC" w:rsidRDefault="00650B53" w:rsidP="00650B53">
      <w:pPr>
        <w:rPr>
          <w:sz w:val="16"/>
        </w:rPr>
      </w:pPr>
      <w:r w:rsidRPr="001666A5">
        <w:rPr>
          <w:u w:val="single"/>
        </w:rPr>
        <w:t xml:space="preserve">The </w:t>
      </w:r>
      <w:r w:rsidRPr="00F712AB">
        <w:rPr>
          <w:highlight w:val="cyan"/>
          <w:u w:val="single"/>
        </w:rPr>
        <w:t>US has grown</w:t>
      </w:r>
      <w:r w:rsidRPr="001666A5">
        <w:rPr>
          <w:u w:val="single"/>
        </w:rPr>
        <w:t xml:space="preserve"> steadily bolder in its Arctic response, </w:t>
      </w:r>
      <w:r w:rsidRPr="00F712AB">
        <w:rPr>
          <w:highlight w:val="cyan"/>
          <w:u w:val="single"/>
        </w:rPr>
        <w:t>with</w:t>
      </w:r>
      <w:r w:rsidRPr="001666A5">
        <w:rPr>
          <w:u w:val="single"/>
        </w:rPr>
        <w:t xml:space="preserve"> an increasingly </w:t>
      </w:r>
      <w:r w:rsidRPr="00F712AB">
        <w:rPr>
          <w:rStyle w:val="Emphasis"/>
          <w:highlight w:val="cyan"/>
        </w:rPr>
        <w:t xml:space="preserve">bipartisan </w:t>
      </w:r>
      <w:r w:rsidRPr="001D222E">
        <w:rPr>
          <w:rStyle w:val="Emphasis"/>
        </w:rPr>
        <w:t>emphasis</w:t>
      </w:r>
      <w:r w:rsidRPr="001666A5">
        <w:rPr>
          <w:rStyle w:val="Emphasis"/>
        </w:rPr>
        <w:t xml:space="preserve"> on the region</w:t>
      </w:r>
      <w:r w:rsidRPr="006A12BC">
        <w:rPr>
          <w:sz w:val="16"/>
        </w:rPr>
        <w:t>.</w:t>
      </w:r>
    </w:p>
    <w:p w14:paraId="1380DE7F" w14:textId="77777777" w:rsidR="00650B53" w:rsidRPr="006A12BC" w:rsidRDefault="00650B53" w:rsidP="00650B53">
      <w:pPr>
        <w:rPr>
          <w:sz w:val="16"/>
        </w:rPr>
      </w:pPr>
      <w:r w:rsidRPr="006A12BC">
        <w:rPr>
          <w:sz w:val="16"/>
        </w:rPr>
        <w:t xml:space="preserve">Despite far-sighted diplomatic gestures and a laudable concern regarding environmental dangers, </w:t>
      </w:r>
      <w:r w:rsidRPr="001666A5">
        <w:rPr>
          <w:u w:val="single"/>
        </w:rPr>
        <w:t xml:space="preserve">the </w:t>
      </w:r>
      <w:r w:rsidRPr="00F712AB">
        <w:rPr>
          <w:highlight w:val="cyan"/>
          <w:u w:val="single"/>
        </w:rPr>
        <w:t>U</w:t>
      </w:r>
      <w:r w:rsidRPr="001666A5">
        <w:rPr>
          <w:u w:val="single"/>
        </w:rPr>
        <w:t xml:space="preserve">nited </w:t>
      </w:r>
      <w:r w:rsidRPr="00F712AB">
        <w:rPr>
          <w:highlight w:val="cyan"/>
          <w:u w:val="single"/>
        </w:rPr>
        <w:t>S</w:t>
      </w:r>
      <w:r w:rsidRPr="001666A5">
        <w:rPr>
          <w:u w:val="single"/>
        </w:rPr>
        <w:t xml:space="preserve">tates </w:t>
      </w:r>
      <w:r w:rsidRPr="00F712AB">
        <w:rPr>
          <w:highlight w:val="cyan"/>
          <w:u w:val="single"/>
        </w:rPr>
        <w:t>has</w:t>
      </w:r>
      <w:r w:rsidRPr="001666A5">
        <w:rPr>
          <w:u w:val="single"/>
        </w:rPr>
        <w:t xml:space="preserve"> nevertheless </w:t>
      </w:r>
      <w:r w:rsidRPr="00F712AB">
        <w:rPr>
          <w:highlight w:val="cyan"/>
          <w:u w:val="single"/>
        </w:rPr>
        <w:t xml:space="preserve">been slow </w:t>
      </w:r>
      <w:r w:rsidRPr="001666A5">
        <w:rPr>
          <w:u w:val="single"/>
        </w:rPr>
        <w:t xml:space="preserve">to address the core geo-economic challenges now deepening along the </w:t>
      </w:r>
      <w:proofErr w:type="gramStart"/>
      <w:r w:rsidRPr="001666A5">
        <w:rPr>
          <w:u w:val="single"/>
        </w:rPr>
        <w:t>Arctic sea</w:t>
      </w:r>
      <w:proofErr w:type="gramEnd"/>
      <w:r w:rsidRPr="001666A5">
        <w:rPr>
          <w:u w:val="single"/>
        </w:rPr>
        <w:t xml:space="preserve"> lanes</w:t>
      </w:r>
      <w:r w:rsidRPr="006A12BC">
        <w:rPr>
          <w:sz w:val="16"/>
        </w:rPr>
        <w:t>.</w:t>
      </w:r>
    </w:p>
    <w:p w14:paraId="51E476AB" w14:textId="77777777" w:rsidR="00650B53" w:rsidRPr="006A12BC" w:rsidRDefault="00650B53" w:rsidP="00650B53">
      <w:pPr>
        <w:rPr>
          <w:sz w:val="16"/>
        </w:rPr>
      </w:pPr>
      <w:r w:rsidRPr="006A12BC">
        <w:rPr>
          <w:sz w:val="16"/>
        </w:rPr>
        <w:t xml:space="preserve">Most importantly, </w:t>
      </w:r>
      <w:r w:rsidRPr="001666A5">
        <w:rPr>
          <w:u w:val="single"/>
        </w:rPr>
        <w:t xml:space="preserve">the US has </w:t>
      </w:r>
      <w:r w:rsidRPr="00F712AB">
        <w:rPr>
          <w:rStyle w:val="Emphasis"/>
          <w:highlight w:val="cyan"/>
        </w:rPr>
        <w:t>failed to build up</w:t>
      </w:r>
      <w:r w:rsidRPr="001666A5">
        <w:rPr>
          <w:rStyle w:val="Emphasis"/>
        </w:rPr>
        <w:t xml:space="preserve"> its </w:t>
      </w:r>
      <w:r w:rsidRPr="001D222E">
        <w:rPr>
          <w:rStyle w:val="Emphasis"/>
        </w:rPr>
        <w:t xml:space="preserve">domestic icebreaker </w:t>
      </w:r>
      <w:r w:rsidRPr="00F712AB">
        <w:rPr>
          <w:rStyle w:val="Emphasis"/>
          <w:highlight w:val="cyan"/>
        </w:rPr>
        <w:t>capacity</w:t>
      </w:r>
      <w:r w:rsidRPr="006A12BC">
        <w:rPr>
          <w:sz w:val="16"/>
        </w:rPr>
        <w:t xml:space="preserve">, </w:t>
      </w:r>
      <w:r w:rsidRPr="00F712AB">
        <w:rPr>
          <w:highlight w:val="cyan"/>
          <w:u w:val="single"/>
        </w:rPr>
        <w:t>nor</w:t>
      </w:r>
      <w:r w:rsidRPr="001666A5">
        <w:rPr>
          <w:u w:val="single"/>
        </w:rPr>
        <w:t xml:space="preserve"> has it </w:t>
      </w:r>
      <w:proofErr w:type="spellStart"/>
      <w:r w:rsidRPr="001666A5">
        <w:rPr>
          <w:u w:val="single"/>
        </w:rPr>
        <w:t>begun</w:t>
      </w:r>
      <w:proofErr w:type="spellEnd"/>
      <w:r w:rsidRPr="001666A5">
        <w:rPr>
          <w:u w:val="single"/>
        </w:rPr>
        <w:t xml:space="preserve"> </w:t>
      </w:r>
      <w:r w:rsidRPr="00F712AB">
        <w:rPr>
          <w:highlight w:val="cyan"/>
          <w:u w:val="single"/>
        </w:rPr>
        <w:t>develop</w:t>
      </w:r>
      <w:r w:rsidRPr="001666A5">
        <w:rPr>
          <w:u w:val="single"/>
        </w:rPr>
        <w:t>ing relat</w:t>
      </w:r>
      <w:r w:rsidRPr="00F712AB">
        <w:rPr>
          <w:highlight w:val="cyan"/>
          <w:u w:val="single"/>
        </w:rPr>
        <w:t>ed naval capabilities</w:t>
      </w:r>
      <w:r w:rsidRPr="001666A5">
        <w:rPr>
          <w:u w:val="single"/>
        </w:rPr>
        <w:t xml:space="preserve"> that would allow it to actively contest and contain the rapid Russian and Chinese buildup along the </w:t>
      </w:r>
      <w:proofErr w:type="gramStart"/>
      <w:r w:rsidRPr="001666A5">
        <w:rPr>
          <w:u w:val="single"/>
        </w:rPr>
        <w:t>Arctic sea</w:t>
      </w:r>
      <w:proofErr w:type="gramEnd"/>
      <w:r w:rsidRPr="001666A5">
        <w:rPr>
          <w:u w:val="single"/>
        </w:rPr>
        <w:t xml:space="preserve"> lanes</w:t>
      </w:r>
      <w:r w:rsidRPr="006A12BC">
        <w:rPr>
          <w:sz w:val="16"/>
        </w:rPr>
        <w:t>.</w:t>
      </w:r>
    </w:p>
    <w:p w14:paraId="44A9515E" w14:textId="77777777" w:rsidR="00650B53" w:rsidRPr="006A12BC" w:rsidRDefault="00650B53" w:rsidP="00650B53">
      <w:pPr>
        <w:rPr>
          <w:sz w:val="16"/>
        </w:rPr>
      </w:pPr>
      <w:r w:rsidRPr="00F712AB">
        <w:rPr>
          <w:highlight w:val="cyan"/>
          <w:u w:val="single"/>
        </w:rPr>
        <w:t>And</w:t>
      </w:r>
      <w:r w:rsidRPr="001666A5">
        <w:rPr>
          <w:u w:val="single"/>
        </w:rPr>
        <w:t xml:space="preserve"> it </w:t>
      </w:r>
      <w:r w:rsidRPr="00F712AB">
        <w:rPr>
          <w:rStyle w:val="Emphasis"/>
          <w:highlight w:val="cyan"/>
        </w:rPr>
        <w:t>has done</w:t>
      </w:r>
      <w:r w:rsidRPr="001666A5">
        <w:rPr>
          <w:rStyle w:val="Emphasis"/>
        </w:rPr>
        <w:t xml:space="preserve"> remarkably </w:t>
      </w:r>
      <w:r w:rsidRPr="00F712AB">
        <w:rPr>
          <w:rStyle w:val="Emphasis"/>
          <w:highlight w:val="cyan"/>
        </w:rPr>
        <w:t>little</w:t>
      </w:r>
      <w:r w:rsidRPr="001666A5">
        <w:rPr>
          <w:u w:val="single"/>
        </w:rPr>
        <w:t xml:space="preserve">, </w:t>
      </w:r>
      <w:r w:rsidRPr="006A12BC">
        <w:rPr>
          <w:sz w:val="16"/>
        </w:rPr>
        <w:t>until lately</w:t>
      </w:r>
      <w:r w:rsidRPr="001666A5">
        <w:rPr>
          <w:u w:val="single"/>
        </w:rPr>
        <w:t xml:space="preserve">, </w:t>
      </w:r>
      <w:r w:rsidRPr="00F712AB">
        <w:rPr>
          <w:rStyle w:val="Emphasis"/>
          <w:highlight w:val="cyan"/>
        </w:rPr>
        <w:t>to support its friends</w:t>
      </w:r>
      <w:r w:rsidRPr="001666A5">
        <w:rPr>
          <w:u w:val="single"/>
        </w:rPr>
        <w:t xml:space="preserve"> in the Arctic with respect to infrastructure investment support</w:t>
      </w:r>
      <w:r w:rsidRPr="006A12BC">
        <w:rPr>
          <w:sz w:val="16"/>
        </w:rPr>
        <w:t xml:space="preserve">. </w:t>
      </w:r>
      <w:r w:rsidRPr="001666A5">
        <w:rPr>
          <w:u w:val="single"/>
        </w:rPr>
        <w:t>The US, for example, has no Arctic deepwater ports to host heavy container ships</w:t>
      </w:r>
      <w:r w:rsidRPr="006A12BC">
        <w:rPr>
          <w:sz w:val="16"/>
        </w:rPr>
        <w:t>. Canada has only one, lying 500 miles south of the Arctic Circle.</w:t>
      </w:r>
    </w:p>
    <w:p w14:paraId="2EA3556C" w14:textId="77777777" w:rsidR="00650B53" w:rsidRPr="006A12BC" w:rsidRDefault="00650B53" w:rsidP="00650B53">
      <w:pPr>
        <w:rPr>
          <w:sz w:val="16"/>
        </w:rPr>
      </w:pPr>
      <w:r w:rsidRPr="001666A5">
        <w:rPr>
          <w:u w:val="single"/>
        </w:rPr>
        <w:t xml:space="preserve">Even </w:t>
      </w:r>
      <w:r w:rsidRPr="001D222E">
        <w:rPr>
          <w:u w:val="single"/>
        </w:rPr>
        <w:t xml:space="preserve">though Russia now has </w:t>
      </w:r>
      <w:r w:rsidRPr="001D222E">
        <w:rPr>
          <w:rStyle w:val="Emphasis"/>
        </w:rPr>
        <w:t>over 40 icebreakers</w:t>
      </w:r>
      <w:r w:rsidRPr="001D222E">
        <w:rPr>
          <w:u w:val="single"/>
        </w:rPr>
        <w:t xml:space="preserve">, several of nuclear-powered, and an active building program, the United States presently </w:t>
      </w:r>
      <w:r w:rsidRPr="001D222E">
        <w:rPr>
          <w:rStyle w:val="Emphasis"/>
        </w:rPr>
        <w:t>lacks even a single heavy or medium-duty icebreaker</w:t>
      </w:r>
      <w:r w:rsidRPr="001D222E">
        <w:rPr>
          <w:u w:val="single"/>
        </w:rPr>
        <w:t xml:space="preserve"> active in the Arctic. US icebreaker</w:t>
      </w:r>
      <w:r w:rsidRPr="001666A5">
        <w:rPr>
          <w:u w:val="single"/>
        </w:rPr>
        <w:t xml:space="preserve"> capacity, such as it is, is concentrated entirely in the Great Lakes</w:t>
      </w:r>
      <w:r w:rsidRPr="006A12BC">
        <w:rPr>
          <w:sz w:val="16"/>
        </w:rPr>
        <w:t>.</w:t>
      </w:r>
    </w:p>
    <w:p w14:paraId="4B10D4A5" w14:textId="77777777" w:rsidR="00650B53" w:rsidRPr="006A12BC" w:rsidRDefault="00650B53" w:rsidP="00650B53">
      <w:pPr>
        <w:rPr>
          <w:sz w:val="16"/>
        </w:rPr>
      </w:pPr>
      <w:r w:rsidRPr="006A12BC">
        <w:rPr>
          <w:sz w:val="16"/>
        </w:rPr>
        <w:t xml:space="preserve">The July, 2024 </w:t>
      </w:r>
      <w:r w:rsidRPr="00F712AB">
        <w:rPr>
          <w:rStyle w:val="Emphasis"/>
          <w:highlight w:val="cyan"/>
        </w:rPr>
        <w:t xml:space="preserve">ICE </w:t>
      </w:r>
      <w:r w:rsidRPr="001D222E">
        <w:rPr>
          <w:rStyle w:val="Emphasis"/>
        </w:rPr>
        <w:t>agreement</w:t>
      </w:r>
      <w:r w:rsidRPr="001666A5">
        <w:rPr>
          <w:u w:val="single"/>
        </w:rPr>
        <w:t xml:space="preserve"> with Canada and Finland</w:t>
      </w:r>
      <w:r w:rsidRPr="006A12BC">
        <w:rPr>
          <w:sz w:val="16"/>
        </w:rPr>
        <w:t xml:space="preserve">, concluded at the 2024 Washington NATO summit, </w:t>
      </w:r>
      <w:r w:rsidRPr="001666A5">
        <w:rPr>
          <w:u w:val="single"/>
        </w:rPr>
        <w:t xml:space="preserve">does </w:t>
      </w:r>
      <w:r w:rsidRPr="00F712AB">
        <w:rPr>
          <w:highlight w:val="cyan"/>
          <w:u w:val="single"/>
        </w:rPr>
        <w:t xml:space="preserve">begin to address </w:t>
      </w:r>
      <w:r w:rsidRPr="001D222E">
        <w:rPr>
          <w:u w:val="single"/>
        </w:rPr>
        <w:t>the</w:t>
      </w:r>
      <w:r w:rsidRPr="001666A5">
        <w:rPr>
          <w:u w:val="single"/>
        </w:rPr>
        <w:t xml:space="preserve"> icebreaker </w:t>
      </w:r>
      <w:r w:rsidRPr="00F712AB">
        <w:rPr>
          <w:highlight w:val="cyan"/>
          <w:u w:val="single"/>
        </w:rPr>
        <w:t>crisis</w:t>
      </w:r>
      <w:r w:rsidRPr="001666A5">
        <w:rPr>
          <w:u w:val="single"/>
        </w:rPr>
        <w:t xml:space="preserve"> in multilateral fashion. </w:t>
      </w:r>
      <w:r w:rsidRPr="00F712AB">
        <w:rPr>
          <w:highlight w:val="cyan"/>
          <w:u w:val="single"/>
        </w:rPr>
        <w:t>Yet</w:t>
      </w:r>
      <w:r w:rsidRPr="001666A5">
        <w:rPr>
          <w:u w:val="single"/>
        </w:rPr>
        <w:t xml:space="preserve"> the </w:t>
      </w:r>
      <w:r w:rsidRPr="00F712AB">
        <w:rPr>
          <w:highlight w:val="cyan"/>
          <w:u w:val="single"/>
        </w:rPr>
        <w:t>massive deficiency</w:t>
      </w:r>
      <w:r w:rsidRPr="001666A5">
        <w:rPr>
          <w:u w:val="single"/>
        </w:rPr>
        <w:t xml:space="preserve"> in America’s own icebreaker capacity, </w:t>
      </w:r>
      <w:r w:rsidRPr="00F712AB">
        <w:rPr>
          <w:rStyle w:val="Emphasis"/>
          <w:highlight w:val="cyan"/>
        </w:rPr>
        <w:t>rooted in</w:t>
      </w:r>
      <w:r w:rsidRPr="001D222E">
        <w:rPr>
          <w:rStyle w:val="Emphasis"/>
        </w:rPr>
        <w:t xml:space="preserve"> the striking </w:t>
      </w:r>
      <w:r w:rsidRPr="00F712AB">
        <w:rPr>
          <w:rStyle w:val="Emphasis"/>
          <w:highlight w:val="cyan"/>
        </w:rPr>
        <w:t>weakness</w:t>
      </w:r>
      <w:r w:rsidRPr="001D222E">
        <w:rPr>
          <w:rStyle w:val="Emphasis"/>
        </w:rPr>
        <w:t xml:space="preserve">es </w:t>
      </w:r>
      <w:r w:rsidRPr="00F712AB">
        <w:rPr>
          <w:rStyle w:val="Emphasis"/>
          <w:highlight w:val="cyan"/>
        </w:rPr>
        <w:t>of its own</w:t>
      </w:r>
      <w:r w:rsidRPr="001D222E">
        <w:rPr>
          <w:rStyle w:val="Emphasis"/>
        </w:rPr>
        <w:t xml:space="preserve"> domestic shipbuilding </w:t>
      </w:r>
      <w:r w:rsidRPr="00F712AB">
        <w:rPr>
          <w:rStyle w:val="Emphasis"/>
          <w:highlight w:val="cyan"/>
        </w:rPr>
        <w:t>industry</w:t>
      </w:r>
      <w:r w:rsidRPr="001666A5">
        <w:rPr>
          <w:u w:val="single"/>
        </w:rPr>
        <w:t xml:space="preserve">, </w:t>
      </w:r>
      <w:r w:rsidRPr="00F712AB">
        <w:rPr>
          <w:highlight w:val="cyan"/>
          <w:u w:val="single"/>
        </w:rPr>
        <w:t>still remains</w:t>
      </w:r>
      <w:r w:rsidRPr="006A12BC">
        <w:rPr>
          <w:sz w:val="16"/>
        </w:rPr>
        <w:t>.</w:t>
      </w:r>
    </w:p>
    <w:p w14:paraId="5FBA918F" w14:textId="77777777" w:rsidR="00650B53" w:rsidRPr="00615772" w:rsidRDefault="00650B53" w:rsidP="00650B53">
      <w:pPr>
        <w:rPr>
          <w:sz w:val="16"/>
        </w:rPr>
      </w:pPr>
    </w:p>
    <w:p w14:paraId="70AEF679" w14:textId="77777777" w:rsidR="00650B53" w:rsidRPr="00650B53" w:rsidRDefault="00650B53" w:rsidP="00650B53"/>
    <w:p w14:paraId="1309F1AA" w14:textId="65D50EBF" w:rsidR="00D1578C" w:rsidRDefault="00650B53" w:rsidP="005559B8">
      <w:pPr>
        <w:pStyle w:val="Heading1"/>
      </w:pPr>
      <w:r>
        <w:t>Disadvantage Answers</w:t>
      </w:r>
    </w:p>
    <w:p w14:paraId="2EDB056F" w14:textId="1C3A07DB" w:rsidR="00D07F4A" w:rsidRDefault="00D07F4A" w:rsidP="00D07F4A">
      <w:pPr>
        <w:pStyle w:val="Heading2"/>
      </w:pPr>
      <w:r>
        <w:t>Thumpers</w:t>
      </w:r>
    </w:p>
    <w:p w14:paraId="0374D93A" w14:textId="2C1955E0" w:rsidR="00D07F4A" w:rsidRDefault="00D07F4A" w:rsidP="00D07F4A">
      <w:pPr>
        <w:pStyle w:val="Heading3"/>
      </w:pPr>
      <w:r>
        <w:t>Perception Thumper---Trump</w:t>
      </w:r>
    </w:p>
    <w:p w14:paraId="34BE3ABF" w14:textId="77777777" w:rsidR="00D07F4A" w:rsidRDefault="00D07F4A" w:rsidP="00D07F4A">
      <w:pPr>
        <w:pStyle w:val="Heading4"/>
      </w:pPr>
      <w:r>
        <w:t>Trump announced the U.S. would order 40 icebreakers back in January---thumps all your DAs.</w:t>
      </w:r>
    </w:p>
    <w:p w14:paraId="00E07F77" w14:textId="77777777" w:rsidR="00D07F4A" w:rsidRPr="00903D60" w:rsidRDefault="00D07F4A" w:rsidP="00D07F4A">
      <w:r>
        <w:t>C</w:t>
      </w:r>
      <w:r w:rsidRPr="00903D60">
        <w:t xml:space="preserve">raig </w:t>
      </w:r>
      <w:r w:rsidRPr="00603833">
        <w:rPr>
          <w:rStyle w:val="Style13ptBold"/>
        </w:rPr>
        <w:t>Hooper 25</w:t>
      </w:r>
      <w:r w:rsidRPr="00903D60">
        <w:t>.</w:t>
      </w:r>
      <w:r>
        <w:t xml:space="preserve"> F</w:t>
      </w:r>
      <w:r w:rsidRPr="00603833">
        <w:t>ounder and CEO of the Themistocles Advisory Group, a consulting firm specializing in maritime and national security strategy</w:t>
      </w:r>
      <w:r w:rsidRPr="00903D60">
        <w:t>. “In A New Surprise, President Trump Announces America Will Order 40 Big Icebreakers.” Forbes. 1-28-2025. https://www.forbes.com/sites/craighooper/2025/01/28/in-a-new-surprise-president-trump-announces-america-will-order-40-big-icebreakers/ //</w:t>
      </w:r>
      <w:proofErr w:type="spellStart"/>
      <w:r w:rsidRPr="00903D60">
        <w:t>reyrey</w:t>
      </w:r>
      <w:proofErr w:type="spellEnd"/>
    </w:p>
    <w:p w14:paraId="3F86B60C" w14:textId="77777777" w:rsidR="00D07F4A" w:rsidRPr="00603833" w:rsidRDefault="00D07F4A" w:rsidP="00D07F4A">
      <w:pPr>
        <w:rPr>
          <w:rStyle w:val="StyleUnderline"/>
        </w:rPr>
      </w:pPr>
      <w:r w:rsidRPr="00F712AB">
        <w:rPr>
          <w:rStyle w:val="StyleUnderline"/>
          <w:highlight w:val="cyan"/>
        </w:rPr>
        <w:t xml:space="preserve">President </w:t>
      </w:r>
      <w:r w:rsidRPr="003658B2">
        <w:rPr>
          <w:rStyle w:val="Emphasis"/>
        </w:rPr>
        <w:t xml:space="preserve">Donald </w:t>
      </w:r>
      <w:r w:rsidRPr="00F712AB">
        <w:rPr>
          <w:rStyle w:val="Emphasis"/>
          <w:highlight w:val="cyan"/>
        </w:rPr>
        <w:t>Trump</w:t>
      </w:r>
      <w:r w:rsidRPr="00603833">
        <w:rPr>
          <w:rStyle w:val="StyleUnderline"/>
        </w:rPr>
        <w:t xml:space="preserve"> is </w:t>
      </w:r>
      <w:r w:rsidRPr="00F712AB">
        <w:rPr>
          <w:rStyle w:val="StyleUnderline"/>
          <w:highlight w:val="cyan"/>
        </w:rPr>
        <w:t>continuing his</w:t>
      </w:r>
      <w:r w:rsidRPr="00603833">
        <w:rPr>
          <w:rStyle w:val="StyleUnderline"/>
        </w:rPr>
        <w:t xml:space="preserve"> first-term </w:t>
      </w:r>
      <w:r w:rsidRPr="00F712AB">
        <w:rPr>
          <w:rStyle w:val="StyleUnderline"/>
          <w:highlight w:val="cyan"/>
        </w:rPr>
        <w:t>focus on building a big</w:t>
      </w:r>
      <w:r w:rsidRPr="00603833">
        <w:rPr>
          <w:rStyle w:val="StyleUnderline"/>
        </w:rPr>
        <w:t xml:space="preserve">, new </w:t>
      </w:r>
      <w:r w:rsidRPr="00F712AB">
        <w:rPr>
          <w:rStyle w:val="StyleUnderline"/>
          <w:highlight w:val="cyan"/>
        </w:rPr>
        <w:t>American icebreaker fleet</w:t>
      </w:r>
      <w:r w:rsidRPr="00603833">
        <w:rPr>
          <w:rStyle w:val="StyleUnderline"/>
        </w:rPr>
        <w:t xml:space="preserve">. </w:t>
      </w:r>
      <w:r w:rsidRPr="00603833">
        <w:rPr>
          <w:sz w:val="16"/>
        </w:rPr>
        <w:t xml:space="preserve">Days after his second inauguration, </w:t>
      </w:r>
      <w:r w:rsidRPr="00603833">
        <w:rPr>
          <w:rStyle w:val="StyleUnderline"/>
        </w:rPr>
        <w:t>the president</w:t>
      </w:r>
      <w:r w:rsidRPr="00603833">
        <w:rPr>
          <w:sz w:val="16"/>
        </w:rPr>
        <w:t xml:space="preserve"> broke from a North Carolina hurricane-recovery briefing and </w:t>
      </w:r>
      <w:r w:rsidRPr="00603833">
        <w:rPr>
          <w:rStyle w:val="StyleUnderline"/>
        </w:rPr>
        <w:t xml:space="preserve">made a </w:t>
      </w:r>
      <w:r w:rsidRPr="00F712AB">
        <w:rPr>
          <w:rStyle w:val="StyleUnderline"/>
          <w:highlight w:val="cyan"/>
        </w:rPr>
        <w:t xml:space="preserve">surprise announcement </w:t>
      </w:r>
      <w:r w:rsidRPr="00603833">
        <w:rPr>
          <w:rStyle w:val="StyleUnderline"/>
        </w:rPr>
        <w:t>that, “</w:t>
      </w:r>
      <w:r w:rsidRPr="00F712AB">
        <w:rPr>
          <w:rStyle w:val="Emphasis"/>
          <w:highlight w:val="cyan"/>
        </w:rPr>
        <w:t>we’re going to order about 40 big icebreakers</w:t>
      </w:r>
      <w:r w:rsidRPr="003658B2">
        <w:rPr>
          <w:rStyle w:val="Emphasis"/>
        </w:rPr>
        <w:t>.”</w:t>
      </w:r>
    </w:p>
    <w:p w14:paraId="2E02BE95" w14:textId="77777777" w:rsidR="00D07F4A" w:rsidRPr="00603833" w:rsidRDefault="00D07F4A" w:rsidP="00D07F4A">
      <w:pPr>
        <w:rPr>
          <w:sz w:val="16"/>
        </w:rPr>
      </w:pPr>
    </w:p>
    <w:p w14:paraId="3A561F5D" w14:textId="77777777" w:rsidR="00D07F4A" w:rsidRPr="00603833" w:rsidRDefault="00D07F4A" w:rsidP="00D07F4A">
      <w:pPr>
        <w:rPr>
          <w:sz w:val="16"/>
        </w:rPr>
      </w:pPr>
      <w:r w:rsidRPr="00F712AB">
        <w:rPr>
          <w:rStyle w:val="StyleUnderline"/>
          <w:highlight w:val="cyan"/>
        </w:rPr>
        <w:t>The statement</w:t>
      </w:r>
      <w:r w:rsidRPr="00603833">
        <w:rPr>
          <w:sz w:val="16"/>
        </w:rPr>
        <w:t xml:space="preserve">, widely dismissed by industry experts as a gaffe, </w:t>
      </w:r>
      <w:r w:rsidRPr="00603833">
        <w:rPr>
          <w:rStyle w:val="StyleUnderline"/>
        </w:rPr>
        <w:t xml:space="preserve">was </w:t>
      </w:r>
      <w:r w:rsidRPr="00F712AB">
        <w:rPr>
          <w:rStyle w:val="Emphasis"/>
          <w:highlight w:val="cyan"/>
        </w:rPr>
        <w:t>well-timed</w:t>
      </w:r>
      <w:r w:rsidRPr="00603833">
        <w:rPr>
          <w:sz w:val="16"/>
        </w:rPr>
        <w:t>. Just as the Trump was committing the United States to a massive, as-yet un-funded 40-icebreaker buildup, a raggedy set of aged American icebreaking tugs were struggling to free a 663-foot transport ship, the Canadian-flagged Manitoulin, trapped by wind-blown lake ice.</w:t>
      </w:r>
    </w:p>
    <w:p w14:paraId="14FE0655" w14:textId="77777777" w:rsidR="00D07F4A" w:rsidRPr="00603833" w:rsidRDefault="00D07F4A" w:rsidP="00D07F4A">
      <w:pPr>
        <w:rPr>
          <w:sz w:val="16"/>
        </w:rPr>
      </w:pPr>
    </w:p>
    <w:p w14:paraId="7045B2A8" w14:textId="77777777" w:rsidR="00D07F4A" w:rsidRPr="00603833" w:rsidRDefault="00D07F4A" w:rsidP="00D07F4A">
      <w:pPr>
        <w:rPr>
          <w:sz w:val="16"/>
        </w:rPr>
      </w:pPr>
      <w:r w:rsidRPr="00603833">
        <w:rPr>
          <w:sz w:val="16"/>
        </w:rPr>
        <w:t>The endangered cargo vessel, likely rushing to beat Trump’s threatened 25% tariff on Canadian goods, had just unloaded a cargo of Canadian wheat in Buffalo and got stuck in the ice outside the frosty New York port.</w:t>
      </w:r>
    </w:p>
    <w:p w14:paraId="3CE3D7AF" w14:textId="77777777" w:rsidR="00D07F4A" w:rsidRPr="00603833" w:rsidRDefault="00D07F4A" w:rsidP="00D07F4A">
      <w:pPr>
        <w:rPr>
          <w:sz w:val="16"/>
        </w:rPr>
      </w:pPr>
    </w:p>
    <w:p w14:paraId="0BD629C5" w14:textId="77777777" w:rsidR="00D07F4A" w:rsidRPr="00603833" w:rsidRDefault="00D07F4A" w:rsidP="00D07F4A">
      <w:pPr>
        <w:rPr>
          <w:sz w:val="16"/>
        </w:rPr>
      </w:pPr>
      <w:r w:rsidRPr="00603833">
        <w:rPr>
          <w:rStyle w:val="StyleUnderline"/>
        </w:rPr>
        <w:t xml:space="preserve">With the </w:t>
      </w:r>
      <w:r w:rsidRPr="00F712AB">
        <w:rPr>
          <w:rStyle w:val="StyleUnderline"/>
          <w:highlight w:val="cyan"/>
        </w:rPr>
        <w:t xml:space="preserve">local </w:t>
      </w:r>
      <w:r w:rsidRPr="00F712AB">
        <w:rPr>
          <w:rStyle w:val="Emphasis"/>
          <w:highlight w:val="cyan"/>
        </w:rPr>
        <w:t>Coast Guard ship</w:t>
      </w:r>
      <w:r w:rsidRPr="00603833">
        <w:rPr>
          <w:sz w:val="16"/>
        </w:rPr>
        <w:t>—icebreaking tug Bristol Bay (WTGB 102)—</w:t>
      </w:r>
      <w:r w:rsidRPr="00F712AB">
        <w:rPr>
          <w:rStyle w:val="StyleUnderline"/>
          <w:highlight w:val="cyan"/>
        </w:rPr>
        <w:t xml:space="preserve">not up to </w:t>
      </w:r>
      <w:r w:rsidRPr="00603833">
        <w:rPr>
          <w:rStyle w:val="StyleUnderline"/>
        </w:rPr>
        <w:t xml:space="preserve">the task of </w:t>
      </w:r>
      <w:r w:rsidRPr="00F712AB">
        <w:rPr>
          <w:rStyle w:val="StyleUnderline"/>
          <w:highlight w:val="cyan"/>
        </w:rPr>
        <w:t xml:space="preserve">breaking thick, </w:t>
      </w:r>
      <w:r w:rsidRPr="00603833">
        <w:rPr>
          <w:rStyle w:val="StyleUnderline"/>
        </w:rPr>
        <w:t xml:space="preserve">wind-blown harbor </w:t>
      </w:r>
      <w:r w:rsidRPr="00F712AB">
        <w:rPr>
          <w:rStyle w:val="StyleUnderline"/>
          <w:highlight w:val="cyan"/>
        </w:rPr>
        <w:t>ice on its own</w:t>
      </w:r>
      <w:r w:rsidRPr="00603833">
        <w:rPr>
          <w:sz w:val="16"/>
        </w:rPr>
        <w:t xml:space="preserve">, a second American icebreaking tug, the Neah Bay (WTGB 105), was called in. </w:t>
      </w:r>
      <w:r w:rsidRPr="00603833">
        <w:rPr>
          <w:rStyle w:val="StyleUnderline"/>
        </w:rPr>
        <w:t>Nothing worked</w:t>
      </w:r>
      <w:r w:rsidRPr="00603833">
        <w:rPr>
          <w:sz w:val="16"/>
        </w:rPr>
        <w:t>. Later, as the weather improved, a more robust icebreaker, the Canadian Coast Guard Ship Samuel Risley, finally managed to free the ship. A few lakes away, America’s sole purpose-built fresh water icebreaker, the U.S. Coast Guard Cutter Mackinaw (WLBB 30), cut a maintenance availability short to rumble into action.</w:t>
      </w:r>
    </w:p>
    <w:p w14:paraId="320D3233" w14:textId="77777777" w:rsidR="00D07F4A" w:rsidRPr="00603833" w:rsidRDefault="00D07F4A" w:rsidP="00D07F4A">
      <w:pPr>
        <w:rPr>
          <w:sz w:val="16"/>
        </w:rPr>
      </w:pPr>
    </w:p>
    <w:p w14:paraId="3F4B9AE1" w14:textId="77777777" w:rsidR="00D07F4A" w:rsidRPr="00603833" w:rsidRDefault="00D07F4A" w:rsidP="00D07F4A">
      <w:pPr>
        <w:rPr>
          <w:sz w:val="16"/>
        </w:rPr>
      </w:pPr>
      <w:r w:rsidRPr="00603833">
        <w:rPr>
          <w:sz w:val="16"/>
        </w:rPr>
        <w:t>The multi-day effort to free the Manitoulin is a big deal, reinforcing industry-driven concerns that the Great Lakes requires better icebreaking support to be competitive in the 21st Century. According to the Lake Carriers’ Association, inadequate icebreaking resources in the Great Lakes, can, in a single tough season, inflict up to a billion dollars of damage to the U.S. economy and cost about 5,000 jobs.</w:t>
      </w:r>
    </w:p>
    <w:p w14:paraId="52818719" w14:textId="77777777" w:rsidR="00D07F4A" w:rsidRPr="00603833" w:rsidRDefault="00D07F4A" w:rsidP="00D07F4A">
      <w:pPr>
        <w:rPr>
          <w:sz w:val="16"/>
        </w:rPr>
      </w:pPr>
    </w:p>
    <w:p w14:paraId="4E28B05C" w14:textId="77777777" w:rsidR="00D07F4A" w:rsidRPr="00603833" w:rsidRDefault="00D07F4A" w:rsidP="00D07F4A">
      <w:pPr>
        <w:rPr>
          <w:rStyle w:val="StyleUnderline"/>
        </w:rPr>
      </w:pPr>
      <w:r w:rsidRPr="00603833">
        <w:rPr>
          <w:sz w:val="16"/>
        </w:rPr>
        <w:t xml:space="preserve">For a key North American economic engine like the Great Lakes, </w:t>
      </w:r>
      <w:r w:rsidRPr="00F712AB">
        <w:rPr>
          <w:rStyle w:val="StyleUnderline"/>
          <w:highlight w:val="cyan"/>
        </w:rPr>
        <w:t xml:space="preserve">an inability to keep </w:t>
      </w:r>
      <w:r w:rsidRPr="00603833">
        <w:rPr>
          <w:rStyle w:val="StyleUnderline"/>
        </w:rPr>
        <w:t xml:space="preserve">shipping </w:t>
      </w:r>
      <w:r w:rsidRPr="00F712AB">
        <w:rPr>
          <w:rStyle w:val="StyleUnderline"/>
          <w:highlight w:val="cyan"/>
        </w:rPr>
        <w:t>channels clear of ice</w:t>
      </w:r>
      <w:r w:rsidRPr="00603833">
        <w:rPr>
          <w:rStyle w:val="StyleUnderline"/>
        </w:rPr>
        <w:t xml:space="preserve"> is not good for modern industrial practices, and </w:t>
      </w:r>
      <w:r w:rsidRPr="00F712AB">
        <w:rPr>
          <w:rStyle w:val="StyleUnderline"/>
          <w:highlight w:val="cyan"/>
        </w:rPr>
        <w:t xml:space="preserve">an </w:t>
      </w:r>
      <w:r w:rsidRPr="00F712AB">
        <w:rPr>
          <w:rStyle w:val="Emphasis"/>
          <w:highlight w:val="cyan"/>
        </w:rPr>
        <w:t xml:space="preserve">embarrassing security threat </w:t>
      </w:r>
      <w:r w:rsidRPr="00603833">
        <w:rPr>
          <w:rStyle w:val="StyleUnderline"/>
        </w:rPr>
        <w:t>for all of North America.</w:t>
      </w:r>
    </w:p>
    <w:p w14:paraId="7671B68B" w14:textId="77777777" w:rsidR="00D07F4A" w:rsidRPr="00D07F4A" w:rsidRDefault="00D07F4A" w:rsidP="00D07F4A"/>
    <w:p w14:paraId="07BED16D" w14:textId="18A7E22C" w:rsidR="00796E25" w:rsidRDefault="00796E25" w:rsidP="00796E25">
      <w:pPr>
        <w:pStyle w:val="Heading2"/>
      </w:pPr>
      <w:r>
        <w:t>DA---PTX</w:t>
      </w:r>
    </w:p>
    <w:p w14:paraId="245F9107" w14:textId="77777777" w:rsidR="00796E25" w:rsidRPr="00954CCF" w:rsidRDefault="00796E25" w:rsidP="00796E25">
      <w:pPr>
        <w:pStyle w:val="Heading3"/>
        <w:rPr>
          <w:sz w:val="28"/>
          <w:szCs w:val="22"/>
        </w:rPr>
      </w:pPr>
      <w:r w:rsidRPr="00954CCF">
        <w:rPr>
          <w:sz w:val="28"/>
          <w:szCs w:val="22"/>
        </w:rPr>
        <w:t>Plan Popular</w:t>
      </w:r>
    </w:p>
    <w:p w14:paraId="014B6D66" w14:textId="77777777" w:rsidR="00796E25" w:rsidRPr="00954CCF" w:rsidRDefault="00796E25" w:rsidP="00796E25">
      <w:pPr>
        <w:pStyle w:val="Heading4"/>
        <w:rPr>
          <w:sz w:val="24"/>
          <w:szCs w:val="21"/>
        </w:rPr>
      </w:pPr>
      <w:r w:rsidRPr="00954CCF">
        <w:rPr>
          <w:sz w:val="24"/>
          <w:szCs w:val="21"/>
        </w:rPr>
        <w:t>Icebreakers receive bipartisan support and are empirically popular.</w:t>
      </w:r>
    </w:p>
    <w:p w14:paraId="45B089D7" w14:textId="77777777" w:rsidR="00796E25" w:rsidRPr="00954CCF" w:rsidRDefault="00796E25" w:rsidP="00796E25">
      <w:pPr>
        <w:rPr>
          <w:sz w:val="21"/>
          <w:szCs w:val="21"/>
        </w:rPr>
      </w:pPr>
      <w:r w:rsidRPr="00954CCF">
        <w:rPr>
          <w:rStyle w:val="Style13ptBold"/>
          <w:sz w:val="24"/>
          <w:szCs w:val="21"/>
        </w:rPr>
        <w:t xml:space="preserve">Ferran 4/8 </w:t>
      </w:r>
      <w:r w:rsidRPr="00954CCF">
        <w:rPr>
          <w:sz w:val="21"/>
          <w:szCs w:val="21"/>
        </w:rPr>
        <w:t xml:space="preserve">[Lee Ferran, Managing Editor of Breaking Defense, "After Trump’s promise of 40 ‘big’ icebreakers, Coast Guard says it’ll take eight or nine for polar ops," Breaking Defense, 4-8-2025, https://breakingdefense.com/2025/04/after-trumps-promise-of-40-big-icebreakers-coast-guard-says-eight-or-nine-will-do/] </w:t>
      </w:r>
      <w:proofErr w:type="spellStart"/>
      <w:r w:rsidRPr="00954CCF">
        <w:rPr>
          <w:sz w:val="21"/>
          <w:szCs w:val="21"/>
        </w:rPr>
        <w:t>erin</w:t>
      </w:r>
      <w:proofErr w:type="spellEnd"/>
    </w:p>
    <w:p w14:paraId="20A4E842" w14:textId="77777777" w:rsidR="00796E25" w:rsidRPr="00954CCF" w:rsidRDefault="00796E25" w:rsidP="00796E25">
      <w:pPr>
        <w:rPr>
          <w:sz w:val="15"/>
          <w:szCs w:val="21"/>
        </w:rPr>
      </w:pPr>
      <w:r w:rsidRPr="00954CCF">
        <w:rPr>
          <w:sz w:val="15"/>
          <w:szCs w:val="21"/>
        </w:rPr>
        <w:t>As for how much funding there will be for those smaller icebreakers in upcoming budget requests, a Coast Guard spokesperson said that was something the service is “working through” currently.</w:t>
      </w:r>
    </w:p>
    <w:p w14:paraId="716EE12C" w14:textId="77777777" w:rsidR="00796E25" w:rsidRPr="00954CCF" w:rsidRDefault="00796E25" w:rsidP="00796E25">
      <w:pPr>
        <w:rPr>
          <w:sz w:val="15"/>
          <w:szCs w:val="21"/>
        </w:rPr>
      </w:pPr>
      <w:r w:rsidRPr="00954CCF">
        <w:rPr>
          <w:sz w:val="15"/>
          <w:szCs w:val="21"/>
        </w:rPr>
        <w:t xml:space="preserve">Numbers aside, </w:t>
      </w:r>
      <w:r w:rsidRPr="00F712AB">
        <w:rPr>
          <w:rStyle w:val="StyleUnderline"/>
          <w:sz w:val="21"/>
          <w:szCs w:val="21"/>
          <w:highlight w:val="cyan"/>
        </w:rPr>
        <w:t>the push for new icebreakers has been</w:t>
      </w:r>
      <w:r w:rsidRPr="00954CCF">
        <w:rPr>
          <w:rStyle w:val="StyleUnderline"/>
          <w:sz w:val="21"/>
          <w:szCs w:val="21"/>
        </w:rPr>
        <w:t xml:space="preserve"> a </w:t>
      </w:r>
      <w:r w:rsidRPr="00F712AB">
        <w:rPr>
          <w:rStyle w:val="Emphasis"/>
          <w:sz w:val="21"/>
          <w:szCs w:val="21"/>
          <w:highlight w:val="cyan"/>
        </w:rPr>
        <w:t>bipartisan</w:t>
      </w:r>
      <w:r w:rsidRPr="00954CCF">
        <w:rPr>
          <w:rStyle w:val="Emphasis"/>
          <w:sz w:val="21"/>
          <w:szCs w:val="21"/>
        </w:rPr>
        <w:t xml:space="preserve"> one,</w:t>
      </w:r>
      <w:r w:rsidRPr="00954CCF">
        <w:rPr>
          <w:rStyle w:val="StyleUnderline"/>
          <w:sz w:val="21"/>
          <w:szCs w:val="21"/>
        </w:rPr>
        <w:t xml:space="preserve"> </w:t>
      </w:r>
      <w:r w:rsidRPr="00F712AB">
        <w:rPr>
          <w:rStyle w:val="StyleUnderline"/>
          <w:sz w:val="21"/>
          <w:szCs w:val="21"/>
          <w:highlight w:val="cyan"/>
        </w:rPr>
        <w:t>as the US races</w:t>
      </w:r>
      <w:r w:rsidRPr="00954CCF">
        <w:rPr>
          <w:rStyle w:val="StyleUnderline"/>
          <w:sz w:val="21"/>
          <w:szCs w:val="21"/>
        </w:rPr>
        <w:t xml:space="preserve"> with </w:t>
      </w:r>
      <w:r w:rsidRPr="00F712AB">
        <w:rPr>
          <w:rStyle w:val="StyleUnderline"/>
          <w:sz w:val="21"/>
          <w:szCs w:val="21"/>
          <w:highlight w:val="cyan"/>
        </w:rPr>
        <w:t>Russia and</w:t>
      </w:r>
      <w:r w:rsidRPr="00954CCF">
        <w:rPr>
          <w:rStyle w:val="StyleUnderline"/>
          <w:sz w:val="21"/>
          <w:szCs w:val="21"/>
        </w:rPr>
        <w:t>,</w:t>
      </w:r>
      <w:r w:rsidRPr="00954CCF">
        <w:rPr>
          <w:sz w:val="15"/>
          <w:szCs w:val="21"/>
        </w:rPr>
        <w:t xml:space="preserve"> to a lesser extent, </w:t>
      </w:r>
      <w:r w:rsidRPr="00F712AB">
        <w:rPr>
          <w:rStyle w:val="StyleUnderline"/>
          <w:sz w:val="21"/>
          <w:szCs w:val="21"/>
          <w:highlight w:val="cyan"/>
        </w:rPr>
        <w:t>China</w:t>
      </w:r>
      <w:r w:rsidRPr="00954CCF">
        <w:rPr>
          <w:rStyle w:val="StyleUnderline"/>
          <w:sz w:val="21"/>
          <w:szCs w:val="21"/>
        </w:rPr>
        <w:t xml:space="preserve"> for maritime presence</w:t>
      </w:r>
      <w:r w:rsidRPr="00954CCF">
        <w:rPr>
          <w:sz w:val="15"/>
          <w:szCs w:val="21"/>
        </w:rPr>
        <w:t xml:space="preserve"> in newly opened sea lanes in the high north. </w:t>
      </w:r>
      <w:r w:rsidRPr="00F712AB">
        <w:rPr>
          <w:rStyle w:val="StyleUnderline"/>
          <w:sz w:val="21"/>
          <w:szCs w:val="21"/>
          <w:highlight w:val="cyan"/>
        </w:rPr>
        <w:t>In July</w:t>
      </w:r>
      <w:r w:rsidRPr="00954CCF">
        <w:rPr>
          <w:rStyle w:val="StyleUnderline"/>
          <w:sz w:val="21"/>
          <w:szCs w:val="21"/>
        </w:rPr>
        <w:t xml:space="preserve">, then-President Joe </w:t>
      </w:r>
      <w:r w:rsidRPr="00F712AB">
        <w:rPr>
          <w:rStyle w:val="StyleUnderline"/>
          <w:sz w:val="21"/>
          <w:szCs w:val="21"/>
          <w:highlight w:val="cyan"/>
        </w:rPr>
        <w:t>Biden</w:t>
      </w:r>
      <w:r w:rsidRPr="00954CCF">
        <w:rPr>
          <w:rStyle w:val="StyleUnderline"/>
          <w:sz w:val="21"/>
          <w:szCs w:val="21"/>
        </w:rPr>
        <w:t xml:space="preserve"> </w:t>
      </w:r>
      <w:r w:rsidRPr="00F712AB">
        <w:rPr>
          <w:rStyle w:val="StyleUnderline"/>
          <w:sz w:val="21"/>
          <w:szCs w:val="21"/>
          <w:highlight w:val="cyan"/>
        </w:rPr>
        <w:t>signed</w:t>
      </w:r>
      <w:r w:rsidRPr="00954CCF">
        <w:rPr>
          <w:rStyle w:val="StyleUnderline"/>
          <w:sz w:val="21"/>
          <w:szCs w:val="21"/>
        </w:rPr>
        <w:t xml:space="preserve"> what’s known as </w:t>
      </w:r>
      <w:r w:rsidRPr="00F712AB">
        <w:rPr>
          <w:rStyle w:val="StyleUnderline"/>
          <w:sz w:val="21"/>
          <w:szCs w:val="21"/>
          <w:highlight w:val="cyan"/>
        </w:rPr>
        <w:t xml:space="preserve">the </w:t>
      </w:r>
      <w:r w:rsidRPr="00F712AB">
        <w:rPr>
          <w:rStyle w:val="Emphasis"/>
          <w:sz w:val="21"/>
          <w:szCs w:val="21"/>
          <w:highlight w:val="cyan"/>
        </w:rPr>
        <w:t>ICE Pact</w:t>
      </w:r>
      <w:r w:rsidRPr="00954CCF">
        <w:rPr>
          <w:rStyle w:val="StyleUnderline"/>
          <w:sz w:val="21"/>
          <w:szCs w:val="21"/>
        </w:rPr>
        <w:t xml:space="preserve">, in </w:t>
      </w:r>
      <w:r w:rsidRPr="00F712AB">
        <w:rPr>
          <w:rStyle w:val="StyleUnderline"/>
          <w:sz w:val="21"/>
          <w:szCs w:val="21"/>
          <w:highlight w:val="cyan"/>
        </w:rPr>
        <w:t>which</w:t>
      </w:r>
      <w:r w:rsidRPr="00954CCF">
        <w:rPr>
          <w:rStyle w:val="StyleUnderline"/>
          <w:sz w:val="21"/>
          <w:szCs w:val="21"/>
        </w:rPr>
        <w:t xml:space="preserve"> the US, Canada and Finland </w:t>
      </w:r>
      <w:r w:rsidRPr="00F712AB">
        <w:rPr>
          <w:rStyle w:val="Emphasis"/>
          <w:sz w:val="21"/>
          <w:szCs w:val="21"/>
          <w:highlight w:val="cyan"/>
        </w:rPr>
        <w:t>agreed to cooperate</w:t>
      </w:r>
      <w:r w:rsidRPr="00F712AB">
        <w:rPr>
          <w:rStyle w:val="StyleUnderline"/>
          <w:sz w:val="21"/>
          <w:szCs w:val="21"/>
          <w:highlight w:val="cyan"/>
        </w:rPr>
        <w:t xml:space="preserve"> on icebreaker</w:t>
      </w:r>
      <w:r w:rsidRPr="00954CCF">
        <w:rPr>
          <w:rStyle w:val="StyleUnderline"/>
          <w:sz w:val="21"/>
          <w:szCs w:val="21"/>
        </w:rPr>
        <w:t xml:space="preserve"> </w:t>
      </w:r>
      <w:r w:rsidRPr="00F712AB">
        <w:rPr>
          <w:rStyle w:val="StyleUnderline"/>
          <w:sz w:val="21"/>
          <w:szCs w:val="21"/>
          <w:highlight w:val="cyan"/>
        </w:rPr>
        <w:t>production</w:t>
      </w:r>
      <w:r w:rsidRPr="00954CCF">
        <w:rPr>
          <w:rStyle w:val="StyleUnderline"/>
          <w:sz w:val="21"/>
          <w:szCs w:val="21"/>
        </w:rPr>
        <w:t>.</w:t>
      </w:r>
      <w:r w:rsidRPr="00954CCF">
        <w:rPr>
          <w:sz w:val="15"/>
          <w:szCs w:val="21"/>
        </w:rPr>
        <w:t xml:space="preserve"> With increasingly tense relations between Ottawa and Washington, however, the fate of that agreement is unclear.</w:t>
      </w:r>
    </w:p>
    <w:p w14:paraId="3A492D67" w14:textId="77777777" w:rsidR="00796E25" w:rsidRPr="00796E25" w:rsidRDefault="00796E25" w:rsidP="00796E25"/>
    <w:p w14:paraId="7F88B24A" w14:textId="5494A9C5" w:rsidR="00D1578C" w:rsidRDefault="005559B8" w:rsidP="005559B8">
      <w:pPr>
        <w:pStyle w:val="Heading2"/>
      </w:pPr>
      <w:r>
        <w:t>DA---Egypt</w:t>
      </w:r>
    </w:p>
    <w:p w14:paraId="15DE8932" w14:textId="0CE9532C" w:rsidR="008F3860" w:rsidRPr="008F3860" w:rsidRDefault="008F3860" w:rsidP="008F3860">
      <w:pPr>
        <w:pStyle w:val="Heading3"/>
      </w:pPr>
      <w:r>
        <w:t xml:space="preserve">2AC---Non-UQ---Red Sea </w:t>
      </w:r>
    </w:p>
    <w:p w14:paraId="3A2CAF2E" w14:textId="77777777" w:rsidR="00D1578C" w:rsidRPr="001B76CD" w:rsidRDefault="00D1578C" w:rsidP="00D1578C">
      <w:pPr>
        <w:pStyle w:val="Heading4"/>
      </w:pPr>
      <w:r>
        <w:t>Nonunique. Red Sea conflicts deter ships from the Canal.</w:t>
      </w:r>
    </w:p>
    <w:p w14:paraId="5F493992" w14:textId="77777777" w:rsidR="00D1578C" w:rsidRDefault="00D1578C" w:rsidP="00D1578C">
      <w:r w:rsidRPr="001B76CD">
        <w:t xml:space="preserve">Racha </w:t>
      </w:r>
      <w:proofErr w:type="spellStart"/>
      <w:r w:rsidRPr="001B76CD">
        <w:rPr>
          <w:b/>
          <w:bCs/>
          <w:sz w:val="26"/>
          <w:szCs w:val="26"/>
        </w:rPr>
        <w:t>Helwa</w:t>
      </w:r>
      <w:proofErr w:type="spellEnd"/>
      <w:r w:rsidRPr="001B76CD">
        <w:rPr>
          <w:b/>
          <w:bCs/>
          <w:sz w:val="26"/>
          <w:szCs w:val="26"/>
        </w:rPr>
        <w:t xml:space="preserve"> and</w:t>
      </w:r>
      <w:r>
        <w:t xml:space="preserve"> </w:t>
      </w:r>
      <w:proofErr w:type="spellStart"/>
      <w:r w:rsidRPr="001B76CD">
        <w:t>Perrihan</w:t>
      </w:r>
      <w:proofErr w:type="spellEnd"/>
      <w:r w:rsidRPr="001B76CD">
        <w:t xml:space="preserve"> </w:t>
      </w:r>
      <w:r w:rsidRPr="001B76CD">
        <w:rPr>
          <w:b/>
          <w:bCs/>
          <w:sz w:val="26"/>
          <w:szCs w:val="26"/>
        </w:rPr>
        <w:t>Al-</w:t>
      </w:r>
      <w:proofErr w:type="spellStart"/>
      <w:r w:rsidRPr="001B76CD">
        <w:rPr>
          <w:b/>
          <w:bCs/>
          <w:sz w:val="26"/>
          <w:szCs w:val="26"/>
        </w:rPr>
        <w:t>Riffai</w:t>
      </w:r>
      <w:proofErr w:type="spellEnd"/>
      <w:r w:rsidRPr="001B76CD">
        <w:rPr>
          <w:b/>
          <w:bCs/>
          <w:sz w:val="26"/>
          <w:szCs w:val="26"/>
        </w:rPr>
        <w:t xml:space="preserve"> 25</w:t>
      </w:r>
      <w:r>
        <w:t xml:space="preserve">. </w:t>
      </w:r>
      <w:proofErr w:type="spellStart"/>
      <w:r w:rsidRPr="001B76CD">
        <w:t>Helwa</w:t>
      </w:r>
      <w:proofErr w:type="spellEnd"/>
      <w:r w:rsidRPr="001B76CD">
        <w:t xml:space="preserve"> holds a PhD in economic policy from the University of Cambridge, an MSc in international political economics from the London School of Economics, and an MSc in banking, finance, and risk management from the University of Paris. </w:t>
      </w:r>
      <w:r>
        <w:t>Al-</w:t>
      </w:r>
      <w:proofErr w:type="spellStart"/>
      <w:r>
        <w:t>Riffai</w:t>
      </w:r>
      <w:proofErr w:type="spellEnd"/>
      <w:r>
        <w:t xml:space="preserve"> holds a Master of Philosophy from George Washington University and a Master of Arts from the American University in Cairo. </w:t>
      </w:r>
      <w:r w:rsidRPr="001B76CD">
        <w:t>"A lifeline under threat: Why the Suez Canal’s security matters for the world". 3-20-2025. Atlantic Council. https://www.atlanticcouncil.org/in-depth-research-reports/issue-brief/a-lifeline-under-threat-why-the-suez-canals-security-matters-for-the-world/</w:t>
      </w:r>
      <w:r>
        <w:t>.//wenxi</w:t>
      </w:r>
    </w:p>
    <w:p w14:paraId="17328948" w14:textId="77777777" w:rsidR="00D1578C" w:rsidRDefault="00D1578C" w:rsidP="00D1578C">
      <w:pPr>
        <w:rPr>
          <w:sz w:val="16"/>
        </w:rPr>
      </w:pPr>
      <w:r w:rsidRPr="001B76CD">
        <w:rPr>
          <w:sz w:val="16"/>
        </w:rPr>
        <w:t xml:space="preserve">The disruptions arising from conflict around the Suez Canal have had immediate and far-reaching economic effects, including on trade flows and supply chains. </w:t>
      </w:r>
      <w:r w:rsidRPr="00F712AB">
        <w:rPr>
          <w:rStyle w:val="StyleUnderline"/>
          <w:highlight w:val="cyan"/>
        </w:rPr>
        <w:t>Vessel attacks</w:t>
      </w:r>
      <w:r w:rsidRPr="001B76CD">
        <w:rPr>
          <w:rStyle w:val="StyleUnderline"/>
        </w:rPr>
        <w:t xml:space="preserve"> and rerouting </w:t>
      </w:r>
      <w:r w:rsidRPr="00F712AB">
        <w:rPr>
          <w:rStyle w:val="StyleUnderline"/>
          <w:highlight w:val="cyan"/>
        </w:rPr>
        <w:t>in the Red Sea</w:t>
      </w:r>
      <w:r w:rsidRPr="001B76CD">
        <w:rPr>
          <w:rStyle w:val="StyleUnderline"/>
        </w:rPr>
        <w:t xml:space="preserve"> effectively </w:t>
      </w:r>
      <w:r w:rsidRPr="00F712AB">
        <w:rPr>
          <w:rStyle w:val="Emphasis"/>
          <w:highlight w:val="cyan"/>
        </w:rPr>
        <w:t>throttled Suez traffic</w:t>
      </w:r>
      <w:r w:rsidRPr="001B76CD">
        <w:rPr>
          <w:rStyle w:val="Emphasis"/>
        </w:rPr>
        <w:t xml:space="preserve"> in late 2023 and early 2024.</w:t>
      </w:r>
      <w:r w:rsidRPr="001B76CD">
        <w:rPr>
          <w:rStyle w:val="StyleUnderline"/>
        </w:rPr>
        <w:t xml:space="preserve"> In fact, the </w:t>
      </w:r>
      <w:r w:rsidRPr="00F712AB">
        <w:rPr>
          <w:rStyle w:val="StyleUnderline"/>
          <w:highlight w:val="cyan"/>
        </w:rPr>
        <w:t>volume of trade passing</w:t>
      </w:r>
      <w:r w:rsidRPr="001B76CD">
        <w:rPr>
          <w:rStyle w:val="StyleUnderline"/>
        </w:rPr>
        <w:t xml:space="preserve"> </w:t>
      </w:r>
      <w:r w:rsidRPr="00F712AB">
        <w:rPr>
          <w:rStyle w:val="StyleUnderline"/>
          <w:highlight w:val="cyan"/>
        </w:rPr>
        <w:t>through the</w:t>
      </w:r>
      <w:r w:rsidRPr="001B76CD">
        <w:rPr>
          <w:rStyle w:val="StyleUnderline"/>
        </w:rPr>
        <w:t xml:space="preserve"> Suez </w:t>
      </w:r>
      <w:r w:rsidRPr="00F712AB">
        <w:rPr>
          <w:rStyle w:val="StyleUnderline"/>
          <w:highlight w:val="cyan"/>
        </w:rPr>
        <w:t xml:space="preserve">Canal </w:t>
      </w:r>
      <w:r w:rsidRPr="00F712AB">
        <w:rPr>
          <w:rStyle w:val="Emphasis"/>
          <w:highlight w:val="cyan"/>
        </w:rPr>
        <w:t>dropped by about 50 percent</w:t>
      </w:r>
      <w:r w:rsidRPr="001B76CD">
        <w:rPr>
          <w:rStyle w:val="StyleUnderline"/>
        </w:rPr>
        <w:t xml:space="preserve"> in the first two months of 2024 compared with a year earlier. Dozens of </w:t>
      </w:r>
      <w:r w:rsidRPr="00F712AB">
        <w:rPr>
          <w:rStyle w:val="StyleUnderline"/>
          <w:highlight w:val="cyan"/>
        </w:rPr>
        <w:t>ships that would normally use the canal instead took the long way around Africa</w:t>
      </w:r>
      <w:r w:rsidRPr="001B76CD">
        <w:rPr>
          <w:rStyle w:val="StyleUnderline"/>
        </w:rPr>
        <w:t xml:space="preserve">, causing the volume of goods shipped via the Cape of Good Hope to surge by about </w:t>
      </w:r>
      <w:r w:rsidRPr="00F712AB">
        <w:rPr>
          <w:rStyle w:val="Emphasis"/>
          <w:highlight w:val="cyan"/>
        </w:rPr>
        <w:t>74 percent as shippers improvised alternate paths</w:t>
      </w:r>
      <w:r w:rsidRPr="001B76CD">
        <w:rPr>
          <w:rStyle w:val="StyleUnderline"/>
        </w:rPr>
        <w:t xml:space="preserve">. </w:t>
      </w:r>
      <w:r w:rsidRPr="001B76CD">
        <w:rPr>
          <w:sz w:val="16"/>
        </w:rPr>
        <w:t xml:space="preserve">This detour adds roughly ten or more days to Asia-Europe voyages on average, straining just-in-time supply chains. Companies that rely on fast turnarounds—from electronics manufacturers to retail suppliers—suddenly needed to cope with extended transit times and uncertain delivery schedules. </w:t>
      </w:r>
      <w:r w:rsidRPr="001B76CD">
        <w:rPr>
          <w:rStyle w:val="StyleUnderline"/>
        </w:rPr>
        <w:t>By January 2024, port call data showed ripple effects: Weekly ship transits through the Bab al-Mandab Strait, for example, plunged to roughly nineteen per day, down from a normal level of seventy or more in prior months.</w:t>
      </w:r>
      <w:r w:rsidRPr="001B76CD">
        <w:rPr>
          <w:sz w:val="16"/>
        </w:rPr>
        <w:t xml:space="preserve"> Such a sharp decline in Red Sea traffic implies a significant temporary loss of global shipping capacity, as a large share of the world’s container and bulk fleet was pushed onto longer routes.</w:t>
      </w:r>
    </w:p>
    <w:p w14:paraId="2CE5AC33" w14:textId="6E287E39" w:rsidR="008F3860" w:rsidRPr="008F3860" w:rsidRDefault="008F3860" w:rsidP="008F3860">
      <w:pPr>
        <w:pStyle w:val="Heading3"/>
      </w:pPr>
      <w:r>
        <w:t>2AC---Non-UQ---Houthi</w:t>
      </w:r>
    </w:p>
    <w:p w14:paraId="08C95093" w14:textId="77777777" w:rsidR="00D1578C" w:rsidRDefault="00D1578C" w:rsidP="00D1578C">
      <w:pPr>
        <w:pStyle w:val="Heading4"/>
      </w:pPr>
      <w:r>
        <w:t>Houthi rebels disincentivize merchants to use the canal.</w:t>
      </w:r>
    </w:p>
    <w:p w14:paraId="2E24BA78" w14:textId="77777777" w:rsidR="00D1578C" w:rsidRPr="00F14829" w:rsidRDefault="00D1578C" w:rsidP="00D1578C">
      <w:r w:rsidRPr="00F14829">
        <w:t xml:space="preserve">AP </w:t>
      </w:r>
      <w:r>
        <w:t>and</w:t>
      </w:r>
      <w:r w:rsidRPr="00F14829">
        <w:t xml:space="preserve"> </w:t>
      </w:r>
      <w:proofErr w:type="spellStart"/>
      <w:r w:rsidRPr="00F14829">
        <w:t>Indrabati</w:t>
      </w:r>
      <w:proofErr w:type="spellEnd"/>
      <w:r w:rsidRPr="00F14829">
        <w:t xml:space="preserve"> Lahiri</w:t>
      </w:r>
      <w:r>
        <w:t xml:space="preserve"> 25</w:t>
      </w:r>
      <w:r w:rsidRPr="00F14829">
        <w:t>. London-based freelance journalist and editor with 5 years of experience covering business, travel, sustainability, personal finance, energy and tech.</w:t>
      </w:r>
      <w:r>
        <w:t xml:space="preserve"> </w:t>
      </w:r>
      <w:r w:rsidRPr="00F14829">
        <w:t xml:space="preserve">"Egypt's Suez Canal revenue fell sharply in 2024 on regional tensions". </w:t>
      </w:r>
      <w:r>
        <w:t>04-17-2025.</w:t>
      </w:r>
      <w:r w:rsidRPr="00F14829">
        <w:t xml:space="preserve"> </w:t>
      </w:r>
      <w:proofErr w:type="spellStart"/>
      <w:r w:rsidRPr="00F14829">
        <w:t>euronews</w:t>
      </w:r>
      <w:proofErr w:type="spellEnd"/>
      <w:r w:rsidRPr="00F14829">
        <w:t>. https://www.euronews.com/business/2025/04/17/egypts-suez-canal-revenue-fell-sharply-in-2024-on-regional-tensions</w:t>
      </w:r>
      <w:r>
        <w:t>.//wenxi</w:t>
      </w:r>
    </w:p>
    <w:p w14:paraId="521267BB" w14:textId="77777777" w:rsidR="00D1578C" w:rsidRPr="00F14829" w:rsidRDefault="00D1578C" w:rsidP="00D1578C">
      <w:pPr>
        <w:rPr>
          <w:rStyle w:val="StyleUnderline"/>
        </w:rPr>
      </w:pPr>
      <w:r w:rsidRPr="00F712AB">
        <w:rPr>
          <w:rStyle w:val="StyleUnderline"/>
          <w:b/>
          <w:bCs/>
          <w:highlight w:val="cyan"/>
        </w:rPr>
        <w:t>Egypt’s revenue from the Suez Canal plunged by almost two thirds last year</w:t>
      </w:r>
      <w:r w:rsidRPr="00F14829">
        <w:t>, officials said on Wednesday, attributing the sharp drop to regional tensions and wars in the Middle East that have impacted traffic through the key waterway. The canal is a major source of foreign currency for the Egyptian government, with about 10% of world trade flowing through the waterway in recent years. The Suez Canal Authority, which runs the waterway, said the canal generated an annual revenue of $4 billion (€3.5bn) in 2024, down from a historic high of $10.3bn (€9.1bn) in 2023, according to a statement posted on its Facebook page</w:t>
      </w:r>
      <w:r w:rsidRPr="00F14829">
        <w:rPr>
          <w:b/>
          <w:bCs/>
        </w:rPr>
        <w:t xml:space="preserve">. </w:t>
      </w:r>
      <w:r w:rsidRPr="00F14829">
        <w:rPr>
          <w:rStyle w:val="StyleUnderline"/>
        </w:rPr>
        <w:t xml:space="preserve">Canal </w:t>
      </w:r>
      <w:r w:rsidRPr="00F712AB">
        <w:rPr>
          <w:rStyle w:val="StyleUnderline"/>
          <w:highlight w:val="cyan"/>
        </w:rPr>
        <w:t>traffic has been</w:t>
      </w:r>
      <w:r w:rsidRPr="00F14829">
        <w:rPr>
          <w:rStyle w:val="StyleUnderline"/>
        </w:rPr>
        <w:t xml:space="preserve"> </w:t>
      </w:r>
      <w:r w:rsidRPr="00F712AB">
        <w:rPr>
          <w:rStyle w:val="Emphasis"/>
          <w:highlight w:val="cyan"/>
        </w:rPr>
        <w:t>significantly disrupted</w:t>
      </w:r>
      <w:r w:rsidRPr="00F14829">
        <w:rPr>
          <w:rStyle w:val="StyleUnderline"/>
        </w:rPr>
        <w:t xml:space="preserve"> </w:t>
      </w:r>
      <w:r w:rsidRPr="00F712AB">
        <w:rPr>
          <w:rStyle w:val="StyleUnderline"/>
          <w:highlight w:val="cyan"/>
        </w:rPr>
        <w:t>after</w:t>
      </w:r>
      <w:r w:rsidRPr="00F14829">
        <w:rPr>
          <w:rStyle w:val="StyleUnderline"/>
        </w:rPr>
        <w:t xml:space="preserve"> Yemen's Iran-backed </w:t>
      </w:r>
      <w:r w:rsidRPr="00F712AB">
        <w:rPr>
          <w:rStyle w:val="StyleUnderline"/>
          <w:highlight w:val="cyan"/>
        </w:rPr>
        <w:t>Houthi rebels</w:t>
      </w:r>
      <w:r w:rsidRPr="00F14829">
        <w:rPr>
          <w:rStyle w:val="StyleUnderline"/>
        </w:rPr>
        <w:t xml:space="preserve"> </w:t>
      </w:r>
      <w:r w:rsidRPr="00F712AB">
        <w:rPr>
          <w:rStyle w:val="StyleUnderline"/>
          <w:highlight w:val="cyan"/>
        </w:rPr>
        <w:t>started to</w:t>
      </w:r>
      <w:r w:rsidRPr="00F712AB">
        <w:rPr>
          <w:rStyle w:val="StyleUnderline"/>
          <w:b/>
          <w:bCs/>
          <w:highlight w:val="cyan"/>
        </w:rPr>
        <w:t xml:space="preserve"> </w:t>
      </w:r>
      <w:r w:rsidRPr="00F712AB">
        <w:rPr>
          <w:rStyle w:val="Emphasis"/>
          <w:highlight w:val="cyan"/>
        </w:rPr>
        <w:t>threaten maritime trade and targeted vessels</w:t>
      </w:r>
      <w:r w:rsidRPr="00F14829">
        <w:rPr>
          <w:rStyle w:val="Emphasis"/>
        </w:rPr>
        <w:t xml:space="preserve"> </w:t>
      </w:r>
      <w:r w:rsidRPr="00F14829">
        <w:rPr>
          <w:rStyle w:val="StyleUnderline"/>
          <w:b/>
          <w:bCs/>
        </w:rPr>
        <w:t>heading to Israel through the Suez Canal to pressure Israel to stop the war in Gaza, which started on 7 October 2023</w:t>
      </w:r>
      <w:r w:rsidRPr="00F14829">
        <w:rPr>
          <w:rStyle w:val="StyleUnderline"/>
        </w:rPr>
        <w:t xml:space="preserve">. Between November 2023 and January 2024, the </w:t>
      </w:r>
      <w:r w:rsidRPr="00F712AB">
        <w:rPr>
          <w:rStyle w:val="StyleUnderline"/>
          <w:highlight w:val="cyan"/>
        </w:rPr>
        <w:t>Houthis</w:t>
      </w:r>
      <w:r w:rsidRPr="00F14829">
        <w:rPr>
          <w:rStyle w:val="StyleUnderline"/>
        </w:rPr>
        <w:t xml:space="preserve"> targeted </w:t>
      </w:r>
      <w:r w:rsidRPr="00F712AB">
        <w:rPr>
          <w:rStyle w:val="StyleUnderline"/>
          <w:highlight w:val="cyan"/>
        </w:rPr>
        <w:t>over 100 merchant vessels</w:t>
      </w:r>
      <w:r w:rsidRPr="00F14829">
        <w:rPr>
          <w:rStyle w:val="StyleUnderline"/>
        </w:rPr>
        <w:t xml:space="preserve"> with missiles and drones, </w:t>
      </w:r>
      <w:r w:rsidRPr="00F712AB">
        <w:rPr>
          <w:rStyle w:val="StyleUnderline"/>
          <w:highlight w:val="cyan"/>
        </w:rPr>
        <w:t>sinking two ships and killing four sailors.</w:t>
      </w:r>
      <w:r w:rsidRPr="00F14829">
        <w:rPr>
          <w:rStyle w:val="StyleUnderline"/>
        </w:rPr>
        <w:t xml:space="preserve"> The rebels insisted the </w:t>
      </w:r>
      <w:r w:rsidRPr="00F712AB">
        <w:rPr>
          <w:rStyle w:val="StyleUnderline"/>
          <w:highlight w:val="cyan"/>
        </w:rPr>
        <w:t>attacks would</w:t>
      </w:r>
      <w:r w:rsidRPr="00F14829">
        <w:rPr>
          <w:rStyle w:val="StyleUnderline"/>
        </w:rPr>
        <w:t xml:space="preserve"> continue as long as the wars go on and have </w:t>
      </w:r>
      <w:r w:rsidRPr="00F712AB">
        <w:rPr>
          <w:rStyle w:val="StyleUnderline"/>
          <w:highlight w:val="cyan"/>
        </w:rPr>
        <w:t>devastate</w:t>
      </w:r>
      <w:r w:rsidRPr="00F14829">
        <w:rPr>
          <w:rStyle w:val="StyleUnderline"/>
        </w:rPr>
        <w:t xml:space="preserve">d </w:t>
      </w:r>
      <w:r w:rsidRPr="00F712AB">
        <w:rPr>
          <w:rStyle w:val="StyleUnderline"/>
          <w:highlight w:val="cyan"/>
        </w:rPr>
        <w:t>shipping through the region</w:t>
      </w:r>
      <w:r w:rsidRPr="00F14829">
        <w:rPr>
          <w:rStyle w:val="StyleUnderline"/>
        </w:rPr>
        <w:t>.</w:t>
      </w:r>
    </w:p>
    <w:p w14:paraId="27225E7B" w14:textId="77777777" w:rsidR="00D1578C" w:rsidRPr="00F14829" w:rsidRDefault="00D1578C" w:rsidP="00D1578C">
      <w:r w:rsidRPr="00F14829">
        <w:t xml:space="preserve">According to the Egyptian canal authority, </w:t>
      </w:r>
      <w:r w:rsidRPr="00F14829">
        <w:rPr>
          <w:rStyle w:val="StyleUnderline"/>
        </w:rPr>
        <w:t xml:space="preserve">only 13,213 ships passed through the canal in </w:t>
      </w:r>
      <w:r w:rsidRPr="00F712AB">
        <w:rPr>
          <w:rStyle w:val="StyleUnderline"/>
          <w:highlight w:val="cyan"/>
        </w:rPr>
        <w:t>2024</w:t>
      </w:r>
      <w:r w:rsidRPr="00F712AB">
        <w:rPr>
          <w:rStyle w:val="Emphasis"/>
          <w:highlight w:val="cyan"/>
        </w:rPr>
        <w:t>, mark</w:t>
      </w:r>
      <w:r w:rsidRPr="00F14829">
        <w:rPr>
          <w:rStyle w:val="Emphasis"/>
        </w:rPr>
        <w:t xml:space="preserve">ing </w:t>
      </w:r>
      <w:r w:rsidRPr="00F712AB">
        <w:rPr>
          <w:rStyle w:val="Emphasis"/>
          <w:highlight w:val="cyan"/>
        </w:rPr>
        <w:t>a 50% decline compared to the number of ships in 2023,</w:t>
      </w:r>
      <w:r w:rsidRPr="00F14829">
        <w:rPr>
          <w:rStyle w:val="StyleUnderline"/>
        </w:rPr>
        <w:t xml:space="preserve"> when over 26,000 ships passed through</w:t>
      </w:r>
      <w:r w:rsidRPr="00F14829">
        <w:t xml:space="preserve">. Still, canal authority chief Osama Rabie said that the attacks challenge the region but have not prevented Egypt from continuing to provide its navigational and maritime services in the Suez. </w:t>
      </w:r>
    </w:p>
    <w:p w14:paraId="6C8F5D96" w14:textId="0DA3A3F0" w:rsidR="00D1578C" w:rsidRDefault="008F3860" w:rsidP="008F3860">
      <w:pPr>
        <w:pStyle w:val="Heading3"/>
      </w:pPr>
      <w:r>
        <w:t>2AC---Thumper</w:t>
      </w:r>
    </w:p>
    <w:p w14:paraId="53063994" w14:textId="77777777" w:rsidR="00D1578C" w:rsidRDefault="00D1578C" w:rsidP="00D1578C">
      <w:pPr>
        <w:pStyle w:val="Heading4"/>
      </w:pPr>
      <w:r>
        <w:t>Either Egypt’s economy is cooked or outside support solves.</w:t>
      </w:r>
    </w:p>
    <w:p w14:paraId="30DBC6CC" w14:textId="77777777" w:rsidR="00D1578C" w:rsidRDefault="00D1578C" w:rsidP="00D1578C">
      <w:r w:rsidRPr="00C50BD9">
        <w:t xml:space="preserve">Adnan </w:t>
      </w:r>
      <w:proofErr w:type="spellStart"/>
      <w:r w:rsidRPr="00C50BD9">
        <w:rPr>
          <w:b/>
          <w:bCs/>
          <w:sz w:val="26"/>
          <w:szCs w:val="26"/>
        </w:rPr>
        <w:t>Mazarei</w:t>
      </w:r>
      <w:proofErr w:type="spellEnd"/>
      <w:r w:rsidRPr="00C50BD9">
        <w:rPr>
          <w:b/>
          <w:bCs/>
          <w:sz w:val="26"/>
          <w:szCs w:val="26"/>
        </w:rPr>
        <w:t xml:space="preserve"> 25</w:t>
      </w:r>
      <w:r w:rsidRPr="00C50BD9">
        <w:t xml:space="preserve">. </w:t>
      </w:r>
      <w:r>
        <w:t>F</w:t>
      </w:r>
      <w:r w:rsidRPr="00C50BD9">
        <w:t>ormer deputy director at the International Monetary Fund, is a non-resident senior fellow at the Peterson Institute for International Economics.</w:t>
      </w:r>
      <w:r>
        <w:t xml:space="preserve"> </w:t>
      </w:r>
      <w:r w:rsidRPr="00C50BD9">
        <w:t>"Egypt’s Economic Crisis May Not Be Over". 1-29-2025. Project Syndicate. https://www.project-syndicate.org/commentary/egypt-economic-crisis-could-continue-by-adnan-mazarei-2025-01</w:t>
      </w:r>
      <w:r>
        <w:t>.//wenxi</w:t>
      </w:r>
    </w:p>
    <w:p w14:paraId="7A664664" w14:textId="77777777" w:rsidR="00D1578C" w:rsidRDefault="00D1578C" w:rsidP="00D1578C">
      <w:r>
        <w:t xml:space="preserve">Shortly after the disruptions caused by the COVID-19 pandemic and the Ukraine war, </w:t>
      </w:r>
      <w:r w:rsidRPr="00F712AB">
        <w:rPr>
          <w:rStyle w:val="StyleUnderline"/>
          <w:highlight w:val="cyan"/>
        </w:rPr>
        <w:t>the Egyptian</w:t>
      </w:r>
      <w:r w:rsidRPr="00C50BD9">
        <w:rPr>
          <w:rStyle w:val="StyleUnderline"/>
        </w:rPr>
        <w:t xml:space="preserve"> </w:t>
      </w:r>
      <w:r w:rsidRPr="00F712AB">
        <w:rPr>
          <w:rStyle w:val="Emphasis"/>
          <w:highlight w:val="cyan"/>
        </w:rPr>
        <w:t>economy was pummeled</w:t>
      </w:r>
      <w:r w:rsidRPr="00F712AB">
        <w:rPr>
          <w:rStyle w:val="StyleUnderline"/>
          <w:highlight w:val="cyan"/>
        </w:rPr>
        <w:t xml:space="preserve"> by</w:t>
      </w:r>
      <w:r w:rsidRPr="00C50BD9">
        <w:rPr>
          <w:rStyle w:val="StyleUnderline"/>
        </w:rPr>
        <w:t xml:space="preserve"> the </w:t>
      </w:r>
      <w:r w:rsidRPr="00F712AB">
        <w:rPr>
          <w:rStyle w:val="StyleUnderline"/>
          <w:highlight w:val="cyan"/>
        </w:rPr>
        <w:t>Israel-Hamas war that erupted</w:t>
      </w:r>
      <w:r w:rsidRPr="00C50BD9">
        <w:rPr>
          <w:rStyle w:val="StyleUnderline"/>
        </w:rPr>
        <w:t xml:space="preserve"> in October 2023. Specifically, </w:t>
      </w:r>
      <w:r w:rsidRPr="00F712AB">
        <w:rPr>
          <w:rStyle w:val="StyleUnderline"/>
          <w:highlight w:val="cyan"/>
        </w:rPr>
        <w:t>the Gaza war cut deeply into Egypt’s foreign-exchange revenues</w:t>
      </w:r>
      <w:r w:rsidRPr="00C50BD9">
        <w:rPr>
          <w:rStyle w:val="StyleUnderline"/>
        </w:rPr>
        <w:t xml:space="preserve">, </w:t>
      </w:r>
      <w:r w:rsidRPr="00F712AB">
        <w:rPr>
          <w:rStyle w:val="StyleUnderline"/>
          <w:highlight w:val="cyan"/>
        </w:rPr>
        <w:t>with tolls and transit fees</w:t>
      </w:r>
      <w:r w:rsidRPr="00C50BD9">
        <w:rPr>
          <w:rStyle w:val="StyleUnderline"/>
        </w:rPr>
        <w:t xml:space="preserve"> </w:t>
      </w:r>
      <w:r w:rsidRPr="00F712AB">
        <w:rPr>
          <w:rStyle w:val="StyleUnderline"/>
          <w:highlight w:val="cyan"/>
        </w:rPr>
        <w:t>from the Suez Canal de</w:t>
      </w:r>
      <w:r w:rsidRPr="00F712AB">
        <w:rPr>
          <w:rStyle w:val="Emphasis"/>
          <w:highlight w:val="cyan"/>
        </w:rPr>
        <w:t>clining by 60%</w:t>
      </w:r>
      <w:r w:rsidRPr="00C50BD9">
        <w:rPr>
          <w:rStyle w:val="Emphasis"/>
        </w:rPr>
        <w:t xml:space="preserve"> </w:t>
      </w:r>
      <w:r w:rsidRPr="00C50BD9">
        <w:rPr>
          <w:rStyle w:val="StyleUnderline"/>
        </w:rPr>
        <w:t xml:space="preserve">in 2024 – </w:t>
      </w:r>
      <w:r w:rsidRPr="00F712AB">
        <w:rPr>
          <w:rStyle w:val="StyleUnderline"/>
          <w:highlight w:val="cyan"/>
        </w:rPr>
        <w:t>a loss of $7 billion</w:t>
      </w:r>
      <w:r w:rsidRPr="00C50BD9">
        <w:rPr>
          <w:rStyle w:val="StyleUnderline"/>
        </w:rPr>
        <w:t xml:space="preserve">. </w:t>
      </w:r>
      <w:r w:rsidRPr="00F712AB">
        <w:rPr>
          <w:rStyle w:val="StyleUnderline"/>
          <w:highlight w:val="cyan"/>
        </w:rPr>
        <w:t>Investors were</w:t>
      </w:r>
      <w:r w:rsidRPr="00C50BD9">
        <w:rPr>
          <w:rStyle w:val="StyleUnderline"/>
        </w:rPr>
        <w:t xml:space="preserve"> therefore </w:t>
      </w:r>
      <w:r w:rsidRPr="00F712AB">
        <w:rPr>
          <w:rStyle w:val="StyleUnderline"/>
          <w:highlight w:val="cyan"/>
        </w:rPr>
        <w:t>less willing to meet</w:t>
      </w:r>
      <w:r w:rsidRPr="00C50BD9">
        <w:rPr>
          <w:rStyle w:val="StyleUnderline"/>
        </w:rPr>
        <w:t xml:space="preserve"> Egypt’s large external-</w:t>
      </w:r>
      <w:r w:rsidRPr="00F712AB">
        <w:rPr>
          <w:rStyle w:val="StyleUnderline"/>
          <w:highlight w:val="cyan"/>
        </w:rPr>
        <w:t>financing needs</w:t>
      </w:r>
      <w:r>
        <w:t>, which the International Monetary Fund projected to be around $40 billion for the 2023-24 fiscal year.</w:t>
      </w:r>
    </w:p>
    <w:p w14:paraId="40A752B4" w14:textId="77777777" w:rsidR="00D1578C" w:rsidRDefault="00D1578C" w:rsidP="00D1578C">
      <w:r w:rsidRPr="00F712AB">
        <w:rPr>
          <w:rStyle w:val="StyleUnderline"/>
          <w:highlight w:val="cyan"/>
        </w:rPr>
        <w:t xml:space="preserve">For now, </w:t>
      </w:r>
      <w:r w:rsidRPr="00F712AB">
        <w:rPr>
          <w:rStyle w:val="Emphasis"/>
          <w:highlight w:val="cyan"/>
        </w:rPr>
        <w:t>financial assistance</w:t>
      </w:r>
      <w:r w:rsidRPr="00C50BD9">
        <w:rPr>
          <w:rStyle w:val="Emphasis"/>
        </w:rPr>
        <w:t xml:space="preserve"> </w:t>
      </w:r>
      <w:r w:rsidRPr="00F712AB">
        <w:rPr>
          <w:rStyle w:val="StyleUnderline"/>
          <w:highlight w:val="cyan"/>
        </w:rPr>
        <w:t xml:space="preserve">from the IMF, the World Bank, the European Union, the United Arab Emirates, and others has </w:t>
      </w:r>
      <w:r w:rsidRPr="00F712AB">
        <w:rPr>
          <w:rStyle w:val="Emphasis"/>
          <w:highlight w:val="cyan"/>
        </w:rPr>
        <w:t>pulled the Egyptian economy back from the brink</w:t>
      </w:r>
      <w:r>
        <w:t>. Some of this support was conditioned on policy reforms such as abandoning the country’s unsustainable fixed-exchange-rate regime and changing subsidy and tax rules. Perhaps most important, the government is obliged to loosen its grip on key parts of the economy. The military, in particular, owns large tracts of land, oversees construction projects, maintains privileged access to finance, and receives tax exemptions.</w:t>
      </w:r>
    </w:p>
    <w:p w14:paraId="6E1C9E47" w14:textId="77777777" w:rsidR="00D1578C" w:rsidRDefault="00D1578C" w:rsidP="00D1578C"/>
    <w:p w14:paraId="5982AA2B" w14:textId="456B06F7" w:rsidR="008F3860" w:rsidRDefault="008F3860" w:rsidP="008F3860">
      <w:pPr>
        <w:pStyle w:val="Heading3"/>
      </w:pPr>
      <w:r>
        <w:t>2AC---Alt Causes</w:t>
      </w:r>
    </w:p>
    <w:p w14:paraId="5AF0F04B" w14:textId="77777777" w:rsidR="00D1578C" w:rsidRPr="00CE0C68" w:rsidRDefault="00D1578C" w:rsidP="00D1578C">
      <w:pPr>
        <w:pStyle w:val="Heading4"/>
        <w:rPr>
          <w:rStyle w:val="Style13ptBold"/>
          <w:rFonts w:cs="Times New Roman"/>
          <w:b/>
        </w:rPr>
      </w:pPr>
      <w:r>
        <w:rPr>
          <w:rStyle w:val="Style13ptBold"/>
          <w:rFonts w:cs="Times New Roman"/>
          <w:b/>
        </w:rPr>
        <w:t>Alt causes</w:t>
      </w:r>
      <w:r w:rsidRPr="00CE0C68">
        <w:rPr>
          <w:rStyle w:val="Style13ptBold"/>
          <w:rFonts w:cs="Times New Roman"/>
          <w:b/>
        </w:rPr>
        <w:t xml:space="preserve">—bureaucracy, corruption, lack of education, demographics, </w:t>
      </w:r>
      <w:r>
        <w:rPr>
          <w:rStyle w:val="Style13ptBold"/>
          <w:rFonts w:cs="Times New Roman"/>
          <w:b/>
        </w:rPr>
        <w:t>unemployment.</w:t>
      </w:r>
    </w:p>
    <w:p w14:paraId="683F59AA" w14:textId="77777777" w:rsidR="00D1578C" w:rsidRPr="00CE0C68" w:rsidRDefault="00D1578C" w:rsidP="00D1578C">
      <w:r w:rsidRPr="00CE0C68">
        <w:rPr>
          <w:rStyle w:val="Style13ptBold"/>
        </w:rPr>
        <w:t>Almeida</w:t>
      </w:r>
      <w:r w:rsidRPr="00CE0C68">
        <w:t>, PhD international relations, political analyst and consultant focusing on the Middle East, 8/10/</w:t>
      </w:r>
      <w:r w:rsidRPr="00CE0C68">
        <w:rPr>
          <w:rStyle w:val="Style13ptBold"/>
        </w:rPr>
        <w:t>2018</w:t>
      </w:r>
    </w:p>
    <w:p w14:paraId="615FC897" w14:textId="77777777" w:rsidR="00D1578C" w:rsidRPr="00CE0C68" w:rsidRDefault="00D1578C" w:rsidP="00D1578C">
      <w:r w:rsidRPr="00CE0C68">
        <w:t xml:space="preserve">(Manuel, </w:t>
      </w:r>
      <w:r w:rsidRPr="00A5632E">
        <w:rPr>
          <w:rStyle w:val="Emphasis"/>
        </w:rPr>
        <w:t>Egypt’s construction boom will not be a cure-all</w:t>
      </w:r>
      <w:r w:rsidRPr="00A5632E">
        <w:t>, www</w:t>
      </w:r>
      <w:r w:rsidRPr="00CE0C68">
        <w:t>.arabnews.com/node/1354201)</w:t>
      </w:r>
    </w:p>
    <w:p w14:paraId="329F3008" w14:textId="77777777" w:rsidR="00D1578C" w:rsidRPr="00CE0C68" w:rsidRDefault="00D1578C" w:rsidP="00D1578C">
      <w:pPr>
        <w:rPr>
          <w:sz w:val="14"/>
        </w:rPr>
      </w:pPr>
      <w:r w:rsidRPr="00CE0C68">
        <w:rPr>
          <w:rStyle w:val="StyleUnderline"/>
        </w:rPr>
        <w:t>Beyond</w:t>
      </w:r>
      <w:r w:rsidRPr="00CE0C68">
        <w:rPr>
          <w:sz w:val="14"/>
        </w:rPr>
        <w:t xml:space="preserve"> the severe problems with its inadequate </w:t>
      </w:r>
      <w:r w:rsidRPr="00CE0C68">
        <w:rPr>
          <w:rStyle w:val="StyleUnderline"/>
        </w:rPr>
        <w:t>infrastructure</w:t>
      </w:r>
      <w:r w:rsidRPr="00CE0C68">
        <w:rPr>
          <w:sz w:val="14"/>
        </w:rPr>
        <w:t xml:space="preserve">, </w:t>
      </w:r>
      <w:r w:rsidRPr="00F712AB">
        <w:rPr>
          <w:rStyle w:val="StyleUnderline"/>
          <w:highlight w:val="cyan"/>
        </w:rPr>
        <w:t>the country’s</w:t>
      </w:r>
      <w:r w:rsidRPr="00CE0C68">
        <w:rPr>
          <w:sz w:val="14"/>
        </w:rPr>
        <w:t xml:space="preserve"> main </w:t>
      </w:r>
      <w:r w:rsidRPr="00F712AB">
        <w:rPr>
          <w:rStyle w:val="StyleUnderline"/>
          <w:highlight w:val="cyan"/>
        </w:rPr>
        <w:t>challenges are</w:t>
      </w:r>
      <w:r w:rsidRPr="00CE0C68">
        <w:rPr>
          <w:sz w:val="14"/>
        </w:rPr>
        <w:t xml:space="preserve"> essentially </w:t>
      </w:r>
      <w:r w:rsidRPr="00CE0C68">
        <w:rPr>
          <w:rStyle w:val="StyleUnderline"/>
        </w:rPr>
        <w:t>governance-related</w:t>
      </w:r>
      <w:r w:rsidRPr="00CE0C68">
        <w:rPr>
          <w:sz w:val="14"/>
        </w:rPr>
        <w:t xml:space="preserve">: Unbearable levels of </w:t>
      </w:r>
      <w:r w:rsidRPr="00F712AB">
        <w:rPr>
          <w:rStyle w:val="Emphasis"/>
          <w:highlight w:val="cyan"/>
        </w:rPr>
        <w:t>bureaucracy</w:t>
      </w:r>
      <w:r w:rsidRPr="00CE0C68">
        <w:rPr>
          <w:sz w:val="14"/>
        </w:rPr>
        <w:t xml:space="preserve"> in the state apparatus, </w:t>
      </w:r>
      <w:r w:rsidRPr="00F712AB">
        <w:rPr>
          <w:rStyle w:val="Emphasis"/>
          <w:highlight w:val="cyan"/>
        </w:rPr>
        <w:t>corruption</w:t>
      </w:r>
      <w:r w:rsidRPr="00F712AB">
        <w:rPr>
          <w:sz w:val="14"/>
          <w:highlight w:val="cyan"/>
        </w:rPr>
        <w:t>,</w:t>
      </w:r>
      <w:r w:rsidRPr="00CE0C68">
        <w:rPr>
          <w:sz w:val="14"/>
        </w:rPr>
        <w:t xml:space="preserve"> the </w:t>
      </w:r>
      <w:r w:rsidRPr="00F712AB">
        <w:rPr>
          <w:rStyle w:val="Emphasis"/>
          <w:highlight w:val="cyan"/>
        </w:rPr>
        <w:t>poor</w:t>
      </w:r>
      <w:r w:rsidRPr="00CE0C68">
        <w:rPr>
          <w:sz w:val="14"/>
        </w:rPr>
        <w:t xml:space="preserve"> state of the </w:t>
      </w:r>
      <w:r w:rsidRPr="00F712AB">
        <w:rPr>
          <w:rStyle w:val="Emphasis"/>
          <w:highlight w:val="cyan"/>
        </w:rPr>
        <w:t>education</w:t>
      </w:r>
      <w:r w:rsidRPr="00CE0C68">
        <w:rPr>
          <w:sz w:val="14"/>
        </w:rPr>
        <w:t xml:space="preserve"> system, </w:t>
      </w:r>
      <w:r w:rsidRPr="00F712AB">
        <w:rPr>
          <w:rStyle w:val="Emphasis"/>
          <w:highlight w:val="cyan"/>
        </w:rPr>
        <w:t>and a sclerotic job market</w:t>
      </w:r>
      <w:r w:rsidRPr="00CE0C68">
        <w:rPr>
          <w:sz w:val="14"/>
        </w:rPr>
        <w:t xml:space="preserve"> unable to absorb many of Egypt’s youths. </w:t>
      </w:r>
      <w:r w:rsidRPr="00CE0C68">
        <w:rPr>
          <w:rStyle w:val="StyleUnderline"/>
        </w:rPr>
        <w:t>Two-thirds of the population</w:t>
      </w:r>
      <w:r w:rsidRPr="00CE0C68">
        <w:rPr>
          <w:sz w:val="14"/>
        </w:rPr>
        <w:t xml:space="preserve"> (60 million people) </w:t>
      </w:r>
      <w:r w:rsidRPr="00CE0C68">
        <w:rPr>
          <w:rStyle w:val="StyleUnderline"/>
        </w:rPr>
        <w:t>are below the age of 29</w:t>
      </w:r>
      <w:r w:rsidRPr="00CE0C68">
        <w:rPr>
          <w:sz w:val="14"/>
        </w:rPr>
        <w:t xml:space="preserve">, and youth unemployment stands above 31 percent. </w:t>
      </w:r>
      <w:r w:rsidRPr="00F712AB">
        <w:rPr>
          <w:rStyle w:val="StyleUnderline"/>
          <w:highlight w:val="cyan"/>
        </w:rPr>
        <w:t>Another issue is environmental degradation</w:t>
      </w:r>
      <w:r w:rsidRPr="00CE0C68">
        <w:rPr>
          <w:sz w:val="14"/>
        </w:rPr>
        <w:t xml:space="preserve">, </w:t>
      </w:r>
      <w:r w:rsidRPr="00CE0C68">
        <w:rPr>
          <w:rStyle w:val="StyleUnderline"/>
        </w:rPr>
        <w:t xml:space="preserve">including </w:t>
      </w:r>
      <w:r w:rsidRPr="00F712AB">
        <w:rPr>
          <w:rStyle w:val="StyleUnderline"/>
          <w:highlight w:val="cyan"/>
        </w:rPr>
        <w:t>water scarcity</w:t>
      </w:r>
      <w:r w:rsidRPr="00CE0C68">
        <w:rPr>
          <w:sz w:val="14"/>
        </w:rPr>
        <w:t xml:space="preserve">, which is increasingly pressing in the face of a growing population and an agricultural sector that consumes much of Egypt’s freshwater supplies. On this front, there are some positive signals. The government has stressed its commitment to the UN’s Sustainable Development Goals, and has vowed to reconcile environmental concerns with economic needs. Apparently, there has been an emphasis on building smart, environment-friendly buildings for the new capital. Also, a few weeks ago El-Sisi inaugurated a giant wind farm along the Red Sea coast, which a government spokesperson classified as “the world’s largest” — an important step in the slow but critical transition from fossil fuels to renewables. </w:t>
      </w:r>
      <w:r w:rsidRPr="00CE0C68">
        <w:rPr>
          <w:rStyle w:val="StyleUnderline"/>
        </w:rPr>
        <w:t>Other countries have bet on large infrastructure projects to boost development</w:t>
      </w:r>
      <w:r w:rsidRPr="00CE0C68">
        <w:rPr>
          <w:sz w:val="14"/>
        </w:rPr>
        <w:t xml:space="preserve"> and mark the beginning of a new national project. Take for </w:t>
      </w:r>
      <w:r w:rsidRPr="00A5632E">
        <w:rPr>
          <w:sz w:val="14"/>
        </w:rPr>
        <w:t xml:space="preserve">example Brazil’s capital Brasilia, built from scratch in the country’s interior. </w:t>
      </w:r>
    </w:p>
    <w:p w14:paraId="20028151" w14:textId="77777777" w:rsidR="00D1578C" w:rsidRPr="001B76CD" w:rsidRDefault="00D1578C" w:rsidP="00D1578C">
      <w:pPr>
        <w:rPr>
          <w:sz w:val="16"/>
        </w:rPr>
      </w:pPr>
    </w:p>
    <w:p w14:paraId="17DF8E63" w14:textId="77777777" w:rsidR="00D1578C" w:rsidRDefault="00D1578C" w:rsidP="00D1578C">
      <w:pPr>
        <w:rPr>
          <w:b/>
          <w:bCs/>
          <w:u w:val="single"/>
        </w:rPr>
      </w:pPr>
    </w:p>
    <w:p w14:paraId="76662236" w14:textId="4284860A" w:rsidR="00D1578C" w:rsidRDefault="005559B8" w:rsidP="005559B8">
      <w:pPr>
        <w:pStyle w:val="Heading2"/>
      </w:pPr>
      <w:r>
        <w:t xml:space="preserve">DA---Russia </w:t>
      </w:r>
      <w:proofErr w:type="spellStart"/>
      <w:r>
        <w:t>Lashout</w:t>
      </w:r>
      <w:proofErr w:type="spellEnd"/>
    </w:p>
    <w:p w14:paraId="56733E9B" w14:textId="10D63AAD" w:rsidR="008F3860" w:rsidRPr="008F3860" w:rsidRDefault="008F3860" w:rsidP="008F3860">
      <w:pPr>
        <w:pStyle w:val="Heading3"/>
      </w:pPr>
      <w:r>
        <w:t>2AC---Non-UQ---Insecurity</w:t>
      </w:r>
    </w:p>
    <w:p w14:paraId="473B5EF0" w14:textId="77777777" w:rsidR="00D1578C" w:rsidRPr="00FE7869" w:rsidRDefault="00D1578C" w:rsidP="00D1578C">
      <w:pPr>
        <w:pStyle w:val="Heading4"/>
      </w:pPr>
      <w:r>
        <w:t>Russia is insecure now.</w:t>
      </w:r>
    </w:p>
    <w:p w14:paraId="4BB5F7A0" w14:textId="77777777" w:rsidR="00D1578C" w:rsidRPr="00FE7869" w:rsidRDefault="00D1578C" w:rsidP="00D1578C">
      <w:r>
        <w:t xml:space="preserve">Mikhail </w:t>
      </w:r>
      <w:r w:rsidRPr="00CA6449">
        <w:rPr>
          <w:rStyle w:val="Style13ptBold"/>
        </w:rPr>
        <w:t>Komin and</w:t>
      </w:r>
      <w:r>
        <w:t xml:space="preserve"> Joanna </w:t>
      </w:r>
      <w:proofErr w:type="spellStart"/>
      <w:r w:rsidRPr="00CA6449">
        <w:rPr>
          <w:rStyle w:val="Style13ptBold"/>
        </w:rPr>
        <w:t>Hosa</w:t>
      </w:r>
      <w:proofErr w:type="spellEnd"/>
      <w:r>
        <w:t>, 20</w:t>
      </w:r>
      <w:r w:rsidRPr="00CA6449">
        <w:rPr>
          <w:rStyle w:val="Style13ptBold"/>
        </w:rPr>
        <w:t>25</w:t>
      </w:r>
      <w:r>
        <w:t xml:space="preserve"> - Mikhail Komin was a visiting fellow at ECFR’s Wider Europe </w:t>
      </w:r>
      <w:proofErr w:type="spellStart"/>
      <w:r>
        <w:t>programme</w:t>
      </w:r>
      <w:proofErr w:type="spellEnd"/>
      <w:r>
        <w:t xml:space="preserve">. He regularly provides analytical comments for media outlets such as </w:t>
      </w:r>
      <w:proofErr w:type="spellStart"/>
      <w:r>
        <w:t>TVRain</w:t>
      </w:r>
      <w:proofErr w:type="spellEnd"/>
      <w:r>
        <w:t xml:space="preserve">, Forbes, Carnegie, Novaya Gazeta, and Radio Liberty. Joanna </w:t>
      </w:r>
      <w:proofErr w:type="spellStart"/>
      <w:r>
        <w:t>Hosa</w:t>
      </w:r>
      <w:proofErr w:type="spellEnd"/>
      <w:r>
        <w:t xml:space="preserve"> was a policy fellow at ECFR’s Wider Europe </w:t>
      </w:r>
      <w:proofErr w:type="spellStart"/>
      <w:r>
        <w:t>programme</w:t>
      </w:r>
      <w:proofErr w:type="spellEnd"/>
      <w:r>
        <w:t xml:space="preserve">. She has held a range of positions at the European Commission, the European Union Institute for Security Studies, the Open Society European Policy Institute, the European Peacebuilding Liaison Office, and the International Federation on Human Rights. “The bear beneath the ice: Russia’s ambitions in the Arctic” European Council on Foreign Relations, 5/27, </w:t>
      </w:r>
      <w:r w:rsidRPr="00451B5B">
        <w:t>https://ecfr.eu/publication/the-bear-beneath-the-ice-russias-ambitions-in-the-arctic/</w:t>
      </w:r>
      <w:r>
        <w:t xml:space="preserve"> //</w:t>
      </w:r>
      <w:proofErr w:type="spellStart"/>
      <w:r>
        <w:t>wenxi</w:t>
      </w:r>
      <w:proofErr w:type="spellEnd"/>
    </w:p>
    <w:p w14:paraId="1EE9982F" w14:textId="77777777" w:rsidR="00D1578C" w:rsidRDefault="00D1578C" w:rsidP="00D1578C">
      <w:pPr>
        <w:rPr>
          <w:b/>
          <w:bCs/>
          <w:u w:val="single"/>
        </w:rPr>
      </w:pPr>
      <w:r w:rsidRPr="00FE7869">
        <w:rPr>
          <w:u w:val="single"/>
        </w:rPr>
        <w:t xml:space="preserve">The alarming rate of </w:t>
      </w:r>
      <w:r w:rsidRPr="00F712AB">
        <w:rPr>
          <w:highlight w:val="cyan"/>
          <w:u w:val="single"/>
        </w:rPr>
        <w:t>Arctic ice melt</w:t>
      </w:r>
      <w:r w:rsidRPr="00FE7869">
        <w:rPr>
          <w:u w:val="single"/>
        </w:rPr>
        <w:t xml:space="preserve"> in recent years </w:t>
      </w:r>
      <w:r w:rsidRPr="00F712AB">
        <w:rPr>
          <w:highlight w:val="cyan"/>
          <w:u w:val="single"/>
        </w:rPr>
        <w:t xml:space="preserve">has </w:t>
      </w:r>
      <w:r w:rsidRPr="00F712AB">
        <w:rPr>
          <w:b/>
          <w:bCs/>
          <w:highlight w:val="cyan"/>
          <w:u w:val="single"/>
        </w:rPr>
        <w:t>further fueled Russia’s anxious reactions</w:t>
      </w:r>
      <w:r>
        <w:t xml:space="preserve">. The reduction in ice cover along with the </w:t>
      </w:r>
      <w:r w:rsidRPr="00FE7869">
        <w:rPr>
          <w:u w:val="single"/>
        </w:rPr>
        <w:t xml:space="preserve">development of </w:t>
      </w:r>
      <w:r w:rsidRPr="00F712AB">
        <w:rPr>
          <w:highlight w:val="cyan"/>
          <w:u w:val="single"/>
        </w:rPr>
        <w:t>modern</w:t>
      </w:r>
      <w:r w:rsidRPr="00FE7869">
        <w:rPr>
          <w:u w:val="single"/>
        </w:rPr>
        <w:t xml:space="preserve"> acoustic and </w:t>
      </w:r>
      <w:r w:rsidRPr="00F712AB">
        <w:rPr>
          <w:highlight w:val="cyan"/>
          <w:u w:val="single"/>
        </w:rPr>
        <w:t>radar methods</w:t>
      </w:r>
      <w:r w:rsidRPr="00FE7869">
        <w:rPr>
          <w:u w:val="single"/>
        </w:rPr>
        <w:t xml:space="preserve"> </w:t>
      </w:r>
      <w:r w:rsidRPr="00F712AB">
        <w:rPr>
          <w:highlight w:val="cyan"/>
          <w:u w:val="single"/>
        </w:rPr>
        <w:t>can</w:t>
      </w:r>
      <w:r w:rsidRPr="00FE7869">
        <w:rPr>
          <w:u w:val="single"/>
        </w:rPr>
        <w:t xml:space="preserve"> help </w:t>
      </w:r>
      <w:r w:rsidRPr="00F712AB">
        <w:rPr>
          <w:highlight w:val="cyan"/>
          <w:u w:val="single"/>
        </w:rPr>
        <w:t>reveal</w:t>
      </w:r>
      <w:r w:rsidRPr="00FE7869">
        <w:rPr>
          <w:u w:val="single"/>
        </w:rPr>
        <w:t xml:space="preserve"> previously </w:t>
      </w:r>
      <w:r w:rsidRPr="00F712AB">
        <w:rPr>
          <w:highlight w:val="cyan"/>
          <w:u w:val="single"/>
        </w:rPr>
        <w:t>hidden Russian sub</w:t>
      </w:r>
      <w:r w:rsidRPr="00FE7869">
        <w:rPr>
          <w:u w:val="single"/>
        </w:rPr>
        <w:t>marine</w:t>
      </w:r>
      <w:r w:rsidRPr="00F712AB">
        <w:rPr>
          <w:highlight w:val="cyan"/>
          <w:u w:val="single"/>
        </w:rPr>
        <w:t>s, increasing</w:t>
      </w:r>
      <w:r w:rsidRPr="00FE7869">
        <w:rPr>
          <w:u w:val="single"/>
        </w:rPr>
        <w:t xml:space="preserve"> their </w:t>
      </w:r>
      <w:r w:rsidRPr="00F712AB">
        <w:rPr>
          <w:highlight w:val="cyan"/>
          <w:u w:val="single"/>
        </w:rPr>
        <w:t>vulnerability</w:t>
      </w:r>
      <w:r>
        <w:t xml:space="preserve">. Ice melt also brings broader security concerns for the Kremlin. </w:t>
      </w:r>
      <w:r w:rsidRPr="00FE7869">
        <w:rPr>
          <w:u w:val="single"/>
        </w:rPr>
        <w:t xml:space="preserve">As navigation becomes easier, </w:t>
      </w:r>
      <w:r w:rsidRPr="00F712AB">
        <w:rPr>
          <w:highlight w:val="cyan"/>
          <w:u w:val="single"/>
        </w:rPr>
        <w:t>Russia’s</w:t>
      </w:r>
      <w:r w:rsidRPr="00FE7869">
        <w:rPr>
          <w:u w:val="single"/>
        </w:rPr>
        <w:t xml:space="preserve"> vast </w:t>
      </w:r>
      <w:r w:rsidRPr="00F712AB">
        <w:rPr>
          <w:highlight w:val="cyan"/>
          <w:u w:val="single"/>
        </w:rPr>
        <w:t xml:space="preserve">northern coastline is </w:t>
      </w:r>
      <w:r w:rsidRPr="00F712AB">
        <w:rPr>
          <w:rStyle w:val="Emphasis"/>
          <w:highlight w:val="cyan"/>
        </w:rPr>
        <w:t>losing</w:t>
      </w:r>
      <w:r w:rsidRPr="00FE7869">
        <w:rPr>
          <w:u w:val="single"/>
        </w:rPr>
        <w:t xml:space="preserve"> </w:t>
      </w:r>
      <w:r w:rsidRPr="00F712AB">
        <w:rPr>
          <w:highlight w:val="cyan"/>
          <w:u w:val="single"/>
        </w:rPr>
        <w:t>its</w:t>
      </w:r>
      <w:r w:rsidRPr="00FE7869">
        <w:rPr>
          <w:u w:val="single"/>
        </w:rPr>
        <w:t xml:space="preserve"> natural </w:t>
      </w:r>
      <w:proofErr w:type="spellStart"/>
      <w:r w:rsidRPr="00F712AB">
        <w:rPr>
          <w:b/>
          <w:bCs/>
          <w:highlight w:val="cyan"/>
          <w:u w:val="single"/>
        </w:rPr>
        <w:t>defence</w:t>
      </w:r>
      <w:proofErr w:type="spellEnd"/>
      <w:r w:rsidRPr="00F712AB">
        <w:rPr>
          <w:b/>
          <w:bCs/>
          <w:highlight w:val="cyan"/>
          <w:u w:val="single"/>
        </w:rPr>
        <w:t xml:space="preserve"> barrier</w:t>
      </w:r>
      <w:r w:rsidRPr="00FE7869">
        <w:rPr>
          <w:u w:val="single"/>
        </w:rPr>
        <w:t xml:space="preserve">. </w:t>
      </w:r>
      <w:r w:rsidRPr="00F712AB">
        <w:rPr>
          <w:highlight w:val="cyan"/>
          <w:u w:val="single"/>
        </w:rPr>
        <w:t>Moscow increasingly fears</w:t>
      </w:r>
      <w:r w:rsidRPr="00FE7869">
        <w:rPr>
          <w:u w:val="single"/>
        </w:rPr>
        <w:t xml:space="preserve"> this may weaken its Northern Fleet’s ability to deter a conventional </w:t>
      </w:r>
      <w:r w:rsidRPr="00F712AB">
        <w:rPr>
          <w:highlight w:val="cyan"/>
          <w:u w:val="single"/>
        </w:rPr>
        <w:t>Western attack</w:t>
      </w:r>
      <w:r w:rsidRPr="00FE7869">
        <w:rPr>
          <w:u w:val="single"/>
        </w:rPr>
        <w:t xml:space="preserve"> from the north, </w:t>
      </w:r>
      <w:r w:rsidRPr="00F712AB">
        <w:rPr>
          <w:b/>
          <w:bCs/>
          <w:highlight w:val="cyan"/>
          <w:u w:val="single"/>
        </w:rPr>
        <w:t>prompting further militarization of the region.</w:t>
      </w:r>
    </w:p>
    <w:p w14:paraId="5D81CDD2" w14:textId="26A2F6F3" w:rsidR="008F3860" w:rsidRPr="00FE7869" w:rsidRDefault="008F3860" w:rsidP="008F3860">
      <w:pPr>
        <w:pStyle w:val="Heading3"/>
      </w:pPr>
      <w:r>
        <w:t>2AC---No War---No Internal</w:t>
      </w:r>
    </w:p>
    <w:p w14:paraId="027FFB80" w14:textId="77777777" w:rsidR="00D1578C" w:rsidRDefault="00D1578C" w:rsidP="00D1578C">
      <w:pPr>
        <w:pStyle w:val="Heading4"/>
        <w:rPr>
          <w:rFonts w:cs="Arial"/>
        </w:rPr>
      </w:pPr>
      <w:r w:rsidRPr="003B1EA4">
        <w:rPr>
          <w:rFonts w:cs="Arial"/>
        </w:rPr>
        <w:t>No</w:t>
      </w:r>
      <w:r w:rsidRPr="00391A6B">
        <w:rPr>
          <w:rFonts w:cs="Arial"/>
        </w:rPr>
        <w:t xml:space="preserve"> Russia</w:t>
      </w:r>
      <w:r>
        <w:rPr>
          <w:rFonts w:cs="Arial"/>
        </w:rPr>
        <w:t xml:space="preserve"> war. It’s too costly.</w:t>
      </w:r>
    </w:p>
    <w:p w14:paraId="02E0085D" w14:textId="77777777" w:rsidR="00D1578C" w:rsidRPr="00B82856" w:rsidRDefault="00D1578C" w:rsidP="00D1578C">
      <w:r w:rsidRPr="00B82856">
        <w:rPr>
          <w:rStyle w:val="Style13ptBold"/>
        </w:rPr>
        <w:t>Walt 24</w:t>
      </w:r>
      <w:r>
        <w:t xml:space="preserve"> [Stephen Walt is a columnist at Foreign Policy and the Robert and Renée Belfer professor of international relations at Harvard University, 12-15-2018, "Nobody Actually Knows What Russia Does Next", Foreign Policy, </w:t>
      </w:r>
      <w:proofErr w:type="gramStart"/>
      <w:r>
        <w:t>https://foreignpolicy.com/2024/04/02/russia-putin-nato-warning-war-west/]jy</w:t>
      </w:r>
      <w:proofErr w:type="gramEnd"/>
    </w:p>
    <w:p w14:paraId="67AD875D" w14:textId="77777777" w:rsidR="00D1578C" w:rsidRPr="003B1EA4" w:rsidRDefault="00D1578C" w:rsidP="00D1578C">
      <w:pPr>
        <w:rPr>
          <w:sz w:val="16"/>
        </w:rPr>
      </w:pPr>
      <w:r w:rsidRPr="003B1EA4">
        <w:rPr>
          <w:sz w:val="16"/>
        </w:rPr>
        <w:t xml:space="preserve">The </w:t>
      </w:r>
      <w:r w:rsidRPr="00F712AB">
        <w:rPr>
          <w:rStyle w:val="StyleUnderline"/>
          <w:highlight w:val="cyan"/>
        </w:rPr>
        <w:t>belief</w:t>
      </w:r>
      <w:r w:rsidRPr="003B1EA4">
        <w:rPr>
          <w:rStyle w:val="StyleUnderline"/>
        </w:rPr>
        <w:t xml:space="preserve"> that </w:t>
      </w:r>
      <w:r w:rsidRPr="00F712AB">
        <w:rPr>
          <w:rStyle w:val="StyleUnderline"/>
          <w:highlight w:val="cyan"/>
        </w:rPr>
        <w:t>Putin has</w:t>
      </w:r>
      <w:r w:rsidRPr="00F712AB">
        <w:rPr>
          <w:sz w:val="16"/>
          <w:highlight w:val="cyan"/>
        </w:rPr>
        <w:t xml:space="preserve"> </w:t>
      </w:r>
      <w:r w:rsidRPr="00F712AB">
        <w:rPr>
          <w:rStyle w:val="Emphasis"/>
          <w:highlight w:val="cyan"/>
        </w:rPr>
        <w:t>unlimited ambitions</w:t>
      </w:r>
      <w:r w:rsidRPr="00F712AB">
        <w:rPr>
          <w:sz w:val="16"/>
          <w:highlight w:val="cyan"/>
        </w:rPr>
        <w:t xml:space="preserve"> </w:t>
      </w:r>
      <w:r w:rsidRPr="00F712AB">
        <w:rPr>
          <w:rStyle w:val="StyleUnderline"/>
          <w:highlight w:val="cyan"/>
        </w:rPr>
        <w:t>rests</w:t>
      </w:r>
      <w:r w:rsidRPr="003B1EA4">
        <w:rPr>
          <w:sz w:val="16"/>
        </w:rPr>
        <w:t xml:space="preserve">, in part, </w:t>
      </w:r>
      <w:r w:rsidRPr="00F712AB">
        <w:rPr>
          <w:rStyle w:val="StyleUnderline"/>
          <w:highlight w:val="cyan"/>
        </w:rPr>
        <w:t>on</w:t>
      </w:r>
      <w:r w:rsidRPr="003B1EA4">
        <w:rPr>
          <w:rStyle w:val="StyleUnderline"/>
        </w:rPr>
        <w:t xml:space="preserve"> the familiar</w:t>
      </w:r>
      <w:r w:rsidRPr="003B1EA4">
        <w:rPr>
          <w:sz w:val="16"/>
        </w:rPr>
        <w:t xml:space="preserve"> liberal </w:t>
      </w:r>
      <w:r w:rsidRPr="003B1EA4">
        <w:rPr>
          <w:rStyle w:val="StyleUnderline"/>
        </w:rPr>
        <w:t>claim that all autocrats are</w:t>
      </w:r>
      <w:r w:rsidRPr="003B1EA4">
        <w:rPr>
          <w:sz w:val="16"/>
        </w:rPr>
        <w:t xml:space="preserve"> </w:t>
      </w:r>
      <w:r w:rsidRPr="003B1EA4">
        <w:rPr>
          <w:rStyle w:val="Emphasis"/>
        </w:rPr>
        <w:t>innately</w:t>
      </w:r>
      <w:r w:rsidRPr="003B1EA4">
        <w:rPr>
          <w:sz w:val="16"/>
        </w:rPr>
        <w:t xml:space="preserve"> </w:t>
      </w:r>
      <w:r w:rsidRPr="003B1EA4">
        <w:rPr>
          <w:rStyle w:val="StyleUnderline"/>
        </w:rPr>
        <w:t>aggressive and</w:t>
      </w:r>
      <w:r w:rsidRPr="003B1EA4">
        <w:rPr>
          <w:sz w:val="16"/>
        </w:rPr>
        <w:t xml:space="preserve"> </w:t>
      </w:r>
      <w:r w:rsidRPr="003B1EA4">
        <w:rPr>
          <w:rStyle w:val="Emphasis"/>
        </w:rPr>
        <w:t>difficult</w:t>
      </w:r>
      <w:r w:rsidRPr="003B1EA4">
        <w:rPr>
          <w:sz w:val="16"/>
        </w:rPr>
        <w:t xml:space="preserve"> </w:t>
      </w:r>
      <w:r w:rsidRPr="003B1EA4">
        <w:rPr>
          <w:rStyle w:val="StyleUnderline"/>
        </w:rPr>
        <w:t>to deter</w:t>
      </w:r>
      <w:r w:rsidRPr="003B1EA4">
        <w:rPr>
          <w:sz w:val="16"/>
        </w:rPr>
        <w:t xml:space="preserve">. The logic is simple: “All dictators seek to expand; Putin is a dictator; ergo, Putin won’t stop with Ukraine. QED.” This syllogism is an article of faith among liberal elites, but </w:t>
      </w:r>
      <w:r w:rsidRPr="003B1EA4">
        <w:rPr>
          <w:rStyle w:val="StyleUnderline"/>
        </w:rPr>
        <w:t>there is</w:t>
      </w:r>
      <w:r w:rsidRPr="003B1EA4">
        <w:rPr>
          <w:sz w:val="16"/>
        </w:rPr>
        <w:t xml:space="preserve"> </w:t>
      </w:r>
      <w:r w:rsidRPr="00F712AB">
        <w:rPr>
          <w:rStyle w:val="Emphasis"/>
          <w:highlight w:val="cyan"/>
        </w:rPr>
        <w:t>little ev</w:t>
      </w:r>
      <w:r w:rsidRPr="003B1EA4">
        <w:rPr>
          <w:rStyle w:val="Emphasis"/>
        </w:rPr>
        <w:t>idence to support it</w:t>
      </w:r>
      <w:r w:rsidRPr="003B1EA4">
        <w:rPr>
          <w:sz w:val="16"/>
        </w:rPr>
        <w:t xml:space="preserve">. To be sure, </w:t>
      </w:r>
      <w:r w:rsidRPr="003B1EA4">
        <w:rPr>
          <w:rStyle w:val="StyleUnderline"/>
        </w:rPr>
        <w:t>some dictators</w:t>
      </w:r>
      <w:r w:rsidRPr="003B1EA4">
        <w:rPr>
          <w:sz w:val="16"/>
        </w:rPr>
        <w:t>—such as Napoleon or Adolf Hitler—</w:t>
      </w:r>
      <w:r w:rsidRPr="003B1EA4">
        <w:rPr>
          <w:rStyle w:val="Emphasis"/>
        </w:rPr>
        <w:t>were</w:t>
      </w:r>
      <w:r w:rsidRPr="003B1EA4">
        <w:rPr>
          <w:sz w:val="16"/>
        </w:rPr>
        <w:t xml:space="preserve"> </w:t>
      </w:r>
      <w:r w:rsidRPr="003B1EA4">
        <w:rPr>
          <w:rStyle w:val="StyleUnderline"/>
        </w:rPr>
        <w:t>dangerous serial aggressors</w:t>
      </w:r>
      <w:r w:rsidRPr="003B1EA4">
        <w:rPr>
          <w:sz w:val="16"/>
        </w:rPr>
        <w:t xml:space="preserve">, which is why any autocrat we happen to be at odds with today inevitably gets labeled as “another Hitler.” But </w:t>
      </w:r>
      <w:r w:rsidRPr="003B1EA4">
        <w:rPr>
          <w:rStyle w:val="StyleUnderline"/>
        </w:rPr>
        <w:t>other dictators were</w:t>
      </w:r>
      <w:r w:rsidRPr="003B1EA4">
        <w:rPr>
          <w:sz w:val="16"/>
        </w:rPr>
        <w:t xml:space="preserve"> </w:t>
      </w:r>
      <w:r w:rsidRPr="003B1EA4">
        <w:rPr>
          <w:rStyle w:val="Emphasis"/>
        </w:rPr>
        <w:t>rather well-behaved</w:t>
      </w:r>
      <w:r w:rsidRPr="003B1EA4">
        <w:rPr>
          <w:sz w:val="16"/>
        </w:rPr>
        <w:t xml:space="preserve"> </w:t>
      </w:r>
      <w:r w:rsidRPr="003B1EA4">
        <w:rPr>
          <w:rStyle w:val="StyleUnderline"/>
        </w:rPr>
        <w:t>on the international stage</w:t>
      </w:r>
      <w:r w:rsidRPr="003B1EA4">
        <w:rPr>
          <w:sz w:val="16"/>
        </w:rPr>
        <w:t xml:space="preserve">, however egregious their conduct at home might have been. Mao Zedong was a tyrant by anyone’s definition, and his policies were responsible for the deaths of millions of his countrymen, but Mao’s only war of conquest was the seizure of Tibet in 1950. Otto von Bismarck’s Prussia fought three separate wars in a span of eight years, but the unified Germany forged in 1871 was a resolutely status-quo power for the rest of the century. As Stanislav Andreski argued many years ago, many military dictatorships are peacefully inclined because going to war would require them to arm their own citizens, and doing so might threaten their hold on power. The </w:t>
      </w:r>
      <w:r w:rsidRPr="003B1EA4">
        <w:rPr>
          <w:rStyle w:val="StyleUnderline"/>
        </w:rPr>
        <w:t>fact that Putin is a</w:t>
      </w:r>
      <w:r w:rsidRPr="003B1EA4">
        <w:rPr>
          <w:sz w:val="16"/>
        </w:rPr>
        <w:t xml:space="preserve"> </w:t>
      </w:r>
      <w:r w:rsidRPr="003B1EA4">
        <w:rPr>
          <w:rStyle w:val="Emphasis"/>
        </w:rPr>
        <w:t>ruthless dictator</w:t>
      </w:r>
      <w:r w:rsidRPr="003B1EA4">
        <w:rPr>
          <w:sz w:val="16"/>
        </w:rPr>
        <w:t xml:space="preserve"> who imprisons or murders his domestic rivals and engages in other despicable acts </w:t>
      </w:r>
      <w:r w:rsidRPr="003B1EA4">
        <w:rPr>
          <w:rStyle w:val="StyleUnderline"/>
        </w:rPr>
        <w:t>tells us almost</w:t>
      </w:r>
      <w:r w:rsidRPr="003B1EA4">
        <w:rPr>
          <w:sz w:val="16"/>
        </w:rPr>
        <w:t xml:space="preserve"> </w:t>
      </w:r>
      <w:r w:rsidRPr="003B1EA4">
        <w:rPr>
          <w:rStyle w:val="Emphasis"/>
        </w:rPr>
        <w:t>nothing</w:t>
      </w:r>
      <w:r w:rsidRPr="003B1EA4">
        <w:rPr>
          <w:sz w:val="16"/>
        </w:rPr>
        <w:t xml:space="preserve"> </w:t>
      </w:r>
      <w:r w:rsidRPr="003B1EA4">
        <w:rPr>
          <w:rStyle w:val="StyleUnderline"/>
        </w:rPr>
        <w:t>about whether he wants to</w:t>
      </w:r>
      <w:r w:rsidRPr="003B1EA4">
        <w:rPr>
          <w:sz w:val="16"/>
        </w:rPr>
        <w:t xml:space="preserve"> </w:t>
      </w:r>
      <w:r w:rsidRPr="003B1EA4">
        <w:rPr>
          <w:rStyle w:val="Emphasis"/>
        </w:rPr>
        <w:t>conquer</w:t>
      </w:r>
      <w:r w:rsidRPr="003B1EA4">
        <w:rPr>
          <w:sz w:val="16"/>
        </w:rPr>
        <w:t xml:space="preserve"> a bunch of Russia’s </w:t>
      </w:r>
      <w:r w:rsidRPr="003B1EA4">
        <w:rPr>
          <w:rStyle w:val="Emphasis"/>
        </w:rPr>
        <w:t>neighbors</w:t>
      </w:r>
      <w:r w:rsidRPr="003B1EA4">
        <w:rPr>
          <w:sz w:val="16"/>
        </w:rPr>
        <w:t xml:space="preserve"> </w:t>
      </w:r>
      <w:r w:rsidRPr="003B1EA4">
        <w:rPr>
          <w:rStyle w:val="StyleUnderline"/>
        </w:rPr>
        <w:t>or believes he would be able to do so</w:t>
      </w:r>
      <w:r w:rsidRPr="003B1EA4">
        <w:rPr>
          <w:sz w:val="16"/>
        </w:rPr>
        <w:t>. And one hardly needs to be a dictator to launch an unprovoked, illegal, and highly destructive war; I can think of some prominent liberal democracies that have done so on several occasions.</w:t>
      </w:r>
    </w:p>
    <w:p w14:paraId="072EF8BD" w14:textId="77777777" w:rsidR="00D1578C" w:rsidRDefault="00D1578C" w:rsidP="00D1578C">
      <w:pPr>
        <w:rPr>
          <w:sz w:val="16"/>
        </w:rPr>
      </w:pPr>
      <w:r w:rsidRPr="003B1EA4">
        <w:rPr>
          <w:sz w:val="16"/>
        </w:rPr>
        <w:t xml:space="preserve">Second, </w:t>
      </w:r>
      <w:r w:rsidRPr="003B1EA4">
        <w:rPr>
          <w:rStyle w:val="StyleUnderline"/>
        </w:rPr>
        <w:t xml:space="preserve">Russia will </w:t>
      </w:r>
      <w:r w:rsidRPr="00F712AB">
        <w:rPr>
          <w:rStyle w:val="StyleUnderline"/>
          <w:highlight w:val="cyan"/>
        </w:rPr>
        <w:t>be in</w:t>
      </w:r>
      <w:r w:rsidRPr="00F712AB">
        <w:rPr>
          <w:sz w:val="16"/>
          <w:highlight w:val="cyan"/>
        </w:rPr>
        <w:t xml:space="preserve"> </w:t>
      </w:r>
      <w:r w:rsidRPr="00F712AB">
        <w:rPr>
          <w:rStyle w:val="Emphasis"/>
          <w:highlight w:val="cyan"/>
        </w:rPr>
        <w:t>no shape</w:t>
      </w:r>
      <w:r w:rsidRPr="00F712AB">
        <w:rPr>
          <w:sz w:val="16"/>
          <w:highlight w:val="cyan"/>
        </w:rPr>
        <w:t xml:space="preserve"> </w:t>
      </w:r>
      <w:r w:rsidRPr="00F712AB">
        <w:rPr>
          <w:rStyle w:val="StyleUnderline"/>
          <w:highlight w:val="cyan"/>
        </w:rPr>
        <w:t>to launch</w:t>
      </w:r>
      <w:r w:rsidRPr="00F712AB">
        <w:rPr>
          <w:sz w:val="16"/>
          <w:highlight w:val="cyan"/>
        </w:rPr>
        <w:t xml:space="preserve"> </w:t>
      </w:r>
      <w:r w:rsidRPr="00F712AB">
        <w:rPr>
          <w:rStyle w:val="Emphasis"/>
          <w:highlight w:val="cyan"/>
        </w:rPr>
        <w:t>new wars</w:t>
      </w:r>
      <w:r w:rsidRPr="003B1EA4">
        <w:rPr>
          <w:rStyle w:val="Emphasis"/>
        </w:rPr>
        <w:t xml:space="preserve"> of aggression</w:t>
      </w:r>
      <w:r w:rsidRPr="003B1EA4">
        <w:rPr>
          <w:sz w:val="16"/>
        </w:rPr>
        <w:t xml:space="preserve"> when the war in Ukraine is finally over. U.S. </w:t>
      </w:r>
      <w:r w:rsidRPr="003B1EA4">
        <w:rPr>
          <w:rStyle w:val="StyleUnderline"/>
        </w:rPr>
        <w:t>intelligence believes Russia has</w:t>
      </w:r>
      <w:r w:rsidRPr="003B1EA4">
        <w:rPr>
          <w:sz w:val="16"/>
        </w:rPr>
        <w:t xml:space="preserve"> </w:t>
      </w:r>
      <w:r w:rsidRPr="00F712AB">
        <w:rPr>
          <w:rStyle w:val="Emphasis"/>
          <w:highlight w:val="cyan"/>
        </w:rPr>
        <w:t>lost</w:t>
      </w:r>
      <w:r w:rsidRPr="003B1EA4">
        <w:rPr>
          <w:rStyle w:val="Emphasis"/>
        </w:rPr>
        <w:t xml:space="preserve"> more than 300,000 </w:t>
      </w:r>
      <w:r w:rsidRPr="00F712AB">
        <w:rPr>
          <w:rStyle w:val="Emphasis"/>
          <w:highlight w:val="cyan"/>
        </w:rPr>
        <w:t>troops</w:t>
      </w:r>
      <w:r w:rsidRPr="003B1EA4">
        <w:rPr>
          <w:sz w:val="16"/>
        </w:rPr>
        <w:t xml:space="preserve"> killed or wounded in Ukraine, </w:t>
      </w:r>
      <w:r w:rsidRPr="003B1EA4">
        <w:rPr>
          <w:rStyle w:val="StyleUnderline"/>
        </w:rPr>
        <w:t xml:space="preserve">along </w:t>
      </w:r>
      <w:r w:rsidRPr="00F712AB">
        <w:rPr>
          <w:rStyle w:val="StyleUnderline"/>
          <w:highlight w:val="cyan"/>
        </w:rPr>
        <w:t>with</w:t>
      </w:r>
      <w:r w:rsidRPr="003B1EA4">
        <w:rPr>
          <w:sz w:val="16"/>
        </w:rPr>
        <w:t xml:space="preserve"> </w:t>
      </w:r>
      <w:r w:rsidRPr="003B1EA4">
        <w:rPr>
          <w:rStyle w:val="Emphasis"/>
        </w:rPr>
        <w:t>thousands</w:t>
      </w:r>
      <w:r w:rsidRPr="003B1EA4">
        <w:rPr>
          <w:sz w:val="16"/>
        </w:rPr>
        <w:t xml:space="preserve"> </w:t>
      </w:r>
      <w:r w:rsidRPr="003B1EA4">
        <w:rPr>
          <w:rStyle w:val="StyleUnderline"/>
        </w:rPr>
        <w:t xml:space="preserve">of armored </w:t>
      </w:r>
      <w:r w:rsidRPr="00F712AB">
        <w:rPr>
          <w:rStyle w:val="StyleUnderline"/>
          <w:highlight w:val="cyan"/>
        </w:rPr>
        <w:t>vehicles</w:t>
      </w:r>
      <w:r w:rsidRPr="003B1EA4">
        <w:rPr>
          <w:rStyle w:val="StyleUnderline"/>
        </w:rPr>
        <w:t xml:space="preserve"> and</w:t>
      </w:r>
      <w:r w:rsidRPr="003B1EA4">
        <w:rPr>
          <w:sz w:val="16"/>
        </w:rPr>
        <w:t xml:space="preserve"> </w:t>
      </w:r>
      <w:r w:rsidRPr="003B1EA4">
        <w:rPr>
          <w:rStyle w:val="Emphasis"/>
        </w:rPr>
        <w:t>dozens</w:t>
      </w:r>
      <w:r w:rsidRPr="003B1EA4">
        <w:rPr>
          <w:sz w:val="16"/>
        </w:rPr>
        <w:t xml:space="preserve"> </w:t>
      </w:r>
      <w:r w:rsidRPr="003B1EA4">
        <w:rPr>
          <w:rStyle w:val="StyleUnderline"/>
        </w:rPr>
        <w:t>of ships and aircraft</w:t>
      </w:r>
      <w:r w:rsidRPr="003B1EA4">
        <w:rPr>
          <w:sz w:val="16"/>
        </w:rPr>
        <w:t xml:space="preserve">. </w:t>
      </w:r>
      <w:r w:rsidRPr="003B1EA4">
        <w:rPr>
          <w:rStyle w:val="StyleUnderline"/>
        </w:rPr>
        <w:t xml:space="preserve">Putin has been </w:t>
      </w:r>
      <w:r w:rsidRPr="00F712AB">
        <w:rPr>
          <w:rStyle w:val="StyleUnderline"/>
          <w:highlight w:val="cyan"/>
        </w:rPr>
        <w:t>reluctant to</w:t>
      </w:r>
      <w:r w:rsidRPr="00F712AB">
        <w:rPr>
          <w:sz w:val="16"/>
          <w:highlight w:val="cyan"/>
        </w:rPr>
        <w:t xml:space="preserve"> </w:t>
      </w:r>
      <w:r w:rsidRPr="00F712AB">
        <w:rPr>
          <w:rStyle w:val="Emphasis"/>
          <w:highlight w:val="cyan"/>
        </w:rPr>
        <w:t>order</w:t>
      </w:r>
      <w:r w:rsidRPr="003B1EA4">
        <w:rPr>
          <w:sz w:val="16"/>
        </w:rPr>
        <w:t xml:space="preserve"> additional </w:t>
      </w:r>
      <w:r w:rsidRPr="003B1EA4">
        <w:rPr>
          <w:rStyle w:val="Emphasis"/>
        </w:rPr>
        <w:t xml:space="preserve">troop </w:t>
      </w:r>
      <w:r w:rsidRPr="00F712AB">
        <w:rPr>
          <w:rStyle w:val="Emphasis"/>
          <w:highlight w:val="cyan"/>
        </w:rPr>
        <w:t>mobilizations</w:t>
      </w:r>
      <w:r w:rsidRPr="003B1EA4">
        <w:rPr>
          <w:sz w:val="16"/>
        </w:rPr>
        <w:t xml:space="preserve"> (though he may do so now that his “reelection” is over), both </w:t>
      </w:r>
      <w:r w:rsidRPr="00F712AB">
        <w:rPr>
          <w:rStyle w:val="StyleUnderline"/>
          <w:highlight w:val="cyan"/>
        </w:rPr>
        <w:t>because</w:t>
      </w:r>
      <w:r w:rsidRPr="003B1EA4">
        <w:rPr>
          <w:sz w:val="16"/>
        </w:rPr>
        <w:t xml:space="preserve"> such </w:t>
      </w:r>
      <w:r w:rsidRPr="00F712AB">
        <w:rPr>
          <w:rStyle w:val="StyleUnderline"/>
          <w:highlight w:val="cyan"/>
        </w:rPr>
        <w:t>measures</w:t>
      </w:r>
      <w:r w:rsidRPr="003B1EA4">
        <w:rPr>
          <w:rStyle w:val="StyleUnderline"/>
        </w:rPr>
        <w:t xml:space="preserve"> will</w:t>
      </w:r>
      <w:r w:rsidRPr="003B1EA4">
        <w:rPr>
          <w:sz w:val="16"/>
        </w:rPr>
        <w:t xml:space="preserve"> </w:t>
      </w:r>
      <w:r w:rsidRPr="00F712AB">
        <w:rPr>
          <w:rStyle w:val="Emphasis"/>
          <w:highlight w:val="cyan"/>
        </w:rPr>
        <w:t>weaken</w:t>
      </w:r>
      <w:r w:rsidRPr="00F712AB">
        <w:rPr>
          <w:sz w:val="16"/>
          <w:highlight w:val="cyan"/>
        </w:rPr>
        <w:t xml:space="preserve"> </w:t>
      </w:r>
      <w:r w:rsidRPr="00F712AB">
        <w:rPr>
          <w:rStyle w:val="StyleUnderline"/>
          <w:highlight w:val="cyan"/>
        </w:rPr>
        <w:t>the</w:t>
      </w:r>
      <w:r w:rsidRPr="003B1EA4">
        <w:rPr>
          <w:sz w:val="16"/>
        </w:rPr>
        <w:t xml:space="preserve"> Russian </w:t>
      </w:r>
      <w:r w:rsidRPr="00F712AB">
        <w:rPr>
          <w:rStyle w:val="StyleUnderline"/>
          <w:highlight w:val="cyan"/>
        </w:rPr>
        <w:t>econ</w:t>
      </w:r>
      <w:r w:rsidRPr="003B1EA4">
        <w:rPr>
          <w:rStyle w:val="StyleUnderline"/>
        </w:rPr>
        <w:t xml:space="preserve">omy further </w:t>
      </w:r>
      <w:r w:rsidRPr="00F712AB">
        <w:rPr>
          <w:rStyle w:val="StyleUnderline"/>
          <w:highlight w:val="cyan"/>
        </w:rPr>
        <w:t>and risk</w:t>
      </w:r>
      <w:r w:rsidRPr="00F712AB">
        <w:rPr>
          <w:sz w:val="16"/>
          <w:highlight w:val="cyan"/>
        </w:rPr>
        <w:t xml:space="preserve"> </w:t>
      </w:r>
      <w:r w:rsidRPr="00F712AB">
        <w:rPr>
          <w:rStyle w:val="Emphasis"/>
          <w:highlight w:val="cyan"/>
        </w:rPr>
        <w:t>fueling</w:t>
      </w:r>
      <w:r w:rsidRPr="003B1EA4">
        <w:rPr>
          <w:rStyle w:val="Emphasis"/>
        </w:rPr>
        <w:t xml:space="preserve"> popular </w:t>
      </w:r>
      <w:r w:rsidRPr="00F712AB">
        <w:rPr>
          <w:rStyle w:val="Emphasis"/>
          <w:highlight w:val="cyan"/>
        </w:rPr>
        <w:t>discontent</w:t>
      </w:r>
      <w:r w:rsidRPr="003B1EA4">
        <w:rPr>
          <w:sz w:val="16"/>
        </w:rPr>
        <w:t xml:space="preserve">. Western </w:t>
      </w:r>
      <w:r w:rsidRPr="00F712AB">
        <w:rPr>
          <w:rStyle w:val="StyleUnderline"/>
          <w:highlight w:val="cyan"/>
        </w:rPr>
        <w:t>sanctions</w:t>
      </w:r>
      <w:r w:rsidRPr="003B1EA4">
        <w:rPr>
          <w:sz w:val="16"/>
        </w:rPr>
        <w:t xml:space="preserve"> have not hurt the Russian economy as much as the United States and its allies hoped, but the </w:t>
      </w:r>
      <w:r w:rsidRPr="003B1EA4">
        <w:rPr>
          <w:rStyle w:val="Emphasis"/>
        </w:rPr>
        <w:t>long-term</w:t>
      </w:r>
      <w:r w:rsidRPr="003B1EA4">
        <w:rPr>
          <w:sz w:val="16"/>
        </w:rPr>
        <w:t xml:space="preserve"> </w:t>
      </w:r>
      <w:r w:rsidRPr="003B1EA4">
        <w:rPr>
          <w:rStyle w:val="StyleUnderline"/>
        </w:rPr>
        <w:t>economic consequences</w:t>
      </w:r>
      <w:r w:rsidRPr="003B1EA4">
        <w:rPr>
          <w:sz w:val="16"/>
        </w:rPr>
        <w:t xml:space="preserve"> for Russia </w:t>
      </w:r>
      <w:r w:rsidRPr="00F712AB">
        <w:rPr>
          <w:rStyle w:val="StyleUnderline"/>
          <w:highlight w:val="cyan"/>
        </w:rPr>
        <w:t>are</w:t>
      </w:r>
      <w:r w:rsidRPr="003B1EA4">
        <w:rPr>
          <w:rStyle w:val="StyleUnderline"/>
        </w:rPr>
        <w:t xml:space="preserve"> still going to be</w:t>
      </w:r>
      <w:r w:rsidRPr="003B1EA4">
        <w:rPr>
          <w:sz w:val="16"/>
        </w:rPr>
        <w:t xml:space="preserve"> </w:t>
      </w:r>
      <w:r w:rsidRPr="00F712AB">
        <w:rPr>
          <w:rStyle w:val="Emphasis"/>
          <w:highlight w:val="cyan"/>
        </w:rPr>
        <w:t>severe</w:t>
      </w:r>
      <w:r w:rsidRPr="003B1EA4">
        <w:rPr>
          <w:sz w:val="16"/>
        </w:rPr>
        <w:t xml:space="preserve">. </w:t>
      </w:r>
      <w:r w:rsidRPr="003B1EA4">
        <w:rPr>
          <w:rStyle w:val="StyleUnderline"/>
        </w:rPr>
        <w:t xml:space="preserve">Fighting </w:t>
      </w:r>
      <w:r w:rsidRPr="00F712AB">
        <w:rPr>
          <w:rStyle w:val="StyleUnderline"/>
          <w:highlight w:val="cyan"/>
        </w:rPr>
        <w:t>a</w:t>
      </w:r>
      <w:r w:rsidRPr="00F712AB">
        <w:rPr>
          <w:sz w:val="16"/>
          <w:highlight w:val="cyan"/>
        </w:rPr>
        <w:t xml:space="preserve"> </w:t>
      </w:r>
      <w:r w:rsidRPr="00F712AB">
        <w:rPr>
          <w:rStyle w:val="Emphasis"/>
          <w:highlight w:val="cyan"/>
        </w:rPr>
        <w:t>long</w:t>
      </w:r>
      <w:r w:rsidRPr="003B1EA4">
        <w:rPr>
          <w:sz w:val="16"/>
        </w:rPr>
        <w:t xml:space="preserve"> conventional </w:t>
      </w:r>
      <w:r w:rsidRPr="00F712AB">
        <w:rPr>
          <w:rStyle w:val="Emphasis"/>
          <w:highlight w:val="cyan"/>
        </w:rPr>
        <w:t>war</w:t>
      </w:r>
      <w:r w:rsidRPr="00F712AB">
        <w:rPr>
          <w:sz w:val="16"/>
          <w:highlight w:val="cyan"/>
        </w:rPr>
        <w:t xml:space="preserve"> </w:t>
      </w:r>
      <w:r w:rsidRPr="00F712AB">
        <w:rPr>
          <w:rStyle w:val="StyleUnderline"/>
          <w:highlight w:val="cyan"/>
        </w:rPr>
        <w:t>is costly, and</w:t>
      </w:r>
      <w:r w:rsidRPr="003B1EA4">
        <w:rPr>
          <w:rStyle w:val="StyleUnderline"/>
        </w:rPr>
        <w:t xml:space="preserve"> starting </w:t>
      </w:r>
      <w:r w:rsidRPr="00F712AB">
        <w:rPr>
          <w:rStyle w:val="StyleUnderline"/>
          <w:highlight w:val="cyan"/>
        </w:rPr>
        <w:t>another one</w:t>
      </w:r>
      <w:r w:rsidRPr="003B1EA4">
        <w:rPr>
          <w:sz w:val="16"/>
        </w:rPr>
        <w:t xml:space="preserve"> whenever the current one ends </w:t>
      </w:r>
      <w:r w:rsidRPr="00F712AB">
        <w:rPr>
          <w:rStyle w:val="StyleUnderline"/>
          <w:highlight w:val="cyan"/>
        </w:rPr>
        <w:t>would be</w:t>
      </w:r>
      <w:r w:rsidRPr="003B1EA4">
        <w:rPr>
          <w:sz w:val="16"/>
        </w:rPr>
        <w:t xml:space="preserve"> even </w:t>
      </w:r>
      <w:r w:rsidRPr="00F712AB">
        <w:rPr>
          <w:rStyle w:val="Emphasis"/>
          <w:highlight w:val="cyan"/>
        </w:rPr>
        <w:t>more foolhardy</w:t>
      </w:r>
      <w:r w:rsidRPr="003B1EA4">
        <w:rPr>
          <w:sz w:val="16"/>
        </w:rPr>
        <w:t xml:space="preserve"> </w:t>
      </w:r>
      <w:r w:rsidRPr="003B1EA4">
        <w:rPr>
          <w:rStyle w:val="StyleUnderline"/>
        </w:rPr>
        <w:t>than Putin’s original decision</w:t>
      </w:r>
      <w:r w:rsidRPr="003B1EA4">
        <w:rPr>
          <w:sz w:val="16"/>
        </w:rPr>
        <w:t xml:space="preserve"> to launch what he believed would be an easy “special military operation.” Isn’t it just as likely that Russia’s difficulties in Ukraine will make Putin far more cautious in the future, even if his army eventually ekes out a Pyrrhic victory?</w:t>
      </w:r>
    </w:p>
    <w:p w14:paraId="3F03D6FA" w14:textId="77777777" w:rsidR="00D07F4A" w:rsidRPr="008511F2" w:rsidRDefault="00D07F4A" w:rsidP="00D07F4A">
      <w:pPr>
        <w:pStyle w:val="Heading3"/>
        <w:rPr>
          <w:u w:val="none"/>
        </w:rPr>
      </w:pPr>
      <w:proofErr w:type="gramStart"/>
      <w:r>
        <w:t>!---</w:t>
      </w:r>
      <w:proofErr w:type="gramEnd"/>
      <w:r>
        <w:t>Deterrence Turn---2AC</w:t>
      </w:r>
    </w:p>
    <w:p w14:paraId="115B0DB0" w14:textId="77777777" w:rsidR="00D07F4A" w:rsidRPr="008511F2" w:rsidRDefault="00D07F4A" w:rsidP="00D07F4A">
      <w:pPr>
        <w:pStyle w:val="Heading4"/>
      </w:pPr>
      <w:r>
        <w:rPr>
          <w:u w:val="single"/>
        </w:rPr>
        <w:t>Increased presence</w:t>
      </w:r>
      <w:r>
        <w:t xml:space="preserve"> in the Arctic </w:t>
      </w:r>
      <w:r>
        <w:rPr>
          <w:u w:val="single"/>
        </w:rPr>
        <w:t xml:space="preserve">deters </w:t>
      </w:r>
      <w:r w:rsidRPr="008511F2">
        <w:rPr>
          <w:u w:val="single"/>
        </w:rPr>
        <w:t>Russian militarization</w:t>
      </w:r>
      <w:r>
        <w:t xml:space="preserve"> </w:t>
      </w:r>
      <w:r w:rsidRPr="008511F2">
        <w:t>and</w:t>
      </w:r>
      <w:r>
        <w:t xml:space="preserve"> </w:t>
      </w:r>
      <w:r>
        <w:rPr>
          <w:u w:val="single"/>
        </w:rPr>
        <w:t>mitigates</w:t>
      </w:r>
      <w:r w:rsidRPr="0003130C">
        <w:rPr>
          <w:u w:val="single"/>
        </w:rPr>
        <w:t xml:space="preserve"> Arctic miscalc</w:t>
      </w:r>
      <w:r>
        <w:rPr>
          <w:u w:val="single"/>
        </w:rPr>
        <w:t>ulation</w:t>
      </w:r>
      <w:r>
        <w:t>.</w:t>
      </w:r>
    </w:p>
    <w:p w14:paraId="6D28DCBF" w14:textId="77777777" w:rsidR="00D07F4A" w:rsidRPr="00EE47AC" w:rsidRDefault="00D07F4A" w:rsidP="00D07F4A">
      <w:r w:rsidRPr="00EE47AC">
        <w:t xml:space="preserve">Edward </w:t>
      </w:r>
      <w:r w:rsidRPr="00EE47AC">
        <w:rPr>
          <w:rStyle w:val="Style13ptBold"/>
        </w:rPr>
        <w:t>Lucas et. al 24, Lucas</w:t>
      </w:r>
      <w:r>
        <w:rPr>
          <w:rStyle w:val="Style13ptBold"/>
        </w:rPr>
        <w:t xml:space="preserve">; </w:t>
      </w:r>
      <w:r w:rsidRPr="00EE47AC">
        <w:t>a Senior Fellow and Senior Advisor at the Center for CEPA</w:t>
      </w:r>
      <w:r>
        <w:t xml:space="preserve"> who is a graduate of the London School of Economics and long-serving foreign correspondent in many cities such as Berlin, Moscow and others,</w:t>
      </w:r>
      <w:r w:rsidRPr="00EE47AC">
        <w:t xml:space="preserve"> 12</w:t>
      </w:r>
      <w:r>
        <w:t>/</w:t>
      </w:r>
      <w:r w:rsidRPr="00EE47AC">
        <w:t>5</w:t>
      </w:r>
      <w:r>
        <w:t>/</w:t>
      </w:r>
      <w:r w:rsidRPr="00EE47AC">
        <w:t>2024, "Up North: Confronting Arctic Insecurity Implications for the United States and NATO", CEPA, https://cepa.org/comprehensive-reports/up-north-confronting-arctic-insecurity-implications-for-the-united-states-and-nato/</w:t>
      </w:r>
      <w:r>
        <w:t>, :)</w:t>
      </w:r>
    </w:p>
    <w:p w14:paraId="53A973FC" w14:textId="77777777" w:rsidR="00D07F4A" w:rsidRPr="00511442" w:rsidRDefault="00D07F4A" w:rsidP="00D07F4A">
      <w:pPr>
        <w:rPr>
          <w:sz w:val="16"/>
        </w:rPr>
      </w:pPr>
      <w:r w:rsidRPr="00511442">
        <w:rPr>
          <w:sz w:val="16"/>
        </w:rPr>
        <w:t xml:space="preserve">3) </w:t>
      </w:r>
      <w:r w:rsidRPr="00511442">
        <w:rPr>
          <w:u w:val="single"/>
        </w:rPr>
        <w:t xml:space="preserve">Extended </w:t>
      </w:r>
      <w:r w:rsidRPr="00511442">
        <w:rPr>
          <w:rStyle w:val="Emphasis"/>
        </w:rPr>
        <w:t>deterrence through presence</w:t>
      </w:r>
    </w:p>
    <w:p w14:paraId="26D37A44" w14:textId="59A7E237" w:rsidR="00D07F4A" w:rsidRPr="00511442" w:rsidRDefault="00D07F4A" w:rsidP="00D07F4A">
      <w:pPr>
        <w:rPr>
          <w:sz w:val="16"/>
        </w:rPr>
      </w:pPr>
      <w:r w:rsidRPr="00511442">
        <w:rPr>
          <w:sz w:val="16"/>
        </w:rPr>
        <w:t xml:space="preserve">As recalled in the DoD Arctic strategy, </w:t>
      </w:r>
      <w:r w:rsidRPr="00511442">
        <w:rPr>
          <w:u w:val="single"/>
        </w:rPr>
        <w:t xml:space="preserve">Arctic-specific integrated </w:t>
      </w:r>
      <w:r w:rsidRPr="00F712AB">
        <w:rPr>
          <w:highlight w:val="cyan"/>
          <w:u w:val="single"/>
        </w:rPr>
        <w:t>deterrence against</w:t>
      </w:r>
      <w:r w:rsidRPr="00511442">
        <w:rPr>
          <w:u w:val="single"/>
        </w:rPr>
        <w:t xml:space="preserve"> existing regional </w:t>
      </w:r>
      <w:r w:rsidRPr="00F712AB">
        <w:rPr>
          <w:highlight w:val="cyan"/>
          <w:u w:val="single"/>
        </w:rPr>
        <w:t xml:space="preserve">threats </w:t>
      </w:r>
      <w:r w:rsidRPr="00F712AB">
        <w:rPr>
          <w:rStyle w:val="Emphasis"/>
          <w:highlight w:val="cyan"/>
        </w:rPr>
        <w:t>must be accomplished through</w:t>
      </w:r>
      <w:r w:rsidRPr="00511442">
        <w:rPr>
          <w:rStyle w:val="Emphasis"/>
        </w:rPr>
        <w:t xml:space="preserve"> more physical </w:t>
      </w:r>
      <w:r w:rsidRPr="00F712AB">
        <w:rPr>
          <w:rStyle w:val="Emphasis"/>
          <w:highlight w:val="cyan"/>
        </w:rPr>
        <w:t>presence</w:t>
      </w:r>
      <w:r w:rsidRPr="00511442">
        <w:rPr>
          <w:sz w:val="16"/>
        </w:rPr>
        <w:t>.</w:t>
      </w:r>
      <w:r w:rsidRPr="00905EA1">
        <w:rPr>
          <w:vertAlign w:val="superscript"/>
        </w:rPr>
        <w:t>50</w:t>
      </w:r>
      <w:r w:rsidRPr="00511442">
        <w:rPr>
          <w:sz w:val="16"/>
        </w:rPr>
        <w:t> For the US, this takes the form of joint operations with NATO and allies as well as regular exercises, especially naval drills, across circumpolar geography.</w:t>
      </w:r>
      <w:r w:rsidRPr="00905EA1">
        <w:rPr>
          <w:vertAlign w:val="superscript"/>
        </w:rPr>
        <w:t>118</w:t>
      </w:r>
    </w:p>
    <w:p w14:paraId="1A0655E0" w14:textId="77777777" w:rsidR="00D07F4A" w:rsidRPr="00511442" w:rsidRDefault="00D07F4A" w:rsidP="00D07F4A">
      <w:pPr>
        <w:rPr>
          <w:sz w:val="16"/>
        </w:rPr>
      </w:pPr>
      <w:r w:rsidRPr="00511442">
        <w:rPr>
          <w:sz w:val="16"/>
        </w:rPr>
        <w:t>Increasing the scope and range of missions of the UK-led Joint Expeditionary Force would also represent a valuable step forward as it would offer the European High North a high readiness force in the Arctic. In a NATO context, the alliance must deepen the range of Arctic-specific drills, not least to bridge the operational learning curve in circumpolar operations — with the caveat of finding the appropriate balance between sufficient presence and over-militarizing the region.</w:t>
      </w:r>
    </w:p>
    <w:p w14:paraId="00193DAF" w14:textId="3571E0F7" w:rsidR="00D07F4A" w:rsidRPr="00511442" w:rsidRDefault="00D07F4A" w:rsidP="00D07F4A">
      <w:pPr>
        <w:rPr>
          <w:sz w:val="16"/>
        </w:rPr>
      </w:pPr>
      <w:r w:rsidRPr="00511442">
        <w:rPr>
          <w:u w:val="single"/>
        </w:rPr>
        <w:t xml:space="preserve">The idea of forward presence for extended deterrence is not Arctic specific. What makes it “Arctic” in essence is the need to </w:t>
      </w:r>
      <w:r w:rsidRPr="00F712AB">
        <w:rPr>
          <w:rStyle w:val="Emphasis"/>
          <w:highlight w:val="cyan"/>
        </w:rPr>
        <w:t>uphold</w:t>
      </w:r>
      <w:r w:rsidRPr="00511442">
        <w:rPr>
          <w:rStyle w:val="Emphasis"/>
        </w:rPr>
        <w:t xml:space="preserve"> </w:t>
      </w:r>
      <w:r w:rsidRPr="00F712AB">
        <w:rPr>
          <w:rStyle w:val="Emphasis"/>
          <w:highlight w:val="cyan"/>
        </w:rPr>
        <w:t>i</w:t>
      </w:r>
      <w:r w:rsidRPr="00511442">
        <w:rPr>
          <w:rStyle w:val="Emphasis"/>
        </w:rPr>
        <w:t xml:space="preserve">nternational </w:t>
      </w:r>
      <w:r w:rsidRPr="00F712AB">
        <w:rPr>
          <w:rStyle w:val="Emphasis"/>
          <w:highlight w:val="cyan"/>
        </w:rPr>
        <w:t>law</w:t>
      </w:r>
      <w:r w:rsidRPr="00F712AB">
        <w:rPr>
          <w:highlight w:val="cyan"/>
          <w:u w:val="single"/>
        </w:rPr>
        <w:t xml:space="preserve"> by</w:t>
      </w:r>
      <w:r w:rsidRPr="00511442">
        <w:rPr>
          <w:u w:val="single"/>
        </w:rPr>
        <w:t xml:space="preserve"> demonstrating </w:t>
      </w:r>
      <w:r w:rsidRPr="00F712AB">
        <w:rPr>
          <w:highlight w:val="cyan"/>
          <w:u w:val="single"/>
        </w:rPr>
        <w:t>continued</w:t>
      </w:r>
      <w:r w:rsidRPr="00511442">
        <w:rPr>
          <w:u w:val="single"/>
        </w:rPr>
        <w:t xml:space="preserve"> access and innocent </w:t>
      </w:r>
      <w:r w:rsidRPr="00F712AB">
        <w:rPr>
          <w:highlight w:val="cyan"/>
          <w:u w:val="single"/>
        </w:rPr>
        <w:t>passage through</w:t>
      </w:r>
      <w:r w:rsidRPr="00511442">
        <w:rPr>
          <w:u w:val="single"/>
        </w:rPr>
        <w:t xml:space="preserve"> potentially </w:t>
      </w:r>
      <w:r w:rsidRPr="00F712AB">
        <w:rPr>
          <w:highlight w:val="cyan"/>
          <w:u w:val="single"/>
        </w:rPr>
        <w:t>contested</w:t>
      </w:r>
      <w:r w:rsidRPr="00511442">
        <w:rPr>
          <w:u w:val="single"/>
        </w:rPr>
        <w:t xml:space="preserve"> bodies of </w:t>
      </w:r>
      <w:r w:rsidRPr="00F712AB">
        <w:rPr>
          <w:highlight w:val="cyan"/>
          <w:u w:val="single"/>
        </w:rPr>
        <w:t>water</w:t>
      </w:r>
      <w:r w:rsidRPr="00511442">
        <w:rPr>
          <w:sz w:val="16"/>
        </w:rPr>
        <w:t xml:space="preserve">. </w:t>
      </w:r>
      <w:r w:rsidRPr="00F712AB">
        <w:rPr>
          <w:highlight w:val="cyan"/>
          <w:u w:val="single"/>
        </w:rPr>
        <w:t>Deterrence through</w:t>
      </w:r>
      <w:r w:rsidRPr="00511442">
        <w:rPr>
          <w:u w:val="single"/>
        </w:rPr>
        <w:t xml:space="preserve"> the protection of </w:t>
      </w:r>
      <w:r w:rsidRPr="00F712AB">
        <w:rPr>
          <w:rStyle w:val="Emphasis"/>
          <w:highlight w:val="cyan"/>
        </w:rPr>
        <w:t>freedom of navigation</w:t>
      </w:r>
      <w:r w:rsidRPr="00511442">
        <w:rPr>
          <w:u w:val="single"/>
        </w:rPr>
        <w:t xml:space="preserve"> in the Arctic</w:t>
      </w:r>
      <w:r w:rsidRPr="00511442">
        <w:rPr>
          <w:sz w:val="16"/>
        </w:rPr>
        <w:t xml:space="preserve"> under the United Nations Convention on the Law of the Sea (UNCLOS) is at the heart of the US NSAR.</w:t>
      </w:r>
      <w:r w:rsidRPr="00905EA1">
        <w:rPr>
          <w:vertAlign w:val="superscript"/>
        </w:rPr>
        <w:t>119</w:t>
      </w:r>
    </w:p>
    <w:p w14:paraId="636004BD" w14:textId="0CAA2A85" w:rsidR="00D07F4A" w:rsidRPr="00511442" w:rsidRDefault="00D07F4A" w:rsidP="00D07F4A">
      <w:pPr>
        <w:rPr>
          <w:sz w:val="16"/>
        </w:rPr>
      </w:pPr>
      <w:r w:rsidRPr="00F712AB">
        <w:rPr>
          <w:highlight w:val="cyan"/>
          <w:u w:val="single"/>
        </w:rPr>
        <w:t>The conce</w:t>
      </w:r>
      <w:r w:rsidRPr="00511442">
        <w:rPr>
          <w:u w:val="single"/>
        </w:rPr>
        <w:t xml:space="preserve">pt of freedom of navigation, </w:t>
      </w:r>
      <w:r w:rsidRPr="00F712AB">
        <w:rPr>
          <w:highlight w:val="cyan"/>
          <w:u w:val="single"/>
        </w:rPr>
        <w:t>however</w:t>
      </w:r>
      <w:r w:rsidRPr="00511442">
        <w:rPr>
          <w:u w:val="single"/>
        </w:rPr>
        <w:t xml:space="preserve">, is </w:t>
      </w:r>
      <w:r w:rsidRPr="00F712AB">
        <w:rPr>
          <w:rStyle w:val="Emphasis"/>
          <w:highlight w:val="cyan"/>
        </w:rPr>
        <w:t>feed</w:t>
      </w:r>
      <w:r w:rsidRPr="00511442">
        <w:rPr>
          <w:rStyle w:val="Emphasis"/>
        </w:rPr>
        <w:t xml:space="preserve">ing </w:t>
      </w:r>
      <w:r w:rsidRPr="00F712AB">
        <w:rPr>
          <w:rStyle w:val="Emphasis"/>
          <w:highlight w:val="cyan"/>
        </w:rPr>
        <w:t>Russia</w:t>
      </w:r>
      <w:r w:rsidRPr="00511442">
        <w:rPr>
          <w:rStyle w:val="Emphasis"/>
        </w:rPr>
        <w:t xml:space="preserve">’s obsessive quest </w:t>
      </w:r>
      <w:r w:rsidRPr="00F712AB">
        <w:rPr>
          <w:rStyle w:val="Emphasis"/>
          <w:highlight w:val="cyan"/>
        </w:rPr>
        <w:t>for control</w:t>
      </w:r>
      <w:r w:rsidRPr="00511442">
        <w:rPr>
          <w:u w:val="single"/>
        </w:rPr>
        <w:t xml:space="preserve"> over Arctic waters</w:t>
      </w:r>
      <w:r w:rsidRPr="00511442">
        <w:rPr>
          <w:sz w:val="16"/>
        </w:rPr>
        <w:t xml:space="preserve"> in the AZRF and access beyond. Indeed, Russia persists in interpreting the NSR as a body of “internal waters” under Article 234 of UNCLOS (also known as the Ice Clause). Under the impact of climate change and seasonal sea-ice reduction, the issue is that ice coverage is no longer guaranteed, threatening the viability of the Ice Clause. The first successful Russian passage of energy vessels through the NSR without icebreaker escort in September 2023 is a case in point.</w:t>
      </w:r>
      <w:r w:rsidRPr="00905EA1">
        <w:rPr>
          <w:vertAlign w:val="superscript"/>
        </w:rPr>
        <w:t>120</w:t>
      </w:r>
    </w:p>
    <w:p w14:paraId="75A2C044" w14:textId="5D80BF4D" w:rsidR="00D07F4A" w:rsidRPr="00511442" w:rsidRDefault="00D07F4A" w:rsidP="00D07F4A">
      <w:pPr>
        <w:rPr>
          <w:sz w:val="16"/>
        </w:rPr>
      </w:pPr>
      <w:r w:rsidRPr="00511442">
        <w:rPr>
          <w:u w:val="single"/>
        </w:rPr>
        <w:t xml:space="preserve">For the past few years, </w:t>
      </w:r>
      <w:r w:rsidRPr="00F712AB">
        <w:rPr>
          <w:highlight w:val="cyan"/>
          <w:u w:val="single"/>
        </w:rPr>
        <w:t>Moscow</w:t>
      </w:r>
      <w:r w:rsidRPr="00511442">
        <w:rPr>
          <w:u w:val="single"/>
        </w:rPr>
        <w:t xml:space="preserve">’s rhetoric has been </w:t>
      </w:r>
      <w:r w:rsidRPr="00511442">
        <w:rPr>
          <w:rStyle w:val="Emphasis"/>
        </w:rPr>
        <w:t xml:space="preserve">particularly </w:t>
      </w:r>
      <w:r w:rsidRPr="00F712AB">
        <w:rPr>
          <w:rStyle w:val="Emphasis"/>
          <w:highlight w:val="cyan"/>
        </w:rPr>
        <w:t>aggressive toward</w:t>
      </w:r>
      <w:r w:rsidRPr="00511442">
        <w:rPr>
          <w:rStyle w:val="Emphasis"/>
        </w:rPr>
        <w:t xml:space="preserve"> purported Western-led </w:t>
      </w:r>
      <w:r w:rsidRPr="00F712AB">
        <w:rPr>
          <w:rStyle w:val="Emphasis"/>
          <w:highlight w:val="cyan"/>
        </w:rPr>
        <w:t>freedom of</w:t>
      </w:r>
      <w:r w:rsidRPr="00511442">
        <w:rPr>
          <w:rStyle w:val="Emphasis"/>
        </w:rPr>
        <w:t xml:space="preserve"> </w:t>
      </w:r>
      <w:r w:rsidRPr="00F712AB">
        <w:rPr>
          <w:rStyle w:val="Emphasis"/>
          <w:highlight w:val="cyan"/>
        </w:rPr>
        <w:t>nav</w:t>
      </w:r>
      <w:r w:rsidRPr="00511442">
        <w:rPr>
          <w:rStyle w:val="Emphasis"/>
        </w:rPr>
        <w:t>igation</w:t>
      </w:r>
      <w:r w:rsidRPr="00511442">
        <w:rPr>
          <w:u w:val="single"/>
        </w:rPr>
        <w:t xml:space="preserve"> operations</w:t>
      </w:r>
      <w:r w:rsidRPr="00511442">
        <w:rPr>
          <w:sz w:val="16"/>
        </w:rPr>
        <w:t xml:space="preserve"> (FONOPs) — with the US and NATO seeking to “storm”</w:t>
      </w:r>
      <w:r w:rsidRPr="00905EA1">
        <w:rPr>
          <w:vertAlign w:val="superscript"/>
        </w:rPr>
        <w:t>121</w:t>
      </w:r>
      <w:r w:rsidRPr="00511442">
        <w:rPr>
          <w:sz w:val="16"/>
        </w:rPr>
        <w:t> or “snatch”</w:t>
      </w:r>
      <w:r w:rsidRPr="00905EA1">
        <w:rPr>
          <w:vertAlign w:val="superscript"/>
        </w:rPr>
        <w:t>122</w:t>
      </w:r>
      <w:r w:rsidRPr="00511442">
        <w:rPr>
          <w:sz w:val="16"/>
        </w:rPr>
        <w:t> the NSR from the Kremlin’s control. Naval forces and the FSB alike are also adapting training and capabilities to counter perceived “aggressive action from other countries.”</w:t>
      </w:r>
      <w:r w:rsidRPr="00905EA1">
        <w:rPr>
          <w:vertAlign w:val="superscript"/>
        </w:rPr>
        <w:t>123</w:t>
      </w:r>
      <w:r w:rsidRPr="00511442">
        <w:rPr>
          <w:sz w:val="16"/>
        </w:rPr>
        <w:t> </w:t>
      </w:r>
      <w:r w:rsidRPr="00511442">
        <w:rPr>
          <w:u w:val="single"/>
        </w:rPr>
        <w:t xml:space="preserve">The US NSAR and DoD strategy were undoubtedly pored over in Russia, where </w:t>
      </w:r>
      <w:r w:rsidRPr="00F712AB">
        <w:rPr>
          <w:highlight w:val="cyan"/>
          <w:u w:val="single"/>
        </w:rPr>
        <w:t>propaganda</w:t>
      </w:r>
      <w:r w:rsidRPr="00511442">
        <w:rPr>
          <w:u w:val="single"/>
        </w:rPr>
        <w:t xml:space="preserve"> outlets have been </w:t>
      </w:r>
      <w:r w:rsidRPr="00F712AB">
        <w:rPr>
          <w:highlight w:val="cyan"/>
          <w:u w:val="single"/>
        </w:rPr>
        <w:t>denounc</w:t>
      </w:r>
      <w:r w:rsidRPr="00511442">
        <w:rPr>
          <w:u w:val="single"/>
        </w:rPr>
        <w:t xml:space="preserve">ing </w:t>
      </w:r>
      <w:r w:rsidRPr="00F712AB">
        <w:rPr>
          <w:highlight w:val="cyan"/>
          <w:u w:val="single"/>
        </w:rPr>
        <w:t>West</w:t>
      </w:r>
      <w:r w:rsidRPr="00511442">
        <w:rPr>
          <w:u w:val="single"/>
        </w:rPr>
        <w:t xml:space="preserve">ern efforts at “deciding the region’s </w:t>
      </w:r>
      <w:r w:rsidRPr="00511442">
        <w:rPr>
          <w:rStyle w:val="Emphasis"/>
        </w:rPr>
        <w:t>future by force</w:t>
      </w:r>
      <w:r w:rsidRPr="00511442">
        <w:rPr>
          <w:u w:val="single"/>
        </w:rPr>
        <w:t>”</w:t>
      </w:r>
      <w:r w:rsidRPr="00905EA1">
        <w:rPr>
          <w:vertAlign w:val="superscript"/>
        </w:rPr>
        <w:t>124</w:t>
      </w:r>
      <w:r w:rsidRPr="00511442">
        <w:rPr>
          <w:u w:val="single"/>
        </w:rPr>
        <w:t> or “</w:t>
      </w:r>
      <w:r w:rsidRPr="00F712AB">
        <w:rPr>
          <w:rStyle w:val="Emphasis"/>
          <w:highlight w:val="cyan"/>
        </w:rPr>
        <w:t>inviting confrontation</w:t>
      </w:r>
      <w:r w:rsidRPr="00511442">
        <w:rPr>
          <w:u w:val="single"/>
        </w:rPr>
        <w:t>”</w:t>
      </w:r>
      <w:r w:rsidRPr="00905EA1">
        <w:rPr>
          <w:vertAlign w:val="superscript"/>
        </w:rPr>
        <w:t>125</w:t>
      </w:r>
      <w:r w:rsidRPr="00511442">
        <w:rPr>
          <w:u w:val="single"/>
        </w:rPr>
        <w:t> in the Arctic</w:t>
      </w:r>
      <w:r w:rsidRPr="00511442">
        <w:rPr>
          <w:sz w:val="16"/>
        </w:rPr>
        <w:t>.</w:t>
      </w:r>
    </w:p>
    <w:p w14:paraId="7FB6F6F9" w14:textId="159264FA" w:rsidR="00D07F4A" w:rsidRPr="00511442" w:rsidRDefault="00D07F4A" w:rsidP="00D07F4A">
      <w:pPr>
        <w:rPr>
          <w:sz w:val="16"/>
        </w:rPr>
      </w:pPr>
      <w:r w:rsidRPr="00511442">
        <w:rPr>
          <w:sz w:val="16"/>
        </w:rPr>
        <w:t xml:space="preserve">Moscow’s FONOP paranoia reached a new high when the Kremlin went to great lengths to protect its perceived Arctic interests through legal means. Russia passed a law in December 2022 updating the NSR legal status and rights of transit overtly restricting foreign flag navigation through the Kara Gate, the </w:t>
      </w:r>
      <w:proofErr w:type="spellStart"/>
      <w:r w:rsidRPr="00511442">
        <w:rPr>
          <w:sz w:val="16"/>
        </w:rPr>
        <w:t>Vilkitsky</w:t>
      </w:r>
      <w:proofErr w:type="spellEnd"/>
      <w:r w:rsidRPr="00511442">
        <w:rPr>
          <w:sz w:val="16"/>
        </w:rPr>
        <w:t xml:space="preserve"> Strait by Severnaya Zemlya, and the Sannikov Strait by the East Siberian Islands.</w:t>
      </w:r>
      <w:r w:rsidRPr="00905EA1">
        <w:rPr>
          <w:vertAlign w:val="superscript"/>
        </w:rPr>
        <w:t>126</w:t>
      </w:r>
      <w:r w:rsidRPr="00511442">
        <w:rPr>
          <w:sz w:val="16"/>
        </w:rPr>
        <w:t> </w:t>
      </w:r>
      <w:r w:rsidRPr="00511442">
        <w:rPr>
          <w:u w:val="single"/>
        </w:rPr>
        <w:t xml:space="preserve">Closing navigation through specific NSR </w:t>
      </w:r>
      <w:r w:rsidRPr="00511442">
        <w:rPr>
          <w:rStyle w:val="Emphasis"/>
        </w:rPr>
        <w:t>choke points</w:t>
      </w:r>
      <w:r w:rsidRPr="00511442">
        <w:rPr>
          <w:u w:val="single"/>
        </w:rPr>
        <w:t xml:space="preserve"> represents an attempt to preempt potential foreign FONOPs</w:t>
      </w:r>
      <w:r w:rsidRPr="00511442">
        <w:rPr>
          <w:sz w:val="16"/>
        </w:rPr>
        <w:t>.</w:t>
      </w:r>
      <w:r w:rsidRPr="00905EA1">
        <w:rPr>
          <w:vertAlign w:val="superscript"/>
        </w:rPr>
        <w:t>127</w:t>
      </w:r>
      <w:r w:rsidRPr="00511442">
        <w:rPr>
          <w:sz w:val="16"/>
        </w:rPr>
        <w:t> Such legal changes also represent highly discriminatory rules that go against UNCLOS.</w:t>
      </w:r>
    </w:p>
    <w:p w14:paraId="292D9B7B" w14:textId="77777777" w:rsidR="00D07F4A" w:rsidRPr="00511442" w:rsidRDefault="00D07F4A" w:rsidP="00D07F4A">
      <w:pPr>
        <w:rPr>
          <w:sz w:val="16"/>
        </w:rPr>
      </w:pPr>
      <w:r w:rsidRPr="00511442">
        <w:rPr>
          <w:sz w:val="16"/>
        </w:rPr>
        <w:t xml:space="preserve">Regardless of actual Western intentions, </w:t>
      </w:r>
      <w:r w:rsidRPr="00511442">
        <w:rPr>
          <w:u w:val="single"/>
        </w:rPr>
        <w:t xml:space="preserve">the </w:t>
      </w:r>
      <w:r w:rsidRPr="00F712AB">
        <w:rPr>
          <w:highlight w:val="cyan"/>
          <w:u w:val="single"/>
        </w:rPr>
        <w:t>Kremlin</w:t>
      </w:r>
      <w:r w:rsidRPr="00511442">
        <w:rPr>
          <w:u w:val="single"/>
        </w:rPr>
        <w:t xml:space="preserve"> is </w:t>
      </w:r>
      <w:r w:rsidRPr="00F712AB">
        <w:rPr>
          <w:highlight w:val="cyan"/>
          <w:u w:val="single"/>
        </w:rPr>
        <w:t>adamant</w:t>
      </w:r>
      <w:r w:rsidRPr="00511442">
        <w:rPr>
          <w:sz w:val="16"/>
        </w:rPr>
        <w:t xml:space="preserve"> (or has self-constructed the belief) </w:t>
      </w:r>
      <w:r w:rsidRPr="00F712AB">
        <w:rPr>
          <w:highlight w:val="cyan"/>
          <w:u w:val="single"/>
        </w:rPr>
        <w:t>that</w:t>
      </w:r>
      <w:r w:rsidRPr="00511442">
        <w:rPr>
          <w:u w:val="single"/>
        </w:rPr>
        <w:t xml:space="preserve"> its contested </w:t>
      </w:r>
      <w:r w:rsidRPr="00F712AB">
        <w:rPr>
          <w:highlight w:val="cyan"/>
          <w:u w:val="single"/>
        </w:rPr>
        <w:t>interp</w:t>
      </w:r>
      <w:r w:rsidRPr="00511442">
        <w:rPr>
          <w:u w:val="single"/>
        </w:rPr>
        <w:t xml:space="preserve">retation of the NSR’s status under the Ice Clause </w:t>
      </w:r>
      <w:r w:rsidRPr="00F712AB">
        <w:rPr>
          <w:highlight w:val="cyan"/>
          <w:u w:val="single"/>
        </w:rPr>
        <w:t>will</w:t>
      </w:r>
      <w:r w:rsidRPr="00511442">
        <w:rPr>
          <w:u w:val="single"/>
        </w:rPr>
        <w:t xml:space="preserve"> soon </w:t>
      </w:r>
      <w:r w:rsidRPr="00F712AB">
        <w:rPr>
          <w:highlight w:val="cyan"/>
          <w:u w:val="single"/>
        </w:rPr>
        <w:t>be tested by</w:t>
      </w:r>
      <w:r w:rsidRPr="00511442">
        <w:rPr>
          <w:u w:val="single"/>
        </w:rPr>
        <w:t xml:space="preserve"> the </w:t>
      </w:r>
      <w:r w:rsidRPr="00F712AB">
        <w:rPr>
          <w:highlight w:val="cyan"/>
          <w:u w:val="single"/>
        </w:rPr>
        <w:t>US</w:t>
      </w:r>
      <w:r w:rsidRPr="00511442">
        <w:rPr>
          <w:u w:val="single"/>
        </w:rPr>
        <w:t xml:space="preserve"> or NATO through the organization of a FONOP</w:t>
      </w:r>
      <w:r w:rsidRPr="00511442">
        <w:rPr>
          <w:sz w:val="16"/>
        </w:rPr>
        <w:t>. This would arguably take the form of a NATO or US naval operation trying to sail through contested choke points along the NSR, or naval assets breaching the December 2022 law to ascertain innocent passage and freedom of navigation under UNCLOS.</w:t>
      </w:r>
    </w:p>
    <w:p w14:paraId="55B27C3F" w14:textId="6694FE61" w:rsidR="00D07F4A" w:rsidRPr="0003130C" w:rsidRDefault="00D07F4A" w:rsidP="00D07F4A">
      <w:pPr>
        <w:rPr>
          <w:sz w:val="16"/>
        </w:rPr>
      </w:pPr>
      <w:r w:rsidRPr="00511442">
        <w:rPr>
          <w:sz w:val="16"/>
        </w:rPr>
        <w:t>The Arctic 7 must be careful to avoid a “FONOP vicious circle” where tit-for-tat demonstrations of access would become routine, with the risk of increasing incidents.</w:t>
      </w:r>
      <w:r w:rsidRPr="00905EA1">
        <w:rPr>
          <w:vertAlign w:val="superscript"/>
        </w:rPr>
        <w:t>82</w:t>
      </w:r>
      <w:r w:rsidRPr="00511442">
        <w:rPr>
          <w:sz w:val="16"/>
        </w:rPr>
        <w:t> </w:t>
      </w:r>
      <w:r w:rsidRPr="00511442">
        <w:rPr>
          <w:u w:val="single"/>
        </w:rPr>
        <w:t xml:space="preserve">The </w:t>
      </w:r>
      <w:r w:rsidRPr="00F712AB">
        <w:rPr>
          <w:highlight w:val="cyan"/>
          <w:u w:val="single"/>
        </w:rPr>
        <w:t>current situation represents</w:t>
      </w:r>
      <w:r w:rsidRPr="00511442">
        <w:rPr>
          <w:u w:val="single"/>
        </w:rPr>
        <w:t xml:space="preserve"> a unique </w:t>
      </w:r>
      <w:r w:rsidRPr="00F712AB">
        <w:rPr>
          <w:rStyle w:val="Emphasis"/>
          <w:highlight w:val="cyan"/>
        </w:rPr>
        <w:t>risk of</w:t>
      </w:r>
      <w:r w:rsidRPr="00511442">
        <w:rPr>
          <w:rStyle w:val="Emphasis"/>
        </w:rPr>
        <w:t xml:space="preserve"> Arctic </w:t>
      </w:r>
      <w:r w:rsidRPr="00F712AB">
        <w:rPr>
          <w:rStyle w:val="Emphasis"/>
          <w:highlight w:val="cyan"/>
        </w:rPr>
        <w:t>miscalc</w:t>
      </w:r>
      <w:r w:rsidRPr="00511442">
        <w:rPr>
          <w:rStyle w:val="Emphasis"/>
        </w:rPr>
        <w:t>ulation</w:t>
      </w:r>
      <w:r w:rsidRPr="00511442">
        <w:rPr>
          <w:u w:val="single"/>
        </w:rPr>
        <w:t xml:space="preserve"> that the Arctic 7 will have to carefully monitor</w:t>
      </w:r>
      <w:r w:rsidRPr="00511442">
        <w:rPr>
          <w:sz w:val="16"/>
        </w:rPr>
        <w:t xml:space="preserve">. Indeed, conducting a US- or NATO-led FONOP in the Arctic — let alone close to the AZRF – carries costs. Conversely, </w:t>
      </w:r>
      <w:r w:rsidRPr="00F712AB">
        <w:rPr>
          <w:rStyle w:val="Emphasis"/>
          <w:highlight w:val="cyan"/>
        </w:rPr>
        <w:t>inaction</w:t>
      </w:r>
      <w:r w:rsidRPr="00511442">
        <w:rPr>
          <w:rStyle w:val="Emphasis"/>
        </w:rPr>
        <w:t xml:space="preserve"> would </w:t>
      </w:r>
      <w:r w:rsidRPr="00F712AB">
        <w:rPr>
          <w:rStyle w:val="Emphasis"/>
          <w:highlight w:val="cyan"/>
        </w:rPr>
        <w:t>vindicate</w:t>
      </w:r>
      <w:r w:rsidRPr="00511442">
        <w:rPr>
          <w:rStyle w:val="Emphasis"/>
        </w:rPr>
        <w:t xml:space="preserve"> Russia’s </w:t>
      </w:r>
      <w:r w:rsidRPr="00F712AB">
        <w:rPr>
          <w:rStyle w:val="Emphasis"/>
          <w:highlight w:val="cyan"/>
        </w:rPr>
        <w:t>belief</w:t>
      </w:r>
      <w:r w:rsidRPr="00511442">
        <w:rPr>
          <w:u w:val="single"/>
        </w:rPr>
        <w:t xml:space="preserve"> that the NSR represents an ice-covered internal body of water</w:t>
      </w:r>
      <w:r w:rsidRPr="00511442">
        <w:rPr>
          <w:sz w:val="16"/>
        </w:rPr>
        <w:t>.</w:t>
      </w:r>
      <w:r w:rsidRPr="00905EA1">
        <w:rPr>
          <w:vertAlign w:val="superscript"/>
        </w:rPr>
        <w:t>128</w:t>
      </w:r>
    </w:p>
    <w:p w14:paraId="3B55706D" w14:textId="77777777" w:rsidR="00D07F4A" w:rsidRDefault="00D07F4A" w:rsidP="00D07F4A">
      <w:pPr>
        <w:pStyle w:val="Heading4"/>
      </w:pPr>
      <w:r>
        <w:t xml:space="preserve">Russian militarization leads to </w:t>
      </w:r>
      <w:r>
        <w:rPr>
          <w:u w:val="single"/>
        </w:rPr>
        <w:t>spillover</w:t>
      </w:r>
      <w:r>
        <w:t xml:space="preserve"> from other areas and </w:t>
      </w:r>
      <w:r>
        <w:rPr>
          <w:u w:val="single"/>
        </w:rPr>
        <w:t>eventual</w:t>
      </w:r>
      <w:r w:rsidRPr="00644BA5">
        <w:rPr>
          <w:u w:val="single"/>
        </w:rPr>
        <w:t xml:space="preserve"> escalation</w:t>
      </w:r>
      <w:r>
        <w:t xml:space="preserve"> into war---Only </w:t>
      </w:r>
      <w:r w:rsidRPr="00577F28">
        <w:rPr>
          <w:u w:val="single"/>
        </w:rPr>
        <w:t>bursting the bubble</w:t>
      </w:r>
      <w:r w:rsidRPr="00577F28">
        <w:t xml:space="preserve"> solves</w:t>
      </w:r>
    </w:p>
    <w:p w14:paraId="57C6E2E2" w14:textId="77777777" w:rsidR="00D07F4A" w:rsidRPr="0079452D" w:rsidRDefault="00D07F4A" w:rsidP="00D07F4A">
      <w:r w:rsidRPr="00EE47AC">
        <w:t xml:space="preserve">Edward </w:t>
      </w:r>
      <w:r w:rsidRPr="00EE47AC">
        <w:rPr>
          <w:rStyle w:val="Style13ptBold"/>
        </w:rPr>
        <w:t>Lucas et. al 24, Lucas</w:t>
      </w:r>
      <w:r>
        <w:rPr>
          <w:rStyle w:val="Style13ptBold"/>
        </w:rPr>
        <w:t xml:space="preserve">; </w:t>
      </w:r>
      <w:r w:rsidRPr="00EE47AC">
        <w:t>a Senior Fellow and Senior Advisor at the Center for CEPA</w:t>
      </w:r>
      <w:r>
        <w:t xml:space="preserve"> who is a graduate of the London School of Economics and long-serving foreign correspondent in many cities such as Berlin, Moscow and others,</w:t>
      </w:r>
      <w:r w:rsidRPr="00EE47AC">
        <w:t xml:space="preserve"> 12</w:t>
      </w:r>
      <w:r>
        <w:t>/</w:t>
      </w:r>
      <w:r w:rsidRPr="00EE47AC">
        <w:t>5</w:t>
      </w:r>
      <w:r>
        <w:t>/</w:t>
      </w:r>
      <w:r w:rsidRPr="00EE47AC">
        <w:t>2024, "Up North: Confronting Arctic Insecurity Implications for the United States and NATO", CEPA, https://cepa.org/comprehensive-reports/up-north-confronting-arctic-insecurity-implications-for-the-united-states-and-nato/</w:t>
      </w:r>
      <w:r>
        <w:t>, :)</w:t>
      </w:r>
    </w:p>
    <w:p w14:paraId="03FAD76A" w14:textId="0D254607" w:rsidR="00D07F4A" w:rsidRPr="00511442" w:rsidRDefault="00D07F4A" w:rsidP="00D07F4A">
      <w:r w:rsidRPr="00F712AB">
        <w:rPr>
          <w:highlight w:val="cyan"/>
          <w:u w:val="single"/>
        </w:rPr>
        <w:t>Russia</w:t>
      </w:r>
      <w:r w:rsidRPr="0079452D">
        <w:rPr>
          <w:u w:val="single"/>
        </w:rPr>
        <w:t xml:space="preserve">’s regional </w:t>
      </w:r>
      <w:r w:rsidRPr="00F712AB">
        <w:rPr>
          <w:highlight w:val="cyan"/>
          <w:u w:val="single"/>
        </w:rPr>
        <w:t>military posture</w:t>
      </w:r>
      <w:r w:rsidRPr="0079452D">
        <w:rPr>
          <w:u w:val="single"/>
        </w:rPr>
        <w:t xml:space="preserve"> is </w:t>
      </w:r>
      <w:r w:rsidRPr="00F712AB">
        <w:rPr>
          <w:rStyle w:val="Emphasis"/>
          <w:highlight w:val="cyan"/>
        </w:rPr>
        <w:t>increasing risks linked to</w:t>
      </w:r>
      <w:r w:rsidRPr="0079452D">
        <w:rPr>
          <w:rStyle w:val="Emphasis"/>
        </w:rPr>
        <w:t xml:space="preserve"> horizontal </w:t>
      </w:r>
      <w:r w:rsidRPr="00F712AB">
        <w:rPr>
          <w:rStyle w:val="Emphasis"/>
          <w:highlight w:val="cyan"/>
        </w:rPr>
        <w:t>escalation</w:t>
      </w:r>
      <w:r w:rsidRPr="00F712AB">
        <w:rPr>
          <w:highlight w:val="cyan"/>
          <w:u w:val="single"/>
        </w:rPr>
        <w:t xml:space="preserve"> to and from</w:t>
      </w:r>
      <w:r w:rsidRPr="0079452D">
        <w:rPr>
          <w:u w:val="single"/>
        </w:rPr>
        <w:t xml:space="preserve"> the Arctic theater to regional theaters of operation</w:t>
      </w:r>
      <w:r w:rsidRPr="00CC0958">
        <w:t>.</w:t>
      </w:r>
      <w:r w:rsidRPr="00905EA1">
        <w:rPr>
          <w:vertAlign w:val="superscript"/>
        </w:rPr>
        <w:t>81</w:t>
      </w:r>
      <w:r w:rsidRPr="00CC0958">
        <w:t xml:space="preserve"> If it remains unlikely that a conflict directly </w:t>
      </w:r>
      <w:proofErr w:type="gramStart"/>
      <w:r w:rsidRPr="00CC0958">
        <w:t>erupt</w:t>
      </w:r>
      <w:proofErr w:type="gramEnd"/>
      <w:r w:rsidRPr="00CC0958">
        <w:t> </w:t>
      </w:r>
      <w:r w:rsidRPr="00CC0958">
        <w:rPr>
          <w:i/>
          <w:iCs/>
        </w:rPr>
        <w:t>in</w:t>
      </w:r>
      <w:r w:rsidRPr="00CC0958">
        <w:t> the Arctic and </w:t>
      </w:r>
      <w:r w:rsidRPr="00CC0958">
        <w:rPr>
          <w:i/>
          <w:iCs/>
        </w:rPr>
        <w:t>about </w:t>
      </w:r>
      <w:r w:rsidRPr="00CC0958">
        <w:t xml:space="preserve">the Arctic, </w:t>
      </w:r>
      <w:r w:rsidRPr="00F712AB">
        <w:rPr>
          <w:highlight w:val="cyan"/>
          <w:u w:val="single"/>
        </w:rPr>
        <w:t>escalation in</w:t>
      </w:r>
      <w:r w:rsidRPr="0079452D">
        <w:rPr>
          <w:u w:val="single"/>
        </w:rPr>
        <w:t xml:space="preserve"> </w:t>
      </w:r>
      <w:r w:rsidRPr="00F712AB">
        <w:rPr>
          <w:highlight w:val="cyan"/>
          <w:u w:val="single"/>
        </w:rPr>
        <w:t>other theaters such as</w:t>
      </w:r>
      <w:r w:rsidRPr="0079452D">
        <w:rPr>
          <w:u w:val="single"/>
        </w:rPr>
        <w:t xml:space="preserve"> the </w:t>
      </w:r>
      <w:r w:rsidRPr="00F712AB">
        <w:rPr>
          <w:rStyle w:val="Emphasis"/>
          <w:highlight w:val="cyan"/>
        </w:rPr>
        <w:t>Baltic</w:t>
      </w:r>
      <w:r w:rsidRPr="00577F28">
        <w:rPr>
          <w:rStyle w:val="Emphasis"/>
        </w:rPr>
        <w:t xml:space="preserve"> Sea</w:t>
      </w:r>
      <w:r w:rsidRPr="0079452D">
        <w:rPr>
          <w:u w:val="single"/>
        </w:rPr>
        <w:t xml:space="preserve"> and the </w:t>
      </w:r>
      <w:r w:rsidRPr="00577F28">
        <w:rPr>
          <w:rStyle w:val="Emphasis"/>
        </w:rPr>
        <w:t xml:space="preserve">North </w:t>
      </w:r>
      <w:r w:rsidRPr="00F712AB">
        <w:rPr>
          <w:rStyle w:val="Emphasis"/>
          <w:highlight w:val="cyan"/>
        </w:rPr>
        <w:t>Atlantic</w:t>
      </w:r>
      <w:r w:rsidRPr="0079452D">
        <w:rPr>
          <w:u w:val="single"/>
        </w:rPr>
        <w:t xml:space="preserve"> as well as </w:t>
      </w:r>
      <w:r w:rsidRPr="00577F28">
        <w:rPr>
          <w:rStyle w:val="Emphasis"/>
        </w:rPr>
        <w:t xml:space="preserve">Northeast </w:t>
      </w:r>
      <w:r w:rsidRPr="00F712AB">
        <w:rPr>
          <w:rStyle w:val="Emphasis"/>
          <w:highlight w:val="cyan"/>
        </w:rPr>
        <w:t>Asia</w:t>
      </w:r>
      <w:r w:rsidRPr="0079452D">
        <w:rPr>
          <w:u w:val="single"/>
        </w:rPr>
        <w:t xml:space="preserve"> and the </w:t>
      </w:r>
      <w:r w:rsidRPr="00577F28">
        <w:rPr>
          <w:rStyle w:val="Emphasis"/>
        </w:rPr>
        <w:t xml:space="preserve">Sea of </w:t>
      </w:r>
      <w:r w:rsidRPr="00F712AB">
        <w:rPr>
          <w:rStyle w:val="Emphasis"/>
          <w:highlight w:val="cyan"/>
        </w:rPr>
        <w:t>Japan</w:t>
      </w:r>
      <w:r w:rsidRPr="0079452D">
        <w:rPr>
          <w:u w:val="single"/>
        </w:rPr>
        <w:t xml:space="preserve"> could </w:t>
      </w:r>
      <w:r w:rsidRPr="00F712AB">
        <w:rPr>
          <w:highlight w:val="cyan"/>
          <w:u w:val="single"/>
        </w:rPr>
        <w:t>spillover</w:t>
      </w:r>
      <w:r w:rsidRPr="0079452D">
        <w:rPr>
          <w:u w:val="single"/>
        </w:rPr>
        <w:t xml:space="preserve"> over </w:t>
      </w:r>
      <w:r w:rsidRPr="0079452D">
        <w:rPr>
          <w:i/>
          <w:iCs/>
          <w:u w:val="single"/>
        </w:rPr>
        <w:t>into </w:t>
      </w:r>
      <w:r w:rsidRPr="0079452D">
        <w:rPr>
          <w:u w:val="single"/>
        </w:rPr>
        <w:t>and </w:t>
      </w:r>
      <w:r w:rsidRPr="0079452D">
        <w:rPr>
          <w:i/>
          <w:iCs/>
          <w:u w:val="single"/>
        </w:rPr>
        <w:t>through </w:t>
      </w:r>
      <w:r w:rsidRPr="0079452D">
        <w:rPr>
          <w:u w:val="single"/>
        </w:rPr>
        <w:t>both sides of the Arctic itself</w:t>
      </w:r>
      <w:r w:rsidRPr="00CC0958">
        <w:t>.</w:t>
      </w:r>
      <w:r w:rsidRPr="00905EA1">
        <w:rPr>
          <w:vertAlign w:val="superscript"/>
        </w:rPr>
        <w:t>82</w:t>
      </w:r>
    </w:p>
    <w:p w14:paraId="4926B2C8" w14:textId="4F4AF5E6" w:rsidR="00D07F4A" w:rsidRPr="00CC0958" w:rsidRDefault="00D07F4A" w:rsidP="00D07F4A">
      <w:r w:rsidRPr="00CC0958">
        <w:rPr>
          <w:rStyle w:val="Emphasis"/>
        </w:rPr>
        <w:t xml:space="preserve">Russian </w:t>
      </w:r>
      <w:r w:rsidRPr="00F712AB">
        <w:rPr>
          <w:rStyle w:val="Emphasis"/>
          <w:highlight w:val="cyan"/>
        </w:rPr>
        <w:t>behavior and</w:t>
      </w:r>
      <w:r w:rsidRPr="00CC0958">
        <w:rPr>
          <w:rStyle w:val="Emphasis"/>
        </w:rPr>
        <w:t xml:space="preserve"> the risk of </w:t>
      </w:r>
      <w:r w:rsidRPr="00F712AB">
        <w:rPr>
          <w:rStyle w:val="Emphasis"/>
          <w:highlight w:val="cyan"/>
        </w:rPr>
        <w:t>miscalc</w:t>
      </w:r>
      <w:r w:rsidRPr="00CC0958">
        <w:rPr>
          <w:rStyle w:val="Emphasis"/>
        </w:rPr>
        <w:t>ulation</w:t>
      </w:r>
      <w:r w:rsidRPr="00CC0958">
        <w:rPr>
          <w:u w:val="single"/>
        </w:rPr>
        <w:t xml:space="preserve"> could </w:t>
      </w:r>
      <w:r w:rsidRPr="00F712AB">
        <w:rPr>
          <w:highlight w:val="cyan"/>
          <w:u w:val="single"/>
        </w:rPr>
        <w:t>place</w:t>
      </w:r>
      <w:r w:rsidRPr="00CC0958">
        <w:rPr>
          <w:u w:val="single"/>
        </w:rPr>
        <w:t xml:space="preserve"> regional NATO and </w:t>
      </w:r>
      <w:r w:rsidRPr="00F712AB">
        <w:rPr>
          <w:highlight w:val="cyan"/>
          <w:u w:val="single"/>
        </w:rPr>
        <w:t>US</w:t>
      </w:r>
      <w:r w:rsidRPr="00CC0958">
        <w:rPr>
          <w:u w:val="single"/>
        </w:rPr>
        <w:t xml:space="preserve"> assets </w:t>
      </w:r>
      <w:r w:rsidRPr="00F712AB">
        <w:rPr>
          <w:highlight w:val="cyan"/>
          <w:u w:val="single"/>
        </w:rPr>
        <w:t>in danger</w:t>
      </w:r>
      <w:r w:rsidRPr="00CC0958">
        <w:rPr>
          <w:u w:val="single"/>
        </w:rPr>
        <w:t>ous situations</w:t>
      </w:r>
      <w:r w:rsidRPr="00CC0958">
        <w:t xml:space="preserve">. Several </w:t>
      </w:r>
      <w:r w:rsidRPr="00CC0958">
        <w:rPr>
          <w:u w:val="single"/>
        </w:rPr>
        <w:t xml:space="preserve">US and NATO military assets could be theoretically </w:t>
      </w:r>
      <w:r w:rsidRPr="00F712AB">
        <w:rPr>
          <w:highlight w:val="cyan"/>
          <w:u w:val="single"/>
        </w:rPr>
        <w:t>at risk from</w:t>
      </w:r>
      <w:r w:rsidRPr="00CC0958">
        <w:rPr>
          <w:u w:val="single"/>
        </w:rPr>
        <w:t xml:space="preserve"> Russian long-range </w:t>
      </w:r>
      <w:r w:rsidRPr="00F712AB">
        <w:rPr>
          <w:highlight w:val="cyan"/>
          <w:u w:val="single"/>
        </w:rPr>
        <w:t>missile</w:t>
      </w:r>
      <w:r w:rsidRPr="00CC0958">
        <w:rPr>
          <w:u w:val="single"/>
        </w:rPr>
        <w:t xml:space="preserve"> system</w:t>
      </w:r>
      <w:r w:rsidRPr="00F712AB">
        <w:rPr>
          <w:highlight w:val="cyan"/>
          <w:u w:val="single"/>
        </w:rPr>
        <w:t>s</w:t>
      </w:r>
      <w:r w:rsidRPr="00CC0958">
        <w:rPr>
          <w:u w:val="single"/>
        </w:rPr>
        <w:t xml:space="preserve"> and air capabilities</w:t>
      </w:r>
      <w:r w:rsidRPr="00905EA1">
        <w:rPr>
          <w:vertAlign w:val="superscript"/>
        </w:rPr>
        <w:t>83</w:t>
      </w:r>
      <w:r w:rsidRPr="00CC0958">
        <w:t> — especially considering the extension of Arctic runways in coastal airfields as well as the range extension of Russian tactical aviation.</w:t>
      </w:r>
      <w:r w:rsidRPr="00905EA1">
        <w:rPr>
          <w:vertAlign w:val="superscript"/>
        </w:rPr>
        <w:t>84</w:t>
      </w:r>
      <w:r w:rsidRPr="00CC0958">
        <w:t xml:space="preserve"> These assets include the US Eielson Air Force Base in Alaska, the US naval air station at Keflavík in Iceland, the </w:t>
      </w:r>
      <w:proofErr w:type="spellStart"/>
      <w:r w:rsidRPr="00CC0958">
        <w:t>Pituffik</w:t>
      </w:r>
      <w:proofErr w:type="spellEnd"/>
      <w:r w:rsidRPr="00CC0958">
        <w:t xml:space="preserve"> space base in Greenland, the Bodø air station in Norway, and the</w:t>
      </w:r>
      <w:r>
        <w:t xml:space="preserve"> </w:t>
      </w:r>
      <w:r w:rsidRPr="00CC0958">
        <w:t>US theater missile defense systems in Northeast Asia.</w:t>
      </w:r>
      <w:r w:rsidRPr="00905EA1">
        <w:rPr>
          <w:vertAlign w:val="superscript"/>
        </w:rPr>
        <w:t>85</w:t>
      </w:r>
    </w:p>
    <w:p w14:paraId="6CA5821D" w14:textId="0215604E" w:rsidR="00D07F4A" w:rsidRDefault="00D07F4A" w:rsidP="00D07F4A">
      <w:r w:rsidRPr="00CC0958">
        <w:t xml:space="preserve">Despite this situation, deterrence against the Kremlin’s ambitions of denial must factor in that Moscow does not have the assets or the capabilities to conduct interdiction operations beyond the AZRF. Regardless of Russian messaging, </w:t>
      </w:r>
      <w:r w:rsidRPr="00F712AB">
        <w:rPr>
          <w:highlight w:val="cyan"/>
          <w:u w:val="single"/>
        </w:rPr>
        <w:t xml:space="preserve">Moscow </w:t>
      </w:r>
      <w:r w:rsidRPr="00F712AB">
        <w:rPr>
          <w:rStyle w:val="Emphasis"/>
          <w:highlight w:val="cyan"/>
        </w:rPr>
        <w:t>should</w:t>
      </w:r>
      <w:r w:rsidRPr="00CC0958">
        <w:rPr>
          <w:rStyle w:val="Emphasis"/>
        </w:rPr>
        <w:t xml:space="preserve"> </w:t>
      </w:r>
      <w:r w:rsidRPr="00F712AB">
        <w:rPr>
          <w:rStyle w:val="Emphasis"/>
          <w:highlight w:val="cyan"/>
        </w:rPr>
        <w:t>n</w:t>
      </w:r>
      <w:r w:rsidRPr="00CC0958">
        <w:rPr>
          <w:rStyle w:val="Emphasis"/>
        </w:rPr>
        <w:t>o</w:t>
      </w:r>
      <w:r w:rsidRPr="00F712AB">
        <w:rPr>
          <w:rStyle w:val="Emphasis"/>
          <w:highlight w:val="cyan"/>
        </w:rPr>
        <w:t>t</w:t>
      </w:r>
      <w:r w:rsidRPr="00CC0958">
        <w:rPr>
          <w:rStyle w:val="Emphasis"/>
        </w:rPr>
        <w:t xml:space="preserve"> </w:t>
      </w:r>
      <w:r w:rsidRPr="00F712AB">
        <w:rPr>
          <w:rStyle w:val="Emphasis"/>
          <w:highlight w:val="cyan"/>
        </w:rPr>
        <w:t>be</w:t>
      </w:r>
      <w:r w:rsidRPr="00CC0958">
        <w:rPr>
          <w:rStyle w:val="Emphasis"/>
        </w:rPr>
        <w:t xml:space="preserve"> </w:t>
      </w:r>
      <w:r w:rsidRPr="00F712AB">
        <w:rPr>
          <w:rStyle w:val="Emphasis"/>
          <w:highlight w:val="cyan"/>
        </w:rPr>
        <w:t>allowed to believe</w:t>
      </w:r>
      <w:r w:rsidRPr="00F712AB">
        <w:rPr>
          <w:highlight w:val="cyan"/>
          <w:u w:val="single"/>
        </w:rPr>
        <w:t xml:space="preserve"> it can close</w:t>
      </w:r>
      <w:r w:rsidRPr="00CC0958">
        <w:rPr>
          <w:u w:val="single"/>
        </w:rPr>
        <w:t xml:space="preserve"> off critical </w:t>
      </w:r>
      <w:r w:rsidRPr="00CC0958">
        <w:rPr>
          <w:rStyle w:val="Emphasis"/>
        </w:rPr>
        <w:t xml:space="preserve">Arctic </w:t>
      </w:r>
      <w:r w:rsidRPr="00F712AB">
        <w:rPr>
          <w:rStyle w:val="Emphasis"/>
          <w:highlight w:val="cyan"/>
        </w:rPr>
        <w:t>choke points</w:t>
      </w:r>
      <w:r w:rsidRPr="00CC0958">
        <w:rPr>
          <w:u w:val="single"/>
        </w:rPr>
        <w:t xml:space="preserve"> in the Bering Sea or the High North</w:t>
      </w:r>
      <w:r w:rsidRPr="00CC0958">
        <w:t xml:space="preserve"> (GIUK-GIN-Bear gaps)</w:t>
      </w:r>
      <w:r w:rsidRPr="00905EA1">
        <w:rPr>
          <w:vertAlign w:val="superscript"/>
        </w:rPr>
        <w:t>86</w:t>
      </w:r>
      <w:r w:rsidRPr="00CC0958">
        <w:t> </w:t>
      </w:r>
      <w:r w:rsidRPr="00F712AB">
        <w:rPr>
          <w:highlight w:val="cyan"/>
          <w:u w:val="single"/>
        </w:rPr>
        <w:t>or</w:t>
      </w:r>
      <w:r w:rsidRPr="00CC0958">
        <w:rPr>
          <w:u w:val="single"/>
        </w:rPr>
        <w:t xml:space="preserve"> that Russian forces </w:t>
      </w:r>
      <w:r w:rsidRPr="00F712AB">
        <w:rPr>
          <w:rStyle w:val="Emphasis"/>
          <w:highlight w:val="cyan"/>
        </w:rPr>
        <w:t>could interdict</w:t>
      </w:r>
      <w:r w:rsidRPr="00CC0958">
        <w:rPr>
          <w:rStyle w:val="Emphasis"/>
        </w:rPr>
        <w:t xml:space="preserve"> US and NATO </w:t>
      </w:r>
      <w:r w:rsidRPr="00F712AB">
        <w:rPr>
          <w:rStyle w:val="Emphasis"/>
          <w:highlight w:val="cyan"/>
        </w:rPr>
        <w:t>access</w:t>
      </w:r>
      <w:r w:rsidRPr="00CC0958">
        <w:rPr>
          <w:rStyle w:val="Emphasis"/>
        </w:rPr>
        <w:t xml:space="preserve"> to the North Atlantic</w:t>
      </w:r>
      <w:r w:rsidRPr="00CC0958">
        <w:rPr>
          <w:u w:val="single"/>
        </w:rPr>
        <w:t xml:space="preserve"> SLOC </w:t>
      </w:r>
      <w:r w:rsidRPr="00F712AB">
        <w:rPr>
          <w:highlight w:val="cyan"/>
          <w:u w:val="single"/>
        </w:rPr>
        <w:t>through</w:t>
      </w:r>
      <w:r w:rsidRPr="00CC0958">
        <w:rPr>
          <w:u w:val="single"/>
        </w:rPr>
        <w:t xml:space="preserve"> long-range and </w:t>
      </w:r>
      <w:r w:rsidRPr="00F712AB">
        <w:rPr>
          <w:highlight w:val="cyan"/>
          <w:u w:val="single"/>
        </w:rPr>
        <w:t>standoff</w:t>
      </w:r>
      <w:r w:rsidRPr="00CC0958">
        <w:rPr>
          <w:u w:val="single"/>
        </w:rPr>
        <w:t xml:space="preserve"> systems</w:t>
      </w:r>
      <w:r w:rsidRPr="00CC0958">
        <w:t xml:space="preserve">. In other words, </w:t>
      </w:r>
      <w:r w:rsidRPr="00F712AB">
        <w:rPr>
          <w:highlight w:val="cyan"/>
          <w:u w:val="single"/>
        </w:rPr>
        <w:t>deterrence</w:t>
      </w:r>
      <w:r w:rsidRPr="00CC0958">
        <w:rPr>
          <w:u w:val="single"/>
        </w:rPr>
        <w:t xml:space="preserve"> should </w:t>
      </w:r>
      <w:r w:rsidRPr="00F712AB">
        <w:rPr>
          <w:highlight w:val="cyan"/>
          <w:u w:val="single"/>
        </w:rPr>
        <w:t>focus on</w:t>
      </w:r>
      <w:r w:rsidRPr="00CC0958">
        <w:rPr>
          <w:u w:val="single"/>
        </w:rPr>
        <w:t xml:space="preserve"> </w:t>
      </w:r>
      <w:r w:rsidRPr="00CC0958">
        <w:rPr>
          <w:rStyle w:val="Emphasis"/>
        </w:rPr>
        <w:t>“</w:t>
      </w:r>
      <w:r w:rsidRPr="00F712AB">
        <w:rPr>
          <w:rStyle w:val="Emphasis"/>
          <w:highlight w:val="cyan"/>
        </w:rPr>
        <w:t>bursting the</w:t>
      </w:r>
      <w:r w:rsidRPr="00CC0958">
        <w:rPr>
          <w:rStyle w:val="Emphasis"/>
        </w:rPr>
        <w:t> Bastion </w:t>
      </w:r>
      <w:r w:rsidRPr="00F712AB">
        <w:rPr>
          <w:rStyle w:val="Emphasis"/>
          <w:highlight w:val="cyan"/>
        </w:rPr>
        <w:t>bubble</w:t>
      </w:r>
      <w:r w:rsidRPr="00CC0958">
        <w:rPr>
          <w:rStyle w:val="Emphasis"/>
        </w:rPr>
        <w:t>”</w:t>
      </w:r>
      <w:r w:rsidRPr="00CC0958">
        <w:t xml:space="preserve"> </w:t>
      </w:r>
      <w:r w:rsidRPr="00F712AB">
        <w:rPr>
          <w:highlight w:val="cyan"/>
          <w:u w:val="single"/>
        </w:rPr>
        <w:t>and deny</w:t>
      </w:r>
      <w:r w:rsidRPr="00CC0958">
        <w:rPr>
          <w:u w:val="single"/>
        </w:rPr>
        <w:t xml:space="preserve"> Russia the ability to message regional </w:t>
      </w:r>
      <w:r w:rsidRPr="00F712AB">
        <w:rPr>
          <w:highlight w:val="cyan"/>
          <w:u w:val="single"/>
        </w:rPr>
        <w:t>superiority</w:t>
      </w:r>
      <w:r w:rsidRPr="00CC0958">
        <w:rPr>
          <w:u w:val="single"/>
        </w:rPr>
        <w:t xml:space="preserve"> that it can conduct “SLOC interdiction operations.</w:t>
      </w:r>
      <w:r w:rsidRPr="00CC0958">
        <w:t>”</w:t>
      </w:r>
      <w:r w:rsidRPr="00905EA1">
        <w:rPr>
          <w:vertAlign w:val="superscript"/>
        </w:rPr>
        <w:t>82</w:t>
      </w:r>
    </w:p>
    <w:p w14:paraId="5645F5D6" w14:textId="3A56F9CC" w:rsidR="007D11B9" w:rsidRDefault="007D11B9" w:rsidP="007D11B9">
      <w:pPr>
        <w:pStyle w:val="Heading3"/>
      </w:pPr>
      <w:r>
        <w:t>2AC---No Link---Security Dilemma</w:t>
      </w:r>
    </w:p>
    <w:p w14:paraId="35B9E419" w14:textId="77777777" w:rsidR="007D11B9" w:rsidRDefault="007D11B9">
      <w:pPr>
        <w:rPr>
          <w:rFonts w:eastAsiaTheme="majorEastAsia" w:cstheme="majorBidi"/>
          <w:b/>
          <w:sz w:val="32"/>
          <w:szCs w:val="24"/>
          <w:u w:val="single"/>
        </w:rPr>
      </w:pPr>
      <w:r>
        <w:br w:type="page"/>
      </w:r>
    </w:p>
    <w:p w14:paraId="37705685" w14:textId="77777777" w:rsidR="007D11B9" w:rsidRDefault="007D11B9" w:rsidP="007D11B9">
      <w:pPr>
        <w:pStyle w:val="Heading4"/>
      </w:pPr>
      <w:r>
        <w:t>The security dilemma does NOT result in war</w:t>
      </w:r>
    </w:p>
    <w:p w14:paraId="6BB3F213" w14:textId="77777777" w:rsidR="007D11B9" w:rsidRPr="00BA1E94" w:rsidRDefault="007D11B9" w:rsidP="007D11B9">
      <w:r w:rsidRPr="00BA1E94">
        <w:t xml:space="preserve">Jeffrey </w:t>
      </w:r>
      <w:r w:rsidRPr="001E0381">
        <w:rPr>
          <w:rFonts w:eastAsiaTheme="majorEastAsia" w:cstheme="majorBidi"/>
          <w:b/>
          <w:iCs/>
          <w:sz w:val="26"/>
        </w:rPr>
        <w:t>Taliaferro 01</w:t>
      </w:r>
      <w:r>
        <w:t xml:space="preserve">, </w:t>
      </w:r>
      <w:r w:rsidRPr="001E0381">
        <w:t xml:space="preserve">an American political scientist and international relations </w:t>
      </w:r>
      <w:proofErr w:type="spellStart"/>
      <w:r w:rsidRPr="001E0381">
        <w:t>scholar</w:t>
      </w:r>
      <w:r>
        <w:t>and</w:t>
      </w:r>
      <w:proofErr w:type="spellEnd"/>
      <w:r w:rsidRPr="001E0381">
        <w:t xml:space="preserve"> a professor of political science at Tufts University</w:t>
      </w:r>
      <w:r>
        <w:t>, 1/01, “</w:t>
      </w:r>
      <w:r w:rsidRPr="001E0381">
        <w:t>Security Seeking under Anarchy: Defensive Realism Revisited</w:t>
      </w:r>
      <w:r>
        <w:t xml:space="preserve">,” International Security, Volume 25, Winter 2000/01 Issue 3, </w:t>
      </w:r>
      <w:proofErr w:type="gramStart"/>
      <w:r w:rsidRPr="001E0381">
        <w:t>https://www.iirjournal.com/concepts-theories/77-security-seeking-under-anarchy-defensive-realism-revisited?</w:t>
      </w:r>
      <w:r>
        <w:t>,</w:t>
      </w:r>
      <w:proofErr w:type="gramEnd"/>
      <w:r>
        <w:t xml:space="preserve"> </w:t>
      </w:r>
      <w:proofErr w:type="spellStart"/>
      <w:r>
        <w:t>igo</w:t>
      </w:r>
      <w:proofErr w:type="spellEnd"/>
    </w:p>
    <w:p w14:paraId="715AA0DC" w14:textId="77777777" w:rsidR="007D11B9" w:rsidRPr="00133A0E" w:rsidRDefault="007D11B9" w:rsidP="007D11B9">
      <w:pPr>
        <w:rPr>
          <w:sz w:val="16"/>
        </w:rPr>
      </w:pPr>
      <w:r w:rsidRPr="00F712AB">
        <w:rPr>
          <w:highlight w:val="cyan"/>
          <w:u w:val="single"/>
        </w:rPr>
        <w:t>The security dilemma is inescapable,</w:t>
      </w:r>
      <w:r w:rsidRPr="001E0381">
        <w:rPr>
          <w:u w:val="single"/>
        </w:rPr>
        <w:t xml:space="preserve"> </w:t>
      </w:r>
      <w:r w:rsidRPr="00F712AB">
        <w:rPr>
          <w:highlight w:val="cyan"/>
          <w:u w:val="single"/>
        </w:rPr>
        <w:t>but it does not</w:t>
      </w:r>
      <w:r w:rsidRPr="001E0381">
        <w:rPr>
          <w:u w:val="single"/>
        </w:rPr>
        <w:t xml:space="preserve"> always </w:t>
      </w:r>
      <w:r w:rsidRPr="00F712AB">
        <w:rPr>
          <w:highlight w:val="cyan"/>
          <w:u w:val="single"/>
        </w:rPr>
        <w:t>generate intense competition</w:t>
      </w:r>
      <w:r w:rsidRPr="001E0381">
        <w:rPr>
          <w:u w:val="single"/>
        </w:rPr>
        <w:t xml:space="preserve"> and war.</w:t>
      </w:r>
      <w:r w:rsidRPr="00133A0E">
        <w:rPr>
          <w:sz w:val="16"/>
        </w:rPr>
        <w:t xml:space="preserve"> In addition to the gross distribution of power in the international system, </w:t>
      </w:r>
      <w:r w:rsidRPr="00F712AB">
        <w:rPr>
          <w:highlight w:val="cyan"/>
          <w:u w:val="single"/>
        </w:rPr>
        <w:t>other material factors</w:t>
      </w:r>
      <w:r w:rsidRPr="00133A0E">
        <w:rPr>
          <w:sz w:val="16"/>
        </w:rPr>
        <w:t xml:space="preserve">, which I refer to as "structural modifiers," </w:t>
      </w:r>
      <w:r w:rsidRPr="001E0381">
        <w:rPr>
          <w:u w:val="single"/>
        </w:rPr>
        <w:t xml:space="preserve">may </w:t>
      </w:r>
      <w:r w:rsidRPr="00133A0E">
        <w:rPr>
          <w:sz w:val="16"/>
        </w:rPr>
        <w:t xml:space="preserve">increase or </w:t>
      </w:r>
      <w:r w:rsidRPr="00F712AB">
        <w:rPr>
          <w:rStyle w:val="Emphasis"/>
          <w:highlight w:val="cyan"/>
        </w:rPr>
        <w:t>decrease</w:t>
      </w:r>
      <w:r w:rsidRPr="001E0381">
        <w:rPr>
          <w:u w:val="single"/>
        </w:rPr>
        <w:t xml:space="preserve"> </w:t>
      </w:r>
      <w:r w:rsidRPr="00133A0E">
        <w:rPr>
          <w:sz w:val="16"/>
        </w:rPr>
        <w:t xml:space="preserve">the likelihood of </w:t>
      </w:r>
      <w:r w:rsidRPr="00F712AB">
        <w:rPr>
          <w:highlight w:val="cyan"/>
          <w:u w:val="single"/>
        </w:rPr>
        <w:t>conflict</w:t>
      </w:r>
      <w:r w:rsidRPr="00133A0E">
        <w:rPr>
          <w:sz w:val="16"/>
        </w:rPr>
        <w:t>.</w:t>
      </w:r>
    </w:p>
    <w:p w14:paraId="3CDA0F95" w14:textId="77777777" w:rsidR="007D11B9" w:rsidRPr="00133A0E" w:rsidRDefault="007D11B9" w:rsidP="007D11B9">
      <w:pPr>
        <w:rPr>
          <w:sz w:val="16"/>
        </w:rPr>
      </w:pPr>
      <w:r w:rsidRPr="00133A0E">
        <w:rPr>
          <w:sz w:val="16"/>
        </w:rPr>
        <w:t>These include the offense-defense balance in military technology, geographic proximity, access to raw materials, international economic pressure, regional or dyadic military balances, and the ease with which states can extract resources from conquered territory.</w:t>
      </w:r>
    </w:p>
    <w:p w14:paraId="1494A41E" w14:textId="77777777" w:rsidR="007D11B9" w:rsidRPr="00133A0E" w:rsidRDefault="007D11B9" w:rsidP="007D11B9">
      <w:pPr>
        <w:rPr>
          <w:sz w:val="16"/>
        </w:rPr>
      </w:pPr>
      <w:r w:rsidRPr="001E0381">
        <w:rPr>
          <w:u w:val="single"/>
        </w:rPr>
        <w:t>Defensive realists assume</w:t>
      </w:r>
      <w:r w:rsidRPr="00133A0E">
        <w:rPr>
          <w:sz w:val="16"/>
        </w:rPr>
        <w:t xml:space="preserve"> that </w:t>
      </w:r>
      <w:r w:rsidRPr="00F712AB">
        <w:rPr>
          <w:rStyle w:val="Emphasis"/>
          <w:highlight w:val="cyan"/>
        </w:rPr>
        <w:t>structural modifiers</w:t>
      </w:r>
      <w:r w:rsidRPr="00133A0E">
        <w:rPr>
          <w:sz w:val="16"/>
        </w:rPr>
        <w:t xml:space="preserve"> </w:t>
      </w:r>
      <w:r w:rsidRPr="00F712AB">
        <w:rPr>
          <w:highlight w:val="cyan"/>
          <w:u w:val="single"/>
        </w:rPr>
        <w:t>have a greater influence on</w:t>
      </w:r>
      <w:r w:rsidRPr="001E0381">
        <w:rPr>
          <w:u w:val="single"/>
        </w:rPr>
        <w:t xml:space="preserve"> </w:t>
      </w:r>
      <w:r w:rsidRPr="00133A0E">
        <w:rPr>
          <w:sz w:val="16"/>
        </w:rPr>
        <w:t xml:space="preserve">the likelihood of </w:t>
      </w:r>
      <w:r w:rsidRPr="00F712AB">
        <w:rPr>
          <w:highlight w:val="cyan"/>
          <w:u w:val="single"/>
        </w:rPr>
        <w:t>international conflict</w:t>
      </w:r>
      <w:r w:rsidRPr="00133A0E">
        <w:rPr>
          <w:sz w:val="16"/>
        </w:rPr>
        <w:t xml:space="preserve"> or cooperation </w:t>
      </w:r>
      <w:r w:rsidRPr="001E0381">
        <w:rPr>
          <w:u w:val="single"/>
        </w:rPr>
        <w:t>than</w:t>
      </w:r>
      <w:r w:rsidRPr="00133A0E">
        <w:rPr>
          <w:sz w:val="16"/>
        </w:rPr>
        <w:t xml:space="preserve"> does </w:t>
      </w:r>
      <w:r w:rsidRPr="001E0381">
        <w:rPr>
          <w:u w:val="single"/>
        </w:rPr>
        <w:t>the gross distribution of power</w:t>
      </w:r>
      <w:r w:rsidRPr="00133A0E">
        <w:rPr>
          <w:sz w:val="16"/>
        </w:rPr>
        <w:t xml:space="preserve">. The gross distribution of power refers to the relative share of the international system's material capabilities that each state controls. Polarity, or the number of great powers in the international system, is the most common measure of the gross distribution of power. </w:t>
      </w:r>
      <w:r w:rsidRPr="00F712AB">
        <w:rPr>
          <w:highlight w:val="cyan"/>
          <w:u w:val="single"/>
        </w:rPr>
        <w:t>Structural modifiers</w:t>
      </w:r>
      <w:r w:rsidRPr="001E0381">
        <w:rPr>
          <w:u w:val="single"/>
        </w:rPr>
        <w:t>,</w:t>
      </w:r>
      <w:r w:rsidRPr="00133A0E">
        <w:rPr>
          <w:sz w:val="16"/>
        </w:rPr>
        <w:t xml:space="preserve"> on the other hand, </w:t>
      </w:r>
      <w:r w:rsidRPr="00F712AB">
        <w:rPr>
          <w:highlight w:val="cyan"/>
          <w:u w:val="single"/>
        </w:rPr>
        <w:t>refer to the relative</w:t>
      </w:r>
      <w:r w:rsidRPr="00F712AB">
        <w:rPr>
          <w:sz w:val="16"/>
          <w:highlight w:val="cyan"/>
        </w:rPr>
        <w:t xml:space="preserve"> </w:t>
      </w:r>
      <w:r w:rsidRPr="00F712AB">
        <w:rPr>
          <w:highlight w:val="cyan"/>
          <w:u w:val="single"/>
        </w:rPr>
        <w:t>distribution of capabilities that</w:t>
      </w:r>
      <w:r w:rsidRPr="001E0381">
        <w:rPr>
          <w:u w:val="single"/>
        </w:rPr>
        <w:t xml:space="preserve"> </w:t>
      </w:r>
      <w:r w:rsidRPr="00133A0E">
        <w:rPr>
          <w:sz w:val="16"/>
        </w:rPr>
        <w:t xml:space="preserve">enable </w:t>
      </w:r>
      <w:r w:rsidRPr="00F712AB">
        <w:rPr>
          <w:highlight w:val="cyan"/>
          <w:u w:val="single"/>
        </w:rPr>
        <w:t>individual states</w:t>
      </w:r>
      <w:r w:rsidRPr="00133A0E">
        <w:rPr>
          <w:sz w:val="16"/>
        </w:rPr>
        <w:t xml:space="preserve"> </w:t>
      </w:r>
      <w:r w:rsidRPr="001E0381">
        <w:rPr>
          <w:u w:val="single"/>
        </w:rPr>
        <w:t xml:space="preserve">to </w:t>
      </w:r>
      <w:r w:rsidRPr="00F712AB">
        <w:rPr>
          <w:highlight w:val="cyan"/>
          <w:u w:val="single"/>
        </w:rPr>
        <w:t>carry out</w:t>
      </w:r>
      <w:r w:rsidRPr="00133A0E">
        <w:rPr>
          <w:sz w:val="16"/>
        </w:rPr>
        <w:t xml:space="preserve"> particular diplomatic and military strategies. This in turn influences the severity of the security dilemma between particular states or in regional subsystems. </w:t>
      </w:r>
      <w:proofErr w:type="gramStart"/>
      <w:r w:rsidRPr="00133A0E">
        <w:rPr>
          <w:sz w:val="16"/>
        </w:rPr>
        <w:t>Thus</w:t>
      </w:r>
      <w:proofErr w:type="gramEnd"/>
      <w:r w:rsidRPr="00133A0E">
        <w:rPr>
          <w:sz w:val="16"/>
        </w:rPr>
        <w:t xml:space="preserve"> one may think of the structural modifiers as mediating the effects of systemic imperatives on the behavior of states.</w:t>
      </w:r>
    </w:p>
    <w:p w14:paraId="2568D656" w14:textId="77777777" w:rsidR="007D11B9" w:rsidRPr="00133A0E" w:rsidRDefault="007D11B9" w:rsidP="007D11B9">
      <w:pPr>
        <w:rPr>
          <w:sz w:val="16"/>
        </w:rPr>
      </w:pPr>
      <w:r w:rsidRPr="00133A0E">
        <w:rPr>
          <w:sz w:val="16"/>
        </w:rPr>
        <w:t>Consider, for example, offense-defense theory and balance-of-threat theory. It makes little sense to speak of a systemwide offense-defense balance in military technology. The possession of particular military technologies and weapons systems influences the relative ease with which a state can attack or hold territory. The objective offense-defense balance affects the strategies of individual states and the interaction between pairs of states; it does not change the gross distribution of power in the international system. Similarly, balance-</w:t>
      </w:r>
      <w:proofErr w:type="spellStart"/>
      <w:r w:rsidRPr="00133A0E">
        <w:rPr>
          <w:sz w:val="16"/>
        </w:rPr>
        <w:t>ofthreat</w:t>
      </w:r>
      <w:proofErr w:type="spellEnd"/>
      <w:r w:rsidRPr="00133A0E">
        <w:rPr>
          <w:sz w:val="16"/>
        </w:rPr>
        <w:t xml:space="preserve"> theory does not posit that states always balance against the greatest threat in the international system. Rather they generally balance against states that pose an immediate threat to their survival.</w:t>
      </w:r>
    </w:p>
    <w:p w14:paraId="41F36700" w14:textId="77777777" w:rsidR="007D11B9" w:rsidRPr="00133A0E" w:rsidRDefault="007D11B9" w:rsidP="007D11B9">
      <w:pPr>
        <w:rPr>
          <w:sz w:val="16"/>
        </w:rPr>
      </w:pPr>
      <w:r w:rsidRPr="00436C8A">
        <w:rPr>
          <w:u w:val="single"/>
        </w:rPr>
        <w:t>Defensive realism</w:t>
      </w:r>
      <w:r w:rsidRPr="00133A0E">
        <w:rPr>
          <w:sz w:val="16"/>
        </w:rPr>
        <w:t>, in both its neorealist and neoclassical realist variants</w:t>
      </w:r>
      <w:r w:rsidRPr="001E0381">
        <w:rPr>
          <w:u w:val="single"/>
        </w:rPr>
        <w:t>, challenges notions that the</w:t>
      </w:r>
      <w:r w:rsidRPr="00133A0E">
        <w:rPr>
          <w:sz w:val="16"/>
        </w:rPr>
        <w:t xml:space="preserve"> </w:t>
      </w:r>
      <w:r w:rsidRPr="001E0381">
        <w:rPr>
          <w:u w:val="single"/>
        </w:rPr>
        <w:t>security dilemma</w:t>
      </w:r>
      <w:r w:rsidRPr="00133A0E">
        <w:rPr>
          <w:sz w:val="16"/>
        </w:rPr>
        <w:t xml:space="preserve"> always </w:t>
      </w:r>
      <w:r w:rsidRPr="001E0381">
        <w:rPr>
          <w:u w:val="single"/>
        </w:rPr>
        <w:t>generates intense conflict</w:t>
      </w:r>
      <w:r w:rsidRPr="00133A0E">
        <w:rPr>
          <w:sz w:val="16"/>
        </w:rPr>
        <w:t>. In this respect, defensive realism corrects deductive flaws both in Waltz's core model and in offensive realism. Waltz holds that anarchy and the need for survival often force states to forgo mutually beneficial cooperation. At a minimum, cooperation is difficult because states are sensitive to how it affects their current and future relative capabilities. Cooperation often proves to be impossible, particularly in the security arena, because states have every incentive to maintain an advantage over their competitors. Some offensive realists go further in arguing that cooperation can put a state's survival in jeopardy. John Mearsheimer argues that anarchy leaves little room for trust because "a state may be unable to recover if its trust is betrayed."</w:t>
      </w:r>
    </w:p>
    <w:p w14:paraId="31C348F6" w14:textId="77777777" w:rsidR="007D11B9" w:rsidRPr="00133A0E" w:rsidRDefault="007D11B9" w:rsidP="007D11B9">
      <w:pPr>
        <w:rPr>
          <w:sz w:val="16"/>
        </w:rPr>
      </w:pPr>
      <w:r w:rsidRPr="00F712AB">
        <w:rPr>
          <w:highlight w:val="cyan"/>
          <w:u w:val="single"/>
        </w:rPr>
        <w:t>Defensive realism</w:t>
      </w:r>
      <w:r w:rsidRPr="001E0381">
        <w:rPr>
          <w:u w:val="single"/>
        </w:rPr>
        <w:t xml:space="preserve"> </w:t>
      </w:r>
      <w:r w:rsidRPr="00F712AB">
        <w:rPr>
          <w:highlight w:val="cyan"/>
          <w:u w:val="single"/>
        </w:rPr>
        <w:t xml:space="preserve">faults these arguments for being </w:t>
      </w:r>
      <w:r w:rsidRPr="00F712AB">
        <w:rPr>
          <w:rStyle w:val="Emphasis"/>
          <w:highlight w:val="cyan"/>
        </w:rPr>
        <w:t>incomplete.</w:t>
      </w:r>
      <w:r w:rsidRPr="00133A0E">
        <w:rPr>
          <w:sz w:val="16"/>
        </w:rPr>
        <w:t xml:space="preserve"> </w:t>
      </w:r>
      <w:r w:rsidRPr="00F712AB">
        <w:rPr>
          <w:highlight w:val="cyan"/>
          <w:u w:val="single"/>
        </w:rPr>
        <w:t>Cooperation is risky, but so is competition</w:t>
      </w:r>
      <w:r w:rsidRPr="001E0381">
        <w:rPr>
          <w:u w:val="single"/>
        </w:rPr>
        <w:t xml:space="preserve">. </w:t>
      </w:r>
      <w:r w:rsidRPr="00F712AB">
        <w:rPr>
          <w:highlight w:val="cyan"/>
          <w:u w:val="single"/>
        </w:rPr>
        <w:t>States cannot be certain of the outcome of an arms race</w:t>
      </w:r>
      <w:r w:rsidRPr="00133A0E">
        <w:rPr>
          <w:sz w:val="16"/>
        </w:rPr>
        <w:t xml:space="preserve"> or war beforehand, </w:t>
      </w:r>
      <w:r w:rsidRPr="00F712AB">
        <w:rPr>
          <w:highlight w:val="cyan"/>
          <w:u w:val="single"/>
        </w:rPr>
        <w:t>and losing</w:t>
      </w:r>
      <w:r w:rsidRPr="001E0381">
        <w:rPr>
          <w:u w:val="single"/>
        </w:rPr>
        <w:t xml:space="preserve"> such a competition </w:t>
      </w:r>
      <w:r w:rsidRPr="00F712AB">
        <w:rPr>
          <w:highlight w:val="cyan"/>
          <w:u w:val="single"/>
        </w:rPr>
        <w:t xml:space="preserve">can </w:t>
      </w:r>
      <w:r w:rsidRPr="00F712AB">
        <w:rPr>
          <w:rStyle w:val="Emphasis"/>
          <w:highlight w:val="cyan"/>
        </w:rPr>
        <w:t>jeopardize a state's security</w:t>
      </w:r>
      <w:r w:rsidRPr="00133A0E">
        <w:rPr>
          <w:sz w:val="16"/>
        </w:rPr>
        <w:t xml:space="preserve">. </w:t>
      </w:r>
      <w:r w:rsidRPr="001E0381">
        <w:rPr>
          <w:u w:val="single"/>
        </w:rPr>
        <w:t xml:space="preserve">Waltz's </w:t>
      </w:r>
      <w:r w:rsidRPr="00F712AB">
        <w:rPr>
          <w:highlight w:val="cyan"/>
          <w:u w:val="single"/>
        </w:rPr>
        <w:t>balance-of-power theory</w:t>
      </w:r>
      <w:r w:rsidRPr="00133A0E">
        <w:rPr>
          <w:sz w:val="16"/>
        </w:rPr>
        <w:t xml:space="preserve"> and Mearsheimer's offensive realism require that states evaluate the risks of cooperation and competition, but they </w:t>
      </w:r>
      <w:r w:rsidRPr="00F712AB">
        <w:rPr>
          <w:highlight w:val="cyan"/>
          <w:u w:val="single"/>
        </w:rPr>
        <w:t>do not explain variation in</w:t>
      </w:r>
      <w:r w:rsidRPr="001E0381">
        <w:rPr>
          <w:u w:val="single"/>
        </w:rPr>
        <w:t xml:space="preserve"> competitive or </w:t>
      </w:r>
      <w:r w:rsidRPr="00F712AB">
        <w:rPr>
          <w:rStyle w:val="Emphasis"/>
          <w:highlight w:val="cyan"/>
        </w:rPr>
        <w:t>cooperative behavior</w:t>
      </w:r>
      <w:r w:rsidRPr="00133A0E">
        <w:rPr>
          <w:sz w:val="16"/>
        </w:rPr>
        <w:t xml:space="preserve">. </w:t>
      </w:r>
      <w:r w:rsidRPr="001E0381">
        <w:rPr>
          <w:u w:val="single"/>
        </w:rPr>
        <w:t xml:space="preserve">This has implications for </w:t>
      </w:r>
      <w:r w:rsidRPr="00133A0E">
        <w:rPr>
          <w:sz w:val="16"/>
        </w:rPr>
        <w:t xml:space="preserve">both </w:t>
      </w:r>
      <w:r w:rsidRPr="001E0381">
        <w:rPr>
          <w:u w:val="single"/>
        </w:rPr>
        <w:t>fo</w:t>
      </w:r>
      <w:r w:rsidRPr="00133A0E">
        <w:rPr>
          <w:sz w:val="16"/>
        </w:rPr>
        <w:t xml:space="preserve">reign </w:t>
      </w:r>
      <w:r w:rsidRPr="001E0381">
        <w:rPr>
          <w:u w:val="single"/>
        </w:rPr>
        <w:t>po</w:t>
      </w:r>
      <w:r w:rsidRPr="00133A0E">
        <w:rPr>
          <w:sz w:val="16"/>
        </w:rPr>
        <w:t>licy and international outcomes.</w:t>
      </w:r>
    </w:p>
    <w:p w14:paraId="2BD2D6AA" w14:textId="77777777" w:rsidR="007D11B9" w:rsidRPr="00133A0E" w:rsidRDefault="007D11B9" w:rsidP="007D11B9">
      <w:pPr>
        <w:rPr>
          <w:sz w:val="16"/>
        </w:rPr>
      </w:pPr>
      <w:r w:rsidRPr="00133A0E">
        <w:rPr>
          <w:sz w:val="16"/>
        </w:rPr>
        <w:t xml:space="preserve">The defensive variants of neorealism and neoclassical realism specify the conditions under which cooperative international outcomes and less competitive state behavior, respectively, become more likely. </w:t>
      </w:r>
      <w:r w:rsidRPr="00133A0E">
        <w:rPr>
          <w:u w:val="single"/>
        </w:rPr>
        <w:t xml:space="preserve">According to </w:t>
      </w:r>
      <w:proofErr w:type="spellStart"/>
      <w:r w:rsidRPr="00F712AB">
        <w:rPr>
          <w:highlight w:val="cyan"/>
          <w:u w:val="single"/>
        </w:rPr>
        <w:t>offensedefense</w:t>
      </w:r>
      <w:proofErr w:type="spellEnd"/>
      <w:r w:rsidRPr="00F712AB">
        <w:rPr>
          <w:highlight w:val="cyan"/>
          <w:u w:val="single"/>
        </w:rPr>
        <w:t xml:space="preserve"> theory proponents</w:t>
      </w:r>
      <w:r w:rsidRPr="00133A0E">
        <w:rPr>
          <w:sz w:val="16"/>
        </w:rPr>
        <w:t xml:space="preserve">, at the operational and tactical level, improvements in firepower (e.g., machine guns, infantry antitank weapons, surface-to-air missiles, and tactical nuclear weapons) </w:t>
      </w:r>
      <w:r w:rsidRPr="00133A0E">
        <w:rPr>
          <w:u w:val="single"/>
        </w:rPr>
        <w:t xml:space="preserve">should </w:t>
      </w:r>
      <w:r w:rsidRPr="00F712AB">
        <w:rPr>
          <w:highlight w:val="cyan"/>
          <w:u w:val="single"/>
        </w:rPr>
        <w:t>favor the defense because attackers are</w:t>
      </w:r>
      <w:r w:rsidRPr="00133A0E">
        <w:rPr>
          <w:sz w:val="16"/>
        </w:rPr>
        <w:t xml:space="preserve"> usually </w:t>
      </w:r>
      <w:r w:rsidRPr="00F712AB">
        <w:rPr>
          <w:rStyle w:val="Emphasis"/>
          <w:highlight w:val="cyan"/>
        </w:rPr>
        <w:t>more vulnerable</w:t>
      </w:r>
      <w:r w:rsidRPr="00133A0E">
        <w:rPr>
          <w:sz w:val="16"/>
        </w:rPr>
        <w:t xml:space="preserve"> and detectable </w:t>
      </w:r>
      <w:r w:rsidRPr="00133A0E">
        <w:rPr>
          <w:u w:val="single"/>
        </w:rPr>
        <w:t>than are well-prepared defenders</w:t>
      </w:r>
      <w:r w:rsidRPr="00133A0E">
        <w:rPr>
          <w:sz w:val="16"/>
        </w:rPr>
        <w:t>. At the strategic level, the anticipated high costs and risks of conquests should deter even greedy leaders.</w:t>
      </w:r>
    </w:p>
    <w:p w14:paraId="528214AB" w14:textId="77777777" w:rsidR="007D11B9" w:rsidRDefault="007D11B9" w:rsidP="007D11B9"/>
    <w:p w14:paraId="3299336F" w14:textId="77777777" w:rsidR="007D11B9" w:rsidRDefault="007D11B9" w:rsidP="007D11B9"/>
    <w:p w14:paraId="4BF65882" w14:textId="6E853082" w:rsidR="007D11B9" w:rsidRDefault="007D11B9" w:rsidP="007D11B9">
      <w:pPr>
        <w:pStyle w:val="Heading3"/>
      </w:pPr>
      <w:r>
        <w:t>1AR---No Link---Security Dilemma</w:t>
      </w:r>
    </w:p>
    <w:p w14:paraId="7E905351" w14:textId="77777777" w:rsidR="007D11B9" w:rsidRDefault="007D11B9" w:rsidP="007D11B9">
      <w:pPr>
        <w:pStyle w:val="Heading4"/>
      </w:pPr>
      <w:r>
        <w:t xml:space="preserve">Security dilemma’s </w:t>
      </w:r>
      <w:r w:rsidRPr="00436C8A">
        <w:rPr>
          <w:u w:val="single"/>
        </w:rPr>
        <w:t>reliance on uncertainty</w:t>
      </w:r>
      <w:r>
        <w:t xml:space="preserve"> makes it wrong</w:t>
      </w:r>
    </w:p>
    <w:p w14:paraId="01D9513A" w14:textId="77777777" w:rsidR="007D11B9" w:rsidRDefault="007D11B9" w:rsidP="007D11B9">
      <w:r w:rsidRPr="00BA1E94">
        <w:t xml:space="preserve">Jeffrey </w:t>
      </w:r>
      <w:r w:rsidRPr="001E0381">
        <w:rPr>
          <w:rFonts w:eastAsiaTheme="majorEastAsia" w:cstheme="majorBidi"/>
          <w:b/>
          <w:iCs/>
          <w:sz w:val="26"/>
        </w:rPr>
        <w:t>Taliaferro 01</w:t>
      </w:r>
      <w:r>
        <w:t xml:space="preserve">, </w:t>
      </w:r>
      <w:r w:rsidRPr="001E0381">
        <w:t xml:space="preserve">an American political scientist and international relations </w:t>
      </w:r>
      <w:proofErr w:type="spellStart"/>
      <w:r w:rsidRPr="001E0381">
        <w:t>scholar</w:t>
      </w:r>
      <w:r>
        <w:t>and</w:t>
      </w:r>
      <w:proofErr w:type="spellEnd"/>
      <w:r w:rsidRPr="001E0381">
        <w:t xml:space="preserve"> a professor of political science at Tufts University</w:t>
      </w:r>
      <w:r>
        <w:t>, 1/01, “</w:t>
      </w:r>
      <w:r w:rsidRPr="001E0381">
        <w:t>Security Seeking under Anarchy: Defensive Realism Revisited</w:t>
      </w:r>
      <w:r>
        <w:t xml:space="preserve">,” International Security, Volume 25, Winter 2000/01 Issue 3, </w:t>
      </w:r>
      <w:proofErr w:type="gramStart"/>
      <w:r w:rsidRPr="001E0381">
        <w:t>https://www.iirjournal.com/concepts-theories/77-security-seeking-under-anarchy-defensive-realism-revisited?</w:t>
      </w:r>
      <w:r>
        <w:t>,</w:t>
      </w:r>
      <w:proofErr w:type="gramEnd"/>
      <w:r>
        <w:t xml:space="preserve"> </w:t>
      </w:r>
      <w:proofErr w:type="spellStart"/>
      <w:r>
        <w:t>igo</w:t>
      </w:r>
      <w:proofErr w:type="spellEnd"/>
    </w:p>
    <w:p w14:paraId="090DC8DC" w14:textId="77777777" w:rsidR="007D11B9" w:rsidRDefault="007D11B9" w:rsidP="007D11B9">
      <w:r w:rsidRPr="00F712AB">
        <w:rPr>
          <w:highlight w:val="cyan"/>
          <w:u w:val="single"/>
        </w:rPr>
        <w:t>Schweller challenges the existence of the security dilemma</w:t>
      </w:r>
      <w:r>
        <w:t xml:space="preserve"> </w:t>
      </w:r>
      <w:r w:rsidRPr="00133A0E">
        <w:rPr>
          <w:u w:val="single"/>
        </w:rPr>
        <w:t xml:space="preserve">and </w:t>
      </w:r>
      <w:r w:rsidRPr="00F712AB">
        <w:rPr>
          <w:highlight w:val="cyan"/>
          <w:u w:val="single"/>
        </w:rPr>
        <w:t>faults Waltz for</w:t>
      </w:r>
      <w:r>
        <w:t xml:space="preserve"> allegedly </w:t>
      </w:r>
      <w:r w:rsidRPr="00F712AB">
        <w:rPr>
          <w:rStyle w:val="Emphasis"/>
          <w:highlight w:val="cyan"/>
        </w:rPr>
        <w:t>relying on uncertainty,</w:t>
      </w:r>
      <w:r>
        <w:t xml:space="preserve"> instead of structure</w:t>
      </w:r>
      <w:r w:rsidRPr="00133A0E">
        <w:rPr>
          <w:u w:val="single"/>
        </w:rPr>
        <w:t xml:space="preserve">, </w:t>
      </w:r>
      <w:r w:rsidRPr="00F712AB">
        <w:rPr>
          <w:highlight w:val="cyan"/>
          <w:u w:val="single"/>
        </w:rPr>
        <w:t>to explain international conflict</w:t>
      </w:r>
      <w:r>
        <w:t xml:space="preserve"> and balancing. He writes, "</w:t>
      </w:r>
      <w:r w:rsidRPr="00F712AB">
        <w:rPr>
          <w:highlight w:val="cyan"/>
          <w:u w:val="single"/>
        </w:rPr>
        <w:t>Predatory</w:t>
      </w:r>
      <w:r w:rsidRPr="00133A0E">
        <w:rPr>
          <w:u w:val="single"/>
        </w:rPr>
        <w:t xml:space="preserve"> </w:t>
      </w:r>
      <w:r w:rsidRPr="00F712AB">
        <w:rPr>
          <w:highlight w:val="cyan"/>
          <w:u w:val="single"/>
        </w:rPr>
        <w:t xml:space="preserve">states </w:t>
      </w:r>
      <w:r w:rsidRPr="00F712AB">
        <w:rPr>
          <w:rStyle w:val="Emphasis"/>
          <w:highlight w:val="cyan"/>
        </w:rPr>
        <w:t>motivated by expansion</w:t>
      </w:r>
      <w:r w:rsidRPr="00133A0E">
        <w:rPr>
          <w:u w:val="single"/>
        </w:rPr>
        <w:t xml:space="preserve"> and absolute gains,</w:t>
      </w:r>
      <w:r>
        <w:t xml:space="preserve"> </w:t>
      </w:r>
      <w:r w:rsidRPr="00F712AB">
        <w:rPr>
          <w:highlight w:val="cyan"/>
          <w:u w:val="single"/>
        </w:rPr>
        <w:t>not security</w:t>
      </w:r>
      <w:r w:rsidRPr="00133A0E">
        <w:rPr>
          <w:u w:val="single"/>
        </w:rPr>
        <w:t xml:space="preserve"> and the fear of relative losses, are the prime movers of neorealist theory. </w:t>
      </w:r>
      <w:r w:rsidRPr="00F712AB">
        <w:rPr>
          <w:highlight w:val="cyan"/>
          <w:u w:val="single"/>
        </w:rPr>
        <w:t>Without</w:t>
      </w:r>
      <w:r w:rsidRPr="00133A0E">
        <w:rPr>
          <w:u w:val="single"/>
        </w:rPr>
        <w:t xml:space="preserve"> </w:t>
      </w:r>
      <w:r>
        <w:t xml:space="preserve">some </w:t>
      </w:r>
      <w:r w:rsidRPr="00133A0E">
        <w:t>possibility of ... [the</w:t>
      </w:r>
      <w:r>
        <w:t xml:space="preserve">] existence (of </w:t>
      </w:r>
      <w:r w:rsidRPr="00F712AB">
        <w:rPr>
          <w:highlight w:val="cyan"/>
          <w:u w:val="single"/>
        </w:rPr>
        <w:t>predatory states</w:t>
      </w:r>
      <w:r>
        <w:t xml:space="preserve">], </w:t>
      </w:r>
      <w:r w:rsidRPr="00F712AB">
        <w:rPr>
          <w:highlight w:val="cyan"/>
          <w:u w:val="single"/>
        </w:rPr>
        <w:t xml:space="preserve">the security dilemma </w:t>
      </w:r>
      <w:r w:rsidRPr="00F712AB">
        <w:rPr>
          <w:rStyle w:val="Emphasis"/>
          <w:highlight w:val="cyan"/>
        </w:rPr>
        <w:t>melts away</w:t>
      </w:r>
      <w:r w:rsidRPr="00133A0E">
        <w:rPr>
          <w:rStyle w:val="Emphasis"/>
        </w:rPr>
        <w:t>,</w:t>
      </w:r>
      <w:r>
        <w:t xml:space="preserve"> as do most concepts associated with contemporary realism."</w:t>
      </w:r>
    </w:p>
    <w:p w14:paraId="70DF4888" w14:textId="77777777" w:rsidR="007D11B9" w:rsidRDefault="007D11B9" w:rsidP="007D11B9">
      <w:r>
        <w:t xml:space="preserve">Schweller contends that balancing would not occur in an international system comprised entirely of security-seeking states, unless states were uncertain of one another's motives. He argues that </w:t>
      </w:r>
      <w:r w:rsidRPr="00F712AB">
        <w:rPr>
          <w:highlight w:val="cyan"/>
          <w:u w:val="single"/>
        </w:rPr>
        <w:t>if all states</w:t>
      </w:r>
      <w:r w:rsidRPr="00133A0E">
        <w:rPr>
          <w:u w:val="single"/>
        </w:rPr>
        <w:t xml:space="preserve"> </w:t>
      </w:r>
      <w:r w:rsidRPr="00F712AB">
        <w:rPr>
          <w:highlight w:val="cyan"/>
          <w:u w:val="single"/>
        </w:rPr>
        <w:t xml:space="preserve">seek </w:t>
      </w:r>
      <w:proofErr w:type="spellStart"/>
      <w:r w:rsidRPr="00F712AB">
        <w:rPr>
          <w:highlight w:val="cyan"/>
          <w:u w:val="single"/>
        </w:rPr>
        <w:t>security,"the</w:t>
      </w:r>
      <w:proofErr w:type="spellEnd"/>
      <w:r w:rsidRPr="00F712AB">
        <w:rPr>
          <w:highlight w:val="cyan"/>
          <w:u w:val="single"/>
        </w:rPr>
        <w:t xml:space="preserve"> security dilemma is always apparent, not real</w:t>
      </w:r>
      <w:r>
        <w:t xml:space="preserve">." </w:t>
      </w:r>
      <w:r w:rsidRPr="00133A0E">
        <w:rPr>
          <w:u w:val="single"/>
        </w:rPr>
        <w:t>If aggressors</w:t>
      </w:r>
      <w:r>
        <w:t xml:space="preserve"> (i.e., states that arm for </w:t>
      </w:r>
      <w:proofErr w:type="spellStart"/>
      <w:r>
        <w:t>nonsecurity</w:t>
      </w:r>
      <w:proofErr w:type="spellEnd"/>
      <w:r>
        <w:t xml:space="preserve"> reasons) do </w:t>
      </w:r>
      <w:r w:rsidRPr="00133A0E">
        <w:rPr>
          <w:u w:val="single"/>
        </w:rPr>
        <w:t>exist</w:t>
      </w:r>
      <w:r>
        <w:t xml:space="preserve">, </w:t>
      </w:r>
      <w:r w:rsidRPr="00133A0E">
        <w:rPr>
          <w:u w:val="single"/>
        </w:rPr>
        <w:t xml:space="preserve">then there would be </w:t>
      </w:r>
      <w:r w:rsidRPr="00133A0E">
        <w:rPr>
          <w:rStyle w:val="Emphasis"/>
        </w:rPr>
        <w:t>no security dilemma</w:t>
      </w:r>
      <w:r>
        <w:t xml:space="preserve"> "but rather an example of a state or coalition mobilizing for the purpose of expansion and targets of that aggression responding by acquiring arms and forming alliances to defend themselves." </w:t>
      </w:r>
      <w:r w:rsidRPr="00133A0E">
        <w:rPr>
          <w:u w:val="single"/>
        </w:rPr>
        <w:t>If</w:t>
      </w:r>
      <w:r>
        <w:t xml:space="preserve">, on the other hand, </w:t>
      </w:r>
      <w:r w:rsidRPr="00133A0E">
        <w:rPr>
          <w:u w:val="single"/>
        </w:rPr>
        <w:t>real aggressors do not exist, this</w:t>
      </w:r>
      <w:r>
        <w:t xml:space="preserve"> </w:t>
      </w:r>
      <w:r w:rsidRPr="00133A0E">
        <w:rPr>
          <w:u w:val="single"/>
        </w:rPr>
        <w:t>reliance on uncertainty to explain war</w:t>
      </w:r>
      <w:r>
        <w:t xml:space="preserve"> and balancing behavior </w:t>
      </w:r>
      <w:r w:rsidRPr="00436C8A">
        <w:rPr>
          <w:rStyle w:val="Emphasis"/>
        </w:rPr>
        <w:t>violates "realism's</w:t>
      </w:r>
      <w:r w:rsidRPr="00133A0E">
        <w:rPr>
          <w:u w:val="single"/>
        </w:rPr>
        <w:t xml:space="preserve"> most basic tenet</w:t>
      </w:r>
      <w:r>
        <w:t xml:space="preserve"> </w:t>
      </w:r>
      <w:r w:rsidRPr="00133A0E">
        <w:rPr>
          <w:u w:val="single"/>
        </w:rPr>
        <w:t xml:space="preserve">that conflicts </w:t>
      </w:r>
      <w:r>
        <w:t xml:space="preserve">of interest </w:t>
      </w:r>
      <w:r w:rsidRPr="00133A0E">
        <w:rPr>
          <w:u w:val="single"/>
        </w:rPr>
        <w:t>among states are genuine</w:t>
      </w:r>
      <w:r>
        <w:t xml:space="preserve"> rather than the result of misunderstanding and misperception."</w:t>
      </w:r>
    </w:p>
    <w:p w14:paraId="40EE8B79" w14:textId="77777777" w:rsidR="007D11B9" w:rsidRDefault="007D11B9" w:rsidP="007D11B9"/>
    <w:p w14:paraId="1A69781A" w14:textId="7E055CC2" w:rsidR="007D11B9" w:rsidRDefault="007D11B9" w:rsidP="007D11B9">
      <w:pPr>
        <w:pStyle w:val="Heading4"/>
      </w:pPr>
      <w:r>
        <w:t>Lack of concrete motives makes the security dilemma in</w:t>
      </w:r>
      <w:r w:rsidR="007A109F">
        <w:t>evitable.</w:t>
      </w:r>
    </w:p>
    <w:p w14:paraId="5B313A70" w14:textId="77777777" w:rsidR="007D11B9" w:rsidRDefault="007D11B9" w:rsidP="007D11B9">
      <w:r w:rsidRPr="00BA1E94">
        <w:t xml:space="preserve">Jeffrey </w:t>
      </w:r>
      <w:r w:rsidRPr="001E0381">
        <w:rPr>
          <w:rFonts w:eastAsiaTheme="majorEastAsia" w:cstheme="majorBidi"/>
          <w:b/>
          <w:iCs/>
          <w:sz w:val="26"/>
        </w:rPr>
        <w:t>Taliaferro 01</w:t>
      </w:r>
      <w:r>
        <w:t xml:space="preserve">, </w:t>
      </w:r>
      <w:r w:rsidRPr="001E0381">
        <w:t xml:space="preserve">an American political scientist and international relations </w:t>
      </w:r>
      <w:proofErr w:type="spellStart"/>
      <w:r w:rsidRPr="001E0381">
        <w:t>scholar</w:t>
      </w:r>
      <w:r>
        <w:t>and</w:t>
      </w:r>
      <w:proofErr w:type="spellEnd"/>
      <w:r w:rsidRPr="001E0381">
        <w:t xml:space="preserve"> a professor of political science at Tufts University</w:t>
      </w:r>
      <w:r>
        <w:t>, 1/01, “</w:t>
      </w:r>
      <w:r w:rsidRPr="001E0381">
        <w:t>Security Seeking under Anarchy: Defensive Realism Revisited</w:t>
      </w:r>
      <w:r>
        <w:t xml:space="preserve">,” International Security, Volume 25, Winter 2000/01 Issue 3, </w:t>
      </w:r>
      <w:proofErr w:type="gramStart"/>
      <w:r w:rsidRPr="001E0381">
        <w:t>https://www.iirjournal.com/concepts-theories/77-security-seeking-under-anarchy-defensive-realism-revisited?</w:t>
      </w:r>
      <w:r>
        <w:t>,</w:t>
      </w:r>
      <w:proofErr w:type="gramEnd"/>
      <w:r>
        <w:t xml:space="preserve"> </w:t>
      </w:r>
      <w:proofErr w:type="spellStart"/>
      <w:r>
        <w:t>igo</w:t>
      </w:r>
      <w:proofErr w:type="spellEnd"/>
    </w:p>
    <w:p w14:paraId="0A9BAEFC" w14:textId="77777777" w:rsidR="007D11B9" w:rsidRPr="00133A0E" w:rsidRDefault="007D11B9" w:rsidP="007D11B9">
      <w:pPr>
        <w:rPr>
          <w:sz w:val="16"/>
        </w:rPr>
      </w:pPr>
      <w:r w:rsidRPr="00F712AB">
        <w:rPr>
          <w:highlight w:val="cyan"/>
          <w:u w:val="single"/>
        </w:rPr>
        <w:t>Schweller'</w:t>
      </w:r>
      <w:r w:rsidRPr="00133A0E">
        <w:rPr>
          <w:u w:val="single"/>
        </w:rPr>
        <w:t>s critique of the security dilemma misses the mark</w:t>
      </w:r>
      <w:r w:rsidRPr="00133A0E">
        <w:rPr>
          <w:sz w:val="16"/>
        </w:rPr>
        <w:t xml:space="preserve"> in three respects. First, </w:t>
      </w:r>
      <w:r w:rsidRPr="00133A0E">
        <w:rPr>
          <w:u w:val="single"/>
        </w:rPr>
        <w:t xml:space="preserve">he </w:t>
      </w:r>
      <w:r w:rsidRPr="00F712AB">
        <w:rPr>
          <w:highlight w:val="cyan"/>
          <w:u w:val="single"/>
        </w:rPr>
        <w:t>fails to appreciate</w:t>
      </w:r>
      <w:r w:rsidRPr="00F712AB">
        <w:rPr>
          <w:sz w:val="16"/>
          <w:highlight w:val="cyan"/>
        </w:rPr>
        <w:t xml:space="preserve"> </w:t>
      </w:r>
      <w:r w:rsidRPr="00F712AB">
        <w:rPr>
          <w:highlight w:val="cyan"/>
          <w:u w:val="single"/>
        </w:rPr>
        <w:t>the</w:t>
      </w:r>
      <w:r w:rsidRPr="00133A0E">
        <w:rPr>
          <w:u w:val="single"/>
        </w:rPr>
        <w:t xml:space="preserve"> </w:t>
      </w:r>
      <w:r w:rsidRPr="00F712AB">
        <w:rPr>
          <w:rStyle w:val="Emphasis"/>
          <w:highlight w:val="cyan"/>
        </w:rPr>
        <w:t>role that uncertainty plays</w:t>
      </w:r>
      <w:r w:rsidRPr="00133A0E">
        <w:rPr>
          <w:u w:val="single"/>
        </w:rPr>
        <w:t xml:space="preserve"> </w:t>
      </w:r>
      <w:r w:rsidRPr="00F712AB">
        <w:rPr>
          <w:highlight w:val="cyan"/>
          <w:u w:val="single"/>
        </w:rPr>
        <w:t>in</w:t>
      </w:r>
      <w:r w:rsidRPr="00133A0E">
        <w:rPr>
          <w:sz w:val="16"/>
        </w:rPr>
        <w:t xml:space="preserve"> both Waltz's </w:t>
      </w:r>
      <w:r w:rsidRPr="00F712AB">
        <w:rPr>
          <w:highlight w:val="cyan"/>
          <w:u w:val="single"/>
        </w:rPr>
        <w:t>b</w:t>
      </w:r>
      <w:r w:rsidRPr="00133A0E">
        <w:rPr>
          <w:u w:val="single"/>
        </w:rPr>
        <w:t>alance-</w:t>
      </w:r>
      <w:r w:rsidRPr="00F712AB">
        <w:rPr>
          <w:highlight w:val="cyan"/>
          <w:u w:val="single"/>
        </w:rPr>
        <w:t>of-p</w:t>
      </w:r>
      <w:r w:rsidRPr="00133A0E">
        <w:rPr>
          <w:u w:val="single"/>
        </w:rPr>
        <w:t xml:space="preserve">ower </w:t>
      </w:r>
      <w:r w:rsidRPr="00F712AB">
        <w:rPr>
          <w:highlight w:val="cyan"/>
          <w:u w:val="single"/>
        </w:rPr>
        <w:t>theory</w:t>
      </w:r>
      <w:r w:rsidRPr="00133A0E">
        <w:rPr>
          <w:sz w:val="16"/>
        </w:rPr>
        <w:t xml:space="preserve"> and defensive neorealism. Glaser notes that neorealism assumes </w:t>
      </w:r>
      <w:r w:rsidRPr="00133A0E">
        <w:rPr>
          <w:u w:val="single"/>
        </w:rPr>
        <w:t xml:space="preserve">that </w:t>
      </w:r>
      <w:r w:rsidRPr="00F712AB">
        <w:rPr>
          <w:rStyle w:val="Emphasis"/>
          <w:highlight w:val="cyan"/>
        </w:rPr>
        <w:t>states are black boxes</w:t>
      </w:r>
      <w:r w:rsidRPr="00133A0E">
        <w:rPr>
          <w:u w:val="single"/>
        </w:rPr>
        <w:t xml:space="preserve"> </w:t>
      </w:r>
      <w:r w:rsidRPr="00F712AB">
        <w:rPr>
          <w:highlight w:val="cyan"/>
          <w:u w:val="single"/>
        </w:rPr>
        <w:t>"that provide no information about internal differences</w:t>
      </w:r>
      <w:r w:rsidRPr="00133A0E">
        <w:rPr>
          <w:u w:val="single"/>
        </w:rPr>
        <w:t>,</w:t>
      </w:r>
      <w:r w:rsidRPr="00133A0E">
        <w:rPr>
          <w:sz w:val="16"/>
        </w:rPr>
        <w:t xml:space="preserve"> </w:t>
      </w:r>
      <w:r w:rsidRPr="00F712AB">
        <w:rPr>
          <w:highlight w:val="cyan"/>
          <w:u w:val="single"/>
        </w:rPr>
        <w:t>except</w:t>
      </w:r>
      <w:r w:rsidRPr="00133A0E">
        <w:rPr>
          <w:u w:val="single"/>
        </w:rPr>
        <w:t xml:space="preserve"> for</w:t>
      </w:r>
      <w:r w:rsidRPr="00133A0E">
        <w:rPr>
          <w:sz w:val="16"/>
        </w:rPr>
        <w:t xml:space="preserve"> the observable </w:t>
      </w:r>
      <w:r w:rsidRPr="00F712AB">
        <w:rPr>
          <w:highlight w:val="cyan"/>
          <w:u w:val="single"/>
        </w:rPr>
        <w:t>outputs of their international policy choices</w:t>
      </w:r>
      <w:r w:rsidRPr="00133A0E">
        <w:rPr>
          <w:sz w:val="16"/>
        </w:rPr>
        <w:t>."61 States do not rely on the internal characteristics of other states for</w:t>
      </w:r>
    </w:p>
    <w:p w14:paraId="1194BA4A" w14:textId="77777777" w:rsidR="007D11B9" w:rsidRPr="00133A0E" w:rsidRDefault="007D11B9" w:rsidP="007D11B9">
      <w:pPr>
        <w:rPr>
          <w:sz w:val="16"/>
        </w:rPr>
      </w:pPr>
      <w:r w:rsidRPr="00133A0E">
        <w:rPr>
          <w:sz w:val="16"/>
        </w:rPr>
        <w:t xml:space="preserve">-for example, their political or economic systems—to discern their motives. Instead, </w:t>
      </w:r>
      <w:r w:rsidRPr="00F712AB">
        <w:rPr>
          <w:highlight w:val="cyan"/>
          <w:u w:val="single"/>
        </w:rPr>
        <w:t xml:space="preserve">they must </w:t>
      </w:r>
      <w:r w:rsidRPr="00F712AB">
        <w:rPr>
          <w:rStyle w:val="Emphasis"/>
          <w:highlight w:val="cyan"/>
        </w:rPr>
        <w:t>draw inferences</w:t>
      </w:r>
      <w:r w:rsidRPr="00133A0E">
        <w:rPr>
          <w:u w:val="single"/>
        </w:rPr>
        <w:t xml:space="preserve"> </w:t>
      </w:r>
      <w:r w:rsidRPr="00F712AB">
        <w:rPr>
          <w:highlight w:val="cyan"/>
          <w:u w:val="single"/>
        </w:rPr>
        <w:t>from</w:t>
      </w:r>
      <w:r w:rsidRPr="00133A0E">
        <w:rPr>
          <w:u w:val="single"/>
        </w:rPr>
        <w:t xml:space="preserve"> </w:t>
      </w:r>
      <w:r w:rsidRPr="00F712AB">
        <w:rPr>
          <w:highlight w:val="cyan"/>
          <w:u w:val="single"/>
        </w:rPr>
        <w:t>observable international behavior</w:t>
      </w:r>
      <w:r w:rsidRPr="00133A0E">
        <w:rPr>
          <w:sz w:val="16"/>
        </w:rPr>
        <w:t>. Nevertheless, when a state faces a security dilemma, many policies that would improve the state's security also send ambiguous information about motives.</w:t>
      </w:r>
    </w:p>
    <w:p w14:paraId="11BB59F7" w14:textId="77777777" w:rsidR="007D11B9" w:rsidRPr="00133A0E" w:rsidRDefault="007D11B9" w:rsidP="007D11B9">
      <w:pPr>
        <w:rPr>
          <w:sz w:val="16"/>
        </w:rPr>
      </w:pPr>
      <w:r w:rsidRPr="00133A0E">
        <w:rPr>
          <w:sz w:val="16"/>
        </w:rPr>
        <w:t>Second</w:t>
      </w:r>
      <w:r w:rsidRPr="00133A0E">
        <w:rPr>
          <w:u w:val="single"/>
        </w:rPr>
        <w:t xml:space="preserve">, </w:t>
      </w:r>
      <w:r w:rsidRPr="00F712AB">
        <w:rPr>
          <w:highlight w:val="cyan"/>
          <w:u w:val="single"/>
        </w:rPr>
        <w:t>states face</w:t>
      </w:r>
      <w:r w:rsidRPr="00133A0E">
        <w:rPr>
          <w:u w:val="single"/>
        </w:rPr>
        <w:t xml:space="preserve"> real </w:t>
      </w:r>
      <w:r w:rsidRPr="00F712AB">
        <w:rPr>
          <w:highlight w:val="cyan"/>
          <w:u w:val="single"/>
        </w:rPr>
        <w:t>uncertainty</w:t>
      </w:r>
      <w:r w:rsidRPr="00133A0E">
        <w:rPr>
          <w:sz w:val="16"/>
        </w:rPr>
        <w:t xml:space="preserve"> not only </w:t>
      </w:r>
      <w:r w:rsidRPr="00133A0E">
        <w:rPr>
          <w:u w:val="single"/>
        </w:rPr>
        <w:t xml:space="preserve">about one another's present motives but also </w:t>
      </w:r>
      <w:r w:rsidRPr="00F712AB">
        <w:rPr>
          <w:highlight w:val="cyan"/>
          <w:u w:val="single"/>
        </w:rPr>
        <w:t>about</w:t>
      </w:r>
      <w:r w:rsidRPr="00133A0E">
        <w:rPr>
          <w:u w:val="single"/>
        </w:rPr>
        <w:t xml:space="preserve"> their future motives</w:t>
      </w:r>
      <w:r w:rsidRPr="00133A0E">
        <w:rPr>
          <w:sz w:val="16"/>
        </w:rPr>
        <w:t xml:space="preserve"> and relative capabilities. </w:t>
      </w:r>
      <w:r w:rsidRPr="00F712AB">
        <w:rPr>
          <w:highlight w:val="cyan"/>
          <w:u w:val="single"/>
        </w:rPr>
        <w:t>States</w:t>
      </w:r>
      <w:r w:rsidRPr="00133A0E">
        <w:rPr>
          <w:u w:val="single"/>
        </w:rPr>
        <w:t xml:space="preserve"> can never be certain of</w:t>
      </w:r>
      <w:r w:rsidRPr="00133A0E">
        <w:rPr>
          <w:sz w:val="16"/>
        </w:rPr>
        <w:t xml:space="preserve"> one another's </w:t>
      </w:r>
      <w:r w:rsidRPr="00F712AB">
        <w:rPr>
          <w:rStyle w:val="Emphasis"/>
          <w:highlight w:val="cyan"/>
        </w:rPr>
        <w:t>future intentions</w:t>
      </w:r>
      <w:r w:rsidRPr="00133A0E">
        <w:rPr>
          <w:sz w:val="16"/>
        </w:rPr>
        <w:t xml:space="preserve">, </w:t>
      </w:r>
      <w:r w:rsidRPr="00F712AB">
        <w:rPr>
          <w:highlight w:val="cyan"/>
          <w:u w:val="single"/>
        </w:rPr>
        <w:t>regardless of</w:t>
      </w:r>
      <w:r w:rsidRPr="00133A0E">
        <w:rPr>
          <w:sz w:val="16"/>
        </w:rPr>
        <w:t xml:space="preserve"> whether they harbor "greedy" or </w:t>
      </w:r>
      <w:r w:rsidRPr="00133A0E">
        <w:rPr>
          <w:u w:val="single"/>
        </w:rPr>
        <w:t>"</w:t>
      </w:r>
      <w:r w:rsidRPr="00F712AB">
        <w:rPr>
          <w:highlight w:val="cyan"/>
          <w:u w:val="single"/>
        </w:rPr>
        <w:t>security-seeking" motives in the present</w:t>
      </w:r>
      <w:r w:rsidRPr="00133A0E">
        <w:rPr>
          <w:sz w:val="16"/>
        </w:rPr>
        <w:t xml:space="preserve">. Uncertainty about the future and anticipated shifts in the relative distribution of power create incentives and </w:t>
      </w:r>
      <w:proofErr w:type="spellStart"/>
      <w:r w:rsidRPr="00133A0E">
        <w:rPr>
          <w:sz w:val="16"/>
        </w:rPr>
        <w:t>dişincentives</w:t>
      </w:r>
      <w:proofErr w:type="spellEnd"/>
      <w:r w:rsidRPr="00133A0E">
        <w:rPr>
          <w:sz w:val="16"/>
        </w:rPr>
        <w:t xml:space="preserve"> for cooperative or competitive policies in the present. </w:t>
      </w:r>
      <w:r w:rsidRPr="00133A0E">
        <w:rPr>
          <w:u w:val="single"/>
        </w:rPr>
        <w:t>Windows of opportunity tempt declining states to contemplate war before the power shift is complete.</w:t>
      </w:r>
      <w:r w:rsidRPr="00133A0E">
        <w:rPr>
          <w:sz w:val="16"/>
        </w:rPr>
        <w:t xml:space="preserve"> For example, in the late 1940s and early 1950s, the loss of its nuclear monopoly and the development of thermonuclear weapons created a window of opportunity for the United States. Preventive war arguments were common within the Joint Chiefs of Staff and the Truman administration. Few scholars, however, would classify the United States as harboring greedy motives.</w:t>
      </w:r>
    </w:p>
    <w:p w14:paraId="5B770B3B" w14:textId="77777777" w:rsidR="007D11B9" w:rsidRPr="00133A0E" w:rsidRDefault="007D11B9" w:rsidP="007D11B9">
      <w:pPr>
        <w:rPr>
          <w:sz w:val="16"/>
        </w:rPr>
      </w:pPr>
      <w:r w:rsidRPr="00133A0E">
        <w:rPr>
          <w:sz w:val="16"/>
        </w:rPr>
        <w:t xml:space="preserve">Third, </w:t>
      </w:r>
      <w:r w:rsidRPr="00133A0E">
        <w:rPr>
          <w:u w:val="single"/>
        </w:rPr>
        <w:t xml:space="preserve">Schweller ignores the </w:t>
      </w:r>
      <w:r w:rsidRPr="00F712AB">
        <w:rPr>
          <w:highlight w:val="cyan"/>
          <w:u w:val="single"/>
        </w:rPr>
        <w:t xml:space="preserve">incidence of security-driven expansion </w:t>
      </w:r>
      <w:r w:rsidRPr="00F712AB">
        <w:rPr>
          <w:rStyle w:val="Emphasis"/>
          <w:highlight w:val="cyan"/>
        </w:rPr>
        <w:t>in world history</w:t>
      </w:r>
      <w:r w:rsidRPr="00133A0E">
        <w:rPr>
          <w:u w:val="single"/>
        </w:rPr>
        <w:t>.</w:t>
      </w:r>
      <w:r w:rsidRPr="00133A0E">
        <w:rPr>
          <w:sz w:val="16"/>
        </w:rPr>
        <w:t xml:space="preserve"> The </w:t>
      </w:r>
      <w:r w:rsidRPr="00F712AB">
        <w:rPr>
          <w:highlight w:val="cyan"/>
          <w:u w:val="single"/>
        </w:rPr>
        <w:t>historical record</w:t>
      </w:r>
      <w:r w:rsidRPr="00133A0E">
        <w:rPr>
          <w:u w:val="single"/>
        </w:rPr>
        <w:t xml:space="preserve"> </w:t>
      </w:r>
      <w:r w:rsidRPr="00F712AB">
        <w:rPr>
          <w:highlight w:val="cyan"/>
          <w:u w:val="single"/>
        </w:rPr>
        <w:t>abounds with cases of</w:t>
      </w:r>
      <w:r w:rsidRPr="00133A0E">
        <w:rPr>
          <w:sz w:val="16"/>
        </w:rPr>
        <w:t xml:space="preserve"> states that pursued </w:t>
      </w:r>
      <w:r w:rsidRPr="00F712AB">
        <w:rPr>
          <w:rStyle w:val="Emphasis"/>
          <w:highlight w:val="cyan"/>
        </w:rPr>
        <w:t>security-driven expansion</w:t>
      </w:r>
      <w:r w:rsidRPr="00133A0E">
        <w:rPr>
          <w:u w:val="single"/>
        </w:rPr>
        <w:t xml:space="preserve"> </w:t>
      </w:r>
      <w:r w:rsidRPr="00133A0E">
        <w:rPr>
          <w:sz w:val="16"/>
        </w:rPr>
        <w:t>or preventive war. This is not to say that defensive realists deny the existence of predatory states; in fact, they do not. Few defensive realists would classify the expansionist behavior of Napoleonic France and Nazi Germany as security driven.</w:t>
      </w:r>
    </w:p>
    <w:p w14:paraId="7213D99D" w14:textId="77777777" w:rsidR="007D11B9" w:rsidRPr="007D11B9" w:rsidRDefault="007D11B9" w:rsidP="007D11B9"/>
    <w:p w14:paraId="48FD0DE0" w14:textId="2F281B20" w:rsidR="00D07F4A" w:rsidRDefault="00D07F4A" w:rsidP="00D07F4A">
      <w:pPr>
        <w:pStyle w:val="Heading3"/>
      </w:pPr>
      <w:r>
        <w:t>2AC---No Coop now</w:t>
      </w:r>
    </w:p>
    <w:p w14:paraId="5601227D" w14:textId="77777777" w:rsidR="007D11B9" w:rsidRDefault="007D11B9" w:rsidP="007D11B9">
      <w:pPr>
        <w:pStyle w:val="Heading4"/>
      </w:pPr>
      <w:r>
        <w:t xml:space="preserve">Russia is already militarizing the Arctic </w:t>
      </w:r>
    </w:p>
    <w:p w14:paraId="0494EF41" w14:textId="77777777" w:rsidR="007D11B9" w:rsidRDefault="007D11B9" w:rsidP="007D11B9">
      <w:r>
        <w:t xml:space="preserve">Sydney </w:t>
      </w:r>
      <w:proofErr w:type="spellStart"/>
      <w:r w:rsidRPr="00B838DF">
        <w:rPr>
          <w:rFonts w:eastAsiaTheme="majorEastAsia" w:cstheme="majorBidi"/>
          <w:b/>
          <w:iCs/>
          <w:sz w:val="26"/>
        </w:rPr>
        <w:t>Murkins</w:t>
      </w:r>
      <w:proofErr w:type="spellEnd"/>
      <w:r w:rsidRPr="00B838DF">
        <w:rPr>
          <w:rFonts w:eastAsiaTheme="majorEastAsia" w:cstheme="majorBidi"/>
          <w:b/>
          <w:iCs/>
          <w:sz w:val="26"/>
        </w:rPr>
        <w:t xml:space="preserve"> 24</w:t>
      </w:r>
      <w:r>
        <w:t xml:space="preserve">, </w:t>
      </w:r>
      <w:r w:rsidRPr="00B838DF">
        <w:t xml:space="preserve">Sydney </w:t>
      </w:r>
      <w:proofErr w:type="spellStart"/>
      <w:r w:rsidRPr="00B838DF">
        <w:t>Murkins</w:t>
      </w:r>
      <w:proofErr w:type="spellEnd"/>
      <w:r w:rsidRPr="00B838DF">
        <w:t xml:space="preserve"> is a United States Marine and Foreign Area Officer who is currently based out of the U.S. Embassy, Oslo</w:t>
      </w:r>
      <w:r>
        <w:t>, 12/3/24, The Arctic Institutes, “</w:t>
      </w:r>
      <w:r w:rsidRPr="00B838DF">
        <w:t>The Future Battlefield is Melting: An Argument for Why the U.S. Must Adopt a More Proactive Arctic Strategy</w:t>
      </w:r>
      <w:r>
        <w:t xml:space="preserve">,” </w:t>
      </w:r>
      <w:r w:rsidRPr="00B838DF">
        <w:t>https://www.thearcticinstitute.org/future-battlefield-melting-argument-us-must-adopt-more-proactive-arctic-strategy/</w:t>
      </w:r>
      <w:r>
        <w:t xml:space="preserve">, </w:t>
      </w:r>
      <w:proofErr w:type="spellStart"/>
      <w:r>
        <w:t>igo</w:t>
      </w:r>
      <w:proofErr w:type="spellEnd"/>
    </w:p>
    <w:p w14:paraId="60AB3BEC" w14:textId="77777777" w:rsidR="007D11B9" w:rsidRPr="00C81A09" w:rsidRDefault="007D11B9" w:rsidP="007D11B9">
      <w:pPr>
        <w:rPr>
          <w:sz w:val="16"/>
        </w:rPr>
      </w:pPr>
      <w:r w:rsidRPr="00F712AB">
        <w:rPr>
          <w:highlight w:val="cyan"/>
          <w:u w:val="single"/>
        </w:rPr>
        <w:t>Russia’s</w:t>
      </w:r>
      <w:r w:rsidRPr="00C81A09">
        <w:rPr>
          <w:sz w:val="16"/>
        </w:rPr>
        <w:t xml:space="preserve"> 2022 </w:t>
      </w:r>
      <w:r w:rsidRPr="00F712AB">
        <w:rPr>
          <w:rStyle w:val="Emphasis"/>
          <w:highlight w:val="cyan"/>
        </w:rPr>
        <w:t>invasion of Ukraine</w:t>
      </w:r>
      <w:r w:rsidRPr="00C81A09">
        <w:rPr>
          <w:u w:val="single"/>
        </w:rPr>
        <w:t xml:space="preserve"> </w:t>
      </w:r>
      <w:r w:rsidRPr="00F712AB">
        <w:rPr>
          <w:highlight w:val="cyan"/>
          <w:u w:val="single"/>
        </w:rPr>
        <w:t xml:space="preserve">provides evidence that Moscow will </w:t>
      </w:r>
      <w:r w:rsidRPr="00C81A09">
        <w:rPr>
          <w:u w:val="single"/>
        </w:rPr>
        <w:t>not adhere to the</w:t>
      </w:r>
      <w:r w:rsidRPr="00C81A09">
        <w:rPr>
          <w:sz w:val="16"/>
        </w:rPr>
        <w:t xml:space="preserve"> current </w:t>
      </w:r>
      <w:r w:rsidRPr="00C81A09">
        <w:rPr>
          <w:u w:val="single"/>
        </w:rPr>
        <w:t xml:space="preserve">global order and will </w:t>
      </w:r>
      <w:r w:rsidRPr="00F712AB">
        <w:rPr>
          <w:highlight w:val="cyan"/>
          <w:u w:val="single"/>
        </w:rPr>
        <w:t>continue to challenge</w:t>
      </w:r>
      <w:r w:rsidRPr="00C81A09">
        <w:rPr>
          <w:u w:val="single"/>
        </w:rPr>
        <w:t xml:space="preserve"> </w:t>
      </w:r>
      <w:r w:rsidRPr="00C81A09">
        <w:rPr>
          <w:sz w:val="16"/>
        </w:rPr>
        <w:t xml:space="preserve">Western </w:t>
      </w:r>
      <w:r w:rsidRPr="00F712AB">
        <w:rPr>
          <w:highlight w:val="cyan"/>
          <w:u w:val="single"/>
        </w:rPr>
        <w:t>international norms</w:t>
      </w:r>
      <w:r w:rsidRPr="00C81A09">
        <w:rPr>
          <w:sz w:val="16"/>
        </w:rPr>
        <w:t xml:space="preserve"> wherever possible, including </w:t>
      </w:r>
      <w:r w:rsidRPr="00F712AB">
        <w:rPr>
          <w:highlight w:val="cyan"/>
          <w:u w:val="single"/>
        </w:rPr>
        <w:t>in the</w:t>
      </w:r>
      <w:r w:rsidRPr="00F712AB">
        <w:rPr>
          <w:sz w:val="16"/>
          <w:highlight w:val="cyan"/>
        </w:rPr>
        <w:t xml:space="preserve"> </w:t>
      </w:r>
      <w:r w:rsidRPr="00F712AB">
        <w:rPr>
          <w:highlight w:val="cyan"/>
          <w:u w:val="single"/>
        </w:rPr>
        <w:t>Arctic</w:t>
      </w:r>
      <w:r w:rsidRPr="00F712AB">
        <w:rPr>
          <w:sz w:val="16"/>
          <w:highlight w:val="cyan"/>
        </w:rPr>
        <w:t>.</w:t>
      </w:r>
      <w:r w:rsidRPr="00C81A09">
        <w:rPr>
          <w:sz w:val="16"/>
        </w:rPr>
        <w:t xml:space="preserve"> NATO’s growing appeal among European states suggests that NATO may also be called upon to guarantee the future of Arctic stability. Instead of dividing Europe, isolating Ukraine, and expanding its influence, Moscow’s invasion of Ukraine has resulted in a closer alliance between the United States and its Arctic NATO allies. Moreover, NATO, with the accession of Finland and Sweden, has </w:t>
      </w:r>
      <w:proofErr w:type="gramStart"/>
      <w:r w:rsidRPr="00C81A09">
        <w:rPr>
          <w:sz w:val="16"/>
        </w:rPr>
        <w:t>expanded,,</w:t>
      </w:r>
      <w:proofErr w:type="gramEnd"/>
      <w:r w:rsidRPr="00C81A09">
        <w:rPr>
          <w:sz w:val="16"/>
        </w:rPr>
        <w:t xml:space="preserve"> and now seven out of the eight Arctic nations are NATO members. The alliance offers an opportunity for the United States to strengthen its position in the Arctic region while not having to go it alone.</w:t>
      </w:r>
    </w:p>
    <w:p w14:paraId="2426A620" w14:textId="77777777" w:rsidR="007D11B9" w:rsidRPr="00C81A09" w:rsidRDefault="007D11B9" w:rsidP="007D11B9">
      <w:pPr>
        <w:rPr>
          <w:sz w:val="16"/>
        </w:rPr>
      </w:pPr>
      <w:r w:rsidRPr="00C81A09">
        <w:rPr>
          <w:sz w:val="16"/>
        </w:rPr>
        <w:t xml:space="preserve">The </w:t>
      </w:r>
      <w:r w:rsidRPr="00C81A09">
        <w:rPr>
          <w:u w:val="single"/>
        </w:rPr>
        <w:t xml:space="preserve">current </w:t>
      </w:r>
      <w:r w:rsidRPr="00F712AB">
        <w:rPr>
          <w:highlight w:val="cyan"/>
          <w:u w:val="single"/>
        </w:rPr>
        <w:t xml:space="preserve">US Arctic </w:t>
      </w:r>
      <w:r w:rsidRPr="00F712AB">
        <w:rPr>
          <w:rStyle w:val="Emphasis"/>
          <w:highlight w:val="cyan"/>
        </w:rPr>
        <w:t>Strategy insufficiently counters Russia</w:t>
      </w:r>
      <w:r w:rsidRPr="00C81A09">
        <w:rPr>
          <w:u w:val="single"/>
        </w:rPr>
        <w:t xml:space="preserve">n </w:t>
      </w:r>
      <w:r w:rsidRPr="00C81A09">
        <w:rPr>
          <w:sz w:val="16"/>
        </w:rPr>
        <w:t xml:space="preserve">and Chinese strategic </w:t>
      </w:r>
      <w:r w:rsidRPr="00C81A09">
        <w:rPr>
          <w:u w:val="single"/>
        </w:rPr>
        <w:t>Arctic ambitions</w:t>
      </w:r>
      <w:r w:rsidRPr="00C81A09">
        <w:rPr>
          <w:sz w:val="16"/>
        </w:rPr>
        <w:t xml:space="preserve">, though the makings of a more effective Arctic Strategy already exist in the pages of the 2024 Arctic Strategy. Washington must build on this foundation, shifting its mindset towards the Arctic. A proactive Arctic Strategy is needed, in which the United States and its NATO partners are not afraid to define the rules and laws governing the north. </w:t>
      </w:r>
      <w:r w:rsidRPr="00F712AB">
        <w:rPr>
          <w:highlight w:val="cyan"/>
          <w:u w:val="single"/>
        </w:rPr>
        <w:t>Critics</w:t>
      </w:r>
      <w:r w:rsidRPr="00C81A09">
        <w:rPr>
          <w:sz w:val="16"/>
        </w:rPr>
        <w:t xml:space="preserve"> of this approach will </w:t>
      </w:r>
      <w:r w:rsidRPr="00F712AB">
        <w:rPr>
          <w:highlight w:val="cyan"/>
          <w:u w:val="single"/>
        </w:rPr>
        <w:t>claim that</w:t>
      </w:r>
      <w:r w:rsidRPr="00C81A09">
        <w:rPr>
          <w:sz w:val="16"/>
        </w:rPr>
        <w:t xml:space="preserve"> taking </w:t>
      </w:r>
      <w:r w:rsidRPr="00F712AB">
        <w:rPr>
          <w:highlight w:val="cyan"/>
          <w:u w:val="single"/>
        </w:rPr>
        <w:t>a more assertive</w:t>
      </w:r>
      <w:r w:rsidRPr="00C81A09">
        <w:rPr>
          <w:u w:val="single"/>
        </w:rPr>
        <w:t xml:space="preserve"> </w:t>
      </w:r>
      <w:r w:rsidRPr="00F712AB">
        <w:rPr>
          <w:highlight w:val="cyan"/>
          <w:u w:val="single"/>
        </w:rPr>
        <w:t>position</w:t>
      </w:r>
      <w:r w:rsidRPr="00F712AB">
        <w:rPr>
          <w:sz w:val="16"/>
          <w:highlight w:val="cyan"/>
        </w:rPr>
        <w:t xml:space="preserve"> </w:t>
      </w:r>
      <w:r w:rsidRPr="00F712AB">
        <w:rPr>
          <w:highlight w:val="cyan"/>
          <w:u w:val="single"/>
        </w:rPr>
        <w:t>in the Arctic will</w:t>
      </w:r>
      <w:r w:rsidRPr="00C81A09">
        <w:rPr>
          <w:sz w:val="16"/>
        </w:rPr>
        <w:t xml:space="preserve"> further </w:t>
      </w:r>
      <w:r w:rsidRPr="00F712AB">
        <w:rPr>
          <w:highlight w:val="cyan"/>
          <w:u w:val="single"/>
        </w:rPr>
        <w:t>antagonize Russia</w:t>
      </w:r>
      <w:r w:rsidRPr="00C81A09">
        <w:rPr>
          <w:sz w:val="16"/>
        </w:rPr>
        <w:t xml:space="preserve"> and divert important resources from the Indo-Pacific region and China. </w:t>
      </w:r>
      <w:r w:rsidRPr="00F712AB">
        <w:rPr>
          <w:highlight w:val="cyan"/>
          <w:u w:val="single"/>
        </w:rPr>
        <w:t>This is</w:t>
      </w:r>
      <w:r w:rsidRPr="00C81A09">
        <w:rPr>
          <w:sz w:val="16"/>
        </w:rPr>
        <w:t xml:space="preserve"> simply </w:t>
      </w:r>
      <w:r w:rsidRPr="00F712AB">
        <w:rPr>
          <w:highlight w:val="cyan"/>
          <w:u w:val="single"/>
        </w:rPr>
        <w:t>not the case</w:t>
      </w:r>
      <w:r w:rsidRPr="00C81A09">
        <w:rPr>
          <w:u w:val="single"/>
        </w:rPr>
        <w:t>.</w:t>
      </w:r>
      <w:r w:rsidRPr="00C81A09">
        <w:rPr>
          <w:sz w:val="16"/>
        </w:rPr>
        <w:t xml:space="preserve"> </w:t>
      </w:r>
      <w:r w:rsidRPr="00F712AB">
        <w:rPr>
          <w:highlight w:val="cyan"/>
          <w:u w:val="single"/>
        </w:rPr>
        <w:t xml:space="preserve">Russia and China </w:t>
      </w:r>
      <w:r w:rsidRPr="00F712AB">
        <w:rPr>
          <w:rStyle w:val="Emphasis"/>
          <w:highlight w:val="cyan"/>
        </w:rPr>
        <w:t>have already taken steps</w:t>
      </w:r>
      <w:r w:rsidRPr="00F712AB">
        <w:rPr>
          <w:highlight w:val="cyan"/>
          <w:u w:val="single"/>
        </w:rPr>
        <w:t xml:space="preserve"> to</w:t>
      </w:r>
      <w:r w:rsidRPr="00C81A09">
        <w:rPr>
          <w:sz w:val="16"/>
        </w:rPr>
        <w:t xml:space="preserve"> claim and </w:t>
      </w:r>
      <w:r w:rsidRPr="00F712AB">
        <w:rPr>
          <w:highlight w:val="cyan"/>
          <w:u w:val="single"/>
        </w:rPr>
        <w:t>militarize</w:t>
      </w:r>
      <w:r w:rsidRPr="00F712AB">
        <w:rPr>
          <w:sz w:val="16"/>
          <w:highlight w:val="cyan"/>
        </w:rPr>
        <w:t xml:space="preserve"> </w:t>
      </w:r>
      <w:r w:rsidRPr="00F712AB">
        <w:rPr>
          <w:highlight w:val="cyan"/>
          <w:u w:val="single"/>
        </w:rPr>
        <w:t>the Arctic</w:t>
      </w:r>
      <w:r w:rsidRPr="00C81A09">
        <w:rPr>
          <w:u w:val="single"/>
        </w:rPr>
        <w:t>.</w:t>
      </w:r>
      <w:r w:rsidRPr="00C81A09">
        <w:rPr>
          <w:sz w:val="16"/>
        </w:rPr>
        <w:t xml:space="preserve"> </w:t>
      </w:r>
      <w:r w:rsidRPr="00C81A09">
        <w:rPr>
          <w:u w:val="single"/>
        </w:rPr>
        <w:t xml:space="preserve">By </w:t>
      </w:r>
      <w:r w:rsidRPr="00F712AB">
        <w:rPr>
          <w:highlight w:val="cyan"/>
          <w:u w:val="single"/>
        </w:rPr>
        <w:t>acting now, the US</w:t>
      </w:r>
      <w:r w:rsidRPr="00C81A09">
        <w:rPr>
          <w:sz w:val="16"/>
        </w:rPr>
        <w:t xml:space="preserve"> and its NATO </w:t>
      </w:r>
      <w:r w:rsidRPr="00F712AB">
        <w:rPr>
          <w:sz w:val="16"/>
          <w:highlight w:val="cyan"/>
        </w:rPr>
        <w:t xml:space="preserve">allies </w:t>
      </w:r>
      <w:r w:rsidRPr="00F712AB">
        <w:rPr>
          <w:highlight w:val="cyan"/>
          <w:u w:val="single"/>
        </w:rPr>
        <w:t>will be better positioned to counter</w:t>
      </w:r>
      <w:r w:rsidRPr="00C81A09">
        <w:rPr>
          <w:u w:val="single"/>
        </w:rPr>
        <w:t xml:space="preserve"> </w:t>
      </w:r>
      <w:r w:rsidRPr="00C81A09">
        <w:rPr>
          <w:sz w:val="16"/>
        </w:rPr>
        <w:t xml:space="preserve">the threat posed by </w:t>
      </w:r>
      <w:r w:rsidRPr="00F712AB">
        <w:rPr>
          <w:highlight w:val="cyan"/>
          <w:u w:val="single"/>
        </w:rPr>
        <w:t>Russia</w:t>
      </w:r>
      <w:r w:rsidRPr="00C81A09">
        <w:rPr>
          <w:u w:val="single"/>
        </w:rPr>
        <w:t xml:space="preserve"> and China in the Arctic</w:t>
      </w:r>
      <w:r w:rsidRPr="00C81A09">
        <w:rPr>
          <w:sz w:val="16"/>
        </w:rPr>
        <w:t xml:space="preserve"> and beyond.</w:t>
      </w:r>
    </w:p>
    <w:p w14:paraId="79BFE7D9" w14:textId="77777777" w:rsidR="007D11B9" w:rsidRPr="00C81A09" w:rsidRDefault="007D11B9" w:rsidP="007D11B9">
      <w:pPr>
        <w:rPr>
          <w:sz w:val="16"/>
        </w:rPr>
      </w:pPr>
      <w:r w:rsidRPr="00C81A09">
        <w:rPr>
          <w:sz w:val="16"/>
        </w:rPr>
        <w:t>Why the Next War Will Be Won or Lost in the Arctic</w:t>
      </w:r>
    </w:p>
    <w:p w14:paraId="522E61F2" w14:textId="77777777" w:rsidR="007D11B9" w:rsidRPr="00C81A09" w:rsidRDefault="007D11B9" w:rsidP="007D11B9">
      <w:pPr>
        <w:rPr>
          <w:sz w:val="16"/>
        </w:rPr>
      </w:pPr>
      <w:r w:rsidRPr="00C81A09">
        <w:rPr>
          <w:sz w:val="16"/>
        </w:rPr>
        <w:t>Climate change has accelerated strategic competition in the region among both Arctic and non-Arctic nations, such as China. Melting sea ice from rising global temperatures has created new military and economic opportunities in the region. Since 1979, the Arctic has warmed four times faster than the rest of the world, according to an August 2022 scientific study published in</w:t>
      </w:r>
      <w:r w:rsidRPr="00B838DF">
        <w:rPr>
          <w:sz w:val="16"/>
        </w:rPr>
        <w:t xml:space="preserve"> </w:t>
      </w:r>
      <w:r w:rsidRPr="00C81A09">
        <w:rPr>
          <w:sz w:val="16"/>
        </w:rPr>
        <w:t>Nature.3)</w:t>
      </w:r>
      <w:r w:rsidRPr="00B838DF">
        <w:rPr>
          <w:sz w:val="16"/>
        </w:rPr>
        <w:t xml:space="preserve"> </w:t>
      </w:r>
      <w:r w:rsidRPr="00C81A09">
        <w:rPr>
          <w:sz w:val="16"/>
        </w:rPr>
        <w:t>As ice rapidly melts in the Arctic, increased access to critical rare earth elements, such as platinum, copper, lithium, cobalt, and nickel emerge. Moreover, melting ice is opening more easily traversed Arctic waters, which has led to a surge of both military and commercial ship activity in the region. These two developments have increased the potential for conflict in the Arctic.</w:t>
      </w:r>
    </w:p>
    <w:p w14:paraId="58707354" w14:textId="77777777" w:rsidR="007D11B9" w:rsidRPr="00C81A09" w:rsidRDefault="007D11B9" w:rsidP="007D11B9">
      <w:pPr>
        <w:rPr>
          <w:sz w:val="16"/>
        </w:rPr>
      </w:pPr>
      <w:r w:rsidRPr="00C81A09">
        <w:rPr>
          <w:sz w:val="16"/>
        </w:rPr>
        <w:t>Any nation that can effectively mine, process, and refine the materials will have a strategic advantage. These minerals are required for developing technologies ranging from renewable energy systems to electronics used for national defense. According to the World Bank, the demand to produce minerals, many of which are found in the Arctic, could increase by nearly 500 percent by 2050 to meet the growing demand for clean energy technologies.4)</w:t>
      </w:r>
      <w:r w:rsidRPr="00B838DF">
        <w:rPr>
          <w:sz w:val="16"/>
        </w:rPr>
        <w:t xml:space="preserve"> </w:t>
      </w:r>
      <w:r w:rsidRPr="00C81A09">
        <w:rPr>
          <w:sz w:val="16"/>
        </w:rPr>
        <w:t>China already dominates the global supply chain for critical materials. The United States depends on these materials for its economic competitiveness and national defense.5)</w:t>
      </w:r>
    </w:p>
    <w:p w14:paraId="6D05455D" w14:textId="77777777" w:rsidR="007D11B9" w:rsidRPr="00C81A09" w:rsidRDefault="007D11B9" w:rsidP="007D11B9">
      <w:pPr>
        <w:rPr>
          <w:sz w:val="16"/>
        </w:rPr>
      </w:pPr>
      <w:r w:rsidRPr="00C81A09">
        <w:rPr>
          <w:u w:val="single"/>
        </w:rPr>
        <w:t>As ice melts, new routes are emerging</w:t>
      </w:r>
      <w:r w:rsidRPr="00C81A09">
        <w:rPr>
          <w:sz w:val="16"/>
        </w:rPr>
        <w:t xml:space="preserve"> that are more navigable. This has resulted in more ship activity in the region. For instance, the Arctic Council Working Group on the Protection of the Arctic Marine Environment reports that there has been a 37 percent increase in ship numbers and distance sailed in the Arctic over the past ten years.6)</w:t>
      </w:r>
      <w:r w:rsidRPr="00B838DF">
        <w:rPr>
          <w:sz w:val="16"/>
        </w:rPr>
        <w:t xml:space="preserve"> </w:t>
      </w:r>
      <w:r w:rsidRPr="00C81A09">
        <w:rPr>
          <w:sz w:val="16"/>
        </w:rPr>
        <w:t xml:space="preserve">While much of this activity is commercial, </w:t>
      </w:r>
      <w:r w:rsidRPr="00F712AB">
        <w:rPr>
          <w:highlight w:val="cyan"/>
          <w:u w:val="single"/>
        </w:rPr>
        <w:t>Russia</w:t>
      </w:r>
      <w:r w:rsidRPr="00C81A09">
        <w:rPr>
          <w:u w:val="single"/>
        </w:rPr>
        <w:t xml:space="preserve"> </w:t>
      </w:r>
      <w:r w:rsidRPr="00F712AB">
        <w:rPr>
          <w:highlight w:val="cyan"/>
          <w:u w:val="single"/>
        </w:rPr>
        <w:t>and China have</w:t>
      </w:r>
      <w:r w:rsidRPr="00C81A09">
        <w:rPr>
          <w:sz w:val="16"/>
        </w:rPr>
        <w:t xml:space="preserve"> also </w:t>
      </w:r>
      <w:r w:rsidRPr="00F712AB">
        <w:rPr>
          <w:highlight w:val="cyan"/>
          <w:u w:val="single"/>
        </w:rPr>
        <w:t xml:space="preserve">taken advantage of the new sea routes to </w:t>
      </w:r>
      <w:r w:rsidRPr="00F712AB">
        <w:rPr>
          <w:rStyle w:val="Emphasis"/>
          <w:highlight w:val="cyan"/>
        </w:rPr>
        <w:t>project their naval power</w:t>
      </w:r>
      <w:r w:rsidRPr="00C81A09">
        <w:rPr>
          <w:u w:val="single"/>
        </w:rPr>
        <w:t>.</w:t>
      </w:r>
      <w:r w:rsidRPr="00C81A09">
        <w:rPr>
          <w:sz w:val="16"/>
        </w:rPr>
        <w:t xml:space="preserve"> </w:t>
      </w:r>
      <w:r w:rsidRPr="00F712AB">
        <w:rPr>
          <w:highlight w:val="cyan"/>
          <w:u w:val="single"/>
        </w:rPr>
        <w:t>They have carried</w:t>
      </w:r>
      <w:r w:rsidRPr="00C81A09">
        <w:rPr>
          <w:sz w:val="16"/>
        </w:rPr>
        <w:t xml:space="preserve"> </w:t>
      </w:r>
      <w:r w:rsidRPr="00F712AB">
        <w:rPr>
          <w:highlight w:val="cyan"/>
          <w:u w:val="single"/>
        </w:rPr>
        <w:t>out</w:t>
      </w:r>
      <w:r w:rsidRPr="00C81A09">
        <w:rPr>
          <w:sz w:val="16"/>
        </w:rPr>
        <w:t xml:space="preserve"> numerous </w:t>
      </w:r>
      <w:r w:rsidRPr="00F712AB">
        <w:rPr>
          <w:highlight w:val="cyan"/>
          <w:u w:val="single"/>
        </w:rPr>
        <w:t>regional</w:t>
      </w:r>
      <w:r w:rsidRPr="00C81A09">
        <w:rPr>
          <w:u w:val="single"/>
        </w:rPr>
        <w:t xml:space="preserve"> deployments and patrols</w:t>
      </w:r>
      <w:r w:rsidRPr="00C81A09">
        <w:rPr>
          <w:sz w:val="16"/>
        </w:rPr>
        <w:t xml:space="preserve">, </w:t>
      </w:r>
      <w:r w:rsidRPr="00C81A09">
        <w:rPr>
          <w:u w:val="single"/>
        </w:rPr>
        <w:t xml:space="preserve">demonstrating their ability to execute </w:t>
      </w:r>
      <w:r w:rsidRPr="00F712AB">
        <w:rPr>
          <w:highlight w:val="cyan"/>
          <w:u w:val="single"/>
        </w:rPr>
        <w:t>military op</w:t>
      </w:r>
      <w:r w:rsidRPr="00C81A09">
        <w:rPr>
          <w:sz w:val="16"/>
        </w:rPr>
        <w:t>eration</w:t>
      </w:r>
      <w:r w:rsidRPr="00F712AB">
        <w:rPr>
          <w:highlight w:val="cyan"/>
          <w:u w:val="single"/>
        </w:rPr>
        <w:t>s</w:t>
      </w:r>
      <w:r w:rsidRPr="00C81A09">
        <w:rPr>
          <w:sz w:val="16"/>
        </w:rPr>
        <w:t xml:space="preserve"> in the austere Arctic climate.7)</w:t>
      </w:r>
      <w:r w:rsidRPr="00B838DF">
        <w:rPr>
          <w:sz w:val="16"/>
        </w:rPr>
        <w:t xml:space="preserve"> </w:t>
      </w:r>
      <w:r w:rsidRPr="00C81A09">
        <w:rPr>
          <w:sz w:val="16"/>
        </w:rPr>
        <w:t xml:space="preserve">The expanded presence of Russian and Chinese ships in the region poses a growing threat to NATO member states. In October 2023, Finnish investigators suspected the Chinese vessel </w:t>
      </w:r>
      <w:proofErr w:type="spellStart"/>
      <w:r w:rsidRPr="00C81A09">
        <w:rPr>
          <w:sz w:val="16"/>
        </w:rPr>
        <w:t>NewNew</w:t>
      </w:r>
      <w:proofErr w:type="spellEnd"/>
      <w:r w:rsidRPr="00C81A09">
        <w:rPr>
          <w:sz w:val="16"/>
        </w:rPr>
        <w:t xml:space="preserve"> Polar Bear of dragging its anchor over the seabed and severing three Baltic telecom cables and one pipeline. While the international community has not assigned blame wholly to China, China later admitted to accidentally destroying an important gas pipeline connecting Finland and Estonia in the Baltic Sea in 2024. These examples suggest that incidents of this nature could become more likely as military activity increases in the region.8)</w:t>
      </w:r>
    </w:p>
    <w:p w14:paraId="7E42F78B" w14:textId="77777777" w:rsidR="007D11B9" w:rsidRPr="00C81A09" w:rsidRDefault="007D11B9" w:rsidP="007D11B9">
      <w:pPr>
        <w:rPr>
          <w:sz w:val="16"/>
        </w:rPr>
      </w:pPr>
      <w:r w:rsidRPr="00C81A09">
        <w:rPr>
          <w:sz w:val="16"/>
        </w:rPr>
        <w:t>Competition in the Arctic Is Heating Up: Russian and Chinese Ambitions</w:t>
      </w:r>
    </w:p>
    <w:p w14:paraId="6A1F8BF3" w14:textId="77777777" w:rsidR="007D11B9" w:rsidRPr="00C81A09" w:rsidRDefault="007D11B9" w:rsidP="007D11B9">
      <w:pPr>
        <w:rPr>
          <w:sz w:val="16"/>
        </w:rPr>
      </w:pPr>
      <w:r w:rsidRPr="00C81A09">
        <w:rPr>
          <w:sz w:val="16"/>
        </w:rPr>
        <w:t xml:space="preserve">The </w:t>
      </w:r>
      <w:r w:rsidRPr="00F712AB">
        <w:rPr>
          <w:rStyle w:val="Emphasis"/>
          <w:highlight w:val="cyan"/>
        </w:rPr>
        <w:t>growing partnership</w:t>
      </w:r>
      <w:r w:rsidRPr="00F712AB">
        <w:rPr>
          <w:highlight w:val="cyan"/>
          <w:u w:val="single"/>
        </w:rPr>
        <w:t xml:space="preserve"> between Russia and China</w:t>
      </w:r>
      <w:r w:rsidRPr="00F712AB">
        <w:rPr>
          <w:sz w:val="16"/>
          <w:highlight w:val="cyan"/>
        </w:rPr>
        <w:t xml:space="preserve"> </w:t>
      </w:r>
      <w:r w:rsidRPr="00F712AB">
        <w:rPr>
          <w:highlight w:val="cyan"/>
          <w:u w:val="single"/>
        </w:rPr>
        <w:t>provides</w:t>
      </w:r>
      <w:r w:rsidRPr="00C81A09">
        <w:rPr>
          <w:sz w:val="16"/>
        </w:rPr>
        <w:t xml:space="preserve"> early </w:t>
      </w:r>
      <w:r w:rsidRPr="00F712AB">
        <w:rPr>
          <w:highlight w:val="cyan"/>
          <w:u w:val="single"/>
        </w:rPr>
        <w:t>warning signs</w:t>
      </w:r>
      <w:r w:rsidRPr="00F712AB">
        <w:rPr>
          <w:sz w:val="16"/>
          <w:highlight w:val="cyan"/>
        </w:rPr>
        <w:t xml:space="preserve"> </w:t>
      </w:r>
      <w:r w:rsidRPr="00F712AB">
        <w:rPr>
          <w:highlight w:val="cyan"/>
          <w:u w:val="single"/>
        </w:rPr>
        <w:t>that</w:t>
      </w:r>
      <w:r w:rsidRPr="00F712AB">
        <w:rPr>
          <w:sz w:val="16"/>
          <w:highlight w:val="cyan"/>
        </w:rPr>
        <w:t xml:space="preserve"> </w:t>
      </w:r>
      <w:r w:rsidRPr="00F712AB">
        <w:rPr>
          <w:highlight w:val="cyan"/>
          <w:u w:val="single"/>
        </w:rPr>
        <w:t>the region could</w:t>
      </w:r>
      <w:r w:rsidRPr="00C81A09">
        <w:rPr>
          <w:sz w:val="16"/>
        </w:rPr>
        <w:t xml:space="preserve"> </w:t>
      </w:r>
      <w:r w:rsidRPr="00F712AB">
        <w:rPr>
          <w:highlight w:val="cyan"/>
          <w:u w:val="single"/>
        </w:rPr>
        <w:t>become</w:t>
      </w:r>
      <w:r w:rsidRPr="00C81A09">
        <w:rPr>
          <w:u w:val="single"/>
        </w:rPr>
        <w:t xml:space="preserve"> </w:t>
      </w:r>
      <w:r w:rsidRPr="00F712AB">
        <w:rPr>
          <w:highlight w:val="cyan"/>
          <w:u w:val="single"/>
        </w:rPr>
        <w:t>a site of</w:t>
      </w:r>
      <w:r w:rsidRPr="00C81A09">
        <w:rPr>
          <w:sz w:val="16"/>
        </w:rPr>
        <w:t xml:space="preserve"> future </w:t>
      </w:r>
      <w:r w:rsidRPr="00F712AB">
        <w:rPr>
          <w:highlight w:val="cyan"/>
          <w:u w:val="single"/>
        </w:rPr>
        <w:t>conflict</w:t>
      </w:r>
      <w:r w:rsidRPr="00C81A09">
        <w:rPr>
          <w:sz w:val="16"/>
        </w:rPr>
        <w:t>. In 2021 Russia and China renewed their 20-year-old Sino-Russian Treaty of Good Neighborliness and Friendly Cooperation, a move described as “an act of friendship against America.”9)</w:t>
      </w:r>
      <w:r w:rsidRPr="00B838DF">
        <w:rPr>
          <w:sz w:val="16"/>
        </w:rPr>
        <w:t xml:space="preserve"> </w:t>
      </w:r>
      <w:r w:rsidRPr="00C81A09">
        <w:rPr>
          <w:sz w:val="16"/>
        </w:rPr>
        <w:t>Moreover, both Russia and China have deep historic and economic ties to the Arctic. NATO’s expansion to include Finland and Sweden have increased tensions in the region, while both Russia and China have expressed their disapproval of NATO’s increasing presence in the Arctic.10)</w:t>
      </w:r>
      <w:r w:rsidRPr="00B838DF">
        <w:rPr>
          <w:sz w:val="16"/>
        </w:rPr>
        <w:t xml:space="preserve"> </w:t>
      </w:r>
      <w:r w:rsidRPr="00C81A09">
        <w:rPr>
          <w:sz w:val="16"/>
        </w:rPr>
        <w:t>However, despite feeling antagonized by NATO’s actions, Moscow and Beijing may not have the economic and military capacities to reshape the current international rules-based order in the Arctic in the near term.</w:t>
      </w:r>
    </w:p>
    <w:p w14:paraId="5748DE3D" w14:textId="77777777" w:rsidR="007D11B9" w:rsidRDefault="007D11B9" w:rsidP="007D11B9"/>
    <w:p w14:paraId="73426A9E" w14:textId="77777777" w:rsidR="007D11B9" w:rsidRPr="007D11B9" w:rsidRDefault="007D11B9" w:rsidP="007D11B9"/>
    <w:p w14:paraId="3DD838E9" w14:textId="77777777" w:rsidR="00900FB2" w:rsidRDefault="00900FB2" w:rsidP="00900FB2">
      <w:pPr>
        <w:pStyle w:val="Heading4"/>
      </w:pPr>
      <w:r>
        <w:t xml:space="preserve">Russia turns to the BRICs amidst </w:t>
      </w:r>
      <w:r w:rsidRPr="00D0328A">
        <w:rPr>
          <w:u w:val="single"/>
        </w:rPr>
        <w:t>eroding</w:t>
      </w:r>
      <w:r>
        <w:t xml:space="preserve"> cooperation with the west</w:t>
      </w:r>
    </w:p>
    <w:p w14:paraId="2B0C0854" w14:textId="77777777" w:rsidR="00900FB2" w:rsidRPr="00801EED" w:rsidRDefault="00900FB2" w:rsidP="00900FB2">
      <w:r w:rsidRPr="00801EED">
        <w:t>Mathieu </w:t>
      </w:r>
      <w:proofErr w:type="spellStart"/>
      <w:r w:rsidRPr="00801EED">
        <w:rPr>
          <w:rFonts w:eastAsiaTheme="majorEastAsia" w:cstheme="majorBidi"/>
          <w:b/>
          <w:iCs/>
          <w:sz w:val="26"/>
        </w:rPr>
        <w:t>Boulegue</w:t>
      </w:r>
      <w:proofErr w:type="spellEnd"/>
      <w:r>
        <w:t xml:space="preserve"> </w:t>
      </w:r>
      <w:r w:rsidRPr="00801EED">
        <w:rPr>
          <w:rFonts w:eastAsiaTheme="majorEastAsia" w:cstheme="majorBidi"/>
          <w:b/>
          <w:iCs/>
          <w:sz w:val="26"/>
        </w:rPr>
        <w:t>and</w:t>
      </w:r>
      <w:r>
        <w:t xml:space="preserve"> Duncan </w:t>
      </w:r>
      <w:r w:rsidRPr="00801EED">
        <w:rPr>
          <w:rFonts w:eastAsiaTheme="majorEastAsia" w:cstheme="majorBidi"/>
          <w:b/>
          <w:iCs/>
          <w:sz w:val="26"/>
        </w:rPr>
        <w:t>Depledge</w:t>
      </w:r>
      <w:r>
        <w:t xml:space="preserve"> </w:t>
      </w:r>
      <w:r w:rsidRPr="00801EED">
        <w:rPr>
          <w:rFonts w:eastAsiaTheme="majorEastAsia" w:cstheme="majorBidi"/>
          <w:b/>
          <w:iCs/>
          <w:sz w:val="26"/>
        </w:rPr>
        <w:t>24,</w:t>
      </w:r>
      <w:r>
        <w:t xml:space="preserve"> </w:t>
      </w:r>
      <w:proofErr w:type="spellStart"/>
      <w:r>
        <w:t>Boulegue</w:t>
      </w:r>
      <w:proofErr w:type="spellEnd"/>
      <w:r>
        <w:t xml:space="preserve"> is a s</w:t>
      </w:r>
      <w:r w:rsidRPr="00801EED">
        <w:t>enior Fellow with the Transatlantic Defense and Security Program at the Center for European Policy Analysis (CEPA)</w:t>
      </w:r>
      <w:r>
        <w:t xml:space="preserve"> who</w:t>
      </w:r>
      <w:r w:rsidRPr="00801EED">
        <w:t xml:space="preserve"> specializes in Russian foreign policy and military affairs</w:t>
      </w:r>
      <w:r>
        <w:t xml:space="preserve">, Deplege </w:t>
      </w:r>
      <w:r w:rsidRPr="00801EED">
        <w:t xml:space="preserve">is </w:t>
      </w:r>
      <w:r>
        <w:t xml:space="preserve">a </w:t>
      </w:r>
      <w:r w:rsidRPr="00801EED">
        <w:t>Senior Lecturer in Geopolitics and Security at Loughborough University (UK</w:t>
      </w:r>
      <w:r>
        <w:t>) and an</w:t>
      </w:r>
      <w:r w:rsidRPr="00801EED">
        <w:t xml:space="preserve"> Associate Fellow of the Royal United Services Institute</w:t>
      </w:r>
      <w:r>
        <w:t xml:space="preserve">, 5/24/24, </w:t>
      </w:r>
      <w:r w:rsidRPr="00801EED">
        <w:t>The Royal United Services Institute</w:t>
      </w:r>
      <w:r>
        <w:t>,”</w:t>
      </w:r>
      <w:r w:rsidRPr="00801EED">
        <w:t xml:space="preserve"> The Face-off in a Fragmented Arctic: Who Will Blink First?</w:t>
      </w:r>
      <w:r>
        <w:t xml:space="preserve">,” </w:t>
      </w:r>
      <w:r w:rsidRPr="00801EED">
        <w:t>https://www.rusi.org/explore-our-research/publications/commentary/face-fragmented-arctic-who-will-blink-first</w:t>
      </w:r>
      <w:r>
        <w:t xml:space="preserve">, </w:t>
      </w:r>
      <w:proofErr w:type="spellStart"/>
      <w:r>
        <w:t>igo</w:t>
      </w:r>
      <w:proofErr w:type="spellEnd"/>
    </w:p>
    <w:p w14:paraId="07A85583" w14:textId="77777777" w:rsidR="00900FB2" w:rsidRPr="00E47721" w:rsidRDefault="00900FB2" w:rsidP="00900FB2">
      <w:pPr>
        <w:rPr>
          <w:u w:val="single"/>
        </w:rPr>
      </w:pPr>
      <w:r w:rsidRPr="00F712AB">
        <w:rPr>
          <w:highlight w:val="cyan"/>
          <w:u w:val="single"/>
        </w:rPr>
        <w:t>With</w:t>
      </w:r>
      <w:r w:rsidRPr="00D0328A">
        <w:rPr>
          <w:u w:val="single"/>
        </w:rPr>
        <w:t xml:space="preserve"> </w:t>
      </w:r>
      <w:r w:rsidRPr="00F712AB">
        <w:rPr>
          <w:rStyle w:val="Emphasis"/>
          <w:highlight w:val="cyan"/>
        </w:rPr>
        <w:t>Russia’s war against Ukraine</w:t>
      </w:r>
      <w:r w:rsidRPr="00E47721">
        <w:rPr>
          <w:sz w:val="16"/>
        </w:rPr>
        <w:t xml:space="preserve"> well </w:t>
      </w:r>
      <w:r w:rsidRPr="00E47721">
        <w:rPr>
          <w:u w:val="single"/>
        </w:rPr>
        <w:t xml:space="preserve">into its third year, </w:t>
      </w:r>
      <w:r w:rsidRPr="00F712AB">
        <w:rPr>
          <w:highlight w:val="cyan"/>
          <w:u w:val="single"/>
        </w:rPr>
        <w:t>fears of</w:t>
      </w:r>
      <w:r w:rsidRPr="00E47721">
        <w:rPr>
          <w:u w:val="single"/>
        </w:rPr>
        <w:t xml:space="preserve"> a </w:t>
      </w:r>
      <w:r w:rsidRPr="00E47721">
        <w:rPr>
          <w:sz w:val="16"/>
        </w:rPr>
        <w:t xml:space="preserve">potential </w:t>
      </w:r>
      <w:r w:rsidRPr="00E47721">
        <w:rPr>
          <w:u w:val="single"/>
        </w:rPr>
        <w:t>‘</w:t>
      </w:r>
      <w:r w:rsidRPr="00F712AB">
        <w:rPr>
          <w:highlight w:val="cyan"/>
          <w:u w:val="single"/>
        </w:rPr>
        <w:t>spillover</w:t>
      </w:r>
      <w:r w:rsidRPr="00F712AB">
        <w:rPr>
          <w:sz w:val="16"/>
          <w:highlight w:val="cyan"/>
        </w:rPr>
        <w:t>’</w:t>
      </w:r>
      <w:r w:rsidRPr="00E47721">
        <w:rPr>
          <w:sz w:val="16"/>
        </w:rPr>
        <w:t xml:space="preserve"> into the Arctic </w:t>
      </w:r>
      <w:r w:rsidRPr="00F712AB">
        <w:rPr>
          <w:highlight w:val="cyan"/>
          <w:u w:val="single"/>
        </w:rPr>
        <w:t>remain</w:t>
      </w:r>
      <w:r w:rsidRPr="00E47721">
        <w:rPr>
          <w:u w:val="single"/>
        </w:rPr>
        <w:t xml:space="preserve"> </w:t>
      </w:r>
      <w:r w:rsidRPr="00F712AB">
        <w:rPr>
          <w:highlight w:val="cyan"/>
          <w:u w:val="single"/>
        </w:rPr>
        <w:t>high</w:t>
      </w:r>
      <w:r w:rsidRPr="00E47721">
        <w:rPr>
          <w:sz w:val="16"/>
        </w:rPr>
        <w:t xml:space="preserve">. With Sweden and Finland having recently joined NATO, three things become clear. First, there is now de facto ‘more NATO’ in the Arctic. Second, Russia’s fears of strategic encirclement are not going away any time soon. Third, the </w:t>
      </w:r>
      <w:r w:rsidRPr="00F712AB">
        <w:rPr>
          <w:rStyle w:val="Emphasis"/>
          <w:highlight w:val="cyan"/>
        </w:rPr>
        <w:t>dividing line</w:t>
      </w:r>
      <w:r w:rsidRPr="00F712AB">
        <w:rPr>
          <w:highlight w:val="cyan"/>
          <w:u w:val="single"/>
        </w:rPr>
        <w:t xml:space="preserve"> between Russia</w:t>
      </w:r>
      <w:r w:rsidRPr="00E47721">
        <w:rPr>
          <w:u w:val="single"/>
        </w:rPr>
        <w:t xml:space="preserve"> </w:t>
      </w:r>
      <w:r w:rsidRPr="00F712AB">
        <w:rPr>
          <w:highlight w:val="cyan"/>
          <w:u w:val="single"/>
        </w:rPr>
        <w:t>and the West in the Arctic</w:t>
      </w:r>
      <w:r w:rsidRPr="00E47721">
        <w:rPr>
          <w:u w:val="single"/>
        </w:rPr>
        <w:t xml:space="preserve"> has never been </w:t>
      </w:r>
      <w:r w:rsidRPr="00F712AB">
        <w:rPr>
          <w:highlight w:val="cyan"/>
          <w:u w:val="single"/>
        </w:rPr>
        <w:t>stark</w:t>
      </w:r>
      <w:r w:rsidRPr="00E47721">
        <w:rPr>
          <w:u w:val="single"/>
        </w:rPr>
        <w:t>er</w:t>
      </w:r>
      <w:r w:rsidRPr="00E47721">
        <w:rPr>
          <w:sz w:val="16"/>
        </w:rPr>
        <w:t xml:space="preserve"> – </w:t>
      </w:r>
      <w:r w:rsidRPr="00E47721">
        <w:rPr>
          <w:u w:val="single"/>
        </w:rPr>
        <w:t>there is</w:t>
      </w:r>
      <w:r w:rsidRPr="00E47721">
        <w:rPr>
          <w:sz w:val="16"/>
        </w:rPr>
        <w:t xml:space="preserve"> now what can be argued to be a </w:t>
      </w:r>
      <w:r w:rsidRPr="00E47721">
        <w:rPr>
          <w:u w:val="single"/>
        </w:rPr>
        <w:t>‘NATO 7 vs Russia’ in the region.</w:t>
      </w:r>
    </w:p>
    <w:p w14:paraId="5FE531A5" w14:textId="77777777" w:rsidR="00900FB2" w:rsidRPr="00E47721" w:rsidRDefault="00900FB2" w:rsidP="00900FB2">
      <w:pPr>
        <w:rPr>
          <w:sz w:val="16"/>
        </w:rPr>
      </w:pPr>
      <w:r w:rsidRPr="00E47721">
        <w:rPr>
          <w:sz w:val="16"/>
        </w:rPr>
        <w:t xml:space="preserve">The implications for Arctic cooperation are significant. </w:t>
      </w:r>
      <w:r w:rsidRPr="00F712AB">
        <w:rPr>
          <w:highlight w:val="cyan"/>
          <w:u w:val="single"/>
        </w:rPr>
        <w:t>‘Arctic exceptionalism’</w:t>
      </w:r>
      <w:r w:rsidRPr="00E47721">
        <w:rPr>
          <w:u w:val="single"/>
        </w:rPr>
        <w:t xml:space="preserve"> </w:t>
      </w:r>
      <w:r w:rsidRPr="00E47721">
        <w:rPr>
          <w:sz w:val="16"/>
        </w:rPr>
        <w:t xml:space="preserve">– the idea that the challenges facing the region encouraged cooperation and not geostrategic competition – which for so long was regarded as the guiding light for relations between the eight Arctic states (Canada, Denmark, Finland, Iceland, Norway, Russia, Sweden and the US), </w:t>
      </w:r>
      <w:r w:rsidRPr="00F712AB">
        <w:rPr>
          <w:highlight w:val="cyan"/>
          <w:u w:val="single"/>
        </w:rPr>
        <w:t>has</w:t>
      </w:r>
      <w:r w:rsidRPr="00E47721">
        <w:rPr>
          <w:sz w:val="16"/>
        </w:rPr>
        <w:t xml:space="preserve"> all but </w:t>
      </w:r>
      <w:r w:rsidRPr="00F712AB">
        <w:rPr>
          <w:rStyle w:val="Emphasis"/>
          <w:highlight w:val="cyan"/>
        </w:rPr>
        <w:t>dissipated</w:t>
      </w:r>
      <w:r w:rsidRPr="00E47721">
        <w:rPr>
          <w:sz w:val="16"/>
        </w:rPr>
        <w:t xml:space="preserve">. </w:t>
      </w:r>
      <w:r w:rsidRPr="00E47721">
        <w:rPr>
          <w:u w:val="single"/>
        </w:rPr>
        <w:t>The principle of</w:t>
      </w:r>
      <w:r w:rsidRPr="00E47721">
        <w:rPr>
          <w:sz w:val="16"/>
        </w:rPr>
        <w:t xml:space="preserve"> ‘</w:t>
      </w:r>
      <w:proofErr w:type="spellStart"/>
      <w:r w:rsidRPr="00F712AB">
        <w:rPr>
          <w:highlight w:val="cyan"/>
          <w:u w:val="single"/>
        </w:rPr>
        <w:t>circumpolarity</w:t>
      </w:r>
      <w:proofErr w:type="spellEnd"/>
      <w:r w:rsidRPr="00F712AB">
        <w:rPr>
          <w:highlight w:val="cyan"/>
          <w:u w:val="single"/>
        </w:rPr>
        <w:t>’</w:t>
      </w:r>
      <w:r w:rsidRPr="00E47721">
        <w:rPr>
          <w:sz w:val="16"/>
        </w:rPr>
        <w:t xml:space="preserve"> (the idea that the Arctic 8 should collectively determine the region’s future) </w:t>
      </w:r>
      <w:r w:rsidRPr="00F712AB">
        <w:rPr>
          <w:highlight w:val="cyan"/>
          <w:u w:val="single"/>
        </w:rPr>
        <w:t>has</w:t>
      </w:r>
      <w:r w:rsidRPr="00E47721">
        <w:rPr>
          <w:sz w:val="16"/>
        </w:rPr>
        <w:t xml:space="preserve"> also been </w:t>
      </w:r>
      <w:r w:rsidRPr="00F712AB">
        <w:rPr>
          <w:highlight w:val="cyan"/>
          <w:u w:val="single"/>
        </w:rPr>
        <w:t>eroded</w:t>
      </w:r>
      <w:r w:rsidRPr="00E47721">
        <w:rPr>
          <w:sz w:val="16"/>
        </w:rPr>
        <w:t>. The impact on the Permanent Participants (representing Arctic indigenous peoples) has been largely overlooked.</w:t>
      </w:r>
    </w:p>
    <w:p w14:paraId="76AE637A" w14:textId="77777777" w:rsidR="00900FB2" w:rsidRPr="00E47721" w:rsidRDefault="00900FB2" w:rsidP="00900FB2">
      <w:pPr>
        <w:rPr>
          <w:sz w:val="16"/>
        </w:rPr>
      </w:pPr>
      <w:r w:rsidRPr="00E47721">
        <w:rPr>
          <w:sz w:val="16"/>
        </w:rPr>
        <w:t xml:space="preserve">The challenges faced by the Arctic Council (the premier forum for regional cooperation) over the past two years are emblematic of the current state of circumpolar affairs. </w:t>
      </w:r>
      <w:r w:rsidRPr="00E47721">
        <w:rPr>
          <w:u w:val="single"/>
        </w:rPr>
        <w:t>Within weeks of Russia’s</w:t>
      </w:r>
      <w:r w:rsidRPr="00E47721">
        <w:rPr>
          <w:sz w:val="16"/>
        </w:rPr>
        <w:t xml:space="preserve"> full-scale </w:t>
      </w:r>
      <w:r w:rsidRPr="00E47721">
        <w:rPr>
          <w:u w:val="single"/>
        </w:rPr>
        <w:t>invasion of Ukraine in 2022</w:t>
      </w:r>
      <w:r w:rsidRPr="00E47721">
        <w:rPr>
          <w:sz w:val="16"/>
        </w:rPr>
        <w:t xml:space="preserve">, </w:t>
      </w:r>
      <w:r w:rsidRPr="00E47721">
        <w:rPr>
          <w:u w:val="single"/>
        </w:rPr>
        <w:t xml:space="preserve">seven </w:t>
      </w:r>
      <w:r w:rsidRPr="00E47721">
        <w:rPr>
          <w:sz w:val="16"/>
        </w:rPr>
        <w:t xml:space="preserve">of the eight </w:t>
      </w:r>
      <w:r w:rsidRPr="00F712AB">
        <w:rPr>
          <w:highlight w:val="cyan"/>
          <w:u w:val="single"/>
        </w:rPr>
        <w:t>member states</w:t>
      </w:r>
      <w:r w:rsidRPr="00E47721">
        <w:rPr>
          <w:sz w:val="16"/>
        </w:rPr>
        <w:t xml:space="preserve"> (Canada, Denmark, Iceland, Finland, Norway, Sweden and the US) jointly </w:t>
      </w:r>
      <w:r w:rsidRPr="00D0328A">
        <w:rPr>
          <w:rStyle w:val="Emphasis"/>
        </w:rPr>
        <w:t>‘</w:t>
      </w:r>
      <w:r w:rsidRPr="00F712AB">
        <w:rPr>
          <w:rStyle w:val="Emphasis"/>
          <w:highlight w:val="cyan"/>
        </w:rPr>
        <w:t>paused’ their involvement</w:t>
      </w:r>
      <w:r w:rsidRPr="00E47721">
        <w:rPr>
          <w:u w:val="single"/>
        </w:rPr>
        <w:t xml:space="preserve"> </w:t>
      </w:r>
      <w:r w:rsidRPr="00E47721">
        <w:rPr>
          <w:sz w:val="16"/>
        </w:rPr>
        <w:t>in the Council and its affiliated bodies. Around a third of the Council’s 130 projects were reportedly put on hold, with new projects blocked and existing projects unable to be renewed.</w:t>
      </w:r>
    </w:p>
    <w:p w14:paraId="1B2B25AD" w14:textId="77777777" w:rsidR="00900FB2" w:rsidRPr="00E47721" w:rsidRDefault="00900FB2" w:rsidP="00900FB2">
      <w:pPr>
        <w:rPr>
          <w:sz w:val="16"/>
        </w:rPr>
      </w:pPr>
      <w:r w:rsidRPr="00E47721">
        <w:rPr>
          <w:sz w:val="16"/>
        </w:rPr>
        <w:t xml:space="preserve">Gradually, the ‘Arctic 7’ have found ways to resume activities with minimal participation from Russia. The handover of the </w:t>
      </w:r>
      <w:proofErr w:type="spellStart"/>
      <w:r w:rsidRPr="00E47721">
        <w:rPr>
          <w:sz w:val="16"/>
        </w:rPr>
        <w:t>chairship</w:t>
      </w:r>
      <w:proofErr w:type="spellEnd"/>
      <w:r w:rsidRPr="00E47721">
        <w:rPr>
          <w:sz w:val="16"/>
        </w:rPr>
        <w:t xml:space="preserve"> from Russia to Norway in 2023 proceeded smoothly. In February 2024, Norway announced that the Council’s Working Groups, where the </w:t>
      </w:r>
      <w:proofErr w:type="spellStart"/>
      <w:r w:rsidRPr="00E47721">
        <w:rPr>
          <w:sz w:val="16"/>
        </w:rPr>
        <w:t>organisation’s</w:t>
      </w:r>
      <w:proofErr w:type="spellEnd"/>
      <w:r w:rsidRPr="00E47721">
        <w:rPr>
          <w:sz w:val="16"/>
        </w:rPr>
        <w:t xml:space="preserve"> main work takes place, would be resumed with the participation of all states, including Russia – but only in a virtual format.</w:t>
      </w:r>
    </w:p>
    <w:p w14:paraId="615115F8" w14:textId="77777777" w:rsidR="00900FB2" w:rsidRPr="00E47721" w:rsidRDefault="00900FB2" w:rsidP="00900FB2">
      <w:pPr>
        <w:rPr>
          <w:sz w:val="16"/>
        </w:rPr>
      </w:pPr>
      <w:r w:rsidRPr="00E47721">
        <w:rPr>
          <w:sz w:val="16"/>
        </w:rPr>
        <w:t xml:space="preserve">Yet despite these steps to restore critical functions, </w:t>
      </w:r>
      <w:r w:rsidRPr="00E47721">
        <w:rPr>
          <w:u w:val="single"/>
        </w:rPr>
        <w:t xml:space="preserve">there is </w:t>
      </w:r>
      <w:r w:rsidRPr="00E47721">
        <w:rPr>
          <w:sz w:val="16"/>
        </w:rPr>
        <w:t xml:space="preserve">still good </w:t>
      </w:r>
      <w:r w:rsidRPr="00E47721">
        <w:rPr>
          <w:u w:val="single"/>
        </w:rPr>
        <w:t>reason to be concerned by</w:t>
      </w:r>
      <w:r w:rsidRPr="00E47721">
        <w:rPr>
          <w:sz w:val="16"/>
        </w:rPr>
        <w:t xml:space="preserve"> the </w:t>
      </w:r>
      <w:r w:rsidRPr="00E47721">
        <w:rPr>
          <w:u w:val="single"/>
        </w:rPr>
        <w:t>Arctic</w:t>
      </w:r>
      <w:r w:rsidRPr="00E47721">
        <w:rPr>
          <w:sz w:val="16"/>
        </w:rPr>
        <w:t xml:space="preserve"> Council</w:t>
      </w:r>
      <w:r w:rsidRPr="00E47721">
        <w:rPr>
          <w:u w:val="single"/>
        </w:rPr>
        <w:t>’s future prospects.</w:t>
      </w:r>
      <w:r w:rsidRPr="00E47721">
        <w:rPr>
          <w:sz w:val="16"/>
        </w:rPr>
        <w:t xml:space="preserve"> Even as plans for the Working Groups to meet virtually were being drawn up, </w:t>
      </w:r>
      <w:r w:rsidRPr="00F712AB">
        <w:rPr>
          <w:highlight w:val="cyan"/>
          <w:u w:val="single"/>
        </w:rPr>
        <w:t>Moscow announced that it would</w:t>
      </w:r>
      <w:r w:rsidRPr="00E47721">
        <w:rPr>
          <w:u w:val="single"/>
        </w:rPr>
        <w:t xml:space="preserve"> </w:t>
      </w:r>
      <w:r w:rsidRPr="00F712AB">
        <w:rPr>
          <w:rStyle w:val="Emphasis"/>
          <w:highlight w:val="cyan"/>
        </w:rPr>
        <w:t>suspend its annual payments</w:t>
      </w:r>
      <w:r w:rsidRPr="00F712AB">
        <w:rPr>
          <w:highlight w:val="cyan"/>
          <w:u w:val="single"/>
        </w:rPr>
        <w:t xml:space="preserve"> to the Arctic Council</w:t>
      </w:r>
      <w:r w:rsidRPr="00E47721">
        <w:rPr>
          <w:sz w:val="16"/>
        </w:rPr>
        <w:t xml:space="preserve"> until the </w:t>
      </w:r>
      <w:proofErr w:type="spellStart"/>
      <w:r w:rsidRPr="00E47721">
        <w:rPr>
          <w:sz w:val="16"/>
        </w:rPr>
        <w:t>organisation</w:t>
      </w:r>
      <w:proofErr w:type="spellEnd"/>
      <w:r w:rsidRPr="00E47721">
        <w:rPr>
          <w:sz w:val="16"/>
        </w:rPr>
        <w:t xml:space="preserve"> resumes its work in full. Since 2022, Russia has restricted access to scientific data that is crucial to monitoring climate change, and especially to assessing the potential impact of carbon dioxide and methane ‘bombs’ being released by Russia’s melting permafrost as part of a feedback loop. Such a situation will negatively impact climate change prediction models at large.</w:t>
      </w:r>
    </w:p>
    <w:p w14:paraId="7EC4A6CD" w14:textId="77777777" w:rsidR="00900FB2" w:rsidRPr="00E47721" w:rsidRDefault="00900FB2" w:rsidP="00900FB2">
      <w:pPr>
        <w:rPr>
          <w:sz w:val="16"/>
        </w:rPr>
      </w:pPr>
      <w:r w:rsidRPr="00E47721">
        <w:rPr>
          <w:u w:val="single"/>
        </w:rPr>
        <w:t xml:space="preserve">Signs of </w:t>
      </w:r>
      <w:r w:rsidRPr="00F712AB">
        <w:rPr>
          <w:highlight w:val="cyan"/>
          <w:u w:val="single"/>
        </w:rPr>
        <w:t>increasing collaboration in the Arctic between Russia</w:t>
      </w:r>
      <w:r w:rsidRPr="00F712AB">
        <w:rPr>
          <w:sz w:val="16"/>
          <w:highlight w:val="cyan"/>
        </w:rPr>
        <w:t xml:space="preserve"> </w:t>
      </w:r>
      <w:r w:rsidRPr="00F712AB">
        <w:rPr>
          <w:highlight w:val="cyan"/>
          <w:u w:val="single"/>
        </w:rPr>
        <w:t>and</w:t>
      </w:r>
      <w:r w:rsidRPr="00E47721">
        <w:rPr>
          <w:sz w:val="16"/>
        </w:rPr>
        <w:t xml:space="preserve"> other members of the so-called </w:t>
      </w:r>
      <w:r w:rsidRPr="00F712AB">
        <w:rPr>
          <w:rStyle w:val="Emphasis"/>
          <w:highlight w:val="cyan"/>
        </w:rPr>
        <w:t>BRICS</w:t>
      </w:r>
      <w:r w:rsidRPr="00E47721">
        <w:rPr>
          <w:sz w:val="16"/>
        </w:rPr>
        <w:t xml:space="preserve">+ (Brazil, India, China, South Africa, Iran, Saudia Arabia, the United Arab Emirates, Egypt and Ethiopia) </w:t>
      </w:r>
      <w:r w:rsidRPr="00F712AB">
        <w:rPr>
          <w:highlight w:val="cyan"/>
          <w:u w:val="single"/>
        </w:rPr>
        <w:t>have prompted</w:t>
      </w:r>
      <w:r w:rsidRPr="00E47721">
        <w:rPr>
          <w:u w:val="single"/>
        </w:rPr>
        <w:t xml:space="preserve"> f</w:t>
      </w:r>
      <w:r w:rsidRPr="00E47721">
        <w:rPr>
          <w:sz w:val="16"/>
        </w:rPr>
        <w:t xml:space="preserve">urther </w:t>
      </w:r>
      <w:r w:rsidRPr="00F712AB">
        <w:rPr>
          <w:highlight w:val="cyan"/>
          <w:u w:val="single"/>
        </w:rPr>
        <w:t>concern</w:t>
      </w:r>
      <w:r w:rsidRPr="00E47721">
        <w:rPr>
          <w:sz w:val="16"/>
        </w:rPr>
        <w:t xml:space="preserve"> </w:t>
      </w:r>
      <w:r w:rsidRPr="00F712AB">
        <w:rPr>
          <w:highlight w:val="cyan"/>
          <w:u w:val="single"/>
        </w:rPr>
        <w:t>that</w:t>
      </w:r>
      <w:r w:rsidRPr="00E47721">
        <w:rPr>
          <w:sz w:val="16"/>
        </w:rPr>
        <w:t xml:space="preserve"> </w:t>
      </w:r>
      <w:r w:rsidRPr="00F712AB">
        <w:rPr>
          <w:highlight w:val="cyan"/>
          <w:u w:val="single"/>
        </w:rPr>
        <w:t>Moscow</w:t>
      </w:r>
      <w:r w:rsidRPr="00F712AB">
        <w:rPr>
          <w:sz w:val="16"/>
          <w:highlight w:val="cyan"/>
        </w:rPr>
        <w:t xml:space="preserve"> </w:t>
      </w:r>
      <w:r w:rsidRPr="00F712AB">
        <w:rPr>
          <w:highlight w:val="cyan"/>
          <w:u w:val="single"/>
        </w:rPr>
        <w:t>may be preparing to</w:t>
      </w:r>
      <w:r w:rsidRPr="00E47721">
        <w:rPr>
          <w:sz w:val="16"/>
        </w:rPr>
        <w:t xml:space="preserve"> pursue the commercial </w:t>
      </w:r>
      <w:r w:rsidRPr="00F712AB">
        <w:rPr>
          <w:highlight w:val="cyan"/>
          <w:u w:val="single"/>
        </w:rPr>
        <w:t>exploit</w:t>
      </w:r>
      <w:r w:rsidRPr="00F712AB">
        <w:rPr>
          <w:sz w:val="16"/>
          <w:highlight w:val="cyan"/>
        </w:rPr>
        <w:t>ation</w:t>
      </w:r>
      <w:r w:rsidRPr="00E47721">
        <w:rPr>
          <w:sz w:val="16"/>
        </w:rPr>
        <w:t xml:space="preserve"> of </w:t>
      </w:r>
      <w:r w:rsidRPr="00F712AB">
        <w:rPr>
          <w:highlight w:val="cyan"/>
          <w:u w:val="single"/>
        </w:rPr>
        <w:t>the Arctic</w:t>
      </w:r>
      <w:r w:rsidRPr="00E47721">
        <w:rPr>
          <w:sz w:val="16"/>
        </w:rPr>
        <w:t xml:space="preserve"> Zone of the Russian Federation (AZRF) </w:t>
      </w:r>
      <w:r w:rsidRPr="00D0328A">
        <w:rPr>
          <w:rStyle w:val="Emphasis"/>
        </w:rPr>
        <w:t>i</w:t>
      </w:r>
      <w:r w:rsidRPr="00F712AB">
        <w:rPr>
          <w:rStyle w:val="Emphasis"/>
          <w:highlight w:val="cyan"/>
        </w:rPr>
        <w:t>ndependent</w:t>
      </w:r>
      <w:r w:rsidRPr="00D0328A">
        <w:rPr>
          <w:rStyle w:val="Emphasis"/>
        </w:rPr>
        <w:t xml:space="preserve">ly </w:t>
      </w:r>
      <w:r w:rsidRPr="00F712AB">
        <w:rPr>
          <w:rStyle w:val="Emphasis"/>
          <w:highlight w:val="cyan"/>
        </w:rPr>
        <w:t>of the Arctic 7</w:t>
      </w:r>
      <w:r w:rsidRPr="00E47721">
        <w:rPr>
          <w:u w:val="single"/>
        </w:rPr>
        <w:t>.</w:t>
      </w:r>
      <w:r w:rsidRPr="00E47721">
        <w:rPr>
          <w:sz w:val="16"/>
        </w:rPr>
        <w:t xml:space="preserve"> With Chinese interests in mind, such a situation could be to Moscow’s long-term detriment, as Beijing might be tempted to impose its own views on Arctic governance.</w:t>
      </w:r>
    </w:p>
    <w:p w14:paraId="1289A8EF" w14:textId="637B707A" w:rsidR="00D07F4A" w:rsidRPr="00E6599E" w:rsidRDefault="00D07F4A" w:rsidP="00D07F4A">
      <w:pPr>
        <w:pStyle w:val="Heading3"/>
      </w:pPr>
      <w:r>
        <w:t>1AR---No Coop now</w:t>
      </w:r>
    </w:p>
    <w:p w14:paraId="46DC7537" w14:textId="77777777" w:rsidR="00D07F4A" w:rsidRPr="00673576" w:rsidRDefault="00D07F4A" w:rsidP="00D07F4A"/>
    <w:p w14:paraId="147D1B1C" w14:textId="77777777" w:rsidR="00D07F4A" w:rsidRDefault="00D07F4A" w:rsidP="00D07F4A">
      <w:pPr>
        <w:pStyle w:val="Heading4"/>
      </w:pPr>
      <w:r>
        <w:t>Cooperation between Russia and US is impossible- prefer our evidence from the State Department</w:t>
      </w:r>
    </w:p>
    <w:p w14:paraId="1E85AF41" w14:textId="77777777" w:rsidR="00D07F4A" w:rsidRPr="00C85DAB" w:rsidRDefault="00D07F4A" w:rsidP="00D07F4A">
      <w:r w:rsidRPr="00C85DAB">
        <w:t xml:space="preserve">Derek </w:t>
      </w:r>
      <w:r w:rsidRPr="00C85DAB">
        <w:rPr>
          <w:b/>
          <w:bCs/>
          <w:sz w:val="26"/>
          <w:szCs w:val="26"/>
        </w:rPr>
        <w:t>Chollet 23</w:t>
      </w:r>
      <w:r w:rsidRPr="00C85DAB">
        <w:t xml:space="preserve">, counselor at US State Department, foreign policy advisor and author who is currently a Managing Director and Head of the JPMorgan Chase Center for Geopolitics, 2/16/23, “Cooperation with Russia in the Arctic is virtually impossible </w:t>
      </w:r>
      <w:proofErr w:type="gramStart"/>
      <w:r w:rsidRPr="00C85DAB">
        <w:t>says</w:t>
      </w:r>
      <w:proofErr w:type="gramEnd"/>
      <w:r w:rsidRPr="00C85DAB">
        <w:t xml:space="preserve"> US Official”, </w:t>
      </w:r>
      <w:r w:rsidRPr="00551F92">
        <w:t>https://www.highnorthnews.com/en/cooperation-russia-arctic-virtually-impossible-says-us-official</w:t>
      </w:r>
      <w:r>
        <w:t xml:space="preserve"> //</w:t>
      </w:r>
      <w:proofErr w:type="spellStart"/>
      <w:r>
        <w:t>maeve</w:t>
      </w:r>
      <w:proofErr w:type="spellEnd"/>
    </w:p>
    <w:p w14:paraId="09A11F4B" w14:textId="77777777" w:rsidR="00D07F4A" w:rsidRPr="00DE165A" w:rsidRDefault="00D07F4A" w:rsidP="00D07F4A">
      <w:r w:rsidRPr="00F712AB">
        <w:rPr>
          <w:sz w:val="26"/>
          <w:szCs w:val="26"/>
          <w:highlight w:val="cyan"/>
          <w:u w:val="single"/>
        </w:rPr>
        <w:t>Russia's unprovoked war of aggression against Ukraine</w:t>
      </w:r>
      <w:r w:rsidRPr="007263D5">
        <w:rPr>
          <w:u w:val="single"/>
        </w:rPr>
        <w:t xml:space="preserve"> has </w:t>
      </w:r>
      <w:r w:rsidRPr="00F712AB">
        <w:rPr>
          <w:sz w:val="26"/>
          <w:szCs w:val="26"/>
          <w:highlight w:val="cyan"/>
          <w:u w:val="single"/>
        </w:rPr>
        <w:t>upended decades of cooperation</w:t>
      </w:r>
      <w:r w:rsidRPr="007263D5">
        <w:rPr>
          <w:u w:val="single"/>
        </w:rPr>
        <w:t xml:space="preserve"> and collaboration</w:t>
      </w:r>
      <w:r w:rsidRPr="00DE165A">
        <w:t>. Among the eight Arctic states, Russia has the most territory and population north of the Arctic Circle. It is an important Arctic nation</w:t>
      </w:r>
      <w:r w:rsidRPr="007263D5">
        <w:rPr>
          <w:u w:val="single"/>
        </w:rPr>
        <w:t xml:space="preserve">. But </w:t>
      </w:r>
      <w:r w:rsidRPr="00F712AB">
        <w:rPr>
          <w:sz w:val="26"/>
          <w:szCs w:val="26"/>
          <w:highlight w:val="cyan"/>
          <w:u w:val="single"/>
        </w:rPr>
        <w:t>Moscow's decision to invade its neighbor,</w:t>
      </w:r>
      <w:r w:rsidRPr="007263D5">
        <w:rPr>
          <w:u w:val="single"/>
        </w:rPr>
        <w:t xml:space="preserve"> an independent and sovereign state, </w:t>
      </w:r>
      <w:r w:rsidRPr="00F712AB">
        <w:rPr>
          <w:sz w:val="26"/>
          <w:szCs w:val="26"/>
          <w:highlight w:val="cyan"/>
          <w:u w:val="single"/>
        </w:rPr>
        <w:t xml:space="preserve">makes cooperation </w:t>
      </w:r>
      <w:r w:rsidRPr="00F712AB">
        <w:rPr>
          <w:b/>
          <w:bCs/>
          <w:sz w:val="26"/>
          <w:szCs w:val="26"/>
          <w:highlight w:val="cyan"/>
          <w:u w:val="single"/>
        </w:rPr>
        <w:t>virtually impossible</w:t>
      </w:r>
      <w:r w:rsidRPr="007263D5">
        <w:rPr>
          <w:u w:val="single"/>
        </w:rPr>
        <w:t xml:space="preserve"> for [the] foreseeable future</w:t>
      </w:r>
      <w:r w:rsidRPr="00DE165A">
        <w:t>,” outlined Derek Chollet, Counselor at the US State Department. </w:t>
      </w:r>
    </w:p>
    <w:p w14:paraId="053A2916" w14:textId="77777777" w:rsidR="00D07F4A" w:rsidRPr="00DE165A" w:rsidRDefault="00D07F4A" w:rsidP="00D07F4A">
      <w:r w:rsidRPr="00DE165A">
        <w:t>He outlined how the significantly more challenging international situation – vis-à-vis Russia but also China – impacts and is interconnected with the Arctic.</w:t>
      </w:r>
    </w:p>
    <w:p w14:paraId="2346E43F" w14:textId="77777777" w:rsidR="00D07F4A" w:rsidRPr="00DE165A" w:rsidRDefault="00D07F4A" w:rsidP="00D07F4A">
      <w:r w:rsidRPr="00DE165A">
        <w:t xml:space="preserve">However, </w:t>
      </w:r>
      <w:r w:rsidRPr="00F712AB">
        <w:rPr>
          <w:b/>
          <w:bCs/>
          <w:sz w:val="26"/>
          <w:szCs w:val="26"/>
          <w:highlight w:val="cyan"/>
          <w:u w:val="single"/>
        </w:rPr>
        <w:t>this trend of more complicated cooperation in the Arctic precedes last year’s invasion</w:t>
      </w:r>
      <w:r w:rsidRPr="00DE165A">
        <w:t>, Chollet elaborated.</w:t>
      </w:r>
    </w:p>
    <w:p w14:paraId="0841303E" w14:textId="038AB18E" w:rsidR="00900FB2" w:rsidRDefault="00D07F4A" w:rsidP="00900FB2">
      <w:r w:rsidRPr="00DE165A">
        <w:t xml:space="preserve">“Even before launching the largest European conflict since the Second World War, </w:t>
      </w:r>
      <w:r w:rsidRPr="00F712AB">
        <w:rPr>
          <w:sz w:val="26"/>
          <w:szCs w:val="26"/>
          <w:highlight w:val="cyan"/>
          <w:u w:val="single"/>
        </w:rPr>
        <w:t>Moscow began an aggressive program of remilitarization of the Arctic</w:t>
      </w:r>
      <w:r w:rsidRPr="007263D5">
        <w:rPr>
          <w:u w:val="single"/>
        </w:rPr>
        <w:t xml:space="preserve">. It began building or modernizing bases, expanding its icebreaker fleet and developing and testing dangerous naval weapon systems. </w:t>
      </w:r>
      <w:r w:rsidRPr="00F712AB">
        <w:rPr>
          <w:b/>
          <w:bCs/>
          <w:sz w:val="26"/>
          <w:szCs w:val="26"/>
          <w:highlight w:val="cyan"/>
          <w:u w:val="single"/>
        </w:rPr>
        <w:t>This ran counter to maintaining the High North as a region of low tension</w:t>
      </w:r>
      <w:r w:rsidRPr="007263D5">
        <w:rPr>
          <w:u w:val="single"/>
        </w:rPr>
        <w:t>.”</w:t>
      </w:r>
    </w:p>
    <w:p w14:paraId="47E46921" w14:textId="77777777" w:rsidR="00900FB2" w:rsidRDefault="00900FB2" w:rsidP="00900FB2">
      <w:pPr>
        <w:pStyle w:val="Heading4"/>
      </w:pPr>
      <w:r>
        <w:t xml:space="preserve">Russia is </w:t>
      </w:r>
      <w:r w:rsidRPr="00D0328A">
        <w:rPr>
          <w:u w:val="single"/>
        </w:rPr>
        <w:t>unwilling to cooperate</w:t>
      </w:r>
      <w:r>
        <w:t xml:space="preserve"> in the Arctic</w:t>
      </w:r>
    </w:p>
    <w:p w14:paraId="20A1F015" w14:textId="77777777" w:rsidR="00900FB2" w:rsidRDefault="00900FB2" w:rsidP="00900FB2">
      <w:r w:rsidRPr="00801EED">
        <w:t>Mathieu </w:t>
      </w:r>
      <w:proofErr w:type="spellStart"/>
      <w:r w:rsidRPr="00801EED">
        <w:rPr>
          <w:rFonts w:eastAsiaTheme="majorEastAsia" w:cstheme="majorBidi"/>
          <w:b/>
          <w:iCs/>
          <w:sz w:val="26"/>
        </w:rPr>
        <w:t>Boulegue</w:t>
      </w:r>
      <w:proofErr w:type="spellEnd"/>
      <w:r>
        <w:t xml:space="preserve"> </w:t>
      </w:r>
      <w:r w:rsidRPr="00801EED">
        <w:rPr>
          <w:rFonts w:eastAsiaTheme="majorEastAsia" w:cstheme="majorBidi"/>
          <w:b/>
          <w:iCs/>
          <w:sz w:val="26"/>
        </w:rPr>
        <w:t>and</w:t>
      </w:r>
      <w:r>
        <w:t xml:space="preserve"> Duncan </w:t>
      </w:r>
      <w:r w:rsidRPr="00801EED">
        <w:rPr>
          <w:rFonts w:eastAsiaTheme="majorEastAsia" w:cstheme="majorBidi"/>
          <w:b/>
          <w:iCs/>
          <w:sz w:val="26"/>
        </w:rPr>
        <w:t>Depledge</w:t>
      </w:r>
      <w:r>
        <w:t xml:space="preserve"> </w:t>
      </w:r>
      <w:r w:rsidRPr="00801EED">
        <w:rPr>
          <w:rFonts w:eastAsiaTheme="majorEastAsia" w:cstheme="majorBidi"/>
          <w:b/>
          <w:iCs/>
          <w:sz w:val="26"/>
        </w:rPr>
        <w:t>24,</w:t>
      </w:r>
      <w:r>
        <w:t xml:space="preserve"> </w:t>
      </w:r>
      <w:proofErr w:type="spellStart"/>
      <w:r>
        <w:t>Boulegue</w:t>
      </w:r>
      <w:proofErr w:type="spellEnd"/>
      <w:r>
        <w:t xml:space="preserve"> is a s</w:t>
      </w:r>
      <w:r w:rsidRPr="00801EED">
        <w:t>enior Fellow with the Transatlantic Defense and Security Program at the Center for European Policy Analysis (CEPA)</w:t>
      </w:r>
      <w:r>
        <w:t xml:space="preserve"> who</w:t>
      </w:r>
      <w:r w:rsidRPr="00801EED">
        <w:t xml:space="preserve"> specializes in Russian foreign policy and military affairs</w:t>
      </w:r>
      <w:r>
        <w:t xml:space="preserve">, Deplege </w:t>
      </w:r>
      <w:r w:rsidRPr="00801EED">
        <w:t xml:space="preserve">is </w:t>
      </w:r>
      <w:r>
        <w:t xml:space="preserve">a </w:t>
      </w:r>
      <w:r w:rsidRPr="00801EED">
        <w:t>Senior Lecturer in Geopolitics and Security at Loughborough University (UK</w:t>
      </w:r>
      <w:r>
        <w:t>) and an</w:t>
      </w:r>
      <w:r w:rsidRPr="00801EED">
        <w:t xml:space="preserve"> Associate Fellow of the Royal United Services Institute</w:t>
      </w:r>
      <w:r>
        <w:t xml:space="preserve">, 5/24/24, </w:t>
      </w:r>
      <w:r w:rsidRPr="00801EED">
        <w:t>The Royal United Services Institute</w:t>
      </w:r>
      <w:r>
        <w:t>,”</w:t>
      </w:r>
      <w:r w:rsidRPr="00801EED">
        <w:t xml:space="preserve"> The Face-off in a Fragmented Arctic: Who Will Blink First?</w:t>
      </w:r>
      <w:r>
        <w:t xml:space="preserve">,” </w:t>
      </w:r>
      <w:r w:rsidRPr="00801EED">
        <w:t>https://www.rusi.org/explore-our-research/publications/commentary/face-fragmented-arctic-who-will-blink-first</w:t>
      </w:r>
      <w:r>
        <w:t xml:space="preserve">, </w:t>
      </w:r>
      <w:proofErr w:type="spellStart"/>
      <w:r>
        <w:t>igo</w:t>
      </w:r>
      <w:proofErr w:type="spellEnd"/>
      <w:r>
        <w:t xml:space="preserve"> </w:t>
      </w:r>
    </w:p>
    <w:p w14:paraId="7F8407FA" w14:textId="77777777" w:rsidR="00900FB2" w:rsidRPr="00801EED" w:rsidRDefault="00900FB2" w:rsidP="00900FB2">
      <w:pPr>
        <w:rPr>
          <w:sz w:val="16"/>
        </w:rPr>
      </w:pPr>
      <w:r w:rsidRPr="00801EED">
        <w:rPr>
          <w:sz w:val="16"/>
        </w:rPr>
        <w:t xml:space="preserve">There is </w:t>
      </w:r>
      <w:r w:rsidRPr="00F712AB">
        <w:rPr>
          <w:highlight w:val="cyan"/>
          <w:u w:val="single"/>
        </w:rPr>
        <w:t>no sign</w:t>
      </w:r>
      <w:r w:rsidRPr="00801EED">
        <w:rPr>
          <w:sz w:val="16"/>
        </w:rPr>
        <w:t xml:space="preserve"> yet (publicly at least) that </w:t>
      </w:r>
      <w:r w:rsidRPr="00F712AB">
        <w:rPr>
          <w:highlight w:val="cyan"/>
          <w:u w:val="single"/>
        </w:rPr>
        <w:t>either side is seeking</w:t>
      </w:r>
      <w:r w:rsidRPr="00801EED">
        <w:rPr>
          <w:sz w:val="16"/>
        </w:rPr>
        <w:t xml:space="preserve"> to change the ‘facts on the ground’ regarding </w:t>
      </w:r>
      <w:r w:rsidRPr="00801EED">
        <w:rPr>
          <w:u w:val="single"/>
        </w:rPr>
        <w:t xml:space="preserve">critical international </w:t>
      </w:r>
      <w:r w:rsidRPr="00F712AB">
        <w:rPr>
          <w:highlight w:val="cyan"/>
          <w:u w:val="single"/>
        </w:rPr>
        <w:t>agreement</w:t>
      </w:r>
      <w:r w:rsidRPr="00801EED">
        <w:rPr>
          <w:u w:val="single"/>
        </w:rPr>
        <w:t>s</w:t>
      </w:r>
      <w:r w:rsidRPr="00801EED">
        <w:rPr>
          <w:sz w:val="16"/>
        </w:rPr>
        <w:t>, or even press claims in areas of disagreement – for instance, over how to interpret the Svalbard Treaty on the UN Convention on the Law of the Sea (UNCLOS) as it applies to the Northeast Passage (including the Northern Sea Route, or NSR) and the delimitation of extended continental shelves.</w:t>
      </w:r>
    </w:p>
    <w:p w14:paraId="0733046D" w14:textId="77777777" w:rsidR="00900FB2" w:rsidRPr="00801EED" w:rsidRDefault="00900FB2" w:rsidP="00900FB2">
      <w:pPr>
        <w:rPr>
          <w:sz w:val="16"/>
        </w:rPr>
      </w:pPr>
      <w:r w:rsidRPr="00801EED">
        <w:rPr>
          <w:sz w:val="16"/>
        </w:rPr>
        <w:t xml:space="preserve">Nevertheless, </w:t>
      </w:r>
      <w:r w:rsidRPr="00F712AB">
        <w:rPr>
          <w:highlight w:val="cyan"/>
          <w:u w:val="single"/>
        </w:rPr>
        <w:t>Russia</w:t>
      </w:r>
      <w:r w:rsidRPr="00801EED">
        <w:rPr>
          <w:u w:val="single"/>
        </w:rPr>
        <w:t xml:space="preserve"> </w:t>
      </w:r>
      <w:r w:rsidRPr="00801EED">
        <w:rPr>
          <w:sz w:val="16"/>
        </w:rPr>
        <w:t xml:space="preserve">remains </w:t>
      </w:r>
      <w:r w:rsidRPr="00F712AB">
        <w:rPr>
          <w:highlight w:val="cyan"/>
          <w:u w:val="single"/>
        </w:rPr>
        <w:t xml:space="preserve">determined to </w:t>
      </w:r>
      <w:r w:rsidRPr="00F712AB">
        <w:rPr>
          <w:rStyle w:val="Emphasis"/>
          <w:highlight w:val="cyan"/>
        </w:rPr>
        <w:t>control ‘its’ Arctic</w:t>
      </w:r>
      <w:r w:rsidRPr="00801EED">
        <w:rPr>
          <w:u w:val="single"/>
        </w:rPr>
        <w:t xml:space="preserve"> and the NSR</w:t>
      </w:r>
      <w:r w:rsidRPr="00801EED">
        <w:rPr>
          <w:sz w:val="16"/>
        </w:rPr>
        <w:t xml:space="preserve">. Over the past few years, </w:t>
      </w:r>
      <w:r w:rsidRPr="00801EED">
        <w:rPr>
          <w:u w:val="single"/>
        </w:rPr>
        <w:t xml:space="preserve">successive </w:t>
      </w:r>
      <w:r w:rsidRPr="00F712AB">
        <w:rPr>
          <w:rStyle w:val="Emphasis"/>
          <w:highlight w:val="cyan"/>
        </w:rPr>
        <w:t>waves of regulations</w:t>
      </w:r>
      <w:r w:rsidRPr="00F712AB">
        <w:rPr>
          <w:highlight w:val="cyan"/>
          <w:u w:val="single"/>
        </w:rPr>
        <w:t xml:space="preserve"> have</w:t>
      </w:r>
      <w:r w:rsidRPr="00801EED">
        <w:rPr>
          <w:sz w:val="16"/>
        </w:rPr>
        <w:t xml:space="preserve"> increasingly </w:t>
      </w:r>
      <w:r w:rsidRPr="00F712AB">
        <w:rPr>
          <w:highlight w:val="cyan"/>
          <w:u w:val="single"/>
        </w:rPr>
        <w:t>restricted passage through the NSR,</w:t>
      </w:r>
      <w:r w:rsidRPr="00801EED">
        <w:rPr>
          <w:u w:val="single"/>
        </w:rPr>
        <w:t xml:space="preserve"> </w:t>
      </w:r>
      <w:r w:rsidRPr="00F712AB">
        <w:rPr>
          <w:highlight w:val="cyan"/>
          <w:u w:val="single"/>
        </w:rPr>
        <w:t>placing it under Moscow’s</w:t>
      </w:r>
      <w:r w:rsidRPr="00801EED">
        <w:rPr>
          <w:u w:val="single"/>
        </w:rPr>
        <w:t xml:space="preserve"> </w:t>
      </w:r>
      <w:r w:rsidRPr="00F712AB">
        <w:rPr>
          <w:highlight w:val="cyan"/>
          <w:u w:val="single"/>
        </w:rPr>
        <w:t>tight control</w:t>
      </w:r>
      <w:r w:rsidRPr="00801EED">
        <w:rPr>
          <w:sz w:val="16"/>
        </w:rPr>
        <w:t xml:space="preserve">. If, even as the effects of climate change are felt, Russia maintains its dubious interpretation of the status of the NSR, or if the </w:t>
      </w:r>
      <w:r w:rsidRPr="00801EED">
        <w:rPr>
          <w:u w:val="single"/>
        </w:rPr>
        <w:t xml:space="preserve">Kremlin seeks to further </w:t>
      </w:r>
      <w:r w:rsidRPr="00801EED">
        <w:rPr>
          <w:rStyle w:val="Emphasis"/>
        </w:rPr>
        <w:t>restrict passage</w:t>
      </w:r>
      <w:r w:rsidRPr="00801EED">
        <w:rPr>
          <w:sz w:val="16"/>
        </w:rPr>
        <w:t xml:space="preserve"> along the route (especially for foreign military vessels), there could be more serious consideration of a US- or NATO-led Freedom of Navigation operation, even if it increases the risk of an armed clash.</w:t>
      </w:r>
    </w:p>
    <w:p w14:paraId="4B3D6DCA" w14:textId="77777777" w:rsidR="00900FB2" w:rsidRPr="00801EED" w:rsidRDefault="00900FB2" w:rsidP="00900FB2">
      <w:pPr>
        <w:rPr>
          <w:sz w:val="16"/>
        </w:rPr>
      </w:pPr>
      <w:r w:rsidRPr="00801EED">
        <w:rPr>
          <w:sz w:val="16"/>
        </w:rPr>
        <w:t>These issues are all the more critical in the context of the renewed US interest in Arctic affairs as part of the 2022 National Strategy for the Arctic Region (NSAR) and its 2023 Implementation Plan. Indeed, the NSAR is quite clear regarding protecting freedom of navigation across the Arctic region in accordance with UNCLOS.</w:t>
      </w:r>
    </w:p>
    <w:p w14:paraId="0EA9ADF6" w14:textId="77777777" w:rsidR="00900FB2" w:rsidRPr="00801EED" w:rsidRDefault="00900FB2" w:rsidP="00900FB2">
      <w:pPr>
        <w:rPr>
          <w:sz w:val="16"/>
        </w:rPr>
      </w:pPr>
      <w:r w:rsidRPr="00801EED">
        <w:rPr>
          <w:sz w:val="16"/>
        </w:rPr>
        <w:t xml:space="preserve">For now, the most likely scenario is that </w:t>
      </w:r>
      <w:r w:rsidRPr="00F712AB">
        <w:rPr>
          <w:highlight w:val="cyan"/>
          <w:u w:val="single"/>
        </w:rPr>
        <w:t>we will continue to see</w:t>
      </w:r>
      <w:r w:rsidRPr="00F712AB">
        <w:rPr>
          <w:sz w:val="16"/>
          <w:highlight w:val="cyan"/>
        </w:rPr>
        <w:t xml:space="preserve"> </w:t>
      </w:r>
      <w:r w:rsidRPr="00F712AB">
        <w:rPr>
          <w:highlight w:val="cyan"/>
          <w:u w:val="single"/>
        </w:rPr>
        <w:t>a</w:t>
      </w:r>
      <w:r w:rsidRPr="00801EED">
        <w:rPr>
          <w:sz w:val="16"/>
        </w:rPr>
        <w:t xml:space="preserve"> balancing </w:t>
      </w:r>
      <w:r w:rsidRPr="00801EED">
        <w:rPr>
          <w:u w:val="single"/>
        </w:rPr>
        <w:t xml:space="preserve">and </w:t>
      </w:r>
      <w:r w:rsidRPr="00F712AB">
        <w:rPr>
          <w:highlight w:val="cyan"/>
          <w:u w:val="single"/>
        </w:rPr>
        <w:t>counterbalancing of NATO and</w:t>
      </w:r>
      <w:r w:rsidRPr="00801EED">
        <w:rPr>
          <w:u w:val="single"/>
        </w:rPr>
        <w:t xml:space="preserve"> </w:t>
      </w:r>
      <w:r w:rsidRPr="00F712AB">
        <w:rPr>
          <w:highlight w:val="cyan"/>
          <w:u w:val="single"/>
        </w:rPr>
        <w:t>Russian forces</w:t>
      </w:r>
      <w:r w:rsidRPr="00801EED">
        <w:rPr>
          <w:sz w:val="16"/>
        </w:rPr>
        <w:t xml:space="preserve"> in the High North as both sides adjust to the realities of Swedish and Finnish membership of NATO. The danger is that this could increase the risk of a miscalculation provoked by an accident escalating into something worse. More presence and platforms in a changing Arctic will undoubtedly bring about more incidents, including environmental catastrophes and human-made disasters, with indigenous peoples and other local communities bearing the brunt of the impact.</w:t>
      </w:r>
    </w:p>
    <w:p w14:paraId="1E836619" w14:textId="77777777" w:rsidR="00900FB2" w:rsidRPr="00801EED" w:rsidRDefault="00900FB2" w:rsidP="00900FB2">
      <w:pPr>
        <w:rPr>
          <w:sz w:val="16"/>
        </w:rPr>
      </w:pPr>
      <w:r w:rsidRPr="00801EED">
        <w:rPr>
          <w:sz w:val="16"/>
        </w:rPr>
        <w:t xml:space="preserve">Beyond that, we anticipate that </w:t>
      </w:r>
      <w:r w:rsidRPr="00801EED">
        <w:rPr>
          <w:u w:val="single"/>
        </w:rPr>
        <w:t>the Arctic will remain in limbo</w:t>
      </w:r>
      <w:r w:rsidRPr="00801EED">
        <w:rPr>
          <w:sz w:val="16"/>
        </w:rPr>
        <w:t xml:space="preserve"> until one side or the other makes a move to either restore or abandon the Arctic Council, or attempts to press a claim that undermines the commitment that all the Arctic states made in </w:t>
      </w:r>
      <w:proofErr w:type="spellStart"/>
      <w:r w:rsidRPr="00801EED">
        <w:rPr>
          <w:sz w:val="16"/>
        </w:rPr>
        <w:t>Ilulissat</w:t>
      </w:r>
      <w:proofErr w:type="spellEnd"/>
      <w:r w:rsidRPr="00801EED">
        <w:rPr>
          <w:sz w:val="16"/>
        </w:rPr>
        <w:t xml:space="preserve"> in 2008 (and again in 2018) to resolve their disputes in accordance with international law. The wider risk is that in the absence of a circumpolar approach, creeping alternatives will harden the dividing lines between Russia and the West.</w:t>
      </w:r>
    </w:p>
    <w:p w14:paraId="518F62AE" w14:textId="6B2B9F49" w:rsidR="00900FB2" w:rsidRPr="00900FB2" w:rsidRDefault="00900FB2" w:rsidP="00900FB2">
      <w:pPr>
        <w:rPr>
          <w:sz w:val="16"/>
        </w:rPr>
      </w:pPr>
      <w:r w:rsidRPr="00F712AB">
        <w:rPr>
          <w:highlight w:val="cyan"/>
          <w:u w:val="single"/>
        </w:rPr>
        <w:t>Neither side currently looks ready</w:t>
      </w:r>
      <w:r w:rsidRPr="00801EED">
        <w:rPr>
          <w:sz w:val="16"/>
        </w:rPr>
        <w:t xml:space="preserve"> to blink first. </w:t>
      </w:r>
      <w:r w:rsidRPr="00F712AB">
        <w:rPr>
          <w:highlight w:val="cyan"/>
          <w:u w:val="single"/>
        </w:rPr>
        <w:t>China</w:t>
      </w:r>
      <w:r w:rsidRPr="00801EED">
        <w:rPr>
          <w:sz w:val="16"/>
        </w:rPr>
        <w:t xml:space="preserve">, meanwhile, </w:t>
      </w:r>
      <w:r w:rsidRPr="00F712AB">
        <w:rPr>
          <w:highlight w:val="cyan"/>
          <w:u w:val="single"/>
        </w:rPr>
        <w:t xml:space="preserve">may seek to </w:t>
      </w:r>
      <w:r w:rsidRPr="00F712AB">
        <w:rPr>
          <w:rStyle w:val="Emphasis"/>
          <w:highlight w:val="cyan"/>
        </w:rPr>
        <w:t>exploit the fragmentation</w:t>
      </w:r>
      <w:r w:rsidRPr="00F712AB">
        <w:rPr>
          <w:highlight w:val="cyan"/>
          <w:u w:val="single"/>
        </w:rPr>
        <w:t xml:space="preserve"> of</w:t>
      </w:r>
      <w:r w:rsidRPr="00801EED">
        <w:rPr>
          <w:u w:val="single"/>
        </w:rPr>
        <w:t xml:space="preserve"> </w:t>
      </w:r>
      <w:r w:rsidRPr="00F712AB">
        <w:rPr>
          <w:highlight w:val="cyan"/>
          <w:u w:val="single"/>
        </w:rPr>
        <w:t>Arctic governance</w:t>
      </w:r>
      <w:r w:rsidRPr="00801EED">
        <w:rPr>
          <w:sz w:val="16"/>
        </w:rPr>
        <w:t xml:space="preserve"> to push for its own ‘free for all’ approach. All the while, human insecurity and climate breakdown in the Arctic look set to worsen.</w:t>
      </w:r>
    </w:p>
    <w:p w14:paraId="04C98F99" w14:textId="77777777" w:rsidR="00900FB2" w:rsidRDefault="00900FB2" w:rsidP="00900FB2">
      <w:pPr>
        <w:pStyle w:val="Heading4"/>
      </w:pPr>
      <w:r>
        <w:t>Russia doesn’t want cooperation, Putin’s refusal to have a ceasefire proves</w:t>
      </w:r>
    </w:p>
    <w:p w14:paraId="439680A7" w14:textId="77777777" w:rsidR="00900FB2" w:rsidRPr="00832704" w:rsidRDefault="00900FB2" w:rsidP="00900FB2">
      <w:r>
        <w:t xml:space="preserve">Peter </w:t>
      </w:r>
      <w:r w:rsidRPr="00D455D0">
        <w:rPr>
          <w:b/>
          <w:bCs/>
          <w:sz w:val="26"/>
          <w:szCs w:val="26"/>
        </w:rPr>
        <w:t>Dickinson 25,</w:t>
      </w:r>
      <w:r>
        <w:t xml:space="preserve"> editor at Ukraine Alert, Chief Editor of Business Ukraine Magazine and writer for the Arctic Council, 4/8/25, “Russia’s endless ceasefire excuses are proof that Putin does not want peace”, </w:t>
      </w:r>
      <w:r w:rsidRPr="0028111D">
        <w:t>https://www.atlanticcouncil.org/blogs/ukrainealert/russias-endless-ceasefire-excuses-are-proof-that-putin-does-not-want-peace/</w:t>
      </w:r>
      <w:r>
        <w:t xml:space="preserve"> //</w:t>
      </w:r>
      <w:proofErr w:type="spellStart"/>
      <w:r>
        <w:t>maeve</w:t>
      </w:r>
      <w:proofErr w:type="spellEnd"/>
    </w:p>
    <w:p w14:paraId="7FD2569D" w14:textId="77777777" w:rsidR="00900FB2" w:rsidRPr="00673576" w:rsidRDefault="00900FB2" w:rsidP="00900FB2">
      <w:r w:rsidRPr="00673576">
        <w:t xml:space="preserve">Almost </w:t>
      </w:r>
      <w:r w:rsidRPr="00F712AB">
        <w:rPr>
          <w:highlight w:val="cyan"/>
          <w:u w:val="single"/>
        </w:rPr>
        <w:t>one month since</w:t>
      </w:r>
      <w:r w:rsidRPr="00F712AB">
        <w:rPr>
          <w:highlight w:val="cyan"/>
        </w:rPr>
        <w:t xml:space="preserve"> </w:t>
      </w:r>
      <w:r w:rsidRPr="00F712AB">
        <w:rPr>
          <w:highlight w:val="cyan"/>
          <w:u w:val="single"/>
        </w:rPr>
        <w:t>Ukraine agreed to</w:t>
      </w:r>
      <w:r w:rsidRPr="00017C36">
        <w:t xml:space="preserve"> a</w:t>
      </w:r>
      <w:r w:rsidRPr="00673576">
        <w:t xml:space="preserve"> US-led unconditional </w:t>
      </w:r>
      <w:r w:rsidRPr="00F712AB">
        <w:rPr>
          <w:highlight w:val="cyan"/>
          <w:u w:val="single"/>
        </w:rPr>
        <w:t>ceasefire, Russia has</w:t>
      </w:r>
      <w:r w:rsidRPr="00673576">
        <w:t xml:space="preserve"> this week </w:t>
      </w:r>
      <w:r w:rsidRPr="00F712AB">
        <w:rPr>
          <w:highlight w:val="cyan"/>
          <w:u w:val="single"/>
        </w:rPr>
        <w:t>come up with</w:t>
      </w:r>
      <w:r w:rsidRPr="00673576">
        <w:t xml:space="preserve"> yet </w:t>
      </w:r>
      <w:r w:rsidRPr="00F712AB">
        <w:rPr>
          <w:highlight w:val="cyan"/>
          <w:u w:val="single"/>
        </w:rPr>
        <w:t>another excuse</w:t>
      </w:r>
      <w:r w:rsidRPr="00017C36">
        <w:rPr>
          <w:u w:val="single"/>
        </w:rPr>
        <w:t xml:space="preserve"> to avoid following suit</w:t>
      </w:r>
      <w:r w:rsidRPr="00673576">
        <w:t xml:space="preserve">. Speaking in Moscow on April 7, Kremlin spokesman Dmitry Peskov claimed that while Russian President Vladimir Putin backs </w:t>
      </w:r>
      <w:proofErr w:type="gramStart"/>
      <w:r w:rsidRPr="00673576">
        <w:t>calls</w:t>
      </w:r>
      <w:proofErr w:type="gramEnd"/>
      <w:r w:rsidRPr="00673576">
        <w:t xml:space="preserve"> for a ceasefire, questions remain over the Ukrainian government’s alleged inability to control “a number of extremist and nationalist units that simply do not obey Kyiv.”</w:t>
      </w:r>
    </w:p>
    <w:p w14:paraId="4351BDF8" w14:textId="77777777" w:rsidR="00900FB2" w:rsidRPr="00673576" w:rsidRDefault="00900FB2" w:rsidP="00900FB2">
      <w:r w:rsidRPr="00F712AB">
        <w:rPr>
          <w:highlight w:val="cyan"/>
          <w:u w:val="single"/>
        </w:rPr>
        <w:t>This latest excuse</w:t>
      </w:r>
      <w:r w:rsidRPr="00673576">
        <w:t xml:space="preserve"> is a variation of the tired old trope about “Ukrainian Nazis” that has been </w:t>
      </w:r>
      <w:r w:rsidRPr="00F712AB">
        <w:rPr>
          <w:highlight w:val="cyan"/>
          <w:u w:val="single"/>
        </w:rPr>
        <w:t>used exhaustively</w:t>
      </w:r>
      <w:r w:rsidRPr="00673576">
        <w:t xml:space="preserve"> by the Kremlin since 2014 </w:t>
      </w:r>
      <w:r w:rsidRPr="00F712AB">
        <w:rPr>
          <w:highlight w:val="cyan"/>
          <w:u w:val="single"/>
        </w:rPr>
        <w:t>to legitimize Russia’s escalating aggression</w:t>
      </w:r>
      <w:r w:rsidRPr="00673576">
        <w:t xml:space="preserve"> against Ukraine. For more than a decade, Putin’s propagandists have been depicting Ukraine as a hotbed of far-right extremism as part of a disinformation campaign designed to dehumanize ordinary Ukrainians and prepare the ground for the wholesale erasure of Ukrainian national identity. It therefore comes as no surprise that Moscow is now citing this phantom fascist threat in order to rebuff calls for a ceasefire.</w:t>
      </w:r>
    </w:p>
    <w:p w14:paraId="31F1B361" w14:textId="77777777" w:rsidR="00900FB2" w:rsidRPr="00673576" w:rsidRDefault="00900FB2" w:rsidP="00900FB2">
      <w:r w:rsidRPr="00673576">
        <w:t xml:space="preserve">In reality, Ukrainian public support for far-right political parties is among the lowest in Europe. After years of failure at the ballot box, Ukraine’s nationalist parties formed a coalition ahead of the country’s last prewar parliamentary elections in 2019, but could only collectively muster 2.16 percent of the vote. That same year, Ukrainians also elected Russian-speaking Jewish comedian Volodymyr Zelenskyy as the country’s president. Zelenskyy’s Jewish heritage has helped highlight the absurdity of Russia’s “Nazi” narrative, forcing </w:t>
      </w:r>
      <w:r w:rsidRPr="00F712AB">
        <w:rPr>
          <w:highlight w:val="cyan"/>
          <w:u w:val="single"/>
        </w:rPr>
        <w:t>Kremlin officials</w:t>
      </w:r>
      <w:r w:rsidRPr="00673576">
        <w:t xml:space="preserve"> to </w:t>
      </w:r>
      <w:r w:rsidRPr="00F712AB">
        <w:rPr>
          <w:highlight w:val="cyan"/>
          <w:u w:val="single"/>
        </w:rPr>
        <w:t>engage in increasingly ridiculous mental gymnastics</w:t>
      </w:r>
      <w:r w:rsidRPr="00673576">
        <w:t>. Most notoriously, during a 2022 interview with Italian television, Russian Foreign Minister Sergei Lavrov sought to defend Moscow’s baseless claims by declaring that Adolf Hitler “also had Jewish blood.”</w:t>
      </w:r>
    </w:p>
    <w:p w14:paraId="207B5360" w14:textId="77777777" w:rsidR="00900FB2" w:rsidRPr="00673576" w:rsidRDefault="00900FB2" w:rsidP="00900FB2">
      <w:r w:rsidRPr="00673576">
        <w:t xml:space="preserve">As the world watches the Russian invasion of Ukraine unfold, </w:t>
      </w:r>
      <w:proofErr w:type="spellStart"/>
      <w:r w:rsidRPr="00673576">
        <w:t>UkraineAlert</w:t>
      </w:r>
      <w:proofErr w:type="spellEnd"/>
      <w:r w:rsidRPr="00673576">
        <w:t xml:space="preserve"> delivers the best Atlantic Council expert insight and analysis on Ukraine twice a week directly to your inbox.</w:t>
      </w:r>
    </w:p>
    <w:p w14:paraId="363A5A20" w14:textId="77777777" w:rsidR="00900FB2" w:rsidRPr="00673576" w:rsidRDefault="00900FB2" w:rsidP="00900FB2">
      <w:r w:rsidRPr="00673576">
        <w:t xml:space="preserve">In addition to invoking imaginary Ukrainian Nazis, </w:t>
      </w:r>
      <w:r w:rsidRPr="00F712AB">
        <w:rPr>
          <w:highlight w:val="cyan"/>
          <w:u w:val="single"/>
        </w:rPr>
        <w:t>the Kremlin has also sought to stall negotiations over a possible ceasefire</w:t>
      </w:r>
      <w:r w:rsidRPr="00673576">
        <w:t xml:space="preserve"> by questioning the legitimacy of the Ukrainian government. Ukraine was scheduled to hold presidential and parliamentary elections in 2024, but the Ukrainian Constitution stipulates that elections cannot take place during martial law. Despite this constitutional barrier and numerous logistical obstacles to wartime elections in Ukraine, officials in Moscow have repeatedly called for a new national ballot while arguing that President Zelenskyy lacks the authority to conclude a peace deal.</w:t>
      </w:r>
    </w:p>
    <w:p w14:paraId="77A045B4" w14:textId="77777777" w:rsidR="00900FB2" w:rsidRPr="00673576" w:rsidRDefault="00900FB2" w:rsidP="00900FB2">
      <w:r w:rsidRPr="00673576">
        <w:t xml:space="preserve">Most recently, Putin went one step further by suggesting that Ukraine should be placed under some kind of external administration, with United Nations officials overseeing elections. This obvious attempt to derail peace talks proved too much even for US President Donald Trump, who reportedly responded by stating that he was “pissed off” with Putin. Trump then threatened to impose secondary tariffs on Russian oil exports if </w:t>
      </w:r>
      <w:r w:rsidRPr="00F712AB">
        <w:rPr>
          <w:highlight w:val="cyan"/>
          <w:u w:val="single"/>
        </w:rPr>
        <w:t>the Kremlin dictator refuses to make a deal ending</w:t>
      </w:r>
      <w:r w:rsidRPr="00F23538">
        <w:rPr>
          <w:u w:val="single"/>
        </w:rPr>
        <w:t xml:space="preserve"> </w:t>
      </w:r>
      <w:r w:rsidRPr="00673576">
        <w:t xml:space="preserve">the </w:t>
      </w:r>
      <w:r w:rsidRPr="00F712AB">
        <w:rPr>
          <w:highlight w:val="cyan"/>
          <w:u w:val="single"/>
        </w:rPr>
        <w:t>war</w:t>
      </w:r>
      <w:r w:rsidRPr="00F23538">
        <w:rPr>
          <w:u w:val="single"/>
        </w:rPr>
        <w:t xml:space="preserve"> </w:t>
      </w:r>
      <w:r w:rsidRPr="00673576">
        <w:t>in Ukraine.</w:t>
      </w:r>
    </w:p>
    <w:p w14:paraId="2864D31D" w14:textId="0E1588BE" w:rsidR="00D07F4A" w:rsidRPr="00900FB2" w:rsidRDefault="00900FB2" w:rsidP="00D1578C">
      <w:r w:rsidRPr="00F712AB">
        <w:rPr>
          <w:highlight w:val="cyan"/>
          <w:u w:val="single"/>
        </w:rPr>
        <w:t>Putin’s inflexible negotiating position</w:t>
      </w:r>
      <w:r w:rsidRPr="00673576">
        <w:t xml:space="preserve"> further </w:t>
      </w:r>
      <w:r w:rsidRPr="00F712AB">
        <w:rPr>
          <w:highlight w:val="cyan"/>
          <w:u w:val="single"/>
        </w:rPr>
        <w:t>underlines his intention to continue</w:t>
      </w:r>
      <w:r w:rsidRPr="00673576">
        <w:t xml:space="preserve"> the invasion of Ukraine. Kyiv has made a number of major concessions in recent months, including expressing its readiness to accept the temporary occupation of Ukrainian regions currently under Kremlin control. Rather than offering compromises of his own</w:t>
      </w:r>
      <w:r w:rsidRPr="00F712AB">
        <w:rPr>
          <w:highlight w:val="cyan"/>
          <w:u w:val="single"/>
        </w:rPr>
        <w:t>, Putin has insisted on</w:t>
      </w:r>
      <w:r w:rsidRPr="00673576">
        <w:t xml:space="preserve"> the surrender of additional Ukrainian land that the invading Russian army has so far been unable to seize. He also demands </w:t>
      </w:r>
      <w:r w:rsidRPr="00F712AB">
        <w:rPr>
          <w:highlight w:val="cyan"/>
          <w:u w:val="single"/>
        </w:rPr>
        <w:t>an end to all foreign aid</w:t>
      </w:r>
      <w:r w:rsidRPr="00673576">
        <w:t xml:space="preserve"> and the dramatic reduction of the Ukrainian army to a mere skeleton force. This would leave Ukraine partitioned, isolated, disarmed, and defenseless against further Russian aggression. No Ukrainian government could expect to remain in power for long if they accepted Putin’s maximalist terms. Indeed, it is unlikely that Ukraine itself would survive such a suicidal settlement.</w:t>
      </w:r>
    </w:p>
    <w:p w14:paraId="5CE0856D" w14:textId="140648F6" w:rsidR="005559B8" w:rsidRDefault="005559B8" w:rsidP="005559B8">
      <w:pPr>
        <w:pStyle w:val="Heading2"/>
      </w:pPr>
      <w:r>
        <w:t>DA---Environment</w:t>
      </w:r>
    </w:p>
    <w:p w14:paraId="78F40959" w14:textId="5E1F1D66" w:rsidR="008F3860" w:rsidRPr="008F3860" w:rsidRDefault="008F3860" w:rsidP="008F3860">
      <w:pPr>
        <w:pStyle w:val="Heading3"/>
      </w:pPr>
      <w:r>
        <w:t>2AC---Non-Unique---Tipping Points</w:t>
      </w:r>
    </w:p>
    <w:p w14:paraId="2C6B85AF" w14:textId="77777777" w:rsidR="005559B8" w:rsidRDefault="005559B8" w:rsidP="005559B8">
      <w:pPr>
        <w:pStyle w:val="Heading4"/>
      </w:pPr>
      <w:proofErr w:type="gramStart"/>
      <w:r>
        <w:t>Non Unique</w:t>
      </w:r>
      <w:proofErr w:type="gramEnd"/>
      <w:r>
        <w:t>---Arctic warming is past the tipping point</w:t>
      </w:r>
    </w:p>
    <w:p w14:paraId="33F4514F" w14:textId="77777777" w:rsidR="005559B8" w:rsidRPr="00E2447F" w:rsidRDefault="005559B8" w:rsidP="005559B8">
      <w:r>
        <w:t xml:space="preserve">Robert </w:t>
      </w:r>
      <w:r w:rsidRPr="00E2447F">
        <w:rPr>
          <w:rStyle w:val="Style13ptBold"/>
        </w:rPr>
        <w:t>Hunziker 22</w:t>
      </w:r>
      <w:r>
        <w:t xml:space="preserve">, environmental journalist for counterpunch, 3/27/22, “Climate Change: We’re Past the Tipping Point of No Return”, </w:t>
      </w:r>
      <w:r w:rsidRPr="00E2447F">
        <w:t>https://www.citywatchla.com/climate/24170-climate-change-we-re-past-the-tipping-point-of-no-return</w:t>
      </w:r>
      <w:r>
        <w:t>//WF</w:t>
      </w:r>
    </w:p>
    <w:p w14:paraId="3EE00928" w14:textId="77777777" w:rsidR="005559B8" w:rsidRDefault="005559B8" w:rsidP="005559B8">
      <w:r>
        <w:t xml:space="preserve">During the interview </w:t>
      </w:r>
      <w:r w:rsidRPr="00F712AB">
        <w:rPr>
          <w:rStyle w:val="AAAUNDERLINEKEYBOARD"/>
          <w:highlight w:val="cyan"/>
        </w:rPr>
        <w:t xml:space="preserve">a </w:t>
      </w:r>
      <w:r w:rsidRPr="00F712AB">
        <w:rPr>
          <w:rStyle w:val="Boxes"/>
          <w:highlight w:val="cyan"/>
        </w:rPr>
        <w:t>tipping point</w:t>
      </w:r>
      <w:r w:rsidRPr="00F712AB">
        <w:rPr>
          <w:rStyle w:val="AAAUNDERLINEKEYBOARD"/>
          <w:highlight w:val="cyan"/>
        </w:rPr>
        <w:t xml:space="preserve"> is discussed</w:t>
      </w:r>
      <w:r>
        <w:t xml:space="preserve"> in the context of reduction of Arctic summer sea ice to 3/4ths of its volume, as the Arctic’s highly reflective ice melts into a dark background of sea water that easily absorbs almost all of the incoming solar radiation, in turn, absorbing warmth that would otherwise be 80%-90% reflected back to outer space via the long-standing albedo effect of ice. In turn, </w:t>
      </w:r>
      <w:r w:rsidRPr="00F712AB">
        <w:rPr>
          <w:rStyle w:val="AAAUNDERLINEKEYBOARD"/>
          <w:highlight w:val="cyan"/>
        </w:rPr>
        <w:t>a</w:t>
      </w:r>
      <w:r w:rsidRPr="00253610">
        <w:rPr>
          <w:rStyle w:val="AAAUNDERLINEKEYBOARD"/>
        </w:rPr>
        <w:t xml:space="preserve"> </w:t>
      </w:r>
      <w:r w:rsidRPr="00253610">
        <w:rPr>
          <w:rStyle w:val="Boxes"/>
        </w:rPr>
        <w:t xml:space="preserve">warming </w:t>
      </w:r>
      <w:r w:rsidRPr="00F712AB">
        <w:rPr>
          <w:rStyle w:val="Boxes"/>
          <w:highlight w:val="cyan"/>
        </w:rPr>
        <w:t>Arctic</w:t>
      </w:r>
      <w:r w:rsidRPr="00F712AB">
        <w:rPr>
          <w:rStyle w:val="AAAUNDERLINEKEYBOARD"/>
          <w:highlight w:val="cyan"/>
        </w:rPr>
        <w:t xml:space="preserve"> causes</w:t>
      </w:r>
      <w:r w:rsidRPr="00253610">
        <w:rPr>
          <w:rStyle w:val="AAAUNDERLINEKEYBOARD"/>
        </w:rPr>
        <w:t xml:space="preserve"> excessive </w:t>
      </w:r>
      <w:r w:rsidRPr="00F712AB">
        <w:rPr>
          <w:rStyle w:val="AAAUNDERLINEKEYBOARD"/>
          <w:highlight w:val="cyan"/>
        </w:rPr>
        <w:t>warmth to</w:t>
      </w:r>
      <w:r w:rsidRPr="00253610">
        <w:rPr>
          <w:rStyle w:val="AAAUNDERLINEKEYBOARD"/>
        </w:rPr>
        <w:t xml:space="preserve"> hit </w:t>
      </w:r>
      <w:r w:rsidRPr="00F712AB">
        <w:rPr>
          <w:rStyle w:val="AAAUNDERLINEKEYBOARD"/>
          <w:highlight w:val="cyan"/>
        </w:rPr>
        <w:t>Greenland, which</w:t>
      </w:r>
      <w:r>
        <w:t xml:space="preserve">, according to Dr. Jason Box (professor in glaciology at the Geological Survey of Denmark and Greenland) </w:t>
      </w:r>
      <w:r w:rsidRPr="00F712AB">
        <w:rPr>
          <w:rStyle w:val="AAAUNDERLINEKEYBOARD"/>
          <w:highlight w:val="cyan"/>
        </w:rPr>
        <w:t>is</w:t>
      </w:r>
      <w:r>
        <w:t xml:space="preserve"> already </w:t>
      </w:r>
      <w:r w:rsidRPr="00253610">
        <w:rPr>
          <w:rStyle w:val="AAAUNDERLINEKEYBOARD"/>
        </w:rPr>
        <w:t>“</w:t>
      </w:r>
      <w:r w:rsidRPr="00F712AB">
        <w:rPr>
          <w:rStyle w:val="Boxes"/>
          <w:highlight w:val="cyan"/>
        </w:rPr>
        <w:t>past</w:t>
      </w:r>
      <w:r w:rsidRPr="00253610">
        <w:rPr>
          <w:rStyle w:val="AAAUNDERLINEKEYBOARD"/>
        </w:rPr>
        <w:t xml:space="preserve"> the point of </w:t>
      </w:r>
      <w:r w:rsidRPr="00F712AB">
        <w:rPr>
          <w:rStyle w:val="Boxes"/>
          <w:highlight w:val="cyan"/>
        </w:rPr>
        <w:t>system stability</w:t>
      </w:r>
      <w:r w:rsidRPr="00F712AB">
        <w:rPr>
          <w:rStyle w:val="AAAUNDERLINEKEYBOARD"/>
          <w:highlight w:val="cyan"/>
        </w:rPr>
        <w:t xml:space="preserve">,” meaning </w:t>
      </w:r>
      <w:r w:rsidRPr="00F712AB">
        <w:rPr>
          <w:rStyle w:val="Boxes"/>
          <w:highlight w:val="cyan"/>
        </w:rPr>
        <w:t>past</w:t>
      </w:r>
      <w:r w:rsidRPr="00253610">
        <w:rPr>
          <w:rStyle w:val="Boxes"/>
        </w:rPr>
        <w:t xml:space="preserve"> a tipping </w:t>
      </w:r>
      <w:r w:rsidRPr="00F712AB">
        <w:rPr>
          <w:rStyle w:val="Boxes"/>
          <w:highlight w:val="cyan"/>
        </w:rPr>
        <w:t>point</w:t>
      </w:r>
      <w:r w:rsidRPr="00253610">
        <w:rPr>
          <w:rStyle w:val="AAAUNDERLINEKEYBOARD"/>
        </w:rPr>
        <w:t xml:space="preserve"> </w:t>
      </w:r>
      <w:r w:rsidRPr="00F712AB">
        <w:rPr>
          <w:rStyle w:val="AAAUNDERLINEKEYBOARD"/>
          <w:highlight w:val="cyan"/>
        </w:rPr>
        <w:t xml:space="preserve">of </w:t>
      </w:r>
      <w:r w:rsidRPr="00F712AB">
        <w:rPr>
          <w:rStyle w:val="Boxes"/>
          <w:highlight w:val="cyan"/>
        </w:rPr>
        <w:t>no return</w:t>
      </w:r>
      <w:r w:rsidRPr="00253610">
        <w:rPr>
          <w:rStyle w:val="AAAUNDERLINEKEYBOARD"/>
        </w:rPr>
        <w:t>.</w:t>
      </w:r>
      <w:r>
        <w:t xml:space="preserve"> Recently Box publicly warned of abrupt climate change forthcoming. Meanwhile, Greenland’s melt releases cold water into the Atlantic, in turn, slowing down the Atlantic Gulf Stream, and, as follows, weakens Atlantic circulation that, in turn, negatively impacts precipitation in the eastern Amazon. </w:t>
      </w:r>
    </w:p>
    <w:p w14:paraId="33CC2BFB" w14:textId="77777777" w:rsidR="005559B8" w:rsidRDefault="005559B8" w:rsidP="005559B8">
      <w:r>
        <w:t xml:space="preserve">Like a series of dominoes falling one onto another, one initial event (a) loss of </w:t>
      </w:r>
      <w:proofErr w:type="gramStart"/>
      <w:r>
        <w:t>Arctic sea</w:t>
      </w:r>
      <w:proofErr w:type="gramEnd"/>
      <w:r>
        <w:t xml:space="preserve"> ice brings (b) warmer Arctic waters (c) cascading into more Greenland melt-off, causing (d) slower Atlantic circulation, triggering (e) loss of precipitation for the eastern Amazon. The net result because of one non-linear event, i.e., loss of </w:t>
      </w:r>
      <w:proofErr w:type="gramStart"/>
      <w:r>
        <w:t>Artic sea</w:t>
      </w:r>
      <w:proofErr w:type="gramEnd"/>
      <w:r>
        <w:t xml:space="preserve"> ice triggers four additional major events. Ipso facto, those five events reinforce each other for who knows how long? </w:t>
      </w:r>
    </w:p>
    <w:p w14:paraId="3AC01DF7" w14:textId="77777777" w:rsidR="005559B8" w:rsidRDefault="005559B8" w:rsidP="005559B8">
      <w:pPr>
        <w:rPr>
          <w:rStyle w:val="AAAUNDERLINEKEYBOARD"/>
        </w:rPr>
      </w:pPr>
      <w:r>
        <w:t xml:space="preserve">According to Spratt: “So, we see that </w:t>
      </w:r>
      <w:r w:rsidRPr="00253610">
        <w:rPr>
          <w:rStyle w:val="AAAUNDERLINEKEYBOARD"/>
        </w:rPr>
        <w:t xml:space="preserve">a </w:t>
      </w:r>
      <w:r w:rsidRPr="00F712AB">
        <w:rPr>
          <w:rStyle w:val="AAAUNDERLINEKEYBOARD"/>
          <w:highlight w:val="cyan"/>
        </w:rPr>
        <w:t>change in one system</w:t>
      </w:r>
      <w:r w:rsidRPr="00253610">
        <w:rPr>
          <w:rStyle w:val="AAAUNDERLINEKEYBOARD"/>
        </w:rPr>
        <w:t xml:space="preserve">, i.e., Arctic ice volume echoes or </w:t>
      </w:r>
      <w:r w:rsidRPr="00F712AB">
        <w:rPr>
          <w:rStyle w:val="AAAUNDERLINEKEYBOARD"/>
          <w:highlight w:val="cyan"/>
        </w:rPr>
        <w:t xml:space="preserve">has </w:t>
      </w:r>
      <w:r w:rsidRPr="00F712AB">
        <w:rPr>
          <w:rStyle w:val="Boxes"/>
          <w:highlight w:val="cyan"/>
        </w:rPr>
        <w:t>domino effects</w:t>
      </w:r>
      <w:r w:rsidRPr="00253610">
        <w:rPr>
          <w:rStyle w:val="AAAUNDERLINEKEYBOARD"/>
        </w:rPr>
        <w:t xml:space="preserve"> through other systems,” </w:t>
      </w:r>
      <w:r w:rsidRPr="00F712AB">
        <w:rPr>
          <w:rStyle w:val="AAAUNDERLINEKEYBOARD"/>
          <w:highlight w:val="cyan"/>
        </w:rPr>
        <w:t xml:space="preserve">which </w:t>
      </w:r>
      <w:r w:rsidRPr="00F712AB">
        <w:rPr>
          <w:rStyle w:val="Boxes"/>
          <w:highlight w:val="cyan"/>
        </w:rPr>
        <w:t>triggers</w:t>
      </w:r>
      <w:r w:rsidRPr="00F712AB">
        <w:rPr>
          <w:rStyle w:val="AAAUNDERLINEKEYBOARD"/>
          <w:highlight w:val="cyan"/>
        </w:rPr>
        <w:t xml:space="preserve"> a tipping</w:t>
      </w:r>
      <w:r w:rsidRPr="00253610">
        <w:rPr>
          <w:rStyle w:val="AAAUNDERLINEKEYBOARD"/>
        </w:rPr>
        <w:t xml:space="preserve"> </w:t>
      </w:r>
      <w:r w:rsidRPr="00F712AB">
        <w:rPr>
          <w:rStyle w:val="AAAUNDERLINEKEYBOARD"/>
          <w:highlight w:val="cyan"/>
        </w:rPr>
        <w:t>point</w:t>
      </w:r>
      <w:r w:rsidRPr="00253610">
        <w:rPr>
          <w:rStyle w:val="AAAUNDERLINEKEYBOARD"/>
        </w:rPr>
        <w:t xml:space="preserve"> that, in fact, is </w:t>
      </w:r>
      <w:r w:rsidRPr="00F712AB">
        <w:rPr>
          <w:rStyle w:val="AAAUNDERLINEKEYBOARD"/>
          <w:highlight w:val="cyan"/>
        </w:rPr>
        <w:t xml:space="preserve">already at a </w:t>
      </w:r>
      <w:r w:rsidRPr="00F712AB">
        <w:rPr>
          <w:rStyle w:val="Boxes"/>
          <w:highlight w:val="cyan"/>
        </w:rPr>
        <w:t>seminal stage</w:t>
      </w:r>
      <w:r w:rsidRPr="00F712AB">
        <w:rPr>
          <w:rStyle w:val="AAAUNDERLINEKEYBOARD"/>
          <w:highlight w:val="cyan"/>
        </w:rPr>
        <w:t>.</w:t>
      </w:r>
      <w:r w:rsidRPr="00253610">
        <w:rPr>
          <w:rStyle w:val="AAAUNDERLINEKEYBOARD"/>
        </w:rPr>
        <w:t xml:space="preserve"> </w:t>
      </w:r>
    </w:p>
    <w:p w14:paraId="7F7B1148" w14:textId="13B870A5" w:rsidR="00411C9C" w:rsidRPr="00411C9C" w:rsidRDefault="00411C9C" w:rsidP="00411C9C">
      <w:pPr>
        <w:pStyle w:val="Heading3"/>
      </w:pPr>
      <w:r w:rsidRPr="00411C9C">
        <w:t>1AR---Non-Unique---</w:t>
      </w:r>
      <w:proofErr w:type="spellStart"/>
      <w:r w:rsidRPr="00411C9C">
        <w:t>Inev</w:t>
      </w:r>
      <w:proofErr w:type="spellEnd"/>
    </w:p>
    <w:p w14:paraId="64B88C59" w14:textId="77777777" w:rsidR="00411C9C" w:rsidRPr="00411C9C" w:rsidRDefault="00411C9C" w:rsidP="00411C9C">
      <w:pPr>
        <w:pStyle w:val="Heading4"/>
      </w:pPr>
      <w:r w:rsidRPr="00411C9C">
        <w:t>Thumped – melting inevitable</w:t>
      </w:r>
    </w:p>
    <w:p w14:paraId="16ED31CA" w14:textId="77777777" w:rsidR="00411C9C" w:rsidRPr="00411C9C" w:rsidRDefault="00411C9C" w:rsidP="00411C9C">
      <w:r w:rsidRPr="00411C9C">
        <w:t xml:space="preserve">Rob </w:t>
      </w:r>
      <w:r w:rsidRPr="00411C9C">
        <w:rPr>
          <w:rStyle w:val="Style13ptBold"/>
        </w:rPr>
        <w:t>Hutchins</w:t>
      </w:r>
      <w:r w:rsidRPr="00411C9C">
        <w:t>, 5-12-20</w:t>
      </w:r>
      <w:r w:rsidRPr="00411C9C">
        <w:rPr>
          <w:rStyle w:val="Style13ptBold"/>
        </w:rPr>
        <w:t>24</w:t>
      </w:r>
      <w:r w:rsidRPr="00411C9C">
        <w:t>, "Arctic Ocean could see its first ice free day by 2027," Oceanographic, https://oceanographicmagazine.com/news/arctic-ocean-could-see-its-first-ice-free-day-by-2027///nishant</w:t>
      </w:r>
    </w:p>
    <w:p w14:paraId="249BC4BD" w14:textId="77777777" w:rsidR="00411C9C" w:rsidRPr="00A3421D" w:rsidRDefault="00411C9C" w:rsidP="00411C9C">
      <w:pPr>
        <w:rPr>
          <w:sz w:val="16"/>
        </w:rPr>
      </w:pPr>
      <w:r w:rsidRPr="00F712AB">
        <w:rPr>
          <w:rStyle w:val="StyleUnderline"/>
          <w:highlight w:val="cyan"/>
        </w:rPr>
        <w:t>The Arctic Ocean could have its first ice-free day as soon as 2027,</w:t>
      </w:r>
      <w:r w:rsidRPr="00A3421D">
        <w:rPr>
          <w:rStyle w:val="StyleUnderline"/>
        </w:rPr>
        <w:t xml:space="preserve"> marking an “ominous milestone for the planet”,</w:t>
      </w:r>
      <w:r w:rsidRPr="00A3421D">
        <w:rPr>
          <w:sz w:val="16"/>
        </w:rPr>
        <w:t xml:space="preserve"> according to an alarming new report </w:t>
      </w:r>
      <w:r w:rsidRPr="00A3421D">
        <w:rPr>
          <w:rStyle w:val="StyleUnderline"/>
        </w:rPr>
        <w:t>pulled together by a team of international researchers</w:t>
      </w:r>
      <w:r w:rsidRPr="00A3421D">
        <w:rPr>
          <w:sz w:val="16"/>
        </w:rPr>
        <w:t xml:space="preserve"> warning over the crucial need to reduce greenhouse gas emissions drastically.</w:t>
      </w:r>
    </w:p>
    <w:p w14:paraId="06D73C8A" w14:textId="77777777" w:rsidR="00411C9C" w:rsidRPr="00A3421D" w:rsidRDefault="00411C9C" w:rsidP="00411C9C">
      <w:pPr>
        <w:rPr>
          <w:rStyle w:val="StyleUnderline"/>
        </w:rPr>
      </w:pPr>
      <w:r w:rsidRPr="00A3421D">
        <w:rPr>
          <w:sz w:val="16"/>
        </w:rPr>
        <w:t xml:space="preserve">As the climate warms from increasing greenhouse gas emissions, sea ice in the Arctic has been melting at an “unprecedented speed” of more than 12% each decade. </w:t>
      </w:r>
      <w:r w:rsidRPr="00F712AB">
        <w:rPr>
          <w:rStyle w:val="StyleUnderline"/>
          <w:highlight w:val="cyan"/>
        </w:rPr>
        <w:t>At such a rate, it is inevitable that the Arctic Ocean will be ice-free within the next 20 years, scientists warn.</w:t>
      </w:r>
    </w:p>
    <w:p w14:paraId="162FBCC6" w14:textId="11A20AC5" w:rsidR="00411C9C" w:rsidRDefault="00411C9C" w:rsidP="00411C9C">
      <w:pPr>
        <w:rPr>
          <w:rStyle w:val="StyleUnderline"/>
        </w:rPr>
      </w:pPr>
      <w:r w:rsidRPr="00A3421D">
        <w:rPr>
          <w:sz w:val="16"/>
        </w:rPr>
        <w:t xml:space="preserve">The study – led by </w:t>
      </w:r>
      <w:r w:rsidRPr="00F712AB">
        <w:rPr>
          <w:rStyle w:val="StyleUnderline"/>
          <w:highlight w:val="cyan"/>
        </w:rPr>
        <w:t>researchers</w:t>
      </w:r>
      <w:r w:rsidRPr="00A3421D">
        <w:rPr>
          <w:rStyle w:val="StyleUnderline"/>
        </w:rPr>
        <w:t xml:space="preserve"> from the University of Colorado Boulder – </w:t>
      </w:r>
      <w:r w:rsidRPr="00F712AB">
        <w:rPr>
          <w:rStyle w:val="StyleUnderline"/>
          <w:highlight w:val="cyan"/>
        </w:rPr>
        <w:t>warns that regardless of how much we alter our greenhouse gas emissions now, this “ominous milestone for the planet” will almost certainly be reached within nine to 20 years after 2023.</w:t>
      </w:r>
      <w:r w:rsidRPr="00A3421D">
        <w:rPr>
          <w:sz w:val="16"/>
        </w:rPr>
        <w:t xml:space="preserve"> In fact, </w:t>
      </w:r>
      <w:r w:rsidRPr="00A3421D">
        <w:rPr>
          <w:rStyle w:val="StyleUnderline"/>
        </w:rPr>
        <w:t xml:space="preserve">the study’s lead </w:t>
      </w:r>
      <w:r w:rsidRPr="00F712AB">
        <w:rPr>
          <w:rStyle w:val="StyleUnderline"/>
          <w:highlight w:val="cyan"/>
        </w:rPr>
        <w:t>authors</w:t>
      </w:r>
      <w:r w:rsidRPr="00A3421D">
        <w:rPr>
          <w:sz w:val="16"/>
        </w:rPr>
        <w:t xml:space="preserve">, Alexandra Jahn (a climatologist at the University of Colorado Boulder) and Céline </w:t>
      </w:r>
      <w:proofErr w:type="spellStart"/>
      <w:r w:rsidRPr="00A3421D">
        <w:rPr>
          <w:sz w:val="16"/>
        </w:rPr>
        <w:t>Heuzé</w:t>
      </w:r>
      <w:proofErr w:type="spellEnd"/>
      <w:r w:rsidRPr="00A3421D">
        <w:rPr>
          <w:sz w:val="16"/>
        </w:rPr>
        <w:t xml:space="preserve"> from the University of Gothenburg in Sweden </w:t>
      </w:r>
      <w:r w:rsidRPr="00F712AB">
        <w:rPr>
          <w:rStyle w:val="StyleUnderline"/>
          <w:highlight w:val="cyan"/>
        </w:rPr>
        <w:t>suggest that the earliest ice-free day in the Arctic Ocean could occur within three years.</w:t>
      </w:r>
    </w:p>
    <w:p w14:paraId="2C437482" w14:textId="0580A2CA" w:rsidR="00411C9C" w:rsidRPr="00411C9C" w:rsidRDefault="00411C9C" w:rsidP="00411C9C">
      <w:pPr>
        <w:pStyle w:val="Heading3"/>
      </w:pPr>
      <w:r w:rsidRPr="00411C9C">
        <w:t>2AC---No Link</w:t>
      </w:r>
    </w:p>
    <w:p w14:paraId="4069C615" w14:textId="25C61687" w:rsidR="00411C9C" w:rsidRPr="00411C9C" w:rsidRDefault="00411C9C" w:rsidP="00411C9C">
      <w:pPr>
        <w:pStyle w:val="Heading4"/>
      </w:pPr>
      <w:r w:rsidRPr="00411C9C">
        <w:t>Icebreakers empirically eco-friendly</w:t>
      </w:r>
      <w:r>
        <w:t>.</w:t>
      </w:r>
    </w:p>
    <w:p w14:paraId="34E0D86A" w14:textId="77777777" w:rsidR="00411C9C" w:rsidRPr="00411C9C" w:rsidRDefault="00411C9C" w:rsidP="00411C9C">
      <w:r w:rsidRPr="00411C9C">
        <w:t xml:space="preserve">Catarina </w:t>
      </w:r>
      <w:r w:rsidRPr="00411C9C">
        <w:rPr>
          <w:rStyle w:val="Style13ptBold"/>
        </w:rPr>
        <w:t>Stewen</w:t>
      </w:r>
      <w:r w:rsidRPr="00411C9C">
        <w:t>, 02-20</w:t>
      </w:r>
      <w:r w:rsidRPr="00411C9C">
        <w:rPr>
          <w:rStyle w:val="Style13ptBold"/>
        </w:rPr>
        <w:t>21</w:t>
      </w:r>
      <w:r w:rsidRPr="00411C9C">
        <w:t xml:space="preserve">, "Climate change doesn’t erase the need for Finnish icebreaker innovations," </w:t>
      </w:r>
      <w:proofErr w:type="spellStart"/>
      <w:r w:rsidRPr="00411C9C">
        <w:t>thisisFINLAND</w:t>
      </w:r>
      <w:proofErr w:type="spellEnd"/>
      <w:r w:rsidRPr="00411C9C">
        <w:t>, https://finland.fi/business-innovation/climate-change-doesnt-erase-the-need-for-finnish-icebreaker-innovations///nishant</w:t>
      </w:r>
    </w:p>
    <w:p w14:paraId="30DB2A9B" w14:textId="77777777" w:rsidR="00411C9C" w:rsidRPr="0026051F" w:rsidRDefault="00411C9C" w:rsidP="00411C9C">
      <w:pPr>
        <w:rPr>
          <w:sz w:val="16"/>
        </w:rPr>
      </w:pPr>
      <w:r w:rsidRPr="0026051F">
        <w:rPr>
          <w:sz w:val="16"/>
        </w:rPr>
        <w:t xml:space="preserve">Then we need to understand how an icebreaker breaks ice. </w:t>
      </w:r>
      <w:r w:rsidRPr="00F712AB">
        <w:rPr>
          <w:rStyle w:val="StyleUnderline"/>
          <w:highlight w:val="cyan"/>
        </w:rPr>
        <w:t>Unlike the way it might appear, an icebreaker does not really break the ice</w:t>
      </w:r>
      <w:r w:rsidRPr="00F712AB">
        <w:rPr>
          <w:sz w:val="16"/>
          <w:highlight w:val="cyan"/>
        </w:rPr>
        <w:t>,</w:t>
      </w:r>
      <w:r w:rsidRPr="00F712AB">
        <w:rPr>
          <w:rStyle w:val="StyleUnderline"/>
          <w:highlight w:val="cyan"/>
        </w:rPr>
        <w:t xml:space="preserve"> but bends it downwards. Bending the ice requires </w:t>
      </w:r>
      <w:r w:rsidRPr="00F712AB">
        <w:rPr>
          <w:rStyle w:val="Emphasis"/>
          <w:highlight w:val="cyan"/>
        </w:rPr>
        <w:t>much less energy</w:t>
      </w:r>
      <w:r w:rsidRPr="00F712AB">
        <w:rPr>
          <w:rStyle w:val="StyleUnderline"/>
          <w:highlight w:val="cyan"/>
        </w:rPr>
        <w:t xml:space="preserve"> than crushing it.</w:t>
      </w:r>
      <w:r w:rsidRPr="0026051F">
        <w:rPr>
          <w:sz w:val="16"/>
        </w:rPr>
        <w:t xml:space="preserve"> This is the reason the icebreaking ship’s strong steel hull is not vertical – instead it is flat and almost horizontal. This type of shape is natural for the stern of the ship (that’s the back of the ship, to us non-sailors). Therefore, if the ships </w:t>
      </w:r>
      <w:proofErr w:type="gramStart"/>
      <w:r w:rsidRPr="0026051F">
        <w:rPr>
          <w:sz w:val="16"/>
        </w:rPr>
        <w:t>sails</w:t>
      </w:r>
      <w:proofErr w:type="gramEnd"/>
      <w:r w:rsidRPr="0026051F">
        <w:rPr>
          <w:sz w:val="16"/>
        </w:rPr>
        <w:t xml:space="preserve"> astern (in a backwards direction), it can break ice with less energy. The problem is that a vessel cannot be steered while sailing astern, unless the propeller is replaced by an </w:t>
      </w:r>
      <w:proofErr w:type="spellStart"/>
      <w:r w:rsidRPr="0026051F">
        <w:rPr>
          <w:sz w:val="16"/>
        </w:rPr>
        <w:t>azimuthing</w:t>
      </w:r>
      <w:proofErr w:type="spellEnd"/>
      <w:r w:rsidRPr="0026051F">
        <w:rPr>
          <w:sz w:val="16"/>
        </w:rPr>
        <w:t xml:space="preserve"> thruster, which can be turned 180 degrees when the ship sails astern</w:t>
      </w:r>
    </w:p>
    <w:p w14:paraId="62FE5CD0" w14:textId="77777777" w:rsidR="00411C9C" w:rsidRPr="0026051F" w:rsidRDefault="00411C9C" w:rsidP="00411C9C">
      <w:pPr>
        <w:rPr>
          <w:sz w:val="16"/>
        </w:rPr>
      </w:pPr>
      <w:r w:rsidRPr="0026051F">
        <w:rPr>
          <w:sz w:val="16"/>
        </w:rPr>
        <w:t>Combining these two things resulted in a DAS-type vessel that can sail in two directions, ahead and astern. Sailing astern can be used for icebreaking, and normal ahead mode for sailing in open water. Astern mode is so efficient that these ships can break almost any ice, due to the flat shape and even propellers crushing the rest of the ice blocks.</w:t>
      </w:r>
    </w:p>
    <w:p w14:paraId="533B95F7" w14:textId="77777777" w:rsidR="00411C9C" w:rsidRPr="0026051F" w:rsidRDefault="00411C9C" w:rsidP="00411C9C">
      <w:pPr>
        <w:rPr>
          <w:sz w:val="16"/>
        </w:rPr>
      </w:pPr>
      <w:r w:rsidRPr="0026051F">
        <w:rPr>
          <w:sz w:val="16"/>
        </w:rPr>
        <w:t>Aker Arctic’s DAS-type vessels with high ice classifications are ships that brave the most demanding ice conditions. In addition to icebreakers, this can mean ships designed to operate without icebreaker escorts. Such innovations make commercial transport viable in the Arctic. At the same time, DAS also reduced, by half, the vessel power required, with a corresponding decrease in emissions.</w:t>
      </w:r>
    </w:p>
    <w:p w14:paraId="2FF50EFB" w14:textId="77777777" w:rsidR="00411C9C" w:rsidRPr="0026051F" w:rsidRDefault="00411C9C" w:rsidP="00411C9C">
      <w:pPr>
        <w:rPr>
          <w:sz w:val="16"/>
        </w:rPr>
      </w:pPr>
      <w:r w:rsidRPr="0026051F">
        <w:rPr>
          <w:sz w:val="16"/>
        </w:rPr>
        <w:t>LNG and hybrid tech</w:t>
      </w:r>
    </w:p>
    <w:p w14:paraId="674C7C63" w14:textId="77777777" w:rsidR="00411C9C" w:rsidRPr="0026051F" w:rsidRDefault="00411C9C" w:rsidP="00411C9C">
      <w:pPr>
        <w:rPr>
          <w:rStyle w:val="StyleUnderline"/>
        </w:rPr>
      </w:pPr>
      <w:r w:rsidRPr="00F712AB">
        <w:rPr>
          <w:rStyle w:val="StyleUnderline"/>
          <w:highlight w:val="cyan"/>
        </w:rPr>
        <w:t xml:space="preserve">Using liquefied natural gas (LNG) instead of heavy fuel oil has additionally </w:t>
      </w:r>
      <w:r w:rsidRPr="00F712AB">
        <w:rPr>
          <w:rStyle w:val="Emphasis"/>
          <w:highlight w:val="cyan"/>
        </w:rPr>
        <w:t>lowered pollution</w:t>
      </w:r>
      <w:r w:rsidRPr="00F712AB">
        <w:rPr>
          <w:rStyle w:val="StyleUnderline"/>
          <w:highlight w:val="cyan"/>
        </w:rPr>
        <w:t>.</w:t>
      </w:r>
      <w:r w:rsidRPr="0026051F">
        <w:rPr>
          <w:rStyle w:val="StyleUnderline"/>
        </w:rPr>
        <w:t xml:space="preserve"> LNG produces smaller amounts of carbon dioxide and nitrogen oxide emissions, and no </w:t>
      </w:r>
      <w:proofErr w:type="spellStart"/>
      <w:r w:rsidRPr="0026051F">
        <w:rPr>
          <w:rStyle w:val="StyleUnderline"/>
        </w:rPr>
        <w:t>sulphur</w:t>
      </w:r>
      <w:proofErr w:type="spellEnd"/>
      <w:r w:rsidRPr="0026051F">
        <w:rPr>
          <w:rStyle w:val="StyleUnderline"/>
        </w:rPr>
        <w:t xml:space="preserve"> oxide.</w:t>
      </w:r>
      <w:r w:rsidRPr="0026051F">
        <w:rPr>
          <w:sz w:val="16"/>
        </w:rPr>
        <w:t xml:space="preserve"> </w:t>
      </w:r>
      <w:r w:rsidRPr="00F712AB">
        <w:rPr>
          <w:rStyle w:val="StyleUnderline"/>
          <w:highlight w:val="cyan"/>
        </w:rPr>
        <w:t xml:space="preserve">LNG also </w:t>
      </w:r>
      <w:r w:rsidRPr="00F712AB">
        <w:rPr>
          <w:rStyle w:val="Emphasis"/>
          <w:highlight w:val="cyan"/>
        </w:rPr>
        <w:t>does not emit</w:t>
      </w:r>
      <w:r w:rsidRPr="00F712AB">
        <w:rPr>
          <w:rStyle w:val="StyleUnderline"/>
          <w:highlight w:val="cyan"/>
        </w:rPr>
        <w:t xml:space="preserve"> black carbon,</w:t>
      </w:r>
      <w:r w:rsidRPr="0026051F">
        <w:rPr>
          <w:rStyle w:val="StyleUnderline"/>
        </w:rPr>
        <w:t xml:space="preserve"> soot particles that are especially damaging to the Arctic and contribute to climate change.</w:t>
      </w:r>
    </w:p>
    <w:p w14:paraId="7C4CCD8F" w14:textId="77777777" w:rsidR="00411C9C" w:rsidRPr="0026051F" w:rsidRDefault="00411C9C" w:rsidP="00411C9C">
      <w:pPr>
        <w:rPr>
          <w:sz w:val="16"/>
        </w:rPr>
      </w:pPr>
      <w:r w:rsidRPr="0026051F">
        <w:rPr>
          <w:sz w:val="16"/>
        </w:rPr>
        <w:t>Aker Arctic has designed large carriers for transporting LNG from Arctic locations. The LNG is stored onboard in large tanks that keep the gas at a temperature of minus 163 degrees Celsius (that’s minus 261 degrees Fahrenheit for anyone who’s keeping track). LNG is also playing an increasingly significant role as fuel for ships. The first icebreaker ever to use LNG is the Finnish icebreaker Polaris, designed by Aker Arctic.</w:t>
      </w:r>
    </w:p>
    <w:p w14:paraId="2976E0DC" w14:textId="77777777" w:rsidR="00411C9C" w:rsidRPr="0026051F" w:rsidRDefault="00411C9C" w:rsidP="00411C9C">
      <w:pPr>
        <w:rPr>
          <w:sz w:val="16"/>
        </w:rPr>
      </w:pPr>
      <w:r w:rsidRPr="0026051F">
        <w:rPr>
          <w:sz w:val="16"/>
        </w:rPr>
        <w:t>The next step in reducing emissions is hybrid technology and alternative fuels.</w:t>
      </w:r>
    </w:p>
    <w:p w14:paraId="509D1FC7" w14:textId="77777777" w:rsidR="00411C9C" w:rsidRPr="0026051F" w:rsidRDefault="00411C9C" w:rsidP="00411C9C">
      <w:pPr>
        <w:rPr>
          <w:sz w:val="16"/>
        </w:rPr>
      </w:pPr>
      <w:r w:rsidRPr="0026051F">
        <w:rPr>
          <w:sz w:val="16"/>
        </w:rPr>
        <w:t xml:space="preserve">“Icebreaking requires high power, which cannot be achieved with batteries,” says </w:t>
      </w:r>
      <w:proofErr w:type="spellStart"/>
      <w:r w:rsidRPr="0026051F">
        <w:rPr>
          <w:sz w:val="16"/>
        </w:rPr>
        <w:t>Suojanen</w:t>
      </w:r>
      <w:proofErr w:type="spellEnd"/>
      <w:r w:rsidRPr="0026051F">
        <w:rPr>
          <w:sz w:val="16"/>
        </w:rPr>
        <w:t>. “However, they can be used to balance rapid power variations, improving fuel efficiency. Other fuels, such as methanol, are also being explored.”</w:t>
      </w:r>
    </w:p>
    <w:p w14:paraId="36D8F68D" w14:textId="77777777" w:rsidR="00411C9C" w:rsidRPr="0026051F" w:rsidRDefault="00411C9C" w:rsidP="00411C9C">
      <w:r w:rsidRPr="0026051F">
        <w:t>Fossil-free future</w:t>
      </w:r>
    </w:p>
    <w:p w14:paraId="3C775038" w14:textId="77777777" w:rsidR="00411C9C" w:rsidRPr="0026051F" w:rsidRDefault="00411C9C" w:rsidP="00411C9C">
      <w:pPr>
        <w:rPr>
          <w:rStyle w:val="StyleUnderline"/>
        </w:rPr>
      </w:pPr>
      <w:r w:rsidRPr="0026051F">
        <w:rPr>
          <w:rStyle w:val="StyleUnderline"/>
        </w:rPr>
        <w:t xml:space="preserve">Recent examples of Aker Arctic’s steady flow of innovations </w:t>
      </w:r>
      <w:r w:rsidRPr="00F712AB">
        <w:rPr>
          <w:rStyle w:val="StyleUnderline"/>
          <w:highlight w:val="cyan"/>
        </w:rPr>
        <w:t xml:space="preserve">include the polar exploration vessel and luxury cruise ship Le Commandant Charcot, </w:t>
      </w:r>
      <w:r w:rsidRPr="00F712AB">
        <w:rPr>
          <w:rStyle w:val="Emphasis"/>
          <w:highlight w:val="cyan"/>
        </w:rPr>
        <w:t>an LNG-electric hybrid</w:t>
      </w:r>
      <w:r w:rsidRPr="00F712AB">
        <w:rPr>
          <w:rStyle w:val="StyleUnderline"/>
          <w:highlight w:val="cyan"/>
        </w:rPr>
        <w:t>,</w:t>
      </w:r>
      <w:r w:rsidRPr="0026051F">
        <w:rPr>
          <w:rStyle w:val="StyleUnderline"/>
        </w:rPr>
        <w:t xml:space="preserve"> for the French company Ponant; a next-generation </w:t>
      </w:r>
      <w:r w:rsidRPr="00F712AB">
        <w:rPr>
          <w:rStyle w:val="StyleUnderline"/>
          <w:highlight w:val="cyan"/>
        </w:rPr>
        <w:t xml:space="preserve">Baltic assistance icebreaker with unrivalled </w:t>
      </w:r>
      <w:r w:rsidRPr="00F712AB">
        <w:rPr>
          <w:rStyle w:val="Emphasis"/>
          <w:highlight w:val="cyan"/>
        </w:rPr>
        <w:t>energy efficiency</w:t>
      </w:r>
      <w:r w:rsidRPr="00F712AB">
        <w:rPr>
          <w:rStyle w:val="StyleUnderline"/>
          <w:highlight w:val="cyan"/>
        </w:rPr>
        <w:t xml:space="preserve"> and the first methanol-ready icebreaker for Sweden;</w:t>
      </w:r>
      <w:r w:rsidRPr="0026051F">
        <w:rPr>
          <w:rStyle w:val="StyleUnderline"/>
        </w:rPr>
        <w:t xml:space="preserve"> and a year-round service operation vessel (SOV) for offshore wind farms in seasonally freezing seas</w:t>
      </w:r>
    </w:p>
    <w:p w14:paraId="484D5BBF" w14:textId="77777777" w:rsidR="00411C9C" w:rsidRPr="0026051F" w:rsidRDefault="00411C9C" w:rsidP="00411C9C">
      <w:pPr>
        <w:rPr>
          <w:rStyle w:val="StyleUnderline"/>
        </w:rPr>
      </w:pPr>
      <w:r w:rsidRPr="0026051F">
        <w:t xml:space="preserve">Aker Arctic has also recently completed the hull form and contributed to the concept design for Canada’s sixteen new </w:t>
      </w:r>
      <w:proofErr w:type="gramStart"/>
      <w:r w:rsidRPr="0026051F">
        <w:t>Multi-Purpose Vessels</w:t>
      </w:r>
      <w:proofErr w:type="gramEnd"/>
      <w:r w:rsidRPr="0026051F">
        <w:t xml:space="preserve"> and is part of the design team for the upcoming Canadian Polar Icebreaker, </w:t>
      </w:r>
      <w:r w:rsidRPr="0026051F">
        <w:rPr>
          <w:rStyle w:val="StyleUnderline"/>
        </w:rPr>
        <w:t xml:space="preserve">which will be one of the </w:t>
      </w:r>
      <w:r w:rsidRPr="002116A1">
        <w:rPr>
          <w:rStyle w:val="Emphasis"/>
        </w:rPr>
        <w:t>most capable</w:t>
      </w:r>
      <w:r w:rsidRPr="0026051F">
        <w:rPr>
          <w:rStyle w:val="StyleUnderline"/>
        </w:rPr>
        <w:t xml:space="preserve"> icebreakers in the world, operating in the Arctic’s ice-covered waters.</w:t>
      </w:r>
    </w:p>
    <w:p w14:paraId="5AC57B56" w14:textId="77777777" w:rsidR="00411C9C" w:rsidRPr="0026051F" w:rsidRDefault="00411C9C" w:rsidP="00411C9C">
      <w:pPr>
        <w:rPr>
          <w:rStyle w:val="StyleUnderline"/>
        </w:rPr>
      </w:pPr>
      <w:r w:rsidRPr="0026051F">
        <w:t xml:space="preserve">The company conducts comparisons on the suitability and sustainability of different fuels for use in various icebreaking ships or icebreakers. </w:t>
      </w:r>
      <w:r w:rsidRPr="00F712AB">
        <w:rPr>
          <w:rStyle w:val="StyleUnderline"/>
          <w:highlight w:val="cyan"/>
        </w:rPr>
        <w:t>The comparison is based on the operating area and its environmental conditions, the type of ship, and the ship’s operating profile</w:t>
      </w:r>
      <w:r w:rsidRPr="0026051F">
        <w:rPr>
          <w:rStyle w:val="StyleUnderline"/>
        </w:rPr>
        <w:t>. Naturally, the availability of different fuels in the ship’s operating area influences the choice.</w:t>
      </w:r>
    </w:p>
    <w:p w14:paraId="651980FC" w14:textId="77777777" w:rsidR="00411C9C" w:rsidRPr="0026051F" w:rsidRDefault="00411C9C" w:rsidP="00411C9C">
      <w:pPr>
        <w:rPr>
          <w:rStyle w:val="StyleUnderline"/>
        </w:rPr>
      </w:pPr>
      <w:r w:rsidRPr="0026051F">
        <w:rPr>
          <w:rStyle w:val="StyleUnderline"/>
        </w:rPr>
        <w:t xml:space="preserve">As a result of their research on renewable fuel options for the Baltic assistance icebreaker, methanol was chosen as the most </w:t>
      </w:r>
      <w:proofErr w:type="spellStart"/>
      <w:r w:rsidRPr="0026051F">
        <w:rPr>
          <w:rStyle w:val="StyleUnderline"/>
        </w:rPr>
        <w:t>favourable</w:t>
      </w:r>
      <w:proofErr w:type="spellEnd"/>
      <w:r w:rsidRPr="0026051F">
        <w:rPr>
          <w:rStyle w:val="StyleUnderline"/>
        </w:rPr>
        <w:t xml:space="preserve"> alternative from a technological point of view, providing the longest autonomy time which is crucial in icebreaking activities.</w:t>
      </w:r>
    </w:p>
    <w:p w14:paraId="1E762F39" w14:textId="77777777" w:rsidR="00411C9C" w:rsidRPr="0026051F" w:rsidRDefault="00411C9C" w:rsidP="00411C9C">
      <w:r w:rsidRPr="0026051F">
        <w:t xml:space="preserve">“Ice-strengthened vessels and icebreakers will still be needed in the future,” says </w:t>
      </w:r>
      <w:proofErr w:type="spellStart"/>
      <w:r w:rsidRPr="0026051F">
        <w:t>Suojanen</w:t>
      </w:r>
      <w:proofErr w:type="spellEnd"/>
      <w:r w:rsidRPr="0026051F">
        <w:t>. “A vessel designed and built for its task and the conditions it will face is the best for both safety and the environment.”</w:t>
      </w:r>
    </w:p>
    <w:p w14:paraId="36FE51DC" w14:textId="77777777" w:rsidR="00411C9C" w:rsidRDefault="00411C9C" w:rsidP="00411C9C"/>
    <w:p w14:paraId="31C81ACA" w14:textId="77777777" w:rsidR="00411C9C" w:rsidRDefault="00411C9C" w:rsidP="005559B8">
      <w:pPr>
        <w:rPr>
          <w:rStyle w:val="AAAUNDERLINEKEYBOARD"/>
        </w:rPr>
      </w:pPr>
    </w:p>
    <w:p w14:paraId="25511A8F" w14:textId="157C8C97" w:rsidR="008F3860" w:rsidRPr="005067CE" w:rsidRDefault="00411C9C" w:rsidP="008F3860">
      <w:pPr>
        <w:pStyle w:val="Heading3"/>
      </w:pPr>
      <w:r>
        <w:t>1</w:t>
      </w:r>
      <w:r w:rsidR="008F3860">
        <w:t>A</w:t>
      </w:r>
      <w:r>
        <w:t>R</w:t>
      </w:r>
      <w:r w:rsidR="008F3860">
        <w:t>---No Link---Ice Loss</w:t>
      </w:r>
    </w:p>
    <w:p w14:paraId="774A6824" w14:textId="77777777" w:rsidR="005559B8" w:rsidRDefault="005559B8" w:rsidP="005559B8">
      <w:pPr>
        <w:pStyle w:val="Heading4"/>
      </w:pPr>
      <w:r>
        <w:t>No Link---Icebreakers effect on ice loss is miniscule</w:t>
      </w:r>
    </w:p>
    <w:p w14:paraId="7C8A1DFE" w14:textId="77777777" w:rsidR="005559B8" w:rsidRPr="0048113D" w:rsidRDefault="005559B8" w:rsidP="005559B8">
      <w:r>
        <w:t xml:space="preserve">Katherine </w:t>
      </w:r>
      <w:r w:rsidRPr="0048113D">
        <w:rPr>
          <w:rStyle w:val="Style13ptBold"/>
        </w:rPr>
        <w:t>Leitzell 12</w:t>
      </w:r>
      <w:r>
        <w:t xml:space="preserve">, journalist for Anchorage Daily </w:t>
      </w:r>
      <w:proofErr w:type="gramStart"/>
      <w:r>
        <w:t>News,  4</w:t>
      </w:r>
      <w:proofErr w:type="gramEnd"/>
      <w:r>
        <w:t xml:space="preserve">/28/12, “Do Icebreakers Contribute to Climate Change?”, </w:t>
      </w:r>
      <w:r w:rsidRPr="0048113D">
        <w:t>https://www.adn.com/arctic/article/do-icebreakers-contribute-climate-change/2012/04/28</w:t>
      </w:r>
      <w:r>
        <w:t>//WF</w:t>
      </w:r>
    </w:p>
    <w:p w14:paraId="59AD8F49" w14:textId="77777777" w:rsidR="005559B8" w:rsidRPr="00284731" w:rsidRDefault="005559B8" w:rsidP="005559B8">
      <w:pPr>
        <w:rPr>
          <w:sz w:val="16"/>
        </w:rPr>
      </w:pPr>
      <w:r w:rsidRPr="00284731">
        <w:rPr>
          <w:sz w:val="16"/>
        </w:rPr>
        <w:t xml:space="preserve">Meier decided to crunch some numbers and find out. While his </w:t>
      </w:r>
      <w:r w:rsidRPr="00F712AB">
        <w:rPr>
          <w:rStyle w:val="Boxes"/>
          <w:highlight w:val="cyan"/>
        </w:rPr>
        <w:t>numbers</w:t>
      </w:r>
      <w:r w:rsidRPr="00284731">
        <w:rPr>
          <w:sz w:val="16"/>
        </w:rPr>
        <w:t xml:space="preserve"> are an estimate, he said, they </w:t>
      </w:r>
      <w:r w:rsidRPr="00F712AB">
        <w:rPr>
          <w:rStyle w:val="AAAUNDERLINEKEYBOARD"/>
          <w:highlight w:val="cyan"/>
        </w:rPr>
        <w:t>provide</w:t>
      </w:r>
      <w:r w:rsidRPr="0048113D">
        <w:rPr>
          <w:rStyle w:val="AAAUNDERLINEKEYBOARD"/>
        </w:rPr>
        <w:t xml:space="preserve"> a helpful </w:t>
      </w:r>
      <w:r w:rsidRPr="00F712AB">
        <w:rPr>
          <w:rStyle w:val="AAAUNDERLINEKEYBOARD"/>
          <w:highlight w:val="cyan"/>
        </w:rPr>
        <w:t>comparison of</w:t>
      </w:r>
      <w:r w:rsidRPr="0048113D">
        <w:rPr>
          <w:rStyle w:val="AAAUNDERLINEKEYBOARD"/>
        </w:rPr>
        <w:t xml:space="preserve"> just </w:t>
      </w:r>
      <w:r w:rsidRPr="00F712AB">
        <w:rPr>
          <w:rStyle w:val="AAAUNDERLINEKEYBOARD"/>
          <w:highlight w:val="cyan"/>
        </w:rPr>
        <w:t>how</w:t>
      </w:r>
      <w:r w:rsidRPr="0048113D">
        <w:rPr>
          <w:rStyle w:val="AAAUNDERLINEKEYBOARD"/>
        </w:rPr>
        <w:t xml:space="preserve"> much </w:t>
      </w:r>
      <w:r w:rsidRPr="00F712AB">
        <w:rPr>
          <w:rStyle w:val="AAAUNDERLINEKEYBOARD"/>
          <w:highlight w:val="cyan"/>
        </w:rPr>
        <w:t>icebreakers</w:t>
      </w:r>
      <w:r w:rsidRPr="0048113D">
        <w:rPr>
          <w:rStyle w:val="AAAUNDERLINEKEYBOARD"/>
        </w:rPr>
        <w:t xml:space="preserve"> might </w:t>
      </w:r>
      <w:r w:rsidRPr="00F712AB">
        <w:rPr>
          <w:rStyle w:val="AAAUNDERLINEKEYBOARD"/>
          <w:highlight w:val="cyan"/>
        </w:rPr>
        <w:t>contribute to</w:t>
      </w:r>
      <w:r w:rsidRPr="0048113D">
        <w:rPr>
          <w:rStyle w:val="AAAUNDERLINEKEYBOARD"/>
        </w:rPr>
        <w:t xml:space="preserve"> summer </w:t>
      </w:r>
      <w:r w:rsidRPr="00F712AB">
        <w:rPr>
          <w:rStyle w:val="AAAUNDERLINEKEYBOARD"/>
          <w:highlight w:val="cyan"/>
        </w:rPr>
        <w:t>ice loss</w:t>
      </w:r>
      <w:r w:rsidRPr="00284731">
        <w:rPr>
          <w:sz w:val="16"/>
        </w:rPr>
        <w:t>.</w:t>
      </w:r>
    </w:p>
    <w:p w14:paraId="725EC0A7" w14:textId="77777777" w:rsidR="005559B8" w:rsidRPr="00284731" w:rsidRDefault="005559B8" w:rsidP="005559B8">
      <w:pPr>
        <w:rPr>
          <w:sz w:val="16"/>
        </w:rPr>
      </w:pPr>
      <w:r w:rsidRPr="00284731">
        <w:rPr>
          <w:sz w:val="16"/>
        </w:rPr>
        <w:t xml:space="preserve">Meier said, "In late June, when the sun's energy is strongest, the total </w:t>
      </w:r>
      <w:r w:rsidRPr="0048113D">
        <w:rPr>
          <w:rStyle w:val="Boxes"/>
        </w:rPr>
        <w:t>sea ice extent</w:t>
      </w:r>
      <w:r w:rsidRPr="0048113D">
        <w:rPr>
          <w:rStyle w:val="AAAUNDERLINEKEYBOARD"/>
        </w:rPr>
        <w:t xml:space="preserve"> is around </w:t>
      </w:r>
      <w:r w:rsidRPr="0048113D">
        <w:rPr>
          <w:rStyle w:val="Boxes"/>
        </w:rPr>
        <w:t>10 million</w:t>
      </w:r>
      <w:r w:rsidRPr="0048113D">
        <w:rPr>
          <w:rStyle w:val="AAAUNDERLINEKEYBOARD"/>
        </w:rPr>
        <w:t xml:space="preserve"> square kilometers</w:t>
      </w:r>
      <w:r w:rsidRPr="00284731">
        <w:rPr>
          <w:sz w:val="16"/>
        </w:rPr>
        <w:t xml:space="preserve"> or 3.9 million square miles. </w:t>
      </w:r>
      <w:r w:rsidRPr="0048113D">
        <w:rPr>
          <w:rStyle w:val="AAAUNDERLINEKEYBOARD"/>
        </w:rPr>
        <w:t xml:space="preserve">An </w:t>
      </w:r>
      <w:r w:rsidRPr="00F712AB">
        <w:rPr>
          <w:rStyle w:val="AAAUNDERLINEKEYBOARD"/>
          <w:highlight w:val="cyan"/>
        </w:rPr>
        <w:t>icebreaker</w:t>
      </w:r>
      <w:r w:rsidRPr="00284731">
        <w:rPr>
          <w:sz w:val="16"/>
        </w:rPr>
        <w:t xml:space="preserve"> cruising through the ice for 1,000 kilometers (620 miles) and leaving an ice-free wake of 10 meters (33 feet) </w:t>
      </w:r>
      <w:r w:rsidRPr="00F712AB">
        <w:rPr>
          <w:rStyle w:val="AAAUNDERLINEKEYBOARD"/>
          <w:highlight w:val="cyan"/>
        </w:rPr>
        <w:t>would open</w:t>
      </w:r>
      <w:r w:rsidRPr="0048113D">
        <w:rPr>
          <w:rStyle w:val="AAAUNDERLINEKEYBOARD"/>
        </w:rPr>
        <w:t xml:space="preserve"> an area of water </w:t>
      </w:r>
      <w:r w:rsidRPr="00F712AB">
        <w:rPr>
          <w:rStyle w:val="Boxes"/>
          <w:highlight w:val="cyan"/>
        </w:rPr>
        <w:t>10</w:t>
      </w:r>
      <w:r w:rsidRPr="0048113D">
        <w:rPr>
          <w:rStyle w:val="Boxes"/>
        </w:rPr>
        <w:t xml:space="preserve"> square</w:t>
      </w:r>
      <w:r w:rsidRPr="0048113D">
        <w:rPr>
          <w:rStyle w:val="AAAUNDERLINEKEYBOARD"/>
        </w:rPr>
        <w:t xml:space="preserve"> </w:t>
      </w:r>
      <w:r w:rsidRPr="00F712AB">
        <w:rPr>
          <w:rStyle w:val="AAAUNDERLINEKEYBOARD"/>
          <w:highlight w:val="cyan"/>
        </w:rPr>
        <w:t>kilometers</w:t>
      </w:r>
      <w:r w:rsidRPr="00284731">
        <w:rPr>
          <w:sz w:val="16"/>
        </w:rPr>
        <w:t xml:space="preserve"> (3.9 square miles) </w:t>
      </w:r>
      <w:r w:rsidRPr="0048113D">
        <w:rPr>
          <w:rStyle w:val="AAAUNDERLINEKEYBOARD"/>
        </w:rPr>
        <w:t xml:space="preserve">over the </w:t>
      </w:r>
      <w:r w:rsidRPr="0048113D">
        <w:rPr>
          <w:rStyle w:val="Boxes"/>
        </w:rPr>
        <w:t>entire cruise</w:t>
      </w:r>
      <w:r w:rsidRPr="00284731">
        <w:rPr>
          <w:sz w:val="16"/>
        </w:rPr>
        <w:t>.</w:t>
      </w:r>
    </w:p>
    <w:p w14:paraId="3811BE67" w14:textId="77777777" w:rsidR="005559B8" w:rsidRDefault="005559B8" w:rsidP="005559B8">
      <w:pPr>
        <w:rPr>
          <w:rStyle w:val="AAAUNDERLINEKEYBOARD"/>
        </w:rPr>
      </w:pPr>
      <w:r w:rsidRPr="00284731">
        <w:rPr>
          <w:sz w:val="16"/>
        </w:rPr>
        <w:t xml:space="preserve">In contrast, </w:t>
      </w:r>
      <w:r w:rsidRPr="00F712AB">
        <w:rPr>
          <w:rStyle w:val="AAAUNDERLINEKEYBOARD"/>
          <w:highlight w:val="cyan"/>
        </w:rPr>
        <w:t>the</w:t>
      </w:r>
      <w:r w:rsidRPr="0048113D">
        <w:rPr>
          <w:rStyle w:val="AAAUNDERLINEKEYBOARD"/>
        </w:rPr>
        <w:t xml:space="preserve"> </w:t>
      </w:r>
      <w:proofErr w:type="gramStart"/>
      <w:r w:rsidRPr="0048113D">
        <w:rPr>
          <w:rStyle w:val="AAAUNDERLINEKEYBOARD"/>
        </w:rPr>
        <w:t>Arctic sea</w:t>
      </w:r>
      <w:proofErr w:type="gramEnd"/>
      <w:r w:rsidRPr="0048113D">
        <w:rPr>
          <w:rStyle w:val="AAAUNDERLINEKEYBOARD"/>
        </w:rPr>
        <w:t xml:space="preserve"> </w:t>
      </w:r>
      <w:r w:rsidRPr="00F712AB">
        <w:rPr>
          <w:rStyle w:val="AAAUNDERLINEKEYBOARD"/>
          <w:highlight w:val="cyan"/>
        </w:rPr>
        <w:t>ice</w:t>
      </w:r>
      <w:r w:rsidRPr="0048113D">
        <w:rPr>
          <w:rStyle w:val="AAAUNDERLINEKEYBOARD"/>
        </w:rPr>
        <w:t xml:space="preserve"> cover </w:t>
      </w:r>
      <w:r w:rsidRPr="00F712AB">
        <w:rPr>
          <w:rStyle w:val="AAAUNDERLINEKEYBOARD"/>
          <w:highlight w:val="cyan"/>
        </w:rPr>
        <w:t>decreases by</w:t>
      </w:r>
      <w:r w:rsidRPr="0048113D">
        <w:rPr>
          <w:rStyle w:val="AAAUNDERLINEKEYBOARD"/>
        </w:rPr>
        <w:t xml:space="preserve"> an average of over </w:t>
      </w:r>
      <w:r w:rsidRPr="00F712AB">
        <w:rPr>
          <w:rStyle w:val="AAAUNDERLINEKEYBOARD"/>
          <w:highlight w:val="cyan"/>
        </w:rPr>
        <w:t>9 million</w:t>
      </w:r>
      <w:r w:rsidRPr="0048113D">
        <w:rPr>
          <w:rStyle w:val="AAAUNDERLINEKEYBOARD"/>
        </w:rPr>
        <w:t xml:space="preserve"> square kilometers</w:t>
      </w:r>
      <w:r w:rsidRPr="00284731">
        <w:rPr>
          <w:sz w:val="16"/>
        </w:rPr>
        <w:t xml:space="preserve"> or 3.5 million square miles </w:t>
      </w:r>
      <w:r w:rsidRPr="0048113D">
        <w:rPr>
          <w:rStyle w:val="AAAUNDERLINEKEYBOARD"/>
        </w:rPr>
        <w:t>each year</w:t>
      </w:r>
      <w:r w:rsidRPr="00284731">
        <w:rPr>
          <w:sz w:val="16"/>
        </w:rPr>
        <w:t xml:space="preserve"> during its melt season—</w:t>
      </w:r>
      <w:r w:rsidRPr="0048113D">
        <w:rPr>
          <w:rStyle w:val="AAAUNDERLINEKEYBOARD"/>
        </w:rPr>
        <w:t>an area larger than the contiguous United States.</w:t>
      </w:r>
      <w:r w:rsidRPr="00284731">
        <w:rPr>
          <w:sz w:val="16"/>
        </w:rPr>
        <w:t xml:space="preserve"> In total, researchers estimate that the number of icebreakers traversing the Arctic at any given time is usually less than three. So, Meier said, </w:t>
      </w:r>
      <w:r w:rsidRPr="0048113D">
        <w:rPr>
          <w:rStyle w:val="AAAUNDERLINEKEYBOARD"/>
        </w:rPr>
        <w:t>"</w:t>
      </w:r>
      <w:r w:rsidRPr="00F712AB">
        <w:rPr>
          <w:rStyle w:val="AAAUNDERLINEKEYBOARD"/>
          <w:highlight w:val="cyan"/>
        </w:rPr>
        <w:t>The</w:t>
      </w:r>
      <w:r w:rsidRPr="0048113D">
        <w:rPr>
          <w:rStyle w:val="AAAUNDERLINEKEYBOARD"/>
        </w:rPr>
        <w:t xml:space="preserve"> actual </w:t>
      </w:r>
      <w:r w:rsidRPr="00F712AB">
        <w:rPr>
          <w:rStyle w:val="Boxes"/>
          <w:highlight w:val="cyan"/>
        </w:rPr>
        <w:t>contribution is miniscule</w:t>
      </w:r>
      <w:r w:rsidRPr="0048113D">
        <w:rPr>
          <w:rStyle w:val="AAAUNDERLINEKEYBOARD"/>
        </w:rPr>
        <w:t xml:space="preserve">—only </w:t>
      </w:r>
      <w:r w:rsidRPr="00F712AB">
        <w:rPr>
          <w:rStyle w:val="Boxes"/>
          <w:highlight w:val="cyan"/>
        </w:rPr>
        <w:t>one</w:t>
      </w:r>
      <w:r w:rsidRPr="0048113D">
        <w:rPr>
          <w:rStyle w:val="AAAUNDERLINEKEYBOARD"/>
        </w:rPr>
        <w:t xml:space="preserve"> part </w:t>
      </w:r>
      <w:r w:rsidRPr="00F712AB">
        <w:rPr>
          <w:rStyle w:val="Boxes"/>
          <w:highlight w:val="cyan"/>
        </w:rPr>
        <w:t>in a million</w:t>
      </w:r>
      <w:r w:rsidRPr="00F712AB">
        <w:rPr>
          <w:rStyle w:val="AAAUNDERLINEKEYBOARD"/>
          <w:highlight w:val="cyan"/>
        </w:rPr>
        <w:t xml:space="preserve"> of the total</w:t>
      </w:r>
      <w:r w:rsidRPr="0048113D">
        <w:rPr>
          <w:rStyle w:val="AAAUNDERLINEKEYBOARD"/>
        </w:rPr>
        <w:t xml:space="preserve"> ice cover."</w:t>
      </w:r>
    </w:p>
    <w:p w14:paraId="7BEF4656" w14:textId="77777777" w:rsidR="008F3DE0" w:rsidRDefault="008F3DE0" w:rsidP="005559B8">
      <w:pPr>
        <w:rPr>
          <w:rStyle w:val="AAAUNDERLINEKEYBOARD"/>
        </w:rPr>
      </w:pPr>
    </w:p>
    <w:p w14:paraId="1BC2594D" w14:textId="76E8BF10" w:rsidR="005559B8" w:rsidRDefault="008F3860" w:rsidP="008F3860">
      <w:pPr>
        <w:pStyle w:val="Heading3"/>
      </w:pPr>
      <w:r>
        <w:t>2AC---</w:t>
      </w:r>
      <w:r w:rsidR="00750D90">
        <w:t>Link Turn---Research</w:t>
      </w:r>
    </w:p>
    <w:p w14:paraId="09E89753" w14:textId="77777777" w:rsidR="005559B8" w:rsidRDefault="005559B8" w:rsidP="005559B8">
      <w:pPr>
        <w:pStyle w:val="Heading4"/>
      </w:pPr>
      <w:r>
        <w:t>Turn---Icebreakers are key to conduct research that mitigates climate change.</w:t>
      </w:r>
    </w:p>
    <w:p w14:paraId="3B01EF0B" w14:textId="77777777" w:rsidR="005559B8" w:rsidRDefault="005559B8" w:rsidP="005559B8">
      <w:r>
        <w:t xml:space="preserve">Abbie </w:t>
      </w:r>
      <w:r w:rsidRPr="00F24372">
        <w:rPr>
          <w:rStyle w:val="Style13ptBold"/>
        </w:rPr>
        <w:t>Tingstad et al 20</w:t>
      </w:r>
      <w:r>
        <w:t xml:space="preserve">, journalist for RAND, 12/8/20, “The U.S. Coast Guard is Building an Icebreaker </w:t>
      </w:r>
      <w:proofErr w:type="spellStart"/>
      <w:r>
        <w:t>Fleeet</w:t>
      </w:r>
      <w:proofErr w:type="spellEnd"/>
      <w:r>
        <w:t xml:space="preserve">”, </w:t>
      </w:r>
      <w:r w:rsidRPr="00F24372">
        <w:t>https://www.rand.org/pubs/perspectives/PEA702-1.html</w:t>
      </w:r>
    </w:p>
    <w:p w14:paraId="543C530F" w14:textId="77777777" w:rsidR="005559B8" w:rsidRDefault="005559B8" w:rsidP="005559B8">
      <w:r w:rsidRPr="00F2101E">
        <w:t xml:space="preserve">The diversity of potential situations in which icebreakers might be employed must also continue to be considered in acquisition planning. As of 2020, the United States’ polar </w:t>
      </w:r>
      <w:r w:rsidRPr="00F712AB">
        <w:rPr>
          <w:rStyle w:val="AAAUNDERLINEKEYBOARD"/>
          <w:highlight w:val="cyan"/>
        </w:rPr>
        <w:t>icebreakers conduct</w:t>
      </w:r>
      <w:r w:rsidRPr="00F2101E">
        <w:t xml:space="preserve"> primarily two missions. The first is </w:t>
      </w:r>
      <w:r w:rsidRPr="00F2101E">
        <w:rPr>
          <w:rStyle w:val="Boxes"/>
        </w:rPr>
        <w:t xml:space="preserve">scientific </w:t>
      </w:r>
      <w:r w:rsidRPr="00F712AB">
        <w:rPr>
          <w:rStyle w:val="Boxes"/>
          <w:highlight w:val="cyan"/>
        </w:rPr>
        <w:t>research</w:t>
      </w:r>
      <w:r w:rsidRPr="00F2101E">
        <w:rPr>
          <w:rStyle w:val="AAAUNDERLINEKEYBOARD"/>
        </w:rPr>
        <w:t xml:space="preserve">, performed together </w:t>
      </w:r>
      <w:r w:rsidRPr="00F712AB">
        <w:rPr>
          <w:rStyle w:val="AAAUNDERLINEKEYBOARD"/>
          <w:highlight w:val="cyan"/>
        </w:rPr>
        <w:t xml:space="preserve">with the </w:t>
      </w:r>
      <w:r w:rsidRPr="00F712AB">
        <w:rPr>
          <w:rStyle w:val="Boxes"/>
          <w:highlight w:val="cyan"/>
        </w:rPr>
        <w:t>N</w:t>
      </w:r>
      <w:r w:rsidRPr="00F2101E">
        <w:rPr>
          <w:rStyle w:val="AAAUNDERLINEKEYBOARD"/>
        </w:rPr>
        <w:t xml:space="preserve">ational </w:t>
      </w:r>
      <w:r w:rsidRPr="00F712AB">
        <w:rPr>
          <w:rStyle w:val="Boxes"/>
          <w:highlight w:val="cyan"/>
        </w:rPr>
        <w:t>S</w:t>
      </w:r>
      <w:r w:rsidRPr="00F2101E">
        <w:rPr>
          <w:rStyle w:val="AAAUNDERLINEKEYBOARD"/>
        </w:rPr>
        <w:t xml:space="preserve">cience </w:t>
      </w:r>
      <w:r w:rsidRPr="00F712AB">
        <w:rPr>
          <w:rStyle w:val="Boxes"/>
          <w:highlight w:val="cyan"/>
        </w:rPr>
        <w:t>F</w:t>
      </w:r>
      <w:r w:rsidRPr="00F2101E">
        <w:rPr>
          <w:rStyle w:val="AAAUNDERLINEKEYBOARD"/>
        </w:rPr>
        <w:t>oundation and other partners:</w:t>
      </w:r>
      <w:r w:rsidRPr="00F2101E">
        <w:t xml:space="preserve"> </w:t>
      </w:r>
      <w:r w:rsidRPr="00F712AB">
        <w:rPr>
          <w:rStyle w:val="AAAUNDERLINEKEYBOARD"/>
          <w:highlight w:val="cyan"/>
        </w:rPr>
        <w:t>Understanding polar environments is important in</w:t>
      </w:r>
      <w:r w:rsidRPr="00F2101E">
        <w:rPr>
          <w:rStyle w:val="AAAUNDERLINEKEYBOARD"/>
        </w:rPr>
        <w:t xml:space="preserve"> characterizing </w:t>
      </w:r>
      <w:r w:rsidRPr="00F24372">
        <w:rPr>
          <w:rStyle w:val="Boxes"/>
        </w:rPr>
        <w:t xml:space="preserve">global </w:t>
      </w:r>
      <w:r w:rsidRPr="00F712AB">
        <w:rPr>
          <w:rStyle w:val="Boxes"/>
          <w:highlight w:val="cyan"/>
        </w:rPr>
        <w:t>weather</w:t>
      </w:r>
      <w:r w:rsidRPr="00F712AB">
        <w:rPr>
          <w:rStyle w:val="AAAUNDERLINEKEYBOARD"/>
          <w:highlight w:val="cyan"/>
        </w:rPr>
        <w:t xml:space="preserve"> and </w:t>
      </w:r>
      <w:r w:rsidRPr="00F712AB">
        <w:rPr>
          <w:rStyle w:val="Boxes"/>
          <w:highlight w:val="cyan"/>
        </w:rPr>
        <w:t>oceanographic</w:t>
      </w:r>
      <w:r w:rsidRPr="00F712AB">
        <w:rPr>
          <w:rStyle w:val="AAAUNDERLINEKEYBOARD"/>
          <w:highlight w:val="cyan"/>
        </w:rPr>
        <w:t xml:space="preserve"> patterns</w:t>
      </w:r>
      <w:r w:rsidRPr="00F2101E">
        <w:rPr>
          <w:rStyle w:val="AAAUNDERLINEKEYBOARD"/>
        </w:rPr>
        <w:t>,</w:t>
      </w:r>
      <w:r w:rsidRPr="00F2101E">
        <w:t xml:space="preserve"> as well as how these are changing over time. The second mission is </w:t>
      </w:r>
      <w:r w:rsidRPr="00F712AB">
        <w:rPr>
          <w:rStyle w:val="AAAUNDERLINEKEYBOARD"/>
          <w:highlight w:val="cyan"/>
        </w:rPr>
        <w:t>resupply</w:t>
      </w:r>
      <w:r w:rsidRPr="00F2101E">
        <w:rPr>
          <w:rStyle w:val="AAAUNDERLINEKEYBOARD"/>
        </w:rPr>
        <w:t xml:space="preserve">, primarily </w:t>
      </w:r>
      <w:r w:rsidRPr="00F712AB">
        <w:rPr>
          <w:rStyle w:val="AAAUNDERLINEKEYBOARD"/>
          <w:highlight w:val="cyan"/>
        </w:rPr>
        <w:t xml:space="preserve">for </w:t>
      </w:r>
      <w:r w:rsidRPr="00F712AB">
        <w:rPr>
          <w:rStyle w:val="Boxes"/>
          <w:highlight w:val="cyan"/>
        </w:rPr>
        <w:t>research stations</w:t>
      </w:r>
      <w:r w:rsidRPr="00F2101E">
        <w:t xml:space="preserve"> in Antarctica but also </w:t>
      </w:r>
      <w:r w:rsidRPr="00F2101E">
        <w:rPr>
          <w:rStyle w:val="AAAUNDERLINEKEYBOARD"/>
        </w:rPr>
        <w:t>for remote Alaskan communities</w:t>
      </w:r>
      <w:r w:rsidRPr="00F2101E">
        <w:t xml:space="preserve">. For example, during the winter of 2011–2012, the medium icebreaker Healy enabled a tanker to deliver critical fuel supplies to the city of Nome, Alaska. In addition, these cutters have enabled presence and readiness for possible polar contingencies, such as search-and-rescue events; the Healy was present for parts of the Crystal Serenity’s historic transit of a large cruise ship from Seward, Alaska, to New York through the Northwest Passage with 1,700 passengers and crew members aboard (Rosen, 2016). </w:t>
      </w:r>
    </w:p>
    <w:p w14:paraId="48D6D292" w14:textId="59F6D0CE" w:rsidR="005559B8" w:rsidRDefault="005559B8" w:rsidP="005559B8">
      <w:r w:rsidRPr="00F2101E">
        <w:t xml:space="preserve">All signs point to an increased demand for the Coast Guard’s missions in the coming decades and potentially expanding roles for these cutters. </w:t>
      </w:r>
      <w:r w:rsidRPr="00F712AB">
        <w:rPr>
          <w:rStyle w:val="AAAUNDERLINEKEYBOARD"/>
          <w:highlight w:val="cyan"/>
        </w:rPr>
        <w:t>Scientists need</w:t>
      </w:r>
      <w:r w:rsidRPr="00F2101E">
        <w:rPr>
          <w:rStyle w:val="AAAUNDERLINEKEYBOARD"/>
        </w:rPr>
        <w:t xml:space="preserve"> to conduct </w:t>
      </w:r>
      <w:r w:rsidRPr="00F712AB">
        <w:rPr>
          <w:rStyle w:val="AAAUNDERLINEKEYBOARD"/>
          <w:highlight w:val="cyan"/>
        </w:rPr>
        <w:t xml:space="preserve">research on </w:t>
      </w:r>
      <w:r w:rsidRPr="00F712AB">
        <w:rPr>
          <w:rStyle w:val="Boxes"/>
          <w:highlight w:val="cyan"/>
        </w:rPr>
        <w:t>polar climate</w:t>
      </w:r>
      <w:r w:rsidRPr="00F712AB">
        <w:rPr>
          <w:rStyle w:val="AAAUNDERLINEKEYBOARD"/>
          <w:highlight w:val="cyan"/>
        </w:rPr>
        <w:t xml:space="preserve"> </w:t>
      </w:r>
      <w:r w:rsidRPr="00F24372">
        <w:rPr>
          <w:rStyle w:val="AAAUNDERLINEKEYBOARD"/>
        </w:rPr>
        <w:t>conditions</w:t>
      </w:r>
      <w:r w:rsidRPr="00F2101E">
        <w:rPr>
          <w:rStyle w:val="AAAUNDERLINEKEYBOARD"/>
        </w:rPr>
        <w:t xml:space="preserve"> </w:t>
      </w:r>
      <w:r w:rsidRPr="00F712AB">
        <w:rPr>
          <w:rStyle w:val="AAAUNDERLINEKEYBOARD"/>
          <w:highlight w:val="cyan"/>
        </w:rPr>
        <w:t>to</w:t>
      </w:r>
      <w:r w:rsidRPr="00F2101E">
        <w:rPr>
          <w:rStyle w:val="AAAUNDERLINEKEYBOARD"/>
        </w:rPr>
        <w:t xml:space="preserve"> </w:t>
      </w:r>
      <w:r w:rsidRPr="00F2101E">
        <w:rPr>
          <w:rStyle w:val="Boxes"/>
        </w:rPr>
        <w:t>increase</w:t>
      </w:r>
      <w:r w:rsidRPr="00F2101E">
        <w:rPr>
          <w:rStyle w:val="AAAUNDERLINEKEYBOARD"/>
        </w:rPr>
        <w:t xml:space="preserve"> their </w:t>
      </w:r>
      <w:r w:rsidRPr="00F712AB">
        <w:rPr>
          <w:rStyle w:val="AAAUNDERLINEKEYBOARD"/>
          <w:highlight w:val="cyan"/>
        </w:rPr>
        <w:t>understand</w:t>
      </w:r>
      <w:r w:rsidRPr="00F2101E">
        <w:rPr>
          <w:rStyle w:val="AAAUNDERLINEKEYBOARD"/>
        </w:rPr>
        <w:t xml:space="preserve">ing of </w:t>
      </w:r>
      <w:r w:rsidRPr="00F712AB">
        <w:rPr>
          <w:rStyle w:val="Boxes"/>
          <w:highlight w:val="cyan"/>
        </w:rPr>
        <w:t>regional influence</w:t>
      </w:r>
      <w:r w:rsidRPr="00F2101E">
        <w:rPr>
          <w:rStyle w:val="AAAUNDERLINEKEYBOARD"/>
        </w:rPr>
        <w:t xml:space="preserve"> on the rest of the world</w:t>
      </w:r>
      <w:r w:rsidRPr="00F2101E">
        <w:t xml:space="preserve">. Foreign and domestic commercial interests will continue to explore the polar regions in search of shorter transit times for vessels; extraction of resources, such as minerals, oil, and fish; and tourism. Some of this monitoring can be done from the air or via satellite. For the next several decades, however, </w:t>
      </w:r>
      <w:r w:rsidRPr="00F2101E">
        <w:rPr>
          <w:rStyle w:val="AAAUNDERLINEKEYBOARD"/>
        </w:rPr>
        <w:t xml:space="preserve">human beings </w:t>
      </w:r>
      <w:r w:rsidRPr="00F712AB">
        <w:rPr>
          <w:rStyle w:val="AAAUNDERLINEKEYBOARD"/>
          <w:highlight w:val="cyan"/>
        </w:rPr>
        <w:t>will</w:t>
      </w:r>
      <w:r w:rsidRPr="00F2101E">
        <w:rPr>
          <w:rStyle w:val="AAAUNDERLINEKEYBOARD"/>
        </w:rPr>
        <w:t xml:space="preserve"> still </w:t>
      </w:r>
      <w:r w:rsidRPr="00F712AB">
        <w:rPr>
          <w:rStyle w:val="AAAUNDERLINEKEYBOARD"/>
          <w:highlight w:val="cyan"/>
        </w:rPr>
        <w:t>need to</w:t>
      </w:r>
      <w:r w:rsidRPr="00F2101E">
        <w:rPr>
          <w:rStyle w:val="AAAUNDERLINEKEYBOARD"/>
        </w:rPr>
        <w:t xml:space="preserve"> </w:t>
      </w:r>
      <w:r w:rsidRPr="00F2101E">
        <w:rPr>
          <w:rStyle w:val="Boxes"/>
        </w:rPr>
        <w:t xml:space="preserve">actively </w:t>
      </w:r>
      <w:r w:rsidRPr="00F712AB">
        <w:rPr>
          <w:rStyle w:val="Boxes"/>
          <w:highlight w:val="cyan"/>
        </w:rPr>
        <w:t>collect</w:t>
      </w:r>
      <w:r w:rsidRPr="00F2101E">
        <w:rPr>
          <w:rStyle w:val="AAAUNDERLINEKEYBOARD"/>
        </w:rPr>
        <w:t xml:space="preserve"> and evaluate </w:t>
      </w:r>
      <w:r w:rsidRPr="00F712AB">
        <w:rPr>
          <w:rStyle w:val="Boxes"/>
          <w:highlight w:val="cyan"/>
        </w:rPr>
        <w:t>samples</w:t>
      </w:r>
      <w:r w:rsidRPr="00F2101E">
        <w:rPr>
          <w:rStyle w:val="AAAUNDERLINEKEYBOARD"/>
        </w:rPr>
        <w:t xml:space="preserve"> from the polar regions</w:t>
      </w:r>
      <w:r w:rsidRPr="00F2101E">
        <w:t>. In addition, demand for resupply and even rescue may grow as the poles become more accessible thanks to reduced summer ice cover, contributing to increased human activity in the region. As this occurs, U.S. policy requires the Coast Guard to maintain a capability to oversee national interests by executing its statutory missions.</w:t>
      </w:r>
    </w:p>
    <w:p w14:paraId="7458FA63" w14:textId="77777777" w:rsidR="005559B8" w:rsidRDefault="005559B8" w:rsidP="005559B8">
      <w:pPr>
        <w:pStyle w:val="Heading4"/>
      </w:pPr>
      <w:r>
        <w:t>Research solves biodiversity.</w:t>
      </w:r>
    </w:p>
    <w:p w14:paraId="148A8F85" w14:textId="77777777" w:rsidR="005559B8" w:rsidRPr="007B0147" w:rsidRDefault="005559B8" w:rsidP="005559B8">
      <w:r w:rsidRPr="007B0147">
        <w:t xml:space="preserve">Despite more than a century of scientific observation, </w:t>
      </w:r>
      <w:r w:rsidRPr="00F712AB">
        <w:rPr>
          <w:rStyle w:val="AAAUNDERLINEKEYBOARD"/>
          <w:highlight w:val="cyan"/>
        </w:rPr>
        <w:t>the</w:t>
      </w:r>
      <w:r w:rsidRPr="00286CF1">
        <w:rPr>
          <w:rStyle w:val="AAAUNDERLINEKEYBOARD"/>
        </w:rPr>
        <w:t xml:space="preserve"> Central</w:t>
      </w:r>
      <w:r w:rsidRPr="007B0147">
        <w:rPr>
          <w:rStyle w:val="AAAUNDERLINEKEYBOARD"/>
        </w:rPr>
        <w:t xml:space="preserve"> </w:t>
      </w:r>
      <w:r w:rsidRPr="00F712AB">
        <w:rPr>
          <w:rStyle w:val="AAAUNDERLINEKEYBOARD"/>
          <w:highlight w:val="cyan"/>
        </w:rPr>
        <w:t>Arctic</w:t>
      </w:r>
      <w:r w:rsidRPr="007B0147">
        <w:rPr>
          <w:rStyle w:val="AAAUNDERLINEKEYBOARD"/>
        </w:rPr>
        <w:t xml:space="preserve"> Ocean </w:t>
      </w:r>
      <w:r w:rsidRPr="00F712AB">
        <w:rPr>
          <w:rStyle w:val="AAAUNDERLINEKEYBOARD"/>
          <w:highlight w:val="cyan"/>
        </w:rPr>
        <w:t>remains</w:t>
      </w:r>
      <w:r w:rsidRPr="007B0147">
        <w:t xml:space="preserve"> one of the </w:t>
      </w:r>
      <w:r w:rsidRPr="00F712AB">
        <w:rPr>
          <w:rStyle w:val="Boxes"/>
          <w:highlight w:val="cyan"/>
        </w:rPr>
        <w:t>least studied</w:t>
      </w:r>
      <w:r w:rsidRPr="007B0147">
        <w:t xml:space="preserve"> bodies of </w:t>
      </w:r>
      <w:r w:rsidRPr="007B0147">
        <w:rPr>
          <w:rStyle w:val="AAAUNDERLINEKEYBOARD"/>
        </w:rPr>
        <w:t>water</w:t>
      </w:r>
      <w:r w:rsidRPr="007B0147">
        <w:t xml:space="preserve"> in the world. Hostile </w:t>
      </w:r>
      <w:r w:rsidRPr="00F712AB">
        <w:rPr>
          <w:rStyle w:val="AAAUNDERLINEKEYBOARD"/>
          <w:highlight w:val="cyan"/>
        </w:rPr>
        <w:t>weather</w:t>
      </w:r>
      <w:r w:rsidRPr="007B0147">
        <w:t xml:space="preserve">, multiyear </w:t>
      </w:r>
      <w:r w:rsidRPr="007B0147">
        <w:rPr>
          <w:rStyle w:val="AAAUNDERLINEKEYBOARD"/>
        </w:rPr>
        <w:t xml:space="preserve">sea </w:t>
      </w:r>
      <w:r w:rsidRPr="00F712AB">
        <w:rPr>
          <w:rStyle w:val="AAAUNDERLINEKEYBOARD"/>
          <w:highlight w:val="cyan"/>
        </w:rPr>
        <w:t>ice</w:t>
      </w:r>
      <w:r w:rsidRPr="007B0147">
        <w:t xml:space="preserve">, total </w:t>
      </w:r>
      <w:r w:rsidRPr="00F712AB">
        <w:rPr>
          <w:rStyle w:val="AAAUNDERLINEKEYBOARD"/>
          <w:highlight w:val="cyan"/>
        </w:rPr>
        <w:t>darkness</w:t>
      </w:r>
      <w:r w:rsidRPr="007B0147">
        <w:t xml:space="preserve"> part of the year, </w:t>
      </w:r>
      <w:r w:rsidRPr="00F712AB">
        <w:rPr>
          <w:rStyle w:val="AAAUNDERLINEKEYBOARD"/>
          <w:highlight w:val="cyan"/>
        </w:rPr>
        <w:t>and remoteness hinder researchers</w:t>
      </w:r>
      <w:r w:rsidRPr="007B0147">
        <w:t xml:space="preserve"> endeavoring to better understand this region, its unique biodiversity, and dramatic shifts underway.</w:t>
      </w:r>
    </w:p>
    <w:p w14:paraId="22B095D8" w14:textId="77777777" w:rsidR="005559B8" w:rsidRPr="007B0147" w:rsidRDefault="005559B8" w:rsidP="005559B8">
      <w:r w:rsidRPr="007B0147">
        <w:t>What we do know is this: The Arctic is changing quickly as the poles warm. Sea ice cover, which has endured for millennia, is quickly disappearing, thinning and shrinking as the biome heats up at twice the rate of the rest of the world. In the absence of ice, southern species are moving north, sometimes making refugees and relics of long-term residents.</w:t>
      </w:r>
    </w:p>
    <w:p w14:paraId="6B713F9B" w14:textId="77777777" w:rsidR="005559B8" w:rsidRPr="007B0147" w:rsidRDefault="005559B8" w:rsidP="005559B8">
      <w:r w:rsidRPr="007B0147">
        <w:t xml:space="preserve">We also know </w:t>
      </w:r>
      <w:r w:rsidRPr="00F712AB">
        <w:rPr>
          <w:rStyle w:val="AAAUNDERLINEKEYBOARD"/>
          <w:highlight w:val="cyan"/>
        </w:rPr>
        <w:t xml:space="preserve">we can </w:t>
      </w:r>
      <w:r w:rsidRPr="00F712AB">
        <w:rPr>
          <w:rStyle w:val="Boxes"/>
          <w:highlight w:val="cyan"/>
        </w:rPr>
        <w:t>no longer afford</w:t>
      </w:r>
      <w:r w:rsidRPr="00F712AB">
        <w:rPr>
          <w:rStyle w:val="AAAUNDERLINEKEYBOARD"/>
          <w:highlight w:val="cyan"/>
        </w:rPr>
        <w:t xml:space="preserve"> for the</w:t>
      </w:r>
      <w:r w:rsidRPr="007B0147">
        <w:rPr>
          <w:rStyle w:val="AAAUNDERLINEKEYBOARD"/>
        </w:rPr>
        <w:t xml:space="preserve"> Central </w:t>
      </w:r>
      <w:r w:rsidRPr="00F712AB">
        <w:rPr>
          <w:rStyle w:val="AAAUNDERLINEKEYBOARD"/>
          <w:highlight w:val="cyan"/>
        </w:rPr>
        <w:t>Arctic</w:t>
      </w:r>
      <w:r w:rsidRPr="007B0147">
        <w:rPr>
          <w:rStyle w:val="AAAUNDERLINEKEYBOARD"/>
        </w:rPr>
        <w:t xml:space="preserve"> Ocean </w:t>
      </w:r>
      <w:r w:rsidRPr="00F712AB">
        <w:rPr>
          <w:rStyle w:val="AAAUNDERLINEKEYBOARD"/>
          <w:highlight w:val="cyan"/>
        </w:rPr>
        <w:t xml:space="preserve">to be a </w:t>
      </w:r>
      <w:r w:rsidRPr="00F712AB">
        <w:rPr>
          <w:rStyle w:val="Boxes"/>
          <w:highlight w:val="cyan"/>
        </w:rPr>
        <w:t>mystery</w:t>
      </w:r>
      <w:r w:rsidRPr="007B0147">
        <w:t>. As the region heats up, the web of life that once tied together cold-loving species living in and near its enigmatic waters has begun to unravel, and may soon verge on collapse as the old guard fails to compete with, and gives way to, a new regime with largely unforeseeable consequences.</w:t>
      </w:r>
    </w:p>
    <w:p w14:paraId="72A209BA" w14:textId="77777777" w:rsidR="005559B8" w:rsidRPr="007B0147" w:rsidRDefault="005559B8" w:rsidP="005559B8">
      <w:r w:rsidRPr="007B0147">
        <w:t>Arctic sea ice breakup. The more the Arctic warms, the thinner the ice, and the more habitat changes. Image by Patrick Kelley / US Coast Guard.</w:t>
      </w:r>
    </w:p>
    <w:p w14:paraId="4D5C1E7A" w14:textId="77777777" w:rsidR="005559B8" w:rsidRPr="007B0147" w:rsidRDefault="005559B8" w:rsidP="005559B8">
      <w:r w:rsidRPr="007B0147">
        <w:rPr>
          <w:rStyle w:val="AAAUNDERLINEKEYBOARD"/>
        </w:rPr>
        <w:t>All of Earth’s natural systems hang in a delicate balance.</w:t>
      </w:r>
      <w:r w:rsidRPr="007B0147">
        <w:t xml:space="preserve"> Add too much of one thing — carbon dioxide, aerosols, nitrogen, Homo sapiens — or subtract too much of another — forests, freshwater, keystone species — and suddenly biodiversity and biomes can go askew. Put more eloquently, scientists theorize that there are nine planetary boundaries beyond which limits we may not go and must abide by. If we do exceed these boundaries, our societies and species — our safe operating spaces for humanity — are in jeopardy.</w:t>
      </w:r>
    </w:p>
    <w:p w14:paraId="620A1C8A" w14:textId="77777777" w:rsidR="005559B8" w:rsidRPr="00286CF1" w:rsidRDefault="005559B8" w:rsidP="005559B8">
      <w:pPr>
        <w:rPr>
          <w:sz w:val="8"/>
        </w:rPr>
      </w:pPr>
      <w:r w:rsidRPr="00286CF1">
        <w:rPr>
          <w:sz w:val="8"/>
        </w:rPr>
        <w:t>So far, we’ve already surged into the danger zone for four of the nine planetary boundaries: climate change, biodiversity, land-system change, and biogeochemical flows (disruption of the nitrogen and phosphorous cycles). This is particularly bad news for Arctic Ocean biodiversity, which has felt some of the ramifications of these life support system imbalances and shocks far sooner than anywhere else on Earth. Like dominoes falling into one another, serious changes are impacting life at the top of the world.</w:t>
      </w:r>
    </w:p>
    <w:p w14:paraId="38F5BB64" w14:textId="77777777" w:rsidR="005559B8" w:rsidRPr="00286CF1" w:rsidRDefault="005559B8" w:rsidP="005559B8">
      <w:pPr>
        <w:rPr>
          <w:sz w:val="8"/>
        </w:rPr>
      </w:pPr>
      <w:r w:rsidRPr="00286CF1">
        <w:rPr>
          <w:sz w:val="8"/>
        </w:rPr>
        <w:t>One of the most sweeping polar biodiversity changes involves Arctic microbes: As warming sea thin ice cover, phytoplankton — free-floating microscopic marine algae — are booming.</w:t>
      </w:r>
    </w:p>
    <w:p w14:paraId="4622BC53" w14:textId="77777777" w:rsidR="005559B8" w:rsidRPr="00286CF1" w:rsidRDefault="005559B8" w:rsidP="005559B8">
      <w:pPr>
        <w:rPr>
          <w:sz w:val="8"/>
        </w:rPr>
      </w:pPr>
      <w:r w:rsidRPr="00286CF1">
        <w:rPr>
          <w:sz w:val="8"/>
        </w:rPr>
        <w:t xml:space="preserve">Phytoplankton form the basis of the marine food web and they’re dependent on sunlight to grow. In the Arctic Ocean, blooms often occur over the continental shelves after ice melt in open water when the microalgae </w:t>
      </w:r>
      <w:proofErr w:type="gramStart"/>
      <w:r w:rsidRPr="00286CF1">
        <w:rPr>
          <w:sz w:val="8"/>
        </w:rPr>
        <w:t>is</w:t>
      </w:r>
      <w:proofErr w:type="gramEnd"/>
      <w:r w:rsidRPr="00286CF1">
        <w:rPr>
          <w:sz w:val="8"/>
        </w:rPr>
        <w:t xml:space="preserve"> bathed in 24-7 sunlight in summer. Indeed, much of the biological production in the Arctic takes place in these areas due to the formation and melt of annual sea ice, which regulates the biogeochemical cycling of organic carbon and other elements in the water column.</w:t>
      </w:r>
    </w:p>
    <w:p w14:paraId="3D9FA38E" w14:textId="77777777" w:rsidR="005559B8" w:rsidRPr="00286CF1" w:rsidRDefault="005559B8" w:rsidP="005559B8">
      <w:pPr>
        <w:rPr>
          <w:sz w:val="8"/>
        </w:rPr>
      </w:pPr>
      <w:r w:rsidRPr="00286CF1">
        <w:rPr>
          <w:sz w:val="8"/>
        </w:rPr>
        <w:t xml:space="preserve">But in 2011, scientists discovered a massive and utterly unexpected phytoplankton bloom underneath thinned </w:t>
      </w:r>
      <w:proofErr w:type="gramStart"/>
      <w:r w:rsidRPr="00286CF1">
        <w:rPr>
          <w:sz w:val="8"/>
        </w:rPr>
        <w:t>Arctic sea</w:t>
      </w:r>
      <w:proofErr w:type="gramEnd"/>
      <w:r w:rsidRPr="00286CF1">
        <w:rPr>
          <w:sz w:val="8"/>
        </w:rPr>
        <w:t xml:space="preserve"> ice in the Chukchi Sea between Alaska and Russia, one of five peripheral seas of the Arctic Ocean. Biologists had previously believed this almost impossible; sea ice and snow reflect incoming solar radiation, starving plant-life of energy.</w:t>
      </w:r>
    </w:p>
    <w:p w14:paraId="30524B8A" w14:textId="77777777" w:rsidR="005559B8" w:rsidRPr="00286CF1" w:rsidRDefault="005559B8" w:rsidP="005559B8">
      <w:pPr>
        <w:rPr>
          <w:sz w:val="8"/>
        </w:rPr>
      </w:pPr>
      <w:r w:rsidRPr="00286CF1">
        <w:rPr>
          <w:sz w:val="8"/>
        </w:rPr>
        <w:t>But the thinning of sea ice had allowed light to penetrate the dark waters of the Arctic Ocean, allowing phytoplankton to photosynthesize and flourish.</w:t>
      </w:r>
    </w:p>
    <w:p w14:paraId="6028B583" w14:textId="77777777" w:rsidR="005559B8" w:rsidRPr="00286CF1" w:rsidRDefault="005559B8" w:rsidP="005559B8">
      <w:pPr>
        <w:rPr>
          <w:sz w:val="8"/>
        </w:rPr>
      </w:pPr>
      <w:r w:rsidRPr="00286CF1">
        <w:rPr>
          <w:sz w:val="8"/>
        </w:rPr>
        <w:t xml:space="preserve">“Climate change has made the Arctic more productive,” says Kevin Arrigo, a biologist at Stanford University who led the study published in </w:t>
      </w:r>
      <w:proofErr w:type="gramStart"/>
      <w:r w:rsidRPr="00286CF1">
        <w:rPr>
          <w:sz w:val="8"/>
        </w:rPr>
        <w:t>Science</w:t>
      </w:r>
      <w:proofErr w:type="gramEnd"/>
      <w:r w:rsidRPr="00286CF1">
        <w:rPr>
          <w:sz w:val="8"/>
        </w:rPr>
        <w:t>. “Because there’s so much first-year ice in the Arctic, and it’s thin and flat, light has an easier time reaching the water below.”</w:t>
      </w:r>
    </w:p>
    <w:p w14:paraId="14C84E44" w14:textId="77777777" w:rsidR="005559B8" w:rsidRPr="00286CF1" w:rsidRDefault="005559B8" w:rsidP="005559B8">
      <w:pPr>
        <w:rPr>
          <w:sz w:val="8"/>
        </w:rPr>
      </w:pPr>
      <w:r w:rsidRPr="00286CF1">
        <w:rPr>
          <w:sz w:val="8"/>
        </w:rPr>
        <w:t>Ivory Gull (</w:t>
      </w:r>
      <w:proofErr w:type="spellStart"/>
      <w:r w:rsidRPr="00286CF1">
        <w:rPr>
          <w:sz w:val="8"/>
        </w:rPr>
        <w:t>Pagophila</w:t>
      </w:r>
      <w:proofErr w:type="spellEnd"/>
      <w:r w:rsidRPr="00286CF1">
        <w:rPr>
          <w:sz w:val="8"/>
        </w:rPr>
        <w:t xml:space="preserve"> </w:t>
      </w:r>
      <w:proofErr w:type="spellStart"/>
      <w:r w:rsidRPr="00286CF1">
        <w:rPr>
          <w:sz w:val="8"/>
        </w:rPr>
        <w:t>eburnea</w:t>
      </w:r>
      <w:proofErr w:type="spellEnd"/>
      <w:r w:rsidRPr="00286CF1">
        <w:rPr>
          <w:sz w:val="8"/>
        </w:rPr>
        <w:t>) in flight. Changes in phytoplankton abundance — because these microorganisms are at the bottom of the food chain — has the potential to impact species farther up the chain including fish, birds and even large mammals. Image by Allan Hopkins licensed under CC BY-NC-ND 2.0.</w:t>
      </w:r>
    </w:p>
    <w:p w14:paraId="636F3ADA" w14:textId="77777777" w:rsidR="005559B8" w:rsidRPr="00286CF1" w:rsidRDefault="005559B8" w:rsidP="005559B8">
      <w:pPr>
        <w:rPr>
          <w:sz w:val="8"/>
        </w:rPr>
      </w:pPr>
      <w:r w:rsidRPr="00286CF1">
        <w:rPr>
          <w:sz w:val="8"/>
        </w:rPr>
        <w:t>Arctic phytoplankton blooms now last longer. And they’re more abundant in terms of how much biomass is produced. Though scientists found evidence of such blooms occurring in the past if the conditions were exactly right, these under-ice blooms are happening more often as the “Arctic is more amenable to blooms than it used to be.”</w:t>
      </w:r>
    </w:p>
    <w:p w14:paraId="3D31A738" w14:textId="77777777" w:rsidR="005559B8" w:rsidRPr="00286CF1" w:rsidRDefault="005559B8" w:rsidP="005559B8">
      <w:pPr>
        <w:rPr>
          <w:sz w:val="8"/>
        </w:rPr>
      </w:pPr>
      <w:r w:rsidRPr="00286CF1">
        <w:rPr>
          <w:sz w:val="8"/>
        </w:rPr>
        <w:t>Every Arctic species relies on energy from phytoplankton. Krill and copepods eat the plankton, which in turn are eaten by fish, which are eaten by seals, which are eaten by polar bears. “Everything starts with phytoplankton,” says Arrigo.</w:t>
      </w:r>
    </w:p>
    <w:p w14:paraId="34E8EA02" w14:textId="77777777" w:rsidR="005559B8" w:rsidRPr="00286CF1" w:rsidRDefault="005559B8" w:rsidP="005559B8">
      <w:pPr>
        <w:rPr>
          <w:sz w:val="8"/>
        </w:rPr>
      </w:pPr>
      <w:r w:rsidRPr="00286CF1">
        <w:rPr>
          <w:sz w:val="8"/>
        </w:rPr>
        <w:t>At first glance, the microscopic blooms would appear to be good news. More productive northern waters should help Arctic species. But that’s not strictly the case, Arrigo says. “There’s a potential dark side.” As climate change destabilizes phytoplankton at the base of the food chain, “the Arctic is becoming less like the Arctic and more like the North Pacific.”</w:t>
      </w:r>
    </w:p>
    <w:p w14:paraId="66662052" w14:textId="77777777" w:rsidR="005559B8" w:rsidRPr="00286CF1" w:rsidRDefault="005559B8" w:rsidP="005559B8">
      <w:pPr>
        <w:rPr>
          <w:sz w:val="8"/>
        </w:rPr>
      </w:pPr>
      <w:r w:rsidRPr="00286CF1">
        <w:rPr>
          <w:sz w:val="8"/>
        </w:rPr>
        <w:t>Increasingly, southerly animals are moving in to take advantage of the new productivity.</w:t>
      </w:r>
    </w:p>
    <w:p w14:paraId="76F2E292" w14:textId="77777777" w:rsidR="005559B8" w:rsidRPr="00286CF1" w:rsidRDefault="005559B8" w:rsidP="005559B8">
      <w:pPr>
        <w:rPr>
          <w:sz w:val="8"/>
        </w:rPr>
      </w:pPr>
      <w:r w:rsidRPr="00286CF1">
        <w:rPr>
          <w:sz w:val="8"/>
        </w:rPr>
        <w:t>Arctic cod (</w:t>
      </w:r>
      <w:proofErr w:type="spellStart"/>
      <w:r w:rsidRPr="00286CF1">
        <w:rPr>
          <w:sz w:val="8"/>
        </w:rPr>
        <w:t>Boreogadus</w:t>
      </w:r>
      <w:proofErr w:type="spellEnd"/>
      <w:r w:rsidRPr="00286CF1">
        <w:rPr>
          <w:sz w:val="8"/>
        </w:rPr>
        <w:t xml:space="preserve"> </w:t>
      </w:r>
      <w:proofErr w:type="spellStart"/>
      <w:r w:rsidRPr="00286CF1">
        <w:rPr>
          <w:sz w:val="8"/>
        </w:rPr>
        <w:t>saida</w:t>
      </w:r>
      <w:proofErr w:type="spellEnd"/>
      <w:r w:rsidRPr="00286CF1">
        <w:rPr>
          <w:sz w:val="8"/>
        </w:rPr>
        <w:t>), also known as polar cod, resting in a sea ice gap. This species historically is found farther north than any other fish, with a range spanning the Arctic seas off northern Russia, Alaska, Canada and Greenland. As climate change advances, its dominant place may be challenged. Image courtesy of earth.com.</w:t>
      </w:r>
    </w:p>
    <w:p w14:paraId="5EEAF3BF" w14:textId="77777777" w:rsidR="005559B8" w:rsidRPr="00286CF1" w:rsidRDefault="005559B8" w:rsidP="005559B8">
      <w:pPr>
        <w:rPr>
          <w:sz w:val="8"/>
        </w:rPr>
      </w:pPr>
      <w:r w:rsidRPr="00286CF1">
        <w:rPr>
          <w:sz w:val="8"/>
        </w:rPr>
        <w:t>One fish, two fish, red fish, new fish</w:t>
      </w:r>
    </w:p>
    <w:p w14:paraId="7695D833" w14:textId="77777777" w:rsidR="005559B8" w:rsidRPr="00286CF1" w:rsidRDefault="005559B8" w:rsidP="005559B8">
      <w:pPr>
        <w:rPr>
          <w:sz w:val="8"/>
        </w:rPr>
      </w:pPr>
      <w:r w:rsidRPr="00286CF1">
        <w:rPr>
          <w:sz w:val="8"/>
        </w:rPr>
        <w:t>Warming seas have triggered a poleward shift in fish species in the Arctic, reshuffling the food web as we know it.</w:t>
      </w:r>
    </w:p>
    <w:p w14:paraId="6D94195B" w14:textId="77777777" w:rsidR="005559B8" w:rsidRPr="00286CF1" w:rsidRDefault="005559B8" w:rsidP="005559B8">
      <w:pPr>
        <w:rPr>
          <w:sz w:val="8"/>
        </w:rPr>
      </w:pPr>
      <w:r w:rsidRPr="00286CF1">
        <w:rPr>
          <w:sz w:val="8"/>
        </w:rPr>
        <w:t>The peripheral Barents Sea, north of Norway, is one of the better-studied Arctic marine regions where this species shift is occurring. When scientists surveyed 52 fish species there in a 2017 PNAS study, they found that Arctic bottom-dwelling species that feast on shellfish and invertebrates on the seafloor were gradually being replaced by incoming boreal fish species — primarily generalist species, such as cod and haddock — that eat smaller Arctic fish and outcompete native species, potentially creating an imbalance in the food system. These boreal fish have been documented moving into the North American Arctic and Eurasian Arctic.</w:t>
      </w:r>
    </w:p>
    <w:p w14:paraId="659DA96C" w14:textId="77777777" w:rsidR="005559B8" w:rsidRPr="00286CF1" w:rsidRDefault="005559B8" w:rsidP="005559B8">
      <w:pPr>
        <w:rPr>
          <w:sz w:val="8"/>
        </w:rPr>
      </w:pPr>
      <w:r w:rsidRPr="00286CF1">
        <w:rPr>
          <w:sz w:val="8"/>
        </w:rPr>
        <w:t>“As the North Atlantic is warming, the cod is expanding northward,” says Maria Fossheim of the Norwegian Institute of Marine Research. “There’s now more space for it to occupy in the Barents Sea and there’s more food. In the past, subzero temperatures and sea ice stymied their Arctic advance.”</w:t>
      </w:r>
    </w:p>
    <w:p w14:paraId="6C798DB1" w14:textId="77777777" w:rsidR="005559B8" w:rsidRPr="00286CF1" w:rsidRDefault="005559B8" w:rsidP="005559B8">
      <w:pPr>
        <w:rPr>
          <w:sz w:val="8"/>
        </w:rPr>
      </w:pPr>
      <w:r w:rsidRPr="00286CF1">
        <w:rPr>
          <w:sz w:val="8"/>
        </w:rPr>
        <w:t>Much of this climate change-driven shift in polar fish species is occurring near the shallow continental shelf seas bordering the Central Arctic Ocean, areas traditionally neglected by the world’s large fishing fleets because commercially desirable fish had been sparse there. But inevitably, analysts say, this climate change-driven move by targeted species — including cod, haddock and others — will lure fleets northward, putting new environmental pressures on high latitude waters.</w:t>
      </w:r>
    </w:p>
    <w:p w14:paraId="0E3DAA01" w14:textId="77777777" w:rsidR="005559B8" w:rsidRPr="00286CF1" w:rsidRDefault="005559B8" w:rsidP="005559B8">
      <w:pPr>
        <w:rPr>
          <w:sz w:val="8"/>
        </w:rPr>
      </w:pPr>
      <w:r w:rsidRPr="00286CF1">
        <w:rPr>
          <w:sz w:val="8"/>
        </w:rPr>
        <w:t xml:space="preserve">Atlantic cod (Gadus </w:t>
      </w:r>
      <w:proofErr w:type="spellStart"/>
      <w:r w:rsidRPr="00286CF1">
        <w:rPr>
          <w:sz w:val="8"/>
        </w:rPr>
        <w:t>morhua</w:t>
      </w:r>
      <w:proofErr w:type="spellEnd"/>
      <w:r w:rsidRPr="00286CF1">
        <w:rPr>
          <w:sz w:val="8"/>
        </w:rPr>
        <w:t>) are moving farther northward, deeper into the Arctic Ocean and likely to lure fishing fleets there. Image by Joachim S. Müller found on Flickr.</w:t>
      </w:r>
    </w:p>
    <w:p w14:paraId="6EAF8EA6" w14:textId="77777777" w:rsidR="005559B8" w:rsidRPr="00286CF1" w:rsidRDefault="005559B8" w:rsidP="005559B8">
      <w:pPr>
        <w:rPr>
          <w:sz w:val="8"/>
        </w:rPr>
      </w:pPr>
      <w:r w:rsidRPr="00286CF1">
        <w:rPr>
          <w:sz w:val="8"/>
        </w:rPr>
        <w:t>Also, as southerly fish move in, native Arctic fish lose out. The polar cod, for example, is an ice-associated species; it feeds on zooplankton on the underside of sea ice. With less ice floating atop the ocean along with warmer temperatures, polar cod populations are expected to decline 17% by the end of this century.</w:t>
      </w:r>
    </w:p>
    <w:p w14:paraId="60006F89" w14:textId="77777777" w:rsidR="005559B8" w:rsidRPr="00286CF1" w:rsidRDefault="005559B8" w:rsidP="005559B8">
      <w:pPr>
        <w:rPr>
          <w:sz w:val="8"/>
        </w:rPr>
      </w:pPr>
      <w:r w:rsidRPr="00286CF1">
        <w:rPr>
          <w:sz w:val="8"/>
        </w:rPr>
        <w:t>These changes in the food chain could “alter the structure, composition and functions of future Arctic communities,” reads a recent study from researchers at Hokkaido University. By century’s end, such changes are likely to be felt in every node of the Arctic food chain, though predicting precisely what the radically altered polar marine biome will look like is impossible.</w:t>
      </w:r>
    </w:p>
    <w:p w14:paraId="0BC3D6EE" w14:textId="77777777" w:rsidR="005559B8" w:rsidRPr="00286CF1" w:rsidRDefault="005559B8" w:rsidP="005559B8">
      <w:pPr>
        <w:rPr>
          <w:sz w:val="8"/>
        </w:rPr>
      </w:pPr>
      <w:r w:rsidRPr="00286CF1">
        <w:rPr>
          <w:sz w:val="8"/>
        </w:rPr>
        <w:t xml:space="preserve">“What we’re seeing in this ecosystem is that mammals, fish, seabirds, and plankton are all moving,” says Fossheim. “The whole regime is shifting. But you can’t move everything north. At some point, some species won’t be able to live there.” Smaller fish adapted to living at 300 meters depth, for example, can’t very well move to </w:t>
      </w:r>
      <w:proofErr w:type="gramStart"/>
      <w:r w:rsidRPr="00286CF1">
        <w:rPr>
          <w:sz w:val="8"/>
        </w:rPr>
        <w:t>3,000 meter</w:t>
      </w:r>
      <w:proofErr w:type="gramEnd"/>
      <w:r w:rsidRPr="00286CF1">
        <w:rPr>
          <w:sz w:val="8"/>
        </w:rPr>
        <w:t xml:space="preserve"> depths in the Central Arctic Basin. Soon, Fossheim says, these changes will impel biodiversity loss.</w:t>
      </w:r>
    </w:p>
    <w:p w14:paraId="73191B1C" w14:textId="77777777" w:rsidR="005559B8" w:rsidRPr="00286CF1" w:rsidRDefault="005559B8" w:rsidP="005559B8">
      <w:pPr>
        <w:rPr>
          <w:sz w:val="8"/>
        </w:rPr>
      </w:pPr>
      <w:r w:rsidRPr="00286CF1">
        <w:rPr>
          <w:sz w:val="8"/>
        </w:rPr>
        <w:t>Ivory Gull (</w:t>
      </w:r>
      <w:proofErr w:type="spellStart"/>
      <w:r w:rsidRPr="00286CF1">
        <w:rPr>
          <w:sz w:val="8"/>
        </w:rPr>
        <w:t>Pagophila</w:t>
      </w:r>
      <w:proofErr w:type="spellEnd"/>
      <w:r w:rsidRPr="00286CF1">
        <w:rPr>
          <w:sz w:val="8"/>
        </w:rPr>
        <w:t xml:space="preserve"> </w:t>
      </w:r>
      <w:proofErr w:type="spellStart"/>
      <w:r w:rsidRPr="00286CF1">
        <w:rPr>
          <w:sz w:val="8"/>
        </w:rPr>
        <w:t>eburnea</w:t>
      </w:r>
      <w:proofErr w:type="spellEnd"/>
      <w:r w:rsidRPr="00286CF1">
        <w:rPr>
          <w:sz w:val="8"/>
        </w:rPr>
        <w:t>). Image by jomilo75 is licensed CC BY 2.</w:t>
      </w:r>
      <w:proofErr w:type="gramStart"/>
      <w:r w:rsidRPr="00286CF1">
        <w:rPr>
          <w:sz w:val="8"/>
        </w:rPr>
        <w:t>0.under</w:t>
      </w:r>
      <w:proofErr w:type="gramEnd"/>
    </w:p>
    <w:p w14:paraId="2531F949" w14:textId="77777777" w:rsidR="005559B8" w:rsidRPr="00286CF1" w:rsidRDefault="005559B8" w:rsidP="005559B8">
      <w:pPr>
        <w:rPr>
          <w:sz w:val="8"/>
        </w:rPr>
      </w:pPr>
      <w:r w:rsidRPr="00286CF1">
        <w:rPr>
          <w:sz w:val="8"/>
        </w:rPr>
        <w:t>Birds of a feather</w:t>
      </w:r>
    </w:p>
    <w:p w14:paraId="09351F98" w14:textId="77777777" w:rsidR="005559B8" w:rsidRPr="00286CF1" w:rsidRDefault="005559B8" w:rsidP="005559B8">
      <w:pPr>
        <w:rPr>
          <w:sz w:val="8"/>
        </w:rPr>
      </w:pPr>
      <w:r w:rsidRPr="00286CF1">
        <w:rPr>
          <w:sz w:val="8"/>
        </w:rPr>
        <w:t>For scientists, seabirds are the canary in the Arctic Ocean’s coal mine. “They’re very useful indicator species,” says Grant Gilchrist, a research scientist at Environment and Climate Change Canada.</w:t>
      </w:r>
    </w:p>
    <w:p w14:paraId="5609B4ED" w14:textId="77777777" w:rsidR="005559B8" w:rsidRPr="00286CF1" w:rsidRDefault="005559B8" w:rsidP="005559B8">
      <w:pPr>
        <w:rPr>
          <w:sz w:val="8"/>
        </w:rPr>
      </w:pPr>
      <w:r w:rsidRPr="00286CF1">
        <w:rPr>
          <w:sz w:val="8"/>
        </w:rPr>
        <w:t>Birds are long-lived; they can be marked with a band; scientists can take blood samples; and they can be tracked year to year — sometimes by satellite. All these tracking and diagnostic tools are useful in the remote Arctic environment. Birds “forage and sample in places where it’s hard for humans to sample,” Gilchrist says.</w:t>
      </w:r>
    </w:p>
    <w:p w14:paraId="4D6ED677" w14:textId="77777777" w:rsidR="005559B8" w:rsidRPr="00286CF1" w:rsidRDefault="005559B8" w:rsidP="005559B8">
      <w:pPr>
        <w:rPr>
          <w:sz w:val="8"/>
        </w:rPr>
      </w:pPr>
      <w:r w:rsidRPr="00286CF1">
        <w:rPr>
          <w:sz w:val="8"/>
        </w:rPr>
        <w:t>Tracking the health of seabirds and their populations, scientists can gain insights into what’s happening in the far North. Few seabirds venture far into the High Arctic; most live in high densities along the edges of the Central Arctic Ocean, around the Arctic Ocean gateways.</w:t>
      </w:r>
    </w:p>
    <w:p w14:paraId="3026826D" w14:textId="77777777" w:rsidR="005559B8" w:rsidRPr="00286CF1" w:rsidRDefault="005559B8" w:rsidP="005559B8">
      <w:pPr>
        <w:rPr>
          <w:sz w:val="8"/>
        </w:rPr>
      </w:pPr>
      <w:r w:rsidRPr="00286CF1">
        <w:rPr>
          <w:sz w:val="8"/>
        </w:rPr>
        <w:t xml:space="preserve">But the ivory gull is different. It originates </w:t>
      </w:r>
      <w:r w:rsidRPr="00286CF1">
        <w:rPr>
          <w:rStyle w:val="AAAUNDERLINEKEYBOARD"/>
          <w:sz w:val="8"/>
          <w:szCs w:val="8"/>
        </w:rPr>
        <w:t>in Canada</w:t>
      </w:r>
      <w:r w:rsidRPr="00286CF1">
        <w:rPr>
          <w:sz w:val="8"/>
        </w:rPr>
        <w:t>, Greenland, Svalbard, and Russia, and is dependent on year-round pack ice — foraging fish and invertebrates along the productive ice-edge.</w:t>
      </w:r>
    </w:p>
    <w:p w14:paraId="5066585A" w14:textId="77777777" w:rsidR="005559B8" w:rsidRPr="00286CF1" w:rsidRDefault="005559B8" w:rsidP="005559B8">
      <w:pPr>
        <w:rPr>
          <w:sz w:val="8"/>
        </w:rPr>
      </w:pPr>
      <w:r w:rsidRPr="00286CF1">
        <w:rPr>
          <w:sz w:val="8"/>
        </w:rPr>
        <w:t xml:space="preserve">However, “Their populations have been declining quite drastically,” says Kathy </w:t>
      </w:r>
      <w:proofErr w:type="spellStart"/>
      <w:r w:rsidRPr="00286CF1">
        <w:rPr>
          <w:sz w:val="8"/>
        </w:rPr>
        <w:t>Kuletz</w:t>
      </w:r>
      <w:proofErr w:type="spellEnd"/>
      <w:r w:rsidRPr="00286CF1">
        <w:rPr>
          <w:sz w:val="8"/>
        </w:rPr>
        <w:t>, a wildlife biologist with the U.S. Fish &amp; Wildlife Service and a member of the Circumpolar Seabird Expert Group of the Conservation of Arctic Flora and Fauna. In the last 20 years, it’s estimated that between 80 and 90% of the ivory gull population has been lost. Only between 8,000 and 11,500 breeding pairs are left in the world.</w:t>
      </w:r>
    </w:p>
    <w:p w14:paraId="01585CDA" w14:textId="77777777" w:rsidR="005559B8" w:rsidRPr="00286CF1" w:rsidRDefault="005559B8" w:rsidP="005559B8">
      <w:pPr>
        <w:rPr>
          <w:sz w:val="8"/>
        </w:rPr>
      </w:pPr>
      <w:r w:rsidRPr="00286CF1">
        <w:rPr>
          <w:sz w:val="8"/>
        </w:rPr>
        <w:t>In 2017, the Conservation of Arctic Flora and Fauna, the biodiversity working group of the Arctic Council, released their State of Arctic Marine Biodiversity Report. It found that some populations of seabirds in the Arctic’s lower latitudes were also declining; thick-billed murres in the Atlantic Arctic were decreasing, as were kittiwakes in the Atlantic Arctic and Davis Strait (between Greenland and Canada’s Baffin Island).</w:t>
      </w:r>
    </w:p>
    <w:p w14:paraId="35EEB6BE" w14:textId="77777777" w:rsidR="005559B8" w:rsidRPr="00286CF1" w:rsidRDefault="005559B8" w:rsidP="005559B8">
      <w:pPr>
        <w:rPr>
          <w:sz w:val="8"/>
        </w:rPr>
      </w:pPr>
      <w:r w:rsidRPr="00286CF1">
        <w:rPr>
          <w:sz w:val="8"/>
        </w:rPr>
        <w:t>As with other species, climate change is creating winners and losers among seabirds in an altering Arctic. Though murres, ivory gulls, and kittiwakes may be struggling, planktivorous seabirds appear to be increasing in the Chukchi Sea. Conversely, little auk adults are seeing a decrease in survival rates, perhaps due to negative climate impacts on their main food source — Arctic copepods. Black guillemots in the Beaufort Sea are experiencing more breeding failures as they’ve been forced to feed their chicks lesser quality food due to a lower abundance of polar cod.</w:t>
      </w:r>
    </w:p>
    <w:p w14:paraId="21E55C8F" w14:textId="77777777" w:rsidR="005559B8" w:rsidRPr="00286CF1" w:rsidRDefault="005559B8" w:rsidP="005559B8">
      <w:pPr>
        <w:rPr>
          <w:sz w:val="8"/>
        </w:rPr>
      </w:pPr>
      <w:r w:rsidRPr="00286CF1">
        <w:rPr>
          <w:sz w:val="8"/>
        </w:rPr>
        <w:t>A polar bear keeps close to her young along the Beaufort Sea coast in Arctic National Wildlife Refuge. Image by Susanne Miller / USFWS.</w:t>
      </w:r>
    </w:p>
    <w:p w14:paraId="771CAE77" w14:textId="77777777" w:rsidR="005559B8" w:rsidRPr="00286CF1" w:rsidRDefault="005559B8" w:rsidP="005559B8">
      <w:pPr>
        <w:rPr>
          <w:sz w:val="8"/>
        </w:rPr>
      </w:pPr>
      <w:r w:rsidRPr="00286CF1">
        <w:rPr>
          <w:sz w:val="8"/>
        </w:rPr>
        <w:t>The charismatic megafauna</w:t>
      </w:r>
    </w:p>
    <w:p w14:paraId="225E073D" w14:textId="77777777" w:rsidR="005559B8" w:rsidRPr="00286CF1" w:rsidRDefault="005559B8" w:rsidP="005559B8">
      <w:pPr>
        <w:rPr>
          <w:sz w:val="8"/>
        </w:rPr>
      </w:pPr>
      <w:r w:rsidRPr="00286CF1">
        <w:rPr>
          <w:sz w:val="8"/>
        </w:rPr>
        <w:t>Higher up the food chain, Arctic mammals likewise face an uncertain future.</w:t>
      </w:r>
    </w:p>
    <w:p w14:paraId="0C487A51" w14:textId="77777777" w:rsidR="005559B8" w:rsidRPr="00286CF1" w:rsidRDefault="005559B8" w:rsidP="005559B8">
      <w:pPr>
        <w:rPr>
          <w:sz w:val="8"/>
        </w:rPr>
      </w:pPr>
      <w:r w:rsidRPr="00286CF1">
        <w:rPr>
          <w:sz w:val="8"/>
        </w:rPr>
        <w:t xml:space="preserve">In fall of 2021, Fisheries and Oceans Canada will begin consultations on whether to list ringed seals under the federal Species at Risk Act. These blubbery pinnipeds have historically been abundant throughout the Canadian Arctic and are considered a critical prey species </w:t>
      </w:r>
      <w:proofErr w:type="spellStart"/>
      <w:r w:rsidRPr="00286CF1">
        <w:rPr>
          <w:sz w:val="8"/>
        </w:rPr>
        <w:t>forpolar</w:t>
      </w:r>
      <w:proofErr w:type="spellEnd"/>
      <w:r w:rsidRPr="00286CF1">
        <w:rPr>
          <w:sz w:val="8"/>
        </w:rPr>
        <w:t xml:space="preserve"> bears.</w:t>
      </w:r>
    </w:p>
    <w:p w14:paraId="53893005" w14:textId="77777777" w:rsidR="005559B8" w:rsidRPr="00286CF1" w:rsidRDefault="005559B8" w:rsidP="005559B8">
      <w:pPr>
        <w:rPr>
          <w:sz w:val="8"/>
        </w:rPr>
      </w:pPr>
      <w:r w:rsidRPr="00286CF1">
        <w:rPr>
          <w:sz w:val="8"/>
        </w:rPr>
        <w:t>During the winter, when snow falls heavily on the sea ice, ringed seals dig out birth lairs in drifts above their breathing holes. This provides protection from bears. When spring comes, the ringed seals birth their pups in these lairs. But without deep snow and ice — an increasingly more common condition in a warming Arctic — ringed seals can’t protect their vulnerable young. That may be why some Inuit communities, who hunt the animals, say they’ve witnessed a decline in the seal’s numbers in recent years.</w:t>
      </w:r>
    </w:p>
    <w:p w14:paraId="51040B4E" w14:textId="77777777" w:rsidR="005559B8" w:rsidRPr="00286CF1" w:rsidRDefault="005559B8" w:rsidP="005559B8">
      <w:pPr>
        <w:rPr>
          <w:sz w:val="8"/>
        </w:rPr>
      </w:pPr>
      <w:r w:rsidRPr="00286CF1">
        <w:rPr>
          <w:sz w:val="8"/>
        </w:rPr>
        <w:t>Likewise, the loss of sea ice is driving polar bears onto land where they can no longer access the seals. In a recent study, scientists examined the energy needs of polar bears forced ashore, determining that they would need to consume approximately 1.5 caribou, 37 Arctic char, 74 snow geese, 217 snow goose eggs, or 3 million crowberries to even come close to the energy provided by the blubber of a single adult ringed seal.</w:t>
      </w:r>
    </w:p>
    <w:p w14:paraId="233280DC" w14:textId="77777777" w:rsidR="005559B8" w:rsidRPr="00286CF1" w:rsidRDefault="005559B8" w:rsidP="005559B8">
      <w:pPr>
        <w:rPr>
          <w:sz w:val="8"/>
        </w:rPr>
      </w:pPr>
      <w:r w:rsidRPr="00286CF1">
        <w:rPr>
          <w:sz w:val="8"/>
        </w:rPr>
        <w:t xml:space="preserve">The polar bears have been expending far more energy searching for food now than when the sea was in its ‘normal’ state. It’s going to be almost impossible for polar bears to adapt to life on land as the </w:t>
      </w:r>
      <w:proofErr w:type="gramStart"/>
      <w:r w:rsidRPr="00286CF1">
        <w:rPr>
          <w:sz w:val="8"/>
        </w:rPr>
        <w:t>Arctic sea</w:t>
      </w:r>
      <w:proofErr w:type="gramEnd"/>
      <w:r w:rsidRPr="00286CF1">
        <w:rPr>
          <w:sz w:val="8"/>
        </w:rPr>
        <w:t xml:space="preserve"> ice melts out.</w:t>
      </w:r>
    </w:p>
    <w:p w14:paraId="6386435F" w14:textId="77777777" w:rsidR="005559B8" w:rsidRPr="00286CF1" w:rsidRDefault="005559B8" w:rsidP="005559B8">
      <w:pPr>
        <w:rPr>
          <w:sz w:val="8"/>
        </w:rPr>
      </w:pPr>
      <w:r w:rsidRPr="00286CF1">
        <w:rPr>
          <w:sz w:val="8"/>
        </w:rPr>
        <w:t>A ringed seal pup peeks out from its partially collapsed snow cave near Kotzebue, Alaska. Image by Michael Cameron / NOAA.</w:t>
      </w:r>
    </w:p>
    <w:p w14:paraId="30D39058" w14:textId="77777777" w:rsidR="005559B8" w:rsidRPr="00286CF1" w:rsidRDefault="005559B8" w:rsidP="005559B8">
      <w:pPr>
        <w:rPr>
          <w:sz w:val="8"/>
        </w:rPr>
      </w:pPr>
      <w:r w:rsidRPr="00286CF1">
        <w:rPr>
          <w:sz w:val="8"/>
        </w:rPr>
        <w:t>Scientists estimate that all but a few polar bear populations will likely be gone by 2100. The animals will only likely persist in the Queen Elizabeth Islands — the northernmost part of the Canadian Arctic Archipelago — and still roam into the Central Arctic Basin past century’s end.</w:t>
      </w:r>
    </w:p>
    <w:p w14:paraId="3F554AF9" w14:textId="77777777" w:rsidR="005559B8" w:rsidRPr="00286CF1" w:rsidRDefault="005559B8" w:rsidP="005559B8">
      <w:pPr>
        <w:rPr>
          <w:sz w:val="8"/>
        </w:rPr>
      </w:pPr>
      <w:r w:rsidRPr="00286CF1">
        <w:rPr>
          <w:sz w:val="8"/>
        </w:rPr>
        <w:t>Narwhals, the so-called unicorns of the sea, are also struggling. Reliable breathing holes are harder to come by due to unpredictable shifts in mobile sea ice. This has led to instances of the marine mammals becoming trapped and dying under the ice.</w:t>
      </w:r>
    </w:p>
    <w:p w14:paraId="462A057A" w14:textId="77777777" w:rsidR="005559B8" w:rsidRPr="00286CF1" w:rsidRDefault="005559B8" w:rsidP="005559B8">
      <w:pPr>
        <w:rPr>
          <w:sz w:val="8"/>
        </w:rPr>
      </w:pPr>
      <w:r w:rsidRPr="00286CF1">
        <w:rPr>
          <w:sz w:val="8"/>
        </w:rPr>
        <w:t>“Anything that requires ice as a home, or a platform to hunt from, is going to start doing worse,” says Stanford’s Arrigo. But other transitory species, like gray whales, which feed off the productive bottom, could do really well as the Arctic becomes more productive.</w:t>
      </w:r>
    </w:p>
    <w:p w14:paraId="5520FD0D" w14:textId="77777777" w:rsidR="005559B8" w:rsidRPr="00286CF1" w:rsidRDefault="005559B8" w:rsidP="005559B8">
      <w:pPr>
        <w:rPr>
          <w:sz w:val="8"/>
        </w:rPr>
      </w:pPr>
      <w:r w:rsidRPr="00286CF1">
        <w:rPr>
          <w:sz w:val="8"/>
        </w:rPr>
        <w:t xml:space="preserve">“A lot of species </w:t>
      </w:r>
      <w:proofErr w:type="gramStart"/>
      <w:r w:rsidRPr="00286CF1">
        <w:rPr>
          <w:sz w:val="8"/>
        </w:rPr>
        <w:t>are</w:t>
      </w:r>
      <w:proofErr w:type="gramEnd"/>
      <w:r w:rsidRPr="00286CF1">
        <w:rPr>
          <w:sz w:val="8"/>
        </w:rPr>
        <w:t xml:space="preserve"> going to be coming in from far away,” he adds. “But that’s one of the scary things about all this. If they don’t time it correctly, and the Arctic’s productivity happens a month earlier, the migratory species coming in from the Southern Hemisphere will struggle. There’s a hard limit,” he says. In a biome as harsh as the Arctic, there’s little room for error.</w:t>
      </w:r>
    </w:p>
    <w:p w14:paraId="6D98AC7E" w14:textId="77777777" w:rsidR="005559B8" w:rsidRPr="00286CF1" w:rsidRDefault="005559B8" w:rsidP="005559B8">
      <w:pPr>
        <w:rPr>
          <w:sz w:val="8"/>
        </w:rPr>
      </w:pPr>
      <w:r w:rsidRPr="00286CF1">
        <w:rPr>
          <w:sz w:val="8"/>
        </w:rPr>
        <w:t>Map showing the Central Arctic Ocean, the area closed to fishing under the Arctic Fisheries Declaration, which has been signed by ten parties. Image courtesy of The Pew Charitable Trusts.</w:t>
      </w:r>
    </w:p>
    <w:p w14:paraId="151E56A3" w14:textId="77777777" w:rsidR="005559B8" w:rsidRPr="00286CF1" w:rsidRDefault="005559B8" w:rsidP="005559B8">
      <w:pPr>
        <w:rPr>
          <w:sz w:val="8"/>
        </w:rPr>
      </w:pPr>
      <w:r w:rsidRPr="00286CF1">
        <w:rPr>
          <w:sz w:val="8"/>
        </w:rPr>
        <w:t xml:space="preserve">So, what to do? </w:t>
      </w:r>
    </w:p>
    <w:p w14:paraId="47EE5E3E" w14:textId="77777777" w:rsidR="005559B8" w:rsidRPr="00286CF1" w:rsidRDefault="005559B8" w:rsidP="005559B8">
      <w:pPr>
        <w:rPr>
          <w:sz w:val="8"/>
        </w:rPr>
      </w:pPr>
      <w:r w:rsidRPr="00286CF1">
        <w:rPr>
          <w:sz w:val="8"/>
        </w:rPr>
        <w:t>In 2018, ten parties signed an international agreement to prevent unregulated commercial fishing in the Central Arctic Ocean until scientists have a better understanding of the profound regime shifts underway. The agreement will also take into account Indigenous and local knowledge; foster scientific cooperation; and establish conservation and management measures before any fishing is permitted to occur in the vulnerable region.</w:t>
      </w:r>
    </w:p>
    <w:p w14:paraId="1EA23EC0" w14:textId="77777777" w:rsidR="005559B8" w:rsidRPr="00286CF1" w:rsidRDefault="005559B8" w:rsidP="005559B8">
      <w:pPr>
        <w:rPr>
          <w:sz w:val="8"/>
        </w:rPr>
      </w:pPr>
      <w:r w:rsidRPr="00286CF1">
        <w:rPr>
          <w:sz w:val="8"/>
        </w:rPr>
        <w:t>Once all parties have ratified the agreement it will remain in place for 16 years, subject to automatic renewal if all parties agree. As of 2021, nine out of 10 parties have ratified the agreement, including the United States, Japan, Russia, and the European Union. Only China has yet to finalize its participation, irking some governments.</w:t>
      </w:r>
    </w:p>
    <w:p w14:paraId="514E1780" w14:textId="77777777" w:rsidR="005559B8" w:rsidRPr="00286CF1" w:rsidRDefault="005559B8" w:rsidP="005559B8">
      <w:pPr>
        <w:rPr>
          <w:sz w:val="8"/>
        </w:rPr>
      </w:pPr>
      <w:r w:rsidRPr="00286CF1">
        <w:rPr>
          <w:sz w:val="8"/>
        </w:rPr>
        <w:t>When asked by Mongabay about the delay at a policy forum in February, Gao Feng, China’s special representative for Arctic Affairs, noted that the agreement was a milestone achievement and insisted that China “has no political obstacle for the final approval. The only matter is time and our internal procedure.”</w:t>
      </w:r>
    </w:p>
    <w:p w14:paraId="3BE87BD7" w14:textId="77777777" w:rsidR="005559B8" w:rsidRDefault="005559B8" w:rsidP="005559B8">
      <w:r>
        <w:t xml:space="preserve">Though the climate change planetary boundary may have been crossed globally, </w:t>
      </w:r>
      <w:r w:rsidRPr="00F712AB">
        <w:rPr>
          <w:rStyle w:val="AAAUNDERLINEKEYBOARD"/>
          <w:highlight w:val="cyan"/>
        </w:rPr>
        <w:t xml:space="preserve">rapid </w:t>
      </w:r>
      <w:r w:rsidRPr="00F712AB">
        <w:rPr>
          <w:rStyle w:val="Boxes"/>
          <w:highlight w:val="cyan"/>
        </w:rPr>
        <w:t>international action</w:t>
      </w:r>
      <w:r w:rsidRPr="00F712AB">
        <w:rPr>
          <w:rStyle w:val="AAAUNDERLINEKEYBOARD"/>
          <w:highlight w:val="cyan"/>
        </w:rPr>
        <w:t xml:space="preserve"> could </w:t>
      </w:r>
      <w:r w:rsidRPr="00F712AB">
        <w:rPr>
          <w:rStyle w:val="Boxes"/>
          <w:highlight w:val="cyan"/>
        </w:rPr>
        <w:t>curb</w:t>
      </w:r>
      <w:r w:rsidRPr="00286CF1">
        <w:rPr>
          <w:rStyle w:val="AAAUNDERLINEKEYBOARD"/>
        </w:rPr>
        <w:t xml:space="preserve"> the worst biodiversity </w:t>
      </w:r>
      <w:r w:rsidRPr="00F712AB">
        <w:rPr>
          <w:rStyle w:val="Boxes"/>
          <w:highlight w:val="cyan"/>
        </w:rPr>
        <w:t>catastrophes</w:t>
      </w:r>
      <w:r w:rsidRPr="00286CF1">
        <w:rPr>
          <w:rStyle w:val="AAAUNDERLINEKEYBOARD"/>
        </w:rPr>
        <w:t xml:space="preserve"> in the Arctic</w:t>
      </w:r>
      <w:r>
        <w:t>, tropics and elsewhere. And there are protection measures that can still be taken to help safeguard the world’s flora and fauna, as highlighted by the Central Arctic Ocean Fisheries Agreement.</w:t>
      </w:r>
    </w:p>
    <w:p w14:paraId="60E3C7FC" w14:textId="77777777" w:rsidR="005559B8" w:rsidRDefault="005559B8" w:rsidP="005559B8">
      <w:r>
        <w:t xml:space="preserve">However, </w:t>
      </w:r>
      <w:r w:rsidRPr="00F712AB">
        <w:rPr>
          <w:rStyle w:val="AAAUNDERLINEKEYBOARD"/>
          <w:highlight w:val="cyan"/>
        </w:rPr>
        <w:t>such sweeping moves will take</w:t>
      </w:r>
      <w:r w:rsidRPr="00286CF1">
        <w:rPr>
          <w:rStyle w:val="AAAUNDERLINEKEYBOARD"/>
        </w:rPr>
        <w:t xml:space="preserve"> sincere </w:t>
      </w:r>
      <w:r w:rsidRPr="00F712AB">
        <w:rPr>
          <w:rStyle w:val="Boxes"/>
          <w:highlight w:val="cyan"/>
        </w:rPr>
        <w:t>cooperation</w:t>
      </w:r>
      <w:r w:rsidRPr="00286CF1">
        <w:rPr>
          <w:rStyle w:val="AAAUNDERLINEKEYBOARD"/>
        </w:rPr>
        <w:t xml:space="preserve"> between nations, a huge investment in </w:t>
      </w:r>
      <w:r w:rsidRPr="00F712AB">
        <w:rPr>
          <w:rStyle w:val="Boxes"/>
          <w:highlight w:val="cyan"/>
        </w:rPr>
        <w:t>scientific research</w:t>
      </w:r>
      <w:r w:rsidRPr="00F712AB">
        <w:rPr>
          <w:rStyle w:val="AAAUNDERLINEKEYBOARD"/>
          <w:highlight w:val="cyan"/>
        </w:rPr>
        <w:t>, and</w:t>
      </w:r>
      <w:r w:rsidRPr="00286CF1">
        <w:rPr>
          <w:rStyle w:val="AAAUNDERLINEKEYBOARD"/>
        </w:rPr>
        <w:t xml:space="preserve"> rapid implementation of globally coordinated </w:t>
      </w:r>
      <w:r w:rsidRPr="00F712AB">
        <w:rPr>
          <w:rStyle w:val="AAAUNDERLINEKEYBOARD"/>
          <w:highlight w:val="cyan"/>
        </w:rPr>
        <w:t>conservation efforts</w:t>
      </w:r>
      <w:r w:rsidRPr="00286CF1">
        <w:rPr>
          <w:rStyle w:val="AAAUNDERLINEKEYBOARD"/>
        </w:rPr>
        <w:t xml:space="preserve"> on a level never accomplished before</w:t>
      </w:r>
      <w:r>
        <w:t>. Whether this all will be accomplished in time remains to be seen. Meanwhile, the ice continues melting.</w:t>
      </w:r>
    </w:p>
    <w:p w14:paraId="30092375" w14:textId="7638B371" w:rsidR="00D1578C" w:rsidRDefault="00D07F4A" w:rsidP="00D07F4A">
      <w:pPr>
        <w:pStyle w:val="Heading3"/>
      </w:pPr>
      <w:r w:rsidRPr="00D07F4A">
        <w:t>1AR---Link Turn---Research</w:t>
      </w:r>
    </w:p>
    <w:p w14:paraId="265B22D9" w14:textId="77777777" w:rsidR="008F3DE0" w:rsidRPr="00A10BAB" w:rsidRDefault="008F3DE0" w:rsidP="008F3DE0">
      <w:pPr>
        <w:pStyle w:val="Heading4"/>
      </w:pPr>
      <w:r>
        <w:t>Icebreakers are vital for climate projection models to combat warming.</w:t>
      </w:r>
    </w:p>
    <w:p w14:paraId="1154B24E" w14:textId="77777777" w:rsidR="008F3DE0" w:rsidRPr="00A10BAB" w:rsidRDefault="008F3DE0" w:rsidP="008F3DE0">
      <w:r w:rsidRPr="004D08F4">
        <w:rPr>
          <w:b/>
          <w:bCs/>
          <w:sz w:val="26"/>
          <w:szCs w:val="26"/>
        </w:rPr>
        <w:t>European Commission 23</w:t>
      </w:r>
      <w:r w:rsidRPr="00A10BAB">
        <w:t xml:space="preserve">. "Better access to Arctic icebreakers delivers vital climate data". </w:t>
      </w:r>
      <w:r>
        <w:t>05-19-2023</w:t>
      </w:r>
      <w:r w:rsidRPr="00A10BAB">
        <w:t>. https://cordis.europa.eu/article/id/443639-better-access-to-arctic-icebreakers-delivers-vital-climate-data</w:t>
      </w:r>
      <w:r>
        <w:t xml:space="preserve"> //</w:t>
      </w:r>
      <w:proofErr w:type="spellStart"/>
      <w:r>
        <w:t>wenxi</w:t>
      </w:r>
      <w:proofErr w:type="spellEnd"/>
    </w:p>
    <w:p w14:paraId="79491B25" w14:textId="77777777" w:rsidR="008F3DE0" w:rsidRPr="004D08F4" w:rsidRDefault="008F3DE0" w:rsidP="008F3DE0">
      <w:pPr>
        <w:rPr>
          <w:sz w:val="16"/>
        </w:rPr>
      </w:pPr>
      <w:r w:rsidRPr="004D08F4">
        <w:rPr>
          <w:sz w:val="16"/>
        </w:rPr>
        <w:t>The devastating impact of climate change on the Arctic region affects us all. Retreating sea ice and warmer temperatures have the potential to trigger profound changes, such as modified weather patterns, elsewhere.</w:t>
      </w:r>
    </w:p>
    <w:p w14:paraId="04A35F38" w14:textId="77777777" w:rsidR="008F3DE0" w:rsidRPr="004D08F4" w:rsidRDefault="008F3DE0" w:rsidP="008F3DE0">
      <w:pPr>
        <w:rPr>
          <w:sz w:val="16"/>
        </w:rPr>
      </w:pPr>
      <w:r w:rsidRPr="004D08F4">
        <w:rPr>
          <w:sz w:val="16"/>
        </w:rPr>
        <w:t xml:space="preserve">“What happens in the Arctic does not stay in the Arctic: </w:t>
      </w:r>
      <w:r w:rsidRPr="00F712AB">
        <w:rPr>
          <w:highlight w:val="cyan"/>
          <w:u w:val="single"/>
        </w:rPr>
        <w:t xml:space="preserve">there is an </w:t>
      </w:r>
      <w:r w:rsidRPr="00F712AB">
        <w:rPr>
          <w:rStyle w:val="Emphasis"/>
          <w:highlight w:val="cyan"/>
        </w:rPr>
        <w:t>urgent need</w:t>
      </w:r>
      <w:r w:rsidRPr="00F712AB">
        <w:rPr>
          <w:highlight w:val="cyan"/>
          <w:u w:val="single"/>
        </w:rPr>
        <w:t xml:space="preserve"> to collect data from the Arctic region</w:t>
      </w:r>
      <w:r w:rsidRPr="004D08F4">
        <w:rPr>
          <w:u w:val="single"/>
        </w:rPr>
        <w:t xml:space="preserve"> to understand the reach of these changes and how they will affect our future</w:t>
      </w:r>
      <w:r w:rsidRPr="004D08F4">
        <w:rPr>
          <w:sz w:val="16"/>
        </w:rPr>
        <w:t>,” says Verónica Willmott Puig, ARICE project manager.</w:t>
      </w:r>
    </w:p>
    <w:p w14:paraId="0A8895BA" w14:textId="77777777" w:rsidR="008F3DE0" w:rsidRPr="00A10BAB" w:rsidRDefault="008F3DE0" w:rsidP="008F3DE0">
      <w:pPr>
        <w:rPr>
          <w:u w:val="single"/>
        </w:rPr>
      </w:pPr>
      <w:r w:rsidRPr="00A10BAB">
        <w:rPr>
          <w:u w:val="single"/>
        </w:rPr>
        <w:t xml:space="preserve">The EU-funded ARICE consortium, coordinated by the Alfred Wegener Institute for Polar and Marine Research, helped fill in </w:t>
      </w:r>
      <w:r w:rsidRPr="00F712AB">
        <w:rPr>
          <w:highlight w:val="cyan"/>
          <w:u w:val="single"/>
        </w:rPr>
        <w:t>this gap by</w:t>
      </w:r>
      <w:r w:rsidRPr="00A10BAB">
        <w:rPr>
          <w:u w:val="single"/>
        </w:rPr>
        <w:t xml:space="preserve"> improving researchers’ access to a valuable asset: the </w:t>
      </w:r>
      <w:r w:rsidRPr="00F712AB">
        <w:rPr>
          <w:highlight w:val="cyan"/>
          <w:u w:val="single"/>
        </w:rPr>
        <w:t>existing fleet of polar research vessels</w:t>
      </w:r>
      <w:r w:rsidRPr="00A10BAB">
        <w:rPr>
          <w:u w:val="single"/>
        </w:rPr>
        <w:t xml:space="preserve">. “There are only a handful of research vessels </w:t>
      </w:r>
      <w:r w:rsidRPr="00F712AB">
        <w:rPr>
          <w:highlight w:val="cyan"/>
          <w:u w:val="single"/>
        </w:rPr>
        <w:t>that can break through the ice</w:t>
      </w:r>
      <w:r w:rsidRPr="00A10BAB">
        <w:rPr>
          <w:u w:val="single"/>
        </w:rPr>
        <w:t>, and only a few countries operate such facilities,” Willmott Puig notes.</w:t>
      </w:r>
    </w:p>
    <w:p w14:paraId="34E4C4C2" w14:textId="77777777" w:rsidR="008F3DE0" w:rsidRPr="004D08F4" w:rsidRDefault="008F3DE0" w:rsidP="008F3DE0">
      <w:pPr>
        <w:rPr>
          <w:sz w:val="16"/>
        </w:rPr>
      </w:pPr>
      <w:r w:rsidRPr="004D08F4">
        <w:rPr>
          <w:sz w:val="16"/>
        </w:rPr>
        <w:t>Unique data for climate research breakthroughs</w:t>
      </w:r>
    </w:p>
    <w:p w14:paraId="475D0531" w14:textId="77777777" w:rsidR="008F3DE0" w:rsidRPr="00A10BAB" w:rsidRDefault="008F3DE0" w:rsidP="008F3DE0">
      <w:pPr>
        <w:rPr>
          <w:u w:val="single"/>
        </w:rPr>
      </w:pPr>
      <w:r w:rsidRPr="00A10BAB">
        <w:rPr>
          <w:u w:val="single"/>
        </w:rPr>
        <w:t xml:space="preserve">Through ARICE, European </w:t>
      </w:r>
      <w:r w:rsidRPr="00F712AB">
        <w:rPr>
          <w:highlight w:val="cyan"/>
          <w:u w:val="single"/>
        </w:rPr>
        <w:t>scientists gained</w:t>
      </w:r>
      <w:r w:rsidRPr="00A10BAB">
        <w:rPr>
          <w:u w:val="single"/>
        </w:rPr>
        <w:t xml:space="preserve"> transnational </w:t>
      </w:r>
      <w:r w:rsidRPr="00F712AB">
        <w:rPr>
          <w:highlight w:val="cyan"/>
          <w:u w:val="single"/>
        </w:rPr>
        <w:t>access to</w:t>
      </w:r>
      <w:r w:rsidRPr="00A10BAB">
        <w:rPr>
          <w:u w:val="single"/>
        </w:rPr>
        <w:t xml:space="preserve"> a set of key European and international </w:t>
      </w:r>
      <w:r w:rsidRPr="00F712AB">
        <w:rPr>
          <w:rStyle w:val="Emphasis"/>
          <w:highlight w:val="cyan"/>
        </w:rPr>
        <w:t>research icebreakers</w:t>
      </w:r>
      <w:r w:rsidRPr="00A10BAB">
        <w:rPr>
          <w:u w:val="single"/>
        </w:rPr>
        <w:t xml:space="preserve">. Seven outstanding </w:t>
      </w:r>
      <w:r w:rsidRPr="00F712AB">
        <w:rPr>
          <w:highlight w:val="cyan"/>
          <w:u w:val="single"/>
        </w:rPr>
        <w:t>research projects were selected</w:t>
      </w:r>
      <w:r w:rsidRPr="00A10BAB">
        <w:rPr>
          <w:u w:val="single"/>
        </w:rPr>
        <w:t xml:space="preserve"> for cruises undertaken thanks to ARICE funding – </w:t>
      </w:r>
      <w:r w:rsidRPr="00F712AB">
        <w:rPr>
          <w:rStyle w:val="Emphasis"/>
          <w:highlight w:val="cyan"/>
        </w:rPr>
        <w:t>with remarkable results</w:t>
      </w:r>
      <w:r w:rsidRPr="00A10BAB">
        <w:rPr>
          <w:u w:val="single"/>
        </w:rPr>
        <w:t>.</w:t>
      </w:r>
    </w:p>
    <w:p w14:paraId="569D03EA" w14:textId="77777777" w:rsidR="008F3DE0" w:rsidRPr="004D08F4" w:rsidRDefault="008F3DE0" w:rsidP="008F3DE0">
      <w:pPr>
        <w:rPr>
          <w:rStyle w:val="Emphasis"/>
        </w:rPr>
      </w:pPr>
      <w:r w:rsidRPr="004D08F4">
        <w:rPr>
          <w:sz w:val="16"/>
        </w:rPr>
        <w:t xml:space="preserve">For instance, </w:t>
      </w:r>
      <w:r w:rsidRPr="00A10BAB">
        <w:rPr>
          <w:u w:val="single"/>
        </w:rPr>
        <w:t xml:space="preserve">researchers from the </w:t>
      </w:r>
      <w:r w:rsidRPr="00F712AB">
        <w:rPr>
          <w:highlight w:val="cyan"/>
          <w:u w:val="single"/>
        </w:rPr>
        <w:t>DEAR ice project</w:t>
      </w:r>
      <w:r w:rsidRPr="00A10BAB">
        <w:rPr>
          <w:u w:val="single"/>
        </w:rPr>
        <w:t xml:space="preserve"> joined the </w:t>
      </w:r>
      <w:proofErr w:type="spellStart"/>
      <w:r w:rsidRPr="00A10BAB">
        <w:rPr>
          <w:u w:val="single"/>
        </w:rPr>
        <w:t>MOSAiC</w:t>
      </w:r>
      <w:proofErr w:type="spellEnd"/>
      <w:r w:rsidRPr="00A10BAB">
        <w:rPr>
          <w:u w:val="single"/>
        </w:rPr>
        <w:t xml:space="preserve"> expedition which </w:t>
      </w:r>
      <w:r w:rsidRPr="00F712AB">
        <w:rPr>
          <w:highlight w:val="cyan"/>
          <w:u w:val="single"/>
        </w:rPr>
        <w:t>saw German icebreaker</w:t>
      </w:r>
      <w:r w:rsidRPr="00A10BAB">
        <w:rPr>
          <w:u w:val="single"/>
        </w:rPr>
        <w:t xml:space="preserve"> </w:t>
      </w:r>
      <w:proofErr w:type="spellStart"/>
      <w:r w:rsidRPr="00A10BAB">
        <w:rPr>
          <w:u w:val="single"/>
        </w:rPr>
        <w:t>Polarstern</w:t>
      </w:r>
      <w:proofErr w:type="spellEnd"/>
      <w:r w:rsidRPr="004D08F4">
        <w:rPr>
          <w:sz w:val="16"/>
        </w:rPr>
        <w:t xml:space="preserve"> drift through the Arctic Ocean for a year. </w:t>
      </w:r>
      <w:r w:rsidRPr="00A10BAB">
        <w:rPr>
          <w:u w:val="single"/>
        </w:rPr>
        <w:t xml:space="preserve">The </w:t>
      </w:r>
      <w:proofErr w:type="spellStart"/>
      <w:r w:rsidRPr="00A10BAB">
        <w:rPr>
          <w:u w:val="single"/>
        </w:rPr>
        <w:t>DEARice</w:t>
      </w:r>
      <w:proofErr w:type="spellEnd"/>
      <w:r w:rsidRPr="00A10BAB">
        <w:rPr>
          <w:u w:val="single"/>
        </w:rPr>
        <w:t xml:space="preserve"> </w:t>
      </w:r>
      <w:r w:rsidRPr="00F712AB">
        <w:rPr>
          <w:highlight w:val="cyan"/>
          <w:u w:val="single"/>
        </w:rPr>
        <w:t>team</w:t>
      </w:r>
      <w:r w:rsidRPr="00A10BAB">
        <w:rPr>
          <w:u w:val="single"/>
        </w:rPr>
        <w:t xml:space="preserve"> </w:t>
      </w:r>
      <w:r w:rsidRPr="00F712AB">
        <w:rPr>
          <w:highlight w:val="cyan"/>
          <w:u w:val="single"/>
        </w:rPr>
        <w:t>collected unique data</w:t>
      </w:r>
      <w:r w:rsidRPr="00A10BAB">
        <w:rPr>
          <w:u w:val="single"/>
        </w:rPr>
        <w:t xml:space="preserve"> on snow and sea ice </w:t>
      </w:r>
      <w:r w:rsidRPr="00F712AB">
        <w:rPr>
          <w:highlight w:val="cyan"/>
          <w:u w:val="single"/>
        </w:rPr>
        <w:t xml:space="preserve">which will help </w:t>
      </w:r>
      <w:r w:rsidRPr="00F712AB">
        <w:rPr>
          <w:rStyle w:val="Emphasis"/>
          <w:highlight w:val="cyan"/>
        </w:rPr>
        <w:t>improve climate projections</w:t>
      </w:r>
      <w:r w:rsidRPr="004D08F4">
        <w:rPr>
          <w:rStyle w:val="Emphasis"/>
        </w:rPr>
        <w:t>.</w:t>
      </w:r>
    </w:p>
    <w:p w14:paraId="60ABFD0D" w14:textId="77777777" w:rsidR="008F3DE0" w:rsidRPr="00A10BAB" w:rsidRDefault="008F3DE0" w:rsidP="008F3DE0">
      <w:pPr>
        <w:rPr>
          <w:u w:val="single"/>
        </w:rPr>
      </w:pPr>
      <w:r w:rsidRPr="00A10BAB">
        <w:rPr>
          <w:u w:val="single"/>
        </w:rPr>
        <w:t xml:space="preserve">The </w:t>
      </w:r>
      <w:r w:rsidRPr="00F712AB">
        <w:rPr>
          <w:highlight w:val="cyan"/>
          <w:u w:val="single"/>
        </w:rPr>
        <w:t>GO-WEST project was able to explore the impact of sea ice decline</w:t>
      </w:r>
      <w:r w:rsidRPr="00A10BAB">
        <w:rPr>
          <w:u w:val="single"/>
        </w:rPr>
        <w:t xml:space="preserve"> on polar cod during a cruise </w:t>
      </w:r>
      <w:r w:rsidRPr="00F712AB">
        <w:rPr>
          <w:highlight w:val="cyan"/>
          <w:u w:val="single"/>
        </w:rPr>
        <w:t xml:space="preserve">on board the American icebreaker </w:t>
      </w:r>
      <w:proofErr w:type="spellStart"/>
      <w:r w:rsidRPr="00F712AB">
        <w:rPr>
          <w:highlight w:val="cyan"/>
          <w:u w:val="single"/>
        </w:rPr>
        <w:t>Sikuliaq</w:t>
      </w:r>
      <w:proofErr w:type="spellEnd"/>
      <w:r w:rsidRPr="00A10BAB">
        <w:rPr>
          <w:u w:val="single"/>
        </w:rPr>
        <w:t xml:space="preserve">. Among other achievements, </w:t>
      </w:r>
      <w:r w:rsidRPr="00F712AB">
        <w:rPr>
          <w:highlight w:val="cyan"/>
          <w:u w:val="single"/>
        </w:rPr>
        <w:t xml:space="preserve">they successfully </w:t>
      </w:r>
      <w:proofErr w:type="spellStart"/>
      <w:r w:rsidRPr="00F712AB">
        <w:rPr>
          <w:highlight w:val="cyan"/>
          <w:u w:val="single"/>
        </w:rPr>
        <w:t>trialled</w:t>
      </w:r>
      <w:proofErr w:type="spellEnd"/>
      <w:r w:rsidRPr="00F712AB">
        <w:rPr>
          <w:highlight w:val="cyan"/>
          <w:u w:val="single"/>
        </w:rPr>
        <w:t xml:space="preserve"> a novel under-ice trawl net.</w:t>
      </w:r>
    </w:p>
    <w:p w14:paraId="03A32F53" w14:textId="77777777" w:rsidR="008F3DE0" w:rsidRPr="008F3DE0" w:rsidRDefault="008F3DE0" w:rsidP="008F3DE0"/>
    <w:p w14:paraId="67E0CA9D" w14:textId="77777777" w:rsidR="00D07F4A" w:rsidRPr="008F3DE0" w:rsidRDefault="00D07F4A" w:rsidP="008F3DE0">
      <w:pPr>
        <w:pStyle w:val="Heading4"/>
      </w:pPr>
      <w:r w:rsidRPr="008F3DE0">
        <w:t>Icebreakers are key to gain data necessary to solve climate change.</w:t>
      </w:r>
    </w:p>
    <w:p w14:paraId="35C9CBCB" w14:textId="77777777" w:rsidR="00D07F4A" w:rsidRPr="006603EB" w:rsidRDefault="00D07F4A" w:rsidP="00D07F4A">
      <w:pPr>
        <w:rPr>
          <w:b/>
          <w:bCs/>
          <w:sz w:val="26"/>
        </w:rPr>
      </w:pPr>
      <w:r w:rsidRPr="00C171F0">
        <w:rPr>
          <w:rStyle w:val="Style13ptBold"/>
        </w:rPr>
        <w:t>European Union 20</w:t>
      </w:r>
      <w:r>
        <w:t>, 2020, “</w:t>
      </w:r>
      <w:r w:rsidRPr="00C171F0">
        <w:t>Better access to Arctic icebreakers delivers vital climate data</w:t>
      </w:r>
      <w:r>
        <w:t xml:space="preserve">”, </w:t>
      </w:r>
      <w:r w:rsidRPr="00C171F0">
        <w:t>http://cordis.europa.eu/article/id/443639-better-access-to-arctic-icebreakers-delivers-vital-climate-data#:~:text=Icebreaker</w:t>
      </w:r>
    </w:p>
    <w:p w14:paraId="199BEDA9" w14:textId="77777777" w:rsidR="00D07F4A" w:rsidRDefault="00D07F4A" w:rsidP="00D07F4A">
      <w:r>
        <w:t xml:space="preserve">“What happens in the Arctic does not stay in the Arctic: </w:t>
      </w:r>
      <w:r w:rsidRPr="00F712AB">
        <w:rPr>
          <w:rStyle w:val="AAAUNDERLINEKEYBOARD"/>
          <w:highlight w:val="cyan"/>
        </w:rPr>
        <w:t>there is</w:t>
      </w:r>
      <w:r w:rsidRPr="00C171F0">
        <w:rPr>
          <w:rStyle w:val="AAAUNDERLINEKEYBOARD"/>
        </w:rPr>
        <w:t xml:space="preserve"> an </w:t>
      </w:r>
      <w:r w:rsidRPr="00F712AB">
        <w:rPr>
          <w:rStyle w:val="Boxes"/>
          <w:highlight w:val="cyan"/>
        </w:rPr>
        <w:t>urgent need</w:t>
      </w:r>
      <w:r w:rsidRPr="00F712AB">
        <w:rPr>
          <w:rStyle w:val="AAAUNDERLINEKEYBOARD"/>
          <w:highlight w:val="cyan"/>
        </w:rPr>
        <w:t xml:space="preserve"> to collect </w:t>
      </w:r>
      <w:r w:rsidRPr="00F712AB">
        <w:rPr>
          <w:rStyle w:val="Boxes"/>
          <w:highlight w:val="cyan"/>
        </w:rPr>
        <w:t>data</w:t>
      </w:r>
      <w:r w:rsidRPr="00C171F0">
        <w:rPr>
          <w:rStyle w:val="AAAUNDERLINEKEYBOARD"/>
        </w:rPr>
        <w:t xml:space="preserve"> from the Arctic region </w:t>
      </w:r>
      <w:r w:rsidRPr="00F712AB">
        <w:rPr>
          <w:rStyle w:val="AAAUNDERLINEKEYBOARD"/>
          <w:highlight w:val="cyan"/>
        </w:rPr>
        <w:t>to understand</w:t>
      </w:r>
      <w:r w:rsidRPr="00C171F0">
        <w:rPr>
          <w:rStyle w:val="AAAUNDERLINEKEYBOARD"/>
        </w:rPr>
        <w:t xml:space="preserve"> the </w:t>
      </w:r>
      <w:r w:rsidRPr="00C171F0">
        <w:rPr>
          <w:rStyle w:val="Boxes"/>
        </w:rPr>
        <w:t>reach</w:t>
      </w:r>
      <w:r w:rsidRPr="00C171F0">
        <w:rPr>
          <w:rStyle w:val="AAAUNDERLINEKEYBOARD"/>
        </w:rPr>
        <w:t xml:space="preserve"> of these </w:t>
      </w:r>
      <w:r w:rsidRPr="00F712AB">
        <w:rPr>
          <w:rStyle w:val="AAAUNDERLINEKEYBOARD"/>
          <w:highlight w:val="cyan"/>
        </w:rPr>
        <w:t>changes</w:t>
      </w:r>
      <w:r>
        <w:t xml:space="preserve"> and how they will affect our future,” says Verónica Willmott Puig, </w:t>
      </w:r>
      <w:proofErr w:type="gramStart"/>
      <w:r>
        <w:t>ARICE(</w:t>
      </w:r>
      <w:proofErr w:type="gramEnd"/>
      <w:r>
        <w:t>opens in new window) project manager.</w:t>
      </w:r>
    </w:p>
    <w:p w14:paraId="0DF927BE" w14:textId="77777777" w:rsidR="00D07F4A" w:rsidRDefault="00D07F4A" w:rsidP="00D07F4A">
      <w:r w:rsidRPr="00C171F0">
        <w:rPr>
          <w:rStyle w:val="AAAUNDERLINEKEYBOARD"/>
        </w:rPr>
        <w:t xml:space="preserve">The EU-funded </w:t>
      </w:r>
      <w:r w:rsidRPr="00F712AB">
        <w:rPr>
          <w:rStyle w:val="Boxes"/>
          <w:highlight w:val="cyan"/>
        </w:rPr>
        <w:t>ARICE</w:t>
      </w:r>
      <w:r w:rsidRPr="00C171F0">
        <w:rPr>
          <w:rStyle w:val="Boxes"/>
        </w:rPr>
        <w:t xml:space="preserve"> consortium</w:t>
      </w:r>
      <w:r>
        <w:t xml:space="preserve">, coordinated by the Alfred Wegener Institute for Polar and Marine </w:t>
      </w:r>
      <w:proofErr w:type="gramStart"/>
      <w:r>
        <w:t>Research(</w:t>
      </w:r>
      <w:proofErr w:type="gramEnd"/>
      <w:r>
        <w:t xml:space="preserve">opens in new window), </w:t>
      </w:r>
      <w:r w:rsidRPr="00C171F0">
        <w:rPr>
          <w:rStyle w:val="AAAUNDERLINEKEYBOARD"/>
        </w:rPr>
        <w:t xml:space="preserve">helped </w:t>
      </w:r>
      <w:r w:rsidRPr="00F712AB">
        <w:rPr>
          <w:rStyle w:val="AAAUNDERLINEKEYBOARD"/>
          <w:highlight w:val="cyan"/>
        </w:rPr>
        <w:t>fill</w:t>
      </w:r>
      <w:r w:rsidRPr="00C171F0">
        <w:rPr>
          <w:rStyle w:val="AAAUNDERLINEKEYBOARD"/>
        </w:rPr>
        <w:t xml:space="preserve"> in </w:t>
      </w:r>
      <w:r w:rsidRPr="00F712AB">
        <w:rPr>
          <w:rStyle w:val="AAAUNDERLINEKEYBOARD"/>
          <w:highlight w:val="cyan"/>
        </w:rPr>
        <w:t>this gap by</w:t>
      </w:r>
      <w:r w:rsidRPr="00C171F0">
        <w:rPr>
          <w:rStyle w:val="AAAUNDERLINEKEYBOARD"/>
        </w:rPr>
        <w:t xml:space="preserve"> </w:t>
      </w:r>
      <w:r w:rsidRPr="00F712AB">
        <w:rPr>
          <w:rStyle w:val="Boxes"/>
          <w:highlight w:val="cyan"/>
        </w:rPr>
        <w:t>improving</w:t>
      </w:r>
      <w:r w:rsidRPr="00C171F0">
        <w:rPr>
          <w:rStyle w:val="Boxes"/>
        </w:rPr>
        <w:t xml:space="preserve"> researchers’ access</w:t>
      </w:r>
      <w:r w:rsidRPr="00C171F0">
        <w:rPr>
          <w:rStyle w:val="AAAUNDERLINEKEYBOARD"/>
        </w:rPr>
        <w:t xml:space="preserve"> to a valuable asset</w:t>
      </w:r>
      <w:r>
        <w:t xml:space="preserve">: the existing fleet of </w:t>
      </w:r>
      <w:r w:rsidRPr="00C171F0">
        <w:rPr>
          <w:rStyle w:val="AAAUNDERLINEKEYBOARD"/>
        </w:rPr>
        <w:t xml:space="preserve">polar </w:t>
      </w:r>
      <w:r w:rsidRPr="00F712AB">
        <w:rPr>
          <w:rStyle w:val="AAAUNDERLINEKEYBOARD"/>
          <w:highlight w:val="cyan"/>
        </w:rPr>
        <w:t>research vessels</w:t>
      </w:r>
      <w:r>
        <w:t xml:space="preserve">. “There are </w:t>
      </w:r>
      <w:r w:rsidRPr="00C171F0">
        <w:rPr>
          <w:rStyle w:val="AAAUNDERLINEKEYBOARD"/>
        </w:rPr>
        <w:t xml:space="preserve">only a handful of </w:t>
      </w:r>
      <w:r w:rsidRPr="00C171F0">
        <w:rPr>
          <w:rStyle w:val="Boxes"/>
        </w:rPr>
        <w:t>research vessels</w:t>
      </w:r>
      <w:r w:rsidRPr="00C171F0">
        <w:rPr>
          <w:rStyle w:val="AAAUNDERLINEKEYBOARD"/>
        </w:rPr>
        <w:t xml:space="preserve"> </w:t>
      </w:r>
      <w:r w:rsidRPr="00F712AB">
        <w:rPr>
          <w:rStyle w:val="AAAUNDERLINEKEYBOARD"/>
          <w:highlight w:val="cyan"/>
        </w:rPr>
        <w:t>that can break through</w:t>
      </w:r>
      <w:r w:rsidRPr="00C171F0">
        <w:rPr>
          <w:rStyle w:val="AAAUNDERLINEKEYBOARD"/>
        </w:rPr>
        <w:t xml:space="preserve"> the </w:t>
      </w:r>
      <w:r w:rsidRPr="00F712AB">
        <w:rPr>
          <w:rStyle w:val="AAAUNDERLINEKEYBOARD"/>
          <w:highlight w:val="cyan"/>
        </w:rPr>
        <w:t>ice</w:t>
      </w:r>
      <w:r>
        <w:t xml:space="preserve">, and </w:t>
      </w:r>
      <w:r w:rsidRPr="00C171F0">
        <w:rPr>
          <w:rStyle w:val="AAAUNDERLINEKEYBOARD"/>
        </w:rPr>
        <w:t>only a few countries operate such facilities</w:t>
      </w:r>
      <w:r>
        <w:t>,” Willmott Puig notes.</w:t>
      </w:r>
    </w:p>
    <w:p w14:paraId="2A76521B" w14:textId="77777777" w:rsidR="00D07F4A" w:rsidRDefault="00D07F4A" w:rsidP="00D07F4A">
      <w:r>
        <w:t>Unique data for climate research breakthroughs</w:t>
      </w:r>
    </w:p>
    <w:p w14:paraId="1838A47C" w14:textId="77777777" w:rsidR="00D07F4A" w:rsidRDefault="00D07F4A" w:rsidP="00D07F4A">
      <w:r>
        <w:t xml:space="preserve">Through ARICE, </w:t>
      </w:r>
      <w:r w:rsidRPr="00C171F0">
        <w:rPr>
          <w:rStyle w:val="AAAUNDERLINEKEYBOARD"/>
        </w:rPr>
        <w:t xml:space="preserve">European </w:t>
      </w:r>
      <w:r w:rsidRPr="00F712AB">
        <w:rPr>
          <w:rStyle w:val="Boxes"/>
          <w:highlight w:val="cyan"/>
        </w:rPr>
        <w:t>scientists</w:t>
      </w:r>
      <w:r w:rsidRPr="00F712AB">
        <w:rPr>
          <w:rStyle w:val="AAAUNDERLINEKEYBOARD"/>
          <w:highlight w:val="cyan"/>
        </w:rPr>
        <w:t xml:space="preserve"> gained</w:t>
      </w:r>
      <w:r w:rsidRPr="00C171F0">
        <w:rPr>
          <w:rStyle w:val="AAAUNDERLINEKEYBOARD"/>
        </w:rPr>
        <w:t xml:space="preserve"> </w:t>
      </w:r>
      <w:r w:rsidRPr="00C171F0">
        <w:rPr>
          <w:rStyle w:val="Boxes"/>
        </w:rPr>
        <w:t xml:space="preserve">transnational </w:t>
      </w:r>
      <w:r w:rsidRPr="00F712AB">
        <w:rPr>
          <w:rStyle w:val="Boxes"/>
          <w:highlight w:val="cyan"/>
        </w:rPr>
        <w:t>access</w:t>
      </w:r>
      <w:r w:rsidRPr="00F712AB">
        <w:rPr>
          <w:rStyle w:val="AAAUNDERLINEKEYBOARD"/>
          <w:highlight w:val="cyan"/>
        </w:rPr>
        <w:t xml:space="preserve"> to</w:t>
      </w:r>
      <w:r>
        <w:t xml:space="preserve"> a set of key European and </w:t>
      </w:r>
      <w:r w:rsidRPr="00C171F0">
        <w:rPr>
          <w:rStyle w:val="AAAUNDERLINEKEYBOARD"/>
        </w:rPr>
        <w:t xml:space="preserve">international </w:t>
      </w:r>
      <w:r w:rsidRPr="00F712AB">
        <w:rPr>
          <w:rStyle w:val="AAAUNDERLINEKEYBOARD"/>
          <w:highlight w:val="cyan"/>
        </w:rPr>
        <w:t xml:space="preserve">research </w:t>
      </w:r>
      <w:r w:rsidRPr="00F712AB">
        <w:rPr>
          <w:rStyle w:val="Boxes"/>
          <w:highlight w:val="cyan"/>
        </w:rPr>
        <w:t>icebreakers</w:t>
      </w:r>
      <w:r>
        <w:t xml:space="preserve">. Seven </w:t>
      </w:r>
      <w:r w:rsidRPr="00C171F0">
        <w:rPr>
          <w:rStyle w:val="AAAUNDERLINEKEYBOARD"/>
        </w:rPr>
        <w:t>outstanding research projects</w:t>
      </w:r>
      <w:r>
        <w:t xml:space="preserve"> </w:t>
      </w:r>
      <w:r w:rsidRPr="00C171F0">
        <w:rPr>
          <w:rStyle w:val="AAAUNDERLINEKEYBOARD"/>
        </w:rPr>
        <w:t>were selected</w:t>
      </w:r>
      <w:r>
        <w:t xml:space="preserve"> for cruises undertaken </w:t>
      </w:r>
      <w:r w:rsidRPr="00C171F0">
        <w:rPr>
          <w:rStyle w:val="AAAUNDERLINEKEYBOARD"/>
        </w:rPr>
        <w:t>thanks to ARICE funding</w:t>
      </w:r>
      <w:r>
        <w:t xml:space="preserve"> – </w:t>
      </w:r>
      <w:r w:rsidRPr="00F712AB">
        <w:rPr>
          <w:rStyle w:val="AAAUNDERLINEKEYBOARD"/>
          <w:highlight w:val="cyan"/>
        </w:rPr>
        <w:t xml:space="preserve">with </w:t>
      </w:r>
      <w:r w:rsidRPr="00F712AB">
        <w:rPr>
          <w:rStyle w:val="Boxes"/>
          <w:highlight w:val="cyan"/>
        </w:rPr>
        <w:t>remarkable results</w:t>
      </w:r>
      <w:r w:rsidRPr="00F712AB">
        <w:rPr>
          <w:highlight w:val="cyan"/>
        </w:rPr>
        <w:t>.</w:t>
      </w:r>
    </w:p>
    <w:p w14:paraId="500AF83F" w14:textId="77777777" w:rsidR="00D07F4A" w:rsidRPr="00C171F0" w:rsidRDefault="00D07F4A" w:rsidP="00D07F4A">
      <w:pPr>
        <w:rPr>
          <w:rStyle w:val="AAAUNDERLINEKEYBOARD"/>
        </w:rPr>
      </w:pPr>
      <w:r>
        <w:t xml:space="preserve">For instance, researchers from the </w:t>
      </w:r>
      <w:proofErr w:type="spellStart"/>
      <w:r>
        <w:t>DEARice</w:t>
      </w:r>
      <w:proofErr w:type="spellEnd"/>
      <w:r>
        <w:t xml:space="preserve"> project joined the </w:t>
      </w:r>
      <w:proofErr w:type="spellStart"/>
      <w:r>
        <w:t>MOSAiC</w:t>
      </w:r>
      <w:proofErr w:type="spellEnd"/>
      <w:r>
        <w:t xml:space="preserve"> expedition which saw </w:t>
      </w:r>
      <w:r w:rsidRPr="00C171F0">
        <w:rPr>
          <w:rStyle w:val="AAAUNDERLINEKEYBOARD"/>
        </w:rPr>
        <w:t xml:space="preserve">German icebreaker </w:t>
      </w:r>
      <w:proofErr w:type="spellStart"/>
      <w:r w:rsidRPr="00F712AB">
        <w:rPr>
          <w:rStyle w:val="AAAUNDERLINEKEYBOARD"/>
          <w:highlight w:val="cyan"/>
        </w:rPr>
        <w:t>Polarstern</w:t>
      </w:r>
      <w:proofErr w:type="spellEnd"/>
      <w:r>
        <w:t xml:space="preserve"> drift through the Arctic Ocean for a year. The </w:t>
      </w:r>
      <w:proofErr w:type="spellStart"/>
      <w:r>
        <w:t>DEARice</w:t>
      </w:r>
      <w:proofErr w:type="spellEnd"/>
      <w:r>
        <w:t xml:space="preserve"> team </w:t>
      </w:r>
      <w:r w:rsidRPr="00F712AB">
        <w:rPr>
          <w:rStyle w:val="AAAUNDERLINEKEYBOARD"/>
          <w:highlight w:val="cyan"/>
        </w:rPr>
        <w:t xml:space="preserve">collected </w:t>
      </w:r>
      <w:r w:rsidRPr="00F712AB">
        <w:rPr>
          <w:rStyle w:val="Boxes"/>
          <w:highlight w:val="cyan"/>
        </w:rPr>
        <w:t>unique data</w:t>
      </w:r>
      <w:r w:rsidRPr="00C171F0">
        <w:rPr>
          <w:rStyle w:val="AAAUNDERLINEKEYBOARD"/>
        </w:rPr>
        <w:t xml:space="preserve"> on snow and sea ice </w:t>
      </w:r>
      <w:r w:rsidRPr="00F712AB">
        <w:rPr>
          <w:rStyle w:val="AAAUNDERLINEKEYBOARD"/>
          <w:highlight w:val="cyan"/>
        </w:rPr>
        <w:t>which will</w:t>
      </w:r>
      <w:r w:rsidRPr="00C171F0">
        <w:rPr>
          <w:rStyle w:val="AAAUNDERLINEKEYBOARD"/>
        </w:rPr>
        <w:t xml:space="preserve"> help </w:t>
      </w:r>
      <w:r w:rsidRPr="00F712AB">
        <w:rPr>
          <w:rStyle w:val="AAAUNDERLINEKEYBOARD"/>
          <w:highlight w:val="cyan"/>
        </w:rPr>
        <w:t>improve climate projections.</w:t>
      </w:r>
    </w:p>
    <w:p w14:paraId="4FE26280" w14:textId="77777777" w:rsidR="00D07F4A" w:rsidRDefault="00D07F4A" w:rsidP="00D07F4A">
      <w:r w:rsidRPr="00C171F0">
        <w:rPr>
          <w:rStyle w:val="AAAUNDERLINEKEYBOARD"/>
        </w:rPr>
        <w:t>The</w:t>
      </w:r>
      <w:r>
        <w:t xml:space="preserve"> GO-WEST </w:t>
      </w:r>
      <w:r w:rsidRPr="00C171F0">
        <w:rPr>
          <w:rStyle w:val="AAAUNDERLINEKEYBOARD"/>
        </w:rPr>
        <w:t>project was able to explore the impact of sea ice decline on polar cod</w:t>
      </w:r>
      <w:r>
        <w:t xml:space="preserve"> during a cruise on board the American icebreaker </w:t>
      </w:r>
      <w:proofErr w:type="spellStart"/>
      <w:r>
        <w:t>Sikuliaq</w:t>
      </w:r>
      <w:proofErr w:type="spellEnd"/>
      <w:r>
        <w:t xml:space="preserve">. Among other achievements, they successfully </w:t>
      </w:r>
      <w:proofErr w:type="spellStart"/>
      <w:r>
        <w:t>trialled</w:t>
      </w:r>
      <w:proofErr w:type="spellEnd"/>
      <w:r>
        <w:t xml:space="preserve"> a novel under-ice trawl net.</w:t>
      </w:r>
    </w:p>
    <w:p w14:paraId="3AE9ABA1" w14:textId="77777777" w:rsidR="00D07F4A" w:rsidRPr="00C171F0" w:rsidRDefault="00D07F4A" w:rsidP="00D07F4A">
      <w:pPr>
        <w:rPr>
          <w:rStyle w:val="AAAUNDERLINEKEYBOARD"/>
        </w:rPr>
      </w:pPr>
      <w:r>
        <w:t xml:space="preserve">Researchers from several other ARICE-funded projects boarded Swedish icebreaker Oden to contribute to the Synoptic Arctic Survey. </w:t>
      </w:r>
      <w:r w:rsidRPr="00F712AB">
        <w:rPr>
          <w:rStyle w:val="AAAUNDERLINEKEYBOARD"/>
          <w:highlight w:val="cyan"/>
        </w:rPr>
        <w:t>This initiative collected</w:t>
      </w:r>
      <w:r w:rsidRPr="00C171F0">
        <w:rPr>
          <w:rStyle w:val="AAAUNDERLINEKEYBOARD"/>
        </w:rPr>
        <w:t xml:space="preserve"> </w:t>
      </w:r>
      <w:r w:rsidRPr="00F712AB">
        <w:rPr>
          <w:rStyle w:val="Boxes"/>
          <w:highlight w:val="cyan"/>
        </w:rPr>
        <w:t>empirical data</w:t>
      </w:r>
      <w:r w:rsidRPr="00C171F0">
        <w:rPr>
          <w:rStyle w:val="AAAUNDERLINEKEYBOARD"/>
        </w:rPr>
        <w:t xml:space="preserve"> in the Arctic Ocean with a view to creating a baseline </w:t>
      </w:r>
      <w:r w:rsidRPr="00F712AB">
        <w:rPr>
          <w:rStyle w:val="AAAUNDERLINEKEYBOARD"/>
          <w:highlight w:val="cyan"/>
        </w:rPr>
        <w:t xml:space="preserve">to </w:t>
      </w:r>
      <w:r w:rsidRPr="00F712AB">
        <w:rPr>
          <w:rStyle w:val="Boxes"/>
          <w:highlight w:val="cyan"/>
        </w:rPr>
        <w:t>track climate change</w:t>
      </w:r>
      <w:r w:rsidRPr="00C171F0">
        <w:rPr>
          <w:rStyle w:val="AAAUNDERLINEKEYBOARD"/>
        </w:rPr>
        <w:t xml:space="preserve"> and its impacts.</w:t>
      </w:r>
    </w:p>
    <w:p w14:paraId="1F10F056" w14:textId="5F1D72BF" w:rsidR="00D07F4A" w:rsidRDefault="007D11B9" w:rsidP="007D11B9">
      <w:pPr>
        <w:pStyle w:val="Heading1"/>
      </w:pPr>
      <w:r>
        <w:t>Kritik Answers</w:t>
      </w:r>
    </w:p>
    <w:p w14:paraId="1E0B2FB7" w14:textId="78BC8369" w:rsidR="007D11B9" w:rsidRDefault="007D11B9" w:rsidP="007D11B9">
      <w:pPr>
        <w:pStyle w:val="Heading2"/>
      </w:pPr>
      <w:r>
        <w:t>K---Security</w:t>
      </w:r>
    </w:p>
    <w:p w14:paraId="64BBDE39" w14:textId="16E9E5CD" w:rsidR="007D11B9" w:rsidRPr="007D11B9" w:rsidRDefault="007D11B9" w:rsidP="007D11B9">
      <w:r>
        <w:t xml:space="preserve">See Russia </w:t>
      </w:r>
      <w:r w:rsidR="006B2193">
        <w:t>Lash out</w:t>
      </w:r>
      <w:r>
        <w:t xml:space="preserve"> DA answers</w:t>
      </w:r>
    </w:p>
    <w:p w14:paraId="6B21520D" w14:textId="4D959D6A" w:rsidR="007D11B9" w:rsidRDefault="007D11B9" w:rsidP="007D11B9">
      <w:pPr>
        <w:pStyle w:val="Heading2"/>
      </w:pPr>
      <w:r>
        <w:t>K---Colonialism</w:t>
      </w:r>
    </w:p>
    <w:p w14:paraId="3C1B6A43" w14:textId="41162527" w:rsidR="007D11B9" w:rsidRPr="007D11B9" w:rsidRDefault="007D11B9" w:rsidP="007D11B9">
      <w:r>
        <w:t xml:space="preserve">See AT: </w:t>
      </w:r>
      <w:r w:rsidR="006B2193">
        <w:t xml:space="preserve">Tribes </w:t>
      </w:r>
      <w:r>
        <w:t>Turn under case</w:t>
      </w:r>
    </w:p>
    <w:p w14:paraId="1E4B3C0B" w14:textId="77777777" w:rsidR="00BB5422" w:rsidRDefault="00BB5422" w:rsidP="00BB5422">
      <w:pPr>
        <w:pStyle w:val="Heading3"/>
      </w:pPr>
      <w:r>
        <w:t>2AC---AT: Icebreakers Bad for Indigenous ppl</w:t>
      </w:r>
    </w:p>
    <w:p w14:paraId="474B3090" w14:textId="77777777" w:rsidR="00BB5422" w:rsidRDefault="00BB5422" w:rsidP="00BB5422"/>
    <w:p w14:paraId="2A92D17E" w14:textId="77777777" w:rsidR="00BB5422" w:rsidRDefault="00BB5422" w:rsidP="00BB5422">
      <w:pPr>
        <w:pStyle w:val="Heading4"/>
      </w:pPr>
      <w:r>
        <w:t>Icebreaker development is compatible with Indigenous interests---ICE Pact proves.</w:t>
      </w:r>
    </w:p>
    <w:p w14:paraId="5D7B85B2" w14:textId="77777777" w:rsidR="00BB5422" w:rsidRPr="007A66CF" w:rsidRDefault="00BB5422" w:rsidP="00BB5422">
      <w:pPr>
        <w:rPr>
          <w:b/>
          <w:bCs/>
        </w:rPr>
      </w:pPr>
      <w:r w:rsidRPr="009016BF">
        <w:rPr>
          <w:rStyle w:val="Style13ptBold"/>
        </w:rPr>
        <w:t>Cook et. al ’24</w:t>
      </w:r>
      <w:r>
        <w:t xml:space="preserve"> [Cynthia Cook, 8/1/24, P</w:t>
      </w:r>
      <w:r w:rsidRPr="006564A0">
        <w:t>hD in sociology from Harvard University</w:t>
      </w:r>
      <w:r>
        <w:t xml:space="preserve">, </w:t>
      </w:r>
      <w:r w:rsidRPr="007A66CF">
        <w:t>director of the Defense-Industrial Initiatives Group and a senior fellow in the Defense and Security Department at the Center for Strategic and International Studies</w:t>
      </w:r>
      <w:r>
        <w:t>, “</w:t>
      </w:r>
      <w:r w:rsidRPr="007A66CF">
        <w:t>Recruiting Friends for the Polar Icebreaker Express: Viewing the ICE Pact through Broader Defense Industrial Cooperation,”</w:t>
      </w:r>
      <w:r>
        <w:t xml:space="preserve"> </w:t>
      </w:r>
      <w:r w:rsidRPr="009016BF">
        <w:t>https://www.csis.org/analysis/recruiting-friends-polar-icebreaker-express-viewing-ice-pact-through-broader-defense accessed 7/10/25</w:t>
      </w:r>
      <w:r>
        <w:t xml:space="preserve">] // </w:t>
      </w:r>
      <w:proofErr w:type="spellStart"/>
      <w:r>
        <w:t>mrucka</w:t>
      </w:r>
      <w:proofErr w:type="spellEnd"/>
    </w:p>
    <w:p w14:paraId="66C4DCF9" w14:textId="77777777" w:rsidR="00BB5422" w:rsidRPr="00C228C9" w:rsidRDefault="00BB5422" w:rsidP="00BB5422">
      <w:pPr>
        <w:rPr>
          <w:sz w:val="16"/>
        </w:rPr>
      </w:pPr>
      <w:r w:rsidRPr="00C228C9">
        <w:rPr>
          <w:sz w:val="16"/>
        </w:rPr>
        <w:t>Q1: What is the ICE Pact?</w:t>
      </w:r>
    </w:p>
    <w:p w14:paraId="295E1819" w14:textId="77777777" w:rsidR="00BB5422" w:rsidRPr="00C228C9" w:rsidRDefault="00BB5422" w:rsidP="00BB5422">
      <w:pPr>
        <w:rPr>
          <w:sz w:val="16"/>
        </w:rPr>
      </w:pPr>
      <w:r w:rsidRPr="00C228C9">
        <w:rPr>
          <w:sz w:val="16"/>
        </w:rPr>
        <w:t>A1: The U.S. Department of Defense’s 2024 Arctic Strategy, published on July 22, 2024, identifies five concerns for the Arctic’s strategic landscape: China’s presence in the Arctic, including the operation of three icebreakers; Russia’s plans and activities in the Arctic; cooperation between China and Russia; an evolving security architecture; and climate change’s impact on operational ability. An effective U.S. response to threats in the Arctic requires the ability to operate in the far north, and that requires icebreakers, of which the United States has very few.</w:t>
      </w:r>
    </w:p>
    <w:p w14:paraId="19CF302E" w14:textId="77777777" w:rsidR="00BB5422" w:rsidRPr="00C228C9" w:rsidRDefault="00BB5422" w:rsidP="00BB5422">
      <w:pPr>
        <w:rPr>
          <w:sz w:val="16"/>
        </w:rPr>
      </w:pPr>
      <w:r w:rsidRPr="00C228C9">
        <w:rPr>
          <w:sz w:val="16"/>
        </w:rPr>
        <w:t>The ICE Pact aims to increase icebreaker capacity and production and aligns with NATO’s broader goals to increase defense industrial cooperation. The new trilateral arrangement has three primary goals: improve information sharing between Canada, Finland, and the United States, collaborate on developing the skilled workforce for icebreaker production, and invite allies and partners to buy icebreakers from the three nations. For this last point, the three members of the ICE Pact affirmed that while they have the expertise to produce icebreakers, they need an increase in orders and continual demand to scale production and build capacity. Cooperation among the three allies—and the search for a broader market—may be able to yield this.</w:t>
      </w:r>
    </w:p>
    <w:p w14:paraId="3C7817EC" w14:textId="77777777" w:rsidR="00BB5422" w:rsidRPr="00C228C9" w:rsidRDefault="00BB5422" w:rsidP="00BB5422">
      <w:pPr>
        <w:rPr>
          <w:sz w:val="16"/>
        </w:rPr>
      </w:pPr>
      <w:r w:rsidRPr="00C228C9">
        <w:rPr>
          <w:sz w:val="16"/>
        </w:rPr>
        <w:t xml:space="preserve">Shipbuilding has been a weak link in the U.S. defense industrial base, so it will benefit from collaboration with Canada and Finland. The Finnish government reports that 60 percent of the world’s icebreakers are produced at Finnish shipyards and 80 percent are designed by Finnish companies. Last year, one of Canada’s shipbuilding companies, Davie Shipbuilding, purchased a Finnish shipyard that makes icebreakers, suggesting preexisting industrial cooperation in this sector. This also highlights the interest of strategic adversaries in the Arctic. While the shipyard was located in Helsinki, it had previously been owned by a Russian company, </w:t>
      </w:r>
      <w:proofErr w:type="spellStart"/>
      <w:r w:rsidRPr="00C228C9">
        <w:rPr>
          <w:sz w:val="16"/>
        </w:rPr>
        <w:t>Algador</w:t>
      </w:r>
      <w:proofErr w:type="spellEnd"/>
      <w:r w:rsidRPr="00C228C9">
        <w:rPr>
          <w:sz w:val="16"/>
        </w:rPr>
        <w:t>, which led to lengthy regulatory reviews designed to ensure that the acquisition was not in violation of sanctions. Before the invasion of Ukraine and subsequent sanctions, Finnish shipyards received a substantial amount of business from Russia including a contract to build a ship for a Russian mining company which was intended to be the most powerful icebreaker ever produced in Finland. The export license was denied in 2022 after Russia invaded Ukraine, and the icebreaker was never built.</w:t>
      </w:r>
    </w:p>
    <w:p w14:paraId="663A8FF3" w14:textId="77777777" w:rsidR="00BB5422" w:rsidRDefault="00BB5422" w:rsidP="00BB5422">
      <w:pPr>
        <w:rPr>
          <w:sz w:val="16"/>
        </w:rPr>
      </w:pPr>
      <w:r w:rsidRPr="00C228C9">
        <w:rPr>
          <w:rStyle w:val="StyleUnderline"/>
          <w:highlight w:val="cyan"/>
        </w:rPr>
        <w:t>The goal of the ICE Pact</w:t>
      </w:r>
      <w:r w:rsidRPr="00C228C9">
        <w:rPr>
          <w:rStyle w:val="StyleUnderline"/>
        </w:rPr>
        <w:t xml:space="preserve"> is </w:t>
      </w:r>
      <w:r w:rsidRPr="00C228C9">
        <w:rPr>
          <w:rStyle w:val="StyleUnderline"/>
          <w:highlight w:val="cyan"/>
        </w:rPr>
        <w:t>to enable</w:t>
      </w:r>
      <w:r w:rsidRPr="00C228C9">
        <w:rPr>
          <w:rStyle w:val="StyleUnderline"/>
        </w:rPr>
        <w:t xml:space="preserve"> the three </w:t>
      </w:r>
      <w:r w:rsidRPr="00C228C9">
        <w:rPr>
          <w:rStyle w:val="StyleUnderline"/>
          <w:highlight w:val="cyan"/>
        </w:rPr>
        <w:t>nations to build</w:t>
      </w:r>
      <w:r w:rsidRPr="00C228C9">
        <w:rPr>
          <w:rStyle w:val="StyleUnderline"/>
        </w:rPr>
        <w:t xml:space="preserve"> the </w:t>
      </w:r>
      <w:r w:rsidRPr="00C228C9">
        <w:rPr>
          <w:rStyle w:val="Emphasis"/>
        </w:rPr>
        <w:t>shipbuilding capacity</w:t>
      </w:r>
      <w:r w:rsidRPr="00C228C9">
        <w:rPr>
          <w:rStyle w:val="StyleUnderline"/>
        </w:rPr>
        <w:t xml:space="preserve"> and the </w:t>
      </w:r>
      <w:r w:rsidRPr="00C228C9">
        <w:rPr>
          <w:rStyle w:val="Emphasis"/>
          <w:highlight w:val="cyan"/>
        </w:rPr>
        <w:t>icebreakers</w:t>
      </w:r>
      <w:r w:rsidRPr="00C228C9">
        <w:rPr>
          <w:rStyle w:val="StyleUnderline"/>
        </w:rPr>
        <w:t xml:space="preserve"> they require</w:t>
      </w:r>
      <w:r w:rsidRPr="00C228C9">
        <w:rPr>
          <w:sz w:val="16"/>
        </w:rPr>
        <w:t>, with the eventual industrial base goal of allowing allies and partners to take advantage of this increased capacity and increase their own capabilities more affordably. U.S. officials believe allies will require between 70 and 90 icebreakers. Finland views the ICE Pact as a way to contribute to the alliance by sharing their industry expertise while gaining the larger market that comes with selling systems and components to ships made in Canada and the United States. Canada sees </w:t>
      </w:r>
      <w:r w:rsidRPr="00C228C9">
        <w:rPr>
          <w:rStyle w:val="StyleUnderline"/>
          <w:highlight w:val="cyan"/>
        </w:rPr>
        <w:t xml:space="preserve">the ICE Pact as a </w:t>
      </w:r>
      <w:r w:rsidRPr="00C228C9">
        <w:rPr>
          <w:rStyle w:val="Emphasis"/>
          <w:highlight w:val="cyan"/>
        </w:rPr>
        <w:t>pathway toward protecting</w:t>
      </w:r>
      <w:r w:rsidRPr="00C228C9">
        <w:rPr>
          <w:sz w:val="16"/>
        </w:rPr>
        <w:t xml:space="preserve"> their Arctic sovereignty and </w:t>
      </w:r>
      <w:r w:rsidRPr="00C228C9">
        <w:rPr>
          <w:rStyle w:val="StyleUnderline"/>
          <w:highlight w:val="cyan"/>
        </w:rPr>
        <w:t xml:space="preserve">the </w:t>
      </w:r>
      <w:r w:rsidRPr="00C228C9">
        <w:rPr>
          <w:rStyle w:val="Emphasis"/>
          <w:highlight w:val="cyan"/>
        </w:rPr>
        <w:t>interests of Indigenous communities</w:t>
      </w:r>
      <w:r w:rsidRPr="00C228C9">
        <w:rPr>
          <w:rStyle w:val="StyleUnderline"/>
          <w:highlight w:val="cyan"/>
        </w:rPr>
        <w:t xml:space="preserve"> while supporting</w:t>
      </w:r>
      <w:r w:rsidRPr="00C228C9">
        <w:rPr>
          <w:rStyle w:val="StyleUnderline"/>
        </w:rPr>
        <w:t xml:space="preserve"> the </w:t>
      </w:r>
      <w:r w:rsidRPr="00C228C9">
        <w:rPr>
          <w:rStyle w:val="StyleUnderline"/>
          <w:highlight w:val="cyan"/>
        </w:rPr>
        <w:t>renewal of</w:t>
      </w:r>
      <w:r w:rsidRPr="00C228C9">
        <w:rPr>
          <w:rStyle w:val="StyleUnderline"/>
        </w:rPr>
        <w:t xml:space="preserve"> their coast guard and </w:t>
      </w:r>
      <w:r w:rsidRPr="00C228C9">
        <w:rPr>
          <w:rStyle w:val="StyleUnderline"/>
          <w:highlight w:val="cyan"/>
        </w:rPr>
        <w:t>naval fleets</w:t>
      </w:r>
      <w:r w:rsidRPr="00C228C9">
        <w:rPr>
          <w:sz w:val="16"/>
        </w:rPr>
        <w:t xml:space="preserve"> and promoting job growth.</w:t>
      </w:r>
    </w:p>
    <w:p w14:paraId="6FB14799" w14:textId="77777777" w:rsidR="00BB5422" w:rsidRDefault="00BB5422" w:rsidP="00BB5422">
      <w:pPr>
        <w:rPr>
          <w:sz w:val="16"/>
        </w:rPr>
      </w:pPr>
    </w:p>
    <w:p w14:paraId="7F14AF1D" w14:textId="77777777" w:rsidR="00BB5422" w:rsidRDefault="00BB5422" w:rsidP="00BB5422">
      <w:pPr>
        <w:rPr>
          <w:sz w:val="16"/>
        </w:rPr>
      </w:pPr>
    </w:p>
    <w:p w14:paraId="578EF960" w14:textId="77777777" w:rsidR="00BB5422" w:rsidRPr="00C228C9" w:rsidRDefault="00BB5422" w:rsidP="00BB5422">
      <w:pPr>
        <w:pStyle w:val="Heading4"/>
      </w:pPr>
      <w:r>
        <w:t xml:space="preserve">International agreements ensure that Indigenous people are involved in maritime development. </w:t>
      </w:r>
    </w:p>
    <w:p w14:paraId="2301ABDF" w14:textId="77777777" w:rsidR="00BB5422" w:rsidRPr="0037496D" w:rsidRDefault="00BB5422" w:rsidP="00BB5422">
      <w:pPr>
        <w:rPr>
          <w:rStyle w:val="StyleUnderline"/>
        </w:rPr>
      </w:pPr>
      <w:r w:rsidRPr="00662034">
        <w:rPr>
          <w:rStyle w:val="Style13ptBold"/>
        </w:rPr>
        <w:t>Wan ’25</w:t>
      </w:r>
      <w:r>
        <w:rPr>
          <w:rStyle w:val="StyleUnderline"/>
        </w:rPr>
        <w:t xml:space="preserve"> [Junjie Wan, January 2025, PhD from World Maritime University, </w:t>
      </w:r>
      <w:r w:rsidRPr="00B050A2">
        <w:t>Experienced Senior Marine Surveyor</w:t>
      </w:r>
      <w:r>
        <w:t>, “</w:t>
      </w:r>
      <w:r w:rsidRPr="001D231F">
        <w:t>Analysis of Safety Investment - Economic Benefit in Arctic Shipping to Shipping Companies and the Arctic Coastal States</w:t>
      </w:r>
      <w:r>
        <w:t xml:space="preserve">,” </w:t>
      </w:r>
      <w:r w:rsidRPr="00662034">
        <w:rPr>
          <w:i/>
          <w:iCs/>
        </w:rPr>
        <w:t>WMU RESEARCH REPORT SERIES No. 39</w:t>
      </w:r>
      <w:r>
        <w:rPr>
          <w:i/>
          <w:iCs/>
        </w:rPr>
        <w:t xml:space="preserve">, </w:t>
      </w:r>
      <w:r w:rsidRPr="00662034">
        <w:t>https://commons.wmu.se/cgi/viewcontent.cgi?article=1036&amp;context=phd_dissertations</w:t>
      </w:r>
      <w:r>
        <w:t xml:space="preserve"> accessed 7/10/25] // </w:t>
      </w:r>
      <w:proofErr w:type="spellStart"/>
      <w:r>
        <w:t>mrucka</w:t>
      </w:r>
      <w:proofErr w:type="spellEnd"/>
    </w:p>
    <w:p w14:paraId="122B553E" w14:textId="77777777" w:rsidR="00BB5422" w:rsidRDefault="00BB5422" w:rsidP="00BB5422">
      <w:pPr>
        <w:rPr>
          <w:sz w:val="16"/>
        </w:rPr>
      </w:pPr>
      <w:r w:rsidRPr="004C00FA">
        <w:rPr>
          <w:sz w:val="16"/>
        </w:rPr>
        <w:t xml:space="preserve">In addition, </w:t>
      </w:r>
      <w:r w:rsidRPr="00C811CE">
        <w:rPr>
          <w:rStyle w:val="StyleUnderline"/>
          <w:highlight w:val="cyan"/>
        </w:rPr>
        <w:t>Arctic</w:t>
      </w:r>
      <w:r w:rsidRPr="00F84EA7">
        <w:rPr>
          <w:rStyle w:val="StyleUnderline"/>
        </w:rPr>
        <w:t xml:space="preserve"> coastal </w:t>
      </w:r>
      <w:r w:rsidRPr="00C811CE">
        <w:rPr>
          <w:rStyle w:val="StyleUnderline"/>
          <w:highlight w:val="cyan"/>
        </w:rPr>
        <w:t>states have adopted</w:t>
      </w:r>
      <w:r w:rsidRPr="00F84EA7">
        <w:rPr>
          <w:rStyle w:val="StyleUnderline"/>
        </w:rPr>
        <w:t xml:space="preserve"> </w:t>
      </w:r>
      <w:r w:rsidRPr="00C811CE">
        <w:rPr>
          <w:rStyle w:val="Emphasis"/>
        </w:rPr>
        <w:t xml:space="preserve">national </w:t>
      </w:r>
      <w:r w:rsidRPr="00C811CE">
        <w:rPr>
          <w:rStyle w:val="Emphasis"/>
          <w:highlight w:val="cyan"/>
        </w:rPr>
        <w:t>legislation</w:t>
      </w:r>
      <w:r w:rsidRPr="00C811CE">
        <w:rPr>
          <w:rStyle w:val="StyleUnderline"/>
          <w:highlight w:val="cyan"/>
        </w:rPr>
        <w:t xml:space="preserve"> for ships operating in ice-covered waters</w:t>
      </w:r>
      <w:r w:rsidRPr="00F84EA7">
        <w:rPr>
          <w:rStyle w:val="StyleUnderline"/>
        </w:rPr>
        <w:t xml:space="preserve"> within their EEZs </w:t>
      </w:r>
      <w:r w:rsidRPr="00C811CE">
        <w:rPr>
          <w:rStyle w:val="StyleUnderline"/>
          <w:highlight w:val="cyan"/>
        </w:rPr>
        <w:t xml:space="preserve">and national </w:t>
      </w:r>
      <w:r w:rsidRPr="00C811CE">
        <w:rPr>
          <w:rStyle w:val="Emphasis"/>
          <w:highlight w:val="cyan"/>
        </w:rPr>
        <w:t>regulations</w:t>
      </w:r>
      <w:r w:rsidRPr="00C811CE">
        <w:rPr>
          <w:rStyle w:val="StyleUnderline"/>
          <w:highlight w:val="cyan"/>
        </w:rPr>
        <w:t xml:space="preserve"> regarding</w:t>
      </w:r>
      <w:r w:rsidRPr="00F84EA7">
        <w:rPr>
          <w:rStyle w:val="StyleUnderline"/>
        </w:rPr>
        <w:t xml:space="preserve"> navigation </w:t>
      </w:r>
      <w:r w:rsidRPr="00C811CE">
        <w:rPr>
          <w:rStyle w:val="Emphasis"/>
          <w:highlight w:val="cyan"/>
        </w:rPr>
        <w:t>safety</w:t>
      </w:r>
      <w:r w:rsidRPr="00C811CE">
        <w:rPr>
          <w:rStyle w:val="StyleUnderline"/>
          <w:highlight w:val="cyan"/>
        </w:rPr>
        <w:t xml:space="preserve"> and </w:t>
      </w:r>
      <w:r w:rsidRPr="00C811CE">
        <w:rPr>
          <w:rStyle w:val="Emphasis"/>
          <w:highlight w:val="cyan"/>
        </w:rPr>
        <w:t>pollution</w:t>
      </w:r>
      <w:r w:rsidRPr="00F84EA7">
        <w:rPr>
          <w:rStyle w:val="StyleUnderline"/>
        </w:rPr>
        <w:t xml:space="preserve"> prevention</w:t>
      </w:r>
      <w:r w:rsidRPr="004C00FA">
        <w:rPr>
          <w:sz w:val="16"/>
        </w:rPr>
        <w:t xml:space="preserve">. For example, for NSR, </w:t>
      </w:r>
      <w:r w:rsidRPr="00F84EA7">
        <w:rPr>
          <w:rStyle w:val="StyleUnderline"/>
        </w:rPr>
        <w:t>the Russian Federation has Requirements for the Design, Equipment, and Supplies of Vessels Navigating the Northern Sea Route</w:t>
      </w:r>
      <w:r w:rsidRPr="004C00FA">
        <w:rPr>
          <w:sz w:val="16"/>
        </w:rPr>
        <w:t xml:space="preserve">, 1996 (a section of "Guide to Navigation through the Northern Sea Route," 1996), the Rules of Navigation in the Water Area of the Northern Sea Route (NSR Rules), and the Federal Law of July 28, 2012, N 132-FZ " On Amendments to Certain Legislative Acts of the Russian Federation Concerning State Regulation of Merchant Shipping on the Water Area of the Northern Sea Route". </w:t>
      </w:r>
      <w:r w:rsidRPr="00197548">
        <w:rPr>
          <w:rStyle w:val="StyleUnderline"/>
        </w:rPr>
        <w:t>Arctic shipping in Canada is governed by several pieces of legislation,</w:t>
      </w:r>
      <w:r w:rsidRPr="004C00FA">
        <w:rPr>
          <w:sz w:val="16"/>
        </w:rPr>
        <w:t xml:space="preserve"> including the Arctic Shipping Safety and Pollution Prevention Regulations (ASSPPR), the Arctic Water Pollution Prevention Act, the Canada Shipping Act 2001, the Marine Liability Act, the Marine Transportation Security Act, the Coasting Trade Act, and the Canada Labor Code. In addition to the regulations mentioned above, </w:t>
      </w:r>
      <w:r w:rsidRPr="00C811CE">
        <w:rPr>
          <w:rStyle w:val="StyleUnderline"/>
          <w:highlight w:val="cyan"/>
        </w:rPr>
        <w:t>Coastal States’ legal</w:t>
      </w:r>
      <w:r w:rsidRPr="00197548">
        <w:rPr>
          <w:rStyle w:val="StyleUnderline"/>
        </w:rPr>
        <w:t xml:space="preserve">, policy, and governance </w:t>
      </w:r>
      <w:r w:rsidRPr="00C811CE">
        <w:rPr>
          <w:rStyle w:val="StyleUnderline"/>
          <w:highlight w:val="cyan"/>
        </w:rPr>
        <w:t>frameworks may</w:t>
      </w:r>
      <w:r w:rsidRPr="00197548">
        <w:rPr>
          <w:rStyle w:val="StyleUnderline"/>
        </w:rPr>
        <w:t xml:space="preserve"> also </w:t>
      </w:r>
      <w:r w:rsidRPr="00C811CE">
        <w:rPr>
          <w:rStyle w:val="StyleUnderline"/>
          <w:highlight w:val="cyan"/>
        </w:rPr>
        <w:t xml:space="preserve">affect </w:t>
      </w:r>
      <w:r w:rsidRPr="00C811CE">
        <w:rPr>
          <w:rStyle w:val="Emphasis"/>
          <w:highlight w:val="cyan"/>
        </w:rPr>
        <w:t>risk assessments</w:t>
      </w:r>
      <w:r w:rsidRPr="00197548">
        <w:rPr>
          <w:rStyle w:val="StyleUnderline"/>
        </w:rPr>
        <w:t xml:space="preserve"> and safety investments </w:t>
      </w:r>
      <w:r w:rsidRPr="00C811CE">
        <w:rPr>
          <w:rStyle w:val="StyleUnderline"/>
          <w:highlight w:val="cyan"/>
        </w:rPr>
        <w:t>in the Polar region</w:t>
      </w:r>
      <w:r w:rsidRPr="00197548">
        <w:rPr>
          <w:rStyle w:val="StyleUnderline"/>
        </w:rPr>
        <w:t>.</w:t>
      </w:r>
      <w:r w:rsidRPr="004C00FA">
        <w:rPr>
          <w:sz w:val="16"/>
        </w:rPr>
        <w:t xml:space="preserve"> For example, Marine Protected Areas (MPAs) and Low-Impact Shipping Corridors may pose restrictions (e.g., Federal Marine Protected Areas Protection Standard</w:t>
      </w:r>
      <w:proofErr w:type="gramStart"/>
      <w:r w:rsidRPr="004C00FA">
        <w:rPr>
          <w:sz w:val="16"/>
        </w:rPr>
        <w:t>38 )</w:t>
      </w:r>
      <w:proofErr w:type="gramEnd"/>
      <w:r w:rsidRPr="004C00FA">
        <w:rPr>
          <w:sz w:val="16"/>
        </w:rPr>
        <w:t xml:space="preserve"> to ship navigation (e.g., no icebreaking in the areas of corridors) and other activities. Shipping and its impacts in the areas are also regulated in a number of Oceans Act MPAs. In the past, Canada and other Coastal States designated MPAs (e.g., </w:t>
      </w:r>
      <w:proofErr w:type="spellStart"/>
      <w:r w:rsidRPr="004C00FA">
        <w:rPr>
          <w:sz w:val="16"/>
        </w:rPr>
        <w:t>Tuvaijuittuq</w:t>
      </w:r>
      <w:proofErr w:type="spellEnd"/>
      <w:r w:rsidRPr="004C00FA">
        <w:rPr>
          <w:sz w:val="16"/>
        </w:rPr>
        <w:t xml:space="preserve"> MPA) and planned to establish new Marine Protected Areas (e.g., Southampton Island) in the Arctic (DFO, 2019, 2022b). </w:t>
      </w:r>
      <w:r w:rsidRPr="00C811CE">
        <w:rPr>
          <w:rStyle w:val="StyleUnderline"/>
          <w:highlight w:val="cyan"/>
        </w:rPr>
        <w:t>The process of establishing new M</w:t>
      </w:r>
      <w:r w:rsidRPr="00197548">
        <w:rPr>
          <w:rStyle w:val="StyleUnderline"/>
        </w:rPr>
        <w:t xml:space="preserve">arine </w:t>
      </w:r>
      <w:r w:rsidRPr="00C811CE">
        <w:rPr>
          <w:rStyle w:val="StyleUnderline"/>
          <w:highlight w:val="cyan"/>
        </w:rPr>
        <w:t>P</w:t>
      </w:r>
      <w:r w:rsidRPr="00197548">
        <w:rPr>
          <w:rStyle w:val="StyleUnderline"/>
        </w:rPr>
        <w:t xml:space="preserve">rotected </w:t>
      </w:r>
      <w:r w:rsidRPr="00C811CE">
        <w:rPr>
          <w:rStyle w:val="StyleUnderline"/>
          <w:highlight w:val="cyan"/>
        </w:rPr>
        <w:t>A</w:t>
      </w:r>
      <w:r w:rsidRPr="00197548">
        <w:rPr>
          <w:rStyle w:val="StyleUnderline"/>
        </w:rPr>
        <w:t xml:space="preserve">reas </w:t>
      </w:r>
      <w:r w:rsidRPr="00C811CE">
        <w:rPr>
          <w:rStyle w:val="StyleUnderline"/>
          <w:highlight w:val="cyan"/>
        </w:rPr>
        <w:t>includes</w:t>
      </w:r>
      <w:r w:rsidRPr="00197548">
        <w:rPr>
          <w:rStyle w:val="StyleUnderline"/>
        </w:rPr>
        <w:t xml:space="preserve"> the collection and </w:t>
      </w:r>
      <w:r w:rsidRPr="00C811CE">
        <w:rPr>
          <w:rStyle w:val="StyleUnderline"/>
          <w:highlight w:val="cyan"/>
        </w:rPr>
        <w:t>consideration of</w:t>
      </w:r>
      <w:r w:rsidRPr="00197548">
        <w:rPr>
          <w:rStyle w:val="StyleUnderline"/>
        </w:rPr>
        <w:t xml:space="preserve"> ecological and socio-economic information, </w:t>
      </w:r>
      <w:r w:rsidRPr="00C811CE">
        <w:rPr>
          <w:rStyle w:val="Emphasis"/>
        </w:rPr>
        <w:t xml:space="preserve">including </w:t>
      </w:r>
      <w:r w:rsidRPr="00C811CE">
        <w:rPr>
          <w:rStyle w:val="Emphasis"/>
          <w:highlight w:val="cyan"/>
        </w:rPr>
        <w:t>indigenous knowledge</w:t>
      </w:r>
      <w:r w:rsidRPr="00197548">
        <w:rPr>
          <w:rStyle w:val="StyleUnderline"/>
        </w:rPr>
        <w:t>, and a risk assessment must also be completed, as required by Governor-in-Council Oceans Act MPAs</w:t>
      </w:r>
      <w:r w:rsidRPr="004C00FA">
        <w:rPr>
          <w:sz w:val="16"/>
        </w:rPr>
        <w:t xml:space="preserve"> (DFO, 2024). </w:t>
      </w:r>
      <w:r w:rsidRPr="00C811CE">
        <w:rPr>
          <w:rStyle w:val="StyleUnderline"/>
          <w:highlight w:val="cyan"/>
        </w:rPr>
        <w:t>The</w:t>
      </w:r>
      <w:r w:rsidRPr="00197548">
        <w:rPr>
          <w:rStyle w:val="StyleUnderline"/>
        </w:rPr>
        <w:t xml:space="preserve"> Northern Low-Impact Shipping Corridors (</w:t>
      </w:r>
      <w:r w:rsidRPr="00C811CE">
        <w:rPr>
          <w:rStyle w:val="Emphasis"/>
          <w:highlight w:val="cyan"/>
        </w:rPr>
        <w:t>NLISC</w:t>
      </w:r>
      <w:r w:rsidRPr="00C811CE">
        <w:rPr>
          <w:rStyle w:val="StyleUnderline"/>
          <w:highlight w:val="cyan"/>
        </w:rPr>
        <w:t>) initiative</w:t>
      </w:r>
      <w:r w:rsidRPr="004C00FA">
        <w:rPr>
          <w:sz w:val="16"/>
        </w:rPr>
        <w:t xml:space="preserve"> under Canada’s Ocean Protection Plan (OPP) </w:t>
      </w:r>
      <w:r w:rsidRPr="00C811CE">
        <w:rPr>
          <w:rStyle w:val="StyleUnderline"/>
          <w:highlight w:val="cyan"/>
        </w:rPr>
        <w:t xml:space="preserve">is building </w:t>
      </w:r>
      <w:r w:rsidRPr="00C811CE">
        <w:rPr>
          <w:rStyle w:val="Emphasis"/>
          <w:highlight w:val="cyan"/>
        </w:rPr>
        <w:t>stronger partnerships with Indigenous communities</w:t>
      </w:r>
      <w:r w:rsidRPr="00C811CE">
        <w:rPr>
          <w:rStyle w:val="StyleUnderline"/>
          <w:highlight w:val="cyan"/>
        </w:rPr>
        <w:t xml:space="preserve"> in the Arctic and seeks to</w:t>
      </w:r>
      <w:r w:rsidRPr="00197548">
        <w:rPr>
          <w:rStyle w:val="StyleUnderline"/>
        </w:rPr>
        <w:t xml:space="preserve"> </w:t>
      </w:r>
      <w:r w:rsidRPr="00C811CE">
        <w:rPr>
          <w:rStyle w:val="Emphasis"/>
        </w:rPr>
        <w:t>protect wildlife</w:t>
      </w:r>
      <w:r w:rsidRPr="00197548">
        <w:rPr>
          <w:rStyle w:val="StyleUnderline"/>
        </w:rPr>
        <w:t xml:space="preserve"> and the environment, </w:t>
      </w:r>
      <w:r w:rsidRPr="00C811CE">
        <w:rPr>
          <w:rStyle w:val="StyleUnderline"/>
          <w:highlight w:val="cyan"/>
        </w:rPr>
        <w:t xml:space="preserve">enhance </w:t>
      </w:r>
      <w:r w:rsidRPr="00C811CE">
        <w:rPr>
          <w:rStyle w:val="Emphasis"/>
          <w:highlight w:val="cyan"/>
        </w:rPr>
        <w:t>marine navigation</w:t>
      </w:r>
      <w:r w:rsidRPr="00C811CE">
        <w:rPr>
          <w:rStyle w:val="StyleUnderline"/>
          <w:highlight w:val="cyan"/>
        </w:rPr>
        <w:t xml:space="preserve"> safety,</w:t>
      </w:r>
      <w:r w:rsidRPr="00197548">
        <w:rPr>
          <w:rStyle w:val="StyleUnderline"/>
        </w:rPr>
        <w:t xml:space="preserve"> and </w:t>
      </w:r>
      <w:r w:rsidRPr="00C811CE">
        <w:rPr>
          <w:rStyle w:val="Emphasis"/>
        </w:rPr>
        <w:t>guide investments</w:t>
      </w:r>
      <w:r w:rsidRPr="00197548">
        <w:rPr>
          <w:rStyle w:val="StyleUnderline"/>
        </w:rPr>
        <w:t xml:space="preserve"> in the North.</w:t>
      </w:r>
      <w:r w:rsidRPr="004C00FA">
        <w:rPr>
          <w:sz w:val="16"/>
        </w:rPr>
        <w:t xml:space="preserve"> The federal government is working to develop a pilot project in each region of Inuit </w:t>
      </w:r>
      <w:proofErr w:type="spellStart"/>
      <w:r w:rsidRPr="004C00FA">
        <w:rPr>
          <w:sz w:val="16"/>
        </w:rPr>
        <w:t>Nunangat</w:t>
      </w:r>
      <w:proofErr w:type="spellEnd"/>
      <w:r w:rsidRPr="004C00FA">
        <w:rPr>
          <w:sz w:val="16"/>
        </w:rPr>
        <w:t xml:space="preserve">, which will help the government develop and implement the governance process that addresses community concerns and guides processes moving forward (Transport Canada, 2024). Examples of the community-identified safety recommendations from the NLISC include new or improved charting in key areas, permanent lighted navigational markers or GPS coordinates marking reefs to guide ships into the area, and more oil spill equipment needed (Carter et al., 2017). </w:t>
      </w:r>
      <w:r w:rsidRPr="00A23CA6">
        <w:rPr>
          <w:rStyle w:val="StyleUnderline"/>
        </w:rPr>
        <w:t xml:space="preserve">Other </w:t>
      </w:r>
      <w:r w:rsidRPr="00C811CE">
        <w:rPr>
          <w:rStyle w:val="Emphasis"/>
          <w:highlight w:val="cyan"/>
        </w:rPr>
        <w:t>intergovernmental organizations</w:t>
      </w:r>
      <w:r w:rsidRPr="00C811CE">
        <w:rPr>
          <w:rStyle w:val="StyleUnderline"/>
          <w:highlight w:val="cyan"/>
        </w:rPr>
        <w:t xml:space="preserve"> participate in the region's </w:t>
      </w:r>
      <w:r w:rsidRPr="00C811CE">
        <w:rPr>
          <w:rStyle w:val="Emphasis"/>
          <w:highlight w:val="cyan"/>
        </w:rPr>
        <w:t>regulation</w:t>
      </w:r>
      <w:r w:rsidRPr="00A23CA6">
        <w:rPr>
          <w:rStyle w:val="StyleUnderline"/>
        </w:rPr>
        <w:t>.</w:t>
      </w:r>
      <w:r w:rsidRPr="004C00FA">
        <w:rPr>
          <w:sz w:val="16"/>
        </w:rPr>
        <w:t xml:space="preserve"> </w:t>
      </w:r>
      <w:r w:rsidRPr="00C811CE">
        <w:rPr>
          <w:rStyle w:val="StyleUnderline"/>
          <w:highlight w:val="cyan"/>
        </w:rPr>
        <w:t xml:space="preserve">The </w:t>
      </w:r>
      <w:r w:rsidRPr="00C811CE">
        <w:rPr>
          <w:rStyle w:val="Emphasis"/>
          <w:highlight w:val="cyan"/>
        </w:rPr>
        <w:t>Arctic Council</w:t>
      </w:r>
      <w:r w:rsidRPr="00A23CA6">
        <w:rPr>
          <w:rStyle w:val="StyleUnderline"/>
        </w:rPr>
        <w:t xml:space="preserve"> is a regional intergovernmental forum established to </w:t>
      </w:r>
      <w:r w:rsidRPr="00C811CE">
        <w:rPr>
          <w:rStyle w:val="StyleUnderline"/>
          <w:highlight w:val="cyan"/>
        </w:rPr>
        <w:t>promote</w:t>
      </w:r>
      <w:r w:rsidRPr="00A23CA6">
        <w:rPr>
          <w:rStyle w:val="StyleUnderline"/>
        </w:rPr>
        <w:t xml:space="preserve"> cooperation, coordination, and </w:t>
      </w:r>
      <w:r w:rsidRPr="00C811CE">
        <w:rPr>
          <w:rStyle w:val="StyleUnderline"/>
          <w:highlight w:val="cyan"/>
        </w:rPr>
        <w:t>interaction among</w:t>
      </w:r>
      <w:r w:rsidRPr="00A23CA6">
        <w:rPr>
          <w:rStyle w:val="StyleUnderline"/>
        </w:rPr>
        <w:t xml:space="preserve"> the </w:t>
      </w:r>
      <w:r w:rsidRPr="00C811CE">
        <w:rPr>
          <w:rStyle w:val="StyleUnderline"/>
          <w:highlight w:val="cyan"/>
        </w:rPr>
        <w:t xml:space="preserve">Arctic states, </w:t>
      </w:r>
      <w:r w:rsidRPr="00C811CE">
        <w:rPr>
          <w:rStyle w:val="Emphasis"/>
          <w:highlight w:val="cyan"/>
        </w:rPr>
        <w:t>Arctic Indigenous people</w:t>
      </w:r>
      <w:r w:rsidRPr="00A23CA6">
        <w:rPr>
          <w:rStyle w:val="StyleUnderline"/>
        </w:rPr>
        <w:t xml:space="preserve">, and other Arctic inhabitants </w:t>
      </w:r>
      <w:r w:rsidRPr="00C811CE">
        <w:rPr>
          <w:rStyle w:val="StyleUnderline"/>
          <w:highlight w:val="cyan"/>
        </w:rPr>
        <w:t>on common</w:t>
      </w:r>
      <w:r w:rsidRPr="00A23CA6">
        <w:rPr>
          <w:rStyle w:val="StyleUnderline"/>
        </w:rPr>
        <w:t xml:space="preserve"> Arctic </w:t>
      </w:r>
      <w:r w:rsidRPr="00C811CE">
        <w:rPr>
          <w:rStyle w:val="StyleUnderline"/>
          <w:highlight w:val="cyan"/>
        </w:rPr>
        <w:t xml:space="preserve">issues, particularly </w:t>
      </w:r>
      <w:r w:rsidRPr="00C811CE">
        <w:rPr>
          <w:rStyle w:val="Emphasis"/>
          <w:highlight w:val="cyan"/>
        </w:rPr>
        <w:t>sustainable development</w:t>
      </w:r>
      <w:r w:rsidRPr="00A23CA6">
        <w:rPr>
          <w:rStyle w:val="StyleUnderline"/>
        </w:rPr>
        <w:t xml:space="preserve"> and environmental protection</w:t>
      </w:r>
      <w:r w:rsidRPr="004C00FA">
        <w:rPr>
          <w:sz w:val="16"/>
        </w:rPr>
        <w:t xml:space="preserve"> (Arctic Council, 2022). Although the importance of its role and efforts made toward sustainable Arctic shipping is widely acknowledged, unlike the IMO, it does not have the authority to regulate or implement maritime policies on Arctic issues beyond national jurisdictions. </w:t>
      </w:r>
      <w:r w:rsidRPr="00A23CA6">
        <w:rPr>
          <w:rStyle w:val="StyleUnderline"/>
        </w:rPr>
        <w:t>One of the Arctic Council's critical functions is cooperation with the IMO on Arctic issues</w:t>
      </w:r>
      <w:r w:rsidRPr="004C00FA">
        <w:rPr>
          <w:sz w:val="16"/>
        </w:rPr>
        <w:t>, such as the IMO Polar Code, the SAR Agreement, and the designation of MARPOL Special Areas. The matters related to the Arctic maritime safety, security, and environmental protection should be resolved through cooperating with the IMO, and the Council's AMSA report highlights the importance of the IMO and calls for the Arctic states to cooperatively support efforts at the IMO to strengthen, harmonize and regularly update international standards for vessels operating in the Arctic (AMSA, 2009; Lassi et al., 2016). With the development of the Arctic, the potential for conflicts of interest is also raised, for example, between commercial fisheries, local communities, subsistence livelihoods, and natural resources exploration companies (Arctic Council, 2016). The Arctic Council can present the issues and serve as a platform for all stakeholders to discuss them for such conflicts. Evan Bloom, a former senior diplomat who represented the U.S during the initial efforts to establish the Arctic Council, stated his view on the Arctic Council: "In its current form, it contributes meaningfully to making the Arctic a region of stability and minimal conflict – which is perhaps its most important role. It keeps the Arctic States talking among themselves; open channels of communication have a positive impact. Those channels are open at every level, among the Senior Arctic Officials, among the many participants of the Working Groups, and at national leadership levels as well." (Evan, 2021, Para.15)</w:t>
      </w:r>
    </w:p>
    <w:p w14:paraId="2371ED16" w14:textId="77777777" w:rsidR="00BB5422" w:rsidRDefault="00BB5422" w:rsidP="00BB5422">
      <w:pPr>
        <w:rPr>
          <w:sz w:val="16"/>
        </w:rPr>
      </w:pPr>
    </w:p>
    <w:p w14:paraId="64A13C5B" w14:textId="77777777" w:rsidR="00BB5422" w:rsidRDefault="00BB5422" w:rsidP="00BB5422">
      <w:pPr>
        <w:rPr>
          <w:sz w:val="16"/>
        </w:rPr>
      </w:pPr>
    </w:p>
    <w:p w14:paraId="45D2EB54" w14:textId="77777777" w:rsidR="00D1578C" w:rsidRPr="00202051" w:rsidRDefault="00D1578C" w:rsidP="00D1578C">
      <w:pPr>
        <w:rPr>
          <w:rStyle w:val="Style13ptBold"/>
          <w:b w:val="0"/>
          <w:bCs w:val="0"/>
          <w:sz w:val="14"/>
        </w:rPr>
      </w:pPr>
    </w:p>
    <w:sectPr w:rsidR="00D1578C" w:rsidRPr="0020205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F757B9" w14:textId="77777777" w:rsidR="00C6597C" w:rsidRDefault="00C6597C" w:rsidP="00066D2C">
      <w:pPr>
        <w:spacing w:after="0" w:line="240" w:lineRule="auto"/>
      </w:pPr>
      <w:r>
        <w:separator/>
      </w:r>
    </w:p>
  </w:endnote>
  <w:endnote w:type="continuationSeparator" w:id="0">
    <w:p w14:paraId="13EF3E4F" w14:textId="77777777" w:rsidR="00C6597C" w:rsidRDefault="00C6597C"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IBM Plex Serif">
    <w:charset w:val="00"/>
    <w:family w:val="roman"/>
    <w:pitch w:val="variable"/>
    <w:sig w:usb0="A000026F" w:usb1="5000203B" w:usb2="00000000" w:usb3="00000000" w:csb0="00000197"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D3E7F8" w14:textId="77777777" w:rsidR="00C6597C" w:rsidRDefault="00C6597C" w:rsidP="00066D2C">
      <w:pPr>
        <w:spacing w:after="0" w:line="240" w:lineRule="auto"/>
      </w:pPr>
      <w:r>
        <w:separator/>
      </w:r>
    </w:p>
  </w:footnote>
  <w:footnote w:type="continuationSeparator" w:id="0">
    <w:p w14:paraId="29B3DB49" w14:textId="77777777" w:rsidR="00C6597C" w:rsidRDefault="00C6597C"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Reyha"/>
    <w:docVar w:name="OS" w:val="Windows NT"/>
    <w:docVar w:name="OSVersion" w:val="10.0"/>
    <w:docVar w:name="RibbonPointer" w:val="321688408"/>
    <w:docVar w:name="Team" w:val="Raghavaraju"/>
    <w:docVar w:name="VerbatimVersion" w:val="6.0.0"/>
    <w:docVar w:name="WordVersion" w:val="16.0"/>
  </w:docVars>
  <w:rsids>
    <w:rsidRoot w:val="00D1578C"/>
    <w:rsid w:val="00001C7E"/>
    <w:rsid w:val="00004556"/>
    <w:rsid w:val="0000487C"/>
    <w:rsid w:val="000060D6"/>
    <w:rsid w:val="00011FEF"/>
    <w:rsid w:val="00013C8B"/>
    <w:rsid w:val="00016F9A"/>
    <w:rsid w:val="00023AEF"/>
    <w:rsid w:val="000250CA"/>
    <w:rsid w:val="00032119"/>
    <w:rsid w:val="000330EB"/>
    <w:rsid w:val="000427BD"/>
    <w:rsid w:val="00043C82"/>
    <w:rsid w:val="00050713"/>
    <w:rsid w:val="00053D0F"/>
    <w:rsid w:val="00056966"/>
    <w:rsid w:val="00057806"/>
    <w:rsid w:val="000615B0"/>
    <w:rsid w:val="00063921"/>
    <w:rsid w:val="000657E9"/>
    <w:rsid w:val="00066D2C"/>
    <w:rsid w:val="0007328F"/>
    <w:rsid w:val="00074F1E"/>
    <w:rsid w:val="0007573B"/>
    <w:rsid w:val="0007578B"/>
    <w:rsid w:val="0007692C"/>
    <w:rsid w:val="00076EA7"/>
    <w:rsid w:val="00080E37"/>
    <w:rsid w:val="00080F27"/>
    <w:rsid w:val="00084F07"/>
    <w:rsid w:val="0008786B"/>
    <w:rsid w:val="000912B1"/>
    <w:rsid w:val="00093AB9"/>
    <w:rsid w:val="00094DF4"/>
    <w:rsid w:val="000961CD"/>
    <w:rsid w:val="00097202"/>
    <w:rsid w:val="000A0198"/>
    <w:rsid w:val="000A0585"/>
    <w:rsid w:val="000A218A"/>
    <w:rsid w:val="000A239C"/>
    <w:rsid w:val="000A4AE6"/>
    <w:rsid w:val="000A5EE1"/>
    <w:rsid w:val="000B3425"/>
    <w:rsid w:val="000B5FBB"/>
    <w:rsid w:val="000B6974"/>
    <w:rsid w:val="000B6B3E"/>
    <w:rsid w:val="000C137E"/>
    <w:rsid w:val="000C3D08"/>
    <w:rsid w:val="000D0D08"/>
    <w:rsid w:val="000D739E"/>
    <w:rsid w:val="000D74C7"/>
    <w:rsid w:val="000D7A2C"/>
    <w:rsid w:val="000E0913"/>
    <w:rsid w:val="000E13F7"/>
    <w:rsid w:val="000E2525"/>
    <w:rsid w:val="000E3697"/>
    <w:rsid w:val="000F0690"/>
    <w:rsid w:val="000F3FDC"/>
    <w:rsid w:val="000F5C68"/>
    <w:rsid w:val="000F6390"/>
    <w:rsid w:val="000F6530"/>
    <w:rsid w:val="000F775F"/>
    <w:rsid w:val="001001D1"/>
    <w:rsid w:val="001014FC"/>
    <w:rsid w:val="0010417F"/>
    <w:rsid w:val="00105540"/>
    <w:rsid w:val="00105C8A"/>
    <w:rsid w:val="0010763B"/>
    <w:rsid w:val="001119CE"/>
    <w:rsid w:val="001128A3"/>
    <w:rsid w:val="00114316"/>
    <w:rsid w:val="001149FE"/>
    <w:rsid w:val="00117F85"/>
    <w:rsid w:val="00117F87"/>
    <w:rsid w:val="001218F5"/>
    <w:rsid w:val="00122202"/>
    <w:rsid w:val="00127061"/>
    <w:rsid w:val="001307B9"/>
    <w:rsid w:val="00131B53"/>
    <w:rsid w:val="001327C1"/>
    <w:rsid w:val="001329A3"/>
    <w:rsid w:val="00134120"/>
    <w:rsid w:val="001356C8"/>
    <w:rsid w:val="001378C8"/>
    <w:rsid w:val="00140A6B"/>
    <w:rsid w:val="001419E1"/>
    <w:rsid w:val="00143095"/>
    <w:rsid w:val="00144AD4"/>
    <w:rsid w:val="00146731"/>
    <w:rsid w:val="00146F2E"/>
    <w:rsid w:val="00150A2E"/>
    <w:rsid w:val="00152BF7"/>
    <w:rsid w:val="00163574"/>
    <w:rsid w:val="001645D4"/>
    <w:rsid w:val="0016567B"/>
    <w:rsid w:val="0016568A"/>
    <w:rsid w:val="00170A72"/>
    <w:rsid w:val="00171A2A"/>
    <w:rsid w:val="001723BA"/>
    <w:rsid w:val="00172B30"/>
    <w:rsid w:val="00175A0C"/>
    <w:rsid w:val="00177DD4"/>
    <w:rsid w:val="00180A4E"/>
    <w:rsid w:val="00181F58"/>
    <w:rsid w:val="001826CE"/>
    <w:rsid w:val="00186B65"/>
    <w:rsid w:val="00190CDA"/>
    <w:rsid w:val="00196816"/>
    <w:rsid w:val="0019779A"/>
    <w:rsid w:val="001977CD"/>
    <w:rsid w:val="0019782C"/>
    <w:rsid w:val="001A07A2"/>
    <w:rsid w:val="001A1422"/>
    <w:rsid w:val="001A3079"/>
    <w:rsid w:val="001A4D9A"/>
    <w:rsid w:val="001A4F3A"/>
    <w:rsid w:val="001A6960"/>
    <w:rsid w:val="001B0C5B"/>
    <w:rsid w:val="001B1595"/>
    <w:rsid w:val="001B1762"/>
    <w:rsid w:val="001B18CF"/>
    <w:rsid w:val="001B1977"/>
    <w:rsid w:val="001B2C27"/>
    <w:rsid w:val="001C0A69"/>
    <w:rsid w:val="001C48D7"/>
    <w:rsid w:val="001D1994"/>
    <w:rsid w:val="001D4160"/>
    <w:rsid w:val="001D6D5C"/>
    <w:rsid w:val="001D7A6D"/>
    <w:rsid w:val="001E4A64"/>
    <w:rsid w:val="001E61F5"/>
    <w:rsid w:val="001F0C01"/>
    <w:rsid w:val="001F1F4D"/>
    <w:rsid w:val="001F66E4"/>
    <w:rsid w:val="00200092"/>
    <w:rsid w:val="002005AF"/>
    <w:rsid w:val="00200C1A"/>
    <w:rsid w:val="002052E3"/>
    <w:rsid w:val="00210DC2"/>
    <w:rsid w:val="002110D6"/>
    <w:rsid w:val="002152F9"/>
    <w:rsid w:val="0021530A"/>
    <w:rsid w:val="002212A9"/>
    <w:rsid w:val="00221508"/>
    <w:rsid w:val="002234FB"/>
    <w:rsid w:val="00225437"/>
    <w:rsid w:val="002263A1"/>
    <w:rsid w:val="00232746"/>
    <w:rsid w:val="00236707"/>
    <w:rsid w:val="00237F51"/>
    <w:rsid w:val="00241116"/>
    <w:rsid w:val="0024328E"/>
    <w:rsid w:val="002508CB"/>
    <w:rsid w:val="002514A7"/>
    <w:rsid w:val="002524C4"/>
    <w:rsid w:val="00253733"/>
    <w:rsid w:val="00256AC0"/>
    <w:rsid w:val="002573AF"/>
    <w:rsid w:val="00263CC5"/>
    <w:rsid w:val="002671BE"/>
    <w:rsid w:val="00271866"/>
    <w:rsid w:val="00276E12"/>
    <w:rsid w:val="00277BB1"/>
    <w:rsid w:val="00281B05"/>
    <w:rsid w:val="00282932"/>
    <w:rsid w:val="00282FFC"/>
    <w:rsid w:val="00283BB1"/>
    <w:rsid w:val="002878D0"/>
    <w:rsid w:val="00290F1B"/>
    <w:rsid w:val="00291C09"/>
    <w:rsid w:val="002A3018"/>
    <w:rsid w:val="002A4DA5"/>
    <w:rsid w:val="002A57B1"/>
    <w:rsid w:val="002B2116"/>
    <w:rsid w:val="002B3050"/>
    <w:rsid w:val="002B5F0C"/>
    <w:rsid w:val="002B731D"/>
    <w:rsid w:val="002C0731"/>
    <w:rsid w:val="002C0B33"/>
    <w:rsid w:val="002C30D9"/>
    <w:rsid w:val="002C439D"/>
    <w:rsid w:val="002C6C7D"/>
    <w:rsid w:val="002C769C"/>
    <w:rsid w:val="002D2594"/>
    <w:rsid w:val="002D3647"/>
    <w:rsid w:val="002D418C"/>
    <w:rsid w:val="002E663F"/>
    <w:rsid w:val="002F0384"/>
    <w:rsid w:val="002F276B"/>
    <w:rsid w:val="002F28CE"/>
    <w:rsid w:val="002F2CFC"/>
    <w:rsid w:val="002F37D1"/>
    <w:rsid w:val="002F5A47"/>
    <w:rsid w:val="002F636E"/>
    <w:rsid w:val="00300ADC"/>
    <w:rsid w:val="00300F2F"/>
    <w:rsid w:val="00304257"/>
    <w:rsid w:val="00304A78"/>
    <w:rsid w:val="00306FDE"/>
    <w:rsid w:val="00307FBA"/>
    <w:rsid w:val="003106D9"/>
    <w:rsid w:val="00311112"/>
    <w:rsid w:val="00311C1F"/>
    <w:rsid w:val="0031266A"/>
    <w:rsid w:val="0031761F"/>
    <w:rsid w:val="00323E50"/>
    <w:rsid w:val="003264E7"/>
    <w:rsid w:val="00330B6B"/>
    <w:rsid w:val="00333A69"/>
    <w:rsid w:val="003352D6"/>
    <w:rsid w:val="00345BF2"/>
    <w:rsid w:val="00347131"/>
    <w:rsid w:val="003479B5"/>
    <w:rsid w:val="003500B6"/>
    <w:rsid w:val="00350B2A"/>
    <w:rsid w:val="003518D3"/>
    <w:rsid w:val="00352622"/>
    <w:rsid w:val="00355B45"/>
    <w:rsid w:val="00361FA0"/>
    <w:rsid w:val="003662DB"/>
    <w:rsid w:val="00367D96"/>
    <w:rsid w:val="003706D8"/>
    <w:rsid w:val="00373B7F"/>
    <w:rsid w:val="003753F6"/>
    <w:rsid w:val="003779C8"/>
    <w:rsid w:val="0038038E"/>
    <w:rsid w:val="00382DF7"/>
    <w:rsid w:val="0039157C"/>
    <w:rsid w:val="003926A8"/>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4FC0"/>
    <w:rsid w:val="003C6CA9"/>
    <w:rsid w:val="003C732F"/>
    <w:rsid w:val="003D3B44"/>
    <w:rsid w:val="003D4150"/>
    <w:rsid w:val="003D5367"/>
    <w:rsid w:val="003F3920"/>
    <w:rsid w:val="003F4D5F"/>
    <w:rsid w:val="00405AD7"/>
    <w:rsid w:val="00411C9C"/>
    <w:rsid w:val="004127EF"/>
    <w:rsid w:val="00414EB4"/>
    <w:rsid w:val="004208C6"/>
    <w:rsid w:val="00425531"/>
    <w:rsid w:val="00425A83"/>
    <w:rsid w:val="00425FC0"/>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558"/>
    <w:rsid w:val="00457F13"/>
    <w:rsid w:val="004604DA"/>
    <w:rsid w:val="00462267"/>
    <w:rsid w:val="00462B60"/>
    <w:rsid w:val="00474720"/>
    <w:rsid w:val="00480A40"/>
    <w:rsid w:val="004827C9"/>
    <w:rsid w:val="00486F5E"/>
    <w:rsid w:val="004875B9"/>
    <w:rsid w:val="00491B1C"/>
    <w:rsid w:val="00491C5F"/>
    <w:rsid w:val="0049341D"/>
    <w:rsid w:val="00493AA8"/>
    <w:rsid w:val="004A272D"/>
    <w:rsid w:val="004A2B4E"/>
    <w:rsid w:val="004A40AB"/>
    <w:rsid w:val="004A539A"/>
    <w:rsid w:val="004A74B8"/>
    <w:rsid w:val="004B3B2E"/>
    <w:rsid w:val="004B3C97"/>
    <w:rsid w:val="004B4D3B"/>
    <w:rsid w:val="004B5436"/>
    <w:rsid w:val="004C2705"/>
    <w:rsid w:val="004C2990"/>
    <w:rsid w:val="004C5E96"/>
    <w:rsid w:val="004C7B42"/>
    <w:rsid w:val="004D05AA"/>
    <w:rsid w:val="004D14C3"/>
    <w:rsid w:val="004D2C8F"/>
    <w:rsid w:val="004D43AE"/>
    <w:rsid w:val="004D5EAC"/>
    <w:rsid w:val="004D6EEE"/>
    <w:rsid w:val="004D73E6"/>
    <w:rsid w:val="004D7907"/>
    <w:rsid w:val="004E3BB1"/>
    <w:rsid w:val="004E6CD8"/>
    <w:rsid w:val="004E6F12"/>
    <w:rsid w:val="004E746C"/>
    <w:rsid w:val="004E7533"/>
    <w:rsid w:val="004F16CA"/>
    <w:rsid w:val="004F4139"/>
    <w:rsid w:val="004F682B"/>
    <w:rsid w:val="00500F93"/>
    <w:rsid w:val="005015BF"/>
    <w:rsid w:val="00503593"/>
    <w:rsid w:val="005036B1"/>
    <w:rsid w:val="00511177"/>
    <w:rsid w:val="005118AF"/>
    <w:rsid w:val="005125C9"/>
    <w:rsid w:val="00515175"/>
    <w:rsid w:val="00515BDD"/>
    <w:rsid w:val="00521B9F"/>
    <w:rsid w:val="00524286"/>
    <w:rsid w:val="005268F8"/>
    <w:rsid w:val="00532D16"/>
    <w:rsid w:val="0053626E"/>
    <w:rsid w:val="00544936"/>
    <w:rsid w:val="005449A8"/>
    <w:rsid w:val="0055242A"/>
    <w:rsid w:val="005525AE"/>
    <w:rsid w:val="005546C5"/>
    <w:rsid w:val="005558FC"/>
    <w:rsid w:val="005559B8"/>
    <w:rsid w:val="00557B59"/>
    <w:rsid w:val="00565142"/>
    <w:rsid w:val="00567D6A"/>
    <w:rsid w:val="00567D90"/>
    <w:rsid w:val="005712A7"/>
    <w:rsid w:val="00575723"/>
    <w:rsid w:val="00580226"/>
    <w:rsid w:val="00583644"/>
    <w:rsid w:val="00585F11"/>
    <w:rsid w:val="005906F9"/>
    <w:rsid w:val="005932B4"/>
    <w:rsid w:val="005A3550"/>
    <w:rsid w:val="005A43AE"/>
    <w:rsid w:val="005A4DE4"/>
    <w:rsid w:val="005A6204"/>
    <w:rsid w:val="005A6D5A"/>
    <w:rsid w:val="005B0718"/>
    <w:rsid w:val="005B41CE"/>
    <w:rsid w:val="005B566C"/>
    <w:rsid w:val="005B5DC5"/>
    <w:rsid w:val="005B6286"/>
    <w:rsid w:val="005C0C36"/>
    <w:rsid w:val="005C1630"/>
    <w:rsid w:val="005C2AEB"/>
    <w:rsid w:val="005C5B70"/>
    <w:rsid w:val="005D027B"/>
    <w:rsid w:val="005D3400"/>
    <w:rsid w:val="005D3778"/>
    <w:rsid w:val="005D388F"/>
    <w:rsid w:val="005D45F4"/>
    <w:rsid w:val="005D46F5"/>
    <w:rsid w:val="005D700C"/>
    <w:rsid w:val="005E0F22"/>
    <w:rsid w:val="005E10B0"/>
    <w:rsid w:val="005E43F7"/>
    <w:rsid w:val="005E5941"/>
    <w:rsid w:val="005E78A2"/>
    <w:rsid w:val="005F5E14"/>
    <w:rsid w:val="00603DCF"/>
    <w:rsid w:val="00615116"/>
    <w:rsid w:val="00622773"/>
    <w:rsid w:val="00622C58"/>
    <w:rsid w:val="0062614B"/>
    <w:rsid w:val="006266E2"/>
    <w:rsid w:val="0063037B"/>
    <w:rsid w:val="0063188E"/>
    <w:rsid w:val="0063271B"/>
    <w:rsid w:val="00632C54"/>
    <w:rsid w:val="00633FCE"/>
    <w:rsid w:val="00635616"/>
    <w:rsid w:val="00641E99"/>
    <w:rsid w:val="006463F8"/>
    <w:rsid w:val="00650B53"/>
    <w:rsid w:val="00650C88"/>
    <w:rsid w:val="0065258E"/>
    <w:rsid w:val="00655035"/>
    <w:rsid w:val="00656814"/>
    <w:rsid w:val="00657A00"/>
    <w:rsid w:val="006633F4"/>
    <w:rsid w:val="0066638E"/>
    <w:rsid w:val="00666CC0"/>
    <w:rsid w:val="006679AF"/>
    <w:rsid w:val="00673C22"/>
    <w:rsid w:val="0067482D"/>
    <w:rsid w:val="00674A60"/>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219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4C90"/>
    <w:rsid w:val="006F51F6"/>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6000"/>
    <w:rsid w:val="0074789B"/>
    <w:rsid w:val="00750D90"/>
    <w:rsid w:val="00754ABD"/>
    <w:rsid w:val="00754D3B"/>
    <w:rsid w:val="00760D6A"/>
    <w:rsid w:val="0076343C"/>
    <w:rsid w:val="00764C12"/>
    <w:rsid w:val="007750DF"/>
    <w:rsid w:val="0077661A"/>
    <w:rsid w:val="00777C19"/>
    <w:rsid w:val="00782487"/>
    <w:rsid w:val="00784C8D"/>
    <w:rsid w:val="00785E47"/>
    <w:rsid w:val="007873F5"/>
    <w:rsid w:val="0078760F"/>
    <w:rsid w:val="0079136A"/>
    <w:rsid w:val="00792AD8"/>
    <w:rsid w:val="00792D84"/>
    <w:rsid w:val="00795030"/>
    <w:rsid w:val="00795A26"/>
    <w:rsid w:val="00796E25"/>
    <w:rsid w:val="007A00CB"/>
    <w:rsid w:val="007A109F"/>
    <w:rsid w:val="007A312F"/>
    <w:rsid w:val="007A7EAB"/>
    <w:rsid w:val="007B5238"/>
    <w:rsid w:val="007C0AED"/>
    <w:rsid w:val="007C0BEE"/>
    <w:rsid w:val="007C42F3"/>
    <w:rsid w:val="007C4FA7"/>
    <w:rsid w:val="007C5531"/>
    <w:rsid w:val="007C63A0"/>
    <w:rsid w:val="007C6D52"/>
    <w:rsid w:val="007C6F91"/>
    <w:rsid w:val="007C72C0"/>
    <w:rsid w:val="007D034D"/>
    <w:rsid w:val="007D11B9"/>
    <w:rsid w:val="007D12ED"/>
    <w:rsid w:val="007D2F9C"/>
    <w:rsid w:val="007E1351"/>
    <w:rsid w:val="007E1757"/>
    <w:rsid w:val="007E18CC"/>
    <w:rsid w:val="007E1E34"/>
    <w:rsid w:val="007F1998"/>
    <w:rsid w:val="007F2034"/>
    <w:rsid w:val="007F4683"/>
    <w:rsid w:val="007F55A4"/>
    <w:rsid w:val="007F7C5E"/>
    <w:rsid w:val="00800BF1"/>
    <w:rsid w:val="0080587F"/>
    <w:rsid w:val="0080630B"/>
    <w:rsid w:val="00806B14"/>
    <w:rsid w:val="008114D4"/>
    <w:rsid w:val="0081234D"/>
    <w:rsid w:val="00812D2D"/>
    <w:rsid w:val="00814EE3"/>
    <w:rsid w:val="00817A64"/>
    <w:rsid w:val="008202F7"/>
    <w:rsid w:val="008247A4"/>
    <w:rsid w:val="00825D47"/>
    <w:rsid w:val="008272A6"/>
    <w:rsid w:val="0083258C"/>
    <w:rsid w:val="00833D6C"/>
    <w:rsid w:val="00834F59"/>
    <w:rsid w:val="008375D2"/>
    <w:rsid w:val="00841328"/>
    <w:rsid w:val="00841CCC"/>
    <w:rsid w:val="00842B64"/>
    <w:rsid w:val="00844377"/>
    <w:rsid w:val="008443EF"/>
    <w:rsid w:val="00846F90"/>
    <w:rsid w:val="00852FB9"/>
    <w:rsid w:val="008536B7"/>
    <w:rsid w:val="00855F08"/>
    <w:rsid w:val="00860F34"/>
    <w:rsid w:val="00861502"/>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8F3860"/>
    <w:rsid w:val="008F3DE0"/>
    <w:rsid w:val="008F63C7"/>
    <w:rsid w:val="00900FB2"/>
    <w:rsid w:val="00901E9C"/>
    <w:rsid w:val="00905EA1"/>
    <w:rsid w:val="00906F79"/>
    <w:rsid w:val="00907369"/>
    <w:rsid w:val="00910B12"/>
    <w:rsid w:val="00912404"/>
    <w:rsid w:val="00920B9A"/>
    <w:rsid w:val="009249C5"/>
    <w:rsid w:val="00925558"/>
    <w:rsid w:val="00925B25"/>
    <w:rsid w:val="009263C9"/>
    <w:rsid w:val="00930B2A"/>
    <w:rsid w:val="00934608"/>
    <w:rsid w:val="00934B7C"/>
    <w:rsid w:val="00936F03"/>
    <w:rsid w:val="00937581"/>
    <w:rsid w:val="0094018B"/>
    <w:rsid w:val="009418E3"/>
    <w:rsid w:val="009435BB"/>
    <w:rsid w:val="00943B02"/>
    <w:rsid w:val="00953429"/>
    <w:rsid w:val="009539A4"/>
    <w:rsid w:val="009569E3"/>
    <w:rsid w:val="00960035"/>
    <w:rsid w:val="0096040F"/>
    <w:rsid w:val="009610A4"/>
    <w:rsid w:val="0096145A"/>
    <w:rsid w:val="009632EF"/>
    <w:rsid w:val="0096648C"/>
    <w:rsid w:val="00973D8A"/>
    <w:rsid w:val="009804B4"/>
    <w:rsid w:val="00980709"/>
    <w:rsid w:val="0098194F"/>
    <w:rsid w:val="0098278C"/>
    <w:rsid w:val="00991819"/>
    <w:rsid w:val="00992BBB"/>
    <w:rsid w:val="00996B34"/>
    <w:rsid w:val="009A0FC8"/>
    <w:rsid w:val="009A185E"/>
    <w:rsid w:val="009A2372"/>
    <w:rsid w:val="009A42F1"/>
    <w:rsid w:val="009A5571"/>
    <w:rsid w:val="009A7878"/>
    <w:rsid w:val="009B0CDC"/>
    <w:rsid w:val="009B1729"/>
    <w:rsid w:val="009C01EF"/>
    <w:rsid w:val="009C050D"/>
    <w:rsid w:val="009C06D3"/>
    <w:rsid w:val="009C1312"/>
    <w:rsid w:val="009C528F"/>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1750"/>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081"/>
    <w:rsid w:val="00A6285C"/>
    <w:rsid w:val="00A663F3"/>
    <w:rsid w:val="00A669F1"/>
    <w:rsid w:val="00A66CFB"/>
    <w:rsid w:val="00A67489"/>
    <w:rsid w:val="00A7268C"/>
    <w:rsid w:val="00A74365"/>
    <w:rsid w:val="00A745BF"/>
    <w:rsid w:val="00A74A79"/>
    <w:rsid w:val="00A74E46"/>
    <w:rsid w:val="00A81127"/>
    <w:rsid w:val="00A81524"/>
    <w:rsid w:val="00A81D60"/>
    <w:rsid w:val="00A90163"/>
    <w:rsid w:val="00A920D6"/>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33692"/>
    <w:rsid w:val="00B33811"/>
    <w:rsid w:val="00B41D37"/>
    <w:rsid w:val="00B45128"/>
    <w:rsid w:val="00B53DB3"/>
    <w:rsid w:val="00B600DB"/>
    <w:rsid w:val="00B64030"/>
    <w:rsid w:val="00B65BFD"/>
    <w:rsid w:val="00B66AF2"/>
    <w:rsid w:val="00B72848"/>
    <w:rsid w:val="00B74544"/>
    <w:rsid w:val="00B77754"/>
    <w:rsid w:val="00B81054"/>
    <w:rsid w:val="00B820DB"/>
    <w:rsid w:val="00B837F0"/>
    <w:rsid w:val="00B83896"/>
    <w:rsid w:val="00B860A9"/>
    <w:rsid w:val="00B97264"/>
    <w:rsid w:val="00BA0143"/>
    <w:rsid w:val="00BA227A"/>
    <w:rsid w:val="00BA4C69"/>
    <w:rsid w:val="00BA5352"/>
    <w:rsid w:val="00BA61AF"/>
    <w:rsid w:val="00BB030C"/>
    <w:rsid w:val="00BB1630"/>
    <w:rsid w:val="00BB1EE7"/>
    <w:rsid w:val="00BB5422"/>
    <w:rsid w:val="00BB6860"/>
    <w:rsid w:val="00BC3256"/>
    <w:rsid w:val="00BC3592"/>
    <w:rsid w:val="00BC36DF"/>
    <w:rsid w:val="00BC4B41"/>
    <w:rsid w:val="00BC66ED"/>
    <w:rsid w:val="00BD11D3"/>
    <w:rsid w:val="00BD2B47"/>
    <w:rsid w:val="00BD2CAA"/>
    <w:rsid w:val="00BD3B65"/>
    <w:rsid w:val="00BD6C95"/>
    <w:rsid w:val="00BE1C5C"/>
    <w:rsid w:val="00BE3E67"/>
    <w:rsid w:val="00BE50E6"/>
    <w:rsid w:val="00BE61B2"/>
    <w:rsid w:val="00BE7CC3"/>
    <w:rsid w:val="00BF2B0D"/>
    <w:rsid w:val="00BF4E3B"/>
    <w:rsid w:val="00BF5454"/>
    <w:rsid w:val="00BF7EC9"/>
    <w:rsid w:val="00C00D8A"/>
    <w:rsid w:val="00C01C49"/>
    <w:rsid w:val="00C02015"/>
    <w:rsid w:val="00C033D8"/>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2F42"/>
    <w:rsid w:val="00C432D9"/>
    <w:rsid w:val="00C44166"/>
    <w:rsid w:val="00C45B5B"/>
    <w:rsid w:val="00C46F26"/>
    <w:rsid w:val="00C51687"/>
    <w:rsid w:val="00C5289C"/>
    <w:rsid w:val="00C56008"/>
    <w:rsid w:val="00C56CBC"/>
    <w:rsid w:val="00C57A6B"/>
    <w:rsid w:val="00C617B0"/>
    <w:rsid w:val="00C62D2B"/>
    <w:rsid w:val="00C6344F"/>
    <w:rsid w:val="00C6597C"/>
    <w:rsid w:val="00C659E2"/>
    <w:rsid w:val="00C65FD5"/>
    <w:rsid w:val="00C669AD"/>
    <w:rsid w:val="00C72510"/>
    <w:rsid w:val="00C72B0D"/>
    <w:rsid w:val="00C731CA"/>
    <w:rsid w:val="00C77A6B"/>
    <w:rsid w:val="00C816E6"/>
    <w:rsid w:val="00C82587"/>
    <w:rsid w:val="00C84097"/>
    <w:rsid w:val="00C87FA4"/>
    <w:rsid w:val="00C90848"/>
    <w:rsid w:val="00C9181A"/>
    <w:rsid w:val="00C9487D"/>
    <w:rsid w:val="00C955CB"/>
    <w:rsid w:val="00C95664"/>
    <w:rsid w:val="00C96E53"/>
    <w:rsid w:val="00CA1597"/>
    <w:rsid w:val="00CA25CC"/>
    <w:rsid w:val="00CA2BA2"/>
    <w:rsid w:val="00CA3ACE"/>
    <w:rsid w:val="00CA5FFF"/>
    <w:rsid w:val="00CA7F86"/>
    <w:rsid w:val="00CB32EF"/>
    <w:rsid w:val="00CB6BB8"/>
    <w:rsid w:val="00CC1BDF"/>
    <w:rsid w:val="00CC21EC"/>
    <w:rsid w:val="00CC482B"/>
    <w:rsid w:val="00CC6CEC"/>
    <w:rsid w:val="00CC7BA3"/>
    <w:rsid w:val="00CD105E"/>
    <w:rsid w:val="00CD256C"/>
    <w:rsid w:val="00CD4AE6"/>
    <w:rsid w:val="00CD5211"/>
    <w:rsid w:val="00CD57F9"/>
    <w:rsid w:val="00CD5CD1"/>
    <w:rsid w:val="00CD67A1"/>
    <w:rsid w:val="00CE0BB8"/>
    <w:rsid w:val="00CE3478"/>
    <w:rsid w:val="00CE54E0"/>
    <w:rsid w:val="00CE5835"/>
    <w:rsid w:val="00CE6FA1"/>
    <w:rsid w:val="00CE70F5"/>
    <w:rsid w:val="00CF1938"/>
    <w:rsid w:val="00CF24CD"/>
    <w:rsid w:val="00D01F0A"/>
    <w:rsid w:val="00D07F4A"/>
    <w:rsid w:val="00D13012"/>
    <w:rsid w:val="00D14159"/>
    <w:rsid w:val="00D14990"/>
    <w:rsid w:val="00D1578C"/>
    <w:rsid w:val="00D21754"/>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968FC"/>
    <w:rsid w:val="00DA0EF7"/>
    <w:rsid w:val="00DA349B"/>
    <w:rsid w:val="00DA4B3F"/>
    <w:rsid w:val="00DA4EB6"/>
    <w:rsid w:val="00DA5F0C"/>
    <w:rsid w:val="00DA6EAB"/>
    <w:rsid w:val="00DB20EB"/>
    <w:rsid w:val="00DB33F6"/>
    <w:rsid w:val="00DB38CC"/>
    <w:rsid w:val="00DC08B6"/>
    <w:rsid w:val="00DC277F"/>
    <w:rsid w:val="00DC4AC1"/>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E6210"/>
    <w:rsid w:val="00DF139C"/>
    <w:rsid w:val="00DF66E7"/>
    <w:rsid w:val="00DF7D53"/>
    <w:rsid w:val="00E0025A"/>
    <w:rsid w:val="00E04F3C"/>
    <w:rsid w:val="00E12F22"/>
    <w:rsid w:val="00E1314A"/>
    <w:rsid w:val="00E165FC"/>
    <w:rsid w:val="00E168D7"/>
    <w:rsid w:val="00E16B1E"/>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8665B"/>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A79"/>
    <w:rsid w:val="00ED6BFE"/>
    <w:rsid w:val="00ED7FE5"/>
    <w:rsid w:val="00EE0176"/>
    <w:rsid w:val="00EE17BD"/>
    <w:rsid w:val="00EE27D8"/>
    <w:rsid w:val="00EE32BD"/>
    <w:rsid w:val="00EE5542"/>
    <w:rsid w:val="00EE6872"/>
    <w:rsid w:val="00EF0191"/>
    <w:rsid w:val="00EF09CC"/>
    <w:rsid w:val="00EF0F91"/>
    <w:rsid w:val="00EF3FFF"/>
    <w:rsid w:val="00EF45E3"/>
    <w:rsid w:val="00F00A14"/>
    <w:rsid w:val="00F0685D"/>
    <w:rsid w:val="00F06A5D"/>
    <w:rsid w:val="00F0700E"/>
    <w:rsid w:val="00F10C20"/>
    <w:rsid w:val="00F14A61"/>
    <w:rsid w:val="00F1620A"/>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182"/>
    <w:rsid w:val="00F45C61"/>
    <w:rsid w:val="00F51138"/>
    <w:rsid w:val="00F5306F"/>
    <w:rsid w:val="00F532A6"/>
    <w:rsid w:val="00F569D6"/>
    <w:rsid w:val="00F57231"/>
    <w:rsid w:val="00F57FCC"/>
    <w:rsid w:val="00F61907"/>
    <w:rsid w:val="00F61AB2"/>
    <w:rsid w:val="00F65464"/>
    <w:rsid w:val="00F70E1C"/>
    <w:rsid w:val="00F712AB"/>
    <w:rsid w:val="00F72FCE"/>
    <w:rsid w:val="00F734F9"/>
    <w:rsid w:val="00F73F90"/>
    <w:rsid w:val="00F74D13"/>
    <w:rsid w:val="00F80FBD"/>
    <w:rsid w:val="00F849FF"/>
    <w:rsid w:val="00F86F58"/>
    <w:rsid w:val="00F8730A"/>
    <w:rsid w:val="00F91A5E"/>
    <w:rsid w:val="00F9358F"/>
    <w:rsid w:val="00F936BB"/>
    <w:rsid w:val="00F93BAD"/>
    <w:rsid w:val="00F941DD"/>
    <w:rsid w:val="00F95311"/>
    <w:rsid w:val="00F95F8F"/>
    <w:rsid w:val="00FA0A18"/>
    <w:rsid w:val="00FA1BBD"/>
    <w:rsid w:val="00FA70EC"/>
    <w:rsid w:val="00FB1BCA"/>
    <w:rsid w:val="00FC1707"/>
    <w:rsid w:val="00FC1C82"/>
    <w:rsid w:val="00FC1D2F"/>
    <w:rsid w:val="00FC45AC"/>
    <w:rsid w:val="00FC4CFF"/>
    <w:rsid w:val="00FC5DE9"/>
    <w:rsid w:val="00FD0415"/>
    <w:rsid w:val="00FD44E2"/>
    <w:rsid w:val="00FD48FA"/>
    <w:rsid w:val="00FD73C3"/>
    <w:rsid w:val="00FD7BFF"/>
    <w:rsid w:val="00FE2FD3"/>
    <w:rsid w:val="00FE5699"/>
    <w:rsid w:val="00FE57BD"/>
    <w:rsid w:val="00FE6DE0"/>
    <w:rsid w:val="00FF06B2"/>
    <w:rsid w:val="00FF2542"/>
    <w:rsid w:val="00FF29EF"/>
    <w:rsid w:val="00FF3D23"/>
    <w:rsid w:val="00FF530C"/>
    <w:rsid w:val="00FF6A81"/>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7666FAA"/>
  <w15:chartTrackingRefBased/>
  <w15:docId w15:val="{CB5DD67A-BF9A-9D4D-B2B7-B315B6046E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BB030C"/>
    <w:rPr>
      <w:rFonts w:ascii="Calibri" w:hAnsi="Calibri" w:cs="Calibri"/>
    </w:rPr>
  </w:style>
  <w:style w:type="paragraph" w:styleId="Heading1">
    <w:name w:val="heading 1"/>
    <w:aliases w:val="Pocket"/>
    <w:basedOn w:val="Normal"/>
    <w:next w:val="Normal"/>
    <w:link w:val="Heading1Char"/>
    <w:qFormat/>
    <w:rsid w:val="00BB030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BB030C"/>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Char, Char,Char Char Char Char Char Char Char, Char Char Char Char Char Char Char,3: Cite,Index Headers,Bold Cite,Heading 3 Char1 Char Char,Citation Char Char Char Char,Citation Char1 Char Char,Heading 3 Char Char1,no"/>
    <w:basedOn w:val="Normal"/>
    <w:next w:val="Normal"/>
    <w:link w:val="Heading3Char"/>
    <w:uiPriority w:val="2"/>
    <w:qFormat/>
    <w:rsid w:val="00BB030C"/>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 Ch,Heading 2 Char2 Char,Heading 2 Char1 Char Char,TAG,Ch,no read,No Spacing211,No Spacing12,No Spacing2111,No Spacing111111,No Spacing11111,No Spacing4,ta,tag,No Spacing5,No Spacing21,tags,t,T"/>
    <w:basedOn w:val="Normal"/>
    <w:next w:val="Normal"/>
    <w:link w:val="Heading4Char"/>
    <w:uiPriority w:val="3"/>
    <w:qFormat/>
    <w:rsid w:val="00BB030C"/>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BB030C"/>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D1578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578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578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578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BB030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B030C"/>
  </w:style>
  <w:style w:type="character" w:styleId="Emphasis">
    <w:name w:val="Emphasis"/>
    <w:aliases w:val="Evidence,Minimized,minimized,Highlighted,tag2,Size 10,emphasis in card,CD Card,ED - Tag,Underlined,emphasis,Emphasis!!,small,Bold Underline,Qualifications,Shrunk,normal card text,qualifications in card,qualifications,bold underline,Style1,Debat"/>
    <w:basedOn w:val="DefaultParagraphFont"/>
    <w:link w:val="textbold"/>
    <w:uiPriority w:val="8"/>
    <w:qFormat/>
    <w:rsid w:val="00BB030C"/>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BB030C"/>
    <w:rPr>
      <w:color w:val="auto"/>
      <w:u w:val="none"/>
    </w:rPr>
  </w:style>
  <w:style w:type="character" w:customStyle="1" w:styleId="Heading1Char">
    <w:name w:val="Heading 1 Char"/>
    <w:aliases w:val="Pocket Char"/>
    <w:basedOn w:val="DefaultParagraphFont"/>
    <w:link w:val="Heading1"/>
    <w:rsid w:val="00BB030C"/>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BB030C"/>
    <w:rPr>
      <w:rFonts w:ascii="Calibri" w:eastAsiaTheme="majorEastAsia" w:hAnsi="Calibri" w:cstheme="majorBidi"/>
      <w:b/>
      <w:sz w:val="44"/>
      <w:szCs w:val="26"/>
      <w:u w:val="double"/>
    </w:rPr>
  </w:style>
  <w:style w:type="character" w:customStyle="1" w:styleId="Heading3Char">
    <w:name w:val="Heading 3 Char"/>
    <w:aliases w:val="Block Char,Heading 3 Char Char Char,Char Char, Char Char,Char Char Char Char Char Char Char Char, Char Char Char Char Char Char Char Char,3: Cite Char,Index Headers Char,Bold Cite Char,Heading 3 Char1 Char Char Char,no Char"/>
    <w:basedOn w:val="DefaultParagraphFont"/>
    <w:link w:val="Heading3"/>
    <w:uiPriority w:val="2"/>
    <w:rsid w:val="00BB030C"/>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 Ch Char,Heading 2 Char2 Char Char,Heading 2 Char1 Char Char Char,TAG Char,Ch Char,no read Char,No Spacing211 Char,No Spacing12 Char,No Spacing2111 Char"/>
    <w:basedOn w:val="DefaultParagraphFont"/>
    <w:link w:val="Heading4"/>
    <w:uiPriority w:val="3"/>
    <w:rsid w:val="00BB030C"/>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BB030C"/>
    <w:rPr>
      <w:b/>
      <w:bCs/>
      <w:sz w:val="26"/>
      <w:u w:val="none"/>
    </w:rPr>
  </w:style>
  <w:style w:type="character" w:customStyle="1" w:styleId="StyleUnderline">
    <w:name w:val="Style Underline"/>
    <w:aliases w:val="Underline,Intense Emphasis1,Style Bold Underline,apple-style-span + 6 pt,Bold,Kern at 16 pt,Intense Emphasis11,Intense Emphasis2,HHeading 3 + 12 pt,Style,ci,Intense Emphasis111,Intense Emphasis1111,c,Bo,Sty,S,Body text + 8.5 pt,9.5 pt,8."/>
    <w:basedOn w:val="DefaultParagraphFont"/>
    <w:uiPriority w:val="7"/>
    <w:qFormat/>
    <w:rsid w:val="00BB030C"/>
    <w:rPr>
      <w:b w:val="0"/>
      <w:sz w:val="22"/>
      <w:u w:val="single"/>
    </w:rPr>
  </w:style>
  <w:style w:type="character" w:styleId="Strong">
    <w:name w:val="Strong"/>
    <w:basedOn w:val="DefaultParagraphFont"/>
    <w:uiPriority w:val="22"/>
    <w:qFormat/>
    <w:rsid w:val="00BB030C"/>
    <w:rPr>
      <w:b/>
      <w:bCs/>
    </w:rPr>
  </w:style>
  <w:style w:type="character" w:styleId="BookTitle">
    <w:name w:val="Book Title"/>
    <w:basedOn w:val="DefaultParagraphFont"/>
    <w:uiPriority w:val="33"/>
    <w:qFormat/>
    <w:rsid w:val="00BB030C"/>
    <w:rPr>
      <w:b/>
      <w:bCs/>
      <w:i/>
      <w:iCs/>
      <w:spacing w:val="5"/>
    </w:rPr>
  </w:style>
  <w:style w:type="character" w:customStyle="1" w:styleId="Heading5Char">
    <w:name w:val="Heading 5 Char"/>
    <w:basedOn w:val="DefaultParagraphFont"/>
    <w:link w:val="Heading5"/>
    <w:uiPriority w:val="9"/>
    <w:semiHidden/>
    <w:rsid w:val="00BB030C"/>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BB030C"/>
  </w:style>
  <w:style w:type="paragraph" w:styleId="Header">
    <w:name w:val="header"/>
    <w:basedOn w:val="Normal"/>
    <w:link w:val="HeaderChar"/>
    <w:uiPriority w:val="99"/>
    <w:semiHidden/>
    <w:rsid w:val="00BB030C"/>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BB030C"/>
    <w:rPr>
      <w:rFonts w:ascii="Calibri" w:hAnsi="Calibri" w:cs="Calibri"/>
    </w:rPr>
  </w:style>
  <w:style w:type="paragraph" w:styleId="Footer">
    <w:name w:val="footer"/>
    <w:basedOn w:val="Normal"/>
    <w:link w:val="FooterChar"/>
    <w:uiPriority w:val="99"/>
    <w:semiHidden/>
    <w:rsid w:val="00BB030C"/>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BB030C"/>
    <w:rPr>
      <w:rFonts w:ascii="Calibri" w:hAnsi="Calibri" w:cs="Calibri"/>
    </w:rPr>
  </w:style>
  <w:style w:type="paragraph" w:styleId="BodyText">
    <w:name w:val="Body Text"/>
    <w:basedOn w:val="Normal"/>
    <w:link w:val="BodyTextChar"/>
    <w:uiPriority w:val="99"/>
    <w:semiHidden/>
    <w:unhideWhenUsed/>
    <w:rsid w:val="00BB030C"/>
    <w:pPr>
      <w:spacing w:after="120"/>
    </w:pPr>
  </w:style>
  <w:style w:type="character" w:customStyle="1" w:styleId="BodyTextChar">
    <w:name w:val="Body Text Char"/>
    <w:basedOn w:val="DefaultParagraphFont"/>
    <w:link w:val="BodyText"/>
    <w:uiPriority w:val="99"/>
    <w:semiHidden/>
    <w:rsid w:val="00BB030C"/>
    <w:rPr>
      <w:rFonts w:ascii="Calibri" w:hAnsi="Calibri" w:cs="Calibri"/>
    </w:rPr>
  </w:style>
  <w:style w:type="paragraph" w:styleId="NoSpacing">
    <w:name w:val="No Spacing"/>
    <w:link w:val="NoSpacingChar"/>
    <w:uiPriority w:val="99"/>
    <w:unhideWhenUsed/>
    <w:qFormat/>
    <w:rsid w:val="00BB030C"/>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BB030C"/>
    <w:rPr>
      <w:rFonts w:ascii="Calibri" w:hAnsi="Calibri" w:cs="Calibri"/>
    </w:rPr>
  </w:style>
  <w:style w:type="character" w:styleId="Hyperlink">
    <w:name w:val="Hyperlink"/>
    <w:aliases w:val="heading 1 (block title),Important,Read,Card Text,Internet Link,Analytic Text,Internet link,Char Char1,Char Char Char Char Char Char Char Char Char1,Char1 Char1,Char Char Char Char Char Char Char Char2,Text 7 Char1,C,Card Format Char,DDI Tag Ch"/>
    <w:basedOn w:val="DefaultParagraphFont"/>
    <w:link w:val="Heading411"/>
    <w:uiPriority w:val="99"/>
    <w:unhideWhenUsed/>
    <w:rsid w:val="00BB030C"/>
    <w:rPr>
      <w:color w:val="0563C1" w:themeColor="hyperlink"/>
      <w:u w:val="single"/>
    </w:rPr>
  </w:style>
  <w:style w:type="character" w:styleId="UnresolvedMention">
    <w:name w:val="Unresolved Mention"/>
    <w:basedOn w:val="DefaultParagraphFont"/>
    <w:uiPriority w:val="99"/>
    <w:semiHidden/>
    <w:unhideWhenUsed/>
    <w:rsid w:val="00BB030C"/>
    <w:rPr>
      <w:color w:val="605E5C"/>
      <w:shd w:val="clear" w:color="auto" w:fill="E1DFDD"/>
    </w:rPr>
  </w:style>
  <w:style w:type="paragraph" w:customStyle="1" w:styleId="AnalyticsCR">
    <w:name w:val="Analytics CR"/>
    <w:basedOn w:val="Normal"/>
    <w:uiPriority w:val="5"/>
    <w:qFormat/>
    <w:rsid w:val="00BB5422"/>
    <w:rPr>
      <w:b/>
      <w:color w:val="2E74B5" w:themeColor="accent5" w:themeShade="BF"/>
      <w:sz w:val="26"/>
    </w:rPr>
  </w:style>
  <w:style w:type="character" w:customStyle="1" w:styleId="Heading6Char">
    <w:name w:val="Heading 6 Char"/>
    <w:basedOn w:val="DefaultParagraphFont"/>
    <w:link w:val="Heading6"/>
    <w:uiPriority w:val="9"/>
    <w:semiHidden/>
    <w:rsid w:val="00D1578C"/>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D1578C"/>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D1578C"/>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D1578C"/>
    <w:rPr>
      <w:rFonts w:ascii="Calibri" w:eastAsiaTheme="majorEastAsia" w:hAnsi="Calibri" w:cstheme="majorBidi"/>
      <w:color w:val="272727" w:themeColor="text1" w:themeTint="D8"/>
    </w:rPr>
  </w:style>
  <w:style w:type="paragraph" w:styleId="Title">
    <w:name w:val="Title"/>
    <w:basedOn w:val="Normal"/>
    <w:next w:val="Normal"/>
    <w:link w:val="TitleChar"/>
    <w:uiPriority w:val="10"/>
    <w:qFormat/>
    <w:rsid w:val="00D157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57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578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578C"/>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D1578C"/>
    <w:pPr>
      <w:spacing w:before="160"/>
      <w:jc w:val="center"/>
    </w:pPr>
    <w:rPr>
      <w:i/>
      <w:iCs/>
      <w:color w:val="404040" w:themeColor="text1" w:themeTint="BF"/>
    </w:rPr>
  </w:style>
  <w:style w:type="character" w:customStyle="1" w:styleId="QuoteChar">
    <w:name w:val="Quote Char"/>
    <w:basedOn w:val="DefaultParagraphFont"/>
    <w:link w:val="Quote"/>
    <w:uiPriority w:val="29"/>
    <w:rsid w:val="00D1578C"/>
    <w:rPr>
      <w:rFonts w:ascii="Calibri" w:hAnsi="Calibri" w:cs="Calibri"/>
      <w:i/>
      <w:iCs/>
      <w:color w:val="404040" w:themeColor="text1" w:themeTint="BF"/>
    </w:rPr>
  </w:style>
  <w:style w:type="paragraph" w:styleId="ListParagraph">
    <w:name w:val="List Paragraph"/>
    <w:basedOn w:val="Normal"/>
    <w:uiPriority w:val="34"/>
    <w:qFormat/>
    <w:rsid w:val="00D1578C"/>
    <w:pPr>
      <w:ind w:left="720"/>
      <w:contextualSpacing/>
    </w:pPr>
  </w:style>
  <w:style w:type="character" w:styleId="IntenseEmphasis">
    <w:name w:val="Intense Emphasis"/>
    <w:basedOn w:val="DefaultParagraphFont"/>
    <w:uiPriority w:val="21"/>
    <w:qFormat/>
    <w:rsid w:val="00D1578C"/>
    <w:rPr>
      <w:i/>
      <w:iCs/>
      <w:color w:val="2F5496" w:themeColor="accent1" w:themeShade="BF"/>
    </w:rPr>
  </w:style>
  <w:style w:type="paragraph" w:styleId="IntenseQuote">
    <w:name w:val="Intense Quote"/>
    <w:basedOn w:val="Normal"/>
    <w:next w:val="Normal"/>
    <w:link w:val="IntenseQuoteChar"/>
    <w:uiPriority w:val="30"/>
    <w:qFormat/>
    <w:rsid w:val="00D1578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1578C"/>
    <w:rPr>
      <w:rFonts w:ascii="Calibri" w:hAnsi="Calibri" w:cs="Calibri"/>
      <w:i/>
      <w:iCs/>
      <w:color w:val="2F5496" w:themeColor="accent1" w:themeShade="BF"/>
    </w:rPr>
  </w:style>
  <w:style w:type="character" w:styleId="IntenseReference">
    <w:name w:val="Intense Reference"/>
    <w:basedOn w:val="DefaultParagraphFont"/>
    <w:uiPriority w:val="32"/>
    <w:qFormat/>
    <w:rsid w:val="00D1578C"/>
    <w:rPr>
      <w:b/>
      <w:bCs/>
      <w:smallCaps/>
      <w:color w:val="2F5496" w:themeColor="accent1" w:themeShade="BF"/>
      <w:spacing w:val="5"/>
    </w:rPr>
  </w:style>
  <w:style w:type="paragraph" w:customStyle="1" w:styleId="Undertag">
    <w:name w:val="Undertag"/>
    <w:link w:val="UndertagChar"/>
    <w:autoRedefine/>
    <w:uiPriority w:val="5"/>
    <w:qFormat/>
    <w:rsid w:val="00D1578C"/>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D1578C"/>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D1578C"/>
    <w:rPr>
      <w:color w:val="2C69D9"/>
    </w:rPr>
  </w:style>
  <w:style w:type="character" w:customStyle="1" w:styleId="AnalyticChar">
    <w:name w:val="Analytic Char"/>
    <w:basedOn w:val="DefaultParagraphFont"/>
    <w:link w:val="Analytic"/>
    <w:uiPriority w:val="5"/>
    <w:rsid w:val="00D1578C"/>
    <w:rPr>
      <w:rFonts w:ascii="Calibri" w:eastAsiaTheme="majorEastAsia" w:hAnsi="Calibri" w:cstheme="majorBidi"/>
      <w:b/>
      <w:iCs/>
      <w:color w:val="2C69D9"/>
      <w:sz w:val="26"/>
    </w:rPr>
  </w:style>
  <w:style w:type="paragraph" w:customStyle="1" w:styleId="textbold">
    <w:name w:val="text bold"/>
    <w:basedOn w:val="Normal"/>
    <w:link w:val="Emphasis"/>
    <w:uiPriority w:val="8"/>
    <w:qFormat/>
    <w:rsid w:val="00D1578C"/>
    <w:pPr>
      <w:pBdr>
        <w:top w:val="single" w:sz="4" w:space="0" w:color="auto"/>
        <w:left w:val="single" w:sz="4" w:space="0" w:color="auto"/>
        <w:bottom w:val="single" w:sz="4" w:space="0" w:color="auto"/>
        <w:right w:val="single" w:sz="4" w:space="0" w:color="auto"/>
      </w:pBdr>
      <w:ind w:left="720"/>
      <w:jc w:val="both"/>
    </w:pPr>
    <w:rPr>
      <w:b/>
      <w:iCs/>
      <w:u w:val="single"/>
    </w:rPr>
  </w:style>
  <w:style w:type="character" w:customStyle="1" w:styleId="AAAUNDERLINEKEYBOARD">
    <w:name w:val="AAA UNDERLINE KEYBOARD"/>
    <w:basedOn w:val="DefaultParagraphFont"/>
    <w:uiPriority w:val="6"/>
    <w:qFormat/>
    <w:rsid w:val="00D1578C"/>
    <w:rPr>
      <w:b w:val="0"/>
      <w:sz w:val="22"/>
      <w:u w:val="single"/>
    </w:rPr>
  </w:style>
  <w:style w:type="character" w:customStyle="1" w:styleId="Boxes">
    <w:name w:val="Boxes"/>
    <w:basedOn w:val="Emphasis"/>
    <w:qFormat/>
    <w:rsid w:val="00D1578C"/>
    <w:rPr>
      <w:rFonts w:ascii="Calibri" w:hAnsi="Calibri" w:cs="Calibri"/>
      <w:b/>
      <w:i w:val="0"/>
      <w:iCs/>
      <w:sz w:val="22"/>
      <w:u w:val="single"/>
      <w:bdr w:val="single" w:sz="8" w:space="0" w:color="auto"/>
    </w:rPr>
  </w:style>
  <w:style w:type="paragraph" w:customStyle="1" w:styleId="Emphasis1">
    <w:name w:val="Emphasis1"/>
    <w:basedOn w:val="Normal"/>
    <w:autoRedefine/>
    <w:uiPriority w:val="8"/>
    <w:qFormat/>
    <w:rsid w:val="002B731D"/>
    <w:pPr>
      <w:pBdr>
        <w:top w:val="single" w:sz="4" w:space="1" w:color="auto"/>
        <w:left w:val="single" w:sz="4" w:space="4" w:color="auto"/>
        <w:bottom w:val="single" w:sz="4" w:space="1" w:color="auto"/>
        <w:right w:val="single" w:sz="4" w:space="4" w:color="auto"/>
      </w:pBdr>
      <w:ind w:left="720"/>
      <w:jc w:val="both"/>
    </w:pPr>
    <w:rPr>
      <w:b/>
      <w:iCs/>
      <w:kern w:val="2"/>
      <w:szCs w:val="24"/>
      <w:u w:val="single"/>
      <w:bdr w:val="single" w:sz="8" w:space="0" w:color="auto"/>
      <w14:ligatures w14:val="standardContextual"/>
    </w:rPr>
  </w:style>
  <w:style w:type="paragraph" w:customStyle="1" w:styleId="Heading411">
    <w:name w:val="Heading 411"/>
    <w:basedOn w:val="Heading1"/>
    <w:next w:val="NoSpacing"/>
    <w:link w:val="Hyperlink"/>
    <w:autoRedefine/>
    <w:uiPriority w:val="99"/>
    <w:qFormat/>
    <w:rsid w:val="002B731D"/>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 w:id="12290764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whit2\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108</TotalTime>
  <Pages>1</Pages>
  <Words>69509</Words>
  <Characters>396207</Characters>
  <Application>Microsoft Office Word</Application>
  <DocSecurity>0</DocSecurity>
  <Lines>3301</Lines>
  <Paragraphs>929</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464787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Reyha Raghavaraju</dc:creator>
  <cp:keywords>6.0.0</cp:keywords>
  <dc:description/>
  <cp:lastModifiedBy>Whit Whitmore</cp:lastModifiedBy>
  <cp:revision>38</cp:revision>
  <dcterms:created xsi:type="dcterms:W3CDTF">2025-07-10T15:45:00Z</dcterms:created>
  <dcterms:modified xsi:type="dcterms:W3CDTF">2025-07-12T18:48:00Z</dcterms:modified>
</cp:coreProperties>
</file>