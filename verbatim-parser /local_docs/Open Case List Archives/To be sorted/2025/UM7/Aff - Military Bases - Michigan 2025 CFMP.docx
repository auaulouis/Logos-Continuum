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2924A" w14:textId="5FEC5DA3" w:rsidR="005C1495" w:rsidRDefault="005C1495" w:rsidP="005C1495">
      <w:pPr>
        <w:pStyle w:val="Heading2"/>
      </w:pPr>
      <w:r>
        <w:t>Aff – Military Bases – CFMP</w:t>
      </w:r>
    </w:p>
    <w:p w14:paraId="1CE63E05" w14:textId="56E25590" w:rsidR="005C1495" w:rsidRPr="005C1495" w:rsidRDefault="005C1495" w:rsidP="005C1495">
      <w:r>
        <w:t xml:space="preserve">Great work by Shruti, Lilli, Lane, Avy, and Noah. The overlap between military logistics, domain awareness, and this file is large. We will likely turn out an addendum, but there is a ton that the camp has produced that is offense against this. </w:t>
      </w:r>
    </w:p>
    <w:p w14:paraId="60DA324D" w14:textId="175A15CA" w:rsidR="00E01026" w:rsidRPr="00E25B95" w:rsidRDefault="00E01026" w:rsidP="00E01026">
      <w:pPr>
        <w:pStyle w:val="Heading2"/>
      </w:pPr>
      <w:r>
        <w:t>Military Bases---1AC—V.1</w:t>
      </w:r>
    </w:p>
    <w:p w14:paraId="2DC8AE1B" w14:textId="77777777" w:rsidR="00E01026" w:rsidRDefault="00E01026" w:rsidP="00E01026"/>
    <w:p w14:paraId="06CC1E80" w14:textId="77777777" w:rsidR="00E01026" w:rsidRDefault="00E01026" w:rsidP="00E01026">
      <w:pPr>
        <w:pStyle w:val="Heading3"/>
      </w:pPr>
      <w:r>
        <w:t>Advantage 1---Deterrence</w:t>
      </w:r>
    </w:p>
    <w:p w14:paraId="19CD880F" w14:textId="77777777" w:rsidR="00E01026" w:rsidRDefault="00E01026" w:rsidP="00E01026">
      <w:pPr>
        <w:pStyle w:val="Heading4"/>
      </w:pPr>
      <w:r>
        <w:t xml:space="preserve">Advantage 1 is Deterrence </w:t>
      </w:r>
    </w:p>
    <w:p w14:paraId="7CE95D8B" w14:textId="77777777" w:rsidR="00E01026" w:rsidRDefault="00E01026" w:rsidP="00E01026"/>
    <w:p w14:paraId="1FB6A33F" w14:textId="77777777" w:rsidR="00E01026" w:rsidRPr="006F7303" w:rsidRDefault="00E01026" w:rsidP="00E01026">
      <w:pPr>
        <w:pStyle w:val="Heading4"/>
      </w:pPr>
      <w:r>
        <w:t>Scenario 1: Trade/supply chains</w:t>
      </w:r>
    </w:p>
    <w:p w14:paraId="3CA16434" w14:textId="77777777" w:rsidR="00E01026" w:rsidRDefault="00E01026" w:rsidP="00E01026">
      <w:pPr>
        <w:pStyle w:val="Heading4"/>
      </w:pPr>
      <w:r>
        <w:t>Current trade routes face national security threats - Warming has opened new passages that the US needs to secure</w:t>
      </w:r>
    </w:p>
    <w:p w14:paraId="168E0133" w14:textId="77777777" w:rsidR="00E01026" w:rsidRPr="00281BEB" w:rsidRDefault="00E01026" w:rsidP="00E01026">
      <w:r w:rsidRPr="00325205">
        <w:rPr>
          <w:rFonts w:eastAsiaTheme="majorEastAsia" w:cstheme="majorBidi"/>
          <w:b/>
          <w:bCs/>
          <w:sz w:val="26"/>
          <w:szCs w:val="26"/>
        </w:rPr>
        <w:t>Basak 24</w:t>
      </w:r>
      <w:r>
        <w:t xml:space="preserve"> [</w:t>
      </w:r>
      <w:r w:rsidRPr="00281BEB">
        <w:t xml:space="preserve">Ashton Basak </w:t>
      </w:r>
      <w:r>
        <w:t xml:space="preserve">is </w:t>
      </w:r>
      <w:r w:rsidRPr="00281BEB">
        <w:t>majoring in International Political Economy while minoring in Diplomatic Studies and Journalism</w:t>
      </w:r>
      <w:r>
        <w:t xml:space="preserve"> – he </w:t>
      </w:r>
      <w:r w:rsidRPr="00281BEB">
        <w:t xml:space="preserve">is </w:t>
      </w:r>
      <w:r>
        <w:t>also an</w:t>
      </w:r>
      <w:r w:rsidRPr="00281BEB">
        <w:t xml:space="preserve"> Editorial Assistant for the Georgetown Journal of International Affairs</w:t>
      </w:r>
      <w:r>
        <w:t xml:space="preserve">, </w:t>
      </w:r>
      <w:r w:rsidRPr="00281BEB">
        <w:t>Georgetown Security Studies Review</w:t>
      </w:r>
      <w:r>
        <w:t xml:space="preserve">, “The Arctic Trilemma: The United States Must Compete for the Transpolar Sea Route”, 10/05/2024, </w:t>
      </w:r>
      <w:hyperlink r:id="rId5" w:history="1">
        <w:r w:rsidRPr="00490186">
          <w:rPr>
            <w:rStyle w:val="Hyperlink"/>
          </w:rPr>
          <w:t>https://georgetownsecuritystudiesreview.org/2024/10/05/the-arctic-trilemma-the-united-states-must-compete-for-the-transpolar-sea-route/</w:t>
        </w:r>
      </w:hyperlink>
      <w:r>
        <w:t xml:space="preserve">] </w:t>
      </w:r>
      <w:r w:rsidRPr="00E30DC8">
        <w:rPr>
          <w:sz w:val="10"/>
          <w:szCs w:val="10"/>
        </w:rPr>
        <w:t>//s</w:t>
      </w:r>
      <w:r>
        <w:rPr>
          <w:sz w:val="10"/>
          <w:szCs w:val="10"/>
        </w:rPr>
        <w:t>hruti</w:t>
      </w:r>
    </w:p>
    <w:p w14:paraId="60D0C0FD" w14:textId="77777777" w:rsidR="00E01026" w:rsidRDefault="00E01026" w:rsidP="00E01026">
      <w:pPr>
        <w:rPr>
          <w:u w:val="single"/>
        </w:rPr>
      </w:pPr>
      <w:r w:rsidRPr="00281BEB">
        <w:rPr>
          <w:rStyle w:val="StyleUnderline"/>
        </w:rPr>
        <w:t xml:space="preserve">Maritime </w:t>
      </w:r>
      <w:r w:rsidRPr="00544B83">
        <w:rPr>
          <w:rStyle w:val="StyleUnderline"/>
          <w:highlight w:val="cyan"/>
        </w:rPr>
        <w:t>trade channels essential for America’s</w:t>
      </w:r>
      <w:r w:rsidRPr="00281BEB">
        <w:rPr>
          <w:rStyle w:val="StyleUnderline"/>
        </w:rPr>
        <w:t xml:space="preserve"> globalized </w:t>
      </w:r>
      <w:r w:rsidRPr="00544B83">
        <w:rPr>
          <w:rStyle w:val="StyleUnderline"/>
          <w:highlight w:val="cyan"/>
        </w:rPr>
        <w:t>economy lie in</w:t>
      </w:r>
      <w:r w:rsidRPr="00281BEB">
        <w:rPr>
          <w:rStyle w:val="StyleUnderline"/>
        </w:rPr>
        <w:t xml:space="preserve"> the crossfire of </w:t>
      </w:r>
      <w:r w:rsidRPr="00544B83">
        <w:rPr>
          <w:rStyle w:val="StyleUnderline"/>
          <w:highlight w:val="cyan"/>
        </w:rPr>
        <w:t>security</w:t>
      </w:r>
      <w:r>
        <w:rPr>
          <w:rStyle w:val="StyleUnderline"/>
        </w:rPr>
        <w:t xml:space="preserve"> </w:t>
      </w:r>
      <w:r w:rsidRPr="00544B83">
        <w:rPr>
          <w:rStyle w:val="StyleUnderline"/>
          <w:highlight w:val="cyan"/>
        </w:rPr>
        <w:t>threats</w:t>
      </w:r>
      <w:r w:rsidRPr="00281BEB">
        <w:rPr>
          <w:rStyle w:val="StyleUnderline"/>
        </w:rPr>
        <w:t>.</w:t>
      </w:r>
      <w:r w:rsidRPr="00281BEB">
        <w:rPr>
          <w:sz w:val="16"/>
        </w:rPr>
        <w:t xml:space="preserve"> Examples abound: in the Middle East, </w:t>
      </w:r>
      <w:r w:rsidRPr="00544B83">
        <w:rPr>
          <w:rStyle w:val="StyleUnderline"/>
          <w:highlight w:val="cyan"/>
        </w:rPr>
        <w:t>Iran</w:t>
      </w:r>
      <w:r w:rsidRPr="00281BEB">
        <w:rPr>
          <w:rStyle w:val="StyleUnderline"/>
        </w:rPr>
        <w:t xml:space="preserve"> has </w:t>
      </w:r>
      <w:r w:rsidRPr="00544B83">
        <w:rPr>
          <w:rStyle w:val="StyleUnderline"/>
          <w:highlight w:val="cyan"/>
        </w:rPr>
        <w:t>seized</w:t>
      </w:r>
      <w:r w:rsidRPr="00281BEB">
        <w:rPr>
          <w:rStyle w:val="StyleUnderline"/>
        </w:rPr>
        <w:t xml:space="preserve"> </w:t>
      </w:r>
      <w:r w:rsidRPr="00544B83">
        <w:rPr>
          <w:rStyle w:val="StyleUnderline"/>
          <w:highlight w:val="cyan"/>
        </w:rPr>
        <w:t>ships</w:t>
      </w:r>
      <w:r w:rsidRPr="00281BEB">
        <w:rPr>
          <w:rStyle w:val="StyleUnderline"/>
        </w:rPr>
        <w:t xml:space="preserve"> </w:t>
      </w:r>
      <w:r w:rsidRPr="00544B83">
        <w:rPr>
          <w:rStyle w:val="StyleUnderline"/>
        </w:rPr>
        <w:t>passing</w:t>
      </w:r>
      <w:r w:rsidRPr="00281BEB">
        <w:rPr>
          <w:rStyle w:val="StyleUnderline"/>
        </w:rPr>
        <w:t xml:space="preserve"> </w:t>
      </w:r>
      <w:r w:rsidRPr="00544B83">
        <w:rPr>
          <w:rStyle w:val="StyleUnderline"/>
          <w:highlight w:val="cyan"/>
        </w:rPr>
        <w:t>through</w:t>
      </w:r>
      <w:r w:rsidRPr="00281BEB">
        <w:rPr>
          <w:rStyle w:val="StyleUnderline"/>
        </w:rPr>
        <w:t xml:space="preserve"> the Strait of</w:t>
      </w:r>
      <w:r>
        <w:rPr>
          <w:rStyle w:val="StyleUnderline"/>
        </w:rPr>
        <w:t xml:space="preserve"> </w:t>
      </w:r>
      <w:r w:rsidRPr="00544B83">
        <w:rPr>
          <w:rStyle w:val="StyleUnderline"/>
          <w:highlight w:val="cyan"/>
        </w:rPr>
        <w:t>Hormuz</w:t>
      </w:r>
      <w:r w:rsidRPr="00281BEB">
        <w:rPr>
          <w:rStyle w:val="StyleUnderline"/>
        </w:rPr>
        <w:t xml:space="preserve"> </w:t>
      </w:r>
      <w:r w:rsidRPr="00281BEB">
        <w:rPr>
          <w:sz w:val="16"/>
        </w:rPr>
        <w:t xml:space="preserve">and has employed Houthi rebels as proxies in the Bab </w:t>
      </w:r>
      <w:proofErr w:type="spellStart"/>
      <w:r w:rsidRPr="00281BEB">
        <w:rPr>
          <w:sz w:val="16"/>
        </w:rPr>
        <w:t>el</w:t>
      </w:r>
      <w:proofErr w:type="spellEnd"/>
      <w:r w:rsidRPr="00281BEB">
        <w:rPr>
          <w:sz w:val="16"/>
        </w:rPr>
        <w:t xml:space="preserve">-Mandeb Strait to target commercial vessels and disrupt trade. The </w:t>
      </w:r>
      <w:r w:rsidRPr="00544B83">
        <w:rPr>
          <w:rStyle w:val="StyleUnderline"/>
          <w:highlight w:val="cyan"/>
        </w:rPr>
        <w:t>Suez</w:t>
      </w:r>
      <w:r w:rsidRPr="00281BEB">
        <w:rPr>
          <w:rStyle w:val="StyleUnderline"/>
        </w:rPr>
        <w:t xml:space="preserve"> </w:t>
      </w:r>
      <w:r w:rsidRPr="00544B83">
        <w:rPr>
          <w:rStyle w:val="StyleUnderline"/>
          <w:highlight w:val="cyan"/>
        </w:rPr>
        <w:t>Canal is</w:t>
      </w:r>
      <w:r w:rsidRPr="00281BEB">
        <w:rPr>
          <w:rStyle w:val="StyleUnderline"/>
        </w:rPr>
        <w:t xml:space="preserve"> </w:t>
      </w:r>
      <w:r w:rsidRPr="00544B83">
        <w:rPr>
          <w:rStyle w:val="StyleUnderline"/>
          <w:highlight w:val="cyan"/>
        </w:rPr>
        <w:t>threatened</w:t>
      </w:r>
      <w:r w:rsidRPr="00281BEB">
        <w:rPr>
          <w:rStyle w:val="StyleUnderline"/>
        </w:rPr>
        <w:t xml:space="preserve"> by the spillover of regional</w:t>
      </w:r>
      <w:r>
        <w:rPr>
          <w:rStyle w:val="StyleUnderline"/>
        </w:rPr>
        <w:t xml:space="preserve"> </w:t>
      </w:r>
      <w:r w:rsidRPr="00281BEB">
        <w:rPr>
          <w:rStyle w:val="StyleUnderline"/>
        </w:rPr>
        <w:t>instability with the Israel-Hamas</w:t>
      </w:r>
      <w:r w:rsidRPr="00281BEB">
        <w:rPr>
          <w:sz w:val="16"/>
        </w:rPr>
        <w:t xml:space="preserve"> war, while the </w:t>
      </w:r>
      <w:r w:rsidRPr="00281BEB">
        <w:rPr>
          <w:rStyle w:val="StyleUnderline"/>
        </w:rPr>
        <w:t xml:space="preserve">Strait of </w:t>
      </w:r>
      <w:r w:rsidRPr="00544B83">
        <w:rPr>
          <w:rStyle w:val="StyleUnderline"/>
          <w:highlight w:val="cyan"/>
        </w:rPr>
        <w:t>Malacca</w:t>
      </w:r>
      <w:r w:rsidRPr="00281BEB">
        <w:rPr>
          <w:rStyle w:val="StyleUnderline"/>
        </w:rPr>
        <w:t xml:space="preserve"> is </w:t>
      </w:r>
      <w:r w:rsidRPr="00544B83">
        <w:rPr>
          <w:rStyle w:val="StyleUnderline"/>
          <w:highlight w:val="cyan"/>
        </w:rPr>
        <w:t>dominated</w:t>
      </w:r>
      <w:r w:rsidRPr="00281BEB">
        <w:rPr>
          <w:rStyle w:val="StyleUnderline"/>
        </w:rPr>
        <w:t xml:space="preserve"> and increasingly</w:t>
      </w:r>
      <w:r>
        <w:rPr>
          <w:rStyle w:val="StyleUnderline"/>
        </w:rPr>
        <w:t xml:space="preserve"> </w:t>
      </w:r>
      <w:r w:rsidRPr="00281BEB">
        <w:rPr>
          <w:rStyle w:val="StyleUnderline"/>
        </w:rPr>
        <w:t xml:space="preserve">militarized </w:t>
      </w:r>
      <w:r w:rsidRPr="00544B83">
        <w:rPr>
          <w:rStyle w:val="StyleUnderline"/>
          <w:highlight w:val="cyan"/>
        </w:rPr>
        <w:t>by</w:t>
      </w:r>
      <w:r w:rsidRPr="00281BEB">
        <w:rPr>
          <w:rStyle w:val="StyleUnderline"/>
        </w:rPr>
        <w:t xml:space="preserve"> </w:t>
      </w:r>
      <w:r w:rsidRPr="00544B83">
        <w:rPr>
          <w:rStyle w:val="StyleUnderline"/>
          <w:highlight w:val="cyan"/>
        </w:rPr>
        <w:t>Beijing</w:t>
      </w:r>
      <w:r w:rsidRPr="00281BEB">
        <w:rPr>
          <w:rStyle w:val="StyleUnderline"/>
        </w:rPr>
        <w:t>.</w:t>
      </w:r>
      <w:r w:rsidRPr="00281BEB">
        <w:rPr>
          <w:rStyle w:val="Emphasis"/>
        </w:rPr>
        <w:t xml:space="preserve"> The common denominator is clear: </w:t>
      </w:r>
      <w:r w:rsidRPr="00544B83">
        <w:rPr>
          <w:rStyle w:val="Emphasis"/>
          <w:highlight w:val="cyan"/>
        </w:rPr>
        <w:t>global trade</w:t>
      </w:r>
      <w:r w:rsidRPr="00281BEB">
        <w:rPr>
          <w:rStyle w:val="Emphasis"/>
        </w:rPr>
        <w:t xml:space="preserve"> </w:t>
      </w:r>
      <w:r w:rsidRPr="00544B83">
        <w:rPr>
          <w:rStyle w:val="Emphasis"/>
          <w:highlight w:val="cyan"/>
        </w:rPr>
        <w:t>routes are under siege and the U</w:t>
      </w:r>
      <w:r w:rsidRPr="00544B83">
        <w:rPr>
          <w:rStyle w:val="Emphasis"/>
        </w:rPr>
        <w:t>nited</w:t>
      </w:r>
      <w:r w:rsidRPr="00281BEB">
        <w:rPr>
          <w:rStyle w:val="Emphasis"/>
        </w:rPr>
        <w:t xml:space="preserve"> </w:t>
      </w:r>
      <w:r w:rsidRPr="00544B83">
        <w:rPr>
          <w:rStyle w:val="Emphasis"/>
          <w:highlight w:val="cyan"/>
        </w:rPr>
        <w:t>S</w:t>
      </w:r>
      <w:r w:rsidRPr="00281BEB">
        <w:rPr>
          <w:rStyle w:val="Emphasis"/>
        </w:rPr>
        <w:t xml:space="preserve">tates </w:t>
      </w:r>
      <w:r w:rsidRPr="00544B83">
        <w:rPr>
          <w:rStyle w:val="Emphasis"/>
          <w:highlight w:val="cyan"/>
        </w:rPr>
        <w:t>must look for</w:t>
      </w:r>
      <w:r w:rsidRPr="00281BEB">
        <w:rPr>
          <w:rStyle w:val="Emphasis"/>
        </w:rPr>
        <w:t xml:space="preserve"> feasible </w:t>
      </w:r>
      <w:r w:rsidRPr="00544B83">
        <w:rPr>
          <w:rStyle w:val="Emphasis"/>
          <w:highlight w:val="cyan"/>
        </w:rPr>
        <w:t>alternatives</w:t>
      </w:r>
      <w:r w:rsidRPr="00281BEB">
        <w:rPr>
          <w:rStyle w:val="Emphasis"/>
        </w:rPr>
        <w:t>.</w:t>
      </w:r>
      <w:r>
        <w:rPr>
          <w:rStyle w:val="Emphasis"/>
        </w:rPr>
        <w:t xml:space="preserve"> </w:t>
      </w:r>
      <w:r w:rsidRPr="00281BEB">
        <w:rPr>
          <w:rStyle w:val="StyleUnderline"/>
        </w:rPr>
        <w:t xml:space="preserve">The United States may </w:t>
      </w:r>
      <w:r w:rsidRPr="00544B83">
        <w:rPr>
          <w:rStyle w:val="StyleUnderline"/>
          <w:highlight w:val="cyan"/>
        </w:rPr>
        <w:t>turn</w:t>
      </w:r>
      <w:r w:rsidRPr="00281BEB">
        <w:rPr>
          <w:rStyle w:val="StyleUnderline"/>
        </w:rPr>
        <w:t xml:space="preserve"> its </w:t>
      </w:r>
      <w:r w:rsidRPr="00544B83">
        <w:rPr>
          <w:rStyle w:val="StyleUnderline"/>
          <w:highlight w:val="cyan"/>
        </w:rPr>
        <w:t>attention</w:t>
      </w:r>
      <w:r w:rsidRPr="00281BEB">
        <w:rPr>
          <w:rStyle w:val="StyleUnderline"/>
        </w:rPr>
        <w:t xml:space="preserve"> </w:t>
      </w:r>
      <w:r w:rsidRPr="00544B83">
        <w:rPr>
          <w:rStyle w:val="StyleUnderline"/>
          <w:highlight w:val="cyan"/>
        </w:rPr>
        <w:t>to</w:t>
      </w:r>
      <w:r w:rsidRPr="00281BEB">
        <w:rPr>
          <w:rStyle w:val="StyleUnderline"/>
        </w:rPr>
        <w:t xml:space="preserve"> the North for alternative trade routes: The Northern</w:t>
      </w:r>
      <w:r>
        <w:rPr>
          <w:rStyle w:val="StyleUnderline"/>
        </w:rPr>
        <w:t xml:space="preserve"> </w:t>
      </w:r>
      <w:r w:rsidRPr="00281BEB">
        <w:rPr>
          <w:rStyle w:val="StyleUnderline"/>
        </w:rPr>
        <w:t>Sea Route (</w:t>
      </w:r>
      <w:r w:rsidRPr="00544B83">
        <w:rPr>
          <w:rStyle w:val="StyleUnderline"/>
          <w:highlight w:val="cyan"/>
        </w:rPr>
        <w:t>NSR</w:t>
      </w:r>
      <w:r w:rsidRPr="00281BEB">
        <w:rPr>
          <w:rStyle w:val="StyleUnderline"/>
        </w:rPr>
        <w:t>) and Northwest Passage (NWP)</w:t>
      </w:r>
      <w:r w:rsidRPr="00281BEB">
        <w:rPr>
          <w:sz w:val="16"/>
        </w:rPr>
        <w:t xml:space="preserve">. These trade routes are gaining strategic relevance with the ever faster recession of the Arctic ice shield. </w:t>
      </w:r>
      <w:r w:rsidRPr="00281BEB">
        <w:rPr>
          <w:rStyle w:val="StyleUnderline"/>
        </w:rPr>
        <w:t>The United States is an Arctic power; its</w:t>
      </w:r>
      <w:r>
        <w:rPr>
          <w:rStyle w:val="StyleUnderline"/>
        </w:rPr>
        <w:t xml:space="preserve"> </w:t>
      </w:r>
      <w:r w:rsidRPr="00281BEB">
        <w:rPr>
          <w:rStyle w:val="StyleUnderline"/>
        </w:rPr>
        <w:t>direct access to the region and national security objectives in the Arctic give the United States a</w:t>
      </w:r>
      <w:r>
        <w:rPr>
          <w:rStyle w:val="StyleUnderline"/>
        </w:rPr>
        <w:t xml:space="preserve"> </w:t>
      </w:r>
      <w:r w:rsidRPr="00281BEB">
        <w:rPr>
          <w:rStyle w:val="StyleUnderline"/>
        </w:rPr>
        <w:t xml:space="preserve">say in the region’s future. </w:t>
      </w:r>
      <w:r w:rsidRPr="00281BEB">
        <w:rPr>
          <w:sz w:val="16"/>
        </w:rPr>
        <w:t xml:space="preserve">However, </w:t>
      </w:r>
      <w:r w:rsidRPr="00281BEB">
        <w:rPr>
          <w:rStyle w:val="StyleUnderline"/>
        </w:rPr>
        <w:t xml:space="preserve">when it comes to the </w:t>
      </w:r>
      <w:r w:rsidRPr="00544B83">
        <w:rPr>
          <w:rStyle w:val="StyleUnderline"/>
          <w:highlight w:val="cyan"/>
        </w:rPr>
        <w:t>NSR</w:t>
      </w:r>
      <w:r w:rsidRPr="00281BEB">
        <w:rPr>
          <w:rStyle w:val="StyleUnderline"/>
        </w:rPr>
        <w:t xml:space="preserve"> </w:t>
      </w:r>
      <w:r w:rsidRPr="00544B83">
        <w:rPr>
          <w:rStyle w:val="StyleUnderline"/>
          <w:highlight w:val="cyan"/>
        </w:rPr>
        <w:t>and NWP, passages used</w:t>
      </w:r>
      <w:r w:rsidRPr="00281BEB">
        <w:rPr>
          <w:rStyle w:val="StyleUnderline"/>
        </w:rPr>
        <w:t xml:space="preserve"> and</w:t>
      </w:r>
      <w:r>
        <w:rPr>
          <w:rStyle w:val="StyleUnderline"/>
        </w:rPr>
        <w:t xml:space="preserve"> </w:t>
      </w:r>
      <w:r w:rsidRPr="00281BEB">
        <w:rPr>
          <w:rStyle w:val="StyleUnderline"/>
        </w:rPr>
        <w:t xml:space="preserve">administered </w:t>
      </w:r>
      <w:r w:rsidRPr="00544B83">
        <w:rPr>
          <w:rStyle w:val="StyleUnderline"/>
          <w:highlight w:val="cyan"/>
        </w:rPr>
        <w:t>by Russia and Canada,</w:t>
      </w:r>
      <w:r w:rsidRPr="00281BEB">
        <w:rPr>
          <w:rStyle w:val="StyleUnderline"/>
        </w:rPr>
        <w:t xml:space="preserve"> </w:t>
      </w:r>
      <w:r w:rsidRPr="00544B83">
        <w:rPr>
          <w:rStyle w:val="StyleUnderline"/>
          <w:highlight w:val="cyan"/>
        </w:rPr>
        <w:t>the</w:t>
      </w:r>
      <w:r w:rsidRPr="00281BEB">
        <w:rPr>
          <w:rStyle w:val="StyleUnderline"/>
        </w:rPr>
        <w:t xml:space="preserve"> </w:t>
      </w:r>
      <w:r w:rsidRPr="00544B83">
        <w:rPr>
          <w:rStyle w:val="StyleUnderline"/>
          <w:highlight w:val="cyan"/>
        </w:rPr>
        <w:t>U.S. is dependent on international coop</w:t>
      </w:r>
      <w:r w:rsidRPr="00281BEB">
        <w:rPr>
          <w:rStyle w:val="StyleUnderline"/>
        </w:rPr>
        <w:t xml:space="preserve">eration </w:t>
      </w:r>
      <w:r w:rsidRPr="00544B83">
        <w:rPr>
          <w:rStyle w:val="StyleUnderline"/>
          <w:highlight w:val="cyan"/>
        </w:rPr>
        <w:t>and can only access the existing Arctic trade routes through international partnerships.</w:t>
      </w:r>
      <w:r w:rsidRPr="00281BEB">
        <w:rPr>
          <w:rStyle w:val="StyleUnderline"/>
        </w:rPr>
        <w:t xml:space="preserve"> </w:t>
      </w:r>
      <w:r w:rsidRPr="00281BEB">
        <w:rPr>
          <w:sz w:val="16"/>
        </w:rPr>
        <w:t xml:space="preserve">While these routes are already faster than the Suez or Panama Canal, </w:t>
      </w:r>
      <w:r w:rsidRPr="00281BEB">
        <w:rPr>
          <w:rStyle w:val="StyleUnderline"/>
        </w:rPr>
        <w:t xml:space="preserve">ice melt from global </w:t>
      </w:r>
      <w:r w:rsidRPr="00544B83">
        <w:rPr>
          <w:rStyle w:val="StyleUnderline"/>
          <w:highlight w:val="cyan"/>
        </w:rPr>
        <w:t>warming will open</w:t>
      </w:r>
      <w:r w:rsidRPr="00281BEB">
        <w:rPr>
          <w:rStyle w:val="StyleUnderline"/>
        </w:rPr>
        <w:t xml:space="preserve"> an even</w:t>
      </w:r>
      <w:r>
        <w:rPr>
          <w:rStyle w:val="StyleUnderline"/>
        </w:rPr>
        <w:t xml:space="preserve"> </w:t>
      </w:r>
      <w:r w:rsidRPr="00281BEB">
        <w:rPr>
          <w:rStyle w:val="StyleUnderline"/>
        </w:rPr>
        <w:t xml:space="preserve">more efficient </w:t>
      </w:r>
      <w:r w:rsidRPr="00544B83">
        <w:rPr>
          <w:rStyle w:val="StyleUnderline"/>
          <w:highlight w:val="cyan"/>
        </w:rPr>
        <w:t>Transpolar Sea Route</w:t>
      </w:r>
      <w:r w:rsidRPr="00281BEB">
        <w:rPr>
          <w:rStyle w:val="StyleUnderline"/>
        </w:rPr>
        <w:t xml:space="preserve"> (TSR) by mid-century.</w:t>
      </w:r>
      <w:r w:rsidRPr="00281BEB">
        <w:rPr>
          <w:sz w:val="16"/>
        </w:rPr>
        <w:t xml:space="preserve"> This </w:t>
      </w:r>
      <w:r w:rsidRPr="00544B83">
        <w:rPr>
          <w:rStyle w:val="Emphasis"/>
          <w:highlight w:val="cyan"/>
        </w:rPr>
        <w:t>presents a unique geostrategic opportunity</w:t>
      </w:r>
      <w:r w:rsidRPr="00281BEB">
        <w:rPr>
          <w:rStyle w:val="StyleUnderline"/>
        </w:rPr>
        <w:t xml:space="preserve">, for which </w:t>
      </w:r>
      <w:r w:rsidRPr="00544B83">
        <w:rPr>
          <w:rStyle w:val="StyleUnderline"/>
          <w:highlight w:val="cyan"/>
        </w:rPr>
        <w:t>many nations will compete</w:t>
      </w:r>
      <w:r w:rsidRPr="00281BEB">
        <w:rPr>
          <w:rStyle w:val="StyleUnderline"/>
        </w:rPr>
        <w:t xml:space="preserve">. </w:t>
      </w:r>
      <w:r w:rsidRPr="00544B83">
        <w:rPr>
          <w:rStyle w:val="StyleUnderline"/>
          <w:highlight w:val="cyan"/>
        </w:rPr>
        <w:t>The U</w:t>
      </w:r>
      <w:r w:rsidRPr="00544B83">
        <w:rPr>
          <w:rStyle w:val="StyleUnderline"/>
        </w:rPr>
        <w:t xml:space="preserve">nited </w:t>
      </w:r>
      <w:r w:rsidRPr="00544B83">
        <w:rPr>
          <w:rStyle w:val="StyleUnderline"/>
          <w:highlight w:val="cyan"/>
        </w:rPr>
        <w:t>S</w:t>
      </w:r>
      <w:r w:rsidRPr="00544B83">
        <w:rPr>
          <w:rStyle w:val="StyleUnderline"/>
        </w:rPr>
        <w:t xml:space="preserve">tates </w:t>
      </w:r>
      <w:r w:rsidRPr="00544B83">
        <w:rPr>
          <w:rStyle w:val="StyleUnderline"/>
          <w:highlight w:val="cyan"/>
        </w:rPr>
        <w:t xml:space="preserve">must enter this competition and </w:t>
      </w:r>
      <w:r w:rsidRPr="00544B83">
        <w:rPr>
          <w:rStyle w:val="StyleUnderline"/>
        </w:rPr>
        <w:t xml:space="preserve">seek </w:t>
      </w:r>
      <w:r w:rsidRPr="00544B83">
        <w:rPr>
          <w:rStyle w:val="StyleUnderline"/>
          <w:highlight w:val="cyan"/>
        </w:rPr>
        <w:t>to capitalize on the economic potential of trans-polar trade.</w:t>
      </w:r>
      <w:r w:rsidRPr="00281BEB">
        <w:rPr>
          <w:rStyle w:val="StyleUnderline"/>
        </w:rPr>
        <w:t xml:space="preserve"> </w:t>
      </w:r>
      <w:r w:rsidRPr="00544B83">
        <w:rPr>
          <w:rStyle w:val="StyleUnderline"/>
        </w:rPr>
        <w:t>Russia</w:t>
      </w:r>
      <w:r w:rsidRPr="00281BEB">
        <w:rPr>
          <w:rStyle w:val="StyleUnderline"/>
        </w:rPr>
        <w:t xml:space="preserve"> already </w:t>
      </w:r>
      <w:r w:rsidRPr="00544B83">
        <w:rPr>
          <w:rStyle w:val="StyleUnderline"/>
        </w:rPr>
        <w:t>has</w:t>
      </w:r>
      <w:r w:rsidRPr="00281BEB">
        <w:rPr>
          <w:rStyle w:val="StyleUnderline"/>
        </w:rPr>
        <w:t xml:space="preserve"> a</w:t>
      </w:r>
      <w:r>
        <w:rPr>
          <w:rStyle w:val="StyleUnderline"/>
        </w:rPr>
        <w:t xml:space="preserve"> </w:t>
      </w:r>
      <w:r w:rsidRPr="00281BEB">
        <w:rPr>
          <w:rStyle w:val="StyleUnderline"/>
        </w:rPr>
        <w:t xml:space="preserve">formidable </w:t>
      </w:r>
      <w:r w:rsidRPr="00544B83">
        <w:rPr>
          <w:rStyle w:val="StyleUnderline"/>
        </w:rPr>
        <w:t>military presence in the region</w:t>
      </w:r>
      <w:r w:rsidRPr="00281BEB">
        <w:rPr>
          <w:rStyle w:val="StyleUnderline"/>
        </w:rPr>
        <w:t xml:space="preserve"> and has a major economic </w:t>
      </w:r>
      <w:r w:rsidRPr="00544B83">
        <w:rPr>
          <w:rStyle w:val="StyleUnderline"/>
        </w:rPr>
        <w:t>and</w:t>
      </w:r>
      <w:r w:rsidRPr="00281BEB">
        <w:rPr>
          <w:rStyle w:val="StyleUnderline"/>
        </w:rPr>
        <w:t xml:space="preserve"> strategic interest in the</w:t>
      </w:r>
      <w:r>
        <w:rPr>
          <w:rStyle w:val="StyleUnderline"/>
        </w:rPr>
        <w:t xml:space="preserve"> </w:t>
      </w:r>
      <w:r w:rsidRPr="00281BEB">
        <w:rPr>
          <w:rStyle w:val="StyleUnderline"/>
        </w:rPr>
        <w:t xml:space="preserve">TSR. </w:t>
      </w:r>
      <w:r w:rsidRPr="00281BEB">
        <w:rPr>
          <w:sz w:val="16"/>
        </w:rPr>
        <w:t>Moscow continues to push military capabilities closer to the North Pole, laying claim to the TSR before it opens up ice-free for international use in the next few decades.</w:t>
      </w:r>
    </w:p>
    <w:p w14:paraId="4388A458" w14:textId="77777777" w:rsidR="00E01026" w:rsidRPr="00F412BB" w:rsidRDefault="00E01026" w:rsidP="00E01026">
      <w:pPr>
        <w:rPr>
          <w:u w:val="single"/>
        </w:rPr>
      </w:pPr>
    </w:p>
    <w:p w14:paraId="6C15962A" w14:textId="77777777" w:rsidR="00E01026" w:rsidRDefault="00E01026" w:rsidP="00E01026">
      <w:pPr>
        <w:pStyle w:val="Heading4"/>
      </w:pPr>
      <w:r>
        <w:t xml:space="preserve">Trade chokepoints will occur - they have a unique strategic ability which must be obtained now </w:t>
      </w:r>
    </w:p>
    <w:p w14:paraId="132EAD11" w14:textId="77777777" w:rsidR="00E01026" w:rsidRPr="001D539C" w:rsidRDefault="00E01026" w:rsidP="00E01026">
      <w:r w:rsidRPr="001D539C">
        <w:rPr>
          <w:rFonts w:eastAsiaTheme="majorEastAsia" w:cstheme="majorBidi"/>
          <w:b/>
          <w:iCs/>
          <w:sz w:val="26"/>
        </w:rPr>
        <w:t>Humpert 25</w:t>
      </w:r>
      <w:r>
        <w:t xml:space="preserve"> [</w:t>
      </w:r>
      <w:r w:rsidRPr="001D539C">
        <w:t xml:space="preserve">Malte Humpert </w:t>
      </w:r>
      <w:r>
        <w:t xml:space="preserve">is </w:t>
      </w:r>
      <w:r w:rsidRPr="001D539C">
        <w:t>a Senior Fellow with The Arctic Institute</w:t>
      </w:r>
      <w:r>
        <w:t xml:space="preserve">, </w:t>
      </w:r>
      <w:r w:rsidRPr="001D539C">
        <w:t>which he founded in 2011</w:t>
      </w:r>
      <w:r>
        <w:t xml:space="preserve">. He </w:t>
      </w:r>
      <w:r w:rsidRPr="001D539C">
        <w:t>holds a master’s degree in European Studies from Georgetown University’s Edmund A. Walsh School of Foreign Service with a bachelor’s degree in political science from California State University, Northridge</w:t>
      </w:r>
      <w:r>
        <w:t>, High North News, “</w:t>
      </w:r>
      <w:r w:rsidRPr="001D539C">
        <w:t>US Government Investigates Strategic Importance of Northern Sea Route as Part of Study on Maritime Chokepoints</w:t>
      </w:r>
      <w:r>
        <w:t xml:space="preserve">”, 04/09/2025, </w:t>
      </w:r>
      <w:hyperlink r:id="rId6" w:history="1">
        <w:r w:rsidRPr="00DE572B">
          <w:rPr>
            <w:rStyle w:val="Hyperlink"/>
          </w:rPr>
          <w:t>https://www.highnorthnews.com/en/us-government-investigates-strategic-importance-northern-sea-route-part-study-maritime-chokepoints</w:t>
        </w:r>
      </w:hyperlink>
      <w:r>
        <w:t xml:space="preserve">] </w:t>
      </w:r>
      <w:r w:rsidRPr="00E30DC8">
        <w:rPr>
          <w:sz w:val="10"/>
          <w:szCs w:val="10"/>
        </w:rPr>
        <w:t>//s</w:t>
      </w:r>
      <w:r>
        <w:rPr>
          <w:sz w:val="10"/>
          <w:szCs w:val="10"/>
        </w:rPr>
        <w:t>hruti</w:t>
      </w:r>
    </w:p>
    <w:p w14:paraId="00B2168F" w14:textId="77777777" w:rsidR="00E01026" w:rsidRDefault="00E01026" w:rsidP="00E01026">
      <w:r>
        <w:t xml:space="preserve">***Definition - Chokepoints are </w:t>
      </w:r>
      <w:r w:rsidRPr="001D539C">
        <w:t xml:space="preserve">a narrow </w:t>
      </w:r>
      <w:r>
        <w:t>passage of water</w:t>
      </w:r>
      <w:r w:rsidRPr="001D539C">
        <w:t xml:space="preserve"> where forces can only enter one-by-one</w:t>
      </w:r>
      <w:r>
        <w:t xml:space="preserve"> </w:t>
      </w:r>
    </w:p>
    <w:p w14:paraId="4B1813F6" w14:textId="77777777" w:rsidR="00E01026" w:rsidRPr="005E6E3C" w:rsidRDefault="00E01026" w:rsidP="00E01026"/>
    <w:p w14:paraId="75C29E0E" w14:textId="77777777" w:rsidR="00E01026" w:rsidRPr="005E6E3C" w:rsidRDefault="00E01026" w:rsidP="00E01026">
      <w:pPr>
        <w:rPr>
          <w:rStyle w:val="StyleUnderline"/>
        </w:rPr>
      </w:pPr>
      <w:r w:rsidRPr="00544B83">
        <w:rPr>
          <w:rStyle w:val="StyleUnderline"/>
          <w:highlight w:val="cyan"/>
        </w:rPr>
        <w:t>The U.S.</w:t>
      </w:r>
      <w:r w:rsidRPr="005E6E3C">
        <w:rPr>
          <w:rStyle w:val="StyleUnderline"/>
        </w:rPr>
        <w:t xml:space="preserve"> Government has </w:t>
      </w:r>
      <w:r w:rsidRPr="00544B83">
        <w:rPr>
          <w:rStyle w:val="StyleUnderline"/>
          <w:highlight w:val="cyan"/>
        </w:rPr>
        <w:t>identified Russia’s</w:t>
      </w:r>
      <w:r w:rsidRPr="005E6E3C">
        <w:rPr>
          <w:rStyle w:val="StyleUnderline"/>
        </w:rPr>
        <w:t xml:space="preserve"> </w:t>
      </w:r>
      <w:r w:rsidRPr="00544B83">
        <w:rPr>
          <w:rStyle w:val="StyleUnderline"/>
          <w:highlight w:val="cyan"/>
        </w:rPr>
        <w:t>N</w:t>
      </w:r>
      <w:r w:rsidRPr="005E6E3C">
        <w:rPr>
          <w:rStyle w:val="StyleUnderline"/>
        </w:rPr>
        <w:t xml:space="preserve">orthern </w:t>
      </w:r>
      <w:r w:rsidRPr="00544B83">
        <w:rPr>
          <w:rStyle w:val="StyleUnderline"/>
          <w:highlight w:val="cyan"/>
        </w:rPr>
        <w:t>S</w:t>
      </w:r>
      <w:r w:rsidRPr="005E6E3C">
        <w:rPr>
          <w:rStyle w:val="StyleUnderline"/>
        </w:rPr>
        <w:t xml:space="preserve">ea </w:t>
      </w:r>
      <w:r w:rsidRPr="00544B83">
        <w:rPr>
          <w:rStyle w:val="StyleUnderline"/>
          <w:highlight w:val="cyan"/>
        </w:rPr>
        <w:t>R</w:t>
      </w:r>
      <w:r w:rsidRPr="005E6E3C">
        <w:rPr>
          <w:rStyle w:val="StyleUnderline"/>
        </w:rPr>
        <w:t xml:space="preserve">oute </w:t>
      </w:r>
      <w:r w:rsidRPr="00544B83">
        <w:rPr>
          <w:rStyle w:val="StyleUnderline"/>
          <w:highlight w:val="cyan"/>
        </w:rPr>
        <w:t>as a</w:t>
      </w:r>
      <w:r w:rsidRPr="005E6E3C">
        <w:rPr>
          <w:rStyle w:val="StyleUnderline"/>
        </w:rPr>
        <w:t xml:space="preserve">n emerging and </w:t>
      </w:r>
      <w:r w:rsidRPr="00544B83">
        <w:rPr>
          <w:rStyle w:val="Emphasis"/>
          <w:highlight w:val="cyan"/>
        </w:rPr>
        <w:t>critical choke point</w:t>
      </w:r>
      <w:r w:rsidRPr="005E6E3C">
        <w:rPr>
          <w:rStyle w:val="StyleUnderline"/>
        </w:rPr>
        <w:t xml:space="preserve"> </w:t>
      </w:r>
      <w:r w:rsidRPr="00544B83">
        <w:rPr>
          <w:rStyle w:val="StyleUnderline"/>
          <w:highlight w:val="cyan"/>
        </w:rPr>
        <w:t>in international shipping that</w:t>
      </w:r>
      <w:r w:rsidRPr="005E6E3C">
        <w:rPr>
          <w:rStyle w:val="StyleUnderline"/>
        </w:rPr>
        <w:t xml:space="preserve"> could </w:t>
      </w:r>
      <w:r w:rsidRPr="00544B83">
        <w:rPr>
          <w:rStyle w:val="StyleUnderline"/>
          <w:highlight w:val="cyan"/>
        </w:rPr>
        <w:t>reshape global trade</w:t>
      </w:r>
      <w:r w:rsidRPr="005E6E3C">
        <w:rPr>
          <w:rStyle w:val="StyleUnderline"/>
        </w:rPr>
        <w:t xml:space="preserve"> patterns.</w:t>
      </w:r>
    </w:p>
    <w:p w14:paraId="463674A6" w14:textId="77777777" w:rsidR="00E01026" w:rsidRDefault="00E01026" w:rsidP="00E01026">
      <w:pPr>
        <w:rPr>
          <w:sz w:val="16"/>
        </w:rPr>
      </w:pPr>
      <w:r w:rsidRPr="001D539C">
        <w:rPr>
          <w:sz w:val="16"/>
        </w:rPr>
        <w:t xml:space="preserve">As </w:t>
      </w:r>
      <w:r w:rsidRPr="005E6E3C">
        <w:rPr>
          <w:rStyle w:val="StyleUnderline"/>
        </w:rPr>
        <w:t xml:space="preserve">the region's waters become ice-free for longer periods, the </w:t>
      </w:r>
      <w:r w:rsidRPr="00544B83">
        <w:rPr>
          <w:rStyle w:val="StyleUnderline"/>
          <w:highlight w:val="cyan"/>
        </w:rPr>
        <w:t>N</w:t>
      </w:r>
      <w:r w:rsidRPr="005E6E3C">
        <w:rPr>
          <w:rStyle w:val="StyleUnderline"/>
        </w:rPr>
        <w:t xml:space="preserve">orthern </w:t>
      </w:r>
      <w:r w:rsidRPr="00544B83">
        <w:rPr>
          <w:rStyle w:val="StyleUnderline"/>
          <w:highlight w:val="cyan"/>
        </w:rPr>
        <w:t>S</w:t>
      </w:r>
      <w:r w:rsidRPr="005E6E3C">
        <w:rPr>
          <w:rStyle w:val="StyleUnderline"/>
        </w:rPr>
        <w:t xml:space="preserve">ea </w:t>
      </w:r>
      <w:r w:rsidRPr="00544B83">
        <w:rPr>
          <w:rStyle w:val="StyleUnderline"/>
          <w:highlight w:val="cyan"/>
        </w:rPr>
        <w:t>P</w:t>
      </w:r>
      <w:r w:rsidRPr="005E6E3C">
        <w:rPr>
          <w:rStyle w:val="StyleUnderline"/>
        </w:rPr>
        <w:t xml:space="preserve">assage offers a shortcut between Europe and Asia, </w:t>
      </w:r>
      <w:r w:rsidRPr="00544B83">
        <w:rPr>
          <w:rStyle w:val="StyleUnderline"/>
          <w:highlight w:val="cyan"/>
        </w:rPr>
        <w:t>reducing travel time and fuel</w:t>
      </w:r>
      <w:r w:rsidRPr="005E6E3C">
        <w:rPr>
          <w:rStyle w:val="StyleUnderline"/>
        </w:rPr>
        <w:t xml:space="preserve"> consumption</w:t>
      </w:r>
      <w:r w:rsidRPr="001D539C">
        <w:rPr>
          <w:sz w:val="16"/>
        </w:rPr>
        <w:t xml:space="preserve">,” the Federal Maritime Commission writes. </w:t>
      </w:r>
    </w:p>
    <w:p w14:paraId="3225DDFF" w14:textId="77777777" w:rsidR="00E01026" w:rsidRPr="001D539C" w:rsidRDefault="00E01026" w:rsidP="00E01026">
      <w:pPr>
        <w:rPr>
          <w:sz w:val="16"/>
        </w:rPr>
      </w:pPr>
      <w:r w:rsidRPr="001D539C">
        <w:rPr>
          <w:sz w:val="16"/>
        </w:rPr>
        <w:t xml:space="preserve">The commission is an independent agency of the government regulating </w:t>
      </w:r>
      <w:proofErr w:type="spellStart"/>
      <w:r w:rsidRPr="001D539C">
        <w:rPr>
          <w:sz w:val="16"/>
        </w:rPr>
        <w:t>oceanborne</w:t>
      </w:r>
      <w:proofErr w:type="spellEnd"/>
      <w:r w:rsidRPr="001D539C">
        <w:rPr>
          <w:sz w:val="16"/>
        </w:rPr>
        <w:t xml:space="preserve"> transportation.</w:t>
      </w:r>
    </w:p>
    <w:p w14:paraId="71C2435F" w14:textId="77777777" w:rsidR="00E01026" w:rsidRPr="001D539C" w:rsidRDefault="00E01026" w:rsidP="00E01026">
      <w:pPr>
        <w:rPr>
          <w:sz w:val="16"/>
        </w:rPr>
      </w:pPr>
      <w:r w:rsidRPr="001D539C">
        <w:rPr>
          <w:sz w:val="16"/>
        </w:rPr>
        <w:t xml:space="preserve">The FMC further points out that the </w:t>
      </w:r>
      <w:r w:rsidRPr="00544B83">
        <w:rPr>
          <w:rStyle w:val="StyleUnderline"/>
          <w:highlight w:val="cyan"/>
        </w:rPr>
        <w:t>opening</w:t>
      </w:r>
      <w:r w:rsidRPr="005E6E3C">
        <w:rPr>
          <w:rStyle w:val="StyleUnderline"/>
        </w:rPr>
        <w:t xml:space="preserve"> of </w:t>
      </w:r>
      <w:r w:rsidRPr="00544B83">
        <w:rPr>
          <w:rStyle w:val="StyleUnderline"/>
          <w:highlight w:val="cyan"/>
        </w:rPr>
        <w:t>the Arctic to shipping</w:t>
      </w:r>
      <w:r w:rsidRPr="005E6E3C">
        <w:rPr>
          <w:rStyle w:val="StyleUnderline"/>
        </w:rPr>
        <w:t xml:space="preserve"> </w:t>
      </w:r>
      <w:r w:rsidRPr="00544B83">
        <w:rPr>
          <w:rStyle w:val="StyleUnderline"/>
          <w:highlight w:val="cyan"/>
        </w:rPr>
        <w:t>“has sparked competition</w:t>
      </w:r>
      <w:r w:rsidRPr="005E6E3C">
        <w:rPr>
          <w:rStyle w:val="StyleUnderline"/>
        </w:rPr>
        <w:t xml:space="preserve"> over governance, with Russia </w:t>
      </w:r>
      <w:r w:rsidRPr="00544B83">
        <w:rPr>
          <w:rStyle w:val="StyleUnderline"/>
          <w:highlight w:val="cyan"/>
        </w:rPr>
        <w:t>seeking control over the shortest maritime route between Europe and Asia</w:t>
      </w:r>
      <w:r w:rsidRPr="005E6E3C">
        <w:rPr>
          <w:rStyle w:val="StyleUnderline"/>
        </w:rPr>
        <w:t xml:space="preserve">, and imposing fees, while other </w:t>
      </w:r>
      <w:r w:rsidRPr="00544B83">
        <w:rPr>
          <w:rStyle w:val="StyleUnderline"/>
          <w:highlight w:val="cyan"/>
        </w:rPr>
        <w:t>nations push for international access</w:t>
      </w:r>
      <w:r w:rsidRPr="005E6E3C">
        <w:rPr>
          <w:rStyle w:val="StyleUnderline"/>
        </w:rPr>
        <w:t>.”</w:t>
      </w:r>
    </w:p>
    <w:p w14:paraId="449F7525" w14:textId="77777777" w:rsidR="00E01026" w:rsidRPr="001D539C" w:rsidRDefault="00E01026" w:rsidP="00E01026">
      <w:pPr>
        <w:rPr>
          <w:sz w:val="16"/>
        </w:rPr>
      </w:pPr>
      <w:r w:rsidRPr="005E6E3C">
        <w:rPr>
          <w:rStyle w:val="StyleUnderline"/>
        </w:rPr>
        <w:t>The U.S. has thus far not sent any commercial vessels through the Arctic or along Russia’s Northern Sea Route</w:t>
      </w:r>
      <w:r w:rsidRPr="001D539C">
        <w:rPr>
          <w:sz w:val="16"/>
        </w:rPr>
        <w:t>. Two summers ago the U.S. Coast Guard icebreaker Healy traveled adjacent to the NSR but remained outside Russia’s exclusive economic zone and territorial waters.</w:t>
      </w:r>
    </w:p>
    <w:p w14:paraId="345DD9FE" w14:textId="77777777" w:rsidR="00E01026" w:rsidRPr="005E6E3C" w:rsidRDefault="00E01026" w:rsidP="00E01026">
      <w:pPr>
        <w:rPr>
          <w:rStyle w:val="StyleUnderline"/>
        </w:rPr>
      </w:pPr>
      <w:r w:rsidRPr="001D539C">
        <w:rPr>
          <w:sz w:val="16"/>
        </w:rPr>
        <w:t xml:space="preserve">In contrast </w:t>
      </w:r>
      <w:r w:rsidRPr="005E6E3C">
        <w:rPr>
          <w:rStyle w:val="StyleUnderline"/>
        </w:rPr>
        <w:t>commercial shipping companies from both Russia and China have gained substantial experience on how to operate in the region.</w:t>
      </w:r>
    </w:p>
    <w:p w14:paraId="0F80BF0A" w14:textId="77777777" w:rsidR="00E01026" w:rsidRPr="001D539C" w:rsidRDefault="00E01026" w:rsidP="00E01026">
      <w:pPr>
        <w:rPr>
          <w:sz w:val="16"/>
        </w:rPr>
      </w:pPr>
      <w:r w:rsidRPr="001D539C">
        <w:rPr>
          <w:sz w:val="16"/>
        </w:rPr>
        <w:t xml:space="preserve">The two countries have also collaborated on joint Arctic patrols, including in proximity of Alaska during the summer of 2024 as well as in the Barents Sea near Norway. </w:t>
      </w:r>
    </w:p>
    <w:p w14:paraId="592DAD56" w14:textId="77777777" w:rsidR="00E01026" w:rsidRPr="001D539C" w:rsidRDefault="00E01026" w:rsidP="00E01026">
      <w:pPr>
        <w:rPr>
          <w:sz w:val="16"/>
        </w:rPr>
      </w:pPr>
      <w:r w:rsidRPr="001D539C">
        <w:rPr>
          <w:sz w:val="16"/>
        </w:rPr>
        <w:t>“</w:t>
      </w:r>
      <w:r w:rsidRPr="005E6E3C">
        <w:rPr>
          <w:rStyle w:val="StyleUnderline"/>
        </w:rPr>
        <w:t xml:space="preserve">The </w:t>
      </w:r>
      <w:r w:rsidRPr="007E6C15">
        <w:rPr>
          <w:rStyle w:val="Emphasis"/>
          <w:highlight w:val="cyan"/>
        </w:rPr>
        <w:t>N</w:t>
      </w:r>
      <w:r w:rsidRPr="00D70691">
        <w:rPr>
          <w:rStyle w:val="Emphasis"/>
        </w:rPr>
        <w:t xml:space="preserve">orthern </w:t>
      </w:r>
      <w:r w:rsidRPr="007E6C15">
        <w:rPr>
          <w:rStyle w:val="Emphasis"/>
          <w:highlight w:val="cyan"/>
        </w:rPr>
        <w:t>S</w:t>
      </w:r>
      <w:r w:rsidRPr="00D70691">
        <w:rPr>
          <w:rStyle w:val="Emphasis"/>
        </w:rPr>
        <w:t xml:space="preserve">ea </w:t>
      </w:r>
      <w:r w:rsidRPr="007E6C15">
        <w:rPr>
          <w:rStyle w:val="Emphasis"/>
          <w:highlight w:val="cyan"/>
        </w:rPr>
        <w:t>P</w:t>
      </w:r>
      <w:r w:rsidRPr="007E6C15">
        <w:rPr>
          <w:rStyle w:val="Emphasis"/>
        </w:rPr>
        <w:t>assage</w:t>
      </w:r>
      <w:r w:rsidRPr="007E6C15">
        <w:rPr>
          <w:rStyle w:val="Emphasis"/>
          <w:highlight w:val="cyan"/>
        </w:rPr>
        <w:t>'s strategic importance</w:t>
      </w:r>
      <w:r w:rsidRPr="005E6E3C">
        <w:rPr>
          <w:rStyle w:val="StyleUnderline"/>
        </w:rPr>
        <w:t xml:space="preserve"> </w:t>
      </w:r>
      <w:r w:rsidRPr="007E6C15">
        <w:rPr>
          <w:rStyle w:val="StyleUnderline"/>
          <w:highlight w:val="cyan"/>
        </w:rPr>
        <w:t>is</w:t>
      </w:r>
      <w:r w:rsidRPr="005E6E3C">
        <w:rPr>
          <w:rStyle w:val="StyleUnderline"/>
        </w:rPr>
        <w:t xml:space="preserve"> further </w:t>
      </w:r>
      <w:r w:rsidRPr="007E6C15">
        <w:rPr>
          <w:rStyle w:val="Emphasis"/>
          <w:highlight w:val="cyan"/>
        </w:rPr>
        <w:t>amplified by</w:t>
      </w:r>
      <w:r w:rsidRPr="00D70691">
        <w:rPr>
          <w:rStyle w:val="Emphasis"/>
        </w:rPr>
        <w:t xml:space="preserve"> increased </w:t>
      </w:r>
      <w:r w:rsidRPr="007E6C15">
        <w:rPr>
          <w:rStyle w:val="Emphasis"/>
          <w:highlight w:val="cyan"/>
        </w:rPr>
        <w:t>military activity from</w:t>
      </w:r>
      <w:r w:rsidRPr="00D70691">
        <w:rPr>
          <w:rStyle w:val="Emphasis"/>
        </w:rPr>
        <w:t xml:space="preserve"> </w:t>
      </w:r>
      <w:r w:rsidRPr="007E6C15">
        <w:rPr>
          <w:rStyle w:val="Emphasis"/>
          <w:highlight w:val="cyan"/>
        </w:rPr>
        <w:t>Russia and China</w:t>
      </w:r>
      <w:r w:rsidRPr="00D70691">
        <w:rPr>
          <w:rStyle w:val="Emphasis"/>
        </w:rPr>
        <w:t>,</w:t>
      </w:r>
      <w:r w:rsidRPr="005E6E3C">
        <w:rPr>
          <w:rStyle w:val="StyleUnderline"/>
        </w:rPr>
        <w:t xml:space="preserve"> including new bases and icebreakers</w:t>
      </w:r>
      <w:r w:rsidRPr="001D539C">
        <w:rPr>
          <w:sz w:val="16"/>
        </w:rPr>
        <w:t>,” the FMC writes.</w:t>
      </w:r>
    </w:p>
    <w:p w14:paraId="485F99C1" w14:textId="77777777" w:rsidR="00E01026" w:rsidRPr="001D539C" w:rsidRDefault="00E01026" w:rsidP="00E01026">
      <w:pPr>
        <w:rPr>
          <w:sz w:val="16"/>
        </w:rPr>
      </w:pPr>
      <w:r w:rsidRPr="001D539C">
        <w:rPr>
          <w:sz w:val="16"/>
        </w:rPr>
        <w:t xml:space="preserve">The research into the </w:t>
      </w:r>
      <w:r w:rsidRPr="007E6C15">
        <w:rPr>
          <w:rStyle w:val="StyleUnderline"/>
          <w:highlight w:val="cyan"/>
        </w:rPr>
        <w:t>NSR is part of</w:t>
      </w:r>
      <w:r w:rsidRPr="005E6E3C">
        <w:rPr>
          <w:rStyle w:val="StyleUnderline"/>
        </w:rPr>
        <w:t xml:space="preserve"> a larger study by the agency into </w:t>
      </w:r>
      <w:r w:rsidRPr="007E6C15">
        <w:rPr>
          <w:rStyle w:val="StyleUnderline"/>
          <w:highlight w:val="cyan"/>
        </w:rPr>
        <w:t>seven global choke points</w:t>
      </w:r>
      <w:r w:rsidRPr="001D539C">
        <w:rPr>
          <w:sz w:val="16"/>
        </w:rPr>
        <w:t xml:space="preserve">, such as the Suez and Panama Canals as well as Straits in Gibraltar and Singapore. </w:t>
      </w:r>
    </w:p>
    <w:p w14:paraId="169A4EF7" w14:textId="77777777" w:rsidR="00E01026" w:rsidRPr="001D539C" w:rsidRDefault="00E01026" w:rsidP="00E01026">
      <w:pPr>
        <w:rPr>
          <w:sz w:val="16"/>
        </w:rPr>
      </w:pPr>
      <w:r w:rsidRPr="001D539C">
        <w:rPr>
          <w:sz w:val="16"/>
        </w:rPr>
        <w:t>Increasing stakes in Arctic</w:t>
      </w:r>
    </w:p>
    <w:p w14:paraId="38D42901" w14:textId="77777777" w:rsidR="00E01026" w:rsidRPr="001D539C" w:rsidRDefault="00E01026" w:rsidP="00E01026">
      <w:pPr>
        <w:rPr>
          <w:sz w:val="16"/>
        </w:rPr>
      </w:pPr>
      <w:r w:rsidRPr="001D539C">
        <w:rPr>
          <w:sz w:val="16"/>
        </w:rPr>
        <w:t xml:space="preserve">Some </w:t>
      </w:r>
      <w:r w:rsidRPr="00482D42">
        <w:rPr>
          <w:rStyle w:val="StyleUnderline"/>
        </w:rPr>
        <w:t xml:space="preserve">Arctic logistics and security </w:t>
      </w:r>
      <w:r w:rsidRPr="007E6C15">
        <w:rPr>
          <w:rStyle w:val="StyleUnderline"/>
          <w:highlight w:val="cyan"/>
        </w:rPr>
        <w:t>experts</w:t>
      </w:r>
      <w:r w:rsidRPr="001D539C">
        <w:rPr>
          <w:sz w:val="16"/>
        </w:rPr>
        <w:t xml:space="preserve"> have long </w:t>
      </w:r>
      <w:r w:rsidRPr="007E6C15">
        <w:rPr>
          <w:rStyle w:val="StyleUnderline"/>
          <w:highlight w:val="cyan"/>
        </w:rPr>
        <w:t>argue</w:t>
      </w:r>
      <w:r w:rsidRPr="00482D42">
        <w:rPr>
          <w:rStyle w:val="StyleUnderline"/>
        </w:rPr>
        <w:t xml:space="preserve">d that </w:t>
      </w:r>
      <w:r w:rsidRPr="007E6C15">
        <w:rPr>
          <w:rStyle w:val="StyleUnderline"/>
          <w:highlight w:val="cyan"/>
        </w:rPr>
        <w:t>the</w:t>
      </w:r>
      <w:r w:rsidRPr="00482D42">
        <w:rPr>
          <w:rStyle w:val="StyleUnderline"/>
        </w:rPr>
        <w:t xml:space="preserve"> strategic </w:t>
      </w:r>
      <w:r w:rsidRPr="007E6C15">
        <w:rPr>
          <w:rStyle w:val="StyleUnderline"/>
          <w:highlight w:val="cyan"/>
        </w:rPr>
        <w:t>importance of emerging Arctic</w:t>
      </w:r>
      <w:r w:rsidRPr="00482D42">
        <w:rPr>
          <w:rStyle w:val="StyleUnderline"/>
        </w:rPr>
        <w:t xml:space="preserve"> </w:t>
      </w:r>
      <w:r w:rsidRPr="007E6C15">
        <w:rPr>
          <w:rStyle w:val="StyleUnderline"/>
          <w:highlight w:val="cyan"/>
        </w:rPr>
        <w:t>shipping lanes is set to increase</w:t>
      </w:r>
      <w:r w:rsidRPr="007E6C15">
        <w:rPr>
          <w:sz w:val="16"/>
          <w:highlight w:val="cyan"/>
        </w:rPr>
        <w:t>.</w:t>
      </w:r>
    </w:p>
    <w:p w14:paraId="3E35EBF2" w14:textId="77777777" w:rsidR="00E01026" w:rsidRPr="00482D42" w:rsidRDefault="00E01026" w:rsidP="00E01026">
      <w:pPr>
        <w:rPr>
          <w:rStyle w:val="StyleUnderline"/>
        </w:rPr>
      </w:pPr>
      <w:r w:rsidRPr="001D539C">
        <w:rPr>
          <w:sz w:val="16"/>
        </w:rPr>
        <w:t xml:space="preserve">The FMC is calling for public comment on the study by May 13, 2025. The inclusion of the </w:t>
      </w:r>
      <w:r w:rsidRPr="007E6C15">
        <w:rPr>
          <w:rStyle w:val="StyleUnderline"/>
          <w:highlight w:val="cyan"/>
        </w:rPr>
        <w:t>Arctic</w:t>
      </w:r>
      <w:r w:rsidRPr="00482D42">
        <w:rPr>
          <w:rStyle w:val="StyleUnderline"/>
        </w:rPr>
        <w:t xml:space="preserve"> </w:t>
      </w:r>
      <w:r w:rsidRPr="001D539C">
        <w:rPr>
          <w:sz w:val="16"/>
        </w:rPr>
        <w:t xml:space="preserve">into this broad investigation into international </w:t>
      </w:r>
      <w:r w:rsidRPr="007E6C15">
        <w:rPr>
          <w:rStyle w:val="Emphasis"/>
          <w:highlight w:val="cyan"/>
        </w:rPr>
        <w:t xml:space="preserve">maritime chokepoints </w:t>
      </w:r>
      <w:r w:rsidRPr="007E6C15">
        <w:rPr>
          <w:rStyle w:val="StyleUnderline"/>
          <w:highlight w:val="cyan"/>
        </w:rPr>
        <w:t>continues</w:t>
      </w:r>
      <w:r w:rsidRPr="00482D42">
        <w:rPr>
          <w:rStyle w:val="StyleUnderline"/>
        </w:rPr>
        <w:t xml:space="preserve"> the recent surge of Arctic policy interest in the U.S.</w:t>
      </w:r>
    </w:p>
    <w:p w14:paraId="35A981ED" w14:textId="77777777" w:rsidR="00E01026" w:rsidRPr="001D539C" w:rsidRDefault="00E01026" w:rsidP="00E01026">
      <w:pPr>
        <w:rPr>
          <w:sz w:val="16"/>
        </w:rPr>
      </w:pPr>
      <w:r w:rsidRPr="001D539C">
        <w:rPr>
          <w:sz w:val="16"/>
        </w:rPr>
        <w:t>For much of the past six months President Donald Trump’s comments on Greenland, including visits by one of his sons and Vice President JD Vance, have perpetually kept the Arctic in the country’s news cycle.</w:t>
      </w:r>
    </w:p>
    <w:p w14:paraId="42EA20DD" w14:textId="77777777" w:rsidR="00E01026" w:rsidRPr="00D70691" w:rsidRDefault="00E01026" w:rsidP="00E01026">
      <w:pPr>
        <w:rPr>
          <w:rStyle w:val="StyleUnderline"/>
        </w:rPr>
      </w:pPr>
      <w:r w:rsidRPr="001D539C">
        <w:rPr>
          <w:sz w:val="16"/>
        </w:rPr>
        <w:t xml:space="preserve">While Greenland’s mineral wealth is often front and center as to why </w:t>
      </w:r>
      <w:r w:rsidRPr="00D70691">
        <w:rPr>
          <w:rStyle w:val="StyleUnderline"/>
        </w:rPr>
        <w:t>Trump is interested in the territory</w:t>
      </w:r>
      <w:r w:rsidRPr="001D539C">
        <w:rPr>
          <w:sz w:val="16"/>
        </w:rPr>
        <w:t xml:space="preserve">, others point to the island’s central location </w:t>
      </w:r>
      <w:r w:rsidRPr="00D70691">
        <w:rPr>
          <w:rStyle w:val="StyleUnderline"/>
        </w:rPr>
        <w:t>along potential future Arctic shipping routes.</w:t>
      </w:r>
    </w:p>
    <w:p w14:paraId="2AFB87DE" w14:textId="77777777" w:rsidR="00E01026" w:rsidRPr="001D539C" w:rsidRDefault="00E01026" w:rsidP="00E01026">
      <w:pPr>
        <w:rPr>
          <w:sz w:val="16"/>
        </w:rPr>
      </w:pPr>
      <w:r w:rsidRPr="001D539C">
        <w:rPr>
          <w:sz w:val="16"/>
        </w:rPr>
        <w:t xml:space="preserve">As the sea ice continues to recede, </w:t>
      </w:r>
      <w:r w:rsidRPr="00D70691">
        <w:rPr>
          <w:rStyle w:val="StyleUnderline"/>
        </w:rPr>
        <w:t>a central Arctic shipping route, referred to as the Transpolar Sea Route, passing along the east coast of Greenland, could emerge.</w:t>
      </w:r>
      <w:r w:rsidRPr="001D539C">
        <w:rPr>
          <w:sz w:val="16"/>
        </w:rPr>
        <w:t xml:space="preserve"> </w:t>
      </w:r>
    </w:p>
    <w:p w14:paraId="0E98115D" w14:textId="77777777" w:rsidR="00E01026" w:rsidRPr="001D539C" w:rsidRDefault="00E01026" w:rsidP="00E01026">
      <w:pPr>
        <w:rPr>
          <w:sz w:val="16"/>
        </w:rPr>
      </w:pPr>
      <w:r w:rsidRPr="001D539C">
        <w:rPr>
          <w:sz w:val="16"/>
        </w:rPr>
        <w:t xml:space="preserve">The FMC also references the </w:t>
      </w:r>
      <w:r w:rsidRPr="00D70691">
        <w:rPr>
          <w:rStyle w:val="StyleUnderline"/>
        </w:rPr>
        <w:t xml:space="preserve">recent </w:t>
      </w:r>
      <w:r w:rsidRPr="007E6C15">
        <w:rPr>
          <w:rStyle w:val="StyleUnderline"/>
          <w:highlight w:val="cyan"/>
        </w:rPr>
        <w:t>increase in</w:t>
      </w:r>
      <w:r w:rsidRPr="00D70691">
        <w:rPr>
          <w:rStyle w:val="StyleUnderline"/>
        </w:rPr>
        <w:t xml:space="preserve"> naval military </w:t>
      </w:r>
      <w:r w:rsidRPr="007E6C15">
        <w:rPr>
          <w:rStyle w:val="StyleUnderline"/>
          <w:highlight w:val="cyan"/>
        </w:rPr>
        <w:t>activity along</w:t>
      </w:r>
      <w:r w:rsidRPr="00D70691">
        <w:rPr>
          <w:rStyle w:val="StyleUnderline"/>
        </w:rPr>
        <w:t xml:space="preserve"> Arctic trade </w:t>
      </w:r>
      <w:r w:rsidRPr="007E6C15">
        <w:rPr>
          <w:rStyle w:val="StyleUnderline"/>
          <w:highlight w:val="cyan"/>
        </w:rPr>
        <w:t>routes</w:t>
      </w:r>
      <w:r w:rsidRPr="001D539C">
        <w:rPr>
          <w:sz w:val="16"/>
        </w:rPr>
        <w:t>.</w:t>
      </w:r>
    </w:p>
    <w:p w14:paraId="7ADEDBB9" w14:textId="77777777" w:rsidR="00E01026" w:rsidRDefault="00E01026" w:rsidP="00E01026">
      <w:pPr>
        <w:rPr>
          <w:sz w:val="16"/>
        </w:rPr>
      </w:pPr>
      <w:r w:rsidRPr="001D539C">
        <w:rPr>
          <w:sz w:val="16"/>
        </w:rPr>
        <w:t xml:space="preserve">“[This] </w:t>
      </w:r>
      <w:r w:rsidRPr="007E6C15">
        <w:rPr>
          <w:sz w:val="16"/>
        </w:rPr>
        <w:t xml:space="preserve">is </w:t>
      </w:r>
      <w:r w:rsidRPr="007E6C15">
        <w:rPr>
          <w:rStyle w:val="StyleUnderline"/>
          <w:highlight w:val="cyan"/>
        </w:rPr>
        <w:t>reflect</w:t>
      </w:r>
      <w:r w:rsidRPr="00D70691">
        <w:rPr>
          <w:rStyle w:val="StyleUnderline"/>
        </w:rPr>
        <w:t xml:space="preserve">ing its growing </w:t>
      </w:r>
      <w:r w:rsidRPr="007E6C15">
        <w:rPr>
          <w:rStyle w:val="StyleUnderline"/>
          <w:highlight w:val="cyan"/>
        </w:rPr>
        <w:t>value for</w:t>
      </w:r>
      <w:r w:rsidRPr="00D70691">
        <w:rPr>
          <w:rStyle w:val="StyleUnderline"/>
        </w:rPr>
        <w:t xml:space="preserve"> nuclear </w:t>
      </w:r>
      <w:r w:rsidRPr="007E6C15">
        <w:rPr>
          <w:rStyle w:val="StyleUnderline"/>
          <w:highlight w:val="cyan"/>
        </w:rPr>
        <w:t>deterrence</w:t>
      </w:r>
      <w:r w:rsidRPr="00D70691">
        <w:rPr>
          <w:rStyle w:val="StyleUnderline"/>
        </w:rPr>
        <w:t xml:space="preserve"> and missile defense. As a result, both </w:t>
      </w:r>
      <w:r w:rsidRPr="00D70691">
        <w:rPr>
          <w:rStyle w:val="Emphasis"/>
        </w:rPr>
        <w:t>Russia and NATO forces are ramping up their military presence</w:t>
      </w:r>
      <w:r w:rsidRPr="00D70691">
        <w:rPr>
          <w:rStyle w:val="StyleUnderline"/>
        </w:rPr>
        <w:t>, increasing the potential for tensions and conflicts,</w:t>
      </w:r>
      <w:r w:rsidRPr="001D539C">
        <w:rPr>
          <w:sz w:val="16"/>
        </w:rPr>
        <w:t>” the FMC concludes.</w:t>
      </w:r>
    </w:p>
    <w:p w14:paraId="52A03839" w14:textId="77777777" w:rsidR="00E01026" w:rsidRDefault="00E01026" w:rsidP="00E01026">
      <w:pPr>
        <w:pStyle w:val="Heading4"/>
      </w:pPr>
      <w:r>
        <w:t xml:space="preserve">Russia and China are </w:t>
      </w:r>
      <w:r w:rsidRPr="00310377">
        <w:rPr>
          <w:u w:val="single"/>
        </w:rPr>
        <w:t>pouncing</w:t>
      </w:r>
      <w:r>
        <w:t xml:space="preserve"> on opening Arctic routes, with </w:t>
      </w:r>
      <w:r w:rsidRPr="00310377">
        <w:rPr>
          <w:u w:val="single"/>
        </w:rPr>
        <w:t>destabilizing consequences</w:t>
      </w:r>
      <w:r>
        <w:t xml:space="preserve"> for the region.</w:t>
      </w:r>
    </w:p>
    <w:p w14:paraId="6799D1D3" w14:textId="77777777" w:rsidR="00E01026" w:rsidRPr="007A0749" w:rsidRDefault="00E01026" w:rsidP="00E01026">
      <w:r w:rsidRPr="008146DA">
        <w:rPr>
          <w:rStyle w:val="Style13ptBold"/>
        </w:rPr>
        <w:t>Lopez 24</w:t>
      </w:r>
      <w:r>
        <w:t xml:space="preserve"> — C. Todd Lopez, Writer and Editor at United States Department of Defense, 2024 (“New DOD Strategy Calls for Enhancements, Engagements, Exercises in Arctic,” U.S. Department of Defense, July 22</w:t>
      </w:r>
      <w:r w:rsidRPr="008146DA">
        <w:rPr>
          <w:vertAlign w:val="superscript"/>
        </w:rPr>
        <w:t>nd</w:t>
      </w:r>
      <w:r>
        <w:t>, Available Online at https://www.defense.gov/News/News-Stories/Article/Article/3846323/new-dod-strategy-calls-for-enhancements-engagements-exercises-in-arctic/, Accessed 07-05-2025)//Lane</w:t>
      </w:r>
    </w:p>
    <w:p w14:paraId="131373CE" w14:textId="77777777" w:rsidR="00E01026" w:rsidRPr="008146DA" w:rsidRDefault="00E01026" w:rsidP="00E01026">
      <w:pPr>
        <w:rPr>
          <w:rStyle w:val="StyleUnderline"/>
        </w:rPr>
      </w:pPr>
      <w:r w:rsidRPr="008146DA">
        <w:rPr>
          <w:rStyle w:val="StyleUnderline"/>
        </w:rPr>
        <w:t xml:space="preserve">Climate changes have meant the </w:t>
      </w:r>
      <w:r w:rsidRPr="008146DA">
        <w:rPr>
          <w:rStyle w:val="Emphasis"/>
        </w:rPr>
        <w:t>melting</w:t>
      </w:r>
      <w:r w:rsidRPr="008146DA">
        <w:rPr>
          <w:rStyle w:val="StyleUnderline"/>
        </w:rPr>
        <w:t xml:space="preserve"> of ice in the Arctic and the </w:t>
      </w:r>
      <w:r w:rsidRPr="007E6C15">
        <w:rPr>
          <w:rStyle w:val="Emphasis"/>
          <w:highlight w:val="cyan"/>
        </w:rPr>
        <w:t>opening</w:t>
      </w:r>
      <w:r w:rsidRPr="007E6C15">
        <w:rPr>
          <w:rStyle w:val="StyleUnderline"/>
          <w:highlight w:val="cyan"/>
        </w:rPr>
        <w:t xml:space="preserve"> of new sea routes</w:t>
      </w:r>
      <w:r w:rsidRPr="008146DA">
        <w:rPr>
          <w:rStyle w:val="StyleUnderline"/>
        </w:rPr>
        <w:t xml:space="preserve">, which </w:t>
      </w:r>
      <w:r w:rsidRPr="007E6C15">
        <w:rPr>
          <w:rStyle w:val="StyleUnderline"/>
          <w:highlight w:val="cyan"/>
        </w:rPr>
        <w:t xml:space="preserve">means </w:t>
      </w:r>
      <w:r w:rsidRPr="007E6C15">
        <w:rPr>
          <w:rStyle w:val="Emphasis"/>
          <w:highlight w:val="cyan"/>
        </w:rPr>
        <w:t>new opportunities</w:t>
      </w:r>
      <w:r w:rsidRPr="007E6C15">
        <w:rPr>
          <w:rStyle w:val="StyleUnderline"/>
          <w:highlight w:val="cyan"/>
        </w:rPr>
        <w:t xml:space="preserve"> for commerce and resource </w:t>
      </w:r>
      <w:r w:rsidRPr="007E6C15">
        <w:rPr>
          <w:rStyle w:val="Emphasis"/>
          <w:highlight w:val="cyan"/>
        </w:rPr>
        <w:t>exploitation</w:t>
      </w:r>
      <w:r w:rsidRPr="007E6C15">
        <w:rPr>
          <w:rStyle w:val="StyleUnderline"/>
          <w:highlight w:val="cyan"/>
        </w:rPr>
        <w:t xml:space="preserve">, but also </w:t>
      </w:r>
      <w:r w:rsidRPr="007E6C15">
        <w:rPr>
          <w:rStyle w:val="Emphasis"/>
          <w:highlight w:val="cyan"/>
        </w:rPr>
        <w:t xml:space="preserve">increased risk </w:t>
      </w:r>
      <w:r w:rsidRPr="007E6C15">
        <w:rPr>
          <w:rStyle w:val="StyleUnderline"/>
        </w:rPr>
        <w:t>to nations</w:t>
      </w:r>
      <w:r w:rsidRPr="008146DA">
        <w:rPr>
          <w:rStyle w:val="StyleUnderline"/>
        </w:rPr>
        <w:t xml:space="preserve"> whose borders were previously protected by the region's </w:t>
      </w:r>
      <w:r w:rsidRPr="008146DA">
        <w:rPr>
          <w:rStyle w:val="Emphasis"/>
        </w:rPr>
        <w:t>inaccessibility</w:t>
      </w:r>
      <w:r w:rsidRPr="008146DA">
        <w:rPr>
          <w:rStyle w:val="StyleUnderline"/>
        </w:rPr>
        <w:t xml:space="preserve">. </w:t>
      </w:r>
    </w:p>
    <w:p w14:paraId="6C4E6BBE" w14:textId="77777777" w:rsidR="00E01026" w:rsidRDefault="00E01026" w:rsidP="00E01026">
      <w:r>
        <w:t>"</w:t>
      </w:r>
      <w:r w:rsidRPr="008146DA">
        <w:rPr>
          <w:rStyle w:val="StyleUnderline"/>
        </w:rPr>
        <w:t xml:space="preserve">Climate change is </w:t>
      </w:r>
      <w:r w:rsidRPr="008349A0">
        <w:rPr>
          <w:rStyle w:val="Emphasis"/>
        </w:rPr>
        <w:t>fundamentally altering</w:t>
      </w:r>
      <w:r w:rsidRPr="008146DA">
        <w:rPr>
          <w:rStyle w:val="StyleUnderline"/>
        </w:rPr>
        <w:t xml:space="preserve"> the Arctic</w:t>
      </w:r>
      <w:r>
        <w:t xml:space="preserve">, and with it, geopolitics and U.S. defense missions," Hicks said. "The readiness of our forces for those missions is always foremost on our minds, and that's why for decades, across Republican and Democratic administrations, the department has been seeking to ensure our military capabilities can meet the mark, even in the face of a changing climate." </w:t>
      </w:r>
    </w:p>
    <w:p w14:paraId="178843EC" w14:textId="77777777" w:rsidR="00E01026" w:rsidRPr="00816307" w:rsidRDefault="00E01026" w:rsidP="00E01026">
      <w:pPr>
        <w:rPr>
          <w:rStyle w:val="StyleUnderline"/>
        </w:rPr>
      </w:pPr>
      <w:r w:rsidRPr="00816307">
        <w:rPr>
          <w:rStyle w:val="StyleUnderline"/>
        </w:rPr>
        <w:t>Climate change and the shifts in the operating environment</w:t>
      </w:r>
      <w:r>
        <w:t xml:space="preserve">, Hicks said, </w:t>
      </w:r>
      <w:r w:rsidRPr="00816307">
        <w:rPr>
          <w:rStyle w:val="StyleUnderline"/>
        </w:rPr>
        <w:t xml:space="preserve">mean </w:t>
      </w:r>
      <w:r w:rsidRPr="007E6C15">
        <w:rPr>
          <w:rStyle w:val="StyleUnderline"/>
          <w:highlight w:val="cyan"/>
        </w:rPr>
        <w:t>the U.S. must</w:t>
      </w:r>
      <w:r w:rsidRPr="00816307">
        <w:rPr>
          <w:rStyle w:val="StyleUnderline"/>
        </w:rPr>
        <w:t xml:space="preserve"> </w:t>
      </w:r>
      <w:r w:rsidRPr="00816307">
        <w:rPr>
          <w:rStyle w:val="Emphasis"/>
        </w:rPr>
        <w:t>rethink</w:t>
      </w:r>
      <w:r w:rsidRPr="00816307">
        <w:rPr>
          <w:rStyle w:val="StyleUnderline"/>
        </w:rPr>
        <w:t xml:space="preserve"> how to protect warfighters and </w:t>
      </w:r>
      <w:r w:rsidRPr="007E6C15">
        <w:rPr>
          <w:rStyle w:val="Emphasis"/>
          <w:highlight w:val="cyan"/>
        </w:rPr>
        <w:t>prevent</w:t>
      </w:r>
      <w:r w:rsidRPr="007E6C15">
        <w:rPr>
          <w:rStyle w:val="StyleUnderline"/>
          <w:highlight w:val="cyan"/>
        </w:rPr>
        <w:t xml:space="preserve"> conflict</w:t>
      </w:r>
      <w:r w:rsidRPr="00816307">
        <w:rPr>
          <w:rStyle w:val="StyleUnderline"/>
        </w:rPr>
        <w:t xml:space="preserve">.  </w:t>
      </w:r>
    </w:p>
    <w:p w14:paraId="61A27DCA" w14:textId="77777777" w:rsidR="00E01026" w:rsidRDefault="00E01026" w:rsidP="00E01026">
      <w:r>
        <w:t xml:space="preserve">The People's Republic of </w:t>
      </w:r>
      <w:r w:rsidRPr="007E6C15">
        <w:rPr>
          <w:rStyle w:val="StyleUnderline"/>
          <w:highlight w:val="cyan"/>
        </w:rPr>
        <w:t>China</w:t>
      </w:r>
      <w:r>
        <w:t xml:space="preserve">, not an Arctic nation, </w:t>
      </w:r>
      <w:r w:rsidRPr="007E6C15">
        <w:rPr>
          <w:rStyle w:val="StyleUnderline"/>
          <w:highlight w:val="cyan"/>
        </w:rPr>
        <w:t xml:space="preserve">is increasing its </w:t>
      </w:r>
      <w:r w:rsidRPr="007E6C15">
        <w:rPr>
          <w:rStyle w:val="Emphasis"/>
          <w:highlight w:val="cyan"/>
        </w:rPr>
        <w:t>presence</w:t>
      </w:r>
      <w:r w:rsidRPr="007E6C15">
        <w:rPr>
          <w:rStyle w:val="StyleUnderline"/>
          <w:highlight w:val="cyan"/>
        </w:rPr>
        <w:t xml:space="preserve"> in the Arctic</w:t>
      </w:r>
      <w:r w:rsidRPr="007E6C15">
        <w:rPr>
          <w:highlight w:val="cyan"/>
        </w:rPr>
        <w:t>.</w:t>
      </w:r>
      <w:r>
        <w:t xml:space="preserve"> </w:t>
      </w:r>
      <w:r w:rsidRPr="00574634">
        <w:rPr>
          <w:rStyle w:val="StyleUnderline"/>
        </w:rPr>
        <w:t xml:space="preserve">The </w:t>
      </w:r>
      <w:r w:rsidRPr="007E6C15">
        <w:rPr>
          <w:rStyle w:val="StyleUnderline"/>
          <w:highlight w:val="cyan"/>
        </w:rPr>
        <w:t>PRC</w:t>
      </w:r>
      <w:r w:rsidRPr="00574634">
        <w:rPr>
          <w:rStyle w:val="StyleUnderline"/>
        </w:rPr>
        <w:t xml:space="preserve"> </w:t>
      </w:r>
      <w:r w:rsidRPr="007E6C15">
        <w:rPr>
          <w:rStyle w:val="StyleUnderline"/>
          <w:highlight w:val="cyan"/>
        </w:rPr>
        <w:t xml:space="preserve">operates three </w:t>
      </w:r>
      <w:r w:rsidRPr="007E6C15">
        <w:rPr>
          <w:rStyle w:val="Emphasis"/>
          <w:highlight w:val="cyan"/>
        </w:rPr>
        <w:t>icebreakers</w:t>
      </w:r>
      <w:r w:rsidRPr="00574634">
        <w:rPr>
          <w:rStyle w:val="StyleUnderline"/>
        </w:rPr>
        <w:t xml:space="preserve"> in the </w:t>
      </w:r>
      <w:r w:rsidRPr="00574634">
        <w:rPr>
          <w:rStyle w:val="Emphasis"/>
        </w:rPr>
        <w:t>Arctic</w:t>
      </w:r>
      <w:r>
        <w:t xml:space="preserve">, for instance, </w:t>
      </w:r>
      <w:r w:rsidRPr="007E6C15">
        <w:rPr>
          <w:rStyle w:val="StyleUnderline"/>
          <w:highlight w:val="cyan"/>
        </w:rPr>
        <w:t>and</w:t>
      </w:r>
      <w:r w:rsidRPr="00552B0C">
        <w:rPr>
          <w:rStyle w:val="StyleUnderline"/>
        </w:rPr>
        <w:t xml:space="preserve"> </w:t>
      </w:r>
      <w:r w:rsidRPr="007E6C15">
        <w:rPr>
          <w:rStyle w:val="StyleUnderline"/>
          <w:highlight w:val="cyan"/>
        </w:rPr>
        <w:t xml:space="preserve">has a </w:t>
      </w:r>
      <w:r w:rsidRPr="007E6C15">
        <w:rPr>
          <w:rStyle w:val="Emphasis"/>
          <w:highlight w:val="cyan"/>
        </w:rPr>
        <w:t>military presence</w:t>
      </w:r>
      <w:r w:rsidRPr="00552B0C">
        <w:rPr>
          <w:rStyle w:val="StyleUnderline"/>
        </w:rPr>
        <w:t xml:space="preserve"> there </w:t>
      </w:r>
      <w:r>
        <w:t xml:space="preserve">as well. </w:t>
      </w:r>
      <w:r w:rsidRPr="00761B28">
        <w:rPr>
          <w:rStyle w:val="StyleUnderline"/>
        </w:rPr>
        <w:t xml:space="preserve">The Chinese military has </w:t>
      </w:r>
      <w:r w:rsidRPr="007E6C15">
        <w:rPr>
          <w:rStyle w:val="StyleUnderline"/>
          <w:highlight w:val="cyan"/>
        </w:rPr>
        <w:t xml:space="preserve">also demonstrated its ability to </w:t>
      </w:r>
      <w:r w:rsidRPr="007E6C15">
        <w:rPr>
          <w:rStyle w:val="Emphasis"/>
          <w:highlight w:val="cyan"/>
        </w:rPr>
        <w:t>operate</w:t>
      </w:r>
      <w:r w:rsidRPr="00761B28">
        <w:rPr>
          <w:rStyle w:val="StyleUnderline"/>
        </w:rPr>
        <w:t xml:space="preserve"> in the Arctic </w:t>
      </w:r>
      <w:r w:rsidRPr="007E6C15">
        <w:rPr>
          <w:rStyle w:val="StyleUnderline"/>
          <w:highlight w:val="cyan"/>
        </w:rPr>
        <w:t xml:space="preserve">by conducting </w:t>
      </w:r>
      <w:r w:rsidRPr="007E6C15">
        <w:rPr>
          <w:rStyle w:val="Emphasis"/>
          <w:highlight w:val="cyan"/>
        </w:rPr>
        <w:t>operations</w:t>
      </w:r>
      <w:r w:rsidRPr="00761B28">
        <w:rPr>
          <w:rStyle w:val="StyleUnderline"/>
        </w:rPr>
        <w:t xml:space="preserve"> with the </w:t>
      </w:r>
      <w:r w:rsidRPr="00761B28">
        <w:rPr>
          <w:rStyle w:val="Emphasis"/>
        </w:rPr>
        <w:t>Russian navy</w:t>
      </w:r>
      <w:r>
        <w:t xml:space="preserve">, for instance. </w:t>
      </w:r>
    </w:p>
    <w:p w14:paraId="31C08C0B" w14:textId="77777777" w:rsidR="00E01026" w:rsidRDefault="00E01026" w:rsidP="00E01026">
      <w:r>
        <w:t>"</w:t>
      </w:r>
      <w:r w:rsidRPr="00761B28">
        <w:rPr>
          <w:rStyle w:val="StyleUnderline"/>
        </w:rPr>
        <w:t xml:space="preserve">While not an </w:t>
      </w:r>
      <w:r w:rsidRPr="00761B28">
        <w:rPr>
          <w:rStyle w:val="Emphasis"/>
        </w:rPr>
        <w:t>Arctic state</w:t>
      </w:r>
      <w:r w:rsidRPr="00761B28">
        <w:rPr>
          <w:rStyle w:val="StyleUnderline"/>
        </w:rPr>
        <w:t xml:space="preserve">, the </w:t>
      </w:r>
      <w:r w:rsidRPr="007E6C15">
        <w:rPr>
          <w:rStyle w:val="StyleUnderline"/>
          <w:highlight w:val="cyan"/>
        </w:rPr>
        <w:t xml:space="preserve">PRC seeks </w:t>
      </w:r>
      <w:r w:rsidRPr="007E6C15">
        <w:rPr>
          <w:rStyle w:val="Emphasis"/>
          <w:highlight w:val="cyan"/>
        </w:rPr>
        <w:t>greater influence</w:t>
      </w:r>
      <w:r w:rsidRPr="00761B28">
        <w:rPr>
          <w:rStyle w:val="StyleUnderline"/>
        </w:rPr>
        <w:t xml:space="preserve"> in the region, </w:t>
      </w:r>
      <w:r w:rsidRPr="007E6C15">
        <w:rPr>
          <w:rStyle w:val="StyleUnderline"/>
        </w:rPr>
        <w:t xml:space="preserve">greater </w:t>
      </w:r>
      <w:r w:rsidRPr="007E6C15">
        <w:rPr>
          <w:rStyle w:val="Emphasis"/>
          <w:highlight w:val="cyan"/>
        </w:rPr>
        <w:t>access</w:t>
      </w:r>
      <w:r w:rsidRPr="00761B28">
        <w:rPr>
          <w:rStyle w:val="StyleUnderline"/>
        </w:rPr>
        <w:t xml:space="preserve"> to the region, </w:t>
      </w:r>
      <w:r w:rsidRPr="007E6C15">
        <w:rPr>
          <w:rStyle w:val="StyleUnderline"/>
          <w:highlight w:val="cyan"/>
        </w:rPr>
        <w:t>and</w:t>
      </w:r>
      <w:r w:rsidRPr="00761B28">
        <w:rPr>
          <w:rStyle w:val="StyleUnderline"/>
        </w:rPr>
        <w:t xml:space="preserve"> a greater </w:t>
      </w:r>
      <w:r w:rsidRPr="007E6C15">
        <w:rPr>
          <w:rStyle w:val="Emphasis"/>
          <w:highlight w:val="cyan"/>
        </w:rPr>
        <w:t>say</w:t>
      </w:r>
      <w:r w:rsidRPr="007E6C15">
        <w:rPr>
          <w:rStyle w:val="StyleUnderline"/>
          <w:highlight w:val="cyan"/>
        </w:rPr>
        <w:t xml:space="preserve"> in its </w:t>
      </w:r>
      <w:r w:rsidRPr="007E6C15">
        <w:rPr>
          <w:rStyle w:val="Emphasis"/>
          <w:highlight w:val="cyan"/>
        </w:rPr>
        <w:t>governance</w:t>
      </w:r>
      <w:r>
        <w:t>," Hicks said. "</w:t>
      </w:r>
      <w:r w:rsidRPr="001120E3">
        <w:rPr>
          <w:rStyle w:val="StyleUnderline"/>
        </w:rPr>
        <w:t xml:space="preserve">That's </w:t>
      </w:r>
      <w:r w:rsidRPr="00925FA4">
        <w:rPr>
          <w:rStyle w:val="Emphasis"/>
        </w:rPr>
        <w:t>concerning</w:t>
      </w:r>
      <w:r w:rsidRPr="001120E3">
        <w:rPr>
          <w:rStyle w:val="StyleUnderline"/>
        </w:rPr>
        <w:t xml:space="preserve"> given that it's the only </w:t>
      </w:r>
      <w:r w:rsidRPr="001120E3">
        <w:rPr>
          <w:rStyle w:val="Emphasis"/>
        </w:rPr>
        <w:t>strategic competitor</w:t>
      </w:r>
      <w:r w:rsidRPr="001120E3">
        <w:rPr>
          <w:rStyle w:val="StyleUnderline"/>
        </w:rPr>
        <w:t xml:space="preserve"> with the will and increasingly the </w:t>
      </w:r>
      <w:r w:rsidRPr="00925FA4">
        <w:rPr>
          <w:rStyle w:val="Emphasis"/>
        </w:rPr>
        <w:t>wherewithal</w:t>
      </w:r>
      <w:r w:rsidRPr="001120E3">
        <w:rPr>
          <w:rStyle w:val="StyleUnderline"/>
        </w:rPr>
        <w:t xml:space="preserve"> to remake the international order."</w:t>
      </w:r>
    </w:p>
    <w:p w14:paraId="42C95DC9" w14:textId="77777777" w:rsidR="00E01026" w:rsidRPr="00F02F20" w:rsidRDefault="00E01026" w:rsidP="00E01026">
      <w:pPr>
        <w:rPr>
          <w:rStyle w:val="StyleUnderline"/>
        </w:rPr>
      </w:pPr>
      <w:r w:rsidRPr="007E6C15">
        <w:rPr>
          <w:rStyle w:val="StyleUnderline"/>
          <w:highlight w:val="cyan"/>
        </w:rPr>
        <w:t>Russia's presence</w:t>
      </w:r>
      <w:r w:rsidRPr="00F02F20">
        <w:rPr>
          <w:rStyle w:val="StyleUnderline"/>
        </w:rPr>
        <w:t xml:space="preserve"> in the Arctic</w:t>
      </w:r>
      <w:r w:rsidRPr="007E6C15">
        <w:rPr>
          <w:rStyle w:val="StyleUnderline"/>
          <w:highlight w:val="cyan"/>
        </w:rPr>
        <w:t xml:space="preserve">, including its </w:t>
      </w:r>
      <w:r w:rsidRPr="007E6C15">
        <w:rPr>
          <w:rStyle w:val="Emphasis"/>
          <w:highlight w:val="cyan"/>
        </w:rPr>
        <w:t>military presence</w:t>
      </w:r>
      <w:r>
        <w:t xml:space="preserve"> — </w:t>
      </w:r>
      <w:r w:rsidRPr="007E6C15">
        <w:rPr>
          <w:rStyle w:val="StyleUnderline"/>
          <w:highlight w:val="cyan"/>
        </w:rPr>
        <w:t xml:space="preserve">the </w:t>
      </w:r>
      <w:r w:rsidRPr="007E6C15">
        <w:rPr>
          <w:rStyle w:val="Emphasis"/>
          <w:highlight w:val="cyan"/>
        </w:rPr>
        <w:t>largest</w:t>
      </w:r>
      <w:r w:rsidRPr="007E6C15">
        <w:rPr>
          <w:rStyle w:val="StyleUnderline"/>
          <w:highlight w:val="cyan"/>
        </w:rPr>
        <w:t xml:space="preserve"> of all</w:t>
      </w:r>
      <w:r w:rsidRPr="00F02F20">
        <w:rPr>
          <w:rStyle w:val="StyleUnderline"/>
        </w:rPr>
        <w:t xml:space="preserve"> Arctic </w:t>
      </w:r>
      <w:r w:rsidRPr="007E6C15">
        <w:rPr>
          <w:rStyle w:val="StyleUnderline"/>
          <w:highlight w:val="cyan"/>
        </w:rPr>
        <w:t>nations</w:t>
      </w:r>
      <w:r>
        <w:t xml:space="preserve"> — </w:t>
      </w:r>
      <w:r w:rsidRPr="007E6C15">
        <w:rPr>
          <w:rStyle w:val="StyleUnderline"/>
          <w:highlight w:val="cyan"/>
        </w:rPr>
        <w:t xml:space="preserve">can hold U.S. and allied </w:t>
      </w:r>
      <w:r w:rsidRPr="007E6C15">
        <w:rPr>
          <w:rStyle w:val="StyleUnderline"/>
        </w:rPr>
        <w:t xml:space="preserve">territories </w:t>
      </w:r>
      <w:r w:rsidRPr="007E6C15">
        <w:rPr>
          <w:rStyle w:val="StyleUnderline"/>
          <w:highlight w:val="cyan"/>
        </w:rPr>
        <w:t xml:space="preserve">at </w:t>
      </w:r>
      <w:r w:rsidRPr="007E6C15">
        <w:rPr>
          <w:rStyle w:val="Emphasis"/>
          <w:highlight w:val="cyan"/>
        </w:rPr>
        <w:t>risk</w:t>
      </w:r>
      <w:r>
        <w:t xml:space="preserve">. At the same time, </w:t>
      </w:r>
      <w:r w:rsidRPr="007E6C15">
        <w:rPr>
          <w:rStyle w:val="StyleUnderline"/>
        </w:rPr>
        <w:t>Russia</w:t>
      </w:r>
      <w:r w:rsidRPr="00F02F20">
        <w:rPr>
          <w:rStyle w:val="StyleUnderline"/>
        </w:rPr>
        <w:t xml:space="preserve"> is </w:t>
      </w:r>
      <w:r w:rsidRPr="007E6C15">
        <w:rPr>
          <w:rStyle w:val="Emphasis"/>
        </w:rPr>
        <w:t>increasing</w:t>
      </w:r>
      <w:r w:rsidRPr="00F02F20">
        <w:rPr>
          <w:rStyle w:val="StyleUnderline"/>
        </w:rPr>
        <w:t xml:space="preserve"> its </w:t>
      </w:r>
      <w:r w:rsidRPr="007E6C15">
        <w:rPr>
          <w:rStyle w:val="StyleUnderline"/>
        </w:rPr>
        <w:t>presence</w:t>
      </w:r>
      <w:r w:rsidRPr="00F02F20">
        <w:rPr>
          <w:rStyle w:val="StyleUnderline"/>
        </w:rPr>
        <w:t xml:space="preserve"> in the Arctic by </w:t>
      </w:r>
      <w:r w:rsidRPr="00F02F20">
        <w:rPr>
          <w:rStyle w:val="Emphasis"/>
        </w:rPr>
        <w:t>reopening</w:t>
      </w:r>
      <w:r w:rsidRPr="00F02F20">
        <w:rPr>
          <w:rStyle w:val="StyleUnderline"/>
        </w:rPr>
        <w:t xml:space="preserve"> Soviet-era military </w:t>
      </w:r>
      <w:r w:rsidRPr="00F02F20">
        <w:rPr>
          <w:rStyle w:val="Emphasis"/>
        </w:rPr>
        <w:t>installations</w:t>
      </w:r>
      <w:r w:rsidRPr="00F02F20">
        <w:rPr>
          <w:rStyle w:val="StyleUnderline"/>
        </w:rPr>
        <w:t xml:space="preserve">. </w:t>
      </w:r>
    </w:p>
    <w:p w14:paraId="421FAF0D" w14:textId="77777777" w:rsidR="00E01026" w:rsidRDefault="00E01026" w:rsidP="00E01026">
      <w:r>
        <w:t>"</w:t>
      </w:r>
      <w:r w:rsidRPr="007E6C15">
        <w:rPr>
          <w:rStyle w:val="StyleUnderline"/>
        </w:rPr>
        <w:t>Russia</w:t>
      </w:r>
      <w:r w:rsidRPr="00F02F20">
        <w:rPr>
          <w:rStyle w:val="StyleUnderline"/>
        </w:rPr>
        <w:t xml:space="preserve"> continues to </w:t>
      </w:r>
      <w:r w:rsidRPr="007E6C15">
        <w:rPr>
          <w:rStyle w:val="StyleUnderline"/>
          <w:highlight w:val="cyan"/>
        </w:rPr>
        <w:t>pose an</w:t>
      </w:r>
      <w:r w:rsidRPr="00F02F20">
        <w:rPr>
          <w:rStyle w:val="StyleUnderline"/>
        </w:rPr>
        <w:t xml:space="preserve"> </w:t>
      </w:r>
      <w:r w:rsidRPr="00F02F20">
        <w:rPr>
          <w:rStyle w:val="Emphasis"/>
        </w:rPr>
        <w:t xml:space="preserve">acute </w:t>
      </w:r>
      <w:r w:rsidRPr="007E6C15">
        <w:rPr>
          <w:rStyle w:val="Emphasis"/>
          <w:highlight w:val="cyan"/>
        </w:rPr>
        <w:t>threat</w:t>
      </w:r>
      <w:r w:rsidRPr="007E6C15">
        <w:rPr>
          <w:rStyle w:val="StyleUnderline"/>
          <w:highlight w:val="cyan"/>
        </w:rPr>
        <w:t xml:space="preserve"> to </w:t>
      </w:r>
      <w:r w:rsidRPr="007E6C15">
        <w:rPr>
          <w:rStyle w:val="Emphasis"/>
          <w:highlight w:val="cyan"/>
        </w:rPr>
        <w:t>security</w:t>
      </w:r>
      <w:r w:rsidRPr="007E6C15">
        <w:rPr>
          <w:rStyle w:val="StyleUnderline"/>
          <w:highlight w:val="cyan"/>
        </w:rPr>
        <w:t xml:space="preserve"> and </w:t>
      </w:r>
      <w:r w:rsidRPr="007E6C15">
        <w:rPr>
          <w:rStyle w:val="Emphasis"/>
          <w:highlight w:val="cyan"/>
        </w:rPr>
        <w:t>stability</w:t>
      </w:r>
      <w:r w:rsidRPr="00F02F20">
        <w:rPr>
          <w:rStyle w:val="StyleUnderline"/>
        </w:rPr>
        <w:t xml:space="preserve"> in the region</w:t>
      </w:r>
      <w:r>
        <w:t>," Hicks said. "</w:t>
      </w:r>
      <w:r w:rsidRPr="00310377">
        <w:rPr>
          <w:rStyle w:val="StyleUnderline"/>
        </w:rPr>
        <w:t xml:space="preserve">Russia has </w:t>
      </w:r>
      <w:r w:rsidRPr="007E6C15">
        <w:rPr>
          <w:rStyle w:val="StyleUnderline"/>
          <w:highlight w:val="cyan"/>
        </w:rPr>
        <w:t>continued to bu</w:t>
      </w:r>
      <w:r w:rsidRPr="007E6C15">
        <w:rPr>
          <w:rStyle w:val="Emphasis"/>
          <w:highlight w:val="cyan"/>
        </w:rPr>
        <w:t>ild</w:t>
      </w:r>
      <w:r w:rsidRPr="00310377">
        <w:rPr>
          <w:rStyle w:val="Emphasis"/>
        </w:rPr>
        <w:t xml:space="preserve"> up</w:t>
      </w:r>
      <w:r w:rsidRPr="00310377">
        <w:rPr>
          <w:rStyle w:val="StyleUnderline"/>
        </w:rPr>
        <w:t xml:space="preserve"> its mil</w:t>
      </w:r>
      <w:r w:rsidRPr="007E6C15">
        <w:rPr>
          <w:rStyle w:val="StyleUnderline"/>
        </w:rPr>
        <w:t>i</w:t>
      </w:r>
      <w:r w:rsidRPr="00310377">
        <w:rPr>
          <w:rStyle w:val="StyleUnderline"/>
        </w:rPr>
        <w:t xml:space="preserve">tary </w:t>
      </w:r>
      <w:r w:rsidRPr="007E6C15">
        <w:rPr>
          <w:rStyle w:val="Emphasis"/>
          <w:highlight w:val="cyan"/>
        </w:rPr>
        <w:t>infrastructure</w:t>
      </w:r>
      <w:r w:rsidRPr="00310377">
        <w:rPr>
          <w:rStyle w:val="StyleUnderline"/>
        </w:rPr>
        <w:t xml:space="preserve"> in the Arctic </w:t>
      </w:r>
      <w:r w:rsidRPr="007E6C15">
        <w:rPr>
          <w:rStyle w:val="StyleUnderline"/>
          <w:highlight w:val="cyan"/>
        </w:rPr>
        <w:t>and</w:t>
      </w:r>
      <w:r w:rsidRPr="00310377">
        <w:rPr>
          <w:rStyle w:val="StyleUnderline"/>
        </w:rPr>
        <w:t xml:space="preserve"> </w:t>
      </w:r>
      <w:r w:rsidRPr="007E6C15">
        <w:rPr>
          <w:rStyle w:val="StyleUnderline"/>
          <w:highlight w:val="cyan"/>
        </w:rPr>
        <w:t xml:space="preserve">assert </w:t>
      </w:r>
      <w:r w:rsidRPr="007E6C15">
        <w:rPr>
          <w:rStyle w:val="Emphasis"/>
          <w:highlight w:val="cyan"/>
        </w:rPr>
        <w:t>excessive claims</w:t>
      </w:r>
      <w:r w:rsidRPr="007E6C15">
        <w:rPr>
          <w:rStyle w:val="StyleUnderline"/>
          <w:highlight w:val="cyan"/>
        </w:rPr>
        <w:t xml:space="preserve"> over Arctic waters</w:t>
      </w:r>
      <w:r w:rsidRPr="007E6C15">
        <w:rPr>
          <w:highlight w:val="cyan"/>
        </w:rPr>
        <w:t>."</w:t>
      </w:r>
      <w:r>
        <w:t xml:space="preserve"> </w:t>
      </w:r>
    </w:p>
    <w:p w14:paraId="548B670E" w14:textId="77777777" w:rsidR="00E01026" w:rsidRDefault="00E01026" w:rsidP="00E01026">
      <w:r w:rsidRPr="00310377">
        <w:rPr>
          <w:rStyle w:val="StyleUnderline"/>
        </w:rPr>
        <w:t xml:space="preserve">Russia is also </w:t>
      </w:r>
      <w:r w:rsidRPr="00310377">
        <w:rPr>
          <w:rStyle w:val="Emphasis"/>
        </w:rPr>
        <w:t>partnering</w:t>
      </w:r>
      <w:r w:rsidRPr="00310377">
        <w:rPr>
          <w:rStyle w:val="StyleUnderline"/>
        </w:rPr>
        <w:t xml:space="preserve"> with China</w:t>
      </w:r>
      <w:r>
        <w:t xml:space="preserve">, Hicks said, and this presents additional concerns for U.S. defense. </w:t>
      </w:r>
    </w:p>
    <w:p w14:paraId="02FD5C0E" w14:textId="77777777" w:rsidR="00E01026" w:rsidRDefault="00E01026" w:rsidP="00E01026">
      <w:r>
        <w:t>"</w:t>
      </w:r>
      <w:r w:rsidRPr="00310377">
        <w:rPr>
          <w:rStyle w:val="StyleUnderline"/>
        </w:rPr>
        <w:t xml:space="preserve">We've seen growing cooperation between the PRC and Russia in the </w:t>
      </w:r>
      <w:r w:rsidRPr="00310377">
        <w:rPr>
          <w:rStyle w:val="Emphasis"/>
        </w:rPr>
        <w:t>Arctic</w:t>
      </w:r>
      <w:r>
        <w:t xml:space="preserve">, commercially, </w:t>
      </w:r>
      <w:r w:rsidRPr="00310377">
        <w:rPr>
          <w:rStyle w:val="StyleUnderline"/>
        </w:rPr>
        <w:t xml:space="preserve">with the PRC being a </w:t>
      </w:r>
      <w:r w:rsidRPr="00310377">
        <w:rPr>
          <w:rStyle w:val="Emphasis"/>
        </w:rPr>
        <w:t>major</w:t>
      </w:r>
      <w:r w:rsidRPr="00310377">
        <w:rPr>
          <w:rStyle w:val="StyleUnderline"/>
        </w:rPr>
        <w:t xml:space="preserve"> funder of Russian </w:t>
      </w:r>
      <w:r w:rsidRPr="00310377">
        <w:rPr>
          <w:rStyle w:val="Emphasis"/>
        </w:rPr>
        <w:t>energy exploitation</w:t>
      </w:r>
      <w:r w:rsidRPr="00310377">
        <w:rPr>
          <w:rStyle w:val="StyleUnderline"/>
        </w:rPr>
        <w:t xml:space="preserve"> in the Arctic, and increasingly </w:t>
      </w:r>
      <w:r w:rsidRPr="00310377">
        <w:rPr>
          <w:rStyle w:val="Emphasis"/>
        </w:rPr>
        <w:t>militarily</w:t>
      </w:r>
      <w:r w:rsidRPr="00310377">
        <w:rPr>
          <w:rStyle w:val="StyleUnderline"/>
        </w:rPr>
        <w:t>, with Russia and China conducting</w:t>
      </w:r>
      <w:r w:rsidRPr="00310377">
        <w:rPr>
          <w:rStyle w:val="Emphasis"/>
        </w:rPr>
        <w:t xml:space="preserve"> joint exe</w:t>
      </w:r>
      <w:r w:rsidRPr="00310377">
        <w:rPr>
          <w:rStyle w:val="StyleUnderline"/>
        </w:rPr>
        <w:t>rcises off the coast of Alaska</w:t>
      </w:r>
      <w:r>
        <w:t>," Hicks said. "</w:t>
      </w:r>
      <w:r w:rsidRPr="00310377">
        <w:rPr>
          <w:rStyle w:val="StyleUnderline"/>
        </w:rPr>
        <w:t>All of these challenges have been amplified because</w:t>
      </w:r>
      <w:r>
        <w:t xml:space="preserve"> the effects of </w:t>
      </w:r>
      <w:r w:rsidRPr="00310377">
        <w:rPr>
          <w:rStyle w:val="Emphasis"/>
        </w:rPr>
        <w:t>climate change</w:t>
      </w:r>
      <w:r>
        <w:t xml:space="preserve"> are rapidly warming temperatures and thinning ice coverage, and </w:t>
      </w:r>
      <w:r w:rsidRPr="00310377">
        <w:rPr>
          <w:rStyle w:val="StyleUnderline"/>
        </w:rPr>
        <w:t xml:space="preserve">it's </w:t>
      </w:r>
      <w:r w:rsidRPr="00310377">
        <w:rPr>
          <w:rStyle w:val="Emphasis"/>
        </w:rPr>
        <w:t>enabling</w:t>
      </w:r>
      <w:r w:rsidRPr="00310377">
        <w:rPr>
          <w:rStyle w:val="StyleUnderline"/>
        </w:rPr>
        <w:t xml:space="preserve"> all of this activity</w:t>
      </w:r>
      <w:r>
        <w:t xml:space="preserve">." </w:t>
      </w:r>
    </w:p>
    <w:p w14:paraId="4CC14201" w14:textId="77777777" w:rsidR="00E01026" w:rsidRDefault="00E01026" w:rsidP="00E01026">
      <w:pPr>
        <w:pStyle w:val="Heading4"/>
      </w:pPr>
      <w:r>
        <w:t>***Need a Russia supply chains – goes nuclear</w:t>
      </w:r>
    </w:p>
    <w:p w14:paraId="2D0DEDB1" w14:textId="77777777" w:rsidR="00E01026" w:rsidRDefault="00E01026" w:rsidP="00E01026">
      <w:pPr>
        <w:pStyle w:val="Heading4"/>
      </w:pPr>
      <w:r>
        <w:t xml:space="preserve">China </w:t>
      </w:r>
      <w:r w:rsidRPr="0051068C">
        <w:rPr>
          <w:u w:val="single"/>
        </w:rPr>
        <w:t>leverages</w:t>
      </w:r>
      <w:r>
        <w:t xml:space="preserve"> supply chain dominance to invade Taiwan — </w:t>
      </w:r>
      <w:r w:rsidRPr="0051068C">
        <w:rPr>
          <w:u w:val="single"/>
        </w:rPr>
        <w:t>extinction</w:t>
      </w:r>
      <w:r>
        <w:t>.</w:t>
      </w:r>
    </w:p>
    <w:p w14:paraId="0A647B2B" w14:textId="77777777" w:rsidR="00E01026" w:rsidRPr="004F3E47" w:rsidRDefault="00E01026" w:rsidP="00E01026">
      <w:r w:rsidRPr="004F3E47">
        <w:rPr>
          <w:rStyle w:val="Style13ptBold"/>
        </w:rPr>
        <w:t>Fuller 24</w:t>
      </w:r>
      <w:r>
        <w:t xml:space="preserve"> — Craig Fuller, CEO and Founder of </w:t>
      </w:r>
      <w:proofErr w:type="spellStart"/>
      <w:r>
        <w:t>FreightWaves</w:t>
      </w:r>
      <w:proofErr w:type="spellEnd"/>
      <w:r>
        <w:t xml:space="preserve">, 2024 (“Migrating supply chains out of China about national security, not just economics,” </w:t>
      </w:r>
      <w:proofErr w:type="spellStart"/>
      <w:r>
        <w:t>FreightWaves</w:t>
      </w:r>
      <w:proofErr w:type="spellEnd"/>
      <w:r>
        <w:t>, November 7</w:t>
      </w:r>
      <w:r w:rsidRPr="004F3E47">
        <w:rPr>
          <w:vertAlign w:val="superscript"/>
        </w:rPr>
        <w:t>th</w:t>
      </w:r>
      <w:r>
        <w:t>, Available Online at https://www.freightwaves.com/news/migrating-supply-chains-out-of-china-about-national-security-not-just-economics, Accessed 07-06-2025)//Lane</w:t>
      </w:r>
    </w:p>
    <w:p w14:paraId="4BD5C842" w14:textId="77777777" w:rsidR="00E01026" w:rsidRPr="004F3E47" w:rsidRDefault="00E01026" w:rsidP="00E01026">
      <w:pPr>
        <w:rPr>
          <w:rStyle w:val="StyleUnderline"/>
        </w:rPr>
      </w:pPr>
      <w:r>
        <w:t xml:space="preserve">Tariffs are getting much attention, but we should discuss why </w:t>
      </w:r>
      <w:r w:rsidRPr="004F3E47">
        <w:rPr>
          <w:rStyle w:val="Emphasis"/>
        </w:rPr>
        <w:t>sourcing</w:t>
      </w:r>
      <w:r w:rsidRPr="004F3E47">
        <w:rPr>
          <w:rStyle w:val="StyleUnderline"/>
        </w:rPr>
        <w:t xml:space="preserve"> from China is an </w:t>
      </w:r>
      <w:r w:rsidRPr="004F3E47">
        <w:rPr>
          <w:rStyle w:val="Emphasis"/>
        </w:rPr>
        <w:t>existential risk</w:t>
      </w:r>
      <w:r w:rsidRPr="004F3E47">
        <w:rPr>
          <w:rStyle w:val="StyleUnderline"/>
        </w:rPr>
        <w:t>.</w:t>
      </w:r>
    </w:p>
    <w:p w14:paraId="6370692F" w14:textId="77777777" w:rsidR="00E01026" w:rsidRDefault="00E01026" w:rsidP="00E01026">
      <w:r>
        <w:t xml:space="preserve">Chinese President </w:t>
      </w:r>
      <w:r w:rsidRPr="007E6C15">
        <w:rPr>
          <w:rStyle w:val="Emphasis"/>
          <w:highlight w:val="cyan"/>
        </w:rPr>
        <w:t>Xi</w:t>
      </w:r>
      <w:r>
        <w:t xml:space="preserve"> Jinping has stated that he </w:t>
      </w:r>
      <w:r w:rsidRPr="007E6C15">
        <w:rPr>
          <w:rStyle w:val="StyleUnderline"/>
          <w:highlight w:val="cyan"/>
        </w:rPr>
        <w:t>intends to unite Taiwan with China</w:t>
      </w:r>
      <w:r w:rsidRPr="004F3E47">
        <w:rPr>
          <w:rStyle w:val="StyleUnderline"/>
        </w:rPr>
        <w:t xml:space="preserve"> peacefully or </w:t>
      </w:r>
      <w:r w:rsidRPr="007E6C15">
        <w:rPr>
          <w:rStyle w:val="StyleUnderline"/>
          <w:highlight w:val="cyan"/>
        </w:rPr>
        <w:t xml:space="preserve">by </w:t>
      </w:r>
      <w:r w:rsidRPr="007E6C15">
        <w:rPr>
          <w:rStyle w:val="Emphasis"/>
          <w:highlight w:val="cyan"/>
        </w:rPr>
        <w:t>force</w:t>
      </w:r>
      <w:r>
        <w:t>. Analysts have projected this will take place between 2027 and ’29.</w:t>
      </w:r>
    </w:p>
    <w:p w14:paraId="6A802EC7" w14:textId="77777777" w:rsidR="00E01026" w:rsidRPr="004F3E47" w:rsidRDefault="00E01026" w:rsidP="00E01026">
      <w:pPr>
        <w:rPr>
          <w:rStyle w:val="StyleUnderline"/>
        </w:rPr>
      </w:pPr>
      <w:r w:rsidRPr="004F3E47">
        <w:rPr>
          <w:rStyle w:val="StyleUnderline"/>
        </w:rPr>
        <w:t xml:space="preserve">Taiwan will </w:t>
      </w:r>
      <w:r w:rsidRPr="004F3E47">
        <w:rPr>
          <w:rStyle w:val="Emphasis"/>
        </w:rPr>
        <w:t>not volunteer</w:t>
      </w:r>
      <w:r w:rsidRPr="004F3E47">
        <w:rPr>
          <w:rStyle w:val="StyleUnderline"/>
        </w:rPr>
        <w:t xml:space="preserve"> to join China, so it will only happen through </w:t>
      </w:r>
      <w:r w:rsidRPr="004F3E47">
        <w:rPr>
          <w:rStyle w:val="Emphasis"/>
        </w:rPr>
        <w:t>force</w:t>
      </w:r>
      <w:r w:rsidRPr="004F3E47">
        <w:rPr>
          <w:rStyle w:val="StyleUnderline"/>
        </w:rPr>
        <w:t>.</w:t>
      </w:r>
    </w:p>
    <w:p w14:paraId="528F680D" w14:textId="77777777" w:rsidR="00E01026" w:rsidRPr="004F3E47" w:rsidRDefault="00E01026" w:rsidP="00E01026">
      <w:pPr>
        <w:rPr>
          <w:rStyle w:val="StyleUnderline"/>
        </w:rPr>
      </w:pPr>
      <w:r w:rsidRPr="004F3E47">
        <w:rPr>
          <w:rStyle w:val="StyleUnderline"/>
        </w:rPr>
        <w:t xml:space="preserve">Taiwan is </w:t>
      </w:r>
      <w:r w:rsidRPr="004F3E47">
        <w:rPr>
          <w:rStyle w:val="Emphasis"/>
        </w:rPr>
        <w:t>highly armed</w:t>
      </w:r>
      <w:r>
        <w:t xml:space="preserve"> (for its size) and has the benefit of advanced technology from the U.S. </w:t>
      </w:r>
      <w:r w:rsidRPr="004F3E47">
        <w:rPr>
          <w:rStyle w:val="StyleUnderline"/>
        </w:rPr>
        <w:t xml:space="preserve">It will bring a hell of a </w:t>
      </w:r>
      <w:r w:rsidRPr="004F3E47">
        <w:rPr>
          <w:rStyle w:val="Emphasis"/>
        </w:rPr>
        <w:t>fight</w:t>
      </w:r>
      <w:r w:rsidRPr="004F3E47">
        <w:rPr>
          <w:rStyle w:val="StyleUnderline"/>
        </w:rPr>
        <w:t>.</w:t>
      </w:r>
    </w:p>
    <w:p w14:paraId="629799CE" w14:textId="77777777" w:rsidR="00E01026" w:rsidRPr="004F3E47" w:rsidRDefault="00E01026" w:rsidP="00E01026">
      <w:pPr>
        <w:rPr>
          <w:rStyle w:val="StyleUnderline"/>
        </w:rPr>
      </w:pPr>
      <w:r>
        <w:t xml:space="preserve">Conversely, </w:t>
      </w:r>
      <w:r w:rsidRPr="004F3E47">
        <w:rPr>
          <w:rStyle w:val="StyleUnderline"/>
        </w:rPr>
        <w:t xml:space="preserve">China is a </w:t>
      </w:r>
      <w:r w:rsidRPr="004F3E47">
        <w:rPr>
          <w:rStyle w:val="Emphasis"/>
        </w:rPr>
        <w:t>regional military superpower</w:t>
      </w:r>
      <w:r w:rsidRPr="004F3E47">
        <w:rPr>
          <w:rStyle w:val="StyleUnderline"/>
        </w:rPr>
        <w:t xml:space="preserve"> and could bring many </w:t>
      </w:r>
      <w:r w:rsidRPr="004F3E47">
        <w:rPr>
          <w:rStyle w:val="Emphasis"/>
        </w:rPr>
        <w:t>men</w:t>
      </w:r>
      <w:r w:rsidRPr="004F3E47">
        <w:rPr>
          <w:rStyle w:val="StyleUnderline"/>
        </w:rPr>
        <w:t xml:space="preserve">, ample equipment and vast resources to a </w:t>
      </w:r>
      <w:r w:rsidRPr="004F3E47">
        <w:rPr>
          <w:rStyle w:val="Emphasis"/>
        </w:rPr>
        <w:t>battle</w:t>
      </w:r>
      <w:r w:rsidRPr="004F3E47">
        <w:rPr>
          <w:rStyle w:val="StyleUnderline"/>
        </w:rPr>
        <w:t xml:space="preserve"> with Taiwan.</w:t>
      </w:r>
    </w:p>
    <w:p w14:paraId="6CF460EE" w14:textId="77777777" w:rsidR="00E01026" w:rsidRPr="004F3E47" w:rsidRDefault="00E01026" w:rsidP="00E01026">
      <w:pPr>
        <w:rPr>
          <w:rStyle w:val="StyleUnderline"/>
        </w:rPr>
      </w:pPr>
      <w:r>
        <w:t xml:space="preserve">Both sides will likely target civilian and industrial infrastructure. </w:t>
      </w:r>
      <w:r w:rsidRPr="004F3E47">
        <w:rPr>
          <w:rStyle w:val="StyleUnderline"/>
        </w:rPr>
        <w:t xml:space="preserve">Taiwan, outnumbered and potentially overwhelmed, will resort to </w:t>
      </w:r>
      <w:r w:rsidRPr="004F3E47">
        <w:rPr>
          <w:rStyle w:val="Emphasis"/>
        </w:rPr>
        <w:t>asymmetric warfare</w:t>
      </w:r>
      <w:r>
        <w:t xml:space="preserve">, i.e., cyber and other economically destructive means, to fend off an attack. </w:t>
      </w:r>
      <w:r w:rsidRPr="004F3E47">
        <w:rPr>
          <w:rStyle w:val="StyleUnderline"/>
        </w:rPr>
        <w:t xml:space="preserve">This will have a </w:t>
      </w:r>
      <w:r w:rsidRPr="004F3E47">
        <w:rPr>
          <w:rStyle w:val="Emphasis"/>
        </w:rPr>
        <w:t>substantial impact</w:t>
      </w:r>
      <w:r w:rsidRPr="004F3E47">
        <w:rPr>
          <w:rStyle w:val="StyleUnderline"/>
        </w:rPr>
        <w:t xml:space="preserve"> on supply chains built for </w:t>
      </w:r>
      <w:r w:rsidRPr="004F3E47">
        <w:rPr>
          <w:rStyle w:val="Emphasis"/>
        </w:rPr>
        <w:t>export</w:t>
      </w:r>
      <w:r w:rsidRPr="004F3E47">
        <w:rPr>
          <w:rStyle w:val="StyleUnderline"/>
        </w:rPr>
        <w:t>.</w:t>
      </w:r>
    </w:p>
    <w:p w14:paraId="76377648" w14:textId="77777777" w:rsidR="00E01026" w:rsidRPr="0051068C" w:rsidRDefault="00E01026" w:rsidP="00E01026">
      <w:pPr>
        <w:rPr>
          <w:rStyle w:val="StyleUnderline"/>
        </w:rPr>
      </w:pPr>
      <w:r>
        <w:t xml:space="preserve">According to Warfronts, </w:t>
      </w:r>
      <w:r w:rsidRPr="0051068C">
        <w:rPr>
          <w:rStyle w:val="StyleUnderline"/>
        </w:rPr>
        <w:t xml:space="preserve">Taiwan plans to take out </w:t>
      </w:r>
      <w:r w:rsidRPr="0051068C">
        <w:rPr>
          <w:rStyle w:val="Emphasis"/>
        </w:rPr>
        <w:t>significant</w:t>
      </w:r>
      <w:r w:rsidRPr="0051068C">
        <w:rPr>
          <w:rStyle w:val="StyleUnderline"/>
        </w:rPr>
        <w:t xml:space="preserve"> Chinese industrial </w:t>
      </w:r>
      <w:r w:rsidRPr="0051068C">
        <w:rPr>
          <w:rStyle w:val="Emphasis"/>
        </w:rPr>
        <w:t>infrastructure</w:t>
      </w:r>
      <w:r w:rsidRPr="0051068C">
        <w:rPr>
          <w:rStyle w:val="StyleUnderline"/>
        </w:rPr>
        <w:t xml:space="preserve">, including </w:t>
      </w:r>
      <w:r w:rsidRPr="0051068C">
        <w:rPr>
          <w:rStyle w:val="Emphasis"/>
        </w:rPr>
        <w:t>power plants</w:t>
      </w:r>
      <w:r w:rsidRPr="0051068C">
        <w:rPr>
          <w:rStyle w:val="StyleUnderline"/>
        </w:rPr>
        <w:t xml:space="preserve"> like the Three Gorges Dam.</w:t>
      </w:r>
    </w:p>
    <w:p w14:paraId="48C190AE" w14:textId="77777777" w:rsidR="00E01026" w:rsidRPr="0051068C" w:rsidRDefault="00E01026" w:rsidP="00E01026">
      <w:pPr>
        <w:rPr>
          <w:rStyle w:val="StyleUnderline"/>
        </w:rPr>
      </w:pPr>
      <w:r w:rsidRPr="0051068C">
        <w:rPr>
          <w:rStyle w:val="StyleUnderline"/>
        </w:rPr>
        <w:t>China</w:t>
      </w:r>
      <w:r>
        <w:t xml:space="preserve">, on the other hand, </w:t>
      </w:r>
      <w:r w:rsidRPr="0051068C">
        <w:rPr>
          <w:rStyle w:val="StyleUnderline"/>
        </w:rPr>
        <w:t xml:space="preserve">plans to </w:t>
      </w:r>
      <w:r w:rsidRPr="0051068C">
        <w:rPr>
          <w:rStyle w:val="Emphasis"/>
        </w:rPr>
        <w:t>convert</w:t>
      </w:r>
      <w:r w:rsidRPr="0051068C">
        <w:rPr>
          <w:rStyle w:val="StyleUnderline"/>
        </w:rPr>
        <w:t xml:space="preserve"> its civilian maritime assets for </w:t>
      </w:r>
      <w:r w:rsidRPr="0051068C">
        <w:rPr>
          <w:rStyle w:val="Emphasis"/>
        </w:rPr>
        <w:t>military uses</w:t>
      </w:r>
      <w:r w:rsidRPr="0051068C">
        <w:rPr>
          <w:rStyle w:val="StyleUnderline"/>
        </w:rPr>
        <w:t>.</w:t>
      </w:r>
    </w:p>
    <w:p w14:paraId="44D84C09" w14:textId="77777777" w:rsidR="00E01026" w:rsidRPr="0051068C" w:rsidRDefault="00E01026" w:rsidP="00E01026">
      <w:pPr>
        <w:rPr>
          <w:rStyle w:val="StyleUnderline"/>
        </w:rPr>
      </w:pPr>
      <w:r w:rsidRPr="0051068C">
        <w:rPr>
          <w:rStyle w:val="StyleUnderline"/>
        </w:rPr>
        <w:t xml:space="preserve">The </w:t>
      </w:r>
      <w:r w:rsidRPr="0051068C">
        <w:rPr>
          <w:rStyle w:val="Emphasis"/>
        </w:rPr>
        <w:t>devastation</w:t>
      </w:r>
      <w:r w:rsidRPr="0051068C">
        <w:rPr>
          <w:rStyle w:val="StyleUnderline"/>
        </w:rPr>
        <w:t xml:space="preserve"> to both countries would be </w:t>
      </w:r>
      <w:r w:rsidRPr="0051068C">
        <w:rPr>
          <w:rStyle w:val="Emphasis"/>
        </w:rPr>
        <w:t>massive</w:t>
      </w:r>
      <w:r w:rsidRPr="0051068C">
        <w:rPr>
          <w:rStyle w:val="StyleUnderline"/>
        </w:rPr>
        <w:t>.</w:t>
      </w:r>
    </w:p>
    <w:p w14:paraId="38E9D388" w14:textId="77777777" w:rsidR="00E01026" w:rsidRDefault="00E01026" w:rsidP="00E01026">
      <w:r>
        <w:t>Whether Trump would intervene in a conflict between Taiwan and China is unclear. Let’s assume the U.S. stays out of it. (Never mind the geopolitical impacts.)</w:t>
      </w:r>
    </w:p>
    <w:p w14:paraId="7D64CF36" w14:textId="77777777" w:rsidR="00E01026" w:rsidRPr="0051068C" w:rsidRDefault="00E01026" w:rsidP="00E01026">
      <w:pPr>
        <w:rPr>
          <w:rStyle w:val="StyleUnderline"/>
        </w:rPr>
      </w:pPr>
      <w:r w:rsidRPr="0051068C">
        <w:rPr>
          <w:rStyle w:val="StyleUnderline"/>
        </w:rPr>
        <w:t xml:space="preserve">The battles would be </w:t>
      </w:r>
      <w:r w:rsidRPr="0051068C">
        <w:rPr>
          <w:rStyle w:val="Emphasis"/>
        </w:rPr>
        <w:t>colossal</w:t>
      </w:r>
      <w:r>
        <w:t xml:space="preserve">, </w:t>
      </w:r>
      <w:r w:rsidRPr="0051068C">
        <w:rPr>
          <w:rStyle w:val="Emphasis"/>
        </w:rPr>
        <w:t>bloody</w:t>
      </w:r>
      <w:r>
        <w:t xml:space="preserve"> </w:t>
      </w:r>
      <w:r w:rsidRPr="0051068C">
        <w:rPr>
          <w:rStyle w:val="StyleUnderline"/>
        </w:rPr>
        <w:t xml:space="preserve">and incredibly </w:t>
      </w:r>
      <w:r w:rsidRPr="0051068C">
        <w:rPr>
          <w:rStyle w:val="Emphasis"/>
        </w:rPr>
        <w:t>disruptive</w:t>
      </w:r>
      <w:r>
        <w:t xml:space="preserve">. </w:t>
      </w:r>
      <w:r w:rsidRPr="0051068C">
        <w:rPr>
          <w:rStyle w:val="StyleUnderline"/>
        </w:rPr>
        <w:t xml:space="preserve">Civilian and industrial infrastructure would be </w:t>
      </w:r>
      <w:r w:rsidRPr="0051068C">
        <w:rPr>
          <w:rStyle w:val="Emphasis"/>
        </w:rPr>
        <w:t>destroyed</w:t>
      </w:r>
      <w:r w:rsidRPr="0051068C">
        <w:rPr>
          <w:rStyle w:val="StyleUnderline"/>
        </w:rPr>
        <w:t>.</w:t>
      </w:r>
    </w:p>
    <w:p w14:paraId="1F6E3D69" w14:textId="77777777" w:rsidR="00E01026" w:rsidRPr="0051068C" w:rsidRDefault="00E01026" w:rsidP="00E01026">
      <w:pPr>
        <w:rPr>
          <w:rStyle w:val="StyleUnderline"/>
        </w:rPr>
      </w:pPr>
      <w:r>
        <w:t xml:space="preserve">The U.S. and Western </w:t>
      </w:r>
      <w:r w:rsidRPr="00072F4E">
        <w:rPr>
          <w:rStyle w:val="StyleUnderline"/>
          <w:highlight w:val="cyan"/>
        </w:rPr>
        <w:t>allies</w:t>
      </w:r>
      <w:r w:rsidRPr="0051068C">
        <w:rPr>
          <w:rStyle w:val="StyleUnderline"/>
        </w:rPr>
        <w:t xml:space="preserve"> would likely </w:t>
      </w:r>
      <w:r w:rsidRPr="00072F4E">
        <w:rPr>
          <w:rStyle w:val="Emphasis"/>
          <w:highlight w:val="cyan"/>
        </w:rPr>
        <w:t>implement</w:t>
      </w:r>
      <w:r w:rsidRPr="0051068C">
        <w:rPr>
          <w:rStyle w:val="StyleUnderline"/>
        </w:rPr>
        <w:t xml:space="preserve"> huge </w:t>
      </w:r>
      <w:r w:rsidRPr="00072F4E">
        <w:rPr>
          <w:rStyle w:val="Emphasis"/>
          <w:highlight w:val="cyan"/>
        </w:rPr>
        <w:t>sanctions</w:t>
      </w:r>
      <w:r w:rsidRPr="00072F4E">
        <w:rPr>
          <w:rStyle w:val="StyleUnderline"/>
          <w:highlight w:val="cyan"/>
        </w:rPr>
        <w:t xml:space="preserve">, with </w:t>
      </w:r>
      <w:r w:rsidRPr="00072F4E">
        <w:rPr>
          <w:rStyle w:val="Emphasis"/>
          <w:highlight w:val="cyan"/>
        </w:rPr>
        <w:t>catastrophic impacts</w:t>
      </w:r>
      <w:r w:rsidRPr="00072F4E">
        <w:rPr>
          <w:rStyle w:val="StyleUnderline"/>
          <w:highlight w:val="cyan"/>
        </w:rPr>
        <w:t xml:space="preserve"> on supply chains.</w:t>
      </w:r>
    </w:p>
    <w:p w14:paraId="6336A31C" w14:textId="77777777" w:rsidR="00E01026" w:rsidRDefault="00E01026" w:rsidP="00E01026">
      <w:r>
        <w:t>The bottom line is that we have to assume Xi is serious about his intention to take Taiwan forcibly.</w:t>
      </w:r>
    </w:p>
    <w:p w14:paraId="421C4B54" w14:textId="77777777" w:rsidR="00E01026" w:rsidRPr="0051068C" w:rsidRDefault="00E01026" w:rsidP="00E01026">
      <w:pPr>
        <w:rPr>
          <w:rStyle w:val="StyleUnderline"/>
        </w:rPr>
      </w:pPr>
      <w:r w:rsidRPr="0051068C">
        <w:rPr>
          <w:rStyle w:val="StyleUnderline"/>
        </w:rPr>
        <w:t xml:space="preserve">Encouraging companies to </w:t>
      </w:r>
      <w:r w:rsidRPr="0051068C">
        <w:rPr>
          <w:rStyle w:val="Emphasis"/>
        </w:rPr>
        <w:t>migrate</w:t>
      </w:r>
      <w:r w:rsidRPr="0051068C">
        <w:rPr>
          <w:rStyle w:val="StyleUnderline"/>
        </w:rPr>
        <w:t xml:space="preserve"> supply chains out of China</w:t>
      </w:r>
      <w:r>
        <w:t xml:space="preserve"> is not just good economics; </w:t>
      </w:r>
      <w:r w:rsidRPr="0051068C">
        <w:rPr>
          <w:rStyle w:val="StyleUnderline"/>
        </w:rPr>
        <w:t xml:space="preserve">it’s a </w:t>
      </w:r>
      <w:r w:rsidRPr="0051068C">
        <w:rPr>
          <w:rStyle w:val="Emphasis"/>
        </w:rPr>
        <w:t>national security issue</w:t>
      </w:r>
      <w:r w:rsidRPr="0051068C">
        <w:rPr>
          <w:rStyle w:val="StyleUnderline"/>
        </w:rPr>
        <w:t>.</w:t>
      </w:r>
    </w:p>
    <w:p w14:paraId="5282AD68" w14:textId="77777777" w:rsidR="00E01026" w:rsidRDefault="00E01026" w:rsidP="00E01026">
      <w:r w:rsidRPr="0051068C">
        <w:rPr>
          <w:rStyle w:val="StyleUnderline"/>
        </w:rPr>
        <w:t xml:space="preserve">We have a </w:t>
      </w:r>
      <w:r w:rsidRPr="0051068C">
        <w:rPr>
          <w:rStyle w:val="Emphasis"/>
        </w:rPr>
        <w:t>couple of years</w:t>
      </w:r>
      <w:r>
        <w:t xml:space="preserve"> before China is ready. (Xi has commanded the military to be ready by 2026.)</w:t>
      </w:r>
    </w:p>
    <w:p w14:paraId="7A434B17" w14:textId="77777777" w:rsidR="00E01026" w:rsidRDefault="00E01026" w:rsidP="00E01026"/>
    <w:p w14:paraId="02A4A92B" w14:textId="77777777" w:rsidR="00E01026" w:rsidRDefault="00E01026" w:rsidP="00E01026">
      <w:pPr>
        <w:pStyle w:val="Heading4"/>
      </w:pPr>
      <w:r>
        <w:t>Scenario 2: Sanctions</w:t>
      </w:r>
    </w:p>
    <w:p w14:paraId="01FA9B2F" w14:textId="77777777" w:rsidR="00E01026" w:rsidRDefault="00E01026" w:rsidP="00E01026">
      <w:pPr>
        <w:pStyle w:val="Heading4"/>
      </w:pPr>
      <w:r>
        <w:t>Arctic military bases are necessary to secure the Transpolar Sea Route (TSR).</w:t>
      </w:r>
    </w:p>
    <w:p w14:paraId="06201546" w14:textId="77777777" w:rsidR="00E01026" w:rsidRPr="00217738" w:rsidRDefault="00E01026" w:rsidP="00E01026">
      <w:r w:rsidRPr="00217738">
        <w:rPr>
          <w:rStyle w:val="Style13ptBold"/>
        </w:rPr>
        <w:t>Basak ‘24</w:t>
      </w:r>
      <w:r>
        <w:t>(</w:t>
      </w:r>
      <w:r w:rsidRPr="00217738">
        <w:t>Ashton Basak</w:t>
      </w:r>
      <w:r>
        <w:t>,</w:t>
      </w:r>
      <w:r w:rsidRPr="00217738">
        <w:t xml:space="preserve"> major in International Political Economy while minoring in Diplomatic Studies and Journalism</w:t>
      </w:r>
      <w:r>
        <w:t xml:space="preserve">. Georgetown Security Studies Review. </w:t>
      </w:r>
      <w:r w:rsidRPr="00217738">
        <w:t xml:space="preserve">October 5, 2024  </w:t>
      </w:r>
      <w:r>
        <w:t>“</w:t>
      </w:r>
      <w:r w:rsidRPr="00217738">
        <w:t>The Arctic Trilemma: The United States Must Compete for the Transpolar Sea Route</w:t>
      </w:r>
      <w:r>
        <w:t xml:space="preserve">” </w:t>
      </w:r>
      <w:hyperlink r:id="rId7" w:history="1">
        <w:r w:rsidRPr="00AB3A3C">
          <w:rPr>
            <w:rStyle w:val="Hyperlink"/>
          </w:rPr>
          <w:t>https://georgetownsecuritystudiesreview.org/2024/10/05/the-arctic-trilemma-the-united-states-must-compete-for-the-transpolar-sea-route/</w:t>
        </w:r>
      </w:hyperlink>
      <w:r>
        <w:t>); LF</w:t>
      </w:r>
    </w:p>
    <w:p w14:paraId="17DCD593" w14:textId="77777777" w:rsidR="00E01026" w:rsidRDefault="00E01026" w:rsidP="00E01026">
      <w:r>
        <w:t xml:space="preserve">Alternatively, the U.S. can have primary access to the TSR and advance military objectives in the region , but sacrifice cooperation with Russia and prompt Great Power Competition in the Arctic. </w:t>
      </w:r>
      <w:r w:rsidRPr="00217738">
        <w:rPr>
          <w:rStyle w:val="StyleUnderline"/>
        </w:rPr>
        <w:t xml:space="preserve">The Russians already have an entrenched military presence in the Arctic and can leverage its assets to dominate the TSR if they are uncontested. Thus, the United States must cultivate a formidable military force in the region to ensure that </w:t>
      </w:r>
      <w:proofErr w:type="spellStart"/>
      <w:r w:rsidRPr="00217738">
        <w:rPr>
          <w:rStyle w:val="StyleUnderline"/>
        </w:rPr>
        <w:t>U.S.companies</w:t>
      </w:r>
      <w:proofErr w:type="spellEnd"/>
      <w:r w:rsidRPr="00217738">
        <w:rPr>
          <w:rStyle w:val="StyleUnderline"/>
        </w:rPr>
        <w:t xml:space="preserve"> can utilize the TSR to their maximum economic advantage</w:t>
      </w:r>
      <w:r>
        <w:t xml:space="preserve">. </w:t>
      </w:r>
      <w:r w:rsidRPr="00217738">
        <w:rPr>
          <w:rStyle w:val="StyleUnderline"/>
        </w:rPr>
        <w:t xml:space="preserve">Open sea lanes would have to be secured through U.S. and Allied sea control. </w:t>
      </w:r>
      <w:r w:rsidRPr="00C2006E">
        <w:rPr>
          <w:rStyle w:val="StyleUnderline"/>
        </w:rPr>
        <w:t xml:space="preserve">The competition to be the economic hegemon of the TSR makes any opportunity for joint efforts toward mutual prosperity unlikely and </w:t>
      </w:r>
      <w:r w:rsidRPr="00C2006E">
        <w:rPr>
          <w:rStyle w:val="Emphasis"/>
        </w:rPr>
        <w:t>military steadfastness a necessity</w:t>
      </w:r>
      <w:r w:rsidRPr="00C2006E">
        <w:rPr>
          <w:rStyle w:val="StyleUnderline"/>
        </w:rPr>
        <w:t>.</w:t>
      </w:r>
      <w:r>
        <w:t xml:space="preserve"> </w:t>
      </w:r>
    </w:p>
    <w:p w14:paraId="0DFA2EA1" w14:textId="77777777" w:rsidR="00E01026" w:rsidRDefault="00E01026" w:rsidP="00E01026">
      <w:r>
        <w:t>Lastly, the U.S. can maintain peace and project a strong military footprint but suffer from suboptimal access to the TSR. The political climate of the Arctic would resemble a Cold War-</w:t>
      </w:r>
      <w:proofErr w:type="spellStart"/>
      <w:r>
        <w:t>esque</w:t>
      </w:r>
      <w:proofErr w:type="spellEnd"/>
      <w:r>
        <w:t xml:space="preserve"> gridlock due to military build-up by both nations and potentially others who wish to enter the mix. The militarization of the Arctic would sacrifice the greater economic gains both sides could have achieved through a demilitarized strait.. </w:t>
      </w:r>
    </w:p>
    <w:p w14:paraId="51DB820F" w14:textId="77777777" w:rsidR="00E01026" w:rsidRDefault="00E01026" w:rsidP="00E01026">
      <w:pPr>
        <w:rPr>
          <w:rStyle w:val="StyleUnderline"/>
        </w:rPr>
      </w:pPr>
      <w:r w:rsidRPr="00C2006E">
        <w:rPr>
          <w:rStyle w:val="StyleUnderline"/>
        </w:rPr>
        <w:t xml:space="preserve">Within this trilemma, </w:t>
      </w:r>
      <w:r w:rsidRPr="00C2006E">
        <w:rPr>
          <w:rStyle w:val="Emphasis"/>
        </w:rPr>
        <w:t>the U.S. must secure access to the TSR and establish a strong military presence in the Arctic, embracing great power competition</w:t>
      </w:r>
      <w:r w:rsidRPr="00C2006E">
        <w:rPr>
          <w:rStyle w:val="StyleUnderline"/>
        </w:rPr>
        <w:t xml:space="preserve">. Given Putin’s militarism and completely shattered relations with the West post-February 2022, Washington should not pursue cooperation. To secure </w:t>
      </w:r>
      <w:proofErr w:type="spellStart"/>
      <w:r w:rsidRPr="00C2006E">
        <w:rPr>
          <w:rStyle w:val="StyleUnderline"/>
        </w:rPr>
        <w:t>U.S.economic</w:t>
      </w:r>
      <w:proofErr w:type="spellEnd"/>
      <w:r w:rsidRPr="00C2006E">
        <w:rPr>
          <w:rStyle w:val="StyleUnderline"/>
        </w:rPr>
        <w:t xml:space="preserve"> interests in the TSR in the 2040s is to ensure no adversary will threaten U.S. ships</w:t>
      </w:r>
      <w:r>
        <w:t xml:space="preserve">. Naval theorist Alfred Thayer Mahan argued that securing access to the high seas for trade and commerce is crucial for a nation. </w:t>
      </w:r>
      <w:r w:rsidRPr="00C2006E">
        <w:rPr>
          <w:rStyle w:val="StyleUnderline"/>
        </w:rPr>
        <w:t>Sea lines like the TSR are the economic arteries of Great Powers. They sustain economic life. And they are too important to be left under adversarial control. The U.S. must command the Arctic sea, like it has commanded the Pacific and other oceans for the better part of half a century.</w:t>
      </w:r>
    </w:p>
    <w:p w14:paraId="6D19580B" w14:textId="77777777" w:rsidR="00E01026" w:rsidRPr="00B42F9D" w:rsidRDefault="00E01026" w:rsidP="00E01026">
      <w:r w:rsidRPr="00B42F9D">
        <w:t xml:space="preserve">Strategic, Operational, and Tactical Restructuring </w:t>
      </w:r>
    </w:p>
    <w:p w14:paraId="00539762" w14:textId="77777777" w:rsidR="00E01026" w:rsidRDefault="00E01026" w:rsidP="00E01026">
      <w:r w:rsidRPr="00C2006E">
        <w:rPr>
          <w:rStyle w:val="StyleUnderline"/>
        </w:rPr>
        <w:t>To achieve its foreign policy objectives in and around the TSR, the United States must restructure its approach on the strategic, operational, and tactical level</w:t>
      </w:r>
      <w:r>
        <w:t xml:space="preserve">. To frame this section, I will define the strategic level of military planning in the region as how the United States employs its differentiated instruments of power to achieve its objectives in the Arctic. Furthermore, the tactical level deals with the precise arrangement of military forces in the Arctic, while the operational level of military planning is the impetus, holding these asset placements to the standard of the Arctic strategy. </w:t>
      </w:r>
    </w:p>
    <w:p w14:paraId="21E347F8" w14:textId="77777777" w:rsidR="00E01026" w:rsidRDefault="00E01026" w:rsidP="00E01026">
      <w:r w:rsidRPr="00C2006E">
        <w:rPr>
          <w:rStyle w:val="Emphasis"/>
        </w:rPr>
        <w:t xml:space="preserve">At the strategic level, the United States must construct new air and naval bases, modernize existing ones, </w:t>
      </w:r>
      <w:r w:rsidRPr="00C2006E">
        <w:rPr>
          <w:rStyle w:val="StyleUnderline"/>
        </w:rPr>
        <w:t>or leverage relationships with partners for joint-access in order to close the base race with Russia.</w:t>
      </w:r>
      <w:r>
        <w:t xml:space="preserve"> </w:t>
      </w:r>
      <w:r w:rsidRPr="00C2006E">
        <w:rPr>
          <w:rStyle w:val="StyleUnderline"/>
        </w:rPr>
        <w:t>Access to the region will be important for air and naval policing missions from a vantage point near the North Pole.</w:t>
      </w:r>
      <w:r>
        <w:t xml:space="preserve"> In June 2022, the United States was granted unrestrained access to </w:t>
      </w:r>
      <w:proofErr w:type="spellStart"/>
      <w:r>
        <w:t>Evenes</w:t>
      </w:r>
      <w:proofErr w:type="spellEnd"/>
      <w:r>
        <w:t xml:space="preserve"> Air Station and </w:t>
      </w:r>
      <w:proofErr w:type="spellStart"/>
      <w:r>
        <w:t>Ramsund</w:t>
      </w:r>
      <w:proofErr w:type="spellEnd"/>
      <w:r>
        <w:t xml:space="preserve"> Naval Base in Norway, while in February 2024, the United States gained access to eight Norwegian military facilities including </w:t>
      </w:r>
      <w:proofErr w:type="spellStart"/>
      <w:r>
        <w:t>Andøya</w:t>
      </w:r>
      <w:proofErr w:type="spellEnd"/>
      <w:r>
        <w:t xml:space="preserve"> and </w:t>
      </w:r>
      <w:proofErr w:type="spellStart"/>
      <w:r>
        <w:t>Bardufoss</w:t>
      </w:r>
      <w:proofErr w:type="spellEnd"/>
      <w:r>
        <w:t xml:space="preserve"> Air Stations. The United States should continue working with its Norwegian and British allies to develop </w:t>
      </w:r>
      <w:proofErr w:type="spellStart"/>
      <w:r>
        <w:t>Evenes</w:t>
      </w:r>
      <w:proofErr w:type="spellEnd"/>
      <w:r>
        <w:t xml:space="preserve">, </w:t>
      </w:r>
      <w:proofErr w:type="spellStart"/>
      <w:r>
        <w:t>Andøya</w:t>
      </w:r>
      <w:proofErr w:type="spellEnd"/>
      <w:r>
        <w:t xml:space="preserve">, and </w:t>
      </w:r>
      <w:proofErr w:type="spellStart"/>
      <w:r>
        <w:t>Bardufoss</w:t>
      </w:r>
      <w:proofErr w:type="spellEnd"/>
      <w:r>
        <w:t xml:space="preserve"> as P-8 surveillance aircraft bases and F-35 hubs for surveillance runs in the Arctic. </w:t>
      </w:r>
      <w:r w:rsidRPr="00E843A5">
        <w:rPr>
          <w:u w:val="single"/>
        </w:rPr>
        <w:t>P-8s are maritime patrol aircraft that can engage in anti-submarine/anti-surface warfare and simultaneously collect intelligence, while F-35s are stealth fighter aircraft that can fly up to supersonic speeds.</w:t>
      </w:r>
      <w:r>
        <w:t xml:space="preserve"> </w:t>
      </w:r>
      <w:r w:rsidRPr="00E843A5">
        <w:rPr>
          <w:b/>
          <w:bCs/>
          <w:u w:val="single"/>
        </w:rPr>
        <w:t>These two military assets are technological powerhouses that will bolster U.S. military presence in the region if they can be stationed there permanently.</w:t>
      </w:r>
      <w:r>
        <w:t xml:space="preserve"> The U.S. Navy’s Sixth Fleet should also move to be co-located at </w:t>
      </w:r>
      <w:proofErr w:type="spellStart"/>
      <w:r>
        <w:t>Ramsund</w:t>
      </w:r>
      <w:proofErr w:type="spellEnd"/>
      <w:r>
        <w:t xml:space="preserve"> Naval Base, which is used as a major logistics hub for NATO ships and can serve as headquarters for U.S. naval operations in the Arctic. To oversee the other side of the Greenland-Svalbard-Norway (GSN) gap in the TSR, the United States should seek a defense agreement granting the U.S. Air Force permission to utilize the air base in Alert, Canada. </w:t>
      </w:r>
    </w:p>
    <w:p w14:paraId="274CC5DF" w14:textId="77777777" w:rsidR="00E01026" w:rsidRDefault="00E01026" w:rsidP="00E01026"/>
    <w:p w14:paraId="474FB688" w14:textId="77777777" w:rsidR="00E01026" w:rsidRDefault="00E01026" w:rsidP="00E01026"/>
    <w:p w14:paraId="581A53ED" w14:textId="77777777" w:rsidR="00E01026" w:rsidRDefault="00E01026" w:rsidP="00E01026">
      <w:pPr>
        <w:pStyle w:val="Heading4"/>
      </w:pPr>
      <w:r>
        <w:t>***Failure to secure trade routes cedes Arctic shipping to Russia</w:t>
      </w:r>
    </w:p>
    <w:p w14:paraId="051280BF" w14:textId="77777777" w:rsidR="00E01026" w:rsidRDefault="00E01026" w:rsidP="00E01026">
      <w:hyperlink r:id="rId8" w:history="1">
        <w:r w:rsidRPr="002C7B02">
          <w:rPr>
            <w:rStyle w:val="Hyperlink"/>
          </w:rPr>
          <w:t>https://www.geopoliticalmonitor.com/the-northern-sea-route-russias-bet-on-arctic-shipping/</w:t>
        </w:r>
      </w:hyperlink>
    </w:p>
    <w:p w14:paraId="31E1C41A" w14:textId="77777777" w:rsidR="00E01026" w:rsidRDefault="00E01026" w:rsidP="00E01026">
      <w:pPr>
        <w:pStyle w:val="Heading4"/>
      </w:pPr>
      <w:r>
        <w:t xml:space="preserve">Russia uses control over Arctic trade to </w:t>
      </w:r>
      <w:r w:rsidRPr="003E2037">
        <w:rPr>
          <w:u w:val="single"/>
        </w:rPr>
        <w:t>evade</w:t>
      </w:r>
      <w:r>
        <w:t xml:space="preserve"> sanctions.</w:t>
      </w:r>
    </w:p>
    <w:p w14:paraId="3D2CF36F" w14:textId="77777777" w:rsidR="00E01026" w:rsidRPr="006D3DB4" w:rsidRDefault="00E01026" w:rsidP="00E01026">
      <w:proofErr w:type="spellStart"/>
      <w:r w:rsidRPr="006D3DB4">
        <w:rPr>
          <w:rStyle w:val="Style13ptBold"/>
        </w:rPr>
        <w:t>Kabachynskyi</w:t>
      </w:r>
      <w:proofErr w:type="spellEnd"/>
      <w:r w:rsidRPr="006D3DB4">
        <w:rPr>
          <w:rStyle w:val="Style13ptBold"/>
        </w:rPr>
        <w:t xml:space="preserve"> 25</w:t>
      </w:r>
      <w:r>
        <w:t xml:space="preserve"> — Illia </w:t>
      </w:r>
      <w:proofErr w:type="spellStart"/>
      <w:r>
        <w:t>Kabachynskyi</w:t>
      </w:r>
      <w:proofErr w:type="spellEnd"/>
      <w:r>
        <w:t>, journalist, editor, reporter for United24 Media, 2025 (“Arctic War: How Russia Is Turning a Peaceful Region Into a Military Base,” United24 Media, March 5</w:t>
      </w:r>
      <w:r w:rsidRPr="006D3DB4">
        <w:rPr>
          <w:vertAlign w:val="superscript"/>
        </w:rPr>
        <w:t>th</w:t>
      </w:r>
      <w:r>
        <w:t>, Available Online at https://united24media.com/world/arctic-war-how-russia-is-turning-a-peaceful-region-into-a-military-base-6461, Accessed 07-05-2025)//Lane</w:t>
      </w:r>
    </w:p>
    <w:p w14:paraId="0083C8F0" w14:textId="77777777" w:rsidR="00E01026" w:rsidRPr="00B323AE" w:rsidRDefault="00E01026" w:rsidP="00E01026">
      <w:pPr>
        <w:rPr>
          <w:rStyle w:val="StyleUnderline"/>
        </w:rPr>
      </w:pPr>
      <w:r>
        <w:t xml:space="preserve">This </w:t>
      </w:r>
      <w:r w:rsidRPr="00B323AE">
        <w:rPr>
          <w:rStyle w:val="Emphasis"/>
        </w:rPr>
        <w:t>dominance</w:t>
      </w:r>
      <w:r>
        <w:t xml:space="preserve"> </w:t>
      </w:r>
      <w:r w:rsidRPr="00B323AE">
        <w:rPr>
          <w:rStyle w:val="StyleUnderline"/>
        </w:rPr>
        <w:t xml:space="preserve">has allowed Russia to </w:t>
      </w:r>
      <w:r w:rsidRPr="00B323AE">
        <w:rPr>
          <w:rStyle w:val="Emphasis"/>
        </w:rPr>
        <w:t>control</w:t>
      </w:r>
      <w:r w:rsidRPr="00B323AE">
        <w:rPr>
          <w:rStyle w:val="StyleUnderline"/>
        </w:rPr>
        <w:t xml:space="preserve"> the </w:t>
      </w:r>
      <w:r w:rsidRPr="00B323AE">
        <w:rPr>
          <w:rStyle w:val="Emphasis"/>
        </w:rPr>
        <w:t>N</w:t>
      </w:r>
      <w:r w:rsidRPr="00B323AE">
        <w:rPr>
          <w:rStyle w:val="StyleUnderline"/>
        </w:rPr>
        <w:t xml:space="preserve">orthern </w:t>
      </w:r>
      <w:r w:rsidRPr="00B323AE">
        <w:rPr>
          <w:rStyle w:val="Emphasis"/>
        </w:rPr>
        <w:t>S</w:t>
      </w:r>
      <w:r w:rsidRPr="00B323AE">
        <w:rPr>
          <w:rStyle w:val="StyleUnderline"/>
        </w:rPr>
        <w:t xml:space="preserve">ea </w:t>
      </w:r>
      <w:r w:rsidRPr="00B323AE">
        <w:rPr>
          <w:rStyle w:val="Emphasis"/>
        </w:rPr>
        <w:t>R</w:t>
      </w:r>
      <w:r w:rsidRPr="00B323AE">
        <w:rPr>
          <w:rStyle w:val="StyleUnderline"/>
        </w:rPr>
        <w:t>oute</w:t>
      </w:r>
      <w:r>
        <w:t xml:space="preserve">. Since Arctic navigation largely depends on Russian icebreakers, </w:t>
      </w:r>
      <w:r w:rsidRPr="00B323AE">
        <w:rPr>
          <w:rStyle w:val="StyleUnderline"/>
        </w:rPr>
        <w:t xml:space="preserve">Moscow </w:t>
      </w:r>
      <w:r w:rsidRPr="00B323AE">
        <w:rPr>
          <w:rStyle w:val="Emphasis"/>
        </w:rPr>
        <w:t>profits</w:t>
      </w:r>
      <w:r w:rsidRPr="00B323AE">
        <w:rPr>
          <w:rStyle w:val="StyleUnderline"/>
        </w:rPr>
        <w:t xml:space="preserve"> by charging </w:t>
      </w:r>
      <w:r w:rsidRPr="00B323AE">
        <w:rPr>
          <w:rStyle w:val="Emphasis"/>
        </w:rPr>
        <w:t>commercial fees</w:t>
      </w:r>
      <w:r w:rsidRPr="00B323AE">
        <w:rPr>
          <w:rStyle w:val="StyleUnderline"/>
        </w:rPr>
        <w:t xml:space="preserve"> for their use.</w:t>
      </w:r>
    </w:p>
    <w:p w14:paraId="5AC049F8" w14:textId="77777777" w:rsidR="00E01026" w:rsidRDefault="00E01026" w:rsidP="00E01026">
      <w:r>
        <w:t xml:space="preserve">At the same time, </w:t>
      </w:r>
      <w:r w:rsidRPr="00B323AE">
        <w:rPr>
          <w:rStyle w:val="StyleUnderline"/>
        </w:rPr>
        <w:t xml:space="preserve">this gives Russia a crucial </w:t>
      </w:r>
      <w:r w:rsidRPr="00B323AE">
        <w:rPr>
          <w:rStyle w:val="Emphasis"/>
        </w:rPr>
        <w:t>strategic advantage</w:t>
      </w:r>
      <w:r>
        <w:t xml:space="preserve">. </w:t>
      </w:r>
      <w:r w:rsidRPr="00B323AE">
        <w:rPr>
          <w:rStyle w:val="StyleUnderline"/>
        </w:rPr>
        <w:t xml:space="preserve">The Kremlin retains the </w:t>
      </w:r>
      <w:r w:rsidRPr="00B323AE">
        <w:rPr>
          <w:rStyle w:val="Emphasis"/>
        </w:rPr>
        <w:t>power</w:t>
      </w:r>
      <w:r w:rsidRPr="00B323AE">
        <w:rPr>
          <w:rStyle w:val="StyleUnderline"/>
        </w:rPr>
        <w:t xml:space="preserve"> to dictate </w:t>
      </w:r>
      <w:r w:rsidRPr="00B323AE">
        <w:rPr>
          <w:rStyle w:val="Emphasis"/>
        </w:rPr>
        <w:t>Arctic trade flows</w:t>
      </w:r>
      <w:r>
        <w:t>. Icebreakers also operate alongside Russia’s naval forces, ensuring military operations can be sustained in the region. Unsurprisingly, Russia’s partner nations are now investing in their own icebreaker fleets rather than relying solely on their so-called “ally.”</w:t>
      </w:r>
    </w:p>
    <w:p w14:paraId="1DE2A46F" w14:textId="77777777" w:rsidR="00E01026" w:rsidRPr="003E2037" w:rsidRDefault="00E01026" w:rsidP="00E01026">
      <w:pPr>
        <w:rPr>
          <w:rStyle w:val="StyleUnderline"/>
        </w:rPr>
      </w:pPr>
      <w:r w:rsidRPr="003E2037">
        <w:rPr>
          <w:rStyle w:val="StyleUnderline"/>
        </w:rPr>
        <w:t xml:space="preserve">Russia’s Arctic </w:t>
      </w:r>
      <w:r w:rsidRPr="003E2037">
        <w:rPr>
          <w:rStyle w:val="Emphasis"/>
        </w:rPr>
        <w:t>ambitions</w:t>
      </w:r>
      <w:r>
        <w:t xml:space="preserve"> also </w:t>
      </w:r>
      <w:r w:rsidRPr="003E2037">
        <w:rPr>
          <w:rStyle w:val="StyleUnderline"/>
        </w:rPr>
        <w:t xml:space="preserve">serve as a tool for </w:t>
      </w:r>
      <w:r w:rsidRPr="003E2037">
        <w:rPr>
          <w:rStyle w:val="Emphasis"/>
        </w:rPr>
        <w:t>circumventing</w:t>
      </w:r>
      <w:r w:rsidRPr="003E2037">
        <w:rPr>
          <w:rStyle w:val="StyleUnderline"/>
        </w:rPr>
        <w:t xml:space="preserve"> Western </w:t>
      </w:r>
      <w:r w:rsidRPr="003E2037">
        <w:rPr>
          <w:rStyle w:val="Emphasis"/>
        </w:rPr>
        <w:t>sanctions</w:t>
      </w:r>
      <w:r>
        <w:t xml:space="preserve">. </w:t>
      </w:r>
      <w:r w:rsidRPr="003E2037">
        <w:rPr>
          <w:rStyle w:val="StyleUnderline"/>
        </w:rPr>
        <w:t xml:space="preserve">By </w:t>
      </w:r>
      <w:r w:rsidRPr="003E2037">
        <w:rPr>
          <w:rStyle w:val="Emphasis"/>
        </w:rPr>
        <w:t>controlling</w:t>
      </w:r>
      <w:r w:rsidRPr="003E2037">
        <w:rPr>
          <w:rStyle w:val="StyleUnderline"/>
        </w:rPr>
        <w:t xml:space="preserve"> this trade corridor, Moscow can continue </w:t>
      </w:r>
      <w:r w:rsidRPr="003E2037">
        <w:rPr>
          <w:rStyle w:val="Emphasis"/>
        </w:rPr>
        <w:t>exporting</w:t>
      </w:r>
      <w:r w:rsidRPr="003E2037">
        <w:rPr>
          <w:rStyle w:val="StyleUnderline"/>
        </w:rPr>
        <w:t xml:space="preserve"> resources to Asia, </w:t>
      </w:r>
      <w:r w:rsidRPr="003E2037">
        <w:rPr>
          <w:rStyle w:val="Emphasis"/>
        </w:rPr>
        <w:t>bypassing restrictions</w:t>
      </w:r>
      <w:r w:rsidRPr="003E2037">
        <w:rPr>
          <w:rStyle w:val="StyleUnderline"/>
        </w:rPr>
        <w:t>.</w:t>
      </w:r>
    </w:p>
    <w:p w14:paraId="1ACB0680" w14:textId="77777777" w:rsidR="00E01026" w:rsidRDefault="00E01026" w:rsidP="00E01026">
      <w:pPr>
        <w:pStyle w:val="Heading4"/>
      </w:pPr>
      <w:r>
        <w:t xml:space="preserve">Russia </w:t>
      </w:r>
      <w:r w:rsidRPr="004F2163">
        <w:rPr>
          <w:u w:val="single"/>
        </w:rPr>
        <w:t>seizes</w:t>
      </w:r>
      <w:r>
        <w:t xml:space="preserve"> on a lack of sanctions to beat Ukraine.</w:t>
      </w:r>
    </w:p>
    <w:p w14:paraId="79C51D9C" w14:textId="77777777" w:rsidR="00E01026" w:rsidRPr="00582207" w:rsidRDefault="00E01026" w:rsidP="00E01026">
      <w:proofErr w:type="spellStart"/>
      <w:r w:rsidRPr="00582207">
        <w:rPr>
          <w:rStyle w:val="Style13ptBold"/>
        </w:rPr>
        <w:t>Szyszczak</w:t>
      </w:r>
      <w:proofErr w:type="spellEnd"/>
      <w:r w:rsidRPr="00582207">
        <w:rPr>
          <w:rStyle w:val="Style13ptBold"/>
        </w:rPr>
        <w:t xml:space="preserve"> 25</w:t>
      </w:r>
      <w:r>
        <w:t xml:space="preserve"> — Erika </w:t>
      </w:r>
      <w:proofErr w:type="spellStart"/>
      <w:r>
        <w:t>Szyszczak</w:t>
      </w:r>
      <w:proofErr w:type="spellEnd"/>
      <w:r>
        <w:t>, Emeritus Professor of Law at the University of Sussex, 2025 (“Sanctions effectiveness: what lessons three years into the war on Ukraine?,” Economics Observatory, February 19</w:t>
      </w:r>
      <w:r w:rsidRPr="00582207">
        <w:rPr>
          <w:vertAlign w:val="superscript"/>
        </w:rPr>
        <w:t>th</w:t>
      </w:r>
      <w:r>
        <w:t>, Available Online at https://economicsobservatory.com/sanctions-effectiveness-what-lessons-three-years-into-the-war-on-ukraine, Accessed 07-06-2025)//Lane</w:t>
      </w:r>
    </w:p>
    <w:p w14:paraId="1A0DE3F5" w14:textId="77777777" w:rsidR="00E01026" w:rsidRDefault="00E01026" w:rsidP="00E01026">
      <w:r w:rsidRPr="00582207">
        <w:rPr>
          <w:rStyle w:val="StyleUnderline"/>
        </w:rPr>
        <w:t xml:space="preserve">Western countries imposed </w:t>
      </w:r>
      <w:r w:rsidRPr="00582207">
        <w:rPr>
          <w:rStyle w:val="Emphasis"/>
        </w:rPr>
        <w:t>extensive sanctions</w:t>
      </w:r>
      <w:r w:rsidRPr="00582207">
        <w:rPr>
          <w:rStyle w:val="StyleUnderline"/>
        </w:rPr>
        <w:t xml:space="preserve"> on Russia after the invasion of Ukraine in February 2022</w:t>
      </w:r>
      <w:r>
        <w:t xml:space="preserve">. But </w:t>
      </w:r>
      <w:r w:rsidRPr="00582207">
        <w:rPr>
          <w:rStyle w:val="StyleUnderline"/>
        </w:rPr>
        <w:t>the measures</w:t>
      </w:r>
      <w:r>
        <w:t xml:space="preserve"> were unilateral and piecemeal – and while they </w:t>
      </w:r>
      <w:r w:rsidRPr="00582207">
        <w:rPr>
          <w:rStyle w:val="StyleUnderline"/>
        </w:rPr>
        <w:t xml:space="preserve">have been </w:t>
      </w:r>
      <w:r w:rsidRPr="00582207">
        <w:rPr>
          <w:rStyle w:val="Emphasis"/>
        </w:rPr>
        <w:t>effective</w:t>
      </w:r>
      <w:r w:rsidRPr="00582207">
        <w:rPr>
          <w:rStyle w:val="StyleUnderline"/>
        </w:rPr>
        <w:t xml:space="preserve"> in disrupting the Russian economy, </w:t>
      </w:r>
      <w:r w:rsidRPr="00582207">
        <w:rPr>
          <w:rStyle w:val="Emphasis"/>
        </w:rPr>
        <w:t>evasion</w:t>
      </w:r>
      <w:r>
        <w:t xml:space="preserve"> and ‘trade deflection’ through third countries </w:t>
      </w:r>
      <w:r w:rsidRPr="00582207">
        <w:rPr>
          <w:rStyle w:val="Emphasis"/>
        </w:rPr>
        <w:t>limits</w:t>
      </w:r>
      <w:r w:rsidRPr="00582207">
        <w:rPr>
          <w:rStyle w:val="StyleUnderline"/>
        </w:rPr>
        <w:t xml:space="preserve"> their impact</w:t>
      </w:r>
      <w:r>
        <w:t>.</w:t>
      </w:r>
    </w:p>
    <w:p w14:paraId="21EEF244" w14:textId="77777777" w:rsidR="00E01026" w:rsidRDefault="00E01026" w:rsidP="00E01026">
      <w:r>
        <w:t>On 24 February 2022, Russia launched its full-scale invasion of Ukraine. The response by the West – including Australia, Canada, the European Union (EU), Japan, the UK and the United States – was to impose an unprecedented raft of far-reaching unilateral sanctions against President Putin’s regime (see Figure 1).</w:t>
      </w:r>
    </w:p>
    <w:p w14:paraId="66D0E062" w14:textId="77777777" w:rsidR="00E01026" w:rsidRDefault="00E01026" w:rsidP="00E01026">
      <w:r>
        <w:t>These included restrictions on Russia’s financial sector (including its central bank); the removal of Russia from SWIFT interbank transactions; and new rules on goods and services in strategic sectors of the Russian economy (such as aviation, energy and shipping). Also announced were sanctions on a wide circle of designated individuals, including those close to Putin; those facilitating the military action (such as the Wagner Group); soldiers and officials in occupied Ukrainian territory; and oligarchs with assets in Western countries deemed to be associated with Putin or with interests in critical sectors (EU Commission, 2024).</w:t>
      </w:r>
    </w:p>
    <w:p w14:paraId="763D0CF4" w14:textId="77777777" w:rsidR="00E01026" w:rsidRDefault="00E01026" w:rsidP="00E01026">
      <w:r>
        <w:t xml:space="preserve">The 2022 round of sanctions built on measures first introduced in 2014 (in response to Russia’s annexation of Crimea and </w:t>
      </w:r>
      <w:proofErr w:type="spellStart"/>
      <w:r>
        <w:t>neighbouring</w:t>
      </w:r>
      <w:proofErr w:type="spellEnd"/>
      <w:r>
        <w:t xml:space="preserve"> areas). Subsequent policies have been brought in to address the evasion of sanctions, extending their reach to ‘enablers’ of the war based outside Russia and to the individuals committing war crimes and breaches of human rights in occupied Ukrainian territory.</w:t>
      </w:r>
    </w:p>
    <w:p w14:paraId="1F26E86D" w14:textId="77777777" w:rsidR="00E01026" w:rsidRDefault="00E01026" w:rsidP="00E01026">
      <w:r>
        <w:t>To gain an understanding of the wide effect of the sanctions, there is an EU sanctions tracker, a United States tracker and a searchable database maintained by the US Office of Foreign Assets Control (OFAC). The UK has also published a list of people sanctioned under the 2018 Anti-Money Laundering Act, and there are regular updates on measures taken to curb Russian aggression (UK government, 2025).</w:t>
      </w:r>
    </w:p>
    <w:p w14:paraId="32AF53C6" w14:textId="77777777" w:rsidR="00E01026" w:rsidRDefault="00E01026" w:rsidP="00E01026">
      <w:r w:rsidRPr="00582207">
        <w:rPr>
          <w:rStyle w:val="StyleUnderline"/>
        </w:rPr>
        <w:t>There are</w:t>
      </w:r>
      <w:r>
        <w:t xml:space="preserve">, of course, some </w:t>
      </w:r>
      <w:r w:rsidRPr="00582207">
        <w:rPr>
          <w:rStyle w:val="Emphasis"/>
        </w:rPr>
        <w:t>gaps</w:t>
      </w:r>
      <w:r>
        <w:t xml:space="preserve"> </w:t>
      </w:r>
      <w:r w:rsidRPr="00582207">
        <w:rPr>
          <w:rStyle w:val="StyleUnderline"/>
        </w:rPr>
        <w:t xml:space="preserve">in the </w:t>
      </w:r>
      <w:r w:rsidRPr="00582207">
        <w:rPr>
          <w:rStyle w:val="Emphasis"/>
        </w:rPr>
        <w:t>sanctions regime</w:t>
      </w:r>
      <w:r>
        <w:t xml:space="preserve">, and </w:t>
      </w:r>
      <w:r w:rsidRPr="00582207">
        <w:rPr>
          <w:rStyle w:val="StyleUnderline"/>
        </w:rPr>
        <w:t xml:space="preserve">to some extent Russia has managed to </w:t>
      </w:r>
      <w:r w:rsidRPr="00582207">
        <w:rPr>
          <w:rStyle w:val="Emphasis"/>
        </w:rPr>
        <w:t>evade</w:t>
      </w:r>
      <w:r w:rsidRPr="00582207">
        <w:rPr>
          <w:rStyle w:val="StyleUnderline"/>
        </w:rPr>
        <w:t xml:space="preserve"> their full </w:t>
      </w:r>
      <w:r w:rsidRPr="00582207">
        <w:rPr>
          <w:rStyle w:val="Emphasis"/>
        </w:rPr>
        <w:t>effects</w:t>
      </w:r>
      <w:r w:rsidRPr="00582207">
        <w:rPr>
          <w:rStyle w:val="StyleUnderline"/>
        </w:rPr>
        <w:t>.</w:t>
      </w:r>
      <w:r>
        <w:t xml:space="preserve"> For example, the Kremlin has replaced pipeline exports of oil to Western Europe with tanker-shipped oil to other countries through a ‘shadow fleet’.</w:t>
      </w:r>
    </w:p>
    <w:p w14:paraId="0B2D92EC" w14:textId="77777777" w:rsidR="00E01026" w:rsidRDefault="00E01026" w:rsidP="00E01026">
      <w:r>
        <w:t xml:space="preserve">That being said, </w:t>
      </w:r>
      <w:r w:rsidRPr="00582207">
        <w:rPr>
          <w:rStyle w:val="StyleUnderline"/>
        </w:rPr>
        <w:t xml:space="preserve">the effect of Western </w:t>
      </w:r>
      <w:r w:rsidRPr="00582207">
        <w:rPr>
          <w:rStyle w:val="Emphasis"/>
        </w:rPr>
        <w:t>sanctions</w:t>
      </w:r>
      <w:r w:rsidRPr="00582207">
        <w:rPr>
          <w:rStyle w:val="StyleUnderline"/>
        </w:rPr>
        <w:t xml:space="preserve"> on both Russia’s </w:t>
      </w:r>
      <w:r w:rsidRPr="00582207">
        <w:rPr>
          <w:rStyle w:val="Emphasis"/>
        </w:rPr>
        <w:t>GDP</w:t>
      </w:r>
      <w:r w:rsidRPr="00582207">
        <w:rPr>
          <w:rStyle w:val="StyleUnderline"/>
        </w:rPr>
        <w:t xml:space="preserve"> and levels of personal disposable </w:t>
      </w:r>
      <w:r w:rsidRPr="00582207">
        <w:rPr>
          <w:rStyle w:val="Emphasis"/>
        </w:rPr>
        <w:t>income</w:t>
      </w:r>
      <w:r w:rsidRPr="00582207">
        <w:rPr>
          <w:rStyle w:val="StyleUnderline"/>
        </w:rPr>
        <w:t xml:space="preserve"> has been </w:t>
      </w:r>
      <w:r w:rsidRPr="00582207">
        <w:rPr>
          <w:rStyle w:val="Emphasis"/>
        </w:rPr>
        <w:t>considerable</w:t>
      </w:r>
      <w:r>
        <w:t xml:space="preserve"> (IMF, 2025). After three years of war, </w:t>
      </w:r>
      <w:r w:rsidRPr="00582207">
        <w:rPr>
          <w:rStyle w:val="StyleUnderline"/>
        </w:rPr>
        <w:t xml:space="preserve">Russian GDP is now </w:t>
      </w:r>
      <w:r w:rsidRPr="00582207">
        <w:rPr>
          <w:rStyle w:val="Emphasis"/>
        </w:rPr>
        <w:t>10-12%</w:t>
      </w:r>
      <w:r w:rsidRPr="00582207">
        <w:rPr>
          <w:rStyle w:val="StyleUnderline"/>
        </w:rPr>
        <w:t xml:space="preserve"> below pre-invasion </w:t>
      </w:r>
      <w:r w:rsidRPr="00582207">
        <w:rPr>
          <w:rStyle w:val="Emphasis"/>
        </w:rPr>
        <w:t>trends</w:t>
      </w:r>
      <w:r>
        <w:t>. Personal disposable income is 20-25% below where it would have been without the conflict (Disney, 2023; Korhonen, 2023).</w:t>
      </w:r>
    </w:p>
    <w:p w14:paraId="6E6A1FDA" w14:textId="77777777" w:rsidR="00E01026" w:rsidRPr="00582207" w:rsidRDefault="00E01026" w:rsidP="00E01026">
      <w:pPr>
        <w:rPr>
          <w:rStyle w:val="StyleUnderline"/>
        </w:rPr>
      </w:pPr>
      <w:r>
        <w:t xml:space="preserve">With both inflation and domestic interest rates in Russia currently running at over 20% – as well as the loss of foreign exchange reserves, bankruptcies rising in domestic businesses and real estate, and increasing difficulties in interbank and state bank transactions – </w:t>
      </w:r>
      <w:r w:rsidRPr="00582207">
        <w:rPr>
          <w:rStyle w:val="StyleUnderline"/>
        </w:rPr>
        <w:t xml:space="preserve">Russia’s economy looks </w:t>
      </w:r>
      <w:r w:rsidRPr="00582207">
        <w:rPr>
          <w:rStyle w:val="Emphasis"/>
        </w:rPr>
        <w:t>increasingly weak</w:t>
      </w:r>
      <w:r>
        <w:t xml:space="preserve">. </w:t>
      </w:r>
      <w:r w:rsidRPr="00582207">
        <w:rPr>
          <w:rStyle w:val="StyleUnderline"/>
        </w:rPr>
        <w:t xml:space="preserve">All this is happening against the backdrop of a </w:t>
      </w:r>
      <w:r w:rsidRPr="00582207">
        <w:rPr>
          <w:rStyle w:val="Emphasis"/>
        </w:rPr>
        <w:t>rapid expansion</w:t>
      </w:r>
      <w:r w:rsidRPr="00582207">
        <w:rPr>
          <w:rStyle w:val="StyleUnderline"/>
        </w:rPr>
        <w:t xml:space="preserve"> of Russia’s war economy at the expense of both private sector spending and other public sector activity.</w:t>
      </w:r>
    </w:p>
    <w:p w14:paraId="7854F045" w14:textId="77777777" w:rsidR="00E01026" w:rsidRDefault="00E01026" w:rsidP="00E01026">
      <w:r>
        <w:t>Three years on, what questions remain about the use of sanctions?</w:t>
      </w:r>
    </w:p>
    <w:p w14:paraId="6D926D7E" w14:textId="77777777" w:rsidR="00E01026" w:rsidRPr="00582207" w:rsidRDefault="00E01026" w:rsidP="00E01026">
      <w:pPr>
        <w:rPr>
          <w:rStyle w:val="StyleUnderline"/>
        </w:rPr>
      </w:pPr>
      <w:r w:rsidRPr="00582207">
        <w:rPr>
          <w:rStyle w:val="StyleUnderline"/>
        </w:rPr>
        <w:t xml:space="preserve">The aim of the sanctions against Russia has </w:t>
      </w:r>
      <w:r w:rsidRPr="00582207">
        <w:rPr>
          <w:rStyle w:val="Emphasis"/>
        </w:rPr>
        <w:t>two dimensions</w:t>
      </w:r>
      <w:r>
        <w:t xml:space="preserve">. The first is economic: </w:t>
      </w:r>
      <w:r w:rsidRPr="00582207">
        <w:rPr>
          <w:rStyle w:val="StyleUnderline"/>
        </w:rPr>
        <w:t>to disrupt</w:t>
      </w:r>
      <w:r>
        <w:t xml:space="preserve"> trade and [</w:t>
      </w:r>
      <w:r w:rsidRPr="00582207">
        <w:rPr>
          <w:strike/>
        </w:rPr>
        <w:t>cripple</w:t>
      </w:r>
      <w:r>
        <w:t xml:space="preserve">] </w:t>
      </w:r>
      <w:r w:rsidRPr="00582207">
        <w:rPr>
          <w:rStyle w:val="Emphasis"/>
        </w:rPr>
        <w:t>the Russian economy</w:t>
      </w:r>
      <w:r>
        <w:t xml:space="preserve"> (that is, reduce its GDP). </w:t>
      </w:r>
      <w:r w:rsidRPr="00582207">
        <w:rPr>
          <w:rStyle w:val="StyleUnderline"/>
        </w:rPr>
        <w:t>The second is</w:t>
      </w:r>
      <w:r>
        <w:t xml:space="preserve"> political: </w:t>
      </w:r>
      <w:r w:rsidRPr="00582207">
        <w:rPr>
          <w:rStyle w:val="Emphasis"/>
        </w:rPr>
        <w:t>supporting</w:t>
      </w:r>
      <w:r w:rsidRPr="00582207">
        <w:rPr>
          <w:rStyle w:val="StyleUnderline"/>
        </w:rPr>
        <w:t xml:space="preserve"> Ukraine and </w:t>
      </w:r>
      <w:r w:rsidRPr="00582207">
        <w:rPr>
          <w:rStyle w:val="Emphasis"/>
        </w:rPr>
        <w:t>coercing</w:t>
      </w:r>
      <w:r w:rsidRPr="00582207">
        <w:rPr>
          <w:rStyle w:val="StyleUnderline"/>
        </w:rPr>
        <w:t xml:space="preserve"> Putin into bringing an </w:t>
      </w:r>
      <w:r w:rsidRPr="00582207">
        <w:rPr>
          <w:rStyle w:val="Emphasis"/>
        </w:rPr>
        <w:t>end</w:t>
      </w:r>
      <w:r w:rsidRPr="00582207">
        <w:rPr>
          <w:rStyle w:val="StyleUnderline"/>
        </w:rPr>
        <w:t xml:space="preserve"> to the war.</w:t>
      </w:r>
    </w:p>
    <w:p w14:paraId="257F604E" w14:textId="77777777" w:rsidR="00E01026" w:rsidRDefault="00E01026" w:rsidP="00E01026"/>
    <w:p w14:paraId="229E489C" w14:textId="77777777" w:rsidR="00E01026" w:rsidRDefault="00E01026" w:rsidP="00E01026">
      <w:pPr>
        <w:pStyle w:val="Heading4"/>
      </w:pPr>
      <w:r>
        <w:t>Ukraine loss causes extinction.</w:t>
      </w:r>
    </w:p>
    <w:p w14:paraId="2D544BF5" w14:textId="77777777" w:rsidR="00E01026" w:rsidRPr="0083678D" w:rsidRDefault="00E01026" w:rsidP="00E01026">
      <w:r w:rsidRPr="0083678D">
        <w:rPr>
          <w:rStyle w:val="Style13ptBold"/>
        </w:rPr>
        <w:t>Dickinson 23</w:t>
      </w:r>
      <w:r>
        <w:t xml:space="preserve"> — Peter Dickinson, Fellow at the Atlantic Council’s Eurasian Center, Editor at </w:t>
      </w:r>
      <w:proofErr w:type="spellStart"/>
      <w:r>
        <w:t>UkraineAlert</w:t>
      </w:r>
      <w:proofErr w:type="spellEnd"/>
      <w:r>
        <w:t>, Chief Editor at the Business Ukraine Magazine, 2023 (“Arming Ukraine is cheap compared to the far higher price of Russian victory,” Atlantic Council, October 26</w:t>
      </w:r>
      <w:r w:rsidRPr="0083678D">
        <w:rPr>
          <w:vertAlign w:val="superscript"/>
        </w:rPr>
        <w:t>th</w:t>
      </w:r>
      <w:r>
        <w:t>, Available Online at https://www.atlanticcouncil.org/blogs/ukrainealert/arming-ukraine-is-cheap-compared-to-the-far-higher-price-of-russian-victory/m, Accessed 07-06-2025)//Lane</w:t>
      </w:r>
    </w:p>
    <w:p w14:paraId="15F2D431" w14:textId="77777777" w:rsidR="00E01026" w:rsidRDefault="00E01026" w:rsidP="00E01026">
      <w:r>
        <w:t xml:space="preserve">The most </w:t>
      </w:r>
      <w:r w:rsidRPr="0083678D">
        <w:rPr>
          <w:rStyle w:val="Emphasis"/>
        </w:rPr>
        <w:t>immediate costs</w:t>
      </w:r>
      <w:r w:rsidRPr="0083678D">
        <w:rPr>
          <w:rStyle w:val="StyleUnderline"/>
        </w:rPr>
        <w:t xml:space="preserve"> of a Russian victory would be felt by the </w:t>
      </w:r>
      <w:r w:rsidRPr="0083678D">
        <w:rPr>
          <w:rStyle w:val="Emphasis"/>
        </w:rPr>
        <w:t>Ukrainian</w:t>
      </w:r>
      <w:r w:rsidRPr="0083678D">
        <w:rPr>
          <w:rStyle w:val="StyleUnderline"/>
        </w:rPr>
        <w:t xml:space="preserve"> population</w:t>
      </w:r>
      <w:r>
        <w:t xml:space="preserve">, of course. With much or all of Ukraine under Russian control, the </w:t>
      </w:r>
      <w:r w:rsidRPr="0083678D">
        <w:rPr>
          <w:rStyle w:val="Emphasis"/>
        </w:rPr>
        <w:t>war crimes</w:t>
      </w:r>
      <w:r w:rsidRPr="0083678D">
        <w:rPr>
          <w:rStyle w:val="StyleUnderline"/>
        </w:rPr>
        <w:t xml:space="preserve"> already witnessed in occupied areas of the country would </w:t>
      </w:r>
      <w:r w:rsidRPr="0083678D">
        <w:rPr>
          <w:rStyle w:val="Emphasis"/>
        </w:rPr>
        <w:t>multiply</w:t>
      </w:r>
      <w:r>
        <w:t xml:space="preserve">. </w:t>
      </w:r>
      <w:r w:rsidRPr="0083678D">
        <w:rPr>
          <w:rStyle w:val="Emphasis"/>
        </w:rPr>
        <w:t>Tens of thousands</w:t>
      </w:r>
      <w:r w:rsidRPr="0083678D">
        <w:rPr>
          <w:rStyle w:val="StyleUnderline"/>
        </w:rPr>
        <w:t xml:space="preserve"> would be </w:t>
      </w:r>
      <w:r w:rsidRPr="0083678D">
        <w:rPr>
          <w:rStyle w:val="Emphasis"/>
        </w:rPr>
        <w:t>executed</w:t>
      </w:r>
      <w:r w:rsidRPr="0083678D">
        <w:rPr>
          <w:rStyle w:val="StyleUnderline"/>
        </w:rPr>
        <w:t xml:space="preserve"> or </w:t>
      </w:r>
      <w:r w:rsidRPr="0083678D">
        <w:rPr>
          <w:rStyle w:val="Emphasis"/>
        </w:rPr>
        <w:t>imprisoned</w:t>
      </w:r>
      <w:r>
        <w:t xml:space="preserve">, while </w:t>
      </w:r>
      <w:r w:rsidRPr="0083678D">
        <w:rPr>
          <w:rStyle w:val="StyleUnderline"/>
        </w:rPr>
        <w:t xml:space="preserve">millions would be subjected to </w:t>
      </w:r>
      <w:r w:rsidRPr="0083678D">
        <w:rPr>
          <w:rStyle w:val="Emphasis"/>
        </w:rPr>
        <w:t>forced deportation</w:t>
      </w:r>
      <w:r>
        <w:t xml:space="preserve">. These horrors would </w:t>
      </w:r>
      <w:r w:rsidRPr="0083678D">
        <w:rPr>
          <w:rStyle w:val="StyleUnderline"/>
        </w:rPr>
        <w:t xml:space="preserve">create </w:t>
      </w:r>
      <w:r w:rsidRPr="0083678D">
        <w:rPr>
          <w:rStyle w:val="Emphasis"/>
        </w:rPr>
        <w:t>major humanitarian</w:t>
      </w:r>
      <w:r w:rsidRPr="0083678D">
        <w:rPr>
          <w:rStyle w:val="StyleUnderline"/>
        </w:rPr>
        <w:t xml:space="preserve"> challenges</w:t>
      </w:r>
      <w:r>
        <w:t xml:space="preserve"> for the wider European community, with a massive new wave of Ukrainian refugees flooding across the border into the EU.</w:t>
      </w:r>
    </w:p>
    <w:p w14:paraId="1FC31BA4" w14:textId="77777777" w:rsidR="00E01026" w:rsidRDefault="00E01026" w:rsidP="00E01026">
      <w:r w:rsidRPr="0083678D">
        <w:rPr>
          <w:rStyle w:val="Emphasis"/>
        </w:rPr>
        <w:t>Vindicated</w:t>
      </w:r>
      <w:r>
        <w:t xml:space="preserve"> </w:t>
      </w:r>
      <w:r w:rsidRPr="0083678D">
        <w:rPr>
          <w:rStyle w:val="StyleUnderline"/>
        </w:rPr>
        <w:t xml:space="preserve">and </w:t>
      </w:r>
      <w:r w:rsidRPr="0083678D">
        <w:rPr>
          <w:rStyle w:val="Emphasis"/>
        </w:rPr>
        <w:t>emboldened</w:t>
      </w:r>
      <w:r>
        <w:t xml:space="preserve"> </w:t>
      </w:r>
      <w:r w:rsidRPr="0083678D">
        <w:rPr>
          <w:rStyle w:val="StyleUnderline"/>
        </w:rPr>
        <w:t>by victory in Ukraine</w:t>
      </w:r>
      <w:r>
        <w:t xml:space="preserve">, </w:t>
      </w:r>
      <w:r w:rsidRPr="0083678D">
        <w:rPr>
          <w:rStyle w:val="Emphasis"/>
        </w:rPr>
        <w:t>Putin</w:t>
      </w:r>
      <w:r>
        <w:t xml:space="preserve"> </w:t>
      </w:r>
      <w:r w:rsidRPr="0083678D">
        <w:rPr>
          <w:rStyle w:val="StyleUnderline"/>
        </w:rPr>
        <w:t xml:space="preserve">would almost certainly seek to go </w:t>
      </w:r>
      <w:r w:rsidRPr="0083678D">
        <w:rPr>
          <w:rStyle w:val="Emphasis"/>
        </w:rPr>
        <w:t>further</w:t>
      </w:r>
      <w:r>
        <w:t xml:space="preserve">. The </w:t>
      </w:r>
      <w:r w:rsidRPr="0083678D">
        <w:rPr>
          <w:rStyle w:val="StyleUnderline"/>
        </w:rPr>
        <w:t>Russian dictator</w:t>
      </w:r>
      <w:r>
        <w:t xml:space="preserve"> has </w:t>
      </w:r>
      <w:r w:rsidRPr="0083678D">
        <w:rPr>
          <w:rStyle w:val="StyleUnderline"/>
        </w:rPr>
        <w:t xml:space="preserve">already made clear that he sees the </w:t>
      </w:r>
      <w:r w:rsidRPr="0083678D">
        <w:rPr>
          <w:rStyle w:val="Emphasis"/>
        </w:rPr>
        <w:t>reconquest</w:t>
      </w:r>
      <w:r w:rsidRPr="0083678D">
        <w:rPr>
          <w:rStyle w:val="StyleUnderline"/>
        </w:rPr>
        <w:t xml:space="preserve"> of Ukraine as part of a </w:t>
      </w:r>
      <w:r w:rsidRPr="0083678D">
        <w:rPr>
          <w:rStyle w:val="Emphasis"/>
        </w:rPr>
        <w:t>broader mission</w:t>
      </w:r>
      <w:r w:rsidRPr="0083678D">
        <w:rPr>
          <w:rStyle w:val="StyleUnderline"/>
        </w:rPr>
        <w:t xml:space="preserve"> to correct the perceived </w:t>
      </w:r>
      <w:r w:rsidRPr="0083678D">
        <w:rPr>
          <w:rStyle w:val="Emphasis"/>
        </w:rPr>
        <w:t>injustice</w:t>
      </w:r>
      <w:r w:rsidRPr="0083678D">
        <w:rPr>
          <w:rStyle w:val="StyleUnderline"/>
        </w:rPr>
        <w:t xml:space="preserve"> of the Soviet collapse and the </w:t>
      </w:r>
      <w:r w:rsidRPr="0083678D">
        <w:rPr>
          <w:rStyle w:val="Emphasis"/>
        </w:rPr>
        <w:t>fall</w:t>
      </w:r>
      <w:r w:rsidRPr="0083678D">
        <w:rPr>
          <w:rStyle w:val="StyleUnderline"/>
        </w:rPr>
        <w:t xml:space="preserve"> of “historical Russia.”</w:t>
      </w:r>
      <w:r>
        <w:t xml:space="preserve"> His </w:t>
      </w:r>
      <w:r w:rsidRPr="0083678D">
        <w:rPr>
          <w:rStyle w:val="StyleUnderline"/>
        </w:rPr>
        <w:t xml:space="preserve">next </w:t>
      </w:r>
      <w:r w:rsidRPr="0083678D">
        <w:rPr>
          <w:rStyle w:val="Emphasis"/>
        </w:rPr>
        <w:t>targets</w:t>
      </w:r>
      <w:r w:rsidRPr="0083678D">
        <w:rPr>
          <w:rStyle w:val="StyleUnderline"/>
        </w:rPr>
        <w:t xml:space="preserve"> would most likely be Moldova, Armenia, and the countries of Central Asia</w:t>
      </w:r>
      <w:r>
        <w:t xml:space="preserve">. </w:t>
      </w:r>
      <w:r w:rsidRPr="0083678D">
        <w:rPr>
          <w:rStyle w:val="StyleUnderline"/>
        </w:rPr>
        <w:t xml:space="preserve">If the West proves </w:t>
      </w:r>
      <w:r w:rsidRPr="0083678D">
        <w:rPr>
          <w:rStyle w:val="Emphasis"/>
        </w:rPr>
        <w:t>unwilling</w:t>
      </w:r>
      <w:r w:rsidRPr="0083678D">
        <w:rPr>
          <w:rStyle w:val="StyleUnderline"/>
        </w:rPr>
        <w:t xml:space="preserve"> or unable to </w:t>
      </w:r>
      <w:r w:rsidRPr="0083678D">
        <w:rPr>
          <w:rStyle w:val="Emphasis"/>
        </w:rPr>
        <w:t>stop</w:t>
      </w:r>
      <w:r w:rsidRPr="0083678D">
        <w:rPr>
          <w:rStyle w:val="StyleUnderline"/>
        </w:rPr>
        <w:t xml:space="preserve"> Russia in Ukraine, there will be </w:t>
      </w:r>
      <w:r w:rsidRPr="0083678D">
        <w:rPr>
          <w:rStyle w:val="Emphasis"/>
        </w:rPr>
        <w:t>little</w:t>
      </w:r>
      <w:r w:rsidRPr="0083678D">
        <w:rPr>
          <w:rStyle w:val="StyleUnderline"/>
        </w:rPr>
        <w:t xml:space="preserve"> to deter </w:t>
      </w:r>
      <w:r w:rsidRPr="0083678D">
        <w:rPr>
          <w:rStyle w:val="Emphasis"/>
        </w:rPr>
        <w:t>further aggression</w:t>
      </w:r>
      <w:r w:rsidRPr="0083678D">
        <w:rPr>
          <w:rStyle w:val="StyleUnderline"/>
        </w:rPr>
        <w:t xml:space="preserve"> against smaller and more vulnerable former Soviet republics</w:t>
      </w:r>
      <w:r>
        <w:t>.</w:t>
      </w:r>
    </w:p>
    <w:p w14:paraId="1B083321" w14:textId="77777777" w:rsidR="00E01026" w:rsidRPr="0083678D" w:rsidRDefault="00E01026" w:rsidP="00E01026">
      <w:pPr>
        <w:rPr>
          <w:rStyle w:val="StyleUnderline"/>
        </w:rPr>
      </w:pPr>
      <w:r w:rsidRPr="0083678D">
        <w:rPr>
          <w:rStyle w:val="StyleUnderline"/>
        </w:rPr>
        <w:t xml:space="preserve">With </w:t>
      </w:r>
      <w:r w:rsidRPr="0083678D">
        <w:rPr>
          <w:rStyle w:val="Emphasis"/>
        </w:rPr>
        <w:t>NATO discredited</w:t>
      </w:r>
      <w:r w:rsidRPr="0083678D">
        <w:rPr>
          <w:rStyle w:val="StyleUnderline"/>
        </w:rPr>
        <w:t xml:space="preserve"> by the fall of Ukraine, Putin would then be </w:t>
      </w:r>
      <w:r w:rsidRPr="0083678D">
        <w:rPr>
          <w:rStyle w:val="Emphasis"/>
        </w:rPr>
        <w:t>tempted</w:t>
      </w:r>
      <w:r w:rsidRPr="0083678D">
        <w:rPr>
          <w:rStyle w:val="StyleUnderline"/>
        </w:rPr>
        <w:t xml:space="preserve"> to test the </w:t>
      </w:r>
      <w:r w:rsidRPr="0083678D">
        <w:rPr>
          <w:rStyle w:val="Emphasis"/>
        </w:rPr>
        <w:t>resolve</w:t>
      </w:r>
      <w:r w:rsidRPr="0083678D">
        <w:rPr>
          <w:rStyle w:val="StyleUnderline"/>
        </w:rPr>
        <w:t xml:space="preserve"> of the alliance in a more </w:t>
      </w:r>
      <w:r w:rsidRPr="0083678D">
        <w:rPr>
          <w:rStyle w:val="Emphasis"/>
        </w:rPr>
        <w:t>fundamental manner</w:t>
      </w:r>
      <w:r w:rsidRPr="0083678D">
        <w:rPr>
          <w:rStyle w:val="StyleUnderline"/>
        </w:rPr>
        <w:t xml:space="preserve"> by </w:t>
      </w:r>
      <w:r w:rsidRPr="0083678D">
        <w:rPr>
          <w:rStyle w:val="Emphasis"/>
        </w:rPr>
        <w:t>threatening</w:t>
      </w:r>
      <w:r w:rsidRPr="0083678D">
        <w:rPr>
          <w:rStyle w:val="StyleUnderline"/>
        </w:rPr>
        <w:t xml:space="preserve"> the Baltic states</w:t>
      </w:r>
      <w:r>
        <w:t xml:space="preserve">. </w:t>
      </w:r>
      <w:r w:rsidRPr="0083678D">
        <w:rPr>
          <w:rStyle w:val="StyleUnderline"/>
        </w:rPr>
        <w:t xml:space="preserve">Would a </w:t>
      </w:r>
      <w:r w:rsidRPr="0083678D">
        <w:rPr>
          <w:rStyle w:val="Emphasis"/>
        </w:rPr>
        <w:t>demoralized</w:t>
      </w:r>
      <w:r w:rsidRPr="0083678D">
        <w:rPr>
          <w:rStyle w:val="StyleUnderline"/>
        </w:rPr>
        <w:t xml:space="preserve"> and </w:t>
      </w:r>
      <w:r w:rsidRPr="0083678D">
        <w:rPr>
          <w:rStyle w:val="Emphasis"/>
        </w:rPr>
        <w:t>divided</w:t>
      </w:r>
      <w:r w:rsidRPr="0083678D">
        <w:rPr>
          <w:rStyle w:val="StyleUnderline"/>
        </w:rPr>
        <w:t xml:space="preserve"> NATO go to war with a </w:t>
      </w:r>
      <w:r w:rsidRPr="0083678D">
        <w:rPr>
          <w:rStyle w:val="Emphasis"/>
        </w:rPr>
        <w:t>resurgent Russia</w:t>
      </w:r>
      <w:r w:rsidRPr="0083678D">
        <w:rPr>
          <w:rStyle w:val="StyleUnderline"/>
        </w:rPr>
        <w:t xml:space="preserve"> over an </w:t>
      </w:r>
      <w:r w:rsidRPr="0083678D">
        <w:rPr>
          <w:rStyle w:val="Emphasis"/>
        </w:rPr>
        <w:t>isolated incident</w:t>
      </w:r>
      <w:r w:rsidRPr="0083678D">
        <w:rPr>
          <w:rStyle w:val="StyleUnderline"/>
        </w:rPr>
        <w:t xml:space="preserve"> on the Estonian or Latvian border?</w:t>
      </w:r>
      <w:r>
        <w:t xml:space="preserve"> If not, </w:t>
      </w:r>
      <w:r w:rsidRPr="0083678D">
        <w:rPr>
          <w:rStyle w:val="StyleUnderline"/>
        </w:rPr>
        <w:t xml:space="preserve">Putin would </w:t>
      </w:r>
      <w:r w:rsidRPr="0083678D">
        <w:rPr>
          <w:rStyle w:val="Emphasis"/>
        </w:rPr>
        <w:t>exploit</w:t>
      </w:r>
      <w:r w:rsidRPr="0083678D">
        <w:rPr>
          <w:rStyle w:val="StyleUnderline"/>
        </w:rPr>
        <w:t xml:space="preserve"> this weakness</w:t>
      </w:r>
      <w:r>
        <w:t xml:space="preserve">. </w:t>
      </w:r>
      <w:r w:rsidRPr="0083678D">
        <w:rPr>
          <w:rStyle w:val="StyleUnderline"/>
        </w:rPr>
        <w:t xml:space="preserve">Failure to </w:t>
      </w:r>
      <w:r w:rsidRPr="0083678D">
        <w:rPr>
          <w:rStyle w:val="Emphasis"/>
        </w:rPr>
        <w:t>defend</w:t>
      </w:r>
      <w:r w:rsidRPr="0083678D">
        <w:rPr>
          <w:rStyle w:val="StyleUnderline"/>
        </w:rPr>
        <w:t xml:space="preserve"> the </w:t>
      </w:r>
      <w:r w:rsidRPr="0083678D">
        <w:rPr>
          <w:rStyle w:val="Emphasis"/>
        </w:rPr>
        <w:t>territorial integrity</w:t>
      </w:r>
      <w:r w:rsidRPr="0083678D">
        <w:rPr>
          <w:rStyle w:val="StyleUnderline"/>
        </w:rPr>
        <w:t xml:space="preserve"> of a NATO member state would spark the </w:t>
      </w:r>
      <w:r w:rsidRPr="0083678D">
        <w:rPr>
          <w:rStyle w:val="Emphasis"/>
        </w:rPr>
        <w:t>rapid unraveling</w:t>
      </w:r>
      <w:r w:rsidRPr="0083678D">
        <w:rPr>
          <w:rStyle w:val="StyleUnderline"/>
        </w:rPr>
        <w:t xml:space="preserve"> of the entire alliance, plunging</w:t>
      </w:r>
      <w:r>
        <w:t xml:space="preserve"> the whole of </w:t>
      </w:r>
      <w:r w:rsidRPr="0083678D">
        <w:rPr>
          <w:rStyle w:val="Emphasis"/>
        </w:rPr>
        <w:t>Europe</w:t>
      </w:r>
      <w:r>
        <w:t xml:space="preserve"> </w:t>
      </w:r>
      <w:r w:rsidRPr="0083678D">
        <w:rPr>
          <w:rStyle w:val="StyleUnderline"/>
        </w:rPr>
        <w:t xml:space="preserve">into </w:t>
      </w:r>
      <w:r w:rsidRPr="0083678D">
        <w:rPr>
          <w:rStyle w:val="Emphasis"/>
        </w:rPr>
        <w:t>chaos</w:t>
      </w:r>
      <w:r w:rsidRPr="0083678D">
        <w:rPr>
          <w:rStyle w:val="StyleUnderline"/>
        </w:rPr>
        <w:t>.</w:t>
      </w:r>
    </w:p>
    <w:p w14:paraId="249E3695" w14:textId="77777777" w:rsidR="00E01026" w:rsidRPr="0083678D" w:rsidRDefault="00E01026" w:rsidP="00E01026">
      <w:pPr>
        <w:rPr>
          <w:rStyle w:val="StyleUnderline"/>
        </w:rPr>
      </w:pPr>
      <w:r>
        <w:t xml:space="preserve">Even if the worst case scenario of a direct military confrontation between Russia and NATO could be avoided, a </w:t>
      </w:r>
      <w:r w:rsidRPr="0083678D">
        <w:rPr>
          <w:rStyle w:val="Emphasis"/>
        </w:rPr>
        <w:t>Russian victory</w:t>
      </w:r>
      <w:r w:rsidRPr="0083678D">
        <w:rPr>
          <w:rStyle w:val="StyleUnderline"/>
        </w:rPr>
        <w:t xml:space="preserve"> in Ukraine would inevitably </w:t>
      </w:r>
      <w:r w:rsidRPr="0083678D">
        <w:rPr>
          <w:rStyle w:val="Emphasis"/>
        </w:rPr>
        <w:t>oblige</w:t>
      </w:r>
      <w:r w:rsidRPr="0083678D">
        <w:rPr>
          <w:rStyle w:val="StyleUnderline"/>
        </w:rPr>
        <w:t xml:space="preserve"> Western leaders to </w:t>
      </w:r>
      <w:r w:rsidRPr="0083678D">
        <w:rPr>
          <w:rStyle w:val="Emphasis"/>
        </w:rPr>
        <w:t>boost</w:t>
      </w:r>
      <w:r w:rsidRPr="0083678D">
        <w:rPr>
          <w:rStyle w:val="StyleUnderline"/>
        </w:rPr>
        <w:t xml:space="preserve"> defense spending to levels not witnessed since the end of the </w:t>
      </w:r>
      <w:r w:rsidRPr="0083678D">
        <w:rPr>
          <w:rStyle w:val="Emphasis"/>
        </w:rPr>
        <w:t>Cold War</w:t>
      </w:r>
      <w:r>
        <w:t xml:space="preserve">. </w:t>
      </w:r>
      <w:r w:rsidRPr="0083678D">
        <w:rPr>
          <w:rStyle w:val="StyleUnderline"/>
        </w:rPr>
        <w:t xml:space="preserve">This would require </w:t>
      </w:r>
      <w:r w:rsidRPr="0083678D">
        <w:rPr>
          <w:rStyle w:val="Emphasis"/>
        </w:rPr>
        <w:t>sums</w:t>
      </w:r>
      <w:r w:rsidRPr="0083678D">
        <w:rPr>
          <w:rStyle w:val="StyleUnderline"/>
        </w:rPr>
        <w:t xml:space="preserve"> far in excess of the money currently being </w:t>
      </w:r>
      <w:r w:rsidRPr="0083678D">
        <w:rPr>
          <w:rStyle w:val="Emphasis"/>
        </w:rPr>
        <w:t>allocated</w:t>
      </w:r>
      <w:r w:rsidRPr="0083678D">
        <w:rPr>
          <w:rStyle w:val="StyleUnderline"/>
        </w:rPr>
        <w:t xml:space="preserve"> to Ukraine.</w:t>
      </w:r>
      <w:r>
        <w:t xml:space="preserve"> Outgoing US Joint Chiefs of Staff Chair General Mark Milley recently warned that </w:t>
      </w:r>
      <w:r w:rsidRPr="0083678D">
        <w:rPr>
          <w:rStyle w:val="StyleUnderline"/>
        </w:rPr>
        <w:t xml:space="preserve">a Russian victory in Ukraine would lead to a potential </w:t>
      </w:r>
      <w:r w:rsidRPr="0083678D">
        <w:rPr>
          <w:rStyle w:val="Emphasis"/>
        </w:rPr>
        <w:t>“doubling”</w:t>
      </w:r>
      <w:r w:rsidRPr="0083678D">
        <w:rPr>
          <w:rStyle w:val="StyleUnderline"/>
        </w:rPr>
        <w:t xml:space="preserve"> of </w:t>
      </w:r>
      <w:r w:rsidRPr="0083678D">
        <w:rPr>
          <w:rStyle w:val="Emphasis"/>
        </w:rPr>
        <w:t>defense budgets</w:t>
      </w:r>
      <w:r>
        <w:t xml:space="preserve">. Others have suggested the cost would be much higher, noting the </w:t>
      </w:r>
      <w:r w:rsidRPr="0083678D">
        <w:rPr>
          <w:rStyle w:val="StyleUnderline"/>
        </w:rPr>
        <w:t xml:space="preserve">need to </w:t>
      </w:r>
      <w:r w:rsidRPr="0083678D">
        <w:rPr>
          <w:rStyle w:val="Emphasis"/>
        </w:rPr>
        <w:t>establish</w:t>
      </w:r>
      <w:r w:rsidRPr="0083678D">
        <w:rPr>
          <w:rStyle w:val="StyleUnderline"/>
        </w:rPr>
        <w:t xml:space="preserve"> and </w:t>
      </w:r>
      <w:r w:rsidRPr="0083678D">
        <w:rPr>
          <w:rStyle w:val="Emphasis"/>
        </w:rPr>
        <w:t>indefinitely maintain</w:t>
      </w:r>
      <w:r w:rsidRPr="0083678D">
        <w:rPr>
          <w:rStyle w:val="StyleUnderline"/>
        </w:rPr>
        <w:t xml:space="preserve"> a dramatically increased military presence in Central and Eastern </w:t>
      </w:r>
      <w:r w:rsidRPr="0083678D">
        <w:rPr>
          <w:rStyle w:val="Emphasis"/>
        </w:rPr>
        <w:t>Europe</w:t>
      </w:r>
      <w:r w:rsidRPr="0083678D">
        <w:rPr>
          <w:rStyle w:val="StyleUnderline"/>
        </w:rPr>
        <w:t>.</w:t>
      </w:r>
    </w:p>
    <w:p w14:paraId="64A0B171" w14:textId="77777777" w:rsidR="00E01026" w:rsidRPr="0083678D" w:rsidRDefault="00E01026" w:rsidP="00E01026">
      <w:pPr>
        <w:rPr>
          <w:rStyle w:val="StyleUnderline"/>
        </w:rPr>
      </w:pPr>
      <w:r>
        <w:t xml:space="preserve">While the direct financial and security costs of a Russian victory in Ukraine are already alarming, </w:t>
      </w:r>
      <w:r w:rsidRPr="0083678D">
        <w:rPr>
          <w:rStyle w:val="StyleUnderline"/>
        </w:rPr>
        <w:t xml:space="preserve">the </w:t>
      </w:r>
      <w:r w:rsidRPr="0083678D">
        <w:rPr>
          <w:rStyle w:val="Emphasis"/>
        </w:rPr>
        <w:t>geopolitical price</w:t>
      </w:r>
      <w:r w:rsidRPr="0083678D">
        <w:rPr>
          <w:rStyle w:val="StyleUnderline"/>
        </w:rPr>
        <w:t xml:space="preserve"> would be even greater</w:t>
      </w:r>
      <w:r>
        <w:t xml:space="preserve">. The recent </w:t>
      </w:r>
      <w:r w:rsidRPr="0083678D">
        <w:rPr>
          <w:rStyle w:val="Emphasis"/>
        </w:rPr>
        <w:t>escalation</w:t>
      </w:r>
      <w:r w:rsidRPr="0083678D">
        <w:rPr>
          <w:rStyle w:val="StyleUnderline"/>
        </w:rPr>
        <w:t xml:space="preserve"> in Israel is a direct consequence of the West’s </w:t>
      </w:r>
      <w:r w:rsidRPr="0083678D">
        <w:rPr>
          <w:rStyle w:val="Emphasis"/>
        </w:rPr>
        <w:t>indecisive response</w:t>
      </w:r>
      <w:r w:rsidRPr="0083678D">
        <w:rPr>
          <w:rStyle w:val="StyleUnderline"/>
        </w:rPr>
        <w:t xml:space="preserve"> to Russia’s attack on Ukraine</w:t>
      </w:r>
      <w:r>
        <w:t xml:space="preserve">. If Putin’s invasion is seen to succeed, </w:t>
      </w:r>
      <w:r w:rsidRPr="0083678D">
        <w:rPr>
          <w:rStyle w:val="StyleUnderline"/>
        </w:rPr>
        <w:t xml:space="preserve">other </w:t>
      </w:r>
      <w:r w:rsidRPr="0083678D">
        <w:rPr>
          <w:rStyle w:val="Emphasis"/>
        </w:rPr>
        <w:t>authoritarians</w:t>
      </w:r>
      <w:r w:rsidRPr="0083678D">
        <w:rPr>
          <w:rStyle w:val="StyleUnderline"/>
        </w:rPr>
        <w:t xml:space="preserve"> will be </w:t>
      </w:r>
      <w:r w:rsidRPr="0083678D">
        <w:rPr>
          <w:rStyle w:val="Emphasis"/>
        </w:rPr>
        <w:t>encouraged</w:t>
      </w:r>
      <w:r w:rsidRPr="0083678D">
        <w:rPr>
          <w:rStyle w:val="StyleUnderline"/>
        </w:rPr>
        <w:t xml:space="preserve"> and international instability will </w:t>
      </w:r>
      <w:r w:rsidRPr="0083678D">
        <w:rPr>
          <w:rStyle w:val="Emphasis"/>
        </w:rPr>
        <w:t>spread</w:t>
      </w:r>
      <w:r w:rsidRPr="0083678D">
        <w:rPr>
          <w:rStyle w:val="StyleUnderline"/>
        </w:rPr>
        <w:t xml:space="preserve"> even further</w:t>
      </w:r>
      <w:r>
        <w:t xml:space="preserve">. </w:t>
      </w:r>
      <w:r w:rsidRPr="0083678D">
        <w:rPr>
          <w:rStyle w:val="StyleUnderline"/>
        </w:rPr>
        <w:t xml:space="preserve">The </w:t>
      </w:r>
      <w:r w:rsidRPr="0083678D">
        <w:rPr>
          <w:rStyle w:val="Emphasis"/>
        </w:rPr>
        <w:t>entire world</w:t>
      </w:r>
      <w:r w:rsidRPr="0083678D">
        <w:rPr>
          <w:rStyle w:val="StyleUnderline"/>
        </w:rPr>
        <w:t xml:space="preserve"> will face </w:t>
      </w:r>
      <w:r w:rsidRPr="0083678D">
        <w:rPr>
          <w:rStyle w:val="Emphasis"/>
        </w:rPr>
        <w:t>decades of insecurity</w:t>
      </w:r>
      <w:r w:rsidRPr="0083678D">
        <w:rPr>
          <w:rStyle w:val="StyleUnderline"/>
        </w:rPr>
        <w:t xml:space="preserve"> marked by mounting militarism, mutual suspicion, and multiplying acts of </w:t>
      </w:r>
      <w:r w:rsidRPr="0083678D">
        <w:rPr>
          <w:rStyle w:val="Emphasis"/>
        </w:rPr>
        <w:t>international aggression</w:t>
      </w:r>
      <w:r>
        <w:t xml:space="preserve">. </w:t>
      </w:r>
      <w:r w:rsidRPr="0083678D">
        <w:rPr>
          <w:rStyle w:val="StyleUnderline"/>
        </w:rPr>
        <w:t>The</w:t>
      </w:r>
      <w:r>
        <w:t xml:space="preserve"> opportunity </w:t>
      </w:r>
      <w:r w:rsidRPr="0083678D">
        <w:rPr>
          <w:rStyle w:val="StyleUnderline"/>
        </w:rPr>
        <w:t xml:space="preserve">cost to the global economy will be measured in the </w:t>
      </w:r>
      <w:r w:rsidRPr="0083678D">
        <w:rPr>
          <w:rStyle w:val="Emphasis"/>
        </w:rPr>
        <w:t>tens of trillions</w:t>
      </w:r>
      <w:r w:rsidRPr="0083678D">
        <w:rPr>
          <w:rStyle w:val="StyleUnderline"/>
        </w:rPr>
        <w:t>.</w:t>
      </w:r>
    </w:p>
    <w:p w14:paraId="03C4288D" w14:textId="77777777" w:rsidR="00E01026" w:rsidRPr="00EF08C5" w:rsidRDefault="00E01026" w:rsidP="00E01026"/>
    <w:p w14:paraId="17545D4D" w14:textId="77777777" w:rsidR="00E01026" w:rsidRDefault="00E01026" w:rsidP="00E01026"/>
    <w:p w14:paraId="1A8C0FAB" w14:textId="77777777" w:rsidR="00E01026" w:rsidRDefault="00E01026" w:rsidP="00E01026">
      <w:pPr>
        <w:pStyle w:val="Heading4"/>
      </w:pPr>
      <w:r>
        <w:t>Scenario 3: Arctic War</w:t>
      </w:r>
    </w:p>
    <w:p w14:paraId="0A41CB8C" w14:textId="77777777" w:rsidR="00E01026" w:rsidRDefault="00E01026" w:rsidP="00E01026">
      <w:pPr>
        <w:pStyle w:val="Heading4"/>
      </w:pPr>
      <w:r>
        <w:t xml:space="preserve">Arctic militarization in the </w:t>
      </w:r>
      <w:proofErr w:type="spellStart"/>
      <w:r>
        <w:t>squo</w:t>
      </w:r>
      <w:proofErr w:type="spellEnd"/>
      <w:r>
        <w:t xml:space="preserve"> will lead to conflict with Russia and China</w:t>
      </w:r>
    </w:p>
    <w:p w14:paraId="192A64B9" w14:textId="77777777" w:rsidR="00E01026" w:rsidRPr="00C220E3" w:rsidRDefault="00E01026" w:rsidP="00E01026">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xml:space="preserve">) </w:t>
      </w:r>
      <w:proofErr w:type="spellStart"/>
      <w:r>
        <w:t>wtk</w:t>
      </w:r>
      <w:proofErr w:type="spellEnd"/>
    </w:p>
    <w:p w14:paraId="0A66BCCA" w14:textId="77777777" w:rsidR="00E01026" w:rsidRDefault="00E01026" w:rsidP="00E01026">
      <w:pPr>
        <w:rPr>
          <w:rStyle w:val="StyleUnderline"/>
        </w:rPr>
      </w:pPr>
      <w:r w:rsidRPr="00666CEF">
        <w:rPr>
          <w:rStyle w:val="StyleUnderline"/>
          <w:highlight w:val="cyan"/>
        </w:rPr>
        <w:t>Moscow</w:t>
      </w:r>
      <w:r w:rsidRPr="00C220E3">
        <w:rPr>
          <w:rStyle w:val="StyleUnderline"/>
        </w:rPr>
        <w:t xml:space="preserve"> aggressively claims vast Arctic territories and </w:t>
      </w:r>
      <w:r w:rsidRPr="007734C3">
        <w:rPr>
          <w:rStyle w:val="StyleUnderline"/>
        </w:rPr>
        <w:t xml:space="preserve">has heavily </w:t>
      </w:r>
      <w:r w:rsidRPr="007734C3">
        <w:rPr>
          <w:rStyle w:val="StyleUnderline"/>
          <w:highlight w:val="cyan"/>
        </w:rPr>
        <w:t>invested i</w:t>
      </w:r>
      <w:r w:rsidRPr="00666CEF">
        <w:rPr>
          <w:rStyle w:val="StyleUnderline"/>
          <w:highlight w:val="cyan"/>
        </w:rPr>
        <w:t>n</w:t>
      </w:r>
      <w:r w:rsidRPr="00C220E3">
        <w:rPr>
          <w:rStyle w:val="StyleUnderline"/>
        </w:rPr>
        <w:t xml:space="preserve"> building a formidable </w:t>
      </w:r>
      <w:r w:rsidRPr="00666CEF">
        <w:rPr>
          <w:rStyle w:val="StyleUnderline"/>
          <w:highlight w:val="cyan"/>
        </w:rPr>
        <w:t xml:space="preserve">Arctic </w:t>
      </w:r>
      <w:r w:rsidRPr="007734C3">
        <w:rPr>
          <w:rStyle w:val="StyleUnderline"/>
        </w:rPr>
        <w:t xml:space="preserve">military </w:t>
      </w:r>
      <w:r w:rsidRPr="00666CEF">
        <w:rPr>
          <w:rStyle w:val="StyleUnderline"/>
          <w:highlight w:val="cyan"/>
        </w:rPr>
        <w:t>presence</w:t>
      </w:r>
      <w:r w:rsidRPr="00C220E3">
        <w:rPr>
          <w:sz w:val="16"/>
        </w:rPr>
        <w:t xml:space="preserve">. </w:t>
      </w:r>
      <w:r w:rsidRPr="00C220E3">
        <w:rPr>
          <w:rStyle w:val="StyleUnderline"/>
        </w:rPr>
        <w:t xml:space="preserve">Russia’s invasion of </w:t>
      </w:r>
      <w:r w:rsidRPr="007734C3">
        <w:rPr>
          <w:rStyle w:val="StyleUnderline"/>
        </w:rPr>
        <w:t>Ukraine proves its willingness to use force</w:t>
      </w:r>
      <w:r w:rsidRPr="00C220E3">
        <w:rPr>
          <w:rStyle w:val="StyleUnderline"/>
        </w:rPr>
        <w:t xml:space="preserve"> in territorial </w:t>
      </w:r>
      <w:r w:rsidRPr="00D22570">
        <w:rPr>
          <w:rStyle w:val="StyleUnderline"/>
        </w:rPr>
        <w:t>disputes</w:t>
      </w:r>
      <w:r w:rsidRPr="00C220E3">
        <w:rPr>
          <w:sz w:val="16"/>
        </w:rPr>
        <w:t xml:space="preserve">. </w:t>
      </w:r>
      <w:r w:rsidRPr="00C220E3">
        <w:rPr>
          <w:rStyle w:val="StyleUnderline"/>
        </w:rPr>
        <w:t>Expanding access and growing military capabilities are making the Arctic increasingly volatile</w:t>
      </w:r>
      <w:r w:rsidRPr="00C220E3">
        <w:rPr>
          <w:sz w:val="16"/>
        </w:rPr>
        <w:t xml:space="preserve">. While Russia has not yet destabilized the region, </w:t>
      </w:r>
      <w:r w:rsidRPr="00666CEF">
        <w:rPr>
          <w:rStyle w:val="StyleUnderline"/>
          <w:highlight w:val="cyan"/>
        </w:rPr>
        <w:t>provocative actions</w:t>
      </w:r>
      <w:r w:rsidRPr="00C220E3">
        <w:rPr>
          <w:sz w:val="16"/>
        </w:rPr>
        <w:t xml:space="preserve">, such as dropping paratroopers near the North Pole, </w:t>
      </w:r>
      <w:r w:rsidRPr="00666CEF">
        <w:rPr>
          <w:rStyle w:val="StyleUnderline"/>
          <w:highlight w:val="cyan"/>
        </w:rPr>
        <w:t>signal</w:t>
      </w:r>
      <w:r w:rsidRPr="00C220E3">
        <w:rPr>
          <w:rStyle w:val="StyleUnderline"/>
        </w:rPr>
        <w:t xml:space="preserve"> its </w:t>
      </w:r>
      <w:r w:rsidRPr="00666CEF">
        <w:rPr>
          <w:rStyle w:val="StyleUnderline"/>
          <w:highlight w:val="cyan"/>
        </w:rPr>
        <w:t>willingness to escalate</w:t>
      </w:r>
      <w:r w:rsidRPr="00C220E3">
        <w:rPr>
          <w:sz w:val="16"/>
        </w:rPr>
        <w:t xml:space="preserve">. </w:t>
      </w:r>
      <w:r w:rsidRPr="00666CEF">
        <w:rPr>
          <w:rStyle w:val="StyleUnderline"/>
          <w:highlight w:val="cyan"/>
        </w:rPr>
        <w:t xml:space="preserve">Competition </w:t>
      </w:r>
      <w:r w:rsidRPr="007734C3">
        <w:rPr>
          <w:rStyle w:val="StyleUnderline"/>
        </w:rPr>
        <w:t xml:space="preserve">in the high north </w:t>
      </w:r>
      <w:r w:rsidRPr="007734C3">
        <w:rPr>
          <w:rStyle w:val="StyleUnderline"/>
          <w:highlight w:val="cyan"/>
        </w:rPr>
        <w:t>will</w:t>
      </w:r>
      <w:r w:rsidRPr="007734C3">
        <w:rPr>
          <w:rStyle w:val="StyleUnderline"/>
        </w:rPr>
        <w:t xml:space="preserve"> only </w:t>
      </w:r>
      <w:r w:rsidRPr="00666CEF">
        <w:rPr>
          <w:rStyle w:val="StyleUnderline"/>
          <w:highlight w:val="cyan"/>
        </w:rPr>
        <w:t>intensify.</w:t>
      </w:r>
    </w:p>
    <w:p w14:paraId="226551F9" w14:textId="77777777" w:rsidR="00E01026" w:rsidRPr="00C220E3" w:rsidRDefault="00E01026" w:rsidP="00E01026">
      <w:pPr>
        <w:rPr>
          <w:sz w:val="16"/>
        </w:rPr>
      </w:pPr>
      <w:r w:rsidRPr="00C220E3">
        <w:rPr>
          <w:sz w:val="16"/>
        </w:rPr>
        <w:t xml:space="preserve">In a conflict, </w:t>
      </w:r>
      <w:r w:rsidRPr="00C220E3">
        <w:rPr>
          <w:rStyle w:val="StyleUnderline"/>
        </w:rPr>
        <w:t>Russia’s</w:t>
      </w:r>
      <w:r w:rsidRPr="00C220E3">
        <w:rPr>
          <w:sz w:val="16"/>
        </w:rPr>
        <w:t xml:space="preserve"> expanding Arctic maneuver </w:t>
      </w:r>
      <w:r w:rsidRPr="00C220E3">
        <w:rPr>
          <w:rStyle w:val="StyleUnderline"/>
        </w:rPr>
        <w:t>space and long-range missile capabilities pose a major security challenge</w:t>
      </w:r>
      <w:r w:rsidRPr="00C220E3">
        <w:rPr>
          <w:sz w:val="16"/>
        </w:rPr>
        <w:t>. Opening seas allow Russian and Chinese forces to move between the Pacific and Atlantic, while aircraft and naval vessels can launch long-range missile strikes on North America or the North Atlantic from the relative safety of Russian-controlled waters and airspace.</w:t>
      </w:r>
    </w:p>
    <w:p w14:paraId="240686F7" w14:textId="77777777" w:rsidR="00E01026" w:rsidRDefault="00E01026" w:rsidP="00E01026">
      <w:pPr>
        <w:rPr>
          <w:rStyle w:val="StyleUnderline"/>
        </w:rPr>
      </w:pPr>
      <w:r w:rsidRPr="00C220E3">
        <w:rPr>
          <w:sz w:val="16"/>
        </w:rPr>
        <w:t xml:space="preserve">More concerning, </w:t>
      </w:r>
      <w:r w:rsidRPr="00666CEF">
        <w:rPr>
          <w:rStyle w:val="StyleUnderline"/>
          <w:highlight w:val="cyan"/>
        </w:rPr>
        <w:t>Russia and China are rapidly developing “precise mass”</w:t>
      </w:r>
      <w:r w:rsidRPr="00C220E3">
        <w:rPr>
          <w:sz w:val="16"/>
        </w:rPr>
        <w:t xml:space="preserve"> — </w:t>
      </w:r>
      <w:r w:rsidRPr="00666CEF">
        <w:rPr>
          <w:rStyle w:val="StyleUnderline"/>
          <w:highlight w:val="cyan"/>
        </w:rPr>
        <w:t xml:space="preserve">autonomous air, sea, </w:t>
      </w:r>
      <w:r w:rsidRPr="007734C3">
        <w:rPr>
          <w:rStyle w:val="StyleUnderline"/>
        </w:rPr>
        <w:t xml:space="preserve">and undersea </w:t>
      </w:r>
      <w:r w:rsidRPr="00666CEF">
        <w:rPr>
          <w:rStyle w:val="StyleUnderline"/>
          <w:highlight w:val="cyan"/>
        </w:rPr>
        <w:t>forces</w:t>
      </w:r>
      <w:r w:rsidRPr="00C220E3">
        <w:rPr>
          <w:sz w:val="16"/>
        </w:rPr>
        <w:t xml:space="preserve">. </w:t>
      </w:r>
      <w:r w:rsidRPr="00C220E3">
        <w:rPr>
          <w:rStyle w:val="StyleUnderline"/>
        </w:rPr>
        <w:t>China is building the first drone aircraft carrier, while Russia already operates autonomous maritime vehicles</w:t>
      </w:r>
      <w:r w:rsidRPr="00C220E3">
        <w:rPr>
          <w:sz w:val="16"/>
        </w:rPr>
        <w:t xml:space="preserve">. </w:t>
      </w:r>
      <w:r w:rsidRPr="00C220E3">
        <w:rPr>
          <w:rStyle w:val="StyleUnderline"/>
        </w:rPr>
        <w:t>The Russian Sarma autonomous undersea vessels can conduct long-endurance missions, enabling a persistent Russian presence unmatched by occasional American, Canadian, or Danish patrols.</w:t>
      </w:r>
    </w:p>
    <w:p w14:paraId="29746C7A" w14:textId="77777777" w:rsidR="00E01026" w:rsidRPr="00C220E3" w:rsidRDefault="00E01026" w:rsidP="00E01026">
      <w:pPr>
        <w:rPr>
          <w:sz w:val="16"/>
        </w:rPr>
      </w:pPr>
      <w:r w:rsidRPr="00C220E3">
        <w:rPr>
          <w:sz w:val="16"/>
        </w:rPr>
        <w:t>Reframing Arctic Strategy into America’s Geostrategy</w:t>
      </w:r>
    </w:p>
    <w:p w14:paraId="72724761" w14:textId="77777777" w:rsidR="00E01026" w:rsidRDefault="00E01026" w:rsidP="00E01026">
      <w:pPr>
        <w:rPr>
          <w:rStyle w:val="StyleUnderline"/>
        </w:rPr>
      </w:pPr>
      <w:r w:rsidRPr="007734C3">
        <w:rPr>
          <w:rStyle w:val="StyleUnderline"/>
        </w:rPr>
        <w:t>As the Russia-China-Iran-North Korea axis strengthens</w:t>
      </w:r>
      <w:r w:rsidRPr="00C220E3">
        <w:rPr>
          <w:rStyle w:val="StyleUnderline"/>
        </w:rPr>
        <w:t>,</w:t>
      </w:r>
      <w:r w:rsidRPr="00C220E3">
        <w:rPr>
          <w:sz w:val="16"/>
        </w:rPr>
        <w:t xml:space="preserve"> </w:t>
      </w:r>
      <w:r w:rsidRPr="00666CEF">
        <w:rPr>
          <w:rStyle w:val="StyleUnderline"/>
          <w:highlight w:val="cyan"/>
        </w:rPr>
        <w:t xml:space="preserve">traditional American </w:t>
      </w:r>
      <w:r w:rsidRPr="007734C3">
        <w:rPr>
          <w:rStyle w:val="StyleUnderline"/>
        </w:rPr>
        <w:t xml:space="preserve">geostrategic </w:t>
      </w:r>
      <w:r w:rsidRPr="00666CEF">
        <w:rPr>
          <w:rStyle w:val="StyleUnderline"/>
          <w:highlight w:val="cyan"/>
        </w:rPr>
        <w:t>views are outdated</w:t>
      </w:r>
      <w:r w:rsidRPr="00C220E3">
        <w:rPr>
          <w:sz w:val="16"/>
        </w:rPr>
        <w:t xml:space="preserve">. </w:t>
      </w:r>
      <w:r w:rsidRPr="00666CEF">
        <w:rPr>
          <w:rStyle w:val="StyleUnderline"/>
        </w:rPr>
        <w:t>Conventional threats no longer come only from the east or west</w:t>
      </w:r>
      <w:r w:rsidRPr="00C220E3">
        <w:rPr>
          <w:sz w:val="16"/>
        </w:rPr>
        <w:t xml:space="preserve"> — </w:t>
      </w:r>
      <w:r w:rsidRPr="00666CEF">
        <w:rPr>
          <w:rStyle w:val="Emphasis"/>
          <w:highlight w:val="cyan"/>
        </w:rPr>
        <w:t>the Arctic</w:t>
      </w:r>
      <w:r w:rsidRPr="00666CEF">
        <w:rPr>
          <w:sz w:val="16"/>
          <w:highlight w:val="cyan"/>
        </w:rPr>
        <w:t xml:space="preserve"> </w:t>
      </w:r>
      <w:r w:rsidRPr="007734C3">
        <w:rPr>
          <w:rStyle w:val="StyleUnderline"/>
        </w:rPr>
        <w:t xml:space="preserve">now </w:t>
      </w:r>
      <w:r w:rsidRPr="00666CEF">
        <w:rPr>
          <w:rStyle w:val="StyleUnderline"/>
          <w:highlight w:val="cyan"/>
        </w:rPr>
        <w:t xml:space="preserve">presents a growing danger </w:t>
      </w:r>
      <w:r w:rsidRPr="00666CEF">
        <w:rPr>
          <w:rStyle w:val="Emphasis"/>
          <w:highlight w:val="cyan"/>
        </w:rPr>
        <w:t>beyond the existential risk of nuclear attack</w:t>
      </w:r>
      <w:r w:rsidRPr="00666CEF">
        <w:rPr>
          <w:sz w:val="16"/>
          <w:highlight w:val="cyan"/>
        </w:rPr>
        <w:t xml:space="preserve">. </w:t>
      </w:r>
      <w:r w:rsidRPr="007734C3">
        <w:rPr>
          <w:rStyle w:val="StyleUnderline"/>
        </w:rPr>
        <w:t>It has become</w:t>
      </w:r>
      <w:r w:rsidRPr="00C220E3">
        <w:rPr>
          <w:sz w:val="16"/>
        </w:rPr>
        <w:t xml:space="preserve"> a zone of daily competition and </w:t>
      </w:r>
      <w:r w:rsidRPr="007734C3">
        <w:rPr>
          <w:rStyle w:val="StyleUnderline"/>
        </w:rPr>
        <w:t>a</w:t>
      </w:r>
      <w:r w:rsidRPr="00666CEF">
        <w:rPr>
          <w:rStyle w:val="StyleUnderline"/>
          <w:highlight w:val="cyan"/>
        </w:rPr>
        <w:t xml:space="preserve"> potential battleground </w:t>
      </w:r>
      <w:r w:rsidRPr="007734C3">
        <w:rPr>
          <w:rStyle w:val="StyleUnderline"/>
          <w:highlight w:val="cyan"/>
        </w:rPr>
        <w:t xml:space="preserve">in </w:t>
      </w:r>
      <w:r w:rsidRPr="007734C3">
        <w:rPr>
          <w:rStyle w:val="Emphasis"/>
          <w:highlight w:val="cyan"/>
        </w:rPr>
        <w:t>future</w:t>
      </w:r>
      <w:r w:rsidRPr="007734C3">
        <w:rPr>
          <w:rStyle w:val="Emphasis"/>
        </w:rPr>
        <w:t xml:space="preserve"> Atlantic or Pacific </w:t>
      </w:r>
      <w:r w:rsidRPr="00666CEF">
        <w:rPr>
          <w:rStyle w:val="Emphasis"/>
          <w:highlight w:val="cyan"/>
        </w:rPr>
        <w:t>conflicts</w:t>
      </w:r>
      <w:r w:rsidRPr="00C220E3">
        <w:rPr>
          <w:sz w:val="16"/>
        </w:rPr>
        <w:t xml:space="preserve">. </w:t>
      </w:r>
      <w:r w:rsidRPr="007734C3">
        <w:rPr>
          <w:rStyle w:val="StyleUnderline"/>
        </w:rPr>
        <w:t>Modern threats</w:t>
      </w:r>
      <w:r w:rsidRPr="00C220E3">
        <w:rPr>
          <w:rStyle w:val="StyleUnderline"/>
        </w:rPr>
        <w:t xml:space="preserve"> extend beyond bombers and intercontinental missiles to </w:t>
      </w:r>
      <w:r w:rsidRPr="007734C3">
        <w:rPr>
          <w:rStyle w:val="StyleUnderline"/>
        </w:rPr>
        <w:t>include a diverse array of air and sea systems</w:t>
      </w:r>
      <w:r w:rsidRPr="00C220E3">
        <w:rPr>
          <w:rStyle w:val="StyleUnderline"/>
        </w:rPr>
        <w:t>. Autonomous vehicles will fight alongside traditional ships and aircraft in large numbers.</w:t>
      </w:r>
    </w:p>
    <w:p w14:paraId="252943E2" w14:textId="77777777" w:rsidR="00E01026" w:rsidRPr="00C220E3" w:rsidRDefault="00E01026" w:rsidP="00E01026">
      <w:pPr>
        <w:rPr>
          <w:sz w:val="16"/>
        </w:rPr>
      </w:pPr>
      <w:r w:rsidRPr="00C220E3">
        <w:rPr>
          <w:sz w:val="16"/>
        </w:rPr>
        <w:t>America’s line of contact with adversaries stretches from the First Island Chain, through the Bering Strait, across the Arctic Ocean to Norway, then down the NATO’s eastern border to Turkey.</w:t>
      </w:r>
    </w:p>
    <w:p w14:paraId="3B1E0174" w14:textId="77777777" w:rsidR="00E01026" w:rsidRDefault="00E01026" w:rsidP="00E01026">
      <w:pPr>
        <w:rPr>
          <w:sz w:val="16"/>
        </w:rPr>
      </w:pPr>
      <w:r w:rsidRPr="00666CEF">
        <w:rPr>
          <w:rStyle w:val="StyleUnderline"/>
          <w:highlight w:val="cyan"/>
        </w:rPr>
        <w:t>American national security depends on defeating Arctic-based threats</w:t>
      </w:r>
      <w:r w:rsidRPr="00C220E3">
        <w:rPr>
          <w:rStyle w:val="StyleUnderline"/>
        </w:rPr>
        <w:t xml:space="preserve"> to North America while blocking Russian and Chinese power projection into the North Atlantic and North Pacific</w:t>
      </w:r>
      <w:r w:rsidRPr="00C220E3">
        <w:rPr>
          <w:sz w:val="16"/>
        </w:rPr>
        <w:t>. Greenland is the geostrategic linchpin connecting the Arctic, North America, and Europe — a potential the United States and Denmark have yet to fully leverage.</w:t>
      </w:r>
    </w:p>
    <w:p w14:paraId="092A9C81" w14:textId="77777777" w:rsidR="00E01026" w:rsidRDefault="00E01026" w:rsidP="00E01026">
      <w:pPr>
        <w:pStyle w:val="Heading4"/>
      </w:pPr>
      <w:r>
        <w:t>The plan is necessary to stop Russian and Chinese aggression throughout the globe.</w:t>
      </w:r>
    </w:p>
    <w:p w14:paraId="42C2C0C7" w14:textId="77777777" w:rsidR="00E01026" w:rsidRDefault="00E01026" w:rsidP="00E01026">
      <w:r w:rsidRPr="00367F0D">
        <w:rPr>
          <w:rStyle w:val="Style13ptBold"/>
        </w:rPr>
        <w:t>Gifford and Bassler ’25</w:t>
      </w:r>
      <w:r>
        <w:t xml:space="preserve"> (Dr. Chris Bassler, Director of Integrated Deterrence at MITRE, one of the founding “</w:t>
      </w:r>
      <w:proofErr w:type="spellStart"/>
      <w:r>
        <w:t>plankowners</w:t>
      </w:r>
      <w:proofErr w:type="spellEnd"/>
      <w:r>
        <w:t xml:space="preserve">” of ICE-PPR (the International Cooperative Engagement Program for Polar Research). Department of Defense, working with and traveling to all the Arctic nations, including several remote outposts. </w:t>
      </w:r>
      <w:r w:rsidRPr="00367F0D">
        <w:t>two Department of Navy Meritorious Civilian Service Awards, from the Secretary of the Navy and the Chief of Naval Research</w:t>
      </w:r>
      <w:r>
        <w:t xml:space="preserve">, </w:t>
      </w:r>
      <w:r w:rsidRPr="00367F0D">
        <w:t>Ph.D. in Aerospace Engineering from Virginia Tech; a M.A. in Security Policy Studies and Graduate Certificate in Asian Studies</w:t>
      </w:r>
      <w:r>
        <w:t xml:space="preserve">. Talia Gifford &amp; Journal of Arctic Security • Vol. 2 (2025) </w:t>
      </w:r>
      <w:r w:rsidRPr="00367F0D">
        <w:t>https://tedstevensarcticcenter.org/wp-content/uploads/2025/02/JAS-Vol-2-Winter-2025.pdf#page=94</w:t>
      </w:r>
      <w:r>
        <w:t>); LF</w:t>
      </w:r>
    </w:p>
    <w:p w14:paraId="446A69CF" w14:textId="77777777" w:rsidR="00E01026" w:rsidRDefault="00E01026" w:rsidP="00E01026"/>
    <w:p w14:paraId="416A0A08" w14:textId="77777777" w:rsidR="00E01026" w:rsidRDefault="00E01026" w:rsidP="00E01026">
      <w:r>
        <w:t>A NEW SWING STRATEGY-THROUGH THE ARCTIC</w:t>
      </w:r>
    </w:p>
    <w:p w14:paraId="1C0FBAF6" w14:textId="77777777" w:rsidR="00E01026" w:rsidRDefault="00E01026" w:rsidP="00E01026">
      <w:r>
        <w:t>The first military asset to transit across the Arctic and the North Pole was the USS Nautilus with Operation SUNSHINE in 1958 (Brown, 2014). President Eisenhower’s direction to provide this demonstration in the wake of the Soviet launch of Sputnik was the beginning of Cold War efforts to combine the ability to swing forces from military theaters through the Arctic and to signal capability and resolve to adversaries (Anderson &amp; Keith, 2008; Griffin, 2013).</w:t>
      </w:r>
    </w:p>
    <w:p w14:paraId="228431FB" w14:textId="77777777" w:rsidR="00E01026" w:rsidRDefault="00E01026" w:rsidP="00E01026">
      <w:r w:rsidRPr="00EE4023">
        <w:rPr>
          <w:rStyle w:val="StyleUnderline"/>
        </w:rPr>
        <w:t xml:space="preserve">The US military's "Swing Strategy" was a contingency approach developed during the Cold War to address potential conflicts in Europe, particularly the threat posed by the Warsaw Pact countries led by the Soviet Union. </w:t>
      </w:r>
      <w:r>
        <w:t>In the event of kinetic hostilities between the Soviet Union and NATO, the main body of the US Pacific Fleet would ‘swing’ to the Atlantic, in some planned circumstances moving before conflict began (McCrea, et al., 1989). The movement would have involved US aircraft carriers, amphibious ships, Army and Marine divisions and B-52 bombers swinging from Asia to Western Europe, providing critical surge capacity in case of a Soviet invasion of Europe (Evans &amp; Novak, 1979; Walters, 1991). It was a secret US military strategy for about 25 years, beginning in the late 1950s.</w:t>
      </w:r>
    </w:p>
    <w:p w14:paraId="447E3004" w14:textId="77777777" w:rsidR="00E01026" w:rsidRDefault="00E01026" w:rsidP="00E01026">
      <w:r w:rsidRPr="00EE4023">
        <w:rPr>
          <w:rStyle w:val="StyleUnderline"/>
        </w:rPr>
        <w:t>With the changing geopolitical landscape and the melting of the Arctic ice, the US military could potentially adapt and modernize this strategy to incorporate the Arctic region as an additional transit opportunity</w:t>
      </w:r>
      <w:r>
        <w:t xml:space="preserve">. </w:t>
      </w:r>
      <w:r w:rsidRPr="00EE4023">
        <w:rPr>
          <w:rStyle w:val="StyleUnderline"/>
        </w:rPr>
        <w:t xml:space="preserve">In the context of a modernized Swing Strategy, the Arctic could serve as a </w:t>
      </w:r>
      <w:r w:rsidRPr="00EE4023">
        <w:rPr>
          <w:rStyle w:val="Emphasis"/>
        </w:rPr>
        <w:t>strategic pivot point</w:t>
      </w:r>
      <w:r w:rsidRPr="00EE4023">
        <w:rPr>
          <w:rStyle w:val="StyleUnderline"/>
        </w:rPr>
        <w:t>.</w:t>
      </w:r>
      <w:r>
        <w:t xml:space="preserve"> With the opening of new sea routes due to melting ice, the Arctic region could provide </w:t>
      </w:r>
      <w:r w:rsidRPr="00EE4023">
        <w:rPr>
          <w:rStyle w:val="StyleUnderline"/>
        </w:rPr>
        <w:t xml:space="preserve">a quicker and more direct route for the US military and allies to move forces between the Atlantic and Pacific Oceans. This route could allow the US to respond more quickly to threats in either Europe or Asia. </w:t>
      </w:r>
      <w:r>
        <w:t xml:space="preserve">For example, in the event of a conflict in Asia, US forces based in the Atlantic could use the Arctic routes to 'swing' to the Pacific more quickly than they could via the Panama Canal. </w:t>
      </w:r>
      <w:r w:rsidRPr="00EE4023">
        <w:rPr>
          <w:rStyle w:val="StyleUnderline"/>
        </w:rPr>
        <w:t>Arctic routes would also provide resilience should the Panama Canal be blocked due to weather or hostilities</w:t>
      </w:r>
      <w:r>
        <w:t xml:space="preserve">. </w:t>
      </w:r>
      <w:r w:rsidRPr="00EE4023">
        <w:rPr>
          <w:rStyle w:val="StyleUnderline"/>
        </w:rPr>
        <w:t xml:space="preserve">Similarly, in the event of a conflict in Europe, US forces based in the Pacific could 'swing' to the Atlantic via the Arctic, which could be </w:t>
      </w:r>
      <w:r w:rsidRPr="00EE4023">
        <w:rPr>
          <w:rStyle w:val="Emphasis"/>
        </w:rPr>
        <w:t>particularly important given the rise of China as a major military power in the Pacific and the ongoing tensions with Russia in Europe</w:t>
      </w:r>
      <w:r w:rsidRPr="00EE4023">
        <w:rPr>
          <w:rStyle w:val="StyleUnderline"/>
        </w:rPr>
        <w:t>, as well as the disruptions in key maritime chokepoints, like the Suez Canal blockade, terrorist attacks in the Red Sea, or Chinese control and denial of passage through the Panama Canal.</w:t>
      </w:r>
      <w:r>
        <w:t xml:space="preserve"> However, a viable swing strategy would require sealift ships, and ships taken up from trade (STUFT) (Naval Historical Society of Australia, 1990), to be ready and able to operate consistently in the high-latitude, cold weather environment.</w:t>
      </w:r>
    </w:p>
    <w:p w14:paraId="3804EE62" w14:textId="77777777" w:rsidR="00E01026" w:rsidRDefault="00E01026" w:rsidP="00E01026">
      <w:pPr>
        <w:pStyle w:val="Heading4"/>
      </w:pPr>
      <w:r>
        <w:t>Otherwise it causes Arctic war, which escalates through conventional, gray-zone, and accidental warfare</w:t>
      </w:r>
    </w:p>
    <w:p w14:paraId="3039F2C7" w14:textId="77777777" w:rsidR="00E01026" w:rsidRPr="00B13354" w:rsidRDefault="00E01026" w:rsidP="00E01026">
      <w:r w:rsidRPr="005227CC">
        <w:rPr>
          <w:rStyle w:val="Style13ptBold"/>
        </w:rPr>
        <w:t>Wallin 25</w:t>
      </w:r>
      <w:r>
        <w:t xml:space="preserve">, ASP’s Chief Executive Officer and Masters in Public Diplomacy at USC. (Matthew, 5-12-2025, “Is the Arctic Destined to be the Most Likely Flashpoint for a Nuclear War?” </w:t>
      </w:r>
      <w:r w:rsidRPr="008E17D6">
        <w:t>https://www.americansecurityproject.org/is-the-arctic-destined-to-be-the-most-likely-flashpoint-for-a-nuclear-war/</w:t>
      </w:r>
      <w:r>
        <w:t xml:space="preserve">) </w:t>
      </w:r>
      <w:proofErr w:type="spellStart"/>
      <w:r>
        <w:t>wtk</w:t>
      </w:r>
      <w:proofErr w:type="spellEnd"/>
      <w:r>
        <w:t xml:space="preserve"> </w:t>
      </w:r>
    </w:p>
    <w:p w14:paraId="3A239994" w14:textId="77777777" w:rsidR="00E01026" w:rsidRPr="004F01ED" w:rsidRDefault="00E01026" w:rsidP="00E01026">
      <w:pPr>
        <w:rPr>
          <w:sz w:val="16"/>
        </w:rPr>
      </w:pPr>
      <w:r w:rsidRPr="00E93D45">
        <w:rPr>
          <w:rStyle w:val="StyleUnderline"/>
          <w:highlight w:val="cyan"/>
        </w:rPr>
        <w:t>Amidst</w:t>
      </w:r>
      <w:r w:rsidRPr="004F01ED">
        <w:rPr>
          <w:sz w:val="16"/>
        </w:rPr>
        <w:t xml:space="preserve"> these </w:t>
      </w:r>
      <w:r w:rsidRPr="00E93D45">
        <w:rPr>
          <w:rStyle w:val="StyleUnderline"/>
          <w:highlight w:val="cyan"/>
        </w:rPr>
        <w:t>tensions</w:t>
      </w:r>
      <w:r w:rsidRPr="004F01ED">
        <w:rPr>
          <w:sz w:val="16"/>
        </w:rPr>
        <w:t xml:space="preserve">, </w:t>
      </w:r>
      <w:r w:rsidRPr="00E93D45">
        <w:rPr>
          <w:rStyle w:val="StyleUnderline"/>
          <w:highlight w:val="cyan"/>
        </w:rPr>
        <w:t>melting</w:t>
      </w:r>
      <w:r w:rsidRPr="005227CC">
        <w:rPr>
          <w:rStyle w:val="StyleUnderline"/>
        </w:rPr>
        <w:t xml:space="preserve"> polar </w:t>
      </w:r>
      <w:r w:rsidRPr="00E93D45">
        <w:rPr>
          <w:rStyle w:val="StyleUnderline"/>
          <w:highlight w:val="cyan"/>
        </w:rPr>
        <w:t>ice is opening Arctic sea lanes to increased</w:t>
      </w:r>
      <w:r w:rsidRPr="004F01ED">
        <w:rPr>
          <w:sz w:val="16"/>
        </w:rPr>
        <w:t xml:space="preserve"> shipping traffic, resource exploration, and </w:t>
      </w:r>
      <w:r w:rsidRPr="00E93D45">
        <w:rPr>
          <w:rStyle w:val="StyleUnderline"/>
          <w:highlight w:val="cyan"/>
        </w:rPr>
        <w:t>military posturing</w:t>
      </w:r>
      <w:r w:rsidRPr="004F01ED">
        <w:rPr>
          <w:sz w:val="16"/>
        </w:rPr>
        <w:t xml:space="preserve">. NATO’s newest members, Finland and Sweden, are Arctic nations. </w:t>
      </w:r>
      <w:r w:rsidRPr="005227CC">
        <w:rPr>
          <w:rStyle w:val="StyleUnderline"/>
        </w:rPr>
        <w:t>Russia</w:t>
      </w:r>
      <w:r w:rsidRPr="004F01ED">
        <w:rPr>
          <w:sz w:val="16"/>
        </w:rPr>
        <w:t xml:space="preserve"> currently </w:t>
      </w:r>
      <w:r w:rsidRPr="005227CC">
        <w:rPr>
          <w:rStyle w:val="StyleUnderline"/>
        </w:rPr>
        <w:t>dominates the Arctic</w:t>
      </w:r>
      <w:r w:rsidRPr="004F01ED">
        <w:rPr>
          <w:sz w:val="16"/>
        </w:rPr>
        <w:t xml:space="preserve"> region, holding 53% of its total coastline, operating the world’s biggest icebreaker fleet, and has been upgrading its Arctic military bases. </w:t>
      </w:r>
      <w:r w:rsidRPr="005227CC">
        <w:rPr>
          <w:rStyle w:val="StyleUnderline"/>
        </w:rPr>
        <w:t>China is also increasingly playing a role</w:t>
      </w:r>
      <w:r w:rsidRPr="004F01ED">
        <w:rPr>
          <w:sz w:val="16"/>
        </w:rPr>
        <w:t>, conducting joint Arctic military exercises with Russia and employing an icebreaker fleet of its own, despite its complete lack of territory in the Arctic Circle.</w:t>
      </w:r>
    </w:p>
    <w:p w14:paraId="02C7A214" w14:textId="77777777" w:rsidR="00E01026" w:rsidRPr="004F01ED" w:rsidRDefault="00E01026" w:rsidP="00E01026">
      <w:pPr>
        <w:rPr>
          <w:sz w:val="16"/>
        </w:rPr>
      </w:pPr>
      <w:r w:rsidRPr="004F01ED">
        <w:rPr>
          <w:sz w:val="16"/>
        </w:rPr>
        <w:t>But is the Arctic destined to be the most likely flashpoint for a nuclear war? Let’s look at the possibilities.</w:t>
      </w:r>
    </w:p>
    <w:p w14:paraId="3FA18E8A" w14:textId="77777777" w:rsidR="00E01026" w:rsidRPr="004F01ED" w:rsidRDefault="00E01026" w:rsidP="00E01026">
      <w:pPr>
        <w:rPr>
          <w:sz w:val="16"/>
        </w:rPr>
      </w:pPr>
      <w:r w:rsidRPr="004F01ED">
        <w:rPr>
          <w:sz w:val="16"/>
        </w:rPr>
        <w:t xml:space="preserve">Despite being so cold, </w:t>
      </w:r>
      <w:r w:rsidRPr="00E93D45">
        <w:rPr>
          <w:rStyle w:val="StyleUnderline"/>
          <w:highlight w:val="cyan"/>
        </w:rPr>
        <w:t xml:space="preserve">the </w:t>
      </w:r>
      <w:r w:rsidRPr="00E93D45">
        <w:rPr>
          <w:rStyle w:val="StyleUnderline"/>
        </w:rPr>
        <w:t>Arctic is no stranger to military conflict</w:t>
      </w:r>
      <w:r w:rsidRPr="00E93D45">
        <w:rPr>
          <w:sz w:val="16"/>
        </w:rPr>
        <w:t xml:space="preserve">, </w:t>
      </w:r>
      <w:r w:rsidRPr="00E93D45">
        <w:rPr>
          <w:rStyle w:val="StyleUnderline"/>
        </w:rPr>
        <w:t>holding</w:t>
      </w:r>
      <w:r w:rsidRPr="00E93D45">
        <w:rPr>
          <w:sz w:val="16"/>
        </w:rPr>
        <w:t xml:space="preserve"> </w:t>
      </w:r>
      <w:r w:rsidRPr="00E93D45">
        <w:rPr>
          <w:rStyle w:val="Emphasis"/>
        </w:rPr>
        <w:t>major strategic value</w:t>
      </w:r>
      <w:r w:rsidRPr="00E93D45">
        <w:rPr>
          <w:sz w:val="16"/>
        </w:rPr>
        <w:t xml:space="preserve"> and serving </w:t>
      </w:r>
      <w:r w:rsidRPr="00E93D45">
        <w:rPr>
          <w:rStyle w:val="StyleUnderline"/>
        </w:rPr>
        <w:t>as a passageway to both the Atlantic and Pacific</w:t>
      </w:r>
      <w:r w:rsidRPr="00E93D45">
        <w:rPr>
          <w:sz w:val="16"/>
        </w:rPr>
        <w:t>. During World War II, the Battle of the Atlantic extended into the Arctic and ships carrying American war supplies to the Soviet</w:t>
      </w:r>
      <w:r w:rsidRPr="004F01ED">
        <w:rPr>
          <w:sz w:val="16"/>
        </w:rPr>
        <w:t xml:space="preserve"> Union traversed the Northern Sea Route. Germany invaded Norway, and the Soviet Union invaded Finland in the Winter War of 1940. As the Cold War evolved, the Arctic became a major theater for submarine activity.</w:t>
      </w:r>
    </w:p>
    <w:p w14:paraId="33E62398" w14:textId="77777777" w:rsidR="00E01026" w:rsidRPr="004F01ED" w:rsidRDefault="00E01026" w:rsidP="00E01026">
      <w:pPr>
        <w:rPr>
          <w:sz w:val="16"/>
        </w:rPr>
      </w:pPr>
      <w:r w:rsidRPr="004F01ED">
        <w:rPr>
          <w:sz w:val="16"/>
        </w:rPr>
        <w:t xml:space="preserve">Today, President Trump’s insistence on acquiring Greenland “one way or the other” highlights the growing importance of the Arctic to the security interests of the United States. </w:t>
      </w:r>
      <w:r w:rsidRPr="005227CC">
        <w:rPr>
          <w:rStyle w:val="StyleUnderline"/>
        </w:rPr>
        <w:t xml:space="preserve">Greenland’s </w:t>
      </w:r>
      <w:r w:rsidRPr="00E93D45">
        <w:rPr>
          <w:rStyle w:val="StyleUnderline"/>
          <w:highlight w:val="cyan"/>
        </w:rPr>
        <w:t>geographic location</w:t>
      </w:r>
      <w:r w:rsidRPr="004F01ED">
        <w:rPr>
          <w:sz w:val="16"/>
        </w:rPr>
        <w:t xml:space="preserve">, combined with the U.S.’ operation of </w:t>
      </w:r>
      <w:proofErr w:type="spellStart"/>
      <w:r w:rsidRPr="004F01ED">
        <w:rPr>
          <w:sz w:val="16"/>
        </w:rPr>
        <w:t>Pituffik</w:t>
      </w:r>
      <w:proofErr w:type="spellEnd"/>
      <w:r w:rsidRPr="004F01ED">
        <w:rPr>
          <w:sz w:val="16"/>
        </w:rPr>
        <w:t xml:space="preserve"> Space Base in the high north, </w:t>
      </w:r>
      <w:r w:rsidRPr="00E93D45">
        <w:rPr>
          <w:rStyle w:val="StyleUnderline"/>
          <w:highlight w:val="cyan"/>
        </w:rPr>
        <w:t>provides key</w:t>
      </w:r>
      <w:r w:rsidRPr="005227CC">
        <w:rPr>
          <w:rStyle w:val="StyleUnderline"/>
        </w:rPr>
        <w:t xml:space="preserve"> </w:t>
      </w:r>
      <w:r w:rsidRPr="004F01ED">
        <w:rPr>
          <w:sz w:val="16"/>
        </w:rPr>
        <w:t>“</w:t>
      </w:r>
      <w:r w:rsidRPr="00E93D45">
        <w:rPr>
          <w:rStyle w:val="StyleUnderline"/>
          <w:highlight w:val="cyan"/>
        </w:rPr>
        <w:t>missile warning</w:t>
      </w:r>
      <w:r w:rsidRPr="005227CC">
        <w:rPr>
          <w:rStyle w:val="StyleUnderline"/>
        </w:rPr>
        <w:t xml:space="preserve">, missile defense, </w:t>
      </w:r>
      <w:r w:rsidRPr="00E93D45">
        <w:rPr>
          <w:rStyle w:val="StyleUnderline"/>
          <w:highlight w:val="cyan"/>
        </w:rPr>
        <w:t>and</w:t>
      </w:r>
      <w:r w:rsidRPr="005227CC">
        <w:rPr>
          <w:rStyle w:val="StyleUnderline"/>
        </w:rPr>
        <w:t xml:space="preserve"> space </w:t>
      </w:r>
      <w:r w:rsidRPr="00E93D45">
        <w:rPr>
          <w:rStyle w:val="StyleUnderline"/>
          <w:highlight w:val="cyan"/>
        </w:rPr>
        <w:t>surveillance</w:t>
      </w:r>
      <w:r w:rsidRPr="004F01ED">
        <w:rPr>
          <w:sz w:val="16"/>
        </w:rPr>
        <w:t xml:space="preserve">” </w:t>
      </w:r>
      <w:r w:rsidRPr="00E93D45">
        <w:rPr>
          <w:rStyle w:val="StyleUnderline"/>
          <w:highlight w:val="cyan"/>
        </w:rPr>
        <w:t>capabilities</w:t>
      </w:r>
      <w:r w:rsidRPr="004F01ED">
        <w:rPr>
          <w:sz w:val="16"/>
        </w:rPr>
        <w:t xml:space="preserve">. </w:t>
      </w:r>
      <w:r w:rsidRPr="00E93D45">
        <w:rPr>
          <w:rStyle w:val="StyleUnderline"/>
          <w:highlight w:val="cyan"/>
        </w:rPr>
        <w:t>The shortest flight paths for nuclear missiles</w:t>
      </w:r>
      <w:r w:rsidRPr="005227CC">
        <w:rPr>
          <w:rStyle w:val="StyleUnderline"/>
        </w:rPr>
        <w:t xml:space="preserve"> between the U.S. and Russia </w:t>
      </w:r>
      <w:r w:rsidRPr="00E93D45">
        <w:rPr>
          <w:rStyle w:val="StyleUnderline"/>
          <w:highlight w:val="cyan"/>
        </w:rPr>
        <w:t>exist over the Arctic Ocean</w:t>
      </w:r>
      <w:r w:rsidRPr="004F01ED">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1EF0586F" w14:textId="77777777" w:rsidR="00E01026" w:rsidRPr="004F01ED" w:rsidRDefault="00E01026" w:rsidP="00E01026">
      <w:pPr>
        <w:rPr>
          <w:sz w:val="16"/>
        </w:rPr>
      </w:pPr>
      <w:r w:rsidRPr="004F01ED">
        <w:rPr>
          <w:sz w:val="16"/>
        </w:rPr>
        <w:t xml:space="preserve">Currently, </w:t>
      </w:r>
      <w:r w:rsidRPr="00E93D45">
        <w:rPr>
          <w:rStyle w:val="StyleUnderline"/>
          <w:highlight w:val="cyan"/>
        </w:rPr>
        <w:t>the most likely path to a</w:t>
      </w:r>
      <w:r w:rsidRPr="005227CC">
        <w:rPr>
          <w:rStyle w:val="StyleUnderline"/>
        </w:rPr>
        <w:t xml:space="preserve"> potential </w:t>
      </w:r>
      <w:r w:rsidRPr="00E93D45">
        <w:rPr>
          <w:rStyle w:val="StyleUnderline"/>
          <w:highlight w:val="cyan"/>
        </w:rPr>
        <w:t>nuclear exchange in the Arctic would be through</w:t>
      </w:r>
      <w:r w:rsidRPr="005227CC">
        <w:rPr>
          <w:rStyle w:val="StyleUnderline"/>
        </w:rPr>
        <w:t xml:space="preserve"> a conventional or “</w:t>
      </w:r>
      <w:r w:rsidRPr="00E93D45">
        <w:rPr>
          <w:rStyle w:val="StyleUnderline"/>
          <w:highlight w:val="cyan"/>
        </w:rPr>
        <w:t>gray zone</w:t>
      </w:r>
      <w:r w:rsidRPr="005227CC">
        <w:rPr>
          <w:rStyle w:val="StyleUnderline"/>
        </w:rPr>
        <w:t xml:space="preserve">” Russian </w:t>
      </w:r>
      <w:r w:rsidRPr="00E93D45">
        <w:rPr>
          <w:rStyle w:val="StyleUnderline"/>
          <w:highlight w:val="cyan"/>
        </w:rPr>
        <w:t>attack</w:t>
      </w:r>
      <w:r w:rsidRPr="005227CC">
        <w:rPr>
          <w:rStyle w:val="StyleUnderline"/>
        </w:rPr>
        <w:t xml:space="preserve"> on a NATO member</w:t>
      </w:r>
      <w:r w:rsidRPr="004F01ED">
        <w:rPr>
          <w:sz w:val="16"/>
        </w:rPr>
        <w:t xml:space="preserve">. </w:t>
      </w:r>
      <w:r w:rsidRPr="00E93D45">
        <w:rPr>
          <w:rStyle w:val="StyleUnderline"/>
          <w:highlight w:val="cyan"/>
        </w:rPr>
        <w:t>Border skirmishes, cyber-attacks, airspace incursions</w:t>
      </w:r>
      <w:r w:rsidRPr="005227CC">
        <w:rPr>
          <w:rStyle w:val="StyleUnderline"/>
        </w:rPr>
        <w:t>, reckless military intercepts, and support to separatist groups</w:t>
      </w:r>
      <w:r w:rsidRPr="004F01ED">
        <w:rPr>
          <w:sz w:val="16"/>
        </w:rPr>
        <w:t xml:space="preserve"> intentionally sit in the “gray zone” between peace and outright war, but </w:t>
      </w:r>
      <w:r w:rsidRPr="00E93D45">
        <w:rPr>
          <w:rStyle w:val="StyleUnderline"/>
          <w:highlight w:val="cyan"/>
        </w:rPr>
        <w:t>could</w:t>
      </w:r>
      <w:r w:rsidRPr="004F01ED">
        <w:rPr>
          <w:sz w:val="16"/>
        </w:rPr>
        <w:t xml:space="preserve"> ultimately </w:t>
      </w:r>
      <w:r w:rsidRPr="00E93D45">
        <w:rPr>
          <w:rStyle w:val="StyleUnderline"/>
          <w:highlight w:val="cyan"/>
        </w:rPr>
        <w:t xml:space="preserve">lead to </w:t>
      </w:r>
      <w:r w:rsidRPr="00E93D45">
        <w:rPr>
          <w:rStyle w:val="Emphasis"/>
          <w:highlight w:val="cyan"/>
        </w:rPr>
        <w:t>open conflict</w:t>
      </w:r>
      <w:r w:rsidRPr="00E93D45">
        <w:rPr>
          <w:rStyle w:val="StyleUnderline"/>
          <w:highlight w:val="cyan"/>
        </w:rPr>
        <w:t xml:space="preserve"> that escalates to nuclear war</w:t>
      </w:r>
      <w:r w:rsidRPr="004F01ED">
        <w:rPr>
          <w:sz w:val="16"/>
        </w:rPr>
        <w:t xml:space="preserve">. Conceivably, a gray zone or overt attack on other </w:t>
      </w:r>
      <w:proofErr w:type="spellStart"/>
      <w:r w:rsidRPr="004F01ED">
        <w:rPr>
          <w:sz w:val="16"/>
        </w:rPr>
        <w:t>Greelandic</w:t>
      </w:r>
      <w:proofErr w:type="spellEnd"/>
      <w:r w:rsidRPr="004F01ED">
        <w:rPr>
          <w:sz w:val="16"/>
        </w:rPr>
        <w:t xml:space="preserve"> infrastructure, or an information operations campaign aimed at dividing the U.S., Greenland, and Denmark, are not outside of the realm of possibility.</w:t>
      </w:r>
    </w:p>
    <w:p w14:paraId="057D687A" w14:textId="77777777" w:rsidR="00E01026" w:rsidRPr="004F01ED" w:rsidRDefault="00E01026" w:rsidP="00E01026">
      <w:pPr>
        <w:rPr>
          <w:sz w:val="16"/>
        </w:rPr>
      </w:pPr>
      <w:r w:rsidRPr="004F01ED">
        <w:rPr>
          <w:sz w:val="16"/>
        </w:rPr>
        <w:t>With NATO’s addition of Sweden and, more importantly, Finland—which shares a 1,343 km border with Russia—</w:t>
      </w:r>
      <w:r w:rsidRPr="00E93D45">
        <w:rPr>
          <w:rStyle w:val="StyleUnderline"/>
          <w:highlight w:val="cyan"/>
        </w:rPr>
        <w:t>there is increased opportunity that a NATO Arctic state could be attacked</w:t>
      </w:r>
      <w:r w:rsidRPr="004F01ED">
        <w:rPr>
          <w:sz w:val="16"/>
        </w:rPr>
        <w:t xml:space="preserve">. Highlighting this risk, American forces in Alaska recently staged a drill in which hundreds of troops were flown to Finland to defend against a mock Russian invasion. Yet rather than an overt invasion of a NATO member, </w:t>
      </w:r>
      <w:r w:rsidRPr="005227CC">
        <w:rPr>
          <w:rStyle w:val="StyleUnderline"/>
        </w:rPr>
        <w:t>Russia is far more likely test the waters by conducting</w:t>
      </w:r>
      <w:r w:rsidRPr="004F01ED">
        <w:rPr>
          <w:sz w:val="16"/>
        </w:rPr>
        <w:t xml:space="preserve"> provocative and destabilizing small-scale </w:t>
      </w:r>
      <w:r w:rsidRPr="005227CC">
        <w:rPr>
          <w:rStyle w:val="StyleUnderline"/>
        </w:rPr>
        <w:t>gray zone activities.</w:t>
      </w:r>
      <w:r w:rsidRPr="004F01ED">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371DD51B" w14:textId="77777777" w:rsidR="00E01026" w:rsidRPr="004F01ED" w:rsidRDefault="00E01026" w:rsidP="00E01026">
      <w:pPr>
        <w:rPr>
          <w:sz w:val="16"/>
        </w:rPr>
      </w:pPr>
      <w:r w:rsidRPr="004F01ED">
        <w:rPr>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0E853CE9" w14:textId="77777777" w:rsidR="00E01026" w:rsidRPr="004F01ED" w:rsidRDefault="00E01026" w:rsidP="00E01026">
      <w:pPr>
        <w:rPr>
          <w:sz w:val="16"/>
        </w:rPr>
      </w:pPr>
      <w:r w:rsidRPr="004F01ED">
        <w:rPr>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287E70CA" w14:textId="77777777" w:rsidR="00E01026" w:rsidRDefault="00E01026" w:rsidP="00E01026">
      <w:pPr>
        <w:rPr>
          <w:rStyle w:val="Emphasis"/>
        </w:rPr>
      </w:pPr>
      <w:r w:rsidRPr="00E93D45">
        <w:rPr>
          <w:rStyle w:val="StyleUnderline"/>
          <w:highlight w:val="cyan"/>
        </w:rPr>
        <w:t xml:space="preserve">Navigation issues </w:t>
      </w:r>
      <w:r w:rsidRPr="00E93D45">
        <w:rPr>
          <w:rStyle w:val="StyleUnderline"/>
        </w:rPr>
        <w:t>in</w:t>
      </w:r>
      <w:r w:rsidRPr="005227CC">
        <w:rPr>
          <w:rStyle w:val="StyleUnderline"/>
        </w:rPr>
        <w:t xml:space="preserve"> the Arctic </w:t>
      </w:r>
      <w:r w:rsidRPr="00E93D45">
        <w:rPr>
          <w:rStyle w:val="StyleUnderline"/>
          <w:highlight w:val="cyan"/>
        </w:rPr>
        <w:t>could</w:t>
      </w:r>
      <w:r w:rsidRPr="004F01ED">
        <w:rPr>
          <w:sz w:val="16"/>
        </w:rPr>
        <w:t xml:space="preserve"> also </w:t>
      </w:r>
      <w:r w:rsidRPr="00E93D45">
        <w:rPr>
          <w:rStyle w:val="StyleUnderline"/>
          <w:highlight w:val="cyan"/>
        </w:rPr>
        <w:t>lead to military escalations reaching the nuclear level</w:t>
      </w:r>
      <w:r w:rsidRPr="004F01ED">
        <w:rPr>
          <w:sz w:val="16"/>
        </w:rPr>
        <w:t xml:space="preserve">. </w:t>
      </w:r>
      <w:r w:rsidRPr="005227CC">
        <w:rPr>
          <w:rStyle w:val="StyleUnderline"/>
        </w:rPr>
        <w:t>The</w:t>
      </w:r>
      <w:r w:rsidRPr="004F01ED">
        <w:rPr>
          <w:sz w:val="16"/>
        </w:rPr>
        <w:t xml:space="preserve"> Global Navigation Satellite System (</w:t>
      </w:r>
      <w:r w:rsidRPr="005227CC">
        <w:rPr>
          <w:rStyle w:val="StyleUnderline"/>
        </w:rPr>
        <w:t>GNSS</w:t>
      </w:r>
      <w:r w:rsidRPr="004F01ED">
        <w:rPr>
          <w:sz w:val="16"/>
        </w:rPr>
        <w:t xml:space="preserve">), </w:t>
      </w:r>
      <w:r w:rsidRPr="005227CC">
        <w:rPr>
          <w:rStyle w:val="StyleUnderline"/>
        </w:rPr>
        <w:t>which includes satellite constellations like the American GPS system</w:t>
      </w:r>
      <w:r w:rsidRPr="004F01ED">
        <w:rPr>
          <w:sz w:val="16"/>
        </w:rPr>
        <w:t xml:space="preserve"> or Russian GLONASS, </w:t>
      </w:r>
      <w:r w:rsidRPr="005227CC">
        <w:rPr>
          <w:rStyle w:val="StyleUnderline"/>
        </w:rPr>
        <w:t>sees decreased reliability and accuracy in the Arctic</w:t>
      </w:r>
      <w:r w:rsidRPr="004F01ED">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E93D45">
        <w:rPr>
          <w:rStyle w:val="StyleUnderline"/>
          <w:highlight w:val="cyan"/>
        </w:rPr>
        <w:t>vessels straying into Russian territory could be captured</w:t>
      </w:r>
      <w:r w:rsidRPr="004F01ED">
        <w:rPr>
          <w:sz w:val="16"/>
        </w:rPr>
        <w:t xml:space="preserve">, their cargoes </w:t>
      </w:r>
      <w:r w:rsidRPr="004F01ED">
        <w:rPr>
          <w:rStyle w:val="StyleUnderline"/>
        </w:rPr>
        <w:t>seized</w:t>
      </w:r>
      <w:r w:rsidRPr="004F01ED">
        <w:rPr>
          <w:sz w:val="16"/>
        </w:rPr>
        <w:t xml:space="preserve">, </w:t>
      </w:r>
      <w:r w:rsidRPr="004F01ED">
        <w:rPr>
          <w:rStyle w:val="StyleUnderline"/>
        </w:rPr>
        <w:t>or</w:t>
      </w:r>
      <w:r w:rsidRPr="004F01ED">
        <w:rPr>
          <w:sz w:val="16"/>
        </w:rPr>
        <w:t xml:space="preserve"> crews </w:t>
      </w:r>
      <w:r w:rsidRPr="004F01ED">
        <w:rPr>
          <w:rStyle w:val="StyleUnderline"/>
        </w:rPr>
        <w:t>held hostage</w:t>
      </w:r>
      <w:r w:rsidRPr="004F01ED">
        <w:rPr>
          <w:sz w:val="16"/>
        </w:rPr>
        <w:t xml:space="preserve"> for the purpose of conducting hostage diplomacy. </w:t>
      </w:r>
      <w:r w:rsidRPr="00E93D45">
        <w:rPr>
          <w:rStyle w:val="StyleUnderline"/>
          <w:highlight w:val="cyan"/>
        </w:rPr>
        <w:t xml:space="preserve">Resolving such a confrontation military could </w:t>
      </w:r>
      <w:r w:rsidRPr="00E93D45">
        <w:rPr>
          <w:rStyle w:val="Emphasis"/>
          <w:highlight w:val="cyan"/>
        </w:rPr>
        <w:t>quickly spiral out of control.</w:t>
      </w:r>
    </w:p>
    <w:p w14:paraId="15B9CD6D" w14:textId="77777777" w:rsidR="00E01026" w:rsidRPr="004F01ED" w:rsidRDefault="00E01026" w:rsidP="00E01026">
      <w:pPr>
        <w:rPr>
          <w:sz w:val="16"/>
        </w:rPr>
      </w:pPr>
      <w:r w:rsidRPr="004F01ED">
        <w:rPr>
          <w:sz w:val="16"/>
        </w:rPr>
        <w:t>Yet considering these combined factors, the Arctic does not exist in a vacuum, and there are other regions in which nuclear tensions are rising.</w:t>
      </w:r>
    </w:p>
    <w:p w14:paraId="140A927C" w14:textId="77777777" w:rsidR="00E01026" w:rsidRPr="004F01ED" w:rsidRDefault="00E01026" w:rsidP="00E01026">
      <w:pPr>
        <w:rPr>
          <w:sz w:val="16"/>
        </w:rPr>
      </w:pPr>
      <w:r w:rsidRPr="004F01ED">
        <w:rPr>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74A26840" w14:textId="77777777" w:rsidR="00E01026" w:rsidRDefault="00E01026" w:rsidP="00E01026">
      <w:pPr>
        <w:rPr>
          <w:sz w:val="16"/>
        </w:rPr>
      </w:pPr>
      <w:r w:rsidRPr="004F01ED">
        <w:rPr>
          <w:rStyle w:val="StyleUnderline"/>
        </w:rPr>
        <w:t xml:space="preserve">What is most concerning is that </w:t>
      </w:r>
      <w:r w:rsidRPr="00E93D45">
        <w:rPr>
          <w:rStyle w:val="StyleUnderline"/>
          <w:highlight w:val="cyan"/>
        </w:rPr>
        <w:t xml:space="preserve">provocative military behavior </w:t>
      </w:r>
      <w:r w:rsidRPr="00E93D45">
        <w:rPr>
          <w:rStyle w:val="Emphasis"/>
          <w:highlight w:val="cyan"/>
        </w:rPr>
        <w:t>anywhere</w:t>
      </w:r>
      <w:r w:rsidRPr="00E93D45">
        <w:rPr>
          <w:rStyle w:val="StyleUnderline"/>
          <w:highlight w:val="cyan"/>
        </w:rPr>
        <w:t xml:space="preserve"> could lead to </w:t>
      </w:r>
      <w:r w:rsidRPr="00E93D45">
        <w:rPr>
          <w:rStyle w:val="StyleUnderline"/>
        </w:rPr>
        <w:t>an unintentional cycle of escalation</w:t>
      </w:r>
      <w:r w:rsidRPr="004F01ED">
        <w:rPr>
          <w:rStyle w:val="StyleUnderline"/>
        </w:rPr>
        <w:t xml:space="preserve"> that ultimately results in a </w:t>
      </w:r>
      <w:r w:rsidRPr="00E93D45">
        <w:rPr>
          <w:rStyle w:val="StyleUnderline"/>
          <w:highlight w:val="cyan"/>
        </w:rPr>
        <w:t>nuclear exchange</w:t>
      </w:r>
      <w:r w:rsidRPr="004F01ED">
        <w:rPr>
          <w:sz w:val="16"/>
        </w:rPr>
        <w:t xml:space="preserve">. </w:t>
      </w:r>
      <w:r w:rsidRPr="00E93D45">
        <w:rPr>
          <w:rStyle w:val="StyleUnderline"/>
          <w:highlight w:val="cyan"/>
        </w:rPr>
        <w:t>As the Arctic opens to more</w:t>
      </w:r>
      <w:r w:rsidRPr="004F01ED">
        <w:rPr>
          <w:rStyle w:val="StyleUnderline"/>
        </w:rPr>
        <w:t xml:space="preserve"> military and commercial </w:t>
      </w:r>
      <w:r w:rsidRPr="00E93D45">
        <w:rPr>
          <w:rStyle w:val="StyleUnderline"/>
          <w:highlight w:val="cyan"/>
        </w:rPr>
        <w:t>activity</w:t>
      </w:r>
      <w:r w:rsidRPr="004F01ED">
        <w:rPr>
          <w:rStyle w:val="StyleUnderline"/>
        </w:rPr>
        <w:t xml:space="preserve">, </w:t>
      </w:r>
      <w:r w:rsidRPr="00E93D45">
        <w:rPr>
          <w:rStyle w:val="StyleUnderline"/>
          <w:highlight w:val="cyan"/>
        </w:rPr>
        <w:t>the frequency of encounters</w:t>
      </w:r>
      <w:r w:rsidRPr="004F01ED">
        <w:rPr>
          <w:rStyle w:val="StyleUnderline"/>
        </w:rPr>
        <w:t xml:space="preserve"> between military forces </w:t>
      </w:r>
      <w:r w:rsidRPr="00E93D45">
        <w:rPr>
          <w:rStyle w:val="StyleUnderline"/>
          <w:highlight w:val="cyan"/>
        </w:rPr>
        <w:t>is likely to increase</w:t>
      </w:r>
      <w:r w:rsidRPr="004F01ED">
        <w:rPr>
          <w:rStyle w:val="StyleUnderline"/>
        </w:rPr>
        <w:t>.</w:t>
      </w:r>
      <w:r w:rsidRPr="004F01ED">
        <w:rPr>
          <w:sz w:val="16"/>
        </w:rPr>
        <w:t xml:space="preserve"> As those encounters increase, </w:t>
      </w:r>
      <w:r w:rsidRPr="00E93D45">
        <w:rPr>
          <w:rStyle w:val="StyleUnderline"/>
          <w:highlight w:val="cyan"/>
        </w:rPr>
        <w:t>so too does the probability that an</w:t>
      </w:r>
      <w:r w:rsidRPr="00E93D45">
        <w:rPr>
          <w:sz w:val="16"/>
          <w:highlight w:val="cyan"/>
        </w:rPr>
        <w:t xml:space="preserve"> </w:t>
      </w:r>
      <w:r w:rsidRPr="00E93D45">
        <w:rPr>
          <w:rStyle w:val="Emphasis"/>
          <w:highlight w:val="cyan"/>
        </w:rPr>
        <w:t>accident or unintended attack</w:t>
      </w:r>
      <w:r w:rsidRPr="004F01ED">
        <w:rPr>
          <w:rStyle w:val="Emphasis"/>
        </w:rPr>
        <w:t xml:space="preserve"> </w:t>
      </w:r>
      <w:r w:rsidRPr="004F01ED">
        <w:rPr>
          <w:rStyle w:val="StyleUnderline"/>
        </w:rPr>
        <w:t>may occur</w:t>
      </w:r>
      <w:r w:rsidRPr="004F01ED">
        <w:rPr>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4F01ED">
        <w:rPr>
          <w:rStyle w:val="StyleUnderline"/>
        </w:rPr>
        <w:t>aggressive incidents are</w:t>
      </w:r>
      <w:r w:rsidRPr="004F01ED">
        <w:rPr>
          <w:sz w:val="16"/>
        </w:rPr>
        <w:t xml:space="preserve"> much more </w:t>
      </w:r>
      <w:r w:rsidRPr="004F01ED">
        <w:rPr>
          <w:rStyle w:val="StyleUnderline"/>
        </w:rPr>
        <w:t>frequent</w:t>
      </w:r>
      <w:r w:rsidRPr="004F01ED">
        <w:rPr>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15864ADA" w14:textId="77777777" w:rsidR="00E01026" w:rsidRDefault="00E01026" w:rsidP="00E01026">
      <w:pPr>
        <w:rPr>
          <w:sz w:val="16"/>
        </w:rPr>
      </w:pPr>
    </w:p>
    <w:p w14:paraId="5BF23A60" w14:textId="77777777" w:rsidR="00E01026" w:rsidRDefault="00E01026" w:rsidP="00E01026">
      <w:pPr>
        <w:pStyle w:val="Heading4"/>
      </w:pPr>
      <w:r>
        <w:t xml:space="preserve">Revitalizing Arctic bases solves Russian </w:t>
      </w:r>
      <w:r w:rsidRPr="00812E6F">
        <w:rPr>
          <w:u w:val="single"/>
        </w:rPr>
        <w:t>gray zone attacks</w:t>
      </w:r>
      <w:r>
        <w:t>.</w:t>
      </w:r>
    </w:p>
    <w:p w14:paraId="76B66304" w14:textId="77777777" w:rsidR="00E01026" w:rsidRPr="00BD1B9E" w:rsidRDefault="00E01026" w:rsidP="00E01026">
      <w:r w:rsidRPr="00BD1B9E">
        <w:rPr>
          <w:rStyle w:val="Style13ptBold"/>
        </w:rPr>
        <w:t xml:space="preserve">Spafford and Olson 24 </w:t>
      </w:r>
      <w:r>
        <w:t>— Andrew Spafford, Program Administrator for the Energy, Economics, and Security Program at the Center for a New American Security (CNAS), and Samantha Olson, M.A. candidate in security studies at Georgetown University, former Joseph S. Nye, Jr. intern at the Center for a New American Security in the Military, Veterans, and Society program, 2024 (“The melting fortress: The United States, Canada, and the race against time in the Arctic,” Breaking Defense, September 27</w:t>
      </w:r>
      <w:r w:rsidRPr="00BD1B9E">
        <w:rPr>
          <w:vertAlign w:val="superscript"/>
        </w:rPr>
        <w:t>th</w:t>
      </w:r>
      <w:r>
        <w:t>, Available Online at https://breakingdefense.com/2024/09/the-melting-fortress-the-united-states-canada-and-the-race-against-time-in-the-arctic/, Accessed 07-05-2025)//Lane</w:t>
      </w:r>
    </w:p>
    <w:p w14:paraId="4E01911B" w14:textId="77777777" w:rsidR="00E01026" w:rsidRDefault="00E01026" w:rsidP="00E01026">
      <w:r w:rsidRPr="00271FE2">
        <w:rPr>
          <w:rStyle w:val="StyleUnderline"/>
        </w:rPr>
        <w:t>With Russia’s focus</w:t>
      </w:r>
      <w:r>
        <w:t xml:space="preserve"> firmly </w:t>
      </w:r>
      <w:r w:rsidRPr="00271FE2">
        <w:rPr>
          <w:rStyle w:val="StyleUnderline"/>
        </w:rPr>
        <w:t xml:space="preserve">on </w:t>
      </w:r>
      <w:r w:rsidRPr="00271FE2">
        <w:rPr>
          <w:rStyle w:val="Emphasis"/>
        </w:rPr>
        <w:t>Ukraine</w:t>
      </w:r>
      <w:r>
        <w:t xml:space="preserve"> for the foreseeable future, the </w:t>
      </w:r>
      <w:r w:rsidRPr="00271FE2">
        <w:rPr>
          <w:rStyle w:val="Emphasis"/>
        </w:rPr>
        <w:t>U</w:t>
      </w:r>
      <w:r w:rsidRPr="00271FE2">
        <w:rPr>
          <w:rStyle w:val="StyleUnderline"/>
        </w:rPr>
        <w:t xml:space="preserve">nited </w:t>
      </w:r>
      <w:r w:rsidRPr="00271FE2">
        <w:rPr>
          <w:rStyle w:val="Emphasis"/>
        </w:rPr>
        <w:t>S</w:t>
      </w:r>
      <w:r w:rsidRPr="00271FE2">
        <w:rPr>
          <w:rStyle w:val="StyleUnderline"/>
        </w:rPr>
        <w:t>tates</w:t>
      </w:r>
      <w:r>
        <w:t xml:space="preserve"> and Canada </w:t>
      </w:r>
      <w:r w:rsidRPr="00271FE2">
        <w:rPr>
          <w:rStyle w:val="StyleUnderline"/>
        </w:rPr>
        <w:t xml:space="preserve">have a </w:t>
      </w:r>
      <w:r w:rsidRPr="00271FE2">
        <w:rPr>
          <w:rStyle w:val="Emphasis"/>
        </w:rPr>
        <w:t>unique opportunity</w:t>
      </w:r>
      <w:r w:rsidRPr="00271FE2">
        <w:rPr>
          <w:rStyle w:val="StyleUnderline"/>
        </w:rPr>
        <w:t xml:space="preserve"> to make up for lost </w:t>
      </w:r>
      <w:r w:rsidRPr="00271FE2">
        <w:rPr>
          <w:rStyle w:val="Emphasis"/>
        </w:rPr>
        <w:t>time</w:t>
      </w:r>
      <w:r>
        <w:t>. In addition to modernizing NORAD, more must be done to combat potential Russian gray zone activity on the ground.</w:t>
      </w:r>
    </w:p>
    <w:p w14:paraId="2D288E01" w14:textId="77777777" w:rsidR="00E01026" w:rsidRPr="00812E6F" w:rsidRDefault="00E01026" w:rsidP="00E01026">
      <w:pPr>
        <w:rPr>
          <w:rStyle w:val="StyleUnderline"/>
        </w:rPr>
      </w:pPr>
      <w:r>
        <w:t xml:space="preserve">First, the allies </w:t>
      </w:r>
      <w:r w:rsidRPr="00271FE2">
        <w:rPr>
          <w:rStyle w:val="StyleUnderline"/>
        </w:rPr>
        <w:t xml:space="preserve">should build new </w:t>
      </w:r>
      <w:r w:rsidRPr="00271FE2">
        <w:t>joint</w:t>
      </w:r>
      <w:r w:rsidRPr="00271FE2">
        <w:rPr>
          <w:rStyle w:val="StyleUnderline"/>
        </w:rPr>
        <w:t xml:space="preserve"> </w:t>
      </w:r>
      <w:r w:rsidRPr="00271FE2">
        <w:rPr>
          <w:rStyle w:val="Emphasis"/>
        </w:rPr>
        <w:t>bases</w:t>
      </w:r>
      <w:r w:rsidRPr="00271FE2">
        <w:rPr>
          <w:rStyle w:val="StyleUnderline"/>
        </w:rPr>
        <w:t xml:space="preserve"> in the </w:t>
      </w:r>
      <w:r w:rsidRPr="00271FE2">
        <w:rPr>
          <w:rStyle w:val="Emphasis"/>
        </w:rPr>
        <w:t>Arctic Circle</w:t>
      </w:r>
      <w:r w:rsidRPr="00271FE2">
        <w:rPr>
          <w:rStyle w:val="StyleUnderline"/>
        </w:rPr>
        <w:t xml:space="preserve">. </w:t>
      </w:r>
      <w:r w:rsidRPr="00812E6F">
        <w:rPr>
          <w:rStyle w:val="StyleUnderline"/>
        </w:rPr>
        <w:t xml:space="preserve">In a region where </w:t>
      </w:r>
      <w:r w:rsidRPr="00812E6F">
        <w:rPr>
          <w:rStyle w:val="Emphasis"/>
        </w:rPr>
        <w:t>difficult</w:t>
      </w:r>
      <w:r w:rsidRPr="00812E6F">
        <w:rPr>
          <w:rStyle w:val="StyleUnderline"/>
        </w:rPr>
        <w:t xml:space="preserve"> environmental conditions ensure that </w:t>
      </w:r>
      <w:r w:rsidRPr="00812E6F">
        <w:rPr>
          <w:rStyle w:val="Emphasis"/>
        </w:rPr>
        <w:t>“presence means influence,”</w:t>
      </w:r>
      <w:r w:rsidRPr="00812E6F">
        <w:rPr>
          <w:rStyle w:val="StyleUnderline"/>
        </w:rPr>
        <w:t xml:space="preserve"> these bases would allow Washington</w:t>
      </w:r>
      <w:r>
        <w:t xml:space="preserve"> and Ottawa </w:t>
      </w:r>
      <w:r w:rsidRPr="00812E6F">
        <w:rPr>
          <w:rStyle w:val="StyleUnderline"/>
        </w:rPr>
        <w:t>to</w:t>
      </w:r>
      <w:r>
        <w:t xml:space="preserve"> collaboratively </w:t>
      </w:r>
      <w:r w:rsidRPr="00812E6F">
        <w:rPr>
          <w:rStyle w:val="StyleUnderline"/>
        </w:rPr>
        <w:t xml:space="preserve">monitor and quickly respond to Russian </w:t>
      </w:r>
      <w:r w:rsidRPr="00812E6F">
        <w:rPr>
          <w:rStyle w:val="Emphasis"/>
        </w:rPr>
        <w:t>gray zone activities</w:t>
      </w:r>
      <w:r>
        <w:t xml:space="preserve">. Units stationed at these bases could gain important experience training alongside each other in Arctic conditions. Once new icebreakers and other ice-capable vessels are delivered, </w:t>
      </w:r>
      <w:r w:rsidRPr="00812E6F">
        <w:rPr>
          <w:rStyle w:val="StyleUnderline"/>
        </w:rPr>
        <w:t xml:space="preserve">these units could be </w:t>
      </w:r>
      <w:r w:rsidRPr="00812E6F">
        <w:rPr>
          <w:rStyle w:val="Emphasis"/>
        </w:rPr>
        <w:t>widely deployed</w:t>
      </w:r>
      <w:r w:rsidRPr="00812E6F">
        <w:rPr>
          <w:rStyle w:val="StyleUnderline"/>
        </w:rPr>
        <w:t xml:space="preserve"> to </w:t>
      </w:r>
      <w:r w:rsidRPr="00812E6F">
        <w:rPr>
          <w:rStyle w:val="Emphasis"/>
        </w:rPr>
        <w:t>neutralize</w:t>
      </w:r>
      <w:r w:rsidRPr="00812E6F">
        <w:rPr>
          <w:rStyle w:val="StyleUnderline"/>
        </w:rPr>
        <w:t xml:space="preserve"> Russian provocations across the region.</w:t>
      </w:r>
    </w:p>
    <w:p w14:paraId="07DC8400" w14:textId="77777777" w:rsidR="00E01026" w:rsidRDefault="00E01026" w:rsidP="00E01026"/>
    <w:p w14:paraId="31C099FD" w14:textId="77777777" w:rsidR="00E01026" w:rsidRDefault="00E01026" w:rsidP="00E01026">
      <w:pPr>
        <w:pStyle w:val="Heading4"/>
      </w:pPr>
      <w:r>
        <w:t>***Only the US can protect the trade route.</w:t>
      </w:r>
    </w:p>
    <w:p w14:paraId="44E05C45" w14:textId="77777777" w:rsidR="00E01026" w:rsidRDefault="00E01026" w:rsidP="00E01026">
      <w:pPr>
        <w:pStyle w:val="Heading3"/>
      </w:pPr>
      <w:r>
        <w:t>Plan Text---1AC</w:t>
      </w:r>
    </w:p>
    <w:p w14:paraId="6E40A957" w14:textId="77777777" w:rsidR="00E01026" w:rsidRPr="00AB60AA" w:rsidRDefault="00E01026" w:rsidP="00E01026">
      <w:pPr>
        <w:pStyle w:val="Heading4"/>
      </w:pPr>
      <w:r w:rsidRPr="00AB60AA">
        <w:t xml:space="preserve">The United States federal government should significantly increase its </w:t>
      </w:r>
      <w:r>
        <w:t xml:space="preserve">development of the Arctic by building military bases along topical trade routes. </w:t>
      </w:r>
    </w:p>
    <w:p w14:paraId="41AD6C7C" w14:textId="77777777" w:rsidR="00E01026" w:rsidRPr="0022390B" w:rsidRDefault="00E01026" w:rsidP="00E01026"/>
    <w:p w14:paraId="3527B0E2" w14:textId="77777777" w:rsidR="00E01026" w:rsidRDefault="00E01026" w:rsidP="00E01026">
      <w:pPr>
        <w:pStyle w:val="Heading3"/>
      </w:pPr>
      <w:r>
        <w:t>Advantage 2---Alliances</w:t>
      </w:r>
    </w:p>
    <w:p w14:paraId="4EB98DCA" w14:textId="77777777" w:rsidR="00E01026" w:rsidRPr="00EF08C5" w:rsidRDefault="00E01026" w:rsidP="00E01026">
      <w:pPr>
        <w:pStyle w:val="Heading4"/>
      </w:pPr>
      <w:r>
        <w:t xml:space="preserve">Advantage 2 is Alliances </w:t>
      </w:r>
    </w:p>
    <w:p w14:paraId="3F81675C" w14:textId="77777777" w:rsidR="00E01026" w:rsidRDefault="00E01026" w:rsidP="00E01026">
      <w:pPr>
        <w:pStyle w:val="Heading4"/>
      </w:pPr>
      <w:r>
        <w:t>NATO partners are unsure of America’s commitment to NATO.</w:t>
      </w:r>
    </w:p>
    <w:p w14:paraId="6266FA41" w14:textId="77777777" w:rsidR="00E01026" w:rsidRDefault="00E01026" w:rsidP="00E01026">
      <w:pPr>
        <w:rPr>
          <w:b/>
          <w:iCs/>
        </w:rPr>
      </w:pPr>
      <w:r w:rsidRPr="00456B12">
        <w:rPr>
          <w:rFonts w:eastAsiaTheme="majorEastAsia" w:cstheme="majorBidi"/>
          <w:b/>
          <w:iCs/>
          <w:sz w:val="26"/>
        </w:rPr>
        <w:t>Dunn and Webber ’25</w:t>
      </w:r>
      <w:r>
        <w:t xml:space="preserve"> </w:t>
      </w:r>
      <w:r>
        <w:rPr>
          <w:b/>
          <w:iCs/>
        </w:rPr>
        <w:t>(</w:t>
      </w:r>
      <w:r w:rsidRPr="00B33860">
        <w:t>David Dunn is Professor of International politics at the Univers</w:t>
      </w:r>
      <w:r>
        <w:t>i</w:t>
      </w:r>
      <w:r w:rsidRPr="00B33860">
        <w:t xml:space="preserve">ty of Birmingham, </w:t>
      </w:r>
      <w:proofErr w:type="spellStart"/>
      <w:r w:rsidRPr="00B33860">
        <w:t>UK.Mark</w:t>
      </w:r>
      <w:proofErr w:type="spellEnd"/>
      <w:r w:rsidRPr="00B33860">
        <w:t xml:space="preserve"> Webber is Professor of International politics at the University of Birmingham, UK.</w:t>
      </w:r>
      <w:r>
        <w:rPr>
          <w:b/>
          <w:iCs/>
        </w:rPr>
        <w:t xml:space="preserve"> </w:t>
      </w:r>
      <w:r w:rsidRPr="00B33860">
        <w:t>https://doi.org/10.1080/14702436.2025.2474057© 2025 The Author(s). Published by Informa UK Limited, trading as Taylor &amp; Francis Group.</w:t>
      </w:r>
      <w:r>
        <w:rPr>
          <w:b/>
          <w:iCs/>
        </w:rPr>
        <w:t xml:space="preserve">; </w:t>
      </w:r>
      <w:proofErr w:type="spellStart"/>
      <w:r>
        <w:rPr>
          <w:b/>
          <w:iCs/>
        </w:rPr>
        <w:t>Defence</w:t>
      </w:r>
      <w:proofErr w:type="spellEnd"/>
      <w:r>
        <w:rPr>
          <w:b/>
          <w:iCs/>
        </w:rPr>
        <w:t xml:space="preserve"> Studies, February 26, 2025 “</w:t>
      </w:r>
      <w:r w:rsidRPr="00B33860">
        <w:t>Looking ahead: imbalance, dependency and NATO’s</w:t>
      </w:r>
      <w:r>
        <w:rPr>
          <w:b/>
          <w:iCs/>
        </w:rPr>
        <w:t xml:space="preserve"> </w:t>
      </w:r>
      <w:r w:rsidRPr="00B33860">
        <w:t>uncertain future</w:t>
      </w:r>
      <w:r>
        <w:rPr>
          <w:b/>
          <w:iCs/>
        </w:rPr>
        <w:t>”); LF</w:t>
      </w:r>
    </w:p>
    <w:p w14:paraId="239B748B" w14:textId="77777777" w:rsidR="00E01026" w:rsidRPr="00B33860" w:rsidRDefault="00E01026" w:rsidP="00E01026"/>
    <w:p w14:paraId="1DD2C5AD" w14:textId="77777777" w:rsidR="00E01026" w:rsidRPr="00B14769" w:rsidRDefault="00E01026" w:rsidP="00E01026">
      <w:pPr>
        <w:rPr>
          <w:rStyle w:val="StyleUnderline"/>
          <w:b/>
        </w:rPr>
      </w:pPr>
      <w:r w:rsidRPr="00B14769">
        <w:t>It is possible that both responses will be deployed again to deal with Trump’s return. Stoltenberg’s successor Mark Rutte (cited in Posaner and Moens 2024) affirmed shortly after taking up his post that Trump was “right” in asking more of the allies. NATO foreign ministers meeting in December 2024 kept China high on NATO’s agenda. A focus on “cash” and China would be relatively straightforward – both mark a continuity of NATO priorities (</w:t>
      </w:r>
      <w:proofErr w:type="spellStart"/>
      <w:r w:rsidRPr="00B14769">
        <w:t>Hockstader</w:t>
      </w:r>
      <w:proofErr w:type="spellEnd"/>
      <w:r w:rsidRPr="00B14769">
        <w:t xml:space="preserve"> 2024). The harder work relates to Ukraine. </w:t>
      </w:r>
      <w:r w:rsidRPr="00B14769">
        <w:rPr>
          <w:rStyle w:val="StyleUnderline"/>
        </w:rPr>
        <w:t xml:space="preserve">Trump’s apparent determination to reach a peace agreement has not been matched by any enthusiasm in deploying American troops to police it. </w:t>
      </w:r>
      <w:r w:rsidRPr="00B14769">
        <w:t xml:space="preserve">The incoming administration’s working assumption is that Europe should own the peace (Rachman2024). </w:t>
      </w:r>
      <w:r w:rsidRPr="00B14769">
        <w:rPr>
          <w:rStyle w:val="StyleUnderline"/>
        </w:rPr>
        <w:t xml:space="preserve">The resulting geopolitical </w:t>
      </w:r>
      <w:proofErr w:type="spellStart"/>
      <w:r w:rsidRPr="00B14769">
        <w:rPr>
          <w:rStyle w:val="StyleUnderline"/>
        </w:rPr>
        <w:t>manoeuvring</w:t>
      </w:r>
      <w:proofErr w:type="spellEnd"/>
      <w:r w:rsidRPr="00B14769">
        <w:rPr>
          <w:rStyle w:val="StyleUnderline"/>
        </w:rPr>
        <w:t xml:space="preserve"> has </w:t>
      </w:r>
      <w:r w:rsidRPr="00B14769">
        <w:rPr>
          <w:rStyle w:val="StyleUnderline"/>
          <w:bCs/>
        </w:rPr>
        <w:t>proven</w:t>
      </w:r>
      <w:r w:rsidRPr="00B14769">
        <w:rPr>
          <w:rStyle w:val="StyleUnderline"/>
        </w:rPr>
        <w:t xml:space="preserve"> </w:t>
      </w:r>
      <w:r w:rsidRPr="00B14769">
        <w:rPr>
          <w:rStyle w:val="StyleUnderline"/>
          <w:bCs/>
        </w:rPr>
        <w:t>controversial.</w:t>
      </w:r>
      <w:r w:rsidRPr="00B14769">
        <w:t xml:space="preserve"> Ukraine’s pre-</w:t>
      </w:r>
      <w:proofErr w:type="spellStart"/>
      <w:r w:rsidRPr="00B14769">
        <w:t>sident</w:t>
      </w:r>
      <w:proofErr w:type="spellEnd"/>
      <w:r w:rsidRPr="00B14769">
        <w:t xml:space="preserve"> Volodymyr Zelensky has argued that any settlement with Russia requires NATO membership for Ukraine or at least a formal invitation to join (something that Trump, as well as key NATO allies such as Germany, oppose). One of Ukraine’s key NATO backers, Poland, has meanwhile suggested that any peacekeeping force deployed in Ukraine ought to be placed under a “NATO format,” something unacceptable to France (</w:t>
      </w:r>
      <w:proofErr w:type="spellStart"/>
      <w:r w:rsidRPr="00B14769">
        <w:t>Vinocur</w:t>
      </w:r>
      <w:proofErr w:type="spellEnd"/>
      <w:r w:rsidRPr="00B14769">
        <w:t xml:space="preserve"> et al.2024). These debates are moot so long as Ukraine remains at war. </w:t>
      </w:r>
      <w:r w:rsidRPr="00B14769">
        <w:rPr>
          <w:rStyle w:val="StyleUnderline"/>
        </w:rPr>
        <w:t xml:space="preserve">But even as hostilities continue, </w:t>
      </w:r>
      <w:r w:rsidRPr="00B14769">
        <w:rPr>
          <w:rStyle w:val="StyleUnderline"/>
          <w:bCs/>
        </w:rPr>
        <w:t>Trump’s impact is being felt</w:t>
      </w:r>
      <w:r w:rsidRPr="00B14769">
        <w:rPr>
          <w:rStyle w:val="StyleUnderline"/>
        </w:rPr>
        <w:t xml:space="preserve">. Doubts over ongoing American military support to Ukraine have placed a </w:t>
      </w:r>
      <w:r w:rsidRPr="00B14769">
        <w:rPr>
          <w:rStyle w:val="StyleUnderline"/>
          <w:bCs/>
        </w:rPr>
        <w:t>question mark over US involvement</w:t>
      </w:r>
      <w:r w:rsidRPr="00B14769">
        <w:rPr>
          <w:rStyle w:val="StyleUnderline"/>
        </w:rPr>
        <w:t xml:space="preserve"> in the Ukraine </w:t>
      </w:r>
      <w:proofErr w:type="spellStart"/>
      <w:r w:rsidRPr="00B14769">
        <w:rPr>
          <w:rStyle w:val="StyleUnderline"/>
        </w:rPr>
        <w:t>Defence</w:t>
      </w:r>
      <w:proofErr w:type="spellEnd"/>
      <w:r w:rsidRPr="00B14769">
        <w:rPr>
          <w:rStyle w:val="StyleUnderline"/>
        </w:rPr>
        <w:t xml:space="preserve"> Contact Group and the NATO Security Assistance and Training for Ukraine (NSATU)initiative launched at the Washington summit. How far combined European and Canadian efforts can keep these initiatives functioning in America’s absence is not clear.</w:t>
      </w:r>
    </w:p>
    <w:p w14:paraId="39F634C5" w14:textId="77777777" w:rsidR="00E01026" w:rsidRPr="00B14769" w:rsidRDefault="00E01026" w:rsidP="00E01026"/>
    <w:p w14:paraId="355348E0" w14:textId="77777777" w:rsidR="00E01026" w:rsidRPr="00B14769" w:rsidRDefault="00E01026" w:rsidP="00E01026">
      <w:pPr>
        <w:rPr>
          <w:rStyle w:val="StyleUnderline"/>
          <w:bCs/>
        </w:rPr>
      </w:pPr>
      <w:r w:rsidRPr="00B14769">
        <w:t>However tough these challenges, dealing with them is at least premised on</w:t>
      </w:r>
      <w:r w:rsidRPr="00B14769">
        <w:rPr>
          <w:iCs/>
        </w:rPr>
        <w:t xml:space="preserve"> </w:t>
      </w:r>
      <w:r w:rsidRPr="00B14769">
        <w:t>a continuation of the United States as a NATO ally. Whatever the trouble with Trump,</w:t>
      </w:r>
      <w:r w:rsidRPr="00B14769">
        <w:rPr>
          <w:iCs/>
        </w:rPr>
        <w:t xml:space="preserve"> </w:t>
      </w:r>
      <w:r w:rsidRPr="00B14769">
        <w:t>having the United States in the Alliance at least allows for the possibility of a stabilization</w:t>
      </w:r>
      <w:r w:rsidRPr="00B14769">
        <w:rPr>
          <w:iCs/>
        </w:rPr>
        <w:t xml:space="preserve"> </w:t>
      </w:r>
      <w:r w:rsidRPr="00B14769">
        <w:t xml:space="preserve">of the transatlantic relationship in the future. </w:t>
      </w:r>
      <w:r w:rsidRPr="00B14769">
        <w:rPr>
          <w:rStyle w:val="StyleUnderline"/>
          <w:b/>
          <w:bCs/>
        </w:rPr>
        <w:t>We noted above that an American exit is unlikely.</w:t>
      </w:r>
      <w:r w:rsidRPr="00B14769">
        <w:t xml:space="preserve"> </w:t>
      </w:r>
      <w:r w:rsidRPr="00B14769">
        <w:rPr>
          <w:rStyle w:val="StyleUnderline"/>
        </w:rPr>
        <w:t xml:space="preserve">But </w:t>
      </w:r>
      <w:r w:rsidRPr="00B14769">
        <w:rPr>
          <w:rStyle w:val="StyleUnderline"/>
          <w:bCs/>
        </w:rPr>
        <w:t>one cannot rule out the possibility that Trump so frustrated with the NATO allies impetuously takes this option</w:t>
      </w:r>
      <w:r w:rsidRPr="00B14769">
        <w:t xml:space="preserve">. </w:t>
      </w:r>
      <w:r w:rsidRPr="00B14769">
        <w:rPr>
          <w:rStyle w:val="StyleUnderline"/>
        </w:rPr>
        <w:t xml:space="preserve">This would leave the allies utterly abandoned. The European pillar that might substitute for a trashing of the transatlantic connection is no closer in 2025 than it has been before. It is fanciful to suggest that the EU might emerge as the framework of such an </w:t>
      </w:r>
      <w:proofErr w:type="spellStart"/>
      <w:r w:rsidRPr="00B14769">
        <w:rPr>
          <w:rStyle w:val="StyleUnderline"/>
        </w:rPr>
        <w:t>endeavour</w:t>
      </w:r>
      <w:proofErr w:type="spellEnd"/>
      <w:r w:rsidRPr="00B14769">
        <w:rPr>
          <w:rStyle w:val="StyleUnderline"/>
        </w:rPr>
        <w:t xml:space="preserve"> given the absence of Canada and six European NATO allies (including two big hitters, the United Kingdom and Turkey) from the Union.</w:t>
      </w:r>
      <w:r w:rsidRPr="00B14769">
        <w:t xml:space="preserve"> Other schemes (the UK-led Joint Expeditionary Force, for instance) are even less</w:t>
      </w:r>
      <w:r w:rsidRPr="00B14769">
        <w:rPr>
          <w:iCs/>
        </w:rPr>
        <w:t xml:space="preserve"> </w:t>
      </w:r>
      <w:r w:rsidRPr="00B14769">
        <w:t>inclusive. Drawing up plans to Europeanize NATO, meanwhile, face a geopolitical</w:t>
      </w:r>
      <w:r w:rsidRPr="00B14769">
        <w:rPr>
          <w:iCs/>
        </w:rPr>
        <w:t xml:space="preserve"> </w:t>
      </w:r>
      <w:r w:rsidRPr="00B14769">
        <w:t>conundrum. Given the allies still wish to tether the United States to NATO, it is hardly</w:t>
      </w:r>
      <w:r w:rsidRPr="00B14769">
        <w:rPr>
          <w:iCs/>
        </w:rPr>
        <w:t xml:space="preserve"> </w:t>
      </w:r>
      <w:r w:rsidRPr="00B14769">
        <w:t>good form to then engage in discussions on how the Alliance might cope with an</w:t>
      </w:r>
      <w:r w:rsidRPr="00B14769">
        <w:rPr>
          <w:iCs/>
        </w:rPr>
        <w:t xml:space="preserve"> </w:t>
      </w:r>
      <w:r w:rsidRPr="00B14769">
        <w:t>American exit. Any discussion cannot, in any case, occur formally so long as the</w:t>
      </w:r>
      <w:r w:rsidRPr="00B14769">
        <w:rPr>
          <w:iCs/>
        </w:rPr>
        <w:t xml:space="preserve"> </w:t>
      </w:r>
      <w:r w:rsidRPr="00B14769">
        <w:t>United States remains in place.</w:t>
      </w:r>
      <w:r w:rsidRPr="00B14769">
        <w:rPr>
          <w:iCs/>
        </w:rPr>
        <w:t xml:space="preserve"> </w:t>
      </w:r>
      <w:r w:rsidRPr="00B14769">
        <w:rPr>
          <w:rStyle w:val="StyleUnderline"/>
        </w:rPr>
        <w:t xml:space="preserve">NATO’s 75th year proved momentous – but three-quarters of a century in, the Alliance remains as susceptible as ever to the vagaries of American dominance. While NATO has drawn strength from the United States, </w:t>
      </w:r>
      <w:r w:rsidRPr="00B14769">
        <w:rPr>
          <w:rStyle w:val="StyleUnderline"/>
          <w:bCs/>
        </w:rPr>
        <w:t>Trump’s position illustrates the inescapable fragility of transatlantic dependency.</w:t>
      </w:r>
    </w:p>
    <w:p w14:paraId="571F9503" w14:textId="77777777" w:rsidR="00E01026" w:rsidRDefault="00E01026" w:rsidP="00E01026"/>
    <w:p w14:paraId="71A4738C" w14:textId="77777777" w:rsidR="00E01026" w:rsidRPr="00AB60AA" w:rsidRDefault="00E01026" w:rsidP="00E01026"/>
    <w:p w14:paraId="4CF1AB6F" w14:textId="77777777" w:rsidR="00E01026" w:rsidRDefault="00E01026" w:rsidP="00E01026">
      <w:pPr>
        <w:pStyle w:val="Heading4"/>
      </w:pPr>
      <w:r>
        <w:t xml:space="preserve">The plan is a proactive step by Trump to demonstrate a commitment to the alliance. </w:t>
      </w:r>
    </w:p>
    <w:p w14:paraId="6E4A989D" w14:textId="77777777" w:rsidR="00E01026" w:rsidRPr="00EE4023" w:rsidRDefault="00E01026" w:rsidP="00E01026">
      <w:r w:rsidRPr="00367F0D">
        <w:rPr>
          <w:rStyle w:val="Style13ptBold"/>
        </w:rPr>
        <w:t>Gifford and Bassler ’25</w:t>
      </w:r>
      <w:r>
        <w:t xml:space="preserve"> (Dr. Chris Bassler, Director of Integrated Deterrence at MITRE, one of the founding “</w:t>
      </w:r>
      <w:proofErr w:type="spellStart"/>
      <w:r>
        <w:t>plankowners</w:t>
      </w:r>
      <w:proofErr w:type="spellEnd"/>
      <w:r>
        <w:t xml:space="preserve">” of ICE-PPR (the International Cooperative Engagement Program for Polar Research). Department of Defense, working with and traveling to all the Arctic nations, including several remote outposts. </w:t>
      </w:r>
      <w:r w:rsidRPr="00367F0D">
        <w:t>two Department of Navy Meritorious Civilian Service Awards, from the Secretary of the Navy and the Chief of Naval Research</w:t>
      </w:r>
      <w:r>
        <w:t xml:space="preserve">, </w:t>
      </w:r>
      <w:r w:rsidRPr="00367F0D">
        <w:t>Ph.D. in Aerospace Engineering from Virginia Tech; a M.A. in Security Policy Studies and Graduate Certificate in Asian Studies</w:t>
      </w:r>
      <w:r>
        <w:t xml:space="preserve">. Talia Gifford &amp; Journal of Arctic Security • Vol. 2 (2025) </w:t>
      </w:r>
      <w:r w:rsidRPr="00367F0D">
        <w:t>https://tedstevensarcticcenter.org/wp-content/uploads/2025/02/JAS-Vol-2-Winter-2025.pdf#page=94</w:t>
      </w:r>
      <w:r>
        <w:t>); LF</w:t>
      </w:r>
    </w:p>
    <w:p w14:paraId="3ECDB054" w14:textId="77777777" w:rsidR="00E01026" w:rsidRDefault="00E01026" w:rsidP="00E01026">
      <w:r>
        <w:t xml:space="preserve">Increased US commercial activity in the Arctic could also deepen relationships with US allies through joint ventures and partnerships. US companies could partner with companies from allied nations to undertake Arctic projects, sharing the risks and rewards. For example, a US shipping company could form a joint venture with a Norwegian company to operate a trans-Arctic shipping service, leveraging the US company's logistical capabilities and the Norwegian company's experience in operating in the Arctic environment. Similarly, a US energy company could partner with a Canadian company to explore for oil and gas in the Arctic. This could leverage the US company's technological capabilities and the Canadian company's knowledge of the local environment and regulatory landscape. </w:t>
      </w:r>
    </w:p>
    <w:p w14:paraId="73F25291" w14:textId="77777777" w:rsidR="00E01026" w:rsidRPr="00EE4023" w:rsidRDefault="00E01026" w:rsidP="00E01026">
      <w:pPr>
        <w:rPr>
          <w:rStyle w:val="StyleUnderline"/>
        </w:rPr>
      </w:pPr>
      <w:r w:rsidRPr="00EE4023">
        <w:rPr>
          <w:rStyle w:val="StyleUnderline"/>
        </w:rPr>
        <w:t>Increased allied activity in the Arctic could also lead to technology and knowledge sharing.</w:t>
      </w:r>
      <w:r>
        <w:t xml:space="preserve"> </w:t>
      </w:r>
      <w:r w:rsidRPr="00EE4023">
        <w:rPr>
          <w:rStyle w:val="StyleUnderline"/>
        </w:rPr>
        <w:t>US and allied companies and defense entities could share their technologies and expertise with commercial and/or non-commercial entities from other nations, helping to improve everyone’s Arctic capabilities.</w:t>
      </w:r>
      <w:r>
        <w:t xml:space="preserve"> For example, a US company that develops a new type of ice-resistant ship hull could license this technology to companies from allied nations. Similarly, a Canadian company that develops a new method for predicting ice conditions could share this knowledge with the US and others. </w:t>
      </w:r>
      <w:r w:rsidRPr="00EE4023">
        <w:rPr>
          <w:rStyle w:val="StyleUnderline"/>
        </w:rPr>
        <w:t>Currently, the US and its NATO and Indo-Pacific allies have limited ice-capable maritime logistics capacity. However, some countries, like Denmark, Finland, and Japan, have experience operating in ice-covered waters and could potentially provide valuable expertise.</w:t>
      </w:r>
    </w:p>
    <w:p w14:paraId="32566C87" w14:textId="77777777" w:rsidR="00E01026" w:rsidRDefault="00E01026" w:rsidP="00E01026">
      <w:r w:rsidRPr="00EE4023">
        <w:rPr>
          <w:rStyle w:val="StyleUnderline"/>
        </w:rPr>
        <w:t xml:space="preserve">Greater US presence in the Arctic would also lead to greater policy and regulatory cooperation with our allies. </w:t>
      </w:r>
      <w:r>
        <w:t>The US and its allies could work together to develop common standards and regulations for Arctic operations, promoting safety and environmental sustainability. The US and its allies, particularly in close collaboration with the International Maritime Organization (IMO), could develop a common set of safety standards for Arctic shipping and general Arctic norms, reducing the risk of accidents and environmental damage. They could also develop a common set of environmental regulations, ensuring that Arctic operations are conducted in a sustainable manner. The IMO as a global, non-US controlled entity, has particular potential for furthering standards and best practices that may curb some of the legally murky aspects of Chinese and Russian Arctic expansion.</w:t>
      </w:r>
    </w:p>
    <w:p w14:paraId="388E4797" w14:textId="77777777" w:rsidR="00E01026" w:rsidRPr="00EE4023" w:rsidRDefault="00E01026" w:rsidP="00E01026">
      <w:pPr>
        <w:rPr>
          <w:rStyle w:val="StyleUnderline"/>
        </w:rPr>
      </w:pPr>
      <w:r w:rsidRPr="00EE4023">
        <w:rPr>
          <w:rStyle w:val="StyleUnderline"/>
        </w:rPr>
        <w:t>Most importantly, increased US focus, militaristic, diplomatic, and commercial, would lead to greater security cooperation with our allies and reduce China’s maneuverability. The US and its allies could work together to ensure the security of Arctic shipping routes and energy resources, deterring potential threats from other powers.</w:t>
      </w:r>
    </w:p>
    <w:p w14:paraId="455D4FCF" w14:textId="77777777" w:rsidR="00E01026" w:rsidRPr="00EE4023" w:rsidRDefault="00E01026" w:rsidP="00E01026">
      <w:pPr>
        <w:rPr>
          <w:rStyle w:val="StyleUnderline"/>
        </w:rPr>
      </w:pPr>
      <w:r w:rsidRPr="00EE4023">
        <w:rPr>
          <w:rStyle w:val="StyleUnderline"/>
        </w:rPr>
        <w:t>The US and its allies could conduct joint naval patrols of Arctic shipping routes, demonstrating their commitment to maintaining freedom of navigation. They could also share intelligence and conduct joint exercises, enhancing their collective ability to respond to potential threats.</w:t>
      </w:r>
    </w:p>
    <w:p w14:paraId="27CB9DE1" w14:textId="77777777" w:rsidR="00E01026" w:rsidRDefault="00E01026" w:rsidP="00E01026">
      <w:pPr>
        <w:pStyle w:val="Heading4"/>
      </w:pPr>
      <w:r>
        <w:t>Securing trade routes is key to DOD flexibility and strengthening alliances</w:t>
      </w:r>
    </w:p>
    <w:p w14:paraId="497486DF" w14:textId="77777777" w:rsidR="00E01026" w:rsidRDefault="00E01026" w:rsidP="00E01026">
      <w:r w:rsidRPr="00367F0D">
        <w:rPr>
          <w:rStyle w:val="Style13ptBold"/>
        </w:rPr>
        <w:t>Gifford and Bassler ’25</w:t>
      </w:r>
      <w:r>
        <w:t xml:space="preserve"> (Dr. Chris Bassler, Director of Integrated Deterrence at MITRE, one of the founding “</w:t>
      </w:r>
      <w:proofErr w:type="spellStart"/>
      <w:r>
        <w:t>plankowners</w:t>
      </w:r>
      <w:proofErr w:type="spellEnd"/>
      <w:r>
        <w:t xml:space="preserve">” of ICE-PPR (the International Cooperative Engagement Program for Polar Research). Department of Defense, working with and traveling to all the Arctic nations, including several remote outposts. </w:t>
      </w:r>
      <w:r w:rsidRPr="00367F0D">
        <w:t>two Department of Navy Meritorious Civilian Service Awards, from the Secretary of the Navy and the Chief of Naval Research</w:t>
      </w:r>
      <w:r>
        <w:t xml:space="preserve">, </w:t>
      </w:r>
      <w:r w:rsidRPr="00367F0D">
        <w:t>Ph.D. in Aerospace Engineering from Virginia Tech; a M.A. in Security Policy Studies and Graduate Certificate in Asian Studies</w:t>
      </w:r>
      <w:r>
        <w:t xml:space="preserve">. Talia Gifford &amp; Journal of Arctic Security • Vol. 2 (2025) </w:t>
      </w:r>
      <w:r w:rsidRPr="00367F0D">
        <w:t>https://tedstevensarcticcenter.org/wp-content/uploads/2025/02/JAS-Vol-2-Winter-2025.pdf#page=94</w:t>
      </w:r>
      <w:r>
        <w:t>); LF</w:t>
      </w:r>
    </w:p>
    <w:p w14:paraId="1666F374" w14:textId="77777777" w:rsidR="00E01026" w:rsidRDefault="00E01026" w:rsidP="00E01026">
      <w:pPr>
        <w:rPr>
          <w:rStyle w:val="StyleUnderline"/>
        </w:rPr>
      </w:pPr>
      <w:r w:rsidRPr="00367F0D">
        <w:rPr>
          <w:rStyle w:val="StyleUnderline"/>
        </w:rPr>
        <w:t>The Arctic presents significant opportunity for US economic and security interests</w:t>
      </w:r>
      <w:r>
        <w:t xml:space="preserve">. Shipping routes and global maritime chokepoints have become more fragile and contested, as demonstrated by the Ever Given blockage in 2021 and Red Sea attacks in 2023-24. </w:t>
      </w:r>
      <w:r w:rsidRPr="00367F0D">
        <w:rPr>
          <w:rStyle w:val="StyleUnderline"/>
        </w:rPr>
        <w:t xml:space="preserve">American and allied shipping companies and organizations should find alternatives to traditional shipping routes to </w:t>
      </w:r>
      <w:r w:rsidRPr="00367F0D">
        <w:rPr>
          <w:rStyle w:val="Emphasis"/>
        </w:rPr>
        <w:t>build resiliency and speed</w:t>
      </w:r>
      <w:r w:rsidRPr="00367F0D">
        <w:rPr>
          <w:rStyle w:val="StyleUnderline"/>
        </w:rPr>
        <w:t xml:space="preserve">, for </w:t>
      </w:r>
      <w:r w:rsidRPr="00367F0D">
        <w:rPr>
          <w:rStyle w:val="Emphasis"/>
        </w:rPr>
        <w:t>commerce and security</w:t>
      </w:r>
      <w:r w:rsidRPr="00367F0D">
        <w:rPr>
          <w:rStyle w:val="StyleUnderline"/>
        </w:rPr>
        <w:t>. Rather than thinking of the Arctic solely as a destination theatre of operations, conceptualizing it as a transit region would introduce</w:t>
      </w:r>
      <w:r w:rsidRPr="00367F0D">
        <w:rPr>
          <w:rStyle w:val="Emphasis"/>
        </w:rPr>
        <w:t xml:space="preserve"> </w:t>
      </w:r>
      <w:r w:rsidRPr="00367F0D">
        <w:rPr>
          <w:rStyle w:val="StyleUnderline"/>
        </w:rPr>
        <w:t>more flexibility into DOD force and supply movement for various</w:t>
      </w:r>
      <w:r w:rsidRPr="00367F0D">
        <w:rPr>
          <w:rStyle w:val="Emphasis"/>
        </w:rPr>
        <w:t xml:space="preserve"> contingency planning, both for crisis and conflict</w:t>
      </w:r>
      <w:r w:rsidRPr="00367F0D">
        <w:rPr>
          <w:rStyle w:val="StyleUnderline"/>
        </w:rPr>
        <w:t xml:space="preserve">. The Arctic can be used to move US equipment to Europe and to move allied supplies across the breadth of Eurasia, </w:t>
      </w:r>
      <w:r w:rsidRPr="00367F0D">
        <w:rPr>
          <w:rStyle w:val="Emphasis"/>
        </w:rPr>
        <w:t>flexing, surging and re-enforcing allies in the Indo-Pacific</w:t>
      </w:r>
      <w:r>
        <w:t xml:space="preserve">. </w:t>
      </w:r>
      <w:r w:rsidRPr="00D65562">
        <w:rPr>
          <w:rStyle w:val="StyleUnderline"/>
        </w:rPr>
        <w:t xml:space="preserve">This option would better enable the combined might of the US and allies in Europe and the Indo-Pacific to confront and </w:t>
      </w:r>
      <w:r w:rsidRPr="00D65562">
        <w:rPr>
          <w:rStyle w:val="Emphasis"/>
        </w:rPr>
        <w:t>persevere against adversaries like Russia and China, simultaneously</w:t>
      </w:r>
      <w:r w:rsidRPr="00D65562">
        <w:rPr>
          <w:rStyle w:val="StyleUnderline"/>
        </w:rPr>
        <w:t>.</w:t>
      </w:r>
      <w:r>
        <w:t xml:space="preserve"> </w:t>
      </w:r>
      <w:r w:rsidRPr="00D65562">
        <w:rPr>
          <w:sz w:val="16"/>
        </w:rPr>
        <w:t xml:space="preserve">This paper encourages the DOD (US Navy, USNORTHCOM, TRANSCOM), DHS (US Coast Guard), and the Department of Transportation (US Maritime Administration, MARAD), along with key allied defense and commercial shipping entities like </w:t>
      </w:r>
      <w:proofErr w:type="spellStart"/>
      <w:r w:rsidRPr="00D65562">
        <w:rPr>
          <w:sz w:val="16"/>
        </w:rPr>
        <w:t>Defence</w:t>
      </w:r>
      <w:proofErr w:type="spellEnd"/>
      <w:r w:rsidRPr="00D65562">
        <w:rPr>
          <w:sz w:val="16"/>
        </w:rPr>
        <w:t xml:space="preserve"> Research and Development Canada (DRDC) and the Canadian Coast Guard, to engage in </w:t>
      </w:r>
      <w:proofErr w:type="spellStart"/>
      <w:r w:rsidRPr="00D65562">
        <w:rPr>
          <w:sz w:val="16"/>
        </w:rPr>
        <w:t>proofof</w:t>
      </w:r>
      <w:proofErr w:type="spellEnd"/>
      <w:r w:rsidRPr="00D65562">
        <w:rPr>
          <w:sz w:val="16"/>
        </w:rPr>
        <w:t>-concept Arctic shipping exercises along the Northwest Passage (which runs along the Canadian coast as opposed to the Russian coast, which is already an established shipping route). These exercises would demonstrate the viability of the Arctic as a transshipment domain for American vessels and would be coupled with an assessment of the region’s long-term viability as a commercial route and option for Time Phased Force Deployment Data (TPFDD) flow, including maritime sealift and logistics, force posture and relocation, and resupply resilience.</w:t>
      </w:r>
      <w:r>
        <w:t xml:space="preserve"> </w:t>
      </w:r>
      <w:r w:rsidRPr="00D65562">
        <w:rPr>
          <w:rStyle w:val="StyleUnderline"/>
        </w:rPr>
        <w:t>This reframing of the Arctic as not just a destination but also a crucial new transit region, along with critical investment in the Arctic from across the US government, would signal and encourage the US private sector to explore trans-Arctic commercial shipping. If successful, this approach would</w:t>
      </w:r>
      <w:r>
        <w:rPr>
          <w:rStyle w:val="StyleUnderline"/>
        </w:rPr>
        <w:t xml:space="preserve"> </w:t>
      </w:r>
      <w:r w:rsidRPr="00D65562">
        <w:rPr>
          <w:rStyle w:val="StyleUnderline"/>
        </w:rPr>
        <w:t>deepen US and allied economic cooperation and would enhance resilience for key allies on the frontlines of great power aggression from Russia and China. Furthermore, the development of US commercial and defense presence would go a long way towards countering the PRC’s aggressive near and long-term Arctic ambitions</w:t>
      </w:r>
    </w:p>
    <w:p w14:paraId="069665D6" w14:textId="77777777" w:rsidR="00E01026" w:rsidRPr="00D65562" w:rsidRDefault="00E01026" w:rsidP="00E01026">
      <w:r w:rsidRPr="00D65562">
        <w:t>INTRODUCTION</w:t>
      </w:r>
    </w:p>
    <w:p w14:paraId="52CD7B2A" w14:textId="77777777" w:rsidR="00E01026" w:rsidRPr="00D65562" w:rsidRDefault="00E01026" w:rsidP="00E01026">
      <w:pPr>
        <w:rPr>
          <w:rStyle w:val="StyleUnderline"/>
        </w:rPr>
      </w:pPr>
      <w:r>
        <w:t xml:space="preserve">The Arctic region, with its unique geopolitical and geophysical characteristics, has emerged to be a pivotal arena for US military and economic interests. </w:t>
      </w:r>
      <w:r w:rsidRPr="00D65562">
        <w:rPr>
          <w:rStyle w:val="StyleUnderline"/>
        </w:rPr>
        <w:t>The 2021 Ever Given blockage of the Suez Canal highlighted the vulnerability and contestation of global maritime chokepoints, underscoring the need for alternative shipping routes that bolster resilience and expedite commerce and security</w:t>
      </w:r>
      <w:r>
        <w:t xml:space="preserve">. This paper posits an additional reconceptualization of the Arctic from solely a destination theatre of operations to instead a region of transit, thereby introducing greater flexibility into the Department of Defense's (DOD) force and supply movement for diverse contingency planning, encompassing both crisis and conflict scenarios. The conventional perception of the Arctic as a destination theatre of operations is limiting in terms of strategic planning and resource allocation. Viewing the Arctic as a key transit region enables us to leverage it for the movement of US equipment to Europe and the transference of allied supplies across the breadth of Eurasia. This shift can unlock new strategic avenues and make resource allocation more efficient. </w:t>
      </w:r>
      <w:r w:rsidRPr="00D65562">
        <w:rPr>
          <w:rStyle w:val="StyleUnderline"/>
        </w:rPr>
        <w:t>It can also encourage profitable commercial trade, due to reduced transit times and alternatives to current maritime trade routes that are increasingly contested, insecure, and unpredictable.</w:t>
      </w:r>
    </w:p>
    <w:p w14:paraId="2FFACB7B" w14:textId="77777777" w:rsidR="00E01026" w:rsidRDefault="00E01026" w:rsidP="00E01026"/>
    <w:p w14:paraId="435D03A0" w14:textId="77777777" w:rsidR="00E01026" w:rsidRDefault="00E01026" w:rsidP="00E01026">
      <w:pPr>
        <w:pStyle w:val="Heading4"/>
      </w:pPr>
      <w:r>
        <w:t>This cooperation spills over to reduce reliance on Chinese REMs and bolster NATO.</w:t>
      </w:r>
    </w:p>
    <w:p w14:paraId="6260F813" w14:textId="77777777" w:rsidR="00E01026" w:rsidRPr="007F0E8D" w:rsidRDefault="00E01026" w:rsidP="00E01026">
      <w:proofErr w:type="spellStart"/>
      <w:r w:rsidRPr="007F0E8D">
        <w:rPr>
          <w:rFonts w:eastAsiaTheme="majorEastAsia" w:cstheme="majorBidi"/>
          <w:b/>
          <w:bCs/>
          <w:sz w:val="26"/>
          <w:szCs w:val="26"/>
        </w:rPr>
        <w:t>Murkins</w:t>
      </w:r>
      <w:proofErr w:type="spellEnd"/>
      <w:r w:rsidRPr="007F0E8D">
        <w:rPr>
          <w:rFonts w:eastAsiaTheme="majorEastAsia" w:cstheme="majorBidi"/>
          <w:b/>
          <w:bCs/>
          <w:sz w:val="26"/>
          <w:szCs w:val="26"/>
        </w:rPr>
        <w:t xml:space="preserve"> 24</w:t>
      </w:r>
      <w:r>
        <w:t xml:space="preserve"> [</w:t>
      </w:r>
      <w:r w:rsidRPr="007F0E8D">
        <w:t xml:space="preserve">Sydney </w:t>
      </w:r>
      <w:proofErr w:type="spellStart"/>
      <w:r w:rsidRPr="007F0E8D">
        <w:t>Murkins</w:t>
      </w:r>
      <w:proofErr w:type="spellEnd"/>
      <w:r w:rsidRPr="007F0E8D">
        <w:t xml:space="preserve"> is a United States Marine and Foreign Area Officer who is currently based out of the U.S. Embassy, Oslo. She holds a Master of Arts in Security Studies (Europe and Eurasia) from Naval Postgraduate School</w:t>
      </w:r>
      <w:r>
        <w:t>, T</w:t>
      </w:r>
      <w:r w:rsidRPr="007F0E8D">
        <w:t xml:space="preserve">he </w:t>
      </w:r>
      <w:r>
        <w:t>A</w:t>
      </w:r>
      <w:r w:rsidRPr="007F0E8D">
        <w:t xml:space="preserve">rctic </w:t>
      </w:r>
      <w:r>
        <w:t>I</w:t>
      </w:r>
      <w:r w:rsidRPr="007F0E8D">
        <w:t>nstitute</w:t>
      </w:r>
      <w:r>
        <w:t>, “</w:t>
      </w:r>
      <w:r w:rsidRPr="007F0E8D">
        <w:t>The Future Battlefield is Melting: An Argument for Why the U.S. Must Adopt a More Proactive Arctic Strategy</w:t>
      </w:r>
      <w:r>
        <w:t xml:space="preserve">”, 12/03/2024, </w:t>
      </w:r>
      <w:hyperlink r:id="rId9" w:history="1">
        <w:r w:rsidRPr="00490186">
          <w:rPr>
            <w:rStyle w:val="Hyperlink"/>
          </w:rPr>
          <w:t>https://www.thearcticinstitute.org/future-battlefield-melting-argument-us-must-adopt-more-proactive-arctic-strategy/</w:t>
        </w:r>
      </w:hyperlink>
      <w:r>
        <w:t xml:space="preserve">] </w:t>
      </w:r>
      <w:r w:rsidRPr="00E30DC8">
        <w:rPr>
          <w:sz w:val="10"/>
          <w:szCs w:val="10"/>
        </w:rPr>
        <w:t>//s</w:t>
      </w:r>
      <w:r>
        <w:rPr>
          <w:sz w:val="10"/>
          <w:szCs w:val="10"/>
        </w:rPr>
        <w:t>hruti</w:t>
      </w:r>
    </w:p>
    <w:p w14:paraId="3D19E0C5" w14:textId="77777777" w:rsidR="00E01026" w:rsidRDefault="00E01026" w:rsidP="00E01026">
      <w:pPr>
        <w:rPr>
          <w:rStyle w:val="StyleUnderline"/>
        </w:rPr>
      </w:pPr>
      <w:r w:rsidRPr="00E12662">
        <w:rPr>
          <w:sz w:val="16"/>
        </w:rPr>
        <w:t xml:space="preserve">As </w:t>
      </w:r>
      <w:r w:rsidRPr="00E12662">
        <w:rPr>
          <w:rStyle w:val="StyleUnderline"/>
        </w:rPr>
        <w:t>part of the US’s proactive Arctic Strategy, Washington should prioritize economic investments in companies</w:t>
      </w:r>
      <w:r w:rsidRPr="00E12662">
        <w:rPr>
          <w:sz w:val="16"/>
        </w:rPr>
        <w:t xml:space="preserve"> owned by NATO members. </w:t>
      </w:r>
      <w:r w:rsidRPr="00E12662">
        <w:rPr>
          <w:rStyle w:val="StyleUnderline"/>
        </w:rPr>
        <w:t xml:space="preserve">Through these investments, energy security within NATO can be improved, and the </w:t>
      </w:r>
      <w:r w:rsidRPr="00E12662">
        <w:rPr>
          <w:rStyle w:val="Emphasis"/>
        </w:rPr>
        <w:t>nations can decrease their dependence on rare earth materials from China</w:t>
      </w:r>
      <w:r w:rsidRPr="00E12662">
        <w:rPr>
          <w:rStyle w:val="StyleUnderline"/>
        </w:rPr>
        <w:t>.</w:t>
      </w:r>
      <w:r w:rsidRPr="00E12662">
        <w:rPr>
          <w:sz w:val="16"/>
        </w:rPr>
        <w:t xml:space="preserve"> The United States has already taken initial steps to secure critical mineral and clean energy supply chains, but </w:t>
      </w:r>
      <w:r w:rsidRPr="00E12662">
        <w:rPr>
          <w:rStyle w:val="StyleUnderline"/>
        </w:rPr>
        <w:t>more can be done</w:t>
      </w:r>
      <w:r w:rsidRPr="00E12662">
        <w:rPr>
          <w:sz w:val="16"/>
        </w:rPr>
        <w:t xml:space="preserve">. In September 2024, the United States signed a Critical Minerals Agreement with Norway, demonstrating both countries’ commitment to working together to ensure energy security.31) Another such opportunity for the U.S. to further support its Nordic Allies exists in Sweden. In 2024 the Swedish mining company LKAP discovered Europe’s largest deposit of rare earth elements in the northern city of Kiruna, Sweden. Norway and Sweden have already begun collaborating to increase energy security through the Norwegian company, </w:t>
      </w:r>
      <w:proofErr w:type="spellStart"/>
      <w:r w:rsidRPr="00E12662">
        <w:rPr>
          <w:sz w:val="16"/>
        </w:rPr>
        <w:t>REETec</w:t>
      </w:r>
      <w:proofErr w:type="spellEnd"/>
      <w:r w:rsidRPr="00E12662">
        <w:rPr>
          <w:sz w:val="16"/>
        </w:rPr>
        <w:t xml:space="preserve">, which has developed technology to separate rare earth metals that competes with China’s production of these materials.32) According to the CEO of LKAB, Jan </w:t>
      </w:r>
      <w:proofErr w:type="spellStart"/>
      <w:r w:rsidRPr="00E12662">
        <w:rPr>
          <w:sz w:val="16"/>
        </w:rPr>
        <w:t>Moström</w:t>
      </w:r>
      <w:proofErr w:type="spellEnd"/>
      <w:r w:rsidRPr="00E12662">
        <w:rPr>
          <w:sz w:val="16"/>
        </w:rPr>
        <w:t xml:space="preserve">, this cooperation provides the foundation to develop a “strong and sustainable Nordic value chain for rare earth metals.”33) </w:t>
      </w:r>
      <w:r w:rsidRPr="00E12662">
        <w:rPr>
          <w:rStyle w:val="StyleUnderline"/>
        </w:rPr>
        <w:t>A proactive U.S. Arctic Strategy that takes into consideration increased NATO energy security through Nordic investment further bolsters the United States’ ability to decrease dependence on China and should be pursued.</w:t>
      </w:r>
    </w:p>
    <w:p w14:paraId="24D0C6AD" w14:textId="77777777" w:rsidR="00E01026" w:rsidRPr="00E12662" w:rsidRDefault="00E01026" w:rsidP="00E01026">
      <w:pPr>
        <w:rPr>
          <w:sz w:val="16"/>
        </w:rPr>
      </w:pPr>
      <w:r w:rsidRPr="00E12662">
        <w:rPr>
          <w:rStyle w:val="Emphasis"/>
        </w:rPr>
        <w:t>Increased cooperation between the United States and</w:t>
      </w:r>
      <w:r w:rsidRPr="00E12662">
        <w:rPr>
          <w:rStyle w:val="StyleUnderline"/>
        </w:rPr>
        <w:t xml:space="preserve"> its Nordic </w:t>
      </w:r>
      <w:r w:rsidRPr="00E12662">
        <w:rPr>
          <w:rStyle w:val="Emphasis"/>
        </w:rPr>
        <w:t>NATO</w:t>
      </w:r>
      <w:r w:rsidRPr="00E12662">
        <w:rPr>
          <w:rStyle w:val="StyleUnderline"/>
        </w:rPr>
        <w:t xml:space="preserve"> Allies provides an opportunity for the U.S. to couple a new proactive Arctic Strategy with tangible training goals for forces at the tactical and operational levels.</w:t>
      </w:r>
      <w:r w:rsidRPr="00E12662">
        <w:rPr>
          <w:sz w:val="16"/>
        </w:rPr>
        <w:t xml:space="preserve"> For example, </w:t>
      </w:r>
      <w:r w:rsidRPr="00E12662">
        <w:rPr>
          <w:rStyle w:val="StyleUnderline"/>
        </w:rPr>
        <w:t>U.S. forces and their Norwegian counterparts have benefited from a mutually supportive military alliance for decades</w:t>
      </w:r>
      <w:r w:rsidRPr="00E12662">
        <w:rPr>
          <w:sz w:val="16"/>
        </w:rPr>
        <w:t xml:space="preserve">. During the Cold War, Norway was a critical U.S. ally for power projection, defense, and deterrence in the north. Its geostrategic location was optimal for protecting NATO’s northern flank from Soviet aggression so much so that the United States stockpiled weapons, vehicles, and ammunition in strategic locations across Norway.34) These </w:t>
      </w:r>
      <w:r w:rsidRPr="00E12662">
        <w:rPr>
          <w:rStyle w:val="StyleUnderline"/>
        </w:rPr>
        <w:t>stockpiles were crucial for increasing U.S. power projection and enhancing NATO’s operational responsiveness in the European arena</w:t>
      </w:r>
      <w:r w:rsidRPr="00E12662">
        <w:rPr>
          <w:sz w:val="16"/>
        </w:rPr>
        <w:t>. Additionally, Norway’s proximity to the Soviet Union and the adjacent Norwegian and Barents Seas allowed NATO to challenge the Soviets’ ability to deploy nuclear-powered submarines if the Cold War turned hot.</w:t>
      </w:r>
    </w:p>
    <w:p w14:paraId="78629DE8" w14:textId="77777777" w:rsidR="00E01026" w:rsidRPr="00E12662" w:rsidRDefault="00E01026" w:rsidP="00E01026">
      <w:pPr>
        <w:rPr>
          <w:sz w:val="16"/>
        </w:rPr>
      </w:pPr>
      <w:r w:rsidRPr="00E12662">
        <w:rPr>
          <w:sz w:val="16"/>
        </w:rPr>
        <w:t xml:space="preserve">The U.S.–Norwegian Alliance has only grown since the end of the Cold War. In 2017, the United States Marine Corps began sending a battalion of Marines to Northern Norway as part of a rotational deployment. The United States Marine Corps continues to deploy thousands of forces to train alongside its Norwegian Allies annually. Moreover, in 2018, Norway hosted Exercise Trident Juncture, a NATO-led military exercise based on a fictitious Article 5 collective defense scenario. It was the largest exercise of its kind in Norway since the 1980s, and 31 nations participated.35) </w:t>
      </w:r>
      <w:r w:rsidRPr="00E12662">
        <w:rPr>
          <w:rStyle w:val="StyleUnderline"/>
        </w:rPr>
        <w:t>Large-scale multinational exercises of this kind increase force proficiency operating in Arctic environments and enhance NATO member states’ ability to work with each other in wartime.</w:t>
      </w:r>
    </w:p>
    <w:p w14:paraId="7A50BCEC" w14:textId="77777777" w:rsidR="00E01026" w:rsidRDefault="00E01026" w:rsidP="00E01026">
      <w:pPr>
        <w:rPr>
          <w:rStyle w:val="StyleUnderline"/>
        </w:rPr>
      </w:pPr>
      <w:r w:rsidRPr="00E12662">
        <w:rPr>
          <w:sz w:val="16"/>
        </w:rPr>
        <w:t xml:space="preserve">The United States has been increasing its ability to work with its Swedish and Finnish counterparts in the case of war. The United States should establish bilateral training exercises with Sweden and Finland in order to give these new NATO nations a greater understanding of how to operate in a NATO construct. Conversely, </w:t>
      </w:r>
      <w:r w:rsidRPr="00E12662">
        <w:rPr>
          <w:rStyle w:val="Emphasis"/>
        </w:rPr>
        <w:t>cooperation with allies and partners improves U.S. forces’ understanding of how to operate effectively in an Arctic environment</w:t>
      </w:r>
      <w:r w:rsidRPr="00E12662">
        <w:rPr>
          <w:rStyle w:val="StyleUnderline"/>
        </w:rPr>
        <w:t>, making it a more reliable and efficient partner for Arctic allies. This operational experience ensures that allied forces are familiar with strategic terrain that may be leveraged during a conflict with Russia.</w:t>
      </w:r>
    </w:p>
    <w:p w14:paraId="066C9C74" w14:textId="77777777" w:rsidR="00E01026" w:rsidRPr="00E12662" w:rsidRDefault="00E01026" w:rsidP="00E01026">
      <w:pPr>
        <w:rPr>
          <w:sz w:val="16"/>
        </w:rPr>
      </w:pPr>
      <w:r w:rsidRPr="00E12662">
        <w:rPr>
          <w:sz w:val="16"/>
        </w:rPr>
        <w:t xml:space="preserve">Conclusion: How a </w:t>
      </w:r>
      <w:r w:rsidRPr="00E12662">
        <w:rPr>
          <w:rStyle w:val="StyleUnderline"/>
        </w:rPr>
        <w:t>Proactive</w:t>
      </w:r>
      <w:r w:rsidRPr="00E12662">
        <w:rPr>
          <w:sz w:val="16"/>
        </w:rPr>
        <w:t xml:space="preserve"> Arctic Strategy Supports America’s Focus on the Indo-Pacific</w:t>
      </w:r>
    </w:p>
    <w:p w14:paraId="0FBAC537" w14:textId="77777777" w:rsidR="00E01026" w:rsidRDefault="00E01026" w:rsidP="00E01026">
      <w:pPr>
        <w:rPr>
          <w:rStyle w:val="StyleUnderline"/>
        </w:rPr>
      </w:pPr>
      <w:r w:rsidRPr="00E12662">
        <w:rPr>
          <w:rStyle w:val="StyleUnderline"/>
        </w:rPr>
        <w:t>The United States publication of the 2024 Arctic Strategy provides a transparent approach aimed at reducing the possibility of escalation in the Arctic</w:t>
      </w:r>
      <w:r w:rsidRPr="00E12662">
        <w:rPr>
          <w:sz w:val="16"/>
        </w:rPr>
        <w:t xml:space="preserve">. Moreover, </w:t>
      </w:r>
      <w:r w:rsidRPr="00E12662">
        <w:rPr>
          <w:rStyle w:val="StyleUnderline"/>
        </w:rPr>
        <w:t>the current strategy recognizes Russia’s and China’s Arctic ambitions and that the growing collaboration between Russia and the PRC have “the potential to alter the Arctic’s stability and threat picture.”</w:t>
      </w:r>
      <w:r w:rsidRPr="00E12662">
        <w:rPr>
          <w:sz w:val="16"/>
        </w:rPr>
        <w:t xml:space="preserve">36) The strategy presents a tangible and realistic way forward for the U.S. to enhance the Joint Force’s Arctic capabilities, engage with Allies and partners, and demonstrate an ability to work together across defense forces. </w:t>
      </w:r>
      <w:r w:rsidRPr="00E12662">
        <w:rPr>
          <w:rStyle w:val="StyleUnderline"/>
        </w:rPr>
        <w:t>Although the strategy indicates increased U.S. involvement in the Arctic</w:t>
      </w:r>
      <w:r w:rsidRPr="00E12662">
        <w:rPr>
          <w:rStyle w:val="Emphasis"/>
        </w:rPr>
        <w:t>, it remains reactive.</w:t>
      </w:r>
      <w:r w:rsidRPr="00E12662">
        <w:rPr>
          <w:rStyle w:val="StyleUnderline"/>
        </w:rPr>
        <w:t xml:space="preserve"> </w:t>
      </w:r>
      <w:r w:rsidRPr="00E12662">
        <w:rPr>
          <w:sz w:val="16"/>
        </w:rPr>
        <w:t>The 2024 Arctic Strategy already outlines a tangible way for the United States to commit energy and resources to the region. Although a deliberate shift in messaging will not change the U.S. footprint in the Arctic, it will change the U.S. mindset towards the region</w:t>
      </w:r>
      <w:r w:rsidRPr="00E12662">
        <w:rPr>
          <w:rStyle w:val="StyleUnderline"/>
        </w:rPr>
        <w:t>. By making the Arctic a priority, the U.S. demonstrates its commitment to supporting its Allies in the event that Russia or China attacks.</w:t>
      </w:r>
    </w:p>
    <w:p w14:paraId="0B2C95DE" w14:textId="77777777" w:rsidR="00E01026" w:rsidRPr="00E12662" w:rsidRDefault="00E01026" w:rsidP="00E01026">
      <w:pPr>
        <w:rPr>
          <w:rStyle w:val="StyleUnderline"/>
        </w:rPr>
      </w:pPr>
      <w:r w:rsidRPr="00E12662">
        <w:rPr>
          <w:sz w:val="16"/>
        </w:rPr>
        <w:t>Furthermore</w:t>
      </w:r>
      <w:r w:rsidRPr="00E12662">
        <w:rPr>
          <w:rStyle w:val="StyleUnderline"/>
        </w:rPr>
        <w:t>, by shifting to a proactive Arctic Strategy, the United States is not abandoning its focus on the Indo-Pacific,</w:t>
      </w:r>
      <w:r w:rsidRPr="00E12662">
        <w:rPr>
          <w:sz w:val="16"/>
        </w:rPr>
        <w:t xml:space="preserve"> because the PRC envisions itself as a polar power and intends to reshape the international system in its favor. </w:t>
      </w:r>
      <w:r w:rsidRPr="00E12662">
        <w:rPr>
          <w:rStyle w:val="StyleUnderline"/>
        </w:rPr>
        <w:t xml:space="preserve">Future conflict with the PRC will not be geographically constrained to the Indo-Pacific. By shifting to a proactive Arctic Strategy now, the United States can deter China from expanding its control over the Arctic and its critical resources. </w:t>
      </w:r>
      <w:r w:rsidRPr="00E12662">
        <w:rPr>
          <w:sz w:val="16"/>
        </w:rPr>
        <w:t xml:space="preserve">The future battlefield is melting </w:t>
      </w:r>
      <w:r w:rsidRPr="00E12662">
        <w:rPr>
          <w:rStyle w:val="StyleUnderline"/>
        </w:rPr>
        <w:t>and only by taking actions today can the United States and its NATO allies win tomorrow’s war in the Arctic.</w:t>
      </w:r>
    </w:p>
    <w:p w14:paraId="487E12AE" w14:textId="77777777" w:rsidR="00E01026" w:rsidRDefault="00E01026" w:rsidP="00E01026">
      <w:pPr>
        <w:pStyle w:val="Heading4"/>
      </w:pPr>
      <w:r>
        <w:t>Dependence on Chinese REMs leads to operational risks</w:t>
      </w:r>
    </w:p>
    <w:p w14:paraId="279F7D6C" w14:textId="77777777" w:rsidR="00E01026" w:rsidRPr="00045799" w:rsidRDefault="00E01026" w:rsidP="00E01026">
      <w:r w:rsidRPr="00456B12">
        <w:rPr>
          <w:rStyle w:val="Style13ptBold"/>
        </w:rPr>
        <w:t>Strategic Risk Global ’25</w:t>
      </w:r>
      <w:r>
        <w:t xml:space="preserve"> (Strategic Risk Global, </w:t>
      </w:r>
      <w:r w:rsidRPr="00456B12">
        <w:t xml:space="preserve">11 May 2025 "China’s rare earth export curbs escalate global supply chain risks," Strategic Risk Global, </w:t>
      </w:r>
      <w:hyperlink r:id="rId10" w:history="1">
        <w:r w:rsidRPr="00395DBA">
          <w:rPr>
            <w:rStyle w:val="Hyperlink"/>
          </w:rPr>
          <w:t>https://www.strategic-risk-global.com/supply-chain-risk/chinas-rare-earth-export-curbs-escalate-global-supply-chain-risks/1455192.article</w:t>
        </w:r>
      </w:hyperlink>
      <w:r>
        <w:t>); LF</w:t>
      </w:r>
    </w:p>
    <w:p w14:paraId="2C9B5467" w14:textId="77777777" w:rsidR="00E01026" w:rsidRPr="00456B12" w:rsidRDefault="00E01026" w:rsidP="00E01026">
      <w:pPr>
        <w:rPr>
          <w:rStyle w:val="StyleUnderline"/>
        </w:rPr>
      </w:pPr>
      <w:r w:rsidRPr="00456B12">
        <w:rPr>
          <w:rStyle w:val="StyleUnderline"/>
        </w:rPr>
        <w:t>Bigger picture: the new normal of resource nationalism</w:t>
      </w:r>
    </w:p>
    <w:p w14:paraId="5E01C7C9" w14:textId="77777777" w:rsidR="00E01026" w:rsidRPr="00456B12" w:rsidRDefault="00E01026" w:rsidP="00E01026">
      <w:pPr>
        <w:rPr>
          <w:rStyle w:val="StyleUnderline"/>
        </w:rPr>
      </w:pPr>
      <w:r w:rsidRPr="00456B12">
        <w:rPr>
          <w:rStyle w:val="StyleUnderline"/>
        </w:rPr>
        <w:t>This is unlikely to be a one-off event. China’s export controls are part of a growing global trend toward “resource nationalism” — where governments leverage control over key raw materials to achieve broader economic, strategic or political aims.</w:t>
      </w:r>
    </w:p>
    <w:p w14:paraId="055A5818" w14:textId="77777777" w:rsidR="00E01026" w:rsidRPr="00456B12" w:rsidRDefault="00E01026" w:rsidP="00E01026">
      <w:pPr>
        <w:rPr>
          <w:rStyle w:val="StyleUnderline"/>
        </w:rPr>
      </w:pPr>
      <w:r w:rsidRPr="00456B12">
        <w:rPr>
          <w:rStyle w:val="StyleUnderline"/>
        </w:rPr>
        <w:t>As the energy transition accelerates and critical minerals become more valuable, countries rich in these resources are reasserting ownership and reshaping trade terms.</w:t>
      </w:r>
    </w:p>
    <w:p w14:paraId="75F23DAC" w14:textId="77777777" w:rsidR="00E01026" w:rsidRDefault="00E01026" w:rsidP="00E01026">
      <w:r>
        <w:t xml:space="preserve">We have seen this in Mexico, which </w:t>
      </w:r>
      <w:proofErr w:type="spellStart"/>
      <w:r>
        <w:t>nationalised</w:t>
      </w:r>
      <w:proofErr w:type="spellEnd"/>
      <w:r>
        <w:t xml:space="preserve"> its lithium reserves and handed exclusive mining rights to a state-owned enterprise. In Indonesia, the government has banned exports of unprocessed nickel to spur domestic refining and attract battery manufacturers.</w:t>
      </w:r>
    </w:p>
    <w:p w14:paraId="6934EF16" w14:textId="77777777" w:rsidR="00E01026" w:rsidRDefault="00E01026" w:rsidP="00E01026">
      <w:r>
        <w:t>Even in traditionally open markets, calls to tighten foreign access to rare minerals are gaining political traction — including in the US, EU, and Australia.</w:t>
      </w:r>
    </w:p>
    <w:p w14:paraId="2EC505B8" w14:textId="77777777" w:rsidR="00E01026" w:rsidRPr="00456B12" w:rsidRDefault="00E01026" w:rsidP="00E01026">
      <w:pPr>
        <w:rPr>
          <w:rStyle w:val="StyleUnderline"/>
        </w:rPr>
      </w:pPr>
      <w:r w:rsidRPr="00456B12">
        <w:rPr>
          <w:rStyle w:val="StyleUnderline"/>
        </w:rPr>
        <w:t>For multinational firms, this trend has significant implications. Supply chain risk is no longer a matter of logistics and weather events — it’s deeply geopolitical. Access to raw materials is now entangled with national interests, trade disputes, and security policies.</w:t>
      </w:r>
    </w:p>
    <w:p w14:paraId="57793ECE" w14:textId="77777777" w:rsidR="00E01026" w:rsidRPr="00456B12" w:rsidRDefault="00E01026" w:rsidP="00E01026">
      <w:pPr>
        <w:rPr>
          <w:rStyle w:val="StyleUnderline"/>
        </w:rPr>
      </w:pPr>
      <w:r>
        <w:t xml:space="preserve">For risk managers, this signals a shift from reactive contingency planning to proactive, geopolitical foresight. </w:t>
      </w:r>
      <w:r w:rsidRPr="00456B12">
        <w:rPr>
          <w:rStyle w:val="StyleUnderline"/>
        </w:rPr>
        <w:t>It’s no longer sufficient to identify alternative suppliers — firms must also assess the political stability, regulatory trajectory, and strategic intentions of countries where those suppliers operate.</w:t>
      </w:r>
    </w:p>
    <w:p w14:paraId="616B524E" w14:textId="77777777" w:rsidR="00E01026" w:rsidRDefault="00E01026" w:rsidP="00E01026">
      <w:pPr>
        <w:rPr>
          <w:rStyle w:val="StyleUnderline"/>
        </w:rPr>
      </w:pPr>
      <w:r w:rsidRPr="00456B12">
        <w:rPr>
          <w:rStyle w:val="StyleUnderline"/>
        </w:rPr>
        <w:t>Understanding the shifting landscape of trade, investment restrictions, and resource diplomacy will be central to ensuring long-term resilience.</w:t>
      </w:r>
    </w:p>
    <w:p w14:paraId="6D4162A2" w14:textId="77777777" w:rsidR="00E01026" w:rsidRPr="00456B12" w:rsidRDefault="00E01026" w:rsidP="00E01026">
      <w:pPr>
        <w:rPr>
          <w:rStyle w:val="StyleUnderline"/>
        </w:rPr>
      </w:pPr>
    </w:p>
    <w:p w14:paraId="0071DB10" w14:textId="77777777" w:rsidR="00E01026" w:rsidRDefault="00E01026" w:rsidP="00E01026">
      <w:pPr>
        <w:pStyle w:val="Heading4"/>
      </w:pPr>
      <w:r>
        <w:t xml:space="preserve">Chinese REM dependence bad. </w:t>
      </w:r>
    </w:p>
    <w:p w14:paraId="2AEDB22E" w14:textId="77777777" w:rsidR="00E01026" w:rsidRDefault="00E01026" w:rsidP="00E01026">
      <w:r w:rsidRPr="00DD7561">
        <w:rPr>
          <w:rStyle w:val="Style13ptBold"/>
        </w:rPr>
        <w:t xml:space="preserve">Lee and </w:t>
      </w:r>
      <w:proofErr w:type="spellStart"/>
      <w:r w:rsidRPr="00DD7561">
        <w:rPr>
          <w:rStyle w:val="Style13ptBold"/>
        </w:rPr>
        <w:t>Dacass</w:t>
      </w:r>
      <w:proofErr w:type="spellEnd"/>
      <w:r w:rsidRPr="00DD7561">
        <w:rPr>
          <w:rStyle w:val="Style13ptBold"/>
        </w:rPr>
        <w:t xml:space="preserve"> ’22</w:t>
      </w:r>
      <w:r>
        <w:t xml:space="preserve"> (Yurim Lee, </w:t>
      </w:r>
      <w:r w:rsidRPr="00DD7561">
        <w:t>assistant professor in the Department of Economics at Central Washington University (CWU)</w:t>
      </w:r>
      <w:r>
        <w:t xml:space="preserve">, </w:t>
      </w:r>
      <w:r w:rsidRPr="00DD7561">
        <w:t>Ph.D. at University of Washington - Seattle (UW), M.A.s from UW and Seoul National University (Seoul, Korea), and B.A. from Yonsei University (Seoul, Korea), majoring in Economics</w:t>
      </w:r>
      <w:r>
        <w:t xml:space="preserve">. </w:t>
      </w:r>
      <w:proofErr w:type="spellStart"/>
      <w:r>
        <w:t>Tennecia</w:t>
      </w:r>
      <w:proofErr w:type="spellEnd"/>
      <w:r>
        <w:t xml:space="preserve"> </w:t>
      </w:r>
      <w:proofErr w:type="spellStart"/>
      <w:r>
        <w:t>Dacass</w:t>
      </w:r>
      <w:proofErr w:type="spellEnd"/>
      <w:r>
        <w:t xml:space="preserve">; </w:t>
      </w:r>
      <w:r w:rsidRPr="00DD7561">
        <w:t xml:space="preserve">Reducing the United States’ risks of dependency on China in the rare earth market, August 2022, "Reducing the United States’ risks of dependency on China in the rare earth market," </w:t>
      </w:r>
      <w:r>
        <w:t>Science Direct</w:t>
      </w:r>
      <w:r w:rsidRPr="00DD7561">
        <w:t xml:space="preserve">, </w:t>
      </w:r>
      <w:hyperlink r:id="rId11" w:history="1">
        <w:r w:rsidRPr="00395DBA">
          <w:rPr>
            <w:rStyle w:val="Hyperlink"/>
          </w:rPr>
          <w:t>https://www-sciencedirect-com.proxy.lib.umich.edu/science/article/pii/S0301420722001507</w:t>
        </w:r>
      </w:hyperlink>
      <w:r>
        <w:t>); LF</w:t>
      </w:r>
    </w:p>
    <w:p w14:paraId="7BD95F7B" w14:textId="77777777" w:rsidR="00E01026" w:rsidRDefault="00E01026" w:rsidP="00E01026">
      <w:pPr>
        <w:rPr>
          <w:sz w:val="16"/>
        </w:rPr>
      </w:pPr>
      <w:r w:rsidRPr="00617E91">
        <w:rPr>
          <w:sz w:val="16"/>
        </w:rPr>
        <w:t xml:space="preserve">2. Background on rare earth elements </w:t>
      </w:r>
      <w:r w:rsidRPr="00AF4C39">
        <w:rPr>
          <w:rStyle w:val="StyleUnderline"/>
          <w:b/>
          <w:bCs/>
        </w:rPr>
        <w:t>China’s practical monopoly in the rare earth market and export restrictions pose challenges to the U.S. in supplying REOs.</w:t>
      </w:r>
      <w:r w:rsidRPr="00AF4C39">
        <w:rPr>
          <w:rStyle w:val="StyleUnderline"/>
        </w:rPr>
        <w:t xml:space="preserve"> </w:t>
      </w:r>
      <w:r w:rsidRPr="00617E91">
        <w:rPr>
          <w:sz w:val="16"/>
        </w:rPr>
        <w:t xml:space="preserve">This section provides more insight on the issues surrounding REEs including the complex processing of REEs and the balancing problem. Then it discusses the effects of China’s rare earth industry on the U.S. 2.1. Issues around rare earth elements The production of REEs, defined as a group of 17 elements, is complex as they do not exist individually like gold or copper. REEs must be separated from each other, usually as oxide compounds, to be ready for end use. Hence while the rare earth market is often characterized as a single entity and production is typically expressed in tons of REOs (as in Fig. 1), individual REEs exist in different amounts, some more abundant than others.7 </w:t>
      </w:r>
      <w:r w:rsidRPr="00AF4C39">
        <w:rPr>
          <w:rStyle w:val="StyleUnderline"/>
        </w:rPr>
        <w:t xml:space="preserve">The processed REEs are in demand by different industries including clean energy technology, electronics, defense weapon systems, and manufacturing goods. </w:t>
      </w:r>
      <w:r w:rsidRPr="00617E91">
        <w:rPr>
          <w:sz w:val="16"/>
        </w:rPr>
        <w:t xml:space="preserve">Shortages of certain “critical” elements may arise because of their high market demand and relatively low natural availability.8 Increased production of REOs to meet the demand for such critical elements has resulted in excess supply of other elements. </w:t>
      </w:r>
      <w:r w:rsidRPr="00AF4C39">
        <w:rPr>
          <w:rStyle w:val="StyleUnderline"/>
        </w:rPr>
        <w:t>This discrepancy between the market demand and natural availability has led to the balancing problem, one of the most significant challenges in the rare earth market, identified as early as 1985 (</w:t>
      </w:r>
      <w:proofErr w:type="spellStart"/>
      <w:r w:rsidRPr="00AF4C39">
        <w:rPr>
          <w:rStyle w:val="StyleUnderline"/>
        </w:rPr>
        <w:t>Falconnet</w:t>
      </w:r>
      <w:proofErr w:type="spellEnd"/>
      <w:r w:rsidRPr="00AF4C39">
        <w:rPr>
          <w:rStyle w:val="StyleUnderline"/>
        </w:rPr>
        <w:t>, 1985).</w:t>
      </w:r>
      <w:r>
        <w:rPr>
          <w:rStyle w:val="StyleUnderline"/>
        </w:rPr>
        <w:t xml:space="preserve"> </w:t>
      </w:r>
      <w:r w:rsidRPr="00617E91">
        <w:rPr>
          <w:sz w:val="16"/>
        </w:rPr>
        <w:t xml:space="preserve">Several strategies have been put forward to address the balancing problem. These tactics include substituting for REE in production, recycling rare earth products like magnets to recover critical elements, reducing the amount of REE used in production, and introducing new applications for those available in excess (see </w:t>
      </w:r>
      <w:proofErr w:type="spellStart"/>
      <w:r w:rsidRPr="00617E91">
        <w:rPr>
          <w:sz w:val="16"/>
        </w:rPr>
        <w:t>Binnemans</w:t>
      </w:r>
      <w:proofErr w:type="spellEnd"/>
      <w:r w:rsidRPr="00617E91">
        <w:rPr>
          <w:sz w:val="16"/>
        </w:rPr>
        <w:t xml:space="preserve"> and Jones (2015) for a detailed discussion of these strategies). Research exploring the feasibility of each alternative is ongoing, although comparable substitutes to REEs are not readily available, and recycling is currently done on a small scale (Jowitt et al., 2018). However, such initiatives should reduce market demand for REOs and are discussed in greater detail in Scenario 3 of Section 3. 2.2. The growth of China’s rare earth market </w:t>
      </w:r>
      <w:r w:rsidRPr="00AF4C39">
        <w:rPr>
          <w:rStyle w:val="StyleUnderline"/>
        </w:rPr>
        <w:t>Production of REEs is further complicated due to China maintaining a dominant position throughout the REEs supply chain, and it being the only country with the ability to process all types of REEs.</w:t>
      </w:r>
      <w:r w:rsidRPr="00617E91">
        <w:rPr>
          <w:sz w:val="16"/>
        </w:rPr>
        <w:t xml:space="preserve"> Production of REOs in China grew in the 1990s and early 2000s. Simultaneously, China became the world’s largest processor of rare earth with the ability to transform REO deposits into metals, alloys, and final products for consumption, a complete value-adding chain (Shen et al., 2020; </w:t>
      </w:r>
      <w:proofErr w:type="spellStart"/>
      <w:r w:rsidRPr="00617E91">
        <w:rPr>
          <w:sz w:val="16"/>
        </w:rPr>
        <w:t>Barakos</w:t>
      </w:r>
      <w:proofErr w:type="spellEnd"/>
      <w:r w:rsidRPr="00617E91">
        <w:rPr>
          <w:sz w:val="16"/>
        </w:rPr>
        <w:t xml:space="preserve"> et al., 2018). China’s position as a leader in the rare earth market was facilitated Fig. 3. U.S. imports of rare earth elements from China (%), 2001–2018. Source: Mineral Commodity Summaries, U.S. Geological Survey. Fig. 4. World supply (thousand metric tons) and unit value (98$/ton) of rare earth elements, 1960–2018. Source: Mineral Commodity Summaries, U.S. Geological Survey. 7 Y. Lee and T. </w:t>
      </w:r>
      <w:proofErr w:type="spellStart"/>
      <w:r w:rsidRPr="00617E91">
        <w:rPr>
          <w:sz w:val="16"/>
        </w:rPr>
        <w:t>Dacass</w:t>
      </w:r>
      <w:proofErr w:type="spellEnd"/>
      <w:r w:rsidRPr="00617E91">
        <w:rPr>
          <w:sz w:val="16"/>
        </w:rPr>
        <w:t xml:space="preserve"> Resources Policy 77 (2022) 102702 4 by strategic government policies and low labor costs. After creating policies to encourage the production of primary or upstream rare earth products, in the 1990s, China’s rare earth policies started to promote the development of downstream activities that use REEs in the manufacture of intermediate and final products (Shen et al., 2020). Specifically, to encourage the production of mid-and down-stream rare earth products in China, the central government introduced production and export quotas on REOs and export taxes on rare earth products. </w:t>
      </w:r>
      <w:r w:rsidRPr="00AF4C39">
        <w:rPr>
          <w:rStyle w:val="StyleUnderline"/>
        </w:rPr>
        <w:t>The success of these policies gave Chinese domestic firms the advantage of cheaper REOs and drove foreign firms to move their processing operations to China.</w:t>
      </w:r>
      <w:r w:rsidRPr="00617E91">
        <w:rPr>
          <w:sz w:val="16"/>
        </w:rPr>
        <w:t xml:space="preserve"> In addition to trade and production policies, the Chinese government invested in research and technological capabilities needed to expand the industry (Hurst, 2010). Notably, the expansion of the Chinese economy also facilitated the evolution of the rare earth industry. Rapid economic growth provided the funds required for investments in the development of domestic mining and processing, and facilitated the acquisition of mining operations and production capacities on the foreign market (</w:t>
      </w:r>
      <w:proofErr w:type="spellStart"/>
      <w:r w:rsidRPr="00617E91">
        <w:rPr>
          <w:sz w:val="16"/>
        </w:rPr>
        <w:t>Balg</w:t>
      </w:r>
      <w:proofErr w:type="spellEnd"/>
      <w:r w:rsidRPr="00617E91">
        <w:rPr>
          <w:sz w:val="16"/>
        </w:rPr>
        <w:t xml:space="preserve"> ˆ </w:t>
      </w:r>
      <w:proofErr w:type="spellStart"/>
      <w:r w:rsidRPr="00617E91">
        <w:rPr>
          <w:sz w:val="16"/>
        </w:rPr>
        <w:t>ar</w:t>
      </w:r>
      <w:proofErr w:type="spellEnd"/>
      <w:r w:rsidRPr="00617E91">
        <w:rPr>
          <w:sz w:val="16"/>
        </w:rPr>
        <w:t xml:space="preserve"> ˘ et al., 2021). Significant environmental defects are a direct consequence of rare earth mining and processing (</w:t>
      </w:r>
      <w:proofErr w:type="spellStart"/>
      <w:r w:rsidRPr="00617E91">
        <w:rPr>
          <w:sz w:val="16"/>
        </w:rPr>
        <w:t>Charalampides</w:t>
      </w:r>
      <w:proofErr w:type="spellEnd"/>
      <w:r w:rsidRPr="00617E91">
        <w:rPr>
          <w:sz w:val="16"/>
        </w:rPr>
        <w:t xml:space="preserve"> et al., 2016). As a result, strict environmental standards imposed during the 1990s in industrialized countries, like the U.S., considerably hindered the industry’s growth. However, lax environmental laws allowed manufacturers in China to produce faster and in much larger quantities than their competitors. </w:t>
      </w:r>
      <w:r w:rsidRPr="00AF4C39">
        <w:rPr>
          <w:rStyle w:val="StyleUnderline"/>
        </w:rPr>
        <w:t>2.3. U.S.-China trade dispute related to rare earth</w:t>
      </w:r>
      <w:r>
        <w:rPr>
          <w:rStyle w:val="StyleUnderline"/>
        </w:rPr>
        <w:t xml:space="preserve"> </w:t>
      </w:r>
      <w:r w:rsidRPr="00AF4C39">
        <w:rPr>
          <w:rStyle w:val="StyleUnderline"/>
        </w:rPr>
        <w:t>In 2019, new trade conflict between the U.S. and China prompted discussions regarding the threat of being cut off from REO imports from China as a potential consequence of the trade dispute.</w:t>
      </w:r>
      <w:r w:rsidRPr="00617E91">
        <w:rPr>
          <w:sz w:val="16"/>
        </w:rPr>
        <w:t xml:space="preserve"> In May of 2019, the Trump administration published a list of Chinese products that could be subject to 25% ad valorem tariffs (Morrison, 2019). </w:t>
      </w:r>
      <w:r w:rsidRPr="00AF4C39">
        <w:rPr>
          <w:rStyle w:val="StyleUnderline"/>
        </w:rPr>
        <w:t xml:space="preserve">Though this particular report excluded REEs, immediate actions by the Chinese President, Xi Jinping, </w:t>
      </w:r>
      <w:r w:rsidRPr="004334C7">
        <w:rPr>
          <w:rStyle w:val="Emphasis"/>
        </w:rPr>
        <w:t>sparked concerns</w:t>
      </w:r>
      <w:r w:rsidRPr="00AF4C39">
        <w:rPr>
          <w:rStyle w:val="StyleUnderline"/>
        </w:rPr>
        <w:t xml:space="preserve"> among American business executives and policymakers regarding the future supply of REEs in the U. S.</w:t>
      </w:r>
      <w:r w:rsidRPr="00617E91">
        <w:rPr>
          <w:sz w:val="16"/>
        </w:rPr>
        <w:t xml:space="preserve"> Aware of the U.S.’ dependence on REEs from China, policymakers proposed increasing domestic exploration and production, import diversification, and a reduction in demand through recycling and reprocessing as strategies to reduce vulnerabilities in the REE supply chain (U.S. Department of Defense, 2018). 3. Modeling the rare earth market In this section, the paper introduces a simple supply and demand model, with the REE market depicted from the perspective of the U.S., to describe the effects of a supply shock from China (similar to the export quota of REO in 2010). As discussed in the introduction, the model focuses on mitigation strategies in the REO market. Fig. 5a illustrates the U.S. domestic REO market when there is a binding export quota from China.9 Because rare earth elements emanate from the same ore, we represent total supply from U.S. producers as SUS and aggregate supply from the rest of the world as </w:t>
      </w:r>
      <w:proofErr w:type="spellStart"/>
      <w:r w:rsidRPr="00617E91">
        <w:rPr>
          <w:sz w:val="16"/>
        </w:rPr>
        <w:t>SWorld</w:t>
      </w:r>
      <w:proofErr w:type="spellEnd"/>
      <w:r w:rsidRPr="00617E91">
        <w:rPr>
          <w:sz w:val="16"/>
        </w:rPr>
        <w:t xml:space="preserve">. Our analysis focuses on the REO market in the U.S., so DUS represents domestic total demand. In the absence of trade, U.S. demand for REO is met by domestic production at a market-clearing price and quantity of PA and QA respectively. Under free trade conditions, U.S. consumers rely heavily on REE supply from the rest of the world, </w:t>
      </w:r>
      <w:proofErr w:type="spellStart"/>
      <w:r w:rsidRPr="00617E91">
        <w:rPr>
          <w:sz w:val="16"/>
        </w:rPr>
        <w:t>SWorld</w:t>
      </w:r>
      <w:proofErr w:type="spellEnd"/>
      <w:r w:rsidRPr="00617E91">
        <w:rPr>
          <w:sz w:val="16"/>
        </w:rPr>
        <w:t xml:space="preserve"> (which is dominated by China).10 Market equilibrium is achieved at point EQFT, where the </w:t>
      </w:r>
      <w:proofErr w:type="spellStart"/>
      <w:r w:rsidRPr="00617E91">
        <w:rPr>
          <w:sz w:val="16"/>
        </w:rPr>
        <w:t>SWorld</w:t>
      </w:r>
      <w:proofErr w:type="spellEnd"/>
      <w:r w:rsidRPr="00617E91">
        <w:rPr>
          <w:sz w:val="16"/>
        </w:rPr>
        <w:t xml:space="preserve"> curve intersects the DUS curve. At free trade equilibrium point, QFT represents the level of output and PFT the price. The distance QFT − QUS FT captures the total REE imported since domestic producers will supply only QUS FT at this relatively low market price. A supply restriction from China is reflected by an export quota – or from the U.S.’ perspective, it is felt as an import quota. Compared to free trade, the Chinese export quota results in a higher market price (PEX) and lower equilibrium quantity (QEX). Out of QEX, QUS EX is domestically produced, while the rest is imported, subject to the quota. It is possible that depending on the size of the quota, it may exist but not bind; Fig. 5b shows such a case. Under free trade, the amount of REE the U.S. wants to import is QEX − QUS EX. In this scenario, the export quota is higher than QEX − QUS EX, implying the U.S. will want to import less than the quota. This results in a non-binding quota, and the equilibrium price and quantity under the export quota is exactly the same as that of free trade. Since China’s export quota was actually binding in 2010, we will use the binding case as our benchmark scenario.</w:t>
      </w:r>
    </w:p>
    <w:p w14:paraId="7144D48D" w14:textId="77777777" w:rsidR="00E01026" w:rsidRDefault="00E01026" w:rsidP="00E01026">
      <w:pPr>
        <w:pStyle w:val="Heading4"/>
      </w:pPr>
      <w:r>
        <w:t xml:space="preserve">Chinese REM dominance is </w:t>
      </w:r>
      <w:r w:rsidRPr="00166473">
        <w:rPr>
          <w:u w:val="single"/>
        </w:rPr>
        <w:t>existential</w:t>
      </w:r>
      <w:r>
        <w:t>.</w:t>
      </w:r>
    </w:p>
    <w:p w14:paraId="789B2640" w14:textId="77777777" w:rsidR="00E01026" w:rsidRPr="00F60431" w:rsidRDefault="00E01026" w:rsidP="00E01026">
      <w:proofErr w:type="spellStart"/>
      <w:r w:rsidRPr="00F60431">
        <w:rPr>
          <w:rStyle w:val="Style13ptBold"/>
        </w:rPr>
        <w:t>Barrabi</w:t>
      </w:r>
      <w:proofErr w:type="spellEnd"/>
      <w:r w:rsidRPr="00F60431">
        <w:rPr>
          <w:rStyle w:val="Style13ptBold"/>
        </w:rPr>
        <w:t xml:space="preserve"> 25</w:t>
      </w:r>
      <w:r>
        <w:t xml:space="preserve"> — Thomas </w:t>
      </w:r>
      <w:proofErr w:type="spellStart"/>
      <w:r>
        <w:t>Barrabi</w:t>
      </w:r>
      <w:proofErr w:type="spellEnd"/>
      <w:r>
        <w:t>, a business reporter at the New York Post, 2025 (“China’s iron grip on critical minerals puts US in ‘unfathomable’ national security bind: experts,” New York Post, January 13</w:t>
      </w:r>
      <w:r w:rsidRPr="00F60431">
        <w:rPr>
          <w:vertAlign w:val="superscript"/>
        </w:rPr>
        <w:t>th</w:t>
      </w:r>
      <w:r>
        <w:t>, Available Online at https://nypost.com/2025/01/13/business/chinas-chokehold-on-critical-minerals-puts-us-in-unfathomable-national-security-bind-experts/, Accessed 07-10-2025)//Lane</w:t>
      </w:r>
    </w:p>
    <w:p w14:paraId="73174DEC" w14:textId="77777777" w:rsidR="00E01026" w:rsidRPr="00F60431" w:rsidRDefault="00E01026" w:rsidP="00E01026">
      <w:pPr>
        <w:rPr>
          <w:rStyle w:val="StyleUnderline"/>
        </w:rPr>
      </w:pPr>
      <w:r w:rsidRPr="00F60431">
        <w:rPr>
          <w:rStyle w:val="StyleUnderline"/>
        </w:rPr>
        <w:t xml:space="preserve">China has a </w:t>
      </w:r>
      <w:r w:rsidRPr="00F60431">
        <w:rPr>
          <w:rStyle w:val="Emphasis"/>
        </w:rPr>
        <w:t>chokehold</w:t>
      </w:r>
      <w:r w:rsidRPr="00F60431">
        <w:rPr>
          <w:rStyle w:val="StyleUnderline"/>
        </w:rPr>
        <w:t xml:space="preserve"> on the world’s supply of </w:t>
      </w:r>
      <w:r w:rsidRPr="00F60431">
        <w:rPr>
          <w:rStyle w:val="Emphasis"/>
        </w:rPr>
        <w:t>critical minerals</w:t>
      </w:r>
      <w:r>
        <w:t xml:space="preserve"> – and experts are warning </w:t>
      </w:r>
      <w:r w:rsidRPr="00F60431">
        <w:rPr>
          <w:rStyle w:val="StyleUnderline"/>
        </w:rPr>
        <w:t xml:space="preserve">the situation is a </w:t>
      </w:r>
      <w:r w:rsidRPr="00F60431">
        <w:rPr>
          <w:rStyle w:val="Emphasis"/>
        </w:rPr>
        <w:t>major risk</w:t>
      </w:r>
      <w:r w:rsidRPr="00F60431">
        <w:rPr>
          <w:rStyle w:val="StyleUnderline"/>
        </w:rPr>
        <w:t xml:space="preserve"> to US national </w:t>
      </w:r>
      <w:r w:rsidRPr="00F60431">
        <w:rPr>
          <w:rStyle w:val="Emphasis"/>
        </w:rPr>
        <w:t>security</w:t>
      </w:r>
      <w:r w:rsidRPr="00F60431">
        <w:rPr>
          <w:rStyle w:val="StyleUnderline"/>
        </w:rPr>
        <w:t xml:space="preserve"> if the government doesn’t step up its efforts to compete.</w:t>
      </w:r>
    </w:p>
    <w:p w14:paraId="60154D7E" w14:textId="77777777" w:rsidR="00E01026" w:rsidRPr="00F60431" w:rsidRDefault="00E01026" w:rsidP="00E01026">
      <w:pPr>
        <w:rPr>
          <w:rStyle w:val="StyleUnderline"/>
        </w:rPr>
      </w:pPr>
      <w:r w:rsidRPr="00F60431">
        <w:rPr>
          <w:rStyle w:val="StyleUnderline"/>
        </w:rPr>
        <w:t xml:space="preserve">Control over </w:t>
      </w:r>
      <w:r w:rsidRPr="00F60431">
        <w:rPr>
          <w:rStyle w:val="Emphasis"/>
        </w:rPr>
        <w:t>rare earth</w:t>
      </w:r>
      <w:r w:rsidRPr="00F60431">
        <w:rPr>
          <w:rStyle w:val="StyleUnderline"/>
        </w:rPr>
        <w:t xml:space="preserve"> metals</w:t>
      </w:r>
      <w:r>
        <w:t xml:space="preserve"> – </w:t>
      </w:r>
      <w:r w:rsidRPr="00F60431">
        <w:rPr>
          <w:rStyle w:val="StyleUnderline"/>
        </w:rPr>
        <w:t>which are needed to build</w:t>
      </w:r>
      <w:r>
        <w:t xml:space="preserve"> everything from the </w:t>
      </w:r>
      <w:r w:rsidRPr="00F60431">
        <w:rPr>
          <w:rStyle w:val="StyleUnderline"/>
        </w:rPr>
        <w:t>semiconductors</w:t>
      </w:r>
      <w:r>
        <w:t xml:space="preserve"> that power iPhones to wind turbines, </w:t>
      </w:r>
      <w:r w:rsidRPr="00F60431">
        <w:rPr>
          <w:rStyle w:val="StyleUnderline"/>
        </w:rPr>
        <w:t>electric vehicle batteries and military weaponry</w:t>
      </w:r>
      <w:r>
        <w:t xml:space="preserve"> like </w:t>
      </w:r>
      <w:r w:rsidRPr="00F60431">
        <w:t xml:space="preserve">tanks and missiles – </w:t>
      </w:r>
      <w:r w:rsidRPr="00F60431">
        <w:rPr>
          <w:rStyle w:val="StyleUnderline"/>
        </w:rPr>
        <w:t xml:space="preserve">have become a key point of </w:t>
      </w:r>
      <w:r w:rsidRPr="00F60431">
        <w:rPr>
          <w:rStyle w:val="Emphasis"/>
        </w:rPr>
        <w:t>friction</w:t>
      </w:r>
      <w:r w:rsidRPr="00F60431">
        <w:rPr>
          <w:rStyle w:val="StyleUnderline"/>
        </w:rPr>
        <w:t xml:space="preserve"> and souring</w:t>
      </w:r>
      <w:r>
        <w:t xml:space="preserve"> trade </w:t>
      </w:r>
      <w:r w:rsidRPr="00F60431">
        <w:rPr>
          <w:rStyle w:val="Emphasis"/>
        </w:rPr>
        <w:t>relations</w:t>
      </w:r>
      <w:r>
        <w:t xml:space="preserve"> </w:t>
      </w:r>
      <w:r w:rsidRPr="00F60431">
        <w:rPr>
          <w:rStyle w:val="StyleUnderline"/>
        </w:rPr>
        <w:t xml:space="preserve">between the US and China. </w:t>
      </w:r>
    </w:p>
    <w:p w14:paraId="2C4AD73B" w14:textId="77777777" w:rsidR="00E01026" w:rsidRDefault="00E01026" w:rsidP="00E01026">
      <w:r w:rsidRPr="00F60431">
        <w:rPr>
          <w:rStyle w:val="StyleUnderline"/>
        </w:rPr>
        <w:t xml:space="preserve">Burdensome </w:t>
      </w:r>
      <w:r w:rsidRPr="00F60431">
        <w:rPr>
          <w:rStyle w:val="Emphasis"/>
        </w:rPr>
        <w:t>regulations</w:t>
      </w:r>
      <w:r>
        <w:t xml:space="preserve"> and decades of lackluster investment </w:t>
      </w:r>
      <w:r w:rsidRPr="00F60431">
        <w:rPr>
          <w:rStyle w:val="StyleUnderline"/>
        </w:rPr>
        <w:t xml:space="preserve">have left the US </w:t>
      </w:r>
      <w:r w:rsidRPr="00F60431">
        <w:rPr>
          <w:rStyle w:val="Emphasis"/>
        </w:rPr>
        <w:t>dangerously reliant</w:t>
      </w:r>
      <w:r w:rsidRPr="00F60431">
        <w:rPr>
          <w:rStyle w:val="StyleUnderline"/>
        </w:rPr>
        <w:t xml:space="preserve"> on China</w:t>
      </w:r>
      <w:r>
        <w:t xml:space="preserve"> – </w:t>
      </w:r>
      <w:r w:rsidRPr="00F60431">
        <w:rPr>
          <w:rStyle w:val="StyleUnderline"/>
        </w:rPr>
        <w:t>which mines</w:t>
      </w:r>
      <w:r>
        <w:t xml:space="preserve"> up to </w:t>
      </w:r>
      <w:r w:rsidRPr="00F60431">
        <w:rPr>
          <w:rStyle w:val="Emphasis"/>
        </w:rPr>
        <w:t>70%</w:t>
      </w:r>
      <w:r>
        <w:t xml:space="preserve"> </w:t>
      </w:r>
      <w:r w:rsidRPr="00F60431">
        <w:rPr>
          <w:rStyle w:val="StyleUnderline"/>
        </w:rPr>
        <w:t xml:space="preserve">of the world’s </w:t>
      </w:r>
      <w:r w:rsidRPr="00F60431">
        <w:rPr>
          <w:rStyle w:val="Emphasis"/>
        </w:rPr>
        <w:t>critical minerals</w:t>
      </w:r>
      <w:r>
        <w:t>, controls roughly 90% of the processing capacity and regularly uses unfair trade tactics to press its advantage, sources told The Post.</w:t>
      </w:r>
    </w:p>
    <w:p w14:paraId="4E2FC0F5" w14:textId="77777777" w:rsidR="00E01026" w:rsidRDefault="00E01026" w:rsidP="00E01026">
      <w:r>
        <w:t xml:space="preserve">“The fact that </w:t>
      </w:r>
      <w:r w:rsidRPr="00F60431">
        <w:rPr>
          <w:rStyle w:val="StyleUnderline"/>
        </w:rPr>
        <w:t xml:space="preserve">we are </w:t>
      </w:r>
      <w:r w:rsidRPr="00F60431">
        <w:rPr>
          <w:rStyle w:val="Emphasis"/>
        </w:rPr>
        <w:t>reliant</w:t>
      </w:r>
      <w:r w:rsidRPr="00F60431">
        <w:rPr>
          <w:rStyle w:val="StyleUnderline"/>
        </w:rPr>
        <w:t xml:space="preserve"> on China for </w:t>
      </w:r>
      <w:r w:rsidRPr="00F60431">
        <w:rPr>
          <w:rStyle w:val="Emphasis"/>
        </w:rPr>
        <w:t>defense equipment</w:t>
      </w:r>
      <w:r>
        <w:t xml:space="preserve"> is just a completely unfathomable and untenable situation,” said Pini Althaus, CEO of New York-based Cove Capital.</w:t>
      </w:r>
    </w:p>
    <w:p w14:paraId="190A5EA2" w14:textId="77777777" w:rsidR="00E01026" w:rsidRDefault="00E01026" w:rsidP="00E01026">
      <w:r w:rsidRPr="00F60431">
        <w:rPr>
          <w:rStyle w:val="StyleUnderline"/>
        </w:rPr>
        <w:t xml:space="preserve">If diplomatic relations get worse or an actual </w:t>
      </w:r>
      <w:r w:rsidRPr="00F60431">
        <w:rPr>
          <w:rStyle w:val="Emphasis"/>
        </w:rPr>
        <w:t>conflict</w:t>
      </w:r>
      <w:r w:rsidRPr="00F60431">
        <w:rPr>
          <w:rStyle w:val="StyleUnderline"/>
        </w:rPr>
        <w:t xml:space="preserve"> breaks out the two countries</w:t>
      </w:r>
      <w:r>
        <w:t xml:space="preserve">, US lawmakers and experts fear that China, led by President Xi Jinping, </w:t>
      </w:r>
      <w:r w:rsidRPr="00F60431">
        <w:rPr>
          <w:rStyle w:val="StyleUnderline"/>
        </w:rPr>
        <w:t xml:space="preserve">could cut off the supply </w:t>
      </w:r>
      <w:r w:rsidRPr="00F60431">
        <w:rPr>
          <w:rStyle w:val="Emphasis"/>
        </w:rPr>
        <w:t>entirely</w:t>
      </w:r>
      <w:r>
        <w:t xml:space="preserve"> – with disastrous consequences for the US auto industry, tech firms and the Pentagon.</w:t>
      </w:r>
    </w:p>
    <w:p w14:paraId="3DDD2858" w14:textId="77777777" w:rsidR="00E01026" w:rsidRDefault="00E01026" w:rsidP="00E01026">
      <w:r>
        <w:t xml:space="preserve">“Quite frankly, </w:t>
      </w:r>
      <w:r w:rsidRPr="00F60431">
        <w:rPr>
          <w:rStyle w:val="StyleUnderline"/>
        </w:rPr>
        <w:t xml:space="preserve">they can </w:t>
      </w:r>
      <w:r w:rsidRPr="00F60431">
        <w:rPr>
          <w:rStyle w:val="Emphasis"/>
        </w:rPr>
        <w:t>turn off</w:t>
      </w:r>
      <w:r w:rsidRPr="00F60431">
        <w:rPr>
          <w:rStyle w:val="StyleUnderline"/>
        </w:rPr>
        <w:t xml:space="preserve"> the faucet</w:t>
      </w:r>
      <w:r>
        <w:t>,” Althaus added.</w:t>
      </w:r>
    </w:p>
    <w:p w14:paraId="68619A59" w14:textId="77777777" w:rsidR="00E01026" w:rsidRDefault="00E01026" w:rsidP="00E01026">
      <w:r>
        <w:t>China’s decades-long effort to corner the market is heavily subsidized by Beijing, which uses its control over the supply to manipulate prices and enacts ever-tighter export controls to cement its dominance. China has also snapped up mineral rights throughout Africa and other resource-rich locales as part of its Belt and Road Initiative – on highly favorable terms.</w:t>
      </w:r>
    </w:p>
    <w:p w14:paraId="036B3522" w14:textId="77777777" w:rsidR="00E01026" w:rsidRDefault="00E01026" w:rsidP="00E01026">
      <w:r>
        <w:t>When the US or other rivals make progress on mining or processing a particular material, such as gallium or lithium, China often responds by flooding the market – which sends prices tumbling and kills the incentive to invest in projects, according to Rep. Rob Wittman (R-Va.), who leads the House Select Committee on China’s Critical Minerals Policy Working Group.</w:t>
      </w:r>
    </w:p>
    <w:p w14:paraId="42E202F0" w14:textId="77777777" w:rsidR="00E01026" w:rsidRDefault="00E01026" w:rsidP="00E01026">
      <w:r>
        <w:t>“They dump massive amounts of these materials on the market and they do that below the cost of production – so these companies can’t even compete,” Wittman added.</w:t>
      </w:r>
    </w:p>
    <w:p w14:paraId="739783C1" w14:textId="77777777" w:rsidR="00E01026" w:rsidRDefault="00E01026" w:rsidP="00E01026">
      <w:r w:rsidRPr="00F60431">
        <w:rPr>
          <w:rStyle w:val="StyleUnderline"/>
        </w:rPr>
        <w:t xml:space="preserve">China has already begun to </w:t>
      </w:r>
      <w:r w:rsidRPr="00F60431">
        <w:rPr>
          <w:rStyle w:val="Emphasis"/>
        </w:rPr>
        <w:t>weaponize</w:t>
      </w:r>
      <w:r w:rsidRPr="00F60431">
        <w:rPr>
          <w:rStyle w:val="StyleUnderline"/>
        </w:rPr>
        <w:t xml:space="preserve"> its </w:t>
      </w:r>
      <w:r w:rsidRPr="00F60431">
        <w:rPr>
          <w:rStyle w:val="Emphasis"/>
        </w:rPr>
        <w:t>control</w:t>
      </w:r>
      <w:r>
        <w:t xml:space="preserve"> – in part by </w:t>
      </w:r>
      <w:r w:rsidRPr="00F60431">
        <w:rPr>
          <w:rStyle w:val="StyleUnderline"/>
        </w:rPr>
        <w:t xml:space="preserve">implementing </w:t>
      </w:r>
      <w:r w:rsidRPr="00F60431">
        <w:rPr>
          <w:rStyle w:val="Emphasis"/>
        </w:rPr>
        <w:t>export bans</w:t>
      </w:r>
      <w:r w:rsidRPr="00F60431">
        <w:rPr>
          <w:rStyle w:val="StyleUnderline"/>
        </w:rPr>
        <w:t xml:space="preserve"> on mining and processing technology</w:t>
      </w:r>
      <w:r>
        <w:t xml:space="preserve">. Last month, </w:t>
      </w:r>
      <w:r w:rsidRPr="00F60431">
        <w:rPr>
          <w:rStyle w:val="StyleUnderline"/>
        </w:rPr>
        <w:t xml:space="preserve">China banned exports of three </w:t>
      </w:r>
      <w:r w:rsidRPr="00F60431">
        <w:rPr>
          <w:rStyle w:val="Emphasis"/>
        </w:rPr>
        <w:t>critical minerals</w:t>
      </w:r>
      <w:r w:rsidRPr="00F60431">
        <w:rPr>
          <w:rStyle w:val="StyleUnderline"/>
        </w:rPr>
        <w:t xml:space="preserve"> to the US</w:t>
      </w:r>
      <w:r>
        <w:t xml:space="preserve"> – gallium, germanium and antimony – and previously imposed restrictions on shipments of graphite.</w:t>
      </w:r>
    </w:p>
    <w:p w14:paraId="16A689C3" w14:textId="77777777" w:rsidR="00E01026" w:rsidRPr="00F60431" w:rsidRDefault="00E01026" w:rsidP="00E01026">
      <w:pPr>
        <w:rPr>
          <w:rStyle w:val="StyleUnderline"/>
        </w:rPr>
      </w:pPr>
      <w:r w:rsidRPr="00F60431">
        <w:rPr>
          <w:rStyle w:val="StyleUnderline"/>
        </w:rPr>
        <w:t xml:space="preserve">The idea of a total embargo </w:t>
      </w:r>
      <w:r w:rsidRPr="00F60431">
        <w:rPr>
          <w:rStyle w:val="Emphasis"/>
        </w:rPr>
        <w:t>isn’t</w:t>
      </w:r>
      <w:r w:rsidRPr="00F60431">
        <w:rPr>
          <w:rStyle w:val="StyleUnderline"/>
        </w:rPr>
        <w:t xml:space="preserve"> so far-fetched</w:t>
      </w:r>
      <w:r>
        <w:t xml:space="preserve">. In 2010, </w:t>
      </w:r>
      <w:r w:rsidRPr="00F60431">
        <w:rPr>
          <w:rStyle w:val="StyleUnderline"/>
        </w:rPr>
        <w:t xml:space="preserve">China briefly </w:t>
      </w:r>
      <w:r w:rsidRPr="00F60431">
        <w:rPr>
          <w:rStyle w:val="Emphasis"/>
        </w:rPr>
        <w:t>halted shipments</w:t>
      </w:r>
      <w:r w:rsidRPr="00F60431">
        <w:rPr>
          <w:rStyle w:val="StyleUnderline"/>
        </w:rPr>
        <w:t xml:space="preserve"> of rare earth elements to </w:t>
      </w:r>
      <w:r w:rsidRPr="00F60431">
        <w:rPr>
          <w:rStyle w:val="Emphasis"/>
        </w:rPr>
        <w:t>Japan</w:t>
      </w:r>
      <w:r w:rsidRPr="00F60431">
        <w:rPr>
          <w:rStyle w:val="StyleUnderline"/>
        </w:rPr>
        <w:t xml:space="preserve"> while the two countries were embroiled in a territorial dispute.</w:t>
      </w:r>
    </w:p>
    <w:p w14:paraId="0282DC29" w14:textId="77777777" w:rsidR="00E01026" w:rsidRPr="00617E91" w:rsidRDefault="00E01026" w:rsidP="00E01026">
      <w:pPr>
        <w:rPr>
          <w:sz w:val="16"/>
        </w:rPr>
      </w:pPr>
    </w:p>
    <w:p w14:paraId="5CB83C63" w14:textId="77777777" w:rsidR="00E01026" w:rsidRDefault="00E01026" w:rsidP="00E01026">
      <w:pPr>
        <w:pStyle w:val="Heading3"/>
      </w:pPr>
      <w:r>
        <w:t>Potential Scenarios---1AC</w:t>
      </w:r>
    </w:p>
    <w:p w14:paraId="22F18E3D" w14:textId="77777777" w:rsidR="00E01026" w:rsidRDefault="00E01026" w:rsidP="00E01026">
      <w:pPr>
        <w:pStyle w:val="Heading4"/>
      </w:pPr>
      <w:r>
        <w:t xml:space="preserve">Arctic military bases are being </w:t>
      </w:r>
      <w:r w:rsidRPr="00F1272D">
        <w:rPr>
          <w:u w:val="single"/>
        </w:rPr>
        <w:t>damaged</w:t>
      </w:r>
      <w:r>
        <w:t xml:space="preserve"> by climate change.</w:t>
      </w:r>
    </w:p>
    <w:p w14:paraId="27EA7FB2" w14:textId="77777777" w:rsidR="00E01026" w:rsidRPr="0042058A" w:rsidRDefault="00E01026" w:rsidP="00E01026">
      <w:r w:rsidRPr="009612FF">
        <w:rPr>
          <w:rStyle w:val="Style13ptBold"/>
        </w:rPr>
        <w:t>Humpert 25</w:t>
      </w:r>
      <w:r>
        <w:t xml:space="preserve"> — Malte Humpert, Senior Fellow and Founder of The Arctic Institute, holds an MA in European Studies from Georgetown University, holds a BA in political science from California State University, 2025 (“U.S. Arctic and Sub-Arctic Military Bases Are Unprepared For Impacts of Climate Change,” High North News, January 10</w:t>
      </w:r>
      <w:r w:rsidRPr="009612FF">
        <w:rPr>
          <w:vertAlign w:val="superscript"/>
        </w:rPr>
        <w:t>th</w:t>
      </w:r>
      <w:r>
        <w:t>, Available Online at https://www.highnorthnews.com/en/us-arctic-and-sub-arctic-military-bases-are-unprepared-impacts-climate-change, Accessed 07-05-2025)//Lane</w:t>
      </w:r>
    </w:p>
    <w:p w14:paraId="6A3198B8" w14:textId="77777777" w:rsidR="00E01026" w:rsidRPr="009612FF" w:rsidRDefault="00E01026" w:rsidP="00E01026">
      <w:pPr>
        <w:rPr>
          <w:rStyle w:val="StyleUnderline"/>
        </w:rPr>
      </w:pPr>
      <w:r>
        <w:t xml:space="preserve">A </w:t>
      </w:r>
      <w:r w:rsidRPr="009612FF">
        <w:rPr>
          <w:rStyle w:val="StyleUnderline"/>
        </w:rPr>
        <w:t xml:space="preserve">new Pentagon report assessed the </w:t>
      </w:r>
      <w:r w:rsidRPr="009612FF">
        <w:rPr>
          <w:rStyle w:val="Emphasis"/>
        </w:rPr>
        <w:t>climate</w:t>
      </w:r>
      <w:r w:rsidRPr="009612FF">
        <w:rPr>
          <w:rStyle w:val="StyleUnderline"/>
        </w:rPr>
        <w:t xml:space="preserve"> change </w:t>
      </w:r>
      <w:r w:rsidRPr="009612FF">
        <w:rPr>
          <w:rStyle w:val="Emphasis"/>
        </w:rPr>
        <w:t>readiness</w:t>
      </w:r>
      <w:r w:rsidRPr="009612FF">
        <w:rPr>
          <w:rStyle w:val="StyleUnderline"/>
        </w:rPr>
        <w:t xml:space="preserve"> of six U.S. Army and Air Force bases in the </w:t>
      </w:r>
      <w:r w:rsidRPr="009612FF">
        <w:rPr>
          <w:rStyle w:val="Emphasis"/>
        </w:rPr>
        <w:t>Arctic</w:t>
      </w:r>
      <w:r w:rsidRPr="009612FF">
        <w:rPr>
          <w:rStyle w:val="StyleUnderline"/>
        </w:rPr>
        <w:t xml:space="preserve"> and Sub-Arctic</w:t>
      </w:r>
      <w:r>
        <w:t xml:space="preserve">. The study was conducted by the Inspector General of the Department of Defense and </w:t>
      </w:r>
      <w:r w:rsidRPr="009612FF">
        <w:rPr>
          <w:rStyle w:val="StyleUnderline"/>
        </w:rPr>
        <w:t xml:space="preserve">paints a </w:t>
      </w:r>
      <w:r w:rsidRPr="009612FF">
        <w:rPr>
          <w:rStyle w:val="Emphasis"/>
        </w:rPr>
        <w:t>bleak picture</w:t>
      </w:r>
      <w:r w:rsidRPr="009612FF">
        <w:rPr>
          <w:rStyle w:val="StyleUnderline"/>
        </w:rPr>
        <w:t xml:space="preserve">. </w:t>
      </w:r>
    </w:p>
    <w:p w14:paraId="0BBCA882" w14:textId="77777777" w:rsidR="00E01026" w:rsidRPr="009612FF" w:rsidRDefault="00E01026" w:rsidP="00E01026">
      <w:pPr>
        <w:rPr>
          <w:rStyle w:val="StyleUnderline"/>
        </w:rPr>
      </w:pPr>
      <w:r>
        <w:t xml:space="preserve">Even though </w:t>
      </w:r>
      <w:r w:rsidRPr="009612FF">
        <w:rPr>
          <w:rStyle w:val="StyleUnderline"/>
        </w:rPr>
        <w:t xml:space="preserve">soaring temperatures and melting permafrost are already </w:t>
      </w:r>
      <w:r w:rsidRPr="009612FF">
        <w:rPr>
          <w:rStyle w:val="Emphasis"/>
        </w:rPr>
        <w:t>damaging</w:t>
      </w:r>
      <w:r w:rsidRPr="009612FF">
        <w:rPr>
          <w:rStyle w:val="StyleUnderline"/>
        </w:rPr>
        <w:t xml:space="preserve"> military infrastructure</w:t>
      </w:r>
      <w:r>
        <w:t xml:space="preserve">, including air base runways, roads and building foundations, </w:t>
      </w:r>
      <w:r w:rsidRPr="009612FF">
        <w:rPr>
          <w:rStyle w:val="StyleUnderline"/>
        </w:rPr>
        <w:t xml:space="preserve">leaders of military bases have </w:t>
      </w:r>
      <w:r w:rsidRPr="009612FF">
        <w:rPr>
          <w:rStyle w:val="Emphasis"/>
        </w:rPr>
        <w:t>failed</w:t>
      </w:r>
      <w:r w:rsidRPr="009612FF">
        <w:rPr>
          <w:rStyle w:val="StyleUnderline"/>
        </w:rPr>
        <w:t xml:space="preserve"> to identify </w:t>
      </w:r>
      <w:r w:rsidRPr="009612FF">
        <w:rPr>
          <w:rStyle w:val="Emphasis"/>
        </w:rPr>
        <w:t>climate change risks</w:t>
      </w:r>
      <w:r w:rsidRPr="009612FF">
        <w:rPr>
          <w:rStyle w:val="StyleUnderline"/>
        </w:rPr>
        <w:t xml:space="preserve"> and have </w:t>
      </w:r>
      <w:r w:rsidRPr="009612FF">
        <w:rPr>
          <w:rStyle w:val="Emphasis"/>
        </w:rPr>
        <w:t>not</w:t>
      </w:r>
      <w:r w:rsidRPr="009612FF">
        <w:rPr>
          <w:rStyle w:val="StyleUnderline"/>
        </w:rPr>
        <w:t xml:space="preserve"> included them in </w:t>
      </w:r>
      <w:r w:rsidRPr="009612FF">
        <w:rPr>
          <w:rStyle w:val="Emphasis"/>
        </w:rPr>
        <w:t>decision making</w:t>
      </w:r>
      <w:r w:rsidRPr="009612FF">
        <w:rPr>
          <w:rStyle w:val="StyleUnderline"/>
        </w:rPr>
        <w:t xml:space="preserve"> processes.</w:t>
      </w:r>
    </w:p>
    <w:p w14:paraId="5F9938A6" w14:textId="77777777" w:rsidR="00E01026" w:rsidRPr="009612FF" w:rsidRDefault="00E01026" w:rsidP="00E01026">
      <w:pPr>
        <w:rPr>
          <w:rStyle w:val="StyleUnderline"/>
        </w:rPr>
      </w:pPr>
      <w:r w:rsidRPr="009612FF">
        <w:rPr>
          <w:rStyle w:val="StyleUnderline"/>
        </w:rPr>
        <w:t xml:space="preserve">The U.S. military has repeatedly </w:t>
      </w:r>
      <w:r w:rsidRPr="009612FF">
        <w:rPr>
          <w:rStyle w:val="Emphasis"/>
        </w:rPr>
        <w:t>acknowledged</w:t>
      </w:r>
      <w:r w:rsidRPr="009612FF">
        <w:rPr>
          <w:rStyle w:val="StyleUnderline"/>
        </w:rPr>
        <w:t xml:space="preserve"> the threat of </w:t>
      </w:r>
      <w:r w:rsidRPr="009612FF">
        <w:rPr>
          <w:rStyle w:val="Emphasis"/>
        </w:rPr>
        <w:t>climate change</w:t>
      </w:r>
      <w:r w:rsidRPr="009612FF">
        <w:rPr>
          <w:rStyle w:val="StyleUnderline"/>
        </w:rPr>
        <w:t xml:space="preserve"> to national security.</w:t>
      </w:r>
    </w:p>
    <w:p w14:paraId="141F25B4" w14:textId="77777777" w:rsidR="00E01026" w:rsidRPr="00D63E2B" w:rsidRDefault="00E01026" w:rsidP="00E01026">
      <w:pPr>
        <w:rPr>
          <w:rStyle w:val="StyleUnderline"/>
        </w:rPr>
      </w:pPr>
      <w:r>
        <w:t>The study concludes that “</w:t>
      </w:r>
      <w:r w:rsidRPr="009612FF">
        <w:rPr>
          <w:rStyle w:val="StyleUnderline"/>
        </w:rPr>
        <w:t xml:space="preserve">most </w:t>
      </w:r>
      <w:r w:rsidRPr="009612FF">
        <w:rPr>
          <w:rStyle w:val="Emphasis"/>
        </w:rPr>
        <w:t>installation leaders</w:t>
      </w:r>
      <w:r w:rsidRPr="009612FF">
        <w:rPr>
          <w:rStyle w:val="StyleUnderline"/>
        </w:rPr>
        <w:t xml:space="preserve"> at the six installations</w:t>
      </w:r>
      <w:r>
        <w:t xml:space="preserve"> […] in the Arctic and sub-Arctic region </w:t>
      </w:r>
      <w:r w:rsidRPr="009612FF">
        <w:rPr>
          <w:rStyle w:val="StyleUnderline"/>
        </w:rPr>
        <w:t xml:space="preserve">were unfamiliar with military installation resilience planning </w:t>
      </w:r>
      <w:r w:rsidRPr="009612FF">
        <w:rPr>
          <w:rStyle w:val="Emphasis"/>
        </w:rPr>
        <w:t>requirements</w:t>
      </w:r>
      <w:r>
        <w:t xml:space="preserve">, processes, and tools, and </w:t>
      </w:r>
      <w:r w:rsidRPr="00D63E2B">
        <w:rPr>
          <w:rStyle w:val="StyleUnderline"/>
        </w:rPr>
        <w:t xml:space="preserve">installation leaders did </w:t>
      </w:r>
      <w:r w:rsidRPr="00D63E2B">
        <w:rPr>
          <w:rStyle w:val="Emphasis"/>
        </w:rPr>
        <w:t>not</w:t>
      </w:r>
      <w:r w:rsidRPr="00D63E2B">
        <w:rPr>
          <w:rStyle w:val="StyleUnderline"/>
        </w:rPr>
        <w:t xml:space="preserve"> comply with requirements to identify current and projected climate-related environmental risks, vulnerabilities, and risk reduction measures, or </w:t>
      </w:r>
      <w:r w:rsidRPr="00D63E2B">
        <w:rPr>
          <w:rStyle w:val="Emphasis"/>
        </w:rPr>
        <w:t>incorporate</w:t>
      </w:r>
      <w:r w:rsidRPr="00D63E2B">
        <w:rPr>
          <w:rStyle w:val="StyleUnderline"/>
        </w:rPr>
        <w:t xml:space="preserve"> these considerations into </w:t>
      </w:r>
      <w:r w:rsidRPr="00D63E2B">
        <w:rPr>
          <w:rStyle w:val="Emphasis"/>
        </w:rPr>
        <w:t>plans</w:t>
      </w:r>
      <w:r w:rsidRPr="00D63E2B">
        <w:rPr>
          <w:rStyle w:val="StyleUnderline"/>
        </w:rPr>
        <w:t xml:space="preserve"> and </w:t>
      </w:r>
      <w:r w:rsidRPr="00D63E2B">
        <w:rPr>
          <w:rStyle w:val="Emphasis"/>
        </w:rPr>
        <w:t>operations</w:t>
      </w:r>
      <w:r w:rsidRPr="00D63E2B">
        <w:rPr>
          <w:rStyle w:val="StyleUnderline"/>
        </w:rPr>
        <w:t>.”</w:t>
      </w:r>
    </w:p>
    <w:p w14:paraId="09F6255D" w14:textId="77777777" w:rsidR="00E01026" w:rsidRDefault="00E01026" w:rsidP="00E01026"/>
    <w:p w14:paraId="43041263" w14:textId="77777777" w:rsidR="00E01026" w:rsidRDefault="00E01026" w:rsidP="00E01026">
      <w:pPr>
        <w:pStyle w:val="Heading4"/>
      </w:pPr>
      <w:r>
        <w:t xml:space="preserve">Climate change is </w:t>
      </w:r>
      <w:r w:rsidRPr="00B41F9D">
        <w:rPr>
          <w:u w:val="single"/>
        </w:rPr>
        <w:t>damaging</w:t>
      </w:r>
      <w:r>
        <w:t xml:space="preserve"> Arctic military bases, giving </w:t>
      </w:r>
      <w:r w:rsidRPr="00B41F9D">
        <w:rPr>
          <w:u w:val="single"/>
        </w:rPr>
        <w:t>room</w:t>
      </w:r>
      <w:r>
        <w:t xml:space="preserve"> for Russia and China to </w:t>
      </w:r>
      <w:r w:rsidRPr="00B41F9D">
        <w:rPr>
          <w:u w:val="single"/>
        </w:rPr>
        <w:t>control</w:t>
      </w:r>
      <w:r>
        <w:t xml:space="preserve"> the region.</w:t>
      </w:r>
    </w:p>
    <w:p w14:paraId="0E424340" w14:textId="77777777" w:rsidR="00E01026" w:rsidRPr="0080035E" w:rsidRDefault="00E01026" w:rsidP="00E01026">
      <w:r w:rsidRPr="000F157B">
        <w:rPr>
          <w:rStyle w:val="Style13ptBold"/>
        </w:rPr>
        <w:t>Knickmeyer 22</w:t>
      </w:r>
      <w:r>
        <w:t xml:space="preserve"> — Ellen Knickmeyer, National security and foreign policy reporter at the Associated Press, holds an MPA in Middle East National Security from the Harvard Kennedy School, 2022 (“Climate change damaging US military bases in the Arctic, report warns,” Military Times, April 17</w:t>
      </w:r>
      <w:r w:rsidRPr="000F157B">
        <w:rPr>
          <w:vertAlign w:val="superscript"/>
        </w:rPr>
        <w:t>th</w:t>
      </w:r>
      <w:r>
        <w:t>, Available Online at https://www.militarytimes.com/news/pentagon-congress/2022/04/17/climate-change-damaging-us-military-bases-in-the-arctic-report-warns/, Accessed 07-05-2025)//Lane</w:t>
      </w:r>
    </w:p>
    <w:p w14:paraId="1F1A9537" w14:textId="77777777" w:rsidR="00E01026" w:rsidRDefault="00E01026" w:rsidP="00E01026">
      <w:r w:rsidRPr="000F157B">
        <w:rPr>
          <w:rStyle w:val="StyleUnderline"/>
        </w:rPr>
        <w:t xml:space="preserve">U.S. military bases in the </w:t>
      </w:r>
      <w:r w:rsidRPr="000F157B">
        <w:rPr>
          <w:rStyle w:val="Emphasis"/>
        </w:rPr>
        <w:t>Arctic</w:t>
      </w:r>
      <w:r>
        <w:t xml:space="preserve"> and sub-Arctic </w:t>
      </w:r>
      <w:r w:rsidRPr="000F157B">
        <w:rPr>
          <w:rStyle w:val="StyleUnderline"/>
        </w:rPr>
        <w:t xml:space="preserve">are </w:t>
      </w:r>
      <w:r w:rsidRPr="000F157B">
        <w:rPr>
          <w:rStyle w:val="Emphasis"/>
        </w:rPr>
        <w:t>failing</w:t>
      </w:r>
      <w:r w:rsidRPr="000F157B">
        <w:rPr>
          <w:rStyle w:val="StyleUnderline"/>
        </w:rPr>
        <w:t xml:space="preserve"> to prepare their installations for long-term </w:t>
      </w:r>
      <w:r w:rsidRPr="000F157B">
        <w:rPr>
          <w:rStyle w:val="Emphasis"/>
        </w:rPr>
        <w:t>climate change</w:t>
      </w:r>
      <w:r w:rsidRPr="000F157B">
        <w:rPr>
          <w:rStyle w:val="StyleUnderline"/>
        </w:rPr>
        <w:t xml:space="preserve"> </w:t>
      </w:r>
      <w:r>
        <w:t xml:space="preserve">as required, </w:t>
      </w:r>
      <w:r w:rsidRPr="000F157B">
        <w:rPr>
          <w:rStyle w:val="StyleUnderline"/>
        </w:rPr>
        <w:t xml:space="preserve">even though </w:t>
      </w:r>
      <w:r w:rsidRPr="000F157B">
        <w:rPr>
          <w:rStyle w:val="Emphasis"/>
        </w:rPr>
        <w:t>soaring temperatures</w:t>
      </w:r>
      <w:r w:rsidRPr="000F157B">
        <w:rPr>
          <w:rStyle w:val="StyleUnderline"/>
        </w:rPr>
        <w:t xml:space="preserve"> and melting ice already are </w:t>
      </w:r>
      <w:r w:rsidRPr="000F157B">
        <w:rPr>
          <w:rStyle w:val="Emphasis"/>
        </w:rPr>
        <w:t>cracking</w:t>
      </w:r>
      <w:r w:rsidRPr="000F157B">
        <w:rPr>
          <w:rStyle w:val="StyleUnderline"/>
        </w:rPr>
        <w:t xml:space="preserve"> base runways and roads and </w:t>
      </w:r>
      <w:r w:rsidRPr="000F157B">
        <w:rPr>
          <w:rStyle w:val="Emphasis"/>
        </w:rPr>
        <w:t>worsening</w:t>
      </w:r>
      <w:r w:rsidRPr="000F157B">
        <w:rPr>
          <w:rStyle w:val="StyleUnderline"/>
        </w:rPr>
        <w:t xml:space="preserve"> flood risks up north</w:t>
      </w:r>
      <w:r>
        <w:t>, the Pentagon’s watchdog office said Friday.</w:t>
      </w:r>
    </w:p>
    <w:p w14:paraId="59DB23D7" w14:textId="77777777" w:rsidR="00E01026" w:rsidRDefault="00E01026" w:rsidP="00E01026">
      <w:r>
        <w:t>The report from the inspector general of the Department of Defense provides a rare bit of public stock-taking of the military’s state of readiness – or lack of readiness – for the worsening weather of a warming Earth.</w:t>
      </w:r>
    </w:p>
    <w:p w14:paraId="46FAC62C" w14:textId="77777777" w:rsidR="00E01026" w:rsidRPr="00525C25" w:rsidRDefault="00E01026" w:rsidP="00E01026">
      <w:pPr>
        <w:rPr>
          <w:rStyle w:val="StyleUnderline"/>
        </w:rPr>
      </w:pPr>
      <w:r>
        <w:t xml:space="preserve">The U.S. military long has formally recognized climate change as a threat to national security. That’s in part because of the </w:t>
      </w:r>
      <w:r w:rsidRPr="00525C25">
        <w:rPr>
          <w:rStyle w:val="Emphasis"/>
        </w:rPr>
        <w:t>impact</w:t>
      </w:r>
      <w:r w:rsidRPr="00525C25">
        <w:rPr>
          <w:rStyle w:val="StyleUnderline"/>
        </w:rPr>
        <w:t xml:space="preserve"> that intensifying floods, wildfires, extreme heat and other natural disasters are having and will have on </w:t>
      </w:r>
      <w:r w:rsidRPr="00525C25">
        <w:rPr>
          <w:rStyle w:val="Emphasis"/>
        </w:rPr>
        <w:t>U.S. installations</w:t>
      </w:r>
      <w:r w:rsidRPr="00525C25">
        <w:rPr>
          <w:rStyle w:val="StyleUnderline"/>
        </w:rPr>
        <w:t xml:space="preserve"> and troops around the world.</w:t>
      </w:r>
    </w:p>
    <w:p w14:paraId="1D916260" w14:textId="77777777" w:rsidR="00E01026" w:rsidRDefault="00E01026" w:rsidP="00E01026">
      <w:r w:rsidRPr="00525C25">
        <w:rPr>
          <w:rStyle w:val="StyleUnderline"/>
        </w:rPr>
        <w:t xml:space="preserve">Increasing hurricanes, flooding, storms and wildfires in recent years have caused </w:t>
      </w:r>
      <w:r w:rsidRPr="00525C25">
        <w:rPr>
          <w:rStyle w:val="Emphasis"/>
        </w:rPr>
        <w:t>billions of dollars</w:t>
      </w:r>
      <w:r w:rsidRPr="00525C25">
        <w:rPr>
          <w:rStyle w:val="StyleUnderline"/>
        </w:rPr>
        <w:t xml:space="preserve"> in damage to</w:t>
      </w:r>
      <w:r>
        <w:t xml:space="preserve"> Florida’s Tyndall Air Force Base, Nebraska’s Offutt Air Force Base and other </w:t>
      </w:r>
      <w:r w:rsidRPr="00525C25">
        <w:rPr>
          <w:rStyle w:val="Emphasis"/>
        </w:rPr>
        <w:t>U.S. military installations</w:t>
      </w:r>
      <w:r>
        <w:t xml:space="preserve">, </w:t>
      </w:r>
      <w:r w:rsidRPr="00525C25">
        <w:rPr>
          <w:rStyle w:val="StyleUnderline"/>
        </w:rPr>
        <w:t>and interrupted training</w:t>
      </w:r>
      <w:r>
        <w:t xml:space="preserve"> and other operations.</w:t>
      </w:r>
    </w:p>
    <w:p w14:paraId="6D77AEED" w14:textId="77777777" w:rsidR="00E01026" w:rsidRDefault="00E01026" w:rsidP="00E01026">
      <w:r>
        <w:t>For years, laws, presidential orders and Pentagon rules have mandated that the military start planning and work so that its installations, warships, warplanes and troops can carry out their missions despite increasingly challenging conditions as the use of fossil fuels heats up the Earth.</w:t>
      </w:r>
    </w:p>
    <w:p w14:paraId="237EA0D4" w14:textId="77777777" w:rsidR="00E01026" w:rsidRDefault="00E01026" w:rsidP="00E01026">
      <w:r>
        <w:t>While even acknowledging climate change was a career risk for administration officials under former President Donald Trump, President Joe Biden directed faster, more sweeping action on climate change by the Department of Defense and other agencies as one of his first acts in office.</w:t>
      </w:r>
    </w:p>
    <w:p w14:paraId="4BEC99B1" w14:textId="77777777" w:rsidR="00E01026" w:rsidRDefault="00E01026" w:rsidP="00E01026">
      <w:r>
        <w:t>Despite Biden’s emphasis, inspectors visiting the United States’ six northernmost military bases last June and July found none were carrying out the required assessments and planning to prepare their installations and operations against long-term climate change.</w:t>
      </w:r>
    </w:p>
    <w:p w14:paraId="4ED0E960" w14:textId="77777777" w:rsidR="00E01026" w:rsidRDefault="00E01026" w:rsidP="00E01026">
      <w:r>
        <w:t>Further, “</w:t>
      </w:r>
      <w:r w:rsidRPr="00F101C3">
        <w:rPr>
          <w:rStyle w:val="StyleUnderline"/>
        </w:rPr>
        <w:t xml:space="preserve">most </w:t>
      </w:r>
      <w:r w:rsidRPr="00F101C3">
        <w:rPr>
          <w:rStyle w:val="Emphasis"/>
        </w:rPr>
        <w:t>installation leaders</w:t>
      </w:r>
      <w:r>
        <w:t xml:space="preserve"> at the six installations we visited </w:t>
      </w:r>
      <w:r w:rsidRPr="00F101C3">
        <w:rPr>
          <w:rStyle w:val="StyleUnderline"/>
        </w:rPr>
        <w:t xml:space="preserve">in the </w:t>
      </w:r>
      <w:r w:rsidRPr="00F101C3">
        <w:rPr>
          <w:rStyle w:val="Emphasis"/>
        </w:rPr>
        <w:t>Arctic</w:t>
      </w:r>
      <w:r>
        <w:t xml:space="preserve"> and sub-Arctic region </w:t>
      </w:r>
      <w:r w:rsidRPr="00F101C3">
        <w:rPr>
          <w:rStyle w:val="StyleUnderline"/>
        </w:rPr>
        <w:t xml:space="preserve">were </w:t>
      </w:r>
      <w:r w:rsidRPr="00F101C3">
        <w:rPr>
          <w:rStyle w:val="Emphasis"/>
        </w:rPr>
        <w:t>unfamiliar</w:t>
      </w:r>
      <w:r w:rsidRPr="00F101C3">
        <w:rPr>
          <w:rStyle w:val="StyleUnderline"/>
        </w:rPr>
        <w:t xml:space="preserve"> with military installation resilience planning </w:t>
      </w:r>
      <w:r w:rsidRPr="00F101C3">
        <w:rPr>
          <w:rStyle w:val="Emphasis"/>
        </w:rPr>
        <w:t>requirements</w:t>
      </w:r>
      <w:r w:rsidRPr="00F101C3">
        <w:rPr>
          <w:rStyle w:val="StyleUnderline"/>
        </w:rPr>
        <w:t>, processes, and tools</w:t>
      </w:r>
      <w:r>
        <w:t>,” the inspector general reports said.</w:t>
      </w:r>
    </w:p>
    <w:p w14:paraId="3F95EC0E" w14:textId="77777777" w:rsidR="00E01026" w:rsidRDefault="00E01026" w:rsidP="00E01026">
      <w:r>
        <w:t xml:space="preserve">Senior officers told the inspector general’s inspection team that their </w:t>
      </w:r>
      <w:r w:rsidRPr="00283DC7">
        <w:rPr>
          <w:rStyle w:val="StyleUnderline"/>
        </w:rPr>
        <w:t xml:space="preserve">operations lacked the </w:t>
      </w:r>
      <w:r w:rsidRPr="00283DC7">
        <w:rPr>
          <w:rStyle w:val="Emphasis"/>
        </w:rPr>
        <w:t>training</w:t>
      </w:r>
      <w:r w:rsidRPr="00283DC7">
        <w:rPr>
          <w:rStyle w:val="StyleUnderline"/>
        </w:rPr>
        <w:t xml:space="preserve"> and </w:t>
      </w:r>
      <w:r w:rsidRPr="00283DC7">
        <w:rPr>
          <w:rStyle w:val="Emphasis"/>
        </w:rPr>
        <w:t>funding</w:t>
      </w:r>
      <w:r w:rsidRPr="00283DC7">
        <w:rPr>
          <w:rStyle w:val="StyleUnderline"/>
        </w:rPr>
        <w:t xml:space="preserve"> to start the required work on </w:t>
      </w:r>
      <w:r w:rsidRPr="00283DC7">
        <w:rPr>
          <w:rStyle w:val="Emphasis"/>
        </w:rPr>
        <w:t>hardening</w:t>
      </w:r>
      <w:r w:rsidRPr="00283DC7">
        <w:rPr>
          <w:rStyle w:val="StyleUnderline"/>
        </w:rPr>
        <w:t xml:space="preserve"> their bases.</w:t>
      </w:r>
      <w:r>
        <w:t xml:space="preserve"> </w:t>
      </w:r>
      <w:r w:rsidRPr="00283DC7">
        <w:rPr>
          <w:rStyle w:val="StyleUnderline"/>
        </w:rPr>
        <w:t xml:space="preserve">Some saw </w:t>
      </w:r>
      <w:r w:rsidRPr="00283DC7">
        <w:rPr>
          <w:rStyle w:val="Emphasis"/>
        </w:rPr>
        <w:t>requirements</w:t>
      </w:r>
      <w:r>
        <w:t xml:space="preserve"> for that kind of long-term planning </w:t>
      </w:r>
      <w:r w:rsidRPr="00283DC7">
        <w:rPr>
          <w:rStyle w:val="StyleUnderline"/>
        </w:rPr>
        <w:t>as</w:t>
      </w:r>
      <w:r>
        <w:t xml:space="preserve"> assembling </w:t>
      </w:r>
      <w:r w:rsidRPr="00283DC7">
        <w:rPr>
          <w:rStyle w:val="StyleUnderline"/>
        </w:rPr>
        <w:t xml:space="preserve">a </w:t>
      </w:r>
      <w:r w:rsidRPr="00283DC7">
        <w:rPr>
          <w:rStyle w:val="Emphasis"/>
        </w:rPr>
        <w:t>“wish list”</w:t>
      </w:r>
      <w:r>
        <w:t xml:space="preserve"> that would go up against competing priorities, the officers told the inspectors.</w:t>
      </w:r>
    </w:p>
    <w:p w14:paraId="758DA94D" w14:textId="77777777" w:rsidR="00E01026" w:rsidRDefault="00E01026" w:rsidP="00E01026">
      <w:r>
        <w:t>A Pentagon spokesman did not immediately respond to a request for comment Friday. The inspector general report cited Defense officials as saying that the Biden administration has finished or is working on many of the report’s recommendations to better incorporate climate preparations at bases and across military branches, and would increase resources to bases to make that possible.</w:t>
      </w:r>
    </w:p>
    <w:p w14:paraId="56A4F578" w14:textId="77777777" w:rsidR="00E01026" w:rsidRDefault="00E01026" w:rsidP="00E01026">
      <w:r w:rsidRPr="0045002D">
        <w:rPr>
          <w:rStyle w:val="StyleUnderline"/>
        </w:rPr>
        <w:t>One of the bases is in Greenland and the other five in Alaska</w:t>
      </w:r>
      <w:r>
        <w:t>: Thule Air Base, Joint Base Elmendorf-Richardson, Clear Space Force Station, Eielson Air Force Base, Fort Wainwright and Fort Greely.</w:t>
      </w:r>
    </w:p>
    <w:p w14:paraId="1169D83C" w14:textId="77777777" w:rsidR="00E01026" w:rsidRDefault="00E01026" w:rsidP="00E01026">
      <w:r w:rsidRPr="0045002D">
        <w:rPr>
          <w:rStyle w:val="StyleUnderline"/>
        </w:rPr>
        <w:t>The Arctic</w:t>
      </w:r>
      <w:r>
        <w:t xml:space="preserve"> and sub-Arctic are </w:t>
      </w:r>
      <w:r w:rsidRPr="0045002D">
        <w:rPr>
          <w:rStyle w:val="StyleUnderline"/>
        </w:rPr>
        <w:t xml:space="preserve">important to U.S. </w:t>
      </w:r>
      <w:r w:rsidRPr="0045002D">
        <w:rPr>
          <w:rStyle w:val="Emphasis"/>
        </w:rPr>
        <w:t>strategic aims</w:t>
      </w:r>
      <w:r w:rsidRPr="0045002D">
        <w:rPr>
          <w:rStyle w:val="StyleUnderline"/>
        </w:rPr>
        <w:t xml:space="preserve"> in part because of rising </w:t>
      </w:r>
      <w:r w:rsidRPr="0045002D">
        <w:rPr>
          <w:rStyle w:val="Emphasis"/>
        </w:rPr>
        <w:t>tensions</w:t>
      </w:r>
      <w:r w:rsidRPr="0045002D">
        <w:rPr>
          <w:rStyle w:val="StyleUnderline"/>
        </w:rPr>
        <w:t xml:space="preserve"> and </w:t>
      </w:r>
      <w:r w:rsidRPr="0045002D">
        <w:rPr>
          <w:rStyle w:val="Emphasis"/>
        </w:rPr>
        <w:t>competition</w:t>
      </w:r>
      <w:r w:rsidRPr="0045002D">
        <w:rPr>
          <w:rStyle w:val="StyleUnderline"/>
        </w:rPr>
        <w:t xml:space="preserve"> with Russia and China</w:t>
      </w:r>
      <w:r>
        <w:t xml:space="preserve">, and </w:t>
      </w:r>
      <w:r w:rsidRPr="0045002D">
        <w:rPr>
          <w:rStyle w:val="StyleUnderline"/>
        </w:rPr>
        <w:t xml:space="preserve">in part because sharply rising temperatures are </w:t>
      </w:r>
      <w:r w:rsidRPr="0045002D">
        <w:rPr>
          <w:rStyle w:val="Emphasis"/>
        </w:rPr>
        <w:t>melting</w:t>
      </w:r>
      <w:r w:rsidRPr="0045002D">
        <w:rPr>
          <w:rStyle w:val="StyleUnderline"/>
        </w:rPr>
        <w:t xml:space="preserve"> sea ice and opening up both </w:t>
      </w:r>
      <w:r w:rsidRPr="0045002D">
        <w:rPr>
          <w:rStyle w:val="Emphasis"/>
        </w:rPr>
        <w:t>shipping lanes</w:t>
      </w:r>
      <w:r w:rsidRPr="0045002D">
        <w:rPr>
          <w:rStyle w:val="StyleUnderline"/>
        </w:rPr>
        <w:t xml:space="preserve"> and access to the region’s </w:t>
      </w:r>
      <w:r w:rsidRPr="0045002D">
        <w:rPr>
          <w:rStyle w:val="Emphasis"/>
        </w:rPr>
        <w:t>oil</w:t>
      </w:r>
      <w:r w:rsidRPr="0045002D">
        <w:rPr>
          <w:rStyle w:val="StyleUnderline"/>
        </w:rPr>
        <w:t xml:space="preserve"> and other resources, increasing interest and </w:t>
      </w:r>
      <w:r w:rsidRPr="0045002D">
        <w:rPr>
          <w:rStyle w:val="Emphasis"/>
        </w:rPr>
        <w:t>traffic</w:t>
      </w:r>
      <w:r w:rsidRPr="0045002D">
        <w:rPr>
          <w:rStyle w:val="StyleUnderline"/>
        </w:rPr>
        <w:t xml:space="preserve"> in the region</w:t>
      </w:r>
      <w:r>
        <w:t>.</w:t>
      </w:r>
    </w:p>
    <w:p w14:paraId="24992EE5" w14:textId="77777777" w:rsidR="00E01026" w:rsidRDefault="00E01026" w:rsidP="00E01026">
      <w:r w:rsidRPr="0045002D">
        <w:rPr>
          <w:rStyle w:val="StyleUnderline"/>
        </w:rPr>
        <w:t>The Defense Department</w:t>
      </w:r>
      <w:r>
        <w:t xml:space="preserve"> also </w:t>
      </w:r>
      <w:r w:rsidRPr="0045002D">
        <w:rPr>
          <w:rStyle w:val="StyleUnderline"/>
        </w:rPr>
        <w:t>sees</w:t>
      </w:r>
      <w:r>
        <w:t xml:space="preserve"> “</w:t>
      </w:r>
      <w:r w:rsidRPr="0045002D">
        <w:rPr>
          <w:rStyle w:val="StyleUnderline"/>
        </w:rPr>
        <w:t xml:space="preserve">the Arctic is a potential </w:t>
      </w:r>
      <w:r w:rsidRPr="0045002D">
        <w:rPr>
          <w:rStyle w:val="Emphasis"/>
        </w:rPr>
        <w:t>vector</w:t>
      </w:r>
      <w:r w:rsidRPr="0045002D">
        <w:rPr>
          <w:rStyle w:val="StyleUnderline"/>
        </w:rPr>
        <w:t xml:space="preserve"> for an </w:t>
      </w:r>
      <w:r w:rsidRPr="0045002D">
        <w:rPr>
          <w:rStyle w:val="Emphasis"/>
        </w:rPr>
        <w:t>attack</w:t>
      </w:r>
      <w:r w:rsidRPr="0045002D">
        <w:rPr>
          <w:rStyle w:val="StyleUnderline"/>
        </w:rPr>
        <w:t xml:space="preserve"> on the U.S. homeland, a </w:t>
      </w:r>
      <w:r w:rsidRPr="0045002D">
        <w:rPr>
          <w:rStyle w:val="Emphasis"/>
        </w:rPr>
        <w:t>region</w:t>
      </w:r>
      <w:r w:rsidRPr="0045002D">
        <w:rPr>
          <w:rStyle w:val="StyleUnderline"/>
        </w:rPr>
        <w:t xml:space="preserve"> where Russia and China are operating more </w:t>
      </w:r>
      <w:r w:rsidRPr="0045002D">
        <w:rPr>
          <w:rStyle w:val="Emphasis"/>
        </w:rPr>
        <w:t>freely</w:t>
      </w:r>
      <w:r w:rsidRPr="0045002D">
        <w:rPr>
          <w:rStyle w:val="StyleUnderline"/>
        </w:rPr>
        <w:t xml:space="preserve">, and a </w:t>
      </w:r>
      <w:r w:rsidRPr="0045002D">
        <w:rPr>
          <w:rStyle w:val="Emphasis"/>
        </w:rPr>
        <w:t>strategic corridor</w:t>
      </w:r>
      <w:r w:rsidRPr="0045002D">
        <w:rPr>
          <w:rStyle w:val="StyleUnderline"/>
        </w:rPr>
        <w:t xml:space="preserve"> for DoD forces between the Indo-Pacific and Europe</w:t>
      </w:r>
      <w:r>
        <w:t>,” the report notes.</w:t>
      </w:r>
    </w:p>
    <w:p w14:paraId="23A8CA67" w14:textId="77777777" w:rsidR="00E01026" w:rsidRPr="0045002D" w:rsidRDefault="00E01026" w:rsidP="00E01026">
      <w:pPr>
        <w:rPr>
          <w:rStyle w:val="StyleUnderline"/>
        </w:rPr>
      </w:pPr>
      <w:r>
        <w:t xml:space="preserve">The inspectors found </w:t>
      </w:r>
      <w:r w:rsidRPr="0045002D">
        <w:rPr>
          <w:rStyle w:val="StyleUnderline"/>
        </w:rPr>
        <w:t xml:space="preserve">the kind of </w:t>
      </w:r>
      <w:r w:rsidRPr="0045002D">
        <w:rPr>
          <w:rStyle w:val="Emphasis"/>
        </w:rPr>
        <w:t>problems</w:t>
      </w:r>
      <w:r w:rsidRPr="0045002D">
        <w:rPr>
          <w:rStyle w:val="StyleUnderline"/>
        </w:rPr>
        <w:t xml:space="preserve"> associated with worsening </w:t>
      </w:r>
      <w:r w:rsidRPr="0045002D">
        <w:rPr>
          <w:rStyle w:val="Emphasis"/>
        </w:rPr>
        <w:t xml:space="preserve">climate change </w:t>
      </w:r>
      <w:r w:rsidRPr="0045002D">
        <w:rPr>
          <w:rStyle w:val="StyleUnderline"/>
        </w:rPr>
        <w:t xml:space="preserve">already causing </w:t>
      </w:r>
      <w:r w:rsidRPr="0045002D">
        <w:rPr>
          <w:rStyle w:val="Emphasis"/>
        </w:rPr>
        <w:t>trouble</w:t>
      </w:r>
      <w:r w:rsidRPr="0045002D">
        <w:rPr>
          <w:rStyle w:val="StyleUnderline"/>
        </w:rPr>
        <w:t xml:space="preserve"> at the U.S. bases.</w:t>
      </w:r>
    </w:p>
    <w:p w14:paraId="1D69A8A3" w14:textId="77777777" w:rsidR="00E01026" w:rsidRDefault="00E01026" w:rsidP="00E01026">
      <w:r>
        <w:t xml:space="preserve">At Fort Wainwright in Alaska, </w:t>
      </w:r>
      <w:r w:rsidRPr="0045002D">
        <w:rPr>
          <w:rStyle w:val="StyleUnderline"/>
        </w:rPr>
        <w:t>heightened wildfire risks in 2019 interrupted training for two Pacific Air Force squadrons, so that one was able to carry out only 59% of planned training for a period</w:t>
      </w:r>
      <w:r>
        <w:t>, the report said.</w:t>
      </w:r>
    </w:p>
    <w:p w14:paraId="7977392C" w14:textId="77777777" w:rsidR="00E01026" w:rsidRDefault="00E01026" w:rsidP="00E01026">
      <w:r>
        <w:t>Many of the specific discussions of climate risks at the six bases were blacked-out in the version of the report made public Friday.</w:t>
      </w:r>
    </w:p>
    <w:p w14:paraId="6DD94385" w14:textId="77777777" w:rsidR="00E01026" w:rsidRDefault="00E01026" w:rsidP="00E01026">
      <w:r>
        <w:t xml:space="preserve">But inspectors photographed and described some. That included </w:t>
      </w:r>
      <w:r w:rsidRPr="00AC31A0">
        <w:rPr>
          <w:rStyle w:val="StyleUnderline"/>
        </w:rPr>
        <w:t xml:space="preserve">cracked and sunken runways </w:t>
      </w:r>
      <w:r w:rsidRPr="00AC31A0">
        <w:rPr>
          <w:rStyle w:val="Emphasis"/>
        </w:rPr>
        <w:t>undermined</w:t>
      </w:r>
      <w:r w:rsidRPr="00AC31A0">
        <w:rPr>
          <w:rStyle w:val="StyleUnderline"/>
        </w:rPr>
        <w:t xml:space="preserve"> by melting ice, </w:t>
      </w:r>
      <w:r w:rsidRPr="00AC31A0">
        <w:rPr>
          <w:rStyle w:val="Emphasis"/>
        </w:rPr>
        <w:t>damaged</w:t>
      </w:r>
      <w:r w:rsidRPr="00AC31A0">
        <w:rPr>
          <w:rStyle w:val="StyleUnderline"/>
        </w:rPr>
        <w:t xml:space="preserve"> hangers and roads, and a </w:t>
      </w:r>
      <w:r w:rsidRPr="00AC31A0">
        <w:rPr>
          <w:rStyle w:val="Emphasis"/>
        </w:rPr>
        <w:t>collapsed</w:t>
      </w:r>
      <w:r w:rsidRPr="00AC31A0">
        <w:rPr>
          <w:rStyle w:val="StyleUnderline"/>
        </w:rPr>
        <w:t xml:space="preserve"> rock barrier that had been piled up to hold back </w:t>
      </w:r>
      <w:r w:rsidRPr="00AC31A0">
        <w:rPr>
          <w:rStyle w:val="Emphasis"/>
        </w:rPr>
        <w:t>floodwater</w:t>
      </w:r>
      <w:r w:rsidRPr="00AC31A0">
        <w:rPr>
          <w:rStyle w:val="StyleUnderline"/>
        </w:rPr>
        <w:t xml:space="preserve"> from a river swollen by glacial melting</w:t>
      </w:r>
      <w:r>
        <w:t>, at Thule in Greenland.</w:t>
      </w:r>
    </w:p>
    <w:p w14:paraId="43002CF1" w14:textId="77777777" w:rsidR="00E01026" w:rsidRDefault="00E01026" w:rsidP="00E01026">
      <w:r w:rsidRPr="00AC31A0">
        <w:rPr>
          <w:rStyle w:val="StyleUnderline"/>
        </w:rPr>
        <w:t>Leaders at all six bases</w:t>
      </w:r>
      <w:r>
        <w:t xml:space="preserve"> visited </w:t>
      </w:r>
      <w:r w:rsidRPr="00AC31A0">
        <w:rPr>
          <w:rStyle w:val="StyleUnderline"/>
        </w:rPr>
        <w:t>noted</w:t>
      </w:r>
      <w:r>
        <w:t xml:space="preserve"> that kind of </w:t>
      </w:r>
      <w:r w:rsidRPr="00AC31A0">
        <w:rPr>
          <w:rStyle w:val="Emphasis"/>
        </w:rPr>
        <w:t>damage</w:t>
      </w:r>
      <w:r>
        <w:t>, inspectors said, “</w:t>
      </w:r>
      <w:r w:rsidRPr="00AC31A0">
        <w:rPr>
          <w:rStyle w:val="StyleUnderline"/>
        </w:rPr>
        <w:t>however</w:t>
      </w:r>
      <w:r>
        <w:t xml:space="preserve">, </w:t>
      </w:r>
      <w:r w:rsidRPr="00AC31A0">
        <w:rPr>
          <w:rStyle w:val="StyleUnderline"/>
        </w:rPr>
        <w:t xml:space="preserve">officials from </w:t>
      </w:r>
      <w:r w:rsidRPr="00AC31A0">
        <w:rPr>
          <w:rStyle w:val="Emphasis"/>
        </w:rPr>
        <w:t>five</w:t>
      </w:r>
      <w:r w:rsidRPr="00AC31A0">
        <w:rPr>
          <w:rStyle w:val="StyleUnderline"/>
        </w:rPr>
        <w:t xml:space="preserve"> of these installations said they had not begun </w:t>
      </w:r>
      <w:r w:rsidRPr="00AC31A0">
        <w:rPr>
          <w:rStyle w:val="Emphasis"/>
        </w:rPr>
        <w:t>incorporating</w:t>
      </w:r>
      <w:r w:rsidRPr="00AC31A0">
        <w:rPr>
          <w:rStyle w:val="StyleUnderline"/>
        </w:rPr>
        <w:t xml:space="preserve"> future climate risks into their </w:t>
      </w:r>
      <w:r w:rsidRPr="00AC31A0">
        <w:rPr>
          <w:rStyle w:val="Emphasis"/>
        </w:rPr>
        <w:t>installations’ planning</w:t>
      </w:r>
      <w:r>
        <w:t>.”</w:t>
      </w:r>
    </w:p>
    <w:p w14:paraId="78C8FB7B" w14:textId="77777777" w:rsidR="00E01026" w:rsidRDefault="00E01026" w:rsidP="00E01026">
      <w:r>
        <w:t xml:space="preserve">“They stated that </w:t>
      </w:r>
      <w:r w:rsidRPr="00C32840">
        <w:rPr>
          <w:rStyle w:val="StyleUnderline"/>
        </w:rPr>
        <w:t xml:space="preserve">their </w:t>
      </w:r>
      <w:r w:rsidRPr="00C32840">
        <w:rPr>
          <w:rStyle w:val="Emphasis"/>
        </w:rPr>
        <w:t>day-to-day focus</w:t>
      </w:r>
      <w:r w:rsidRPr="00C32840">
        <w:rPr>
          <w:rStyle w:val="StyleUnderline"/>
        </w:rPr>
        <w:t xml:space="preserve"> was on reacting to immediate </w:t>
      </w:r>
      <w:r w:rsidRPr="00C32840">
        <w:rPr>
          <w:rStyle w:val="Emphasis"/>
        </w:rPr>
        <w:t>problems</w:t>
      </w:r>
      <w:r w:rsidRPr="00C32840">
        <w:rPr>
          <w:rStyle w:val="StyleUnderline"/>
        </w:rPr>
        <w:t xml:space="preserve"> or </w:t>
      </w:r>
      <w:r w:rsidRPr="00C32840">
        <w:rPr>
          <w:rStyle w:val="Emphasis"/>
        </w:rPr>
        <w:t>reducing</w:t>
      </w:r>
      <w:r w:rsidRPr="00C32840">
        <w:rPr>
          <w:rStyle w:val="StyleUnderline"/>
        </w:rPr>
        <w:t xml:space="preserve"> risk to existing hazards, rather than </w:t>
      </w:r>
      <w:r w:rsidRPr="00C32840">
        <w:rPr>
          <w:rStyle w:val="Emphasis"/>
        </w:rPr>
        <w:t>planning</w:t>
      </w:r>
      <w:r w:rsidRPr="00C32840">
        <w:rPr>
          <w:rStyle w:val="StyleUnderline"/>
        </w:rPr>
        <w:t xml:space="preserve"> for future hazards</w:t>
      </w:r>
      <w:r>
        <w:t>,” the report noted.</w:t>
      </w:r>
    </w:p>
    <w:p w14:paraId="51648708" w14:textId="77777777" w:rsidR="00E01026" w:rsidRDefault="00E01026" w:rsidP="00E01026">
      <w:r w:rsidRPr="00DD5F6E">
        <w:rPr>
          <w:rStyle w:val="StyleUnderline"/>
        </w:rPr>
        <w:t xml:space="preserve">The Arctic is warming </w:t>
      </w:r>
      <w:r w:rsidRPr="00DD5F6E">
        <w:rPr>
          <w:rStyle w:val="Emphasis"/>
        </w:rPr>
        <w:t>two to three</w:t>
      </w:r>
      <w:r w:rsidRPr="00DD5F6E">
        <w:rPr>
          <w:rStyle w:val="StyleUnderline"/>
        </w:rPr>
        <w:t xml:space="preserve"> times </w:t>
      </w:r>
      <w:r w:rsidRPr="00DD5F6E">
        <w:rPr>
          <w:rStyle w:val="Emphasis"/>
        </w:rPr>
        <w:t>faster</w:t>
      </w:r>
      <w:r w:rsidRPr="00DD5F6E">
        <w:rPr>
          <w:rStyle w:val="StyleUnderline"/>
        </w:rPr>
        <w:t xml:space="preserve"> than the rest of the world</w:t>
      </w:r>
      <w:r>
        <w:t>. A March heat wave that hiked Arctic temperatures 50 degrees (30 Celsius) higher than normal stunned scientists.</w:t>
      </w:r>
    </w:p>
    <w:p w14:paraId="189D26BC" w14:textId="77777777" w:rsidR="00E01026" w:rsidRPr="00DD5F6E" w:rsidRDefault="00E01026" w:rsidP="00E01026">
      <w:pPr>
        <w:rPr>
          <w:rStyle w:val="StyleUnderline"/>
        </w:rPr>
      </w:pPr>
      <w:r w:rsidRPr="00DD5F6E">
        <w:rPr>
          <w:rStyle w:val="StyleUnderline"/>
        </w:rPr>
        <w:t xml:space="preserve">Of 79 U.S. military installations overall, the Department of Defense says </w:t>
      </w:r>
      <w:r w:rsidRPr="00DD5F6E">
        <w:rPr>
          <w:rStyle w:val="Emphasis"/>
        </w:rPr>
        <w:t>two-thirds</w:t>
      </w:r>
      <w:r w:rsidRPr="00DD5F6E">
        <w:rPr>
          <w:rStyle w:val="StyleUnderline"/>
        </w:rPr>
        <w:t xml:space="preserve"> are vulnerable to worsening flooding as the </w:t>
      </w:r>
      <w:r w:rsidRPr="00DD5F6E">
        <w:rPr>
          <w:rStyle w:val="Emphasis"/>
        </w:rPr>
        <w:t>climate</w:t>
      </w:r>
      <w:r w:rsidRPr="00DD5F6E">
        <w:rPr>
          <w:rStyle w:val="StyleUnderline"/>
        </w:rPr>
        <w:t xml:space="preserve"> worsens and </w:t>
      </w:r>
      <w:r w:rsidRPr="00DD5F6E">
        <w:rPr>
          <w:rStyle w:val="Emphasis"/>
        </w:rPr>
        <w:t>half</w:t>
      </w:r>
      <w:r w:rsidRPr="00DD5F6E">
        <w:rPr>
          <w:rStyle w:val="StyleUnderline"/>
        </w:rPr>
        <w:t xml:space="preserve"> are </w:t>
      </w:r>
      <w:r w:rsidRPr="00DD5F6E">
        <w:rPr>
          <w:rStyle w:val="Emphasis"/>
        </w:rPr>
        <w:t>vulnerable</w:t>
      </w:r>
      <w:r w:rsidRPr="00DD5F6E">
        <w:rPr>
          <w:rStyle w:val="StyleUnderline"/>
        </w:rPr>
        <w:t xml:space="preserve"> to increasing drought and wildfires.</w:t>
      </w:r>
    </w:p>
    <w:p w14:paraId="5FE3B231" w14:textId="77777777" w:rsidR="00E01026" w:rsidRDefault="00E01026" w:rsidP="00E01026"/>
    <w:p w14:paraId="3D37EEF9" w14:textId="77777777" w:rsidR="00E01026" w:rsidRDefault="00E01026" w:rsidP="00E01026"/>
    <w:p w14:paraId="25D792E3" w14:textId="77777777" w:rsidR="00E01026" w:rsidRDefault="00E01026" w:rsidP="00E01026">
      <w:pPr>
        <w:pStyle w:val="Heading4"/>
      </w:pPr>
      <w:r w:rsidRPr="00271FE2">
        <w:rPr>
          <w:u w:val="single"/>
        </w:rPr>
        <w:t>Reliance</w:t>
      </w:r>
      <w:r>
        <w:t xml:space="preserve"> on allies for </w:t>
      </w:r>
      <w:r w:rsidRPr="00271FE2">
        <w:rPr>
          <w:u w:val="single"/>
        </w:rPr>
        <w:t>defense</w:t>
      </w:r>
      <w:r>
        <w:t xml:space="preserve"> has undermined </w:t>
      </w:r>
      <w:r w:rsidRPr="00271FE2">
        <w:rPr>
          <w:u w:val="single"/>
        </w:rPr>
        <w:t>Arctic security</w:t>
      </w:r>
      <w:r>
        <w:t xml:space="preserve">, letting Russia </w:t>
      </w:r>
      <w:r w:rsidRPr="00271FE2">
        <w:rPr>
          <w:u w:val="single"/>
        </w:rPr>
        <w:t>dominate</w:t>
      </w:r>
      <w:r>
        <w:t xml:space="preserve"> the region.</w:t>
      </w:r>
    </w:p>
    <w:p w14:paraId="5A2ACC6E" w14:textId="77777777" w:rsidR="00E01026" w:rsidRPr="003D30F1" w:rsidRDefault="00E01026" w:rsidP="00E01026">
      <w:r w:rsidRPr="00BD1B9E">
        <w:rPr>
          <w:rStyle w:val="Style13ptBold"/>
        </w:rPr>
        <w:t xml:space="preserve">Spafford and Olson 24 </w:t>
      </w:r>
      <w:r>
        <w:t>— Andrew Spafford, Program Administrator for the Energy, Economics, and Security Program at the Center for a New American Security (CNAS), and Samantha Olson, M.A. candidate in security studies at Georgetown University, former Joseph S. Nye, Jr. intern at the Center for a New American Security in the Military, Veterans, and Society program, 2024 (“The melting fortress: The United States, Canada, and the race against time in the Arctic,” Breaking Defense, September 27</w:t>
      </w:r>
      <w:r w:rsidRPr="00BD1B9E">
        <w:rPr>
          <w:vertAlign w:val="superscript"/>
        </w:rPr>
        <w:t>th</w:t>
      </w:r>
      <w:r>
        <w:t>, Available Online at https://breakingdefense.com/2024/09/the-melting-fortress-the-united-states-canada-and-the-race-against-time-in-the-arctic/, Accessed 07-05-2025)//Lane</w:t>
      </w:r>
    </w:p>
    <w:p w14:paraId="36F17A1E" w14:textId="77777777" w:rsidR="00E01026" w:rsidRPr="00937153" w:rsidRDefault="00E01026" w:rsidP="00E01026">
      <w:pPr>
        <w:rPr>
          <w:rStyle w:val="StyleUnderline"/>
        </w:rPr>
      </w:pPr>
      <w:r>
        <w:t xml:space="preserve">For years, </w:t>
      </w:r>
      <w:r w:rsidRPr="00937153">
        <w:rPr>
          <w:rStyle w:val="Emphasis"/>
        </w:rPr>
        <w:t>Moscow</w:t>
      </w:r>
      <w:r>
        <w:t xml:space="preserve"> </w:t>
      </w:r>
      <w:r w:rsidRPr="00937153">
        <w:rPr>
          <w:rStyle w:val="StyleUnderline"/>
        </w:rPr>
        <w:t xml:space="preserve">has </w:t>
      </w:r>
      <w:r w:rsidRPr="00937153">
        <w:rPr>
          <w:rStyle w:val="Emphasis"/>
        </w:rPr>
        <w:t>prioritized</w:t>
      </w:r>
      <w:r w:rsidRPr="00937153">
        <w:rPr>
          <w:rStyle w:val="StyleUnderline"/>
        </w:rPr>
        <w:t xml:space="preserve"> the Arctic as a </w:t>
      </w:r>
      <w:r w:rsidRPr="00937153">
        <w:rPr>
          <w:rStyle w:val="Emphasis"/>
        </w:rPr>
        <w:t>critical pillar</w:t>
      </w:r>
      <w:r w:rsidRPr="00937153">
        <w:rPr>
          <w:rStyle w:val="StyleUnderline"/>
        </w:rPr>
        <w:t xml:space="preserve"> of its national security, opening or </w:t>
      </w:r>
      <w:r w:rsidRPr="00937153">
        <w:rPr>
          <w:rStyle w:val="Emphasis"/>
        </w:rPr>
        <w:t>refurbishing</w:t>
      </w:r>
      <w:r w:rsidRPr="00937153">
        <w:rPr>
          <w:rStyle w:val="StyleUnderline"/>
        </w:rPr>
        <w:t xml:space="preserve"> over </w:t>
      </w:r>
      <w:r w:rsidRPr="00937153">
        <w:rPr>
          <w:rStyle w:val="Emphasis"/>
        </w:rPr>
        <w:t>50 military bases</w:t>
      </w:r>
      <w:r w:rsidRPr="00937153">
        <w:rPr>
          <w:rStyle w:val="StyleUnderline"/>
        </w:rPr>
        <w:t xml:space="preserve"> and scaling up military </w:t>
      </w:r>
      <w:r w:rsidRPr="00937153">
        <w:rPr>
          <w:rStyle w:val="Emphasis"/>
        </w:rPr>
        <w:t>operations</w:t>
      </w:r>
      <w:r w:rsidRPr="00937153">
        <w:rPr>
          <w:rStyle w:val="StyleUnderline"/>
        </w:rPr>
        <w:t xml:space="preserve"> across the region</w:t>
      </w:r>
      <w:r>
        <w:t xml:space="preserve">. </w:t>
      </w:r>
      <w:r w:rsidRPr="00937153">
        <w:rPr>
          <w:rStyle w:val="StyleUnderline"/>
        </w:rPr>
        <w:t xml:space="preserve">The </w:t>
      </w:r>
      <w:r w:rsidRPr="00937153">
        <w:rPr>
          <w:rStyle w:val="Emphasis"/>
        </w:rPr>
        <w:t>U</w:t>
      </w:r>
      <w:r w:rsidRPr="00937153">
        <w:rPr>
          <w:rStyle w:val="StyleUnderline"/>
        </w:rPr>
        <w:t xml:space="preserve">nited </w:t>
      </w:r>
      <w:r w:rsidRPr="00937153">
        <w:rPr>
          <w:rStyle w:val="Emphasis"/>
        </w:rPr>
        <w:t>S</w:t>
      </w:r>
      <w:r w:rsidRPr="00937153">
        <w:rPr>
          <w:rStyle w:val="StyleUnderline"/>
        </w:rPr>
        <w:t>tates</w:t>
      </w:r>
      <w:r>
        <w:t xml:space="preserve">, meanwhile, with a focus alternating between the Middle East and the Pacific, </w:t>
      </w:r>
      <w:r w:rsidRPr="00937153">
        <w:rPr>
          <w:rStyle w:val="StyleUnderline"/>
        </w:rPr>
        <w:t xml:space="preserve">has largely entrusted Arctic </w:t>
      </w:r>
      <w:r w:rsidRPr="00937153">
        <w:rPr>
          <w:rStyle w:val="Emphasis"/>
        </w:rPr>
        <w:t>security</w:t>
      </w:r>
      <w:r w:rsidRPr="00937153">
        <w:rPr>
          <w:rStyle w:val="StyleUnderline"/>
        </w:rPr>
        <w:t xml:space="preserve"> to its allies and partners in the </w:t>
      </w:r>
      <w:r w:rsidRPr="00937153">
        <w:rPr>
          <w:rStyle w:val="Emphasis"/>
        </w:rPr>
        <w:t>region</w:t>
      </w:r>
      <w:r w:rsidRPr="00937153">
        <w:rPr>
          <w:rStyle w:val="StyleUnderline"/>
        </w:rPr>
        <w:t>.</w:t>
      </w:r>
    </w:p>
    <w:p w14:paraId="68E6A8CA" w14:textId="77777777" w:rsidR="00E01026" w:rsidRPr="00937153" w:rsidRDefault="00E01026" w:rsidP="00E01026">
      <w:pPr>
        <w:rPr>
          <w:rStyle w:val="StyleUnderline"/>
        </w:rPr>
      </w:pPr>
      <w:r>
        <w:t xml:space="preserve">The problem: One of those key partners, </w:t>
      </w:r>
      <w:r w:rsidRPr="00937153">
        <w:rPr>
          <w:rStyle w:val="Emphasis"/>
        </w:rPr>
        <w:t>Canada</w:t>
      </w:r>
      <w:r>
        <w:t xml:space="preserve">, </w:t>
      </w:r>
      <w:r w:rsidRPr="00937153">
        <w:rPr>
          <w:rStyle w:val="StyleUnderline"/>
        </w:rPr>
        <w:t>is</w:t>
      </w:r>
      <w:r>
        <w:t xml:space="preserve"> by its own admission </w:t>
      </w:r>
      <w:r w:rsidRPr="00937153">
        <w:rPr>
          <w:rStyle w:val="Emphasis"/>
        </w:rPr>
        <w:t>unprepared</w:t>
      </w:r>
      <w:r w:rsidRPr="00937153">
        <w:rPr>
          <w:rStyle w:val="StyleUnderline"/>
        </w:rPr>
        <w:t xml:space="preserve"> to face the Arctic challenge</w:t>
      </w:r>
      <w:r>
        <w:t xml:space="preserve">. </w:t>
      </w:r>
      <w:r w:rsidRPr="00937153">
        <w:rPr>
          <w:rStyle w:val="StyleUnderline"/>
        </w:rPr>
        <w:t xml:space="preserve">Unless the US works quickly to help fill that </w:t>
      </w:r>
      <w:r w:rsidRPr="00937153">
        <w:rPr>
          <w:rStyle w:val="Emphasis"/>
        </w:rPr>
        <w:t>gap</w:t>
      </w:r>
      <w:r w:rsidRPr="00937153">
        <w:rPr>
          <w:rStyle w:val="StyleUnderline"/>
        </w:rPr>
        <w:t xml:space="preserve">, it means American interests in the Arctic are going to be </w:t>
      </w:r>
      <w:r w:rsidRPr="00937153">
        <w:rPr>
          <w:rStyle w:val="Emphasis"/>
        </w:rPr>
        <w:t>at risk</w:t>
      </w:r>
      <w:r w:rsidRPr="00937153">
        <w:rPr>
          <w:rStyle w:val="StyleUnderline"/>
        </w:rPr>
        <w:t xml:space="preserve"> moving </w:t>
      </w:r>
      <w:r w:rsidRPr="00937153">
        <w:rPr>
          <w:rStyle w:val="Emphasis"/>
        </w:rPr>
        <w:t>forward</w:t>
      </w:r>
      <w:r w:rsidRPr="00937153">
        <w:rPr>
          <w:rStyle w:val="StyleUnderline"/>
        </w:rPr>
        <w:t>.</w:t>
      </w:r>
    </w:p>
    <w:p w14:paraId="73E629B1" w14:textId="77777777" w:rsidR="00E01026" w:rsidRPr="00EC04E7" w:rsidRDefault="00E01026" w:rsidP="00E01026">
      <w:pPr>
        <w:rPr>
          <w:rStyle w:val="StyleUnderline"/>
        </w:rPr>
      </w:pPr>
      <w:r w:rsidRPr="00EC04E7">
        <w:rPr>
          <w:rStyle w:val="Emphasis"/>
        </w:rPr>
        <w:t>Historically</w:t>
      </w:r>
      <w:r w:rsidRPr="00EC04E7">
        <w:rPr>
          <w:rStyle w:val="StyleUnderline"/>
        </w:rPr>
        <w:t xml:space="preserve">, the United States has been </w:t>
      </w:r>
      <w:r w:rsidRPr="00EC04E7">
        <w:rPr>
          <w:rStyle w:val="Emphasis"/>
        </w:rPr>
        <w:t>protected</w:t>
      </w:r>
      <w:r w:rsidRPr="00EC04E7">
        <w:rPr>
          <w:rStyle w:val="StyleUnderline"/>
        </w:rPr>
        <w:t xml:space="preserve"> by the operational challenges of waging an Arctic offensive in </w:t>
      </w:r>
      <w:r w:rsidRPr="00EC04E7">
        <w:rPr>
          <w:rStyle w:val="Emphasis"/>
        </w:rPr>
        <w:t>frigid conditions</w:t>
      </w:r>
      <w:r>
        <w:t xml:space="preserve">. But </w:t>
      </w:r>
      <w:r w:rsidRPr="00EC04E7">
        <w:rPr>
          <w:rStyle w:val="StyleUnderline"/>
        </w:rPr>
        <w:t>the growing prospect of a “</w:t>
      </w:r>
      <w:r w:rsidRPr="00EC04E7">
        <w:rPr>
          <w:rStyle w:val="Emphasis"/>
        </w:rPr>
        <w:t>Blue Arctic</w:t>
      </w:r>
      <w:r w:rsidRPr="00EC04E7">
        <w:rPr>
          <w:rStyle w:val="StyleUnderline"/>
        </w:rPr>
        <w:t xml:space="preserve">,” </w:t>
      </w:r>
      <w:r>
        <w:t xml:space="preserve">ice-free for months out of the year, </w:t>
      </w:r>
      <w:r w:rsidRPr="00EC04E7">
        <w:rPr>
          <w:rStyle w:val="StyleUnderline"/>
        </w:rPr>
        <w:t xml:space="preserve">could allow a </w:t>
      </w:r>
      <w:r w:rsidRPr="00EC04E7">
        <w:rPr>
          <w:rStyle w:val="Emphasis"/>
        </w:rPr>
        <w:t>great power adversary</w:t>
      </w:r>
      <w:r w:rsidRPr="00EC04E7">
        <w:rPr>
          <w:rStyle w:val="StyleUnderline"/>
        </w:rPr>
        <w:t xml:space="preserve"> to deploy </w:t>
      </w:r>
      <w:r w:rsidRPr="00EC04E7">
        <w:rPr>
          <w:rStyle w:val="Emphasis"/>
        </w:rPr>
        <w:t>military assets</w:t>
      </w:r>
      <w:r w:rsidRPr="00EC04E7">
        <w:rPr>
          <w:rStyle w:val="StyleUnderline"/>
        </w:rPr>
        <w:t xml:space="preserve"> right in America’s </w:t>
      </w:r>
      <w:r w:rsidRPr="00EC04E7">
        <w:rPr>
          <w:rStyle w:val="Emphasis"/>
        </w:rPr>
        <w:t>backyard</w:t>
      </w:r>
      <w:r w:rsidRPr="00EC04E7">
        <w:rPr>
          <w:rStyle w:val="StyleUnderline"/>
        </w:rPr>
        <w:t xml:space="preserve"> for the first time in history</w:t>
      </w:r>
      <w:r>
        <w:t xml:space="preserve">. Already, </w:t>
      </w:r>
      <w:r w:rsidRPr="00EC04E7">
        <w:rPr>
          <w:rStyle w:val="StyleUnderline"/>
        </w:rPr>
        <w:t xml:space="preserve">Russian and Chinese warships have been seen patrolling together off the coast of Alaska in </w:t>
      </w:r>
      <w:r w:rsidRPr="00EC04E7">
        <w:rPr>
          <w:rStyle w:val="Emphasis"/>
        </w:rPr>
        <w:t>unprecedented numbers</w:t>
      </w:r>
      <w:r>
        <w:t xml:space="preserve">. As the US military’s former top commander for the Arctic, Gen. Terrence J. O’Shaughnessy said, </w:t>
      </w:r>
      <w:r w:rsidRPr="00EC04E7">
        <w:rPr>
          <w:rStyle w:val="StyleUnderline"/>
        </w:rPr>
        <w:t xml:space="preserve">the region is “no longer a fortress wall” and we must be </w:t>
      </w:r>
      <w:r w:rsidRPr="00EC04E7">
        <w:rPr>
          <w:rStyle w:val="Emphasis"/>
        </w:rPr>
        <w:t>prepared</w:t>
      </w:r>
      <w:r w:rsidRPr="00EC04E7">
        <w:rPr>
          <w:rStyle w:val="StyleUnderline"/>
        </w:rPr>
        <w:t xml:space="preserve"> to </w:t>
      </w:r>
      <w:r w:rsidRPr="00EC04E7">
        <w:rPr>
          <w:rStyle w:val="Emphasis"/>
        </w:rPr>
        <w:t>defend</w:t>
      </w:r>
      <w:r w:rsidRPr="00EC04E7">
        <w:rPr>
          <w:rStyle w:val="StyleUnderline"/>
        </w:rPr>
        <w:t xml:space="preserve"> it.</w:t>
      </w:r>
    </w:p>
    <w:p w14:paraId="5FDA631C" w14:textId="77777777" w:rsidR="00E01026" w:rsidRPr="008064BF" w:rsidRDefault="00E01026" w:rsidP="00E01026">
      <w:pPr>
        <w:rPr>
          <w:rStyle w:val="StyleUnderline"/>
        </w:rPr>
      </w:pPr>
      <w:r>
        <w:t xml:space="preserve">In the Arctic, </w:t>
      </w:r>
      <w:r w:rsidRPr="0022091C">
        <w:rPr>
          <w:rStyle w:val="StyleUnderline"/>
        </w:rPr>
        <w:t>Russia</w:t>
      </w:r>
      <w:r>
        <w:t xml:space="preserve"> is not a “pacing threat” as China is in the Indo-Pacific; it </w:t>
      </w:r>
      <w:r w:rsidRPr="0022091C">
        <w:rPr>
          <w:rStyle w:val="StyleUnderline"/>
        </w:rPr>
        <w:t xml:space="preserve">is </w:t>
      </w:r>
      <w:r w:rsidRPr="0022091C">
        <w:rPr>
          <w:rStyle w:val="Emphasis"/>
        </w:rPr>
        <w:t>well ahead</w:t>
      </w:r>
      <w:r w:rsidRPr="0022091C">
        <w:rPr>
          <w:rStyle w:val="StyleUnderline"/>
        </w:rPr>
        <w:t xml:space="preserve"> of the United States</w:t>
      </w:r>
      <w:r>
        <w:t xml:space="preserve">. </w:t>
      </w:r>
      <w:r w:rsidRPr="0022091C">
        <w:rPr>
          <w:rStyle w:val="StyleUnderline"/>
        </w:rPr>
        <w:t xml:space="preserve">Russia controls nearly </w:t>
      </w:r>
      <w:r w:rsidRPr="0022091C">
        <w:rPr>
          <w:rStyle w:val="Emphasis"/>
        </w:rPr>
        <w:t>53 percent</w:t>
      </w:r>
      <w:r w:rsidRPr="0022091C">
        <w:rPr>
          <w:rStyle w:val="StyleUnderline"/>
        </w:rPr>
        <w:t xml:space="preserve"> of the Arctic Ocean’s coastline and has built </w:t>
      </w:r>
      <w:r w:rsidRPr="0022091C">
        <w:rPr>
          <w:rStyle w:val="Emphasis"/>
        </w:rPr>
        <w:t>countless bases</w:t>
      </w:r>
      <w:r w:rsidRPr="0022091C">
        <w:rPr>
          <w:rStyle w:val="StyleUnderline"/>
        </w:rPr>
        <w:t xml:space="preserve"> across the region</w:t>
      </w:r>
      <w:r>
        <w:t xml:space="preserve">. </w:t>
      </w:r>
      <w:r w:rsidRPr="0022091C">
        <w:rPr>
          <w:rStyle w:val="Emphasis"/>
        </w:rPr>
        <w:t>Washington</w:t>
      </w:r>
      <w:r>
        <w:t xml:space="preserve">, meanwhile, </w:t>
      </w:r>
      <w:r w:rsidRPr="0022091C">
        <w:rPr>
          <w:rStyle w:val="StyleUnderline"/>
        </w:rPr>
        <w:t xml:space="preserve">only maintains </w:t>
      </w:r>
      <w:r w:rsidRPr="0022091C">
        <w:rPr>
          <w:rStyle w:val="Emphasis"/>
        </w:rPr>
        <w:t>six bases</w:t>
      </w:r>
      <w:r w:rsidRPr="0022091C">
        <w:rPr>
          <w:rStyle w:val="StyleUnderline"/>
        </w:rPr>
        <w:t xml:space="preserve"> </w:t>
      </w:r>
      <w:r w:rsidRPr="0022091C">
        <w:t>and five of them are outside of the Arctic Circle in southern Alaska</w:t>
      </w:r>
      <w:r>
        <w:t xml:space="preserve">. As of 2023, </w:t>
      </w:r>
      <w:r w:rsidRPr="0022091C">
        <w:rPr>
          <w:rStyle w:val="StyleUnderline"/>
        </w:rPr>
        <w:t xml:space="preserve">the United States Coast Guard possessed only </w:t>
      </w:r>
      <w:r w:rsidRPr="0022091C">
        <w:rPr>
          <w:rStyle w:val="Emphasis"/>
        </w:rPr>
        <w:t>five</w:t>
      </w:r>
      <w:r w:rsidRPr="0022091C">
        <w:rPr>
          <w:rStyle w:val="StyleUnderline"/>
        </w:rPr>
        <w:t xml:space="preserve"> icebreakers or ice-capable patrol ships which are critical to </w:t>
      </w:r>
      <w:r w:rsidRPr="0022091C">
        <w:rPr>
          <w:rStyle w:val="Emphasis"/>
        </w:rPr>
        <w:t>maintaining</w:t>
      </w:r>
      <w:r w:rsidRPr="0022091C">
        <w:rPr>
          <w:rStyle w:val="StyleUnderline"/>
        </w:rPr>
        <w:t xml:space="preserve"> a </w:t>
      </w:r>
      <w:r w:rsidRPr="0022091C">
        <w:rPr>
          <w:rStyle w:val="Emphasis"/>
        </w:rPr>
        <w:t>presence</w:t>
      </w:r>
      <w:r w:rsidRPr="0022091C">
        <w:rPr>
          <w:rStyle w:val="StyleUnderline"/>
        </w:rPr>
        <w:t xml:space="preserve"> in the Arctic</w:t>
      </w:r>
      <w:r>
        <w:t xml:space="preserve">. Moscow, meanwhile, has 57 such vessels. </w:t>
      </w:r>
      <w:r w:rsidRPr="008064BF">
        <w:rPr>
          <w:rStyle w:val="StyleUnderline"/>
        </w:rPr>
        <w:t xml:space="preserve">It will be </w:t>
      </w:r>
      <w:r w:rsidRPr="008064BF">
        <w:rPr>
          <w:rStyle w:val="Emphasis"/>
        </w:rPr>
        <w:t>years</w:t>
      </w:r>
      <w:r w:rsidRPr="008064BF">
        <w:rPr>
          <w:rStyle w:val="StyleUnderline"/>
        </w:rPr>
        <w:t xml:space="preserve"> before the American icebreaking fleet is </w:t>
      </w:r>
      <w:r w:rsidRPr="008064BF">
        <w:rPr>
          <w:rStyle w:val="Emphasis"/>
        </w:rPr>
        <w:t>large enough</w:t>
      </w:r>
      <w:r w:rsidRPr="008064BF">
        <w:rPr>
          <w:rStyle w:val="StyleUnderline"/>
        </w:rPr>
        <w:t xml:space="preserve"> to effectively support large-scale US </w:t>
      </w:r>
      <w:r w:rsidRPr="008064BF">
        <w:rPr>
          <w:rStyle w:val="Emphasis"/>
        </w:rPr>
        <w:t>operations</w:t>
      </w:r>
      <w:r w:rsidRPr="008064BF">
        <w:rPr>
          <w:rStyle w:val="StyleUnderline"/>
        </w:rPr>
        <w:t>.</w:t>
      </w:r>
    </w:p>
    <w:p w14:paraId="58191418" w14:textId="77777777" w:rsidR="00E01026" w:rsidRDefault="00E01026" w:rsidP="00E01026">
      <w:r>
        <w:t xml:space="preserve">In addition to rapidly scaling up its force posture, </w:t>
      </w:r>
      <w:r w:rsidRPr="007351CC">
        <w:rPr>
          <w:rStyle w:val="StyleUnderline"/>
        </w:rPr>
        <w:t xml:space="preserve">Russia has also conducted </w:t>
      </w:r>
      <w:r w:rsidRPr="007351CC">
        <w:rPr>
          <w:rStyle w:val="Emphasis"/>
        </w:rPr>
        <w:t>unprecedented</w:t>
      </w:r>
      <w:r w:rsidRPr="007351CC">
        <w:rPr>
          <w:rStyle w:val="StyleUnderline"/>
        </w:rPr>
        <w:t xml:space="preserve"> naval exercises and harassed American </w:t>
      </w:r>
      <w:r w:rsidRPr="007351CC">
        <w:rPr>
          <w:rStyle w:val="Emphasis"/>
        </w:rPr>
        <w:t>fishing vessels</w:t>
      </w:r>
      <w:r w:rsidRPr="007351CC">
        <w:rPr>
          <w:rStyle w:val="StyleUnderline"/>
        </w:rPr>
        <w:t xml:space="preserve"> in Arctic waters</w:t>
      </w:r>
      <w:r>
        <w:t xml:space="preserve">. </w:t>
      </w:r>
      <w:r w:rsidRPr="007351CC">
        <w:rPr>
          <w:rStyle w:val="StyleUnderline"/>
        </w:rPr>
        <w:t xml:space="preserve">Moscow has begun to assert its </w:t>
      </w:r>
      <w:r w:rsidRPr="007351CC">
        <w:rPr>
          <w:rStyle w:val="Emphasis"/>
        </w:rPr>
        <w:t>control</w:t>
      </w:r>
      <w:r w:rsidRPr="007351CC">
        <w:rPr>
          <w:rStyle w:val="StyleUnderline"/>
        </w:rPr>
        <w:t xml:space="preserve"> over newly expanded </w:t>
      </w:r>
      <w:r w:rsidRPr="007351CC">
        <w:rPr>
          <w:rStyle w:val="Emphasis"/>
        </w:rPr>
        <w:t>shipping lanes</w:t>
      </w:r>
      <w:r>
        <w:t xml:space="preserve"> through the Arctic like the Northern Sea Route (NSR), declaring certain parts of this route to be internal Russian waters with an aim towards regulating shipping that passes through it.</w:t>
      </w:r>
    </w:p>
    <w:p w14:paraId="5524BE46" w14:textId="77777777" w:rsidR="00E01026" w:rsidRDefault="00E01026" w:rsidP="00E01026">
      <w:r>
        <w:t xml:space="preserve">In the future, </w:t>
      </w:r>
      <w:r w:rsidRPr="004C2F8F">
        <w:rPr>
          <w:rStyle w:val="StyleUnderline"/>
        </w:rPr>
        <w:t xml:space="preserve">Russia may try to </w:t>
      </w:r>
      <w:r w:rsidRPr="004C2F8F">
        <w:rPr>
          <w:rStyle w:val="Emphasis"/>
        </w:rPr>
        <w:t>expand</w:t>
      </w:r>
      <w:r w:rsidRPr="004C2F8F">
        <w:rPr>
          <w:rStyle w:val="StyleUnderline"/>
        </w:rPr>
        <w:t xml:space="preserve"> its control over other </w:t>
      </w:r>
      <w:r w:rsidRPr="004C2F8F">
        <w:rPr>
          <w:rStyle w:val="Emphasis"/>
        </w:rPr>
        <w:t>Arctic waters</w:t>
      </w:r>
      <w:r w:rsidRPr="004C2F8F">
        <w:rPr>
          <w:rStyle w:val="StyleUnderline"/>
        </w:rPr>
        <w:t xml:space="preserve"> closer to the </w:t>
      </w:r>
      <w:r w:rsidRPr="004C2F8F">
        <w:rPr>
          <w:rStyle w:val="Emphasis"/>
        </w:rPr>
        <w:t>U</w:t>
      </w:r>
      <w:r w:rsidRPr="004C2F8F">
        <w:rPr>
          <w:rStyle w:val="StyleUnderline"/>
        </w:rPr>
        <w:t xml:space="preserve">nited </w:t>
      </w:r>
      <w:r w:rsidRPr="004C2F8F">
        <w:rPr>
          <w:rStyle w:val="Emphasis"/>
        </w:rPr>
        <w:t>S</w:t>
      </w:r>
      <w:r w:rsidRPr="004C2F8F">
        <w:rPr>
          <w:rStyle w:val="StyleUnderline"/>
        </w:rPr>
        <w:t xml:space="preserve">tates and present a </w:t>
      </w:r>
      <w:r w:rsidRPr="004C2F8F">
        <w:rPr>
          <w:rStyle w:val="Emphasis"/>
        </w:rPr>
        <w:t>direct threat</w:t>
      </w:r>
      <w:r w:rsidRPr="004C2F8F">
        <w:rPr>
          <w:rStyle w:val="StyleUnderline"/>
        </w:rPr>
        <w:t xml:space="preserve"> to the homeland</w:t>
      </w:r>
      <w:r>
        <w:t xml:space="preserve"> and to US operations in Europe and the Indo-Pacific. The United States Navy’s top Arctic commander, Adm. Daryl Caudle fears that Moscow may try to create its own “‘nine-dashed line’ around the North Pole.”</w:t>
      </w:r>
    </w:p>
    <w:p w14:paraId="7DA4704C" w14:textId="77777777" w:rsidR="00E01026" w:rsidRPr="005E3D67" w:rsidRDefault="00E01026" w:rsidP="00E01026">
      <w:pPr>
        <w:rPr>
          <w:rStyle w:val="StyleUnderline"/>
        </w:rPr>
      </w:pPr>
      <w:r>
        <w:t xml:space="preserve">Indisputably, the United States is ill-equipped to face the Arctic challenge alone. To maintain security and stability, the United States Department of Defense (DoD) has increasingly emphasized the role of regional allies and partners as “the core of DoD’s strategy for the Arctic.” Canada remains at the top of the list, but </w:t>
      </w:r>
      <w:r w:rsidRPr="005E3D67">
        <w:rPr>
          <w:rStyle w:val="StyleUnderline"/>
        </w:rPr>
        <w:t xml:space="preserve">Ottawa’s </w:t>
      </w:r>
      <w:r w:rsidRPr="005E3D67">
        <w:rPr>
          <w:rStyle w:val="Emphasis"/>
        </w:rPr>
        <w:t>ability</w:t>
      </w:r>
      <w:r w:rsidRPr="005E3D67">
        <w:rPr>
          <w:rStyle w:val="StyleUnderline"/>
        </w:rPr>
        <w:t xml:space="preserve"> to rise to the occasion has been called into </w:t>
      </w:r>
      <w:r w:rsidRPr="005E3D67">
        <w:rPr>
          <w:rStyle w:val="Emphasis"/>
        </w:rPr>
        <w:t>question</w:t>
      </w:r>
      <w:r w:rsidRPr="005E3D67">
        <w:rPr>
          <w:rStyle w:val="StyleUnderline"/>
        </w:rPr>
        <w:t xml:space="preserve"> by experts and officials </w:t>
      </w:r>
      <w:r w:rsidRPr="005E3D67">
        <w:rPr>
          <w:rStyle w:val="Emphasis"/>
        </w:rPr>
        <w:t>alike</w:t>
      </w:r>
      <w:r>
        <w:t xml:space="preserve">. Canada’s own Minister of National Defense Bill Blair infamously remarked that the </w:t>
      </w:r>
      <w:r w:rsidRPr="005E3D67">
        <w:rPr>
          <w:rStyle w:val="StyleUnderline"/>
        </w:rPr>
        <w:t>Canadian</w:t>
      </w:r>
      <w:r>
        <w:t xml:space="preserve"> Armed Forces (CAF)’s </w:t>
      </w:r>
      <w:r w:rsidRPr="005E3D67">
        <w:rPr>
          <w:rStyle w:val="StyleUnderline"/>
        </w:rPr>
        <w:t xml:space="preserve">recruiting problems have sent the organization into a </w:t>
      </w:r>
      <w:r w:rsidRPr="005E3D67">
        <w:rPr>
          <w:rStyle w:val="Emphasis"/>
        </w:rPr>
        <w:t>“death spiral.”</w:t>
      </w:r>
      <w:r>
        <w:t xml:space="preserve"> Meanwhile, Former Vice Admiral Mark Norman described </w:t>
      </w:r>
      <w:r w:rsidRPr="005E3D67">
        <w:rPr>
          <w:rStyle w:val="StyleUnderline"/>
        </w:rPr>
        <w:t xml:space="preserve">Canada’s military readiness as </w:t>
      </w:r>
      <w:r w:rsidRPr="005E3D67">
        <w:rPr>
          <w:rStyle w:val="Emphasis"/>
        </w:rPr>
        <w:t>“borderline atrocious.”</w:t>
      </w:r>
    </w:p>
    <w:p w14:paraId="287510E4" w14:textId="77777777" w:rsidR="00E01026" w:rsidRDefault="00E01026" w:rsidP="00E01026">
      <w:r>
        <w:t xml:space="preserve">From an American perspective, </w:t>
      </w:r>
      <w:r w:rsidRPr="005E3D67">
        <w:rPr>
          <w:rStyle w:val="StyleUnderline"/>
        </w:rPr>
        <w:t xml:space="preserve">Canada’s </w:t>
      </w:r>
      <w:r w:rsidRPr="005E3D67">
        <w:rPr>
          <w:rStyle w:val="Emphasis"/>
        </w:rPr>
        <w:t>military woes</w:t>
      </w:r>
      <w:r w:rsidRPr="005E3D67">
        <w:rPr>
          <w:rStyle w:val="StyleUnderline"/>
        </w:rPr>
        <w:t xml:space="preserve"> highlight a fundamental </w:t>
      </w:r>
      <w:r w:rsidRPr="005E3D67">
        <w:rPr>
          <w:rStyle w:val="Emphasis"/>
        </w:rPr>
        <w:t>weakness</w:t>
      </w:r>
      <w:r w:rsidRPr="005E3D67">
        <w:rPr>
          <w:rStyle w:val="StyleUnderline"/>
        </w:rPr>
        <w:t xml:space="preserve"> of US national security strategy in the </w:t>
      </w:r>
      <w:r w:rsidRPr="005E3D67">
        <w:rPr>
          <w:rStyle w:val="Emphasis"/>
        </w:rPr>
        <w:t>Arctic</w:t>
      </w:r>
      <w:r>
        <w:t xml:space="preserve">, </w:t>
      </w:r>
      <w:r w:rsidRPr="005E3D67">
        <w:rPr>
          <w:rStyle w:val="StyleUnderline"/>
        </w:rPr>
        <w:t xml:space="preserve">which depends heavily on </w:t>
      </w:r>
      <w:r w:rsidRPr="005E3D67">
        <w:rPr>
          <w:rStyle w:val="Emphasis"/>
        </w:rPr>
        <w:t>collaboration</w:t>
      </w:r>
      <w:r>
        <w:t xml:space="preserve"> with able partners.</w:t>
      </w:r>
    </w:p>
    <w:p w14:paraId="2E15C948" w14:textId="77777777" w:rsidR="00E01026" w:rsidRDefault="00E01026" w:rsidP="00E01026"/>
    <w:p w14:paraId="14D78974" w14:textId="77777777" w:rsidR="00E01026" w:rsidRDefault="00E01026" w:rsidP="00E01026">
      <w:pPr>
        <w:pStyle w:val="Heading4"/>
      </w:pPr>
      <w:r>
        <w:t xml:space="preserve">Increasing </w:t>
      </w:r>
      <w:r w:rsidRPr="00EF69DD">
        <w:rPr>
          <w:u w:val="single"/>
        </w:rPr>
        <w:t>development</w:t>
      </w:r>
      <w:r>
        <w:t xml:space="preserve"> solves </w:t>
      </w:r>
      <w:r w:rsidRPr="00EF69DD">
        <w:rPr>
          <w:u w:val="single"/>
        </w:rPr>
        <w:t>climate resiliency</w:t>
      </w:r>
      <w:r>
        <w:t xml:space="preserve"> for military bases.</w:t>
      </w:r>
    </w:p>
    <w:p w14:paraId="2BC0E6C2" w14:textId="77777777" w:rsidR="00E01026" w:rsidRPr="009612FF" w:rsidRDefault="00E01026" w:rsidP="00E01026">
      <w:r w:rsidRPr="009612FF">
        <w:rPr>
          <w:rStyle w:val="Style13ptBold"/>
        </w:rPr>
        <w:t>Humpert 25</w:t>
      </w:r>
      <w:r>
        <w:t xml:space="preserve"> — Malte Humpert, Senior Fellow and Founder of The Arctic Institute, holds an MA in European Studies from Georgetown University, holds a BA in political science from California State University, 2025 (“U.S. Arctic and Sub-Arctic Military Bases Are Unprepared For Impacts of Climate Change,” High North News, January 10</w:t>
      </w:r>
      <w:r w:rsidRPr="009612FF">
        <w:rPr>
          <w:vertAlign w:val="superscript"/>
        </w:rPr>
        <w:t>th</w:t>
      </w:r>
      <w:r>
        <w:t>, Available Online at https://www.highnorthnews.com/en/us-arctic-and-sub-arctic-military-bases-are-unprepared-impacts-climate-change, Accessed 07-05-2025)//Lane</w:t>
      </w:r>
    </w:p>
    <w:p w14:paraId="22615C1F" w14:textId="77777777" w:rsidR="00E01026" w:rsidRDefault="00E01026" w:rsidP="00E01026">
      <w:r>
        <w:t xml:space="preserve">The </w:t>
      </w:r>
      <w:r w:rsidRPr="00F1272D">
        <w:rPr>
          <w:rStyle w:val="StyleUnderline"/>
        </w:rPr>
        <w:t xml:space="preserve">Inspector General offers several </w:t>
      </w:r>
      <w:r w:rsidRPr="00F1272D">
        <w:rPr>
          <w:rStyle w:val="Emphasis"/>
        </w:rPr>
        <w:t>recommendations</w:t>
      </w:r>
      <w:r>
        <w:t xml:space="preserve"> </w:t>
      </w:r>
      <w:r w:rsidRPr="00F1272D">
        <w:rPr>
          <w:rStyle w:val="StyleUnderline"/>
        </w:rPr>
        <w:t xml:space="preserve">on how to close the </w:t>
      </w:r>
      <w:r w:rsidRPr="00F1272D">
        <w:rPr>
          <w:rStyle w:val="Emphasis"/>
        </w:rPr>
        <w:t>gap</w:t>
      </w:r>
      <w:r w:rsidRPr="00F1272D">
        <w:rPr>
          <w:rStyle w:val="StyleUnderline"/>
        </w:rPr>
        <w:t xml:space="preserve"> between the Pentagon’s official </w:t>
      </w:r>
      <w:r w:rsidRPr="00F1272D">
        <w:rPr>
          <w:rStyle w:val="Emphasis"/>
        </w:rPr>
        <w:t>climate resilience policy</w:t>
      </w:r>
      <w:r w:rsidRPr="00F1272D">
        <w:rPr>
          <w:rStyle w:val="StyleUnderline"/>
        </w:rPr>
        <w:t xml:space="preserve"> and its </w:t>
      </w:r>
      <w:r w:rsidRPr="00F1272D">
        <w:rPr>
          <w:rStyle w:val="Emphasis"/>
        </w:rPr>
        <w:t>implementation</w:t>
      </w:r>
      <w:r w:rsidRPr="00F1272D">
        <w:rPr>
          <w:rStyle w:val="StyleUnderline"/>
        </w:rPr>
        <w:t xml:space="preserve"> on the ground</w:t>
      </w:r>
      <w:r>
        <w:t xml:space="preserve">. </w:t>
      </w:r>
      <w:r w:rsidRPr="00F1272D">
        <w:rPr>
          <w:rStyle w:val="StyleUnderline"/>
        </w:rPr>
        <w:t xml:space="preserve">A key </w:t>
      </w:r>
      <w:r w:rsidRPr="00F1272D">
        <w:rPr>
          <w:rStyle w:val="Emphasis"/>
        </w:rPr>
        <w:t>suggestion</w:t>
      </w:r>
      <w:r w:rsidRPr="00F1272D">
        <w:rPr>
          <w:rStyle w:val="StyleUnderline"/>
        </w:rPr>
        <w:t xml:space="preserve"> is that the Department of Defense incorporates climate change adaptation and </w:t>
      </w:r>
      <w:r w:rsidRPr="00F1272D">
        <w:rPr>
          <w:rStyle w:val="Emphasis"/>
        </w:rPr>
        <w:t>resilience</w:t>
      </w:r>
      <w:r w:rsidRPr="00F1272D">
        <w:rPr>
          <w:rStyle w:val="StyleUnderline"/>
        </w:rPr>
        <w:t xml:space="preserve"> policy into all its master </w:t>
      </w:r>
      <w:r w:rsidRPr="00F1272D">
        <w:rPr>
          <w:rStyle w:val="Emphasis"/>
        </w:rPr>
        <w:t>planning requirements</w:t>
      </w:r>
      <w:r w:rsidRPr="00F1272D">
        <w:rPr>
          <w:rStyle w:val="StyleUnderline"/>
        </w:rPr>
        <w:t xml:space="preserve"> for major military installations</w:t>
      </w:r>
      <w:r>
        <w:t>.</w:t>
      </w:r>
    </w:p>
    <w:p w14:paraId="0C17DB38" w14:textId="77777777" w:rsidR="00E01026" w:rsidRPr="00F1272D" w:rsidRDefault="00E01026" w:rsidP="00E01026">
      <w:pPr>
        <w:rPr>
          <w:rStyle w:val="StyleUnderline"/>
        </w:rPr>
      </w:pPr>
      <w:r w:rsidRPr="00F1272D">
        <w:rPr>
          <w:rStyle w:val="StyleUnderline"/>
        </w:rPr>
        <w:t xml:space="preserve">It furthermore recommends that better training </w:t>
      </w:r>
      <w:r w:rsidRPr="00F1272D">
        <w:rPr>
          <w:rStyle w:val="Emphasis"/>
        </w:rPr>
        <w:t>resources</w:t>
      </w:r>
      <w:r>
        <w:t xml:space="preserve"> </w:t>
      </w:r>
      <w:r w:rsidRPr="00F1272D">
        <w:rPr>
          <w:rStyle w:val="StyleUnderline"/>
        </w:rPr>
        <w:t>be made available</w:t>
      </w:r>
      <w:r>
        <w:t xml:space="preserve"> by the Pentagon </w:t>
      </w:r>
      <w:r w:rsidRPr="00F1272D">
        <w:rPr>
          <w:rStyle w:val="StyleUnderline"/>
        </w:rPr>
        <w:t>to enable military base officials to “establish priorities, develop milestones and identify planning needs.”</w:t>
      </w:r>
    </w:p>
    <w:p w14:paraId="0A41B18A" w14:textId="77777777" w:rsidR="00E01026" w:rsidRDefault="00E01026" w:rsidP="00E01026"/>
    <w:p w14:paraId="1544A578" w14:textId="77777777" w:rsidR="00E01026" w:rsidRPr="004B45BC" w:rsidRDefault="00E01026" w:rsidP="00E01026"/>
    <w:p w14:paraId="59BE973C" w14:textId="77777777" w:rsidR="00E01026" w:rsidRDefault="00E01026" w:rsidP="00E01026">
      <w:pPr>
        <w:pStyle w:val="Heading2"/>
      </w:pPr>
      <w:r>
        <w:t>Adv 1</w:t>
      </w:r>
    </w:p>
    <w:p w14:paraId="0F550D7C" w14:textId="17DF3588" w:rsidR="00E01026" w:rsidRDefault="00E01026" w:rsidP="00E01026">
      <w:pPr>
        <w:pStyle w:val="Heading3"/>
      </w:pPr>
      <w:r>
        <w:t>UQ---Russia/China Tensions High</w:t>
      </w:r>
    </w:p>
    <w:p w14:paraId="4CF2FAA2" w14:textId="77777777" w:rsidR="00E01026" w:rsidRPr="00BF162D" w:rsidRDefault="00E01026" w:rsidP="00E01026">
      <w:pPr>
        <w:pStyle w:val="Heading4"/>
      </w:pPr>
      <w:r w:rsidRPr="00BF162D">
        <w:t>Arctic tensions are increasin</w:t>
      </w:r>
      <w:r>
        <w:t>g</w:t>
      </w:r>
    </w:p>
    <w:p w14:paraId="2085E641" w14:textId="77777777" w:rsidR="00E01026" w:rsidRDefault="00E01026" w:rsidP="00E01026">
      <w:r>
        <w:t xml:space="preserve">Colin </w:t>
      </w:r>
      <w:r w:rsidRPr="00AF4247">
        <w:rPr>
          <w:rStyle w:val="Style13ptBold"/>
        </w:rPr>
        <w:t>Wall</w:t>
      </w:r>
      <w:r>
        <w:t xml:space="preserve"> and Njord </w:t>
      </w:r>
      <w:r w:rsidRPr="00AF4247">
        <w:rPr>
          <w:rStyle w:val="Style13ptBold"/>
        </w:rPr>
        <w:t>Wegge 23</w:t>
      </w:r>
      <w:r>
        <w:t xml:space="preserve">. “The Russian Arctic Threat: Consequences of the Ukraine War”. CSIS. January 2023. </w:t>
      </w:r>
      <w:r w:rsidRPr="00AF4247">
        <w:t>https://www.csis.org/analysis/russian-arctic-threat-consequences-ukraine-war</w:t>
      </w:r>
    </w:p>
    <w:p w14:paraId="4BDF1771" w14:textId="77777777" w:rsidR="00E01026" w:rsidRDefault="00E01026" w:rsidP="00E01026"/>
    <w:p w14:paraId="48931CFF" w14:textId="77777777" w:rsidR="00E01026" w:rsidRDefault="00E01026" w:rsidP="00E01026">
      <w:r>
        <w:t>SECTION FOUR: IMPLICATIONS FOR NATO AND THE UNITED STATES</w:t>
      </w:r>
    </w:p>
    <w:p w14:paraId="4ECC3F66" w14:textId="77777777" w:rsidR="00E01026" w:rsidRDefault="00E01026" w:rsidP="00E01026">
      <w:r>
        <w:t xml:space="preserve">First, </w:t>
      </w:r>
      <w:r w:rsidRPr="00BF162D">
        <w:rPr>
          <w:rStyle w:val="StyleUnderline"/>
          <w:highlight w:val="cyan"/>
        </w:rPr>
        <w:t>Russia’s</w:t>
      </w:r>
      <w:r w:rsidRPr="007E0F19">
        <w:rPr>
          <w:rStyle w:val="StyleUnderline"/>
        </w:rPr>
        <w:t xml:space="preserve"> capacity to project </w:t>
      </w:r>
      <w:r w:rsidRPr="00BF162D">
        <w:rPr>
          <w:rStyle w:val="StyleUnderline"/>
          <w:highlight w:val="cyan"/>
        </w:rPr>
        <w:t>power</w:t>
      </w:r>
      <w:r w:rsidRPr="007E0F19">
        <w:rPr>
          <w:rStyle w:val="StyleUnderline"/>
        </w:rPr>
        <w:t xml:space="preserve"> </w:t>
      </w:r>
      <w:r w:rsidRPr="00BF162D">
        <w:rPr>
          <w:rStyle w:val="StyleUnderline"/>
          <w:highlight w:val="cyan"/>
        </w:rPr>
        <w:t>in</w:t>
      </w:r>
      <w:r w:rsidRPr="007E0F19">
        <w:rPr>
          <w:rStyle w:val="StyleUnderline"/>
        </w:rPr>
        <w:t xml:space="preserve">to the North Atlantic Ocean from </w:t>
      </w:r>
      <w:r w:rsidRPr="00BF162D">
        <w:rPr>
          <w:rStyle w:val="StyleUnderline"/>
          <w:highlight w:val="cyan"/>
        </w:rPr>
        <w:t>the Arctic seems unchanged</w:t>
      </w:r>
      <w:r>
        <w:t xml:space="preserve">. This was </w:t>
      </w:r>
      <w:r w:rsidRPr="00BF162D">
        <w:rPr>
          <w:rStyle w:val="StyleUnderline"/>
          <w:highlight w:val="cyan"/>
        </w:rPr>
        <w:t>the only threat pertaining to the Arctic</w:t>
      </w:r>
      <w:r w:rsidRPr="007E0F19">
        <w:rPr>
          <w:rStyle w:val="StyleUnderline"/>
        </w:rPr>
        <w:t xml:space="preserve">, or High North, </w:t>
      </w:r>
      <w:r w:rsidRPr="00BF162D">
        <w:rPr>
          <w:rStyle w:val="StyleUnderline"/>
          <w:highlight w:val="cyan"/>
        </w:rPr>
        <w:t>that NATO allies agreed</w:t>
      </w:r>
      <w:r w:rsidRPr="007E0F19">
        <w:rPr>
          <w:rStyle w:val="StyleUnderline"/>
        </w:rPr>
        <w:t xml:space="preserve"> to put in the new 2022 Strategic Concept, and so it </w:t>
      </w:r>
      <w:r w:rsidRPr="00BF162D">
        <w:rPr>
          <w:rStyle w:val="StyleUnderline"/>
          <w:highlight w:val="cyan"/>
        </w:rPr>
        <w:t>is especially notable</w:t>
      </w:r>
      <w:r>
        <w:t>.145 It was not specifically discussed in the U.S. Arctic strategy, but it is the United States, along with Canada, whose naval assets would need to cross the North Atlantic Ocean to reinforce European allies in an Article 5 contingent.146 Allied plans to invest in surveillance capabilities, especially radars in the area of the GIUK gap, will help mitigate this challenge.147</w:t>
      </w:r>
    </w:p>
    <w:p w14:paraId="0CA900F4" w14:textId="77777777" w:rsidR="00E01026" w:rsidRDefault="00E01026" w:rsidP="00E01026">
      <w:r>
        <w:t>Second, Russia’s relative incapacity to threaten a conventional military land incursion into European Arctic allies will be welcome news to the Biden administration, whose recent strategic documents do not indicate a high prioritization of the region in terms of defense. Most notably, the NSS lists the Arctic last in its overview of regional policies.148 The strategy is cautious about promising U.S. presence in the Arctic, saying it will only be exercised “as required, while reducing risk and preventing unnecessary escalation.”149 The U.S. National Defense Strategy mentions the Arctic fleetingly and is also cautious: “U.S. activities and posture in the Arctic should be calibrated, as the Department preserves its focus on the Indo-Pacific region.”150 Its emphasis is on stability, homeland defense, and maritime domain awareness, and there is no language in the Arctic section about deterring threats to Arctic allies and partners. This language does appear in the U.S. Arctic strategy, which states, “We will deter threats to the U.S. homeland and our allies by enhancing the capabilities required to defend our interests in the Arctic.”151 The document promises needed investments in domain awareness capabilities and icebreakers.152 Still, it also emphasizes avoiding escalation and notably states that it “may be possible to resume cooperation under certain conditions.”153</w:t>
      </w:r>
    </w:p>
    <w:p w14:paraId="4A963C66" w14:textId="77777777" w:rsidR="00E01026" w:rsidRDefault="00E01026" w:rsidP="00E01026">
      <w:r>
        <w:t>Taken together, the three documents seem to indicate an administration that will take regional threats in the Arctic seriously and will likely continue to show occasional presence and participate in exercises, but that will prefer cautious actions so as not to threaten the relative stability of the region. Doing so allows the administration to focus on other geopolitical priorities, like China, and not excessively complicate other regional priorities like climate change research and economic development. One finding from this paper that may therefore be of interest is that there are indirect, light-touch ways to enhance Arctic security: effective imposition of the sanctions regime concerning dual-use computer chips seems to be one way to diminish the conventional Russian threat in the Arctic that does not involve deploying U.S. military assets or personnel to the region. If the administration is seeking to balance the need to protect allies and partners with a desire to not overly militarize the region, this could be notable.</w:t>
      </w:r>
    </w:p>
    <w:p w14:paraId="0097F1E5" w14:textId="77777777" w:rsidR="00E01026" w:rsidRDefault="00E01026" w:rsidP="00E01026">
      <w:r>
        <w:t xml:space="preserve">Third, given the state of Russia’s conventional armed forces, Russian aggression toward Arctic European states may continue to lean heavily on hybrid tools. There have been encouraging signs of a Western response to this, such as Norway’s deployment of the Home Guard to protect critical infrastructure, and NATO allies’ assistance to help them do so via increased allied ship patrols in the North Sea.154 Norway also recently adopted its annual </w:t>
      </w:r>
      <w:proofErr w:type="spellStart"/>
      <w:r>
        <w:t>Flotex</w:t>
      </w:r>
      <w:proofErr w:type="spellEnd"/>
      <w:r>
        <w:t xml:space="preserve"> naval exercise to include a component focused on protecting oil and gas installations.155 Even the U.S. Arctic strategy recognizes the challenge, promising to focus on “building the resilience of critical infrastructure,” including against cyberattacks.156 This is a welcome recognition from the Biden administration of Russia’s penchant for using hybrid tactics in the High North—however, the administration may not yet have fully recognized that this tool is likely becoming more attractive to Russia in the Arctic, relative to conventional force. NATO allies like Norway, and future members like Sweden and Finland, may need to further impress this probability on the United States and other allies at the NATO level. </w:t>
      </w:r>
    </w:p>
    <w:p w14:paraId="602793B0" w14:textId="77777777" w:rsidR="00E01026" w:rsidRDefault="00E01026" w:rsidP="00E01026">
      <w:r>
        <w:t>Finally, it is probably too early to give an accurate and comprehensive estimate of the future Russian warfighting capability in the Arctic, given the impact of the Ukraine war. It would be prudent, however, given what is known and what is coming to light, to revisit assumptions that guided prewar analysis, campaign modeling, and wargaming concerning the region. Indeed, U.S. military doctrine is explicit that assumptions should be constantly reconsidered in light of new information,157 and NATO doctrine echoes this. As NATO’s new Supreme Allied Commander Europe starts crafting the alliance’s new regional defense plans,158 there is an opportunity to consider some of these preliminary findings in High North scenarios. In the meantime, the old saying, sometimes attributed to Winston Churchill,159 that “</w:t>
      </w:r>
      <w:r w:rsidRPr="00BF162D">
        <w:rPr>
          <w:rStyle w:val="StyleUnderline"/>
          <w:highlight w:val="cyan"/>
        </w:rPr>
        <w:t>Russia is never as strong as she looks; Russia is never as weak as she looks,</w:t>
      </w:r>
      <w:r w:rsidRPr="007E0F19">
        <w:rPr>
          <w:rStyle w:val="StyleUnderline"/>
        </w:rPr>
        <w:t xml:space="preserve">” might </w:t>
      </w:r>
      <w:r w:rsidRPr="00BF162D">
        <w:rPr>
          <w:rStyle w:val="StyleUnderline"/>
          <w:highlight w:val="cyan"/>
        </w:rPr>
        <w:t>be a  prudent approach for the West with respect to its security and defense planning in the Arctic</w:t>
      </w:r>
      <w:r>
        <w:t xml:space="preserve">. </w:t>
      </w:r>
    </w:p>
    <w:p w14:paraId="6959BB4D" w14:textId="77777777" w:rsidR="00E01026" w:rsidRDefault="00E01026" w:rsidP="00E01026">
      <w:pPr>
        <w:pStyle w:val="Heading4"/>
      </w:pPr>
      <w:r>
        <w:t xml:space="preserve">China and Russia are </w:t>
      </w:r>
      <w:r w:rsidRPr="002A0DA7">
        <w:rPr>
          <w:u w:val="single"/>
        </w:rPr>
        <w:t>increasing</w:t>
      </w:r>
      <w:r>
        <w:t xml:space="preserve"> their Arctic presence, while the US is falling </w:t>
      </w:r>
      <w:r w:rsidRPr="002A0DA7">
        <w:rPr>
          <w:u w:val="single"/>
        </w:rPr>
        <w:t>behind</w:t>
      </w:r>
      <w:r>
        <w:t>.</w:t>
      </w:r>
    </w:p>
    <w:p w14:paraId="327361A6" w14:textId="77777777" w:rsidR="00E01026" w:rsidRDefault="00E01026" w:rsidP="00E01026">
      <w:r w:rsidRPr="00F44A53">
        <w:rPr>
          <w:rStyle w:val="Style13ptBold"/>
        </w:rPr>
        <w:t>Savitz and Tingstad 23</w:t>
      </w:r>
      <w:r>
        <w:t xml:space="preserve"> — </w:t>
      </w:r>
      <w:r w:rsidRPr="00BD018C">
        <w:rPr>
          <w:u w:val="single"/>
        </w:rPr>
        <w:t>Scott Savitz</w:t>
      </w:r>
      <w:r>
        <w:t xml:space="preserve">, a senior engineer at the RAND Corporation, and </w:t>
      </w:r>
      <w:r w:rsidRPr="00BD018C">
        <w:rPr>
          <w:u w:val="single"/>
        </w:rPr>
        <w:t>Abbie Tingstad</w:t>
      </w:r>
      <w:r>
        <w:t xml:space="preserve">, an adjunct senior researcher at RAND, 2023 (“The U.S. Military Needs to Build Arctic Capabilities and Capacity,” </w:t>
      </w:r>
      <w:proofErr w:type="spellStart"/>
      <w:r>
        <w:t>RealClearDefense</w:t>
      </w:r>
      <w:proofErr w:type="spellEnd"/>
      <w:r>
        <w:t>, December 20</w:t>
      </w:r>
      <w:r w:rsidRPr="00F44A53">
        <w:rPr>
          <w:vertAlign w:val="superscript"/>
        </w:rPr>
        <w:t>th</w:t>
      </w:r>
      <w:r>
        <w:t>, Available Online at https://www.realcleardefense.com/articles/2023/12/20/the_us_military_needs_to_build_arctic_capabilities_and_capacity_1000134.html, Accessed 07-01-2025)//Lane</w:t>
      </w:r>
    </w:p>
    <w:p w14:paraId="0F75EDA2" w14:textId="77777777" w:rsidR="00E01026" w:rsidRPr="00D7780B" w:rsidRDefault="00E01026" w:rsidP="00E01026">
      <w:pPr>
        <w:rPr>
          <w:rStyle w:val="StyleUnderline"/>
        </w:rPr>
      </w:pPr>
      <w:r w:rsidRPr="00D7780B">
        <w:rPr>
          <w:rStyle w:val="StyleUnderline"/>
        </w:rPr>
        <w:t xml:space="preserve">The U.S. needs to better </w:t>
      </w:r>
      <w:r w:rsidRPr="00D7780B">
        <w:rPr>
          <w:rStyle w:val="Emphasis"/>
        </w:rPr>
        <w:t>secure</w:t>
      </w:r>
      <w:r w:rsidRPr="00D7780B">
        <w:rPr>
          <w:rStyle w:val="StyleUnderline"/>
        </w:rPr>
        <w:t xml:space="preserve"> its Arctic territories and waters, while </w:t>
      </w:r>
      <w:r w:rsidRPr="00D7780B">
        <w:rPr>
          <w:rStyle w:val="Emphasis"/>
        </w:rPr>
        <w:t>working</w:t>
      </w:r>
      <w:r w:rsidRPr="00D7780B">
        <w:rPr>
          <w:rStyle w:val="StyleUnderline"/>
        </w:rPr>
        <w:t xml:space="preserve"> more with its allies to better </w:t>
      </w:r>
      <w:r w:rsidRPr="00D7780B">
        <w:rPr>
          <w:rStyle w:val="Emphasis"/>
        </w:rPr>
        <w:t>secure</w:t>
      </w:r>
      <w:r w:rsidRPr="00D7780B">
        <w:rPr>
          <w:rStyle w:val="StyleUnderline"/>
        </w:rPr>
        <w:t xml:space="preserve"> theirs</w:t>
      </w:r>
      <w:r>
        <w:t>. Although the Arctic has been relatively peaceful since the end of the Cold War—a recurring mantra has been “high latitude, low tensions”—</w:t>
      </w:r>
      <w:r w:rsidRPr="00D7780B">
        <w:rPr>
          <w:rStyle w:val="StyleUnderline"/>
        </w:rPr>
        <w:t xml:space="preserve">U.S. military forces need to be </w:t>
      </w:r>
      <w:r w:rsidRPr="00D7780B">
        <w:rPr>
          <w:rStyle w:val="Emphasis"/>
        </w:rPr>
        <w:t>prepared</w:t>
      </w:r>
      <w:r w:rsidRPr="00D7780B">
        <w:rPr>
          <w:rStyle w:val="StyleUnderline"/>
        </w:rPr>
        <w:t xml:space="preserve"> for </w:t>
      </w:r>
      <w:r w:rsidRPr="00D7780B">
        <w:rPr>
          <w:rStyle w:val="Emphasis"/>
        </w:rPr>
        <w:t>unexpected conflicts</w:t>
      </w:r>
      <w:r w:rsidRPr="00D7780B">
        <w:rPr>
          <w:rStyle w:val="StyleUnderline"/>
        </w:rPr>
        <w:t xml:space="preserve"> that can erupt quickly, like Putin’s full-scale invasion of </w:t>
      </w:r>
      <w:r w:rsidRPr="00D7780B">
        <w:rPr>
          <w:rStyle w:val="Emphasis"/>
        </w:rPr>
        <w:t>Ukraine</w:t>
      </w:r>
      <w:r w:rsidRPr="00D7780B">
        <w:rPr>
          <w:rStyle w:val="StyleUnderline"/>
        </w:rPr>
        <w:t xml:space="preserve"> and Hamas’ devastating attack on </w:t>
      </w:r>
      <w:r w:rsidRPr="00D7780B">
        <w:rPr>
          <w:rStyle w:val="Emphasis"/>
        </w:rPr>
        <w:t>Israel</w:t>
      </w:r>
      <w:r w:rsidRPr="00D7780B">
        <w:rPr>
          <w:rStyle w:val="StyleUnderline"/>
        </w:rPr>
        <w:t xml:space="preserve">. </w:t>
      </w:r>
    </w:p>
    <w:p w14:paraId="3A2A088A" w14:textId="77777777" w:rsidR="00E01026" w:rsidRPr="005B7173" w:rsidRDefault="00E01026" w:rsidP="00E01026">
      <w:pPr>
        <w:rPr>
          <w:rStyle w:val="StyleUnderline"/>
        </w:rPr>
      </w:pPr>
      <w:r w:rsidRPr="005B7173">
        <w:rPr>
          <w:rStyle w:val="StyleUnderline"/>
        </w:rPr>
        <w:t xml:space="preserve">The U.S. military’s ability to </w:t>
      </w:r>
      <w:r w:rsidRPr="005B7173">
        <w:rPr>
          <w:rStyle w:val="Emphasis"/>
        </w:rPr>
        <w:t>operate</w:t>
      </w:r>
      <w:r w:rsidRPr="005B7173">
        <w:rPr>
          <w:rStyle w:val="StyleUnderline"/>
        </w:rPr>
        <w:t xml:space="preserve"> effectively in the Arctic is </w:t>
      </w:r>
      <w:r w:rsidRPr="005B7173">
        <w:rPr>
          <w:rStyle w:val="Emphasis"/>
        </w:rPr>
        <w:t>impeded</w:t>
      </w:r>
      <w:r w:rsidRPr="005B7173">
        <w:rPr>
          <w:rStyle w:val="StyleUnderline"/>
        </w:rPr>
        <w:t xml:space="preserve"> by various factors.</w:t>
      </w:r>
      <w:r>
        <w:t xml:space="preserve"> As we described in a recent report, </w:t>
      </w:r>
      <w:r w:rsidRPr="005B7173">
        <w:rPr>
          <w:rStyle w:val="StyleUnderline"/>
        </w:rPr>
        <w:t xml:space="preserve">chief among these are the fact that it has so </w:t>
      </w:r>
      <w:r w:rsidRPr="005B7173">
        <w:rPr>
          <w:rStyle w:val="Emphasis"/>
        </w:rPr>
        <w:t>few assets</w:t>
      </w:r>
      <w:r w:rsidRPr="005B7173">
        <w:rPr>
          <w:rStyle w:val="StyleUnderline"/>
        </w:rPr>
        <w:t xml:space="preserve"> that can </w:t>
      </w:r>
      <w:r w:rsidRPr="005B7173">
        <w:rPr>
          <w:rStyle w:val="Emphasis"/>
        </w:rPr>
        <w:t>operate</w:t>
      </w:r>
      <w:r w:rsidRPr="005B7173">
        <w:rPr>
          <w:rStyle w:val="StyleUnderline"/>
        </w:rPr>
        <w:t xml:space="preserve"> in the region and so little </w:t>
      </w:r>
      <w:r w:rsidRPr="005B7173">
        <w:rPr>
          <w:rStyle w:val="Emphasis"/>
        </w:rPr>
        <w:t>infrastructure</w:t>
      </w:r>
      <w:r w:rsidRPr="005B7173">
        <w:rPr>
          <w:rStyle w:val="StyleUnderline"/>
        </w:rPr>
        <w:t xml:space="preserve"> there, particularly in </w:t>
      </w:r>
      <w:r w:rsidRPr="005B7173">
        <w:rPr>
          <w:rStyle w:val="Emphasis"/>
        </w:rPr>
        <w:t>comparison</w:t>
      </w:r>
      <w:r w:rsidRPr="005B7173">
        <w:rPr>
          <w:rStyle w:val="StyleUnderline"/>
        </w:rPr>
        <w:t xml:space="preserve"> with Russia</w:t>
      </w:r>
      <w:r>
        <w:t xml:space="preserve">. </w:t>
      </w:r>
      <w:r w:rsidRPr="005B7173">
        <w:rPr>
          <w:rStyle w:val="StyleUnderline"/>
        </w:rPr>
        <w:t>Increased investments in</w:t>
      </w:r>
      <w:r w:rsidRPr="005B7173">
        <w:t xml:space="preserve"> platforms, </w:t>
      </w:r>
      <w:r w:rsidRPr="005B7173">
        <w:rPr>
          <w:rStyle w:val="Emphasis"/>
        </w:rPr>
        <w:t>infrastructure</w:t>
      </w:r>
      <w:r w:rsidRPr="005B7173">
        <w:t xml:space="preserve">, equipment, communications, multidomain awareness, and enhanced tactics and training </w:t>
      </w:r>
      <w:r w:rsidRPr="005B7173">
        <w:rPr>
          <w:rStyle w:val="StyleUnderline"/>
        </w:rPr>
        <w:t xml:space="preserve">would enable the U.S. to better secure its </w:t>
      </w:r>
      <w:r w:rsidRPr="005B7173">
        <w:rPr>
          <w:rStyle w:val="Emphasis"/>
        </w:rPr>
        <w:t>critical interests</w:t>
      </w:r>
      <w:r w:rsidRPr="005B7173">
        <w:rPr>
          <w:rStyle w:val="StyleUnderline"/>
        </w:rPr>
        <w:t xml:space="preserve"> in the Arctic. </w:t>
      </w:r>
    </w:p>
    <w:p w14:paraId="799661CF" w14:textId="77777777" w:rsidR="00E01026" w:rsidRDefault="00E01026" w:rsidP="00E01026">
      <w:r w:rsidRPr="009C2D9F">
        <w:rPr>
          <w:rStyle w:val="StyleUnderline"/>
        </w:rPr>
        <w:t xml:space="preserve">These interests </w:t>
      </w:r>
      <w:r w:rsidRPr="009C2D9F">
        <w:rPr>
          <w:rStyle w:val="Emphasis"/>
        </w:rPr>
        <w:t>span</w:t>
      </w:r>
      <w:r w:rsidRPr="009C2D9F">
        <w:rPr>
          <w:rStyle w:val="StyleUnderline"/>
        </w:rPr>
        <w:t xml:space="preserve"> the vast Arctic region</w:t>
      </w:r>
      <w:r>
        <w:t xml:space="preserve">: the </w:t>
      </w:r>
      <w:r w:rsidRPr="009C2D9F">
        <w:rPr>
          <w:rStyle w:val="StyleUnderline"/>
        </w:rPr>
        <w:t>U.S. needs to</w:t>
      </w:r>
      <w:r>
        <w:t xml:space="preserve"> work alongside NATO allies to </w:t>
      </w:r>
      <w:r w:rsidRPr="009C2D9F">
        <w:rPr>
          <w:rStyle w:val="StyleUnderline"/>
        </w:rPr>
        <w:t xml:space="preserve">secure North America’s Arctic approaches and its European allies’ long, vulnerable Arctic coastlines and </w:t>
      </w:r>
      <w:r w:rsidRPr="009C2D9F">
        <w:rPr>
          <w:rStyle w:val="Emphasis"/>
        </w:rPr>
        <w:t>borders</w:t>
      </w:r>
      <w:r w:rsidRPr="009C2D9F">
        <w:rPr>
          <w:rStyle w:val="StyleUnderline"/>
        </w:rPr>
        <w:t xml:space="preserve"> with Russia</w:t>
      </w:r>
      <w:r>
        <w:t xml:space="preserve">. It also has a </w:t>
      </w:r>
      <w:r w:rsidRPr="009C2D9F">
        <w:rPr>
          <w:rStyle w:val="StyleUnderline"/>
        </w:rPr>
        <w:t xml:space="preserve">key interest in </w:t>
      </w:r>
      <w:r w:rsidRPr="009C2D9F">
        <w:rPr>
          <w:rStyle w:val="Emphasis"/>
        </w:rPr>
        <w:t>countering</w:t>
      </w:r>
      <w:r w:rsidRPr="009C2D9F">
        <w:rPr>
          <w:rStyle w:val="StyleUnderline"/>
        </w:rPr>
        <w:t xml:space="preserve"> Russian submarines at the Arctic’s edge, where the gaps</w:t>
      </w:r>
      <w:r>
        <w:t xml:space="preserve"> between Greenland, Iceland, and Britain </w:t>
      </w:r>
      <w:r w:rsidRPr="009C2D9F">
        <w:rPr>
          <w:rStyle w:val="StyleUnderline"/>
        </w:rPr>
        <w:t xml:space="preserve">are </w:t>
      </w:r>
      <w:r w:rsidRPr="009C2D9F">
        <w:rPr>
          <w:rStyle w:val="Emphasis"/>
        </w:rPr>
        <w:t>gateways</w:t>
      </w:r>
      <w:r w:rsidRPr="009C2D9F">
        <w:rPr>
          <w:rStyle w:val="StyleUnderline"/>
        </w:rPr>
        <w:t xml:space="preserve"> for Russian submarines to enter the </w:t>
      </w:r>
      <w:r w:rsidRPr="009C2D9F">
        <w:rPr>
          <w:rStyle w:val="Emphasis"/>
        </w:rPr>
        <w:t>Atlantic</w:t>
      </w:r>
      <w:r>
        <w:t xml:space="preserve">. </w:t>
      </w:r>
      <w:r w:rsidRPr="009C2D9F">
        <w:rPr>
          <w:rStyle w:val="StyleUnderline"/>
        </w:rPr>
        <w:t xml:space="preserve">The U.S. also has </w:t>
      </w:r>
      <w:r w:rsidRPr="009C2D9F">
        <w:rPr>
          <w:rStyle w:val="Emphasis"/>
        </w:rPr>
        <w:t>homeland security</w:t>
      </w:r>
      <w:r w:rsidRPr="009C2D9F">
        <w:rPr>
          <w:rStyle w:val="StyleUnderline"/>
        </w:rPr>
        <w:t xml:space="preserve"> responsibilities within its own Arctic territory and waters</w:t>
      </w:r>
      <w:r>
        <w:t xml:space="preserve">, where thousands of Americans live. This area also harvests roughly half of the nation’s seafood, plus substantial amounts of oil, zinc, and other resources. </w:t>
      </w:r>
      <w:r w:rsidRPr="00744281">
        <w:rPr>
          <w:rStyle w:val="StyleUnderline"/>
        </w:rPr>
        <w:t>As sea ice abates during parts of the year,</w:t>
      </w:r>
      <w:r>
        <w:t xml:space="preserve"> the Arctic’s </w:t>
      </w:r>
      <w:r w:rsidRPr="00744281">
        <w:rPr>
          <w:rStyle w:val="StyleUnderline"/>
        </w:rPr>
        <w:t xml:space="preserve">maritime routes are becoming </w:t>
      </w:r>
      <w:r w:rsidRPr="00744281">
        <w:rPr>
          <w:rStyle w:val="Emphasis"/>
        </w:rPr>
        <w:t>increasingly important</w:t>
      </w:r>
      <w:r w:rsidRPr="00744281">
        <w:rPr>
          <w:rStyle w:val="StyleUnderline"/>
        </w:rPr>
        <w:t xml:space="preserve"> shortcuts between oceans.</w:t>
      </w:r>
    </w:p>
    <w:p w14:paraId="19332D93" w14:textId="77777777" w:rsidR="00E01026" w:rsidRDefault="00E01026" w:rsidP="00E01026">
      <w:r>
        <w:t xml:space="preserve">The importance of the region to overall U.S. interests is highlighted in the Implementation Plan for the National Strategy for the Arctic Region, released in October 2023, and in the 2022 National Security Strategy. It was also underscored by the U.S. Coast Guard’s publication of its Arctic Strategic Outlook Implementation Plan just a week ago. Although Coast Guard operations in the Arctic are particularly visible to civilians, the Army, Navy, Marines, Air Force, and Space Force also conduct training, exercises, and operations there. </w:t>
      </w:r>
    </w:p>
    <w:p w14:paraId="5B681F1E" w14:textId="77777777" w:rsidR="00E01026" w:rsidRDefault="00E01026" w:rsidP="00E01026">
      <w:r w:rsidRPr="00744281">
        <w:rPr>
          <w:rStyle w:val="Emphasis"/>
        </w:rPr>
        <w:t>Challenges</w:t>
      </w:r>
      <w:r w:rsidRPr="00744281">
        <w:rPr>
          <w:rStyle w:val="StyleUnderline"/>
        </w:rPr>
        <w:t xml:space="preserve"> from both Russia and China </w:t>
      </w:r>
      <w:r w:rsidRPr="00744281">
        <w:rPr>
          <w:rStyle w:val="Emphasis"/>
        </w:rPr>
        <w:t>underscore</w:t>
      </w:r>
      <w:r w:rsidRPr="00744281">
        <w:rPr>
          <w:rStyle w:val="StyleUnderline"/>
        </w:rPr>
        <w:t xml:space="preserve"> the urgency of </w:t>
      </w:r>
      <w:r w:rsidRPr="00744281">
        <w:rPr>
          <w:rStyle w:val="Emphasis"/>
        </w:rPr>
        <w:t>improving</w:t>
      </w:r>
      <w:r w:rsidRPr="00744281">
        <w:rPr>
          <w:rStyle w:val="StyleUnderline"/>
        </w:rPr>
        <w:t xml:space="preserve"> Arctic military capabilities</w:t>
      </w:r>
      <w:r>
        <w:t xml:space="preserve">. </w:t>
      </w:r>
      <w:r w:rsidRPr="00FE5E87">
        <w:rPr>
          <w:rStyle w:val="StyleUnderline"/>
        </w:rPr>
        <w:t xml:space="preserve">Russia was </w:t>
      </w:r>
      <w:r w:rsidRPr="00FE5E87">
        <w:rPr>
          <w:rStyle w:val="Emphasis"/>
        </w:rPr>
        <w:t>building up</w:t>
      </w:r>
      <w:r w:rsidRPr="00FE5E87">
        <w:rPr>
          <w:rStyle w:val="StyleUnderline"/>
        </w:rPr>
        <w:t xml:space="preserve"> its Arctic military and civilian capabilities in the years before its </w:t>
      </w:r>
      <w:r w:rsidRPr="00FE5E87">
        <w:rPr>
          <w:rStyle w:val="Emphasis"/>
        </w:rPr>
        <w:t>full-scale invasion</w:t>
      </w:r>
      <w:r w:rsidRPr="00FE5E87">
        <w:rPr>
          <w:rStyle w:val="StyleUnderline"/>
        </w:rPr>
        <w:t xml:space="preserve"> of Ukraine.</w:t>
      </w:r>
      <w:r>
        <w:t xml:space="preserve"> </w:t>
      </w:r>
      <w:r w:rsidRPr="00647EAD">
        <w:rPr>
          <w:rStyle w:val="StyleUnderline"/>
        </w:rPr>
        <w:t xml:space="preserve">This included </w:t>
      </w:r>
      <w:r w:rsidRPr="00647EAD">
        <w:rPr>
          <w:rStyle w:val="Emphasis"/>
        </w:rPr>
        <w:t>re-opening</w:t>
      </w:r>
      <w:r w:rsidRPr="00647EAD">
        <w:rPr>
          <w:rStyle w:val="StyleUnderline"/>
        </w:rPr>
        <w:t xml:space="preserve"> Arctic bases</w:t>
      </w:r>
      <w:r>
        <w:t xml:space="preserve"> that had closed after the Cold War, </w:t>
      </w:r>
      <w:r w:rsidRPr="00647EAD">
        <w:rPr>
          <w:rStyle w:val="StyleUnderline"/>
        </w:rPr>
        <w:t xml:space="preserve">conducting more </w:t>
      </w:r>
      <w:r w:rsidRPr="00647EAD">
        <w:rPr>
          <w:rStyle w:val="Emphasis"/>
        </w:rPr>
        <w:t>extensive</w:t>
      </w:r>
      <w:r w:rsidRPr="00647EAD">
        <w:rPr>
          <w:rStyle w:val="StyleUnderline"/>
        </w:rPr>
        <w:t xml:space="preserve"> training and exercises</w:t>
      </w:r>
      <w:r>
        <w:t xml:space="preserve">, </w:t>
      </w:r>
      <w:r w:rsidRPr="00647EAD">
        <w:rPr>
          <w:rStyle w:val="StyleUnderline"/>
        </w:rPr>
        <w:t xml:space="preserve">stationing </w:t>
      </w:r>
      <w:r w:rsidRPr="00647EAD">
        <w:rPr>
          <w:rStyle w:val="Emphasis"/>
        </w:rPr>
        <w:t>more forces</w:t>
      </w:r>
      <w:r w:rsidRPr="00647EAD">
        <w:rPr>
          <w:rStyle w:val="StyleUnderline"/>
        </w:rPr>
        <w:t xml:space="preserve"> in the Arctic</w:t>
      </w:r>
      <w:r>
        <w:t xml:space="preserve">, </w:t>
      </w:r>
      <w:r w:rsidRPr="00647EAD">
        <w:rPr>
          <w:rStyle w:val="StyleUnderline"/>
        </w:rPr>
        <w:t xml:space="preserve">and </w:t>
      </w:r>
      <w:r w:rsidRPr="00647EAD">
        <w:rPr>
          <w:rStyle w:val="Emphasis"/>
        </w:rPr>
        <w:t>operating</w:t>
      </w:r>
      <w:r w:rsidRPr="00647EAD">
        <w:rPr>
          <w:rStyle w:val="StyleUnderline"/>
        </w:rPr>
        <w:t xml:space="preserve"> more throughout the region</w:t>
      </w:r>
      <w:r>
        <w:t xml:space="preserve">. </w:t>
      </w:r>
      <w:r w:rsidRPr="00647EAD">
        <w:rPr>
          <w:rStyle w:val="StyleUnderline"/>
        </w:rPr>
        <w:t xml:space="preserve">It also has over </w:t>
      </w:r>
      <w:r w:rsidRPr="00647EAD">
        <w:rPr>
          <w:rStyle w:val="Emphasis"/>
        </w:rPr>
        <w:t>50 polar</w:t>
      </w:r>
      <w:r w:rsidRPr="00647EAD">
        <w:rPr>
          <w:rStyle w:val="StyleUnderline"/>
        </w:rPr>
        <w:t xml:space="preserve"> icebreakers, far more than any other country</w:t>
      </w:r>
      <w:r>
        <w:t xml:space="preserve">. The U.S., by comparison, currently has two, though more are being acquired. </w:t>
      </w:r>
    </w:p>
    <w:p w14:paraId="447E9D03" w14:textId="77777777" w:rsidR="00E01026" w:rsidRPr="005A4DE0" w:rsidRDefault="00E01026" w:rsidP="00E01026">
      <w:pPr>
        <w:rPr>
          <w:rStyle w:val="StyleUnderline"/>
        </w:rPr>
      </w:pPr>
      <w:r w:rsidRPr="00647EAD">
        <w:rPr>
          <w:rStyle w:val="StyleUnderline"/>
        </w:rPr>
        <w:t xml:space="preserve">China has also become </w:t>
      </w:r>
      <w:r w:rsidRPr="00647EAD">
        <w:rPr>
          <w:rStyle w:val="Emphasis"/>
        </w:rPr>
        <w:t>increasingly involved</w:t>
      </w:r>
      <w:r w:rsidRPr="00647EAD">
        <w:rPr>
          <w:rStyle w:val="StyleUnderline"/>
        </w:rPr>
        <w:t xml:space="preserve"> in the region</w:t>
      </w:r>
      <w:r>
        <w:t xml:space="preserve">. </w:t>
      </w:r>
      <w:r w:rsidRPr="00647EAD">
        <w:rPr>
          <w:rStyle w:val="StyleUnderline"/>
        </w:rPr>
        <w:t xml:space="preserve">Both of its </w:t>
      </w:r>
      <w:r w:rsidRPr="00647EAD">
        <w:rPr>
          <w:rStyle w:val="Emphasis"/>
        </w:rPr>
        <w:t>polar icebreakers</w:t>
      </w:r>
      <w:r w:rsidRPr="00647EAD">
        <w:rPr>
          <w:rStyle w:val="StyleUnderline"/>
        </w:rPr>
        <w:t xml:space="preserve"> have been extensively collecting </w:t>
      </w:r>
      <w:r w:rsidRPr="00647EAD">
        <w:rPr>
          <w:rStyle w:val="Emphasis"/>
        </w:rPr>
        <w:t>info</w:t>
      </w:r>
      <w:r w:rsidRPr="00647EAD">
        <w:rPr>
          <w:rStyle w:val="StyleUnderline"/>
        </w:rPr>
        <w:t xml:space="preserve">rmation on the </w:t>
      </w:r>
      <w:r w:rsidRPr="00647EAD">
        <w:rPr>
          <w:rStyle w:val="Emphasis"/>
        </w:rPr>
        <w:t>Arctic’s physical environment</w:t>
      </w:r>
      <w:r w:rsidRPr="00647EAD">
        <w:rPr>
          <w:rStyle w:val="StyleUnderline"/>
        </w:rPr>
        <w:t xml:space="preserve">. </w:t>
      </w:r>
      <w:r w:rsidRPr="005A4DE0">
        <w:rPr>
          <w:rStyle w:val="StyleUnderline"/>
        </w:rPr>
        <w:t>It has invested</w:t>
      </w:r>
      <w:r>
        <w:t xml:space="preserve">, or tried to invest, </w:t>
      </w:r>
      <w:r w:rsidRPr="005A4DE0">
        <w:rPr>
          <w:rStyle w:val="StyleUnderline"/>
        </w:rPr>
        <w:t xml:space="preserve">in </w:t>
      </w:r>
      <w:r w:rsidRPr="005A4DE0">
        <w:rPr>
          <w:rStyle w:val="Emphasis"/>
        </w:rPr>
        <w:t>Arctic properties</w:t>
      </w:r>
      <w:r>
        <w:t xml:space="preserve"> from Greenland and Europe to Siberia, </w:t>
      </w:r>
      <w:r w:rsidRPr="005A4DE0">
        <w:rPr>
          <w:rStyle w:val="StyleUnderline"/>
        </w:rPr>
        <w:t xml:space="preserve">and has secured the diplomatic status of an </w:t>
      </w:r>
      <w:r w:rsidRPr="005A4DE0">
        <w:rPr>
          <w:rStyle w:val="Emphasis"/>
        </w:rPr>
        <w:t>observer</w:t>
      </w:r>
      <w:r w:rsidRPr="005A4DE0">
        <w:rPr>
          <w:rStyle w:val="StyleUnderline"/>
        </w:rPr>
        <w:t xml:space="preserve"> at the Arctic Council</w:t>
      </w:r>
      <w:r>
        <w:t xml:space="preserve">. </w:t>
      </w:r>
      <w:r w:rsidRPr="005A4DE0">
        <w:rPr>
          <w:rStyle w:val="StyleUnderline"/>
        </w:rPr>
        <w:t xml:space="preserve">In an effort to achieve a greater role in the Arctic, China has alternately referred to itself as a </w:t>
      </w:r>
      <w:r w:rsidRPr="005A4DE0">
        <w:rPr>
          <w:rStyle w:val="Emphasis"/>
        </w:rPr>
        <w:t>“near-Arctic state”</w:t>
      </w:r>
      <w:r>
        <w:t xml:space="preserve"> and to the Arctic as a shared environment belonging to all nations, neither of which is accurate. </w:t>
      </w:r>
      <w:r w:rsidRPr="005A4DE0">
        <w:rPr>
          <w:rStyle w:val="StyleUnderline"/>
        </w:rPr>
        <w:t xml:space="preserve">Beijing’s </w:t>
      </w:r>
      <w:r w:rsidRPr="005A4DE0">
        <w:rPr>
          <w:rStyle w:val="Emphasis"/>
        </w:rPr>
        <w:t>increasing collaboration</w:t>
      </w:r>
      <w:r w:rsidRPr="005A4DE0">
        <w:rPr>
          <w:rStyle w:val="StyleUnderline"/>
        </w:rPr>
        <w:t xml:space="preserve"> with Moscow across all areas has also been </w:t>
      </w:r>
      <w:r w:rsidRPr="005A4DE0">
        <w:rPr>
          <w:rStyle w:val="Emphasis"/>
        </w:rPr>
        <w:t>deepening</w:t>
      </w:r>
      <w:r w:rsidRPr="005A4DE0">
        <w:rPr>
          <w:rStyle w:val="StyleUnderline"/>
        </w:rPr>
        <w:t xml:space="preserve"> in the Arct</w:t>
      </w:r>
      <w:r>
        <w:t xml:space="preserve">ic. </w:t>
      </w:r>
      <w:r w:rsidRPr="005A4DE0">
        <w:rPr>
          <w:rStyle w:val="StyleUnderline"/>
        </w:rPr>
        <w:t>The two countries have operated naval vessels together in the approaches to Alaska</w:t>
      </w:r>
      <w:r>
        <w:t xml:space="preserve"> during the last few summers, and also </w:t>
      </w:r>
      <w:r w:rsidRPr="005A4DE0">
        <w:rPr>
          <w:rStyle w:val="StyleUnderline"/>
        </w:rPr>
        <w:t xml:space="preserve">recently signed a maritime law enforcement agreement that facilitates further Arctic </w:t>
      </w:r>
      <w:r w:rsidRPr="005A4DE0">
        <w:rPr>
          <w:rStyle w:val="Emphasis"/>
        </w:rPr>
        <w:t>collaboration</w:t>
      </w:r>
      <w:r w:rsidRPr="005A4DE0">
        <w:rPr>
          <w:rStyle w:val="StyleUnderline"/>
        </w:rPr>
        <w:t xml:space="preserve">. </w:t>
      </w:r>
    </w:p>
    <w:p w14:paraId="485A5122" w14:textId="77777777" w:rsidR="00E01026" w:rsidRDefault="00E01026" w:rsidP="00E01026">
      <w:r>
        <w:t xml:space="preserve">For the U.S., </w:t>
      </w:r>
      <w:r w:rsidRPr="005A4DE0">
        <w:rPr>
          <w:rStyle w:val="StyleUnderline"/>
        </w:rPr>
        <w:t xml:space="preserve">Arctic-specific capabilities are </w:t>
      </w:r>
      <w:r w:rsidRPr="005A4DE0">
        <w:rPr>
          <w:rStyle w:val="Emphasis"/>
        </w:rPr>
        <w:t>needed</w:t>
      </w:r>
      <w:r w:rsidRPr="005A4DE0">
        <w:rPr>
          <w:rStyle w:val="StyleUnderline"/>
        </w:rPr>
        <w:t xml:space="preserve"> because of the effect of the region’s </w:t>
      </w:r>
      <w:r w:rsidRPr="005A4DE0">
        <w:rPr>
          <w:rStyle w:val="Emphasis"/>
        </w:rPr>
        <w:t>unique environment</w:t>
      </w:r>
      <w:r w:rsidRPr="005A4DE0">
        <w:rPr>
          <w:rStyle w:val="StyleUnderline"/>
        </w:rPr>
        <w:t xml:space="preserve"> on </w:t>
      </w:r>
      <w:r w:rsidRPr="005A4DE0">
        <w:rPr>
          <w:rStyle w:val="Emphasis"/>
        </w:rPr>
        <w:t>operations</w:t>
      </w:r>
      <w:r>
        <w:t xml:space="preserve">. </w:t>
      </w:r>
      <w:r w:rsidRPr="005A4DE0">
        <w:rPr>
          <w:rStyle w:val="StyleUnderline"/>
        </w:rPr>
        <w:t xml:space="preserve">Any system that was not specifically designed for that environment is likely to </w:t>
      </w:r>
      <w:r w:rsidRPr="005A4DE0">
        <w:rPr>
          <w:rStyle w:val="Emphasis"/>
        </w:rPr>
        <w:t>fail</w:t>
      </w:r>
      <w:r>
        <w:t xml:space="preserve">: </w:t>
      </w:r>
      <w:r w:rsidRPr="00FE79CE">
        <w:rPr>
          <w:rStyle w:val="StyleUnderline"/>
        </w:rPr>
        <w:t xml:space="preserve">fuels gel, materials shatter, lubricants freeze, and batteries do not work. The environment is even </w:t>
      </w:r>
      <w:r w:rsidRPr="00FE79CE">
        <w:rPr>
          <w:rStyle w:val="Emphasis"/>
        </w:rPr>
        <w:t>harder</w:t>
      </w:r>
      <w:r w:rsidRPr="00FE79CE">
        <w:rPr>
          <w:rStyle w:val="StyleUnderline"/>
        </w:rPr>
        <w:t xml:space="preserve"> on </w:t>
      </w:r>
      <w:r w:rsidRPr="00FE79CE">
        <w:rPr>
          <w:rStyle w:val="Emphasis"/>
        </w:rPr>
        <w:t>people</w:t>
      </w:r>
      <w:r>
        <w:t xml:space="preserve">, </w:t>
      </w:r>
      <w:r w:rsidRPr="00FE79CE">
        <w:rPr>
          <w:rStyle w:val="StyleUnderline"/>
        </w:rPr>
        <w:t xml:space="preserve">who struggle to just to </w:t>
      </w:r>
      <w:r w:rsidRPr="00FE79CE">
        <w:rPr>
          <w:rStyle w:val="Emphasis"/>
        </w:rPr>
        <w:t>survive</w:t>
      </w:r>
      <w:r>
        <w:t xml:space="preserve"> in extreme temperatures. </w:t>
      </w:r>
      <w:r w:rsidRPr="00FE79CE">
        <w:rPr>
          <w:rStyle w:val="StyleUnderline"/>
        </w:rPr>
        <w:t xml:space="preserve">Arctic operations are further </w:t>
      </w:r>
      <w:r w:rsidRPr="00FE79CE">
        <w:rPr>
          <w:rStyle w:val="Emphasis"/>
        </w:rPr>
        <w:t>impeded</w:t>
      </w:r>
      <w:r w:rsidRPr="00FE79CE">
        <w:rPr>
          <w:rStyle w:val="StyleUnderline"/>
        </w:rPr>
        <w:t xml:space="preserve"> by the region’s tremendous </w:t>
      </w:r>
      <w:r w:rsidRPr="00FE79CE">
        <w:rPr>
          <w:rStyle w:val="Emphasis"/>
        </w:rPr>
        <w:t>internal distances</w:t>
      </w:r>
      <w:r w:rsidRPr="00FE79CE">
        <w:rPr>
          <w:rStyle w:val="StyleUnderline"/>
        </w:rPr>
        <w:t xml:space="preserve"> and its </w:t>
      </w:r>
      <w:r w:rsidRPr="00FE79CE">
        <w:rPr>
          <w:rStyle w:val="Emphasis"/>
        </w:rPr>
        <w:t>remoteness</w:t>
      </w:r>
      <w:r w:rsidRPr="00FE79CE">
        <w:rPr>
          <w:rStyle w:val="StyleUnderline"/>
        </w:rPr>
        <w:t xml:space="preserve"> from the rest of the world</w:t>
      </w:r>
      <w:r>
        <w:t xml:space="preserve">. </w:t>
      </w:r>
      <w:r w:rsidRPr="00FE79CE">
        <w:rPr>
          <w:rStyle w:val="StyleUnderline"/>
        </w:rPr>
        <w:t xml:space="preserve">Sparse </w:t>
      </w:r>
      <w:r w:rsidRPr="00FE79CE">
        <w:rPr>
          <w:rStyle w:val="Emphasis"/>
        </w:rPr>
        <w:t>infrastructure</w:t>
      </w:r>
      <w:r w:rsidRPr="00FE79CE">
        <w:rPr>
          <w:rStyle w:val="StyleUnderline"/>
        </w:rPr>
        <w:t xml:space="preserve"> that is relentlessly battered by the </w:t>
      </w:r>
      <w:r w:rsidRPr="00FE79CE">
        <w:rPr>
          <w:rStyle w:val="Emphasis"/>
        </w:rPr>
        <w:t>elements</w:t>
      </w:r>
      <w:r w:rsidRPr="00FE79CE">
        <w:rPr>
          <w:rStyle w:val="StyleUnderline"/>
        </w:rPr>
        <w:t xml:space="preserve">, limited </w:t>
      </w:r>
      <w:r w:rsidRPr="00FE79CE">
        <w:rPr>
          <w:rStyle w:val="Emphasis"/>
        </w:rPr>
        <w:t>satellite coverage</w:t>
      </w:r>
      <w:r w:rsidRPr="00FE79CE">
        <w:rPr>
          <w:rStyle w:val="StyleUnderline"/>
        </w:rPr>
        <w:t xml:space="preserve">, and unique </w:t>
      </w:r>
      <w:r w:rsidRPr="00FE79CE">
        <w:rPr>
          <w:rStyle w:val="Emphasis"/>
        </w:rPr>
        <w:t>electromagnetic effects</w:t>
      </w:r>
      <w:r w:rsidRPr="00FE79CE">
        <w:rPr>
          <w:rStyle w:val="StyleUnderline"/>
        </w:rPr>
        <w:t xml:space="preserve"> that degrade communications also </w:t>
      </w:r>
      <w:r w:rsidRPr="00FE79CE">
        <w:rPr>
          <w:rStyle w:val="Emphasis"/>
        </w:rPr>
        <w:t>contribute</w:t>
      </w:r>
      <w:r w:rsidRPr="00FE79CE">
        <w:rPr>
          <w:rStyle w:val="StyleUnderline"/>
        </w:rPr>
        <w:t xml:space="preserve"> to challenges</w:t>
      </w:r>
      <w:r>
        <w:t xml:space="preserve">. Climate change is also degrading coastal infrastructure and contributing to less predictable conditions. </w:t>
      </w:r>
    </w:p>
    <w:p w14:paraId="4BE76569" w14:textId="77777777" w:rsidR="00E01026" w:rsidRDefault="00E01026" w:rsidP="00E01026"/>
    <w:p w14:paraId="072A41BE" w14:textId="77777777" w:rsidR="00E01026" w:rsidRDefault="00E01026" w:rsidP="00E01026">
      <w:pPr>
        <w:pStyle w:val="Heading4"/>
      </w:pPr>
      <w:r>
        <w:t xml:space="preserve">Russia and China are </w:t>
      </w:r>
      <w:r w:rsidRPr="00120313">
        <w:rPr>
          <w:u w:val="single"/>
        </w:rPr>
        <w:t>rapidly expanding</w:t>
      </w:r>
      <w:r>
        <w:t xml:space="preserve"> their Arctic presence.</w:t>
      </w:r>
    </w:p>
    <w:p w14:paraId="7B28CC45" w14:textId="77777777" w:rsidR="00E01026" w:rsidRPr="007A0540" w:rsidRDefault="00E01026" w:rsidP="00E01026">
      <w:proofErr w:type="spellStart"/>
      <w:r w:rsidRPr="008B21A8">
        <w:rPr>
          <w:rStyle w:val="Style13ptBold"/>
        </w:rPr>
        <w:t>Garamone</w:t>
      </w:r>
      <w:proofErr w:type="spellEnd"/>
      <w:r w:rsidRPr="008B21A8">
        <w:rPr>
          <w:rStyle w:val="Style13ptBold"/>
        </w:rPr>
        <w:t xml:space="preserve"> 24</w:t>
      </w:r>
      <w:r>
        <w:t xml:space="preserve"> — Jim </w:t>
      </w:r>
      <w:proofErr w:type="spellStart"/>
      <w:r>
        <w:t>Garamone</w:t>
      </w:r>
      <w:proofErr w:type="spellEnd"/>
      <w:r>
        <w:t>, Reporter at U.S. Department of Defense, 2024 (“Now the Hard Part: Implementing Arctic Strategy,” U.S. Department of Defense, July 30</w:t>
      </w:r>
      <w:r w:rsidRPr="008B21A8">
        <w:rPr>
          <w:vertAlign w:val="superscript"/>
        </w:rPr>
        <w:t>th</w:t>
      </w:r>
      <w:r>
        <w:t>, Available Online at https://www.defense.gov/News/News-Stories/Article/Article/3855787/now-the-hard-part-implementing-arctic-strategy/, Accessed 07-05-2025)//Lane</w:t>
      </w:r>
    </w:p>
    <w:p w14:paraId="67316062" w14:textId="77777777" w:rsidR="00E01026" w:rsidRDefault="00E01026" w:rsidP="00E01026">
      <w:r>
        <w:t xml:space="preserve">The previous DOD strategy for the region came out in 2019, but much has changed in the region and world since then. While the strategic environment has changed dramatically, </w:t>
      </w:r>
      <w:r w:rsidRPr="00BB7692">
        <w:rPr>
          <w:rStyle w:val="StyleUnderline"/>
        </w:rPr>
        <w:t xml:space="preserve">climate change is </w:t>
      </w:r>
      <w:r w:rsidRPr="00BB7692">
        <w:rPr>
          <w:rStyle w:val="Emphasis"/>
        </w:rPr>
        <w:t>rapidly altering</w:t>
      </w:r>
      <w:r w:rsidRPr="00BB7692">
        <w:rPr>
          <w:rStyle w:val="StyleUnderline"/>
        </w:rPr>
        <w:t xml:space="preserve"> the Arctic</w:t>
      </w:r>
      <w:r>
        <w:t xml:space="preserve">, Dory said. </w:t>
      </w:r>
    </w:p>
    <w:p w14:paraId="6C4B9067" w14:textId="77777777" w:rsidR="00E01026" w:rsidRDefault="00E01026" w:rsidP="00E01026">
      <w:r w:rsidRPr="00BB7692">
        <w:rPr>
          <w:rStyle w:val="StyleUnderline"/>
        </w:rPr>
        <w:t xml:space="preserve">The region "is warming </w:t>
      </w:r>
      <w:r w:rsidRPr="00BB7692">
        <w:rPr>
          <w:rStyle w:val="Emphasis"/>
        </w:rPr>
        <w:t>three times faster</w:t>
      </w:r>
      <w:r w:rsidRPr="00BB7692">
        <w:rPr>
          <w:rStyle w:val="StyleUnderline"/>
        </w:rPr>
        <w:t xml:space="preserve"> than the rest of the world,"</w:t>
      </w:r>
      <w:r>
        <w:t xml:space="preserve"> she said. "</w:t>
      </w:r>
      <w:r w:rsidRPr="00BB7692">
        <w:rPr>
          <w:rStyle w:val="StyleUnderline"/>
        </w:rPr>
        <w:t xml:space="preserve">Melting </w:t>
      </w:r>
      <w:r w:rsidRPr="00BB7692">
        <w:rPr>
          <w:rStyle w:val="Emphasis"/>
        </w:rPr>
        <w:t>ice</w:t>
      </w:r>
      <w:r w:rsidRPr="00BB7692">
        <w:rPr>
          <w:rStyle w:val="StyleUnderline"/>
        </w:rPr>
        <w:t xml:space="preserve"> and warmer </w:t>
      </w:r>
      <w:r w:rsidRPr="00BB7692">
        <w:rPr>
          <w:rStyle w:val="Emphasis"/>
        </w:rPr>
        <w:t>temperatures</w:t>
      </w:r>
      <w:r w:rsidRPr="00BB7692">
        <w:rPr>
          <w:rStyle w:val="StyleUnderline"/>
        </w:rPr>
        <w:t xml:space="preserve">, they affect DOD operating context, and lead to increased </w:t>
      </w:r>
      <w:r w:rsidRPr="00BB7692">
        <w:rPr>
          <w:rStyle w:val="Emphasis"/>
        </w:rPr>
        <w:t>human activity</w:t>
      </w:r>
      <w:r w:rsidRPr="00BB7692">
        <w:rPr>
          <w:rStyle w:val="StyleUnderline"/>
        </w:rPr>
        <w:t xml:space="preserve">, including from our </w:t>
      </w:r>
      <w:r w:rsidRPr="00BB7692">
        <w:rPr>
          <w:rStyle w:val="Emphasis"/>
        </w:rPr>
        <w:t>competitors</w:t>
      </w:r>
      <w:r>
        <w:t>."</w:t>
      </w:r>
    </w:p>
    <w:p w14:paraId="29EFA27A" w14:textId="77777777" w:rsidR="00E01026" w:rsidRDefault="00E01026" w:rsidP="00E01026">
      <w:r w:rsidRPr="00BB7692">
        <w:rPr>
          <w:rStyle w:val="Emphasis"/>
        </w:rPr>
        <w:t>Russia</w:t>
      </w:r>
      <w:r>
        <w:t xml:space="preserve">, with its large area above the Arctic Circle, </w:t>
      </w:r>
      <w:r w:rsidRPr="00BB7692">
        <w:rPr>
          <w:rStyle w:val="StyleUnderline"/>
        </w:rPr>
        <w:t xml:space="preserve">is an obvious competitor, but </w:t>
      </w:r>
      <w:r w:rsidRPr="00BB7692">
        <w:rPr>
          <w:rStyle w:val="Emphasis"/>
        </w:rPr>
        <w:t>China</w:t>
      </w:r>
      <w:r w:rsidRPr="00BB7692">
        <w:rPr>
          <w:rStyle w:val="StyleUnderline"/>
        </w:rPr>
        <w:t xml:space="preserve"> is also a player</w:t>
      </w:r>
      <w:r>
        <w:t>. "</w:t>
      </w:r>
      <w:r w:rsidRPr="00BB7692">
        <w:rPr>
          <w:rStyle w:val="StyleUnderline"/>
        </w:rPr>
        <w:t xml:space="preserve">The People's Republic of </w:t>
      </w:r>
      <w:r w:rsidRPr="00BB7692">
        <w:rPr>
          <w:rStyle w:val="Emphasis"/>
        </w:rPr>
        <w:t>China</w:t>
      </w:r>
      <w:r>
        <w:t xml:space="preserve"> … </w:t>
      </w:r>
      <w:r w:rsidRPr="00BB7692">
        <w:rPr>
          <w:rStyle w:val="StyleUnderline"/>
        </w:rPr>
        <w:t xml:space="preserve">seeks increased </w:t>
      </w:r>
      <w:r w:rsidRPr="00BB7692">
        <w:rPr>
          <w:rStyle w:val="Emphasis"/>
        </w:rPr>
        <w:t>access</w:t>
      </w:r>
      <w:r w:rsidRPr="00BB7692">
        <w:rPr>
          <w:rStyle w:val="StyleUnderline"/>
        </w:rPr>
        <w:t xml:space="preserve"> and influence in the region and </w:t>
      </w:r>
      <w:r w:rsidRPr="00BB7692">
        <w:rPr>
          <w:rStyle w:val="Emphasis"/>
        </w:rPr>
        <w:t>leverages</w:t>
      </w:r>
      <w:r w:rsidRPr="00BB7692">
        <w:rPr>
          <w:rStyle w:val="StyleUnderline"/>
        </w:rPr>
        <w:t xml:space="preserve"> the changing Arctic dynamics to take advantage of Arctic </w:t>
      </w:r>
      <w:r w:rsidRPr="00BB7692">
        <w:rPr>
          <w:rStyle w:val="Emphasis"/>
        </w:rPr>
        <w:t>resources</w:t>
      </w:r>
      <w:r w:rsidRPr="00BB7692">
        <w:rPr>
          <w:rStyle w:val="StyleUnderline"/>
        </w:rPr>
        <w:t xml:space="preserve"> and to seek a </w:t>
      </w:r>
      <w:r w:rsidRPr="00BB7692">
        <w:rPr>
          <w:rStyle w:val="Emphasis"/>
        </w:rPr>
        <w:t>larger role</w:t>
      </w:r>
      <w:r w:rsidRPr="00BB7692">
        <w:rPr>
          <w:rStyle w:val="StyleUnderline"/>
        </w:rPr>
        <w:t xml:space="preserve"> in regional governance</w:t>
      </w:r>
      <w:r>
        <w:t>," she said.</w:t>
      </w:r>
    </w:p>
    <w:p w14:paraId="6938DAE4" w14:textId="77777777" w:rsidR="00E01026" w:rsidRDefault="00E01026" w:rsidP="00E01026">
      <w:r w:rsidRPr="00BB7692">
        <w:rPr>
          <w:rStyle w:val="StyleUnderline"/>
        </w:rPr>
        <w:t xml:space="preserve">Russia has continued its </w:t>
      </w:r>
      <w:r w:rsidRPr="00BB7692">
        <w:rPr>
          <w:rStyle w:val="Emphasis"/>
        </w:rPr>
        <w:t>expansion</w:t>
      </w:r>
      <w:r w:rsidRPr="00BB7692">
        <w:rPr>
          <w:rStyle w:val="StyleUnderline"/>
        </w:rPr>
        <w:t xml:space="preserve"> and </w:t>
      </w:r>
      <w:r w:rsidRPr="00BB7692">
        <w:rPr>
          <w:rStyle w:val="Emphasis"/>
        </w:rPr>
        <w:t>modernization</w:t>
      </w:r>
      <w:r w:rsidRPr="00BB7692">
        <w:rPr>
          <w:rStyle w:val="StyleUnderline"/>
        </w:rPr>
        <w:t xml:space="preserve"> of Arctic military </w:t>
      </w:r>
      <w:r w:rsidRPr="00BB7692">
        <w:rPr>
          <w:rStyle w:val="Emphasis"/>
        </w:rPr>
        <w:t>infrastructure</w:t>
      </w:r>
      <w:r>
        <w:t>. "</w:t>
      </w:r>
      <w:r w:rsidRPr="00BB7692">
        <w:rPr>
          <w:rStyle w:val="StyleUnderline"/>
        </w:rPr>
        <w:t xml:space="preserve">The Arctic has long played a </w:t>
      </w:r>
      <w:r w:rsidRPr="00BB7692">
        <w:rPr>
          <w:rStyle w:val="Emphasis"/>
        </w:rPr>
        <w:t>significant role</w:t>
      </w:r>
      <w:r w:rsidRPr="00BB7692">
        <w:rPr>
          <w:rStyle w:val="StyleUnderline"/>
        </w:rPr>
        <w:t xml:space="preserve"> in Russia's security approach and economic </w:t>
      </w:r>
      <w:r w:rsidRPr="00BB7692">
        <w:rPr>
          <w:rStyle w:val="Emphasis"/>
        </w:rPr>
        <w:t>calculations</w:t>
      </w:r>
      <w:r w:rsidRPr="00BB7692">
        <w:rPr>
          <w:rStyle w:val="StyleUnderline"/>
        </w:rPr>
        <w:t>, and today is no exception</w:t>
      </w:r>
      <w:r>
        <w:t>," Dory said. "</w:t>
      </w:r>
      <w:r w:rsidRPr="00BB7692">
        <w:rPr>
          <w:rStyle w:val="StyleUnderline"/>
        </w:rPr>
        <w:t xml:space="preserve">Russia's Arctic military </w:t>
      </w:r>
      <w:r w:rsidRPr="00BB7692">
        <w:rPr>
          <w:rStyle w:val="Emphasis"/>
        </w:rPr>
        <w:t>capabilities</w:t>
      </w:r>
      <w:r w:rsidRPr="00BB7692">
        <w:rPr>
          <w:rStyle w:val="StyleUnderline"/>
        </w:rPr>
        <w:t xml:space="preserve"> have the potential to hold the U.S. </w:t>
      </w:r>
      <w:r w:rsidRPr="00BB7692">
        <w:rPr>
          <w:rStyle w:val="Emphasis"/>
        </w:rPr>
        <w:t>homeland</w:t>
      </w:r>
      <w:r w:rsidRPr="00BB7692">
        <w:rPr>
          <w:rStyle w:val="StyleUnderline"/>
        </w:rPr>
        <w:t xml:space="preserve">, as well as allied and partner </w:t>
      </w:r>
      <w:r w:rsidRPr="00BB7692">
        <w:rPr>
          <w:rStyle w:val="Emphasis"/>
        </w:rPr>
        <w:t>territories</w:t>
      </w:r>
      <w:r>
        <w:t xml:space="preserve">, at risk." </w:t>
      </w:r>
    </w:p>
    <w:p w14:paraId="45323BFD" w14:textId="77777777" w:rsidR="00E01026" w:rsidRDefault="00E01026" w:rsidP="00E01026">
      <w:r w:rsidRPr="00BB7692">
        <w:rPr>
          <w:rStyle w:val="StyleUnderline"/>
        </w:rPr>
        <w:t xml:space="preserve">China and Russia are </w:t>
      </w:r>
      <w:r w:rsidRPr="00BB7692">
        <w:rPr>
          <w:rStyle w:val="Emphasis"/>
        </w:rPr>
        <w:t>growing</w:t>
      </w:r>
      <w:r w:rsidRPr="00BB7692">
        <w:rPr>
          <w:rStyle w:val="StyleUnderline"/>
        </w:rPr>
        <w:t xml:space="preserve"> together and have held combined </w:t>
      </w:r>
      <w:r w:rsidRPr="00BB7692">
        <w:rPr>
          <w:rStyle w:val="Emphasis"/>
        </w:rPr>
        <w:t>naval patrols</w:t>
      </w:r>
      <w:r w:rsidRPr="00BB7692">
        <w:rPr>
          <w:rStyle w:val="StyleUnderline"/>
        </w:rPr>
        <w:t xml:space="preserve"> in the region</w:t>
      </w:r>
      <w:r>
        <w:t xml:space="preserve">. DOD continues to monitor this cooperation very closely. </w:t>
      </w:r>
    </w:p>
    <w:p w14:paraId="3334269D" w14:textId="77777777" w:rsidR="00E01026" w:rsidRDefault="00E01026" w:rsidP="00E01026">
      <w:r>
        <w:t xml:space="preserve">"On the other side of the equation, the addition of Finland and Sweden as NATO allies presents an opportunity to deepen collaboration on Arctic security issues and strengthen security and defense and deterrence in the region," she said. "So, along with the evolution of the Arctic geopolitically, the [Defense] Department is also evolving our approach to the region. And the strategy seeks to update this approach so that it is fit for purpose for this new era in the Arctic." </w:t>
      </w:r>
    </w:p>
    <w:p w14:paraId="72BA165F" w14:textId="77777777" w:rsidR="00E01026" w:rsidRDefault="00E01026" w:rsidP="00E01026">
      <w:r w:rsidRPr="003A3C1A">
        <w:rPr>
          <w:rStyle w:val="StyleUnderline"/>
        </w:rPr>
        <w:t xml:space="preserve">More </w:t>
      </w:r>
      <w:r w:rsidRPr="003A3C1A">
        <w:rPr>
          <w:rStyle w:val="Emphasis"/>
        </w:rPr>
        <w:t>land</w:t>
      </w:r>
      <w:r w:rsidRPr="003A3C1A">
        <w:rPr>
          <w:rStyle w:val="StyleUnderline"/>
        </w:rPr>
        <w:t xml:space="preserve"> is available in the region and </w:t>
      </w:r>
      <w:r w:rsidRPr="003A3C1A">
        <w:rPr>
          <w:rStyle w:val="Emphasis"/>
        </w:rPr>
        <w:t>sea lanes</w:t>
      </w:r>
      <w:r w:rsidRPr="003A3C1A">
        <w:rPr>
          <w:rStyle w:val="StyleUnderline"/>
        </w:rPr>
        <w:t xml:space="preserve"> are opening. More ships, planes, people are in the </w:t>
      </w:r>
      <w:r w:rsidRPr="003A3C1A">
        <w:rPr>
          <w:rStyle w:val="Emphasis"/>
        </w:rPr>
        <w:t>region</w:t>
      </w:r>
      <w:r>
        <w:t xml:space="preserve">, and this </w:t>
      </w:r>
      <w:r w:rsidRPr="003A3C1A">
        <w:rPr>
          <w:rStyle w:val="StyleUnderline"/>
        </w:rPr>
        <w:t xml:space="preserve">could increase the risk of strategic </w:t>
      </w:r>
      <w:r w:rsidRPr="003A3C1A">
        <w:rPr>
          <w:rStyle w:val="Emphasis"/>
        </w:rPr>
        <w:t>competition</w:t>
      </w:r>
      <w:r w:rsidRPr="003A3C1A">
        <w:rPr>
          <w:rStyle w:val="StyleUnderline"/>
        </w:rPr>
        <w:t xml:space="preserve"> and </w:t>
      </w:r>
      <w:r w:rsidRPr="003A3C1A">
        <w:rPr>
          <w:rStyle w:val="Emphasis"/>
        </w:rPr>
        <w:t>miscalculation</w:t>
      </w:r>
      <w:r w:rsidRPr="003A3C1A">
        <w:rPr>
          <w:rStyle w:val="StyleUnderline"/>
        </w:rPr>
        <w:t xml:space="preserve"> in the region</w:t>
      </w:r>
      <w:r>
        <w:t xml:space="preserve">, Dory said. That is why the strategy — really a roadmap for cooperation — is so important, the acting undersecretary said. </w:t>
      </w:r>
    </w:p>
    <w:p w14:paraId="67F92356" w14:textId="77777777" w:rsidR="00E01026" w:rsidRDefault="00E01026" w:rsidP="00E01026">
      <w:pPr>
        <w:pStyle w:val="Heading4"/>
      </w:pPr>
      <w:r>
        <w:t>Changes now are key</w:t>
      </w:r>
    </w:p>
    <w:p w14:paraId="5BCD7893" w14:textId="77777777" w:rsidR="00E01026" w:rsidRDefault="00E01026" w:rsidP="00E01026">
      <w:r>
        <w:t xml:space="preserve">Sylvia </w:t>
      </w:r>
      <w:r w:rsidRPr="007B5BC7">
        <w:rPr>
          <w:rStyle w:val="Style13ptBold"/>
        </w:rPr>
        <w:t>Jordan and</w:t>
      </w:r>
      <w:r>
        <w:t xml:space="preserve"> Antonio </w:t>
      </w:r>
      <w:r w:rsidRPr="007B5BC7">
        <w:rPr>
          <w:rStyle w:val="Style13ptBold"/>
        </w:rPr>
        <w:t>Salinas 25</w:t>
      </w:r>
      <w:r>
        <w:t xml:space="preserve">. Sylvia Jordan is a US Navy Officer and a military instructor at the U.S. Naval Academy. Antonio Salinas is a US Army Officer. “Melting Frontiers: A Bold Vision for US Strategy in a Warming Arctic”. Modern War Institute. 2-7-2025. </w:t>
      </w:r>
      <w:r w:rsidRPr="007B5BC7">
        <w:t>https://mwi.westpoint.edu/melting-frontiers-a-bold-vision-for-us-strategy-in-a-warming-arctic/</w:t>
      </w:r>
    </w:p>
    <w:p w14:paraId="7497938A" w14:textId="77777777" w:rsidR="00E01026" w:rsidRDefault="00E01026" w:rsidP="00E01026"/>
    <w:p w14:paraId="760403CD" w14:textId="77777777" w:rsidR="00E01026" w:rsidRPr="007E0F19" w:rsidRDefault="00E01026" w:rsidP="00E01026">
      <w:pPr>
        <w:rPr>
          <w:sz w:val="8"/>
        </w:rPr>
      </w:pPr>
      <w:r w:rsidRPr="007E0F19">
        <w:rPr>
          <w:sz w:val="8"/>
        </w:rPr>
        <w:t>“The position of the United States upon the two oceans would be either a source of great weakness or a cause of enormous expense.” When Alfred Thayer Mahan penned these words, Alaska was not yet a state and the Arctic was still a vast icescape. But now Mahan’s predictions must undergo a twenty-first-century update to account for the arrival of the third frontier: a blue Arctic. As ice melts, new trade routes will emerge, resources long hidden beneath the ice will become accessible, and a new strategic battleground will emerge at the top of the world. While politicians and pundits debate the validity of climate change and its causes, the Arctic continues to melt, with blue waterways capable of supporting deep-draft commercial and military vessels predicted by 2050. Although continued focus on the Indo-Pacific, Atlantic, Mediterranean, and Red Sea regions holds merit, accepting risk in the Arctic may result in failure to prepare for and adapt to the significant diplomatic, economic, cultural, and military transformations already in the making.</w:t>
      </w:r>
    </w:p>
    <w:p w14:paraId="1312B441" w14:textId="77777777" w:rsidR="00E01026" w:rsidRPr="007E0F19" w:rsidRDefault="00E01026" w:rsidP="00E01026">
      <w:pPr>
        <w:rPr>
          <w:sz w:val="8"/>
        </w:rPr>
      </w:pPr>
      <w:r w:rsidRPr="007B5BC7">
        <w:rPr>
          <w:rStyle w:val="StyleUnderline"/>
        </w:rPr>
        <w:t>As the Arctic’s melting ice opens new shipping routes</w:t>
      </w:r>
      <w:r w:rsidRPr="007E0F19">
        <w:rPr>
          <w:sz w:val="8"/>
        </w:rPr>
        <w:t xml:space="preserve">, thaws previously ice-protected shores, and unlocks access to untapped resources, </w:t>
      </w:r>
      <w:r w:rsidRPr="00BF162D">
        <w:rPr>
          <w:rStyle w:val="StyleUnderline"/>
        </w:rPr>
        <w:t>the</w:t>
      </w:r>
      <w:r w:rsidRPr="007B5BC7">
        <w:rPr>
          <w:rStyle w:val="StyleUnderline"/>
        </w:rPr>
        <w:t xml:space="preserve"> </w:t>
      </w:r>
      <w:r w:rsidRPr="00BF162D">
        <w:rPr>
          <w:rStyle w:val="StyleUnderline"/>
          <w:highlight w:val="cyan"/>
        </w:rPr>
        <w:t>far north takes on new strategic importance</w:t>
      </w:r>
      <w:r w:rsidRPr="007E0F19">
        <w:rPr>
          <w:sz w:val="8"/>
        </w:rPr>
        <w:t xml:space="preserve">. Indeed, </w:t>
      </w:r>
      <w:r w:rsidRPr="007B5BC7">
        <w:rPr>
          <w:rStyle w:val="StyleUnderline"/>
        </w:rPr>
        <w:t>the Bering Strait</w:t>
      </w:r>
      <w:r w:rsidRPr="007E0F19">
        <w:rPr>
          <w:sz w:val="8"/>
        </w:rPr>
        <w:t>—expected to become the Arctic’s Gibraltar—</w:t>
      </w:r>
      <w:r w:rsidRPr="007B5BC7">
        <w:rPr>
          <w:rStyle w:val="StyleUnderline"/>
        </w:rPr>
        <w:t>is already a chokepoint for global shipping and military operations</w:t>
      </w:r>
      <w:r w:rsidRPr="007E0F19">
        <w:rPr>
          <w:sz w:val="8"/>
        </w:rPr>
        <w:t xml:space="preserve">. Furthermore, </w:t>
      </w:r>
      <w:r w:rsidRPr="00BF162D">
        <w:rPr>
          <w:rStyle w:val="StyleUnderline"/>
          <w:highlight w:val="cyan"/>
        </w:rPr>
        <w:t xml:space="preserve">Russia’s militarization of Arctic territories and China’s </w:t>
      </w:r>
      <w:r w:rsidRPr="00BF162D">
        <w:rPr>
          <w:rStyle w:val="StyleUnderline"/>
        </w:rPr>
        <w:t xml:space="preserve">growing </w:t>
      </w:r>
      <w:r w:rsidRPr="00BF162D">
        <w:rPr>
          <w:rStyle w:val="StyleUnderline"/>
          <w:highlight w:val="cyan"/>
        </w:rPr>
        <w:t xml:space="preserve">Arctic ambitions demand our </w:t>
      </w:r>
      <w:r w:rsidRPr="00BF162D">
        <w:rPr>
          <w:rStyle w:val="StyleUnderline"/>
        </w:rPr>
        <w:t xml:space="preserve">urgent </w:t>
      </w:r>
      <w:r w:rsidRPr="00BF162D">
        <w:rPr>
          <w:rStyle w:val="StyleUnderline"/>
          <w:highlight w:val="cyan"/>
        </w:rPr>
        <w:t>attention</w:t>
      </w:r>
      <w:r w:rsidRPr="007E0F19">
        <w:rPr>
          <w:sz w:val="8"/>
        </w:rPr>
        <w:t xml:space="preserve">. In order to safeguard our national interests and promote global stability, </w:t>
      </w:r>
      <w:r w:rsidRPr="00BF162D">
        <w:rPr>
          <w:rStyle w:val="StyleUnderline"/>
        </w:rPr>
        <w:t xml:space="preserve">the </w:t>
      </w:r>
      <w:r w:rsidRPr="00BF162D">
        <w:rPr>
          <w:rStyle w:val="StyleUnderline"/>
          <w:highlight w:val="cyan"/>
        </w:rPr>
        <w:t>U</w:t>
      </w:r>
      <w:r w:rsidRPr="00BF162D">
        <w:rPr>
          <w:rStyle w:val="StyleUnderline"/>
        </w:rPr>
        <w:t xml:space="preserve">nited </w:t>
      </w:r>
      <w:r w:rsidRPr="00BF162D">
        <w:rPr>
          <w:rStyle w:val="StyleUnderline"/>
          <w:highlight w:val="cyan"/>
        </w:rPr>
        <w:t>S</w:t>
      </w:r>
      <w:r w:rsidRPr="00BF162D">
        <w:rPr>
          <w:rStyle w:val="StyleUnderline"/>
        </w:rPr>
        <w:t>tates</w:t>
      </w:r>
      <w:r w:rsidRPr="00BF162D">
        <w:t xml:space="preserve"> </w:t>
      </w:r>
      <w:r w:rsidRPr="00BF162D">
        <w:rPr>
          <w:rStyle w:val="Emphasis"/>
          <w:highlight w:val="cyan"/>
        </w:rPr>
        <w:t xml:space="preserve">must ignore </w:t>
      </w:r>
      <w:r w:rsidRPr="00BF162D">
        <w:rPr>
          <w:rStyle w:val="StyleUnderline"/>
          <w:highlight w:val="cyan"/>
        </w:rPr>
        <w:t>the red herring of</w:t>
      </w:r>
      <w:r w:rsidRPr="00BF162D">
        <w:t xml:space="preserve"> </w:t>
      </w:r>
      <w:r w:rsidRPr="00BF162D">
        <w:rPr>
          <w:rStyle w:val="Emphasis"/>
          <w:highlight w:val="cyan"/>
        </w:rPr>
        <w:t>climate debates</w:t>
      </w:r>
      <w:r w:rsidRPr="00BF162D">
        <w:rPr>
          <w:rStyle w:val="StyleUnderline"/>
          <w:highlight w:val="cyan"/>
        </w:rPr>
        <w:t xml:space="preserve"> and</w:t>
      </w:r>
      <w:r w:rsidRPr="007B5BC7">
        <w:rPr>
          <w:rStyle w:val="StyleUnderline"/>
        </w:rPr>
        <w:t xml:space="preserve"> instead </w:t>
      </w:r>
      <w:r w:rsidRPr="00BF162D">
        <w:rPr>
          <w:rStyle w:val="StyleUnderline"/>
          <w:highlight w:val="cyan"/>
        </w:rPr>
        <w:t>accept the reality of ice melt by honing a comprehensive and aggressive Arctic strategy</w:t>
      </w:r>
      <w:r w:rsidRPr="007E0F19">
        <w:rPr>
          <w:sz w:val="8"/>
        </w:rPr>
        <w:t>. We have not a moment to waste: already lagging years behind our competitors in this arena, such a combined effort among US military, federal, and private entities will require decades of planning.</w:t>
      </w:r>
    </w:p>
    <w:p w14:paraId="4F99E0ED" w14:textId="77777777" w:rsidR="00E01026" w:rsidRPr="007E0F19" w:rsidRDefault="00E01026" w:rsidP="00E01026">
      <w:pPr>
        <w:rPr>
          <w:sz w:val="8"/>
        </w:rPr>
      </w:pPr>
      <w:r w:rsidRPr="007E0F19">
        <w:rPr>
          <w:sz w:val="8"/>
        </w:rPr>
        <w:t>Climate Change and Warfare: An Environmental History</w:t>
      </w:r>
    </w:p>
    <w:p w14:paraId="5D56D098" w14:textId="77777777" w:rsidR="00E01026" w:rsidRPr="007E0F19" w:rsidRDefault="00E01026" w:rsidP="00E01026">
      <w:pPr>
        <w:rPr>
          <w:sz w:val="8"/>
        </w:rPr>
      </w:pPr>
      <w:r w:rsidRPr="007E0F19">
        <w:rPr>
          <w:sz w:val="8"/>
        </w:rPr>
        <w:t>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climate change does not always spell disaster. Indeed, studies of these periods tell us that climate influences the conduct or outcome of war rather than determining it. Our modern era of climate change can certainly exacerbate vulnerabilities for those militaries who ignore it; but for those who most capture the winds of history into the sails of their respective war machines, it can provide strategic opportunities.</w:t>
      </w:r>
    </w:p>
    <w:p w14:paraId="668D31A8" w14:textId="77777777" w:rsidR="00E01026" w:rsidRPr="007E0F19" w:rsidRDefault="00E01026" w:rsidP="00E01026">
      <w:pPr>
        <w:rPr>
          <w:sz w:val="8"/>
        </w:rPr>
      </w:pPr>
      <w:r w:rsidRPr="007E0F19">
        <w:rPr>
          <w:sz w:val="8"/>
        </w:rPr>
        <w:t>Climate can influence who you fight, what you fight over, when you fight and where, and perhaps most importantly, why you fight. Changing Arctic conditions demand strategists consider those five W’s in a twenty-first-century context. Before 2050, the United States, Canada, Denmark, Norway, Sweden, and Finland must assess how the diminishing North Pole ice wall will transform into blue borders accessible not only to trade, but also to other strategic competitors, like Russia and China. The importance of such considerations could hardly be overstated: Arctic flashpoints include vast mineral resources, largely untapped oil and gas reserves, and disputes over sovereignty within exclusive economic zones and resultant trade wars. In the past, such considerations have only been necessary in the summer months (except for submarine and long-range air assets), when climate conditions were most hospitable to both land and sea forces. Yet melting ice is projected to allow for year-round naval and commercial shipping competition as early as 2050—with sea trade via the region expected to double by 2035. Compared to the Panama and Suez Canals, the Northern Sea Route offers significantly reduced transit times—and with it, fuel costs—thus rendering it perhaps the most lucrative alternative to traditional shipping lanes.</w:t>
      </w:r>
    </w:p>
    <w:p w14:paraId="51B6DD16" w14:textId="77777777" w:rsidR="00E01026" w:rsidRPr="007E0F19" w:rsidRDefault="00E01026" w:rsidP="00E01026">
      <w:pPr>
        <w:rPr>
          <w:sz w:val="8"/>
        </w:rPr>
      </w:pPr>
      <w:r w:rsidRPr="007E0F19">
        <w:rPr>
          <w:sz w:val="8"/>
        </w:rPr>
        <w:t>But why reallocate resources from our present strategic footprint? Simply put, the Arctic is quickly evolving into the new dance floor for geopolitical competition (including, in its most extreme manifestation, warfare), replete with all the classic Thucydidean trappings of fear, honor, and interest. This is not an exaggeration: Russia and China have already signaled their desire for Arctic dominance. With the world’s largest icebreaker fleet, Russia poses the most dominant and formidable force in the region. Russia has seized the strategic and operational advantage, maintaining near-continuous operations in the Arctic, sharpening firsthand experience in the seascape, and challenging any foreign militaries who dare transit these frigid waters. Not far behind Russia, China—the self-proclaimed “near-Arctic state”—has similarly declared itself a regional force. China has invested heavily in its Polar Silk Road, thus expanding its maritime and global spheres of influence and all but guaranteeing strategic and economic returns in the region.</w:t>
      </w:r>
    </w:p>
    <w:p w14:paraId="6F4C73C6" w14:textId="77777777" w:rsidR="00E01026" w:rsidRPr="007E0F19" w:rsidRDefault="00E01026" w:rsidP="00E01026">
      <w:pPr>
        <w:rPr>
          <w:sz w:val="8"/>
        </w:rPr>
      </w:pPr>
      <w:r w:rsidRPr="007E0F19">
        <w:rPr>
          <w:sz w:val="8"/>
        </w:rPr>
        <w:t>US Arctic Strategy</w:t>
      </w:r>
    </w:p>
    <w:p w14:paraId="63026A83" w14:textId="77777777" w:rsidR="00E01026" w:rsidRPr="007E0F19" w:rsidRDefault="00E01026" w:rsidP="00E01026">
      <w:pPr>
        <w:rPr>
          <w:sz w:val="8"/>
        </w:rPr>
      </w:pPr>
      <w:r w:rsidRPr="007E0F19">
        <w:rPr>
          <w:sz w:val="8"/>
        </w:rPr>
        <w:t xml:space="preserve">In recent years, DoD’s Arctic Strategy has undergone considerable review and revision. Indeed, current policy is drastically different from the policies of a decade ago. These new strategic visions no doubt have heightened our awareness of the Arctic’s growing geopolitical importance, and these policies are not without their strengths. But our most recent strides leave one wondering: Are we doing enough? The United States is an Arctic nation, but does our strategic policy fully reflect this? </w:t>
      </w:r>
      <w:r w:rsidRPr="00BF162D">
        <w:rPr>
          <w:rStyle w:val="StyleUnderline"/>
          <w:highlight w:val="cyan"/>
        </w:rPr>
        <w:t>Current US strategy</w:t>
      </w:r>
      <w:r w:rsidRPr="007B5BC7">
        <w:rPr>
          <w:rStyle w:val="StyleUnderline"/>
        </w:rPr>
        <w:t xml:space="preserve"> acknowledges, for example, the Arctic is not just warming—it’s becoming a new arena for strategic competition</w:t>
      </w:r>
      <w:r w:rsidRPr="007E0F19">
        <w:rPr>
          <w:sz w:val="8"/>
        </w:rPr>
        <w:t xml:space="preserve">. In this light, </w:t>
      </w:r>
      <w:r w:rsidRPr="007B5BC7">
        <w:rPr>
          <w:rStyle w:val="StyleUnderline"/>
        </w:rPr>
        <w:t>the strategy’s</w:t>
      </w:r>
      <w:r w:rsidRPr="007E0F19">
        <w:rPr>
          <w:sz w:val="8"/>
        </w:rPr>
        <w:t xml:space="preserve"> “monitor-and-respond</w:t>
      </w:r>
      <w:r w:rsidRPr="007B5BC7">
        <w:rPr>
          <w:rStyle w:val="StyleUnderline"/>
        </w:rPr>
        <w:t xml:space="preserve">” approach </w:t>
      </w:r>
      <w:r w:rsidRPr="00BF162D">
        <w:rPr>
          <w:rStyle w:val="StyleUnderline"/>
          <w:highlight w:val="cyan"/>
        </w:rPr>
        <w:t>reads as both too passive and too reactive for the competitive contest</w:t>
      </w:r>
      <w:r w:rsidRPr="007B5BC7">
        <w:rPr>
          <w:rStyle w:val="StyleUnderline"/>
        </w:rPr>
        <w:t xml:space="preserve"> likely to develop </w:t>
      </w:r>
      <w:r w:rsidRPr="00BF162D">
        <w:rPr>
          <w:rStyle w:val="StyleUnderline"/>
          <w:highlight w:val="cyan"/>
        </w:rPr>
        <w:t>in the far north</w:t>
      </w:r>
      <w:r w:rsidRPr="007E0F19">
        <w:rPr>
          <w:sz w:val="8"/>
        </w:rPr>
        <w:t>. While we recognize the innate importance of robust monitoring and other intelligence, surveillance, and reconnaissance capabilities in the region, we also acknowledge that China and Russia are already conducting combined exercises off the coast of Alaska. Considered in this light, our monitor-and-respond strategy resembles the military equivalent of relying on a giant Ring camera: it’s great for observation, but insufficient for deterring adversaries and projecting power.</w:t>
      </w:r>
    </w:p>
    <w:p w14:paraId="6EBD1FE5" w14:textId="77777777" w:rsidR="00E01026" w:rsidRDefault="00E01026" w:rsidP="00E01026">
      <w:pPr>
        <w:rPr>
          <w:rStyle w:val="StyleUnderline"/>
        </w:rPr>
      </w:pPr>
      <w:r w:rsidRPr="007E0F19">
        <w:rPr>
          <w:sz w:val="8"/>
        </w:rPr>
        <w:t xml:space="preserve">More alarming still, </w:t>
      </w:r>
      <w:r w:rsidRPr="007B5BC7">
        <w:rPr>
          <w:rStyle w:val="StyleUnderline"/>
        </w:rPr>
        <w:t xml:space="preserve">the United States </w:t>
      </w:r>
      <w:r w:rsidRPr="00BF162D">
        <w:rPr>
          <w:rStyle w:val="StyleUnderline"/>
          <w:highlight w:val="cyan"/>
        </w:rPr>
        <w:t>lags woefully behind</w:t>
      </w:r>
      <w:r w:rsidRPr="007B5BC7">
        <w:rPr>
          <w:rStyle w:val="StyleUnderline"/>
        </w:rPr>
        <w:t xml:space="preserve"> her fellow </w:t>
      </w:r>
      <w:r w:rsidRPr="00BF162D">
        <w:rPr>
          <w:rStyle w:val="StyleUnderline"/>
          <w:highlight w:val="cyan"/>
        </w:rPr>
        <w:t>great powers in Arctic preparations</w:t>
      </w:r>
      <w:r w:rsidRPr="007E0F19">
        <w:rPr>
          <w:sz w:val="8"/>
        </w:rPr>
        <w:t xml:space="preserve">. By the time the United States published its first radical transformation of Arctic strategic policy, it was decades, even centuries, behind Russia’s interest in the region—an interest that transformed into action by the 2000s. Likewise, China has been honing its Arctic intentions since 2013, when it gained “observer” status in the Arctic Council. The following year, Russia created its Arctic Joint Strategic Command, and just three years after that, declared its plans to “phase NATO out of the Arctic.” By 2018, China published its first Arctic policy white paper, and shortly after launched its first domestically built icebreaker. In 2023, Russia declared the Arctic its second priority—a priority Moscow is well positioned to promote with its already robust Arctic presence and operating bases. </w:t>
      </w:r>
      <w:r w:rsidRPr="00BF162D">
        <w:rPr>
          <w:rStyle w:val="StyleUnderline"/>
          <w:highlight w:val="cyan"/>
        </w:rPr>
        <w:t>Two of the world’s most powerful militaries have signaled their intent to establish</w:t>
      </w:r>
      <w:r w:rsidRPr="007B5BC7">
        <w:rPr>
          <w:rStyle w:val="StyleUnderline"/>
        </w:rPr>
        <w:t xml:space="preserve"> strategic, diplomatic, and economic </w:t>
      </w:r>
      <w:r w:rsidRPr="00BF162D">
        <w:rPr>
          <w:rStyle w:val="StyleUnderline"/>
          <w:highlight w:val="cyan"/>
        </w:rPr>
        <w:t>dominance</w:t>
      </w:r>
      <w:r w:rsidRPr="007B5BC7">
        <w:rPr>
          <w:rStyle w:val="StyleUnderline"/>
        </w:rPr>
        <w:t xml:space="preserve"> of the world’s smallest ocean. Can the United States really afford to simply monitor and respond?</w:t>
      </w:r>
    </w:p>
    <w:p w14:paraId="687D7B24" w14:textId="77777777" w:rsidR="00E01026" w:rsidRPr="007E0F19" w:rsidRDefault="00E01026" w:rsidP="00E01026">
      <w:pPr>
        <w:rPr>
          <w:sz w:val="8"/>
        </w:rPr>
      </w:pPr>
      <w:r w:rsidRPr="007E0F19">
        <w:rPr>
          <w:sz w:val="8"/>
        </w:rPr>
        <w:t xml:space="preserve">We recognize this call to action is not without significant obstacles. As our most current Arctic Strategy rightly points out, we must “balance against other DoD global commitments”—and we have to determine how to do this in an environment replete with fiscal, structural, environmental, and manpower challenges. We are not suggesting that DoD abandon our global commitments in favor of Arctic operations. We are arguing, however, that </w:t>
      </w:r>
      <w:r w:rsidRPr="007B5BC7">
        <w:rPr>
          <w:rStyle w:val="StyleUnderline"/>
        </w:rPr>
        <w:t xml:space="preserve">the department </w:t>
      </w:r>
      <w:r w:rsidRPr="00BF162D">
        <w:rPr>
          <w:rStyle w:val="StyleUnderline"/>
          <w:highlight w:val="cyan"/>
        </w:rPr>
        <w:t>cannot abandon Arctic power projection in favor of keeping global commitments</w:t>
      </w:r>
      <w:r w:rsidRPr="007E0F19">
        <w:rPr>
          <w:sz w:val="8"/>
        </w:rPr>
        <w:t xml:space="preserve">. It will be hard. It will stretch our forces and our capabilities. But it is worth remembering that Russia is doing both. China is doing both. And increasingly, they are doing both together—including in back-to-back naval exercises in 2022 and 2023 off the coast of Alaska. Accordingly, we must do both, and we must start now. </w:t>
      </w:r>
      <w:r w:rsidRPr="007B5BC7">
        <w:rPr>
          <w:rStyle w:val="StyleUnderline"/>
        </w:rPr>
        <w:t>US Arctic strategy and policy must shift from a future-oriented mindset of what we will do when time and resources allow to an ethos of what we are doing now</w:t>
      </w:r>
      <w:r w:rsidRPr="007E0F19">
        <w:rPr>
          <w:sz w:val="8"/>
        </w:rPr>
        <w:t xml:space="preserve">, lest we look back in 2030 or 2050 at what we should’ve, could’ve, or would’ve done differently to prepare for a blue Arctic. In this light, </w:t>
      </w:r>
      <w:r w:rsidRPr="006D7386">
        <w:rPr>
          <w:rStyle w:val="StyleUnderline"/>
          <w:highlight w:val="cyan"/>
        </w:rPr>
        <w:t>aiming principally to “manage risk in the region” is not</w:t>
      </w:r>
      <w:r w:rsidRPr="007B5BC7">
        <w:rPr>
          <w:rStyle w:val="StyleUnderline"/>
        </w:rPr>
        <w:t xml:space="preserve"> an </w:t>
      </w:r>
      <w:r w:rsidRPr="006D7386">
        <w:rPr>
          <w:rStyle w:val="StyleUnderline"/>
          <w:highlight w:val="cyan"/>
        </w:rPr>
        <w:t>acceptable</w:t>
      </w:r>
      <w:r w:rsidRPr="007B5BC7">
        <w:rPr>
          <w:rStyle w:val="StyleUnderline"/>
        </w:rPr>
        <w:t xml:space="preserve"> substitute for establishing presence</w:t>
      </w:r>
      <w:r w:rsidRPr="007E0F19">
        <w:rPr>
          <w:sz w:val="8"/>
        </w:rPr>
        <w:t xml:space="preserve">. </w:t>
      </w:r>
      <w:r w:rsidRPr="007B5BC7">
        <w:rPr>
          <w:rStyle w:val="StyleUnderline"/>
        </w:rPr>
        <w:t xml:space="preserve">The United States </w:t>
      </w:r>
      <w:r w:rsidRPr="006D7386">
        <w:rPr>
          <w:rStyle w:val="StyleUnderline"/>
          <w:highlight w:val="cyan"/>
        </w:rPr>
        <w:t>must take action now</w:t>
      </w:r>
      <w:r w:rsidRPr="007E0F19">
        <w:rPr>
          <w:sz w:val="8"/>
        </w:rPr>
        <w:t xml:space="preserve"> to ensure we are prepared to successfully maintain peace and prosperity in the blue Arctic.</w:t>
      </w:r>
    </w:p>
    <w:p w14:paraId="30EA0419" w14:textId="77777777" w:rsidR="00E01026" w:rsidRPr="007E0F19" w:rsidRDefault="00E01026" w:rsidP="00E01026">
      <w:pPr>
        <w:rPr>
          <w:sz w:val="8"/>
        </w:rPr>
      </w:pPr>
      <w:r w:rsidRPr="007E0F19">
        <w:rPr>
          <w:sz w:val="8"/>
        </w:rPr>
        <w:t>Policy Recommendations</w:t>
      </w:r>
    </w:p>
    <w:p w14:paraId="1CABFBC4" w14:textId="77777777" w:rsidR="00E01026" w:rsidRPr="007E0F19" w:rsidRDefault="00E01026" w:rsidP="00E01026">
      <w:pPr>
        <w:rPr>
          <w:sz w:val="8"/>
        </w:rPr>
      </w:pPr>
      <w:r w:rsidRPr="007E0F19">
        <w:rPr>
          <w:sz w:val="8"/>
        </w:rPr>
        <w:t>We do not diminish the immense difficulties the United States faces in implementing such active—but vital—strategic and operational postures. Establishing a presence in the Arctic and also maintaining presence and capability in other global regions with US interests at stake will stretch our manpower and our assets. But we argue our stated objectives can be achieved in the following ways:</w:t>
      </w:r>
    </w:p>
    <w:p w14:paraId="0CE64906" w14:textId="77777777" w:rsidR="00E01026" w:rsidRPr="007E0F19" w:rsidRDefault="00E01026" w:rsidP="00E01026">
      <w:pPr>
        <w:rPr>
          <w:sz w:val="8"/>
        </w:rPr>
      </w:pPr>
      <w:r w:rsidRPr="007E0F19">
        <w:rPr>
          <w:sz w:val="8"/>
        </w:rPr>
        <w:t xml:space="preserve">1. </w:t>
      </w:r>
      <w:r w:rsidRPr="006D7386">
        <w:rPr>
          <w:rStyle w:val="StyleUnderline"/>
          <w:highlight w:val="cyan"/>
        </w:rPr>
        <w:t>Increase year-round</w:t>
      </w:r>
      <w:r w:rsidRPr="007B5BC7">
        <w:rPr>
          <w:rStyle w:val="StyleUnderline"/>
        </w:rPr>
        <w:t xml:space="preserve"> air, land, surface, and subsurface </w:t>
      </w:r>
      <w:r w:rsidRPr="006D7386">
        <w:rPr>
          <w:rStyle w:val="StyleUnderline"/>
          <w:highlight w:val="cyan"/>
        </w:rPr>
        <w:t>operations in the Arctic now</w:t>
      </w:r>
      <w:r w:rsidRPr="007B5BC7">
        <w:rPr>
          <w:rStyle w:val="StyleUnderline"/>
        </w:rPr>
        <w:t xml:space="preserve">. </w:t>
      </w:r>
      <w:r w:rsidRPr="007E0F19">
        <w:rPr>
          <w:sz w:val="8"/>
        </w:rPr>
        <w:t xml:space="preserve">We can ill afford, as the 2024 DoD Arctic Strategy puts it, to “explore options to improve mobility in all seasons and variable conditions across the Arctic’s diverse geography and weather” when our adversaries are already past the exploratory and into the operational phase. </w:t>
      </w:r>
      <w:r w:rsidRPr="007B5BC7">
        <w:rPr>
          <w:rStyle w:val="StyleUnderline"/>
        </w:rPr>
        <w:t>The Arctic is a highly dynamic operational environment</w:t>
      </w:r>
      <w:r w:rsidRPr="007E0F19">
        <w:rPr>
          <w:sz w:val="8"/>
        </w:rPr>
        <w:t xml:space="preserve"> that forces even the most seasoned DoD operators to perform familiar tasks in new ways</w:t>
      </w:r>
      <w:r w:rsidRPr="007B5BC7">
        <w:rPr>
          <w:rStyle w:val="StyleUnderline"/>
        </w:rPr>
        <w:t>. We must practice</w:t>
      </w:r>
      <w:r w:rsidRPr="007E0F19">
        <w:rPr>
          <w:sz w:val="8"/>
        </w:rPr>
        <w:t xml:space="preserve"> these tasks </w:t>
      </w:r>
      <w:r w:rsidRPr="007B5BC7">
        <w:rPr>
          <w:rStyle w:val="StyleUnderline"/>
        </w:rPr>
        <w:t>in adverse conditions now</w:t>
      </w:r>
      <w:r w:rsidRPr="007E0F19">
        <w:rPr>
          <w:sz w:val="8"/>
        </w:rPr>
        <w:t>.</w:t>
      </w:r>
    </w:p>
    <w:p w14:paraId="798C3535" w14:textId="77777777" w:rsidR="00E01026" w:rsidRPr="007E0F19" w:rsidRDefault="00E01026" w:rsidP="00E01026">
      <w:pPr>
        <w:rPr>
          <w:sz w:val="8"/>
        </w:rPr>
      </w:pPr>
      <w:r w:rsidRPr="007E0F19">
        <w:rPr>
          <w:sz w:val="8"/>
        </w:rPr>
        <w:t>2. Assess manpower and other resource alignment against the full range of US global interests and ensure the Arctic is appropriately resourced. Based on the findings, DoD should be prepared to consider an increase in the size of the US military while simultaneously ramping up sustained year-round Arctic operations.</w:t>
      </w:r>
    </w:p>
    <w:p w14:paraId="12E21DC7" w14:textId="77777777" w:rsidR="00E01026" w:rsidRPr="007E0F19" w:rsidRDefault="00E01026" w:rsidP="00E01026">
      <w:pPr>
        <w:rPr>
          <w:sz w:val="8"/>
        </w:rPr>
      </w:pPr>
      <w:r w:rsidRPr="007E0F19">
        <w:rPr>
          <w:sz w:val="8"/>
        </w:rPr>
        <w:t>3. Build or obtain more polar-capable icebreakers now. Russia’s icebreaker fleet far exceeds ours. Indeed, even our “near-Arctic” peer competitor, China, has more. Expanding the icebreaker fleet will ensure year-round access to and presence in Arctic waters.</w:t>
      </w:r>
    </w:p>
    <w:p w14:paraId="079D27F3" w14:textId="77777777" w:rsidR="00E01026" w:rsidRPr="007E0F19" w:rsidRDefault="00E01026" w:rsidP="00E01026">
      <w:pPr>
        <w:rPr>
          <w:sz w:val="8"/>
        </w:rPr>
      </w:pPr>
      <w:r w:rsidRPr="007E0F19">
        <w:rPr>
          <w:sz w:val="8"/>
        </w:rPr>
        <w:t xml:space="preserve">4. </w:t>
      </w:r>
      <w:r w:rsidRPr="006D7386">
        <w:rPr>
          <w:rStyle w:val="StyleUnderline"/>
          <w:highlight w:val="cyan"/>
        </w:rPr>
        <w:t>Establish an Arctic combatant command</w:t>
      </w:r>
      <w:r w:rsidRPr="007E0F19">
        <w:rPr>
          <w:sz w:val="8"/>
        </w:rPr>
        <w:t xml:space="preserve">—USARCTCOM. </w:t>
      </w:r>
      <w:r w:rsidRPr="007B5BC7">
        <w:rPr>
          <w:rStyle w:val="StyleUnderline"/>
        </w:rPr>
        <w:t>The Arctic region</w:t>
      </w:r>
      <w:r w:rsidRPr="007E0F19">
        <w:rPr>
          <w:sz w:val="8"/>
        </w:rPr>
        <w:t xml:space="preserve">, although small, </w:t>
      </w:r>
      <w:r w:rsidRPr="007B5BC7">
        <w:rPr>
          <w:rStyle w:val="StyleUnderline"/>
        </w:rPr>
        <w:t>is currently divided between at least three combatant commands</w:t>
      </w:r>
      <w:r w:rsidRPr="007E0F19">
        <w:rPr>
          <w:sz w:val="8"/>
        </w:rPr>
        <w:t xml:space="preserve">. </w:t>
      </w:r>
      <w:r w:rsidRPr="007B5BC7">
        <w:rPr>
          <w:rStyle w:val="StyleUnderline"/>
        </w:rPr>
        <w:t>Establishing a separate, Arctic-specific command</w:t>
      </w:r>
      <w:r w:rsidRPr="007E0F19">
        <w:rPr>
          <w:sz w:val="8"/>
        </w:rPr>
        <w:t xml:space="preserve"> not only signals its strategic importance, but also </w:t>
      </w:r>
      <w:r w:rsidRPr="007B5BC7">
        <w:rPr>
          <w:rStyle w:val="StyleUnderline"/>
        </w:rPr>
        <w:t>prevents geographic task saturation as national defense, economic prosperity, and safe navigation of the high seas becomes top priorities</w:t>
      </w:r>
      <w:r w:rsidRPr="007E0F19">
        <w:rPr>
          <w:sz w:val="8"/>
        </w:rPr>
        <w:t xml:space="preserve"> in the blue Arctic.</w:t>
      </w:r>
    </w:p>
    <w:p w14:paraId="331241C9" w14:textId="77777777" w:rsidR="00E01026" w:rsidRPr="007E0F19" w:rsidRDefault="00E01026" w:rsidP="00E01026">
      <w:pPr>
        <w:rPr>
          <w:sz w:val="8"/>
        </w:rPr>
      </w:pPr>
      <w:r w:rsidRPr="007E0F19">
        <w:rPr>
          <w:sz w:val="8"/>
        </w:rPr>
        <w:t>5. After establishing USARCTCOM, stand up Eighth Fleet to cover the Arctic Ocean and its accompanying borders. With the new fleet, the Navy should establish an Alaskan joint fleet concentration area, to include a new naval operating base on the Alaskan coast for air, surface, and subsurface assets—much like our current bases in Norfolk and San Diego. This fleet concentration area would not replace operating forces in the Pacific Northwest, which should continue to focus on Third Fleet operations.</w:t>
      </w:r>
    </w:p>
    <w:p w14:paraId="5E7291D0" w14:textId="77777777" w:rsidR="00E01026" w:rsidRPr="007E0F19" w:rsidRDefault="00E01026" w:rsidP="00E01026">
      <w:pPr>
        <w:rPr>
          <w:sz w:val="8"/>
        </w:rPr>
      </w:pPr>
      <w:r w:rsidRPr="007E0F19">
        <w:rPr>
          <w:sz w:val="8"/>
        </w:rPr>
        <w:t xml:space="preserve">6. </w:t>
      </w:r>
      <w:r w:rsidRPr="007B5BC7">
        <w:rPr>
          <w:rStyle w:val="StyleUnderline"/>
        </w:rPr>
        <w:t>Reconcentrate existing military cold-weather assets to the new Alaskan fleet concentration area. For the Marine Corps, an additional mountain weather training center should be established</w:t>
      </w:r>
      <w:r w:rsidRPr="007E0F19">
        <w:rPr>
          <w:sz w:val="8"/>
        </w:rPr>
        <w:t>, which would focus on sustained Arctic peace- and wartime operations. In the Army, the reactivation of the 11th Airborne Division in 2022 was an important step, but the service should add an additional division to complement it. This fleet concentration area should also be the home port for all icebreaker and cold-weather surface assets.</w:t>
      </w:r>
    </w:p>
    <w:p w14:paraId="6C50B193" w14:textId="77777777" w:rsidR="00E01026" w:rsidRPr="007E0F19" w:rsidRDefault="00E01026" w:rsidP="00E01026">
      <w:pPr>
        <w:rPr>
          <w:sz w:val="8"/>
        </w:rPr>
      </w:pPr>
      <w:r w:rsidRPr="007E0F19">
        <w:rPr>
          <w:sz w:val="8"/>
        </w:rPr>
        <w:t xml:space="preserve">7. </w:t>
      </w:r>
      <w:r w:rsidRPr="006D7386">
        <w:rPr>
          <w:rStyle w:val="StyleUnderline"/>
          <w:highlight w:val="cyan"/>
        </w:rPr>
        <w:t>Invest in Arctic-specific infrastructure</w:t>
      </w:r>
      <w:r w:rsidRPr="007B5BC7">
        <w:rPr>
          <w:rStyle w:val="StyleUnderline"/>
        </w:rPr>
        <w:t xml:space="preserve">. </w:t>
      </w:r>
      <w:r w:rsidRPr="007E0F19">
        <w:rPr>
          <w:sz w:val="8"/>
        </w:rPr>
        <w:t xml:space="preserve">The Arctic is a highly dynamic operating area. DoD planners should therefore feel empowered not only to think outside the box, but also to dream big as they determine how best to operate in such challenging conditions. Ports, communications networks, and radar systems will be needed, of course, but how do we build a fleet capable of continuous US Arctic power projection, freedom of navigation, and protection of our people, our borders, and our assets? Rather than a separate icebreaker fleet, should we instead consider merging platforms—finding ways to blend the new with the old? Could something as lethal and impressive as a nuclear-powered aircraft carrier and icebreaker ever become a reality? Perhaps it’s not feasible at the moment, and the mere suggestion might seem ludicrous to some. But </w:t>
      </w:r>
      <w:r w:rsidRPr="007B5BC7">
        <w:rPr>
          <w:rStyle w:val="StyleUnderline"/>
        </w:rPr>
        <w:t>in a new frontier, we must push the boundaries, expand the realm of the possible, and offer creative solutions to our modern challenges.</w:t>
      </w:r>
    </w:p>
    <w:p w14:paraId="6EB94C83" w14:textId="77777777" w:rsidR="00E01026" w:rsidRPr="007E0F19" w:rsidRDefault="00E01026" w:rsidP="00E01026">
      <w:pPr>
        <w:rPr>
          <w:sz w:val="8"/>
        </w:rPr>
      </w:pPr>
      <w:r w:rsidRPr="007E0F19">
        <w:rPr>
          <w:sz w:val="8"/>
        </w:rPr>
        <w:t>8. Make Arctic studies and training a mandatory and highlighted aspect of officer training. Operations in the Arctic are not business as usual. Like other operating areas, forces operating in the far north are still required to successfully accomplish tasks and achieve objectives, but in weather conditions that shift on a dime. Therefore, increasing Arctic training at the officer candidate–level is a low-budget, but highly effective way to develop warfighters who are prepared to think outside the box in these extreme, unique, and adverse conditions. Mandatory curriculum on cold-weather operations that incorporate field and fleet lessons learned from the Arctic should be developed and taught. The curriculum should explain the challenges of operating in extreme weather, climate change, space weather, communications blackouts, and the midnight sun. The services should also consider sending some officer candidates, cadets, and midshipmen to summer training, immersion trips, and internships in the region—with follow-on debriefing periods at corresponding DoD offices.</w:t>
      </w:r>
    </w:p>
    <w:p w14:paraId="55B91E06" w14:textId="77777777" w:rsidR="00E01026" w:rsidRPr="007E0F19" w:rsidRDefault="00E01026" w:rsidP="00E01026">
      <w:pPr>
        <w:rPr>
          <w:sz w:val="8"/>
        </w:rPr>
      </w:pPr>
      <w:r w:rsidRPr="007E0F19">
        <w:rPr>
          <w:sz w:val="8"/>
        </w:rPr>
        <w:t>The Arctic is Changing—So Must Our Strategy</w:t>
      </w:r>
    </w:p>
    <w:p w14:paraId="39C19D54" w14:textId="77777777" w:rsidR="00E01026" w:rsidRPr="007E0F19" w:rsidRDefault="00E01026" w:rsidP="00E01026">
      <w:pPr>
        <w:rPr>
          <w:sz w:val="8"/>
        </w:rPr>
      </w:pPr>
      <w:r w:rsidRPr="007E0F19">
        <w:rPr>
          <w:sz w:val="8"/>
        </w:rPr>
        <w:t xml:space="preserve">The far north is a rapidly transforming geopolitical arena where the United States must act with urgency if we are to maintain strategic dominance, power projection, and peaceful operations in the blue Arctic. </w:t>
      </w:r>
      <w:r w:rsidRPr="006D7386">
        <w:rPr>
          <w:rStyle w:val="StyleUnderline"/>
          <w:highlight w:val="cyan"/>
        </w:rPr>
        <w:t>Climate change</w:t>
      </w:r>
      <w:r w:rsidRPr="007B5BC7">
        <w:rPr>
          <w:rStyle w:val="StyleUnderline"/>
        </w:rPr>
        <w:t xml:space="preserve"> has done more than alter the landscape—it </w:t>
      </w:r>
      <w:r w:rsidRPr="006D7386">
        <w:rPr>
          <w:rStyle w:val="StyleUnderline"/>
          <w:highlight w:val="cyan"/>
        </w:rPr>
        <w:t>has rewritten the strategic calculus of the region</w:t>
      </w:r>
      <w:r w:rsidRPr="007E0F19">
        <w:rPr>
          <w:sz w:val="8"/>
        </w:rPr>
        <w:t>, exposing new vulnerabilities and opportunities that the United States cannot overlook. Russia and China are aggressively positioning themselves for Arctic dominance, while the US response has remained cautious, reactive, and dangerously slow. Although “monitor-and-respond” can be a valuable strategy in some instances, it will likely prove wholly insufficient to respond to the unfolding realities of this emerging seascape.</w:t>
      </w:r>
    </w:p>
    <w:p w14:paraId="53BD6E7D" w14:textId="77777777" w:rsidR="00E01026" w:rsidRDefault="00E01026" w:rsidP="00E01026">
      <w:r w:rsidRPr="007B5BC7">
        <w:rPr>
          <w:rStyle w:val="StyleUnderline"/>
        </w:rPr>
        <w:t xml:space="preserve">History warns us that </w:t>
      </w:r>
      <w:r w:rsidRPr="006D7386">
        <w:rPr>
          <w:rStyle w:val="StyleUnderline"/>
          <w:highlight w:val="cyan"/>
        </w:rPr>
        <w:t>those who fail to adapt to emerging battlefields cede the advantage to those who do</w:t>
      </w:r>
      <w:r w:rsidRPr="007E0F19">
        <w:rPr>
          <w:sz w:val="8"/>
        </w:rPr>
        <w:t xml:space="preserve">. The Arctic, once an afterthought in military and geopolitical planning, is fast becoming the new frontier in global strategic competition. As new trade routes emerge, resource claims solidify, and military posturing escalates, the United States must transition from passive observation to active presence. </w:t>
      </w:r>
      <w:r w:rsidRPr="006D7386">
        <w:rPr>
          <w:rStyle w:val="StyleUnderline"/>
          <w:highlight w:val="cyan"/>
        </w:rPr>
        <w:t>We must</w:t>
      </w:r>
      <w:r w:rsidRPr="007B5BC7">
        <w:rPr>
          <w:rStyle w:val="StyleUnderline"/>
        </w:rPr>
        <w:t xml:space="preserve"> </w:t>
      </w:r>
      <w:r w:rsidRPr="007E0F19">
        <w:rPr>
          <w:sz w:val="8"/>
        </w:rPr>
        <w:t>invest in icebreakers,</w:t>
      </w:r>
      <w:r w:rsidRPr="007B5BC7">
        <w:rPr>
          <w:rStyle w:val="StyleUnderline"/>
        </w:rPr>
        <w:t xml:space="preserve"> </w:t>
      </w:r>
      <w:r w:rsidRPr="006D7386">
        <w:rPr>
          <w:rStyle w:val="StyleUnderline"/>
          <w:highlight w:val="cyan"/>
        </w:rPr>
        <w:t>bolster Arctic forces, expand infrastructure</w:t>
      </w:r>
      <w:r w:rsidRPr="007B5BC7">
        <w:rPr>
          <w:rStyle w:val="StyleUnderline"/>
        </w:rPr>
        <w:t xml:space="preserve">, and make Arctic training a core element of military education. </w:t>
      </w:r>
      <w:r w:rsidRPr="006D7386">
        <w:rPr>
          <w:rStyle w:val="StyleUnderline"/>
          <w:highlight w:val="cyan"/>
        </w:rPr>
        <w:t>We cannot wait</w:t>
      </w:r>
      <w:r w:rsidRPr="007B5BC7">
        <w:rPr>
          <w:rStyle w:val="StyleUnderline"/>
        </w:rPr>
        <w:t xml:space="preserve"> until the Arctic is fully blue to recognize its strategic value; </w:t>
      </w:r>
      <w:r w:rsidRPr="006D7386">
        <w:rPr>
          <w:rStyle w:val="StyleUnderline"/>
          <w:highlight w:val="cyan"/>
        </w:rPr>
        <w:t>we must act now</w:t>
      </w:r>
      <w:r>
        <w:t>.</w:t>
      </w:r>
    </w:p>
    <w:p w14:paraId="7FBCCB82" w14:textId="61E57B44" w:rsidR="00E01026" w:rsidRDefault="00E01026" w:rsidP="00E01026">
      <w:pPr>
        <w:pStyle w:val="Heading3"/>
      </w:pPr>
      <w:r>
        <w:t>2AC- AT: Trade turn</w:t>
      </w:r>
    </w:p>
    <w:p w14:paraId="08D83DF4" w14:textId="77777777" w:rsidR="00E01026" w:rsidRDefault="00E01026" w:rsidP="00E01026">
      <w:pPr>
        <w:pStyle w:val="Heading4"/>
      </w:pPr>
      <w:r>
        <w:t xml:space="preserve">Maritime trade is already transitioning to green energy </w:t>
      </w:r>
      <w:proofErr w:type="spellStart"/>
      <w:r>
        <w:t>bc</w:t>
      </w:r>
      <w:proofErr w:type="spellEnd"/>
      <w:r>
        <w:t xml:space="preserve"> of limits on oil</w:t>
      </w:r>
    </w:p>
    <w:p w14:paraId="6ACD79B4" w14:textId="77777777" w:rsidR="00E01026" w:rsidRDefault="00E01026" w:rsidP="00E01026">
      <w:r>
        <w:rPr>
          <w:rStyle w:val="Style13ptBold"/>
        </w:rPr>
        <w:t>Nautilus Shipping ‘24</w:t>
      </w:r>
      <w:r>
        <w:t xml:space="preserve">(Nautilus Shipping, </w:t>
      </w:r>
      <w:r w:rsidRPr="00E2425D">
        <w:t>Nautilus Shipping delivers tailored solutions that keep fleet</w:t>
      </w:r>
      <w:r>
        <w:t>s</w:t>
      </w:r>
      <w:r w:rsidRPr="00E2425D">
        <w:t xml:space="preserve"> running smoothly and efficiently</w:t>
      </w:r>
      <w:r>
        <w:t xml:space="preserve">, </w:t>
      </w:r>
      <w:r w:rsidRPr="00E2425D">
        <w:t>December 24, 2024</w:t>
      </w:r>
      <w:r>
        <w:t>,</w:t>
      </w:r>
      <w:r w:rsidRPr="00E2425D">
        <w:t xml:space="preserve"> </w:t>
      </w:r>
      <w:r>
        <w:t>“</w:t>
      </w:r>
      <w:r w:rsidRPr="00E2425D">
        <w:t>The Green Energy Transition in Maritime Trade: A Path to Net-Zero by 2050</w:t>
      </w:r>
      <w:r>
        <w:t xml:space="preserve">” </w:t>
      </w:r>
      <w:hyperlink r:id="rId12" w:history="1">
        <w:r w:rsidRPr="00AF6384">
          <w:rPr>
            <w:rStyle w:val="Hyperlink"/>
          </w:rPr>
          <w:t>https://www.nautilusshipping.com/news-and-insights/the-green-energy-transition-in-maritime-trade-a-path-to-net-zero-by-2050</w:t>
        </w:r>
      </w:hyperlink>
      <w:r>
        <w:t>); LF</w:t>
      </w:r>
    </w:p>
    <w:p w14:paraId="67C2D3D7" w14:textId="77777777" w:rsidR="00E01026" w:rsidRPr="00F3262E" w:rsidRDefault="00E01026" w:rsidP="00E01026">
      <w:pPr>
        <w:rPr>
          <w:sz w:val="16"/>
        </w:rPr>
      </w:pPr>
      <w:r w:rsidRPr="00F3262E">
        <w:rPr>
          <w:sz w:val="16"/>
        </w:rPr>
        <w:t>What Are Carbon Emissions and Why Is Net-Zero Important?</w:t>
      </w:r>
    </w:p>
    <w:p w14:paraId="3845DD36" w14:textId="77777777" w:rsidR="00E01026" w:rsidRPr="00F3262E" w:rsidRDefault="00E01026" w:rsidP="00E01026">
      <w:pPr>
        <w:rPr>
          <w:sz w:val="16"/>
        </w:rPr>
      </w:pPr>
      <w:r w:rsidRPr="00F3262E">
        <w:rPr>
          <w:sz w:val="16"/>
        </w:rPr>
        <w:t>Understanding Carbon Emissions</w:t>
      </w:r>
    </w:p>
    <w:p w14:paraId="6B442EFD" w14:textId="77777777" w:rsidR="00E01026" w:rsidRPr="00F3262E" w:rsidRDefault="00E01026" w:rsidP="00E01026">
      <w:pPr>
        <w:rPr>
          <w:sz w:val="16"/>
        </w:rPr>
      </w:pPr>
      <w:r w:rsidRPr="00F3262E">
        <w:rPr>
          <w:sz w:val="16"/>
        </w:rPr>
        <w:t>Carbon emissions refer to the release of carbon dioxide (CO₂) and other greenhouse gases into the atmosphere. These gases trap heat, causing global temperatures to rise—a phenomenon known as the greenhouse effect. The maritime industry contributes to carbon emissions through the combustion of fossil fuels, both during vessel operation and in port activities.</w:t>
      </w:r>
    </w:p>
    <w:p w14:paraId="31CB9FF7" w14:textId="77777777" w:rsidR="00E01026" w:rsidRPr="00F3262E" w:rsidRDefault="00E01026" w:rsidP="00E01026">
      <w:pPr>
        <w:rPr>
          <w:sz w:val="16"/>
        </w:rPr>
      </w:pPr>
      <w:r w:rsidRPr="00F3262E">
        <w:rPr>
          <w:sz w:val="16"/>
        </w:rPr>
        <w:t xml:space="preserve">Why Net-Zero Matters </w:t>
      </w:r>
    </w:p>
    <w:p w14:paraId="6BC48A8A" w14:textId="77777777" w:rsidR="00E01026" w:rsidRPr="00F3262E" w:rsidRDefault="00E01026" w:rsidP="00E01026">
      <w:pPr>
        <w:rPr>
          <w:rStyle w:val="Emphasis"/>
        </w:rPr>
      </w:pPr>
      <w:r w:rsidRPr="00E2425D">
        <w:rPr>
          <w:rStyle w:val="StyleUnderline"/>
        </w:rPr>
        <w:t xml:space="preserve">Charting the Course to Net Zero: A Pathway to IMO’s Maritime </w:t>
      </w:r>
      <w:proofErr w:type="spellStart"/>
      <w:r w:rsidRPr="00F3262E">
        <w:rPr>
          <w:rStyle w:val="Emphasis"/>
        </w:rPr>
        <w:t>Decarbonisation</w:t>
      </w:r>
      <w:proofErr w:type="spellEnd"/>
      <w:r w:rsidRPr="00F3262E">
        <w:rPr>
          <w:rStyle w:val="Emphasis"/>
        </w:rPr>
        <w:t xml:space="preserve"> Goal by 2050 </w:t>
      </w:r>
    </w:p>
    <w:p w14:paraId="6E03B8BB" w14:textId="77777777" w:rsidR="00E01026" w:rsidRPr="00F3262E" w:rsidRDefault="00E01026" w:rsidP="00E01026">
      <w:pPr>
        <w:rPr>
          <w:sz w:val="16"/>
        </w:rPr>
      </w:pPr>
      <w:r w:rsidRPr="00F3262E">
        <w:rPr>
          <w:sz w:val="16"/>
        </w:rPr>
        <w:t>Net-zero means balancing the amount of greenhouse gases emitted with an equivalent amount removed from the atmosphere. Achieving net-zero by 2050 is essential to limit global temperature rise to 1.5°C, as outlined in the Paris Agreement. This goal is critical to mitigating the worst impacts of climate change, including extreme weather, rising sea levels, and biodiversity loss.</w:t>
      </w:r>
    </w:p>
    <w:p w14:paraId="1FD2CDA7" w14:textId="77777777" w:rsidR="00E01026" w:rsidRPr="00F3262E" w:rsidRDefault="00E01026" w:rsidP="00E01026">
      <w:pPr>
        <w:rPr>
          <w:sz w:val="16"/>
        </w:rPr>
      </w:pPr>
      <w:r w:rsidRPr="00F3262E">
        <w:rPr>
          <w:sz w:val="16"/>
        </w:rPr>
        <w:t>Key Facts About Carbon Emissions and Usage 1. Maritime Emissions Contribution: Shipping accounts for 3% of global emissions—more than the entire airline industry! 2. Impact of Large Vessels: A single large cargo ship can emit as much sulfur as 50 million cars in a year. 3. Emission Projections: Without intervention, shipping emissions could rise by up to 50% to 250% by 2050 due to growing trade demands. 4. Slow Steaming: Reducing ship speeds by just 10% can lower fuel consumption by nearly 20%. 5. Future Potential: If the industry fully adopts low-carbon technologies, it could reduce emissions by 80% by 2040, showcasing its transformative potential.</w:t>
      </w:r>
    </w:p>
    <w:p w14:paraId="752852E9" w14:textId="77777777" w:rsidR="00E01026" w:rsidRDefault="00E01026" w:rsidP="00E01026">
      <w:r>
        <w:t>Energy Usage by 2050: Demand and Supply</w:t>
      </w:r>
    </w:p>
    <w:p w14:paraId="2701AD48" w14:textId="77777777" w:rsidR="00E01026" w:rsidRDefault="00E01026" w:rsidP="00E01026">
      <w:r>
        <w:t xml:space="preserve">As global trade continues to expand, energy demand in the maritime sector is expected to rise significantly. The International Energy Agency (IEA) projects that electricity could account for 50% of final energy consumption by 2050, driven by advancements in renewable energy and electrification. </w:t>
      </w:r>
      <w:r w:rsidRPr="00E2425D">
        <w:rPr>
          <w:rStyle w:val="StyleUnderline"/>
        </w:rPr>
        <w:t xml:space="preserve">However, the maritime sector’s </w:t>
      </w:r>
      <w:r w:rsidRPr="00E2425D">
        <w:rPr>
          <w:rStyle w:val="Emphasis"/>
        </w:rPr>
        <w:t>reliance on oil is expected to decline</w:t>
      </w:r>
      <w:r w:rsidRPr="00E2425D">
        <w:rPr>
          <w:rStyle w:val="StyleUnderline"/>
        </w:rPr>
        <w:t xml:space="preserve"> as alternative fuels become more widespread.</w:t>
      </w:r>
    </w:p>
    <w:p w14:paraId="066167B8" w14:textId="77777777" w:rsidR="00E01026" w:rsidRPr="00E2425D" w:rsidRDefault="00E01026" w:rsidP="00E01026">
      <w:pPr>
        <w:rPr>
          <w:rStyle w:val="StyleUnderline"/>
        </w:rPr>
      </w:pPr>
      <w:r>
        <w:t xml:space="preserve">Decline of Oil and Its Implications Oil currently supplies 80% of the maritime sector’s energy needs. </w:t>
      </w:r>
      <w:r w:rsidRPr="00E2425D">
        <w:rPr>
          <w:rStyle w:val="StyleUnderline"/>
        </w:rPr>
        <w:t xml:space="preserve">However, with </w:t>
      </w:r>
      <w:r w:rsidRPr="00E2425D">
        <w:rPr>
          <w:rStyle w:val="Emphasis"/>
        </w:rPr>
        <w:t>finite reserves</w:t>
      </w:r>
      <w:r w:rsidRPr="00E2425D">
        <w:rPr>
          <w:rStyle w:val="StyleUnderline"/>
        </w:rPr>
        <w:t xml:space="preserve"> and increasing environmental regulations, oil production is expected to decline. This shift could create an energy gap that must be filled by low-carbon and renewable energy sources.</w:t>
      </w:r>
      <w:r>
        <w:t xml:space="preserve"> The decline in oil use is both a challenge and an opportunity</w:t>
      </w:r>
      <w:r w:rsidRPr="00E2425D">
        <w:rPr>
          <w:rStyle w:val="StyleUnderline"/>
        </w:rPr>
        <w:t xml:space="preserve">. It </w:t>
      </w:r>
      <w:r w:rsidRPr="00E2425D">
        <w:rPr>
          <w:rStyle w:val="Emphasis"/>
        </w:rPr>
        <w:t>forces the maritime sector to innovate and adopt cleaner energy sources</w:t>
      </w:r>
      <w:r w:rsidRPr="00E2425D">
        <w:rPr>
          <w:rStyle w:val="StyleUnderline"/>
        </w:rPr>
        <w:t>, accelerating the shift toward sustainable practices.</w:t>
      </w:r>
    </w:p>
    <w:p w14:paraId="61D4B909" w14:textId="77777777" w:rsidR="00E01026" w:rsidRDefault="00E01026" w:rsidP="00E01026">
      <w:r>
        <w:t xml:space="preserve">Greener Energy Source Transitions </w:t>
      </w:r>
      <w:r w:rsidRPr="00E2425D">
        <w:rPr>
          <w:rStyle w:val="StyleUnderline"/>
        </w:rPr>
        <w:t xml:space="preserve">The maritime industry is exploring </w:t>
      </w:r>
      <w:r w:rsidRPr="00F3262E">
        <w:rPr>
          <w:rStyle w:val="Emphasis"/>
        </w:rPr>
        <w:t>several alternative energy sources</w:t>
      </w:r>
      <w:r w:rsidRPr="00E2425D">
        <w:rPr>
          <w:rStyle w:val="StyleUnderline"/>
        </w:rPr>
        <w:t xml:space="preserve"> to reduce its carbon footprint: 1. Liquefied Natural Gas (LNG): While not entirely carbon-neutral, LNG offers a 20% reduction in CO₂ emissions compared to traditional marine fuels. 2. Methanol and Ammonia: These alternative fuels are gaining traction due to their potential for near-zero emissions when produced from renewable sources. 3. Hydrogen: A promising option for achieving net-zero, hydrogen can be used as a fuel directly or as a base for ammonia production. 4. Wind-Assisted Propulsion: Technologies like rotor sails and kite systems harness wind energy to supplement traditional fuels, reducing emissions. 5. Biofuels: Derived from organic materials, biofuels are renewable and emit fewer greenhouse gases</w:t>
      </w:r>
      <w:r>
        <w:t>.</w:t>
      </w:r>
    </w:p>
    <w:p w14:paraId="38CB7B24" w14:textId="77777777" w:rsidR="00E01026" w:rsidRDefault="00E01026" w:rsidP="00E01026">
      <w:r>
        <w:t>Lower Carbon Solutions</w:t>
      </w:r>
    </w:p>
    <w:p w14:paraId="713FEAFE" w14:textId="77777777" w:rsidR="00E01026" w:rsidRPr="00F3262E" w:rsidRDefault="00E01026" w:rsidP="00E01026">
      <w:pPr>
        <w:rPr>
          <w:u w:val="single"/>
        </w:rPr>
      </w:pPr>
      <w:r w:rsidRPr="00E2425D">
        <w:rPr>
          <w:rStyle w:val="StyleUnderline"/>
        </w:rPr>
        <w:t>Transitioning to greener energy requires both technological innovation and operational efficiency.</w:t>
      </w:r>
    </w:p>
    <w:p w14:paraId="3C270716" w14:textId="77777777" w:rsidR="00E01026" w:rsidRPr="00F3262E" w:rsidRDefault="00E01026" w:rsidP="00E01026">
      <w:pPr>
        <w:rPr>
          <w:u w:val="single"/>
        </w:rPr>
      </w:pPr>
      <w:r>
        <w:t xml:space="preserve">Energy-Efficient Designs </w:t>
      </w:r>
      <w:r w:rsidRPr="00E2425D">
        <w:rPr>
          <w:rStyle w:val="StyleUnderline"/>
        </w:rPr>
        <w:t xml:space="preserve">New ship designs with </w:t>
      </w:r>
      <w:r w:rsidRPr="00F3262E">
        <w:rPr>
          <w:rStyle w:val="Emphasis"/>
        </w:rPr>
        <w:t xml:space="preserve">streamlined hulls </w:t>
      </w:r>
      <w:r w:rsidRPr="00E2425D">
        <w:rPr>
          <w:rStyle w:val="StyleUnderline"/>
        </w:rPr>
        <w:t xml:space="preserve">and </w:t>
      </w:r>
      <w:r w:rsidRPr="00F3262E">
        <w:rPr>
          <w:rStyle w:val="Emphasis"/>
        </w:rPr>
        <w:t>advanced propulsion</w:t>
      </w:r>
      <w:r w:rsidRPr="00E2425D">
        <w:rPr>
          <w:rStyle w:val="StyleUnderline"/>
        </w:rPr>
        <w:t xml:space="preserve"> systems can significantly reduce fuel consumption. Retrofitting existing ships with energy-saving technologies like air lubrication systems and waste heat recovery can also help lower emissions.</w:t>
      </w:r>
    </w:p>
    <w:p w14:paraId="4047B7BA" w14:textId="77777777" w:rsidR="00E01026" w:rsidRPr="00F3262E" w:rsidRDefault="00E01026" w:rsidP="00E01026">
      <w:pPr>
        <w:rPr>
          <w:u w:val="single"/>
        </w:rPr>
      </w:pPr>
      <w:r w:rsidRPr="00E2425D">
        <w:rPr>
          <w:rStyle w:val="StyleUnderline"/>
        </w:rPr>
        <w:t>Digitalization and Automation Digital tools like advanced analytics, artificial intelligence, and blockchain can optimize logistics, improve fuel efficiency, and reduce idle times in ports. Automated systems can also improve the precision of fuel usage and minimize waste.</w:t>
      </w:r>
    </w:p>
    <w:p w14:paraId="1A602128" w14:textId="77777777" w:rsidR="00E01026" w:rsidRDefault="00E01026" w:rsidP="00E01026">
      <w:r>
        <w:t>Carbon Capture and Storage (CCS)</w:t>
      </w:r>
    </w:p>
    <w:p w14:paraId="74E4B30D" w14:textId="77777777" w:rsidR="00E01026" w:rsidRDefault="00E01026" w:rsidP="00E01026">
      <w:r w:rsidRPr="00F3262E">
        <w:rPr>
          <w:rStyle w:val="Emphasis"/>
        </w:rPr>
        <w:t>Onboard CCS systems capture CO₂ emissions from ship exhaust and store them for later use or disposal.</w:t>
      </w:r>
      <w:r w:rsidRPr="00E2425D">
        <w:rPr>
          <w:rStyle w:val="StyleUnderline"/>
        </w:rPr>
        <w:t xml:space="preserve"> </w:t>
      </w:r>
      <w:r>
        <w:t>While still in its early stages, this technology holds promise for reducing emissions from existing vessels.</w:t>
      </w:r>
    </w:p>
    <w:p w14:paraId="04B5EA6B" w14:textId="77777777" w:rsidR="00E01026" w:rsidRPr="00E2425D" w:rsidRDefault="00E01026" w:rsidP="00E01026">
      <w:pPr>
        <w:rPr>
          <w:rStyle w:val="StyleUnderline"/>
        </w:rPr>
      </w:pPr>
      <w:r>
        <w:t xml:space="preserve">How 2050 Looks for Maritime Trade with a Green Transition </w:t>
      </w:r>
      <w:r w:rsidRPr="00E2425D">
        <w:rPr>
          <w:rStyle w:val="StyleUnderline"/>
        </w:rPr>
        <w:t>By 2050, the maritime industry could be transformed by the widespread adoption of green technologies and fuels. 1. Zero-Emission Ships: The majority of vessels will run on renewable fuels like hydrogen, ammonia, or methanol. 2. Green Ports: Ports will be powered by renewable energy, equipped with electric charging stations, and optimized for just-in-time arrivals. 3. Digital Integration: Advanced digital systems will enable seamless coordination across the supply chain, reducing inefficiencies and emissions. 4. Circular Economy Practices: Recycling and reusing ship materials will become standard, further reducing the industry’s environmental footprint. 5. Energy Corridors: Green shipping corridors will connect major ports, enabling efficient and sustainable maritime trade. This transformation will not only reduce emissions but also create economic opportunities, including millions of new jobs in clean energy sectors. It will also enhance the industry’s resilience to climate change and energy market fluctuations.</w:t>
      </w:r>
    </w:p>
    <w:p w14:paraId="51EEC58A" w14:textId="77777777" w:rsidR="00E01026" w:rsidRPr="00F3262E" w:rsidRDefault="00E01026" w:rsidP="00E01026"/>
    <w:p w14:paraId="501D2197" w14:textId="77777777" w:rsidR="00E01026" w:rsidRPr="00F3262E" w:rsidRDefault="00E01026" w:rsidP="00E01026"/>
    <w:p w14:paraId="089E6B43" w14:textId="77777777" w:rsidR="00E01026" w:rsidRDefault="00E01026" w:rsidP="00E01026">
      <w:pPr>
        <w:pStyle w:val="Heading4"/>
      </w:pPr>
      <w:r>
        <w:t>Better infrastructure and access is key to environmental security – bad card</w:t>
      </w:r>
    </w:p>
    <w:p w14:paraId="40858ECE" w14:textId="77777777" w:rsidR="00E01026" w:rsidRPr="00F04E52" w:rsidRDefault="00E01026" w:rsidP="00E01026">
      <w:r w:rsidRPr="00F04E52">
        <w:rPr>
          <w:rStyle w:val="Style13ptBold"/>
        </w:rPr>
        <w:t>Crouser ‘16</w:t>
      </w:r>
      <w:r>
        <w:t xml:space="preserve">(Griffith Couser - </w:t>
      </w:r>
      <w:r>
        <w:rPr>
          <w:rFonts w:ascii="Karla" w:hAnsi="Karla"/>
          <w:color w:val="000000"/>
          <w:sz w:val="21"/>
          <w:szCs w:val="21"/>
          <w:shd w:val="clear" w:color="auto" w:fill="FFFFFF"/>
        </w:rPr>
        <w:t>University of Washington, where he majored in International Studies with a specialty in security studies, Master of Science (MSc) in Sustainable Development, Head of Business Development at Polar Research and Policy Initiative</w:t>
      </w:r>
      <w:r>
        <w:t xml:space="preserve"> and the Department of Earth Sciences, Uppsala University Published at Department of Earth Sciences, Uppsala University (www.geo.uu.se), Uppsala, 2016,</w:t>
      </w:r>
      <w:r w:rsidRPr="00F04E52">
        <w:t xml:space="preserve"> </w:t>
      </w:r>
      <w:r>
        <w:t xml:space="preserve">“The Case For Icebreakers,” </w:t>
      </w:r>
      <w:hyperlink r:id="rId13" w:history="1">
        <w:r w:rsidRPr="00AF6384">
          <w:rPr>
            <w:rStyle w:val="Hyperlink"/>
          </w:rPr>
          <w:t>https://www.diva-portal.org/smash/get/diva2:925023/FULLTEXT01.pdf</w:t>
        </w:r>
      </w:hyperlink>
      <w:r>
        <w:t>); LF</w:t>
      </w:r>
    </w:p>
    <w:p w14:paraId="5EC447C8" w14:textId="77777777" w:rsidR="00E01026" w:rsidRDefault="00E01026" w:rsidP="00E01026">
      <w:r>
        <w:t>The USCG’s Arctic Strategy proposes three objectives for their future activity in the region. First is ‘Improving Awareness’: “accurate awareness requires greater collection and sharing of maritime data, as well as increased cooperation in analyzing and disseminating near-real-time information” (USCG, 2013, p.22). This means building better shore infrastructure to assist in real-time monitoring and an active presence in the area. Second, ‘Modernizing Governance’, is the active strategy to involve all levels of government in maintaining a safe, secure, and stewarded maritime domain. This includes support for Arctic Council initiatives and accession to UNCLOS. Third, ‘Broadening Partnerships’, is similar to the previous objective. It endeavors to make the USCG an expert resource for other initiatives, to support and enhance understanding of the area and facilitate safe activity, and to promote an integrated approach to the region. Additionally, “</w:t>
      </w:r>
      <w:r w:rsidRPr="00F04E52">
        <w:rPr>
          <w:rStyle w:val="StyleUnderline"/>
        </w:rPr>
        <w:t>sustainable economic development in the Arctic is essential for increasing economic security</w:t>
      </w:r>
      <w:r>
        <w:t>” (p.34), which necessitates maintaining appropriate partnerships. Further aspirations include partnering with industry to facilitate best practices and better on-site preparedness for emergencies and spills, as well as placing USCG monitors and assets in the right places to monitor compliance and activity (p.35).</w:t>
      </w:r>
    </w:p>
    <w:p w14:paraId="2B02A06B" w14:textId="77777777" w:rsidR="00E01026" w:rsidRDefault="00E01026" w:rsidP="00E01026">
      <w:pPr>
        <w:rPr>
          <w:rStyle w:val="StyleUnderline"/>
        </w:rPr>
      </w:pPr>
      <w:r w:rsidRPr="00F04E52">
        <w:rPr>
          <w:rStyle w:val="StyleUnderline"/>
        </w:rPr>
        <w:t xml:space="preserve">Despite these simple, straightforward objectives and goals, the USCG faces many challenges in making them a reality. Foremost among them is its ability to operate effectively in the area, something which is hampered by a combination of sea ice, weather, and a lack of infrastructure. </w:t>
      </w:r>
      <w:r>
        <w:t xml:space="preserve">The closest USCG base to the Arctic Ocean capable of serving larger vessels is in Dutch Harbor, in the south west of Alaska. In the summer of 2012, the USCG deployed one cutter (a large patrol vessel), </w:t>
      </w:r>
      <w:r w:rsidRPr="00F04E52">
        <w:rPr>
          <w:rStyle w:val="StyleUnderline"/>
        </w:rPr>
        <w:t>two helicopters and support personnel to Barrow, Alaska as part of Operation Arctic Shield, however in the fall they had to leave due to a lack of support facilities for operability in the harsh Arctic winter. This sort of mobile presence, supplemented by shore infrastructure, is the preferred operating strategy in areas of high activity (USCG, 2013, p.36), however a lack of Alaskan infrastructure limits this to seasonal deployment.</w:t>
      </w:r>
    </w:p>
    <w:p w14:paraId="1ED0FDC4" w14:textId="77777777" w:rsidR="00E01026" w:rsidRDefault="00E01026" w:rsidP="00E01026">
      <w:r>
        <w:t>The USCG readily acknowledges that “</w:t>
      </w:r>
      <w:r w:rsidRPr="00F04E52">
        <w:rPr>
          <w:rStyle w:val="StyleUnderline"/>
        </w:rPr>
        <w:t>the Nation must plan for ice capable assets that can effectively carry out year-round search and rescue, environmental response, charting, scientific research, and other Arctic operations</w:t>
      </w:r>
      <w:r>
        <w:t>” (USCG, 2013, p.36), and that the “most capable surface unit would be a polar icebreaker. Polar icebreakers can transit safely in a variety of ice conditions and have the endurance to operate far from logistics bases" (O’Rourke, 2015, p.26). It also notes that the icebreaking capacity of the Coast Guard is limited. This is because the Polar Star, the nation’s only all-season heavy icebreaker, is already beyond her service life, and is using outdated technology. The USCG maintains that the ship is currently meeting their minimum capacity to fulfill essential missions (p.15), however it is slated to be retired before a potential new icebreaker could be built. It also splits its time between the Arctic and Antarctic and must dock for periodic maintenance in Seattle. To fill this gap is the Healy, though it is only a medium icebreaker. This leaves the USCG with a limited and occasionally nonexistent capacity to operate in the Arctic during the winter. The lack of icebreakers, as compared to Russia’s large and modernizing fleet and Canada’s small but increasingly capable fleet, is simply due to a lack of funding.</w:t>
      </w:r>
      <w:r>
        <w:br/>
      </w:r>
    </w:p>
    <w:p w14:paraId="7C92BEFC" w14:textId="7CB77F74" w:rsidR="00E01026" w:rsidRDefault="00E01026" w:rsidP="00E01026">
      <w:pPr>
        <w:pStyle w:val="Heading3"/>
      </w:pPr>
      <w:r>
        <w:t>2AC - AT: no arctic war</w:t>
      </w:r>
    </w:p>
    <w:p w14:paraId="24B5CBC6" w14:textId="77777777" w:rsidR="00E01026" w:rsidRPr="005B00BF" w:rsidRDefault="00E01026" w:rsidP="00E01026">
      <w:pPr>
        <w:pStyle w:val="Heading4"/>
      </w:pPr>
      <w:r>
        <w:t>Russian economic and strategic interests make arctic war more likely</w:t>
      </w:r>
    </w:p>
    <w:p w14:paraId="6D573914" w14:textId="77777777" w:rsidR="00E01026" w:rsidRDefault="00E01026" w:rsidP="00E01026">
      <w:r w:rsidRPr="005B00BF">
        <w:rPr>
          <w:rStyle w:val="Style13ptBold"/>
        </w:rPr>
        <w:t>Geri ‘24</w:t>
      </w:r>
      <w:r>
        <w:t>(Maurizio Geri - Former NATO analyst, Italian Navy Lieutenant POLAD reservist and postdoctoral researcher at the George Mason University and EU Marie Curie Fellow</w:t>
      </w:r>
      <w:r w:rsidRPr="005B00BF">
        <w:t xml:space="preserve">, 2-16-2024, "War with Russia will start in the Arctic, unless leaders move to stop climate change," Friends of Europe, </w:t>
      </w:r>
      <w:hyperlink r:id="rId14" w:history="1">
        <w:r w:rsidRPr="00AF6384">
          <w:rPr>
            <w:rStyle w:val="Hyperlink"/>
          </w:rPr>
          <w:t>https://www.friendsofeurope.org/insights/critical-thinking-war-with-russia-will-start-in-the-arctic-unless-leaders-at-the-munich-security-conference-move-to-stop-climate-change/</w:t>
        </w:r>
      </w:hyperlink>
      <w:r>
        <w:t>); LF</w:t>
      </w:r>
    </w:p>
    <w:p w14:paraId="46359F6A" w14:textId="77777777" w:rsidR="00E01026" w:rsidRDefault="00E01026" w:rsidP="00E01026"/>
    <w:p w14:paraId="123175C2" w14:textId="77777777" w:rsidR="00E01026" w:rsidRPr="005B00BF" w:rsidRDefault="00E01026" w:rsidP="00E01026">
      <w:pPr>
        <w:rPr>
          <w:rStyle w:val="StyleUnderline"/>
        </w:rPr>
      </w:pPr>
      <w:r w:rsidRPr="005B00BF">
        <w:rPr>
          <w:rStyle w:val="StyleUnderline"/>
        </w:rPr>
        <w:t>With Russia holding over 53% of the Arctic Ocean coastline, Vladimir Putin believes domination of the region’s resources is critical to the economic survival of his regime</w:t>
      </w:r>
    </w:p>
    <w:p w14:paraId="0E7F5B90" w14:textId="77777777" w:rsidR="00E01026" w:rsidRPr="005B00BF" w:rsidRDefault="00E01026" w:rsidP="00E01026">
      <w:pPr>
        <w:rPr>
          <w:rStyle w:val="StyleUnderline"/>
        </w:rPr>
      </w:pPr>
      <w:r w:rsidRPr="005B00BF">
        <w:rPr>
          <w:rStyle w:val="StyleUnderline"/>
        </w:rPr>
        <w:t>To many, the idea that increased tensions sparked by Russia’s attacks on Ukraine could lurch towards a wider European conflict seems not only probable but inevitable.</w:t>
      </w:r>
    </w:p>
    <w:p w14:paraId="46E84CBF" w14:textId="77777777" w:rsidR="00E01026" w:rsidRDefault="00E01026" w:rsidP="00E01026">
      <w:r>
        <w:t>However, amid the drumbeats of international conflict, one crucial factor is being overlooked:  the impact of climate change as a potential trigger for war.</w:t>
      </w:r>
    </w:p>
    <w:p w14:paraId="58D52662" w14:textId="77777777" w:rsidR="00E01026" w:rsidRDefault="00E01026" w:rsidP="00E01026">
      <w:r>
        <w:t>NATO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w:t>
      </w:r>
    </w:p>
    <w:p w14:paraId="042E6621" w14:textId="77777777" w:rsidR="00E01026" w:rsidRPr="005B00BF" w:rsidRDefault="00E01026" w:rsidP="00E01026">
      <w:pPr>
        <w:rPr>
          <w:rStyle w:val="StyleUnderline"/>
        </w:rPr>
      </w:pPr>
      <w:r w:rsidRPr="005B00BF">
        <w:rPr>
          <w:rStyle w:val="StyleUnderline"/>
        </w:rPr>
        <w:t xml:space="preserve">NATO </w:t>
      </w:r>
      <w:proofErr w:type="spellStart"/>
      <w:r w:rsidRPr="005B00BF">
        <w:rPr>
          <w:rStyle w:val="StyleUnderline"/>
        </w:rPr>
        <w:t>recognises</w:t>
      </w:r>
      <w:proofErr w:type="spellEnd"/>
      <w:r w:rsidRPr="005B00BF">
        <w:rPr>
          <w:rStyle w:val="StyleUnderline"/>
        </w:rPr>
        <w:t xml:space="preserve"> climate change as a ‘threat amplifier’ for traditional security issues, but it needs to go further as studies indicate global warming is already rapidly accelerating the likelihood of armed conflict, especially in the Arctic.</w:t>
      </w:r>
    </w:p>
    <w:p w14:paraId="0310C261" w14:textId="77777777" w:rsidR="00E01026" w:rsidRPr="005B00BF" w:rsidRDefault="00E01026" w:rsidP="00E01026">
      <w:pPr>
        <w:rPr>
          <w:rStyle w:val="Emphasis"/>
        </w:rPr>
      </w:pPr>
      <w:r w:rsidRPr="005B00BF">
        <w:rPr>
          <w:rStyle w:val="StyleUnderline"/>
        </w:rPr>
        <w:t xml:space="preserve">Arctic icecaps are melting at record rates, making deposits of gas, oil  and minerals  worth trillions of dollars accessible for the first time. Over the coming years, </w:t>
      </w:r>
      <w:r w:rsidRPr="005B00BF">
        <w:rPr>
          <w:rStyle w:val="Emphasis"/>
        </w:rPr>
        <w:t>this will spark a race for Arctic dominance that Russia is hellbent on winning.</w:t>
      </w:r>
    </w:p>
    <w:p w14:paraId="34FDB42B" w14:textId="77777777" w:rsidR="00E01026" w:rsidRPr="005B00BF" w:rsidRDefault="00E01026" w:rsidP="00E01026">
      <w:pPr>
        <w:rPr>
          <w:rStyle w:val="StyleUnderline"/>
        </w:rPr>
      </w:pPr>
      <w:r w:rsidRPr="005B00BF">
        <w:rPr>
          <w:rStyle w:val="StyleUnderline"/>
        </w:rPr>
        <w:t xml:space="preserve">With Russia holding over 53% of the Arctic Ocean coastline, Vladimir </w:t>
      </w:r>
      <w:r w:rsidRPr="005B00BF">
        <w:rPr>
          <w:rStyle w:val="Emphasis"/>
        </w:rPr>
        <w:t>Putin believes domination of the region’s resources is critical to the economic survival of his regime</w:t>
      </w:r>
      <w:r w:rsidRPr="005B00BF">
        <w:rPr>
          <w:rStyle w:val="StyleUnderline"/>
        </w:rPr>
        <w:t>. The Arctic is estimated to hold 412 billion barrels of oil and gas, about 22% of the world’s undiscovered reserves.</w:t>
      </w:r>
    </w:p>
    <w:p w14:paraId="03F5A08E" w14:textId="77777777" w:rsidR="00E01026" w:rsidRPr="005B00BF" w:rsidRDefault="00E01026" w:rsidP="00E01026">
      <w:pPr>
        <w:rPr>
          <w:rStyle w:val="StyleUnderline"/>
        </w:rPr>
      </w:pPr>
      <w:r>
        <w:t xml:space="preserve">Putin is hardly trying to hide his agenda. </w:t>
      </w:r>
      <w:r w:rsidRPr="005B00BF">
        <w:rPr>
          <w:rStyle w:val="Emphasis"/>
        </w:rPr>
        <w:t>Russia already operates a third more Arctic military bases than the US</w:t>
      </w:r>
      <w:r w:rsidRPr="005B00BF">
        <w:rPr>
          <w:rStyle w:val="StyleUnderline"/>
        </w:rPr>
        <w:t xml:space="preserve"> and its NATO allies. Now Putin is moving soldiers, icebreakers, warships and submarines to the region, as well as conducting Arctic drills that test hypersonic missiles capable of evading American </w:t>
      </w:r>
      <w:proofErr w:type="spellStart"/>
      <w:r w:rsidRPr="005B00BF">
        <w:rPr>
          <w:rStyle w:val="StyleUnderline"/>
        </w:rPr>
        <w:t>defences</w:t>
      </w:r>
      <w:proofErr w:type="spellEnd"/>
      <w:r w:rsidRPr="005B00BF">
        <w:rPr>
          <w:rStyle w:val="StyleUnderline"/>
        </w:rPr>
        <w:t>.</w:t>
      </w:r>
    </w:p>
    <w:p w14:paraId="011D2448" w14:textId="77777777" w:rsidR="00E01026" w:rsidRDefault="00E01026" w:rsidP="00E01026">
      <w:pPr>
        <w:rPr>
          <w:rStyle w:val="StyleUnderline"/>
        </w:rPr>
      </w:pPr>
      <w:r w:rsidRPr="005B00BF">
        <w:rPr>
          <w:rStyle w:val="StyleUnderline"/>
        </w:rPr>
        <w:t>His propaganda machine regularly releases pictures of troops training in white fatigues and clutching assault weapons as they zip over the snow on sleighs pulled by reindeer.</w:t>
      </w:r>
    </w:p>
    <w:p w14:paraId="56059694" w14:textId="77777777" w:rsidR="00E01026" w:rsidRDefault="00E01026" w:rsidP="00E01026">
      <w:pPr>
        <w:rPr>
          <w:rStyle w:val="StyleUnderline"/>
        </w:rPr>
      </w:pPr>
    </w:p>
    <w:p w14:paraId="2F6E7CFE" w14:textId="77777777" w:rsidR="00E01026" w:rsidRDefault="00E01026" w:rsidP="00E01026">
      <w:pPr>
        <w:pStyle w:val="Heading4"/>
      </w:pPr>
      <w:r>
        <w:t xml:space="preserve">We’re </w:t>
      </w:r>
      <w:proofErr w:type="spellStart"/>
      <w:r>
        <w:t>barrelling</w:t>
      </w:r>
      <w:proofErr w:type="spellEnd"/>
      <w:r>
        <w:t xml:space="preserve"> toward war now</w:t>
      </w:r>
    </w:p>
    <w:p w14:paraId="3CBDD751" w14:textId="77777777" w:rsidR="00E01026" w:rsidRPr="00EE08AE" w:rsidRDefault="00E01026" w:rsidP="00E01026">
      <w:proofErr w:type="spellStart"/>
      <w:r w:rsidRPr="00212EA4">
        <w:rPr>
          <w:rStyle w:val="Style13ptBold"/>
        </w:rPr>
        <w:t>Werfelli</w:t>
      </w:r>
      <w:proofErr w:type="spellEnd"/>
      <w:r w:rsidRPr="00212EA4">
        <w:rPr>
          <w:rStyle w:val="Style13ptBold"/>
        </w:rPr>
        <w:t xml:space="preserve"> 24</w:t>
      </w:r>
      <w:r>
        <w:t xml:space="preserve">, Researcher and lecturer specializing in International Relations (Wissal, 10-14-2024, “The Arctic: A Risk of Escalating Conflicts” </w:t>
      </w:r>
      <w:r>
        <w:rPr>
          <w:i/>
          <w:iCs/>
        </w:rPr>
        <w:t>Trends</w:t>
      </w:r>
      <w:r>
        <w:t xml:space="preserve"> https://trendsresearch.org/insight/the-arctic-a-risk-of-escalating-conflicts/) </w:t>
      </w:r>
      <w:proofErr w:type="spellStart"/>
      <w:r>
        <w:t>wtk</w:t>
      </w:r>
      <w:proofErr w:type="spellEnd"/>
    </w:p>
    <w:p w14:paraId="59FA1D5C" w14:textId="77777777" w:rsidR="00E01026" w:rsidRPr="00AE5A73" w:rsidRDefault="00E01026" w:rsidP="00E01026">
      <w:pPr>
        <w:rPr>
          <w:sz w:val="16"/>
        </w:rPr>
      </w:pPr>
      <w:r w:rsidRPr="00F2286E">
        <w:rPr>
          <w:rStyle w:val="StyleUnderline"/>
          <w:highlight w:val="cyan"/>
        </w:rPr>
        <w:t xml:space="preserve">The Arctic is rapidly emerging </w:t>
      </w:r>
      <w:r w:rsidRPr="00F2286E">
        <w:rPr>
          <w:rStyle w:val="StyleUnderline"/>
        </w:rPr>
        <w:t>as</w:t>
      </w:r>
      <w:r w:rsidRPr="00212EA4">
        <w:rPr>
          <w:rStyle w:val="StyleUnderline"/>
        </w:rPr>
        <w:t xml:space="preserve"> one of the most geopolitically significant regions</w:t>
      </w:r>
      <w:r w:rsidRPr="00AE5A73">
        <w:rPr>
          <w:sz w:val="16"/>
        </w:rPr>
        <w:t xml:space="preserve"> in the 21st century. Climate Change and the melting of the ice floes in the Arctic Ocean have presented new opportunities, which has generated the issue of managing the polar region among the major international powers. The Arctic is once again becoming a major strategic problem due to two factors. The first is global </w:t>
      </w:r>
      <w:r w:rsidRPr="00F2286E">
        <w:rPr>
          <w:rStyle w:val="StyleUnderline"/>
          <w:highlight w:val="cyan"/>
        </w:rPr>
        <w:t>warming</w:t>
      </w:r>
      <w:r w:rsidRPr="00AE5A73">
        <w:rPr>
          <w:sz w:val="16"/>
        </w:rPr>
        <w:t xml:space="preserve"> which </w:t>
      </w:r>
      <w:r w:rsidRPr="00F2286E">
        <w:rPr>
          <w:rStyle w:val="StyleUnderline"/>
          <w:highlight w:val="cyan"/>
        </w:rPr>
        <w:t>accelerates</w:t>
      </w:r>
      <w:r w:rsidRPr="00AE5A73">
        <w:rPr>
          <w:sz w:val="16"/>
        </w:rPr>
        <w:t xml:space="preserve"> the prospects for </w:t>
      </w:r>
      <w:r w:rsidRPr="00F2286E">
        <w:rPr>
          <w:rStyle w:val="StyleUnderline"/>
          <w:highlight w:val="cyan"/>
        </w:rPr>
        <w:t>exploitation of</w:t>
      </w:r>
      <w:r w:rsidRPr="00AE5A73">
        <w:rPr>
          <w:sz w:val="16"/>
        </w:rPr>
        <w:t xml:space="preserve"> natural </w:t>
      </w:r>
      <w:r w:rsidRPr="00F2286E">
        <w:rPr>
          <w:rStyle w:val="StyleUnderline"/>
          <w:highlight w:val="cyan"/>
        </w:rPr>
        <w:t>resources</w:t>
      </w:r>
      <w:r w:rsidRPr="00AE5A73">
        <w:rPr>
          <w:sz w:val="16"/>
        </w:rPr>
        <w:t xml:space="preserve"> and of transit through sea lanes that shorten distances and push the riparian states to assert their interests and sovereignty over these spaces. The second is </w:t>
      </w:r>
      <w:r w:rsidRPr="00212EA4">
        <w:rPr>
          <w:rStyle w:val="StyleUnderline"/>
        </w:rPr>
        <w:t xml:space="preserve">the </w:t>
      </w:r>
      <w:r w:rsidRPr="00F2286E">
        <w:rPr>
          <w:rStyle w:val="StyleUnderline"/>
          <w:highlight w:val="cyan"/>
        </w:rPr>
        <w:t>global strategic competition</w:t>
      </w:r>
      <w:r w:rsidRPr="00AE5A73">
        <w:rPr>
          <w:sz w:val="16"/>
        </w:rPr>
        <w:t xml:space="preserve"> </w:t>
      </w:r>
      <w:r w:rsidRPr="00212EA4">
        <w:rPr>
          <w:rStyle w:val="StyleUnderline"/>
        </w:rPr>
        <w:t>between the</w:t>
      </w:r>
      <w:r w:rsidRPr="00AE5A73">
        <w:rPr>
          <w:sz w:val="16"/>
        </w:rPr>
        <w:t xml:space="preserve"> United States (</w:t>
      </w:r>
      <w:r w:rsidRPr="00212EA4">
        <w:rPr>
          <w:rStyle w:val="StyleUnderline"/>
        </w:rPr>
        <w:t>U.S.</w:t>
      </w:r>
      <w:r w:rsidRPr="00AE5A73">
        <w:rPr>
          <w:sz w:val="16"/>
        </w:rPr>
        <w:t xml:space="preserve">) and its allies, </w:t>
      </w:r>
      <w:r w:rsidRPr="00212EA4">
        <w:rPr>
          <w:rStyle w:val="StyleUnderline"/>
        </w:rPr>
        <w:t>Russia and China</w:t>
      </w:r>
      <w:r w:rsidRPr="00AE5A73">
        <w:rPr>
          <w:sz w:val="16"/>
        </w:rPr>
        <w:t xml:space="preserve">: it antagonizes relationships and </w:t>
      </w:r>
      <w:r w:rsidRPr="00F2286E">
        <w:rPr>
          <w:rStyle w:val="StyleUnderline"/>
          <w:highlight w:val="cyan"/>
        </w:rPr>
        <w:t>exacerbates disputes</w:t>
      </w:r>
      <w:r w:rsidRPr="00AE5A73">
        <w:rPr>
          <w:sz w:val="16"/>
        </w:rPr>
        <w:t xml:space="preserve"> hitherto managed through cooperation. </w:t>
      </w:r>
      <w:r w:rsidRPr="00F2286E">
        <w:rPr>
          <w:rStyle w:val="StyleUnderline"/>
          <w:highlight w:val="cyan"/>
        </w:rPr>
        <w:t>The Arctic has been</w:t>
      </w:r>
      <w:r w:rsidRPr="00F2286E">
        <w:rPr>
          <w:sz w:val="16"/>
          <w:highlight w:val="cyan"/>
        </w:rPr>
        <w:t xml:space="preserve"> </w:t>
      </w:r>
      <w:r w:rsidRPr="00F2286E">
        <w:rPr>
          <w:rStyle w:val="Emphasis"/>
          <w:highlight w:val="cyan"/>
        </w:rPr>
        <w:t>barreling toward conflict</w:t>
      </w:r>
      <w:r w:rsidRPr="00AE5A73">
        <w:rPr>
          <w:sz w:val="16"/>
        </w:rPr>
        <w:t xml:space="preserve"> for a long time. </w:t>
      </w:r>
      <w:r w:rsidRPr="00F2286E">
        <w:rPr>
          <w:rStyle w:val="StyleUnderline"/>
          <w:highlight w:val="cyan"/>
        </w:rPr>
        <w:t>As one of the only physical meeting points between three great powers</w:t>
      </w:r>
      <w:r w:rsidRPr="00AE5A73">
        <w:rPr>
          <w:sz w:val="16"/>
        </w:rPr>
        <w:t xml:space="preserve"> (the U.S., Russia, and China) it could be argued that it was inevitable to become a geopolitical conflict zone, especially considering the long-standing conflicts between these three countries.</w:t>
      </w:r>
    </w:p>
    <w:p w14:paraId="6B453194" w14:textId="77777777" w:rsidR="00E01026" w:rsidRPr="005B00BF" w:rsidRDefault="00E01026" w:rsidP="00E01026">
      <w:pPr>
        <w:rPr>
          <w:rStyle w:val="StyleUnderline"/>
        </w:rPr>
      </w:pPr>
    </w:p>
    <w:p w14:paraId="762FD5D1" w14:textId="71E5CC65" w:rsidR="00E01026" w:rsidRPr="00462EBA" w:rsidRDefault="00E01026" w:rsidP="00E01026">
      <w:pPr>
        <w:pStyle w:val="Heading3"/>
      </w:pPr>
      <w:r>
        <w:t xml:space="preserve">AT: </w:t>
      </w:r>
      <w:proofErr w:type="spellStart"/>
      <w:r>
        <w:t>Squo</w:t>
      </w:r>
      <w:proofErr w:type="spellEnd"/>
      <w:r>
        <w:t xml:space="preserve"> Solves</w:t>
      </w:r>
    </w:p>
    <w:p w14:paraId="242A9E4D" w14:textId="77777777" w:rsidR="00E01026" w:rsidRDefault="00E01026" w:rsidP="00E01026">
      <w:pPr>
        <w:pStyle w:val="Heading4"/>
      </w:pPr>
      <w:r>
        <w:t>Current US strategies fail to counter the Russo-China axis</w:t>
      </w:r>
    </w:p>
    <w:p w14:paraId="1207AEB1" w14:textId="77777777" w:rsidR="00E01026" w:rsidRPr="007F0E8D" w:rsidRDefault="00E01026" w:rsidP="00E01026">
      <w:proofErr w:type="spellStart"/>
      <w:r w:rsidRPr="007F0E8D">
        <w:rPr>
          <w:rFonts w:eastAsiaTheme="majorEastAsia" w:cstheme="majorBidi"/>
          <w:b/>
          <w:bCs/>
          <w:sz w:val="26"/>
          <w:szCs w:val="26"/>
        </w:rPr>
        <w:t>Murkins</w:t>
      </w:r>
      <w:proofErr w:type="spellEnd"/>
      <w:r w:rsidRPr="007F0E8D">
        <w:rPr>
          <w:rFonts w:eastAsiaTheme="majorEastAsia" w:cstheme="majorBidi"/>
          <w:b/>
          <w:bCs/>
          <w:sz w:val="26"/>
          <w:szCs w:val="26"/>
        </w:rPr>
        <w:t xml:space="preserve"> 24</w:t>
      </w:r>
      <w:r>
        <w:t xml:space="preserve"> [</w:t>
      </w:r>
      <w:r w:rsidRPr="007F0E8D">
        <w:t xml:space="preserve">Sydney </w:t>
      </w:r>
      <w:proofErr w:type="spellStart"/>
      <w:r w:rsidRPr="007F0E8D">
        <w:t>Murkins</w:t>
      </w:r>
      <w:proofErr w:type="spellEnd"/>
      <w:r w:rsidRPr="007F0E8D">
        <w:t xml:space="preserve"> is a United States Marine and Foreign Area Officer who is currently based out of the U.S. Embassy, Oslo. She holds a Master of Arts in Security Studies (Europe and Eurasia) from Naval Postgraduate School</w:t>
      </w:r>
      <w:r>
        <w:t>, T</w:t>
      </w:r>
      <w:r w:rsidRPr="007F0E8D">
        <w:t xml:space="preserve">he </w:t>
      </w:r>
      <w:r>
        <w:t>A</w:t>
      </w:r>
      <w:r w:rsidRPr="007F0E8D">
        <w:t xml:space="preserve">rctic </w:t>
      </w:r>
      <w:r>
        <w:t>I</w:t>
      </w:r>
      <w:r w:rsidRPr="007F0E8D">
        <w:t>nstitute</w:t>
      </w:r>
      <w:r>
        <w:t>, “</w:t>
      </w:r>
      <w:r w:rsidRPr="007F0E8D">
        <w:t>The Future Battlefield is Melting: An Argument for Why the U.S. Must Adopt a More Proactive Arctic Strategy</w:t>
      </w:r>
      <w:r>
        <w:t xml:space="preserve">”, 12/03/2024, </w:t>
      </w:r>
      <w:hyperlink r:id="rId15" w:history="1">
        <w:r w:rsidRPr="00490186">
          <w:rPr>
            <w:rStyle w:val="Hyperlink"/>
          </w:rPr>
          <w:t>https://www.thearcticinstitute.org/future-battlefield-melting-argument-us-must-adopt-more-proactive-arctic-strategy/</w:t>
        </w:r>
      </w:hyperlink>
      <w:r>
        <w:t xml:space="preserve">] </w:t>
      </w:r>
      <w:r w:rsidRPr="00E30DC8">
        <w:rPr>
          <w:sz w:val="10"/>
          <w:szCs w:val="10"/>
        </w:rPr>
        <w:t>//s</w:t>
      </w:r>
      <w:r>
        <w:rPr>
          <w:sz w:val="10"/>
          <w:szCs w:val="10"/>
        </w:rPr>
        <w:t>hruti</w:t>
      </w:r>
    </w:p>
    <w:p w14:paraId="4BC5710D" w14:textId="77777777" w:rsidR="00E01026" w:rsidRPr="007F0E8D" w:rsidRDefault="00E01026" w:rsidP="00E01026">
      <w:pPr>
        <w:rPr>
          <w:sz w:val="16"/>
        </w:rPr>
      </w:pPr>
      <w:r w:rsidRPr="007F0E8D">
        <w:rPr>
          <w:rStyle w:val="StyleUnderline"/>
        </w:rPr>
        <w:t xml:space="preserve">The Arctic is insufficiently prioritized amidst the United States’ competing global interests. The future battlefield is melting and </w:t>
      </w:r>
      <w:r w:rsidRPr="007F0E8D">
        <w:rPr>
          <w:rStyle w:val="Emphasis"/>
        </w:rPr>
        <w:t>demands US attention</w:t>
      </w:r>
      <w:r w:rsidRPr="007F0E8D">
        <w:rPr>
          <w:rStyle w:val="StyleUnderline"/>
        </w:rPr>
        <w:t>, as a partnership between Russia and the People’s Republic of China fuels strategic competition in the Arctic.</w:t>
      </w:r>
      <w:r w:rsidRPr="007F0E8D">
        <w:rPr>
          <w:sz w:val="16"/>
        </w:rPr>
        <w:t xml:space="preserve"> Thus, </w:t>
      </w:r>
      <w:r w:rsidRPr="007F0E8D">
        <w:rPr>
          <w:rStyle w:val="Emphasis"/>
        </w:rPr>
        <w:t>the United States must adopt a proactive Arctic strategy,</w:t>
      </w:r>
      <w:r w:rsidRPr="007F0E8D">
        <w:rPr>
          <w:sz w:val="16"/>
        </w:rPr>
        <w:t xml:space="preserve"> working with its NATO Allies </w:t>
      </w:r>
      <w:r w:rsidRPr="007F0E8D">
        <w:rPr>
          <w:rStyle w:val="StyleUnderline"/>
        </w:rPr>
        <w:t>to ensure that the Arctic remains stable and free from conflict.</w:t>
      </w:r>
      <w:r w:rsidRPr="007F0E8D">
        <w:rPr>
          <w:sz w:val="16"/>
        </w:rPr>
        <w:t xml:space="preserve"> The US’s </w:t>
      </w:r>
      <w:r w:rsidRPr="007F0E8D">
        <w:rPr>
          <w:rStyle w:val="StyleUnderline"/>
        </w:rPr>
        <w:t>2022 National Defense Strategy (NDS) outlines that the United States “seeks a stable Arctic region characterized by adherence to internationally agreed upon rules and norms.”</w:t>
      </w:r>
      <w:r w:rsidRPr="007F0E8D">
        <w:rPr>
          <w:sz w:val="16"/>
        </w:rPr>
        <w:t xml:space="preserve">1) To achieve a secure Arctic, the 2024 Arctic Strategy, produced by the U.S. Department of Defense, follows a “monitor-and-respond” approach. </w:t>
      </w:r>
      <w:r w:rsidRPr="007F0E8D">
        <w:rPr>
          <w:rStyle w:val="Emphasis"/>
        </w:rPr>
        <w:t>However, this reactive strategy is inadequate.2)</w:t>
      </w:r>
    </w:p>
    <w:p w14:paraId="708ED4C3" w14:textId="77777777" w:rsidR="00E01026" w:rsidRPr="007F0E8D" w:rsidRDefault="00E01026" w:rsidP="00E01026">
      <w:pPr>
        <w:rPr>
          <w:sz w:val="16"/>
        </w:rPr>
      </w:pPr>
      <w:r w:rsidRPr="007F0E8D">
        <w:rPr>
          <w:rStyle w:val="StyleUnderline"/>
        </w:rPr>
        <w:t>Russia’s 2022 invasion of Ukraine provides evidence that Moscow will not adhere to the current global order and will continue to challenge Western international norms</w:t>
      </w:r>
      <w:r w:rsidRPr="007F0E8D">
        <w:rPr>
          <w:sz w:val="16"/>
        </w:rPr>
        <w:t xml:space="preserve"> wherever possible</w:t>
      </w:r>
      <w:r w:rsidRPr="007F0E8D">
        <w:rPr>
          <w:rStyle w:val="StyleUnderline"/>
        </w:rPr>
        <w:t>, including in the Arctic.</w:t>
      </w:r>
      <w:r w:rsidRPr="007F0E8D">
        <w:rPr>
          <w:sz w:val="16"/>
        </w:rPr>
        <w:t xml:space="preserve">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expanded, and now seven out of the eight Arctic nations are NATO members. The alliance offers an opportunity for the United States to strengthen its position in the Arctic region while not having to go it alone.</w:t>
      </w:r>
    </w:p>
    <w:p w14:paraId="32854343" w14:textId="77777777" w:rsidR="00E01026" w:rsidRPr="007F0E8D" w:rsidRDefault="00E01026" w:rsidP="00E01026">
      <w:pPr>
        <w:rPr>
          <w:rStyle w:val="StyleUnderline"/>
        </w:rPr>
      </w:pPr>
      <w:r w:rsidRPr="007F0E8D">
        <w:rPr>
          <w:rStyle w:val="StyleUnderline"/>
        </w:rPr>
        <w:t>The current US Arctic Strategy insufficiently counters Russian and Chinese strategic Arctic ambitions,</w:t>
      </w:r>
      <w:r w:rsidRPr="007F0E8D">
        <w:rPr>
          <w:sz w:val="16"/>
        </w:rPr>
        <w:t xml:space="preserve"> though the makings of a more effective Arctic Strategy already exist in the pages of the 2024 Arctic Strategy. </w:t>
      </w:r>
      <w:r w:rsidRPr="007F0E8D">
        <w:rPr>
          <w:rStyle w:val="StyleUnderline"/>
        </w:rPr>
        <w:t xml:space="preserve">Washington must build on this foundation, shifting its mindset towards the Arctic. A proactive Arctic Strategy is needed, in which the United States and its NATO partners are not afraid to define the rules and laws governing the north. </w:t>
      </w:r>
      <w:r w:rsidRPr="007F0E8D">
        <w:rPr>
          <w:sz w:val="16"/>
        </w:rPr>
        <w:t>Critics of this approach will claim that taking a more assertive position in the Arctic will further antagonize Russia and divert important resources from the Indo-Pacific region and China. This is simply not the case</w:t>
      </w:r>
      <w:r w:rsidRPr="007F0E8D">
        <w:rPr>
          <w:rStyle w:val="StyleUnderline"/>
        </w:rPr>
        <w:t>. Russia and China have already taken steps to claim and militarize the Arctic. By acting now, the US and its NATO allies will be better positioned to counter the threat posed by Russia and China in the Arctic and beyond.</w:t>
      </w:r>
    </w:p>
    <w:p w14:paraId="3D723616" w14:textId="77777777" w:rsidR="00E01026" w:rsidRDefault="00E01026" w:rsidP="00E01026"/>
    <w:p w14:paraId="6191AE2D" w14:textId="77777777" w:rsidR="00E01026" w:rsidRDefault="00E01026" w:rsidP="00E01026">
      <w:pPr>
        <w:pStyle w:val="Heading4"/>
      </w:pPr>
      <w:r>
        <w:t>The US needs to focus on new strategies against Russia now</w:t>
      </w:r>
    </w:p>
    <w:p w14:paraId="2CD3D96D" w14:textId="77777777" w:rsidR="00E01026" w:rsidRDefault="00E01026" w:rsidP="00E01026">
      <w:proofErr w:type="spellStart"/>
      <w:r w:rsidRPr="00E30DC8">
        <w:rPr>
          <w:rFonts w:eastAsiaTheme="majorEastAsia" w:cstheme="majorBidi"/>
          <w:b/>
          <w:bCs/>
          <w:sz w:val="26"/>
          <w:szCs w:val="26"/>
        </w:rPr>
        <w:t>Pechko</w:t>
      </w:r>
      <w:proofErr w:type="spellEnd"/>
      <w:r w:rsidRPr="00E30DC8">
        <w:rPr>
          <w:rFonts w:eastAsiaTheme="majorEastAsia" w:cstheme="majorBidi"/>
          <w:b/>
          <w:bCs/>
          <w:sz w:val="26"/>
          <w:szCs w:val="26"/>
        </w:rPr>
        <w:t xml:space="preserve"> 25</w:t>
      </w:r>
      <w:r>
        <w:t xml:space="preserve"> [</w:t>
      </w:r>
      <w:r w:rsidRPr="00B24548">
        <w:t xml:space="preserve">Kiel </w:t>
      </w:r>
      <w:proofErr w:type="spellStart"/>
      <w:r w:rsidRPr="00B24548">
        <w:t>Pechko</w:t>
      </w:r>
      <w:proofErr w:type="spellEnd"/>
      <w:r>
        <w:t xml:space="preserve"> </w:t>
      </w:r>
      <w:r w:rsidRPr="00B24548">
        <w:t>is a M.A. graduate from Seton Hall University’s School of Diplomacy &amp; International Relations specializing in International Security and Europe</w:t>
      </w:r>
      <w:r>
        <w:t xml:space="preserve">, </w:t>
      </w:r>
      <w:r w:rsidRPr="00B24548">
        <w:t>The Arctic Institute, “</w:t>
      </w:r>
      <w:r w:rsidRPr="00E30DC8">
        <w:t>Rising Tensions and Shifting Strategies: The Evolving Dynamics of US Grand Strategy in the Arctic</w:t>
      </w:r>
      <w:r>
        <w:t xml:space="preserve">”, 1/7/2025, </w:t>
      </w:r>
      <w:hyperlink r:id="rId16" w:history="1">
        <w:r w:rsidRPr="00490186">
          <w:rPr>
            <w:rStyle w:val="Hyperlink"/>
          </w:rPr>
          <w:t>https://www.thearcticinstitute.org/rising-tensions-shifting-strategies-evolving-dynamics-us-grand-strategy-arctic/</w:t>
        </w:r>
      </w:hyperlink>
      <w:r>
        <w:t>]</w:t>
      </w:r>
      <w:r w:rsidRPr="00E30DC8">
        <w:rPr>
          <w:sz w:val="10"/>
          <w:szCs w:val="10"/>
        </w:rPr>
        <w:t>//s</w:t>
      </w:r>
      <w:r>
        <w:rPr>
          <w:sz w:val="10"/>
          <w:szCs w:val="10"/>
        </w:rPr>
        <w:t>hruti</w:t>
      </w:r>
    </w:p>
    <w:p w14:paraId="564905B6" w14:textId="77777777" w:rsidR="00E01026" w:rsidRDefault="00E01026" w:rsidP="00E01026">
      <w:r w:rsidRPr="00E30DC8">
        <w:rPr>
          <w:rStyle w:val="StyleUnderline"/>
        </w:rPr>
        <w:t>Arctic development and policies have transitioned from cooperative to competitive due to Russian development, militarization, and the PRC’s expanding influence</w:t>
      </w:r>
      <w:r>
        <w:t xml:space="preserve">, </w:t>
      </w:r>
      <w:r w:rsidRPr="00E30DC8">
        <w:rPr>
          <w:rStyle w:val="Emphasis"/>
        </w:rPr>
        <w:t>necessitating a recalibrated US grand strategy.</w:t>
      </w:r>
      <w:r>
        <w:t xml:space="preserve"> The 2022 US National Strategy for the Arctic Region presented a comprehensive response, prioritizing security, climate resilience, sustainable development, and international governance. Its multi-pronged approach, emphasizing the immediate need for a unified NATO Arctic strategy, furthers US interests and aligns military, economic, and environmental policies among Arctic NATO members.</w:t>
      </w:r>
    </w:p>
    <w:p w14:paraId="4A6CEC29" w14:textId="77777777" w:rsidR="00E01026" w:rsidRDefault="00E01026" w:rsidP="00E01026">
      <w:r>
        <w:t>j</w:t>
      </w:r>
    </w:p>
    <w:p w14:paraId="4FACC0F4" w14:textId="77777777" w:rsidR="00E01026" w:rsidRDefault="00E01026" w:rsidP="00E01026">
      <w:r w:rsidRPr="00E30DC8">
        <w:rPr>
          <w:rStyle w:val="StyleUnderline"/>
        </w:rPr>
        <w:t xml:space="preserve">When engaging Russia, the </w:t>
      </w:r>
      <w:r w:rsidRPr="00E30DC8">
        <w:rPr>
          <w:rStyle w:val="Emphasis"/>
        </w:rPr>
        <w:t>US must present a strong deterrent</w:t>
      </w:r>
      <w:r w:rsidRPr="00E30DC8">
        <w:rPr>
          <w:rStyle w:val="StyleUnderline"/>
        </w:rPr>
        <w:t xml:space="preserve"> while pursuing selective diplomatic efforts on shared concerns such as environmental protection and accident prevention. This</w:t>
      </w:r>
      <w:r>
        <w:t xml:space="preserve"> balanced strategy, valuing both strength and diplomacy, </w:t>
      </w:r>
      <w:r w:rsidRPr="00E30DC8">
        <w:rPr>
          <w:rStyle w:val="StyleUnderline"/>
        </w:rPr>
        <w:t>is necessary to reduce the risk of miscalculations.</w:t>
      </w:r>
      <w:r>
        <w:t xml:space="preserve"> At the same time, </w:t>
      </w:r>
      <w:r w:rsidRPr="00E30DC8">
        <w:rPr>
          <w:rStyle w:val="StyleUnderline"/>
        </w:rPr>
        <w:t xml:space="preserve">strengthening the US role in multilateral forums like the Arctic Council is essential to counter PRC’s influence </w:t>
      </w:r>
      <w:r>
        <w:t>and prevent it from gaining leverage as a self-proclaimed “near-Arctic” stakeholder.</w:t>
      </w:r>
    </w:p>
    <w:p w14:paraId="3173253C" w14:textId="77777777" w:rsidR="00E01026" w:rsidRDefault="00E01026" w:rsidP="00E01026"/>
    <w:p w14:paraId="29684B69" w14:textId="77777777" w:rsidR="00E01026" w:rsidRPr="00E30DC8" w:rsidRDefault="00E01026" w:rsidP="00E01026">
      <w:pPr>
        <w:rPr>
          <w:rStyle w:val="StyleUnderline"/>
        </w:rPr>
      </w:pPr>
      <w:r w:rsidRPr="00E30DC8">
        <w:rPr>
          <w:rStyle w:val="StyleUnderline"/>
        </w:rPr>
        <w:t>Climate change will create shipping opportunities and natural resource access,</w:t>
      </w:r>
      <w:r>
        <w:t xml:space="preserve"> accompanied by the </w:t>
      </w:r>
      <w:r w:rsidRPr="00E30DC8">
        <w:rPr>
          <w:rStyle w:val="StyleUnderline"/>
        </w:rPr>
        <w:t>potential for economic growth and strategic challenges</w:t>
      </w:r>
      <w:r>
        <w:t xml:space="preserve">. In navigating this evolving landscape, </w:t>
      </w:r>
      <w:r w:rsidRPr="00E30DC8">
        <w:rPr>
          <w:rStyle w:val="StyleUnderline"/>
        </w:rPr>
        <w:t>the US strives to balance energy, security, and environmental protection but conflicting interests complicate policy coherence.</w:t>
      </w:r>
      <w:r>
        <w:t xml:space="preserve"> Political changes and stakeholder sentiment can significantly shape strategy, often resulting in abrupt shifts</w:t>
      </w:r>
      <w:r w:rsidRPr="00E30DC8">
        <w:rPr>
          <w:rStyle w:val="StyleUnderline"/>
        </w:rPr>
        <w:t>. Maintaining consistency is crucial, especially as environmental issues increasingly intersect with energy independence and national security.</w:t>
      </w:r>
    </w:p>
    <w:p w14:paraId="2121C21B" w14:textId="77777777" w:rsidR="00E01026" w:rsidRDefault="00E01026" w:rsidP="00E01026"/>
    <w:p w14:paraId="272039D0" w14:textId="77777777" w:rsidR="00E01026" w:rsidRDefault="00E01026" w:rsidP="00E01026">
      <w:pPr>
        <w:rPr>
          <w:rStyle w:val="StyleUnderline"/>
        </w:rPr>
      </w:pPr>
      <w:r w:rsidRPr="00E30DC8">
        <w:rPr>
          <w:rStyle w:val="StyleUnderline"/>
        </w:rPr>
        <w:t>Security remains central to US strategy, but vulnerabilities exist due to military and infrastructure gaps. Russia’s aggressive Arctic buildup contrasts with the US’s limited fleet and infrastructure.</w:t>
      </w:r>
      <w:r>
        <w:t xml:space="preserve"> The US relies on strengthening alliances, mainly through NATO, which Sweden now reinforces and Finland’s membership</w:t>
      </w:r>
      <w:r w:rsidRPr="00E30DC8">
        <w:rPr>
          <w:rStyle w:val="StyleUnderline"/>
        </w:rPr>
        <w:t>. Balancing defense, diplomacy, and coalition-building is vital to safeguarding US interests and Arctic stability</w:t>
      </w:r>
      <w:r>
        <w:t xml:space="preserve">. </w:t>
      </w:r>
      <w:r w:rsidRPr="00E30DC8">
        <w:rPr>
          <w:rStyle w:val="StyleUnderline"/>
        </w:rPr>
        <w:t>The US can shape the Arctic’s future through strategic investments and leadership, ensuring alignment between national security, environmental, and economic goals.</w:t>
      </w:r>
    </w:p>
    <w:p w14:paraId="1A56964A" w14:textId="77777777" w:rsidR="00E01026" w:rsidRDefault="00E01026" w:rsidP="00E01026">
      <w:pPr>
        <w:pStyle w:val="Heading4"/>
      </w:pPr>
      <w:r>
        <w:t>Current arctic capabilities are insufficient to solve</w:t>
      </w:r>
    </w:p>
    <w:p w14:paraId="06D0516E" w14:textId="77777777" w:rsidR="00E01026" w:rsidRDefault="00E01026" w:rsidP="00E01026">
      <w:r>
        <w:t xml:space="preserve">Sonner </w:t>
      </w:r>
      <w:r w:rsidRPr="00911671">
        <w:rPr>
          <w:rStyle w:val="Style13ptBold"/>
        </w:rPr>
        <w:t>Kehrt 24</w:t>
      </w:r>
      <w:r>
        <w:t xml:space="preserve">. Served as a Coast Guard officer for 5 years before becoming an investigative reporter. “US Military Can’t Sustain Arctic Operations, ‘Let Alone Dominate,’ Experts Say”. The War Horse. 1-18-2024. </w:t>
      </w:r>
      <w:r w:rsidRPr="00911671">
        <w:t>https://thewarhorse.org/us-military-cant-sustain-arctic-operations-experts-say/</w:t>
      </w:r>
    </w:p>
    <w:p w14:paraId="00D09373" w14:textId="77777777" w:rsidR="00E01026" w:rsidRDefault="00E01026" w:rsidP="00E01026"/>
    <w:p w14:paraId="5CB555E1" w14:textId="77777777" w:rsidR="00E01026" w:rsidRPr="007E0F19" w:rsidRDefault="00E01026" w:rsidP="00E01026">
      <w:pPr>
        <w:rPr>
          <w:sz w:val="8"/>
        </w:rPr>
      </w:pPr>
      <w:r w:rsidRPr="007E0F19">
        <w:rPr>
          <w:sz w:val="8"/>
        </w:rPr>
        <w:t>Missile launchers illuminated under the glowing green fingers of the northern lights, white-and-gray camo with fur-lined hoods, Green Berets perched two to a snowmobile—these were the scenes from Arctic Edge in 2022, a biannual joint training exercise first convened in 2018 to train troops to operate in the marginal conditions north of the Arctic Circle.</w:t>
      </w:r>
    </w:p>
    <w:p w14:paraId="33AC6DEF" w14:textId="77777777" w:rsidR="00E01026" w:rsidRPr="007E0F19" w:rsidRDefault="00E01026" w:rsidP="00E01026">
      <w:pPr>
        <w:rPr>
          <w:sz w:val="8"/>
        </w:rPr>
      </w:pPr>
      <w:r w:rsidRPr="007E0F19">
        <w:rPr>
          <w:sz w:val="8"/>
        </w:rPr>
        <w:t>“[These exercises] bring us all together as a joint, combined, and allied force to think about how we can defend the Arctic, how we can work together to not just survive up here, but thrive and be able to protect our homeland,” the commander of the military’s Alaskan Command, Lt. Gen. David Krumm, said after the 2022 exercise.</w:t>
      </w:r>
    </w:p>
    <w:p w14:paraId="79023CEB" w14:textId="77777777" w:rsidR="00E01026" w:rsidRPr="007E0F19" w:rsidRDefault="00E01026" w:rsidP="00E01026">
      <w:pPr>
        <w:rPr>
          <w:sz w:val="8"/>
        </w:rPr>
      </w:pPr>
      <w:r w:rsidRPr="007E0F19">
        <w:rPr>
          <w:sz w:val="8"/>
        </w:rPr>
        <w:t xml:space="preserve">In recent years, </w:t>
      </w:r>
      <w:r w:rsidRPr="00911671">
        <w:rPr>
          <w:rStyle w:val="StyleUnderline"/>
        </w:rPr>
        <w:t xml:space="preserve">the U.S. </w:t>
      </w:r>
      <w:r w:rsidRPr="00BF162D">
        <w:rPr>
          <w:rStyle w:val="StyleUnderline"/>
          <w:highlight w:val="cyan"/>
        </w:rPr>
        <w:t>military</w:t>
      </w:r>
      <w:r w:rsidRPr="00911671">
        <w:rPr>
          <w:rStyle w:val="StyleUnderline"/>
        </w:rPr>
        <w:t xml:space="preserve"> has </w:t>
      </w:r>
      <w:r w:rsidRPr="00BF162D">
        <w:rPr>
          <w:rStyle w:val="StyleUnderline"/>
          <w:highlight w:val="cyan"/>
        </w:rPr>
        <w:t>highlighted exercises</w:t>
      </w:r>
      <w:r w:rsidRPr="007E0F19">
        <w:rPr>
          <w:sz w:val="8"/>
        </w:rPr>
        <w:t xml:space="preserve"> like this </w:t>
      </w:r>
      <w:r w:rsidRPr="00BF162D">
        <w:rPr>
          <w:rStyle w:val="StyleUnderline"/>
          <w:highlight w:val="cyan"/>
        </w:rPr>
        <w:t>to underscore</w:t>
      </w:r>
      <w:r w:rsidRPr="00911671">
        <w:rPr>
          <w:rStyle w:val="StyleUnderline"/>
        </w:rPr>
        <w:t xml:space="preserve"> the </w:t>
      </w:r>
      <w:r w:rsidRPr="00BF162D">
        <w:rPr>
          <w:rStyle w:val="StyleUnderline"/>
          <w:highlight w:val="cyan"/>
        </w:rPr>
        <w:t>importance of</w:t>
      </w:r>
      <w:r w:rsidRPr="00911671">
        <w:rPr>
          <w:rStyle w:val="StyleUnderline"/>
        </w:rPr>
        <w:t xml:space="preserve"> the </w:t>
      </w:r>
      <w:r w:rsidRPr="00BF162D">
        <w:rPr>
          <w:rStyle w:val="StyleUnderline"/>
          <w:highlight w:val="cyan"/>
        </w:rPr>
        <w:t>Arctic</w:t>
      </w:r>
      <w:r w:rsidRPr="007E0F19">
        <w:rPr>
          <w:sz w:val="8"/>
        </w:rPr>
        <w:t>, trumpeting its commitment to protecting U.S. security interests there.</w:t>
      </w:r>
    </w:p>
    <w:p w14:paraId="65E7EE11" w14:textId="77777777" w:rsidR="00E01026" w:rsidRPr="007E0F19" w:rsidRDefault="00E01026" w:rsidP="00E01026">
      <w:pPr>
        <w:rPr>
          <w:sz w:val="8"/>
        </w:rPr>
      </w:pPr>
      <w:r w:rsidRPr="00911671">
        <w:rPr>
          <w:rStyle w:val="StyleUnderline"/>
        </w:rPr>
        <w:t>The military “</w:t>
      </w:r>
      <w:r w:rsidRPr="00BF162D">
        <w:rPr>
          <w:rStyle w:val="StyleUnderline"/>
          <w:highlight w:val="cyan"/>
        </w:rPr>
        <w:t>must be able to</w:t>
      </w:r>
      <w:r w:rsidRPr="00911671">
        <w:rPr>
          <w:rStyle w:val="StyleUnderline"/>
        </w:rPr>
        <w:t xml:space="preserve"> … </w:t>
      </w:r>
      <w:r w:rsidRPr="00BF162D">
        <w:rPr>
          <w:rStyle w:val="StyleUnderline"/>
          <w:highlight w:val="cyan"/>
        </w:rPr>
        <w:t xml:space="preserve">shape </w:t>
      </w:r>
      <w:r w:rsidRPr="00BF162D">
        <w:rPr>
          <w:rStyle w:val="StyleUnderline"/>
        </w:rPr>
        <w:t xml:space="preserve">the </w:t>
      </w:r>
      <w:r w:rsidRPr="00BF162D">
        <w:rPr>
          <w:rStyle w:val="StyleUnderline"/>
          <w:highlight w:val="cyan"/>
        </w:rPr>
        <w:t xml:space="preserve">security </w:t>
      </w:r>
      <w:r w:rsidRPr="00BF162D">
        <w:rPr>
          <w:rStyle w:val="StyleUnderline"/>
        </w:rPr>
        <w:t>environment</w:t>
      </w:r>
      <w:r w:rsidRPr="007E0F19">
        <w:rPr>
          <w:sz w:val="8"/>
        </w:rPr>
        <w:t>” in the region, states the Pentagon’s 2019 congressional report on Arctic strategy.</w:t>
      </w:r>
    </w:p>
    <w:p w14:paraId="0DA4F532" w14:textId="77777777" w:rsidR="00E01026" w:rsidRPr="007E0F19" w:rsidRDefault="00E01026" w:rsidP="00E01026">
      <w:pPr>
        <w:rPr>
          <w:sz w:val="8"/>
        </w:rPr>
      </w:pPr>
      <w:r w:rsidRPr="007E0F19">
        <w:rPr>
          <w:sz w:val="8"/>
        </w:rPr>
        <w:t xml:space="preserve">“U.S. Naval </w:t>
      </w:r>
      <w:r w:rsidRPr="00BF162D">
        <w:rPr>
          <w:rStyle w:val="StyleUnderline"/>
          <w:highlight w:val="cyan"/>
        </w:rPr>
        <w:t>forces must operate more assertively across the Arctic Region</w:t>
      </w:r>
      <w:r w:rsidRPr="007E0F19">
        <w:rPr>
          <w:sz w:val="8"/>
        </w:rPr>
        <w:t>,” proclaims the Navy’s “Strategic Blueprint for the Arctic,” released in 2021.</w:t>
      </w:r>
    </w:p>
    <w:p w14:paraId="0C5F2BAD" w14:textId="77777777" w:rsidR="00E01026" w:rsidRPr="007E0F19" w:rsidRDefault="00E01026" w:rsidP="00E01026">
      <w:pPr>
        <w:rPr>
          <w:sz w:val="8"/>
        </w:rPr>
      </w:pPr>
      <w:r w:rsidRPr="007E0F19">
        <w:rPr>
          <w:sz w:val="8"/>
        </w:rPr>
        <w:t>The Army published its strategy for “regaining Arctic dominance” the same year.</w:t>
      </w:r>
    </w:p>
    <w:p w14:paraId="3A1B3B47" w14:textId="77777777" w:rsidR="00E01026" w:rsidRDefault="00E01026" w:rsidP="00E01026">
      <w:pPr>
        <w:rPr>
          <w:rStyle w:val="StyleUnderline"/>
        </w:rPr>
      </w:pPr>
      <w:r w:rsidRPr="007E0F19">
        <w:rPr>
          <w:sz w:val="8"/>
        </w:rPr>
        <w:t xml:space="preserve">But while these and other recent policies highlight the region’s critical importance, along with the military’s growing interest in it as climate change reshapes the polar environment, experts argue </w:t>
      </w:r>
      <w:r w:rsidRPr="00911671">
        <w:rPr>
          <w:rStyle w:val="StyleUnderline"/>
        </w:rPr>
        <w:t xml:space="preserve">the </w:t>
      </w:r>
      <w:r w:rsidRPr="00BF162D">
        <w:rPr>
          <w:rStyle w:val="StyleUnderline"/>
          <w:highlight w:val="cyan"/>
        </w:rPr>
        <w:t>U</w:t>
      </w:r>
      <w:r w:rsidRPr="00911671">
        <w:rPr>
          <w:rStyle w:val="StyleUnderline"/>
        </w:rPr>
        <w:t xml:space="preserve">nited </w:t>
      </w:r>
      <w:r w:rsidRPr="00BF162D">
        <w:rPr>
          <w:rStyle w:val="StyleUnderline"/>
          <w:highlight w:val="cyan"/>
        </w:rPr>
        <w:t>S</w:t>
      </w:r>
      <w:r w:rsidRPr="00911671">
        <w:rPr>
          <w:rStyle w:val="StyleUnderline"/>
        </w:rPr>
        <w:t xml:space="preserve">tates has </w:t>
      </w:r>
      <w:r w:rsidRPr="00BF162D">
        <w:rPr>
          <w:rStyle w:val="StyleUnderline"/>
          <w:highlight w:val="cyan"/>
        </w:rPr>
        <w:t>done little to commit</w:t>
      </w:r>
      <w:r w:rsidRPr="00911671">
        <w:rPr>
          <w:rStyle w:val="StyleUnderline"/>
        </w:rPr>
        <w:t xml:space="preserve"> </w:t>
      </w:r>
      <w:r w:rsidRPr="00BF162D">
        <w:rPr>
          <w:rStyle w:val="StyleUnderline"/>
          <w:highlight w:val="cyan"/>
        </w:rPr>
        <w:t>the targeted, long-term investment or build up the capacity needed to lead in the Arctic</w:t>
      </w:r>
      <w:r w:rsidRPr="00911671">
        <w:rPr>
          <w:rStyle w:val="StyleUnderline"/>
        </w:rPr>
        <w:t>.</w:t>
      </w:r>
    </w:p>
    <w:p w14:paraId="41BDEBCF" w14:textId="77777777" w:rsidR="00E01026" w:rsidRPr="007E0F19" w:rsidRDefault="00E01026" w:rsidP="00E01026">
      <w:pPr>
        <w:rPr>
          <w:sz w:val="8"/>
        </w:rPr>
      </w:pPr>
      <w:r w:rsidRPr="007E0F19">
        <w:rPr>
          <w:sz w:val="8"/>
        </w:rPr>
        <w:t>“</w:t>
      </w:r>
      <w:r w:rsidRPr="00BF162D">
        <w:rPr>
          <w:rStyle w:val="StyleUnderline"/>
          <w:highlight w:val="cyan"/>
        </w:rPr>
        <w:t>We don’t have the capability to sustain forces up there</w:t>
      </w:r>
      <w:r w:rsidRPr="007E0F19">
        <w:rPr>
          <w:sz w:val="8"/>
        </w:rPr>
        <w:t xml:space="preserve">,” says Ryan Burke, the research director of the Homeland Defense Institute at U.S. Northern Command, as well as an affiliate professor at University of Alaska Fairbanks’ Center for Arctic Security and Resilience and the co-director of Project 6633 at West Point’s Modern War Institute. “We don’t have the infrastructure, we don’t have the know-how, we don’t have the institutional knowledge. </w:t>
      </w:r>
      <w:r w:rsidRPr="00911671">
        <w:rPr>
          <w:rStyle w:val="StyleUnderline"/>
        </w:rPr>
        <w:t xml:space="preserve">We </w:t>
      </w:r>
      <w:r w:rsidRPr="00BF162D">
        <w:rPr>
          <w:rStyle w:val="StyleUnderline"/>
          <w:highlight w:val="cyan"/>
        </w:rPr>
        <w:t>don’t have any of what we need to be present, let alone to actually dominate</w:t>
      </w:r>
      <w:r w:rsidRPr="00911671">
        <w:rPr>
          <w:rStyle w:val="StyleUnderline"/>
        </w:rPr>
        <w:t xml:space="preserve"> the damn thing.”</w:t>
      </w:r>
    </w:p>
    <w:p w14:paraId="2E0C35F3" w14:textId="77777777" w:rsidR="00E01026" w:rsidRPr="007E0F19" w:rsidRDefault="00E01026" w:rsidP="00E01026">
      <w:pPr>
        <w:rPr>
          <w:sz w:val="8"/>
        </w:rPr>
      </w:pPr>
      <w:r w:rsidRPr="007E0F19">
        <w:rPr>
          <w:sz w:val="8"/>
        </w:rPr>
        <w:t>As interest in the region grows, the military has begun to make some changes. In December, Finland, which joined NATO this year, gave the U.S. military access to 15 Finnish bases and the ability to store weapons and equipment in the country; Sweden, which has applied to join NATO, also gave the U.S. access to 17 bases. The agreements follow a similar pact with Norway the previous year. In 2022, Eielson Air Force Base, just over 100 miles south of the Arctic Circle, stood up a full complement of F-35s. Marine units now rotate through cold-weather training with their Norwegian counterparts, and during the past several years, U.S. forces have participated in trainings like Arctic Edge or Arctic Challenge, a Nordic-led joint military exercise.</w:t>
      </w:r>
    </w:p>
    <w:p w14:paraId="257E6546" w14:textId="77777777" w:rsidR="00E01026" w:rsidRPr="007E0F19" w:rsidRDefault="00E01026" w:rsidP="00E01026">
      <w:pPr>
        <w:rPr>
          <w:sz w:val="8"/>
        </w:rPr>
      </w:pPr>
      <w:r w:rsidRPr="00911671">
        <w:rPr>
          <w:rStyle w:val="StyleUnderline"/>
        </w:rPr>
        <w:t xml:space="preserve">But </w:t>
      </w:r>
      <w:r w:rsidRPr="00BF162D">
        <w:rPr>
          <w:rStyle w:val="StyleUnderline"/>
          <w:highlight w:val="cyan"/>
        </w:rPr>
        <w:t>much of the necessary</w:t>
      </w:r>
      <w:r w:rsidRPr="00911671">
        <w:rPr>
          <w:rStyle w:val="StyleUnderline"/>
        </w:rPr>
        <w:t xml:space="preserve"> communication </w:t>
      </w:r>
      <w:r w:rsidRPr="00BF162D">
        <w:rPr>
          <w:rStyle w:val="StyleUnderline"/>
          <w:highlight w:val="cyan"/>
        </w:rPr>
        <w:t>systems</w:t>
      </w:r>
      <w:r w:rsidRPr="00911671">
        <w:rPr>
          <w:rStyle w:val="StyleUnderline"/>
        </w:rPr>
        <w:t xml:space="preserve">, general infrastructure, and, critically, sustained presence and training </w:t>
      </w:r>
      <w:r w:rsidRPr="00BF162D">
        <w:rPr>
          <w:rStyle w:val="StyleUnderline"/>
          <w:highlight w:val="cyan"/>
        </w:rPr>
        <w:t>needed to understand and operate in such a complex environment has yet to materialize</w:t>
      </w:r>
      <w:r w:rsidRPr="007E0F19">
        <w:rPr>
          <w:sz w:val="8"/>
        </w:rPr>
        <w:t xml:space="preserve">. The lofty </w:t>
      </w:r>
      <w:r w:rsidRPr="00BF162D">
        <w:rPr>
          <w:rStyle w:val="StyleUnderline"/>
          <w:highlight w:val="cyan"/>
        </w:rPr>
        <w:t>visions promised</w:t>
      </w:r>
      <w:r w:rsidRPr="00911671">
        <w:rPr>
          <w:rStyle w:val="StyleUnderline"/>
        </w:rPr>
        <w:t xml:space="preserve"> in recent strategies </w:t>
      </w:r>
      <w:r w:rsidRPr="00BF162D">
        <w:rPr>
          <w:rStyle w:val="StyleUnderline"/>
          <w:highlight w:val="cyan"/>
        </w:rPr>
        <w:t>don’t always match</w:t>
      </w:r>
      <w:r w:rsidRPr="00911671">
        <w:rPr>
          <w:rStyle w:val="StyleUnderline"/>
        </w:rPr>
        <w:t xml:space="preserve"> the </w:t>
      </w:r>
      <w:r w:rsidRPr="00BF162D">
        <w:rPr>
          <w:rStyle w:val="StyleUnderline"/>
          <w:highlight w:val="cyan"/>
        </w:rPr>
        <w:t>realities</w:t>
      </w:r>
      <w:r w:rsidRPr="00911671">
        <w:rPr>
          <w:rStyle w:val="StyleUnderline"/>
        </w:rPr>
        <w:t xml:space="preserve"> on the ground</w:t>
      </w:r>
      <w:r w:rsidRPr="007E0F19">
        <w:rPr>
          <w:sz w:val="8"/>
        </w:rPr>
        <w:t>.</w:t>
      </w:r>
    </w:p>
    <w:p w14:paraId="7CFFF888" w14:textId="77777777" w:rsidR="00E01026" w:rsidRPr="007E0F19" w:rsidRDefault="00E01026" w:rsidP="00E01026">
      <w:pPr>
        <w:rPr>
          <w:sz w:val="8"/>
        </w:rPr>
      </w:pPr>
      <w:r w:rsidRPr="007E0F19">
        <w:rPr>
          <w:sz w:val="8"/>
        </w:rPr>
        <w:t>“The Army is a land force,” Burke says of the Army’s promise to “dominate” the region. “The Arctic is principally a maritime domain.”</w:t>
      </w:r>
    </w:p>
    <w:p w14:paraId="02EE6BE7" w14:textId="77777777" w:rsidR="00E01026" w:rsidRPr="007E0F19" w:rsidRDefault="00E01026" w:rsidP="00E01026">
      <w:pPr>
        <w:rPr>
          <w:sz w:val="8"/>
        </w:rPr>
      </w:pPr>
      <w:r w:rsidRPr="007E0F19">
        <w:rPr>
          <w:sz w:val="8"/>
        </w:rPr>
        <w:t>As for the maritime side of things, the U.S. military has just two functional polar icebreakers. Plans to bring on additional ships have been repeatedly delayed. The operational capacity of the U.S. military to regulate economic interests or respond to a large-scale event, such as an oil spill or a mass casualty scenario, isn’t assured.</w:t>
      </w:r>
    </w:p>
    <w:p w14:paraId="0FAE1F03" w14:textId="77777777" w:rsidR="00E01026" w:rsidRPr="007E0F19" w:rsidRDefault="00E01026" w:rsidP="00E01026">
      <w:pPr>
        <w:rPr>
          <w:sz w:val="8"/>
        </w:rPr>
      </w:pPr>
      <w:r w:rsidRPr="007E0F19">
        <w:rPr>
          <w:sz w:val="8"/>
        </w:rPr>
        <w:t>“The Army has a strategy, the Navy has a strategy, the Air Force has a strategy,” Burke says. “Congratulations. We can’t do any of it.”</w:t>
      </w:r>
    </w:p>
    <w:p w14:paraId="25E8825F" w14:textId="77777777" w:rsidR="00E01026" w:rsidRPr="007E0F19" w:rsidRDefault="00E01026" w:rsidP="00E01026">
      <w:pPr>
        <w:rPr>
          <w:sz w:val="8"/>
        </w:rPr>
      </w:pPr>
      <w:r w:rsidRPr="007E0F19">
        <w:rPr>
          <w:sz w:val="8"/>
        </w:rPr>
        <w:t>‘You Need Lots of Other Things’</w:t>
      </w:r>
    </w:p>
    <w:p w14:paraId="63DE3D8B" w14:textId="77777777" w:rsidR="00E01026" w:rsidRPr="007E0F19" w:rsidRDefault="00E01026" w:rsidP="00E01026">
      <w:pPr>
        <w:rPr>
          <w:sz w:val="8"/>
        </w:rPr>
      </w:pPr>
      <w:r w:rsidRPr="007E0F19">
        <w:rPr>
          <w:sz w:val="8"/>
        </w:rPr>
        <w:t>Sixty years ago, at the height of the Cold War, the U.S. icebreaker fleet was quadruple the size it is today. The Navy and the Coast Guard operated seven heavily armed Wind Class diesel-electric ships between them, along with the Coast Guard cutter Glacier, a larger heavy icebreaker operated first by the Navy and then by the Coast Guard.</w:t>
      </w:r>
    </w:p>
    <w:p w14:paraId="5FEBDED4" w14:textId="77777777" w:rsidR="00E01026" w:rsidRPr="007E0F19" w:rsidRDefault="00E01026" w:rsidP="00E01026">
      <w:pPr>
        <w:rPr>
          <w:sz w:val="8"/>
        </w:rPr>
      </w:pPr>
      <w:r w:rsidRPr="007E0F19">
        <w:rPr>
          <w:sz w:val="8"/>
        </w:rPr>
        <w:t>“During the Cold War, the Arctic was probably more important militarily than ever before in history,” says Scott Savitz, a senior engineer at RAND who worked on a recent report assessing U.S. military arctic capabilities. “It was the literal high ground. There was recognition that if missiles were going to be flying between North America and the Soviet Union, most of them would be going that way.”</w:t>
      </w:r>
    </w:p>
    <w:p w14:paraId="76D042FA" w14:textId="77777777" w:rsidR="00E01026" w:rsidRPr="007E0F19" w:rsidRDefault="00E01026" w:rsidP="00E01026">
      <w:pPr>
        <w:rPr>
          <w:sz w:val="8"/>
        </w:rPr>
      </w:pPr>
      <w:r w:rsidRPr="007E0F19">
        <w:rPr>
          <w:sz w:val="8"/>
        </w:rPr>
        <w:t>In the 1970s, as the Coast Guard decommissioned the Wind Class cutters after decades in service, the service brought two new heavy icebreakers online: the Polar Sea and the Polar Star.</w:t>
      </w:r>
    </w:p>
    <w:p w14:paraId="2EA67A77" w14:textId="77777777" w:rsidR="00E01026" w:rsidRPr="007E0F19" w:rsidRDefault="00E01026" w:rsidP="00E01026">
      <w:pPr>
        <w:rPr>
          <w:sz w:val="8"/>
        </w:rPr>
      </w:pPr>
      <w:r w:rsidRPr="007E0F19">
        <w:rPr>
          <w:sz w:val="8"/>
        </w:rPr>
        <w:t>Compare that with Russia’s icebreaker fleet: More than 45 military ships and counting—three additional ships are under construction, and Vladimir Putin has said the country plans to have 13 new icebreakers online by 2035. Even China, a thousand miles from the Arctic Circle, just laid the hull for its third icebreaker.</w:t>
      </w:r>
    </w:p>
    <w:p w14:paraId="43B4F4A2" w14:textId="77777777" w:rsidR="00E01026" w:rsidRPr="007E0F19" w:rsidRDefault="00E01026" w:rsidP="00E01026">
      <w:pPr>
        <w:rPr>
          <w:sz w:val="8"/>
        </w:rPr>
      </w:pPr>
      <w:r w:rsidRPr="007E0F19">
        <w:rPr>
          <w:sz w:val="8"/>
        </w:rPr>
        <w:t>For years, the Coast Guard and Navy have been jointly developing a new class of icebreakers: polar security cutters, heavy icebreakers, the largest the United States has ever commissioned. The plan is for just three new ships—to be followed, at some undefined point in the future, by three additional medium icebreakers—but the program has been repeatedly delayed and plagued by design issues. A GAO report last summer found the Polar Security Cutter program was still at risk of a “costly rework and further delays.”</w:t>
      </w:r>
    </w:p>
    <w:p w14:paraId="1019B6AF" w14:textId="77777777" w:rsidR="00E01026" w:rsidRPr="007E0F19" w:rsidRDefault="00E01026" w:rsidP="00E01026">
      <w:pPr>
        <w:rPr>
          <w:sz w:val="8"/>
        </w:rPr>
      </w:pPr>
      <w:r w:rsidRPr="007E0F19">
        <w:rPr>
          <w:sz w:val="8"/>
        </w:rPr>
        <w:t>And while comparisons of the United States’ paltry icebreaker fleet to Russia’s and China’s are useful shorthand for the state of the country’s Arctic investment, the reality of the U.S. security landscape in the Arctic is far more complex.</w:t>
      </w:r>
    </w:p>
    <w:p w14:paraId="45820428" w14:textId="77777777" w:rsidR="00E01026" w:rsidRPr="007E0F19" w:rsidRDefault="00E01026" w:rsidP="00E01026">
      <w:pPr>
        <w:rPr>
          <w:sz w:val="8"/>
        </w:rPr>
      </w:pPr>
      <w:r w:rsidRPr="007E0F19">
        <w:rPr>
          <w:sz w:val="8"/>
        </w:rPr>
        <w:t>“Polar icebreakers are necessary, but not sufficient,” Savitz says. “You need lots of other things.”</w:t>
      </w:r>
    </w:p>
    <w:p w14:paraId="27E64F4B" w14:textId="77777777" w:rsidR="00E01026" w:rsidRPr="007E0F19" w:rsidRDefault="00E01026" w:rsidP="00E01026">
      <w:pPr>
        <w:rPr>
          <w:sz w:val="8"/>
        </w:rPr>
      </w:pPr>
      <w:r w:rsidRPr="007E0F19">
        <w:rPr>
          <w:sz w:val="8"/>
        </w:rPr>
        <w:t>Chief among them are building up the capacity for domain awareness and operational readiness: the costly infrastructure—things like communications systems, equipment, and assets, along with the ability to maintain them—that helps the military understand what is happening in the environment, and the sustained presence of people who can monitor that information and respond if necessary. For the most part, the United States has neither.</w:t>
      </w:r>
    </w:p>
    <w:p w14:paraId="497CC524" w14:textId="77777777" w:rsidR="00E01026" w:rsidRPr="007E0F19" w:rsidRDefault="00E01026" w:rsidP="00E01026">
      <w:pPr>
        <w:rPr>
          <w:sz w:val="8"/>
        </w:rPr>
      </w:pPr>
      <w:r w:rsidRPr="007E0F19">
        <w:rPr>
          <w:sz w:val="8"/>
        </w:rPr>
        <w:t xml:space="preserve">The most recent Pentagon Arctic strategy was released in 2019. It emphasizes that </w:t>
      </w:r>
      <w:r w:rsidRPr="00BF162D">
        <w:rPr>
          <w:rStyle w:val="StyleUnderline"/>
          <w:highlight w:val="cyan"/>
        </w:rPr>
        <w:t>Arctic security is U.S. security</w:t>
      </w:r>
      <w:r w:rsidRPr="007E0F19">
        <w:rPr>
          <w:sz w:val="8"/>
        </w:rPr>
        <w:t>, and it focuses on three lines of efforts in the region: improving domain awareness, increasing operations, and bolstering rules-based order. But while it nods to things like cold weather training and joint exercises, it does little to pinpoint specific or significant fiscal or resource commitments.</w:t>
      </w:r>
    </w:p>
    <w:p w14:paraId="52A3C833" w14:textId="77777777" w:rsidR="00E01026" w:rsidRPr="007E0F19" w:rsidRDefault="00E01026" w:rsidP="00E01026">
      <w:pPr>
        <w:rPr>
          <w:sz w:val="8"/>
        </w:rPr>
      </w:pPr>
      <w:r w:rsidRPr="007E0F19">
        <w:rPr>
          <w:sz w:val="8"/>
        </w:rPr>
        <w:t>The Sea and the Star were joined by the Healy, a medium-class icebreaker, in 1999. (Full disclosure: I served on the Healy as a Coast Guard officer from 2009 to 2011.) Today, only the Polar Star—more than 45 years old—and the Healy are operational. The Polar Sea has been out of service since 2010, slowly cannibalized for parts.</w:t>
      </w:r>
    </w:p>
    <w:p w14:paraId="7044295C" w14:textId="77777777" w:rsidR="00E01026" w:rsidRPr="007E0F19" w:rsidRDefault="00E01026" w:rsidP="00E01026">
      <w:pPr>
        <w:rPr>
          <w:sz w:val="8"/>
        </w:rPr>
      </w:pPr>
      <w:r w:rsidRPr="007E0F19">
        <w:rPr>
          <w:sz w:val="8"/>
        </w:rPr>
        <w:t>“I think a lot of people have done a good job laying out what needs to happen to improve U.S. access and presence in the Arctic,” says Abbie Tingstad, a research professor at the Center for Arctic Study and Policy at the U.S. Coast Guard Academy, as well as the lead author on the recent RAND study, conducted while she was with RAND. “Now it just costs money and time and getting organized.”</w:t>
      </w:r>
    </w:p>
    <w:p w14:paraId="01F3B0A7" w14:textId="77777777" w:rsidR="00E01026" w:rsidRPr="007E0F19" w:rsidRDefault="00E01026" w:rsidP="00E01026">
      <w:pPr>
        <w:rPr>
          <w:sz w:val="8"/>
        </w:rPr>
      </w:pPr>
      <w:r w:rsidRPr="007E0F19">
        <w:rPr>
          <w:sz w:val="8"/>
        </w:rPr>
        <w:t>In 2022, the department stood up an Arctic Strategy and Global Resilience Office to guide U.S. security strategy in the region and help coordinate the three combatant commands that have responsibility over the region: U.S. Northern Command, U.S. European Command, and U.S. Indo-Pacific Command.</w:t>
      </w:r>
    </w:p>
    <w:p w14:paraId="7CCC9E74" w14:textId="77777777" w:rsidR="00E01026" w:rsidRPr="007E0F19" w:rsidRDefault="00E01026" w:rsidP="00E01026">
      <w:pPr>
        <w:rPr>
          <w:sz w:val="8"/>
        </w:rPr>
      </w:pPr>
      <w:r w:rsidRPr="007E0F19">
        <w:rPr>
          <w:sz w:val="8"/>
        </w:rPr>
        <w:t>A national strategy for the Arctic, released by the White House in 2022, highlights security as its first strategic pillar for the region, pointing specifically to the need to “develop capabilities for expanded Arctic activity.”</w:t>
      </w:r>
    </w:p>
    <w:p w14:paraId="50E7B34A" w14:textId="77777777" w:rsidR="00E01026" w:rsidRPr="007E0F19" w:rsidRDefault="00E01026" w:rsidP="00E01026">
      <w:pPr>
        <w:rPr>
          <w:sz w:val="8"/>
        </w:rPr>
      </w:pPr>
      <w:r w:rsidRPr="007E0F19">
        <w:rPr>
          <w:sz w:val="8"/>
        </w:rPr>
        <w:t>Defense Department officials say an updated version of its Arctic strategy will be released early this year.</w:t>
      </w:r>
    </w:p>
    <w:p w14:paraId="63D6050F" w14:textId="77777777" w:rsidR="00E01026" w:rsidRPr="007E0F19" w:rsidRDefault="00E01026" w:rsidP="00E01026">
      <w:pPr>
        <w:rPr>
          <w:sz w:val="8"/>
        </w:rPr>
      </w:pPr>
      <w:r w:rsidRPr="007E0F19">
        <w:rPr>
          <w:sz w:val="8"/>
        </w:rPr>
        <w:t xml:space="preserve">“This was one of those areas where we could have gotten out in front of it,” says Cameron Carlson, the assistant director of the Center for Arctic Security and Resilience and dean of the College of Business and Security Management at University of Alaska Fairbanks. “And I think </w:t>
      </w:r>
      <w:r w:rsidRPr="00BF162D">
        <w:rPr>
          <w:rStyle w:val="StyleUnderline"/>
          <w:highlight w:val="cyan"/>
        </w:rPr>
        <w:t>every year that</w:t>
      </w:r>
      <w:r w:rsidRPr="00390C81">
        <w:rPr>
          <w:rStyle w:val="StyleUnderline"/>
        </w:rPr>
        <w:t xml:space="preserve"> </w:t>
      </w:r>
      <w:r w:rsidRPr="00BF162D">
        <w:rPr>
          <w:rStyle w:val="StyleUnderline"/>
          <w:highlight w:val="cyan"/>
        </w:rPr>
        <w:t>slips</w:t>
      </w:r>
      <w:r w:rsidRPr="007E0F19">
        <w:rPr>
          <w:sz w:val="8"/>
        </w:rPr>
        <w:t>, we—especially on the DOD side—</w:t>
      </w:r>
      <w:r w:rsidRPr="00BF162D">
        <w:rPr>
          <w:rStyle w:val="StyleUnderline"/>
          <w:highlight w:val="cyan"/>
        </w:rPr>
        <w:t>we end up taking a step farther</w:t>
      </w:r>
      <w:r w:rsidRPr="00390C81">
        <w:rPr>
          <w:rStyle w:val="StyleUnderline"/>
        </w:rPr>
        <w:t xml:space="preserve"> and farther </w:t>
      </w:r>
      <w:r w:rsidRPr="00BF162D">
        <w:rPr>
          <w:rStyle w:val="StyleUnderline"/>
          <w:highlight w:val="cyan"/>
        </w:rPr>
        <w:t>back</w:t>
      </w:r>
      <w:r w:rsidRPr="00390C81">
        <w:rPr>
          <w:rStyle w:val="StyleUnderline"/>
        </w:rPr>
        <w:t xml:space="preserve"> from it because we really haven’t defined what our true Arctic interests are, what our stake will be here for the long term</w:t>
      </w:r>
      <w:r w:rsidRPr="007E0F19">
        <w:rPr>
          <w:sz w:val="8"/>
        </w:rPr>
        <w:t>.”</w:t>
      </w:r>
    </w:p>
    <w:p w14:paraId="248CEEDC" w14:textId="77777777" w:rsidR="00E01026" w:rsidRPr="007E0F19" w:rsidRDefault="00E01026" w:rsidP="00E01026">
      <w:pPr>
        <w:rPr>
          <w:sz w:val="8"/>
        </w:rPr>
      </w:pPr>
      <w:r w:rsidRPr="007E0F19">
        <w:rPr>
          <w:sz w:val="8"/>
        </w:rPr>
        <w:t>‘Everything Breaks in the Arctic’</w:t>
      </w:r>
    </w:p>
    <w:p w14:paraId="4DB442AA" w14:textId="77777777" w:rsidR="00E01026" w:rsidRPr="007E0F19" w:rsidRDefault="00E01026" w:rsidP="00E01026">
      <w:pPr>
        <w:rPr>
          <w:sz w:val="8"/>
        </w:rPr>
      </w:pPr>
      <w:r w:rsidRPr="007E0F19">
        <w:rPr>
          <w:sz w:val="8"/>
        </w:rPr>
        <w:t>There are many reasons for the gulf that exists between platitudes in policy and priorities in practice, but a primary one is just the sheer complexity of operating in the Arctic. Maintaining equipment and conducting operations in such an extremely cold environment require unique standards and approaches.</w:t>
      </w:r>
    </w:p>
    <w:p w14:paraId="176E5E4F" w14:textId="77777777" w:rsidR="00E01026" w:rsidRPr="007E0F19" w:rsidRDefault="00E01026" w:rsidP="00E01026">
      <w:pPr>
        <w:rPr>
          <w:sz w:val="8"/>
        </w:rPr>
      </w:pPr>
      <w:r w:rsidRPr="007E0F19">
        <w:rPr>
          <w:sz w:val="8"/>
        </w:rPr>
        <w:t>“Everything breaks in the Arctic,” Savitz says. “Fuels gel, lubricants don’t. The batteries fail, the materials shatter and snap, everything is iced over. And it’s extremely hard on humans.”</w:t>
      </w:r>
    </w:p>
    <w:p w14:paraId="0024BB6B" w14:textId="77777777" w:rsidR="00E01026" w:rsidRPr="007E0F19" w:rsidRDefault="00E01026" w:rsidP="00E01026">
      <w:pPr>
        <w:rPr>
          <w:sz w:val="8"/>
        </w:rPr>
      </w:pPr>
      <w:r w:rsidRPr="007E0F19">
        <w:rPr>
          <w:sz w:val="8"/>
        </w:rPr>
        <w:t>For instance, in the Pentagon’s announcement of its Arctic strategy office, Iris Ferguson, the deputy assistant secretary of defense for Arctic and global resilience, pointed out that much of the military’s infrastructure in the far north is built on permafrost, which is melting as the planet warms.</w:t>
      </w:r>
    </w:p>
    <w:p w14:paraId="1C36ACA0" w14:textId="77777777" w:rsidR="00E01026" w:rsidRPr="007E0F19" w:rsidRDefault="00E01026" w:rsidP="00E01026">
      <w:pPr>
        <w:rPr>
          <w:sz w:val="8"/>
        </w:rPr>
      </w:pPr>
      <w:r w:rsidRPr="007E0F19">
        <w:rPr>
          <w:sz w:val="8"/>
        </w:rPr>
        <w:t>“We’re working to mitigate that,” Ferguson said at the time.</w:t>
      </w:r>
    </w:p>
    <w:p w14:paraId="788924CE" w14:textId="77777777" w:rsidR="00E01026" w:rsidRPr="007E0F19" w:rsidRDefault="00E01026" w:rsidP="00E01026">
      <w:pPr>
        <w:rPr>
          <w:sz w:val="8"/>
        </w:rPr>
      </w:pPr>
      <w:r w:rsidRPr="00BF162D">
        <w:rPr>
          <w:rStyle w:val="StyleUnderline"/>
          <w:highlight w:val="cyan"/>
        </w:rPr>
        <w:t>The harsh environment makes continued maintenance paramount</w:t>
      </w:r>
      <w:r w:rsidRPr="007E0F19">
        <w:rPr>
          <w:sz w:val="8"/>
        </w:rPr>
        <w:t>—a challenge in budget cycles that tend to favor shiny new toys. And the region’s exceptional parameters mean equipment designed for the Arctic might not be particularly useful elsewhere—another tough fiscal sell.</w:t>
      </w:r>
    </w:p>
    <w:p w14:paraId="4055E148" w14:textId="77777777" w:rsidR="00E01026" w:rsidRPr="007E0F19" w:rsidRDefault="00E01026" w:rsidP="00E01026">
      <w:pPr>
        <w:rPr>
          <w:sz w:val="8"/>
        </w:rPr>
      </w:pPr>
      <w:r w:rsidRPr="007E0F19">
        <w:rPr>
          <w:sz w:val="8"/>
        </w:rPr>
        <w:t>Take the Navy’s surface fleet, for example. U.S. naval submarines have, for decades, operated in the Arctic—but primarily out of sight, intentionally. The Navy’s Arctic strategy promises an “enhanced presence” in the Arctic, pledging to “provide our Sailors, Marines, and Civilians with the education, training, and equipment necessary to preserve peace and respond to crises in the region.”</w:t>
      </w:r>
    </w:p>
    <w:p w14:paraId="39B0571B" w14:textId="77777777" w:rsidR="00E01026" w:rsidRPr="007E0F19" w:rsidRDefault="00E01026" w:rsidP="00E01026">
      <w:pPr>
        <w:rPr>
          <w:sz w:val="8"/>
        </w:rPr>
      </w:pPr>
      <w:r w:rsidRPr="007E0F19">
        <w:rPr>
          <w:sz w:val="8"/>
        </w:rPr>
        <w:t>That’s a complicated promise.</w:t>
      </w:r>
    </w:p>
    <w:p w14:paraId="3D0A7961" w14:textId="77777777" w:rsidR="00E01026" w:rsidRPr="007E0F19" w:rsidRDefault="00E01026" w:rsidP="00E01026">
      <w:pPr>
        <w:rPr>
          <w:sz w:val="8"/>
        </w:rPr>
      </w:pPr>
      <w:r w:rsidRPr="007E0F19">
        <w:rPr>
          <w:sz w:val="8"/>
        </w:rPr>
        <w:t>“If you create a surface fleet that is specific to that region … that will become a heavier ship,” Carlson says. “And heavier ships don’t move as fast. They’re not as agile. They’re not as fuel efficient.”</w:t>
      </w:r>
    </w:p>
    <w:p w14:paraId="55DF5E85" w14:textId="77777777" w:rsidR="00E01026" w:rsidRPr="007E0F19" w:rsidRDefault="00E01026" w:rsidP="00E01026">
      <w:pPr>
        <w:rPr>
          <w:sz w:val="8"/>
        </w:rPr>
      </w:pPr>
      <w:r w:rsidRPr="007E0F19">
        <w:rPr>
          <w:sz w:val="8"/>
        </w:rPr>
        <w:t>So instead, the Navy’s strategy points to partnerships with the Coast Guard, which has more institutional knowledge about Arctic operations as well as the military’s only icebreakers.</w:t>
      </w:r>
    </w:p>
    <w:p w14:paraId="7539FDD0" w14:textId="77777777" w:rsidR="00E01026" w:rsidRPr="007E0F19" w:rsidRDefault="00E01026" w:rsidP="00E01026">
      <w:pPr>
        <w:rPr>
          <w:sz w:val="8"/>
        </w:rPr>
      </w:pPr>
      <w:r w:rsidRPr="007E0F19">
        <w:rPr>
          <w:sz w:val="8"/>
        </w:rPr>
        <w:t>“The Coast Guard has been the most active of any of the services in trying to maintain Arctic capabilities and build capacity,” Savitz says.</w:t>
      </w:r>
    </w:p>
    <w:p w14:paraId="4CCB0B2C" w14:textId="77777777" w:rsidR="00E01026" w:rsidRPr="007E0F19" w:rsidRDefault="00E01026" w:rsidP="00E01026">
      <w:pPr>
        <w:rPr>
          <w:sz w:val="8"/>
        </w:rPr>
      </w:pPr>
      <w:r w:rsidRPr="007E0F19">
        <w:rPr>
          <w:sz w:val="8"/>
        </w:rPr>
        <w:t>In part, that’s because of the nature of Arctic security: It’s more about competition than it is about conflict. The Coast Guard is used to a mission set that focuses on enforcing laws and regulations, and responding when things go wrong.</w:t>
      </w:r>
    </w:p>
    <w:p w14:paraId="24788581" w14:textId="77777777" w:rsidR="00E01026" w:rsidRPr="007E0F19" w:rsidRDefault="00E01026" w:rsidP="00E01026">
      <w:pPr>
        <w:rPr>
          <w:sz w:val="8"/>
        </w:rPr>
      </w:pPr>
      <w:r w:rsidRPr="007E0F19">
        <w:rPr>
          <w:sz w:val="8"/>
        </w:rPr>
        <w:t>For the other military branches, being told to wait around “in a place that is remote, and where it’s really hard to operate, and where you’re likely going to have various systems fail, when there’s intense attention on other parts of the world, or flare-ups, or crises” isn’t popular, Savitz says. “Part of the problem is that there is such a strong nondefense component of security up there.”</w:t>
      </w:r>
    </w:p>
    <w:p w14:paraId="3EA67CA1" w14:textId="77777777" w:rsidR="00E01026" w:rsidRPr="007E0F19" w:rsidRDefault="00E01026" w:rsidP="00E01026">
      <w:pPr>
        <w:rPr>
          <w:sz w:val="8"/>
        </w:rPr>
      </w:pPr>
      <w:r w:rsidRPr="007E0F19">
        <w:rPr>
          <w:sz w:val="8"/>
        </w:rPr>
        <w:t>But the Coast Guard, as the only military branch housed in the Department of Homeland Security, is always strapped for cash, and the need for U.S. presence and response in the Arctic is only growing, analysts argue. A shrinking ice cap and increasing ship traffic raise questions about regulating things like fisheries and access to other resources, or enforcing international standards. And then there’s the issue of what happens if things go wrong—like an environmental catastrophe or a search-and-rescue disaster.</w:t>
      </w:r>
    </w:p>
    <w:p w14:paraId="1408135E" w14:textId="77777777" w:rsidR="00E01026" w:rsidRPr="007E0F19" w:rsidRDefault="00E01026" w:rsidP="00E01026">
      <w:pPr>
        <w:rPr>
          <w:sz w:val="8"/>
        </w:rPr>
      </w:pPr>
      <w:r w:rsidRPr="007E0F19">
        <w:rPr>
          <w:sz w:val="8"/>
        </w:rPr>
        <w:t>“The intersection of climate change and, say, economic factors, or the intersection of changing demographics—all of those combinations also then create these situations where I think these black swan-type events may become a little bit more frequent,” Tingstad says. “The U.S. as a whole has such global priorities—something has to get racked and stacked, and that’s certainly understandable. But from an Arctic perspective, of course, the concern is that it’s low probability. It feels low probability until it actually happens.”</w:t>
      </w:r>
    </w:p>
    <w:p w14:paraId="14DBBFB0" w14:textId="77777777" w:rsidR="00E01026" w:rsidRPr="007E0F19" w:rsidRDefault="00E01026" w:rsidP="00E01026">
      <w:pPr>
        <w:rPr>
          <w:sz w:val="8"/>
        </w:rPr>
      </w:pPr>
      <w:r w:rsidRPr="007E0F19">
        <w:rPr>
          <w:sz w:val="8"/>
        </w:rPr>
        <w:t>Other Arctic nations, particularly Russia, which has a substantial military and economic presence in the region, may be better poised to respond—and its day-to-day operations there raise questions about whose values and interests are prioritized in the Arctic.</w:t>
      </w:r>
    </w:p>
    <w:p w14:paraId="4D5581CD" w14:textId="77777777" w:rsidR="00E01026" w:rsidRPr="007E0F19" w:rsidRDefault="00E01026" w:rsidP="00E01026">
      <w:pPr>
        <w:rPr>
          <w:sz w:val="8"/>
        </w:rPr>
      </w:pPr>
      <w:r w:rsidRPr="007E0F19">
        <w:rPr>
          <w:sz w:val="8"/>
        </w:rPr>
        <w:t>“</w:t>
      </w:r>
      <w:r w:rsidRPr="00BF162D">
        <w:rPr>
          <w:rStyle w:val="StyleUnderline"/>
          <w:highlight w:val="cyan"/>
        </w:rPr>
        <w:t>Presence equals influence, and influence</w:t>
      </w:r>
      <w:r w:rsidRPr="00390C81">
        <w:rPr>
          <w:rStyle w:val="StyleUnderline"/>
        </w:rPr>
        <w:t xml:space="preserve"> often </w:t>
      </w:r>
      <w:r w:rsidRPr="00BF162D">
        <w:rPr>
          <w:rStyle w:val="StyleUnderline"/>
          <w:highlight w:val="cyan"/>
        </w:rPr>
        <w:t>translates to power</w:t>
      </w:r>
      <w:r w:rsidRPr="007E0F19">
        <w:rPr>
          <w:sz w:val="8"/>
        </w:rPr>
        <w:t xml:space="preserve">,” Burke says. “The point being is that </w:t>
      </w:r>
      <w:r w:rsidRPr="00BF162D">
        <w:rPr>
          <w:rStyle w:val="StyleUnderline"/>
          <w:highlight w:val="cyan"/>
        </w:rPr>
        <w:t>if we</w:t>
      </w:r>
      <w:r w:rsidRPr="00390C81">
        <w:rPr>
          <w:rStyle w:val="StyleUnderline"/>
        </w:rPr>
        <w:t xml:space="preserve"> collectively </w:t>
      </w:r>
      <w:r w:rsidRPr="00BF162D">
        <w:rPr>
          <w:rStyle w:val="StyleUnderline"/>
          <w:highlight w:val="cyan"/>
        </w:rPr>
        <w:t>want</w:t>
      </w:r>
      <w:r w:rsidRPr="00390C81">
        <w:rPr>
          <w:rStyle w:val="StyleUnderline"/>
        </w:rPr>
        <w:t xml:space="preserve"> to be influential, and have any sort of </w:t>
      </w:r>
      <w:r w:rsidRPr="00BF162D">
        <w:rPr>
          <w:rStyle w:val="StyleUnderline"/>
          <w:highlight w:val="cyan"/>
        </w:rPr>
        <w:t>power</w:t>
      </w:r>
      <w:r w:rsidRPr="00390C81">
        <w:rPr>
          <w:rStyle w:val="StyleUnderline"/>
        </w:rPr>
        <w:t xml:space="preserve"> position </w:t>
      </w:r>
      <w:r w:rsidRPr="00BF162D">
        <w:rPr>
          <w:rStyle w:val="StyleUnderline"/>
          <w:highlight w:val="cyan"/>
        </w:rPr>
        <w:t>in the Arctic</w:t>
      </w:r>
      <w:r w:rsidRPr="00390C81">
        <w:rPr>
          <w:rStyle w:val="StyleUnderline"/>
        </w:rPr>
        <w:t xml:space="preserve"> whatsoever, </w:t>
      </w:r>
      <w:r w:rsidRPr="00BF162D">
        <w:rPr>
          <w:rStyle w:val="StyleUnderline"/>
          <w:highlight w:val="cyan"/>
        </w:rPr>
        <w:t>we actually need to be there</w:t>
      </w:r>
      <w:r w:rsidRPr="007E0F19">
        <w:rPr>
          <w:sz w:val="8"/>
        </w:rPr>
        <w:t>.”</w:t>
      </w:r>
    </w:p>
    <w:p w14:paraId="64617E85" w14:textId="77777777" w:rsidR="00E01026" w:rsidRPr="0022390B" w:rsidRDefault="00E01026" w:rsidP="00E01026"/>
    <w:p w14:paraId="1A457661" w14:textId="411586EB" w:rsidR="00E01026" w:rsidRDefault="00E01026" w:rsidP="00E01026">
      <w:pPr>
        <w:pStyle w:val="Heading3"/>
      </w:pPr>
      <w:r>
        <w:t>AT: Deterrence Fails</w:t>
      </w:r>
    </w:p>
    <w:p w14:paraId="75DB34B6" w14:textId="77777777" w:rsidR="00E01026" w:rsidRDefault="00E01026" w:rsidP="00E01026">
      <w:pPr>
        <w:pStyle w:val="Heading4"/>
      </w:pPr>
      <w:r>
        <w:t xml:space="preserve">Conventional deterrence is still </w:t>
      </w:r>
      <w:r w:rsidRPr="003555D5">
        <w:rPr>
          <w:u w:val="single"/>
        </w:rPr>
        <w:t>vital</w:t>
      </w:r>
      <w:r>
        <w:t xml:space="preserve"> in the nuclear age.</w:t>
      </w:r>
    </w:p>
    <w:p w14:paraId="75822346" w14:textId="77777777" w:rsidR="00E01026" w:rsidRPr="005624EC" w:rsidRDefault="00E01026" w:rsidP="00E01026">
      <w:r w:rsidRPr="00167B4A">
        <w:rPr>
          <w:rStyle w:val="Style13ptBold"/>
        </w:rPr>
        <w:t>Mueller 21</w:t>
      </w:r>
      <w:r>
        <w:t xml:space="preserve"> — Karl Mueller, a senior political scientist at the RAND Corporation, adjunct professor at Johns Hopkins University, adjunct professor in the Security Studies Program at Georgetown University, former professor of comparative military studies at the USAF School of Advanced Air and Space Studies, 2021 (“The Continuing Relevance of Conventional Deterrence,” in the NL ARMS Netherlands Annual Review of Military Studies 2020: Deterrence in the 21</w:t>
      </w:r>
      <w:r w:rsidRPr="00FF24A0">
        <w:rPr>
          <w:vertAlign w:val="superscript"/>
        </w:rPr>
        <w:t>st</w:t>
      </w:r>
      <w:r>
        <w:t xml:space="preserve"> Century—Insights from Theory and Practice, Edited by Frans Osinga and Tim </w:t>
      </w:r>
      <w:proofErr w:type="spellStart"/>
      <w:r>
        <w:t>Sweijs</w:t>
      </w:r>
      <w:proofErr w:type="spellEnd"/>
      <w:r>
        <w:t>, Published by T.M.C. Asser Press, ISSN: 1387-8050, Available Online at https://library.oapen.org/bitstream/handle/20.500.12657/43303/1/2021_Book_NLARMSNetherlandsAnnualReviewO.pdf#page=68, Accessed 06-30-2025)//Lane</w:t>
      </w:r>
    </w:p>
    <w:p w14:paraId="1C9029B2" w14:textId="77777777" w:rsidR="00E01026" w:rsidRDefault="00E01026" w:rsidP="00E01026">
      <w:r>
        <w:t xml:space="preserve">For states that have unresolved deterrence problems, </w:t>
      </w:r>
      <w:r w:rsidRPr="00167B4A">
        <w:rPr>
          <w:rStyle w:val="StyleUnderline"/>
        </w:rPr>
        <w:t>conventional deterrence strategies</w:t>
      </w:r>
      <w:r>
        <w:t xml:space="preserve"> often </w:t>
      </w:r>
      <w:r w:rsidRPr="00167B4A">
        <w:rPr>
          <w:rStyle w:val="StyleUnderline"/>
        </w:rPr>
        <w:t xml:space="preserve">have </w:t>
      </w:r>
      <w:r w:rsidRPr="00167B4A">
        <w:rPr>
          <w:rStyle w:val="Emphasis"/>
        </w:rPr>
        <w:t>much</w:t>
      </w:r>
      <w:r w:rsidRPr="00167B4A">
        <w:rPr>
          <w:rStyle w:val="StyleUnderline"/>
        </w:rPr>
        <w:t xml:space="preserve"> to offer</w:t>
      </w:r>
      <w:r>
        <w:t xml:space="preserve">, though their comparative advantages inevitably vary depending on the specific case. First, </w:t>
      </w:r>
      <w:r w:rsidRPr="00167B4A">
        <w:rPr>
          <w:rStyle w:val="StyleUnderline"/>
        </w:rPr>
        <w:t xml:space="preserve">for many states conventional deterrence is more or less the </w:t>
      </w:r>
      <w:r w:rsidRPr="00167B4A">
        <w:rPr>
          <w:rStyle w:val="Emphasis"/>
        </w:rPr>
        <w:t>only</w:t>
      </w:r>
      <w:r w:rsidRPr="00167B4A">
        <w:rPr>
          <w:rStyle w:val="StyleUnderline"/>
        </w:rPr>
        <w:t xml:space="preserve"> realistic military option</w:t>
      </w:r>
      <w:r>
        <w:t xml:space="preserve">, </w:t>
      </w:r>
      <w:r w:rsidRPr="00167B4A">
        <w:rPr>
          <w:rStyle w:val="StyleUnderline"/>
        </w:rPr>
        <w:t xml:space="preserve">given the material and political </w:t>
      </w:r>
      <w:r w:rsidRPr="00167B4A">
        <w:rPr>
          <w:rStyle w:val="Emphasis"/>
        </w:rPr>
        <w:t>costs</w:t>
      </w:r>
      <w:r w:rsidRPr="00167B4A">
        <w:rPr>
          <w:rStyle w:val="StyleUnderline"/>
        </w:rPr>
        <w:t xml:space="preserve"> of seeking security through </w:t>
      </w:r>
      <w:r w:rsidRPr="00167B4A">
        <w:rPr>
          <w:rStyle w:val="Emphasis"/>
        </w:rPr>
        <w:t>nuclear</w:t>
      </w:r>
      <w:r w:rsidRPr="00167B4A">
        <w:rPr>
          <w:rStyle w:val="StyleUnderline"/>
        </w:rPr>
        <w:t xml:space="preserve"> or other unconventional means</w:t>
      </w:r>
      <w:r>
        <w:t xml:space="preserve">. Second, </w:t>
      </w:r>
      <w:r w:rsidRPr="00224FEF">
        <w:rPr>
          <w:rStyle w:val="StyleUnderline"/>
        </w:rPr>
        <w:t xml:space="preserve">even states that </w:t>
      </w:r>
      <w:r w:rsidRPr="00224FEF">
        <w:rPr>
          <w:rStyle w:val="Emphasis"/>
        </w:rPr>
        <w:t>possess</w:t>
      </w:r>
      <w:r w:rsidRPr="00224FEF">
        <w:rPr>
          <w:rStyle w:val="StyleUnderline"/>
        </w:rPr>
        <w:t xml:space="preserve"> nuclear arsenals face deterrence challenges that nuclear threats are </w:t>
      </w:r>
      <w:r w:rsidRPr="00224FEF">
        <w:rPr>
          <w:rStyle w:val="Emphasis"/>
        </w:rPr>
        <w:t>ill-suited</w:t>
      </w:r>
      <w:r w:rsidRPr="00224FEF">
        <w:rPr>
          <w:rStyle w:val="StyleUnderline"/>
        </w:rPr>
        <w:t xml:space="preserve"> to address because employing such weapons would be </w:t>
      </w:r>
      <w:r w:rsidRPr="00224FEF">
        <w:rPr>
          <w:rStyle w:val="Emphasis"/>
        </w:rPr>
        <w:t>incredible</w:t>
      </w:r>
      <w:r w:rsidRPr="00224FEF">
        <w:rPr>
          <w:rStyle w:val="StyleUnderline"/>
        </w:rPr>
        <w:t xml:space="preserve">, </w:t>
      </w:r>
      <w:r w:rsidRPr="00224FEF">
        <w:rPr>
          <w:rStyle w:val="Emphasis"/>
        </w:rPr>
        <w:t>unpalatable</w:t>
      </w:r>
      <w:r w:rsidRPr="00224FEF">
        <w:rPr>
          <w:rStyle w:val="StyleUnderline"/>
        </w:rPr>
        <w:t xml:space="preserve">, or simply </w:t>
      </w:r>
      <w:r w:rsidRPr="00224FEF">
        <w:rPr>
          <w:rStyle w:val="Emphasis"/>
        </w:rPr>
        <w:t>inconceivable</w:t>
      </w:r>
      <w:r>
        <w:t xml:space="preserve">. Finally, many of the tools of conventional deterrence have significant flexibility, with value for non-deterrent missions ranging from </w:t>
      </w:r>
      <w:proofErr w:type="spellStart"/>
      <w:r>
        <w:t>defence</w:t>
      </w:r>
      <w:proofErr w:type="spellEnd"/>
      <w:r>
        <w:t xml:space="preserve"> to security cooperation to disaster relief, something that tends to be less true for forces optimized for nuclear deterrence.</w:t>
      </w:r>
    </w:p>
    <w:p w14:paraId="619C4F7A" w14:textId="77777777" w:rsidR="00E01026" w:rsidRDefault="00E01026" w:rsidP="00E01026">
      <w:r>
        <w:t xml:space="preserve">Among conventional deterrence strategies, punitive resistance is a straightforward threat that takes relatively little imagination to appreciate, though it is not as hard to dismiss as a good-sized nuclear threat. It also has the great virtue, relative to indirect conventional retaliation strategies as well as nuclear ones, of tending to be credible even when the issue at stake is not a vital interest for the deterrer that would clearly merit escalation to protect—not every army fights staunchly when attacked, but doing so is a natural response to invasion. When deterrence and </w:t>
      </w:r>
      <w:proofErr w:type="spellStart"/>
      <w:r>
        <w:t>defence</w:t>
      </w:r>
      <w:proofErr w:type="spellEnd"/>
      <w:r>
        <w:t xml:space="preserve"> overlap, deterrence is strengthened, and forces meant to deter can still defend if deterrence fails.</w:t>
      </w:r>
    </w:p>
    <w:p w14:paraId="44A1F5E7" w14:textId="77777777" w:rsidR="00E01026" w:rsidRDefault="00E01026" w:rsidP="00E01026">
      <w:r>
        <w:t xml:space="preserve">Perhaps most important, </w:t>
      </w:r>
      <w:r w:rsidRPr="003555D5">
        <w:rPr>
          <w:rStyle w:val="StyleUnderline"/>
        </w:rPr>
        <w:t xml:space="preserve">punishing an enemy on the battlefield during an invasion imposes </w:t>
      </w:r>
      <w:r w:rsidRPr="003555D5">
        <w:rPr>
          <w:rStyle w:val="Emphasis"/>
        </w:rPr>
        <w:t>immediate costs</w:t>
      </w:r>
      <w:r>
        <w:t xml:space="preserve"> that </w:t>
      </w:r>
      <w:r w:rsidRPr="003555D5">
        <w:rPr>
          <w:rStyle w:val="StyleUnderline"/>
        </w:rPr>
        <w:t xml:space="preserve">are difficult for a prospective attacker to </w:t>
      </w:r>
      <w:r w:rsidRPr="003555D5">
        <w:rPr>
          <w:rStyle w:val="Emphasis"/>
        </w:rPr>
        <w:t>discount</w:t>
      </w:r>
      <w:r>
        <w:t xml:space="preserve"> (except to the extent that it considers its armed forces to be expendable, which Russia, for example, does not appear to do). This relative incontestability represents an important advantage over deterrence approaches that rely on the enemy being frightened by the prospect of punishment or defeat that would occur only with considerable delay. Whether in the form of gradually cumulative economic sanctions, diplomatic shaming and isolation, sustained insurgency against an occupier, or an eventual military counterattack, a prospective aggressor has ample opportunity to imagine that it will be able to find a way to avert much or all of the eventual response. This is particularly true if the response will be costly to carry out, or will depend on maintaining the unity of an international coalition, or requires the deterrer to remain politically committed to protecting an interest that it does not hold dear.</w:t>
      </w:r>
    </w:p>
    <w:p w14:paraId="14637F0E" w14:textId="77777777" w:rsidR="00E01026" w:rsidRPr="00E14316" w:rsidRDefault="00E01026" w:rsidP="00E01026"/>
    <w:p w14:paraId="3CE2E0F5" w14:textId="23FD2231" w:rsidR="00E01026" w:rsidRDefault="00E01026" w:rsidP="00E01026">
      <w:pPr>
        <w:pStyle w:val="Heading3"/>
      </w:pPr>
      <w:r>
        <w:t>AT: China’s Not Revisionist</w:t>
      </w:r>
    </w:p>
    <w:p w14:paraId="66DCE53A" w14:textId="77777777" w:rsidR="00E01026" w:rsidRDefault="00E01026" w:rsidP="00E01026">
      <w:pPr>
        <w:pStyle w:val="Heading4"/>
      </w:pPr>
      <w:r>
        <w:t xml:space="preserve">China is </w:t>
      </w:r>
      <w:r w:rsidRPr="00287CE4">
        <w:rPr>
          <w:u w:val="single"/>
        </w:rPr>
        <w:t>revisionist</w:t>
      </w:r>
      <w:r>
        <w:t xml:space="preserve"> in the Arctic.</w:t>
      </w:r>
    </w:p>
    <w:p w14:paraId="4352D430" w14:textId="77777777" w:rsidR="00E01026" w:rsidRPr="008B28F5" w:rsidRDefault="00E01026" w:rsidP="00E01026">
      <w:r w:rsidRPr="003F6CBA">
        <w:rPr>
          <w:rStyle w:val="Style13ptBold"/>
        </w:rPr>
        <w:t>Arons 25</w:t>
      </w:r>
      <w:r>
        <w:t xml:space="preserve"> — JoEllen Arons, Chief of Emergency Management for U.S. Coast Guard Sector Western Alaska and U.S. Arctic, 2025 (“</w:t>
      </w:r>
      <w:r w:rsidRPr="00287CE4">
        <w:rPr>
          <w:rStyle w:val="StyleUnderline"/>
        </w:rPr>
        <w:t xml:space="preserve">China's </w:t>
      </w:r>
      <w:r w:rsidRPr="00287CE4">
        <w:rPr>
          <w:rStyle w:val="Emphasis"/>
        </w:rPr>
        <w:t>Quest for Power</w:t>
      </w:r>
      <w:r w:rsidRPr="00287CE4">
        <w:rPr>
          <w:rStyle w:val="StyleUnderline"/>
        </w:rPr>
        <w:t xml:space="preserve"> in the Arctic</w:t>
      </w:r>
      <w:r>
        <w:t>: Protecting Navigational Freedom and Safeguarding Fishery Resources,” Journal of Arctic Security, vol. 2, pp. 41-8, Available Online at https://tedstevensarcticcenter.org/wp-content/uploads/2025/03/JAS_Vol-2_Gosnell_Arons_Chinas-Quest-for-Power-in-the-Arctic.pdf, Accessed 07-01-2025)//Lane</w:t>
      </w:r>
    </w:p>
    <w:p w14:paraId="5BA3016A" w14:textId="77777777" w:rsidR="00E01026" w:rsidRPr="00654ED4" w:rsidRDefault="00E01026" w:rsidP="00E01026">
      <w:pPr>
        <w:rPr>
          <w:rStyle w:val="StyleUnderline"/>
        </w:rPr>
      </w:pPr>
      <w:r w:rsidRPr="00654ED4">
        <w:rPr>
          <w:rStyle w:val="StyleUnderline"/>
        </w:rPr>
        <w:t xml:space="preserve">REGIONAL AND GLOBAL </w:t>
      </w:r>
      <w:r w:rsidRPr="00654ED4">
        <w:rPr>
          <w:rStyle w:val="Emphasis"/>
        </w:rPr>
        <w:t>EXPANSION</w:t>
      </w:r>
    </w:p>
    <w:p w14:paraId="177A2065" w14:textId="77777777" w:rsidR="00E01026" w:rsidRPr="00FD2534" w:rsidRDefault="00E01026" w:rsidP="00E01026">
      <w:pPr>
        <w:rPr>
          <w:rStyle w:val="StyleUnderline"/>
        </w:rPr>
      </w:pPr>
      <w:r>
        <w:t xml:space="preserve">Since the 1970s, </w:t>
      </w:r>
      <w:r w:rsidRPr="006F4824">
        <w:rPr>
          <w:rStyle w:val="StyleUnderline"/>
        </w:rPr>
        <w:t xml:space="preserve">China has incrementally sought </w:t>
      </w:r>
      <w:r w:rsidRPr="006F4824">
        <w:rPr>
          <w:rStyle w:val="Emphasis"/>
        </w:rPr>
        <w:t>opportunities</w:t>
      </w:r>
      <w:r w:rsidRPr="006F4824">
        <w:rPr>
          <w:rStyle w:val="StyleUnderline"/>
        </w:rPr>
        <w:t xml:space="preserve"> to gain </w:t>
      </w:r>
      <w:r w:rsidRPr="006F4824">
        <w:rPr>
          <w:rStyle w:val="Emphasis"/>
        </w:rPr>
        <w:t>power</w:t>
      </w:r>
      <w:r w:rsidRPr="006F4824">
        <w:rPr>
          <w:rStyle w:val="StyleUnderline"/>
        </w:rPr>
        <w:t xml:space="preserve"> in the vital waterways of the </w:t>
      </w:r>
      <w:r w:rsidRPr="006F4824">
        <w:rPr>
          <w:rStyle w:val="Emphasis"/>
        </w:rPr>
        <w:t>S</w:t>
      </w:r>
      <w:r w:rsidRPr="006F4824">
        <w:rPr>
          <w:rStyle w:val="StyleUnderline"/>
        </w:rPr>
        <w:t xml:space="preserve">outh </w:t>
      </w:r>
      <w:r w:rsidRPr="006F4824">
        <w:rPr>
          <w:rStyle w:val="Emphasis"/>
        </w:rPr>
        <w:t>C</w:t>
      </w:r>
      <w:r w:rsidRPr="006F4824">
        <w:rPr>
          <w:rStyle w:val="StyleUnderline"/>
        </w:rPr>
        <w:t xml:space="preserve">hina </w:t>
      </w:r>
      <w:r w:rsidRPr="006F4824">
        <w:rPr>
          <w:rStyle w:val="Emphasis"/>
        </w:rPr>
        <w:t>S</w:t>
      </w:r>
      <w:r w:rsidRPr="006F4824">
        <w:rPr>
          <w:rStyle w:val="StyleUnderline"/>
        </w:rPr>
        <w:t>ea</w:t>
      </w:r>
      <w:r>
        <w:t xml:space="preserve">, home to critical maritime routes for commerce movement, and rich with reserves of natural gas, oil, and active fisheries. </w:t>
      </w:r>
      <w:r w:rsidRPr="006F4824">
        <w:rPr>
          <w:rStyle w:val="StyleUnderline"/>
        </w:rPr>
        <w:t xml:space="preserve">China's </w:t>
      </w:r>
      <w:r w:rsidRPr="006F4824">
        <w:rPr>
          <w:rStyle w:val="Emphasis"/>
        </w:rPr>
        <w:t>aggressive</w:t>
      </w:r>
      <w:r w:rsidRPr="006F4824">
        <w:rPr>
          <w:rStyle w:val="StyleUnderline"/>
        </w:rPr>
        <w:t xml:space="preserve"> regional tactics in the South China Sea include Exclusive Economic Zone (</w:t>
      </w:r>
      <w:r w:rsidRPr="006F4824">
        <w:rPr>
          <w:rStyle w:val="Emphasis"/>
        </w:rPr>
        <w:t>EEZ</w:t>
      </w:r>
      <w:r w:rsidRPr="006F4824">
        <w:rPr>
          <w:rStyle w:val="StyleUnderline"/>
        </w:rPr>
        <w:t xml:space="preserve">) encroachments, attempts to </w:t>
      </w:r>
      <w:r w:rsidRPr="006F4824">
        <w:rPr>
          <w:rStyle w:val="Emphasis"/>
        </w:rPr>
        <w:t>exclude</w:t>
      </w:r>
      <w:r w:rsidRPr="006F4824">
        <w:rPr>
          <w:rStyle w:val="StyleUnderline"/>
        </w:rPr>
        <w:t xml:space="preserve"> other nations' warships from operating in the free waters of the region, and hostile </w:t>
      </w:r>
      <w:r w:rsidRPr="006F4824">
        <w:rPr>
          <w:rStyle w:val="Emphasis"/>
        </w:rPr>
        <w:t>uncorroborated</w:t>
      </w:r>
      <w:r w:rsidRPr="006F4824">
        <w:rPr>
          <w:rStyle w:val="StyleUnderline"/>
        </w:rPr>
        <w:t xml:space="preserve"> territorial claims.</w:t>
      </w:r>
      <w:r>
        <w:t xml:space="preserve"> In 2015, </w:t>
      </w:r>
      <w:r w:rsidRPr="006F4824">
        <w:rPr>
          <w:rStyle w:val="StyleUnderline"/>
        </w:rPr>
        <w:t xml:space="preserve">China built </w:t>
      </w:r>
      <w:r w:rsidRPr="006F4824">
        <w:rPr>
          <w:rStyle w:val="Emphasis"/>
        </w:rPr>
        <w:t>artificial islands</w:t>
      </w:r>
      <w:r w:rsidRPr="006F4824">
        <w:rPr>
          <w:rStyle w:val="StyleUnderline"/>
        </w:rPr>
        <w:t xml:space="preserve"> in international waters and subsequently </w:t>
      </w:r>
      <w:r w:rsidRPr="006F4824">
        <w:rPr>
          <w:rStyle w:val="Emphasis"/>
        </w:rPr>
        <w:t>militarized</w:t>
      </w:r>
      <w:r w:rsidRPr="006F4824">
        <w:rPr>
          <w:rStyle w:val="StyleUnderline"/>
        </w:rPr>
        <w:t xml:space="preserve"> these islands</w:t>
      </w:r>
      <w:r>
        <w:t xml:space="preserve">. In a continued attempt to gain overt control of the South China Sea region, </w:t>
      </w:r>
      <w:r w:rsidRPr="00FD2534">
        <w:rPr>
          <w:rStyle w:val="StyleUnderline"/>
        </w:rPr>
        <w:t xml:space="preserve">China continues to </w:t>
      </w:r>
      <w:r w:rsidRPr="00FD2534">
        <w:rPr>
          <w:rStyle w:val="Emphasis"/>
        </w:rPr>
        <w:t>escalate</w:t>
      </w:r>
      <w:r w:rsidRPr="00FD2534">
        <w:rPr>
          <w:rStyle w:val="StyleUnderline"/>
        </w:rPr>
        <w:t xml:space="preserve"> its anti-access/area denial (A2/AD) tactics as the nation overreaches international norms, aggressively projects power, and dismantles stability in the local region (Kuok, 2019).</w:t>
      </w:r>
    </w:p>
    <w:p w14:paraId="433970D9" w14:textId="77777777" w:rsidR="00E01026" w:rsidRDefault="00E01026" w:rsidP="00E01026">
      <w:r>
        <w:t>Th</w:t>
      </w:r>
      <w:r w:rsidRPr="00FD2534">
        <w:rPr>
          <w:rStyle w:val="StyleUnderline"/>
        </w:rPr>
        <w:t xml:space="preserve">e Chinese government </w:t>
      </w:r>
      <w:r w:rsidRPr="00FD2534">
        <w:rPr>
          <w:rStyle w:val="Emphasis"/>
        </w:rPr>
        <w:t>intentionally</w:t>
      </w:r>
      <w:r w:rsidRPr="00FD2534">
        <w:rPr>
          <w:rStyle w:val="StyleUnderline"/>
        </w:rPr>
        <w:t xml:space="preserve"> makes it difficult for other nations to navigate unrestrictedly in the </w:t>
      </w:r>
      <w:r w:rsidRPr="00FD2534">
        <w:rPr>
          <w:rStyle w:val="Emphasis"/>
        </w:rPr>
        <w:t>S</w:t>
      </w:r>
      <w:r w:rsidRPr="00FD2534">
        <w:rPr>
          <w:rStyle w:val="StyleUnderline"/>
        </w:rPr>
        <w:t xml:space="preserve">outh </w:t>
      </w:r>
      <w:r w:rsidRPr="00FD2534">
        <w:rPr>
          <w:rStyle w:val="Emphasis"/>
        </w:rPr>
        <w:t>C</w:t>
      </w:r>
      <w:r w:rsidRPr="00FD2534">
        <w:rPr>
          <w:rStyle w:val="StyleUnderline"/>
        </w:rPr>
        <w:t xml:space="preserve">hina </w:t>
      </w:r>
      <w:r w:rsidRPr="00FD2534">
        <w:rPr>
          <w:rStyle w:val="Emphasis"/>
        </w:rPr>
        <w:t>S</w:t>
      </w:r>
      <w:r w:rsidRPr="00FD2534">
        <w:rPr>
          <w:rStyle w:val="StyleUnderline"/>
        </w:rPr>
        <w:t>ea</w:t>
      </w:r>
      <w:r>
        <w:t xml:space="preserve">. Ms. Lynn Kuok, a researcher at the University of Cambridge, contends, China's "actions in the South China Sea, where it has aggressively pursued its territorial and maritime claims, undermine the rules-based order” (2019). Ultimately, Ms. Kuok believes China's actions significantly weaken the long-standing international sea regulations (Kuok, 2019). China’s policy and dominance in the region also provides it with maritime strategic dominance in the critical Indo-Pacific shipping region (Macaraig &amp; Fenton, 2021). In his analysis of President Biden’s 2021 National Security Strategic Guidance, retired Army Colonel, Dr. Hinck states, “if China controls the South China Sea, then China will be able to hold hostage more than 30 percent of the world trade” (2021). At the regional level, </w:t>
      </w:r>
      <w:r w:rsidRPr="004D4145">
        <w:rPr>
          <w:rStyle w:val="StyleUnderline"/>
        </w:rPr>
        <w:t xml:space="preserve">China's actions in the South China Sea demonstrate intentional </w:t>
      </w:r>
      <w:r w:rsidRPr="004D4145">
        <w:rPr>
          <w:rStyle w:val="Emphasis"/>
        </w:rPr>
        <w:t>disrespect</w:t>
      </w:r>
      <w:r w:rsidRPr="004D4145">
        <w:rPr>
          <w:rStyle w:val="StyleUnderline"/>
        </w:rPr>
        <w:t xml:space="preserve"> for international order</w:t>
      </w:r>
      <w:r>
        <w:t xml:space="preserve"> (Kuok, 2019). On the world stage, China’s continued expansion around the world demonstrate the nation’s desire to increase its stronghold on a global level.</w:t>
      </w:r>
    </w:p>
    <w:p w14:paraId="0DAB0A7A" w14:textId="77777777" w:rsidR="00E01026" w:rsidRDefault="00E01026" w:rsidP="00E01026">
      <w:r>
        <w:t>CHINA'S ARCTIC STRATEGY</w:t>
      </w:r>
    </w:p>
    <w:p w14:paraId="75BDB565" w14:textId="77777777" w:rsidR="00E01026" w:rsidRPr="00287CE4" w:rsidRDefault="00E01026" w:rsidP="00E01026">
      <w:pPr>
        <w:rPr>
          <w:rStyle w:val="StyleUnderline"/>
        </w:rPr>
      </w:pPr>
      <w:r>
        <w:t xml:space="preserve">In 2018, </w:t>
      </w:r>
      <w:r w:rsidRPr="004D4145">
        <w:rPr>
          <w:rStyle w:val="StyleUnderline"/>
        </w:rPr>
        <w:t xml:space="preserve">China proposed its first Arctic strategic guidance. In this strategy, the Chinese Government declared itself as "a </w:t>
      </w:r>
      <w:r w:rsidRPr="004D4145">
        <w:rPr>
          <w:rStyle w:val="Emphasis"/>
        </w:rPr>
        <w:t>near-Arctic State</w:t>
      </w:r>
      <w:r w:rsidRPr="004D4145">
        <w:rPr>
          <w:rStyle w:val="StyleUnderline"/>
        </w:rPr>
        <w:t>"</w:t>
      </w:r>
      <w:r>
        <w:t xml:space="preserve"> </w:t>
      </w:r>
      <w:r w:rsidRPr="004D4145">
        <w:rPr>
          <w:rStyle w:val="StyleUnderline"/>
        </w:rPr>
        <w:t xml:space="preserve">with an </w:t>
      </w:r>
      <w:r w:rsidRPr="004D4145">
        <w:rPr>
          <w:rStyle w:val="Emphasis"/>
        </w:rPr>
        <w:t>essential stake</w:t>
      </w:r>
      <w:r w:rsidRPr="004D4145">
        <w:rPr>
          <w:rStyle w:val="StyleUnderline"/>
        </w:rPr>
        <w:t xml:space="preserve"> in the Arctic region</w:t>
      </w:r>
      <w:r>
        <w:t xml:space="preserve"> despite the nearest access point being nearly one thousand nautical miles from China (Biedermann, 2020). In this document, China highlights the importance of protecting the region environmentally while abiding by international law (</w:t>
      </w:r>
      <w:proofErr w:type="spellStart"/>
      <w:r>
        <w:t>Zoltai</w:t>
      </w:r>
      <w:proofErr w:type="spellEnd"/>
      <w:r>
        <w:t xml:space="preserve">, 2021). Although seemingly unobtrusive, regional experts believe </w:t>
      </w:r>
      <w:r w:rsidRPr="00287CE4">
        <w:rPr>
          <w:rStyle w:val="StyleUnderline"/>
        </w:rPr>
        <w:t>China's strategy is the foundation</w:t>
      </w:r>
      <w:r>
        <w:t xml:space="preserve">, and the first step, </w:t>
      </w:r>
      <w:r w:rsidRPr="00287CE4">
        <w:rPr>
          <w:rStyle w:val="StyleUnderline"/>
        </w:rPr>
        <w:t>to China's</w:t>
      </w:r>
    </w:p>
    <w:p w14:paraId="09E4E40C" w14:textId="77777777" w:rsidR="00E01026" w:rsidRDefault="00E01026" w:rsidP="00E01026">
      <w:r w:rsidRPr="00287CE4">
        <w:rPr>
          <w:rStyle w:val="Emphasis"/>
        </w:rPr>
        <w:t>quest for power</w:t>
      </w:r>
      <w:r>
        <w:t xml:space="preserve"> </w:t>
      </w:r>
      <w:r w:rsidRPr="00287CE4">
        <w:rPr>
          <w:rStyle w:val="StyleUnderline"/>
        </w:rPr>
        <w:t xml:space="preserve">in the </w:t>
      </w:r>
      <w:r w:rsidRPr="00287CE4">
        <w:rPr>
          <w:rStyle w:val="Emphasis"/>
        </w:rPr>
        <w:t>Arctic</w:t>
      </w:r>
      <w:r w:rsidRPr="00287CE4">
        <w:rPr>
          <w:rStyle w:val="StyleUnderline"/>
        </w:rPr>
        <w:t xml:space="preserve"> region</w:t>
      </w:r>
      <w:r>
        <w:t xml:space="preserve">. In the same strategy document, the </w:t>
      </w:r>
      <w:r w:rsidRPr="00287CE4">
        <w:rPr>
          <w:rStyle w:val="StyleUnderline"/>
        </w:rPr>
        <w:t>Chinese government introduced the concept of the "Polar Silk Road,"</w:t>
      </w:r>
      <w:r>
        <w:t xml:space="preserve"> an element of the 2013 Belt and Road Initiative (BRI) (Biedermann, 2020). </w:t>
      </w:r>
      <w:r w:rsidRPr="00287CE4">
        <w:rPr>
          <w:rStyle w:val="StyleUnderline"/>
        </w:rPr>
        <w:t xml:space="preserve">The BRI is an </w:t>
      </w:r>
      <w:r w:rsidRPr="00287CE4">
        <w:rPr>
          <w:rStyle w:val="Emphasis"/>
        </w:rPr>
        <w:t>expansion strategy</w:t>
      </w:r>
      <w:r w:rsidRPr="00287CE4">
        <w:rPr>
          <w:rStyle w:val="StyleUnderline"/>
        </w:rPr>
        <w:t xml:space="preserve"> and "widely acknowledged as a central diplomatic and economic policy of the Chinese government”</w:t>
      </w:r>
      <w:r>
        <w:t xml:space="preserve"> (Jiang, 2022). The "Polar Silk Road" is forecasted to connect China and the Nordic States through Russian territorial seas using the Northern Sea Route (</w:t>
      </w:r>
      <w:proofErr w:type="spellStart"/>
      <w:r>
        <w:t>Lackenbauer</w:t>
      </w:r>
      <w:proofErr w:type="spellEnd"/>
      <w:r>
        <w:t xml:space="preserve"> &amp; Koch, 2021).</w:t>
      </w:r>
    </w:p>
    <w:p w14:paraId="2D0D59AE" w14:textId="77777777" w:rsidR="00E01026" w:rsidRDefault="00E01026" w:rsidP="00E01026">
      <w:r>
        <w:t xml:space="preserve">China's jurisdictional rights in the Arctic region align with non-Arctic nations in the unique Arctic governing structure (Biedermann, 2020). In 2013, China, a non-Arctic nation, obtained a coveted permanent observer position on the Arctic Council alongside eight Arctic Nations and six observer states (Chang &amp; Khan, 2021). This council of nations is the only governing body in the region, and the involved parties have worked together to maintain peace. </w:t>
      </w:r>
      <w:r w:rsidRPr="00287CE4">
        <w:rPr>
          <w:rStyle w:val="StyleUnderline"/>
        </w:rPr>
        <w:t xml:space="preserve">The Chinese government's confirmation as a permanent observer on the Council was a significant achievement to enacting China's Arctic strategy. China recognizes the </w:t>
      </w:r>
      <w:r w:rsidRPr="00287CE4">
        <w:rPr>
          <w:rStyle w:val="Emphasis"/>
        </w:rPr>
        <w:t>benefits</w:t>
      </w:r>
      <w:r w:rsidRPr="00287CE4">
        <w:rPr>
          <w:rStyle w:val="StyleUnderline"/>
        </w:rPr>
        <w:t xml:space="preserve"> of having access to the </w:t>
      </w:r>
      <w:r w:rsidRPr="00287CE4">
        <w:rPr>
          <w:rStyle w:val="Emphasis"/>
        </w:rPr>
        <w:t>Arctic</w:t>
      </w:r>
      <w:r w:rsidRPr="00287CE4">
        <w:rPr>
          <w:rStyle w:val="StyleUnderline"/>
        </w:rPr>
        <w:t xml:space="preserve"> and seeks </w:t>
      </w:r>
      <w:r w:rsidRPr="00287CE4">
        <w:rPr>
          <w:rStyle w:val="Emphasis"/>
        </w:rPr>
        <w:t>influence</w:t>
      </w:r>
      <w:r w:rsidRPr="00287CE4">
        <w:rPr>
          <w:rStyle w:val="StyleUnderline"/>
        </w:rPr>
        <w:t xml:space="preserve"> in this geographic region despite having no official legal nexus</w:t>
      </w:r>
      <w:r>
        <w:t xml:space="preserve"> (</w:t>
      </w:r>
      <w:proofErr w:type="spellStart"/>
      <w:r>
        <w:t>Lackenbauer</w:t>
      </w:r>
      <w:proofErr w:type="spellEnd"/>
      <w:r>
        <w:t xml:space="preserve"> &amp; Koch, 2021).</w:t>
      </w:r>
    </w:p>
    <w:p w14:paraId="74364053" w14:textId="77777777" w:rsidR="00E01026" w:rsidRDefault="00E01026" w:rsidP="00E01026"/>
    <w:p w14:paraId="7CCED182" w14:textId="130E3B14" w:rsidR="00E01026" w:rsidRDefault="00E01026" w:rsidP="00E01026">
      <w:pPr>
        <w:pStyle w:val="Heading3"/>
      </w:pPr>
      <w:r>
        <w:t xml:space="preserve">AT: Russia’s Not Revisionist </w:t>
      </w:r>
    </w:p>
    <w:p w14:paraId="25486FB3" w14:textId="77777777" w:rsidR="00E01026" w:rsidRDefault="00E01026" w:rsidP="00E01026">
      <w:pPr>
        <w:pStyle w:val="Heading4"/>
      </w:pPr>
      <w:r>
        <w:t xml:space="preserve">Russia </w:t>
      </w:r>
      <w:r w:rsidRPr="0092787B">
        <w:rPr>
          <w:u w:val="single"/>
        </w:rPr>
        <w:t>exploits</w:t>
      </w:r>
      <w:r>
        <w:t xml:space="preserve"> American weakness to further its </w:t>
      </w:r>
      <w:r w:rsidRPr="0092787B">
        <w:rPr>
          <w:u w:val="single"/>
        </w:rPr>
        <w:t>revisionist goals</w:t>
      </w:r>
      <w:r>
        <w:t>.</w:t>
      </w:r>
    </w:p>
    <w:p w14:paraId="66F1E916" w14:textId="77777777" w:rsidR="00E01026" w:rsidRPr="00B644E4" w:rsidRDefault="00E01026" w:rsidP="00E01026">
      <w:r w:rsidRPr="00B644E4">
        <w:rPr>
          <w:rStyle w:val="Style13ptBold"/>
        </w:rPr>
        <w:t>Kuo et al. 20</w:t>
      </w:r>
      <w:r>
        <w:t xml:space="preserve"> — </w:t>
      </w:r>
      <w:r w:rsidRPr="00B644E4">
        <w:rPr>
          <w:u w:val="single"/>
        </w:rPr>
        <w:t>Kuang-Ming Ku</w:t>
      </w:r>
      <w:r>
        <w:rPr>
          <w:u w:val="single"/>
        </w:rPr>
        <w:t>o</w:t>
      </w:r>
      <w:r>
        <w:t xml:space="preserve">, Professor in the Department of Healthcare Administration at I-Shou University,  </w:t>
      </w:r>
      <w:r w:rsidRPr="00B644E4">
        <w:rPr>
          <w:u w:val="single"/>
        </w:rPr>
        <w:t>Paul C Talley</w:t>
      </w:r>
      <w:r>
        <w:t xml:space="preserve">, Assistant professor in the Department of Applied English at I-Shou University, and </w:t>
      </w:r>
      <w:r w:rsidRPr="00B644E4">
        <w:rPr>
          <w:u w:val="single"/>
        </w:rPr>
        <w:t>Chi-Hsien Huang</w:t>
      </w:r>
      <w:r>
        <w:t>, attending physician in the Department of Family Medicine at E-Da hospital, Taiwan, 2020 (“A meta-analysis of the deterrence theory in security-compliant and security-risk behaviors,” Computers and Security, vol. 96, September, Available Online at https://www.sciencedirect.com/science/article/pii/S0167404820302042, Accessed 06-29-2025)//Lane</w:t>
      </w:r>
    </w:p>
    <w:p w14:paraId="6987E0A2" w14:textId="77777777" w:rsidR="00E01026" w:rsidRPr="00B644E4" w:rsidRDefault="00E01026" w:rsidP="00E01026">
      <w:pPr>
        <w:rPr>
          <w:rStyle w:val="StyleUnderline"/>
        </w:rPr>
      </w:pPr>
      <w:r>
        <w:t xml:space="preserve">The better we understand why Russia intends to increase its geopolitical and geostrategic position and role in the regional arena, the better we can realize why and how the </w:t>
      </w:r>
      <w:r w:rsidRPr="00B644E4">
        <w:rPr>
          <w:rStyle w:val="StyleUnderline"/>
        </w:rPr>
        <w:t xml:space="preserve">Russian </w:t>
      </w:r>
      <w:r w:rsidRPr="00B644E4">
        <w:rPr>
          <w:rStyle w:val="Emphasis"/>
        </w:rPr>
        <w:t>revisionist policy</w:t>
      </w:r>
      <w:r w:rsidRPr="00B644E4">
        <w:rPr>
          <w:rStyle w:val="StyleUnderline"/>
        </w:rPr>
        <w:t xml:space="preserve"> has been developing since 2008,</w:t>
      </w:r>
      <w:r>
        <w:t xml:space="preserve"> from Europe to the Middle East, via the Caucasus region. Since 2008: a) </w:t>
      </w:r>
      <w:r w:rsidRPr="00B644E4">
        <w:rPr>
          <w:rStyle w:val="StyleUnderline"/>
        </w:rPr>
        <w:t xml:space="preserve">Russia </w:t>
      </w:r>
      <w:r w:rsidRPr="00B644E4">
        <w:rPr>
          <w:rStyle w:val="Emphasis"/>
        </w:rPr>
        <w:t>prevented</w:t>
      </w:r>
      <w:r w:rsidRPr="00B644E4">
        <w:rPr>
          <w:rStyle w:val="StyleUnderline"/>
        </w:rPr>
        <w:t xml:space="preserve"> NATO’s expansionist policy through the </w:t>
      </w:r>
      <w:r w:rsidRPr="00B644E4">
        <w:rPr>
          <w:rStyle w:val="Emphasis"/>
        </w:rPr>
        <w:t>wars</w:t>
      </w:r>
      <w:r w:rsidRPr="00B644E4">
        <w:rPr>
          <w:rStyle w:val="StyleUnderline"/>
        </w:rPr>
        <w:t xml:space="preserve"> in Georgia, Crimea and Ukraine. Russia returned stridently to the international arena</w:t>
      </w:r>
      <w:r>
        <w:t xml:space="preserve">; b) </w:t>
      </w:r>
      <w:r w:rsidRPr="00B644E4">
        <w:rPr>
          <w:rStyle w:val="StyleUnderline"/>
        </w:rPr>
        <w:t xml:space="preserve">Russia has </w:t>
      </w:r>
      <w:r w:rsidRPr="00B644E4">
        <w:rPr>
          <w:rStyle w:val="Emphasis"/>
        </w:rPr>
        <w:t>consolidated</w:t>
      </w:r>
      <w:r w:rsidRPr="00B644E4">
        <w:rPr>
          <w:rStyle w:val="StyleUnderline"/>
        </w:rPr>
        <w:t xml:space="preserve"> its position as a leading and dominant power in the Caucasus region</w:t>
      </w:r>
      <w:r>
        <w:t xml:space="preserve">; c) It </w:t>
      </w:r>
      <w:r w:rsidRPr="00B644E4">
        <w:rPr>
          <w:rStyle w:val="StyleUnderline"/>
        </w:rPr>
        <w:t xml:space="preserve">took </w:t>
      </w:r>
      <w:r w:rsidRPr="00B644E4">
        <w:rPr>
          <w:rStyle w:val="Emphasis"/>
        </w:rPr>
        <w:t>action</w:t>
      </w:r>
      <w:r w:rsidRPr="00B644E4">
        <w:rPr>
          <w:rStyle w:val="StyleUnderline"/>
        </w:rPr>
        <w:t xml:space="preserve"> in the Middle East and </w:t>
      </w:r>
      <w:r w:rsidRPr="00B644E4">
        <w:rPr>
          <w:rStyle w:val="Emphasis"/>
        </w:rPr>
        <w:t>defended</w:t>
      </w:r>
      <w:r w:rsidRPr="00B644E4">
        <w:rPr>
          <w:rStyle w:val="StyleUnderline"/>
        </w:rPr>
        <w:t xml:space="preserve"> its </w:t>
      </w:r>
      <w:r w:rsidRPr="00B644E4">
        <w:rPr>
          <w:rStyle w:val="Emphasis"/>
        </w:rPr>
        <w:t>strategic interests</w:t>
      </w:r>
      <w:r w:rsidRPr="00B644E4">
        <w:rPr>
          <w:rStyle w:val="StyleUnderline"/>
        </w:rPr>
        <w:t xml:space="preserve"> in Syria.</w:t>
      </w:r>
    </w:p>
    <w:p w14:paraId="1CC1996B" w14:textId="77777777" w:rsidR="00E01026" w:rsidRDefault="00E01026" w:rsidP="00E01026">
      <w:r w:rsidRPr="00B644E4">
        <w:rPr>
          <w:rStyle w:val="StyleUnderline"/>
        </w:rPr>
        <w:t xml:space="preserve">Moscow uses all the </w:t>
      </w:r>
      <w:r w:rsidRPr="00B644E4">
        <w:rPr>
          <w:rStyle w:val="Emphasis"/>
        </w:rPr>
        <w:t>necessary factors</w:t>
      </w:r>
      <w:r w:rsidRPr="00B644E4">
        <w:rPr>
          <w:rStyle w:val="StyleUnderline"/>
        </w:rPr>
        <w:t xml:space="preserve"> available to </w:t>
      </w:r>
      <w:r w:rsidRPr="00B644E4">
        <w:rPr>
          <w:rStyle w:val="Emphasis"/>
        </w:rPr>
        <w:t>realize</w:t>
      </w:r>
      <w:r w:rsidRPr="00B644E4">
        <w:rPr>
          <w:rStyle w:val="StyleUnderline"/>
        </w:rPr>
        <w:t xml:space="preserve"> its revisionist strategy</w:t>
      </w:r>
      <w:r>
        <w:t>. Such factors are:</w:t>
      </w:r>
    </w:p>
    <w:p w14:paraId="4A276D4B" w14:textId="77777777" w:rsidR="00E01026" w:rsidRDefault="00E01026" w:rsidP="00E01026">
      <w:r w:rsidRPr="00B644E4">
        <w:rPr>
          <w:rStyle w:val="StyleUnderline"/>
        </w:rPr>
        <w:t>Military strength</w:t>
      </w:r>
      <w:r>
        <w:t>. The first level is that of a preventive strategy. The second is that of the Russian aim to consolidate its strategy either with force—as occurred in the cases of Georgia, Crimea, Syria and Ukraine—or in the shadow of its power.</w:t>
      </w:r>
    </w:p>
    <w:p w14:paraId="6598C4C3" w14:textId="77777777" w:rsidR="00E01026" w:rsidRDefault="00E01026" w:rsidP="00E01026">
      <w:r w:rsidRPr="00B644E4">
        <w:rPr>
          <w:rStyle w:val="StyleUnderline"/>
        </w:rPr>
        <w:t>Gas and oil</w:t>
      </w:r>
      <w:r>
        <w:t>. Russia uses the pipelines like ‘energy divisions’ to serve its interests and increase its political influence over states and governments.</w:t>
      </w:r>
    </w:p>
    <w:p w14:paraId="30C169F9" w14:textId="77777777" w:rsidR="00E01026" w:rsidRDefault="00E01026" w:rsidP="00E01026">
      <w:r w:rsidRPr="00B644E4">
        <w:rPr>
          <w:rStyle w:val="StyleUnderline"/>
        </w:rPr>
        <w:t>Technology</w:t>
      </w:r>
      <w:r>
        <w:t>. Russia combined conventional and cyber techniques and tactics in the wars that it led from 2008. Its conventional military forces include sophisticated weapons such as the missile systems of S-300 and S-400 and the hypersonic missiles (3M22 Zircon) that combined with its extended cyberwar capabilities provide Russia with the chance to attenuate the advantage that the US holds in the sea due to its tremendous war fleet power.Footnote41</w:t>
      </w:r>
    </w:p>
    <w:p w14:paraId="070B35F9" w14:textId="77777777" w:rsidR="00E01026" w:rsidRDefault="00E01026" w:rsidP="00E01026">
      <w:r w:rsidRPr="00B644E4">
        <w:rPr>
          <w:rStyle w:val="StyleUnderline"/>
        </w:rPr>
        <w:t>Historical and imperial Russian consciousness</w:t>
      </w:r>
      <w:r>
        <w:t>.Footnote42 Moscow has an imperial identity and consciousness, military power, national resources and a pivotal geopolitical position in the core of the Heartland. By combining these factors, Moscow fuels its political machine to accomplish its strategic missions and targets.</w:t>
      </w:r>
    </w:p>
    <w:p w14:paraId="542253FE" w14:textId="77777777" w:rsidR="00E01026" w:rsidRDefault="00E01026" w:rsidP="00E01026">
      <w:r w:rsidRPr="00B644E4">
        <w:rPr>
          <w:rStyle w:val="StyleUnderline"/>
        </w:rPr>
        <w:t>Russian minorities</w:t>
      </w:r>
      <w:r>
        <w:t xml:space="preserve"> existing </w:t>
      </w:r>
      <w:r w:rsidRPr="00B644E4">
        <w:rPr>
          <w:rStyle w:val="StyleUnderline"/>
        </w:rPr>
        <w:t xml:space="preserve">in other states are used by the Kremlin as </w:t>
      </w:r>
      <w:r w:rsidRPr="00B644E4">
        <w:rPr>
          <w:rStyle w:val="Emphasis"/>
        </w:rPr>
        <w:t>strategic instruments</w:t>
      </w:r>
      <w:r w:rsidRPr="00B644E4">
        <w:rPr>
          <w:rStyle w:val="StyleUnderline"/>
        </w:rPr>
        <w:t xml:space="preserve"> to achieve its </w:t>
      </w:r>
      <w:r w:rsidRPr="00B644E4">
        <w:rPr>
          <w:rStyle w:val="Emphasis"/>
        </w:rPr>
        <w:t>national goals</w:t>
      </w:r>
      <w:r>
        <w:t xml:space="preserve">. This </w:t>
      </w:r>
      <w:r w:rsidRPr="00B644E4">
        <w:rPr>
          <w:rStyle w:val="StyleUnderline"/>
        </w:rPr>
        <w:t xml:space="preserve">phenomenon is evident in the cases of </w:t>
      </w:r>
      <w:r w:rsidRPr="00B644E4">
        <w:rPr>
          <w:rStyle w:val="Emphasis"/>
        </w:rPr>
        <w:t>Crimea</w:t>
      </w:r>
      <w:r w:rsidRPr="00B644E4">
        <w:rPr>
          <w:rStyle w:val="StyleUnderline"/>
        </w:rPr>
        <w:t xml:space="preserve"> and </w:t>
      </w:r>
      <w:r w:rsidRPr="00B644E4">
        <w:rPr>
          <w:rStyle w:val="Emphasis"/>
        </w:rPr>
        <w:t>Ukraine</w:t>
      </w:r>
      <w:r>
        <w:t>. Minorities also exist in the Baltic States and other countries, which emerged in the regional system after the collapse of the Soviet Union. Therefore, this specific issue of minorities takes wider and more complicated dimensions. It is also relevant to political and legal motives and the right to self-determination, the exercise of which depends on conflicting and convergent national interests of the parties involved as well as the uniqueness of each case. Moreover, humanity experienced tragic implications when Adolf Hitler exploited the Sudeten Germans as a strategic instrument to occupy Czechoslovakia paving the way for the Second World War. It is not a new strategic practice. Therefore, history repeats itself because the feeling of national integration cannot be easily suppressed.</w:t>
      </w:r>
    </w:p>
    <w:p w14:paraId="43FD1C80" w14:textId="77777777" w:rsidR="00E01026" w:rsidRDefault="00E01026" w:rsidP="00E01026">
      <w:r w:rsidRPr="0092787B">
        <w:rPr>
          <w:rStyle w:val="StyleUnderline"/>
        </w:rPr>
        <w:t xml:space="preserve">The </w:t>
      </w:r>
      <w:r w:rsidRPr="0092787B">
        <w:rPr>
          <w:rStyle w:val="Emphasis"/>
        </w:rPr>
        <w:t>lack</w:t>
      </w:r>
      <w:r w:rsidRPr="0092787B">
        <w:rPr>
          <w:rStyle w:val="StyleUnderline"/>
        </w:rPr>
        <w:t xml:space="preserve"> of an adequate European and </w:t>
      </w:r>
      <w:r w:rsidRPr="0092787B">
        <w:rPr>
          <w:rStyle w:val="Emphasis"/>
        </w:rPr>
        <w:t>American preventive strategy</w:t>
      </w:r>
      <w:r w:rsidRPr="0092787B">
        <w:rPr>
          <w:rStyle w:val="StyleUnderline"/>
        </w:rPr>
        <w:t xml:space="preserve"> is a quasi-</w:t>
      </w:r>
      <w:r w:rsidRPr="0092787B">
        <w:rPr>
          <w:rStyle w:val="Emphasis"/>
        </w:rPr>
        <w:t>ally</w:t>
      </w:r>
      <w:r w:rsidRPr="0092787B">
        <w:rPr>
          <w:rStyle w:val="StyleUnderline"/>
        </w:rPr>
        <w:t xml:space="preserve"> of Russia which pursues to </w:t>
      </w:r>
      <w:r w:rsidRPr="0092787B">
        <w:rPr>
          <w:rStyle w:val="Emphasis"/>
        </w:rPr>
        <w:t>restructure</w:t>
      </w:r>
      <w:r w:rsidRPr="0092787B">
        <w:rPr>
          <w:rStyle w:val="StyleUnderline"/>
        </w:rPr>
        <w:t xml:space="preserve"> the </w:t>
      </w:r>
      <w:r w:rsidRPr="0092787B">
        <w:rPr>
          <w:rStyle w:val="Emphasis"/>
        </w:rPr>
        <w:t>international system</w:t>
      </w:r>
      <w:r w:rsidRPr="0092787B">
        <w:rPr>
          <w:rStyle w:val="StyleUnderline"/>
        </w:rPr>
        <w:t xml:space="preserve"> and promote its </w:t>
      </w:r>
      <w:r w:rsidRPr="0092787B">
        <w:rPr>
          <w:rStyle w:val="Emphasis"/>
        </w:rPr>
        <w:t>revisionist</w:t>
      </w:r>
      <w:r w:rsidRPr="0092787B">
        <w:rPr>
          <w:rStyle w:val="StyleUnderline"/>
        </w:rPr>
        <w:t xml:space="preserve"> strategy</w:t>
      </w:r>
      <w:r>
        <w:t xml:space="preserve">. The </w:t>
      </w:r>
      <w:r w:rsidRPr="0092787B">
        <w:rPr>
          <w:rStyle w:val="StyleUnderline"/>
        </w:rPr>
        <w:t>American and European</w:t>
      </w:r>
      <w:r>
        <w:t xml:space="preserve"> expansionist </w:t>
      </w:r>
      <w:r w:rsidRPr="0092787B">
        <w:rPr>
          <w:rStyle w:val="StyleUnderline"/>
        </w:rPr>
        <w:t>policy offered Russia the pretext to put forward a preventive and then a revisionist policy in Georgia, Crimea, Syria and Ukraine</w:t>
      </w:r>
      <w:r>
        <w:t xml:space="preserve">. Moscow seized the opportunity to make its case by accusing the US and NATO of following an aggressive strategy that put Russian security at stake. While </w:t>
      </w:r>
      <w:r w:rsidRPr="0092787B">
        <w:rPr>
          <w:rStyle w:val="StyleUnderline"/>
        </w:rPr>
        <w:t>Russia</w:t>
      </w:r>
      <w:r>
        <w:t xml:space="preserve"> argues that it is in </w:t>
      </w:r>
      <w:proofErr w:type="spellStart"/>
      <w:r>
        <w:t>defence</w:t>
      </w:r>
      <w:proofErr w:type="spellEnd"/>
      <w:r>
        <w:t xml:space="preserve">, at the same time, it </w:t>
      </w:r>
      <w:r w:rsidRPr="0092787B">
        <w:rPr>
          <w:rStyle w:val="StyleUnderline"/>
        </w:rPr>
        <w:t xml:space="preserve">promotes its </w:t>
      </w:r>
      <w:r w:rsidRPr="0092787B">
        <w:rPr>
          <w:rStyle w:val="Emphasis"/>
        </w:rPr>
        <w:t>revisionist</w:t>
      </w:r>
      <w:r w:rsidRPr="0092787B">
        <w:rPr>
          <w:rStyle w:val="StyleUnderline"/>
        </w:rPr>
        <w:t xml:space="preserve">, even </w:t>
      </w:r>
      <w:r w:rsidRPr="0092787B">
        <w:rPr>
          <w:rStyle w:val="Emphasis"/>
        </w:rPr>
        <w:t>belligerent</w:t>
      </w:r>
      <w:r w:rsidRPr="0092787B">
        <w:rPr>
          <w:rStyle w:val="StyleUnderline"/>
        </w:rPr>
        <w:t xml:space="preserve"> strategy, which partially induces a </w:t>
      </w:r>
      <w:r w:rsidRPr="0092787B">
        <w:rPr>
          <w:rStyle w:val="Emphasis"/>
        </w:rPr>
        <w:t>redistribution</w:t>
      </w:r>
      <w:r w:rsidRPr="0092787B">
        <w:rPr>
          <w:rStyle w:val="StyleUnderline"/>
        </w:rPr>
        <w:t xml:space="preserve"> of power and the restructuring of the regional and international system in line with its hegemonic strategic goals</w:t>
      </w:r>
      <w:r>
        <w:t>.Footnote43 Whether this policy will be successful and to what extent, is something that only time can tell. The war in Ukraine seems to be a cornerstone for the future structural changes in Europe and worldwide. Russia pursues to raise itself as a game-changer. The relevant question is: What structural changes the Russo-Ukrainian War could bring about?</w:t>
      </w:r>
    </w:p>
    <w:p w14:paraId="603B438C" w14:textId="77777777" w:rsidR="00E01026" w:rsidRDefault="00E01026" w:rsidP="00E01026"/>
    <w:p w14:paraId="5C9B4506" w14:textId="77777777" w:rsidR="00E01026" w:rsidRDefault="00E01026" w:rsidP="00E01026">
      <w:pPr>
        <w:pStyle w:val="Heading4"/>
      </w:pPr>
      <w:r>
        <w:t xml:space="preserve">Russia is </w:t>
      </w:r>
      <w:r w:rsidRPr="00933BC7">
        <w:rPr>
          <w:u w:val="single"/>
        </w:rPr>
        <w:t>actively</w:t>
      </w:r>
      <w:r>
        <w:t xml:space="preserve"> militarizing the Arctic.</w:t>
      </w:r>
    </w:p>
    <w:p w14:paraId="4BB3D7FD" w14:textId="77777777" w:rsidR="00E01026" w:rsidRPr="00016099" w:rsidRDefault="00E01026" w:rsidP="00E01026">
      <w:r w:rsidRPr="00CA1CEB">
        <w:rPr>
          <w:rStyle w:val="Style13ptBold"/>
        </w:rPr>
        <w:t>Stojkovic 21</w:t>
      </w:r>
      <w:r>
        <w:t xml:space="preserve"> — Dominik Stojkovic, holds an MA in Governance and Public </w:t>
      </w:r>
      <w:r w:rsidRPr="00F00CFA">
        <w:t>Policy from</w:t>
      </w:r>
      <w:r>
        <w:t xml:space="preserve"> Universität Passau, holds a BA in Internation Management from Hochschule München University of Applied Sciences, Advisor Fragility and Humanitarian-Development-Peace Nexus at GIZ, 2021 (“The Race for the Arctic: A Neorealist Case Study of Russia and the United States,” E-International Relations, May 17</w:t>
      </w:r>
      <w:r w:rsidRPr="00CA1CEB">
        <w:rPr>
          <w:vertAlign w:val="superscript"/>
        </w:rPr>
        <w:t>th</w:t>
      </w:r>
      <w:r>
        <w:t>, Available Online at https://www.e-ir.info/2021/05/17/the-race-for-the-arctic-a-neorealist-case-study-of-russia-and-the-united-states/, Accessed 06-29-2025)//Lane</w:t>
      </w:r>
    </w:p>
    <w:p w14:paraId="4D71D276" w14:textId="77777777" w:rsidR="00E01026" w:rsidRDefault="00E01026" w:rsidP="00E01026">
      <w:r>
        <w:t xml:space="preserve">Of all states, </w:t>
      </w:r>
      <w:r w:rsidRPr="00275976">
        <w:rPr>
          <w:rStyle w:val="StyleUnderline"/>
        </w:rPr>
        <w:t xml:space="preserve">Russia has by far the most </w:t>
      </w:r>
      <w:r w:rsidRPr="00275976">
        <w:rPr>
          <w:rStyle w:val="Emphasis"/>
        </w:rPr>
        <w:t>significant</w:t>
      </w:r>
      <w:r w:rsidRPr="00275976">
        <w:rPr>
          <w:rStyle w:val="StyleUnderline"/>
        </w:rPr>
        <w:t xml:space="preserve"> intrinsic </w:t>
      </w:r>
      <w:r w:rsidRPr="00275976">
        <w:rPr>
          <w:rStyle w:val="Emphasis"/>
        </w:rPr>
        <w:t>interests</w:t>
      </w:r>
      <w:r w:rsidRPr="00275976">
        <w:rPr>
          <w:rStyle w:val="StyleUnderline"/>
        </w:rPr>
        <w:t xml:space="preserve"> in the Arctic</w:t>
      </w:r>
      <w:r>
        <w:t xml:space="preserve">. </w:t>
      </w:r>
      <w:r w:rsidRPr="00275976">
        <w:rPr>
          <w:rStyle w:val="StyleUnderline"/>
        </w:rPr>
        <w:t>The Russian North accounts for</w:t>
      </w:r>
      <w:r>
        <w:t xml:space="preserve"> “</w:t>
      </w:r>
      <w:r w:rsidRPr="00275976">
        <w:rPr>
          <w:rStyle w:val="Emphasis"/>
        </w:rPr>
        <w:t>20 percent</w:t>
      </w:r>
      <w:r>
        <w:t xml:space="preserve"> </w:t>
      </w:r>
      <w:r w:rsidRPr="00275976">
        <w:rPr>
          <w:rStyle w:val="StyleUnderline"/>
        </w:rPr>
        <w:t>of</w:t>
      </w:r>
      <w:r>
        <w:t xml:space="preserve"> [its </w:t>
      </w:r>
      <w:r w:rsidRPr="00275976">
        <w:rPr>
          <w:rStyle w:val="Emphasis"/>
        </w:rPr>
        <w:t>GDP</w:t>
      </w:r>
      <w:r>
        <w:t xml:space="preserve">] </w:t>
      </w:r>
      <w:r w:rsidRPr="00275976">
        <w:rPr>
          <w:rStyle w:val="StyleUnderline"/>
        </w:rPr>
        <w:t>and 22 percent of the total Russian export</w:t>
      </w:r>
      <w:r>
        <w:t xml:space="preserve"> […]. </w:t>
      </w:r>
      <w:r w:rsidRPr="00275976">
        <w:rPr>
          <w:rStyle w:val="StyleUnderline"/>
        </w:rPr>
        <w:t xml:space="preserve">The region’s </w:t>
      </w:r>
      <w:r w:rsidRPr="00275976">
        <w:rPr>
          <w:rStyle w:val="Emphasis"/>
        </w:rPr>
        <w:t>economic promise</w:t>
      </w:r>
      <w:r w:rsidRPr="00275976">
        <w:rPr>
          <w:rStyle w:val="StyleUnderline"/>
        </w:rPr>
        <w:t xml:space="preserve"> lies primarily in its rich natural </w:t>
      </w:r>
      <w:r w:rsidRPr="00275976">
        <w:rPr>
          <w:rStyle w:val="Emphasis"/>
        </w:rPr>
        <w:t>resources</w:t>
      </w:r>
      <w:r w:rsidRPr="00275976">
        <w:rPr>
          <w:rStyle w:val="StyleUnderline"/>
        </w:rPr>
        <w:t xml:space="preserve"> and its potential as an attractive maritime transit </w:t>
      </w:r>
      <w:r w:rsidRPr="00275976">
        <w:rPr>
          <w:rStyle w:val="Emphasis"/>
        </w:rPr>
        <w:t>passageway</w:t>
      </w:r>
      <w:r>
        <w:t xml:space="preserve">” (Zysk 2010, p. 105), </w:t>
      </w:r>
      <w:r w:rsidRPr="00275976">
        <w:rPr>
          <w:rStyle w:val="StyleUnderline"/>
        </w:rPr>
        <w:t xml:space="preserve">making Arctic resources a matter of </w:t>
      </w:r>
      <w:r w:rsidRPr="00275976">
        <w:rPr>
          <w:rStyle w:val="Emphasis"/>
        </w:rPr>
        <w:t>strategic importance</w:t>
      </w:r>
      <w:r>
        <w:t xml:space="preserve">. </w:t>
      </w:r>
      <w:r w:rsidRPr="00275976">
        <w:rPr>
          <w:rStyle w:val="StyleUnderline"/>
        </w:rPr>
        <w:t>Its Arctic coastline is</w:t>
      </w:r>
      <w:r>
        <w:t xml:space="preserve"> 24,140km long, stocked with several large cities, and </w:t>
      </w:r>
      <w:r w:rsidRPr="00275976">
        <w:rPr>
          <w:rStyle w:val="StyleUnderline"/>
        </w:rPr>
        <w:t xml:space="preserve">inhabited by </w:t>
      </w:r>
      <w:r w:rsidRPr="00275976">
        <w:rPr>
          <w:rStyle w:val="Emphasis"/>
        </w:rPr>
        <w:t>two million</w:t>
      </w:r>
      <w:r w:rsidRPr="00275976">
        <w:rPr>
          <w:rStyle w:val="StyleUnderline"/>
        </w:rPr>
        <w:t xml:space="preserve"> Russians</w:t>
      </w:r>
      <w:r>
        <w:t>. Canada and the US have combined Arctic populations equal to less than a quarter of that number (cf. Shea 2019a).</w:t>
      </w:r>
    </w:p>
    <w:p w14:paraId="22A3D2A2" w14:textId="77777777" w:rsidR="00E01026" w:rsidRDefault="00E01026" w:rsidP="00E01026">
      <w:r w:rsidRPr="00275976">
        <w:rPr>
          <w:rStyle w:val="StyleUnderline"/>
        </w:rPr>
        <w:t xml:space="preserve">In its </w:t>
      </w:r>
      <w:r w:rsidRPr="00275976">
        <w:rPr>
          <w:rStyle w:val="Emphasis"/>
        </w:rPr>
        <w:t>Arctic Strategy Through 2035</w:t>
      </w:r>
      <w:r w:rsidRPr="00275976">
        <w:rPr>
          <w:rStyle w:val="StyleUnderline"/>
        </w:rPr>
        <w:t xml:space="preserve">, the Russian government </w:t>
      </w:r>
      <w:r w:rsidRPr="00275976">
        <w:rPr>
          <w:rStyle w:val="Emphasis"/>
        </w:rPr>
        <w:t>emphasizes</w:t>
      </w:r>
      <w:r w:rsidRPr="00275976">
        <w:rPr>
          <w:rStyle w:val="StyleUnderline"/>
        </w:rPr>
        <w:t xml:space="preserve"> the need to ensure military security, defense, and protection of its state borders and highlights the </w:t>
      </w:r>
      <w:r w:rsidRPr="00275976">
        <w:rPr>
          <w:rStyle w:val="Emphasis"/>
        </w:rPr>
        <w:t>importance</w:t>
      </w:r>
      <w:r w:rsidRPr="00275976">
        <w:rPr>
          <w:rStyle w:val="StyleUnderline"/>
        </w:rPr>
        <w:t xml:space="preserve"> of the Arctic as Russia’s </w:t>
      </w:r>
      <w:r w:rsidRPr="00275976">
        <w:rPr>
          <w:rStyle w:val="Emphasis"/>
        </w:rPr>
        <w:t>resource base</w:t>
      </w:r>
      <w:r>
        <w:t xml:space="preserve"> (cf. Kluge &amp; Paul 2020).</w:t>
      </w:r>
    </w:p>
    <w:p w14:paraId="01D45B8F" w14:textId="77777777" w:rsidR="00E01026" w:rsidRPr="00F361A5" w:rsidRDefault="00E01026" w:rsidP="00E01026">
      <w:pPr>
        <w:rPr>
          <w:rStyle w:val="StyleUnderline"/>
        </w:rPr>
      </w:pPr>
      <w:r>
        <w:t xml:space="preserve">Overall, </w:t>
      </w:r>
      <w:r w:rsidRPr="00275976">
        <w:rPr>
          <w:rStyle w:val="StyleUnderline"/>
        </w:rPr>
        <w:t xml:space="preserve">the Arctic is of </w:t>
      </w:r>
      <w:r w:rsidRPr="00275976">
        <w:rPr>
          <w:rStyle w:val="Emphasis"/>
        </w:rPr>
        <w:t>outstanding importance</w:t>
      </w:r>
      <w:r w:rsidRPr="00275976">
        <w:rPr>
          <w:rStyle w:val="StyleUnderline"/>
        </w:rPr>
        <w:t xml:space="preserve"> for Russia </w:t>
      </w:r>
      <w:r>
        <w:t xml:space="preserve">[…] </w:t>
      </w:r>
      <w:r w:rsidRPr="00F361A5">
        <w:rPr>
          <w:rStyle w:val="Emphasis"/>
        </w:rPr>
        <w:t>economically</w:t>
      </w:r>
      <w:r w:rsidRPr="00F361A5">
        <w:rPr>
          <w:rStyle w:val="StyleUnderline"/>
        </w:rPr>
        <w:t xml:space="preserve"> and </w:t>
      </w:r>
      <w:r w:rsidRPr="00F361A5">
        <w:rPr>
          <w:rStyle w:val="Emphasis"/>
        </w:rPr>
        <w:t>strategically</w:t>
      </w:r>
      <w:r w:rsidRPr="00F361A5">
        <w:rPr>
          <w:rStyle w:val="StyleUnderline"/>
        </w:rPr>
        <w:t xml:space="preserve"> with the vast hydrocarbon resources found and expected to be found, as well as </w:t>
      </w:r>
      <w:r w:rsidRPr="00F361A5">
        <w:rPr>
          <w:rStyle w:val="Emphasis"/>
        </w:rPr>
        <w:t>ideologically</w:t>
      </w:r>
      <w:r>
        <w:t xml:space="preserve">, </w:t>
      </w:r>
      <w:r w:rsidRPr="00F361A5">
        <w:rPr>
          <w:rStyle w:val="StyleUnderline"/>
        </w:rPr>
        <w:t>given</w:t>
      </w:r>
      <w:r>
        <w:t xml:space="preserve"> […] its </w:t>
      </w:r>
      <w:r w:rsidRPr="00F361A5">
        <w:rPr>
          <w:rStyle w:val="StyleUnderline"/>
        </w:rPr>
        <w:t>ambition to restore Russia’s political standing internationally</w:t>
      </w:r>
    </w:p>
    <w:p w14:paraId="4AC93419" w14:textId="77777777" w:rsidR="00E01026" w:rsidRDefault="00E01026" w:rsidP="00E01026">
      <w:r>
        <w:t>Keil 2014, p. 170</w:t>
      </w:r>
    </w:p>
    <w:p w14:paraId="23E070F0" w14:textId="77777777" w:rsidR="00E01026" w:rsidRPr="00ED2103" w:rsidRDefault="00E01026" w:rsidP="00E01026">
      <w:pPr>
        <w:rPr>
          <w:rStyle w:val="StyleUnderline"/>
        </w:rPr>
      </w:pPr>
      <w:r w:rsidRPr="00F361A5">
        <w:rPr>
          <w:rStyle w:val="StyleUnderline"/>
        </w:rPr>
        <w:t xml:space="preserve">Russia will </w:t>
      </w:r>
      <w:r w:rsidRPr="00F361A5">
        <w:rPr>
          <w:rStyle w:val="Emphasis"/>
        </w:rPr>
        <w:t>increasingly</w:t>
      </w:r>
      <w:r w:rsidRPr="00F361A5">
        <w:rPr>
          <w:rStyle w:val="StyleUnderline"/>
        </w:rPr>
        <w:t xml:space="preserve"> look to the Arctic for resource development as current supplies </w:t>
      </w:r>
      <w:r w:rsidRPr="00F361A5">
        <w:rPr>
          <w:rStyle w:val="Emphasis"/>
        </w:rPr>
        <w:t>shrink</w:t>
      </w:r>
      <w:r>
        <w:t xml:space="preserve">. </w:t>
      </w:r>
      <w:r w:rsidRPr="00F361A5">
        <w:rPr>
          <w:rStyle w:val="StyleUnderline"/>
        </w:rPr>
        <w:t xml:space="preserve">Its interests lie in claiming potentially </w:t>
      </w:r>
      <w:r w:rsidRPr="00F361A5">
        <w:rPr>
          <w:rStyle w:val="Emphasis"/>
        </w:rPr>
        <w:t>resource-rich territory</w:t>
      </w:r>
      <w:r w:rsidRPr="00F361A5">
        <w:rPr>
          <w:rStyle w:val="StyleUnderline"/>
        </w:rPr>
        <w:t>.</w:t>
      </w:r>
      <w:r>
        <w:t xml:space="preserve"> </w:t>
      </w:r>
      <w:r w:rsidRPr="00ED2103">
        <w:rPr>
          <w:rStyle w:val="StyleUnderline"/>
        </w:rPr>
        <w:t xml:space="preserve">While UNCLOS already gives Russia a significant maritime presence in the region, it is yet </w:t>
      </w:r>
      <w:r w:rsidRPr="00ED2103">
        <w:rPr>
          <w:rStyle w:val="Emphasis"/>
        </w:rPr>
        <w:t>claiming</w:t>
      </w:r>
      <w:r w:rsidRPr="00ED2103">
        <w:rPr>
          <w:rStyle w:val="StyleUnderline"/>
        </w:rPr>
        <w:t xml:space="preserve"> continental shelves to </w:t>
      </w:r>
      <w:r w:rsidRPr="00ED2103">
        <w:rPr>
          <w:rStyle w:val="Emphasis"/>
        </w:rPr>
        <w:t>expand</w:t>
      </w:r>
      <w:r w:rsidRPr="00ED2103">
        <w:rPr>
          <w:rStyle w:val="StyleUnderline"/>
        </w:rPr>
        <w:t xml:space="preserve"> its sphere of influence</w:t>
      </w:r>
      <w:r>
        <w:t xml:space="preserve"> (cf. Howard 2010). Besides, in terms of resources, </w:t>
      </w:r>
      <w:r w:rsidRPr="00ED2103">
        <w:rPr>
          <w:rStyle w:val="StyleUnderline"/>
        </w:rPr>
        <w:t xml:space="preserve">the </w:t>
      </w:r>
      <w:r w:rsidRPr="00ED2103">
        <w:rPr>
          <w:rStyle w:val="Emphasis"/>
        </w:rPr>
        <w:t>Russian Security Strategy</w:t>
      </w:r>
      <w:r w:rsidRPr="00ED2103">
        <w:rPr>
          <w:rStyle w:val="StyleUnderline"/>
        </w:rPr>
        <w:t xml:space="preserve"> states that “it </w:t>
      </w:r>
      <w:r w:rsidRPr="00ED2103">
        <w:rPr>
          <w:rStyle w:val="Emphasis"/>
        </w:rPr>
        <w:t>can’t be ruled out</w:t>
      </w:r>
      <w:r w:rsidRPr="00ED2103">
        <w:rPr>
          <w:rStyle w:val="StyleUnderline"/>
        </w:rPr>
        <w:t xml:space="preserve"> that military force could be used for </w:t>
      </w:r>
      <w:r w:rsidRPr="00ED2103">
        <w:rPr>
          <w:rStyle w:val="Emphasis"/>
        </w:rPr>
        <w:t>resolving</w:t>
      </w:r>
      <w:r w:rsidRPr="00ED2103">
        <w:rPr>
          <w:rStyle w:val="StyleUnderline"/>
        </w:rPr>
        <w:t xml:space="preserve"> emerging problems,”</w:t>
      </w:r>
      <w:r>
        <w:t xml:space="preserve"> </w:t>
      </w:r>
      <w:r w:rsidRPr="00ED2103">
        <w:rPr>
          <w:rStyle w:val="StyleUnderline"/>
        </w:rPr>
        <w:t xml:space="preserve">naming the Arctic a new </w:t>
      </w:r>
      <w:r w:rsidRPr="00ED2103">
        <w:rPr>
          <w:rStyle w:val="Emphasis"/>
        </w:rPr>
        <w:t>area</w:t>
      </w:r>
      <w:r w:rsidRPr="00ED2103">
        <w:rPr>
          <w:rStyle w:val="StyleUnderline"/>
        </w:rPr>
        <w:t xml:space="preserve"> of </w:t>
      </w:r>
      <w:r w:rsidRPr="00ED2103">
        <w:rPr>
          <w:rStyle w:val="Emphasis"/>
        </w:rPr>
        <w:t>potential conflict</w:t>
      </w:r>
      <w:r>
        <w:t xml:space="preserve">, </w:t>
      </w:r>
      <w:r w:rsidRPr="00ED2103">
        <w:rPr>
          <w:rStyle w:val="StyleUnderline"/>
        </w:rPr>
        <w:t>since</w:t>
      </w:r>
      <w:r>
        <w:t xml:space="preserve"> “[t]he existing </w:t>
      </w:r>
      <w:r w:rsidRPr="00ED2103">
        <w:rPr>
          <w:rStyle w:val="StyleUnderline"/>
        </w:rPr>
        <w:t>balance of forces near the borders of the Russian Federation […] can be violated.” (Harding 2009)</w:t>
      </w:r>
    </w:p>
    <w:p w14:paraId="74596719" w14:textId="77777777" w:rsidR="00E01026" w:rsidRDefault="00E01026" w:rsidP="00E01026">
      <w:r w:rsidRPr="0057565C">
        <w:rPr>
          <w:rStyle w:val="StyleUnderline"/>
        </w:rPr>
        <w:t xml:space="preserve">Another main </w:t>
      </w:r>
      <w:r w:rsidRPr="0057565C">
        <w:rPr>
          <w:rStyle w:val="Emphasis"/>
        </w:rPr>
        <w:t>interest</w:t>
      </w:r>
      <w:r w:rsidRPr="0057565C">
        <w:rPr>
          <w:rStyle w:val="StyleUnderline"/>
        </w:rPr>
        <w:t xml:space="preserve"> lies in the expected increase in </w:t>
      </w:r>
      <w:r w:rsidRPr="0057565C">
        <w:rPr>
          <w:rStyle w:val="Emphasis"/>
        </w:rPr>
        <w:t>traffic</w:t>
      </w:r>
      <w:r w:rsidRPr="0057565C">
        <w:rPr>
          <w:rStyle w:val="StyleUnderline"/>
        </w:rPr>
        <w:t xml:space="preserve"> and </w:t>
      </w:r>
      <w:r w:rsidRPr="0057565C">
        <w:rPr>
          <w:rStyle w:val="Emphasis"/>
        </w:rPr>
        <w:t>activity</w:t>
      </w:r>
      <w:r w:rsidRPr="0057565C">
        <w:rPr>
          <w:rStyle w:val="StyleUnderline"/>
        </w:rPr>
        <w:t xml:space="preserve"> in waters Russia claims internal</w:t>
      </w:r>
      <w:r>
        <w:t xml:space="preserve">. Much like Canada and the NWP, the Russians claim legal authority over the NSR and contest America’s interpretation of it as an international waterway (cf. Zysk 2010). “In the Northern Sea Route, </w:t>
      </w:r>
      <w:r w:rsidRPr="0057565C">
        <w:rPr>
          <w:rStyle w:val="StyleUnderline"/>
        </w:rPr>
        <w:t>Moscow</w:t>
      </w:r>
      <w:r>
        <w:t xml:space="preserve"> already </w:t>
      </w:r>
      <w:r w:rsidRPr="0057565C">
        <w:rPr>
          <w:rStyle w:val="StyleUnderline"/>
        </w:rPr>
        <w:t xml:space="preserve">illegally demands other nations </w:t>
      </w:r>
      <w:r w:rsidRPr="0057565C">
        <w:rPr>
          <w:rStyle w:val="Emphasis"/>
        </w:rPr>
        <w:t>request permission</w:t>
      </w:r>
      <w:r w:rsidRPr="0057565C">
        <w:rPr>
          <w:rStyle w:val="StyleUnderline"/>
        </w:rPr>
        <w:t xml:space="preserve"> to pass</w:t>
      </w:r>
      <w:r>
        <w:t xml:space="preserve"> […] </w:t>
      </w:r>
      <w:r w:rsidRPr="0057565C">
        <w:rPr>
          <w:rStyle w:val="StyleUnderline"/>
        </w:rPr>
        <w:t xml:space="preserve">and </w:t>
      </w:r>
      <w:r w:rsidRPr="0057565C">
        <w:rPr>
          <w:rStyle w:val="Emphasis"/>
        </w:rPr>
        <w:t>threatens</w:t>
      </w:r>
      <w:r w:rsidRPr="0057565C">
        <w:rPr>
          <w:rStyle w:val="StyleUnderline"/>
        </w:rPr>
        <w:t xml:space="preserve"> to use </w:t>
      </w:r>
      <w:r w:rsidRPr="0057565C">
        <w:rPr>
          <w:rStyle w:val="Emphasis"/>
        </w:rPr>
        <w:t>military force</w:t>
      </w:r>
      <w:r w:rsidRPr="0057565C">
        <w:rPr>
          <w:rStyle w:val="StyleUnderline"/>
        </w:rPr>
        <w:t xml:space="preserve"> to sink any that fail to </w:t>
      </w:r>
      <w:r w:rsidRPr="0057565C">
        <w:rPr>
          <w:rStyle w:val="Emphasis"/>
        </w:rPr>
        <w:t>comply</w:t>
      </w:r>
      <w:r w:rsidRPr="0057565C">
        <w:rPr>
          <w:rStyle w:val="StyleUnderline"/>
        </w:rPr>
        <w:t xml:space="preserve"> with their demands.</w:t>
      </w:r>
      <w:r>
        <w:t>” (Pompeo 2019)</w:t>
      </w:r>
    </w:p>
    <w:p w14:paraId="24D527F7" w14:textId="77777777" w:rsidR="00E01026" w:rsidRDefault="00E01026" w:rsidP="00E01026">
      <w:r>
        <w:t xml:space="preserve">Scopelliti and Conde Pérez (2016), with a particular emphasis on Arctic military dynamics, outline the radical changes that occurred following the Russian flag-planting in 2007. Although the event was considered a political gesture with no legal effect, it aroused the Arctic states’ concern for regional security, causing anxiety over Russian behavior in particular. </w:t>
      </w:r>
      <w:r w:rsidRPr="0061784F">
        <w:rPr>
          <w:rStyle w:val="StyleUnderline"/>
        </w:rPr>
        <w:t xml:space="preserve">To restore its </w:t>
      </w:r>
      <w:r w:rsidRPr="0061784F">
        <w:rPr>
          <w:rStyle w:val="Emphasis"/>
        </w:rPr>
        <w:t>standing</w:t>
      </w:r>
      <w:r w:rsidRPr="0061784F">
        <w:rPr>
          <w:rStyle w:val="StyleUnderline"/>
        </w:rPr>
        <w:t xml:space="preserve"> of great power, Moscow adopted an </w:t>
      </w:r>
      <w:r w:rsidRPr="0061784F">
        <w:rPr>
          <w:rStyle w:val="Emphasis"/>
        </w:rPr>
        <w:t>increasingly assertive</w:t>
      </w:r>
      <w:r w:rsidRPr="0061784F">
        <w:rPr>
          <w:rStyle w:val="StyleUnderline"/>
        </w:rPr>
        <w:t xml:space="preserve"> posture through </w:t>
      </w:r>
      <w:r w:rsidRPr="0061784F">
        <w:rPr>
          <w:rStyle w:val="Emphasis"/>
        </w:rPr>
        <w:t>military presence</w:t>
      </w:r>
      <w:r w:rsidRPr="0061784F">
        <w:rPr>
          <w:rStyle w:val="StyleUnderline"/>
        </w:rPr>
        <w:t xml:space="preserve"> in the region</w:t>
      </w:r>
      <w:r>
        <w:t xml:space="preserve"> (cf. Murray &amp; Nuttall 2014). More precisely, </w:t>
      </w:r>
      <w:r w:rsidRPr="0061784F">
        <w:rPr>
          <w:rStyle w:val="StyleUnderline"/>
        </w:rPr>
        <w:t xml:space="preserve">it has started to </w:t>
      </w:r>
      <w:r w:rsidRPr="0061784F">
        <w:rPr>
          <w:rStyle w:val="Emphasis"/>
        </w:rPr>
        <w:t>modernize</w:t>
      </w:r>
      <w:r w:rsidRPr="0061784F">
        <w:rPr>
          <w:rStyle w:val="StyleUnderline"/>
        </w:rPr>
        <w:t xml:space="preserve"> its Northern Fleet and set up a new </w:t>
      </w:r>
      <w:r w:rsidRPr="0061784F">
        <w:rPr>
          <w:rStyle w:val="Emphasis"/>
        </w:rPr>
        <w:t>Arctic Brigade</w:t>
      </w:r>
      <w:r w:rsidRPr="0061784F">
        <w:rPr>
          <w:rStyle w:val="StyleUnderline"/>
        </w:rPr>
        <w:t xml:space="preserve"> near the Finnish border</w:t>
      </w:r>
      <w:r>
        <w:t xml:space="preserve"> (cf. Klimenko 2014). </w:t>
      </w:r>
      <w:r w:rsidRPr="0061784F">
        <w:rPr>
          <w:rStyle w:val="StyleUnderline"/>
        </w:rPr>
        <w:t xml:space="preserve">In addition to an </w:t>
      </w:r>
      <w:r w:rsidRPr="0061784F">
        <w:rPr>
          <w:rStyle w:val="Emphasis"/>
        </w:rPr>
        <w:t>8.1% increase</w:t>
      </w:r>
      <w:r w:rsidRPr="0061784F">
        <w:rPr>
          <w:rStyle w:val="StyleUnderline"/>
        </w:rPr>
        <w:t xml:space="preserve"> in general </w:t>
      </w:r>
      <w:r w:rsidRPr="0061784F">
        <w:rPr>
          <w:rStyle w:val="Emphasis"/>
        </w:rPr>
        <w:t>military spending</w:t>
      </w:r>
      <w:r w:rsidRPr="0061784F">
        <w:rPr>
          <w:rStyle w:val="StyleUnderline"/>
        </w:rPr>
        <w:t xml:space="preserve">, Moscow has published a </w:t>
      </w:r>
      <w:r w:rsidRPr="0061784F">
        <w:rPr>
          <w:rStyle w:val="Emphasis"/>
        </w:rPr>
        <w:t>new military doctrine</w:t>
      </w:r>
      <w:r w:rsidRPr="0061784F">
        <w:rPr>
          <w:rStyle w:val="StyleUnderline"/>
        </w:rPr>
        <w:t xml:space="preserve"> indicating US and NATO enlargements as a major </w:t>
      </w:r>
      <w:r w:rsidRPr="0061784F">
        <w:rPr>
          <w:rStyle w:val="Emphasis"/>
        </w:rPr>
        <w:t>threat</w:t>
      </w:r>
      <w:r w:rsidRPr="0061784F">
        <w:rPr>
          <w:rStyle w:val="StyleUnderline"/>
        </w:rPr>
        <w:t xml:space="preserve"> to its security</w:t>
      </w:r>
      <w:r>
        <w:t xml:space="preserve"> (cf. </w:t>
      </w:r>
      <w:proofErr w:type="spellStart"/>
      <w:r>
        <w:t>Perlo</w:t>
      </w:r>
      <w:proofErr w:type="spellEnd"/>
      <w:r>
        <w:t xml:space="preserve">-Freeman &amp; </w:t>
      </w:r>
      <w:proofErr w:type="spellStart"/>
      <w:r>
        <w:t>Wezeman</w:t>
      </w:r>
      <w:proofErr w:type="spellEnd"/>
      <w:r>
        <w:t xml:space="preserve"> 2015).</w:t>
      </w:r>
    </w:p>
    <w:p w14:paraId="206AE834" w14:textId="77777777" w:rsidR="00E01026" w:rsidRDefault="00E01026" w:rsidP="00E01026">
      <w:r w:rsidRPr="00C70DAD">
        <w:rPr>
          <w:rStyle w:val="StyleUnderline"/>
        </w:rPr>
        <w:t xml:space="preserve">Russia is </w:t>
      </w:r>
      <w:r w:rsidRPr="00C70DAD">
        <w:rPr>
          <w:rStyle w:val="Emphasis"/>
        </w:rPr>
        <w:t>determined</w:t>
      </w:r>
      <w:r w:rsidRPr="00C70DAD">
        <w:rPr>
          <w:rStyle w:val="StyleUnderline"/>
        </w:rPr>
        <w:t xml:space="preserve"> to increase its </w:t>
      </w:r>
      <w:r w:rsidRPr="00C70DAD">
        <w:rPr>
          <w:rStyle w:val="Emphasis"/>
        </w:rPr>
        <w:t>presence</w:t>
      </w:r>
      <w:r w:rsidRPr="00C70DAD">
        <w:rPr>
          <w:rStyle w:val="StyleUnderline"/>
        </w:rPr>
        <w:t xml:space="preserve"> in the Arctic to protect its </w:t>
      </w:r>
      <w:r w:rsidRPr="00C70DAD">
        <w:rPr>
          <w:rStyle w:val="Emphasis"/>
        </w:rPr>
        <w:t>national interests</w:t>
      </w:r>
      <w:r w:rsidRPr="00C70DAD">
        <w:rPr>
          <w:rStyle w:val="StyleUnderline"/>
        </w:rPr>
        <w:t xml:space="preserve"> and</w:t>
      </w:r>
      <w:r>
        <w:t xml:space="preserve"> security while at the same time adhering to the principles of international law and cooperation. This creates a conflict that Rowe (2009) described as the tension between the ‘open’ and ‘closed’ North, meaning that Russian Northern Policies often include both more external inclinations, exemplified by cooperation, as well as a tendency to increase securitization and defense of national interests. This tension is evident in the fossil fuel sector, where Moscow regularly must balance the market and strategic concerns (cf. Keil 2014).</w:t>
      </w:r>
    </w:p>
    <w:p w14:paraId="405AD294" w14:textId="77777777" w:rsidR="00E01026" w:rsidRDefault="00E01026" w:rsidP="00E01026">
      <w:r w:rsidRPr="000745B4">
        <w:rPr>
          <w:rStyle w:val="StyleUnderline"/>
        </w:rPr>
        <w:t>Russia</w:t>
      </w:r>
      <w:r>
        <w:t xml:space="preserve">, under Putin, </w:t>
      </w:r>
      <w:r w:rsidRPr="000745B4">
        <w:rPr>
          <w:rStyle w:val="StyleUnderline"/>
        </w:rPr>
        <w:t>aims to develop the Arctic to boost its economy</w:t>
      </w:r>
      <w:r>
        <w:t xml:space="preserve">, </w:t>
      </w:r>
      <w:r w:rsidRPr="000745B4">
        <w:rPr>
          <w:rStyle w:val="StyleUnderline"/>
        </w:rPr>
        <w:t>which</w:t>
      </w:r>
      <w:r>
        <w:t xml:space="preserve">, in the aftermath of Crimea’s annexation, </w:t>
      </w:r>
      <w:r w:rsidRPr="000745B4">
        <w:rPr>
          <w:rStyle w:val="StyleUnderline"/>
        </w:rPr>
        <w:t xml:space="preserve">is feeling the </w:t>
      </w:r>
      <w:r w:rsidRPr="000745B4">
        <w:rPr>
          <w:rStyle w:val="Emphasis"/>
        </w:rPr>
        <w:t>brunt</w:t>
      </w:r>
      <w:r w:rsidRPr="000745B4">
        <w:rPr>
          <w:rStyle w:val="StyleUnderline"/>
        </w:rPr>
        <w:t xml:space="preserve"> of Western </w:t>
      </w:r>
      <w:r w:rsidRPr="000745B4">
        <w:rPr>
          <w:rStyle w:val="Emphasis"/>
        </w:rPr>
        <w:t>sanctions</w:t>
      </w:r>
      <w:r w:rsidRPr="000745B4">
        <w:rPr>
          <w:rStyle w:val="StyleUnderline"/>
        </w:rPr>
        <w:t xml:space="preserve"> and economic </w:t>
      </w:r>
      <w:r w:rsidRPr="000745B4">
        <w:rPr>
          <w:rStyle w:val="Emphasis"/>
        </w:rPr>
        <w:t>isolation</w:t>
      </w:r>
      <w:r w:rsidRPr="000745B4">
        <w:rPr>
          <w:rStyle w:val="StyleUnderline"/>
        </w:rPr>
        <w:t xml:space="preserve">. </w:t>
      </w:r>
      <w:r>
        <w:t>This has shown that Russia is also seeking to protect Arctic assets in ways that have begun to attract the US and Northern European attention (cf. Lanteigne 2019). While the Russian Federation postulates that its expansion into the Arctic is purely economic, the reality of military hardware in the region tells otherwise.</w:t>
      </w:r>
    </w:p>
    <w:p w14:paraId="774D60BD" w14:textId="77777777" w:rsidR="00E01026" w:rsidRDefault="00E01026" w:rsidP="00E01026">
      <w:r>
        <w:t xml:space="preserve">A key obstacle to Arctic access remains technology. Icebreakers are necessary for presence and power projection. So are functioning naval bases. However, it is a heavy investment to build icebreakers, with production times of 8–10 years, costing about $1 billion each (cf. Ebinger &amp; </w:t>
      </w:r>
      <w:proofErr w:type="spellStart"/>
      <w:r>
        <w:t>Zambetakis</w:t>
      </w:r>
      <w:proofErr w:type="spellEnd"/>
      <w:r>
        <w:t xml:space="preserve"> 2009). The various Arctic nations have widely divergent capabilities. Markowitz describes the year of the Russian flag-planting, 2007, as ‘the shock’, measuring significant behavioral changes by Arctic nation-states since then. Before the shock, </w:t>
      </w:r>
      <w:r w:rsidRPr="00FE3C9F">
        <w:rPr>
          <w:rStyle w:val="StyleUnderline"/>
        </w:rPr>
        <w:t>Russia</w:t>
      </w:r>
      <w:r>
        <w:t xml:space="preserve"> had by far the largest Arctic fleet. Yet, since 2007, it </w:t>
      </w:r>
      <w:r w:rsidRPr="00FE3C9F">
        <w:rPr>
          <w:rStyle w:val="StyleUnderline"/>
        </w:rPr>
        <w:t xml:space="preserve">has built </w:t>
      </w:r>
      <w:r w:rsidRPr="00FE3C9F">
        <w:rPr>
          <w:rStyle w:val="Emphasis"/>
        </w:rPr>
        <w:t>more</w:t>
      </w:r>
      <w:r w:rsidRPr="00FE3C9F">
        <w:rPr>
          <w:rStyle w:val="StyleUnderline"/>
        </w:rPr>
        <w:t xml:space="preserve"> icebreakers than any other state, hence </w:t>
      </w:r>
      <w:r w:rsidRPr="00FE3C9F">
        <w:rPr>
          <w:rStyle w:val="Emphasis"/>
        </w:rPr>
        <w:t>accumulating power</w:t>
      </w:r>
      <w:r>
        <w:t xml:space="preserve">. Today, it has a fleet of 61 commissioned ships, with a further ten under construction. </w:t>
      </w:r>
      <w:r w:rsidRPr="00FE3C9F">
        <w:rPr>
          <w:rStyle w:val="StyleUnderline"/>
        </w:rPr>
        <w:t>It is also the only country to operate nuclear-powered icebreake</w:t>
      </w:r>
      <w:r>
        <w:t>rs (cf. Markowitz 2020). President Putin, at the International Arctic Forum, stated:</w:t>
      </w:r>
    </w:p>
    <w:p w14:paraId="6E851EDB" w14:textId="77777777" w:rsidR="00E01026" w:rsidRDefault="00E01026" w:rsidP="00E01026">
      <w:r>
        <w:t>[Russia] will continue to update [its] icebreaker fleet and to increase the production of ice-class vessels. Three new nuclear-powered icebreakers […] are being built here in St Petersburg</w:t>
      </w:r>
    </w:p>
    <w:p w14:paraId="03FD9C7E" w14:textId="77777777" w:rsidR="00E01026" w:rsidRDefault="00E01026" w:rsidP="00E01026">
      <w:r>
        <w:t>Putin, 2019</w:t>
      </w:r>
    </w:p>
    <w:p w14:paraId="336934AA" w14:textId="77777777" w:rsidR="00E01026" w:rsidRDefault="00E01026" w:rsidP="00E01026">
      <w:r w:rsidRPr="00FE3C9F">
        <w:rPr>
          <w:rStyle w:val="StyleUnderline"/>
        </w:rPr>
        <w:t>This unique capability enables Russia to project power year-round in the Arctic Ocean</w:t>
      </w:r>
      <w:r>
        <w:t>. To put its ice-capable fleet in perspective, Canada, second only to Russia in Arctic territory, has eight active vessels (cf. Canadian Coast Guard 2021), while the US has only one functional icebreaker (cf. The Associated Press 2020).</w:t>
      </w:r>
    </w:p>
    <w:p w14:paraId="66161BA6" w14:textId="77777777" w:rsidR="00E01026" w:rsidRDefault="00E01026" w:rsidP="00E01026">
      <w:r>
        <w:t xml:space="preserve">Furthermore, </w:t>
      </w:r>
      <w:r w:rsidRPr="0073799A">
        <w:rPr>
          <w:rStyle w:val="StyleUnderline"/>
        </w:rPr>
        <w:t xml:space="preserve">Moscow is </w:t>
      </w:r>
      <w:r w:rsidRPr="0073799A">
        <w:rPr>
          <w:rStyle w:val="Emphasis"/>
        </w:rPr>
        <w:t>rushing</w:t>
      </w:r>
      <w:r w:rsidRPr="0073799A">
        <w:rPr>
          <w:rStyle w:val="StyleUnderline"/>
        </w:rPr>
        <w:t xml:space="preserve"> to reopen Soviet military, air, and radar bases on </w:t>
      </w:r>
      <w:r w:rsidRPr="0073799A">
        <w:rPr>
          <w:rStyle w:val="Emphasis"/>
        </w:rPr>
        <w:t>Arctic islands</w:t>
      </w:r>
      <w:r w:rsidRPr="0073799A">
        <w:rPr>
          <w:rStyle w:val="StyleUnderline"/>
        </w:rPr>
        <w:t xml:space="preserve"> and to build </w:t>
      </w:r>
      <w:r w:rsidRPr="0073799A">
        <w:rPr>
          <w:rStyle w:val="Emphasis"/>
        </w:rPr>
        <w:t>new ones</w:t>
      </w:r>
      <w:r>
        <w:t xml:space="preserve">. Regularly releasing images of troop training in the High North (cf. Osborn 2017), </w:t>
      </w:r>
      <w:r w:rsidRPr="0073799A">
        <w:rPr>
          <w:rStyle w:val="StyleUnderline"/>
        </w:rPr>
        <w:t xml:space="preserve">Russia has constructed </w:t>
      </w:r>
      <w:r w:rsidRPr="0073799A">
        <w:rPr>
          <w:rStyle w:val="Emphasis"/>
        </w:rPr>
        <w:t>four</w:t>
      </w:r>
      <w:r w:rsidRPr="0073799A">
        <w:rPr>
          <w:rStyle w:val="StyleUnderline"/>
        </w:rPr>
        <w:t xml:space="preserve"> new bases since the shock and reopened an additional </w:t>
      </w:r>
      <w:r w:rsidRPr="0073799A">
        <w:rPr>
          <w:rStyle w:val="Emphasis"/>
        </w:rPr>
        <w:t>thirteen</w:t>
      </w:r>
      <w:r>
        <w:t xml:space="preserve">. </w:t>
      </w:r>
      <w:r w:rsidRPr="0073799A">
        <w:rPr>
          <w:rStyle w:val="StyleUnderline"/>
        </w:rPr>
        <w:t xml:space="preserve">It had an astonishing </w:t>
      </w:r>
      <w:r w:rsidRPr="0073799A">
        <w:rPr>
          <w:rStyle w:val="Emphasis"/>
        </w:rPr>
        <w:t>27</w:t>
      </w:r>
      <w:r w:rsidRPr="0073799A">
        <w:rPr>
          <w:rStyle w:val="StyleUnderline"/>
        </w:rPr>
        <w:t xml:space="preserve"> active bases above the Arctic Circle in </w:t>
      </w:r>
      <w:r w:rsidRPr="0073799A">
        <w:rPr>
          <w:rStyle w:val="Emphasis"/>
        </w:rPr>
        <w:t>2017</w:t>
      </w:r>
      <w:r>
        <w:t xml:space="preserve">. Besides, </w:t>
      </w:r>
      <w:r w:rsidRPr="0073799A">
        <w:rPr>
          <w:rStyle w:val="StyleUnderline"/>
        </w:rPr>
        <w:t xml:space="preserve">it has </w:t>
      </w:r>
      <w:r w:rsidRPr="0073799A">
        <w:rPr>
          <w:rStyle w:val="Emphasis"/>
        </w:rPr>
        <w:t>invested</w:t>
      </w:r>
      <w:r w:rsidRPr="0073799A">
        <w:rPr>
          <w:rStyle w:val="StyleUnderline"/>
        </w:rPr>
        <w:t xml:space="preserve"> more in building </w:t>
      </w:r>
      <w:r w:rsidRPr="0073799A">
        <w:rPr>
          <w:rStyle w:val="Emphasis"/>
        </w:rPr>
        <w:t>infrastructure</w:t>
      </w:r>
      <w:r w:rsidRPr="0073799A">
        <w:rPr>
          <w:rStyle w:val="StyleUnderline"/>
        </w:rPr>
        <w:t xml:space="preserve"> and </w:t>
      </w:r>
      <w:r w:rsidRPr="0073799A">
        <w:rPr>
          <w:rStyle w:val="Emphasis"/>
        </w:rPr>
        <w:t>facilities</w:t>
      </w:r>
      <w:r w:rsidRPr="0073799A">
        <w:rPr>
          <w:rStyle w:val="StyleUnderline"/>
        </w:rPr>
        <w:t xml:space="preserve"> that allow larger troops, more supplies, and advanced weapons systems to be </w:t>
      </w:r>
      <w:r w:rsidRPr="0073799A">
        <w:rPr>
          <w:rStyle w:val="Emphasis"/>
        </w:rPr>
        <w:t>stationed</w:t>
      </w:r>
      <w:r>
        <w:t xml:space="preserve"> (cf. Markowitz 2020). </w:t>
      </w:r>
      <w:r w:rsidRPr="00933BC7">
        <w:rPr>
          <w:rStyle w:val="StyleUnderline"/>
        </w:rPr>
        <w:t xml:space="preserve">By comparison, the US only maintains </w:t>
      </w:r>
      <w:r w:rsidRPr="00933BC7">
        <w:rPr>
          <w:rStyle w:val="Emphasis"/>
        </w:rPr>
        <w:t>one military base</w:t>
      </w:r>
      <w:r w:rsidRPr="00933BC7">
        <w:rPr>
          <w:rStyle w:val="StyleUnderline"/>
        </w:rPr>
        <w:t xml:space="preserve"> above the Arctic Circle</w:t>
      </w:r>
      <w:r>
        <w:t>, on borrowed land in Greenland (cf. Cook 2020) and Canada has only three (cf. Shea 2019b).</w:t>
      </w:r>
    </w:p>
    <w:p w14:paraId="792F8A7D" w14:textId="77777777" w:rsidR="00E01026" w:rsidRDefault="00E01026" w:rsidP="00E01026">
      <w:r w:rsidRPr="00933BC7">
        <w:rPr>
          <w:rStyle w:val="StyleUnderline"/>
        </w:rPr>
        <w:t>Russia has</w:t>
      </w:r>
      <w:r>
        <w:t xml:space="preserve">, by most measures, </w:t>
      </w:r>
      <w:r w:rsidRPr="00933BC7">
        <w:rPr>
          <w:rStyle w:val="StyleUnderline"/>
        </w:rPr>
        <w:t xml:space="preserve">become the </w:t>
      </w:r>
      <w:r w:rsidRPr="00933BC7">
        <w:rPr>
          <w:rStyle w:val="Emphasis"/>
        </w:rPr>
        <w:t>dominant power</w:t>
      </w:r>
      <w:r w:rsidRPr="00933BC7">
        <w:rPr>
          <w:rStyle w:val="StyleUnderline"/>
        </w:rPr>
        <w:t xml:space="preserve"> in the Arctic. It has the </w:t>
      </w:r>
      <w:r w:rsidRPr="00933BC7">
        <w:t>world’s</w:t>
      </w:r>
      <w:r w:rsidRPr="00933BC7">
        <w:rPr>
          <w:rStyle w:val="StyleUnderline"/>
        </w:rPr>
        <w:t xml:space="preserve"> largest fleet</w:t>
      </w:r>
      <w:r>
        <w:t xml:space="preserve">, capable of operating in extreme northern waters throughout the year and maintains dozens of military bases in the region. Moreover, it </w:t>
      </w:r>
      <w:r w:rsidRPr="00933BC7">
        <w:rPr>
          <w:rStyle w:val="StyleUnderline"/>
        </w:rPr>
        <w:t>has stationed new troops, increased submarine activity, and returned warplanes to the Arctic skies</w:t>
      </w:r>
      <w:r>
        <w:t>, where NATO airspace is now routinely being buzzed (cf. Shea 2019a). However, Russia’s build-up and swaggering, echoing moves in Crimea and Kaliningrad, has been noticed in Washington.</w:t>
      </w:r>
    </w:p>
    <w:p w14:paraId="2FE0DFC9" w14:textId="77777777" w:rsidR="00E01026" w:rsidRDefault="00E01026" w:rsidP="00E01026"/>
    <w:p w14:paraId="60F5FDF4" w14:textId="77777777" w:rsidR="00E01026" w:rsidRDefault="00E01026" w:rsidP="00E01026">
      <w:pPr>
        <w:pStyle w:val="Heading4"/>
      </w:pPr>
      <w:r>
        <w:t xml:space="preserve">Russia is </w:t>
      </w:r>
      <w:r w:rsidRPr="00B74A26">
        <w:rPr>
          <w:u w:val="single"/>
        </w:rPr>
        <w:t>rapidly developing</w:t>
      </w:r>
      <w:r>
        <w:t xml:space="preserve"> its Arctic capabilities.</w:t>
      </w:r>
    </w:p>
    <w:p w14:paraId="581C74F9" w14:textId="77777777" w:rsidR="00E01026" w:rsidRPr="001853A0" w:rsidRDefault="00E01026" w:rsidP="00E01026">
      <w:proofErr w:type="spellStart"/>
      <w:r w:rsidRPr="001853A0">
        <w:rPr>
          <w:rStyle w:val="Style13ptBold"/>
        </w:rPr>
        <w:t>Boulègue</w:t>
      </w:r>
      <w:proofErr w:type="spellEnd"/>
      <w:r w:rsidRPr="001853A0">
        <w:rPr>
          <w:rStyle w:val="Style13ptBold"/>
        </w:rPr>
        <w:t xml:space="preserve"> 24</w:t>
      </w:r>
      <w:r>
        <w:t xml:space="preserve"> — Mathieu </w:t>
      </w:r>
      <w:proofErr w:type="spellStart"/>
      <w:r>
        <w:t>Boulègue</w:t>
      </w:r>
      <w:proofErr w:type="spellEnd"/>
      <w:r>
        <w:t>, a Global Fellow at the Wilson’s Center Polar Institute, 2024 (“Russia's Arctic Military Posture in the Context of the War against Ukraine,” The Arctic Institute, October 31</w:t>
      </w:r>
      <w:r w:rsidRPr="001853A0">
        <w:rPr>
          <w:vertAlign w:val="superscript"/>
        </w:rPr>
        <w:t>st</w:t>
      </w:r>
      <w:r>
        <w:t>, Available Online at https://www.thearcticinstitute.org/russias-arctic-military-posture-context-war-against-ukraine/, Accessed 07-05-2025)//Lane</w:t>
      </w:r>
    </w:p>
    <w:p w14:paraId="56C04D8C" w14:textId="77777777" w:rsidR="00E01026" w:rsidRDefault="00E01026" w:rsidP="00E01026">
      <w:r>
        <w:t xml:space="preserve">Under the impact of climate change and the subsequent increase in human presence across the Arctic, Russia will find it harder to secure its ‘new’ Northern border in the AZRF. So far, </w:t>
      </w:r>
      <w:r w:rsidRPr="0087407F">
        <w:rPr>
          <w:rStyle w:val="StyleUnderline"/>
        </w:rPr>
        <w:t xml:space="preserve">Moscow’s response has been to approach the region through a </w:t>
      </w:r>
      <w:r w:rsidRPr="0087407F">
        <w:rPr>
          <w:rStyle w:val="Emphasis"/>
        </w:rPr>
        <w:t>military lens</w:t>
      </w:r>
      <w:r>
        <w:t xml:space="preserve">, </w:t>
      </w:r>
      <w:r w:rsidRPr="0087407F">
        <w:rPr>
          <w:rStyle w:val="StyleUnderline"/>
        </w:rPr>
        <w:t xml:space="preserve">leading to </w:t>
      </w:r>
      <w:r w:rsidRPr="0087407F">
        <w:rPr>
          <w:rStyle w:val="Emphasis"/>
        </w:rPr>
        <w:t>perimeter control</w:t>
      </w:r>
      <w:r w:rsidRPr="0087407F">
        <w:rPr>
          <w:rStyle w:val="StyleUnderline"/>
        </w:rPr>
        <w:t xml:space="preserve"> and </w:t>
      </w:r>
      <w:r w:rsidRPr="0087407F">
        <w:rPr>
          <w:rStyle w:val="Emphasis"/>
        </w:rPr>
        <w:t>sovereignty enforcement</w:t>
      </w:r>
      <w:r w:rsidRPr="0087407F">
        <w:rPr>
          <w:rStyle w:val="StyleUnderline"/>
        </w:rPr>
        <w:t xml:space="preserve"> as well as the deployment of Arctic-specific </w:t>
      </w:r>
      <w:r w:rsidRPr="0087407F">
        <w:rPr>
          <w:rStyle w:val="Emphasis"/>
        </w:rPr>
        <w:t>capabilities</w:t>
      </w:r>
      <w:r w:rsidRPr="0087407F">
        <w:rPr>
          <w:rStyle w:val="StyleUnderline"/>
        </w:rPr>
        <w:t xml:space="preserve"> and the </w:t>
      </w:r>
      <w:r w:rsidRPr="0087407F">
        <w:rPr>
          <w:rStyle w:val="Emphasis"/>
        </w:rPr>
        <w:t>revamp</w:t>
      </w:r>
      <w:r w:rsidRPr="0087407F">
        <w:rPr>
          <w:rStyle w:val="StyleUnderline"/>
        </w:rPr>
        <w:t xml:space="preserve"> of dual use infrastructure</w:t>
      </w:r>
      <w:r>
        <w:t>.</w:t>
      </w:r>
    </w:p>
    <w:p w14:paraId="2A6BCC93" w14:textId="77777777" w:rsidR="00E01026" w:rsidRPr="0087407F" w:rsidRDefault="00E01026" w:rsidP="00E01026">
      <w:pPr>
        <w:rPr>
          <w:rStyle w:val="StyleUnderline"/>
        </w:rPr>
      </w:pPr>
      <w:r w:rsidRPr="0087407F">
        <w:rPr>
          <w:rStyle w:val="StyleUnderline"/>
        </w:rPr>
        <w:t>The Arctic remains key to national interests</w:t>
      </w:r>
      <w:r>
        <w:t xml:space="preserve">, and especially </w:t>
      </w:r>
      <w:r w:rsidRPr="0087407F">
        <w:rPr>
          <w:rStyle w:val="StyleUnderline"/>
        </w:rPr>
        <w:t xml:space="preserve">the </w:t>
      </w:r>
      <w:r w:rsidRPr="0087407F">
        <w:rPr>
          <w:rStyle w:val="Emphasis"/>
        </w:rPr>
        <w:t>survivability</w:t>
      </w:r>
      <w:r w:rsidRPr="0087407F">
        <w:rPr>
          <w:rStyle w:val="StyleUnderline"/>
        </w:rPr>
        <w:t xml:space="preserve"> of the sea-based </w:t>
      </w:r>
      <w:r w:rsidRPr="0087407F">
        <w:rPr>
          <w:rStyle w:val="Emphasis"/>
        </w:rPr>
        <w:t>nuclear deterrent</w:t>
      </w:r>
      <w:r>
        <w:t xml:space="preserve"> on both sides of the AZRF as </w:t>
      </w:r>
      <w:r w:rsidRPr="0087407F">
        <w:rPr>
          <w:rStyle w:val="StyleUnderline"/>
        </w:rPr>
        <w:t xml:space="preserve">well as the security of </w:t>
      </w:r>
      <w:r w:rsidRPr="0087407F">
        <w:rPr>
          <w:rStyle w:val="Emphasis"/>
        </w:rPr>
        <w:t>North Pole approaches</w:t>
      </w:r>
      <w:r w:rsidRPr="0087407F">
        <w:rPr>
          <w:rStyle w:val="StyleUnderline"/>
        </w:rPr>
        <w:t xml:space="preserve"> in the central Arctic.</w:t>
      </w:r>
    </w:p>
    <w:p w14:paraId="0493FFA5" w14:textId="77777777" w:rsidR="00E01026" w:rsidRDefault="00E01026" w:rsidP="00E01026">
      <w:r w:rsidRPr="0087407F">
        <w:rPr>
          <w:rStyle w:val="StyleUnderline"/>
        </w:rPr>
        <w:t>Russia’s imperative</w:t>
      </w:r>
      <w:r>
        <w:t xml:space="preserve"> to remove tension from the Arctic </w:t>
      </w:r>
      <w:r w:rsidRPr="0087407F">
        <w:rPr>
          <w:rStyle w:val="StyleUnderline"/>
        </w:rPr>
        <w:t>is</w:t>
      </w:r>
      <w:r>
        <w:t xml:space="preserve"> consequently </w:t>
      </w:r>
      <w:r w:rsidRPr="0087407F">
        <w:rPr>
          <w:rStyle w:val="StyleUnderline"/>
        </w:rPr>
        <w:t xml:space="preserve">adding pressure on </w:t>
      </w:r>
      <w:r w:rsidRPr="0087407F">
        <w:rPr>
          <w:rStyle w:val="Emphasis"/>
        </w:rPr>
        <w:t>critical regional chokepoints</w:t>
      </w:r>
      <w:r>
        <w:t xml:space="preserve"> – notably in the European High North with the Greenland-Iceland-United Kingdom (GIUK) gap, the Greenland-Iceland-Norway (GIN) gap, and the ‘Bear gap’ (between the Svalbard archipelago, Bear Island, and mainland Norway) as well as in the Pacific Arctic across the Bering Strait.</w:t>
      </w:r>
    </w:p>
    <w:p w14:paraId="3CC3010F" w14:textId="77777777" w:rsidR="00E01026" w:rsidRDefault="00E01026" w:rsidP="00E01026">
      <w:r w:rsidRPr="0087407F">
        <w:rPr>
          <w:rStyle w:val="StyleUnderline"/>
        </w:rPr>
        <w:t xml:space="preserve">In the High North, Russian actions are </w:t>
      </w:r>
      <w:r w:rsidRPr="0087407F">
        <w:rPr>
          <w:rStyle w:val="Emphasis"/>
        </w:rPr>
        <w:t>heightening tension</w:t>
      </w:r>
      <w:r>
        <w:t xml:space="preserve"> across the North Atlantic sea lines of communication and on the Nordic-Baltic continuum regarding NATO reinforcements. As the Atlantic Alliance is taking stock of the Finnish and Sweden accession, more policy attention will be required to determine the exact role and place of NATO in a circumpolar environment.</w:t>
      </w:r>
    </w:p>
    <w:p w14:paraId="200C650F" w14:textId="77777777" w:rsidR="00E01026" w:rsidRDefault="00E01026" w:rsidP="00E01026">
      <w:r>
        <w:t xml:space="preserve">Meanwhile, </w:t>
      </w:r>
      <w:r w:rsidRPr="0087407F">
        <w:rPr>
          <w:rStyle w:val="StyleUnderline"/>
        </w:rPr>
        <w:t xml:space="preserve">the Kremlin is currently taking stock of how Finland and Sweden will </w:t>
      </w:r>
      <w:r w:rsidRPr="0087407F">
        <w:rPr>
          <w:rStyle w:val="Emphasis"/>
        </w:rPr>
        <w:t>approach</w:t>
      </w:r>
      <w:r w:rsidRPr="0087407F">
        <w:rPr>
          <w:rStyle w:val="StyleUnderline"/>
        </w:rPr>
        <w:t xml:space="preserve"> their NATO </w:t>
      </w:r>
      <w:r w:rsidRPr="0087407F">
        <w:rPr>
          <w:rStyle w:val="Emphasis"/>
        </w:rPr>
        <w:t>membership</w:t>
      </w:r>
      <w:r>
        <w:t>, notably the deployment of troops and military capabilities. The Alliance recently agreed to the creation of a Multi Corps Land Component Command25) (MCLCC) as well as Forward Land Forces (FLF) in Finland, a multinational battle group initially composed of Norwegian, Swedish, and Finnish troops.</w:t>
      </w:r>
    </w:p>
    <w:p w14:paraId="168DA44D" w14:textId="77777777" w:rsidR="00E01026" w:rsidRPr="00B74A26" w:rsidRDefault="00E01026" w:rsidP="00E01026">
      <w:pPr>
        <w:rPr>
          <w:rStyle w:val="StyleUnderline"/>
        </w:rPr>
      </w:pPr>
      <w:r w:rsidRPr="00B74A26">
        <w:rPr>
          <w:rStyle w:val="StyleUnderline"/>
        </w:rPr>
        <w:t xml:space="preserve">These initiatives will undeniably </w:t>
      </w:r>
      <w:r w:rsidRPr="00B74A26">
        <w:rPr>
          <w:rStyle w:val="Emphasis"/>
        </w:rPr>
        <w:t>strengthen</w:t>
      </w:r>
      <w:r w:rsidRPr="00B74A26">
        <w:rPr>
          <w:rStyle w:val="StyleUnderline"/>
        </w:rPr>
        <w:t xml:space="preserve"> the land component of High North </w:t>
      </w:r>
      <w:r w:rsidRPr="00B74A26">
        <w:rPr>
          <w:rStyle w:val="Emphasis"/>
        </w:rPr>
        <w:t>defense</w:t>
      </w:r>
      <w:r>
        <w:t xml:space="preserve">. Yet it is something Moscow will follow closely and ultimately feel forced to respond to, </w:t>
      </w:r>
      <w:r w:rsidRPr="00B74A26">
        <w:rPr>
          <w:rStyle w:val="StyleUnderline"/>
        </w:rPr>
        <w:t xml:space="preserve">with the risk of miscalculation and </w:t>
      </w:r>
      <w:r w:rsidRPr="00B74A26">
        <w:rPr>
          <w:rStyle w:val="Emphasis"/>
        </w:rPr>
        <w:t>military escalation looming</w:t>
      </w:r>
      <w:r w:rsidRPr="00B74A26">
        <w:rPr>
          <w:rStyle w:val="StyleUnderline"/>
        </w:rPr>
        <w:t>.</w:t>
      </w:r>
    </w:p>
    <w:p w14:paraId="52E4EC1F" w14:textId="77777777" w:rsidR="00E01026" w:rsidRDefault="00E01026" w:rsidP="00E01026"/>
    <w:p w14:paraId="33434C69" w14:textId="77777777" w:rsidR="00E01026" w:rsidRDefault="00E01026" w:rsidP="00E01026">
      <w:pPr>
        <w:pStyle w:val="Heading4"/>
      </w:pPr>
      <w:r>
        <w:t xml:space="preserve">Russia is </w:t>
      </w:r>
      <w:r w:rsidRPr="00CF652E">
        <w:rPr>
          <w:u w:val="single"/>
        </w:rPr>
        <w:t>militarizing</w:t>
      </w:r>
      <w:r>
        <w:t xml:space="preserve"> the Arctic.</w:t>
      </w:r>
    </w:p>
    <w:p w14:paraId="37D7283E" w14:textId="77777777" w:rsidR="00E01026" w:rsidRPr="00F1421A" w:rsidRDefault="00E01026" w:rsidP="00E01026">
      <w:proofErr w:type="spellStart"/>
      <w:r w:rsidRPr="006D3DB4">
        <w:rPr>
          <w:rStyle w:val="Style13ptBold"/>
        </w:rPr>
        <w:t>Kabachynskyi</w:t>
      </w:r>
      <w:proofErr w:type="spellEnd"/>
      <w:r w:rsidRPr="006D3DB4">
        <w:rPr>
          <w:rStyle w:val="Style13ptBold"/>
        </w:rPr>
        <w:t xml:space="preserve"> 25</w:t>
      </w:r>
      <w:r>
        <w:t xml:space="preserve"> — Illia </w:t>
      </w:r>
      <w:proofErr w:type="spellStart"/>
      <w:r>
        <w:t>Kabachynskyi</w:t>
      </w:r>
      <w:proofErr w:type="spellEnd"/>
      <w:r>
        <w:t xml:space="preserve">, journalist, editor, and reporter for United24 Media, 2025 (“Arctic War: How </w:t>
      </w:r>
      <w:r w:rsidRPr="006D3DB4">
        <w:rPr>
          <w:rStyle w:val="StyleUnderline"/>
        </w:rPr>
        <w:t xml:space="preserve">Russia Is Turning a Peaceful Region Into a </w:t>
      </w:r>
      <w:r w:rsidRPr="006D3DB4">
        <w:rPr>
          <w:rStyle w:val="Emphasis"/>
        </w:rPr>
        <w:t>Military Base</w:t>
      </w:r>
      <w:r>
        <w:t>,” United24 Media, March 5</w:t>
      </w:r>
      <w:r w:rsidRPr="006D3DB4">
        <w:rPr>
          <w:vertAlign w:val="superscript"/>
        </w:rPr>
        <w:t>th</w:t>
      </w:r>
      <w:r>
        <w:t>, Available Online at https://united24media.com/world/arctic-war-how-russia-is-turning-a-peaceful-region-into-a-military-base-6461, Accessed 07-05-2025)//Lane</w:t>
      </w:r>
    </w:p>
    <w:p w14:paraId="542FB308" w14:textId="77777777" w:rsidR="00E01026" w:rsidRPr="006D3DB4" w:rsidRDefault="00E01026" w:rsidP="00E01026">
      <w:pPr>
        <w:rPr>
          <w:rStyle w:val="StyleUnderline"/>
        </w:rPr>
      </w:pPr>
      <w:r>
        <w:t xml:space="preserve">Yet </w:t>
      </w:r>
      <w:r w:rsidRPr="006D3DB4">
        <w:rPr>
          <w:rStyle w:val="StyleUnderline"/>
        </w:rPr>
        <w:t xml:space="preserve">for the </w:t>
      </w:r>
      <w:r w:rsidRPr="006D3DB4">
        <w:rPr>
          <w:rStyle w:val="Emphasis"/>
        </w:rPr>
        <w:t>Kremlin</w:t>
      </w:r>
      <w:r w:rsidRPr="006D3DB4">
        <w:rPr>
          <w:rStyle w:val="StyleUnderline"/>
        </w:rPr>
        <w:t xml:space="preserve">, natural defenses are </w:t>
      </w:r>
      <w:r w:rsidRPr="006D3DB4">
        <w:rPr>
          <w:rStyle w:val="Emphasis"/>
        </w:rPr>
        <w:t>not</w:t>
      </w:r>
      <w:r w:rsidRPr="006D3DB4">
        <w:rPr>
          <w:rStyle w:val="StyleUnderline"/>
        </w:rPr>
        <w:t xml:space="preserve"> enough</w:t>
      </w:r>
      <w:r>
        <w:t xml:space="preserve">. </w:t>
      </w:r>
      <w:r w:rsidRPr="006D3DB4">
        <w:rPr>
          <w:rStyle w:val="StyleUnderline"/>
        </w:rPr>
        <w:t xml:space="preserve">The Arctic is now </w:t>
      </w:r>
      <w:r w:rsidRPr="006D3DB4">
        <w:rPr>
          <w:rStyle w:val="Emphasis"/>
        </w:rPr>
        <w:t>home</w:t>
      </w:r>
      <w:r w:rsidRPr="006D3DB4">
        <w:rPr>
          <w:rStyle w:val="StyleUnderline"/>
        </w:rPr>
        <w:t xml:space="preserve"> to a </w:t>
      </w:r>
      <w:r w:rsidRPr="006D3DB4">
        <w:rPr>
          <w:rStyle w:val="Emphasis"/>
        </w:rPr>
        <w:t>growing network</w:t>
      </w:r>
      <w:r w:rsidRPr="006D3DB4">
        <w:rPr>
          <w:rStyle w:val="StyleUnderline"/>
        </w:rPr>
        <w:t xml:space="preserve"> of Russian military installations.</w:t>
      </w:r>
    </w:p>
    <w:p w14:paraId="44F411F2" w14:textId="77777777" w:rsidR="00E01026" w:rsidRDefault="00E01026" w:rsidP="00E01026">
      <w:r>
        <w:t xml:space="preserve">As early as 2021, US media reported that </w:t>
      </w:r>
      <w:r w:rsidRPr="006D3DB4">
        <w:rPr>
          <w:rStyle w:val="StyleUnderline"/>
        </w:rPr>
        <w:t xml:space="preserve">Russia was </w:t>
      </w:r>
      <w:r w:rsidRPr="006D3DB4">
        <w:rPr>
          <w:rStyle w:val="Emphasis"/>
        </w:rPr>
        <w:t>reviving</w:t>
      </w:r>
      <w:r w:rsidRPr="006D3DB4">
        <w:rPr>
          <w:rStyle w:val="StyleUnderline"/>
        </w:rPr>
        <w:t xml:space="preserve"> Soviet-era bases and building </w:t>
      </w:r>
      <w:r w:rsidRPr="006D3DB4">
        <w:rPr>
          <w:rStyle w:val="Emphasis"/>
        </w:rPr>
        <w:t>new ones</w:t>
      </w:r>
      <w:r>
        <w:t xml:space="preserve">. </w:t>
      </w:r>
      <w:r w:rsidRPr="006D3DB4">
        <w:rPr>
          <w:rStyle w:val="StyleUnderline"/>
        </w:rPr>
        <w:t xml:space="preserve">The Russian Ministry of Defense announced </w:t>
      </w:r>
      <w:r w:rsidRPr="006D3DB4">
        <w:rPr>
          <w:rStyle w:val="Emphasis"/>
        </w:rPr>
        <w:t>590 new military sites</w:t>
      </w:r>
      <w:r>
        <w:t>, including airfields for Su-34 and Su-35 fighter jets.</w:t>
      </w:r>
    </w:p>
    <w:p w14:paraId="62615B29" w14:textId="77777777" w:rsidR="00E01026" w:rsidRDefault="00E01026" w:rsidP="00E01026">
      <w:r w:rsidRPr="006D3DB4">
        <w:rPr>
          <w:rStyle w:val="StyleUnderline"/>
        </w:rPr>
        <w:t xml:space="preserve">Moscow is now reportedly </w:t>
      </w:r>
      <w:r w:rsidRPr="006D3DB4">
        <w:rPr>
          <w:rStyle w:val="Emphasis"/>
        </w:rPr>
        <w:t>positioning</w:t>
      </w:r>
      <w:r w:rsidRPr="006D3DB4">
        <w:rPr>
          <w:rStyle w:val="StyleUnderline"/>
        </w:rPr>
        <w:t xml:space="preserve"> missile systems, aviation units, air defense installations, and radar systems along its northern border</w:t>
      </w:r>
      <w:r>
        <w:t>—</w:t>
      </w:r>
      <w:r w:rsidRPr="006D3DB4">
        <w:rPr>
          <w:rStyle w:val="StyleUnderline"/>
        </w:rPr>
        <w:t xml:space="preserve">aiming for </w:t>
      </w:r>
      <w:r w:rsidRPr="006D3DB4">
        <w:rPr>
          <w:rStyle w:val="Emphasis"/>
        </w:rPr>
        <w:t>full control</w:t>
      </w:r>
      <w:r w:rsidRPr="006D3DB4">
        <w:rPr>
          <w:rStyle w:val="StyleUnderline"/>
        </w:rPr>
        <w:t xml:space="preserve"> over the region</w:t>
      </w:r>
      <w:r>
        <w:t>, which covers a vast portion of the Northern Hemisphere.</w:t>
      </w:r>
    </w:p>
    <w:p w14:paraId="4BF32376" w14:textId="77777777" w:rsidR="00E01026" w:rsidRDefault="00E01026" w:rsidP="00E01026">
      <w:r>
        <w:t xml:space="preserve">In 2024, Vladimir </w:t>
      </w:r>
      <w:r w:rsidRPr="00CF652E">
        <w:rPr>
          <w:rStyle w:val="StyleUnderline"/>
        </w:rPr>
        <w:t xml:space="preserve">Putin reaffirmed his </w:t>
      </w:r>
      <w:r w:rsidRPr="00CF652E">
        <w:rPr>
          <w:rStyle w:val="Emphasis"/>
        </w:rPr>
        <w:t>commitment</w:t>
      </w:r>
      <w:r w:rsidRPr="00CF652E">
        <w:rPr>
          <w:rStyle w:val="StyleUnderline"/>
        </w:rPr>
        <w:t xml:space="preserve"> to Arctic dominance by ordering the </w:t>
      </w:r>
      <w:r w:rsidRPr="00CF652E">
        <w:rPr>
          <w:rStyle w:val="Emphasis"/>
        </w:rPr>
        <w:t>largest military exercise</w:t>
      </w:r>
      <w:r w:rsidRPr="00CF652E">
        <w:rPr>
          <w:rStyle w:val="StyleUnderline"/>
        </w:rPr>
        <w:t xml:space="preserve"> in the </w:t>
      </w:r>
      <w:r w:rsidRPr="00CF652E">
        <w:rPr>
          <w:rStyle w:val="Emphasis"/>
        </w:rPr>
        <w:t>region’s history</w:t>
      </w:r>
      <w:r>
        <w:t>—Ocean-2024. The drill involved 400 warships, submarines, and support vessels, as well as 120 planes and helicopters—an unprecedented show of force. As part of the exercises, strategic bombers capable of carrying nuclear missiles flew over the Barents and Norwegian Seas.</w:t>
      </w:r>
    </w:p>
    <w:p w14:paraId="49A45177" w14:textId="77777777" w:rsidR="00E01026" w:rsidRPr="00CF652E" w:rsidRDefault="00E01026" w:rsidP="00E01026">
      <w:pPr>
        <w:rPr>
          <w:rStyle w:val="StyleUnderline"/>
        </w:rPr>
      </w:pPr>
      <w:r w:rsidRPr="00CF652E">
        <w:rPr>
          <w:rStyle w:val="StyleUnderline"/>
        </w:rPr>
        <w:t xml:space="preserve">These drills have triggered </w:t>
      </w:r>
      <w:r w:rsidRPr="00CF652E">
        <w:rPr>
          <w:rStyle w:val="Emphasis"/>
        </w:rPr>
        <w:t>significant alarm</w:t>
      </w:r>
      <w:r>
        <w:t xml:space="preserve">. Since the Cold War, few considered the Arctic a potential war zone. But </w:t>
      </w:r>
      <w:r w:rsidRPr="00CF652E">
        <w:rPr>
          <w:rStyle w:val="StyleUnderline"/>
        </w:rPr>
        <w:t xml:space="preserve">Russia is preparing for a future where ice recedes, natural defenses disappear, and the region becomes a </w:t>
      </w:r>
      <w:r w:rsidRPr="00CF652E">
        <w:rPr>
          <w:rStyle w:val="Emphasis"/>
        </w:rPr>
        <w:t>battlefield</w:t>
      </w:r>
      <w:r w:rsidRPr="00CF652E">
        <w:rPr>
          <w:rStyle w:val="StyleUnderline"/>
        </w:rPr>
        <w:t>.</w:t>
      </w:r>
    </w:p>
    <w:p w14:paraId="3FD615C7" w14:textId="77777777" w:rsidR="00E01026" w:rsidRPr="004B45BC" w:rsidRDefault="00E01026" w:rsidP="00E01026"/>
    <w:p w14:paraId="680FFDCA" w14:textId="503BA7C9" w:rsidR="00E01026" w:rsidRDefault="00E01026" w:rsidP="00E01026">
      <w:pPr>
        <w:pStyle w:val="Heading3"/>
      </w:pPr>
      <w:r>
        <w:t>AT: Realism</w:t>
      </w:r>
    </w:p>
    <w:p w14:paraId="48881F73" w14:textId="77777777" w:rsidR="00E01026" w:rsidRPr="00F44DE1" w:rsidRDefault="00E01026" w:rsidP="00E01026"/>
    <w:p w14:paraId="292B5C4A" w14:textId="77777777" w:rsidR="00E01026" w:rsidRDefault="00E01026" w:rsidP="00E01026">
      <w:pPr>
        <w:pStyle w:val="Heading4"/>
      </w:pPr>
      <w:r>
        <w:t xml:space="preserve">Realism </w:t>
      </w:r>
      <w:r w:rsidRPr="00CA1CEB">
        <w:rPr>
          <w:u w:val="single"/>
        </w:rPr>
        <w:t>proves</w:t>
      </w:r>
      <w:r>
        <w:t xml:space="preserve"> collaboration is unstable.</w:t>
      </w:r>
    </w:p>
    <w:p w14:paraId="7F8050BB" w14:textId="77777777" w:rsidR="00E01026" w:rsidRDefault="00E01026" w:rsidP="00E01026">
      <w:r w:rsidRPr="00CA1CEB">
        <w:rPr>
          <w:rStyle w:val="Style13ptBold"/>
        </w:rPr>
        <w:t>Stojkovic 21</w:t>
      </w:r>
      <w:r>
        <w:t xml:space="preserve"> — Dominik Stojkovic, holds an MA in Governance and Public </w:t>
      </w:r>
      <w:r w:rsidRPr="00F00CFA">
        <w:t>Policy from</w:t>
      </w:r>
      <w:r>
        <w:t xml:space="preserve"> Universität Passau, holds a BA in Internation Management from Hochschule München University of Applied Sciences, Advisor Fragility and Humanitarian-Development-Peace Nexus at GIZ, 2021 (“The Race for the Arctic: A Neorealist Case Study of Russia and the United States,” E-International Relations, May 17</w:t>
      </w:r>
      <w:r w:rsidRPr="00CA1CEB">
        <w:rPr>
          <w:vertAlign w:val="superscript"/>
        </w:rPr>
        <w:t>th</w:t>
      </w:r>
      <w:r>
        <w:t>, Available Online at https://www.e-ir.info/2021/05/17/the-race-for-the-arctic-a-neorealist-case-study-of-russia-and-the-united-states/, Accessed 06-29-2025)//Lane</w:t>
      </w:r>
    </w:p>
    <w:p w14:paraId="78A60B91" w14:textId="77777777" w:rsidR="00E01026" w:rsidRPr="00857FDE" w:rsidRDefault="00E01026" w:rsidP="00E01026">
      <w:r w:rsidRPr="00857FDE">
        <w:rPr>
          <w:rStyle w:val="StyleUnderline"/>
        </w:rPr>
        <w:t>Although</w:t>
      </w:r>
      <w:r>
        <w:t xml:space="preserve"> the </w:t>
      </w:r>
      <w:r w:rsidRPr="00857FDE">
        <w:rPr>
          <w:rStyle w:val="Emphasis"/>
        </w:rPr>
        <w:t>distribution of capabilities</w:t>
      </w:r>
      <w:r w:rsidRPr="00857FDE">
        <w:rPr>
          <w:rStyle w:val="StyleUnderline"/>
        </w:rPr>
        <w:t xml:space="preserve"> between states can </w:t>
      </w:r>
      <w:r w:rsidRPr="00857FDE">
        <w:rPr>
          <w:rStyle w:val="Emphasis"/>
        </w:rPr>
        <w:t>change</w:t>
      </w:r>
      <w:r>
        <w:t xml:space="preserve">, </w:t>
      </w:r>
      <w:r w:rsidRPr="00857FDE">
        <w:rPr>
          <w:rStyle w:val="StyleUnderline"/>
        </w:rPr>
        <w:t>the international system’s ordering structure</w:t>
      </w:r>
      <w:r>
        <w:t xml:space="preserve"> (</w:t>
      </w:r>
      <w:r w:rsidRPr="00857FDE">
        <w:rPr>
          <w:rStyle w:val="Emphasis"/>
        </w:rPr>
        <w:t>anarchy</w:t>
      </w:r>
      <w:r>
        <w:t xml:space="preserve">) </w:t>
      </w:r>
      <w:r w:rsidRPr="00857FDE">
        <w:rPr>
          <w:rStyle w:val="StyleUnderline"/>
        </w:rPr>
        <w:t xml:space="preserve">remains the </w:t>
      </w:r>
      <w:r w:rsidRPr="00857FDE">
        <w:rPr>
          <w:rStyle w:val="Emphasis"/>
        </w:rPr>
        <w:t>same</w:t>
      </w:r>
      <w:r w:rsidRPr="00857FDE">
        <w:rPr>
          <w:rStyle w:val="StyleUnderline"/>
        </w:rPr>
        <w:t>. In this framework</w:t>
      </w:r>
      <w:r>
        <w:t xml:space="preserve">, Waltz (1979, p. 105 et seq.) discusses two reasons why </w:t>
      </w:r>
      <w:r w:rsidRPr="00857FDE">
        <w:rPr>
          <w:rStyle w:val="Emphasis"/>
        </w:rPr>
        <w:t>collaboration</w:t>
      </w:r>
      <w:r>
        <w:t xml:space="preserve"> </w:t>
      </w:r>
      <w:r w:rsidRPr="00857FDE">
        <w:rPr>
          <w:rStyle w:val="StyleUnderline"/>
        </w:rPr>
        <w:t xml:space="preserve">among states is </w:t>
      </w:r>
      <w:r w:rsidRPr="00857FDE">
        <w:rPr>
          <w:rStyle w:val="Emphasis"/>
        </w:rPr>
        <w:t>restricted</w:t>
      </w:r>
      <w:r>
        <w:t xml:space="preserve">: insecurity and unequal benefits (relative gains). </w:t>
      </w:r>
      <w:r w:rsidRPr="00857FDE">
        <w:rPr>
          <w:rStyle w:val="StyleUnderline"/>
        </w:rPr>
        <w:t xml:space="preserve">Each state is </w:t>
      </w:r>
      <w:r w:rsidRPr="00857FDE">
        <w:rPr>
          <w:rStyle w:val="Emphasis"/>
        </w:rPr>
        <w:t>uncertain</w:t>
      </w:r>
      <w:r w:rsidRPr="00857FDE">
        <w:rPr>
          <w:rStyle w:val="StyleUnderline"/>
        </w:rPr>
        <w:t xml:space="preserve"> about other states’ </w:t>
      </w:r>
      <w:r w:rsidRPr="00857FDE">
        <w:rPr>
          <w:rStyle w:val="Emphasis"/>
        </w:rPr>
        <w:t>intentions</w:t>
      </w:r>
      <w:r w:rsidRPr="00857FDE">
        <w:rPr>
          <w:rStyle w:val="StyleUnderline"/>
        </w:rPr>
        <w:t xml:space="preserve"> and thus </w:t>
      </w:r>
      <w:r w:rsidRPr="00857FDE">
        <w:rPr>
          <w:rStyle w:val="Emphasis"/>
        </w:rPr>
        <w:t>fears</w:t>
      </w:r>
      <w:r w:rsidRPr="00857FDE">
        <w:rPr>
          <w:rStyle w:val="StyleUnderline"/>
        </w:rPr>
        <w:t xml:space="preserve"> that the potential benefits resulting from cooperation may benefit other states </w:t>
      </w:r>
      <w:r w:rsidRPr="00857FDE">
        <w:rPr>
          <w:rStyle w:val="Emphasis"/>
        </w:rPr>
        <w:t>more than</w:t>
      </w:r>
      <w:r w:rsidRPr="00857FDE">
        <w:rPr>
          <w:rStyle w:val="StyleUnderline"/>
        </w:rPr>
        <w:t xml:space="preserve"> themselves, leading to their dependence on others</w:t>
      </w:r>
      <w:r>
        <w:t>. “</w:t>
      </w:r>
      <w:r w:rsidRPr="00857FDE">
        <w:rPr>
          <w:rStyle w:val="StyleUnderline"/>
        </w:rPr>
        <w:t xml:space="preserve">States do not </w:t>
      </w:r>
      <w:r w:rsidRPr="00857FDE">
        <w:rPr>
          <w:rStyle w:val="Emphasis"/>
        </w:rPr>
        <w:t>willingly</w:t>
      </w:r>
      <w:r w:rsidRPr="00857FDE">
        <w:rPr>
          <w:rStyle w:val="StyleUnderline"/>
        </w:rPr>
        <w:t xml:space="preserve"> place themselves in situations of </w:t>
      </w:r>
      <w:r w:rsidRPr="00857FDE">
        <w:rPr>
          <w:rStyle w:val="Emphasis"/>
        </w:rPr>
        <w:t>increased dependence</w:t>
      </w:r>
      <w:r>
        <w:t xml:space="preserve">. In a </w:t>
      </w:r>
      <w:r w:rsidRPr="00857FDE">
        <w:t>self-help system, considerations of security subordinate economic gain to political interest.” (ibid., p. 107)</w:t>
      </w:r>
    </w:p>
    <w:p w14:paraId="1516C0C6" w14:textId="77777777" w:rsidR="00E01026" w:rsidRDefault="00E01026" w:rsidP="00E01026">
      <w:r>
        <w:t xml:space="preserve">Like classical realists, Waltz (1979, p. 88) believes that, unlike in nation-state systems, </w:t>
      </w:r>
      <w:r w:rsidRPr="00857FDE">
        <w:rPr>
          <w:rStyle w:val="StyleUnderline"/>
        </w:rPr>
        <w:t xml:space="preserve">there is </w:t>
      </w:r>
      <w:r w:rsidRPr="00857FDE">
        <w:rPr>
          <w:rStyle w:val="Emphasis"/>
        </w:rPr>
        <w:t>no hierarchy</w:t>
      </w:r>
      <w:r w:rsidRPr="00857FDE">
        <w:rPr>
          <w:rStyle w:val="StyleUnderline"/>
        </w:rPr>
        <w:t xml:space="preserve"> in international politics</w:t>
      </w:r>
      <w:r>
        <w:t xml:space="preserve">. Hence, </w:t>
      </w:r>
      <w:r w:rsidRPr="00857FDE">
        <w:rPr>
          <w:rStyle w:val="Emphasis"/>
        </w:rPr>
        <w:t>power</w:t>
      </w:r>
      <w:r>
        <w:t xml:space="preserve"> </w:t>
      </w:r>
      <w:r w:rsidRPr="00857FDE">
        <w:rPr>
          <w:rStyle w:val="StyleUnderline"/>
        </w:rPr>
        <w:t xml:space="preserve">remains the </w:t>
      </w:r>
      <w:r w:rsidRPr="00857FDE">
        <w:rPr>
          <w:rStyle w:val="Emphasis"/>
        </w:rPr>
        <w:t>primary variable</w:t>
      </w:r>
      <w:r>
        <w:t>. It is, however, not an end in itself but an indispensable means of ensuring the states’ basic need: security (cf. ibid., p. 91).</w:t>
      </w:r>
    </w:p>
    <w:p w14:paraId="24EE3297" w14:textId="77777777" w:rsidR="00E01026" w:rsidRDefault="00E01026" w:rsidP="00E01026"/>
    <w:p w14:paraId="61178958" w14:textId="77777777" w:rsidR="00E01026" w:rsidRDefault="00E01026" w:rsidP="00E01026">
      <w:pPr>
        <w:pStyle w:val="Heading4"/>
      </w:pPr>
      <w:r>
        <w:t xml:space="preserve">Realism is </w:t>
      </w:r>
      <w:r w:rsidRPr="00217B73">
        <w:rPr>
          <w:u w:val="single"/>
        </w:rPr>
        <w:t>true</w:t>
      </w:r>
      <w:r>
        <w:t xml:space="preserve"> in the Arctic.</w:t>
      </w:r>
    </w:p>
    <w:p w14:paraId="5EFCE18A" w14:textId="77777777" w:rsidR="00E01026" w:rsidRPr="00693711" w:rsidRDefault="00E01026" w:rsidP="00E01026">
      <w:r w:rsidRPr="00CA1CEB">
        <w:rPr>
          <w:rStyle w:val="Style13ptBold"/>
        </w:rPr>
        <w:t>Stojkovic 21</w:t>
      </w:r>
      <w:r>
        <w:t xml:space="preserve"> — Dominik Stojkovic, holds an MA in Governance and Public </w:t>
      </w:r>
      <w:r w:rsidRPr="00F00CFA">
        <w:t>Policy from</w:t>
      </w:r>
      <w:r>
        <w:t xml:space="preserve"> Universität Passau, holds a BA in Internation Management from Hochschule München University of Applied Sciences, Advisor Fragility and Humanitarian-Development-Peace Nexus at GIZ, 2021 (“The Race for the Arctic: A Neorealist Case Study of Russia and the United States,” E-International Relations, May 17</w:t>
      </w:r>
      <w:r w:rsidRPr="00CA1CEB">
        <w:rPr>
          <w:vertAlign w:val="superscript"/>
        </w:rPr>
        <w:t>th</w:t>
      </w:r>
      <w:r>
        <w:t>, Available Online at https://www.e-ir.info/2021/05/17/the-race-for-the-arctic-a-neorealist-case-study-of-russia-and-the-united-states/, Accessed 06-29-2025)//Lane</w:t>
      </w:r>
    </w:p>
    <w:p w14:paraId="26654C8B" w14:textId="77777777" w:rsidR="00E01026" w:rsidRDefault="00E01026" w:rsidP="00E01026">
      <w:r>
        <w:t>The Balance of Arctic Powers</w:t>
      </w:r>
    </w:p>
    <w:p w14:paraId="17362912" w14:textId="77777777" w:rsidR="00E01026" w:rsidRDefault="00E01026" w:rsidP="00E01026">
      <w:r w:rsidRPr="007759B2">
        <w:rPr>
          <w:rStyle w:val="StyleUnderline"/>
        </w:rPr>
        <w:t>Neorealism</w:t>
      </w:r>
      <w:r>
        <w:t xml:space="preserve">, as discussed, </w:t>
      </w:r>
      <w:r w:rsidRPr="007759B2">
        <w:rPr>
          <w:rStyle w:val="StyleUnderline"/>
        </w:rPr>
        <w:t>predicts that states will attempt to maximize security by using military power</w:t>
      </w:r>
      <w:r>
        <w:t xml:space="preserve">. Therefore, they may pursue several strategies, including power projection, increasing economic capabilities, and seeking alliances. To pursue security in a self-help system, Moscow and Washington should increase military and latent power to, ultimately, reach regional hegemony. </w:t>
      </w:r>
      <w:r w:rsidRPr="007759B2">
        <w:rPr>
          <w:rStyle w:val="StyleUnderline"/>
        </w:rPr>
        <w:t xml:space="preserve">The brief case study shows that, following the largest </w:t>
      </w:r>
      <w:r w:rsidRPr="007759B2">
        <w:rPr>
          <w:rStyle w:val="Emphasis"/>
        </w:rPr>
        <w:t>retreat</w:t>
      </w:r>
      <w:r w:rsidRPr="007759B2">
        <w:rPr>
          <w:rStyle w:val="StyleUnderline"/>
        </w:rPr>
        <w:t xml:space="preserve"> of sea ice in </w:t>
      </w:r>
      <w:r w:rsidRPr="007759B2">
        <w:rPr>
          <w:rStyle w:val="Emphasis"/>
        </w:rPr>
        <w:t>2007</w:t>
      </w:r>
      <w:r>
        <w:t xml:space="preserve"> (‘the shock’), </w:t>
      </w:r>
      <w:r w:rsidRPr="007759B2">
        <w:rPr>
          <w:rStyle w:val="StyleUnderline"/>
        </w:rPr>
        <w:t xml:space="preserve">Russia began </w:t>
      </w:r>
      <w:r w:rsidRPr="007759B2">
        <w:rPr>
          <w:rStyle w:val="Emphasis"/>
        </w:rPr>
        <w:t>increasing</w:t>
      </w:r>
      <w:r w:rsidRPr="007759B2">
        <w:rPr>
          <w:rStyle w:val="StyleUnderline"/>
        </w:rPr>
        <w:t xml:space="preserve"> its Arctic </w:t>
      </w:r>
      <w:r w:rsidRPr="007759B2">
        <w:rPr>
          <w:rStyle w:val="Emphasis"/>
        </w:rPr>
        <w:t>activity</w:t>
      </w:r>
      <w:r w:rsidRPr="007759B2">
        <w:rPr>
          <w:rStyle w:val="StyleUnderline"/>
        </w:rPr>
        <w:t xml:space="preserve"> by claiming resource-rich</w:t>
      </w:r>
      <w:r>
        <w:t xml:space="preserve"> (e.g., Lomonosov ridge) </w:t>
      </w:r>
      <w:r w:rsidRPr="007759B2">
        <w:rPr>
          <w:rStyle w:val="StyleUnderline"/>
        </w:rPr>
        <w:t>and strategically significant</w:t>
      </w:r>
      <w:r>
        <w:t xml:space="preserve"> (e.g., the NSR) </w:t>
      </w:r>
      <w:r w:rsidRPr="007759B2">
        <w:rPr>
          <w:rStyle w:val="Emphasis"/>
        </w:rPr>
        <w:t>territory</w:t>
      </w:r>
      <w:r>
        <w:t xml:space="preserve"> </w:t>
      </w:r>
      <w:r w:rsidRPr="007759B2">
        <w:rPr>
          <w:rStyle w:val="StyleUnderline"/>
        </w:rPr>
        <w:t xml:space="preserve">to boost its national </w:t>
      </w:r>
      <w:r w:rsidRPr="007759B2">
        <w:rPr>
          <w:rStyle w:val="Emphasis"/>
        </w:rPr>
        <w:t>power</w:t>
      </w:r>
      <w:r>
        <w:t>. Besides, it increased its partnership with China and focused on infrastructure development to raise economic performance.</w:t>
      </w:r>
    </w:p>
    <w:p w14:paraId="13D25056" w14:textId="77777777" w:rsidR="00E01026" w:rsidRDefault="00E01026" w:rsidP="00E01026">
      <w:r>
        <w:t xml:space="preserve">As noted in Chapter I, Mearsheimer believes that all </w:t>
      </w:r>
      <w:r w:rsidRPr="007759B2">
        <w:rPr>
          <w:rStyle w:val="StyleUnderline"/>
        </w:rPr>
        <w:t xml:space="preserve">great powers strive to accumulate power over rivals, with the ultimate goal of </w:t>
      </w:r>
      <w:r w:rsidRPr="007759B2">
        <w:rPr>
          <w:rStyle w:val="Emphasis"/>
        </w:rPr>
        <w:t>hegemony</w:t>
      </w:r>
      <w:r>
        <w:t xml:space="preserve"> (cf. Mearsheimer 2001, p. 40). While the US is the most powerful state in the system, it cannot dominate the world. Due to its minor role in the Arctic, it motivates other states to increase their power to secure their position in the system. </w:t>
      </w:r>
      <w:r w:rsidRPr="00081B0D">
        <w:rPr>
          <w:rStyle w:val="StyleUnderline"/>
        </w:rPr>
        <w:t>With Washington largely absent from the Arctic, Russia expanded its economic investment and military activity, becoming the regional hegemon as defined by Mearsheimer</w:t>
      </w:r>
      <w:r>
        <w:t xml:space="preserve"> (2001, p. 232).</w:t>
      </w:r>
    </w:p>
    <w:p w14:paraId="0660C0F2" w14:textId="77777777" w:rsidR="00E01026" w:rsidRDefault="00E01026" w:rsidP="00E01026">
      <w:r>
        <w:t xml:space="preserve">Neorealism differentiates latent and military power (cf. Keohane 1984, p. 55). When calculated in both terms, </w:t>
      </w:r>
      <w:r w:rsidRPr="00081B0D">
        <w:rPr>
          <w:rStyle w:val="StyleUnderline"/>
        </w:rPr>
        <w:t xml:space="preserve">the balance of power between Russia and other Arctic states </w:t>
      </w:r>
      <w:r w:rsidRPr="00081B0D">
        <w:rPr>
          <w:rStyle w:val="Emphasis"/>
        </w:rPr>
        <w:t>drastically favors</w:t>
      </w:r>
      <w:r w:rsidRPr="00081B0D">
        <w:rPr>
          <w:rStyle w:val="StyleUnderline"/>
        </w:rPr>
        <w:t xml:space="preserve"> Russia</w:t>
      </w:r>
      <w:r>
        <w:t>. With the largest Arctic territory and population, it generates a significant amount of its latent power in this resource-rich area. This allows it to operate the largest fleet of icebreakers, Arctic military bases, and troops. In these quantitative terms, the power structure in the Arctic is clear: Russia is a great power in the High North, and the US, with only one functioning icebreaker and not a single independent Arctic military base, is not.</w:t>
      </w:r>
    </w:p>
    <w:p w14:paraId="48D6C540" w14:textId="77777777" w:rsidR="00E01026" w:rsidRPr="00ED3306" w:rsidRDefault="00E01026" w:rsidP="00E01026">
      <w:pPr>
        <w:rPr>
          <w:rStyle w:val="StyleUnderline"/>
        </w:rPr>
      </w:pPr>
      <w:r w:rsidRPr="00081B0D">
        <w:rPr>
          <w:rStyle w:val="StyleUnderline"/>
        </w:rPr>
        <w:t xml:space="preserve">This has </w:t>
      </w:r>
      <w:r w:rsidRPr="00081B0D">
        <w:rPr>
          <w:rStyle w:val="Emphasis"/>
        </w:rPr>
        <w:t>substantial implications</w:t>
      </w:r>
      <w:r w:rsidRPr="00081B0D">
        <w:rPr>
          <w:rStyle w:val="StyleUnderline"/>
        </w:rPr>
        <w:t xml:space="preserve"> for the Arctic region</w:t>
      </w:r>
      <w:r>
        <w:t xml:space="preserve">. </w:t>
      </w:r>
      <w:r w:rsidRPr="00081B0D">
        <w:rPr>
          <w:rStyle w:val="StyleUnderline"/>
        </w:rPr>
        <w:t xml:space="preserve">Mearsheimer states that if the structure is </w:t>
      </w:r>
      <w:r w:rsidRPr="00081B0D">
        <w:rPr>
          <w:rStyle w:val="Emphasis"/>
        </w:rPr>
        <w:t>multi-polar</w:t>
      </w:r>
      <w:r w:rsidRPr="00081B0D">
        <w:rPr>
          <w:rStyle w:val="StyleUnderline"/>
        </w:rPr>
        <w:t xml:space="preserve"> and </w:t>
      </w:r>
      <w:r w:rsidRPr="00081B0D">
        <w:rPr>
          <w:rStyle w:val="Emphasis"/>
        </w:rPr>
        <w:t>unbalanced</w:t>
      </w:r>
      <w:r>
        <w:t xml:space="preserve">, </w:t>
      </w:r>
      <w:r w:rsidRPr="00081B0D">
        <w:rPr>
          <w:rStyle w:val="StyleUnderline"/>
        </w:rPr>
        <w:t xml:space="preserve">it will be much more </w:t>
      </w:r>
      <w:r w:rsidRPr="00081B0D">
        <w:rPr>
          <w:rStyle w:val="Emphasis"/>
        </w:rPr>
        <w:t>prone to conflict</w:t>
      </w:r>
      <w:r w:rsidRPr="00081B0D">
        <w:rPr>
          <w:rStyle w:val="StyleUnderline"/>
        </w:rPr>
        <w:t xml:space="preserve"> since </w:t>
      </w:r>
      <w:r w:rsidRPr="00081B0D">
        <w:rPr>
          <w:rStyle w:val="Emphasis"/>
        </w:rPr>
        <w:t>regional powers</w:t>
      </w:r>
      <w:r w:rsidRPr="00081B0D">
        <w:rPr>
          <w:rStyle w:val="StyleUnderline"/>
        </w:rPr>
        <w:t xml:space="preserve"> seek </w:t>
      </w:r>
      <w:r w:rsidRPr="00081B0D">
        <w:rPr>
          <w:rStyle w:val="Emphasis"/>
        </w:rPr>
        <w:t>dominance</w:t>
      </w:r>
      <w:r>
        <w:t xml:space="preserve">. Other states may then seek alliances (cf. Mearsheimer 2001, p. 344). This is where Walt’s balance of threat approach becomes a useful analytical tool. In predicting the formation of alliances between states, Walt (1987, pp. 21-22) defines threat perception as a crucial determinant. </w:t>
      </w:r>
      <w:r w:rsidRPr="00ED3306">
        <w:rPr>
          <w:rStyle w:val="StyleUnderline"/>
        </w:rPr>
        <w:t>The threat</w:t>
      </w:r>
      <w:r>
        <w:t xml:space="preserve"> –in this structure– </w:t>
      </w:r>
      <w:r w:rsidRPr="00ED3306">
        <w:rPr>
          <w:rStyle w:val="StyleUnderline"/>
        </w:rPr>
        <w:t>comes from Moscow</w:t>
      </w:r>
      <w:r>
        <w:t xml:space="preserve">. As a reaction to Russian power projections and military build-up, </w:t>
      </w:r>
      <w:r w:rsidRPr="00ED3306">
        <w:rPr>
          <w:rStyle w:val="StyleUnderline"/>
        </w:rPr>
        <w:t xml:space="preserve">neorealism would expect smaller powers to </w:t>
      </w:r>
      <w:r w:rsidRPr="00ED3306">
        <w:rPr>
          <w:rStyle w:val="Emphasis"/>
        </w:rPr>
        <w:t>pursue security</w:t>
      </w:r>
      <w:r w:rsidRPr="00ED3306">
        <w:rPr>
          <w:rStyle w:val="StyleUnderline"/>
        </w:rPr>
        <w:t xml:space="preserve"> by </w:t>
      </w:r>
      <w:proofErr w:type="spellStart"/>
      <w:r w:rsidRPr="00ED3306">
        <w:rPr>
          <w:rStyle w:val="Emphasis"/>
        </w:rPr>
        <w:t>bandwagoning</w:t>
      </w:r>
      <w:proofErr w:type="spellEnd"/>
      <w:r w:rsidRPr="00ED3306">
        <w:rPr>
          <w:rStyle w:val="StyleUnderline"/>
        </w:rPr>
        <w:t xml:space="preserve"> with Washington.</w:t>
      </w:r>
    </w:p>
    <w:p w14:paraId="725A1112" w14:textId="77777777" w:rsidR="00E01026" w:rsidRDefault="00E01026" w:rsidP="00E01026">
      <w:r w:rsidRPr="00ED3306">
        <w:rPr>
          <w:rStyle w:val="StyleUnderline"/>
        </w:rPr>
        <w:t>This can be observed in several collaborations</w:t>
      </w:r>
      <w:r>
        <w:t xml:space="preserve">: while </w:t>
      </w:r>
      <w:r w:rsidRPr="00ED3306">
        <w:rPr>
          <w:rStyle w:val="StyleUnderline"/>
        </w:rPr>
        <w:t xml:space="preserve">Canada, Denmark, </w:t>
      </w:r>
      <w:r w:rsidRPr="00ED3306">
        <w:t>and</w:t>
      </w:r>
      <w:r w:rsidRPr="00ED3306">
        <w:rPr>
          <w:rStyle w:val="StyleUnderline"/>
        </w:rPr>
        <w:t xml:space="preserve"> Norway</w:t>
      </w:r>
      <w:r>
        <w:t xml:space="preserve"> have collectively increased their Arctic military activity in partnership with the US through NATO, </w:t>
      </w:r>
      <w:r w:rsidRPr="00ED3306">
        <w:rPr>
          <w:rStyle w:val="StyleUnderline"/>
        </w:rPr>
        <w:t>Finland and Sweden</w:t>
      </w:r>
      <w:r>
        <w:t xml:space="preserve"> are conducting regular Arctic military training with Norway and the US (cf. </w:t>
      </w:r>
      <w:proofErr w:type="spellStart"/>
      <w:r>
        <w:t>Hultqvist</w:t>
      </w:r>
      <w:proofErr w:type="spellEnd"/>
      <w:r>
        <w:t xml:space="preserve"> 2020). Eventually, </w:t>
      </w:r>
      <w:r w:rsidRPr="00ED3306">
        <w:rPr>
          <w:rStyle w:val="StyleUnderline"/>
        </w:rPr>
        <w:t>Denmark and Iceland</w:t>
      </w:r>
      <w:r>
        <w:t xml:space="preserve"> grant US military presence on their territories in Keflavik and Thule.</w:t>
      </w:r>
    </w:p>
    <w:p w14:paraId="044DE42B" w14:textId="77777777" w:rsidR="00E01026" w:rsidRDefault="00E01026" w:rsidP="00E01026">
      <w:r>
        <w:t xml:space="preserve">Finally, although the Arctic is shaped by cross-national cooperation through forums and regimes (e.g., UNCLOS, AC), </w:t>
      </w:r>
      <w:r w:rsidRPr="00ED3306">
        <w:rPr>
          <w:rStyle w:val="StyleUnderline"/>
        </w:rPr>
        <w:t xml:space="preserve">we can find evidence that states </w:t>
      </w:r>
      <w:r w:rsidRPr="00ED3306">
        <w:rPr>
          <w:rStyle w:val="Emphasis"/>
        </w:rPr>
        <w:t>ignore</w:t>
      </w:r>
      <w:r w:rsidRPr="00ED3306">
        <w:rPr>
          <w:rStyle w:val="StyleUnderline"/>
        </w:rPr>
        <w:t xml:space="preserve"> or </w:t>
      </w:r>
      <w:r w:rsidRPr="00ED3306">
        <w:rPr>
          <w:rStyle w:val="Emphasis"/>
        </w:rPr>
        <w:t>break</w:t>
      </w:r>
      <w:r w:rsidRPr="00ED3306">
        <w:rPr>
          <w:rStyle w:val="StyleUnderline"/>
        </w:rPr>
        <w:t xml:space="preserve"> the rules established by such </w:t>
      </w:r>
      <w:r w:rsidRPr="00ED3306">
        <w:rPr>
          <w:rStyle w:val="Emphasis"/>
        </w:rPr>
        <w:t>institutions</w:t>
      </w:r>
      <w:r>
        <w:t xml:space="preserve">: while President </w:t>
      </w:r>
      <w:r w:rsidRPr="00544845">
        <w:rPr>
          <w:rStyle w:val="StyleUnderline"/>
        </w:rPr>
        <w:t>Putin</w:t>
      </w:r>
      <w:r>
        <w:t xml:space="preserve"> officially </w:t>
      </w:r>
      <w:r w:rsidRPr="00544845">
        <w:rPr>
          <w:rStyle w:val="StyleUnderline"/>
        </w:rPr>
        <w:t>claimed</w:t>
      </w:r>
      <w:r>
        <w:t xml:space="preserve"> that “[a]</w:t>
      </w:r>
      <w:proofErr w:type="spellStart"/>
      <w:r>
        <w:t>ll</w:t>
      </w:r>
      <w:proofErr w:type="spellEnd"/>
      <w:r>
        <w:t xml:space="preserve"> </w:t>
      </w:r>
      <w:r w:rsidRPr="00544845">
        <w:rPr>
          <w:rStyle w:val="StyleUnderline"/>
        </w:rPr>
        <w:t xml:space="preserve">decisions by the Arctic Council are nothing more than </w:t>
      </w:r>
      <w:r w:rsidRPr="00544845">
        <w:rPr>
          <w:rStyle w:val="Emphasis"/>
        </w:rPr>
        <w:t>recommendations</w:t>
      </w:r>
      <w:r>
        <w:t xml:space="preserve">” (Putin 2019), </w:t>
      </w:r>
      <w:r w:rsidRPr="00544845">
        <w:rPr>
          <w:rStyle w:val="StyleUnderline"/>
        </w:rPr>
        <w:t xml:space="preserve">Canada and the US </w:t>
      </w:r>
      <w:r w:rsidRPr="00544845">
        <w:rPr>
          <w:rStyle w:val="Emphasis"/>
        </w:rPr>
        <w:t>boycotted</w:t>
      </w:r>
      <w:r w:rsidRPr="00544845">
        <w:rPr>
          <w:rStyle w:val="StyleUnderline"/>
        </w:rPr>
        <w:t xml:space="preserve"> an AC meeting following Russia’s intervention in Ukraine</w:t>
      </w:r>
      <w:r>
        <w:t xml:space="preserve"> (cf. Rahbek-Clemmensen 2017). Moreover, </w:t>
      </w:r>
      <w:r w:rsidRPr="00544845">
        <w:rPr>
          <w:rStyle w:val="StyleUnderline"/>
        </w:rPr>
        <w:t xml:space="preserve">NATO issued a </w:t>
      </w:r>
      <w:r w:rsidRPr="00544845">
        <w:rPr>
          <w:rStyle w:val="Emphasis"/>
        </w:rPr>
        <w:t>general ban</w:t>
      </w:r>
      <w:r w:rsidRPr="00544845">
        <w:rPr>
          <w:rStyle w:val="StyleUnderline"/>
        </w:rPr>
        <w:t xml:space="preserve"> on cooperation with Russia</w:t>
      </w:r>
      <w:r>
        <w:t xml:space="preserve"> and, due to conflicting interests, a total of </w:t>
      </w:r>
      <w:r w:rsidRPr="00544845">
        <w:rPr>
          <w:rStyle w:val="StyleUnderline"/>
        </w:rPr>
        <w:t xml:space="preserve">15 bilateral events between Oslo and Moscow were </w:t>
      </w:r>
      <w:r w:rsidRPr="00544845">
        <w:rPr>
          <w:rStyle w:val="Emphasis"/>
        </w:rPr>
        <w:t>canceled</w:t>
      </w:r>
      <w:r>
        <w:t xml:space="preserve"> (cf. ibid.). Although giving lip service to Arctic cooperation, </w:t>
      </w:r>
      <w:r w:rsidRPr="00961863">
        <w:rPr>
          <w:rStyle w:val="StyleUnderline"/>
        </w:rPr>
        <w:t xml:space="preserve">Russia </w:t>
      </w:r>
      <w:r w:rsidRPr="00961863">
        <w:rPr>
          <w:rStyle w:val="Emphasis"/>
        </w:rPr>
        <w:t>increased</w:t>
      </w:r>
      <w:r w:rsidRPr="00961863">
        <w:rPr>
          <w:rStyle w:val="StyleUnderline"/>
        </w:rPr>
        <w:t xml:space="preserve"> flights, </w:t>
      </w:r>
      <w:r w:rsidRPr="00961863">
        <w:rPr>
          <w:rStyle w:val="Emphasis"/>
        </w:rPr>
        <w:t>violated</w:t>
      </w:r>
      <w:r w:rsidRPr="00961863">
        <w:rPr>
          <w:rStyle w:val="StyleUnderline"/>
        </w:rPr>
        <w:t xml:space="preserve"> NATO-states’ border sovereignty, and </w:t>
      </w:r>
      <w:r w:rsidRPr="00961863">
        <w:rPr>
          <w:rStyle w:val="Emphasis"/>
        </w:rPr>
        <w:t>conducted</w:t>
      </w:r>
      <w:r w:rsidRPr="00961863">
        <w:rPr>
          <w:rStyle w:val="StyleUnderline"/>
        </w:rPr>
        <w:t xml:space="preserve"> unauthorized intercontinental ballistic missile tests in the region</w:t>
      </w:r>
      <w:r>
        <w:t xml:space="preserve"> (cf. ibid.). Finally, due to the denial of climate change by the former US government, the AC was unable to release an official declaration after their meeting in 2019 (cf. Lanteigne 2019).</w:t>
      </w:r>
    </w:p>
    <w:p w14:paraId="3B36E637" w14:textId="77777777" w:rsidR="00E01026" w:rsidRDefault="00E01026" w:rsidP="00E01026">
      <w:r>
        <w:t>Conclusion</w:t>
      </w:r>
    </w:p>
    <w:p w14:paraId="442AA658" w14:textId="77777777" w:rsidR="00E01026" w:rsidRPr="00961863" w:rsidRDefault="00E01026" w:rsidP="00E01026">
      <w:pPr>
        <w:rPr>
          <w:rStyle w:val="StyleUnderline"/>
        </w:rPr>
      </w:pPr>
      <w:r>
        <w:t xml:space="preserve">Although </w:t>
      </w:r>
      <w:r w:rsidRPr="00515941">
        <w:rPr>
          <w:rStyle w:val="StyleUnderline"/>
        </w:rPr>
        <w:t>neorealism</w:t>
      </w:r>
      <w:r>
        <w:t xml:space="preserve"> has been much criticized for its revisionist character and inability to explain change (cf. Korab-Karpowicz 2017, Ch. 3.2), it </w:t>
      </w:r>
      <w:r w:rsidRPr="00515941">
        <w:rPr>
          <w:rStyle w:val="StyleUnderline"/>
        </w:rPr>
        <w:t xml:space="preserve">has provided appropriate </w:t>
      </w:r>
      <w:r w:rsidRPr="00515941">
        <w:rPr>
          <w:rStyle w:val="Emphasis"/>
        </w:rPr>
        <w:t>assumptions</w:t>
      </w:r>
      <w:r w:rsidRPr="00515941">
        <w:rPr>
          <w:rStyle w:val="StyleUnderline"/>
        </w:rPr>
        <w:t xml:space="preserve"> in an </w:t>
      </w:r>
      <w:r w:rsidRPr="00515941">
        <w:rPr>
          <w:rStyle w:val="Emphasis"/>
        </w:rPr>
        <w:t>opening Arctic</w:t>
      </w:r>
      <w:r>
        <w:t xml:space="preserve">. The study found that </w:t>
      </w:r>
      <w:r w:rsidRPr="00544845">
        <w:rPr>
          <w:rStyle w:val="StyleUnderline"/>
        </w:rPr>
        <w:t>thawing ice caps led the Arctic states to pursue resources to boost their economic and military power</w:t>
      </w:r>
      <w:r>
        <w:t xml:space="preserve">. Moreover, this pursuit of economic development has increased human activity and security threats in the region, leading to an expansion in Arctic military capability by both Russia since 2007 and, more recently, the US. Furthermore, the paper investigated Arctic power structures and found that </w:t>
      </w:r>
      <w:r w:rsidRPr="00544845">
        <w:rPr>
          <w:rStyle w:val="StyleUnderline"/>
        </w:rPr>
        <w:t xml:space="preserve">Russia’s regional geographic, economic, and demographic domination resulted in weaker Arctic states’ </w:t>
      </w:r>
      <w:proofErr w:type="spellStart"/>
      <w:r w:rsidRPr="00544845">
        <w:rPr>
          <w:rStyle w:val="Emphasis"/>
        </w:rPr>
        <w:t>bandwagoning</w:t>
      </w:r>
      <w:proofErr w:type="spellEnd"/>
      <w:r w:rsidRPr="00544845">
        <w:rPr>
          <w:rStyle w:val="StyleUnderline"/>
        </w:rPr>
        <w:t xml:space="preserve"> behavior.</w:t>
      </w:r>
      <w:r>
        <w:t xml:space="preserve"> This was primarily observable in military cooperation through NATO and the reopening and development of US bases on Icelandic and Greenlandic territories. Finally, </w:t>
      </w:r>
      <w:r w:rsidRPr="00961863">
        <w:rPr>
          <w:rStyle w:val="StyleUnderline"/>
        </w:rPr>
        <w:t xml:space="preserve">as neorealism would </w:t>
      </w:r>
      <w:r w:rsidRPr="00961863">
        <w:rPr>
          <w:rStyle w:val="Emphasis"/>
        </w:rPr>
        <w:t>expect</w:t>
      </w:r>
      <w:r w:rsidRPr="00961863">
        <w:rPr>
          <w:rStyle w:val="StyleUnderline"/>
        </w:rPr>
        <w:t xml:space="preserve"> states to ignore the rules established by international regimes when it is in their interest to do so, the illegal penetration of NATO airspace, the boycott of AC meetings, and the refusal to make joint declarations provided some </w:t>
      </w:r>
      <w:r w:rsidRPr="00961863">
        <w:rPr>
          <w:rStyle w:val="Emphasis"/>
        </w:rPr>
        <w:t>grounds</w:t>
      </w:r>
      <w:r w:rsidRPr="00961863">
        <w:rPr>
          <w:rStyle w:val="StyleUnderline"/>
        </w:rPr>
        <w:t>.</w:t>
      </w:r>
    </w:p>
    <w:p w14:paraId="6153754F" w14:textId="77777777" w:rsidR="00E01026" w:rsidRPr="00F44DE1" w:rsidRDefault="00E01026" w:rsidP="00E01026">
      <w:pPr>
        <w:pStyle w:val="Heading3"/>
      </w:pPr>
      <w:r>
        <w:t>Russia Bad Impacts</w:t>
      </w:r>
    </w:p>
    <w:p w14:paraId="59C82FF7" w14:textId="77777777" w:rsidR="00E01026" w:rsidRDefault="00E01026" w:rsidP="00E01026">
      <w:pPr>
        <w:pStyle w:val="Heading4"/>
      </w:pPr>
      <w:r>
        <w:t xml:space="preserve">Increasing Russian Arctic presence causes </w:t>
      </w:r>
      <w:r w:rsidRPr="0087407F">
        <w:rPr>
          <w:u w:val="single"/>
        </w:rPr>
        <w:t>miscalculation</w:t>
      </w:r>
      <w:r>
        <w:t>.</w:t>
      </w:r>
    </w:p>
    <w:p w14:paraId="6FE4EF85" w14:textId="77777777" w:rsidR="00E01026" w:rsidRPr="001853A0" w:rsidRDefault="00E01026" w:rsidP="00E01026">
      <w:proofErr w:type="spellStart"/>
      <w:r w:rsidRPr="001853A0">
        <w:rPr>
          <w:rStyle w:val="Style13ptBold"/>
        </w:rPr>
        <w:t>Boulègue</w:t>
      </w:r>
      <w:proofErr w:type="spellEnd"/>
      <w:r w:rsidRPr="001853A0">
        <w:rPr>
          <w:rStyle w:val="Style13ptBold"/>
        </w:rPr>
        <w:t xml:space="preserve"> 24</w:t>
      </w:r>
      <w:r>
        <w:t xml:space="preserve"> — Mathieu </w:t>
      </w:r>
      <w:proofErr w:type="spellStart"/>
      <w:r>
        <w:t>Boulègue</w:t>
      </w:r>
      <w:proofErr w:type="spellEnd"/>
      <w:r>
        <w:t>, a Global Fellow at the Wilson’s Center Polar Institute, 2024 (“Russia's Arctic Military Posture in the Context of the War against Ukraine,” The Arctic Institute, October 31</w:t>
      </w:r>
      <w:r w:rsidRPr="001853A0">
        <w:rPr>
          <w:vertAlign w:val="superscript"/>
        </w:rPr>
        <w:t>st</w:t>
      </w:r>
      <w:r>
        <w:t>, Available Online at https://www.thearcticinstitute.org/russias-arctic-military-posture-context-war-against-ukraine/, Accessed 07-05-2025)//Lane</w:t>
      </w:r>
    </w:p>
    <w:p w14:paraId="3CC5A486" w14:textId="77777777" w:rsidR="00E01026" w:rsidRPr="00414A9B" w:rsidRDefault="00E01026" w:rsidP="00E01026">
      <w:pPr>
        <w:rPr>
          <w:rStyle w:val="StyleUnderline"/>
        </w:rPr>
      </w:pPr>
      <w:r w:rsidRPr="00414A9B">
        <w:rPr>
          <w:rStyle w:val="StyleUnderline"/>
        </w:rPr>
        <w:t xml:space="preserve">Russia’s </w:t>
      </w:r>
      <w:r w:rsidRPr="00414A9B">
        <w:rPr>
          <w:rStyle w:val="Emphasis"/>
        </w:rPr>
        <w:t>low intensity</w:t>
      </w:r>
      <w:r w:rsidRPr="00414A9B">
        <w:rPr>
          <w:rStyle w:val="StyleUnderline"/>
        </w:rPr>
        <w:t xml:space="preserve"> warfare operations in the </w:t>
      </w:r>
      <w:r w:rsidRPr="00414A9B">
        <w:rPr>
          <w:rStyle w:val="Emphasis"/>
        </w:rPr>
        <w:t>Arctic</w:t>
      </w:r>
    </w:p>
    <w:p w14:paraId="05456F0B" w14:textId="77777777" w:rsidR="00E01026" w:rsidRPr="00414A9B" w:rsidRDefault="00E01026" w:rsidP="00E01026">
      <w:pPr>
        <w:rPr>
          <w:rStyle w:val="StyleUnderline"/>
        </w:rPr>
      </w:pPr>
      <w:r w:rsidRPr="00414A9B">
        <w:rPr>
          <w:rStyle w:val="StyleUnderline"/>
        </w:rPr>
        <w:t xml:space="preserve">As a response to the sense of </w:t>
      </w:r>
      <w:r w:rsidRPr="00414A9B">
        <w:rPr>
          <w:rStyle w:val="Emphasis"/>
        </w:rPr>
        <w:t>vulnerability</w:t>
      </w:r>
      <w:r w:rsidRPr="00414A9B">
        <w:rPr>
          <w:rStyle w:val="StyleUnderline"/>
        </w:rPr>
        <w:t xml:space="preserve"> in the AZRF, Russia is becoming more </w:t>
      </w:r>
      <w:r w:rsidRPr="00414A9B">
        <w:rPr>
          <w:rStyle w:val="Emphasis"/>
        </w:rPr>
        <w:t>confrontational</w:t>
      </w:r>
      <w:r>
        <w:t xml:space="preserve"> </w:t>
      </w:r>
      <w:r w:rsidRPr="00414A9B">
        <w:rPr>
          <w:rStyle w:val="StyleUnderline"/>
        </w:rPr>
        <w:t xml:space="preserve">in its approach towards </w:t>
      </w:r>
      <w:r w:rsidRPr="00414A9B">
        <w:rPr>
          <w:rStyle w:val="Emphasis"/>
        </w:rPr>
        <w:t>regional security</w:t>
      </w:r>
      <w:r w:rsidRPr="00414A9B">
        <w:rPr>
          <w:rStyle w:val="StyleUnderline"/>
        </w:rPr>
        <w:t xml:space="preserve"> and finding </w:t>
      </w:r>
      <w:r w:rsidRPr="00414A9B">
        <w:rPr>
          <w:rStyle w:val="Emphasis"/>
        </w:rPr>
        <w:t>excuses</w:t>
      </w:r>
      <w:r w:rsidRPr="00414A9B">
        <w:rPr>
          <w:rStyle w:val="StyleUnderline"/>
        </w:rPr>
        <w:t xml:space="preserve"> to </w:t>
      </w:r>
      <w:r w:rsidRPr="00414A9B">
        <w:rPr>
          <w:rStyle w:val="Emphasis"/>
        </w:rPr>
        <w:t>‘defend’</w:t>
      </w:r>
      <w:r w:rsidRPr="00414A9B">
        <w:rPr>
          <w:rStyle w:val="StyleUnderline"/>
        </w:rPr>
        <w:t xml:space="preserve"> itself against perceived external threats</w:t>
      </w:r>
      <w:r>
        <w:t xml:space="preserve">. While the Kremlin is taking stock of the consequences of Finland and Sweden joining NATO, </w:t>
      </w:r>
      <w:r w:rsidRPr="00414A9B">
        <w:rPr>
          <w:rStyle w:val="StyleUnderline"/>
        </w:rPr>
        <w:t xml:space="preserve">Russia will likely conduct more </w:t>
      </w:r>
      <w:r w:rsidRPr="00414A9B">
        <w:rPr>
          <w:rStyle w:val="Emphasis"/>
        </w:rPr>
        <w:t>conventional power demonstrations</w:t>
      </w:r>
      <w:r w:rsidRPr="00414A9B">
        <w:rPr>
          <w:rStyle w:val="StyleUnderline"/>
        </w:rPr>
        <w:t xml:space="preserve">, sub-threshold </w:t>
      </w:r>
      <w:r w:rsidRPr="00414A9B">
        <w:rPr>
          <w:rStyle w:val="Emphasis"/>
        </w:rPr>
        <w:t>activities</w:t>
      </w:r>
      <w:r w:rsidRPr="00414A9B">
        <w:rPr>
          <w:rStyle w:val="StyleUnderline"/>
        </w:rPr>
        <w:t xml:space="preserve">, and </w:t>
      </w:r>
      <w:r w:rsidRPr="00414A9B">
        <w:rPr>
          <w:rStyle w:val="Emphasis"/>
        </w:rPr>
        <w:t>grey zone</w:t>
      </w:r>
      <w:r w:rsidRPr="00414A9B">
        <w:rPr>
          <w:rStyle w:val="StyleUnderline"/>
        </w:rPr>
        <w:t xml:space="preserve"> operations in the Arctic.</w:t>
      </w:r>
    </w:p>
    <w:p w14:paraId="53C19B9D" w14:textId="77777777" w:rsidR="00E01026" w:rsidRPr="00414A9B" w:rsidRDefault="00E01026" w:rsidP="00E01026">
      <w:r w:rsidRPr="00414A9B">
        <w:rPr>
          <w:rStyle w:val="StyleUnderline"/>
        </w:rPr>
        <w:t xml:space="preserve">While there is </w:t>
      </w:r>
      <w:r w:rsidRPr="00414A9B">
        <w:rPr>
          <w:rStyle w:val="Emphasis"/>
        </w:rPr>
        <w:t>little incentive</w:t>
      </w:r>
      <w:r w:rsidRPr="00414A9B">
        <w:rPr>
          <w:rStyle w:val="StyleUnderline"/>
        </w:rPr>
        <w:t xml:space="preserve"> for the Kremlin leadership to escalate in the region</w:t>
      </w:r>
      <w:r>
        <w:t xml:space="preserve"> per se, </w:t>
      </w:r>
      <w:r w:rsidRPr="00414A9B">
        <w:rPr>
          <w:rStyle w:val="StyleUnderline"/>
        </w:rPr>
        <w:t xml:space="preserve">there is also a </w:t>
      </w:r>
      <w:r w:rsidRPr="00414A9B">
        <w:rPr>
          <w:rStyle w:val="Emphasis"/>
        </w:rPr>
        <w:t>strong willingness</w:t>
      </w:r>
      <w:r w:rsidRPr="00414A9B">
        <w:rPr>
          <w:rStyle w:val="StyleUnderline"/>
        </w:rPr>
        <w:t xml:space="preserve"> to continue </w:t>
      </w:r>
      <w:r w:rsidRPr="00414A9B">
        <w:rPr>
          <w:rStyle w:val="Emphasis"/>
        </w:rPr>
        <w:t>probing</w:t>
      </w:r>
      <w:r w:rsidRPr="00414A9B">
        <w:rPr>
          <w:rStyle w:val="StyleUnderline"/>
        </w:rPr>
        <w:t xml:space="preserve"> and </w:t>
      </w:r>
      <w:r w:rsidRPr="00414A9B">
        <w:rPr>
          <w:rStyle w:val="Emphasis"/>
        </w:rPr>
        <w:t>testing</w:t>
      </w:r>
      <w:r w:rsidRPr="00414A9B">
        <w:rPr>
          <w:rStyle w:val="StyleUnderline"/>
        </w:rPr>
        <w:t xml:space="preserve"> the resolve of the Arctic 7 through a well-established toolkit of </w:t>
      </w:r>
      <w:r w:rsidRPr="00414A9B">
        <w:rPr>
          <w:rStyle w:val="Emphasis"/>
        </w:rPr>
        <w:t>low intensity</w:t>
      </w:r>
      <w:r w:rsidRPr="00414A9B">
        <w:rPr>
          <w:rStyle w:val="StyleUnderline"/>
        </w:rPr>
        <w:t xml:space="preserve"> warfare operations</w:t>
      </w:r>
      <w:r w:rsidRPr="00414A9B">
        <w:t xml:space="preserve">. These sub-threshold operations and grey zone activities mostly </w:t>
      </w:r>
      <w:r w:rsidRPr="00414A9B">
        <w:rPr>
          <w:rStyle w:val="StyleUnderline"/>
        </w:rPr>
        <w:t>take the form of</w:t>
      </w:r>
      <w:r w:rsidRPr="00414A9B">
        <w:t>:</w:t>
      </w:r>
    </w:p>
    <w:p w14:paraId="457BACBA" w14:textId="77777777" w:rsidR="00E01026" w:rsidRDefault="00E01026" w:rsidP="00E01026">
      <w:r w:rsidRPr="00414A9B">
        <w:rPr>
          <w:rStyle w:val="StyleUnderline"/>
        </w:rPr>
        <w:t>Brinkmanship-prone activities</w:t>
      </w:r>
      <w:r w:rsidRPr="00414A9B">
        <w:t>12</w:t>
      </w:r>
      <w:r>
        <w:t xml:space="preserve">) </w:t>
      </w:r>
      <w:r w:rsidRPr="00414A9B">
        <w:rPr>
          <w:rStyle w:val="StyleUnderline"/>
        </w:rPr>
        <w:t xml:space="preserve">through offensive </w:t>
      </w:r>
      <w:r w:rsidRPr="00414A9B">
        <w:rPr>
          <w:rStyle w:val="Emphasis"/>
        </w:rPr>
        <w:t>peacetime maneuvers</w:t>
      </w:r>
      <w:r w:rsidRPr="00414A9B">
        <w:rPr>
          <w:rStyle w:val="StyleUnderline"/>
        </w:rPr>
        <w:t xml:space="preserve"> at sea and in the air</w:t>
      </w:r>
      <w:r>
        <w:t xml:space="preserve">, especially </w:t>
      </w:r>
      <w:r w:rsidRPr="00414A9B">
        <w:rPr>
          <w:rStyle w:val="StyleUnderline"/>
        </w:rPr>
        <w:t>close to the air defense identification zones</w:t>
      </w:r>
      <w:r>
        <w:t xml:space="preserve"> (ADIZ) of NATO countries and NORAD, </w:t>
      </w:r>
    </w:p>
    <w:p w14:paraId="349E3B7B" w14:textId="77777777" w:rsidR="00E01026" w:rsidRDefault="00E01026" w:rsidP="00E01026">
      <w:r w:rsidRPr="00414A9B">
        <w:rPr>
          <w:rStyle w:val="StyleUnderline"/>
        </w:rPr>
        <w:t xml:space="preserve">Regular </w:t>
      </w:r>
      <w:r w:rsidRPr="00414A9B">
        <w:rPr>
          <w:rStyle w:val="Emphasis"/>
        </w:rPr>
        <w:t>snap military exercises</w:t>
      </w:r>
      <w:r>
        <w:t xml:space="preserve">, </w:t>
      </w:r>
      <w:r w:rsidRPr="00414A9B">
        <w:rPr>
          <w:rStyle w:val="StyleUnderline"/>
        </w:rPr>
        <w:t xml:space="preserve">strategic bomber overflights and patrol </w:t>
      </w:r>
      <w:r w:rsidRPr="00414A9B">
        <w:rPr>
          <w:rStyle w:val="Emphasis"/>
        </w:rPr>
        <w:t>activities</w:t>
      </w:r>
      <w:r>
        <w:t xml:space="preserve">, </w:t>
      </w:r>
      <w:r w:rsidRPr="00414A9B">
        <w:rPr>
          <w:rStyle w:val="StyleUnderline"/>
        </w:rPr>
        <w:t xml:space="preserve">and the </w:t>
      </w:r>
      <w:r w:rsidRPr="00414A9B">
        <w:rPr>
          <w:rStyle w:val="Emphasis"/>
        </w:rPr>
        <w:t>weaponization</w:t>
      </w:r>
      <w:r w:rsidRPr="00414A9B">
        <w:rPr>
          <w:rStyle w:val="StyleUnderline"/>
        </w:rPr>
        <w:t xml:space="preserve"> of notices to air missions</w:t>
      </w:r>
      <w:r>
        <w:t>13) (NOTAM) in the Barents Sea, across North Pole approaches, and close to the Bering Strait and Alaska – including with China14),</w:t>
      </w:r>
    </w:p>
    <w:p w14:paraId="355CA458" w14:textId="77777777" w:rsidR="00E01026" w:rsidRDefault="00E01026" w:rsidP="00E01026">
      <w:r w:rsidRPr="00414A9B">
        <w:rPr>
          <w:rStyle w:val="Emphasis"/>
        </w:rPr>
        <w:t>Seabed</w:t>
      </w:r>
      <w:r w:rsidRPr="00414A9B">
        <w:rPr>
          <w:rStyle w:val="StyleUnderline"/>
        </w:rPr>
        <w:t xml:space="preserve"> warfare activities</w:t>
      </w:r>
      <w:r>
        <w:t xml:space="preserve">15), and notably the </w:t>
      </w:r>
      <w:r w:rsidRPr="00414A9B">
        <w:rPr>
          <w:rStyle w:val="StyleUnderline"/>
        </w:rPr>
        <w:t xml:space="preserve">disruption of critical </w:t>
      </w:r>
      <w:r w:rsidRPr="00414A9B">
        <w:rPr>
          <w:rStyle w:val="Emphasis"/>
        </w:rPr>
        <w:t>undersea infrastructure</w:t>
      </w:r>
      <w:r>
        <w:t xml:space="preserve"> (</w:t>
      </w:r>
      <w:r w:rsidRPr="00414A9B">
        <w:rPr>
          <w:rStyle w:val="Emphasis"/>
        </w:rPr>
        <w:t>CUI</w:t>
      </w:r>
      <w:r>
        <w:t>) such as energy pipelines and fiber optic data cables across Arctic chokepoints,</w:t>
      </w:r>
    </w:p>
    <w:p w14:paraId="3E198276" w14:textId="77777777" w:rsidR="00E01026" w:rsidRPr="00414A9B" w:rsidRDefault="00E01026" w:rsidP="00E01026">
      <w:pPr>
        <w:rPr>
          <w:rStyle w:val="StyleUnderline"/>
        </w:rPr>
      </w:pPr>
      <w:r w:rsidRPr="00414A9B">
        <w:rPr>
          <w:rStyle w:val="StyleUnderline"/>
        </w:rPr>
        <w:t xml:space="preserve">GNSS/GPS </w:t>
      </w:r>
      <w:r w:rsidRPr="00414A9B">
        <w:rPr>
          <w:rStyle w:val="Emphasis"/>
        </w:rPr>
        <w:t>jamming</w:t>
      </w:r>
      <w:r w:rsidRPr="00414A9B">
        <w:rPr>
          <w:rStyle w:val="StyleUnderline"/>
        </w:rPr>
        <w:t xml:space="preserve"> and recurrent electronic warfare </w:t>
      </w:r>
      <w:r w:rsidRPr="00414A9B">
        <w:rPr>
          <w:rStyle w:val="Emphasis"/>
        </w:rPr>
        <w:t>operations</w:t>
      </w:r>
      <w:r w:rsidRPr="00414A9B">
        <w:t>16)</w:t>
      </w:r>
      <w:r>
        <w:t xml:space="preserve"> in Lapland and </w:t>
      </w:r>
      <w:proofErr w:type="spellStart"/>
      <w:r>
        <w:t>Finnmark</w:t>
      </w:r>
      <w:proofErr w:type="spellEnd"/>
      <w:r>
        <w:t xml:space="preserve"> in the European High North – </w:t>
      </w:r>
      <w:r w:rsidRPr="00414A9B">
        <w:rPr>
          <w:rStyle w:val="StyleUnderline"/>
        </w:rPr>
        <w:t xml:space="preserve">with </w:t>
      </w:r>
      <w:r w:rsidRPr="00414A9B">
        <w:rPr>
          <w:rStyle w:val="Emphasis"/>
        </w:rPr>
        <w:t>severe risks</w:t>
      </w:r>
      <w:r w:rsidRPr="00414A9B">
        <w:rPr>
          <w:rStyle w:val="StyleUnderline"/>
        </w:rPr>
        <w:t xml:space="preserve"> for civilian and commercial assets.</w:t>
      </w:r>
    </w:p>
    <w:p w14:paraId="73AEAF12" w14:textId="77777777" w:rsidR="00E01026" w:rsidRPr="00414A9B" w:rsidRDefault="00E01026" w:rsidP="00E01026">
      <w:pPr>
        <w:rPr>
          <w:rStyle w:val="StyleUnderline"/>
        </w:rPr>
      </w:pPr>
      <w:r w:rsidRPr="00414A9B">
        <w:rPr>
          <w:rStyle w:val="StyleUnderline"/>
        </w:rPr>
        <w:t xml:space="preserve">Risks of </w:t>
      </w:r>
      <w:r w:rsidRPr="00414A9B">
        <w:rPr>
          <w:rStyle w:val="Emphasis"/>
        </w:rPr>
        <w:t>miscalculation</w:t>
      </w:r>
    </w:p>
    <w:p w14:paraId="0F7F4D50" w14:textId="77777777" w:rsidR="00E01026" w:rsidRPr="00414A9B" w:rsidRDefault="00E01026" w:rsidP="00E01026">
      <w:pPr>
        <w:rPr>
          <w:rStyle w:val="StyleUnderline"/>
        </w:rPr>
      </w:pPr>
      <w:r w:rsidRPr="00414A9B">
        <w:rPr>
          <w:rStyle w:val="StyleUnderline"/>
        </w:rPr>
        <w:t xml:space="preserve">A more </w:t>
      </w:r>
      <w:r w:rsidRPr="00414A9B">
        <w:rPr>
          <w:rStyle w:val="Emphasis"/>
        </w:rPr>
        <w:t>vulnerable</w:t>
      </w:r>
      <w:r w:rsidRPr="00414A9B">
        <w:rPr>
          <w:rStyle w:val="StyleUnderline"/>
        </w:rPr>
        <w:t xml:space="preserve"> yet </w:t>
      </w:r>
      <w:r w:rsidRPr="00414A9B">
        <w:rPr>
          <w:rStyle w:val="Emphasis"/>
        </w:rPr>
        <w:t>assertive</w:t>
      </w:r>
      <w:r w:rsidRPr="00414A9B">
        <w:rPr>
          <w:rStyle w:val="StyleUnderline"/>
        </w:rPr>
        <w:t xml:space="preserve"> Russia in the Arctic, coupled with more NATO </w:t>
      </w:r>
      <w:r w:rsidRPr="00414A9B">
        <w:rPr>
          <w:rStyle w:val="Emphasis"/>
        </w:rPr>
        <w:t>attention</w:t>
      </w:r>
      <w:r w:rsidRPr="00414A9B">
        <w:rPr>
          <w:rStyle w:val="StyleUnderline"/>
        </w:rPr>
        <w:t xml:space="preserve"> towards the region, can only mean that the </w:t>
      </w:r>
      <w:r w:rsidRPr="00414A9B">
        <w:rPr>
          <w:rStyle w:val="Emphasis"/>
        </w:rPr>
        <w:t>risk</w:t>
      </w:r>
      <w:r w:rsidRPr="00414A9B">
        <w:rPr>
          <w:rStyle w:val="StyleUnderline"/>
        </w:rPr>
        <w:t xml:space="preserve"> of </w:t>
      </w:r>
      <w:r w:rsidRPr="00414A9B">
        <w:rPr>
          <w:rStyle w:val="Emphasis"/>
        </w:rPr>
        <w:t>miscalculation</w:t>
      </w:r>
      <w:r w:rsidRPr="00414A9B">
        <w:rPr>
          <w:rStyle w:val="StyleUnderline"/>
        </w:rPr>
        <w:t xml:space="preserve"> provoked by civilian and military accidents, incidents, and tactical errors will </w:t>
      </w:r>
      <w:r w:rsidRPr="00414A9B">
        <w:rPr>
          <w:rStyle w:val="Emphasis"/>
        </w:rPr>
        <w:t>increase</w:t>
      </w:r>
      <w:r>
        <w:t xml:space="preserve">. Because of the absence of clear lines of communication and deconfliction between Russia and the Arctic 7 countries, </w:t>
      </w:r>
      <w:r w:rsidRPr="00414A9B">
        <w:rPr>
          <w:rStyle w:val="StyleUnderline"/>
        </w:rPr>
        <w:t xml:space="preserve">it could lead to </w:t>
      </w:r>
      <w:r w:rsidRPr="00414A9B">
        <w:rPr>
          <w:rStyle w:val="Emphasis"/>
        </w:rPr>
        <w:t>unintended escalation</w:t>
      </w:r>
      <w:r w:rsidRPr="00414A9B">
        <w:rPr>
          <w:rStyle w:val="StyleUnderline"/>
        </w:rPr>
        <w:t xml:space="preserve"> and further down the road, to military tension if not </w:t>
      </w:r>
      <w:r w:rsidRPr="00414A9B">
        <w:rPr>
          <w:rStyle w:val="Emphasis"/>
        </w:rPr>
        <w:t>conflict</w:t>
      </w:r>
      <w:r w:rsidRPr="00414A9B">
        <w:rPr>
          <w:rStyle w:val="StyleUnderline"/>
        </w:rPr>
        <w:t>.</w:t>
      </w:r>
    </w:p>
    <w:p w14:paraId="21C5AEA3" w14:textId="77777777" w:rsidR="00E01026" w:rsidRPr="00414A9B" w:rsidRDefault="00E01026" w:rsidP="00E01026">
      <w:pPr>
        <w:rPr>
          <w:rStyle w:val="StyleUnderline"/>
        </w:rPr>
      </w:pPr>
      <w:r>
        <w:t xml:space="preserve">This situation is worsened by the fact that </w:t>
      </w:r>
      <w:r w:rsidRPr="00414A9B">
        <w:rPr>
          <w:rStyle w:val="StyleUnderline"/>
        </w:rPr>
        <w:t xml:space="preserve">Moscow’s </w:t>
      </w:r>
      <w:r w:rsidRPr="00414A9B">
        <w:rPr>
          <w:rStyle w:val="Emphasis"/>
        </w:rPr>
        <w:t>restraint</w:t>
      </w:r>
      <w:r w:rsidRPr="00414A9B">
        <w:rPr>
          <w:rStyle w:val="StyleUnderline"/>
        </w:rPr>
        <w:t xml:space="preserve"> over such events cannot be taken for </w:t>
      </w:r>
      <w:r w:rsidRPr="00414A9B">
        <w:rPr>
          <w:rStyle w:val="Emphasis"/>
        </w:rPr>
        <w:t>granted</w:t>
      </w:r>
      <w:r w:rsidRPr="00414A9B">
        <w:rPr>
          <w:rStyle w:val="StyleUnderline"/>
        </w:rPr>
        <w:t xml:space="preserve"> anymore</w:t>
      </w:r>
      <w:r>
        <w:t xml:space="preserve"> – </w:t>
      </w:r>
      <w:r w:rsidRPr="00414A9B">
        <w:rPr>
          <w:rStyle w:val="StyleUnderline"/>
        </w:rPr>
        <w:t xml:space="preserve">as exemplified by Russia’s </w:t>
      </w:r>
      <w:r w:rsidRPr="00414A9B">
        <w:rPr>
          <w:rStyle w:val="Emphasis"/>
        </w:rPr>
        <w:t>continued</w:t>
      </w:r>
      <w:r w:rsidRPr="00414A9B">
        <w:rPr>
          <w:rStyle w:val="StyleUnderline"/>
        </w:rPr>
        <w:t xml:space="preserve"> low intensity warfare operations in peacetime against Arctic nations and NATO allies</w:t>
      </w:r>
      <w:r>
        <w:t xml:space="preserve">. Finally, the </w:t>
      </w:r>
      <w:r w:rsidRPr="00414A9B">
        <w:rPr>
          <w:rStyle w:val="StyleUnderline"/>
        </w:rPr>
        <w:t xml:space="preserve">absence of Russian transparency regarding recent </w:t>
      </w:r>
      <w:r w:rsidRPr="00414A9B">
        <w:rPr>
          <w:rStyle w:val="Emphasis"/>
        </w:rPr>
        <w:t>environmental</w:t>
      </w:r>
      <w:r w:rsidRPr="00414A9B">
        <w:rPr>
          <w:rStyle w:val="StyleUnderline"/>
        </w:rPr>
        <w:t xml:space="preserve"> disasters</w:t>
      </w:r>
      <w:r>
        <w:t xml:space="preserve">17) in the region </w:t>
      </w:r>
      <w:r w:rsidRPr="00414A9B">
        <w:rPr>
          <w:rStyle w:val="StyleUnderline"/>
        </w:rPr>
        <w:t xml:space="preserve">adds more complexity to </w:t>
      </w:r>
      <w:r w:rsidRPr="00414A9B">
        <w:rPr>
          <w:rStyle w:val="Emphasis"/>
        </w:rPr>
        <w:t>peacefully</w:t>
      </w:r>
      <w:r w:rsidRPr="00414A9B">
        <w:rPr>
          <w:rStyle w:val="StyleUnderline"/>
        </w:rPr>
        <w:t xml:space="preserve"> solving potential </w:t>
      </w:r>
      <w:r w:rsidRPr="00414A9B">
        <w:rPr>
          <w:rStyle w:val="Emphasis"/>
        </w:rPr>
        <w:t>crises</w:t>
      </w:r>
      <w:r w:rsidRPr="00414A9B">
        <w:rPr>
          <w:rStyle w:val="StyleUnderline"/>
        </w:rPr>
        <w:t>.</w:t>
      </w:r>
    </w:p>
    <w:p w14:paraId="37C95C03" w14:textId="77777777" w:rsidR="00E01026" w:rsidRDefault="00E01026" w:rsidP="00E01026">
      <w:r>
        <w:t>Another form of risk relates to horizontal escalation – i.e. military tension from other theaters such as the North Atlantic or the North Pacific spilling over into the Arctic. In the context of the Finnish and Swedish adhesion to NATO, the Baltic Sea represents a key area for horizontal escalation towards the Arctic.</w:t>
      </w:r>
    </w:p>
    <w:p w14:paraId="42DBACCA" w14:textId="77777777" w:rsidR="00E01026" w:rsidRDefault="00E01026" w:rsidP="00E01026">
      <w:r>
        <w:t xml:space="preserve">Finally, </w:t>
      </w:r>
      <w:r w:rsidRPr="00414A9B">
        <w:rPr>
          <w:rStyle w:val="StyleUnderline"/>
        </w:rPr>
        <w:t xml:space="preserve">miscalculations could happen in the </w:t>
      </w:r>
      <w:r w:rsidRPr="00414A9B">
        <w:rPr>
          <w:rStyle w:val="Emphasis"/>
        </w:rPr>
        <w:t>context</w:t>
      </w:r>
      <w:r w:rsidRPr="00414A9B">
        <w:rPr>
          <w:rStyle w:val="StyleUnderline"/>
        </w:rPr>
        <w:t xml:space="preserve"> of Russian sharp power activities in </w:t>
      </w:r>
      <w:r w:rsidRPr="00414A9B">
        <w:rPr>
          <w:rStyle w:val="Emphasis"/>
        </w:rPr>
        <w:t>circumpolar governance</w:t>
      </w:r>
      <w:r>
        <w:t xml:space="preserve"> – for instance, the contestation of the Svalbard Treaty with Norway or exploiting recent decisions18) by the UN Commission on the Limits of the Continental Shelf (CLCS) regarding Russia and the United States. As a knee-jerk reaction, Moscow also recently threatened to withdraw from the UN Convention on the Law of the Sea (UNCLOS).19)</w:t>
      </w:r>
    </w:p>
    <w:p w14:paraId="0080A916" w14:textId="77777777" w:rsidR="00E01026" w:rsidRDefault="00E01026" w:rsidP="00E01026">
      <w:r>
        <w:t xml:space="preserve">Freedom of navigation? </w:t>
      </w:r>
    </w:p>
    <w:p w14:paraId="62E37374" w14:textId="77777777" w:rsidR="00E01026" w:rsidRDefault="00E01026" w:rsidP="00E01026">
      <w:r>
        <w:t xml:space="preserve">The </w:t>
      </w:r>
      <w:r w:rsidRPr="00414A9B">
        <w:rPr>
          <w:rStyle w:val="StyleUnderline"/>
        </w:rPr>
        <w:t>main risk of miscalculation with Russia</w:t>
      </w:r>
      <w:r>
        <w:t xml:space="preserve">, however, </w:t>
      </w:r>
      <w:r w:rsidRPr="00414A9B">
        <w:rPr>
          <w:rStyle w:val="StyleUnderline"/>
        </w:rPr>
        <w:t>pertains to Moscow’s contestable interpretation of the</w:t>
      </w:r>
      <w:r>
        <w:t xml:space="preserve"> legal status of the </w:t>
      </w:r>
      <w:r w:rsidRPr="00414A9B">
        <w:rPr>
          <w:rStyle w:val="StyleUnderline"/>
        </w:rPr>
        <w:t>Northern Sea Route</w:t>
      </w:r>
      <w:r>
        <w:t xml:space="preserve"> (</w:t>
      </w:r>
      <w:r w:rsidRPr="00414A9B">
        <w:rPr>
          <w:rStyle w:val="Emphasis"/>
        </w:rPr>
        <w:t>NSR</w:t>
      </w:r>
      <w:r>
        <w:t>). For years, the Kremlin has been projecting the NSR as a body of internal waters covered by Article 234 of the Law of the Sea (also known as the ‘Ice Clause’), therefore offering Russian authorities the possibility to enforce ‘non-discriminatory laws and regulations’20) over ice-covered areas.</w:t>
      </w:r>
    </w:p>
    <w:p w14:paraId="4AD10767" w14:textId="77777777" w:rsidR="00E01026" w:rsidRDefault="00E01026" w:rsidP="00E01026"/>
    <w:p w14:paraId="5015CCB0" w14:textId="77777777" w:rsidR="00E01026" w:rsidRDefault="00E01026" w:rsidP="00E01026">
      <w:pPr>
        <w:pStyle w:val="Heading4"/>
      </w:pPr>
      <w:r>
        <w:t xml:space="preserve">Russian Arctic expansionism </w:t>
      </w:r>
      <w:r w:rsidRPr="00210532">
        <w:rPr>
          <w:u w:val="single"/>
        </w:rPr>
        <w:t>spikes</w:t>
      </w:r>
      <w:r>
        <w:t xml:space="preserve"> the risk of conflict.</w:t>
      </w:r>
    </w:p>
    <w:p w14:paraId="6F5A66B5" w14:textId="77777777" w:rsidR="00E01026" w:rsidRDefault="00E01026" w:rsidP="00E01026">
      <w:r w:rsidRPr="00D529DF">
        <w:rPr>
          <w:rStyle w:val="Style13ptBold"/>
        </w:rPr>
        <w:t>Forsyth 18</w:t>
      </w:r>
      <w:r>
        <w:t xml:space="preserve"> — Col. Michael J. Forsyth, former chief of staff of the Alaskan NORAD, director of the U.S. Army School of Command Preparation at Fort Leavenworth, holds master’s degrees from the U.S. Army School of Advanced Military Studies and Louisiana State University, 2018 (“Why Alaska and the Arctic are Critical to the National Security of the United States,” Military Review, January-February, Available Online at https://www.armyupress.army.mil/Journals/Military-Review/English-Edition-Archives/January-February-2018/Why-Alaska-and-the-Arctic-are-Critical-to-the-National-Security-of-the-United-States/#:~:text=Third%2C%20U.S.%20military%20forces%20have,robust%20capability%20to%20challenge%20aggressors, Accessed 07-05-2025)//Lane</w:t>
      </w:r>
    </w:p>
    <w:p w14:paraId="7A2327BC" w14:textId="77777777" w:rsidR="00E01026" w:rsidRPr="0071296A" w:rsidRDefault="00E01026" w:rsidP="00E01026">
      <w:pPr>
        <w:rPr>
          <w:rStyle w:val="StyleUnderline"/>
        </w:rPr>
      </w:pPr>
      <w:r w:rsidRPr="00FC3AD2">
        <w:rPr>
          <w:rStyle w:val="StyleUnderline"/>
        </w:rPr>
        <w:t xml:space="preserve">The obvious source for possible </w:t>
      </w:r>
      <w:r w:rsidRPr="00FC3AD2">
        <w:rPr>
          <w:rStyle w:val="Emphasis"/>
        </w:rPr>
        <w:t>conflict</w:t>
      </w:r>
      <w:r>
        <w:t xml:space="preserve"> </w:t>
      </w:r>
      <w:r w:rsidRPr="00FC3AD2">
        <w:rPr>
          <w:rStyle w:val="StyleUnderline"/>
        </w:rPr>
        <w:t xml:space="preserve">is the increasing </w:t>
      </w:r>
      <w:r w:rsidRPr="00FC3AD2">
        <w:rPr>
          <w:rStyle w:val="Emphasis"/>
        </w:rPr>
        <w:t>human contact</w:t>
      </w:r>
      <w:r w:rsidRPr="00FC3AD2">
        <w:rPr>
          <w:rStyle w:val="StyleUnderline"/>
        </w:rPr>
        <w:t xml:space="preserve"> and the </w:t>
      </w:r>
      <w:r w:rsidRPr="00FC3AD2">
        <w:rPr>
          <w:rStyle w:val="Emphasis"/>
        </w:rPr>
        <w:t>claims</w:t>
      </w:r>
      <w:r w:rsidRPr="00FC3AD2">
        <w:rPr>
          <w:rStyle w:val="StyleUnderline"/>
        </w:rPr>
        <w:t xml:space="preserve"> put forth by the various Arctic </w:t>
      </w:r>
      <w:r w:rsidRPr="00FC3AD2">
        <w:rPr>
          <w:rStyle w:val="Emphasis"/>
        </w:rPr>
        <w:t>nations</w:t>
      </w:r>
      <w:r>
        <w:t xml:space="preserve">. One nation making such claims in the Arctic region has made a concerted effort to assert or expand its sovereignty in other areas of the globe recently; that nation is Russia. </w:t>
      </w:r>
      <w:r w:rsidRPr="00FC3AD2">
        <w:rPr>
          <w:rStyle w:val="StyleUnderline"/>
        </w:rPr>
        <w:t>The</w:t>
      </w:r>
      <w:r>
        <w:t xml:space="preserve"> Russian Federation already </w:t>
      </w:r>
      <w:r w:rsidRPr="00FC3AD2">
        <w:rPr>
          <w:rStyle w:val="StyleUnderline"/>
        </w:rPr>
        <w:t xml:space="preserve">derives </w:t>
      </w:r>
      <w:r w:rsidRPr="00FC3AD2">
        <w:rPr>
          <w:rStyle w:val="Emphasis"/>
        </w:rPr>
        <w:t>20 percent</w:t>
      </w:r>
      <w:r w:rsidRPr="00FC3AD2">
        <w:rPr>
          <w:rStyle w:val="StyleUnderline"/>
        </w:rPr>
        <w:t xml:space="preserve"> of its gross domestic product from </w:t>
      </w:r>
      <w:r w:rsidRPr="00FC3AD2">
        <w:rPr>
          <w:rStyle w:val="Emphasis"/>
        </w:rPr>
        <w:t>economic activity</w:t>
      </w:r>
      <w:r w:rsidRPr="00FC3AD2">
        <w:rPr>
          <w:rStyle w:val="StyleUnderline"/>
        </w:rPr>
        <w:t xml:space="preserve"> in the Arctic,</w:t>
      </w:r>
      <w:r>
        <w:t xml:space="preserve"> and </w:t>
      </w:r>
      <w:r w:rsidRPr="00141BEF">
        <w:rPr>
          <w:rStyle w:val="StyleUnderline"/>
        </w:rPr>
        <w:t xml:space="preserve">its claims would expand its reach to make further economic growth </w:t>
      </w:r>
      <w:r w:rsidRPr="00141BEF">
        <w:rPr>
          <w:rStyle w:val="Emphasis"/>
        </w:rPr>
        <w:t>possible</w:t>
      </w:r>
      <w:r>
        <w:t xml:space="preserve">.12 Over the past five-plus years, </w:t>
      </w:r>
      <w:r w:rsidRPr="00141BEF">
        <w:rPr>
          <w:rStyle w:val="StyleUnderline"/>
        </w:rPr>
        <w:t xml:space="preserve">Russia has </w:t>
      </w:r>
      <w:r w:rsidRPr="00141BEF">
        <w:rPr>
          <w:rStyle w:val="Emphasis"/>
        </w:rPr>
        <w:t>systematically embarked</w:t>
      </w:r>
      <w:r w:rsidRPr="00141BEF">
        <w:rPr>
          <w:rStyle w:val="StyleUnderline"/>
        </w:rPr>
        <w:t xml:space="preserve"> on a program to establish </w:t>
      </w:r>
      <w:r w:rsidRPr="00141BEF">
        <w:rPr>
          <w:rStyle w:val="Emphasis"/>
        </w:rPr>
        <w:t>new</w:t>
      </w:r>
      <w:r w:rsidRPr="00141BEF">
        <w:rPr>
          <w:rStyle w:val="StyleUnderline"/>
        </w:rPr>
        <w:t xml:space="preserve"> or </w:t>
      </w:r>
      <w:r w:rsidRPr="00141BEF">
        <w:rPr>
          <w:rStyle w:val="Emphasis"/>
        </w:rPr>
        <w:t>refurbish</w:t>
      </w:r>
      <w:r w:rsidRPr="00141BEF">
        <w:rPr>
          <w:rStyle w:val="StyleUnderline"/>
        </w:rPr>
        <w:t xml:space="preserve"> abandoned military bases in the Arctic</w:t>
      </w:r>
      <w:r>
        <w:t xml:space="preserve"> (see figure 4). </w:t>
      </w:r>
      <w:r w:rsidRPr="00141BEF">
        <w:rPr>
          <w:rStyle w:val="StyleUnderline"/>
        </w:rPr>
        <w:t xml:space="preserve">The reasons for this effort include providing protection to the emerging </w:t>
      </w:r>
      <w:r w:rsidRPr="00141BEF">
        <w:rPr>
          <w:rStyle w:val="Emphasis"/>
        </w:rPr>
        <w:t>N</w:t>
      </w:r>
      <w:r w:rsidRPr="00141BEF">
        <w:rPr>
          <w:rStyle w:val="StyleUnderline"/>
        </w:rPr>
        <w:t xml:space="preserve">orthern </w:t>
      </w:r>
      <w:r w:rsidRPr="00141BEF">
        <w:rPr>
          <w:rStyle w:val="Emphasis"/>
        </w:rPr>
        <w:t>S</w:t>
      </w:r>
      <w:r w:rsidRPr="00141BEF">
        <w:rPr>
          <w:rStyle w:val="StyleUnderline"/>
        </w:rPr>
        <w:t xml:space="preserve">ea </w:t>
      </w:r>
      <w:r w:rsidRPr="00141BEF">
        <w:rPr>
          <w:rStyle w:val="Emphasis"/>
        </w:rPr>
        <w:t>R</w:t>
      </w:r>
      <w:r w:rsidRPr="00141BEF">
        <w:rPr>
          <w:rStyle w:val="StyleUnderline"/>
        </w:rPr>
        <w:t xml:space="preserve">oute and </w:t>
      </w:r>
      <w:r w:rsidRPr="00141BEF">
        <w:rPr>
          <w:rStyle w:val="Emphasis"/>
        </w:rPr>
        <w:t>securing</w:t>
      </w:r>
      <w:r w:rsidRPr="00141BEF">
        <w:rPr>
          <w:rStyle w:val="StyleUnderline"/>
        </w:rPr>
        <w:t xml:space="preserve"> its </w:t>
      </w:r>
      <w:r w:rsidRPr="00141BEF">
        <w:rPr>
          <w:rStyle w:val="Emphasis"/>
        </w:rPr>
        <w:t>economic interests</w:t>
      </w:r>
      <w:r>
        <w:t xml:space="preserve">. As already noted, the Northern Sea Route has the potential to provide great benefit to Russia through direct trade or the facilitation of trade between Asia and Europe. Further, </w:t>
      </w:r>
      <w:r w:rsidRPr="006D6EDF">
        <w:rPr>
          <w:rStyle w:val="StyleUnderline"/>
        </w:rPr>
        <w:t xml:space="preserve">should Russia win its claims on the outer continental shelf, it will control </w:t>
      </w:r>
      <w:r w:rsidRPr="006D6EDF">
        <w:rPr>
          <w:rStyle w:val="Emphasis"/>
        </w:rPr>
        <w:t>vast areas</w:t>
      </w:r>
      <w:r w:rsidRPr="006D6EDF">
        <w:rPr>
          <w:rStyle w:val="StyleUnderline"/>
        </w:rPr>
        <w:t xml:space="preserve"> and </w:t>
      </w:r>
      <w:r w:rsidRPr="006D6EDF">
        <w:rPr>
          <w:rStyle w:val="Emphasis"/>
        </w:rPr>
        <w:t>resources</w:t>
      </w:r>
      <w:r w:rsidRPr="006D6EDF">
        <w:rPr>
          <w:rStyle w:val="StyleUnderline"/>
        </w:rPr>
        <w:t xml:space="preserve"> to its benefit</w:t>
      </w:r>
      <w:r>
        <w:t xml:space="preserve">.13 Thus, </w:t>
      </w:r>
      <w:r w:rsidRPr="006D6EDF">
        <w:rPr>
          <w:rStyle w:val="StyleUnderline"/>
        </w:rPr>
        <w:t xml:space="preserve">refurbishment and expansion of new bases is an </w:t>
      </w:r>
      <w:r w:rsidRPr="006D6EDF">
        <w:rPr>
          <w:rStyle w:val="Emphasis"/>
        </w:rPr>
        <w:t>effort</w:t>
      </w:r>
      <w:r w:rsidRPr="006D6EDF">
        <w:rPr>
          <w:rStyle w:val="StyleUnderline"/>
        </w:rPr>
        <w:t xml:space="preserve"> to secure what Russians believe is </w:t>
      </w:r>
      <w:r w:rsidRPr="006D6EDF">
        <w:rPr>
          <w:rStyle w:val="Emphasis"/>
        </w:rPr>
        <w:t>theirs</w:t>
      </w:r>
      <w:r w:rsidRPr="006D6EDF">
        <w:rPr>
          <w:rStyle w:val="StyleUnderline"/>
        </w:rPr>
        <w:t>.</w:t>
      </w:r>
      <w:r>
        <w:t xml:space="preserve"> However, </w:t>
      </w:r>
      <w:r w:rsidRPr="0071296A">
        <w:rPr>
          <w:rStyle w:val="StyleUnderline"/>
        </w:rPr>
        <w:t xml:space="preserve">this gives rise to the strong </w:t>
      </w:r>
      <w:r w:rsidRPr="0071296A">
        <w:rPr>
          <w:rStyle w:val="Emphasis"/>
        </w:rPr>
        <w:t>possibility</w:t>
      </w:r>
      <w:r w:rsidRPr="0071296A">
        <w:rPr>
          <w:rStyle w:val="StyleUnderline"/>
        </w:rPr>
        <w:t xml:space="preserve"> of </w:t>
      </w:r>
      <w:r w:rsidRPr="0071296A">
        <w:rPr>
          <w:rStyle w:val="Emphasis"/>
        </w:rPr>
        <w:t>conflict</w:t>
      </w:r>
      <w:r w:rsidRPr="0071296A">
        <w:rPr>
          <w:rStyle w:val="StyleUnderline"/>
        </w:rPr>
        <w:t xml:space="preserve"> if other nations do not accept </w:t>
      </w:r>
      <w:r w:rsidRPr="0071296A">
        <w:rPr>
          <w:rStyle w:val="Emphasis"/>
        </w:rPr>
        <w:t>Russian claims</w:t>
      </w:r>
      <w:r w:rsidRPr="0071296A">
        <w:rPr>
          <w:rStyle w:val="StyleUnderline"/>
        </w:rPr>
        <w:t>.</w:t>
      </w:r>
    </w:p>
    <w:p w14:paraId="31B84C69" w14:textId="77777777" w:rsidR="00E01026" w:rsidRPr="00953A43" w:rsidRDefault="00E01026" w:rsidP="00E01026">
      <w:pPr>
        <w:rPr>
          <w:rStyle w:val="StyleUnderline"/>
        </w:rPr>
      </w:pPr>
      <w:r>
        <w:t xml:space="preserve">A reason for concern that Russia may press its claims even if the UN decides against it is based upon recent developments in other regions. As we have seen over the past four years, </w:t>
      </w:r>
      <w:r w:rsidRPr="0071296A">
        <w:rPr>
          <w:rStyle w:val="StyleUnderline"/>
        </w:rPr>
        <w:t xml:space="preserve">Russia has </w:t>
      </w:r>
      <w:r w:rsidRPr="0071296A">
        <w:rPr>
          <w:rStyle w:val="Emphasis"/>
        </w:rPr>
        <w:t>aggressively</w:t>
      </w:r>
      <w:r w:rsidRPr="0071296A">
        <w:rPr>
          <w:rStyle w:val="StyleUnderline"/>
        </w:rPr>
        <w:t xml:space="preserve"> pressed forward with </w:t>
      </w:r>
      <w:r w:rsidRPr="0071296A">
        <w:rPr>
          <w:rStyle w:val="Emphasis"/>
        </w:rPr>
        <w:t>territorial claims</w:t>
      </w:r>
      <w:r w:rsidRPr="0071296A">
        <w:rPr>
          <w:rStyle w:val="StyleUnderline"/>
        </w:rPr>
        <w:t xml:space="preserve"> in its “near abroad” at the </w:t>
      </w:r>
      <w:r w:rsidRPr="0071296A">
        <w:rPr>
          <w:rStyle w:val="Emphasis"/>
        </w:rPr>
        <w:t>expense</w:t>
      </w:r>
      <w:r w:rsidRPr="0071296A">
        <w:rPr>
          <w:rStyle w:val="StyleUnderline"/>
        </w:rPr>
        <w:t xml:space="preserve"> of Russia’s neighbors</w:t>
      </w:r>
      <w:r>
        <w:t xml:space="preserve">.14 </w:t>
      </w:r>
      <w:r w:rsidRPr="00953A43">
        <w:rPr>
          <w:rStyle w:val="StyleUnderline"/>
        </w:rPr>
        <w:t xml:space="preserve">Russia annexed Crimea from Ukraine in a </w:t>
      </w:r>
      <w:r w:rsidRPr="00953A43">
        <w:rPr>
          <w:rStyle w:val="Emphasis"/>
        </w:rPr>
        <w:t>brazen land grab</w:t>
      </w:r>
      <w:r>
        <w:t xml:space="preserve">. Later, under the pretense of protecting ethnic Russians, </w:t>
      </w:r>
      <w:r w:rsidRPr="00953A43">
        <w:rPr>
          <w:rStyle w:val="StyleUnderline"/>
        </w:rPr>
        <w:t xml:space="preserve">it fomented a war with Ukraine to </w:t>
      </w:r>
      <w:r w:rsidRPr="00953A43">
        <w:rPr>
          <w:rStyle w:val="Emphasis"/>
        </w:rPr>
        <w:t>seize territory</w:t>
      </w:r>
      <w:r>
        <w:t xml:space="preserve"> on its western border with Ukraine. Most recently, </w:t>
      </w:r>
      <w:r w:rsidRPr="00953A43">
        <w:rPr>
          <w:rStyle w:val="StyleUnderline"/>
        </w:rPr>
        <w:t xml:space="preserve">Russia has </w:t>
      </w:r>
      <w:r w:rsidRPr="00953A43">
        <w:rPr>
          <w:rStyle w:val="Emphasis"/>
        </w:rPr>
        <w:t>intervened</w:t>
      </w:r>
      <w:r w:rsidRPr="00953A43">
        <w:rPr>
          <w:rStyle w:val="StyleUnderline"/>
        </w:rPr>
        <w:t xml:space="preserve"> in Syria</w:t>
      </w:r>
      <w:r>
        <w:t xml:space="preserve"> on behalf of Bashar al-Assad’s government to prop that regime up to ensure its survival as well as to enable Russia to gain access to new locations in Syria from which to stage both Russian air and sea power in the Mediterranean Sea and Middle East. This raises the question, </w:t>
      </w:r>
      <w:r w:rsidRPr="00953A43">
        <w:rPr>
          <w:rStyle w:val="StyleUnderline"/>
        </w:rPr>
        <w:t xml:space="preserve">Would Russia move in a </w:t>
      </w:r>
      <w:r w:rsidRPr="00953A43">
        <w:rPr>
          <w:rStyle w:val="Emphasis"/>
        </w:rPr>
        <w:t>similarly</w:t>
      </w:r>
      <w:r w:rsidRPr="00953A43">
        <w:rPr>
          <w:rStyle w:val="StyleUnderline"/>
        </w:rPr>
        <w:t xml:space="preserve"> aggressive manner to establish </w:t>
      </w:r>
      <w:r w:rsidRPr="00953A43">
        <w:rPr>
          <w:rStyle w:val="Emphasis"/>
        </w:rPr>
        <w:t>military hegemony</w:t>
      </w:r>
      <w:r w:rsidRPr="00953A43">
        <w:rPr>
          <w:rStyle w:val="StyleUnderline"/>
        </w:rPr>
        <w:t xml:space="preserve"> and control over much of the </w:t>
      </w:r>
      <w:r w:rsidRPr="00953A43">
        <w:rPr>
          <w:rStyle w:val="Emphasis"/>
        </w:rPr>
        <w:t>Arctic</w:t>
      </w:r>
      <w:r w:rsidRPr="00953A43">
        <w:rPr>
          <w:rStyle w:val="StyleUnderline"/>
        </w:rPr>
        <w:t>?</w:t>
      </w:r>
    </w:p>
    <w:p w14:paraId="06582E64" w14:textId="77777777" w:rsidR="00E01026" w:rsidRDefault="00E01026" w:rsidP="00E01026"/>
    <w:p w14:paraId="7FF8686C" w14:textId="77777777" w:rsidR="00E01026" w:rsidRPr="00CC7CD8" w:rsidRDefault="00E01026" w:rsidP="00E01026"/>
    <w:p w14:paraId="0DE486CF" w14:textId="3BBFD2C4" w:rsidR="00E01026" w:rsidRDefault="00E01026" w:rsidP="00E01026">
      <w:pPr>
        <w:pStyle w:val="Heading3"/>
      </w:pPr>
      <w:r>
        <w:t>2AC – AT: Russia Relations Improving</w:t>
      </w:r>
    </w:p>
    <w:p w14:paraId="13146062" w14:textId="77777777" w:rsidR="00E01026" w:rsidRDefault="00E01026" w:rsidP="00E01026">
      <w:pPr>
        <w:pStyle w:val="Heading4"/>
      </w:pPr>
      <w:r>
        <w:t xml:space="preserve">Trump </w:t>
      </w:r>
      <w:r w:rsidRPr="00A8615F">
        <w:rPr>
          <w:u w:val="single"/>
        </w:rPr>
        <w:t>launches</w:t>
      </w:r>
      <w:r>
        <w:t xml:space="preserve"> new sanctions on Russia.</w:t>
      </w:r>
    </w:p>
    <w:p w14:paraId="0FC25763" w14:textId="77777777" w:rsidR="00E01026" w:rsidRPr="00A8615F" w:rsidRDefault="00E01026" w:rsidP="00E01026">
      <w:r w:rsidRPr="00A8615F">
        <w:rPr>
          <w:rStyle w:val="Style13ptBold"/>
        </w:rPr>
        <w:t>RTÉ 7/5</w:t>
      </w:r>
      <w:r>
        <w:t xml:space="preserve"> — </w:t>
      </w:r>
      <w:proofErr w:type="spellStart"/>
      <w:r>
        <w:t>Raidió</w:t>
      </w:r>
      <w:proofErr w:type="spellEnd"/>
      <w:r>
        <w:t xml:space="preserve"> </w:t>
      </w:r>
      <w:proofErr w:type="spellStart"/>
      <w:r>
        <w:t>Teilifís</w:t>
      </w:r>
      <w:proofErr w:type="spellEnd"/>
      <w:r>
        <w:t xml:space="preserve"> Éireann, Ireland's national public service media organization, 2025 (“Trump evokes Russia sanctions after largest drone assault on Ukraine,” RTÉ, July 5</w:t>
      </w:r>
      <w:r w:rsidRPr="00A8615F">
        <w:rPr>
          <w:vertAlign w:val="superscript"/>
        </w:rPr>
        <w:t>th</w:t>
      </w:r>
      <w:r>
        <w:t>, Available Online at https://www.rte.ie/news/ukraine/2025/0705/1522018-ukraine-russia/, Accessed 07-06-2025)//Lane</w:t>
      </w:r>
    </w:p>
    <w:p w14:paraId="2D9F24E4" w14:textId="77777777" w:rsidR="00E01026" w:rsidRDefault="00E01026" w:rsidP="00E01026">
      <w:r>
        <w:t xml:space="preserve">US President Donald </w:t>
      </w:r>
      <w:r w:rsidRPr="00A8615F">
        <w:rPr>
          <w:rStyle w:val="StyleUnderline"/>
        </w:rPr>
        <w:t>Trump said Russia just wanted to "</w:t>
      </w:r>
      <w:r w:rsidRPr="00A8615F">
        <w:rPr>
          <w:rStyle w:val="Emphasis"/>
        </w:rPr>
        <w:t>keep killing people</w:t>
      </w:r>
      <w:r w:rsidRPr="00A8615F">
        <w:rPr>
          <w:rStyle w:val="StyleUnderline"/>
        </w:rPr>
        <w:t xml:space="preserve">" and hinted at </w:t>
      </w:r>
      <w:r w:rsidRPr="00A8615F">
        <w:rPr>
          <w:rStyle w:val="Emphasis"/>
        </w:rPr>
        <w:t>sanctions</w:t>
      </w:r>
      <w:r w:rsidRPr="00A8615F">
        <w:rPr>
          <w:rStyle w:val="StyleUnderline"/>
        </w:rPr>
        <w:t xml:space="preserve"> after Moscow launched its largest ever </w:t>
      </w:r>
      <w:r w:rsidRPr="00A8615F">
        <w:rPr>
          <w:rStyle w:val="Emphasis"/>
        </w:rPr>
        <w:t>drone</w:t>
      </w:r>
      <w:r w:rsidRPr="00A8615F">
        <w:rPr>
          <w:rStyle w:val="StyleUnderline"/>
        </w:rPr>
        <w:t xml:space="preserve"> and missile </w:t>
      </w:r>
      <w:r w:rsidRPr="00A8615F">
        <w:rPr>
          <w:rStyle w:val="Emphasis"/>
        </w:rPr>
        <w:t>attack</w:t>
      </w:r>
      <w:r w:rsidRPr="00A8615F">
        <w:rPr>
          <w:rStyle w:val="StyleUnderline"/>
        </w:rPr>
        <w:t xml:space="preserve"> on </w:t>
      </w:r>
      <w:r w:rsidRPr="00A8615F">
        <w:rPr>
          <w:rStyle w:val="Emphasis"/>
        </w:rPr>
        <w:t>Ukraine</w:t>
      </w:r>
      <w:r>
        <w:t>.</w:t>
      </w:r>
    </w:p>
    <w:p w14:paraId="4D5713F2" w14:textId="77777777" w:rsidR="00E01026" w:rsidRDefault="00E01026" w:rsidP="00E01026">
      <w:proofErr w:type="spellStart"/>
      <w:r>
        <w:t>Mr</w:t>
      </w:r>
      <w:proofErr w:type="spellEnd"/>
      <w:r>
        <w:t xml:space="preserve"> </w:t>
      </w:r>
      <w:r w:rsidRPr="00A8615F">
        <w:rPr>
          <w:rStyle w:val="StyleUnderline"/>
        </w:rPr>
        <w:t xml:space="preserve">Trump said he was </w:t>
      </w:r>
      <w:r w:rsidRPr="00A8615F">
        <w:rPr>
          <w:rStyle w:val="Emphasis"/>
        </w:rPr>
        <w:t>"very unhappy"</w:t>
      </w:r>
      <w:r>
        <w:t xml:space="preserve"> </w:t>
      </w:r>
      <w:r w:rsidRPr="00A8615F">
        <w:rPr>
          <w:rStyle w:val="StyleUnderline"/>
        </w:rPr>
        <w:t>about his</w:t>
      </w:r>
      <w:r>
        <w:t xml:space="preserve"> telephone </w:t>
      </w:r>
      <w:r w:rsidRPr="00A8615F">
        <w:rPr>
          <w:rStyle w:val="StyleUnderline"/>
        </w:rPr>
        <w:t>call with</w:t>
      </w:r>
      <w:r>
        <w:t xml:space="preserve"> Russian leader Vladimir </w:t>
      </w:r>
      <w:r w:rsidRPr="00A8615F">
        <w:rPr>
          <w:rStyle w:val="Emphasis"/>
        </w:rPr>
        <w:t>Putin</w:t>
      </w:r>
      <w:r>
        <w:t>, saying: "He wants to go all the way, just keep killing people, it's no good".</w:t>
      </w:r>
    </w:p>
    <w:p w14:paraId="20A511F1" w14:textId="77777777" w:rsidR="00E01026" w:rsidRPr="00A8615F" w:rsidRDefault="00E01026" w:rsidP="00E01026">
      <w:pPr>
        <w:rPr>
          <w:rStyle w:val="Emphasis"/>
        </w:rPr>
      </w:pPr>
      <w:r w:rsidRPr="00A8615F">
        <w:rPr>
          <w:rStyle w:val="StyleUnderline"/>
        </w:rPr>
        <w:t xml:space="preserve">The US president said he and </w:t>
      </w:r>
      <w:proofErr w:type="spellStart"/>
      <w:r w:rsidRPr="00A8615F">
        <w:rPr>
          <w:rStyle w:val="StyleUnderline"/>
        </w:rPr>
        <w:t>Mr</w:t>
      </w:r>
      <w:proofErr w:type="spellEnd"/>
      <w:r w:rsidRPr="00A8615F">
        <w:rPr>
          <w:rStyle w:val="StyleUnderline"/>
        </w:rPr>
        <w:t xml:space="preserve"> </w:t>
      </w:r>
      <w:r w:rsidRPr="00A8615F">
        <w:rPr>
          <w:rStyle w:val="Emphasis"/>
        </w:rPr>
        <w:t>Putin</w:t>
      </w:r>
      <w:r w:rsidRPr="00A8615F">
        <w:rPr>
          <w:rStyle w:val="StyleUnderline"/>
        </w:rPr>
        <w:t xml:space="preserve"> talked about sanctions </w:t>
      </w:r>
      <w:r w:rsidRPr="00A8615F">
        <w:rPr>
          <w:rStyle w:val="Emphasis"/>
        </w:rPr>
        <w:t>"a lot".</w:t>
      </w:r>
    </w:p>
    <w:p w14:paraId="77AE1B05" w14:textId="77777777" w:rsidR="00E01026" w:rsidRDefault="00E01026" w:rsidP="00E01026">
      <w:r>
        <w:t xml:space="preserve">"He understands that </w:t>
      </w:r>
      <w:r w:rsidRPr="00A8615F">
        <w:rPr>
          <w:rStyle w:val="StyleUnderline"/>
        </w:rPr>
        <w:t xml:space="preserve">it may be </w:t>
      </w:r>
      <w:r w:rsidRPr="00A8615F">
        <w:rPr>
          <w:rStyle w:val="Emphasis"/>
        </w:rPr>
        <w:t>coming</w:t>
      </w:r>
      <w:r>
        <w:t>," he added.</w:t>
      </w:r>
    </w:p>
    <w:p w14:paraId="6D4F922A" w14:textId="77777777" w:rsidR="00E01026" w:rsidRDefault="00E01026" w:rsidP="00E01026"/>
    <w:p w14:paraId="20A73F22" w14:textId="77777777" w:rsidR="00E01026" w:rsidRDefault="00E01026" w:rsidP="00E01026">
      <w:pPr>
        <w:pStyle w:val="Heading4"/>
      </w:pPr>
      <w:r>
        <w:t xml:space="preserve">Trump is </w:t>
      </w:r>
      <w:r w:rsidRPr="00A8615F">
        <w:rPr>
          <w:u w:val="single"/>
        </w:rPr>
        <w:t>warming</w:t>
      </w:r>
      <w:r>
        <w:t xml:space="preserve"> up to Zelensky.</w:t>
      </w:r>
    </w:p>
    <w:p w14:paraId="4B2DC827" w14:textId="77777777" w:rsidR="00E01026" w:rsidRPr="00A8615F" w:rsidRDefault="00E01026" w:rsidP="00E01026">
      <w:r w:rsidRPr="00A8615F">
        <w:rPr>
          <w:rStyle w:val="Style13ptBold"/>
        </w:rPr>
        <w:t>RTÉ 7/5</w:t>
      </w:r>
      <w:r>
        <w:t xml:space="preserve"> — </w:t>
      </w:r>
      <w:proofErr w:type="spellStart"/>
      <w:r>
        <w:t>Raidió</w:t>
      </w:r>
      <w:proofErr w:type="spellEnd"/>
      <w:r>
        <w:t xml:space="preserve"> </w:t>
      </w:r>
      <w:proofErr w:type="spellStart"/>
      <w:r>
        <w:t>Teilifís</w:t>
      </w:r>
      <w:proofErr w:type="spellEnd"/>
      <w:r>
        <w:t xml:space="preserve"> Éireann, Ireland's national public service media organization, 2025 (“Trump evokes Russia sanctions after largest drone assault on Ukraine,” RTÉ, July 5</w:t>
      </w:r>
      <w:r w:rsidRPr="00A8615F">
        <w:rPr>
          <w:vertAlign w:val="superscript"/>
        </w:rPr>
        <w:t>th</w:t>
      </w:r>
      <w:r>
        <w:t>, Available Online at https://www.rte.ie/news/ukraine/2025/0705/1522018-ukraine-russia/, Accessed 07-06-2025)//Lane</w:t>
      </w:r>
    </w:p>
    <w:p w14:paraId="366460FA" w14:textId="77777777" w:rsidR="00E01026" w:rsidRPr="00A8615F" w:rsidRDefault="00E01026" w:rsidP="00E01026">
      <w:pPr>
        <w:rPr>
          <w:rStyle w:val="Emphasis"/>
        </w:rPr>
      </w:pPr>
      <w:r w:rsidRPr="00A8615F">
        <w:rPr>
          <w:rStyle w:val="StyleUnderline"/>
        </w:rPr>
        <w:t xml:space="preserve">Zelensky labels Trump call </w:t>
      </w:r>
      <w:r w:rsidRPr="00A8615F">
        <w:rPr>
          <w:rStyle w:val="Emphasis"/>
        </w:rPr>
        <w:t>'most productive yet'</w:t>
      </w:r>
    </w:p>
    <w:p w14:paraId="43E9245F" w14:textId="77777777" w:rsidR="00E01026" w:rsidRPr="00A8615F" w:rsidRDefault="00E01026" w:rsidP="00E01026">
      <w:pPr>
        <w:rPr>
          <w:rStyle w:val="StyleUnderline"/>
        </w:rPr>
      </w:pPr>
      <w:proofErr w:type="spellStart"/>
      <w:r>
        <w:t>Mr</w:t>
      </w:r>
      <w:proofErr w:type="spellEnd"/>
      <w:r>
        <w:t xml:space="preserve"> </w:t>
      </w:r>
      <w:r w:rsidRPr="00A8615F">
        <w:rPr>
          <w:rStyle w:val="StyleUnderline"/>
        </w:rPr>
        <w:t xml:space="preserve">Zelensky said his </w:t>
      </w:r>
      <w:r w:rsidRPr="00A8615F">
        <w:rPr>
          <w:rStyle w:val="Emphasis"/>
        </w:rPr>
        <w:t>conversation</w:t>
      </w:r>
      <w:r w:rsidRPr="00A8615F">
        <w:rPr>
          <w:rStyle w:val="StyleUnderline"/>
        </w:rPr>
        <w:t xml:space="preserve"> with</w:t>
      </w:r>
      <w:r>
        <w:t xml:space="preserve"> </w:t>
      </w:r>
      <w:proofErr w:type="spellStart"/>
      <w:r>
        <w:t>Mr</w:t>
      </w:r>
      <w:proofErr w:type="spellEnd"/>
      <w:r>
        <w:t xml:space="preserve"> </w:t>
      </w:r>
      <w:r w:rsidRPr="00A8615F">
        <w:rPr>
          <w:rStyle w:val="StyleUnderline"/>
        </w:rPr>
        <w:t xml:space="preserve">Trump yesterday was the </w:t>
      </w:r>
      <w:r w:rsidRPr="00A8615F">
        <w:rPr>
          <w:rStyle w:val="Emphasis"/>
        </w:rPr>
        <w:t>best</w:t>
      </w:r>
      <w:r w:rsidRPr="00A8615F">
        <w:rPr>
          <w:rStyle w:val="StyleUnderline"/>
        </w:rPr>
        <w:t xml:space="preserve"> and </w:t>
      </w:r>
      <w:r w:rsidRPr="00A8615F">
        <w:rPr>
          <w:rStyle w:val="Emphasis"/>
        </w:rPr>
        <w:t>"most productive"</w:t>
      </w:r>
      <w:r w:rsidRPr="00A8615F">
        <w:rPr>
          <w:rStyle w:val="StyleUnderline"/>
        </w:rPr>
        <w:t xml:space="preserve"> he has had to </w:t>
      </w:r>
      <w:r w:rsidRPr="00A8615F">
        <w:rPr>
          <w:rStyle w:val="Emphasis"/>
        </w:rPr>
        <w:t>date</w:t>
      </w:r>
      <w:r w:rsidRPr="00A8615F">
        <w:rPr>
          <w:rStyle w:val="StyleUnderline"/>
        </w:rPr>
        <w:t>.</w:t>
      </w:r>
    </w:p>
    <w:p w14:paraId="62252A46" w14:textId="77777777" w:rsidR="00E01026" w:rsidRPr="00A8615F" w:rsidRDefault="00E01026" w:rsidP="00E01026">
      <w:pPr>
        <w:rPr>
          <w:rStyle w:val="StyleUnderline"/>
        </w:rPr>
      </w:pPr>
      <w:r>
        <w:t xml:space="preserve">"Regarding the conversation with the president of the United States, which took place a day earlier, </w:t>
      </w:r>
      <w:r w:rsidRPr="00A8615F">
        <w:rPr>
          <w:rStyle w:val="StyleUnderline"/>
        </w:rPr>
        <w:t xml:space="preserve">it was probably the </w:t>
      </w:r>
      <w:r w:rsidRPr="00A8615F">
        <w:rPr>
          <w:rStyle w:val="Emphasis"/>
        </w:rPr>
        <w:t>best</w:t>
      </w:r>
      <w:r w:rsidRPr="00A8615F">
        <w:rPr>
          <w:rStyle w:val="StyleUnderline"/>
        </w:rPr>
        <w:t xml:space="preserve"> conversation we have had during this whole time, the most </w:t>
      </w:r>
      <w:r w:rsidRPr="00A8615F">
        <w:rPr>
          <w:rStyle w:val="Emphasis"/>
        </w:rPr>
        <w:t>productive</w:t>
      </w:r>
      <w:r w:rsidRPr="00A8615F">
        <w:rPr>
          <w:rStyle w:val="StyleUnderline"/>
        </w:rPr>
        <w:t>.</w:t>
      </w:r>
    </w:p>
    <w:p w14:paraId="46D3B07F" w14:textId="77777777" w:rsidR="00E01026" w:rsidRDefault="00E01026" w:rsidP="00E01026"/>
    <w:p w14:paraId="4226D5A6" w14:textId="77777777" w:rsidR="00E01026" w:rsidRDefault="00E01026" w:rsidP="00E01026">
      <w:pPr>
        <w:pStyle w:val="Heading4"/>
      </w:pPr>
      <w:r>
        <w:t xml:space="preserve">Trump </w:t>
      </w:r>
      <w:r w:rsidRPr="00A8615F">
        <w:rPr>
          <w:u w:val="single"/>
        </w:rPr>
        <w:t>will</w:t>
      </w:r>
      <w:r>
        <w:t xml:space="preserve"> sanction Russia.</w:t>
      </w:r>
    </w:p>
    <w:p w14:paraId="66DF0F27" w14:textId="77777777" w:rsidR="00E01026" w:rsidRPr="00A8615F" w:rsidRDefault="00E01026" w:rsidP="00E01026">
      <w:proofErr w:type="spellStart"/>
      <w:r w:rsidRPr="00A8615F">
        <w:rPr>
          <w:rStyle w:val="Style13ptBold"/>
        </w:rPr>
        <w:t>Naharnet</w:t>
      </w:r>
      <w:proofErr w:type="spellEnd"/>
      <w:r w:rsidRPr="00A8615F">
        <w:rPr>
          <w:rStyle w:val="Style13ptBold"/>
        </w:rPr>
        <w:t xml:space="preserve"> 07/05</w:t>
      </w:r>
      <w:r>
        <w:t xml:space="preserve"> — </w:t>
      </w:r>
      <w:proofErr w:type="spellStart"/>
      <w:r>
        <w:t>Naharnet</w:t>
      </w:r>
      <w:proofErr w:type="spellEnd"/>
      <w:r>
        <w:t xml:space="preserve"> </w:t>
      </w:r>
      <w:proofErr w:type="spellStart"/>
      <w:r>
        <w:t>Newsdesk</w:t>
      </w:r>
      <w:proofErr w:type="spellEnd"/>
      <w:r>
        <w:t xml:space="preserve">, Lebanese online newspaper, 2025 (“Trump evokes Russia sanctions after largest assault on Ukraine,” </w:t>
      </w:r>
      <w:proofErr w:type="spellStart"/>
      <w:r>
        <w:t>Naharnet</w:t>
      </w:r>
      <w:proofErr w:type="spellEnd"/>
      <w:r>
        <w:t>, July 5</w:t>
      </w:r>
      <w:r w:rsidRPr="00A8615F">
        <w:rPr>
          <w:vertAlign w:val="superscript"/>
        </w:rPr>
        <w:t>th</w:t>
      </w:r>
      <w:r>
        <w:t>, Available Online at https://naharnet.com/stories/en/314006-trump-evokes-russia-sanctions-after-largest-assault-on-ukraine, Accessed 07-06-2025)//Lane</w:t>
      </w:r>
    </w:p>
    <w:p w14:paraId="165540CF" w14:textId="77777777" w:rsidR="00E01026" w:rsidRDefault="00E01026" w:rsidP="00E01026">
      <w:r>
        <w:t xml:space="preserve">U.S. President Donald </w:t>
      </w:r>
      <w:r w:rsidRPr="00A8615F">
        <w:rPr>
          <w:rStyle w:val="StyleUnderline"/>
        </w:rPr>
        <w:t xml:space="preserve">Trump said </w:t>
      </w:r>
      <w:r w:rsidRPr="00A8615F">
        <w:rPr>
          <w:rStyle w:val="Emphasis"/>
        </w:rPr>
        <w:t>Russia</w:t>
      </w:r>
      <w:r w:rsidRPr="00A8615F">
        <w:rPr>
          <w:rStyle w:val="StyleUnderline"/>
        </w:rPr>
        <w:t xml:space="preserve"> just wanted to "keep </w:t>
      </w:r>
      <w:r w:rsidRPr="00A8615F">
        <w:rPr>
          <w:rStyle w:val="Emphasis"/>
        </w:rPr>
        <w:t>killing</w:t>
      </w:r>
      <w:r w:rsidRPr="00A8615F">
        <w:rPr>
          <w:rStyle w:val="StyleUnderline"/>
        </w:rPr>
        <w:t xml:space="preserve"> people"</w:t>
      </w:r>
      <w:r>
        <w:t xml:space="preserve"> </w:t>
      </w:r>
      <w:r w:rsidRPr="00A8615F">
        <w:rPr>
          <w:rStyle w:val="StyleUnderline"/>
        </w:rPr>
        <w:t xml:space="preserve">and hinted at </w:t>
      </w:r>
      <w:r w:rsidRPr="00A8615F">
        <w:rPr>
          <w:rStyle w:val="Emphasis"/>
        </w:rPr>
        <w:t>sanctions</w:t>
      </w:r>
      <w:r>
        <w:t xml:space="preserve"> </w:t>
      </w:r>
      <w:r w:rsidRPr="00A8615F">
        <w:rPr>
          <w:rStyle w:val="StyleUnderline"/>
        </w:rPr>
        <w:t xml:space="preserve">after Moscow launched its largest ever </w:t>
      </w:r>
      <w:r w:rsidRPr="00A8615F">
        <w:rPr>
          <w:rStyle w:val="Emphasis"/>
        </w:rPr>
        <w:t>drone and missile</w:t>
      </w:r>
      <w:r w:rsidRPr="00A8615F">
        <w:rPr>
          <w:rStyle w:val="StyleUnderline"/>
        </w:rPr>
        <w:t xml:space="preserve"> attack on </w:t>
      </w:r>
      <w:r w:rsidRPr="00A8615F">
        <w:rPr>
          <w:rStyle w:val="Emphasis"/>
        </w:rPr>
        <w:t>Ukraine</w:t>
      </w:r>
      <w:r>
        <w:t xml:space="preserve"> in the three-year-old war.</w:t>
      </w:r>
    </w:p>
    <w:p w14:paraId="5FA3FF6B" w14:textId="77777777" w:rsidR="00E01026" w:rsidRDefault="00E01026" w:rsidP="00E01026">
      <w:r w:rsidRPr="00A8615F">
        <w:rPr>
          <w:rStyle w:val="StyleUnderline"/>
        </w:rPr>
        <w:t>Trump</w:t>
      </w:r>
      <w:r>
        <w:t xml:space="preserve"> said Friday he </w:t>
      </w:r>
      <w:r w:rsidRPr="00A8615F">
        <w:rPr>
          <w:rStyle w:val="StyleUnderline"/>
        </w:rPr>
        <w:t xml:space="preserve">was </w:t>
      </w:r>
      <w:r w:rsidRPr="00A8615F">
        <w:rPr>
          <w:rStyle w:val="Emphasis"/>
        </w:rPr>
        <w:t>"very unhappy"</w:t>
      </w:r>
      <w:r w:rsidRPr="00A8615F">
        <w:rPr>
          <w:rStyle w:val="StyleUnderline"/>
        </w:rPr>
        <w:t xml:space="preserve"> about his</w:t>
      </w:r>
      <w:r>
        <w:t xml:space="preserve"> telephone </w:t>
      </w:r>
      <w:r w:rsidRPr="00A8615F">
        <w:rPr>
          <w:rStyle w:val="StyleUnderline"/>
        </w:rPr>
        <w:t>call with</w:t>
      </w:r>
      <w:r>
        <w:t xml:space="preserve"> Russian leader Vladimir </w:t>
      </w:r>
      <w:r w:rsidRPr="00A8615F">
        <w:rPr>
          <w:rStyle w:val="Emphasis"/>
        </w:rPr>
        <w:t>Putin</w:t>
      </w:r>
      <w:r>
        <w:t>, saying: "He wants to go all the way, just keep killing people, it's no good".</w:t>
      </w:r>
    </w:p>
    <w:p w14:paraId="318A8AE2" w14:textId="77777777" w:rsidR="00E01026" w:rsidRDefault="00E01026" w:rsidP="00E01026">
      <w:pPr>
        <w:rPr>
          <w:rStyle w:val="StyleUnderline"/>
        </w:rPr>
      </w:pPr>
      <w:r w:rsidRPr="00A8615F">
        <w:rPr>
          <w:rStyle w:val="StyleUnderline"/>
        </w:rPr>
        <w:t>The</w:t>
      </w:r>
      <w:r>
        <w:t xml:space="preserve"> U.S. </w:t>
      </w:r>
      <w:r w:rsidRPr="00A8615F">
        <w:rPr>
          <w:rStyle w:val="StyleUnderline"/>
        </w:rPr>
        <w:t xml:space="preserve">president said he and Putin </w:t>
      </w:r>
      <w:r w:rsidRPr="00A8615F">
        <w:rPr>
          <w:rStyle w:val="Emphasis"/>
        </w:rPr>
        <w:t>talked</w:t>
      </w:r>
      <w:r w:rsidRPr="00A8615F">
        <w:rPr>
          <w:rStyle w:val="StyleUnderline"/>
        </w:rPr>
        <w:t xml:space="preserve"> about sanctions </w:t>
      </w:r>
      <w:r w:rsidRPr="00A8615F">
        <w:rPr>
          <w:rStyle w:val="Emphasis"/>
        </w:rPr>
        <w:t>"a lot"</w:t>
      </w:r>
      <w:r w:rsidRPr="00A8615F">
        <w:rPr>
          <w:rStyle w:val="StyleUnderline"/>
        </w:rPr>
        <w:t xml:space="preserve">, adding: "He understands that it may be </w:t>
      </w:r>
      <w:r w:rsidRPr="00A8615F">
        <w:rPr>
          <w:rStyle w:val="Emphasis"/>
        </w:rPr>
        <w:t>coming</w:t>
      </w:r>
      <w:r w:rsidRPr="00A8615F">
        <w:rPr>
          <w:rStyle w:val="StyleUnderline"/>
        </w:rPr>
        <w:t>".</w:t>
      </w:r>
    </w:p>
    <w:p w14:paraId="2AFEBFDE" w14:textId="77777777" w:rsidR="00E01026" w:rsidRDefault="00E01026" w:rsidP="00E01026">
      <w:pPr>
        <w:rPr>
          <w:rStyle w:val="StyleUnderline"/>
        </w:rPr>
      </w:pPr>
    </w:p>
    <w:p w14:paraId="0A13713B" w14:textId="77777777" w:rsidR="00E01026" w:rsidRDefault="00E01026" w:rsidP="00E01026">
      <w:pPr>
        <w:pStyle w:val="Heading4"/>
      </w:pPr>
      <w:r>
        <w:t xml:space="preserve">Russia </w:t>
      </w:r>
      <w:r w:rsidRPr="004F2163">
        <w:rPr>
          <w:u w:val="single"/>
        </w:rPr>
        <w:t>seizes</w:t>
      </w:r>
      <w:r>
        <w:t xml:space="preserve"> on a lack of sanctions to beat Ukraine.</w:t>
      </w:r>
    </w:p>
    <w:p w14:paraId="26EBA626" w14:textId="77777777" w:rsidR="00E01026" w:rsidRPr="004F2163" w:rsidRDefault="00E01026" w:rsidP="00E01026">
      <w:r w:rsidRPr="004F2163">
        <w:rPr>
          <w:rStyle w:val="Style13ptBold"/>
        </w:rPr>
        <w:t>Krolik 7/2</w:t>
      </w:r>
      <w:r>
        <w:t xml:space="preserve"> — Aaron Krolik, reporter at the New York Times, 2025 (“Lack of New U.S. Sanctions Allows Restricted Goods and Funds Into Russia,” The New York Times, July 2</w:t>
      </w:r>
      <w:r w:rsidRPr="004F2163">
        <w:rPr>
          <w:vertAlign w:val="superscript"/>
        </w:rPr>
        <w:t>nd</w:t>
      </w:r>
      <w:r>
        <w:t>, Available Online at https://www.nytimes.com/2025/07/02/us/politics/trump-russia-sanctions.html, Accessed 07-06-2025)//Lane</w:t>
      </w:r>
    </w:p>
    <w:p w14:paraId="3951BEBF" w14:textId="77777777" w:rsidR="00E01026" w:rsidRPr="004F2163" w:rsidRDefault="00E01026" w:rsidP="00E01026">
      <w:pPr>
        <w:rPr>
          <w:rStyle w:val="StyleUnderline"/>
        </w:rPr>
      </w:pPr>
      <w:r>
        <w:t xml:space="preserve">Since the start of the year, </w:t>
      </w:r>
      <w:r w:rsidRPr="004F2163">
        <w:rPr>
          <w:rStyle w:val="StyleUnderline"/>
        </w:rPr>
        <w:t xml:space="preserve">Russia has </w:t>
      </w:r>
      <w:r w:rsidRPr="004F2163">
        <w:rPr>
          <w:rStyle w:val="Emphasis"/>
        </w:rPr>
        <w:t>intensified</w:t>
      </w:r>
      <w:r w:rsidRPr="004F2163">
        <w:rPr>
          <w:rStyle w:val="StyleUnderline"/>
        </w:rPr>
        <w:t xml:space="preserve"> its campaign in </w:t>
      </w:r>
      <w:r w:rsidRPr="004F2163">
        <w:rPr>
          <w:rStyle w:val="Emphasis"/>
        </w:rPr>
        <w:t>Ukraine</w:t>
      </w:r>
      <w:r>
        <w:t xml:space="preserve">, </w:t>
      </w:r>
      <w:r w:rsidRPr="004F2163">
        <w:rPr>
          <w:rStyle w:val="StyleUnderline"/>
        </w:rPr>
        <w:t xml:space="preserve">launching </w:t>
      </w:r>
      <w:r w:rsidRPr="004F2163">
        <w:rPr>
          <w:rStyle w:val="Emphasis"/>
        </w:rPr>
        <w:t>waves</w:t>
      </w:r>
      <w:r w:rsidRPr="004F2163">
        <w:rPr>
          <w:rStyle w:val="StyleUnderline"/>
        </w:rPr>
        <w:t xml:space="preserve"> of drone and missile attacks that have left </w:t>
      </w:r>
      <w:r w:rsidRPr="004F2163">
        <w:rPr>
          <w:rStyle w:val="Emphasis"/>
        </w:rPr>
        <w:t>scores dead</w:t>
      </w:r>
      <w:r w:rsidRPr="004F2163">
        <w:rPr>
          <w:rStyle w:val="StyleUnderline"/>
        </w:rPr>
        <w:t xml:space="preserve"> and </w:t>
      </w:r>
      <w:r w:rsidRPr="004F2163">
        <w:rPr>
          <w:rStyle w:val="Emphasis"/>
        </w:rPr>
        <w:t>widespread damage</w:t>
      </w:r>
      <w:r w:rsidRPr="004F2163">
        <w:rPr>
          <w:rStyle w:val="StyleUnderline"/>
        </w:rPr>
        <w:t xml:space="preserve"> to civilian infrastructure</w:t>
      </w:r>
      <w:r>
        <w:t xml:space="preserve">. Analysts say </w:t>
      </w:r>
      <w:r w:rsidRPr="004F2163">
        <w:rPr>
          <w:rStyle w:val="StyleUnderline"/>
        </w:rPr>
        <w:t xml:space="preserve">the Kremlin has been quick to </w:t>
      </w:r>
      <w:r w:rsidRPr="004F2163">
        <w:rPr>
          <w:rStyle w:val="Emphasis"/>
        </w:rPr>
        <w:t>seize</w:t>
      </w:r>
      <w:r w:rsidRPr="004F2163">
        <w:rPr>
          <w:rStyle w:val="StyleUnderline"/>
        </w:rPr>
        <w:t xml:space="preserve"> on</w:t>
      </w:r>
      <w:r>
        <w:t xml:space="preserve"> growing </w:t>
      </w:r>
      <w:r w:rsidRPr="004F2163">
        <w:rPr>
          <w:rStyle w:val="StyleUnderline"/>
        </w:rPr>
        <w:t xml:space="preserve">American </w:t>
      </w:r>
      <w:r w:rsidRPr="004F2163">
        <w:rPr>
          <w:rStyle w:val="Emphasis"/>
        </w:rPr>
        <w:t>disengagement</w:t>
      </w:r>
      <w:r w:rsidRPr="004F2163">
        <w:rPr>
          <w:rStyle w:val="StyleUnderline"/>
        </w:rPr>
        <w:t xml:space="preserve"> to press its advantage on the </w:t>
      </w:r>
      <w:r w:rsidRPr="004F2163">
        <w:rPr>
          <w:rStyle w:val="Emphasis"/>
        </w:rPr>
        <w:t>battlefield</w:t>
      </w:r>
      <w:r w:rsidRPr="004F2163">
        <w:rPr>
          <w:rStyle w:val="StyleUnderline"/>
        </w:rPr>
        <w:t>.</w:t>
      </w:r>
    </w:p>
    <w:p w14:paraId="100F6F0B" w14:textId="77777777" w:rsidR="00E01026" w:rsidRDefault="00E01026" w:rsidP="00E01026">
      <w:r>
        <w:t xml:space="preserve">Mr. Trump’s </w:t>
      </w:r>
      <w:r w:rsidRPr="004F2163">
        <w:rPr>
          <w:rStyle w:val="StyleUnderline"/>
        </w:rPr>
        <w:t>relative inaction</w:t>
      </w:r>
      <w:r>
        <w:t xml:space="preserve"> </w:t>
      </w:r>
      <w:r w:rsidRPr="004F2163">
        <w:rPr>
          <w:rStyle w:val="StyleUnderline"/>
        </w:rPr>
        <w:t xml:space="preserve">has drawn criticism from both Republican and Democratic </w:t>
      </w:r>
      <w:r w:rsidRPr="004F2163">
        <w:rPr>
          <w:rStyle w:val="Emphasis"/>
        </w:rPr>
        <w:t>lawmakers</w:t>
      </w:r>
      <w:r>
        <w:t xml:space="preserve">, </w:t>
      </w:r>
      <w:r w:rsidRPr="004F2163">
        <w:rPr>
          <w:rStyle w:val="StyleUnderline"/>
        </w:rPr>
        <w:t>who argue</w:t>
      </w:r>
      <w:r>
        <w:t xml:space="preserve"> that the administration is </w:t>
      </w:r>
      <w:r w:rsidRPr="004F2163">
        <w:rPr>
          <w:rStyle w:val="Emphasis"/>
        </w:rPr>
        <w:t>undermining</w:t>
      </w:r>
      <w:r w:rsidRPr="004F2163">
        <w:rPr>
          <w:rStyle w:val="StyleUnderline"/>
        </w:rPr>
        <w:t xml:space="preserve"> the Western effort to confront </w:t>
      </w:r>
      <w:r w:rsidRPr="004F2163">
        <w:rPr>
          <w:rStyle w:val="Emphasis"/>
        </w:rPr>
        <w:t>Russian</w:t>
      </w:r>
      <w:r w:rsidRPr="004F2163">
        <w:rPr>
          <w:rStyle w:val="StyleUnderline"/>
        </w:rPr>
        <w:t xml:space="preserve"> aggression.</w:t>
      </w:r>
    </w:p>
    <w:p w14:paraId="3B23C1AD" w14:textId="77777777" w:rsidR="00E01026" w:rsidRDefault="00E01026" w:rsidP="00E01026"/>
    <w:p w14:paraId="65C9EB07" w14:textId="77777777" w:rsidR="00E01026" w:rsidRDefault="00E01026" w:rsidP="00E01026">
      <w:pPr>
        <w:pStyle w:val="Heading4"/>
      </w:pPr>
      <w:r w:rsidRPr="00582207">
        <w:rPr>
          <w:u w:val="single"/>
        </w:rPr>
        <w:t>Absent evasion</w:t>
      </w:r>
      <w:r>
        <w:t>, sanctions stop the Ukraine war.</w:t>
      </w:r>
    </w:p>
    <w:p w14:paraId="0E4A5BF0" w14:textId="77777777" w:rsidR="00E01026" w:rsidRPr="00582207" w:rsidRDefault="00E01026" w:rsidP="00E01026">
      <w:proofErr w:type="spellStart"/>
      <w:r w:rsidRPr="00582207">
        <w:rPr>
          <w:rStyle w:val="Style13ptBold"/>
        </w:rPr>
        <w:t>Szyszczak</w:t>
      </w:r>
      <w:proofErr w:type="spellEnd"/>
      <w:r w:rsidRPr="00582207">
        <w:rPr>
          <w:rStyle w:val="Style13ptBold"/>
        </w:rPr>
        <w:t xml:space="preserve"> 25</w:t>
      </w:r>
      <w:r>
        <w:t xml:space="preserve"> — Erika </w:t>
      </w:r>
      <w:proofErr w:type="spellStart"/>
      <w:r>
        <w:t>Szyszczak</w:t>
      </w:r>
      <w:proofErr w:type="spellEnd"/>
      <w:r>
        <w:t>, Emeritus Professor of Law at the University of Sussex, 2025 (“Sanctions effectiveness: what lessons three years into the war on Ukraine?,” Economics Observatory, February 19</w:t>
      </w:r>
      <w:r w:rsidRPr="00582207">
        <w:rPr>
          <w:vertAlign w:val="superscript"/>
        </w:rPr>
        <w:t>th</w:t>
      </w:r>
      <w:r>
        <w:t>, Available Online at https://economicsobservatory.com/sanctions-effectiveness-what-lessons-three-years-into-the-war-on-ukraine, Accessed 07-06-2025)//Lane</w:t>
      </w:r>
    </w:p>
    <w:p w14:paraId="55B5CB58" w14:textId="77777777" w:rsidR="00E01026" w:rsidRDefault="00E01026" w:rsidP="00E01026">
      <w:r w:rsidRPr="00582207">
        <w:rPr>
          <w:rStyle w:val="StyleUnderline"/>
        </w:rPr>
        <w:t xml:space="preserve">Western countries imposed </w:t>
      </w:r>
      <w:r w:rsidRPr="00582207">
        <w:rPr>
          <w:rStyle w:val="Emphasis"/>
        </w:rPr>
        <w:t>extensive sanctions</w:t>
      </w:r>
      <w:r w:rsidRPr="00582207">
        <w:rPr>
          <w:rStyle w:val="StyleUnderline"/>
        </w:rPr>
        <w:t xml:space="preserve"> on Russia after the invasion of Ukraine in February 2022</w:t>
      </w:r>
      <w:r>
        <w:t xml:space="preserve">. But </w:t>
      </w:r>
      <w:r w:rsidRPr="00582207">
        <w:rPr>
          <w:rStyle w:val="StyleUnderline"/>
        </w:rPr>
        <w:t>the measures</w:t>
      </w:r>
      <w:r>
        <w:t xml:space="preserve"> were unilateral and piecemeal – and while they </w:t>
      </w:r>
      <w:r w:rsidRPr="00582207">
        <w:rPr>
          <w:rStyle w:val="StyleUnderline"/>
        </w:rPr>
        <w:t xml:space="preserve">have been </w:t>
      </w:r>
      <w:r w:rsidRPr="00582207">
        <w:rPr>
          <w:rStyle w:val="Emphasis"/>
        </w:rPr>
        <w:t>effective</w:t>
      </w:r>
      <w:r w:rsidRPr="00582207">
        <w:rPr>
          <w:rStyle w:val="StyleUnderline"/>
        </w:rPr>
        <w:t xml:space="preserve"> in disrupting the Russian economy, </w:t>
      </w:r>
      <w:r w:rsidRPr="00582207">
        <w:rPr>
          <w:rStyle w:val="Emphasis"/>
        </w:rPr>
        <w:t>evasion</w:t>
      </w:r>
      <w:r>
        <w:t xml:space="preserve"> and ‘trade deflection’ through third countries </w:t>
      </w:r>
      <w:r w:rsidRPr="00582207">
        <w:rPr>
          <w:rStyle w:val="Emphasis"/>
        </w:rPr>
        <w:t>limits</w:t>
      </w:r>
      <w:r w:rsidRPr="00582207">
        <w:rPr>
          <w:rStyle w:val="StyleUnderline"/>
        </w:rPr>
        <w:t xml:space="preserve"> their impact</w:t>
      </w:r>
      <w:r>
        <w:t>.</w:t>
      </w:r>
    </w:p>
    <w:p w14:paraId="3A46E1E9" w14:textId="77777777" w:rsidR="00E01026" w:rsidRDefault="00E01026" w:rsidP="00E01026">
      <w:r>
        <w:t>On 24 February 2022, Russia launched its full-scale invasion of Ukraine. The response by the West – including Australia, Canada, the European Union (EU), Japan, the UK and the United States – was to impose an unprecedented raft of far-reaching unilateral sanctions against President Putin’s regime (see Figure 1).</w:t>
      </w:r>
    </w:p>
    <w:p w14:paraId="4C55738C" w14:textId="77777777" w:rsidR="00E01026" w:rsidRDefault="00E01026" w:rsidP="00E01026">
      <w:r>
        <w:t>These included restrictions on Russia’s financial sector (including its central bank); the removal of Russia from SWIFT interbank transactions; and new rules on goods and services in strategic sectors of the Russian economy (such as aviation, energy and shipping). Also announced were sanctions on a wide circle of designated individuals, including those close to Putin; those facilitating the military action (such as the Wagner Group); soldiers and officials in occupied Ukrainian territory; and oligarchs with assets in Western countries deemed to be associated with Putin or with interests in critical sectors (EU Commission, 2024).</w:t>
      </w:r>
    </w:p>
    <w:p w14:paraId="053E9BC7" w14:textId="77777777" w:rsidR="00E01026" w:rsidRDefault="00E01026" w:rsidP="00E01026">
      <w:r>
        <w:t xml:space="preserve">The 2022 round of sanctions built on measures first introduced in 2014 (in response to Russia’s annexation of Crimea and </w:t>
      </w:r>
      <w:proofErr w:type="spellStart"/>
      <w:r>
        <w:t>neighbouring</w:t>
      </w:r>
      <w:proofErr w:type="spellEnd"/>
      <w:r>
        <w:t xml:space="preserve"> areas). Subsequent policies have been brought in to address the evasion of sanctions, extending their reach to ‘enablers’ of the war based outside Russia and to the individuals committing war crimes and breaches of human rights in occupied Ukrainian territory.</w:t>
      </w:r>
    </w:p>
    <w:p w14:paraId="4DEAD392" w14:textId="77777777" w:rsidR="00E01026" w:rsidRDefault="00E01026" w:rsidP="00E01026">
      <w:r>
        <w:t>To gain an understanding of the wide effect of the sanctions, there is an EU sanctions tracker, a United States tracker and a searchable database maintained by the US Office of Foreign Assets Control (OFAC). The UK has also published a list of people sanctioned under the 2018 Anti-Money Laundering Act, and there are regular updates on measures taken to curb Russian aggression (UK government, 2025).</w:t>
      </w:r>
    </w:p>
    <w:p w14:paraId="44C35D4F" w14:textId="77777777" w:rsidR="00E01026" w:rsidRDefault="00E01026" w:rsidP="00E01026">
      <w:r w:rsidRPr="00582207">
        <w:rPr>
          <w:rStyle w:val="StyleUnderline"/>
        </w:rPr>
        <w:t>There are</w:t>
      </w:r>
      <w:r>
        <w:t xml:space="preserve">, of course, some </w:t>
      </w:r>
      <w:r w:rsidRPr="00582207">
        <w:rPr>
          <w:rStyle w:val="Emphasis"/>
        </w:rPr>
        <w:t>gaps</w:t>
      </w:r>
      <w:r>
        <w:t xml:space="preserve"> </w:t>
      </w:r>
      <w:r w:rsidRPr="00582207">
        <w:rPr>
          <w:rStyle w:val="StyleUnderline"/>
        </w:rPr>
        <w:t xml:space="preserve">in the </w:t>
      </w:r>
      <w:r w:rsidRPr="00582207">
        <w:rPr>
          <w:rStyle w:val="Emphasis"/>
        </w:rPr>
        <w:t>sanctions regime</w:t>
      </w:r>
      <w:r>
        <w:t xml:space="preserve">, and </w:t>
      </w:r>
      <w:r w:rsidRPr="00582207">
        <w:rPr>
          <w:rStyle w:val="StyleUnderline"/>
        </w:rPr>
        <w:t xml:space="preserve">to some extent Russia has managed to </w:t>
      </w:r>
      <w:r w:rsidRPr="00582207">
        <w:rPr>
          <w:rStyle w:val="Emphasis"/>
        </w:rPr>
        <w:t>evade</w:t>
      </w:r>
      <w:r w:rsidRPr="00582207">
        <w:rPr>
          <w:rStyle w:val="StyleUnderline"/>
        </w:rPr>
        <w:t xml:space="preserve"> their full </w:t>
      </w:r>
      <w:r w:rsidRPr="00582207">
        <w:rPr>
          <w:rStyle w:val="Emphasis"/>
        </w:rPr>
        <w:t>effects</w:t>
      </w:r>
      <w:r w:rsidRPr="00582207">
        <w:rPr>
          <w:rStyle w:val="StyleUnderline"/>
        </w:rPr>
        <w:t>.</w:t>
      </w:r>
      <w:r>
        <w:t xml:space="preserve"> For example, the Kremlin has replaced pipeline exports of oil to Western Europe with tanker-shipped oil to other countries through a ‘shadow fleet’.</w:t>
      </w:r>
    </w:p>
    <w:p w14:paraId="15DF6E4D" w14:textId="77777777" w:rsidR="00E01026" w:rsidRDefault="00E01026" w:rsidP="00E01026">
      <w:r>
        <w:t xml:space="preserve">That being said, </w:t>
      </w:r>
      <w:r w:rsidRPr="00582207">
        <w:rPr>
          <w:rStyle w:val="StyleUnderline"/>
        </w:rPr>
        <w:t xml:space="preserve">the effect of Western </w:t>
      </w:r>
      <w:r w:rsidRPr="00582207">
        <w:rPr>
          <w:rStyle w:val="Emphasis"/>
        </w:rPr>
        <w:t>sanctions</w:t>
      </w:r>
      <w:r w:rsidRPr="00582207">
        <w:rPr>
          <w:rStyle w:val="StyleUnderline"/>
        </w:rPr>
        <w:t xml:space="preserve"> on both Russia’s </w:t>
      </w:r>
      <w:r w:rsidRPr="00582207">
        <w:rPr>
          <w:rStyle w:val="Emphasis"/>
        </w:rPr>
        <w:t>GDP</w:t>
      </w:r>
      <w:r w:rsidRPr="00582207">
        <w:rPr>
          <w:rStyle w:val="StyleUnderline"/>
        </w:rPr>
        <w:t xml:space="preserve"> and levels of personal disposable </w:t>
      </w:r>
      <w:r w:rsidRPr="00582207">
        <w:rPr>
          <w:rStyle w:val="Emphasis"/>
        </w:rPr>
        <w:t>income</w:t>
      </w:r>
      <w:r w:rsidRPr="00582207">
        <w:rPr>
          <w:rStyle w:val="StyleUnderline"/>
        </w:rPr>
        <w:t xml:space="preserve"> has been </w:t>
      </w:r>
      <w:r w:rsidRPr="00582207">
        <w:rPr>
          <w:rStyle w:val="Emphasis"/>
        </w:rPr>
        <w:t>considerable</w:t>
      </w:r>
      <w:r>
        <w:t xml:space="preserve"> (IMF, 2025). After three years of war, </w:t>
      </w:r>
      <w:r w:rsidRPr="00582207">
        <w:rPr>
          <w:rStyle w:val="StyleUnderline"/>
        </w:rPr>
        <w:t xml:space="preserve">Russian GDP is now </w:t>
      </w:r>
      <w:r w:rsidRPr="00582207">
        <w:rPr>
          <w:rStyle w:val="Emphasis"/>
        </w:rPr>
        <w:t>10-12%</w:t>
      </w:r>
      <w:r w:rsidRPr="00582207">
        <w:rPr>
          <w:rStyle w:val="StyleUnderline"/>
        </w:rPr>
        <w:t xml:space="preserve"> below pre-invasion </w:t>
      </w:r>
      <w:r w:rsidRPr="00582207">
        <w:rPr>
          <w:rStyle w:val="Emphasis"/>
        </w:rPr>
        <w:t>trends</w:t>
      </w:r>
      <w:r>
        <w:t>. Personal disposable income is 20-25% below where it would have been without the conflict (Disney, 2023; Korhonen, 2023).</w:t>
      </w:r>
    </w:p>
    <w:p w14:paraId="37974834" w14:textId="77777777" w:rsidR="00E01026" w:rsidRPr="00582207" w:rsidRDefault="00E01026" w:rsidP="00E01026">
      <w:pPr>
        <w:rPr>
          <w:rStyle w:val="StyleUnderline"/>
        </w:rPr>
      </w:pPr>
      <w:r>
        <w:t xml:space="preserve">With both inflation and domestic interest rates in Russia currently running at over 20% – as well as the loss of foreign exchange reserves, bankruptcies rising in domestic businesses and real estate, and increasing difficulties in interbank and state bank transactions – </w:t>
      </w:r>
      <w:r w:rsidRPr="00582207">
        <w:rPr>
          <w:rStyle w:val="StyleUnderline"/>
        </w:rPr>
        <w:t xml:space="preserve">Russia’s economy looks </w:t>
      </w:r>
      <w:r w:rsidRPr="00582207">
        <w:rPr>
          <w:rStyle w:val="Emphasis"/>
        </w:rPr>
        <w:t>increasingly weak</w:t>
      </w:r>
      <w:r>
        <w:t xml:space="preserve">. </w:t>
      </w:r>
      <w:r w:rsidRPr="00582207">
        <w:rPr>
          <w:rStyle w:val="StyleUnderline"/>
        </w:rPr>
        <w:t xml:space="preserve">All this is happening against the backdrop of a </w:t>
      </w:r>
      <w:r w:rsidRPr="00582207">
        <w:rPr>
          <w:rStyle w:val="Emphasis"/>
        </w:rPr>
        <w:t>rapid expansion</w:t>
      </w:r>
      <w:r w:rsidRPr="00582207">
        <w:rPr>
          <w:rStyle w:val="StyleUnderline"/>
        </w:rPr>
        <w:t xml:space="preserve"> of Russia’s war economy at the expense of both private sector spending and other public sector activity.</w:t>
      </w:r>
    </w:p>
    <w:p w14:paraId="41B9D0A0" w14:textId="77777777" w:rsidR="00E01026" w:rsidRDefault="00E01026" w:rsidP="00E01026">
      <w:r>
        <w:t>Three years on, what questions remain about the use of sanctions?</w:t>
      </w:r>
    </w:p>
    <w:p w14:paraId="10856CE2" w14:textId="77777777" w:rsidR="00E01026" w:rsidRPr="00582207" w:rsidRDefault="00E01026" w:rsidP="00E01026">
      <w:pPr>
        <w:rPr>
          <w:rStyle w:val="StyleUnderline"/>
        </w:rPr>
      </w:pPr>
      <w:r w:rsidRPr="00582207">
        <w:rPr>
          <w:rStyle w:val="StyleUnderline"/>
        </w:rPr>
        <w:t xml:space="preserve">The aim of the sanctions against Russia has </w:t>
      </w:r>
      <w:r w:rsidRPr="00582207">
        <w:rPr>
          <w:rStyle w:val="Emphasis"/>
        </w:rPr>
        <w:t>two dimensions</w:t>
      </w:r>
      <w:r>
        <w:t xml:space="preserve">. The first is economic: </w:t>
      </w:r>
      <w:r w:rsidRPr="00582207">
        <w:rPr>
          <w:rStyle w:val="StyleUnderline"/>
        </w:rPr>
        <w:t>to disrupt</w:t>
      </w:r>
      <w:r>
        <w:t xml:space="preserve"> trade and [</w:t>
      </w:r>
      <w:r w:rsidRPr="00582207">
        <w:rPr>
          <w:strike/>
        </w:rPr>
        <w:t>cripple</w:t>
      </w:r>
      <w:r>
        <w:t xml:space="preserve">] </w:t>
      </w:r>
      <w:r w:rsidRPr="00582207">
        <w:rPr>
          <w:rStyle w:val="Emphasis"/>
        </w:rPr>
        <w:t>the Russian economy</w:t>
      </w:r>
      <w:r>
        <w:t xml:space="preserve"> (that is, reduce its GDP). </w:t>
      </w:r>
      <w:r w:rsidRPr="00582207">
        <w:rPr>
          <w:rStyle w:val="StyleUnderline"/>
        </w:rPr>
        <w:t>The second is</w:t>
      </w:r>
      <w:r>
        <w:t xml:space="preserve"> political: </w:t>
      </w:r>
      <w:r w:rsidRPr="00582207">
        <w:rPr>
          <w:rStyle w:val="Emphasis"/>
        </w:rPr>
        <w:t>supporting</w:t>
      </w:r>
      <w:r w:rsidRPr="00582207">
        <w:rPr>
          <w:rStyle w:val="StyleUnderline"/>
        </w:rPr>
        <w:t xml:space="preserve"> Ukraine and </w:t>
      </w:r>
      <w:r w:rsidRPr="00582207">
        <w:rPr>
          <w:rStyle w:val="Emphasis"/>
        </w:rPr>
        <w:t>coercing</w:t>
      </w:r>
      <w:r w:rsidRPr="00582207">
        <w:rPr>
          <w:rStyle w:val="StyleUnderline"/>
        </w:rPr>
        <w:t xml:space="preserve"> Putin into bringing an </w:t>
      </w:r>
      <w:r w:rsidRPr="00582207">
        <w:rPr>
          <w:rStyle w:val="Emphasis"/>
        </w:rPr>
        <w:t>end</w:t>
      </w:r>
      <w:r w:rsidRPr="00582207">
        <w:rPr>
          <w:rStyle w:val="StyleUnderline"/>
        </w:rPr>
        <w:t xml:space="preserve"> to the war.</w:t>
      </w:r>
    </w:p>
    <w:p w14:paraId="69AEDD03" w14:textId="77777777" w:rsidR="00E01026" w:rsidRDefault="00E01026" w:rsidP="00E01026"/>
    <w:p w14:paraId="588BEED4" w14:textId="77777777" w:rsidR="00E01026" w:rsidRDefault="00E01026" w:rsidP="00E01026">
      <w:pPr>
        <w:pStyle w:val="Heading2"/>
      </w:pPr>
      <w:r>
        <w:t>Adv 2</w:t>
      </w:r>
    </w:p>
    <w:p w14:paraId="791D1907" w14:textId="2B5D2183" w:rsidR="00E01026" w:rsidRDefault="00E01026" w:rsidP="00E01026">
      <w:pPr>
        <w:pStyle w:val="Heading3"/>
      </w:pPr>
      <w:r>
        <w:t>2AC – AT: Chinese Dependence Good</w:t>
      </w:r>
    </w:p>
    <w:p w14:paraId="24EF1AA6" w14:textId="77777777" w:rsidR="00E01026" w:rsidRDefault="00E01026" w:rsidP="00E01026">
      <w:pPr>
        <w:pStyle w:val="Heading4"/>
      </w:pPr>
      <w:r>
        <w:t>Dependence bad</w:t>
      </w:r>
    </w:p>
    <w:p w14:paraId="7C47E502" w14:textId="59CEB5E7" w:rsidR="00E01026" w:rsidRPr="00E01026" w:rsidRDefault="00E01026" w:rsidP="00E01026">
      <w:r>
        <w:rPr>
          <w:rStyle w:val="Style13ptBold"/>
        </w:rPr>
        <w:t xml:space="preserve">Schmid </w:t>
      </w:r>
      <w:r w:rsidRPr="00DD7561">
        <w:rPr>
          <w:rStyle w:val="Style13ptBold"/>
        </w:rPr>
        <w:t>’</w:t>
      </w:r>
      <w:r>
        <w:rPr>
          <w:rStyle w:val="Style13ptBold"/>
        </w:rPr>
        <w:t>19</w:t>
      </w:r>
      <w:r>
        <w:t xml:space="preserve"> (Marc Schmid, </w:t>
      </w:r>
      <w:r w:rsidRPr="00880FB8">
        <w:t>Doctorate at the Faculty of Science</w:t>
      </w:r>
      <w:r>
        <w:t xml:space="preserve">, Senior Bioinformatician/Statistician </w:t>
      </w:r>
      <w:proofErr w:type="spellStart"/>
      <w:r>
        <w:t>MWSchmid</w:t>
      </w:r>
      <w:proofErr w:type="spellEnd"/>
      <w:r>
        <w:t xml:space="preserve"> GmbH Bioinformatics and Scientific Services. </w:t>
      </w:r>
      <w:r w:rsidRPr="00DD7561">
        <w:t>October 2019, "</w:t>
      </w:r>
      <w:r w:rsidRPr="00880FB8">
        <w:t xml:space="preserve"> Mitigating supply risks through involvement in rare earth projects: Japan's strategies and what the US can learn</w:t>
      </w:r>
      <w:r w:rsidRPr="00DD7561">
        <w:t xml:space="preserve">," </w:t>
      </w:r>
      <w:r>
        <w:t xml:space="preserve">Science Direct, </w:t>
      </w:r>
      <w:r w:rsidRPr="00880FB8">
        <w:t>https://www.sciencedirect.com/science/article/abs/pii/S0301420719301667</w:t>
      </w:r>
      <w:r>
        <w:t>); LF</w:t>
      </w:r>
    </w:p>
    <w:p w14:paraId="6D2978FB" w14:textId="77777777" w:rsidR="00E01026" w:rsidRPr="00617E91" w:rsidRDefault="00E01026" w:rsidP="00E01026">
      <w:pPr>
        <w:rPr>
          <w:sz w:val="16"/>
        </w:rPr>
      </w:pPr>
      <w:r w:rsidRPr="00DF5F01">
        <w:rPr>
          <w:u w:val="single"/>
        </w:rPr>
        <w:t>Rare Earth Elements (REE) are crucial for future technologies. However, their production is concentrated in China and this country's dominant market position leads to recurring supply risks.</w:t>
      </w:r>
      <w:r w:rsidRPr="00617E91">
        <w:rPr>
          <w:sz w:val="16"/>
        </w:rPr>
        <w:t xml:space="preserve"> </w:t>
      </w:r>
      <w:r w:rsidRPr="00DF5F01">
        <w:rPr>
          <w:u w:val="single"/>
        </w:rPr>
        <w:t>Japan was affected by supply disruptions a decade ago.</w:t>
      </w:r>
      <w:r w:rsidRPr="00617E91">
        <w:rPr>
          <w:sz w:val="16"/>
        </w:rPr>
        <w:t xml:space="preserve"> Since then, Japan has been actively trying to secure its supply through rare earth (RE) mine projects outside of China in order to reduce its dependence on China. Based on an analysis of market developments and the activities of Japan in recent years, lessons learned are applied to the US, which is currently facing similar uncertainties. Conclusions lead us to question whether supporting new RE mine projects is the best strategy for the US to mitigate potential supply disruptions. Introduction Criticality of certain raw materials has attracted considerable attention during recent years. Special focus has been put on rare earth elements (REEs). Their </w:t>
      </w:r>
      <w:r w:rsidRPr="00DF5F01">
        <w:rPr>
          <w:u w:val="single"/>
        </w:rPr>
        <w:t xml:space="preserve">different applications make rare earths (RE) crucial for the production of renewable energy, energy efficient lighting and electric mobility on the path to a green, low-carbon world economy. </w:t>
      </w:r>
      <w:r w:rsidRPr="00617E91">
        <w:rPr>
          <w:sz w:val="16"/>
        </w:rPr>
        <w:t xml:space="preserve">The increasing demand for RE over the last three decades – </w:t>
      </w:r>
      <w:r w:rsidRPr="00DF5F01">
        <w:rPr>
          <w:u w:val="single"/>
        </w:rPr>
        <w:t xml:space="preserve">RE became more and more important from the end of the 1980s on </w:t>
      </w:r>
      <w:r w:rsidRPr="00617E91">
        <w:rPr>
          <w:sz w:val="16"/>
        </w:rPr>
        <w:t xml:space="preserve">– is expected to continue. This demand may accelerate as the relevance of RE was once more acknowledged by resolutions reached at the UN Climate Change Conference in Paris in 2015, which will consequently lead to a necessary shift from CO2 emitting technologies to carbon-neutral alternatives. Most technologies needed for this transformation rely on RE (Alonso et al., 2012; de Koning et al., 2018; </w:t>
      </w:r>
      <w:proofErr w:type="spellStart"/>
      <w:r w:rsidRPr="00617E91">
        <w:rPr>
          <w:sz w:val="16"/>
        </w:rPr>
        <w:t>Hoenderdaal</w:t>
      </w:r>
      <w:proofErr w:type="spellEnd"/>
      <w:r w:rsidRPr="00617E91">
        <w:rPr>
          <w:sz w:val="16"/>
        </w:rPr>
        <w:t xml:space="preserve"> et al., 2013). Their </w:t>
      </w:r>
      <w:r w:rsidRPr="00FA7041">
        <w:rPr>
          <w:u w:val="single"/>
        </w:rPr>
        <w:t xml:space="preserve">increasing relevance, however, also highlights existing </w:t>
      </w:r>
      <w:r w:rsidRPr="00FA7041">
        <w:rPr>
          <w:rStyle w:val="Emphasis"/>
        </w:rPr>
        <w:t>supply risks</w:t>
      </w:r>
      <w:r w:rsidRPr="00FA7041">
        <w:rPr>
          <w:u w:val="single"/>
        </w:rPr>
        <w:t xml:space="preserve">, as their production is </w:t>
      </w:r>
      <w:r w:rsidRPr="00FA7041">
        <w:rPr>
          <w:rStyle w:val="Emphasis"/>
        </w:rPr>
        <w:t>concentrated</w:t>
      </w:r>
      <w:r w:rsidRPr="00FA7041">
        <w:rPr>
          <w:u w:val="single"/>
        </w:rPr>
        <w:t xml:space="preserve"> in </w:t>
      </w:r>
      <w:r w:rsidRPr="00FA7041">
        <w:rPr>
          <w:rStyle w:val="Emphasis"/>
        </w:rPr>
        <w:t>few countries</w:t>
      </w:r>
      <w:r w:rsidRPr="00617E91">
        <w:rPr>
          <w:sz w:val="16"/>
        </w:rPr>
        <w:t xml:space="preserve"> (</w:t>
      </w:r>
      <w:proofErr w:type="spellStart"/>
      <w:r w:rsidRPr="00617E91">
        <w:rPr>
          <w:sz w:val="16"/>
        </w:rPr>
        <w:t>Mancheri</w:t>
      </w:r>
      <w:proofErr w:type="spellEnd"/>
      <w:r w:rsidRPr="00617E91">
        <w:rPr>
          <w:sz w:val="16"/>
        </w:rPr>
        <w:t xml:space="preserve"> et al., 2019; Nassar et al., 2015). </w:t>
      </w:r>
      <w:r w:rsidRPr="00FA7041">
        <w:rPr>
          <w:u w:val="single"/>
        </w:rPr>
        <w:t xml:space="preserve">Supply disruptions could </w:t>
      </w:r>
      <w:r w:rsidRPr="00FA7041">
        <w:rPr>
          <w:rStyle w:val="Emphasis"/>
        </w:rPr>
        <w:t>threaten</w:t>
      </w:r>
      <w:r w:rsidRPr="00FA7041">
        <w:rPr>
          <w:u w:val="single"/>
        </w:rPr>
        <w:t xml:space="preserve"> the success of a </w:t>
      </w:r>
      <w:r w:rsidRPr="00FA7041">
        <w:rPr>
          <w:rStyle w:val="Emphasis"/>
        </w:rPr>
        <w:t>sustainable</w:t>
      </w:r>
      <w:r w:rsidRPr="00FA7041">
        <w:rPr>
          <w:u w:val="single"/>
        </w:rPr>
        <w:t xml:space="preserve"> economy</w:t>
      </w:r>
      <w:r w:rsidRPr="00617E91">
        <w:rPr>
          <w:sz w:val="16"/>
        </w:rPr>
        <w:t xml:space="preserve"> (Moss et al., 2013; Rabe et al., 2017; Smith Stegen, 2015). </w:t>
      </w:r>
      <w:r w:rsidRPr="00FA7041">
        <w:rPr>
          <w:u w:val="single"/>
        </w:rPr>
        <w:t xml:space="preserve">This danger has become acute again in the current trade dispute between the US and China </w:t>
      </w:r>
      <w:r w:rsidRPr="00617E91">
        <w:rPr>
          <w:sz w:val="16"/>
        </w:rPr>
        <w:t xml:space="preserve">(Lung and Pi, 2019). </w:t>
      </w:r>
      <w:r w:rsidRPr="00FA7041">
        <w:rPr>
          <w:u w:val="single"/>
        </w:rPr>
        <w:t xml:space="preserve">As the conflict apparently escalates, China seems to be seriously considering </w:t>
      </w:r>
      <w:r w:rsidRPr="00FA7041">
        <w:rPr>
          <w:rStyle w:val="Emphasis"/>
        </w:rPr>
        <w:t>broadening</w:t>
      </w:r>
      <w:r w:rsidRPr="00FA7041">
        <w:rPr>
          <w:u w:val="single"/>
        </w:rPr>
        <w:t xml:space="preserve"> the dispute to include RE, as announced by government officials and reported by state-friendly media</w:t>
      </w:r>
      <w:r w:rsidRPr="00617E91">
        <w:rPr>
          <w:sz w:val="16"/>
        </w:rPr>
        <w:t xml:space="preserve"> (Bodeen, 2019; Global Times, 2019; Hu, 2019). </w:t>
      </w:r>
      <w:r w:rsidRPr="00617E91">
        <w:rPr>
          <w:u w:val="single"/>
        </w:rPr>
        <w:t>China appears to be willing to use its market dominance in rare earth production strategically including using threats to interrupt the supply to the US.</w:t>
      </w:r>
      <w:r w:rsidRPr="00617E91">
        <w:rPr>
          <w:sz w:val="16"/>
        </w:rPr>
        <w:t xml:space="preserve"> Fears of such an escalation were prompted by the recent visit of China's president Xi to the RE magnet manufacturer JL Mag (Zheng, 2019</w:t>
      </w:r>
      <w:r w:rsidRPr="00617E91">
        <w:rPr>
          <w:u w:val="single"/>
        </w:rPr>
        <w:t xml:space="preserve">). As rare earths have become leverage in the conflict between the two world powers, the </w:t>
      </w:r>
      <w:r w:rsidRPr="00617E91">
        <w:rPr>
          <w:rStyle w:val="Emphasis"/>
        </w:rPr>
        <w:t>criticality</w:t>
      </w:r>
      <w:r w:rsidRPr="00617E91">
        <w:rPr>
          <w:u w:val="single"/>
        </w:rPr>
        <w:t xml:space="preserve"> of RE has become an </w:t>
      </w:r>
      <w:r w:rsidRPr="00617E91">
        <w:rPr>
          <w:rStyle w:val="Emphasis"/>
        </w:rPr>
        <w:t>urgent</w:t>
      </w:r>
      <w:r w:rsidRPr="00617E91">
        <w:rPr>
          <w:u w:val="single"/>
        </w:rPr>
        <w:t xml:space="preserve"> problem and supply risks are real again.</w:t>
      </w:r>
      <w:r>
        <w:rPr>
          <w:u w:val="single"/>
        </w:rPr>
        <w:t xml:space="preserve"> </w:t>
      </w:r>
      <w:r w:rsidRPr="00617E91">
        <w:rPr>
          <w:sz w:val="16"/>
        </w:rPr>
        <w:t>The current situation resembles the RE crisis caused by political tensions between China and Japan almost a decade ago. In the years 2010 and 2011</w:t>
      </w:r>
      <w:r w:rsidRPr="00617E91">
        <w:rPr>
          <w:u w:val="single"/>
        </w:rPr>
        <w:t>, China tightened its export restrictions and cut off the supply of RE to Japan, which caused supply disruptions and price explosions</w:t>
      </w:r>
      <w:r w:rsidRPr="00617E91">
        <w:rPr>
          <w:sz w:val="16"/>
        </w:rPr>
        <w:t xml:space="preserve"> (</w:t>
      </w:r>
      <w:proofErr w:type="spellStart"/>
      <w:r w:rsidRPr="00617E91">
        <w:rPr>
          <w:sz w:val="16"/>
        </w:rPr>
        <w:t>Mancheri</w:t>
      </w:r>
      <w:proofErr w:type="spellEnd"/>
      <w:r w:rsidRPr="00617E91">
        <w:rPr>
          <w:sz w:val="16"/>
        </w:rPr>
        <w:t xml:space="preserve">, 2015). </w:t>
      </w:r>
      <w:r w:rsidRPr="00617E91">
        <w:rPr>
          <w:u w:val="single"/>
        </w:rPr>
        <w:t>The resulting RE crisis hit Japan's economy hard and led to new initiatives in order to reduce supply dependence from China.</w:t>
      </w:r>
    </w:p>
    <w:p w14:paraId="0B5622CB" w14:textId="0333E677" w:rsidR="00E01026" w:rsidRDefault="00E01026" w:rsidP="00E01026">
      <w:pPr>
        <w:pStyle w:val="Heading3"/>
      </w:pPr>
      <w:r>
        <w:t>2AC - AT: Trump committed to NATO</w:t>
      </w:r>
    </w:p>
    <w:p w14:paraId="02818F2E" w14:textId="77777777" w:rsidR="00E01026" w:rsidRDefault="00E01026" w:rsidP="00E01026">
      <w:pPr>
        <w:pStyle w:val="Heading4"/>
        <w:rPr>
          <w:rStyle w:val="StyleUnderline"/>
        </w:rPr>
      </w:pPr>
      <w:r>
        <w:t xml:space="preserve">Trump is </w:t>
      </w:r>
      <w:r w:rsidRPr="009F0A53">
        <w:rPr>
          <w:rStyle w:val="StyleUnderline"/>
        </w:rPr>
        <w:t>perceived</w:t>
      </w:r>
      <w:r>
        <w:rPr>
          <w:rStyle w:val="StyleUnderline"/>
        </w:rPr>
        <w:t xml:space="preserve"> as uncommitted to the alliance</w:t>
      </w:r>
    </w:p>
    <w:p w14:paraId="3F5E8B7D" w14:textId="77777777" w:rsidR="00E01026" w:rsidRDefault="00E01026" w:rsidP="00E01026">
      <w:r>
        <w:rPr>
          <w:rStyle w:val="Style13ptBold"/>
        </w:rPr>
        <w:t>Garcia-Navarro 7/5</w:t>
      </w:r>
      <w:r>
        <w:t>(</w:t>
      </w:r>
      <w:r w:rsidRPr="00054F7E">
        <w:t>Lulu Garcia-Navarro</w:t>
      </w:r>
      <w:r>
        <w:t xml:space="preserve"> - </w:t>
      </w:r>
      <w:r w:rsidRPr="00054F7E">
        <w:t xml:space="preserve">Georgetown University’s School of Foreign Service with a focus on Latin America. master’s degree in international journalism from City University in London. </w:t>
      </w:r>
      <w:r>
        <w:t>I</w:t>
      </w:r>
      <w:r w:rsidRPr="00054F7E">
        <w:t xml:space="preserve">nternational correspondent covering conflicts around the world initially for The Associated Press and then NPR. </w:t>
      </w:r>
      <w:r>
        <w:t>W</w:t>
      </w:r>
      <w:r w:rsidRPr="00054F7E">
        <w:t>orked in the Middle East and Latin America</w:t>
      </w:r>
      <w:r>
        <w:t xml:space="preserve">, </w:t>
      </w:r>
      <w:r w:rsidRPr="00054F7E">
        <w:t xml:space="preserve">host for NPR’s “Weekend Edition,” based in Washington. two Peabody Awards, an Edward R. Murrow, four </w:t>
      </w:r>
      <w:proofErr w:type="spellStart"/>
      <w:r w:rsidRPr="00054F7E">
        <w:t>Gracies</w:t>
      </w:r>
      <w:proofErr w:type="spellEnd"/>
      <w:r w:rsidRPr="00054F7E">
        <w:t xml:space="preserve"> and a DuPont. 7-5-2025, "The Head of NATO Thinks President Trump ‘Deserves All the Praise’," </w:t>
      </w:r>
      <w:r>
        <w:t>New York Times</w:t>
      </w:r>
      <w:r w:rsidRPr="00054F7E">
        <w:t xml:space="preserve">, </w:t>
      </w:r>
      <w:hyperlink r:id="rId17" w:history="1">
        <w:r w:rsidRPr="00AF6384">
          <w:rPr>
            <w:rStyle w:val="Hyperlink"/>
          </w:rPr>
          <w:t>https://www.nytimes.com/2025/07/05/magazine/mark-rutte-interview.html</w:t>
        </w:r>
      </w:hyperlink>
      <w:r>
        <w:t>); LF</w:t>
      </w:r>
    </w:p>
    <w:p w14:paraId="291A0199" w14:textId="77777777" w:rsidR="00E01026" w:rsidRPr="00BE128C" w:rsidRDefault="00E01026" w:rsidP="00E01026">
      <w:pPr>
        <w:rPr>
          <w:u w:val="single"/>
        </w:rPr>
      </w:pPr>
      <w:r w:rsidRPr="00054F7E">
        <w:rPr>
          <w:rStyle w:val="StyleUnderline"/>
        </w:rPr>
        <w:t>Trump, however, has long been a NATO skeptic. He has excoriated NATO as a financial drain on the United States, and it was reported that several times during his first term he even privately threatened to withdraw from it. Lately he has demanded that NATO nations pay much more for their own defense and has questioned whether the United States would come to Europe’s aid if Russia invaded a member country.</w:t>
      </w:r>
    </w:p>
    <w:p w14:paraId="65BC0420" w14:textId="77777777" w:rsidR="00E01026" w:rsidRDefault="00E01026" w:rsidP="00E01026">
      <w:r>
        <w:t xml:space="preserve">Mark Rutte is the man who has been tasked with </w:t>
      </w:r>
      <w:r w:rsidRPr="00054F7E">
        <w:rPr>
          <w:rStyle w:val="StyleUnderline"/>
        </w:rPr>
        <w:t>keeping Trump happy while setting up NATO for a new, more dangerous era in which Russia has expansionist ambitions, the United States is seen as less reliable and Europe is woefully underprepared to fight its own battles.</w:t>
      </w:r>
      <w:r>
        <w:t xml:space="preserve"> He became NATO’s secretary general late last year after 14 years of serving as prime minister of the Netherlands, where his longevity as a right-of-center leader earned him the nickname Teflon Mark.</w:t>
      </w:r>
    </w:p>
    <w:p w14:paraId="78F72CA4" w14:textId="4412B6AD" w:rsidR="00E01026" w:rsidRDefault="00E01026" w:rsidP="00E01026">
      <w:pPr>
        <w:pStyle w:val="Heading3"/>
      </w:pPr>
      <w:r>
        <w:t>2AC - AT: NATO bad</w:t>
      </w:r>
    </w:p>
    <w:p w14:paraId="3D789ACC" w14:textId="77777777" w:rsidR="00E01026" w:rsidRPr="004711AE" w:rsidRDefault="00E01026" w:rsidP="00E01026">
      <w:pPr>
        <w:pStyle w:val="Heading4"/>
      </w:pPr>
      <w:r>
        <w:t xml:space="preserve">Comparatively </w:t>
      </w:r>
      <w:r w:rsidRPr="00A04A77">
        <w:rPr>
          <w:u w:val="single"/>
        </w:rPr>
        <w:t>turns every impact</w:t>
      </w:r>
      <w:r>
        <w:t>.</w:t>
      </w:r>
    </w:p>
    <w:p w14:paraId="56D74A77" w14:textId="77777777" w:rsidR="00E01026" w:rsidRPr="004711AE" w:rsidRDefault="00E01026" w:rsidP="00E01026">
      <w:r w:rsidRPr="004711AE">
        <w:t xml:space="preserve">Dr. Eric W. </w:t>
      </w:r>
      <w:r w:rsidRPr="004711AE">
        <w:rPr>
          <w:rStyle w:val="Style13ptBold"/>
        </w:rPr>
        <w:t>Orts 18</w:t>
      </w:r>
      <w:r w:rsidRPr="004711AE">
        <w:t>,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 6/27/2018, https://www.linkedin.com/pulse/foreign-affairs-six-future-scenarios-seventh-eric-orts/</w:t>
      </w:r>
    </w:p>
    <w:p w14:paraId="1C50A694" w14:textId="77777777" w:rsidR="00E01026" w:rsidRDefault="00E01026" w:rsidP="00E01026">
      <w:pPr>
        <w:rPr>
          <w:rStyle w:val="StyleUnderline"/>
        </w:rPr>
      </w:pPr>
      <w:r w:rsidRPr="004711AE">
        <w:rPr>
          <w:sz w:val="16"/>
        </w:rPr>
        <w:t xml:space="preserve">7. </w:t>
      </w:r>
      <w:r w:rsidRPr="004711AE">
        <w:rPr>
          <w:rStyle w:val="StyleUnderline"/>
        </w:rPr>
        <w:t xml:space="preserve">Fascist Nationalism. </w:t>
      </w:r>
    </w:p>
    <w:p w14:paraId="5D132C18" w14:textId="77777777" w:rsidR="00E01026" w:rsidRPr="004711AE" w:rsidRDefault="00E01026" w:rsidP="00E01026">
      <w:pPr>
        <w:rPr>
          <w:sz w:val="16"/>
        </w:rPr>
      </w:pPr>
      <w:r w:rsidRPr="004711AE">
        <w:rPr>
          <w:rStyle w:val="StyleUnderline"/>
        </w:rPr>
        <w:t xml:space="preserve">There is </w:t>
      </w:r>
      <w:r w:rsidRPr="000656B1">
        <w:rPr>
          <w:rStyle w:val="StyleUnderline"/>
          <w:highlight w:val="cyan"/>
        </w:rPr>
        <w:t>another</w:t>
      </w:r>
      <w:r w:rsidRPr="004711AE">
        <w:rPr>
          <w:rStyle w:val="StyleUnderline"/>
        </w:rPr>
        <w:t xml:space="preserve"> possible </w:t>
      </w:r>
      <w:r w:rsidRPr="000656B1">
        <w:rPr>
          <w:rStyle w:val="StyleUnderline"/>
          <w:highlight w:val="cyan"/>
        </w:rPr>
        <w:t>future</w:t>
      </w:r>
      <w:r w:rsidRPr="004711AE">
        <w:rPr>
          <w:sz w:val="16"/>
        </w:rPr>
        <w:t xml:space="preserve"> that the Foreign Affairs scenarios do not contemplate, and </w:t>
      </w:r>
      <w:r w:rsidRPr="004711AE">
        <w:rPr>
          <w:rStyle w:val="StyleUnderline"/>
        </w:rPr>
        <w:t xml:space="preserve">it’s </w:t>
      </w:r>
      <w:r w:rsidRPr="000656B1">
        <w:rPr>
          <w:rStyle w:val="StyleUnderline"/>
          <w:highlight w:val="cyan"/>
        </w:rPr>
        <w:t>a</w:t>
      </w:r>
      <w:r w:rsidRPr="004711AE">
        <w:rPr>
          <w:rStyle w:val="StyleUnderline"/>
        </w:rPr>
        <w:t xml:space="preserve"> dark </w:t>
      </w:r>
      <w:r w:rsidRPr="000656B1">
        <w:rPr>
          <w:rStyle w:val="StyleUnderline"/>
          <w:highlight w:val="cyan"/>
        </w:rPr>
        <w:t>world in which</w:t>
      </w:r>
      <w:r w:rsidRPr="004711AE">
        <w:rPr>
          <w:rStyle w:val="StyleUnderline"/>
        </w:rPr>
        <w:t xml:space="preserve"> Trump, </w:t>
      </w:r>
      <w:r w:rsidRPr="000656B1">
        <w:rPr>
          <w:rStyle w:val="StyleUnderline"/>
          <w:highlight w:val="cyan"/>
        </w:rPr>
        <w:t>Putin</w:t>
      </w:r>
      <w:r w:rsidRPr="004711AE">
        <w:rPr>
          <w:rStyle w:val="StyleUnderline"/>
        </w:rPr>
        <w:t xml:space="preserve">, Xi, Erdogan, </w:t>
      </w:r>
      <w:r w:rsidRPr="000656B1">
        <w:rPr>
          <w:rStyle w:val="StyleUnderline"/>
          <w:highlight w:val="cyan"/>
        </w:rPr>
        <w:t xml:space="preserve">and others construct regimes that are </w:t>
      </w:r>
      <w:r w:rsidRPr="000656B1">
        <w:rPr>
          <w:rStyle w:val="Emphasis"/>
          <w:highlight w:val="cyan"/>
        </w:rPr>
        <w:t>authoritarian</w:t>
      </w:r>
      <w:r w:rsidRPr="004711AE">
        <w:rPr>
          <w:rStyle w:val="StyleUnderline"/>
        </w:rPr>
        <w:t xml:space="preserve"> and nationalist. </w:t>
      </w:r>
      <w:r w:rsidRPr="000656B1">
        <w:rPr>
          <w:rStyle w:val="StyleUnderline"/>
          <w:highlight w:val="cyan"/>
        </w:rPr>
        <w:t>Fascism is possible</w:t>
      </w:r>
      <w:r w:rsidRPr="004711AE">
        <w:rPr>
          <w:rStyle w:val="StyleUnderline"/>
        </w:rPr>
        <w:t xml:space="preserve"> in the </w:t>
      </w:r>
      <w:r w:rsidRPr="004711AE">
        <w:rPr>
          <w:rStyle w:val="Emphasis"/>
        </w:rPr>
        <w:t>U</w:t>
      </w:r>
      <w:r w:rsidRPr="004711AE">
        <w:rPr>
          <w:sz w:val="16"/>
        </w:rPr>
        <w:t xml:space="preserve">nited </w:t>
      </w:r>
      <w:r w:rsidRPr="004711AE">
        <w:rPr>
          <w:rStyle w:val="Emphasis"/>
        </w:rPr>
        <w:t>S</w:t>
      </w:r>
      <w:r w:rsidRPr="004711AE">
        <w:rPr>
          <w:sz w:val="16"/>
        </w:rPr>
        <w:t xml:space="preserve">tates and elsewhere if big business can be seduced by promises of riches in return for the institutional keys to democracy. Perhaps Foreign Affairs editors are right to leave </w:t>
      </w:r>
      <w:r w:rsidRPr="000656B1">
        <w:rPr>
          <w:rStyle w:val="StyleUnderline"/>
          <w:highlight w:val="cyan"/>
        </w:rPr>
        <w:t>this</w:t>
      </w:r>
      <w:r w:rsidRPr="004711AE">
        <w:rPr>
          <w:sz w:val="16"/>
        </w:rPr>
        <w:t xml:space="preserve"> dark </w:t>
      </w:r>
      <w:r w:rsidRPr="000656B1">
        <w:rPr>
          <w:rStyle w:val="StyleUnderline"/>
          <w:highlight w:val="cyan"/>
        </w:rPr>
        <w:t>world</w:t>
      </w:r>
      <w:r w:rsidRPr="004711AE">
        <w:rPr>
          <w:sz w:val="16"/>
        </w:rPr>
        <w:t xml:space="preserve"> out, for it </w:t>
      </w:r>
      <w:r w:rsidRPr="000656B1">
        <w:rPr>
          <w:rStyle w:val="StyleUnderline"/>
          <w:highlight w:val="cyan"/>
        </w:rPr>
        <w:t xml:space="preserve">would be very dark: </w:t>
      </w:r>
      <w:r w:rsidRPr="000656B1">
        <w:rPr>
          <w:rStyle w:val="Emphasis"/>
          <w:highlight w:val="cyan"/>
        </w:rPr>
        <w:t>nationalist wars</w:t>
      </w:r>
      <w:r w:rsidRPr="000656B1">
        <w:rPr>
          <w:rStyle w:val="StyleUnderline"/>
          <w:highlight w:val="cyan"/>
        </w:rPr>
        <w:t xml:space="preserve"> with risks of </w:t>
      </w:r>
      <w:r w:rsidRPr="000656B1">
        <w:rPr>
          <w:rStyle w:val="Emphasis"/>
          <w:highlight w:val="cyan"/>
        </w:rPr>
        <w:t>escalation</w:t>
      </w:r>
      <w:r w:rsidRPr="000656B1">
        <w:rPr>
          <w:rStyle w:val="StyleUnderline"/>
          <w:highlight w:val="cyan"/>
        </w:rPr>
        <w:t xml:space="preserve"> into </w:t>
      </w:r>
      <w:r w:rsidRPr="000656B1">
        <w:rPr>
          <w:rStyle w:val="Emphasis"/>
          <w:sz w:val="24"/>
          <w:szCs w:val="26"/>
          <w:highlight w:val="cyan"/>
        </w:rPr>
        <w:t>global nuclear conflict</w:t>
      </w:r>
      <w:r w:rsidRPr="004711AE">
        <w:rPr>
          <w:rStyle w:val="StyleUnderline"/>
        </w:rPr>
        <w:t xml:space="preserve">, further </w:t>
      </w:r>
      <w:r w:rsidRPr="000656B1">
        <w:rPr>
          <w:rStyle w:val="Emphasis"/>
          <w:highlight w:val="cyan"/>
        </w:rPr>
        <w:t>digital militarization</w:t>
      </w:r>
      <w:r w:rsidRPr="000656B1">
        <w:rPr>
          <w:rStyle w:val="StyleUnderline"/>
          <w:highlight w:val="cyan"/>
        </w:rPr>
        <w:t xml:space="preserve"> (even </w:t>
      </w:r>
      <w:r w:rsidRPr="000656B1">
        <w:rPr>
          <w:rStyle w:val="Emphasis"/>
          <w:i/>
          <w:sz w:val="24"/>
          <w:szCs w:val="26"/>
          <w:highlight w:val="cyan"/>
        </w:rPr>
        <w:t>Terminator</w:t>
      </w:r>
      <w:r w:rsidRPr="000656B1">
        <w:rPr>
          <w:rStyle w:val="Emphasis"/>
          <w:sz w:val="24"/>
          <w:szCs w:val="26"/>
          <w:highlight w:val="cyan"/>
        </w:rPr>
        <w:t>-style</w:t>
      </w:r>
      <w:r w:rsidRPr="004711AE">
        <w:rPr>
          <w:rStyle w:val="Emphasis"/>
          <w:sz w:val="24"/>
          <w:szCs w:val="26"/>
        </w:rPr>
        <w:t xml:space="preserve"> scenarios of smart </w:t>
      </w:r>
      <w:r w:rsidRPr="000656B1">
        <w:rPr>
          <w:rStyle w:val="Emphasis"/>
          <w:sz w:val="24"/>
          <w:szCs w:val="26"/>
          <w:highlight w:val="cyan"/>
        </w:rPr>
        <w:t>military robots</w:t>
      </w:r>
      <w:r w:rsidRPr="000656B1">
        <w:rPr>
          <w:rStyle w:val="StyleUnderline"/>
          <w:highlight w:val="cyan"/>
        </w:rPr>
        <w:t xml:space="preserve">), and </w:t>
      </w:r>
      <w:r w:rsidRPr="000656B1">
        <w:rPr>
          <w:rStyle w:val="Emphasis"/>
          <w:sz w:val="24"/>
          <w:szCs w:val="26"/>
          <w:highlight w:val="cyan"/>
        </w:rPr>
        <w:t>unchecked climate disasters</w:t>
      </w:r>
      <w:r w:rsidRPr="004711AE">
        <w:rPr>
          <w:sz w:val="16"/>
        </w:rPr>
        <w:t>.</w:t>
      </w:r>
    </w:p>
    <w:p w14:paraId="438F74A1" w14:textId="77777777" w:rsidR="00E01026" w:rsidRPr="00BE128C" w:rsidRDefault="00E01026" w:rsidP="00E01026"/>
    <w:p w14:paraId="1832FF27" w14:textId="77777777" w:rsidR="00E01026" w:rsidRDefault="00E01026" w:rsidP="00E01026"/>
    <w:p w14:paraId="77733276" w14:textId="77777777" w:rsidR="00E01026" w:rsidRPr="00054F7E" w:rsidRDefault="00E01026" w:rsidP="00E01026"/>
    <w:p w14:paraId="336F937D" w14:textId="77777777" w:rsidR="00E01026" w:rsidRDefault="00E01026" w:rsidP="00E01026">
      <w:pPr>
        <w:pStyle w:val="Heading3"/>
      </w:pPr>
      <w:r>
        <w:t>China Supply Routes</w:t>
      </w:r>
    </w:p>
    <w:p w14:paraId="5A79F415" w14:textId="77777777" w:rsidR="00E01026" w:rsidRDefault="00E01026" w:rsidP="00E01026"/>
    <w:p w14:paraId="1395A305" w14:textId="77777777" w:rsidR="00E01026" w:rsidRDefault="00E01026" w:rsidP="00E01026">
      <w:pPr>
        <w:pStyle w:val="Heading4"/>
      </w:pPr>
      <w:r>
        <w:t xml:space="preserve">China is </w:t>
      </w:r>
      <w:r w:rsidRPr="00D73F7E">
        <w:rPr>
          <w:u w:val="single"/>
        </w:rPr>
        <w:t>vying</w:t>
      </w:r>
      <w:r>
        <w:t xml:space="preserve"> for control over Arctic routes.</w:t>
      </w:r>
    </w:p>
    <w:p w14:paraId="6E9BC50A" w14:textId="77777777" w:rsidR="00E01026" w:rsidRPr="00DD7CC7" w:rsidRDefault="00E01026" w:rsidP="00E01026">
      <w:r w:rsidRPr="00DD7CC7">
        <w:rPr>
          <w:rStyle w:val="Style13ptBold"/>
        </w:rPr>
        <w:t>Bennett et al. 20</w:t>
      </w:r>
      <w:r>
        <w:t xml:space="preserve"> — Mia Bennett, Associate Professor in the Department of Geography at the University of Washington, holds an MPhil in Polar Studies from the Scott Polar Research Institute at the University of Cambridge, holds a PhD in Geography from the University of California, holds a BA in Political Science &amp; European Studies from the University of California, Scott R. Stephenson, Kang Yang, Michael T. Bravo, and Bert De Jonghe, 2020 (“The opening of the Transpolar Sea Route: Logistical, geopolitical, environmental, and socioeconomic impacts,” Marine Policy, vol. 121, November, Available Online at https://www.sciencedirect.com/science/article/pii/S0308597X2030453X#sec3, Accessed 07-06-2025)//Lane</w:t>
      </w:r>
    </w:p>
    <w:p w14:paraId="68E302BF" w14:textId="77777777" w:rsidR="00E01026" w:rsidRPr="00DD7CC7" w:rsidRDefault="00E01026" w:rsidP="00E01026">
      <w:pPr>
        <w:rPr>
          <w:rStyle w:val="StyleUnderline"/>
        </w:rPr>
      </w:pPr>
      <w:r>
        <w:t xml:space="preserve">4.3. </w:t>
      </w:r>
      <w:r w:rsidRPr="00DD7CC7">
        <w:rPr>
          <w:rStyle w:val="StyleUnderline"/>
        </w:rPr>
        <w:t xml:space="preserve">National governance: </w:t>
      </w:r>
      <w:r w:rsidRPr="00DD7CC7">
        <w:rPr>
          <w:rStyle w:val="Emphasis"/>
        </w:rPr>
        <w:t>China</w:t>
      </w:r>
    </w:p>
    <w:p w14:paraId="67ED4BCD" w14:textId="77777777" w:rsidR="00E01026" w:rsidRDefault="00E01026" w:rsidP="00E01026">
      <w:r>
        <w:t xml:space="preserve">Since the early 2000s, </w:t>
      </w:r>
      <w:r w:rsidRPr="00DD7CC7">
        <w:rPr>
          <w:rStyle w:val="StyleUnderline"/>
        </w:rPr>
        <w:t xml:space="preserve">China's commercial and scientific </w:t>
      </w:r>
      <w:r w:rsidRPr="00DD7CC7">
        <w:rPr>
          <w:rStyle w:val="Emphasis"/>
        </w:rPr>
        <w:t>activities</w:t>
      </w:r>
      <w:r w:rsidRPr="00DD7CC7">
        <w:rPr>
          <w:rStyle w:val="StyleUnderline"/>
        </w:rPr>
        <w:t xml:space="preserve"> in the Arctic Ocean have </w:t>
      </w:r>
      <w:r w:rsidRPr="00DD7CC7">
        <w:rPr>
          <w:rStyle w:val="Emphasis"/>
        </w:rPr>
        <w:t>expanded</w:t>
      </w:r>
      <w:r>
        <w:t xml:space="preserve"> [112,113]. The country's Arctic Policy released in 2018 emphasizes, “</w:t>
      </w:r>
      <w:r w:rsidRPr="00DD7CC7">
        <w:rPr>
          <w:rStyle w:val="StyleUnderline"/>
        </w:rPr>
        <w:t xml:space="preserve">China attaches </w:t>
      </w:r>
      <w:r w:rsidRPr="00DD7CC7">
        <w:rPr>
          <w:rStyle w:val="Emphasis"/>
        </w:rPr>
        <w:t>great importance</w:t>
      </w:r>
      <w:r w:rsidRPr="00DD7CC7">
        <w:rPr>
          <w:rStyle w:val="StyleUnderline"/>
        </w:rPr>
        <w:t xml:space="preserve"> to </w:t>
      </w:r>
      <w:r w:rsidRPr="00DD7CC7">
        <w:rPr>
          <w:rStyle w:val="Emphasis"/>
        </w:rPr>
        <w:t>navigation security</w:t>
      </w:r>
      <w:r w:rsidRPr="00DD7CC7">
        <w:rPr>
          <w:rStyle w:val="StyleUnderline"/>
        </w:rPr>
        <w:t xml:space="preserve"> in the Arctic shipping routes</w:t>
      </w:r>
      <w:r>
        <w:t xml:space="preserve">. </w:t>
      </w:r>
      <w:r w:rsidRPr="00DD7CC7">
        <w:rPr>
          <w:rStyle w:val="StyleUnderline"/>
        </w:rPr>
        <w:t xml:space="preserve">It has </w:t>
      </w:r>
      <w:r w:rsidRPr="00DD7CC7">
        <w:rPr>
          <w:rStyle w:val="Emphasis"/>
        </w:rPr>
        <w:t>actively conducted</w:t>
      </w:r>
      <w:r w:rsidRPr="00DD7CC7">
        <w:rPr>
          <w:rStyle w:val="StyleUnderline"/>
        </w:rPr>
        <w:t xml:space="preserve"> studies on these routes and continuously strengthened hydrographic surveys with the </w:t>
      </w:r>
      <w:r w:rsidRPr="00DD7CC7">
        <w:rPr>
          <w:rStyle w:val="Emphasis"/>
        </w:rPr>
        <w:t>aim</w:t>
      </w:r>
      <w:r w:rsidRPr="00DD7CC7">
        <w:rPr>
          <w:rStyle w:val="StyleUnderline"/>
        </w:rPr>
        <w:t xml:space="preserve"> to improving the navigation, security and logistical capacities in the Arctic</w:t>
      </w:r>
      <w:r>
        <w:t xml:space="preserve">” [114]. </w:t>
      </w:r>
      <w:r w:rsidRPr="00DD7CC7">
        <w:rPr>
          <w:rStyle w:val="StyleUnderline"/>
        </w:rPr>
        <w:t xml:space="preserve">A </w:t>
      </w:r>
      <w:r w:rsidRPr="00DD7CC7">
        <w:rPr>
          <w:rStyle w:val="Emphasis"/>
        </w:rPr>
        <w:t>proliferation</w:t>
      </w:r>
      <w:r w:rsidRPr="00DD7CC7">
        <w:rPr>
          <w:rStyle w:val="StyleUnderline"/>
        </w:rPr>
        <w:t xml:space="preserve"> of </w:t>
      </w:r>
      <w:r w:rsidRPr="00DD7CC7">
        <w:rPr>
          <w:rStyle w:val="Emphasis"/>
        </w:rPr>
        <w:t>studies</w:t>
      </w:r>
      <w:r w:rsidRPr="00DD7CC7">
        <w:rPr>
          <w:rStyle w:val="StyleUnderline"/>
        </w:rPr>
        <w:t xml:space="preserve"> on Arctic shipping by Chinese scholars demonstrates the country's </w:t>
      </w:r>
      <w:r w:rsidRPr="00DD7CC7">
        <w:rPr>
          <w:rStyle w:val="Emphasis"/>
        </w:rPr>
        <w:t>rapid build-up</w:t>
      </w:r>
      <w:r w:rsidRPr="00DD7CC7">
        <w:rPr>
          <w:rStyle w:val="StyleUnderline"/>
        </w:rPr>
        <w:t xml:space="preserve"> of expertise</w:t>
      </w:r>
      <w:r>
        <w:t xml:space="preserve"> [[115], [116], [117], [118]]. Since 2013, Chinese state-run shipping line COSCO has sent cargo vessels, heavy lift ships, and container ships to pioneer test voyages of the NSR, which 13.4% of Chinese trade could use by 2030 [119]. </w:t>
      </w:r>
      <w:r w:rsidRPr="00DD7CC7">
        <w:rPr>
          <w:rStyle w:val="StyleUnderline"/>
        </w:rPr>
        <w:t xml:space="preserve">The </w:t>
      </w:r>
      <w:r w:rsidRPr="00DD7CC7">
        <w:rPr>
          <w:rStyle w:val="Emphasis"/>
        </w:rPr>
        <w:t>motivations</w:t>
      </w:r>
      <w:r w:rsidRPr="00DD7CC7">
        <w:rPr>
          <w:rStyle w:val="StyleUnderline"/>
        </w:rPr>
        <w:t xml:space="preserve"> for these surveys, expeditions, and commercial activities</w:t>
      </w:r>
      <w:r>
        <w:t xml:space="preserve"> may partly </w:t>
      </w:r>
      <w:r w:rsidRPr="00DD7CC7">
        <w:rPr>
          <w:rStyle w:val="StyleUnderline"/>
        </w:rPr>
        <w:t xml:space="preserve">stem from China's apparent need to </w:t>
      </w:r>
      <w:r w:rsidRPr="00DD7CC7">
        <w:rPr>
          <w:rStyle w:val="Emphasis"/>
        </w:rPr>
        <w:t>explore</w:t>
      </w:r>
      <w:r w:rsidRPr="00DD7CC7">
        <w:rPr>
          <w:rStyle w:val="StyleUnderline"/>
        </w:rPr>
        <w:t xml:space="preserve"> the maritime Arctic as broadly as possible in order to </w:t>
      </w:r>
      <w:r w:rsidRPr="00DD7CC7">
        <w:rPr>
          <w:rStyle w:val="Emphasis"/>
        </w:rPr>
        <w:t>credibly participate</w:t>
      </w:r>
      <w:r w:rsidRPr="00DD7CC7">
        <w:rPr>
          <w:rStyle w:val="StyleUnderline"/>
        </w:rPr>
        <w:t xml:space="preserve"> in regional affairs</w:t>
      </w:r>
      <w:r>
        <w:t>, since a more limited geographic scope might make the state look less capable as an Arctic actor. In contrast, as Arctic territorial states, Russia and Canada can more solely focus on the NSR and NWP, respectively, without undermining their legitimacy as regional stakeholders.</w:t>
      </w:r>
    </w:p>
    <w:p w14:paraId="1581DF54" w14:textId="77777777" w:rsidR="00E01026" w:rsidRDefault="00E01026" w:rsidP="00E01026">
      <w:r>
        <w:t xml:space="preserve">Recently, </w:t>
      </w:r>
      <w:r w:rsidRPr="00DD7CC7">
        <w:rPr>
          <w:rStyle w:val="StyleUnderline"/>
        </w:rPr>
        <w:t xml:space="preserve">Chinese </w:t>
      </w:r>
      <w:r w:rsidRPr="00DD7CC7">
        <w:rPr>
          <w:rStyle w:val="Emphasis"/>
        </w:rPr>
        <w:t>officials</w:t>
      </w:r>
      <w:r w:rsidRPr="00DD7CC7">
        <w:rPr>
          <w:rStyle w:val="StyleUnderline"/>
        </w:rPr>
        <w:t xml:space="preserve"> and </w:t>
      </w:r>
      <w:r w:rsidRPr="00DD7CC7">
        <w:rPr>
          <w:rStyle w:val="Emphasis"/>
        </w:rPr>
        <w:t>academics</w:t>
      </w:r>
      <w:r w:rsidRPr="00DD7CC7">
        <w:rPr>
          <w:rStyle w:val="StyleUnderline"/>
        </w:rPr>
        <w:t xml:space="preserve"> have begun to pay attention to the </w:t>
      </w:r>
      <w:r w:rsidRPr="00DD7CC7">
        <w:rPr>
          <w:rStyle w:val="Emphasis"/>
        </w:rPr>
        <w:t>TSR</w:t>
      </w:r>
      <w:r>
        <w:t xml:space="preserve">, arguably </w:t>
      </w:r>
      <w:r w:rsidRPr="00DD7CC7">
        <w:rPr>
          <w:rStyle w:val="Emphasis"/>
        </w:rPr>
        <w:t>more</w:t>
      </w:r>
      <w:r w:rsidRPr="00DD7CC7">
        <w:rPr>
          <w:rStyle w:val="StyleUnderline"/>
        </w:rPr>
        <w:t xml:space="preserve"> than other maritime states</w:t>
      </w:r>
      <w:r>
        <w:t xml:space="preserve">. </w:t>
      </w:r>
      <w:r w:rsidRPr="00DD7CC7">
        <w:rPr>
          <w:rStyle w:val="StyleUnderline"/>
        </w:rPr>
        <w:t xml:space="preserve">China's interest in the forthcoming route may be reinforced by the government's </w:t>
      </w:r>
      <w:r w:rsidRPr="00DD7CC7">
        <w:rPr>
          <w:rStyle w:val="Emphasis"/>
        </w:rPr>
        <w:t>lengthy time horizons</w:t>
      </w:r>
      <w:r>
        <w:t xml:space="preserve"> [120], </w:t>
      </w:r>
      <w:r w:rsidRPr="00DD7CC7">
        <w:rPr>
          <w:rStyle w:val="StyleUnderline"/>
        </w:rPr>
        <w:t>which</w:t>
      </w:r>
      <w:r>
        <w:t xml:space="preserve"> significantly </w:t>
      </w:r>
      <w:r w:rsidRPr="00DD7CC7">
        <w:rPr>
          <w:rStyle w:val="StyleUnderline"/>
        </w:rPr>
        <w:t xml:space="preserve">outlast the average maximum policymaking time horizon </w:t>
      </w:r>
      <w:r w:rsidRPr="00DD7CC7">
        <w:rPr>
          <w:rStyle w:val="Emphasis"/>
        </w:rPr>
        <w:t>of 30 years</w:t>
      </w:r>
      <w:r>
        <w:t xml:space="preserve"> [121] that likely applies to most Arctic states. Two Chinese scholars suggest, “Although the Central Passage does not open for commercial navigation due to sea ice in the central region of the Arctic Ocean, </w:t>
      </w:r>
      <w:r w:rsidRPr="00DD7CC7">
        <w:rPr>
          <w:rStyle w:val="StyleUnderline"/>
        </w:rPr>
        <w:t xml:space="preserve">with the </w:t>
      </w:r>
      <w:r w:rsidRPr="00DD7CC7">
        <w:rPr>
          <w:rStyle w:val="Emphasis"/>
        </w:rPr>
        <w:t>complete melting</w:t>
      </w:r>
      <w:r w:rsidRPr="00DD7CC7">
        <w:rPr>
          <w:rStyle w:val="StyleUnderline"/>
        </w:rPr>
        <w:t xml:space="preserve"> of the Arctic Ocean ice in </w:t>
      </w:r>
      <w:r w:rsidRPr="00DD7CC7">
        <w:rPr>
          <w:rStyle w:val="Emphasis"/>
        </w:rPr>
        <w:t>decades</w:t>
      </w:r>
      <w:r w:rsidRPr="00DD7CC7">
        <w:rPr>
          <w:rStyle w:val="StyleUnderline"/>
        </w:rPr>
        <w:t xml:space="preserve">, the strategic value of the Central Passage will be </w:t>
      </w:r>
      <w:r w:rsidRPr="00DD7CC7">
        <w:rPr>
          <w:rStyle w:val="Emphasis"/>
        </w:rPr>
        <w:t>fully revealed</w:t>
      </w:r>
      <w:r w:rsidRPr="00DD7CC7">
        <w:rPr>
          <w:rStyle w:val="StyleUnderline"/>
        </w:rPr>
        <w:t xml:space="preserve">, and China must take </w:t>
      </w:r>
      <w:r w:rsidRPr="00DD7CC7">
        <w:rPr>
          <w:rStyle w:val="Emphasis"/>
        </w:rPr>
        <w:t>precautions</w:t>
      </w:r>
      <w:r>
        <w:t xml:space="preserve">” [122]. The Chinese government already appears to be doing so: to the best of our knowledge, </w:t>
      </w:r>
      <w:r w:rsidRPr="00DD7CC7">
        <w:rPr>
          <w:rStyle w:val="StyleUnderline"/>
        </w:rPr>
        <w:t xml:space="preserve">China is the </w:t>
      </w:r>
      <w:r w:rsidRPr="00DD7CC7">
        <w:rPr>
          <w:rStyle w:val="Emphasis"/>
        </w:rPr>
        <w:t>only country</w:t>
      </w:r>
      <w:r w:rsidRPr="00DD7CC7">
        <w:rPr>
          <w:rStyle w:val="StyleUnderline"/>
        </w:rPr>
        <w:t xml:space="preserve"> to have led official </w:t>
      </w:r>
      <w:r w:rsidRPr="00DD7CC7">
        <w:rPr>
          <w:rStyle w:val="Emphasis"/>
        </w:rPr>
        <w:t>expeditions</w:t>
      </w:r>
      <w:r w:rsidRPr="00DD7CC7">
        <w:rPr>
          <w:rStyle w:val="StyleUnderline"/>
        </w:rPr>
        <w:t xml:space="preserve"> of all </w:t>
      </w:r>
      <w:r w:rsidRPr="00DD7CC7">
        <w:rPr>
          <w:rStyle w:val="Emphasis"/>
        </w:rPr>
        <w:t>three</w:t>
      </w:r>
      <w:r w:rsidRPr="00DD7CC7">
        <w:rPr>
          <w:rStyle w:val="StyleUnderline"/>
        </w:rPr>
        <w:t xml:space="preserve"> Arctic shipping passages, including the TSR</w:t>
      </w:r>
      <w:r>
        <w:t xml:space="preserve">. In 2017, during an 83-day, 20000-NM voyage, China's Ukrainian-built icebreaker, MV Xue Long (built in 1990 for Soviet logistics and resupply along the NSR, purchased by China in 1994, and rebuilt there in 2007 to support polar research and logistics) sailed via the TSR </w:t>
      </w:r>
      <w:proofErr w:type="spellStart"/>
      <w:r>
        <w:t>en</w:t>
      </w:r>
      <w:proofErr w:type="spellEnd"/>
      <w:r>
        <w:t xml:space="preserve"> route to the NWP.10 Chinese state media heralded this journey as the country's first crossing of the CAO [123]. Two Chinese scholars similarly extolled, “China's eighth Arctic expedition team crossed the Central Passage for the first time by icebreaker </w:t>
      </w:r>
      <w:proofErr w:type="spellStart"/>
      <w:r>
        <w:t>Xuelong</w:t>
      </w:r>
      <w:proofErr w:type="spellEnd"/>
      <w:r>
        <w:t>, successfully opening a new sea route linking Eurasia” [122]. The following year in 2018, China launched its first domestically built icebreaker, MV Xue Long 2. The PC3 vessel can navigate throughout the CAO in summer and embarked on its first expedition to the area in July 2020.</w:t>
      </w:r>
    </w:p>
    <w:p w14:paraId="3261438D" w14:textId="77777777" w:rsidR="00E01026" w:rsidRPr="00DD7CC7" w:rsidRDefault="00E01026" w:rsidP="00E01026">
      <w:r>
        <w:t xml:space="preserve">Both </w:t>
      </w:r>
      <w:r w:rsidRPr="00DD7CC7">
        <w:rPr>
          <w:rStyle w:val="StyleUnderline"/>
        </w:rPr>
        <w:t>China's Arctic Policy</w:t>
      </w:r>
      <w:r>
        <w:t xml:space="preserve"> and publications by Chinese scholars </w:t>
      </w:r>
      <w:r w:rsidRPr="00DD7CC7">
        <w:rPr>
          <w:rStyle w:val="StyleUnderline"/>
        </w:rPr>
        <w:t xml:space="preserve">posit that the TSR forms an </w:t>
      </w:r>
      <w:r w:rsidRPr="00DD7CC7">
        <w:rPr>
          <w:rStyle w:val="Emphasis"/>
        </w:rPr>
        <w:t>integral part</w:t>
      </w:r>
      <w:r w:rsidRPr="00DD7CC7">
        <w:rPr>
          <w:rStyle w:val="StyleUnderline"/>
        </w:rPr>
        <w:t xml:space="preserve"> of a future Arctic </w:t>
      </w:r>
      <w:r w:rsidRPr="00DD7CC7">
        <w:rPr>
          <w:rStyle w:val="Emphasis"/>
        </w:rPr>
        <w:t>shipping network</w:t>
      </w:r>
      <w:r>
        <w:t xml:space="preserve">, one that China seeks to help develop. China's Arctic Policy explains, “The Arctic shipping routes comprise the Northeast Passage, Northwest Passage, and the Central Passage,” and affirms that </w:t>
      </w:r>
      <w:r w:rsidRPr="00DD7CC7">
        <w:rPr>
          <w:rStyle w:val="StyleUnderline"/>
        </w:rPr>
        <w:t xml:space="preserve">the country “hopes to work with all parties to build a </w:t>
      </w:r>
      <w:r w:rsidRPr="00DD7CC7">
        <w:rPr>
          <w:rStyle w:val="Emphasis"/>
        </w:rPr>
        <w:t>‘Polar Silk Road’</w:t>
      </w:r>
      <w:r>
        <w:t xml:space="preserve"> through developing the Arctic shipping routes” [114]. This description represents a more expansive vision of the Polar Silk Road (PSR) compared to its initial conception as a more eastward-focused version of the NSR that Russia and China would develop together [124,125]. </w:t>
      </w:r>
      <w:r w:rsidRPr="00DD7CC7">
        <w:rPr>
          <w:rStyle w:val="StyleUnderline"/>
        </w:rPr>
        <w:t xml:space="preserve">The PSR is intended to form one of several </w:t>
      </w:r>
      <w:r w:rsidRPr="00DD7CC7">
        <w:rPr>
          <w:rStyle w:val="Emphasis"/>
        </w:rPr>
        <w:t>corridors</w:t>
      </w:r>
      <w:r w:rsidRPr="00DD7CC7">
        <w:rPr>
          <w:rStyle w:val="StyleUnderline"/>
        </w:rPr>
        <w:t xml:space="preserve"> within China's </w:t>
      </w:r>
      <w:r w:rsidRPr="00DD7CC7">
        <w:rPr>
          <w:rStyle w:val="Emphasis"/>
        </w:rPr>
        <w:t>Belt and Road Initiative</w:t>
      </w:r>
      <w:r>
        <w:t xml:space="preserve">, a multitrillion-dollar plan to enhance trade and transportation routes between China and markets and resources in Eurasia, Africa, and beyond. </w:t>
      </w:r>
      <w:r w:rsidRPr="00DD7CC7">
        <w:rPr>
          <w:rStyle w:val="StyleUnderline"/>
        </w:rPr>
        <w:t xml:space="preserve">Certain Chinese officials may hold even </w:t>
      </w:r>
      <w:r w:rsidRPr="00DD7CC7">
        <w:rPr>
          <w:rStyle w:val="Emphasis"/>
        </w:rPr>
        <w:t>greater ambitions</w:t>
      </w:r>
      <w:r w:rsidRPr="00DD7CC7">
        <w:rPr>
          <w:rStyle w:val="StyleUnderline"/>
        </w:rPr>
        <w:t xml:space="preserve"> for the PSR</w:t>
      </w:r>
      <w:r>
        <w:t xml:space="preserve">: Yao Zhang, director of the Center for Maritime and Polar Studies at the Shanghai Institutes for International Studies, an influential state-run Chinese think tank, suggested that the “Ice Silk Road” (another name for the PSR) could represent “a new direction for future governance and cooperation” that helps avoid “bottlenecks in regional governance and cooperation” [126]. Such statements indicate that while the Chinese state and associated entities officially support the existing international laws undergirding Arctic shipping governance, </w:t>
      </w:r>
      <w:r w:rsidRPr="00D73F7E">
        <w:rPr>
          <w:rStyle w:val="StyleUnderline"/>
        </w:rPr>
        <w:t>as the country's Arctic activities grow, some representatives may be willing to point out perceived shortcomings.</w:t>
      </w:r>
      <w:r>
        <w:t xml:space="preserve"> At the same time, the admission of China and four other Asian states as Arctic Council observers in 2013 and the participation of China, Japan, and South Korea in negotiations regarding the 2018 Fisheries Agreement illustrates their integration into existing regional governance structures, even as these still give primacy to Arctic territorial states [127].</w:t>
      </w:r>
    </w:p>
    <w:p w14:paraId="7999199E" w14:textId="63E5DADF" w:rsidR="00E01026" w:rsidRDefault="00E01026" w:rsidP="00E01026">
      <w:pPr>
        <w:pStyle w:val="Heading2"/>
      </w:pPr>
      <w:r>
        <w:t>Potential A/</w:t>
      </w:r>
      <w:proofErr w:type="spellStart"/>
      <w:r>
        <w:t>Os</w:t>
      </w:r>
      <w:proofErr w:type="spellEnd"/>
    </w:p>
    <w:p w14:paraId="4D5F8AF9" w14:textId="22ED5841" w:rsidR="00E01026" w:rsidRDefault="00E01026" w:rsidP="00E01026">
      <w:pPr>
        <w:pStyle w:val="Heading3"/>
      </w:pPr>
      <w:r>
        <w:t>AO – REMs</w:t>
      </w:r>
    </w:p>
    <w:p w14:paraId="04DF9433" w14:textId="77777777" w:rsidR="00E01026" w:rsidRDefault="00E01026" w:rsidP="00E01026">
      <w:pPr>
        <w:pStyle w:val="Heading4"/>
      </w:pPr>
      <w:r w:rsidRPr="00A92B31">
        <w:rPr>
          <w:u w:val="single"/>
        </w:rPr>
        <w:t>R</w:t>
      </w:r>
      <w:r>
        <w:rPr>
          <w:u w:val="single"/>
        </w:rPr>
        <w:t>EM r</w:t>
      </w:r>
      <w:r w:rsidRPr="00A92B31">
        <w:rPr>
          <w:u w:val="single"/>
        </w:rPr>
        <w:t>eliance</w:t>
      </w:r>
      <w:r>
        <w:t xml:space="preserve"> means export restrictions </w:t>
      </w:r>
      <w:r w:rsidRPr="00A92B31">
        <w:rPr>
          <w:u w:val="single"/>
        </w:rPr>
        <w:t>crush</w:t>
      </w:r>
      <w:r>
        <w:t xml:space="preserve"> the defense industrial base.</w:t>
      </w:r>
    </w:p>
    <w:p w14:paraId="10451D48" w14:textId="77777777" w:rsidR="00E01026" w:rsidRPr="00F60431" w:rsidRDefault="00E01026" w:rsidP="00E01026">
      <w:r w:rsidRPr="00A92B31">
        <w:rPr>
          <w:rStyle w:val="Style13ptBold"/>
        </w:rPr>
        <w:t>Baskaran and Schwartz 25</w:t>
      </w:r>
      <w:r>
        <w:t xml:space="preserve"> — </w:t>
      </w:r>
      <w:r w:rsidRPr="00A92B31">
        <w:rPr>
          <w:u w:val="single"/>
        </w:rPr>
        <w:t>Gracelin Baskaran</w:t>
      </w:r>
      <w:r>
        <w:t xml:space="preserve">, director of the Critical Minerals Security Program at the Center for Strategic and International Studies, holds a PhD from the University of Cambridge, and </w:t>
      </w:r>
      <w:r w:rsidRPr="00A92B31">
        <w:rPr>
          <w:u w:val="single"/>
        </w:rPr>
        <w:t>Meredith Schwartz</w:t>
      </w:r>
      <w:r>
        <w:t>, research associate for the Critical Minerals Security Program at the Center for Strategic and International Studies, holds a BS in quantitative economics and political science from Tufts University, 2025 (“The Consequences of China’s New Rare Earths Export Restrictions,” CSIS, April 14</w:t>
      </w:r>
      <w:r w:rsidRPr="00A92B31">
        <w:rPr>
          <w:vertAlign w:val="superscript"/>
        </w:rPr>
        <w:t>th</w:t>
      </w:r>
      <w:r>
        <w:t>, Available Online at https://www.csis.org/analysis/consequences-chinas-new-rare-earths-export-restrictions, Accessed 07-10-2025)//Lane</w:t>
      </w:r>
    </w:p>
    <w:p w14:paraId="468101D6" w14:textId="77777777" w:rsidR="00E01026" w:rsidRDefault="00E01026" w:rsidP="00E01026">
      <w:r>
        <w:t xml:space="preserve">On April 4, </w:t>
      </w:r>
      <w:r w:rsidRPr="00A92B31">
        <w:rPr>
          <w:rStyle w:val="StyleUnderline"/>
        </w:rPr>
        <w:t>China’s</w:t>
      </w:r>
      <w:r>
        <w:t xml:space="preserve"> Ministry of Commerce </w:t>
      </w:r>
      <w:r w:rsidRPr="00A92B31">
        <w:rPr>
          <w:rStyle w:val="StyleUnderline"/>
        </w:rPr>
        <w:t xml:space="preserve">imposed </w:t>
      </w:r>
      <w:r w:rsidRPr="00A92B31">
        <w:rPr>
          <w:rStyle w:val="Emphasis"/>
        </w:rPr>
        <w:t>export restrictions</w:t>
      </w:r>
      <w:r w:rsidRPr="00A92B31">
        <w:rPr>
          <w:rStyle w:val="StyleUnderline"/>
        </w:rPr>
        <w:t xml:space="preserve"> on seven rare earth elements</w:t>
      </w:r>
      <w:r>
        <w:t xml:space="preserve"> (</w:t>
      </w:r>
      <w:r w:rsidRPr="00A92B31">
        <w:rPr>
          <w:rStyle w:val="Emphasis"/>
        </w:rPr>
        <w:t>REEs</w:t>
      </w:r>
      <w:r>
        <w:t xml:space="preserve">) </w:t>
      </w:r>
      <w:r w:rsidRPr="00A92B31">
        <w:rPr>
          <w:rStyle w:val="StyleUnderline"/>
        </w:rPr>
        <w:t xml:space="preserve">and magnets used in the </w:t>
      </w:r>
      <w:r w:rsidRPr="00A92B31">
        <w:rPr>
          <w:rStyle w:val="Emphasis"/>
        </w:rPr>
        <w:t>defense</w:t>
      </w:r>
      <w:r>
        <w:t>, energy, and automotive sectors in response to U.S. President Donald Trump’s tariff increases on Chinese products. The new restrictions apply to 7 of 17 REEs—samarium, gadolinium, terbium, dysprosium, lutetium, scandium, and yttrium—and requires companies to secure special export licenses to export the minerals and magnets.</w:t>
      </w:r>
    </w:p>
    <w:p w14:paraId="5E304ECC" w14:textId="77777777" w:rsidR="00E01026" w:rsidRDefault="00E01026" w:rsidP="00E01026">
      <w:r>
        <w:t>Q1: To what extent will the most recent export restrictions on rare earths impact U.S. sourcing of these critical minerals for defense technologies?</w:t>
      </w:r>
    </w:p>
    <w:p w14:paraId="7E4BE310" w14:textId="77777777" w:rsidR="00E01026" w:rsidRDefault="00E01026" w:rsidP="00E01026">
      <w:r>
        <w:t xml:space="preserve">A1: There are various types of export restrictions: non-automatic licensing, tariffs, quotas, and an outright ban. The new restrictions are not a ban; rather, they require firms to apply for a license to export rare earths. This development has three implications: first, </w:t>
      </w:r>
      <w:r w:rsidRPr="00A92B31">
        <w:rPr>
          <w:rStyle w:val="StyleUnderline"/>
        </w:rPr>
        <w:t xml:space="preserve">there will likely be a </w:t>
      </w:r>
      <w:r w:rsidRPr="00A92B31">
        <w:rPr>
          <w:rStyle w:val="Emphasis"/>
        </w:rPr>
        <w:t>pause</w:t>
      </w:r>
      <w:r w:rsidRPr="00A92B31">
        <w:rPr>
          <w:rStyle w:val="StyleUnderline"/>
        </w:rPr>
        <w:t xml:space="preserve"> in </w:t>
      </w:r>
      <w:r w:rsidRPr="00A92B31">
        <w:rPr>
          <w:rStyle w:val="Emphasis"/>
        </w:rPr>
        <w:t>exports</w:t>
      </w:r>
      <w:r w:rsidRPr="00A92B31">
        <w:rPr>
          <w:rStyle w:val="StyleUnderline"/>
        </w:rPr>
        <w:t xml:space="preserve"> as the Chinese government establishes this licensing system</w:t>
      </w:r>
      <w:r>
        <w:t xml:space="preserve">. Second, </w:t>
      </w:r>
      <w:r w:rsidRPr="00A92B31">
        <w:rPr>
          <w:rStyle w:val="StyleUnderline"/>
        </w:rPr>
        <w:t xml:space="preserve">there is also likely to be </w:t>
      </w:r>
      <w:r w:rsidRPr="00A92B31">
        <w:rPr>
          <w:rStyle w:val="Emphasis"/>
        </w:rPr>
        <w:t>disruptions</w:t>
      </w:r>
      <w:r w:rsidRPr="00A92B31">
        <w:rPr>
          <w:rStyle w:val="StyleUnderline"/>
        </w:rPr>
        <w:t xml:space="preserve"> in </w:t>
      </w:r>
      <w:r w:rsidRPr="00A92B31">
        <w:rPr>
          <w:rStyle w:val="Emphasis"/>
        </w:rPr>
        <w:t>supply</w:t>
      </w:r>
      <w:r w:rsidRPr="00A92B31">
        <w:rPr>
          <w:rStyle w:val="StyleUnderline"/>
        </w:rPr>
        <w:t xml:space="preserve"> to some U.S. firms</w:t>
      </w:r>
      <w:r>
        <w:t xml:space="preserve"> given that the announcement also placed </w:t>
      </w:r>
      <w:r w:rsidRPr="00A92B31">
        <w:rPr>
          <w:rStyle w:val="StyleUnderline"/>
        </w:rPr>
        <w:t xml:space="preserve">16 U.S. entities on its export control list, limiting them from </w:t>
      </w:r>
      <w:r w:rsidRPr="00A92B31">
        <w:rPr>
          <w:rStyle w:val="Emphasis"/>
        </w:rPr>
        <w:t>receiving</w:t>
      </w:r>
      <w:r w:rsidRPr="00A92B31">
        <w:rPr>
          <w:rStyle w:val="StyleUnderline"/>
        </w:rPr>
        <w:t xml:space="preserve"> dual-use </w:t>
      </w:r>
      <w:r w:rsidRPr="00A92B31">
        <w:rPr>
          <w:rStyle w:val="Emphasis"/>
        </w:rPr>
        <w:t>goods</w:t>
      </w:r>
      <w:r w:rsidRPr="00A92B31">
        <w:rPr>
          <w:rStyle w:val="StyleUnderline"/>
        </w:rPr>
        <w:t>.</w:t>
      </w:r>
      <w:r>
        <w:t xml:space="preserve"> </w:t>
      </w:r>
      <w:r w:rsidRPr="00A92B31">
        <w:rPr>
          <w:rStyle w:val="StyleUnderline"/>
        </w:rPr>
        <w:t xml:space="preserve">All but one of the firms on the list are in the </w:t>
      </w:r>
      <w:r w:rsidRPr="00A92B31">
        <w:rPr>
          <w:rStyle w:val="Emphasis"/>
        </w:rPr>
        <w:t>defense</w:t>
      </w:r>
      <w:r w:rsidRPr="00A92B31">
        <w:rPr>
          <w:rStyle w:val="StyleUnderline"/>
        </w:rPr>
        <w:t xml:space="preserve"> and </w:t>
      </w:r>
      <w:r w:rsidRPr="00A92B31">
        <w:rPr>
          <w:rStyle w:val="Emphasis"/>
        </w:rPr>
        <w:t>aerospace</w:t>
      </w:r>
      <w:r w:rsidRPr="00A92B31">
        <w:rPr>
          <w:rStyle w:val="StyleUnderline"/>
        </w:rPr>
        <w:t xml:space="preserve"> industries</w:t>
      </w:r>
      <w:r>
        <w:t>. It is unclear how China will implement the new licensing system. And third, the licensing system may be dynamic and could incentivize countries across the world to cooperate with China to prevent disruptions in their rare earths supply.</w:t>
      </w:r>
    </w:p>
    <w:p w14:paraId="4052DFCA" w14:textId="77777777" w:rsidR="00E01026" w:rsidRDefault="00E01026" w:rsidP="00E01026">
      <w:r>
        <w:t>Q2: What is the significance of the focus on heavy rare earths given U.S. supply chain vulnerabilities?</w:t>
      </w:r>
    </w:p>
    <w:p w14:paraId="46600F57" w14:textId="77777777" w:rsidR="00E01026" w:rsidRDefault="00E01026" w:rsidP="00E01026">
      <w:r>
        <w:t xml:space="preserve">A2: </w:t>
      </w:r>
      <w:r w:rsidRPr="00A92B31">
        <w:rPr>
          <w:rStyle w:val="StyleUnderline"/>
        </w:rPr>
        <w:t xml:space="preserve">The restrictions apply to </w:t>
      </w:r>
      <w:r w:rsidRPr="00A92B31">
        <w:rPr>
          <w:rStyle w:val="Emphasis"/>
        </w:rPr>
        <w:t>seven</w:t>
      </w:r>
      <w:r w:rsidRPr="00A92B31">
        <w:rPr>
          <w:rStyle w:val="StyleUnderline"/>
        </w:rPr>
        <w:t xml:space="preserve"> medium and heavy rare earths</w:t>
      </w:r>
      <w:r>
        <w:t xml:space="preserve">: samarium, gadolinium, terbium, dysprosium, lutetium, scandium, and yttrium. The United States is particularly vulnerable for these supply chains. Until 2023, </w:t>
      </w:r>
      <w:r w:rsidRPr="00A92B31">
        <w:rPr>
          <w:rStyle w:val="StyleUnderline"/>
        </w:rPr>
        <w:t xml:space="preserve">China accounted for </w:t>
      </w:r>
      <w:r w:rsidRPr="00A92B31">
        <w:rPr>
          <w:rStyle w:val="Emphasis"/>
        </w:rPr>
        <w:t>99 percent</w:t>
      </w:r>
      <w:r w:rsidRPr="00A92B31">
        <w:rPr>
          <w:rStyle w:val="StyleUnderline"/>
        </w:rPr>
        <w:t xml:space="preserve"> of global heavy REEs processing</w:t>
      </w:r>
      <w:r>
        <w:t>, with only minimal output from a refinery in Vietnam. However, that facility has been shut down for the past year due to a tax dispute, effectively giving China a monopoly over supply. China did not impose restrictions on light rare earths, for which a more diverse set of countries undertake processing.</w:t>
      </w:r>
    </w:p>
    <w:p w14:paraId="6E3956F7" w14:textId="77777777" w:rsidR="00E01026" w:rsidRPr="00A92B31" w:rsidRDefault="00E01026" w:rsidP="00E01026">
      <w:pPr>
        <w:rPr>
          <w:rStyle w:val="StyleUnderline"/>
        </w:rPr>
      </w:pPr>
      <w:r>
        <w:t xml:space="preserve">Q3: </w:t>
      </w:r>
      <w:r w:rsidRPr="00A92B31">
        <w:rPr>
          <w:rStyle w:val="StyleUnderline"/>
        </w:rPr>
        <w:t xml:space="preserve">Why are rare earths </w:t>
      </w:r>
      <w:r w:rsidRPr="00A92B31">
        <w:rPr>
          <w:rStyle w:val="Emphasis"/>
        </w:rPr>
        <w:t>significant</w:t>
      </w:r>
      <w:r w:rsidRPr="00A92B31">
        <w:rPr>
          <w:rStyle w:val="StyleUnderline"/>
        </w:rPr>
        <w:t xml:space="preserve"> to U.S. </w:t>
      </w:r>
      <w:r w:rsidRPr="00A92B31">
        <w:rPr>
          <w:rStyle w:val="Emphasis"/>
        </w:rPr>
        <w:t>national security</w:t>
      </w:r>
      <w:r w:rsidRPr="00A92B31">
        <w:rPr>
          <w:rStyle w:val="StyleUnderline"/>
        </w:rPr>
        <w:t>?</w:t>
      </w:r>
    </w:p>
    <w:p w14:paraId="28CA442F" w14:textId="77777777" w:rsidR="00E01026" w:rsidRDefault="00E01026" w:rsidP="00E01026">
      <w:r>
        <w:t xml:space="preserve">A3: </w:t>
      </w:r>
      <w:r w:rsidRPr="00A92B31">
        <w:rPr>
          <w:rStyle w:val="StyleUnderline"/>
        </w:rPr>
        <w:t xml:space="preserve">REEs are </w:t>
      </w:r>
      <w:r w:rsidRPr="00A92B31">
        <w:rPr>
          <w:rStyle w:val="Emphasis"/>
        </w:rPr>
        <w:t>crucial</w:t>
      </w:r>
      <w:r w:rsidRPr="00A92B31">
        <w:rPr>
          <w:rStyle w:val="StyleUnderline"/>
        </w:rPr>
        <w:t xml:space="preserve"> for a range of </w:t>
      </w:r>
      <w:r w:rsidRPr="00A92B31">
        <w:rPr>
          <w:rStyle w:val="Emphasis"/>
        </w:rPr>
        <w:t>defense technologies</w:t>
      </w:r>
      <w:r>
        <w:t xml:space="preserve">, </w:t>
      </w:r>
      <w:r w:rsidRPr="00A92B31">
        <w:rPr>
          <w:rStyle w:val="StyleUnderline"/>
        </w:rPr>
        <w:t xml:space="preserve">including F-35 fighter </w:t>
      </w:r>
      <w:r w:rsidRPr="00A92B31">
        <w:rPr>
          <w:rStyle w:val="Emphasis"/>
        </w:rPr>
        <w:t>jets</w:t>
      </w:r>
      <w:r w:rsidRPr="00A92B31">
        <w:rPr>
          <w:rStyle w:val="StyleUnderline"/>
        </w:rPr>
        <w:t xml:space="preserve">, Virginia- and Columbia-class </w:t>
      </w:r>
      <w:r w:rsidRPr="00A92B31">
        <w:rPr>
          <w:rStyle w:val="Emphasis"/>
        </w:rPr>
        <w:t>submarines</w:t>
      </w:r>
      <w:r w:rsidRPr="00A92B31">
        <w:rPr>
          <w:rStyle w:val="StyleUnderline"/>
        </w:rPr>
        <w:t xml:space="preserve">, Tomahawk </w:t>
      </w:r>
      <w:r w:rsidRPr="00A92B31">
        <w:rPr>
          <w:rStyle w:val="Emphasis"/>
        </w:rPr>
        <w:t>missiles</w:t>
      </w:r>
      <w:r w:rsidRPr="00A92B31">
        <w:rPr>
          <w:rStyle w:val="StyleUnderline"/>
        </w:rPr>
        <w:t xml:space="preserve">, </w:t>
      </w:r>
      <w:r w:rsidRPr="00A92B31">
        <w:rPr>
          <w:rStyle w:val="Emphasis"/>
        </w:rPr>
        <w:t>radar</w:t>
      </w:r>
      <w:r w:rsidRPr="00A92B31">
        <w:rPr>
          <w:rStyle w:val="StyleUnderline"/>
        </w:rPr>
        <w:t xml:space="preserve"> systems, Predator </w:t>
      </w:r>
      <w:r w:rsidRPr="00A92B31">
        <w:rPr>
          <w:rStyle w:val="Emphasis"/>
        </w:rPr>
        <w:t>u</w:t>
      </w:r>
      <w:r w:rsidRPr="00A92B31">
        <w:rPr>
          <w:rStyle w:val="StyleUnderline"/>
        </w:rPr>
        <w:t xml:space="preserve">nmanned </w:t>
      </w:r>
      <w:r w:rsidRPr="00A92B31">
        <w:rPr>
          <w:rStyle w:val="Emphasis"/>
        </w:rPr>
        <w:t>a</w:t>
      </w:r>
      <w:r w:rsidRPr="00A92B31">
        <w:rPr>
          <w:rStyle w:val="StyleUnderline"/>
        </w:rPr>
        <w:t xml:space="preserve">erial </w:t>
      </w:r>
      <w:r w:rsidRPr="00A92B31">
        <w:rPr>
          <w:rStyle w:val="Emphasis"/>
        </w:rPr>
        <w:t>v</w:t>
      </w:r>
      <w:r w:rsidRPr="00A92B31">
        <w:rPr>
          <w:rStyle w:val="StyleUnderline"/>
        </w:rPr>
        <w:t xml:space="preserve">ehicles, and the Joint Direct Attack </w:t>
      </w:r>
      <w:r w:rsidRPr="00A92B31">
        <w:rPr>
          <w:rStyle w:val="Emphasis"/>
        </w:rPr>
        <w:t>Munition</w:t>
      </w:r>
      <w:r w:rsidRPr="00A92B31">
        <w:rPr>
          <w:rStyle w:val="StyleUnderline"/>
        </w:rPr>
        <w:t xml:space="preserve"> series of </w:t>
      </w:r>
      <w:r w:rsidRPr="00A92B31">
        <w:rPr>
          <w:rStyle w:val="Emphasis"/>
        </w:rPr>
        <w:t>smart bombs</w:t>
      </w:r>
      <w:r>
        <w:t>. For example, the F-35 fighter jet contains over 900 pounds of REEs. An Arleigh Burke-class DDG-51 destroyer requires approximately 5,200 pounds, while a Virginia-class submarine uses around 9,200 pounds.</w:t>
      </w:r>
    </w:p>
    <w:p w14:paraId="72A67BB0" w14:textId="77777777" w:rsidR="00E01026" w:rsidRPr="00A92B31" w:rsidRDefault="00E01026" w:rsidP="00E01026">
      <w:pPr>
        <w:rPr>
          <w:rStyle w:val="StyleUnderline"/>
        </w:rPr>
      </w:pPr>
      <w:r w:rsidRPr="00A92B31">
        <w:rPr>
          <w:rStyle w:val="StyleUnderline"/>
        </w:rPr>
        <w:t xml:space="preserve">The </w:t>
      </w:r>
      <w:r w:rsidRPr="00A92B31">
        <w:rPr>
          <w:rStyle w:val="Emphasis"/>
        </w:rPr>
        <w:t>U</w:t>
      </w:r>
      <w:r w:rsidRPr="00A92B31">
        <w:rPr>
          <w:rStyle w:val="StyleUnderline"/>
        </w:rPr>
        <w:t xml:space="preserve">nited </w:t>
      </w:r>
      <w:r w:rsidRPr="00A92B31">
        <w:rPr>
          <w:rStyle w:val="Emphasis"/>
        </w:rPr>
        <w:t>S</w:t>
      </w:r>
      <w:r w:rsidRPr="00A92B31">
        <w:rPr>
          <w:rStyle w:val="StyleUnderline"/>
        </w:rPr>
        <w:t xml:space="preserve">tates is already on the </w:t>
      </w:r>
      <w:r w:rsidRPr="00A92B31">
        <w:rPr>
          <w:rStyle w:val="Emphasis"/>
        </w:rPr>
        <w:t>back foot</w:t>
      </w:r>
      <w:r w:rsidRPr="00A92B31">
        <w:rPr>
          <w:rStyle w:val="StyleUnderline"/>
        </w:rPr>
        <w:t xml:space="preserve"> when it comes to </w:t>
      </w:r>
      <w:r w:rsidRPr="00A92B31">
        <w:rPr>
          <w:rStyle w:val="Emphasis"/>
        </w:rPr>
        <w:t>manufacturing</w:t>
      </w:r>
      <w:r w:rsidRPr="00A92B31">
        <w:rPr>
          <w:rStyle w:val="StyleUnderline"/>
        </w:rPr>
        <w:t xml:space="preserve"> these defense technologies</w:t>
      </w:r>
      <w:r>
        <w:t xml:space="preserve">. </w:t>
      </w:r>
      <w:r w:rsidRPr="00A92B31">
        <w:rPr>
          <w:rStyle w:val="StyleUnderline"/>
        </w:rPr>
        <w:t xml:space="preserve">China is </w:t>
      </w:r>
      <w:r w:rsidRPr="00A92B31">
        <w:rPr>
          <w:rStyle w:val="Emphasis"/>
        </w:rPr>
        <w:t>rapidly</w:t>
      </w:r>
      <w:r w:rsidRPr="00A92B31">
        <w:rPr>
          <w:rStyle w:val="StyleUnderline"/>
        </w:rPr>
        <w:t xml:space="preserve"> expanding its </w:t>
      </w:r>
      <w:r w:rsidRPr="00A92B31">
        <w:rPr>
          <w:rStyle w:val="Emphasis"/>
        </w:rPr>
        <w:t>munitions production</w:t>
      </w:r>
      <w:r w:rsidRPr="00A92B31">
        <w:rPr>
          <w:rStyle w:val="StyleUnderline"/>
        </w:rPr>
        <w:t xml:space="preserve"> and acquiring </w:t>
      </w:r>
      <w:r w:rsidRPr="00A92B31">
        <w:rPr>
          <w:rStyle w:val="Emphasis"/>
        </w:rPr>
        <w:t>advanced weapons systems</w:t>
      </w:r>
      <w:r w:rsidRPr="00A92B31">
        <w:rPr>
          <w:rStyle w:val="StyleUnderline"/>
        </w:rPr>
        <w:t xml:space="preserve"> and </w:t>
      </w:r>
      <w:r w:rsidRPr="00A92B31">
        <w:rPr>
          <w:rStyle w:val="Emphasis"/>
        </w:rPr>
        <w:t>equipment</w:t>
      </w:r>
      <w:r w:rsidRPr="00A92B31">
        <w:rPr>
          <w:rStyle w:val="StyleUnderline"/>
        </w:rPr>
        <w:t xml:space="preserve"> at a pace </w:t>
      </w:r>
      <w:r w:rsidRPr="00A92B31">
        <w:rPr>
          <w:rStyle w:val="Emphasis"/>
        </w:rPr>
        <w:t>five to six times</w:t>
      </w:r>
      <w:r w:rsidRPr="00A92B31">
        <w:rPr>
          <w:rStyle w:val="StyleUnderline"/>
        </w:rPr>
        <w:t xml:space="preserve"> faster than the United States</w:t>
      </w:r>
      <w:r>
        <w:t xml:space="preserve">. </w:t>
      </w:r>
      <w:r w:rsidRPr="00A92B31">
        <w:rPr>
          <w:rStyle w:val="StyleUnderline"/>
        </w:rPr>
        <w:t xml:space="preserve">While China is preparing with a </w:t>
      </w:r>
      <w:r w:rsidRPr="00A92B31">
        <w:rPr>
          <w:rStyle w:val="Emphasis"/>
        </w:rPr>
        <w:t>wartime mindset</w:t>
      </w:r>
      <w:r w:rsidRPr="00A92B31">
        <w:rPr>
          <w:rStyle w:val="StyleUnderline"/>
        </w:rPr>
        <w:t xml:space="preserve">, the United States continues to operate under </w:t>
      </w:r>
      <w:r w:rsidRPr="00A92B31">
        <w:rPr>
          <w:rStyle w:val="Emphasis"/>
        </w:rPr>
        <w:t>peacetime conditions</w:t>
      </w:r>
      <w:r>
        <w:t xml:space="preserve">. Even before the latest restrictions, the </w:t>
      </w:r>
      <w:r w:rsidRPr="00A92B31">
        <w:rPr>
          <w:rStyle w:val="StyleUnderline"/>
        </w:rPr>
        <w:t xml:space="preserve">U.S. defense industrial base struggled with </w:t>
      </w:r>
      <w:r w:rsidRPr="00A92B31">
        <w:rPr>
          <w:rStyle w:val="Emphasis"/>
        </w:rPr>
        <w:t>limited capacity</w:t>
      </w:r>
      <w:r w:rsidRPr="00A92B31">
        <w:rPr>
          <w:rStyle w:val="StyleUnderline"/>
        </w:rPr>
        <w:t xml:space="preserve"> and lacked the ability to </w:t>
      </w:r>
      <w:r w:rsidRPr="00A92B31">
        <w:rPr>
          <w:rStyle w:val="Emphasis"/>
        </w:rPr>
        <w:t>scale</w:t>
      </w:r>
      <w:r w:rsidRPr="00A92B31">
        <w:rPr>
          <w:rStyle w:val="StyleUnderline"/>
        </w:rPr>
        <w:t xml:space="preserve"> up </w:t>
      </w:r>
      <w:r w:rsidRPr="00A92B31">
        <w:rPr>
          <w:rStyle w:val="Emphasis"/>
        </w:rPr>
        <w:t>production</w:t>
      </w:r>
      <w:r>
        <w:t xml:space="preserve"> to meet defense technology demands. </w:t>
      </w:r>
      <w:r w:rsidRPr="00A92B31">
        <w:rPr>
          <w:rStyle w:val="Emphasis"/>
        </w:rPr>
        <w:t>Further bans</w:t>
      </w:r>
      <w:r w:rsidRPr="00A92B31">
        <w:rPr>
          <w:rStyle w:val="StyleUnderline"/>
        </w:rPr>
        <w:t xml:space="preserve"> on critical minerals </w:t>
      </w:r>
      <w:r w:rsidRPr="00A92B31">
        <w:rPr>
          <w:rStyle w:val="Emphasis"/>
        </w:rPr>
        <w:t>inputs</w:t>
      </w:r>
      <w:r w:rsidRPr="00A92B31">
        <w:rPr>
          <w:rStyle w:val="StyleUnderline"/>
        </w:rPr>
        <w:t xml:space="preserve"> will only widen the gap, enabling China to strengthen its </w:t>
      </w:r>
      <w:r w:rsidRPr="00A92B31">
        <w:rPr>
          <w:rStyle w:val="Emphasis"/>
        </w:rPr>
        <w:t>military capabilities</w:t>
      </w:r>
      <w:r w:rsidRPr="00A92B31">
        <w:rPr>
          <w:rStyle w:val="StyleUnderline"/>
        </w:rPr>
        <w:t xml:space="preserve"> more </w:t>
      </w:r>
      <w:r w:rsidRPr="00A92B31">
        <w:rPr>
          <w:rStyle w:val="Emphasis"/>
        </w:rPr>
        <w:t>quickly</w:t>
      </w:r>
      <w:r w:rsidRPr="00A92B31">
        <w:rPr>
          <w:rStyle w:val="StyleUnderline"/>
        </w:rPr>
        <w:t xml:space="preserve"> than the United States.</w:t>
      </w:r>
    </w:p>
    <w:p w14:paraId="77E40D1D" w14:textId="77777777" w:rsidR="00E01026" w:rsidRDefault="00E01026" w:rsidP="00E01026"/>
    <w:p w14:paraId="02D80D3F" w14:textId="77777777" w:rsidR="00E01026" w:rsidRDefault="00E01026" w:rsidP="00E01026">
      <w:pPr>
        <w:pStyle w:val="Heading4"/>
      </w:pPr>
      <w:r>
        <w:t xml:space="preserve">A strong defense industrial base </w:t>
      </w:r>
      <w:r w:rsidRPr="001D420F">
        <w:rPr>
          <w:u w:val="single"/>
        </w:rPr>
        <w:t>caps</w:t>
      </w:r>
      <w:r>
        <w:t xml:space="preserve"> all conflict.</w:t>
      </w:r>
    </w:p>
    <w:p w14:paraId="3580D92B" w14:textId="77777777" w:rsidR="00E01026" w:rsidRDefault="00E01026" w:rsidP="00E01026">
      <w:proofErr w:type="spellStart"/>
      <w:r w:rsidRPr="001D420F">
        <w:rPr>
          <w:rStyle w:val="Style13ptBold"/>
        </w:rPr>
        <w:t>Helprin</w:t>
      </w:r>
      <w:proofErr w:type="spellEnd"/>
      <w:r w:rsidRPr="001D420F">
        <w:rPr>
          <w:rStyle w:val="Style13ptBold"/>
        </w:rPr>
        <w:t xml:space="preserve"> 15</w:t>
      </w:r>
      <w:r>
        <w:t xml:space="preserve"> — Mark </w:t>
      </w:r>
      <w:proofErr w:type="spellStart"/>
      <w:r>
        <w:t>Helprin</w:t>
      </w:r>
      <w:proofErr w:type="spellEnd"/>
      <w:r>
        <w:t>, Senior Fellow of the Claremont Institute for the Study of Statesmanship and Political Philosophy, Fellow of the American Academy in Rome, Member of the Council on Foreign Relations, 2015 (“Indefensible Defense,” National Review, June 11</w:t>
      </w:r>
      <w:r w:rsidRPr="001D420F">
        <w:rPr>
          <w:vertAlign w:val="superscript"/>
        </w:rPr>
        <w:t>th</w:t>
      </w:r>
      <w:r>
        <w:t>, Available Online at https://www.nationalreview.com/2015/06/indefensible-defense/, Accessed 07-10-2025)//Lane</w:t>
      </w:r>
    </w:p>
    <w:p w14:paraId="2B1811B4" w14:textId="77777777" w:rsidR="00E01026" w:rsidRPr="00256485" w:rsidRDefault="00E01026" w:rsidP="00E01026">
      <w:r>
        <w:t>***Edited for language</w:t>
      </w:r>
    </w:p>
    <w:p w14:paraId="556BF105" w14:textId="77777777" w:rsidR="00E01026" w:rsidRDefault="00E01026" w:rsidP="00E01026">
      <w:r w:rsidRPr="001D420F">
        <w:rPr>
          <w:rStyle w:val="StyleUnderline"/>
        </w:rPr>
        <w:t xml:space="preserve">Continual </w:t>
      </w:r>
      <w:r w:rsidRPr="001D420F">
        <w:rPr>
          <w:rStyle w:val="Emphasis"/>
        </w:rPr>
        <w:t>warfare</w:t>
      </w:r>
      <w:r w:rsidRPr="001D420F">
        <w:rPr>
          <w:rStyle w:val="StyleUnderline"/>
        </w:rPr>
        <w:t xml:space="preserve"> in the </w:t>
      </w:r>
      <w:r w:rsidRPr="001D420F">
        <w:rPr>
          <w:rStyle w:val="Emphasis"/>
        </w:rPr>
        <w:t>Middle East</w:t>
      </w:r>
      <w:r w:rsidRPr="001D420F">
        <w:rPr>
          <w:rStyle w:val="StyleUnderline"/>
        </w:rPr>
        <w:t xml:space="preserve">, a </w:t>
      </w:r>
      <w:r w:rsidRPr="001D420F">
        <w:rPr>
          <w:rStyle w:val="Emphasis"/>
        </w:rPr>
        <w:t>nuclear Iran</w:t>
      </w:r>
      <w:r w:rsidRPr="001D420F">
        <w:rPr>
          <w:rStyle w:val="StyleUnderline"/>
        </w:rPr>
        <w:t xml:space="preserve">, </w:t>
      </w:r>
      <w:r w:rsidRPr="001D420F">
        <w:rPr>
          <w:rStyle w:val="Emphasis"/>
        </w:rPr>
        <w:t>e</w:t>
      </w:r>
      <w:r w:rsidRPr="001D420F">
        <w:rPr>
          <w:rStyle w:val="StyleUnderline"/>
        </w:rPr>
        <w:t>lectromagnetic-</w:t>
      </w:r>
      <w:r w:rsidRPr="001D420F">
        <w:rPr>
          <w:rStyle w:val="Emphasis"/>
        </w:rPr>
        <w:t>p</w:t>
      </w:r>
      <w:r w:rsidRPr="001D420F">
        <w:rPr>
          <w:rStyle w:val="StyleUnderline"/>
        </w:rPr>
        <w:t xml:space="preserve">ulse </w:t>
      </w:r>
      <w:r w:rsidRPr="001D420F">
        <w:rPr>
          <w:rStyle w:val="Emphasis"/>
        </w:rPr>
        <w:t>w</w:t>
      </w:r>
      <w:r w:rsidRPr="001D420F">
        <w:rPr>
          <w:rStyle w:val="StyleUnderline"/>
        </w:rPr>
        <w:t xml:space="preserve">eapons, emerging </w:t>
      </w:r>
      <w:r w:rsidRPr="001D420F">
        <w:rPr>
          <w:rStyle w:val="Emphasis"/>
        </w:rPr>
        <w:t>pathogens</w:t>
      </w:r>
      <w:r w:rsidRPr="001D420F">
        <w:rPr>
          <w:rStyle w:val="StyleUnderline"/>
        </w:rPr>
        <w:t xml:space="preserve">, and </w:t>
      </w:r>
      <w:r w:rsidRPr="001D420F">
        <w:rPr>
          <w:rStyle w:val="Emphasis"/>
        </w:rPr>
        <w:t>terrorism</w:t>
      </w:r>
      <w:r w:rsidRPr="001D420F">
        <w:rPr>
          <w:rStyle w:val="StyleUnderline"/>
        </w:rPr>
        <w:t xml:space="preserve"> involving weapons of </w:t>
      </w:r>
      <w:r w:rsidRPr="001D420F">
        <w:rPr>
          <w:rStyle w:val="Emphasis"/>
        </w:rPr>
        <w:t>mass destruction</w:t>
      </w:r>
      <w:r w:rsidRPr="001D420F">
        <w:rPr>
          <w:rStyle w:val="StyleUnderline"/>
        </w:rPr>
        <w:t xml:space="preserve"> variously </w:t>
      </w:r>
      <w:r w:rsidRPr="001D420F">
        <w:rPr>
          <w:rStyle w:val="Emphasis"/>
        </w:rPr>
        <w:t>threaten</w:t>
      </w:r>
      <w:r w:rsidRPr="001D420F">
        <w:rPr>
          <w:rStyle w:val="StyleUnderline"/>
        </w:rPr>
        <w:t xml:space="preserve"> the United States</w:t>
      </w:r>
      <w:r>
        <w:t xml:space="preserve">, </w:t>
      </w:r>
      <w:r w:rsidRPr="001D420F">
        <w:rPr>
          <w:rStyle w:val="StyleUnderline"/>
        </w:rPr>
        <w:t xml:space="preserve">some with </w:t>
      </w:r>
      <w:r w:rsidRPr="001D420F">
        <w:rPr>
          <w:rStyle w:val="Emphasis"/>
        </w:rPr>
        <w:t>catastrophe</w:t>
      </w:r>
      <w:r>
        <w:t xml:space="preserve"> on a scale we have not experienced since the Civil War. Nevertheless, these are phenomena that bloom and fade, and that, with redirection and augmentation of resources we possess, we are equipped to face, given the wit and will to do so.</w:t>
      </w:r>
    </w:p>
    <w:p w14:paraId="290A235C" w14:textId="77777777" w:rsidR="00E01026" w:rsidRDefault="00E01026" w:rsidP="00E01026">
      <w:r>
        <w:t xml:space="preserve">But </w:t>
      </w:r>
      <w:r w:rsidRPr="001D420F">
        <w:rPr>
          <w:rStyle w:val="StyleUnderline"/>
        </w:rPr>
        <w:t xml:space="preserve">underlying the </w:t>
      </w:r>
      <w:r w:rsidRPr="001D420F">
        <w:rPr>
          <w:rStyle w:val="Emphasis"/>
        </w:rPr>
        <w:t>surface</w:t>
      </w:r>
      <w:r w:rsidRPr="001D420F">
        <w:rPr>
          <w:rStyle w:val="StyleUnderline"/>
        </w:rPr>
        <w:t xml:space="preserve"> chaos that dominates the news cycle are the </w:t>
      </w:r>
      <w:r w:rsidRPr="001D420F">
        <w:rPr>
          <w:rStyle w:val="Emphasis"/>
        </w:rPr>
        <w:t>currents</w:t>
      </w:r>
      <w:r w:rsidRPr="001D420F">
        <w:rPr>
          <w:rStyle w:val="StyleUnderline"/>
        </w:rPr>
        <w:t xml:space="preserve"> that lead to </w:t>
      </w:r>
      <w:r w:rsidRPr="001D420F">
        <w:rPr>
          <w:rStyle w:val="Emphasis"/>
        </w:rPr>
        <w:t>world war</w:t>
      </w:r>
      <w:r>
        <w:t xml:space="preserve">. In governance by tweet, </w:t>
      </w:r>
      <w:r w:rsidRPr="001D420F">
        <w:rPr>
          <w:rStyle w:val="StyleUnderline"/>
        </w:rPr>
        <w:t xml:space="preserve">these are </w:t>
      </w:r>
      <w:r w:rsidRPr="001D420F">
        <w:rPr>
          <w:rStyle w:val="Emphasis"/>
        </w:rPr>
        <w:t>insufficiently addressed</w:t>
      </w:r>
      <w:r w:rsidRPr="001D420F">
        <w:rPr>
          <w:rStyle w:val="StyleUnderline"/>
        </w:rPr>
        <w:t xml:space="preserve"> for being insufficiently immediate</w:t>
      </w:r>
      <w:r>
        <w:t xml:space="preserve">. And yet, more than anything else, </w:t>
      </w:r>
      <w:r w:rsidRPr="001D420F">
        <w:rPr>
          <w:rStyle w:val="StyleUnderline"/>
        </w:rPr>
        <w:t xml:space="preserve">how we approach the strength of the American </w:t>
      </w:r>
      <w:r w:rsidRPr="001D420F">
        <w:rPr>
          <w:rStyle w:val="Emphasis"/>
        </w:rPr>
        <w:t>military</w:t>
      </w:r>
      <w:r>
        <w:t xml:space="preserve">, the nuclear calculus, China, and Russia </w:t>
      </w:r>
      <w:r w:rsidRPr="001D420F">
        <w:rPr>
          <w:rStyle w:val="StyleUnderline"/>
        </w:rPr>
        <w:t xml:space="preserve">will </w:t>
      </w:r>
      <w:r w:rsidRPr="001D420F">
        <w:rPr>
          <w:rStyle w:val="Emphasis"/>
        </w:rPr>
        <w:t>determine</w:t>
      </w:r>
      <w:r w:rsidRPr="001D420F">
        <w:rPr>
          <w:rStyle w:val="StyleUnderline"/>
        </w:rPr>
        <w:t xml:space="preserve"> the security, prosperity, honor, and at long range</w:t>
      </w:r>
      <w:r>
        <w:t xml:space="preserve"> even the sovereignty and existence of this country.</w:t>
      </w:r>
    </w:p>
    <w:p w14:paraId="04FB5266" w14:textId="77777777" w:rsidR="00E01026" w:rsidRDefault="00E01026" w:rsidP="00E01026">
      <w:r>
        <w:t>THE AMERICAN WAY OF WAR</w:t>
      </w:r>
    </w:p>
    <w:p w14:paraId="3894BB97" w14:textId="77777777" w:rsidR="00E01026" w:rsidRPr="001D420F" w:rsidRDefault="00E01026" w:rsidP="00E01026">
      <w:pPr>
        <w:rPr>
          <w:rStyle w:val="StyleUnderline"/>
        </w:rPr>
      </w:pPr>
      <w:r w:rsidRPr="001D420F">
        <w:rPr>
          <w:rStyle w:val="StyleUnderline"/>
        </w:rPr>
        <w:t xml:space="preserve">Upon our will to </w:t>
      </w:r>
      <w:r w:rsidRPr="001D420F">
        <w:rPr>
          <w:rStyle w:val="Emphasis"/>
        </w:rPr>
        <w:t>provide</w:t>
      </w:r>
      <w:r w:rsidRPr="001D420F">
        <w:rPr>
          <w:rStyle w:val="StyleUnderline"/>
        </w:rPr>
        <w:t xml:space="preserve"> for </w:t>
      </w:r>
      <w:r w:rsidRPr="001D420F">
        <w:rPr>
          <w:rStyle w:val="Emphasis"/>
        </w:rPr>
        <w:t>defense</w:t>
      </w:r>
      <w:r>
        <w:t xml:space="preserve">, </w:t>
      </w:r>
      <w:r w:rsidRPr="001D420F">
        <w:rPr>
          <w:rStyle w:val="StyleUnderline"/>
        </w:rPr>
        <w:t xml:space="preserve">all else </w:t>
      </w:r>
      <w:r w:rsidRPr="001D420F">
        <w:rPr>
          <w:rStyle w:val="Emphasis"/>
        </w:rPr>
        <w:t>rests</w:t>
      </w:r>
      <w:r>
        <w:t xml:space="preserve">. </w:t>
      </w:r>
      <w:r w:rsidRPr="001D420F">
        <w:rPr>
          <w:rStyle w:val="StyleUnderline"/>
        </w:rPr>
        <w:t xml:space="preserve">Without it, even the most brilliant innovations and trenchant strategies will </w:t>
      </w:r>
      <w:r w:rsidRPr="001D420F">
        <w:rPr>
          <w:rStyle w:val="Emphasis"/>
        </w:rPr>
        <w:t>not suffice</w:t>
      </w:r>
      <w:r>
        <w:t xml:space="preserve">. In one form or another, the American way of war and of the </w:t>
      </w:r>
      <w:r w:rsidRPr="001D420F">
        <w:rPr>
          <w:rStyle w:val="Emphasis"/>
        </w:rPr>
        <w:t>deterrence</w:t>
      </w:r>
      <w:r>
        <w:t xml:space="preserve"> of war </w:t>
      </w:r>
      <w:r w:rsidRPr="001D420F">
        <w:rPr>
          <w:rStyle w:val="StyleUnderline"/>
        </w:rPr>
        <w:t xml:space="preserve">has always been </w:t>
      </w:r>
      <w:r w:rsidRPr="001D420F">
        <w:rPr>
          <w:rStyle w:val="Emphasis"/>
        </w:rPr>
        <w:t>reliance</w:t>
      </w:r>
      <w:r w:rsidRPr="001D420F">
        <w:rPr>
          <w:rStyle w:val="StyleUnderline"/>
        </w:rPr>
        <w:t xml:space="preserve"> on </w:t>
      </w:r>
      <w:r w:rsidRPr="001D420F">
        <w:rPr>
          <w:rStyle w:val="Emphasis"/>
        </w:rPr>
        <w:t>surplus</w:t>
      </w:r>
      <w: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1D420F">
        <w:rPr>
          <w:rStyle w:val="Emphasis"/>
        </w:rPr>
        <w:t>Subtract</w:t>
      </w:r>
      <w:r>
        <w:t xml:space="preserve"> the monumental preparations, </w:t>
      </w:r>
      <w:r w:rsidRPr="001D420F">
        <w:rPr>
          <w:strike/>
        </w:rPr>
        <w:t>cripple</w:t>
      </w:r>
      <w:r>
        <w:t xml:space="preserve"> </w:t>
      </w:r>
      <w:r w:rsidRPr="001D420F">
        <w:rPr>
          <w:rStyle w:val="StyleUnderline"/>
        </w:rPr>
        <w:t xml:space="preserve">the </w:t>
      </w:r>
      <w:r w:rsidRPr="001D420F">
        <w:rPr>
          <w:rStyle w:val="Emphasis"/>
        </w:rPr>
        <w:t>d</w:t>
      </w:r>
      <w:r w:rsidRPr="001D420F">
        <w:rPr>
          <w:rStyle w:val="StyleUnderline"/>
        </w:rPr>
        <w:t xml:space="preserve">efense </w:t>
      </w:r>
      <w:r w:rsidRPr="001D420F">
        <w:rPr>
          <w:rStyle w:val="Emphasis"/>
        </w:rPr>
        <w:t>i</w:t>
      </w:r>
      <w:r w:rsidRPr="001D420F">
        <w:rPr>
          <w:rStyle w:val="StyleUnderline"/>
        </w:rPr>
        <w:t xml:space="preserve">ndustrial </w:t>
      </w:r>
      <w:r w:rsidRPr="001D420F">
        <w:rPr>
          <w:rStyle w:val="Emphasis"/>
        </w:rPr>
        <w:t>b</w:t>
      </w:r>
      <w:r w:rsidRPr="001D420F">
        <w:rPr>
          <w:rStyle w:val="StyleUnderline"/>
        </w:rPr>
        <w:t>ase</w:t>
      </w:r>
      <w:r>
        <w:t xml:space="preserve">, and </w:t>
      </w:r>
      <w:r w:rsidRPr="001D420F">
        <w:rPr>
          <w:rStyle w:val="StyleUnderline"/>
        </w:rPr>
        <w:t xml:space="preserve">we will </w:t>
      </w:r>
      <w:r w:rsidRPr="001D420F">
        <w:rPr>
          <w:rStyle w:val="Emphasis"/>
        </w:rPr>
        <w:t>fail</w:t>
      </w:r>
      <w:r w:rsidRPr="001D420F">
        <w:rPr>
          <w:rStyle w:val="StyleUnderline"/>
        </w:rPr>
        <w:t xml:space="preserve"> to </w:t>
      </w:r>
      <w:r w:rsidRPr="001D420F">
        <w:rPr>
          <w:rStyle w:val="Emphasis"/>
        </w:rPr>
        <w:t>deter wars</w:t>
      </w:r>
      <w:r w:rsidRPr="001D420F">
        <w:rPr>
          <w:rStyle w:val="StyleUnderline"/>
        </w:rPr>
        <w:t xml:space="preserve"> that we will then go on to lose.</w:t>
      </w:r>
    </w:p>
    <w:p w14:paraId="3CED73F6" w14:textId="77777777" w:rsidR="00E01026" w:rsidRDefault="00E01026" w:rsidP="00E01026"/>
    <w:p w14:paraId="7C86719D" w14:textId="77777777" w:rsidR="00E01026" w:rsidRDefault="00E01026" w:rsidP="00E01026">
      <w:pPr>
        <w:pStyle w:val="Heading4"/>
      </w:pPr>
      <w:r>
        <w:t xml:space="preserve">Chinese REM dominance </w:t>
      </w:r>
      <w:r w:rsidRPr="00256485">
        <w:rPr>
          <w:u w:val="single"/>
        </w:rPr>
        <w:t>collapses</w:t>
      </w:r>
      <w:r>
        <w:t xml:space="preserve"> supply chains.</w:t>
      </w:r>
    </w:p>
    <w:p w14:paraId="4CC19EA7" w14:textId="77777777" w:rsidR="00E01026" w:rsidRPr="00A92B31" w:rsidRDefault="00E01026" w:rsidP="00E01026">
      <w:r w:rsidRPr="00256485">
        <w:rPr>
          <w:rStyle w:val="Style13ptBold"/>
        </w:rPr>
        <w:t>Chou 24</w:t>
      </w:r>
      <w:r>
        <w:t xml:space="preserve"> — Brenda Chou, Intern in the China Policy &amp; Strategic Competition at The American Security Project, holds a BA in Political Science and Philosophy from Rutgers University, 2024 (“Diversifying from Chinese Monopoly of REEs,” ASP, July 25</w:t>
      </w:r>
      <w:r w:rsidRPr="00256485">
        <w:rPr>
          <w:vertAlign w:val="superscript"/>
        </w:rPr>
        <w:t>th</w:t>
      </w:r>
      <w:r>
        <w:t>, Available Online at https://www.americansecurityproject.org/diversifying-from-chinese-monopoly-of-rees/, Accessed 07-10-2025)//Lane</w:t>
      </w:r>
    </w:p>
    <w:p w14:paraId="3AF04802" w14:textId="77777777" w:rsidR="00E01026" w:rsidRPr="00256485" w:rsidRDefault="00E01026" w:rsidP="00E01026">
      <w:pPr>
        <w:rPr>
          <w:rStyle w:val="StyleUnderline"/>
        </w:rPr>
      </w:pPr>
      <w:r>
        <w:t xml:space="preserve">Last month, </w:t>
      </w:r>
      <w:r w:rsidRPr="00256485">
        <w:rPr>
          <w:rStyle w:val="StyleUnderline"/>
        </w:rPr>
        <w:t>China’s</w:t>
      </w:r>
      <w:r>
        <w:t xml:space="preserve"> State Council </w:t>
      </w:r>
      <w:r w:rsidRPr="00256485">
        <w:rPr>
          <w:rStyle w:val="StyleUnderline"/>
        </w:rPr>
        <w:t xml:space="preserve">announced </w:t>
      </w:r>
      <w:r w:rsidRPr="00256485">
        <w:rPr>
          <w:rStyle w:val="Emphasis"/>
        </w:rPr>
        <w:t>stricter controls</w:t>
      </w:r>
      <w:r w:rsidRPr="00256485">
        <w:rPr>
          <w:rStyle w:val="StyleUnderline"/>
        </w:rPr>
        <w:t xml:space="preserve"> over the export of processed rare earth elements</w:t>
      </w:r>
      <w:r>
        <w:t xml:space="preserve"> (</w:t>
      </w:r>
      <w:r w:rsidRPr="00256485">
        <w:rPr>
          <w:rStyle w:val="Emphasis"/>
        </w:rPr>
        <w:t>REE</w:t>
      </w:r>
      <w:r>
        <w:t xml:space="preserve">) starting in October. REEs, a group of 17 elements, are used to manufacture magnets, lithium batteries, and other products crucial to the defense, technology, and energy sectors. Globally, </w:t>
      </w:r>
      <w:r w:rsidRPr="00256485">
        <w:rPr>
          <w:rStyle w:val="StyleUnderline"/>
        </w:rPr>
        <w:t xml:space="preserve">China produces </w:t>
      </w:r>
      <w:r w:rsidRPr="00256485">
        <w:rPr>
          <w:rStyle w:val="Emphasis"/>
        </w:rPr>
        <w:t>60 percent</w:t>
      </w:r>
      <w:r w:rsidRPr="00256485">
        <w:rPr>
          <w:rStyle w:val="StyleUnderline"/>
        </w:rPr>
        <w:t xml:space="preserve"> of REEs and processes about </w:t>
      </w:r>
      <w:r w:rsidRPr="00256485">
        <w:rPr>
          <w:rStyle w:val="Emphasis"/>
        </w:rPr>
        <w:t>90 percent</w:t>
      </w:r>
      <w:r w:rsidRPr="00256485">
        <w:rPr>
          <w:rStyle w:val="StyleUnderline"/>
        </w:rPr>
        <w:t xml:space="preserve"> of them</w:t>
      </w:r>
      <w:r>
        <w:t xml:space="preserve">. </w:t>
      </w:r>
      <w:r w:rsidRPr="00256485">
        <w:rPr>
          <w:rStyle w:val="StyleUnderline"/>
        </w:rPr>
        <w:t xml:space="preserve">This monopoly is </w:t>
      </w:r>
      <w:r w:rsidRPr="00256485">
        <w:rPr>
          <w:rStyle w:val="Emphasis"/>
        </w:rPr>
        <w:t>problematic</w:t>
      </w:r>
      <w:r>
        <w:t xml:space="preserve"> as </w:t>
      </w:r>
      <w:r w:rsidRPr="00256485">
        <w:rPr>
          <w:rStyle w:val="StyleUnderline"/>
        </w:rPr>
        <w:t xml:space="preserve">it leaves U.S. production of </w:t>
      </w:r>
      <w:r w:rsidRPr="00256485">
        <w:rPr>
          <w:rStyle w:val="Emphasis"/>
        </w:rPr>
        <w:t>defense weaponry</w:t>
      </w:r>
      <w:r w:rsidRPr="00256485">
        <w:rPr>
          <w:rStyle w:val="StyleUnderline"/>
        </w:rPr>
        <w:t xml:space="preserve"> and </w:t>
      </w:r>
      <w:r w:rsidRPr="00256485">
        <w:rPr>
          <w:rStyle w:val="Emphasis"/>
        </w:rPr>
        <w:t>electronics</w:t>
      </w:r>
      <w:r w:rsidRPr="00256485">
        <w:rPr>
          <w:rStyle w:val="StyleUnderline"/>
        </w:rPr>
        <w:t xml:space="preserve"> at risk of </w:t>
      </w:r>
      <w:r w:rsidRPr="00256485">
        <w:rPr>
          <w:rStyle w:val="Emphasis"/>
        </w:rPr>
        <w:t>supply chain disruption</w:t>
      </w:r>
      <w:r w:rsidRPr="00256485">
        <w:rPr>
          <w:rStyle w:val="StyleUnderline"/>
        </w:rPr>
        <w:t xml:space="preserve"> in the case of a worsening US-China relationship</w:t>
      </w:r>
      <w:r>
        <w:t xml:space="preserve">. </w:t>
      </w:r>
      <w:r w:rsidRPr="00256485">
        <w:rPr>
          <w:rStyle w:val="StyleUnderline"/>
        </w:rPr>
        <w:t xml:space="preserve">The United States needs to </w:t>
      </w:r>
      <w:r w:rsidRPr="00256485">
        <w:rPr>
          <w:rStyle w:val="Emphasis"/>
        </w:rPr>
        <w:t>diversify</w:t>
      </w:r>
      <w:r>
        <w:t xml:space="preserve"> its mineral sourcing and processing, domestically or in cooperation with allies, </w:t>
      </w:r>
      <w:r w:rsidRPr="00256485">
        <w:rPr>
          <w:rStyle w:val="StyleUnderline"/>
        </w:rPr>
        <w:t>to reduce over-</w:t>
      </w:r>
      <w:r w:rsidRPr="00256485">
        <w:rPr>
          <w:rStyle w:val="Emphasis"/>
        </w:rPr>
        <w:t>reliance</w:t>
      </w:r>
      <w:r w:rsidRPr="00256485">
        <w:rPr>
          <w:rStyle w:val="StyleUnderline"/>
        </w:rPr>
        <w:t xml:space="preserve"> on China. </w:t>
      </w:r>
    </w:p>
    <w:p w14:paraId="2F073850" w14:textId="77777777" w:rsidR="00E01026" w:rsidRDefault="00E01026" w:rsidP="00E01026">
      <w:r w:rsidRPr="00256485">
        <w:rPr>
          <w:rStyle w:val="StyleUnderline"/>
        </w:rPr>
        <w:t xml:space="preserve">The </w:t>
      </w:r>
      <w:r w:rsidRPr="00256485">
        <w:rPr>
          <w:rStyle w:val="Emphasis"/>
        </w:rPr>
        <w:t>U</w:t>
      </w:r>
      <w:r w:rsidRPr="00256485">
        <w:rPr>
          <w:rStyle w:val="StyleUnderline"/>
        </w:rPr>
        <w:t xml:space="preserve">nited </w:t>
      </w:r>
      <w:r w:rsidRPr="00256485">
        <w:rPr>
          <w:rStyle w:val="Emphasis"/>
        </w:rPr>
        <w:t>S</w:t>
      </w:r>
      <w:r w:rsidRPr="00256485">
        <w:rPr>
          <w:rStyle w:val="StyleUnderline"/>
        </w:rPr>
        <w:t xml:space="preserve">tates’ </w:t>
      </w:r>
      <w:r w:rsidRPr="00256485">
        <w:rPr>
          <w:rStyle w:val="Emphasis"/>
        </w:rPr>
        <w:t>dependence</w:t>
      </w:r>
      <w:r w:rsidRPr="00256485">
        <w:rPr>
          <w:rStyle w:val="StyleUnderline"/>
        </w:rPr>
        <w:t xml:space="preserve"> on Chinese imports of critical minerals leaves American production capabilities </w:t>
      </w:r>
      <w:r w:rsidRPr="00256485">
        <w:rPr>
          <w:rStyle w:val="Emphasis"/>
        </w:rPr>
        <w:t>vulnerable</w:t>
      </w:r>
      <w:r>
        <w:t xml:space="preserve"> on multiple fronts. The Department of Defense (DOD) estimated that the </w:t>
      </w:r>
      <w:r w:rsidRPr="00256485">
        <w:rPr>
          <w:rStyle w:val="StyleUnderline"/>
        </w:rPr>
        <w:t xml:space="preserve">current U.S. national stockpile already has a </w:t>
      </w:r>
      <w:r w:rsidRPr="00256485">
        <w:rPr>
          <w:rStyle w:val="Emphasis"/>
        </w:rPr>
        <w:t>shortfall</w:t>
      </w:r>
      <w:r w:rsidRPr="00256485">
        <w:rPr>
          <w:rStyle w:val="StyleUnderline"/>
        </w:rPr>
        <w:t xml:space="preserve"> of </w:t>
      </w:r>
      <w:r w:rsidRPr="00256485">
        <w:rPr>
          <w:rStyle w:val="Emphasis"/>
        </w:rPr>
        <w:t>88 materials</w:t>
      </w:r>
      <w:r w:rsidRPr="00256485">
        <w:rPr>
          <w:rStyle w:val="StyleUnderline"/>
        </w:rPr>
        <w:t xml:space="preserve"> and a potential large-scale conflict with </w:t>
      </w:r>
      <w:r w:rsidRPr="00256485">
        <w:rPr>
          <w:rStyle w:val="Emphasis"/>
        </w:rPr>
        <w:t>China</w:t>
      </w:r>
      <w:r w:rsidRPr="00256485">
        <w:rPr>
          <w:rStyle w:val="StyleUnderline"/>
        </w:rPr>
        <w:t xml:space="preserve"> will further threaten the supply of </w:t>
      </w:r>
      <w:r w:rsidRPr="00256485">
        <w:rPr>
          <w:rStyle w:val="Emphasis"/>
        </w:rPr>
        <w:t>53 of them</w:t>
      </w:r>
      <w:r w:rsidRPr="00256485">
        <w:rPr>
          <w:rStyle w:val="StyleUnderline"/>
        </w:rPr>
        <w:t>.</w:t>
      </w:r>
      <w:r>
        <w:t xml:space="preserve"> The U.S. Army needs REEs, a subset of critical minerals, to install battery storage systems to generate renewable electricity on its bases and set up an electric non-tactical light-duty vehicle fleet by 2027 as part of its climate goals. On the commercial side, the International Energy Agency predicts that global demand for lithium batteries will increase by as much as seven-fold by 2030 due to the Western shift towards cleaner electricity generation and usage. Goldman Sachs predicts that by 2030, 50 percent of vehicle sales in the United States will be electronic vehicles (EVs), which require lithium batteries.</w:t>
      </w:r>
      <w:r>
        <w:rPr>
          <w:rFonts w:ascii="Times New Roman" w:hAnsi="Times New Roman"/>
        </w:rPr>
        <w:t> </w:t>
      </w:r>
      <w:r>
        <w:t xml:space="preserve"> </w:t>
      </w:r>
    </w:p>
    <w:p w14:paraId="430828C2" w14:textId="77777777" w:rsidR="00E01026" w:rsidRPr="00256485" w:rsidRDefault="00E01026" w:rsidP="00E01026">
      <w:pPr>
        <w:rPr>
          <w:rStyle w:val="StyleUnderline"/>
        </w:rPr>
      </w:pPr>
      <w:r w:rsidRPr="00256485">
        <w:rPr>
          <w:rStyle w:val="StyleUnderline"/>
        </w:rPr>
        <w:t xml:space="preserve">Rising </w:t>
      </w:r>
      <w:r w:rsidRPr="00256485">
        <w:rPr>
          <w:rStyle w:val="Emphasis"/>
        </w:rPr>
        <w:t>geopolitical tensions</w:t>
      </w:r>
      <w:r w:rsidRPr="00256485">
        <w:rPr>
          <w:rStyle w:val="StyleUnderline"/>
        </w:rPr>
        <w:t xml:space="preserve"> leave the United States at a </w:t>
      </w:r>
      <w:r w:rsidRPr="00256485">
        <w:rPr>
          <w:rStyle w:val="Emphasis"/>
        </w:rPr>
        <w:t>disadvantage</w:t>
      </w:r>
      <w:r w:rsidRPr="00256485">
        <w:rPr>
          <w:rStyle w:val="StyleUnderline"/>
        </w:rPr>
        <w:t xml:space="preserve"> should China choose to </w:t>
      </w:r>
      <w:r w:rsidRPr="00256485">
        <w:rPr>
          <w:rStyle w:val="Emphasis"/>
        </w:rPr>
        <w:t>restrict</w:t>
      </w:r>
      <w:r w:rsidRPr="00256485">
        <w:rPr>
          <w:rStyle w:val="StyleUnderline"/>
        </w:rPr>
        <w:t xml:space="preserve"> its exports</w:t>
      </w:r>
      <w:r>
        <w:t xml:space="preserve">, which it has recently begun to do due to the trade war. In December 2023, China banned exports of mineral extraction and separation technologies. The ban followed strict export permit requirements for minerals key to magnets and computer chip production. Since last year, China has ramped up its production of REEs by 13 percent. As a result, the price of the most profitable metal neodymium-praseodymium, used in EVs and wind turbines, has been driven down by 20 percent, the lowest in three years. Although dropping prices from overproduction may seem lucrative for consumers in the short term, </w:t>
      </w:r>
      <w:r w:rsidRPr="00256485">
        <w:rPr>
          <w:rStyle w:val="StyleUnderline"/>
        </w:rPr>
        <w:t xml:space="preserve">Chinese market dominance adds to the danger of the state </w:t>
      </w:r>
      <w:r w:rsidRPr="00256485">
        <w:rPr>
          <w:rStyle w:val="Emphasis"/>
        </w:rPr>
        <w:t>wielding</w:t>
      </w:r>
      <w:r w:rsidRPr="00256485">
        <w:rPr>
          <w:rStyle w:val="StyleUnderline"/>
        </w:rPr>
        <w:t xml:space="preserve"> its control over REE exports as </w:t>
      </w:r>
      <w:r w:rsidRPr="00256485">
        <w:rPr>
          <w:rStyle w:val="Emphasis"/>
        </w:rPr>
        <w:t>political leverage</w:t>
      </w:r>
      <w:r w:rsidRPr="00256485">
        <w:rPr>
          <w:rStyle w:val="StyleUnderline"/>
        </w:rPr>
        <w:t xml:space="preserve">. </w:t>
      </w:r>
    </w:p>
    <w:p w14:paraId="2B107032" w14:textId="77777777" w:rsidR="00E01026" w:rsidRPr="00A92B31" w:rsidRDefault="00E01026" w:rsidP="00E01026"/>
    <w:p w14:paraId="30AD0036" w14:textId="77777777" w:rsidR="00E01026" w:rsidRDefault="00E01026" w:rsidP="00E01026">
      <w:pPr>
        <w:pStyle w:val="Heading4"/>
      </w:pPr>
      <w:r>
        <w:t xml:space="preserve">Supply chain disruptions are </w:t>
      </w:r>
      <w:r w:rsidRPr="00166473">
        <w:rPr>
          <w:u w:val="single"/>
        </w:rPr>
        <w:t>existential</w:t>
      </w:r>
      <w:r>
        <w:t>.</w:t>
      </w:r>
    </w:p>
    <w:p w14:paraId="77EDED7B" w14:textId="77777777" w:rsidR="00E01026" w:rsidRPr="00166473" w:rsidRDefault="00E01026" w:rsidP="00E01026">
      <w:r w:rsidRPr="00166473">
        <w:rPr>
          <w:rStyle w:val="Style13ptBold"/>
        </w:rPr>
        <w:t>Martin 21</w:t>
      </w:r>
      <w:r>
        <w:t xml:space="preserve"> — Bradley Martin, senior policy researcher at RAND, holds a PhD in Political Science from the University of Michigan, 2021 (“Supply Chain Disruptions: The Risks and Consequences,” RAND, November 15</w:t>
      </w:r>
      <w:r w:rsidRPr="00166473">
        <w:rPr>
          <w:vertAlign w:val="superscript"/>
        </w:rPr>
        <w:t>th</w:t>
      </w:r>
      <w:r>
        <w:t>, Available Online at https://www.rand.org/pubs/commentary/2021/11/supply-chain-disruptions-the-risks-and-consequences.html, Accessed 07-10-2025)//Lane</w:t>
      </w:r>
    </w:p>
    <w:p w14:paraId="7DBC8E07" w14:textId="77777777" w:rsidR="00E01026" w:rsidRDefault="00E01026" w:rsidP="00E01026">
      <w:r>
        <w:t xml:space="preserve">By now the </w:t>
      </w:r>
      <w:r w:rsidRPr="00166473">
        <w:rPr>
          <w:rStyle w:val="StyleUnderline"/>
        </w:rPr>
        <w:t xml:space="preserve">impacts of supply chain </w:t>
      </w:r>
      <w:r w:rsidRPr="00166473">
        <w:rPr>
          <w:rStyle w:val="Emphasis"/>
        </w:rPr>
        <w:t>disruption</w:t>
      </w:r>
      <w:r>
        <w:t xml:space="preserve"> are becoming all too familiar: </w:t>
      </w:r>
      <w:r w:rsidRPr="00166473">
        <w:rPr>
          <w:rStyle w:val="StyleUnderline"/>
        </w:rPr>
        <w:t xml:space="preserve">shortages, </w:t>
      </w:r>
      <w:r w:rsidRPr="00166473">
        <w:rPr>
          <w:rStyle w:val="Emphasis"/>
        </w:rPr>
        <w:t>inflation</w:t>
      </w:r>
      <w:r w:rsidRPr="00166473">
        <w:rPr>
          <w:rStyle w:val="StyleUnderline"/>
        </w:rPr>
        <w:t>, factory closures</w:t>
      </w:r>
      <w:r>
        <w:t xml:space="preserve">, goods waiting at ports to be unloaded. All these impacts are serious enough, but another more-hidden concern lurks just beneath the surface: </w:t>
      </w:r>
      <w:r w:rsidRPr="00166473">
        <w:rPr>
          <w:rStyle w:val="StyleUnderline"/>
        </w:rPr>
        <w:t xml:space="preserve">the </w:t>
      </w:r>
      <w:r w:rsidRPr="00166473">
        <w:rPr>
          <w:rStyle w:val="Emphasis"/>
        </w:rPr>
        <w:t>impact</w:t>
      </w:r>
      <w:r w:rsidRPr="00166473">
        <w:rPr>
          <w:rStyle w:val="StyleUnderline"/>
        </w:rPr>
        <w:t xml:space="preserve"> of supply chain failure on </w:t>
      </w:r>
      <w:r w:rsidRPr="00166473">
        <w:rPr>
          <w:rStyle w:val="Emphasis"/>
        </w:rPr>
        <w:t>national security</w:t>
      </w:r>
      <w:r>
        <w:t>, broadly defined as a nation's ability to protect and ensure the well-being of its population.</w:t>
      </w:r>
    </w:p>
    <w:p w14:paraId="45A1969B" w14:textId="77777777" w:rsidR="00E01026" w:rsidRDefault="00E01026" w:rsidP="00E01026">
      <w:r>
        <w:t xml:space="preserve">This definition of </w:t>
      </w:r>
      <w:r w:rsidRPr="00166473">
        <w:rPr>
          <w:rStyle w:val="StyleUnderline"/>
        </w:rPr>
        <w:t xml:space="preserve">“national security” is </w:t>
      </w:r>
      <w:r w:rsidRPr="00166473">
        <w:rPr>
          <w:rStyle w:val="Emphasis"/>
        </w:rPr>
        <w:t>broader</w:t>
      </w:r>
      <w:r w:rsidRPr="00166473">
        <w:rPr>
          <w:rStyle w:val="StyleUnderline"/>
        </w:rPr>
        <w:t xml:space="preserve"> than just the defense industry or military-related efforts</w:t>
      </w:r>
      <w:r>
        <w:t xml:space="preserve">; </w:t>
      </w:r>
      <w:r w:rsidRPr="00166473">
        <w:rPr>
          <w:rStyle w:val="StyleUnderline"/>
        </w:rPr>
        <w:t>it also could encompass</w:t>
      </w:r>
      <w:r>
        <w:t xml:space="preserve"> the very ability of a </w:t>
      </w:r>
      <w:r w:rsidRPr="00166473">
        <w:rPr>
          <w:rStyle w:val="StyleUnderline"/>
        </w:rPr>
        <w:t xml:space="preserve">nation to ensure economic </w:t>
      </w:r>
      <w:r w:rsidRPr="00166473">
        <w:rPr>
          <w:rStyle w:val="Emphasis"/>
        </w:rPr>
        <w:t>well-being</w:t>
      </w:r>
      <w:r w:rsidRPr="00166473">
        <w:rPr>
          <w:rStyle w:val="StyleUnderline"/>
        </w:rPr>
        <w:t xml:space="preserve">, public </w:t>
      </w:r>
      <w:r w:rsidRPr="00166473">
        <w:rPr>
          <w:rStyle w:val="Emphasis"/>
        </w:rPr>
        <w:t>health</w:t>
      </w:r>
      <w:r w:rsidRPr="00166473">
        <w:rPr>
          <w:rStyle w:val="StyleUnderline"/>
        </w:rPr>
        <w:t xml:space="preserve">, and protection of a nation's key </w:t>
      </w:r>
      <w:r w:rsidRPr="00166473">
        <w:rPr>
          <w:rStyle w:val="Emphasis"/>
        </w:rPr>
        <w:t>infrastructure</w:t>
      </w:r>
      <w:r>
        <w:t xml:space="preserve">. </w:t>
      </w:r>
      <w:r w:rsidRPr="00166473">
        <w:rPr>
          <w:rStyle w:val="StyleUnderline"/>
        </w:rPr>
        <w:t xml:space="preserve">Supply chain disruptions cause general </w:t>
      </w:r>
      <w:r w:rsidRPr="00166473">
        <w:rPr>
          <w:rStyle w:val="Emphasis"/>
        </w:rPr>
        <w:t>economic disruption</w:t>
      </w:r>
      <w:r w:rsidRPr="00166473">
        <w:rPr>
          <w:rStyle w:val="StyleUnderline"/>
        </w:rPr>
        <w:t xml:space="preserve"> and key </w:t>
      </w:r>
      <w:r w:rsidRPr="00166473">
        <w:rPr>
          <w:rStyle w:val="Emphasis"/>
        </w:rPr>
        <w:t>commodity shortages</w:t>
      </w:r>
      <w:r>
        <w:t xml:space="preserve">, </w:t>
      </w:r>
      <w:r w:rsidRPr="00166473">
        <w:rPr>
          <w:rStyle w:val="StyleUnderline"/>
        </w:rPr>
        <w:t>which</w:t>
      </w:r>
      <w:r>
        <w:t xml:space="preserve"> then in turn can, in fact, </w:t>
      </w:r>
      <w:r w:rsidRPr="00166473">
        <w:rPr>
          <w:rStyle w:val="StyleUnderline"/>
        </w:rPr>
        <w:t xml:space="preserve">drive aggressive </w:t>
      </w:r>
      <w:r w:rsidRPr="00166473">
        <w:rPr>
          <w:rStyle w:val="Emphasis"/>
        </w:rPr>
        <w:t>national behavior</w:t>
      </w:r>
      <w:r w:rsidRPr="00166473">
        <w:rPr>
          <w:rStyle w:val="StyleUnderline"/>
        </w:rPr>
        <w:t xml:space="preserve"> and international </w:t>
      </w:r>
      <w:r w:rsidRPr="00166473">
        <w:rPr>
          <w:rStyle w:val="Emphasis"/>
        </w:rPr>
        <w:t>instability</w:t>
      </w:r>
      <w:r>
        <w:t xml:space="preserve">. And ironically, </w:t>
      </w:r>
      <w:r w:rsidRPr="00166473">
        <w:rPr>
          <w:rStyle w:val="StyleUnderline"/>
        </w:rPr>
        <w:t xml:space="preserve">this </w:t>
      </w:r>
      <w:r w:rsidRPr="00166473">
        <w:rPr>
          <w:rStyle w:val="Emphasis"/>
        </w:rPr>
        <w:t>reactive aggressive</w:t>
      </w:r>
      <w:r w:rsidRPr="00166473">
        <w:rPr>
          <w:rStyle w:val="StyleUnderline"/>
        </w:rPr>
        <w:t xml:space="preserve"> national behavior can happen even if the health of a national economy itself depends upon continued international </w:t>
      </w:r>
      <w:r w:rsidRPr="00166473">
        <w:rPr>
          <w:rStyle w:val="Emphasis"/>
        </w:rPr>
        <w:t>economic interdependence</w:t>
      </w:r>
      <w:r>
        <w:t xml:space="preserve">. Indeed, this very </w:t>
      </w:r>
      <w:r w:rsidRPr="00166473">
        <w:rPr>
          <w:rStyle w:val="StyleUnderline"/>
        </w:rPr>
        <w:t xml:space="preserve">interdependence can create </w:t>
      </w:r>
      <w:r w:rsidRPr="00166473">
        <w:rPr>
          <w:rStyle w:val="Emphasis"/>
        </w:rPr>
        <w:t>vulnerabilities</w:t>
      </w:r>
      <w:r w:rsidRPr="00166473">
        <w:rPr>
          <w:rStyle w:val="StyleUnderline"/>
        </w:rPr>
        <w:t xml:space="preserve">. </w:t>
      </w:r>
      <w:r>
        <w:t>So a systematic effort, cutting across agencies and public and private sectors, could be one way to ensure these vulnerabilities are understood and mitigated.</w:t>
      </w:r>
    </w:p>
    <w:p w14:paraId="631BA015" w14:textId="77777777" w:rsidR="00E01026" w:rsidRDefault="00E01026" w:rsidP="00E01026">
      <w:r>
        <w:t>Supply Chain Disruption and Conflict</w:t>
      </w:r>
    </w:p>
    <w:p w14:paraId="35D9356C" w14:textId="77777777" w:rsidR="00E01026" w:rsidRDefault="00E01026" w:rsidP="00E01026">
      <w:r>
        <w:t xml:space="preserve">Dispersed supply chains develop because actors find it's economically advantageous to seek the least-expensive and most-productive sources of supply. These </w:t>
      </w:r>
      <w:r w:rsidRPr="00166473">
        <w:rPr>
          <w:rStyle w:val="StyleUnderline"/>
        </w:rPr>
        <w:t xml:space="preserve">dispersed </w:t>
      </w:r>
      <w:r w:rsidRPr="00166473">
        <w:rPr>
          <w:rStyle w:val="Emphasis"/>
        </w:rPr>
        <w:t>chains</w:t>
      </w:r>
      <w:r>
        <w:t xml:space="preserve"> develop for good reasons, but they </w:t>
      </w:r>
      <w:r w:rsidRPr="00166473">
        <w:rPr>
          <w:rStyle w:val="StyleUnderline"/>
        </w:rPr>
        <w:t xml:space="preserve">create </w:t>
      </w:r>
      <w:r w:rsidRPr="00166473">
        <w:rPr>
          <w:rStyle w:val="Emphasis"/>
        </w:rPr>
        <w:t>complicated interdependencies</w:t>
      </w:r>
      <w:r>
        <w:t xml:space="preserve"> whose risks and vulnerabilities are sometimes not even understood, let alone mitigated.</w:t>
      </w:r>
    </w:p>
    <w:p w14:paraId="68E34A5F" w14:textId="77777777" w:rsidR="00E01026" w:rsidRPr="00166473" w:rsidRDefault="00E01026" w:rsidP="00E01026">
      <w:pPr>
        <w:rPr>
          <w:rStyle w:val="StyleUnderline"/>
        </w:rPr>
      </w:pPr>
      <w:r>
        <w:t xml:space="preserve">While the reasons for creating these chains lie largely with private interest, the effects of </w:t>
      </w:r>
      <w:r w:rsidRPr="00166473">
        <w:rPr>
          <w:rStyle w:val="StyleUnderline"/>
        </w:rPr>
        <w:t>disruption</w:t>
      </w:r>
      <w:r>
        <w:t>—which can come from sources ranging from malign human action to natural disaster—</w:t>
      </w:r>
      <w:r w:rsidRPr="00166473">
        <w:rPr>
          <w:rStyle w:val="StyleUnderline"/>
        </w:rPr>
        <w:t xml:space="preserve">are </w:t>
      </w:r>
      <w:r w:rsidRPr="00166473">
        <w:rPr>
          <w:rStyle w:val="Emphasis"/>
        </w:rPr>
        <w:t>rarely localized</w:t>
      </w:r>
      <w:r>
        <w:t xml:space="preserve">. When </w:t>
      </w:r>
      <w:r w:rsidRPr="00166473">
        <w:rPr>
          <w:rStyle w:val="StyleUnderline"/>
        </w:rPr>
        <w:t>shortages</w:t>
      </w:r>
      <w:r>
        <w:t xml:space="preserve"> occur </w:t>
      </w:r>
      <w:r w:rsidRPr="00166473">
        <w:rPr>
          <w:rStyle w:val="StyleUnderline"/>
        </w:rPr>
        <w:t>in one industry</w:t>
      </w:r>
      <w:r>
        <w:t xml:space="preserve">, the disruptions in one area nearly </w:t>
      </w:r>
      <w:r w:rsidRPr="00166473">
        <w:rPr>
          <w:rStyle w:val="StyleUnderline"/>
        </w:rPr>
        <w:t xml:space="preserve">always </w:t>
      </w:r>
      <w:r w:rsidRPr="00166473">
        <w:rPr>
          <w:rStyle w:val="Emphasis"/>
        </w:rPr>
        <w:t>spill</w:t>
      </w:r>
      <w:r w:rsidRPr="00166473">
        <w:rPr>
          <w:rStyle w:val="StyleUnderline"/>
        </w:rPr>
        <w:t xml:space="preserve"> into adjacent </w:t>
      </w:r>
      <w:r w:rsidRPr="00166473">
        <w:rPr>
          <w:rStyle w:val="Emphasis"/>
        </w:rPr>
        <w:t>companies</w:t>
      </w:r>
      <w:r w:rsidRPr="00166473">
        <w:rPr>
          <w:rStyle w:val="StyleUnderline"/>
        </w:rPr>
        <w:t xml:space="preserve"> and </w:t>
      </w:r>
      <w:r w:rsidRPr="00166473">
        <w:rPr>
          <w:rStyle w:val="Emphasis"/>
        </w:rPr>
        <w:t>sectors</w:t>
      </w:r>
      <w:r>
        <w:t xml:space="preserve">. </w:t>
      </w:r>
      <w:r w:rsidRPr="00166473">
        <w:rPr>
          <w:rStyle w:val="StyleUnderline"/>
        </w:rPr>
        <w:t xml:space="preserve">Whole economies feel the </w:t>
      </w:r>
      <w:r w:rsidRPr="00166473">
        <w:rPr>
          <w:rStyle w:val="Emphasis"/>
        </w:rPr>
        <w:t>impact</w:t>
      </w:r>
      <w:r w:rsidRPr="00166473">
        <w:rPr>
          <w:rStyle w:val="StyleUnderline"/>
        </w:rPr>
        <w:t>, not isolated actors.</w:t>
      </w:r>
    </w:p>
    <w:p w14:paraId="72A90C0E" w14:textId="77777777" w:rsidR="00E01026" w:rsidRDefault="00E01026" w:rsidP="00E01026">
      <w:r>
        <w:t>Historically, nations have not yet resorted to war to ensure supply chain security, but it might be a mistake to assume that such action could never occur when circumstances become sufficiently dire.</w:t>
      </w:r>
    </w:p>
    <w:p w14:paraId="5A40645A" w14:textId="77777777" w:rsidR="00E01026" w:rsidRDefault="00E01026" w:rsidP="00E01026">
      <w:r>
        <w:t xml:space="preserve">The impact on vulnerable populations may be particularly dire. </w:t>
      </w:r>
      <w:r w:rsidRPr="00166473">
        <w:rPr>
          <w:rStyle w:val="StyleUnderline"/>
        </w:rPr>
        <w:t>Supply chain disruptions</w:t>
      </w:r>
      <w:r>
        <w:t xml:space="preserve"> do not just create higher prices and shortages among high-end consumer products, such as cars. They also </w:t>
      </w:r>
      <w:r w:rsidRPr="00166473">
        <w:rPr>
          <w:rStyle w:val="StyleUnderline"/>
        </w:rPr>
        <w:t>affect more-</w:t>
      </w:r>
      <w:r w:rsidRPr="00166473">
        <w:rPr>
          <w:rStyle w:val="Emphasis"/>
        </w:rPr>
        <w:t>basic commodities</w:t>
      </w:r>
      <w:r>
        <w:t xml:space="preserve"> such as generic drugs or energy, increasing the cost of living and the provision of basic needs.</w:t>
      </w:r>
    </w:p>
    <w:p w14:paraId="7356C6DB" w14:textId="77777777" w:rsidR="00E01026" w:rsidRDefault="00E01026" w:rsidP="00E01026">
      <w:r w:rsidRPr="00166473">
        <w:rPr>
          <w:rStyle w:val="StyleUnderline"/>
        </w:rPr>
        <w:t>This</w:t>
      </w:r>
      <w:r>
        <w:t xml:space="preserve"> kind of </w:t>
      </w:r>
      <w:r w:rsidRPr="00166473">
        <w:rPr>
          <w:rStyle w:val="StyleUnderline"/>
        </w:rPr>
        <w:t>disruption</w:t>
      </w:r>
      <w:r>
        <w:t xml:space="preserve"> can </w:t>
      </w:r>
      <w:r w:rsidRPr="00166473">
        <w:rPr>
          <w:rStyle w:val="StyleUnderline"/>
        </w:rPr>
        <w:t xml:space="preserve">create </w:t>
      </w:r>
      <w:r w:rsidRPr="00166473">
        <w:rPr>
          <w:rStyle w:val="Emphasis"/>
        </w:rPr>
        <w:t>instability</w:t>
      </w:r>
      <w:r w:rsidRPr="00166473">
        <w:rPr>
          <w:rStyle w:val="StyleUnderline"/>
        </w:rPr>
        <w:t xml:space="preserve"> </w:t>
      </w:r>
      <w:r w:rsidRPr="00166473">
        <w:t>more generally</w:t>
      </w:r>
      <w:r>
        <w:t xml:space="preserve">, </w:t>
      </w:r>
      <w:r w:rsidRPr="00166473">
        <w:rPr>
          <w:rStyle w:val="StyleUnderline"/>
        </w:rPr>
        <w:t xml:space="preserve">promoting conditions for </w:t>
      </w:r>
      <w:r w:rsidRPr="00166473">
        <w:rPr>
          <w:rStyle w:val="Emphasis"/>
        </w:rPr>
        <w:t>conflict</w:t>
      </w:r>
      <w:r w:rsidRPr="00166473">
        <w:rPr>
          <w:rStyle w:val="StyleUnderline"/>
        </w:rPr>
        <w:t xml:space="preserve"> between and within nations</w:t>
      </w:r>
      <w: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317AA8E" w14:textId="77777777" w:rsidR="00E01026" w:rsidRDefault="00E01026" w:rsidP="00E01026">
      <w: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1DF6F21D" w14:textId="77777777" w:rsidR="00E01026" w:rsidRPr="00166473" w:rsidRDefault="00E01026" w:rsidP="00E01026">
      <w:pPr>
        <w:rPr>
          <w:rStyle w:val="Emphasis"/>
        </w:rPr>
      </w:pPr>
      <w:r w:rsidRPr="00166473">
        <w:rPr>
          <w:rStyle w:val="Emphasis"/>
        </w:rPr>
        <w:t>Escalation of Conflict</w:t>
      </w:r>
    </w:p>
    <w:p w14:paraId="25B304EC" w14:textId="77777777" w:rsidR="00E01026" w:rsidRDefault="00E01026" w:rsidP="00E01026">
      <w:r>
        <w:t xml:space="preserve">In some cases, </w:t>
      </w:r>
      <w:r w:rsidRPr="00166473">
        <w:rPr>
          <w:rStyle w:val="StyleUnderline"/>
        </w:rPr>
        <w:t>supply chain disruptions can have an even more-</w:t>
      </w:r>
      <w:r w:rsidRPr="00166473">
        <w:rPr>
          <w:rStyle w:val="Emphasis"/>
        </w:rPr>
        <w:t>direct</w:t>
      </w:r>
      <w:r w:rsidRPr="00166473">
        <w:rPr>
          <w:rStyle w:val="StyleUnderline"/>
        </w:rPr>
        <w:t xml:space="preserve"> impact than </w:t>
      </w:r>
      <w:r w:rsidRPr="00166473">
        <w:rPr>
          <w:rStyle w:val="Emphasis"/>
        </w:rPr>
        <w:t>general disruption</w:t>
      </w:r>
      <w:r>
        <w:t xml:space="preserve">, </w:t>
      </w:r>
      <w:r w:rsidRPr="00166473">
        <w:rPr>
          <w:rStyle w:val="StyleUnderline"/>
        </w:rPr>
        <w:t xml:space="preserve">causing shortages of </w:t>
      </w:r>
      <w:r w:rsidRPr="00166473">
        <w:rPr>
          <w:rStyle w:val="Emphasis"/>
        </w:rPr>
        <w:t>commodities</w:t>
      </w:r>
      <w:r w:rsidRPr="00166473">
        <w:rPr>
          <w:rStyle w:val="StyleUnderline"/>
        </w:rPr>
        <w:t xml:space="preserve"> the nation must have to ensure </w:t>
      </w:r>
      <w:r w:rsidRPr="00166473">
        <w:rPr>
          <w:rStyle w:val="Emphasis"/>
        </w:rPr>
        <w:t>national security</w:t>
      </w:r>
      <w:r w:rsidRPr="00166473">
        <w:rPr>
          <w:rStyle w:val="StyleUnderline"/>
        </w:rPr>
        <w:t>.</w:t>
      </w:r>
      <w:r>
        <w:t xml:space="preserve"> This kind of disruption can go beyond matters of justice, equity, and general prosperity to </w:t>
      </w:r>
      <w:r w:rsidRPr="00166473">
        <w:rPr>
          <w:rStyle w:val="StyleUnderline"/>
        </w:rPr>
        <w:t xml:space="preserve">threatening a nation's very </w:t>
      </w:r>
      <w:r w:rsidRPr="00166473">
        <w:rPr>
          <w:rStyle w:val="Emphasis"/>
        </w:rPr>
        <w:t>ability</w:t>
      </w:r>
      <w:r w:rsidRPr="00166473">
        <w:rPr>
          <w:rStyle w:val="StyleUnderline"/>
        </w:rPr>
        <w:t xml:space="preserve"> to </w:t>
      </w:r>
      <w:r w:rsidRPr="00166473">
        <w:rPr>
          <w:rStyle w:val="Emphasis"/>
        </w:rPr>
        <w:t>defend</w:t>
      </w:r>
      <w:r w:rsidRPr="00166473">
        <w:rPr>
          <w:rStyle w:val="StyleUnderline"/>
        </w:rPr>
        <w:t xml:space="preserve"> itself and look after its citizens</w:t>
      </w:r>
      <w:r>
        <w:t>. 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raise the risk of conflict. In some cases, particular types of raw materials only exist in certain places, so shifting to more-secure sources isn't even possible.</w:t>
      </w:r>
    </w:p>
    <w:p w14:paraId="5FD0A906" w14:textId="77777777" w:rsidR="00E01026" w:rsidRDefault="00E01026" w:rsidP="00E01026">
      <w:r w:rsidRPr="00166473">
        <w:rPr>
          <w:rStyle w:val="StyleUnderline"/>
        </w:rPr>
        <w:t>Supply chain disruptions create</w:t>
      </w:r>
      <w:r>
        <w:t xml:space="preserve"> both </w:t>
      </w:r>
      <w:r w:rsidRPr="00166473">
        <w:rPr>
          <w:rStyle w:val="Emphasis"/>
        </w:rPr>
        <w:t>leverage</w:t>
      </w:r>
      <w:r>
        <w:t xml:space="preserv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62F13C78" w14:textId="77777777" w:rsidR="00E01026" w:rsidRDefault="00E01026" w:rsidP="00E01026">
      <w:r>
        <w:t xml:space="preserve">This does not even account for the skilled labor, and points to the difficulty of readily shifting production. As a result, Taiwan gains considerable leverage over the PRC and indeed the world. However, this very </w:t>
      </w:r>
      <w:r w:rsidRPr="00166473">
        <w:rPr>
          <w:rStyle w:val="StyleUnderline"/>
        </w:rPr>
        <w:t>dominance</w:t>
      </w:r>
      <w:r>
        <w:t xml:space="preserve">, plus its proximity to the PRC and its dependence on the PRC for other commodities, may in fact </w:t>
      </w:r>
      <w:r w:rsidRPr="00166473">
        <w:rPr>
          <w:rStyle w:val="StyleUnderline"/>
        </w:rPr>
        <w:t xml:space="preserve">raise the incentive for the PRC to take </w:t>
      </w:r>
      <w:r w:rsidRPr="00166473">
        <w:rPr>
          <w:rStyle w:val="Emphasis"/>
        </w:rPr>
        <w:t>aggressive military action</w:t>
      </w:r>
      <w:r>
        <w:t xml:space="preserve"> to ensure access to a key commodity. Such action could range from a “quarantine” to military threats to an actual invasion.</w:t>
      </w:r>
    </w:p>
    <w:p w14:paraId="5BA9BA02" w14:textId="77777777" w:rsidR="00E01026" w:rsidRDefault="00E01026" w:rsidP="00E01026">
      <w: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951C694" w14:textId="77777777" w:rsidR="00E01026" w:rsidRDefault="00E01026" w:rsidP="00E01026">
      <w:r>
        <w:t>Conflict and Instability</w:t>
      </w:r>
    </w:p>
    <w:p w14:paraId="713BEC29" w14:textId="77777777" w:rsidR="00E01026" w:rsidRPr="00166473" w:rsidRDefault="00E01026" w:rsidP="00E01026">
      <w:pPr>
        <w:rPr>
          <w:rStyle w:val="StyleUnderline"/>
        </w:rPr>
      </w:pPr>
      <w:r>
        <w:t xml:space="preserve">Nations have gone to war in the past over natural resource shortages or in an effort to secure key markets and labor pools. The need to secure resources and markets was an explicit premise in German and Japanese actions leading to World War II. Such conflict has occurred even during times of significant interdependence between nations, such as in the European system prior to World War I. </w:t>
      </w:r>
      <w:r w:rsidRPr="00166473">
        <w:rPr>
          <w:rStyle w:val="StyleUnderline"/>
        </w:rPr>
        <w:t>Historically, nations have not yet resorted to war to ensure supply chain security,</w:t>
      </w:r>
      <w:r>
        <w:t xml:space="preserve"> </w:t>
      </w:r>
      <w:r w:rsidRPr="00166473">
        <w:rPr>
          <w:rStyle w:val="StyleUnderline"/>
        </w:rPr>
        <w:t xml:space="preserve">but it might be a mistake to assume that such </w:t>
      </w:r>
      <w:r w:rsidRPr="00166473">
        <w:rPr>
          <w:rStyle w:val="Emphasis"/>
        </w:rPr>
        <w:t>action</w:t>
      </w:r>
      <w:r w:rsidRPr="00166473">
        <w:rPr>
          <w:rStyle w:val="StyleUnderline"/>
        </w:rPr>
        <w:t xml:space="preserve"> could never occur when circumstances become sufficiently dire.</w:t>
      </w:r>
      <w:r>
        <w:t xml:space="preserve"> </w:t>
      </w:r>
      <w:r w:rsidRPr="00166473">
        <w:rPr>
          <w:rStyle w:val="Emphasis"/>
        </w:rPr>
        <w:t>Interdependence</w:t>
      </w:r>
      <w:r>
        <w:t xml:space="preserve"> does create incentives to cooperate to avoid disruption, but may </w:t>
      </w:r>
      <w:r w:rsidRPr="00166473">
        <w:rPr>
          <w:rStyle w:val="StyleUnderline"/>
        </w:rPr>
        <w:t xml:space="preserve">offer </w:t>
      </w:r>
      <w:r w:rsidRPr="00166473">
        <w:rPr>
          <w:rStyle w:val="Emphasis"/>
        </w:rPr>
        <w:t>few alternatives</w:t>
      </w:r>
      <w:r w:rsidRPr="00166473">
        <w:rPr>
          <w:rStyle w:val="StyleUnderline"/>
        </w:rPr>
        <w:t xml:space="preserve"> for some </w:t>
      </w:r>
      <w:r w:rsidRPr="00166473">
        <w:rPr>
          <w:rStyle w:val="Emphasis"/>
        </w:rPr>
        <w:t>desperate nations</w:t>
      </w:r>
      <w:r w:rsidRPr="00166473">
        <w:rPr>
          <w:rStyle w:val="StyleUnderline"/>
        </w:rPr>
        <w:t xml:space="preserve"> if some part of the interdependent chain is </w:t>
      </w:r>
      <w:r w:rsidRPr="00166473">
        <w:rPr>
          <w:rStyle w:val="Emphasis"/>
        </w:rPr>
        <w:t>broken</w:t>
      </w:r>
      <w:r w:rsidRPr="00166473">
        <w:rPr>
          <w:rStyle w:val="StyleUnderline"/>
        </w:rPr>
        <w:t>.</w:t>
      </w:r>
    </w:p>
    <w:p w14:paraId="22DFDD47" w14:textId="77777777" w:rsidR="00E01026" w:rsidRPr="00166473" w:rsidRDefault="00E01026" w:rsidP="00E01026"/>
    <w:p w14:paraId="3C88CB57" w14:textId="77777777" w:rsidR="00E01026" w:rsidRPr="00E01026" w:rsidRDefault="00E01026" w:rsidP="00E01026"/>
    <w:p w14:paraId="4AD3176C" w14:textId="41ED72F2" w:rsidR="00E01026" w:rsidRDefault="00E01026" w:rsidP="00E01026">
      <w:pPr>
        <w:pStyle w:val="Heading3"/>
      </w:pPr>
      <w:r>
        <w:t>I/L - NATO</w:t>
      </w:r>
    </w:p>
    <w:p w14:paraId="1F366294" w14:textId="77777777" w:rsidR="00E01026" w:rsidRDefault="00E01026" w:rsidP="00E01026">
      <w:pPr>
        <w:pStyle w:val="Heading4"/>
      </w:pPr>
      <w:r>
        <w:t xml:space="preserve">Revitalizing Arctic bases </w:t>
      </w:r>
      <w:r w:rsidRPr="00FA7FC2">
        <w:rPr>
          <w:u w:val="single"/>
        </w:rPr>
        <w:t>bolsters</w:t>
      </w:r>
      <w:r>
        <w:t xml:space="preserve"> cooperation with allies.</w:t>
      </w:r>
    </w:p>
    <w:p w14:paraId="0470812A" w14:textId="77777777" w:rsidR="00E01026" w:rsidRPr="0078625E" w:rsidRDefault="00E01026" w:rsidP="00E01026">
      <w:r w:rsidRPr="00183BCC">
        <w:rPr>
          <w:rStyle w:val="Style13ptBold"/>
        </w:rPr>
        <w:t>Auerswald 21</w:t>
      </w:r>
      <w:r>
        <w:t xml:space="preserve"> — David Auerswald, Professor of Security Studies at the U.S. National War College, holds a PhD in political science from the University of California, 2021 (“A U.S. Security Strategy for the Arctic,” War on the Rocks, May 27</w:t>
      </w:r>
      <w:r w:rsidRPr="00183BCC">
        <w:rPr>
          <w:vertAlign w:val="superscript"/>
        </w:rPr>
        <w:t>th</w:t>
      </w:r>
      <w:r>
        <w:t>, Available Online at https://warontherocks.com/2021/05/a-u-s-security-strategy-for-the-arctic/, Accessed 07-05-2025)//Lane</w:t>
      </w:r>
    </w:p>
    <w:p w14:paraId="6B17E0FA" w14:textId="77777777" w:rsidR="00E01026" w:rsidRDefault="00E01026" w:rsidP="00E01026">
      <w:r w:rsidRPr="00183BCC">
        <w:rPr>
          <w:rStyle w:val="StyleUnderline"/>
        </w:rPr>
        <w:t xml:space="preserve">Demonstrating the </w:t>
      </w:r>
      <w:r w:rsidRPr="00183BCC">
        <w:rPr>
          <w:rStyle w:val="Emphasis"/>
        </w:rPr>
        <w:t>political will</w:t>
      </w:r>
      <w:r>
        <w:t xml:space="preserve"> </w:t>
      </w:r>
      <w:r w:rsidRPr="00183BCC">
        <w:rPr>
          <w:rStyle w:val="StyleUnderline"/>
        </w:rPr>
        <w:t xml:space="preserve">to use </w:t>
      </w:r>
      <w:r w:rsidRPr="00183BCC">
        <w:rPr>
          <w:rStyle w:val="Emphasis"/>
        </w:rPr>
        <w:t>Arctic capabilities</w:t>
      </w:r>
      <w:r>
        <w:t xml:space="preserve"> </w:t>
      </w:r>
      <w:r w:rsidRPr="00183BCC">
        <w:rPr>
          <w:rStyle w:val="Emphasis"/>
        </w:rPr>
        <w:t>unilaterally</w:t>
      </w:r>
      <w:r>
        <w:t xml:space="preserve"> or in conjuncture with allies and partners </w:t>
      </w:r>
      <w:r w:rsidRPr="00183BCC">
        <w:rPr>
          <w:rStyle w:val="StyleUnderline"/>
        </w:rPr>
        <w:t>is the</w:t>
      </w:r>
      <w:r>
        <w:t xml:space="preserve"> other </w:t>
      </w:r>
      <w:r w:rsidRPr="00183BCC">
        <w:rPr>
          <w:rStyle w:val="Emphasis"/>
        </w:rPr>
        <w:t>prerequisite</w:t>
      </w:r>
      <w:r>
        <w:t xml:space="preserve"> </w:t>
      </w:r>
      <w:r w:rsidRPr="00183BCC">
        <w:rPr>
          <w:rStyle w:val="StyleUnderline"/>
        </w:rPr>
        <w:t xml:space="preserve">for successful </w:t>
      </w:r>
      <w:r w:rsidRPr="00183BCC">
        <w:rPr>
          <w:rStyle w:val="Emphasis"/>
        </w:rPr>
        <w:t>deterrence</w:t>
      </w:r>
      <w:r w:rsidRPr="00183BCC">
        <w:rPr>
          <w:rStyle w:val="StyleUnderline"/>
        </w:rPr>
        <w:t xml:space="preserve"> and </w:t>
      </w:r>
      <w:r w:rsidRPr="00183BCC">
        <w:rPr>
          <w:rStyle w:val="Emphasis"/>
        </w:rPr>
        <w:t>defense</w:t>
      </w:r>
      <w:r>
        <w:t xml:space="preserve">. </w:t>
      </w:r>
      <w:r w:rsidRPr="00183BCC">
        <w:rPr>
          <w:rStyle w:val="StyleUnderline"/>
        </w:rPr>
        <w:t xml:space="preserve">The most important </w:t>
      </w:r>
      <w:r w:rsidRPr="00183BCC">
        <w:rPr>
          <w:rStyle w:val="Emphasis"/>
        </w:rPr>
        <w:t>priority</w:t>
      </w:r>
      <w:r w:rsidRPr="00183BCC">
        <w:rPr>
          <w:rStyle w:val="StyleUnderline"/>
        </w:rPr>
        <w:t xml:space="preserve"> should be to </w:t>
      </w:r>
      <w:r w:rsidRPr="00183BCC">
        <w:rPr>
          <w:rStyle w:val="Emphasis"/>
        </w:rPr>
        <w:t>convince</w:t>
      </w:r>
      <w:r w:rsidRPr="00183BCC">
        <w:rPr>
          <w:rStyle w:val="StyleUnderline"/>
        </w:rPr>
        <w:t xml:space="preserve"> allies that the United States is a </w:t>
      </w:r>
      <w:r w:rsidRPr="00183BCC">
        <w:rPr>
          <w:rStyle w:val="Emphasis"/>
        </w:rPr>
        <w:t>reliable security partner</w:t>
      </w:r>
      <w:r>
        <w:t>. Some of that persuasion has already begun with the Biden administration’s reaffirmation of the U.S. commitment to NATO’s Article 5 security guarantees and Blinken’s consultations in Denmark before the May 2021 Arctic Council ministerial meeting.</w:t>
      </w:r>
    </w:p>
    <w:p w14:paraId="0E1EC3EB" w14:textId="77777777" w:rsidR="00E01026" w:rsidRPr="0025742C" w:rsidRDefault="00E01026" w:rsidP="00E01026">
      <w:pPr>
        <w:rPr>
          <w:rStyle w:val="StyleUnderline"/>
        </w:rPr>
      </w:pPr>
      <w:r w:rsidRPr="0025742C">
        <w:rPr>
          <w:rStyle w:val="StyleUnderline"/>
        </w:rPr>
        <w:t xml:space="preserve">Persuading allies also requires </w:t>
      </w:r>
      <w:r w:rsidRPr="0025742C">
        <w:rPr>
          <w:rStyle w:val="Emphasis"/>
        </w:rPr>
        <w:t>demonstrating</w:t>
      </w:r>
      <w:r w:rsidRPr="0025742C">
        <w:rPr>
          <w:rStyle w:val="StyleUnderline"/>
        </w:rPr>
        <w:t xml:space="preserve"> the ability to come to their defense if </w:t>
      </w:r>
      <w:r w:rsidRPr="0025742C">
        <w:rPr>
          <w:rStyle w:val="Emphasis"/>
        </w:rPr>
        <w:t>needed</w:t>
      </w:r>
      <w:r>
        <w:t xml:space="preserve">, regardless of climate conditions. </w:t>
      </w:r>
      <w:r w:rsidRPr="0025742C">
        <w:rPr>
          <w:rStyle w:val="Emphasis"/>
        </w:rPr>
        <w:t>Unilateral</w:t>
      </w:r>
      <w:r>
        <w:t xml:space="preserve">, bilateral, and “mini-multilateral” </w:t>
      </w:r>
      <w:r w:rsidRPr="0025742C">
        <w:rPr>
          <w:rStyle w:val="Emphasis"/>
        </w:rPr>
        <w:t>military exercises</w:t>
      </w:r>
      <w:r w:rsidRPr="0025742C">
        <w:rPr>
          <w:rStyle w:val="StyleUnderline"/>
        </w:rPr>
        <w:t xml:space="preserve"> are all useful as practice and as </w:t>
      </w:r>
      <w:r w:rsidRPr="0025742C">
        <w:rPr>
          <w:rStyle w:val="Emphasis"/>
        </w:rPr>
        <w:t>international signals</w:t>
      </w:r>
      <w:r w:rsidRPr="0025742C">
        <w:rPr>
          <w:rStyle w:val="StyleUnderline"/>
        </w:rPr>
        <w:t xml:space="preserve"> in the Arctic</w:t>
      </w:r>
      <w:r>
        <w:t xml:space="preserve">. Unilaterally, the U.S. Army is starting to relearn how to operate in the Arctic, as highlighted in its Arctic strategy. The U.S. Navy and Marine Corps learned important lessons from NATO’s Trident Juncture exercise in 2018 and smaller exercises since then. </w:t>
      </w:r>
      <w:r w:rsidRPr="0025742C">
        <w:rPr>
          <w:rStyle w:val="StyleUnderline"/>
        </w:rPr>
        <w:t xml:space="preserve">More exercises are needed to </w:t>
      </w:r>
      <w:r w:rsidRPr="0025742C">
        <w:rPr>
          <w:rStyle w:val="Emphasis"/>
        </w:rPr>
        <w:t>demonstrate</w:t>
      </w:r>
      <w:r w:rsidRPr="0025742C">
        <w:rPr>
          <w:rStyle w:val="StyleUnderline"/>
        </w:rPr>
        <w:t xml:space="preserve"> to friend and foe alike that the U.S. military can again </w:t>
      </w:r>
      <w:r w:rsidRPr="0025742C">
        <w:rPr>
          <w:rStyle w:val="Emphasis"/>
        </w:rPr>
        <w:t>operate</w:t>
      </w:r>
      <w:r w:rsidRPr="0025742C">
        <w:rPr>
          <w:rStyle w:val="StyleUnderline"/>
        </w:rPr>
        <w:t xml:space="preserve"> in cold climates.</w:t>
      </w:r>
    </w:p>
    <w:p w14:paraId="4D4ED3D4" w14:textId="77777777" w:rsidR="00E01026" w:rsidRDefault="00E01026" w:rsidP="00E01026">
      <w:r>
        <w:t xml:space="preserve">In addition, </w:t>
      </w:r>
      <w:r w:rsidRPr="00C15D47">
        <w:rPr>
          <w:rStyle w:val="StyleUnderline"/>
        </w:rPr>
        <w:t xml:space="preserve">the United States should </w:t>
      </w:r>
      <w:r w:rsidRPr="00C15D47">
        <w:rPr>
          <w:rStyle w:val="Emphasis"/>
        </w:rPr>
        <w:t>expand</w:t>
      </w:r>
      <w:r w:rsidRPr="00C15D47">
        <w:rPr>
          <w:rStyle w:val="StyleUnderline"/>
        </w:rPr>
        <w:t xml:space="preserve"> its use of flexible </w:t>
      </w:r>
      <w:r w:rsidRPr="00C15D47">
        <w:rPr>
          <w:rStyle w:val="Emphasis"/>
        </w:rPr>
        <w:t>basing</w:t>
      </w:r>
      <w:r>
        <w:t xml:space="preserve"> and deployment agreements with allies. The recent agreement covering the U.S. military’s use of the </w:t>
      </w:r>
      <w:proofErr w:type="spellStart"/>
      <w:r>
        <w:t>Ramsund</w:t>
      </w:r>
      <w:proofErr w:type="spellEnd"/>
      <w:r>
        <w:t xml:space="preserve"> naval facility and </w:t>
      </w:r>
      <w:proofErr w:type="spellStart"/>
      <w:r>
        <w:t>Evenes</w:t>
      </w:r>
      <w:proofErr w:type="spellEnd"/>
      <w:r>
        <w:t xml:space="preserve"> air base in northern Norway are a good start. A similar arrangement could be made for the Danish air force to have permanent facilities at the U.S. base in Thule, Greenland, for search and rescue, air surveillance, anti-submarine warfare, and air interdiction missions, something that could tie allied forces more closely together, better defend this early warning facility, and improve surveillance in the Greenland-Iceland-United Kingdom gap. Expansion of the runway and facilities on Norway’s Jan Mayen island and refurbishing an additional airfield in Greenland in conjunction with the Danes could serve similar purposes. Finally, the United States could coordinate existing niche capabilities amongst Arctic allies, an Arctic version of NATO’s Connected Forces Initiative.</w:t>
      </w:r>
    </w:p>
    <w:p w14:paraId="64215477" w14:textId="77777777" w:rsidR="00E01026" w:rsidRDefault="00E01026" w:rsidP="00E01026"/>
    <w:p w14:paraId="6DB23B02" w14:textId="77777777" w:rsidR="00E01026" w:rsidRDefault="00E01026" w:rsidP="00E01026">
      <w:pPr>
        <w:pStyle w:val="Heading4"/>
      </w:pPr>
      <w:r>
        <w:t xml:space="preserve">NATO </w:t>
      </w:r>
      <w:r w:rsidRPr="003F3ED5">
        <w:rPr>
          <w:u w:val="single"/>
        </w:rPr>
        <w:t>prevents</w:t>
      </w:r>
      <w:r>
        <w:t xml:space="preserve"> extinction.</w:t>
      </w:r>
    </w:p>
    <w:p w14:paraId="698EBD80" w14:textId="77777777" w:rsidR="00E01026" w:rsidRPr="00C001E7" w:rsidRDefault="00E01026" w:rsidP="00E01026">
      <w:r w:rsidRPr="005A328C">
        <w:rPr>
          <w:rStyle w:val="Style13ptBold"/>
        </w:rPr>
        <w:t>Burns 18</w:t>
      </w:r>
      <w:r>
        <w:t xml:space="preserve"> — Nicholas Burns, Roy and Barbara Goodman Family Professor of the Practice of Diplomacy and International Relations at the Harvard Kennedy School, Former United States Ambassador to the People’s Republic of China, Member of the Board at the Belfer Center, Faculty Affiliate at the Fairbank Center for Chinese Studies, 2018 (“Assessing the Value of the NATO Alliance,” Harvard Kennedy School Belfer Center for Science and International Affairs, September 5</w:t>
      </w:r>
      <w:r w:rsidRPr="005A328C">
        <w:rPr>
          <w:vertAlign w:val="superscript"/>
        </w:rPr>
        <w:t>th</w:t>
      </w:r>
      <w:r>
        <w:t>, Available Online at https://www.belfercenter.org/publication/assessing-value-nato-alliance, Accessed 07-05-2025)//Lane</w:t>
      </w:r>
    </w:p>
    <w:p w14:paraId="2408C86B" w14:textId="77777777" w:rsidR="00E01026" w:rsidRPr="000B25C6" w:rsidRDefault="00E01026" w:rsidP="00E01026">
      <w:pPr>
        <w:rPr>
          <w:rStyle w:val="StyleUnderline"/>
        </w:rPr>
      </w:pPr>
      <w:r>
        <w:t xml:space="preserve">Mr. Chairman and Mr. Menendez, you have asked for an assessment of NATO’s value to the United States. In my judgment, </w:t>
      </w:r>
      <w:r w:rsidRPr="000B25C6">
        <w:rPr>
          <w:rStyle w:val="StyleUnderline"/>
        </w:rPr>
        <w:t xml:space="preserve">NATO continues to be of </w:t>
      </w:r>
      <w:r w:rsidRPr="000B25C6">
        <w:rPr>
          <w:rStyle w:val="Emphasis"/>
        </w:rPr>
        <w:t>vital importance</w:t>
      </w:r>
      <w:r w:rsidRPr="000B25C6">
        <w:rPr>
          <w:rStyle w:val="StyleUnderline"/>
        </w:rPr>
        <w:t xml:space="preserve"> to American </w:t>
      </w:r>
      <w:r w:rsidRPr="000B25C6">
        <w:rPr>
          <w:rStyle w:val="Emphasis"/>
        </w:rPr>
        <w:t>security interests</w:t>
      </w:r>
      <w:r w:rsidRPr="000B25C6">
        <w:rPr>
          <w:rStyle w:val="StyleUnderline"/>
        </w:rPr>
        <w:t xml:space="preserve"> in five principal ways. </w:t>
      </w:r>
    </w:p>
    <w:p w14:paraId="7FFD8071" w14:textId="77777777" w:rsidR="00E01026" w:rsidRPr="007C43B4" w:rsidRDefault="00E01026" w:rsidP="00E01026">
      <w:pPr>
        <w:rPr>
          <w:rStyle w:val="StyleUnderline"/>
        </w:rPr>
      </w:pPr>
      <w:r>
        <w:t xml:space="preserve">First, </w:t>
      </w:r>
      <w:r w:rsidRPr="000B25C6">
        <w:rPr>
          <w:rStyle w:val="StyleUnderline"/>
        </w:rPr>
        <w:t>NATO is at the core of</w:t>
      </w:r>
      <w:r>
        <w:t xml:space="preserve"> one of the most significant foreign policy accomplishments in American history—</w:t>
      </w:r>
      <w:r w:rsidRPr="000B25C6">
        <w:rPr>
          <w:rStyle w:val="StyleUnderline"/>
        </w:rPr>
        <w:t xml:space="preserve">the creation of a </w:t>
      </w:r>
      <w:r w:rsidRPr="000B25C6">
        <w:rPr>
          <w:rStyle w:val="Emphasis"/>
        </w:rPr>
        <w:t>long-term peace</w:t>
      </w:r>
      <w:r w:rsidRPr="000B25C6">
        <w:rPr>
          <w:rStyle w:val="StyleUnderline"/>
        </w:rPr>
        <w:t xml:space="preserve"> in </w:t>
      </w:r>
      <w:r w:rsidRPr="000B25C6">
        <w:rPr>
          <w:rStyle w:val="Emphasis"/>
        </w:rPr>
        <w:t>Europe</w:t>
      </w:r>
      <w:r w:rsidRPr="000B25C6">
        <w:rPr>
          <w:rStyle w:val="StyleUnderline"/>
        </w:rPr>
        <w:t xml:space="preserve"> following the close of the Second World War</w:t>
      </w:r>
      <w:r>
        <w:t xml:space="preserve">. </w:t>
      </w:r>
      <w:r w:rsidRPr="007C43B4">
        <w:rPr>
          <w:rStyle w:val="StyleUnderline"/>
        </w:rPr>
        <w:t xml:space="preserve">Because of </w:t>
      </w:r>
      <w:r w:rsidRPr="007C43B4">
        <w:rPr>
          <w:rStyle w:val="Emphasis"/>
        </w:rPr>
        <w:t>NATO</w:t>
      </w:r>
      <w:r>
        <w:t xml:space="preserve"> and the emergence of the European Union, </w:t>
      </w:r>
      <w:r w:rsidRPr="007C43B4">
        <w:rPr>
          <w:rStyle w:val="StyleUnderline"/>
        </w:rPr>
        <w:t xml:space="preserve">Europe is </w:t>
      </w:r>
      <w:r w:rsidRPr="007C43B4">
        <w:rPr>
          <w:rStyle w:val="Emphasis"/>
        </w:rPr>
        <w:t>united</w:t>
      </w:r>
      <w:r w:rsidRPr="007C43B4">
        <w:rPr>
          <w:rStyle w:val="StyleUnderline"/>
        </w:rPr>
        <w:t xml:space="preserve"> after centuries of division and war. NATO’s military strength has been a </w:t>
      </w:r>
      <w:r w:rsidRPr="007C43B4">
        <w:rPr>
          <w:rStyle w:val="Emphasis"/>
        </w:rPr>
        <w:t>major reason</w:t>
      </w:r>
      <w:r w:rsidRPr="007C43B4">
        <w:rPr>
          <w:rStyle w:val="StyleUnderline"/>
        </w:rPr>
        <w:t xml:space="preserve"> for the </w:t>
      </w:r>
      <w:r w:rsidRPr="007C43B4">
        <w:rPr>
          <w:rStyle w:val="Emphasis"/>
        </w:rPr>
        <w:t>absence</w:t>
      </w:r>
      <w:r w:rsidRPr="007C43B4">
        <w:rPr>
          <w:rStyle w:val="StyleUnderline"/>
        </w:rPr>
        <w:t xml:space="preserve"> of </w:t>
      </w:r>
      <w:r w:rsidRPr="007C43B4">
        <w:rPr>
          <w:rStyle w:val="Emphasis"/>
        </w:rPr>
        <w:t>war</w:t>
      </w:r>
      <w:r w:rsidRPr="007C43B4">
        <w:rPr>
          <w:rStyle w:val="StyleUnderline"/>
        </w:rPr>
        <w:t xml:space="preserve"> with the Soviet Union and Russia since 1949. </w:t>
      </w:r>
    </w:p>
    <w:p w14:paraId="3B356B82" w14:textId="77777777" w:rsidR="00E01026" w:rsidRPr="007D6F0B" w:rsidRDefault="00E01026" w:rsidP="00E01026">
      <w:pPr>
        <w:rPr>
          <w:rStyle w:val="StyleUnderline"/>
        </w:rPr>
      </w:pPr>
      <w:r>
        <w:t xml:space="preserve">A recent Atlantic Council study reminds that America spent 14.1 percent of its GDP on defense during the First World War, 37.5 percent during the Second World War and 13.2 percent during the Korean Conflict. We spend nothing close to those levels now in large part due to the great power peace we have enjoyed for over seventy years. </w:t>
      </w:r>
      <w:r w:rsidRPr="007D6F0B">
        <w:rPr>
          <w:rStyle w:val="StyleUnderline"/>
        </w:rPr>
        <w:t xml:space="preserve">NATO has been a </w:t>
      </w:r>
      <w:r w:rsidRPr="007D6F0B">
        <w:rPr>
          <w:rStyle w:val="Emphasis"/>
        </w:rPr>
        <w:t>major factor</w:t>
      </w:r>
      <w:r w:rsidRPr="007D6F0B">
        <w:rPr>
          <w:rStyle w:val="StyleUnderline"/>
        </w:rPr>
        <w:t xml:space="preserve"> in that </w:t>
      </w:r>
      <w:r w:rsidRPr="007D6F0B">
        <w:rPr>
          <w:rStyle w:val="Emphasis"/>
        </w:rPr>
        <w:t>peace</w:t>
      </w:r>
      <w:r w:rsidRPr="007D6F0B">
        <w:rPr>
          <w:rStyle w:val="StyleUnderline"/>
        </w:rPr>
        <w:t>.</w:t>
      </w:r>
    </w:p>
    <w:p w14:paraId="0B6A28D4" w14:textId="77777777" w:rsidR="00E01026" w:rsidRPr="007D6F0B" w:rsidRDefault="00E01026" w:rsidP="00E01026">
      <w:pPr>
        <w:rPr>
          <w:rStyle w:val="StyleUnderline"/>
        </w:rPr>
      </w:pPr>
      <w:r>
        <w:t xml:space="preserve">And </w:t>
      </w:r>
      <w:r w:rsidRPr="007D6F0B">
        <w:rPr>
          <w:rStyle w:val="StyleUnderline"/>
        </w:rPr>
        <w:t>due to the expansion of NATO</w:t>
      </w:r>
      <w:r>
        <w:t xml:space="preserve"> and the European Union eastward after the fall of the Soviet Union, </w:t>
      </w:r>
      <w:r w:rsidRPr="007D6F0B">
        <w:rPr>
          <w:rStyle w:val="StyleUnderline"/>
        </w:rPr>
        <w:t xml:space="preserve">millions of East Europeans now live in free, </w:t>
      </w:r>
      <w:r w:rsidRPr="007D6F0B">
        <w:rPr>
          <w:rStyle w:val="Emphasis"/>
        </w:rPr>
        <w:t>democratic</w:t>
      </w:r>
      <w:r w:rsidRPr="007D6F0B">
        <w:rPr>
          <w:rStyle w:val="StyleUnderline"/>
        </w:rPr>
        <w:t xml:space="preserve"> societies—a significant </w:t>
      </w:r>
      <w:r w:rsidRPr="007D6F0B">
        <w:rPr>
          <w:rStyle w:val="Emphasis"/>
        </w:rPr>
        <w:t>success</w:t>
      </w:r>
      <w:r w:rsidRPr="007D6F0B">
        <w:rPr>
          <w:rStyle w:val="StyleUnderline"/>
        </w:rPr>
        <w:t xml:space="preserve"> for U.S. diplomacy.  </w:t>
      </w:r>
    </w:p>
    <w:p w14:paraId="02AD1540" w14:textId="77777777" w:rsidR="00E01026" w:rsidRDefault="00E01026" w:rsidP="00E01026">
      <w:r>
        <w:t xml:space="preserve">Second, </w:t>
      </w:r>
      <w:r w:rsidRPr="007D6F0B">
        <w:rPr>
          <w:rStyle w:val="StyleUnderline"/>
        </w:rPr>
        <w:t xml:space="preserve">NATO delivers additional </w:t>
      </w:r>
      <w:r w:rsidRPr="007D6F0B">
        <w:rPr>
          <w:rStyle w:val="Emphasis"/>
        </w:rPr>
        <w:t>benefits</w:t>
      </w:r>
      <w:r w:rsidRPr="007D6F0B">
        <w:rPr>
          <w:rStyle w:val="StyleUnderline"/>
        </w:rPr>
        <w:t xml:space="preserve"> to U.S. military objectives</w:t>
      </w:r>
      <w:r>
        <w:t xml:space="preserve"> and operations beyond our shores.</w:t>
      </w:r>
    </w:p>
    <w:p w14:paraId="4514EF9F" w14:textId="77777777" w:rsidR="00E01026" w:rsidRDefault="00E01026" w:rsidP="00E01026">
      <w:r w:rsidRPr="007D6F0B">
        <w:rPr>
          <w:rStyle w:val="StyleUnderline"/>
        </w:rPr>
        <w:t xml:space="preserve">NATO is at the heart of our defense of North America and Europe from </w:t>
      </w:r>
      <w:r w:rsidRPr="007D6F0B">
        <w:rPr>
          <w:rStyle w:val="Emphasis"/>
        </w:rPr>
        <w:t>nuclear</w:t>
      </w:r>
      <w:r w:rsidRPr="007D6F0B">
        <w:rPr>
          <w:rStyle w:val="StyleUnderline"/>
        </w:rPr>
        <w:t xml:space="preserve"> and </w:t>
      </w:r>
      <w:r w:rsidRPr="007D6F0B">
        <w:rPr>
          <w:rStyle w:val="Emphasis"/>
        </w:rPr>
        <w:t>conventional</w:t>
      </w:r>
      <w:r w:rsidRPr="007D6F0B">
        <w:rPr>
          <w:rStyle w:val="StyleUnderline"/>
        </w:rPr>
        <w:t xml:space="preserve"> threats</w:t>
      </w:r>
      <w:r>
        <w:t>.  British and French nuclear weapons join ours in deterring aggression in the North Atlantic area.  Since the late 1940s, every Administration has believed that the best way to defend our country is through American forces forward deployed in Europe with the NATO allies. This strategy remains right for today given Russia’s invasion of Georgia in 2008, of Crimea and Eastern Ukraine in 2014 and its current pressure on Estonia, Latvia, Lithuania and Poland. NATO remains our primary vehicle for deterring Putin in Eastern Europe.</w:t>
      </w:r>
    </w:p>
    <w:p w14:paraId="4F398985" w14:textId="77777777" w:rsidR="00E01026" w:rsidRDefault="00E01026" w:rsidP="00E01026">
      <w:r w:rsidRPr="00B56F8A">
        <w:rPr>
          <w:rStyle w:val="StyleUnderline"/>
        </w:rPr>
        <w:t xml:space="preserve">The NATO allies host a great number of critical bases for U.S. </w:t>
      </w:r>
      <w:r>
        <w:t xml:space="preserve">forces—Ramstein in Germany, Aviano in Italy, Rota in Spain, Souda Bay in Greece and Incirlik in Turkey—that serve as a platform for our presence in Europe, as well as for U.S. force projection against terrorist groups in North Africa and the Middle East and for our continued military operations in Afghanistan. </w:t>
      </w:r>
    </w:p>
    <w:p w14:paraId="6D5D8D3A" w14:textId="77777777" w:rsidR="00E01026" w:rsidRDefault="00E01026" w:rsidP="00E01026">
      <w:r>
        <w:t>Europe is a critical link in the development of our Ballistic Missile Defense network focused on the Middle East with Turkey, Romania, Poland, Germany, Spain, the Netherlands, Denmark, the UK and other allies all hosting elements of this system.</w:t>
      </w:r>
    </w:p>
    <w:p w14:paraId="38FFE913" w14:textId="77777777" w:rsidR="00E01026" w:rsidRDefault="00E01026" w:rsidP="00E01026">
      <w:r>
        <w:t>NATO allies continue to participate in the U.S.-led coalition against the Islamic State in the Middle East.</w:t>
      </w:r>
    </w:p>
    <w:p w14:paraId="4C9D533F" w14:textId="77777777" w:rsidR="00E01026" w:rsidRDefault="00E01026" w:rsidP="00E01026">
      <w:r>
        <w:t>Many of the allies play lead roles in other counter terror operations such as French forces in Mali supported by the U.S.</w:t>
      </w:r>
    </w:p>
    <w:p w14:paraId="4A8F6D74" w14:textId="77777777" w:rsidR="00E01026" w:rsidRDefault="00E01026" w:rsidP="00E01026">
      <w:r>
        <w:t>In Afghanistan, the NATO allies remain with us in combat operations and in training the Afghan military. Over 1000 soldiers from European and other partner nations have died there during the last seventeen years.</w:t>
      </w:r>
    </w:p>
    <w:p w14:paraId="7B66E59C" w14:textId="77777777" w:rsidR="00E01026" w:rsidRDefault="00E01026" w:rsidP="00E01026">
      <w:r>
        <w:t>NATO continues to maintain the hard-earned peace in Kosovo with European troops bearing the large share of the burden. An EU-led force has taken on all of the peacekeeping responsibility in Bosnia, freeing up the U.S. for other activities.</w:t>
      </w:r>
    </w:p>
    <w:p w14:paraId="35839625" w14:textId="77777777" w:rsidR="00E01026" w:rsidRPr="003F3ED5" w:rsidRDefault="00E01026" w:rsidP="00E01026">
      <w:pPr>
        <w:rPr>
          <w:rStyle w:val="StyleUnderline"/>
        </w:rPr>
      </w:pPr>
      <w:r>
        <w:t xml:space="preserve">Third, the </w:t>
      </w:r>
      <w:r w:rsidRPr="00B56F8A">
        <w:rPr>
          <w:rStyle w:val="StyleUnderline"/>
        </w:rPr>
        <w:t xml:space="preserve">NATO allies are among our closest and most supportive </w:t>
      </w:r>
      <w:r w:rsidRPr="00B56F8A">
        <w:rPr>
          <w:rStyle w:val="Emphasis"/>
        </w:rPr>
        <w:t>global partners</w:t>
      </w:r>
      <w:r w:rsidRPr="00B56F8A">
        <w:rPr>
          <w:rStyle w:val="StyleUnderline"/>
        </w:rPr>
        <w:t xml:space="preserve"> as we confront the great transnational </w:t>
      </w:r>
      <w:r w:rsidRPr="00B56F8A">
        <w:rPr>
          <w:rStyle w:val="Emphasis"/>
        </w:rPr>
        <w:t>challenges</w:t>
      </w:r>
      <w:r w:rsidRPr="00B56F8A">
        <w:rPr>
          <w:rStyle w:val="StyleUnderline"/>
        </w:rPr>
        <w:t xml:space="preserve"> that define this century</w:t>
      </w:r>
      <w:r>
        <w:t xml:space="preserve">—the </w:t>
      </w:r>
      <w:r w:rsidRPr="00B56F8A">
        <w:rPr>
          <w:rStyle w:val="StyleUnderline"/>
        </w:rPr>
        <w:t xml:space="preserve">fight against </w:t>
      </w:r>
      <w:r w:rsidRPr="00B56F8A">
        <w:rPr>
          <w:rStyle w:val="Emphasis"/>
        </w:rPr>
        <w:t>terrorism</w:t>
      </w:r>
      <w:r w:rsidRPr="00B56F8A">
        <w:rPr>
          <w:rStyle w:val="StyleUnderline"/>
        </w:rPr>
        <w:t xml:space="preserve">, the entire complex of </w:t>
      </w:r>
      <w:r w:rsidRPr="00B56F8A">
        <w:rPr>
          <w:rStyle w:val="Emphasis"/>
        </w:rPr>
        <w:t>cyber threats</w:t>
      </w:r>
      <w:r w:rsidRPr="00B56F8A">
        <w:rPr>
          <w:rStyle w:val="StyleUnderline"/>
        </w:rPr>
        <w:t xml:space="preserve">, </w:t>
      </w:r>
      <w:r w:rsidRPr="00B56F8A">
        <w:rPr>
          <w:rStyle w:val="Emphasis"/>
        </w:rPr>
        <w:t>climate change</w:t>
      </w:r>
      <w:r w:rsidRPr="00B56F8A">
        <w:rPr>
          <w:rStyle w:val="StyleUnderline"/>
        </w:rPr>
        <w:t xml:space="preserve">, the risk of </w:t>
      </w:r>
      <w:r w:rsidRPr="00B56F8A">
        <w:rPr>
          <w:rStyle w:val="Emphasis"/>
        </w:rPr>
        <w:t>pandemics</w:t>
      </w:r>
      <w:r w:rsidRPr="00B56F8A">
        <w:rPr>
          <w:rStyle w:val="StyleUnderline"/>
        </w:rPr>
        <w:t xml:space="preserve">, mass </w:t>
      </w:r>
      <w:r w:rsidRPr="00B56F8A">
        <w:rPr>
          <w:rStyle w:val="Emphasis"/>
        </w:rPr>
        <w:t>migration</w:t>
      </w:r>
      <w:r w:rsidRPr="00B56F8A">
        <w:rPr>
          <w:rStyle w:val="StyleUnderline"/>
        </w:rPr>
        <w:t xml:space="preserve"> and </w:t>
      </w:r>
      <w:r w:rsidRPr="00B56F8A">
        <w:rPr>
          <w:rStyle w:val="Emphasis"/>
        </w:rPr>
        <w:t>others</w:t>
      </w:r>
      <w:r>
        <w:t xml:space="preserve">. The </w:t>
      </w:r>
      <w:r w:rsidRPr="00B56F8A">
        <w:rPr>
          <w:rStyle w:val="StyleUnderline"/>
        </w:rPr>
        <w:t>NATO</w:t>
      </w:r>
      <w:r>
        <w:t xml:space="preserve"> allies and our partners in the European Union act </w:t>
      </w:r>
      <w:r w:rsidRPr="00B56F8A">
        <w:rPr>
          <w:rStyle w:val="StyleUnderline"/>
        </w:rPr>
        <w:t xml:space="preserve">together with us on these and </w:t>
      </w:r>
      <w:r w:rsidRPr="00B56F8A">
        <w:rPr>
          <w:rStyle w:val="Emphasis"/>
        </w:rPr>
        <w:t>other issues</w:t>
      </w:r>
      <w:r>
        <w:t xml:space="preserve">. </w:t>
      </w:r>
      <w:r w:rsidRPr="003F3ED5">
        <w:rPr>
          <w:rStyle w:val="StyleUnderline"/>
        </w:rPr>
        <w:t xml:space="preserve">This is of </w:t>
      </w:r>
      <w:r w:rsidRPr="003F3ED5">
        <w:rPr>
          <w:rStyle w:val="Emphasis"/>
        </w:rPr>
        <w:t>incalculable benefit</w:t>
      </w:r>
      <w:r w:rsidRPr="003F3ED5">
        <w:rPr>
          <w:rStyle w:val="StyleUnderline"/>
        </w:rPr>
        <w:t xml:space="preserve"> to the U.S.</w:t>
      </w:r>
      <w:r>
        <w:t xml:space="preserve"> Neither Russia nor China have treaty allies. </w:t>
      </w:r>
      <w:r w:rsidRPr="003F3ED5">
        <w:rPr>
          <w:rStyle w:val="StyleUnderline"/>
        </w:rPr>
        <w:t xml:space="preserve">NATO is a significant </w:t>
      </w:r>
      <w:r w:rsidRPr="003F3ED5">
        <w:rPr>
          <w:rStyle w:val="Emphasis"/>
        </w:rPr>
        <w:t>advantage</w:t>
      </w:r>
      <w:r w:rsidRPr="003F3ED5">
        <w:rPr>
          <w:rStyle w:val="StyleUnderline"/>
        </w:rPr>
        <w:t xml:space="preserve"> for the United States when it acts as a </w:t>
      </w:r>
      <w:r w:rsidRPr="003F3ED5">
        <w:rPr>
          <w:rStyle w:val="Emphasis"/>
        </w:rPr>
        <w:t>force multiplier</w:t>
      </w:r>
      <w:r w:rsidRPr="003F3ED5">
        <w:rPr>
          <w:rStyle w:val="StyleUnderline"/>
        </w:rPr>
        <w:t xml:space="preserve"> for American interests.</w:t>
      </w:r>
    </w:p>
    <w:p w14:paraId="1423E8AE" w14:textId="77777777" w:rsidR="00E01026" w:rsidRPr="00DF4D2F" w:rsidRDefault="00E01026" w:rsidP="00E01026"/>
    <w:p w14:paraId="5E19A5E5" w14:textId="02B3997D" w:rsidR="00E01026" w:rsidRDefault="00E01026" w:rsidP="00E01026">
      <w:pPr>
        <w:pStyle w:val="Heading3"/>
      </w:pPr>
      <w:r>
        <w:t>I/L - Tech</w:t>
      </w:r>
    </w:p>
    <w:p w14:paraId="18FE34C2" w14:textId="77777777" w:rsidR="00E01026" w:rsidRDefault="00E01026" w:rsidP="00E01026">
      <w:pPr>
        <w:pStyle w:val="Heading4"/>
      </w:pPr>
      <w:r>
        <w:t>Increasing US presence in the Arctic gives a strategic advantage in creating new tech</w:t>
      </w:r>
    </w:p>
    <w:p w14:paraId="6B3AC5E6" w14:textId="77777777" w:rsidR="00E01026" w:rsidRPr="007F0E8D" w:rsidRDefault="00E01026" w:rsidP="00E01026">
      <w:proofErr w:type="spellStart"/>
      <w:r w:rsidRPr="007F0E8D">
        <w:rPr>
          <w:rFonts w:eastAsiaTheme="majorEastAsia" w:cstheme="majorBidi"/>
          <w:b/>
          <w:bCs/>
          <w:sz w:val="26"/>
          <w:szCs w:val="26"/>
        </w:rPr>
        <w:t>Murkins</w:t>
      </w:r>
      <w:proofErr w:type="spellEnd"/>
      <w:r w:rsidRPr="007F0E8D">
        <w:rPr>
          <w:rFonts w:eastAsiaTheme="majorEastAsia" w:cstheme="majorBidi"/>
          <w:b/>
          <w:bCs/>
          <w:sz w:val="26"/>
          <w:szCs w:val="26"/>
        </w:rPr>
        <w:t xml:space="preserve"> 24</w:t>
      </w:r>
      <w:r>
        <w:t xml:space="preserve"> [</w:t>
      </w:r>
      <w:r w:rsidRPr="007F0E8D">
        <w:t xml:space="preserve">Sydney </w:t>
      </w:r>
      <w:proofErr w:type="spellStart"/>
      <w:r w:rsidRPr="007F0E8D">
        <w:t>Murkins</w:t>
      </w:r>
      <w:proofErr w:type="spellEnd"/>
      <w:r w:rsidRPr="007F0E8D">
        <w:t xml:space="preserve"> is a United States Marine and Foreign Area Officer who is currently based out of the U.S. Embassy, Oslo. She holds a Master of Arts in Security Studies (Europe and Eurasia) from Naval Postgraduate School</w:t>
      </w:r>
      <w:r>
        <w:t>, T</w:t>
      </w:r>
      <w:r w:rsidRPr="007F0E8D">
        <w:t xml:space="preserve">he </w:t>
      </w:r>
      <w:r>
        <w:t>A</w:t>
      </w:r>
      <w:r w:rsidRPr="007F0E8D">
        <w:t xml:space="preserve">rctic </w:t>
      </w:r>
      <w:r>
        <w:t>I</w:t>
      </w:r>
      <w:r w:rsidRPr="007F0E8D">
        <w:t>nstitute</w:t>
      </w:r>
      <w:r>
        <w:t>, “</w:t>
      </w:r>
      <w:r w:rsidRPr="007F0E8D">
        <w:t>The Future Battlefield is Melting: An Argument for Why the U.S. Must Adopt a More Proactive Arctic Strategy</w:t>
      </w:r>
      <w:r>
        <w:t xml:space="preserve">”, 12/03/2024, </w:t>
      </w:r>
      <w:hyperlink r:id="rId18" w:history="1">
        <w:r w:rsidRPr="00490186">
          <w:rPr>
            <w:rStyle w:val="Hyperlink"/>
          </w:rPr>
          <w:t>https://www.thearcticinstitute.org/future-battlefield-melting-argument-us-must-adopt-more-proactive-arctic-strategy/</w:t>
        </w:r>
      </w:hyperlink>
      <w:r>
        <w:t xml:space="preserve">] </w:t>
      </w:r>
      <w:r w:rsidRPr="00E30DC8">
        <w:rPr>
          <w:sz w:val="10"/>
          <w:szCs w:val="10"/>
        </w:rPr>
        <w:t>//s</w:t>
      </w:r>
      <w:r>
        <w:rPr>
          <w:sz w:val="10"/>
          <w:szCs w:val="10"/>
        </w:rPr>
        <w:t>hruti</w:t>
      </w:r>
    </w:p>
    <w:p w14:paraId="48C6F713" w14:textId="77777777" w:rsidR="00E01026" w:rsidRDefault="00E01026" w:rsidP="00E01026"/>
    <w:p w14:paraId="14016ABF" w14:textId="77777777" w:rsidR="00E01026" w:rsidRPr="00E12662" w:rsidRDefault="00E01026" w:rsidP="00E01026">
      <w:pPr>
        <w:rPr>
          <w:rStyle w:val="StyleUnderline"/>
        </w:rPr>
      </w:pPr>
      <w:r w:rsidRPr="00E12662">
        <w:rPr>
          <w:rStyle w:val="StyleUnderline"/>
        </w:rPr>
        <w:t>Climate change has accelerated strategic competition in the region among both Arctic and non-Arctic nations, such as China. Melting sea ice from rising global temperatures has created new military and economic opportunities in the region.</w:t>
      </w:r>
      <w:r>
        <w:t xml:space="preserve"> Since 1979, the Arctic has warmed four times faster than the rest of the world, according to an August 2022 scientific study published in Nature.3) As ice rapidly melts in the Arctic, </w:t>
      </w:r>
      <w:r w:rsidRPr="00E12662">
        <w:rPr>
          <w:rStyle w:val="StyleUnderline"/>
        </w:rPr>
        <w:t>increased access to critical rare earth elements, such as platinum, copper, lithium, cobalt, and nickel emerge. Moreover, melting ice is opening more easily traversed Arctic waters, which has led to a surge of both military and commercial ship activity in the region. These two developments have increased the potential for conflict in the Arctic.</w:t>
      </w:r>
    </w:p>
    <w:p w14:paraId="1568E8DF" w14:textId="77777777" w:rsidR="00E01026" w:rsidRDefault="00E01026" w:rsidP="00E01026"/>
    <w:p w14:paraId="74BA716D" w14:textId="77777777" w:rsidR="00E01026" w:rsidRDefault="00E01026" w:rsidP="00E01026">
      <w:r w:rsidRPr="00E12662">
        <w:rPr>
          <w:rStyle w:val="StyleUnderline"/>
        </w:rPr>
        <w:t xml:space="preserve">Any nation that can effectively mine, process, and refine the materials will have a </w:t>
      </w:r>
      <w:r w:rsidRPr="00E12662">
        <w:rPr>
          <w:rStyle w:val="Emphasis"/>
        </w:rPr>
        <w:t>strategic advantage.</w:t>
      </w:r>
      <w:r>
        <w:t xml:space="preserve"> </w:t>
      </w:r>
      <w:r w:rsidRPr="00E12662">
        <w:rPr>
          <w:rStyle w:val="StyleUnderline"/>
        </w:rPr>
        <w:t>These minerals are required for developing technologies ranging from renewable energy systems to electronics used for national defense</w:t>
      </w:r>
      <w:r>
        <w:t xml:space="preserve">. According to the </w:t>
      </w:r>
      <w:r w:rsidRPr="00E12662">
        <w:rPr>
          <w:rStyle w:val="StyleUnderline"/>
        </w:rPr>
        <w:t>World Bank, the demand to produce minerals, many of which are found in the Arctic, could increase by nearly 500 percent by 2050 to meet the growing demand for clean energy technologies.4) China already dominates the global supply chain for critical materials. The United States depends on these materials for its economic competitiveness and national</w:t>
      </w:r>
      <w:r>
        <w:t xml:space="preserve"> defense.5)</w:t>
      </w:r>
    </w:p>
    <w:p w14:paraId="2F9E4834" w14:textId="77777777" w:rsidR="00E01026" w:rsidRDefault="00E01026" w:rsidP="00E01026"/>
    <w:p w14:paraId="6644B20E" w14:textId="77777777" w:rsidR="00E01026" w:rsidRPr="00CF291D" w:rsidRDefault="00E01026" w:rsidP="00E01026">
      <w:r w:rsidRPr="00E12662">
        <w:rPr>
          <w:rStyle w:val="StyleUnderline"/>
        </w:rPr>
        <w:t>As ice melts, new routes are emerging that are more navigable</w:t>
      </w:r>
      <w:r>
        <w:t xml:space="preserve">. This has resulted in more ship activity in the region. For instance, the Arctic Council Working Group on the Protection of the Arctic Marine Environment reports that there has been a 37 percent increase in ship numbers and distance sailed in the Arctic over the past ten years.6) </w:t>
      </w:r>
      <w:r w:rsidRPr="00E12662">
        <w:rPr>
          <w:rStyle w:val="StyleUnderline"/>
        </w:rPr>
        <w:t>While much of this activity is commercial, Russia and China have also taken advantage of the new sea routes to project their naval power. They have carried out numerous regional deployments and patrols, demonstrating their ability to execute military operations in the austere Arctic climate.7) The expanded presence of Russian and Chinese ships in the region poses a growing threat to NATO member states.</w:t>
      </w:r>
      <w:r>
        <w:t xml:space="preserve"> In October 2023, Finnish investigators suspected the Chinese vessel </w:t>
      </w:r>
      <w:proofErr w:type="spellStart"/>
      <w:r>
        <w:t>NewNew</w:t>
      </w:r>
      <w:proofErr w:type="spellEnd"/>
      <w: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3FACDED5" w14:textId="62FB45D8" w:rsidR="00E01026" w:rsidRDefault="00E01026" w:rsidP="00E01026">
      <w:pPr>
        <w:pStyle w:val="Heading3"/>
      </w:pPr>
      <w:r>
        <w:t>I/L – Aleutian Defense</w:t>
      </w:r>
    </w:p>
    <w:p w14:paraId="65ED6239" w14:textId="77777777" w:rsidR="00E01026" w:rsidRDefault="00E01026" w:rsidP="00E01026">
      <w:pPr>
        <w:pStyle w:val="Heading4"/>
      </w:pPr>
      <w:r>
        <w:t xml:space="preserve">The US needs to protect the </w:t>
      </w:r>
      <w:proofErr w:type="spellStart"/>
      <w:r>
        <w:t>aleutian</w:t>
      </w:r>
      <w:proofErr w:type="spellEnd"/>
      <w:r>
        <w:t xml:space="preserve"> islands by building more bases</w:t>
      </w:r>
    </w:p>
    <w:p w14:paraId="5EDE2488" w14:textId="77777777" w:rsidR="00E01026" w:rsidRPr="008372D8" w:rsidRDefault="00E01026" w:rsidP="00E01026">
      <w:pPr>
        <w:rPr>
          <w:rFonts w:ascii="Lato" w:hAnsi="Lato"/>
          <w:color w:val="212121"/>
          <w:sz w:val="21"/>
          <w:szCs w:val="21"/>
          <w:shd w:val="clear" w:color="auto" w:fill="FFFFFF"/>
        </w:rPr>
      </w:pPr>
      <w:r w:rsidRPr="008372D8">
        <w:rPr>
          <w:rStyle w:val="Style13ptBold"/>
        </w:rPr>
        <w:t>Scheers 4/25</w:t>
      </w:r>
      <w:r>
        <w:t xml:space="preserve"> (</w:t>
      </w:r>
      <w:r>
        <w:rPr>
          <w:rFonts w:ascii="Lato" w:hAnsi="Lato"/>
          <w:color w:val="212121"/>
          <w:sz w:val="21"/>
          <w:szCs w:val="21"/>
          <w:shd w:val="clear" w:color="auto" w:fill="FFFFFF"/>
        </w:rPr>
        <w:t xml:space="preserve">Alex </w:t>
      </w:r>
      <w:proofErr w:type="spellStart"/>
      <w:r>
        <w:rPr>
          <w:rFonts w:ascii="Lato" w:hAnsi="Lato"/>
          <w:color w:val="212121"/>
          <w:sz w:val="21"/>
          <w:szCs w:val="21"/>
          <w:shd w:val="clear" w:color="auto" w:fill="FFFFFF"/>
        </w:rPr>
        <w:t>Alfirraz</w:t>
      </w:r>
      <w:proofErr w:type="spellEnd"/>
      <w:r>
        <w:rPr>
          <w:rFonts w:ascii="Lato" w:hAnsi="Lato"/>
          <w:color w:val="212121"/>
          <w:sz w:val="21"/>
          <w:szCs w:val="21"/>
          <w:shd w:val="clear" w:color="auto" w:fill="FFFFFF"/>
        </w:rPr>
        <w:t xml:space="preserve"> Scheers. </w:t>
      </w:r>
      <w:r w:rsidRPr="008372D8">
        <w:rPr>
          <w:rFonts w:ascii="Lato" w:hAnsi="Lato"/>
          <w:color w:val="212121"/>
          <w:sz w:val="21"/>
          <w:szCs w:val="21"/>
          <w:shd w:val="clear" w:color="auto" w:fill="FFFFFF"/>
        </w:rPr>
        <w:t>diploma in Politics and History from the Open University, a bachelor’s degree in War Studies and History from King’s College London, and a master's degree in National Security Studies from King’s College London.</w:t>
      </w:r>
      <w:r>
        <w:rPr>
          <w:rFonts w:ascii="Lato" w:hAnsi="Lato"/>
          <w:color w:val="212121"/>
          <w:sz w:val="21"/>
          <w:szCs w:val="21"/>
          <w:shd w:val="clear" w:color="auto" w:fill="FFFFFF"/>
        </w:rPr>
        <w:t xml:space="preserve"> R</w:t>
      </w:r>
      <w:r w:rsidRPr="008372D8">
        <w:rPr>
          <w:rFonts w:ascii="Lato" w:hAnsi="Lato"/>
          <w:color w:val="212121"/>
          <w:sz w:val="21"/>
          <w:szCs w:val="21"/>
          <w:shd w:val="clear" w:color="auto" w:fill="FFFFFF"/>
        </w:rPr>
        <w:t xml:space="preserve">esearch positions at the Henry Jackson Society and the International Centre for the Study of </w:t>
      </w:r>
      <w:proofErr w:type="spellStart"/>
      <w:r w:rsidRPr="008372D8">
        <w:rPr>
          <w:rFonts w:ascii="Lato" w:hAnsi="Lato"/>
          <w:color w:val="212121"/>
          <w:sz w:val="21"/>
          <w:szCs w:val="21"/>
          <w:shd w:val="clear" w:color="auto" w:fill="FFFFFF"/>
        </w:rPr>
        <w:t>Radicalisation</w:t>
      </w:r>
      <w:proofErr w:type="spellEnd"/>
      <w:r w:rsidRPr="008372D8">
        <w:rPr>
          <w:rFonts w:ascii="Lato" w:hAnsi="Lato"/>
          <w:color w:val="212121"/>
          <w:sz w:val="21"/>
          <w:szCs w:val="21"/>
          <w:shd w:val="clear" w:color="auto" w:fill="FFFFFF"/>
        </w:rPr>
        <w:t xml:space="preserve">, and his articles have been published in the Times of Israel and the Diplomat. He is also a finalist in the UK Project on Nuclear Issues nuclear poster </w:t>
      </w:r>
      <w:proofErr w:type="spellStart"/>
      <w:r w:rsidRPr="008372D8">
        <w:rPr>
          <w:rFonts w:ascii="Lato" w:hAnsi="Lato"/>
          <w:color w:val="212121"/>
          <w:sz w:val="21"/>
          <w:szCs w:val="21"/>
          <w:shd w:val="clear" w:color="auto" w:fill="FFFFFF"/>
        </w:rPr>
        <w:t>competition</w:t>
      </w:r>
      <w:r>
        <w:rPr>
          <w:rFonts w:ascii="Lato" w:hAnsi="Lato"/>
          <w:color w:val="212121"/>
          <w:sz w:val="21"/>
          <w:szCs w:val="21"/>
          <w:shd w:val="clear" w:color="auto" w:fill="FFFFFF"/>
        </w:rPr>
        <w:t>.“Get</w:t>
      </w:r>
      <w:proofErr w:type="spellEnd"/>
      <w:r>
        <w:rPr>
          <w:rFonts w:ascii="Lato" w:hAnsi="Lato"/>
          <w:color w:val="212121"/>
          <w:sz w:val="21"/>
          <w:szCs w:val="21"/>
          <w:shd w:val="clear" w:color="auto" w:fill="FFFFFF"/>
        </w:rPr>
        <w:t xml:space="preserve"> Ready for the Aleutian Island Crisis”. </w:t>
      </w:r>
      <w:proofErr w:type="spellStart"/>
      <w:r>
        <w:rPr>
          <w:rStyle w:val="ssit"/>
          <w:rFonts w:ascii="Lato" w:hAnsi="Lato"/>
          <w:i/>
          <w:iCs/>
          <w:color w:val="212121"/>
          <w:sz w:val="21"/>
          <w:szCs w:val="21"/>
          <w:bdr w:val="none" w:sz="0" w:space="0" w:color="auto" w:frame="1"/>
          <w:shd w:val="clear" w:color="auto" w:fill="FFFFFF"/>
        </w:rPr>
        <w:t>Newstex</w:t>
      </w:r>
      <w:proofErr w:type="spellEnd"/>
      <w:r>
        <w:rPr>
          <w:rStyle w:val="ssit"/>
          <w:rFonts w:ascii="Lato" w:hAnsi="Lato"/>
          <w:i/>
          <w:iCs/>
          <w:color w:val="212121"/>
          <w:sz w:val="21"/>
          <w:szCs w:val="21"/>
          <w:bdr w:val="none" w:sz="0" w:space="0" w:color="auto" w:frame="1"/>
          <w:shd w:val="clear" w:color="auto" w:fill="FFFFFF"/>
        </w:rPr>
        <w:t xml:space="preserve"> Blogs Foreign Policy. </w:t>
      </w:r>
      <w:r>
        <w:rPr>
          <w:rFonts w:ascii="Lato" w:hAnsi="Lato"/>
          <w:color w:val="212121"/>
          <w:sz w:val="21"/>
          <w:szCs w:val="21"/>
          <w:shd w:val="clear" w:color="auto" w:fill="FFFFFF"/>
        </w:rPr>
        <w:t xml:space="preserve">April 28, 2025 Monday. </w:t>
      </w:r>
      <w:r>
        <w:t>https://advance.lexis.com/api/document?collection=news&amp;id=urn:contentItem:6FNW-HF63-RYTD-H4WT-00000-00&amp;context=1519360</w:t>
      </w:r>
      <w:r>
        <w:rPr>
          <w:rFonts w:ascii="Lato" w:hAnsi="Lato"/>
          <w:color w:val="212121"/>
          <w:sz w:val="21"/>
          <w:szCs w:val="21"/>
          <w:shd w:val="clear" w:color="auto" w:fill="FFFFFF"/>
        </w:rPr>
        <w:t>.</w:t>
      </w:r>
      <w:r>
        <w:t>); LF</w:t>
      </w:r>
    </w:p>
    <w:p w14:paraId="0B2C70F7" w14:textId="77777777" w:rsidR="00E01026" w:rsidRPr="005C472B" w:rsidRDefault="00E01026" w:rsidP="00E01026"/>
    <w:p w14:paraId="42F67B5D" w14:textId="77777777" w:rsidR="00E01026" w:rsidRDefault="00E01026" w:rsidP="00E01026">
      <w:r>
        <w:t xml:space="preserve">The DNI report, published on March 25, is chilling. </w:t>
      </w:r>
      <w:r w:rsidRPr="005C472B">
        <w:rPr>
          <w:rStyle w:val="StyleUnderline"/>
        </w:rPr>
        <w:t>While it highlights growing concerns over Chinese designs on Taiwan and Russia's ongoing war in Ukraine, it fails to address the specific threats posed to the Aleutian Islands, an obscure island chain off the coast of Alaska.</w:t>
      </w:r>
    </w:p>
    <w:p w14:paraId="04E76B24" w14:textId="77777777" w:rsidR="00E01026" w:rsidRDefault="00E01026" w:rsidP="00E01026"/>
    <w:p w14:paraId="3D05FB13" w14:textId="77777777" w:rsidR="00E01026" w:rsidRDefault="00E01026" w:rsidP="00E01026">
      <w:r w:rsidRPr="005C472B">
        <w:rPr>
          <w:rStyle w:val="StyleUnderline"/>
        </w:rPr>
        <w:t>This warrants a course correction. While the Trump administration obsesses over Greenland, China's assertiveness in the Alaskan Arctic should be of major concern to the U.S. military and foreign-policy establishment.</w:t>
      </w:r>
      <w:r>
        <w:t xml:space="preserve"> </w:t>
      </w:r>
      <w:r w:rsidRPr="005C472B">
        <w:rPr>
          <w:rStyle w:val="StyleUnderline"/>
        </w:rPr>
        <w:t>Consequently, the United States should make defense of the Aleutian Islands a national security priority to offset the possibility of a nuclear crisis in the Arctic.</w:t>
      </w:r>
    </w:p>
    <w:p w14:paraId="297DEE2E" w14:textId="77777777" w:rsidR="00E01026" w:rsidRDefault="00E01026" w:rsidP="00E01026"/>
    <w:p w14:paraId="5F27323A" w14:textId="77777777" w:rsidR="00E01026" w:rsidRPr="005C472B" w:rsidRDefault="00E01026" w:rsidP="00E01026">
      <w:pPr>
        <w:rPr>
          <w:rStyle w:val="StyleUnderline"/>
        </w:rPr>
      </w:pPr>
      <w:r w:rsidRPr="005C472B">
        <w:rPr>
          <w:rStyle w:val="StyleUnderline"/>
        </w:rPr>
        <w:t xml:space="preserve">Since the end of the Cold War, the United States has gradually downscaled its military outposts around the island chain. In 1997, a major naval base located on Adak </w:t>
      </w:r>
      <w:proofErr w:type="spellStart"/>
      <w:r w:rsidRPr="005C472B">
        <w:rPr>
          <w:rStyle w:val="StyleUnderline"/>
        </w:rPr>
        <w:t>Islandwas</w:t>
      </w:r>
      <w:proofErr w:type="spellEnd"/>
      <w:r w:rsidRPr="005C472B">
        <w:rPr>
          <w:rStyle w:val="StyleUnderline"/>
        </w:rPr>
        <w:t xml:space="preserve"> closed. Today, Washington's adversaries have renewed their interest in the Aleutian Islands. While remote, the chain is not impervious to Chinese and Russian military predations.</w:t>
      </w:r>
    </w:p>
    <w:p w14:paraId="7DBEBAE6" w14:textId="77777777" w:rsidR="00E01026" w:rsidRDefault="00E01026" w:rsidP="00E01026"/>
    <w:p w14:paraId="191515F9" w14:textId="77777777" w:rsidR="00E01026" w:rsidRPr="005C472B" w:rsidRDefault="00E01026" w:rsidP="00E01026">
      <w:pPr>
        <w:rPr>
          <w:rStyle w:val="StyleUnderline"/>
        </w:rPr>
      </w:pPr>
      <w:r>
        <w:t xml:space="preserve">Alaskan Sen. Dan Sullivan has recently expressed his concerns about Chinese and Russian incursions around the islands. </w:t>
      </w:r>
      <w:r w:rsidRPr="005C472B">
        <w:rPr>
          <w:rStyle w:val="StyleUnderline"/>
        </w:rPr>
        <w:t>Last September, Sullivan wrote that 'as the world becomes more dangerous, Alaska continues to be on the frontlines of authoritarian aggression. Coordinated activity off Alaska's shores by the Russians and Chinese is increasing.'</w:t>
      </w:r>
    </w:p>
    <w:p w14:paraId="58F8B438" w14:textId="77777777" w:rsidR="00E01026" w:rsidRDefault="00E01026" w:rsidP="00E01026"/>
    <w:p w14:paraId="58269C1D" w14:textId="77777777" w:rsidR="00E01026" w:rsidRDefault="00E01026" w:rsidP="00E01026">
      <w:r>
        <w:t>Washington should heed the strategic salience of the Aleutian Islands, if its foreign-policy and military establishment wants to secure its vital interests in the Arctic.</w:t>
      </w:r>
    </w:p>
    <w:p w14:paraId="5C3FE138" w14:textId="77777777" w:rsidR="00E01026" w:rsidRDefault="00E01026" w:rsidP="00E01026"/>
    <w:p w14:paraId="19B015A3" w14:textId="77777777" w:rsidR="00E01026" w:rsidRDefault="00E01026" w:rsidP="00E01026">
      <w:pPr>
        <w:pStyle w:val="Heading4"/>
      </w:pPr>
      <w:r>
        <w:t xml:space="preserve">Nuclear </w:t>
      </w:r>
      <w:proofErr w:type="spellStart"/>
      <w:r>
        <w:t>miscalc</w:t>
      </w:r>
      <w:proofErr w:type="spellEnd"/>
      <w:r>
        <w:t xml:space="preserve"> can be stopped by a clear US redline in the Arctic</w:t>
      </w:r>
    </w:p>
    <w:p w14:paraId="133ABE19" w14:textId="77777777" w:rsidR="00E01026" w:rsidRPr="008372D8" w:rsidRDefault="00E01026" w:rsidP="00E01026">
      <w:pPr>
        <w:rPr>
          <w:rFonts w:ascii="Lato" w:hAnsi="Lato"/>
          <w:color w:val="212121"/>
          <w:sz w:val="21"/>
          <w:szCs w:val="21"/>
          <w:shd w:val="clear" w:color="auto" w:fill="FFFFFF"/>
        </w:rPr>
      </w:pPr>
      <w:r w:rsidRPr="008372D8">
        <w:rPr>
          <w:rStyle w:val="Style13ptBold"/>
        </w:rPr>
        <w:t>Scheers 4/25</w:t>
      </w:r>
      <w:r>
        <w:t xml:space="preserve"> (</w:t>
      </w:r>
      <w:r>
        <w:rPr>
          <w:rFonts w:ascii="Lato" w:hAnsi="Lato"/>
          <w:color w:val="212121"/>
          <w:sz w:val="21"/>
          <w:szCs w:val="21"/>
          <w:shd w:val="clear" w:color="auto" w:fill="FFFFFF"/>
        </w:rPr>
        <w:t xml:space="preserve">Alex </w:t>
      </w:r>
      <w:proofErr w:type="spellStart"/>
      <w:r>
        <w:rPr>
          <w:rFonts w:ascii="Lato" w:hAnsi="Lato"/>
          <w:color w:val="212121"/>
          <w:sz w:val="21"/>
          <w:szCs w:val="21"/>
          <w:shd w:val="clear" w:color="auto" w:fill="FFFFFF"/>
        </w:rPr>
        <w:t>Alfirraz</w:t>
      </w:r>
      <w:proofErr w:type="spellEnd"/>
      <w:r>
        <w:rPr>
          <w:rFonts w:ascii="Lato" w:hAnsi="Lato"/>
          <w:color w:val="212121"/>
          <w:sz w:val="21"/>
          <w:szCs w:val="21"/>
          <w:shd w:val="clear" w:color="auto" w:fill="FFFFFF"/>
        </w:rPr>
        <w:t xml:space="preserve"> Scheers. </w:t>
      </w:r>
      <w:r w:rsidRPr="008372D8">
        <w:rPr>
          <w:rFonts w:ascii="Lato" w:hAnsi="Lato"/>
          <w:color w:val="212121"/>
          <w:sz w:val="21"/>
          <w:szCs w:val="21"/>
          <w:shd w:val="clear" w:color="auto" w:fill="FFFFFF"/>
        </w:rPr>
        <w:t>diploma in Politics and History from the Open University, a bachelor’s degree in War Studies and History from King’s College London, and a master's degree in National Security Studies from King’s College London.</w:t>
      </w:r>
      <w:r>
        <w:rPr>
          <w:rFonts w:ascii="Lato" w:hAnsi="Lato"/>
          <w:color w:val="212121"/>
          <w:sz w:val="21"/>
          <w:szCs w:val="21"/>
          <w:shd w:val="clear" w:color="auto" w:fill="FFFFFF"/>
        </w:rPr>
        <w:t xml:space="preserve"> R</w:t>
      </w:r>
      <w:r w:rsidRPr="008372D8">
        <w:rPr>
          <w:rFonts w:ascii="Lato" w:hAnsi="Lato"/>
          <w:color w:val="212121"/>
          <w:sz w:val="21"/>
          <w:szCs w:val="21"/>
          <w:shd w:val="clear" w:color="auto" w:fill="FFFFFF"/>
        </w:rPr>
        <w:t xml:space="preserve">esearch positions at the Henry Jackson Society and the International Centre for the Study of </w:t>
      </w:r>
      <w:proofErr w:type="spellStart"/>
      <w:r w:rsidRPr="008372D8">
        <w:rPr>
          <w:rFonts w:ascii="Lato" w:hAnsi="Lato"/>
          <w:color w:val="212121"/>
          <w:sz w:val="21"/>
          <w:szCs w:val="21"/>
          <w:shd w:val="clear" w:color="auto" w:fill="FFFFFF"/>
        </w:rPr>
        <w:t>Radicalisation</w:t>
      </w:r>
      <w:proofErr w:type="spellEnd"/>
      <w:r w:rsidRPr="008372D8">
        <w:rPr>
          <w:rFonts w:ascii="Lato" w:hAnsi="Lato"/>
          <w:color w:val="212121"/>
          <w:sz w:val="21"/>
          <w:szCs w:val="21"/>
          <w:shd w:val="clear" w:color="auto" w:fill="FFFFFF"/>
        </w:rPr>
        <w:t xml:space="preserve">, and his articles have been published in the Times of Israel and the Diplomat. He is also a finalist in the UK Project on Nuclear Issues nuclear poster </w:t>
      </w:r>
      <w:proofErr w:type="spellStart"/>
      <w:r w:rsidRPr="008372D8">
        <w:rPr>
          <w:rFonts w:ascii="Lato" w:hAnsi="Lato"/>
          <w:color w:val="212121"/>
          <w:sz w:val="21"/>
          <w:szCs w:val="21"/>
          <w:shd w:val="clear" w:color="auto" w:fill="FFFFFF"/>
        </w:rPr>
        <w:t>competition</w:t>
      </w:r>
      <w:r>
        <w:rPr>
          <w:rFonts w:ascii="Lato" w:hAnsi="Lato"/>
          <w:color w:val="212121"/>
          <w:sz w:val="21"/>
          <w:szCs w:val="21"/>
          <w:shd w:val="clear" w:color="auto" w:fill="FFFFFF"/>
        </w:rPr>
        <w:t>.“Get</w:t>
      </w:r>
      <w:proofErr w:type="spellEnd"/>
      <w:r>
        <w:rPr>
          <w:rFonts w:ascii="Lato" w:hAnsi="Lato"/>
          <w:color w:val="212121"/>
          <w:sz w:val="21"/>
          <w:szCs w:val="21"/>
          <w:shd w:val="clear" w:color="auto" w:fill="FFFFFF"/>
        </w:rPr>
        <w:t xml:space="preserve"> Ready for the Aleutian Island Crisis”. </w:t>
      </w:r>
      <w:proofErr w:type="spellStart"/>
      <w:r>
        <w:rPr>
          <w:rStyle w:val="ssit"/>
          <w:rFonts w:ascii="Lato" w:hAnsi="Lato"/>
          <w:i/>
          <w:iCs/>
          <w:color w:val="212121"/>
          <w:sz w:val="21"/>
          <w:szCs w:val="21"/>
          <w:bdr w:val="none" w:sz="0" w:space="0" w:color="auto" w:frame="1"/>
          <w:shd w:val="clear" w:color="auto" w:fill="FFFFFF"/>
        </w:rPr>
        <w:t>Newstex</w:t>
      </w:r>
      <w:proofErr w:type="spellEnd"/>
      <w:r>
        <w:rPr>
          <w:rStyle w:val="ssit"/>
          <w:rFonts w:ascii="Lato" w:hAnsi="Lato"/>
          <w:i/>
          <w:iCs/>
          <w:color w:val="212121"/>
          <w:sz w:val="21"/>
          <w:szCs w:val="21"/>
          <w:bdr w:val="none" w:sz="0" w:space="0" w:color="auto" w:frame="1"/>
          <w:shd w:val="clear" w:color="auto" w:fill="FFFFFF"/>
        </w:rPr>
        <w:t xml:space="preserve"> Blogs Foreign Policy. </w:t>
      </w:r>
      <w:r>
        <w:rPr>
          <w:rFonts w:ascii="Lato" w:hAnsi="Lato"/>
          <w:color w:val="212121"/>
          <w:sz w:val="21"/>
          <w:szCs w:val="21"/>
          <w:shd w:val="clear" w:color="auto" w:fill="FFFFFF"/>
        </w:rPr>
        <w:t xml:space="preserve">April 28, 2025 Monday. </w:t>
      </w:r>
      <w:r>
        <w:t>https://advance.lexis.com/api/document?collection=news&amp;id=urn:contentItem:6FNW-HF63-RYTD-H4WT-00000-00&amp;context=1519360</w:t>
      </w:r>
      <w:r>
        <w:rPr>
          <w:rFonts w:ascii="Lato" w:hAnsi="Lato"/>
          <w:color w:val="212121"/>
          <w:sz w:val="21"/>
          <w:szCs w:val="21"/>
          <w:shd w:val="clear" w:color="auto" w:fill="FFFFFF"/>
        </w:rPr>
        <w:t>.</w:t>
      </w:r>
      <w:r>
        <w:t>); LF</w:t>
      </w:r>
    </w:p>
    <w:p w14:paraId="4F9B7B2E" w14:textId="77777777" w:rsidR="00E01026" w:rsidRPr="005C472B" w:rsidRDefault="00E01026" w:rsidP="00E01026"/>
    <w:p w14:paraId="1AD17319" w14:textId="77777777" w:rsidR="00E01026" w:rsidRDefault="00E01026" w:rsidP="00E01026">
      <w:r>
        <w:t>While Washington's extended nuclear deterrence mission against China focuses on dissuading aggression against Taiwan, coercion of Japan and South Korea, and the potential targeting of strategic positions such as the U.S. territory Guam-all concerns located farther south in the vast Pacific Ocean-</w:t>
      </w:r>
      <w:r w:rsidRPr="008372D8">
        <w:rPr>
          <w:rStyle w:val="StyleUnderline"/>
        </w:rPr>
        <w:t>the threats that the United States and its regional allies face from China in the Arctic are just as severe.</w:t>
      </w:r>
    </w:p>
    <w:p w14:paraId="70394252" w14:textId="77777777" w:rsidR="00E01026" w:rsidRPr="008372D8" w:rsidRDefault="00E01026" w:rsidP="00E01026">
      <w:pPr>
        <w:rPr>
          <w:rStyle w:val="StyleUnderline"/>
        </w:rPr>
      </w:pPr>
      <w:r w:rsidRPr="008372D8">
        <w:rPr>
          <w:rStyle w:val="StyleUnderline"/>
        </w:rPr>
        <w:t>Attempts to undermine long-standing territorial boundaries in the form of provocative activities can also lead to increased tensions and could escalate even further, turning critical island chains into theaters of crises-or worse, war.</w:t>
      </w:r>
    </w:p>
    <w:p w14:paraId="5FB2457D" w14:textId="77777777" w:rsidR="00E01026" w:rsidRDefault="00E01026" w:rsidP="00E01026">
      <w:r w:rsidRPr="008372D8">
        <w:rPr>
          <w:rStyle w:val="StyleUnderline"/>
        </w:rPr>
        <w:t>For example, there are indications that China perceives the Aleutian Islands as part of what is known as its first island chain.</w:t>
      </w:r>
      <w:r>
        <w:t xml:space="preserve"> </w:t>
      </w:r>
      <w:proofErr w:type="spellStart"/>
      <w:r>
        <w:t>AsAdm</w:t>
      </w:r>
      <w:proofErr w:type="spellEnd"/>
      <w:r>
        <w:t xml:space="preserve">. Liu </w:t>
      </w:r>
      <w:proofErr w:type="spellStart"/>
      <w:r>
        <w:t>Huaqing</w:t>
      </w:r>
      <w:proofErr w:type="spellEnd"/>
      <w:r>
        <w:t>, the former commander of the Chinese Navy, stated in 1987, 'the first island chain refers to the Aleutian Islands, the Kurile Islands, the Japanese archipelago, the Ryukyu Islands, Taiwan Island, the Philippine archipelago, and the Greater Sunda Island in the Western Pacific that form an arc-shaped arrangement of islands akin to a metal chain.'</w:t>
      </w:r>
    </w:p>
    <w:p w14:paraId="5520B66F" w14:textId="77777777" w:rsidR="00E01026" w:rsidRDefault="00E01026" w:rsidP="00E01026">
      <w:r>
        <w:t>To put Liu's claims into context, the Aleutian Islands comprise 14 main islands and 55 smaller ones. These islands continue to host U.S. Naval and Coast Guard forces. The distance between the westernmost island in the archipelago, Attu Island, and the eastern coast of mainland China is 4,000 kilometers (nearly 2,500 miles).</w:t>
      </w:r>
    </w:p>
    <w:p w14:paraId="63039AFC" w14:textId="77777777" w:rsidR="00E01026" w:rsidRPr="00E403D0" w:rsidRDefault="00E01026" w:rsidP="00E01026">
      <w:pPr>
        <w:rPr>
          <w:rStyle w:val="StyleUnderline"/>
        </w:rPr>
      </w:pPr>
      <w:r w:rsidRPr="00E403D0">
        <w:rPr>
          <w:rStyle w:val="StyleUnderline"/>
        </w:rPr>
        <w:t>Yet in the aforementioned incident in July 2024, four Chinese military warships were spotted in the Bering Sea. Such activities could lead to a tense standoff in the United States' backy</w:t>
      </w:r>
      <w:r>
        <w:t xml:space="preserve">ard. By expending unnecessary foreign-policy attention in Greenland, Washington risks being caught off guard. </w:t>
      </w:r>
      <w:r w:rsidRPr="00E403D0">
        <w:rPr>
          <w:rStyle w:val="StyleUnderline"/>
        </w:rPr>
        <w:t>Being prepared in the Alaskan Arctic would enhance Washington's ability to deter conflict across the first island chain-including the East Sea, the Taiwan Strait, and the South China Sea.</w:t>
      </w:r>
    </w:p>
    <w:p w14:paraId="1C5DAD82" w14:textId="77777777" w:rsidR="00E01026" w:rsidRDefault="00E01026" w:rsidP="00E01026">
      <w:r>
        <w:t xml:space="preserve">Taiwan has long been a focal point for analysts and policymakers alike, and rightly so. However, as Sullivan warned in September, 'authoritarian regimes are testing the United States. Congress and the President should do more to deter further aggression. </w:t>
      </w:r>
      <w:r w:rsidRPr="00E403D0">
        <w:rPr>
          <w:rStyle w:val="StyleUnderline"/>
        </w:rPr>
        <w:t>We must continue to send a strong message to Xi Jinping and [Russian President Vladimir] Putin that the United States will not hesitate to protect and defend our vital interests in Alaska and beyond.'</w:t>
      </w:r>
    </w:p>
    <w:p w14:paraId="50D626A6" w14:textId="77777777" w:rsidR="00E01026" w:rsidRPr="00E403D0" w:rsidRDefault="00E01026" w:rsidP="00E01026">
      <w:pPr>
        <w:rPr>
          <w:rStyle w:val="StyleUnderline"/>
        </w:rPr>
      </w:pPr>
      <w:r w:rsidRPr="00E403D0">
        <w:rPr>
          <w:rStyle w:val="StyleUnderline"/>
        </w:rPr>
        <w:t>Joint Chinese and Russian military naval and air patrols around the Aleutian Islands should deeply concern the United States' military and foreign-policy establishment. Permanently reopening the naval base on Adak Island would certainly be a vital first step in enhancing deterrence around the region.</w:t>
      </w:r>
    </w:p>
    <w:p w14:paraId="429580A7" w14:textId="77777777" w:rsidR="00E01026" w:rsidRDefault="00E01026" w:rsidP="00E01026">
      <w:r w:rsidRPr="00E403D0">
        <w:rPr>
          <w:rStyle w:val="StyleUnderline"/>
        </w:rPr>
        <w:t>When nuclear weapons states are involved, miscalculations can prove to be gravely consequential</w:t>
      </w:r>
      <w:r>
        <w:t>. As RUSI analyst Jamie Kwong wrote in 2018, 'the Arctic remains an important region in the global nuclear security complex.' The United States operates the North Warning System, an early warning system intended to detect threats in the Arctic. Deliberate or accidental Chinese actions that are perceived to be threatening could trigger these U.S. early warning systems, and detection could lead to defensive military action.</w:t>
      </w:r>
    </w:p>
    <w:p w14:paraId="7C75520B" w14:textId="77777777" w:rsidR="00E01026" w:rsidRPr="00E403D0" w:rsidRDefault="00E01026" w:rsidP="00E01026">
      <w:pPr>
        <w:rPr>
          <w:rStyle w:val="StyleUnderline"/>
        </w:rPr>
      </w:pPr>
      <w:r w:rsidRPr="00E403D0">
        <w:rPr>
          <w:rStyle w:val="StyleUnderline"/>
        </w:rPr>
        <w:t>In the fog of uncertainty, U.S. nuclear command and control would have to make a decision that could precipitate a standoff-and a standoff between nuclear powers always carries with it the inextricable risk of nuclear escalation.</w:t>
      </w:r>
    </w:p>
    <w:p w14:paraId="3BD965DC" w14:textId="77777777" w:rsidR="00E01026" w:rsidRDefault="00E01026" w:rsidP="00E01026">
      <w:r>
        <w:t xml:space="preserve">With tensions already running high, a deep distrust between China and United States underpins the strategic environment. </w:t>
      </w:r>
      <w:r w:rsidRPr="00E403D0">
        <w:rPr>
          <w:rStyle w:val="StyleUnderline"/>
        </w:rPr>
        <w:t>An incursion into U.S. territory could compel the United States to militarily engage with Chinese assets.</w:t>
      </w:r>
      <w:r>
        <w:t xml:space="preserve"> For example, should a Chinese jet fly into U.S. Arctic airspace, or should a vessel stray into regional territorial waters, the United States could opt to strike.</w:t>
      </w:r>
    </w:p>
    <w:p w14:paraId="1E257820" w14:textId="77777777" w:rsidR="00E01026" w:rsidRDefault="00E01026" w:rsidP="00E01026">
      <w:r>
        <w:t>Accidental or inadvertent escalation also poses a risk. In September 2022, a Type 055 Nanchang guided missile destroyer came within 160 kilometers (about 100 miles) of the Aleutian Island of Kiska. It was armed with up to 112 cruise missiles. The accidental launch of a Chinese missile could push the protagonists to the nuclear brink. After all, the strategic environment in the Arctic is already febrile, and costly accidents can happen.</w:t>
      </w:r>
    </w:p>
    <w:p w14:paraId="1E7E16E1" w14:textId="77777777" w:rsidR="00E01026" w:rsidRDefault="00E01026" w:rsidP="00E01026">
      <w:r>
        <w:t xml:space="preserve">The threshold for U.S. military action in the Arctic remains unclear. A Chinese crossing of a trip wire could also lead to escalating tensions and trigger a nuclear crisis. </w:t>
      </w:r>
      <w:r w:rsidRPr="00E403D0">
        <w:rPr>
          <w:rStyle w:val="StyleUnderline"/>
        </w:rPr>
        <w:t xml:space="preserve">The United States should establish a clear threshold in the Arctic in order to signal to its adversaries which activities are tolerable and which would prompt a military response. </w:t>
      </w:r>
      <w:r>
        <w:t>Trump stated in January that 'you don't even need binoculars-you look outside. You have China ships all over the place. You have Russia ships all over the place. We're not letting that happen.'</w:t>
      </w:r>
    </w:p>
    <w:p w14:paraId="66407281" w14:textId="77777777" w:rsidR="00E01026" w:rsidRDefault="00E01026" w:rsidP="00E01026">
      <w:r>
        <w:t>The United States should respond to the growing Chinese threat by communicating red lines in the Arctic. Should the United States fail to issue clear red lines to Beijing over military activities in the Bering Strait and the northern Pacific, then Washington stands to unwittingly encourage Beijing to take greater geopolitical risks close to U.S. territorial boundaries.</w:t>
      </w:r>
    </w:p>
    <w:p w14:paraId="5175A49D" w14:textId="77777777" w:rsidR="00E01026" w:rsidRPr="00E403D0" w:rsidRDefault="00E01026" w:rsidP="00E01026">
      <w:pPr>
        <w:rPr>
          <w:rStyle w:val="StyleUnderline"/>
        </w:rPr>
      </w:pPr>
      <w:r w:rsidRPr="00E403D0">
        <w:rPr>
          <w:rStyle w:val="StyleUnderline"/>
        </w:rPr>
        <w:t>Beijing may perceive a lack of resolve as a source of encouragement to escalate tensions in the Taiwan Strait. Or worse, U.S. inaction might be seen as a sign that Taiwan is there for the taking. If deterrence isn't restored in the Alaskan Arctic, then the Aleutians could be next in line to join Cuba and Taiwan in the annals of crisis history.</w:t>
      </w:r>
    </w:p>
    <w:p w14:paraId="29390E80" w14:textId="77777777" w:rsidR="00E01026" w:rsidRDefault="00E01026" w:rsidP="00E01026">
      <w:r>
        <w:t xml:space="preserve">Instead of obsessing over Greenland, </w:t>
      </w:r>
      <w:r w:rsidRPr="00E403D0">
        <w:rPr>
          <w:rStyle w:val="StyleUnderline"/>
        </w:rPr>
        <w:t>the Trump administration should focus on securing a part of the Arctic that already belongs to the United States-lest the Alaskan frost turn into Arctic fire.</w:t>
      </w:r>
    </w:p>
    <w:p w14:paraId="0CEE1AD2" w14:textId="77777777" w:rsidR="00E01026" w:rsidRDefault="00E01026" w:rsidP="00E01026"/>
    <w:p w14:paraId="2587A75C" w14:textId="77777777" w:rsidR="00E01026" w:rsidRDefault="00E01026" w:rsidP="00E01026"/>
    <w:p w14:paraId="602C2952" w14:textId="77777777" w:rsidR="00E01026" w:rsidRPr="005B631A" w:rsidRDefault="00E01026" w:rsidP="00E01026">
      <w:pPr>
        <w:pStyle w:val="NormalWeb"/>
        <w:shd w:val="clear" w:color="auto" w:fill="FFFFFF"/>
        <w:spacing w:before="0" w:after="0"/>
        <w:textAlignment w:val="baseline"/>
      </w:pPr>
    </w:p>
    <w:p w14:paraId="193A11C6" w14:textId="77777777" w:rsidR="00E01026" w:rsidRPr="00AF4247" w:rsidRDefault="00E01026" w:rsidP="00E01026"/>
    <w:p w14:paraId="63C88A61" w14:textId="77777777" w:rsidR="00E01026" w:rsidRPr="005379E4" w:rsidRDefault="00E01026" w:rsidP="00E01026"/>
    <w:p w14:paraId="1F71A6F2" w14:textId="77777777" w:rsidR="00E01026" w:rsidRDefault="00E01026" w:rsidP="00E01026"/>
    <w:p w14:paraId="058CB820" w14:textId="1D6BB648" w:rsidR="00E01026" w:rsidRPr="004B45BC" w:rsidRDefault="00E01026" w:rsidP="00E01026">
      <w:pPr>
        <w:pStyle w:val="Heading2"/>
      </w:pPr>
      <w:r>
        <w:t>AT: Counterplans</w:t>
      </w:r>
    </w:p>
    <w:p w14:paraId="58A037D2" w14:textId="77777777" w:rsidR="00E01026" w:rsidRDefault="00E01026" w:rsidP="00E01026">
      <w:pPr>
        <w:pStyle w:val="Heading3"/>
      </w:pPr>
      <w:r>
        <w:t>US Key---2AC</w:t>
      </w:r>
    </w:p>
    <w:p w14:paraId="158A4F4E" w14:textId="77777777" w:rsidR="00E01026" w:rsidRDefault="00E01026" w:rsidP="00E01026">
      <w:pPr>
        <w:pStyle w:val="Heading4"/>
      </w:pPr>
      <w:r>
        <w:t>Russia militarizing, US needs to fill in for military Canada vacuum/US key</w:t>
      </w:r>
    </w:p>
    <w:p w14:paraId="761118E8" w14:textId="77777777" w:rsidR="00E01026" w:rsidRDefault="00E01026" w:rsidP="00E01026">
      <w:r w:rsidRPr="00217738">
        <w:rPr>
          <w:rStyle w:val="Style13ptBold"/>
        </w:rPr>
        <w:t>Spafford and Olson</w:t>
      </w:r>
      <w:r>
        <w:rPr>
          <w:rStyle w:val="Style13ptBold"/>
        </w:rPr>
        <w:t xml:space="preserve"> ’24</w:t>
      </w:r>
      <w:r>
        <w:t xml:space="preserve">(Andrew Spafford, </w:t>
      </w:r>
      <w:r w:rsidRPr="00F0081B">
        <w:t>Former Program Administrator, Energy, Economics &amp; Security Program</w:t>
      </w:r>
      <w:r>
        <w:t>. Samantha Olson, Breaking Defense. “</w:t>
      </w:r>
      <w:r w:rsidRPr="00F0081B">
        <w:t>The melting fortress: The United States, Canada, and the race against time in the Arctic</w:t>
      </w:r>
      <w:r>
        <w:t>”</w:t>
      </w:r>
      <w:r w:rsidRPr="00217738">
        <w:t xml:space="preserve"> September 27, 2024</w:t>
      </w:r>
      <w:r>
        <w:t xml:space="preserve"> </w:t>
      </w:r>
      <w:hyperlink r:id="rId19" w:history="1">
        <w:r w:rsidRPr="00AB3A3C">
          <w:rPr>
            <w:rStyle w:val="Hyperlink"/>
          </w:rPr>
          <w:t>https://breakingdefense.com/2024/09/the-melting-fortress-the-united-states-canada-and-the-race-against-time-in-the-arctic/</w:t>
        </w:r>
      </w:hyperlink>
      <w:r>
        <w:t>); LF</w:t>
      </w:r>
    </w:p>
    <w:p w14:paraId="08F5779E" w14:textId="77777777" w:rsidR="00E01026" w:rsidRPr="00217738" w:rsidRDefault="00E01026" w:rsidP="00E01026"/>
    <w:p w14:paraId="4BFA9B46" w14:textId="77777777" w:rsidR="00E01026" w:rsidRDefault="00E01026" w:rsidP="00E01026">
      <w:pPr>
        <w:rPr>
          <w:rStyle w:val="StyleUnderline"/>
        </w:rPr>
      </w:pPr>
      <w:r>
        <w:t xml:space="preserve">For years, </w:t>
      </w:r>
      <w:r w:rsidRPr="00F0081B">
        <w:rPr>
          <w:rStyle w:val="StyleUnderline"/>
        </w:rPr>
        <w:t>Moscow has prioritized the Arctic as a critical pillar of its national security, opening or refurbishing over 50 military bases and scaling up military operations across the region. The United States, meanwhile, with a focus alternating between the Middle East and the Pacific, has largely entrusted Arctic security to its allies and partners in the region.</w:t>
      </w:r>
      <w:r>
        <w:rPr>
          <w:rStyle w:val="StyleUnderline"/>
        </w:rPr>
        <w:t xml:space="preserve"> </w:t>
      </w:r>
    </w:p>
    <w:p w14:paraId="6823B314" w14:textId="77777777" w:rsidR="00E01026" w:rsidRDefault="00E01026" w:rsidP="00E01026">
      <w:pPr>
        <w:rPr>
          <w:rStyle w:val="StyleUnderline"/>
        </w:rPr>
      </w:pPr>
      <w:r>
        <w:t xml:space="preserve">The problem: </w:t>
      </w:r>
      <w:r w:rsidRPr="00F0081B">
        <w:rPr>
          <w:rStyle w:val="StyleUnderline"/>
        </w:rPr>
        <w:t xml:space="preserve">One of those key partners, Canada, is by its own admission unprepared to face the Arctic challenge. </w:t>
      </w:r>
      <w:r w:rsidRPr="002609E2">
        <w:rPr>
          <w:rStyle w:val="Emphasis"/>
        </w:rPr>
        <w:t>Unless the US works quickly to help fill that gap, it means American interests in the Arctic are going to be at risk moving forward</w:t>
      </w:r>
      <w:r w:rsidRPr="00F0081B">
        <w:rPr>
          <w:rStyle w:val="StyleUnderline"/>
        </w:rPr>
        <w:t>.</w:t>
      </w:r>
      <w:r>
        <w:rPr>
          <w:rStyle w:val="StyleUnderline"/>
        </w:rPr>
        <w:t xml:space="preserve"> </w:t>
      </w:r>
    </w:p>
    <w:p w14:paraId="3C9A00A0" w14:textId="77777777" w:rsidR="00E01026" w:rsidRDefault="00E01026" w:rsidP="00E01026">
      <w:r w:rsidRPr="00F0081B">
        <w:rPr>
          <w:rStyle w:val="StyleUnderline"/>
        </w:rPr>
        <w:t>Historically, the United States has been protected by the operational challenges of waging an Arctic offensive in frigid conditions. But the growing prospect of a “Blue Arctic,” ice-free for months out of the year, could allow a great power adversary to deploy military assets right in America’s backyard for the first time in history.</w:t>
      </w:r>
      <w:r>
        <w:t xml:space="preserve"> Already, Russian and Chinese warships have been seen patrolling together off the coast of Alaska in unprecedented numbers. As the US military’s former top commander for the Arctic, Gen</w:t>
      </w:r>
      <w:r w:rsidRPr="00F0081B">
        <w:rPr>
          <w:rStyle w:val="StyleUnderline"/>
        </w:rPr>
        <w:t>. Terrence J. O’Shaughnessy said, the region is “no longer a fortress wall” and we must be prepared to defend it.</w:t>
      </w:r>
      <w:r>
        <w:t xml:space="preserve"> </w:t>
      </w:r>
    </w:p>
    <w:p w14:paraId="7B16C55A" w14:textId="77777777" w:rsidR="00E01026" w:rsidRDefault="00E01026" w:rsidP="00E01026">
      <w:r>
        <w:t xml:space="preserve">The future of the F-35. Watch our exclusive video series today. </w:t>
      </w:r>
    </w:p>
    <w:p w14:paraId="339DF59F" w14:textId="77777777" w:rsidR="00E01026" w:rsidRDefault="00E01026" w:rsidP="00E01026">
      <w:r w:rsidRPr="00F0081B">
        <w:rPr>
          <w:rStyle w:val="StyleUnderline"/>
        </w:rPr>
        <w:t>In the Arctic, Russia is not a “pacing threat” as China is in the Indo-Pacific; it is well ahead of the United States.</w:t>
      </w:r>
      <w:r>
        <w:t xml:space="preserve"> Russia controls nearly 53 percent of the Arctic Ocean’s coastline and has built countless bases across the region. </w:t>
      </w:r>
      <w:r w:rsidRPr="00F0081B">
        <w:rPr>
          <w:rStyle w:val="StyleUnderline"/>
        </w:rPr>
        <w:t>Washington, meanwhile, only maintains six bases and five of them are outside of the Arctic Circle in southern Alaska.</w:t>
      </w:r>
      <w:r>
        <w:t xml:space="preserve"> As of 2023, the United States Coast Guard possessed only five icebreakers or ice-capable patrol ships which are critical to maintaining a presence in the Arctic. Moscow, meanwhile, has 57 such vessels. It will be years before the American icebreaking fleet is large enough to effectively support large-scale US operations. </w:t>
      </w:r>
    </w:p>
    <w:p w14:paraId="4DE4AC34" w14:textId="77777777" w:rsidR="00E01026" w:rsidRDefault="00E01026" w:rsidP="00E01026">
      <w:pPr>
        <w:rPr>
          <w:rStyle w:val="StyleUnderline"/>
        </w:rPr>
      </w:pPr>
      <w:r>
        <w:t xml:space="preserve">In addition to rapidly scaling up its force posture, Russia has also conducted unprecedented naval exercises and harassed American fishing vessels in Arctic waters. </w:t>
      </w:r>
      <w:r w:rsidRPr="00F0081B">
        <w:rPr>
          <w:rStyle w:val="StyleUnderline"/>
        </w:rPr>
        <w:t>Moscow has begun to assert its control over newly expanded shipping lanes through the Arctic like the Northern Sea Route (NSR), declaring certain parts of this route to be internal Russian waters with an aim towards regulating shipping that passes through it.</w:t>
      </w:r>
      <w:r>
        <w:rPr>
          <w:rStyle w:val="StyleUnderline"/>
        </w:rPr>
        <w:t xml:space="preserve"> </w:t>
      </w:r>
    </w:p>
    <w:p w14:paraId="58AF1FC1" w14:textId="77777777" w:rsidR="00E01026" w:rsidRPr="00F0081B" w:rsidRDefault="00E01026" w:rsidP="00E01026">
      <w:pPr>
        <w:rPr>
          <w:rStyle w:val="StyleUnderline"/>
        </w:rPr>
      </w:pPr>
      <w:r>
        <w:t xml:space="preserve">In the future, Russia may try to expand its control over other Arctic waters closer to the United States and present a direct threat to the homeland and to US operations in Europe and the Indo-Pacific. </w:t>
      </w:r>
      <w:r w:rsidRPr="00F0081B">
        <w:rPr>
          <w:rStyle w:val="StyleUnderline"/>
        </w:rPr>
        <w:t>The United States Navy’s top Arctic commander, Adm. Daryl Caudle fears that Moscow may try to create its own “‘nine-dashed line’ around the North Pole.”</w:t>
      </w:r>
    </w:p>
    <w:p w14:paraId="51621949" w14:textId="77777777" w:rsidR="00E01026" w:rsidRPr="008021D9" w:rsidRDefault="00E01026" w:rsidP="00E01026"/>
    <w:p w14:paraId="3B70EE1F" w14:textId="77777777" w:rsidR="00E01026" w:rsidRDefault="00E01026" w:rsidP="00E01026">
      <w:pPr>
        <w:pStyle w:val="Heading3"/>
      </w:pPr>
      <w:r>
        <w:t>Plan Key---2AC</w:t>
      </w:r>
    </w:p>
    <w:p w14:paraId="766BE49D" w14:textId="77777777" w:rsidR="00E01026" w:rsidRDefault="00E01026" w:rsidP="00E01026">
      <w:pPr>
        <w:pStyle w:val="Heading4"/>
      </w:pPr>
      <w:r>
        <w:t>A new strategy stops Russia and China</w:t>
      </w:r>
    </w:p>
    <w:p w14:paraId="242E5492" w14:textId="77777777" w:rsidR="00E01026" w:rsidRDefault="00E01026" w:rsidP="00E01026">
      <w:r w:rsidRPr="00367F0D">
        <w:rPr>
          <w:rStyle w:val="Style13ptBold"/>
        </w:rPr>
        <w:t>Gifford and Bassler ’25</w:t>
      </w:r>
      <w:r>
        <w:t xml:space="preserve"> (Dr. Chris Bassler, Director of Integrated Deterrence at MITRE, one of the founding “</w:t>
      </w:r>
      <w:proofErr w:type="spellStart"/>
      <w:r>
        <w:t>plankowners</w:t>
      </w:r>
      <w:proofErr w:type="spellEnd"/>
      <w:r>
        <w:t xml:space="preserve">” of ICE-PPR (the International Cooperative Engagement Program for Polar Research). Department of Defense, working with and traveling to all the Arctic nations, including several remote outposts. </w:t>
      </w:r>
      <w:r w:rsidRPr="00367F0D">
        <w:t>two Department of Navy Meritorious Civilian Service Awards, from the Secretary of the Navy and the Chief of Naval Research</w:t>
      </w:r>
      <w:r>
        <w:t xml:space="preserve">, </w:t>
      </w:r>
      <w:r w:rsidRPr="00367F0D">
        <w:t>Ph.D. in Aerospace Engineering from Virginia Tech; a M.A. in Security Policy Studies and Graduate Certificate in Asian Studies</w:t>
      </w:r>
      <w:r>
        <w:t xml:space="preserve">. Talia Gifford &amp; Journal of Arctic Security • Vol. 2 (2025) </w:t>
      </w:r>
      <w:r w:rsidRPr="00367F0D">
        <w:t>https://tedstevensarcticcenter.org/wp-content/uploads/2025/02/JAS-Vol-2-Winter-2025.pdf#page=94</w:t>
      </w:r>
      <w:r>
        <w:t>); LF</w:t>
      </w:r>
    </w:p>
    <w:p w14:paraId="206F307E" w14:textId="77777777" w:rsidR="00E01026" w:rsidRDefault="00E01026" w:rsidP="00E01026"/>
    <w:p w14:paraId="64A4283D" w14:textId="77777777" w:rsidR="00E01026" w:rsidRDefault="00E01026" w:rsidP="00E01026">
      <w:r>
        <w:t>A NEW SWING STRATEGY-THROUGH THE ARCTIC</w:t>
      </w:r>
    </w:p>
    <w:p w14:paraId="08A89D88" w14:textId="77777777" w:rsidR="00E01026" w:rsidRDefault="00E01026" w:rsidP="00E01026">
      <w:r>
        <w:t>The first military asset to transit across the Arctic and the North Pole was the USS Nautilus with Operation SUNSHINE in 1958 (Brown, 2014). President Eisenhower’s direction to provide this demonstration in the wake of the Soviet launch of Sputnik was the beginning of Cold War efforts to combine the ability to swing forces from military theaters through the Arctic and to signal capability and resolve to adversaries (Anderson &amp; Keith, 2008; Griffin, 2013).</w:t>
      </w:r>
    </w:p>
    <w:p w14:paraId="47B01710" w14:textId="77777777" w:rsidR="00E01026" w:rsidRDefault="00E01026" w:rsidP="00E01026">
      <w:r w:rsidRPr="00EE4023">
        <w:rPr>
          <w:rStyle w:val="StyleUnderline"/>
        </w:rPr>
        <w:t xml:space="preserve">The US military's "Swing Strategy" was a contingency approach developed during the Cold War to address potential conflicts in Europe, particularly the threat posed by the Warsaw Pact countries led by the Soviet Union. </w:t>
      </w:r>
      <w:r>
        <w:t>In the event of kinetic hostilities between the Soviet Union and NATO, the main body of the US Pacific Fleet would ‘swing’ to the Atlantic, in some planned circumstances moving before conflict began (McCrea, et al., 1989). The movement would have involved US aircraft carriers, amphibious ships, Army and Marine divisions and B-52 bombers swinging from Asia to Western Europe, providing critical surge capacity in case of a Soviet invasion of Europe (Evans &amp; Novak, 1979; Walters, 1991). It was a secret US military strategy for about 25 years, beginning in the late 1950s.</w:t>
      </w:r>
    </w:p>
    <w:p w14:paraId="4971A48B" w14:textId="77777777" w:rsidR="00E01026" w:rsidRDefault="00E01026" w:rsidP="00E01026">
      <w:r w:rsidRPr="00EE4023">
        <w:rPr>
          <w:rStyle w:val="StyleUnderline"/>
        </w:rPr>
        <w:t>With the changing geopolitical landscape and the melting of the Arctic ice, the US military could potentially adapt and modernize this strategy to incorporate the Arctic region as an additional transit opportunity</w:t>
      </w:r>
      <w:r>
        <w:t xml:space="preserve">. </w:t>
      </w:r>
      <w:r w:rsidRPr="00EE4023">
        <w:rPr>
          <w:rStyle w:val="StyleUnderline"/>
        </w:rPr>
        <w:t xml:space="preserve">In the context of a modernized Swing Strategy, the Arctic could serve as a </w:t>
      </w:r>
      <w:r w:rsidRPr="00EE4023">
        <w:rPr>
          <w:rStyle w:val="Emphasis"/>
        </w:rPr>
        <w:t>strategic pivot point</w:t>
      </w:r>
      <w:r w:rsidRPr="00EE4023">
        <w:rPr>
          <w:rStyle w:val="StyleUnderline"/>
        </w:rPr>
        <w:t>.</w:t>
      </w:r>
      <w:r>
        <w:t xml:space="preserve"> With the opening of new sea routes due to melting ice, the Arctic region could provide </w:t>
      </w:r>
      <w:r w:rsidRPr="00EE4023">
        <w:rPr>
          <w:rStyle w:val="StyleUnderline"/>
        </w:rPr>
        <w:t xml:space="preserve">a quicker and more direct route for the US military and allies to move forces between the Atlantic and Pacific Oceans. This route could allow the US to respond more quickly to threats in either Europe or Asia. </w:t>
      </w:r>
      <w:r>
        <w:t xml:space="preserve">For example, in the event of a conflict in Asia, US forces based in the Atlantic could use the Arctic routes to 'swing' to the Pacific more quickly than they could via the Panama Canal. </w:t>
      </w:r>
      <w:r w:rsidRPr="00EE4023">
        <w:rPr>
          <w:rStyle w:val="StyleUnderline"/>
        </w:rPr>
        <w:t>Arctic routes would also provide resilience should the Panama Canal be blocked due to weather or hostilities</w:t>
      </w:r>
      <w:r>
        <w:t xml:space="preserve">. </w:t>
      </w:r>
      <w:r w:rsidRPr="00EE4023">
        <w:rPr>
          <w:rStyle w:val="StyleUnderline"/>
        </w:rPr>
        <w:t xml:space="preserve">Similarly, in the event of a conflict in Europe, US forces based in the Pacific could 'swing' to the Atlantic via the Arctic, which could be </w:t>
      </w:r>
      <w:r w:rsidRPr="00EE4023">
        <w:rPr>
          <w:rStyle w:val="Emphasis"/>
        </w:rPr>
        <w:t>particularly important given the rise of China as a major military power in the Pacific and the ongoing tensions with Russia in Europe</w:t>
      </w:r>
      <w:r w:rsidRPr="00EE4023">
        <w:rPr>
          <w:rStyle w:val="StyleUnderline"/>
        </w:rPr>
        <w:t>, as well as the disruptions in key maritime chokepoints, like the Suez Canal blockade, terrorist attacks in the Red Sea, or Chinese control and denial of passage through the Panama Canal.</w:t>
      </w:r>
      <w:r>
        <w:t xml:space="preserve"> However, a viable swing strategy would require sealift ships, and ships taken up from trade (STUFT) (Naval Historical Society of Australia, 1990), to be ready and able to operate consistently in the high-latitude, cold weather environment.</w:t>
      </w:r>
    </w:p>
    <w:p w14:paraId="27C23945" w14:textId="77777777" w:rsidR="00E01026" w:rsidRDefault="00E01026" w:rsidP="00E01026">
      <w:pPr>
        <w:pStyle w:val="Heading4"/>
      </w:pPr>
      <w:r>
        <w:t>Plan is key to ensure a peaceful arctic</w:t>
      </w:r>
    </w:p>
    <w:p w14:paraId="611BDE90" w14:textId="77777777" w:rsidR="00E01026" w:rsidRDefault="00E01026" w:rsidP="00E01026">
      <w:r>
        <w:t xml:space="preserve">Col. Michael </w:t>
      </w:r>
      <w:r w:rsidRPr="00390C81">
        <w:rPr>
          <w:rStyle w:val="Style13ptBold"/>
        </w:rPr>
        <w:t>Forsyth 18</w:t>
      </w:r>
      <w:r>
        <w:t xml:space="preserve">. U.S. Army Colonel. “Why Alaska and the Arctic are Critical to the National Security of the United States”. Army University Press. January-February 2018. </w:t>
      </w:r>
      <w:r w:rsidRPr="00390C81">
        <w:t>https://www.armyupress.army.mil/Journals/Military-Review/English-Edition-Archives/January-February-2018/Why-Alaska-and-the-Arctic-are-Critical-to-the-National-Security-of-the-United-States/</w:t>
      </w:r>
    </w:p>
    <w:p w14:paraId="053613A2" w14:textId="77777777" w:rsidR="00E01026" w:rsidRDefault="00E01026" w:rsidP="00E01026"/>
    <w:p w14:paraId="069BCEC0" w14:textId="77777777" w:rsidR="00E01026" w:rsidRPr="007E0F19" w:rsidRDefault="00E01026" w:rsidP="00E01026">
      <w:pPr>
        <w:rPr>
          <w:sz w:val="8"/>
        </w:rPr>
      </w:pPr>
      <w:r w:rsidRPr="007E0F19">
        <w:rPr>
          <w:sz w:val="8"/>
        </w:rPr>
        <w:t>Mitigating the Risk of Conflict</w:t>
      </w:r>
    </w:p>
    <w:p w14:paraId="22574543" w14:textId="77777777" w:rsidR="00E01026" w:rsidRPr="007E0F19" w:rsidRDefault="00E01026" w:rsidP="00E01026">
      <w:pPr>
        <w:rPr>
          <w:sz w:val="8"/>
        </w:rPr>
      </w:pPr>
      <w:r w:rsidRPr="007E0F19">
        <w:rPr>
          <w:sz w:val="8"/>
        </w:rPr>
        <w:t xml:space="preserve">Since, the Arctic region is so self-evidently important to the United States both economically and militarily, </w:t>
      </w:r>
      <w:r w:rsidRPr="00390C81">
        <w:rPr>
          <w:rStyle w:val="StyleUnderline"/>
        </w:rPr>
        <w:t xml:space="preserve">we </w:t>
      </w:r>
      <w:r w:rsidRPr="006D7386">
        <w:rPr>
          <w:rStyle w:val="StyleUnderline"/>
          <w:highlight w:val="cyan"/>
        </w:rPr>
        <w:t>must assert ourselves to ensure that the region remains peaceful</w:t>
      </w:r>
      <w:r w:rsidRPr="00390C81">
        <w:rPr>
          <w:rStyle w:val="StyleUnderline"/>
        </w:rPr>
        <w:t xml:space="preserve"> </w:t>
      </w:r>
      <w:r w:rsidRPr="007E0F19">
        <w:rPr>
          <w:sz w:val="8"/>
        </w:rPr>
        <w:t>and is of benefit to all nations as part of the global commons. So, what can the U.S. military do to ensure this outcome?</w:t>
      </w:r>
    </w:p>
    <w:p w14:paraId="0908E6F2" w14:textId="77777777" w:rsidR="00E01026" w:rsidRPr="007E0F19" w:rsidRDefault="00E01026" w:rsidP="00E01026">
      <w:pPr>
        <w:rPr>
          <w:sz w:val="8"/>
        </w:rPr>
      </w:pPr>
      <w:r w:rsidRPr="00AF4247">
        <w:rPr>
          <w:rStyle w:val="StyleUnderline"/>
        </w:rPr>
        <w:t xml:space="preserve">First, we must </w:t>
      </w:r>
      <w:r w:rsidRPr="006D7386">
        <w:rPr>
          <w:rStyle w:val="StyleUnderline"/>
          <w:highlight w:val="cyan"/>
        </w:rPr>
        <w:t>ensure that we maintain and sustain a credible force in Alaska</w:t>
      </w:r>
      <w:r w:rsidRPr="007E0F19">
        <w:rPr>
          <w:sz w:val="8"/>
        </w:rPr>
        <w:t>. Much recent discussion by senior political and military leaders has centered on cutting force structure in Alaska.15 In particular, the Army has considered drawing down the airborne brigade combat team posted at Joint Base Elmendorf-Richardson. This would send the wrong message to potential adversaries that the United States is not committed to protecting either its own interests and claims, or Arctic security in general. This might encourage aggressive actions on the part of nations, most prominently Russia, seeking to seize and exploit opportunities within the Arctic region.</w:t>
      </w:r>
    </w:p>
    <w:p w14:paraId="35908FF5" w14:textId="77777777" w:rsidR="00E01026" w:rsidRPr="007E0F19" w:rsidRDefault="00E01026" w:rsidP="00E01026">
      <w:pPr>
        <w:rPr>
          <w:sz w:val="8"/>
        </w:rPr>
      </w:pPr>
      <w:r w:rsidRPr="007E0F19">
        <w:rPr>
          <w:sz w:val="8"/>
        </w:rPr>
        <w:t>Second, U.S. forces must exercise frequently and visibly to demonstrate our capability to secure our interests in the Arctic. Such exercises should include joint forces and incorporate combined operations with Arctic partners. By conducting joint and combined exercises, we send a message to potential adversaries that we intend to secure our interests and those of our partners in the austere environment of the Arctic. Moreover, combined exercises demonstrate the interoperability of our forces with partner nations for a deterrent effect.</w:t>
      </w:r>
    </w:p>
    <w:p w14:paraId="05EF6CC5" w14:textId="77777777" w:rsidR="00E01026" w:rsidRPr="007E0F19" w:rsidRDefault="00E01026" w:rsidP="00E01026">
      <w:pPr>
        <w:rPr>
          <w:sz w:val="8"/>
        </w:rPr>
      </w:pPr>
      <w:r w:rsidRPr="007E0F19">
        <w:rPr>
          <w:sz w:val="8"/>
        </w:rPr>
        <w:t>Third, U.S. military forces have to regain Arctic skills to enhance deterrence in the region. There is much work to be done. Over a decade of war focused on counterinsurgency in the desert environment of the Middle East and central Asia has left forces in Alaska with atrophied Arctic survival and tactical skills and antiquated equipment. Further, a major winter exercise in the Arctic targeted at the operational level of war has not occurred in several years. To have a credible deterrence to any nation’s design for expansion in the Arctic, the United States has to systematically rebuild and demonstrate its Arctic skills and refurbish or field new equipment to give U.S. forces in Alaska a robust capability to challenge aggressors.</w:t>
      </w:r>
    </w:p>
    <w:p w14:paraId="4D2C6EF9" w14:textId="77777777" w:rsidR="00E01026" w:rsidRPr="00AF4247" w:rsidRDefault="00E01026" w:rsidP="00E01026">
      <w:pPr>
        <w:rPr>
          <w:rStyle w:val="StyleUnderline"/>
        </w:rPr>
      </w:pPr>
      <w:r w:rsidRPr="007E0F19">
        <w:rPr>
          <w:sz w:val="8"/>
        </w:rPr>
        <w:t>Fourth</w:t>
      </w:r>
      <w:r w:rsidRPr="00AF4247">
        <w:rPr>
          <w:rStyle w:val="StyleUnderline"/>
        </w:rPr>
        <w:t xml:space="preserve">, U.S. </w:t>
      </w:r>
      <w:r w:rsidRPr="006D7386">
        <w:rPr>
          <w:rStyle w:val="StyleUnderline"/>
          <w:highlight w:val="cyan"/>
        </w:rPr>
        <w:t>forces</w:t>
      </w:r>
      <w:r w:rsidRPr="006D7386">
        <w:rPr>
          <w:rStyle w:val="StyleUnderline"/>
        </w:rPr>
        <w:t xml:space="preserve"> i</w:t>
      </w:r>
      <w:r w:rsidRPr="00AF4247">
        <w:rPr>
          <w:rStyle w:val="StyleUnderline"/>
        </w:rPr>
        <w:t xml:space="preserve">n the Arctic </w:t>
      </w:r>
      <w:r w:rsidRPr="006D7386">
        <w:rPr>
          <w:rStyle w:val="StyleUnderline"/>
          <w:highlight w:val="cyan"/>
        </w:rPr>
        <w:t>require</w:t>
      </w:r>
      <w:r w:rsidRPr="00AF4247">
        <w:rPr>
          <w:rStyle w:val="StyleUnderline"/>
        </w:rPr>
        <w:t xml:space="preserve"> technological and </w:t>
      </w:r>
      <w:r w:rsidRPr="006D7386">
        <w:rPr>
          <w:rStyle w:val="StyleUnderline"/>
          <w:highlight w:val="cyan"/>
        </w:rPr>
        <w:t>equipment modernization</w:t>
      </w:r>
      <w:r w:rsidRPr="007E0F19">
        <w:rPr>
          <w:sz w:val="8"/>
        </w:rPr>
        <w:t xml:space="preserve">. In the same way that Arctic skills have atrophied over the past decade-plus, so also has </w:t>
      </w:r>
      <w:r w:rsidRPr="00AF4247">
        <w:rPr>
          <w:rStyle w:val="StyleUnderline"/>
        </w:rPr>
        <w:t xml:space="preserve">the </w:t>
      </w:r>
      <w:r w:rsidRPr="006D7386">
        <w:rPr>
          <w:rStyle w:val="StyleUnderline"/>
          <w:highlight w:val="cyan"/>
        </w:rPr>
        <w:t>equipment available</w:t>
      </w:r>
      <w:r w:rsidRPr="00AF4247">
        <w:rPr>
          <w:rStyle w:val="StyleUnderline"/>
        </w:rPr>
        <w:t xml:space="preserve"> to the force </w:t>
      </w:r>
      <w:r w:rsidRPr="006D7386">
        <w:rPr>
          <w:rStyle w:val="StyleUnderline"/>
          <w:highlight w:val="cyan"/>
        </w:rPr>
        <w:t>become either obsolete or difficult to maintain</w:t>
      </w:r>
      <w:r w:rsidRPr="00AF4247">
        <w:rPr>
          <w:rStyle w:val="StyleUnderline"/>
        </w:rPr>
        <w:t xml:space="preserve"> due to age</w:t>
      </w:r>
      <w:r w:rsidRPr="007E0F19">
        <w:rPr>
          <w:sz w:val="8"/>
        </w:rPr>
        <w:t xml:space="preserve">. For example, early-warning defense radar systems require modernization as software becomes out of date and the purpose for which they were designed has evolved. Additionally, </w:t>
      </w:r>
      <w:r w:rsidRPr="006D7386">
        <w:rPr>
          <w:rStyle w:val="StyleUnderline"/>
          <w:highlight w:val="cyan"/>
        </w:rPr>
        <w:t>ground mobility suffers from an aged system that is difficult to maintain</w:t>
      </w:r>
      <w:r w:rsidRPr="00AF4247">
        <w:rPr>
          <w:rStyle w:val="StyleUnderline"/>
        </w:rPr>
        <w:t>,</w:t>
      </w:r>
      <w:r w:rsidRPr="007E0F19">
        <w:rPr>
          <w:sz w:val="8"/>
        </w:rPr>
        <w:t xml:space="preserve"> making it a challenge to move ground forces in deep snow or mud. The M973 Small Unit Support Vehicle (SUSV) is not viable since it is no longer a program of record, and a material solution is required to enable greater mobility for ground forces in the Arctic. </w:t>
      </w:r>
      <w:r w:rsidRPr="00AF4247">
        <w:rPr>
          <w:rStyle w:val="StyleUnderline"/>
        </w:rPr>
        <w:t>These are just two examples of equipping needs among many</w:t>
      </w:r>
      <w:r w:rsidRPr="007E0F19">
        <w:rPr>
          <w:sz w:val="8"/>
        </w:rPr>
        <w:t xml:space="preserve">. The bottom line is that </w:t>
      </w:r>
      <w:r w:rsidRPr="006D7386">
        <w:rPr>
          <w:rStyle w:val="StyleUnderline"/>
          <w:highlight w:val="cyan"/>
        </w:rPr>
        <w:t>U.S. forces will require investment in materiel that facilitates operating in the tough conditions of the Arctic</w:t>
      </w:r>
      <w:r w:rsidRPr="00AF4247">
        <w:rPr>
          <w:rStyle w:val="StyleUnderline"/>
        </w:rPr>
        <w:t>. This is essential to demonstrate our commitment to security in the region.</w:t>
      </w:r>
    </w:p>
    <w:p w14:paraId="3CAA2325" w14:textId="77777777" w:rsidR="00E01026" w:rsidRDefault="00E01026" w:rsidP="00E01026">
      <w:pPr>
        <w:pStyle w:val="Heading4"/>
      </w:pPr>
      <w:r>
        <w:t xml:space="preserve">American Arctic military presence is falling behind, but </w:t>
      </w:r>
      <w:r w:rsidRPr="00D5297F">
        <w:rPr>
          <w:u w:val="single"/>
        </w:rPr>
        <w:t>revitalizing</w:t>
      </w:r>
      <w:r>
        <w:t xml:space="preserve"> military bases solves. Otherwise, adversaries take the opportunity to </w:t>
      </w:r>
      <w:r w:rsidRPr="00F14D31">
        <w:rPr>
          <w:u w:val="single"/>
        </w:rPr>
        <w:t>expand</w:t>
      </w:r>
      <w:r>
        <w:t xml:space="preserve"> in the Arctic.</w:t>
      </w:r>
    </w:p>
    <w:p w14:paraId="6613105D" w14:textId="77777777" w:rsidR="00E01026" w:rsidRPr="00210532" w:rsidRDefault="00E01026" w:rsidP="00E01026">
      <w:r w:rsidRPr="00D529DF">
        <w:rPr>
          <w:rStyle w:val="Style13ptBold"/>
        </w:rPr>
        <w:t>Forsyth 18</w:t>
      </w:r>
      <w:r>
        <w:t xml:space="preserve"> — Col. Michael J. Forsyth, former chief of staff of the Alaskan NORAD, director of the U.S. Army School of Command Preparation at Fort Leavenworth, holds master’s degrees from the U.S. Army School of Advanced Military Studies and Louisiana State University, 2018 (“Why Alaska and the Arctic are Critical to the National Security of the United States,” Military Review, January-February, Available Online at https://www.armyupress.army.mil/Journals/Military-Review/English-Edition-Archives/January-February-2018/Why-Alaska-and-the-Arctic-are-Critical-to-the-National-Security-of-the-United-States/#:~:text=Third%2C%20U.S.%20military%20forces%20have,robust%20capability%20to%20challenge%20aggressors, Accessed 07-05-2025)//Lane</w:t>
      </w:r>
    </w:p>
    <w:p w14:paraId="0467BC65" w14:textId="77777777" w:rsidR="00E01026" w:rsidRPr="00953A43" w:rsidRDefault="00E01026" w:rsidP="00E01026">
      <w:pPr>
        <w:rPr>
          <w:rStyle w:val="StyleUnderline"/>
        </w:rPr>
      </w:pPr>
      <w:r w:rsidRPr="00953A43">
        <w:rPr>
          <w:rStyle w:val="Emphasis"/>
        </w:rPr>
        <w:t>Mitigating</w:t>
      </w:r>
      <w:r>
        <w:t xml:space="preserve"> </w:t>
      </w:r>
      <w:r w:rsidRPr="00953A43">
        <w:rPr>
          <w:rStyle w:val="StyleUnderline"/>
        </w:rPr>
        <w:t xml:space="preserve">the Risk of </w:t>
      </w:r>
      <w:r w:rsidRPr="00953A43">
        <w:rPr>
          <w:rStyle w:val="Emphasis"/>
        </w:rPr>
        <w:t>Conflict</w:t>
      </w:r>
    </w:p>
    <w:p w14:paraId="1AB324CB" w14:textId="77777777" w:rsidR="00E01026" w:rsidRDefault="00E01026" w:rsidP="00E01026">
      <w:r w:rsidRPr="000906BD">
        <w:rPr>
          <w:rStyle w:val="StyleUnderline"/>
        </w:rPr>
        <w:t xml:space="preserve">Since, the Arctic region is so </w:t>
      </w:r>
      <w:r w:rsidRPr="000906BD">
        <w:rPr>
          <w:rStyle w:val="Emphasis"/>
        </w:rPr>
        <w:t>self-evidently</w:t>
      </w:r>
      <w:r w:rsidRPr="000906BD">
        <w:rPr>
          <w:rStyle w:val="StyleUnderline"/>
        </w:rPr>
        <w:t xml:space="preserve"> important to the United States both </w:t>
      </w:r>
      <w:r w:rsidRPr="000906BD">
        <w:rPr>
          <w:rStyle w:val="Emphasis"/>
        </w:rPr>
        <w:t>economically</w:t>
      </w:r>
      <w:r w:rsidRPr="000906BD">
        <w:rPr>
          <w:rStyle w:val="StyleUnderline"/>
        </w:rPr>
        <w:t xml:space="preserve"> and </w:t>
      </w:r>
      <w:r w:rsidRPr="000906BD">
        <w:rPr>
          <w:rStyle w:val="Emphasis"/>
        </w:rPr>
        <w:t>militarily</w:t>
      </w:r>
      <w:r>
        <w:t xml:space="preserve">, </w:t>
      </w:r>
      <w:r w:rsidRPr="000906BD">
        <w:rPr>
          <w:rStyle w:val="StyleUnderline"/>
        </w:rPr>
        <w:t xml:space="preserve">we must assert ourselves to ensure that the region remains </w:t>
      </w:r>
      <w:r w:rsidRPr="000906BD">
        <w:rPr>
          <w:rStyle w:val="Emphasis"/>
        </w:rPr>
        <w:t>peaceful</w:t>
      </w:r>
      <w:r w:rsidRPr="000906BD">
        <w:rPr>
          <w:rStyle w:val="StyleUnderline"/>
        </w:rPr>
        <w:t xml:space="preserve"> and is of </w:t>
      </w:r>
      <w:r w:rsidRPr="000906BD">
        <w:rPr>
          <w:rStyle w:val="Emphasis"/>
        </w:rPr>
        <w:t>benefit</w:t>
      </w:r>
      <w:r w:rsidRPr="000906BD">
        <w:rPr>
          <w:rStyle w:val="StyleUnderline"/>
        </w:rPr>
        <w:t xml:space="preserve"> to all nations as part of the </w:t>
      </w:r>
      <w:r w:rsidRPr="000906BD">
        <w:rPr>
          <w:rStyle w:val="Emphasis"/>
        </w:rPr>
        <w:t>global commons</w:t>
      </w:r>
      <w:r>
        <w:t>. So, what can the U.S. military do to ensure this outcome?</w:t>
      </w:r>
    </w:p>
    <w:p w14:paraId="659738C4" w14:textId="77777777" w:rsidR="00E01026" w:rsidRPr="008A0E5F" w:rsidRDefault="00E01026" w:rsidP="00E01026">
      <w:pPr>
        <w:rPr>
          <w:rStyle w:val="StyleUnderline"/>
        </w:rPr>
      </w:pPr>
      <w:r>
        <w:t xml:space="preserve">First, </w:t>
      </w:r>
      <w:r w:rsidRPr="0091551E">
        <w:rPr>
          <w:rStyle w:val="StyleUnderline"/>
        </w:rPr>
        <w:t xml:space="preserve">we must ensure that we </w:t>
      </w:r>
      <w:r w:rsidRPr="0091551E">
        <w:rPr>
          <w:rStyle w:val="Emphasis"/>
        </w:rPr>
        <w:t>maintain</w:t>
      </w:r>
      <w:r w:rsidRPr="0091551E">
        <w:rPr>
          <w:rStyle w:val="StyleUnderline"/>
        </w:rPr>
        <w:t xml:space="preserve"> and </w:t>
      </w:r>
      <w:r w:rsidRPr="0091551E">
        <w:rPr>
          <w:rStyle w:val="Emphasis"/>
        </w:rPr>
        <w:t>sustain</w:t>
      </w:r>
      <w:r w:rsidRPr="0091551E">
        <w:rPr>
          <w:rStyle w:val="StyleUnderline"/>
        </w:rPr>
        <w:t xml:space="preserve"> a credible </w:t>
      </w:r>
      <w:r w:rsidRPr="0091551E">
        <w:rPr>
          <w:rStyle w:val="Emphasis"/>
        </w:rPr>
        <w:t>force</w:t>
      </w:r>
      <w:r w:rsidRPr="0091551E">
        <w:rPr>
          <w:rStyle w:val="StyleUnderline"/>
        </w:rPr>
        <w:t xml:space="preserve"> in Alaska</w:t>
      </w:r>
      <w:r>
        <w:t xml:space="preserve">. </w:t>
      </w:r>
      <w:r w:rsidRPr="008A0E5F">
        <w:rPr>
          <w:rStyle w:val="StyleUnderline"/>
        </w:rPr>
        <w:t>Much recent discussion</w:t>
      </w:r>
      <w:r>
        <w:t xml:space="preserve"> by senior political and military leaders has </w:t>
      </w:r>
      <w:r w:rsidRPr="008A0E5F">
        <w:rPr>
          <w:rStyle w:val="StyleUnderline"/>
        </w:rPr>
        <w:t xml:space="preserve">centered on </w:t>
      </w:r>
      <w:r w:rsidRPr="008A0E5F">
        <w:rPr>
          <w:rStyle w:val="Emphasis"/>
        </w:rPr>
        <w:t>cutting</w:t>
      </w:r>
      <w:r w:rsidRPr="008A0E5F">
        <w:rPr>
          <w:rStyle w:val="StyleUnderline"/>
        </w:rPr>
        <w:t xml:space="preserve"> force structure in Alaska</w:t>
      </w:r>
      <w:r>
        <w:t xml:space="preserve">.15 In particular, the Army has considered drawing down the airborne brigade combat team posted at Joint Base Elmendorf-Richardson. </w:t>
      </w:r>
      <w:r w:rsidRPr="008A0E5F">
        <w:rPr>
          <w:rStyle w:val="StyleUnderline"/>
        </w:rPr>
        <w:t xml:space="preserve">This would send the </w:t>
      </w:r>
      <w:r w:rsidRPr="008A0E5F">
        <w:rPr>
          <w:rStyle w:val="Emphasis"/>
        </w:rPr>
        <w:t>wrong message</w:t>
      </w:r>
      <w:r w:rsidRPr="008A0E5F">
        <w:rPr>
          <w:rStyle w:val="StyleUnderline"/>
        </w:rPr>
        <w:t xml:space="preserve"> to potential </w:t>
      </w:r>
      <w:r w:rsidRPr="008A0E5F">
        <w:rPr>
          <w:rStyle w:val="Emphasis"/>
        </w:rPr>
        <w:t>adversaries</w:t>
      </w:r>
      <w:r w:rsidRPr="008A0E5F">
        <w:rPr>
          <w:rStyle w:val="StyleUnderline"/>
        </w:rPr>
        <w:t xml:space="preserve"> that the United States is </w:t>
      </w:r>
      <w:r w:rsidRPr="008A0E5F">
        <w:rPr>
          <w:rStyle w:val="Emphasis"/>
        </w:rPr>
        <w:t>not committed</w:t>
      </w:r>
      <w:r w:rsidRPr="008A0E5F">
        <w:rPr>
          <w:rStyle w:val="StyleUnderline"/>
        </w:rPr>
        <w:t xml:space="preserve"> to protecting either its own </w:t>
      </w:r>
      <w:r w:rsidRPr="008A0E5F">
        <w:rPr>
          <w:rStyle w:val="Emphasis"/>
        </w:rPr>
        <w:t>interests</w:t>
      </w:r>
      <w:r w:rsidRPr="008A0E5F">
        <w:rPr>
          <w:rStyle w:val="StyleUnderline"/>
        </w:rPr>
        <w:t xml:space="preserve"> and claims, or Arctic </w:t>
      </w:r>
      <w:r w:rsidRPr="008A0E5F">
        <w:rPr>
          <w:rStyle w:val="Emphasis"/>
        </w:rPr>
        <w:t>security</w:t>
      </w:r>
      <w:r w:rsidRPr="008A0E5F">
        <w:rPr>
          <w:rStyle w:val="StyleUnderline"/>
        </w:rPr>
        <w:t xml:space="preserve"> in general</w:t>
      </w:r>
      <w:r>
        <w:t xml:space="preserve">. </w:t>
      </w:r>
      <w:r w:rsidRPr="008A0E5F">
        <w:rPr>
          <w:rStyle w:val="StyleUnderline"/>
        </w:rPr>
        <w:t xml:space="preserve">This might encourage </w:t>
      </w:r>
      <w:r w:rsidRPr="008A0E5F">
        <w:rPr>
          <w:rStyle w:val="Emphasis"/>
        </w:rPr>
        <w:t>aggressive actions</w:t>
      </w:r>
      <w:r w:rsidRPr="008A0E5F">
        <w:rPr>
          <w:rStyle w:val="StyleUnderline"/>
        </w:rPr>
        <w:t xml:space="preserve"> on the part of nations, most prominently </w:t>
      </w:r>
      <w:r w:rsidRPr="008A0E5F">
        <w:rPr>
          <w:rStyle w:val="Emphasis"/>
        </w:rPr>
        <w:t>Russia</w:t>
      </w:r>
      <w:r w:rsidRPr="008A0E5F">
        <w:rPr>
          <w:rStyle w:val="StyleUnderline"/>
        </w:rPr>
        <w:t xml:space="preserve">, seeking to </w:t>
      </w:r>
      <w:r w:rsidRPr="008A0E5F">
        <w:rPr>
          <w:rStyle w:val="Emphasis"/>
        </w:rPr>
        <w:t>seize</w:t>
      </w:r>
      <w:r w:rsidRPr="008A0E5F">
        <w:rPr>
          <w:rStyle w:val="StyleUnderline"/>
        </w:rPr>
        <w:t xml:space="preserve"> and </w:t>
      </w:r>
      <w:r w:rsidRPr="008A0E5F">
        <w:rPr>
          <w:rStyle w:val="Emphasis"/>
        </w:rPr>
        <w:t>exploit</w:t>
      </w:r>
      <w:r w:rsidRPr="008A0E5F">
        <w:rPr>
          <w:rStyle w:val="StyleUnderline"/>
        </w:rPr>
        <w:t xml:space="preserve"> opportunities within the Arctic region.</w:t>
      </w:r>
    </w:p>
    <w:p w14:paraId="756999CE" w14:textId="77777777" w:rsidR="00E01026" w:rsidRPr="00411D48" w:rsidRDefault="00E01026" w:rsidP="00E01026">
      <w:pPr>
        <w:rPr>
          <w:rStyle w:val="StyleUnderline"/>
        </w:rPr>
      </w:pPr>
      <w:r>
        <w:t xml:space="preserve">Second, </w:t>
      </w:r>
      <w:r w:rsidRPr="008A0E5F">
        <w:rPr>
          <w:rStyle w:val="StyleUnderline"/>
        </w:rPr>
        <w:t xml:space="preserve">U.S. forces must exercise frequently and visibly to </w:t>
      </w:r>
      <w:r w:rsidRPr="008A0E5F">
        <w:rPr>
          <w:rStyle w:val="Emphasis"/>
        </w:rPr>
        <w:t>demonstrate</w:t>
      </w:r>
      <w:r w:rsidRPr="008A0E5F">
        <w:rPr>
          <w:rStyle w:val="StyleUnderline"/>
        </w:rPr>
        <w:t xml:space="preserve"> our capability to </w:t>
      </w:r>
      <w:r w:rsidRPr="008A0E5F">
        <w:rPr>
          <w:rStyle w:val="Emphasis"/>
        </w:rPr>
        <w:t>secure</w:t>
      </w:r>
      <w:r w:rsidRPr="008A0E5F">
        <w:rPr>
          <w:rStyle w:val="StyleUnderline"/>
        </w:rPr>
        <w:t xml:space="preserve"> our interests in the </w:t>
      </w:r>
      <w:r w:rsidRPr="008A0E5F">
        <w:rPr>
          <w:rStyle w:val="Emphasis"/>
        </w:rPr>
        <w:t>Arctic</w:t>
      </w:r>
      <w:r>
        <w:t xml:space="preserve">. Such exercises should include joint forces and incorporate combined operations with Arctic partners. By conducting joint and combined exercises, we send a message to potential adversaries that we intend to secure our interests and those of our partners in the austere environment of the Arctic. Moreover, </w:t>
      </w:r>
      <w:r w:rsidRPr="00411D48">
        <w:rPr>
          <w:rStyle w:val="StyleUnderline"/>
        </w:rPr>
        <w:t>combined exercises demonstrate the interoperability of our forces with partner nations for a deterrent effect.</w:t>
      </w:r>
    </w:p>
    <w:p w14:paraId="6F3E7589" w14:textId="77777777" w:rsidR="00E01026" w:rsidRPr="00411D48" w:rsidRDefault="00E01026" w:rsidP="00E01026">
      <w:pPr>
        <w:rPr>
          <w:rStyle w:val="StyleUnderline"/>
        </w:rPr>
      </w:pPr>
      <w:r>
        <w:t xml:space="preserve">Third, </w:t>
      </w:r>
      <w:r w:rsidRPr="00411D48">
        <w:rPr>
          <w:rStyle w:val="StyleUnderline"/>
        </w:rPr>
        <w:t xml:space="preserve">U.S. military forces have to regain </w:t>
      </w:r>
      <w:r w:rsidRPr="00411D48">
        <w:rPr>
          <w:rStyle w:val="Emphasis"/>
        </w:rPr>
        <w:t>Arctic skills</w:t>
      </w:r>
      <w:r w:rsidRPr="00411D48">
        <w:rPr>
          <w:rStyle w:val="StyleUnderline"/>
        </w:rPr>
        <w:t xml:space="preserve"> to enhance </w:t>
      </w:r>
      <w:r w:rsidRPr="00411D48">
        <w:rPr>
          <w:rStyle w:val="Emphasis"/>
        </w:rPr>
        <w:t>deterrence</w:t>
      </w:r>
      <w:r w:rsidRPr="00411D48">
        <w:rPr>
          <w:rStyle w:val="StyleUnderline"/>
        </w:rPr>
        <w:t xml:space="preserve"> in the region.</w:t>
      </w:r>
      <w:r>
        <w:t xml:space="preserve"> </w:t>
      </w:r>
      <w:r w:rsidRPr="00411D48">
        <w:rPr>
          <w:rStyle w:val="StyleUnderline"/>
        </w:rPr>
        <w:t xml:space="preserve">There is much </w:t>
      </w:r>
      <w:r w:rsidRPr="00411D48">
        <w:rPr>
          <w:rStyle w:val="Emphasis"/>
        </w:rPr>
        <w:t>work</w:t>
      </w:r>
      <w:r w:rsidRPr="00411D48">
        <w:rPr>
          <w:rStyle w:val="StyleUnderline"/>
        </w:rPr>
        <w:t xml:space="preserve"> to be </w:t>
      </w:r>
      <w:r w:rsidRPr="00411D48">
        <w:rPr>
          <w:rStyle w:val="Emphasis"/>
        </w:rPr>
        <w:t>done</w:t>
      </w:r>
      <w:r>
        <w:t xml:space="preserve">. </w:t>
      </w:r>
      <w:r w:rsidRPr="00411D48">
        <w:rPr>
          <w:rStyle w:val="StyleUnderline"/>
        </w:rPr>
        <w:t xml:space="preserve">Over a </w:t>
      </w:r>
      <w:r w:rsidRPr="00411D48">
        <w:rPr>
          <w:rStyle w:val="Emphasis"/>
        </w:rPr>
        <w:t>decade</w:t>
      </w:r>
      <w:r w:rsidRPr="00411D48">
        <w:rPr>
          <w:rStyle w:val="StyleUnderline"/>
        </w:rPr>
        <w:t xml:space="preserve"> of war focused on </w:t>
      </w:r>
      <w:r w:rsidRPr="00411D48">
        <w:rPr>
          <w:rStyle w:val="Emphasis"/>
        </w:rPr>
        <w:t>counterinsurgency</w:t>
      </w:r>
      <w:r w:rsidRPr="00411D48">
        <w:rPr>
          <w:rStyle w:val="StyleUnderline"/>
        </w:rPr>
        <w:t xml:space="preserve"> in</w:t>
      </w:r>
      <w:r>
        <w:t xml:space="preserve"> the desert environment of </w:t>
      </w:r>
      <w:r w:rsidRPr="00411D48">
        <w:rPr>
          <w:rStyle w:val="StyleUnderline"/>
        </w:rPr>
        <w:t xml:space="preserve">the Middle East and central Asia has left forces in Alaska with </w:t>
      </w:r>
      <w:r w:rsidRPr="00411D48">
        <w:rPr>
          <w:rStyle w:val="Emphasis"/>
        </w:rPr>
        <w:t>atrophied</w:t>
      </w:r>
      <w:r w:rsidRPr="00411D48">
        <w:rPr>
          <w:rStyle w:val="StyleUnderline"/>
        </w:rPr>
        <w:t xml:space="preserve"> Arctic survival and tactical </w:t>
      </w:r>
      <w:r w:rsidRPr="00411D48">
        <w:rPr>
          <w:rStyle w:val="Emphasis"/>
        </w:rPr>
        <w:t>skills</w:t>
      </w:r>
      <w:r w:rsidRPr="00411D48">
        <w:rPr>
          <w:rStyle w:val="StyleUnderline"/>
        </w:rPr>
        <w:t xml:space="preserve"> and </w:t>
      </w:r>
      <w:r w:rsidRPr="00411D48">
        <w:rPr>
          <w:rStyle w:val="Emphasis"/>
        </w:rPr>
        <w:t>antiquated equipment</w:t>
      </w:r>
      <w:r>
        <w:t xml:space="preserve">. Further, </w:t>
      </w:r>
      <w:r w:rsidRPr="00411D48">
        <w:rPr>
          <w:rStyle w:val="StyleUnderline"/>
        </w:rPr>
        <w:t xml:space="preserve">a major winter exercise in the Arctic targeted at the </w:t>
      </w:r>
      <w:r w:rsidRPr="00411D48">
        <w:rPr>
          <w:rStyle w:val="Emphasis"/>
        </w:rPr>
        <w:t>operational level</w:t>
      </w:r>
      <w:r w:rsidRPr="00411D48">
        <w:rPr>
          <w:rStyle w:val="StyleUnderline"/>
        </w:rPr>
        <w:t xml:space="preserve"> of war has not occurred in </w:t>
      </w:r>
      <w:r w:rsidRPr="00411D48">
        <w:rPr>
          <w:rStyle w:val="Emphasis"/>
        </w:rPr>
        <w:t>several years</w:t>
      </w:r>
      <w:r w:rsidRPr="00411D48">
        <w:rPr>
          <w:rStyle w:val="StyleUnderline"/>
        </w:rPr>
        <w:t xml:space="preserve">. To have a </w:t>
      </w:r>
      <w:r w:rsidRPr="00411D48">
        <w:rPr>
          <w:rStyle w:val="Emphasis"/>
        </w:rPr>
        <w:t>credible deterrence</w:t>
      </w:r>
      <w:r w:rsidRPr="00411D48">
        <w:rPr>
          <w:rStyle w:val="StyleUnderline"/>
        </w:rPr>
        <w:t xml:space="preserve"> to any nation’s design for </w:t>
      </w:r>
      <w:r w:rsidRPr="00411D48">
        <w:rPr>
          <w:rStyle w:val="Emphasis"/>
        </w:rPr>
        <w:t>expansion</w:t>
      </w:r>
      <w:r w:rsidRPr="00411D48">
        <w:rPr>
          <w:rStyle w:val="StyleUnderline"/>
        </w:rPr>
        <w:t xml:space="preserve"> in the Arctic, the United States has to </w:t>
      </w:r>
      <w:r w:rsidRPr="00411D48">
        <w:rPr>
          <w:rStyle w:val="Emphasis"/>
        </w:rPr>
        <w:t>systematically rebuild</w:t>
      </w:r>
      <w:r w:rsidRPr="00411D48">
        <w:rPr>
          <w:rStyle w:val="StyleUnderline"/>
        </w:rPr>
        <w:t xml:space="preserve"> and </w:t>
      </w:r>
      <w:r w:rsidRPr="00411D48">
        <w:rPr>
          <w:rStyle w:val="Emphasis"/>
        </w:rPr>
        <w:t>demonstrate</w:t>
      </w:r>
      <w:r w:rsidRPr="00411D48">
        <w:rPr>
          <w:rStyle w:val="StyleUnderline"/>
        </w:rPr>
        <w:t xml:space="preserve"> its Arctic skills and refurbish or field </w:t>
      </w:r>
      <w:r w:rsidRPr="00411D48">
        <w:rPr>
          <w:rStyle w:val="Emphasis"/>
        </w:rPr>
        <w:t>new equipment</w:t>
      </w:r>
      <w:r w:rsidRPr="00411D48">
        <w:rPr>
          <w:rStyle w:val="StyleUnderline"/>
        </w:rPr>
        <w:t xml:space="preserve"> to give U.S. forces in Alaska a </w:t>
      </w:r>
      <w:r w:rsidRPr="00411D48">
        <w:rPr>
          <w:rStyle w:val="Emphasis"/>
        </w:rPr>
        <w:t>robust capability</w:t>
      </w:r>
      <w:r w:rsidRPr="00411D48">
        <w:rPr>
          <w:rStyle w:val="StyleUnderline"/>
        </w:rPr>
        <w:t xml:space="preserve"> to challenge </w:t>
      </w:r>
      <w:r w:rsidRPr="00411D48">
        <w:rPr>
          <w:rStyle w:val="Emphasis"/>
        </w:rPr>
        <w:t>aggressors</w:t>
      </w:r>
      <w:r w:rsidRPr="00411D48">
        <w:rPr>
          <w:rStyle w:val="StyleUnderline"/>
        </w:rPr>
        <w:t>.</w:t>
      </w:r>
    </w:p>
    <w:p w14:paraId="4A2FF2CB" w14:textId="77777777" w:rsidR="00E01026" w:rsidRPr="004A29DE" w:rsidRDefault="00E01026" w:rsidP="00E01026">
      <w:pPr>
        <w:rPr>
          <w:rStyle w:val="StyleUnderline"/>
        </w:rPr>
      </w:pPr>
      <w:r>
        <w:t xml:space="preserve">Fourth, </w:t>
      </w:r>
      <w:r w:rsidRPr="00411D48">
        <w:rPr>
          <w:rStyle w:val="StyleUnderline"/>
        </w:rPr>
        <w:t xml:space="preserve">U.S. forces in the Arctic require technological and equipment </w:t>
      </w:r>
      <w:r w:rsidRPr="00411D48">
        <w:rPr>
          <w:rStyle w:val="Emphasis"/>
        </w:rPr>
        <w:t>modernization</w:t>
      </w:r>
      <w:r>
        <w:t xml:space="preserve">. In the same way that Arctic skills have atrophied over the past decade-plus, so also has the </w:t>
      </w:r>
      <w:r w:rsidRPr="00411D48">
        <w:rPr>
          <w:rStyle w:val="StyleUnderline"/>
        </w:rPr>
        <w:t xml:space="preserve">equipment available to the force become either </w:t>
      </w:r>
      <w:r w:rsidRPr="00411D48">
        <w:rPr>
          <w:rStyle w:val="Emphasis"/>
        </w:rPr>
        <w:t>obsolete</w:t>
      </w:r>
      <w:r w:rsidRPr="00411D48">
        <w:rPr>
          <w:rStyle w:val="StyleUnderline"/>
        </w:rPr>
        <w:t xml:space="preserve"> or difficult to </w:t>
      </w:r>
      <w:r w:rsidRPr="00411D48">
        <w:rPr>
          <w:rStyle w:val="Emphasis"/>
        </w:rPr>
        <w:t>maintain</w:t>
      </w:r>
      <w:r w:rsidRPr="00411D48">
        <w:rPr>
          <w:rStyle w:val="StyleUnderline"/>
        </w:rPr>
        <w:t xml:space="preserve"> due to </w:t>
      </w:r>
      <w:r w:rsidRPr="00411D48">
        <w:rPr>
          <w:rStyle w:val="Emphasis"/>
        </w:rPr>
        <w:t>age</w:t>
      </w:r>
      <w:r>
        <w:t xml:space="preserve">. For example, early-warning defense radar systems require modernization as software becomes out of date and the purpose for which they were designed has evolved. Additionally, ground mobility suffers from an aged system that is difficult to maintain, making it a challenge to move ground forces in deep snow or mud. The M973 Small Unit Support Vehicle (SUSV) is not viable since it is no longer a program of record, and a material solution is required to enable greater mobility for ground forces in the Arctic. These are just two examples of equipping needs among many. The bottom line is that </w:t>
      </w:r>
      <w:r w:rsidRPr="004A29DE">
        <w:rPr>
          <w:rStyle w:val="StyleUnderline"/>
        </w:rPr>
        <w:t xml:space="preserve">U.S. forces will require investment in materiel that facilitates operating in the </w:t>
      </w:r>
      <w:r w:rsidRPr="004A29DE">
        <w:rPr>
          <w:rStyle w:val="Emphasis"/>
        </w:rPr>
        <w:t>tough conditions</w:t>
      </w:r>
      <w:r w:rsidRPr="004A29DE">
        <w:rPr>
          <w:rStyle w:val="StyleUnderline"/>
        </w:rPr>
        <w:t xml:space="preserve"> of the </w:t>
      </w:r>
      <w:r w:rsidRPr="004A29DE">
        <w:rPr>
          <w:rStyle w:val="Emphasis"/>
        </w:rPr>
        <w:t>Arctic</w:t>
      </w:r>
      <w:r>
        <w:t xml:space="preserve">. </w:t>
      </w:r>
      <w:r w:rsidRPr="004A29DE">
        <w:rPr>
          <w:rStyle w:val="StyleUnderline"/>
        </w:rPr>
        <w:t xml:space="preserve">This is essential to </w:t>
      </w:r>
      <w:r w:rsidRPr="004A29DE">
        <w:rPr>
          <w:rStyle w:val="Emphasis"/>
        </w:rPr>
        <w:t>demonstrate</w:t>
      </w:r>
      <w:r w:rsidRPr="004A29DE">
        <w:rPr>
          <w:rStyle w:val="StyleUnderline"/>
        </w:rPr>
        <w:t xml:space="preserve"> our commitment to </w:t>
      </w:r>
      <w:r w:rsidRPr="004A29DE">
        <w:rPr>
          <w:rStyle w:val="Emphasis"/>
        </w:rPr>
        <w:t>security</w:t>
      </w:r>
      <w:r w:rsidRPr="004A29DE">
        <w:rPr>
          <w:rStyle w:val="StyleUnderline"/>
        </w:rPr>
        <w:t xml:space="preserve"> in the region.</w:t>
      </w:r>
    </w:p>
    <w:p w14:paraId="2C82307C" w14:textId="77777777" w:rsidR="00E01026" w:rsidRDefault="00E01026" w:rsidP="00E01026">
      <w:r>
        <w:t xml:space="preserve">Finally, in conjunction with rebuilding Arctic forces’ equipment and effectiveness, </w:t>
      </w:r>
      <w:r w:rsidRPr="00E02847">
        <w:t>commanders in Alaska need the authority to conduct military-to-military consultations with counterparts around the region</w:t>
      </w:r>
      <w:r w:rsidRPr="004A29DE">
        <w:rPr>
          <w:rStyle w:val="StyleUnderline"/>
        </w:rPr>
        <w:t>.</w:t>
      </w:r>
      <w:r>
        <w:t xml:space="preserve"> We maintain this with most Arctic nations through Alaskan Command’s security cooperation line of effort. However, in 2013, all consultations with Russia were curtailed. Lack of regular contact with Russia continues to be a strategic gap that, with increased competition as well as the already tense relations that prevail between the two nations, could lead to misunderstandings and miscalculations between the United States and Russia and potentially result in needless conflict.</w:t>
      </w:r>
    </w:p>
    <w:p w14:paraId="198ADD9D" w14:textId="77777777" w:rsidR="00E01026" w:rsidRDefault="00E01026" w:rsidP="00E01026">
      <w:r>
        <w:t>Regular consultation with Russia needs to be restored. The ability of commanders from U.S. Army Alaska and Alaskan Command to consult with counterparts in Russia would go far to reduce tension and assure clear communication between the two nations. This simple step could go a long way toward ensuring peace in the Arctic.</w:t>
      </w:r>
    </w:p>
    <w:p w14:paraId="7F649E55" w14:textId="77777777" w:rsidR="00E01026" w:rsidRDefault="00E01026" w:rsidP="00E01026">
      <w:r>
        <w:t>Conclusion</w:t>
      </w:r>
    </w:p>
    <w:p w14:paraId="521B1BF6" w14:textId="77777777" w:rsidR="00E01026" w:rsidRPr="00EA12D4" w:rsidRDefault="00E01026" w:rsidP="00E01026">
      <w:pPr>
        <w:rPr>
          <w:rStyle w:val="StyleUnderline"/>
        </w:rPr>
      </w:pPr>
      <w:r>
        <w:t xml:space="preserve">The U.S. position in the Arctic because of Alaska is of enormous strategic significance. </w:t>
      </w:r>
      <w:r w:rsidRPr="00364CA2">
        <w:rPr>
          <w:rStyle w:val="StyleUnderline"/>
        </w:rPr>
        <w:t xml:space="preserve">The United States has </w:t>
      </w:r>
      <w:r w:rsidRPr="00364CA2">
        <w:rPr>
          <w:rStyle w:val="Emphasis"/>
        </w:rPr>
        <w:t>vital interests</w:t>
      </w:r>
      <w:r w:rsidRPr="00364CA2">
        <w:rPr>
          <w:rStyle w:val="StyleUnderline"/>
        </w:rPr>
        <w:t xml:space="preserve"> in the Arctic region</w:t>
      </w:r>
      <w:r>
        <w:t xml:space="preserve"> that are unfortunately often overlooked because turbulence in other areas of the world often draw more attention. In time, these interests will come to be seen as both critical and vital to our own long-term economic interests as well as security. Consequently, </w:t>
      </w:r>
      <w:r w:rsidRPr="00EA12D4">
        <w:rPr>
          <w:rStyle w:val="StyleUnderline"/>
        </w:rPr>
        <w:t xml:space="preserve">there is a need to </w:t>
      </w:r>
      <w:r w:rsidRPr="00EA12D4">
        <w:rPr>
          <w:rStyle w:val="Emphasis"/>
        </w:rPr>
        <w:t>ensure</w:t>
      </w:r>
      <w:r w:rsidRPr="00EA12D4">
        <w:rPr>
          <w:rStyle w:val="StyleUnderline"/>
        </w:rPr>
        <w:t xml:space="preserve"> our interests in the Arctic are sufficiently secured to ensure resolutions to </w:t>
      </w:r>
      <w:r w:rsidRPr="00EA12D4">
        <w:rPr>
          <w:rStyle w:val="Emphasis"/>
        </w:rPr>
        <w:t>territorial</w:t>
      </w:r>
      <w:r w:rsidRPr="00EA12D4">
        <w:rPr>
          <w:rStyle w:val="StyleUnderline"/>
        </w:rPr>
        <w:t xml:space="preserve"> and </w:t>
      </w:r>
      <w:r w:rsidRPr="00EA12D4">
        <w:rPr>
          <w:rStyle w:val="Emphasis"/>
        </w:rPr>
        <w:t>resource claims</w:t>
      </w:r>
      <w:r w:rsidRPr="00EA12D4">
        <w:rPr>
          <w:rStyle w:val="StyleUnderline"/>
        </w:rPr>
        <w:t xml:space="preserve"> remain </w:t>
      </w:r>
      <w:r w:rsidRPr="00EA12D4">
        <w:rPr>
          <w:rStyle w:val="Emphasis"/>
        </w:rPr>
        <w:t>peaceful</w:t>
      </w:r>
      <w:r w:rsidRPr="00EA12D4">
        <w:rPr>
          <w:rStyle w:val="StyleUnderline"/>
        </w:rPr>
        <w:t>.</w:t>
      </w:r>
    </w:p>
    <w:p w14:paraId="750C9A95" w14:textId="77777777" w:rsidR="00E01026" w:rsidRDefault="00E01026" w:rsidP="00E01026">
      <w:r>
        <w:t xml:space="preserve">To effect protection of our interests, the </w:t>
      </w:r>
      <w:r w:rsidRPr="00EA12D4">
        <w:rPr>
          <w:rStyle w:val="StyleUnderline"/>
        </w:rPr>
        <w:t xml:space="preserve">United States has to </w:t>
      </w:r>
      <w:r w:rsidRPr="00EA12D4">
        <w:rPr>
          <w:rStyle w:val="Emphasis"/>
        </w:rPr>
        <w:t>assert leadership</w:t>
      </w:r>
      <w:r w:rsidRPr="00EA12D4">
        <w:rPr>
          <w:rStyle w:val="StyleUnderline"/>
        </w:rPr>
        <w:t xml:space="preserve"> using critical elements of national power, including the </w:t>
      </w:r>
      <w:r w:rsidRPr="00EA12D4">
        <w:rPr>
          <w:rStyle w:val="Emphasis"/>
        </w:rPr>
        <w:t>military</w:t>
      </w:r>
      <w:r>
        <w:t xml:space="preserve">. </w:t>
      </w:r>
      <w:r w:rsidRPr="00EA12D4">
        <w:rPr>
          <w:rStyle w:val="StyleUnderline"/>
        </w:rPr>
        <w:t xml:space="preserve">We must rebuild long-ignored Arctic military capabilities to provide a </w:t>
      </w:r>
      <w:r w:rsidRPr="00EA12D4">
        <w:rPr>
          <w:rStyle w:val="Emphasis"/>
        </w:rPr>
        <w:t>credible deterrent</w:t>
      </w:r>
      <w:r>
        <w:t xml:space="preserve"> </w:t>
      </w:r>
      <w:r w:rsidRPr="00EA12D4">
        <w:rPr>
          <w:rStyle w:val="StyleUnderline"/>
        </w:rPr>
        <w:t xml:space="preserve">to any </w:t>
      </w:r>
      <w:r w:rsidRPr="00EA12D4">
        <w:rPr>
          <w:rStyle w:val="Emphasis"/>
        </w:rPr>
        <w:t>nation</w:t>
      </w:r>
      <w:r>
        <w:t xml:space="preserve"> that may want to expand its territory outside of recognized international norms to exploit the tremendous resources of the Arctic. As human activity continues to increase in the Arctic, it </w:t>
      </w:r>
      <w:r w:rsidRPr="00210532">
        <w:rPr>
          <w:rStyle w:val="StyleUnderline"/>
        </w:rPr>
        <w:t xml:space="preserve">will become more and more important for the United States to </w:t>
      </w:r>
      <w:r w:rsidRPr="00210532">
        <w:rPr>
          <w:rStyle w:val="Emphasis"/>
        </w:rPr>
        <w:t>demonstrate</w:t>
      </w:r>
      <w:r w:rsidRPr="00210532">
        <w:rPr>
          <w:rStyle w:val="StyleUnderline"/>
        </w:rPr>
        <w:t xml:space="preserve"> its </w:t>
      </w:r>
      <w:r w:rsidRPr="00210532">
        <w:rPr>
          <w:rStyle w:val="Emphasis"/>
        </w:rPr>
        <w:t>strength</w:t>
      </w:r>
      <w:r w:rsidRPr="00210532">
        <w:rPr>
          <w:rStyle w:val="StyleUnderline"/>
        </w:rPr>
        <w:t xml:space="preserve"> in the region</w:t>
      </w:r>
      <w:r>
        <w:t xml:space="preserve">. </w:t>
      </w:r>
      <w:r w:rsidRPr="00210532">
        <w:rPr>
          <w:rStyle w:val="StyleUnderline"/>
        </w:rPr>
        <w:t xml:space="preserve">Failure to do so could allow the </w:t>
      </w:r>
      <w:r w:rsidRPr="00210532">
        <w:rPr>
          <w:rStyle w:val="Emphasis"/>
        </w:rPr>
        <w:t>friction</w:t>
      </w:r>
      <w:r w:rsidRPr="00210532">
        <w:rPr>
          <w:rStyle w:val="StyleUnderline"/>
        </w:rPr>
        <w:t xml:space="preserve"> of human interaction to grow into needless </w:t>
      </w:r>
      <w:r w:rsidRPr="00210532">
        <w:rPr>
          <w:rStyle w:val="Emphasis"/>
        </w:rPr>
        <w:t>regional confrontation</w:t>
      </w:r>
      <w:r w:rsidRPr="00210532">
        <w:rPr>
          <w:rStyle w:val="StyleUnderline"/>
        </w:rPr>
        <w:t xml:space="preserve"> with global </w:t>
      </w:r>
      <w:r w:rsidRPr="00210532">
        <w:rPr>
          <w:rStyle w:val="Emphasis"/>
        </w:rPr>
        <w:t>implications</w:t>
      </w:r>
      <w:r>
        <w:t xml:space="preserve">. </w:t>
      </w:r>
      <w:r w:rsidRPr="00210532">
        <w:rPr>
          <w:rStyle w:val="StyleUnderline"/>
        </w:rPr>
        <w:t xml:space="preserve">This is </w:t>
      </w:r>
      <w:r w:rsidRPr="00210532">
        <w:rPr>
          <w:rStyle w:val="Emphasis"/>
        </w:rPr>
        <w:t>preventable</w:t>
      </w:r>
      <w:r w:rsidRPr="00210532">
        <w:rPr>
          <w:rStyle w:val="StyleUnderline"/>
        </w:rPr>
        <w:t xml:space="preserve"> with a commitment to leadership and peace in the region that stems from </w:t>
      </w:r>
      <w:r w:rsidRPr="00210532">
        <w:rPr>
          <w:rStyle w:val="Emphasis"/>
        </w:rPr>
        <w:t>sufficient investment</w:t>
      </w:r>
      <w:r>
        <w:t xml:space="preserve"> and preparation.</w:t>
      </w:r>
    </w:p>
    <w:p w14:paraId="5D8C7CBB" w14:textId="77777777" w:rsidR="00E01026" w:rsidRDefault="00E01026" w:rsidP="00E01026">
      <w:pPr>
        <w:pStyle w:val="Heading3"/>
      </w:pPr>
      <w:r>
        <w:t>AT: Canada CP</w:t>
      </w:r>
    </w:p>
    <w:p w14:paraId="719A01A6" w14:textId="77777777" w:rsidR="00E01026" w:rsidRDefault="00E01026" w:rsidP="00E01026">
      <w:pPr>
        <w:pStyle w:val="Heading4"/>
      </w:pPr>
      <w:r>
        <w:t xml:space="preserve">Canada </w:t>
      </w:r>
      <w:r w:rsidRPr="00812E6F">
        <w:rPr>
          <w:u w:val="single"/>
        </w:rPr>
        <w:t>fails</w:t>
      </w:r>
      <w:r>
        <w:t xml:space="preserve"> to protect Arctic security.</w:t>
      </w:r>
    </w:p>
    <w:p w14:paraId="3C3E36D7" w14:textId="77777777" w:rsidR="00E01026" w:rsidRPr="00BD1B9E" w:rsidRDefault="00E01026" w:rsidP="00E01026">
      <w:r w:rsidRPr="00BD1B9E">
        <w:rPr>
          <w:rStyle w:val="Style13ptBold"/>
        </w:rPr>
        <w:t xml:space="preserve">Spafford and Olson 24 </w:t>
      </w:r>
      <w:r>
        <w:t>— Andrew Spafford, Program Administrator for the Energy, Economics, and Security Program at the Center for a New American Security (CNAS), and Samantha Olson, M.A. candidate in security studies at Georgetown University, former Joseph S. Nye, Jr. intern at the Center for a New American Security in the Military, Veterans, and Society program, 2024 (“The melting fortress: The United States, Canada, and the race against time in the Arctic,” Breaking Defense, September 27</w:t>
      </w:r>
      <w:r w:rsidRPr="00BD1B9E">
        <w:rPr>
          <w:vertAlign w:val="superscript"/>
        </w:rPr>
        <w:t>th</w:t>
      </w:r>
      <w:r>
        <w:t>, Available Online at https://breakingdefense.com/2024/09/the-melting-fortress-the-united-states-canada-and-the-race-against-time-in-the-arctic/, Accessed 07-05-2025)//Lane</w:t>
      </w:r>
    </w:p>
    <w:p w14:paraId="39CAA18F" w14:textId="77777777" w:rsidR="00E01026" w:rsidRPr="00812E6F" w:rsidRDefault="00E01026" w:rsidP="00E01026">
      <w:pPr>
        <w:rPr>
          <w:rStyle w:val="StyleUnderline"/>
        </w:rPr>
      </w:pPr>
      <w:r w:rsidRPr="00812E6F">
        <w:rPr>
          <w:rStyle w:val="StyleUnderline"/>
        </w:rPr>
        <w:t xml:space="preserve">The United States is in desperate need of a </w:t>
      </w:r>
      <w:r w:rsidRPr="00812E6F">
        <w:rPr>
          <w:rStyle w:val="Emphasis"/>
        </w:rPr>
        <w:t>reality check</w:t>
      </w:r>
      <w:r w:rsidRPr="00812E6F">
        <w:rPr>
          <w:rStyle w:val="StyleUnderline"/>
        </w:rPr>
        <w:t xml:space="preserve"> regarding its closest ally’s present </w:t>
      </w:r>
      <w:r w:rsidRPr="00812E6F">
        <w:rPr>
          <w:rStyle w:val="Emphasis"/>
        </w:rPr>
        <w:t>capabilities</w:t>
      </w:r>
      <w:r>
        <w:t xml:space="preserve">: Right now, </w:t>
      </w:r>
      <w:r w:rsidRPr="00812E6F">
        <w:rPr>
          <w:rStyle w:val="StyleUnderline"/>
        </w:rPr>
        <w:t xml:space="preserve">Canada </w:t>
      </w:r>
      <w:r w:rsidRPr="00812E6F">
        <w:rPr>
          <w:rStyle w:val="Emphasis"/>
        </w:rPr>
        <w:t>cannot</w:t>
      </w:r>
      <w:r w:rsidRPr="00812E6F">
        <w:rPr>
          <w:rStyle w:val="StyleUnderline"/>
        </w:rPr>
        <w:t xml:space="preserve"> be the bulwark of </w:t>
      </w:r>
      <w:r w:rsidRPr="00812E6F">
        <w:rPr>
          <w:rStyle w:val="Emphasis"/>
        </w:rPr>
        <w:t>Arctic security</w:t>
      </w:r>
      <w:r w:rsidRPr="00812E6F">
        <w:rPr>
          <w:rStyle w:val="StyleUnderline"/>
        </w:rPr>
        <w:t xml:space="preserve"> and certainly </w:t>
      </w:r>
      <w:r w:rsidRPr="00812E6F">
        <w:rPr>
          <w:rStyle w:val="Emphasis"/>
        </w:rPr>
        <w:t>cannot</w:t>
      </w:r>
      <w:r w:rsidRPr="00812E6F">
        <w:rPr>
          <w:rStyle w:val="StyleUnderline"/>
        </w:rPr>
        <w:t xml:space="preserve"> be the linchpin of the US Arctic strategy</w:t>
      </w:r>
      <w:r>
        <w:t xml:space="preserve">. Until the capabilities of the CAF have been fortified by the delivery of the DND’s promises, </w:t>
      </w:r>
      <w:r w:rsidRPr="00812E6F">
        <w:rPr>
          <w:rStyle w:val="StyleUnderline"/>
        </w:rPr>
        <w:t xml:space="preserve">the </w:t>
      </w:r>
      <w:r w:rsidRPr="00812E6F">
        <w:rPr>
          <w:rStyle w:val="Emphasis"/>
        </w:rPr>
        <w:t>U</w:t>
      </w:r>
      <w:r w:rsidRPr="00812E6F">
        <w:rPr>
          <w:rStyle w:val="StyleUnderline"/>
        </w:rPr>
        <w:t xml:space="preserve">nited </w:t>
      </w:r>
      <w:r w:rsidRPr="00812E6F">
        <w:rPr>
          <w:rStyle w:val="Emphasis"/>
        </w:rPr>
        <w:t>S</w:t>
      </w:r>
      <w:r w:rsidRPr="00812E6F">
        <w:rPr>
          <w:rStyle w:val="StyleUnderline"/>
        </w:rPr>
        <w:t xml:space="preserve">tates must seriously consider the </w:t>
      </w:r>
      <w:r w:rsidRPr="00812E6F">
        <w:rPr>
          <w:rStyle w:val="Emphasis"/>
        </w:rPr>
        <w:t>possibility</w:t>
      </w:r>
      <w:r w:rsidRPr="00812E6F">
        <w:rPr>
          <w:rStyle w:val="StyleUnderline"/>
        </w:rPr>
        <w:t xml:space="preserve"> of going it alone in the Arctic.</w:t>
      </w:r>
    </w:p>
    <w:p w14:paraId="79B182B4" w14:textId="77777777" w:rsidR="00E01026" w:rsidRDefault="00E01026" w:rsidP="00E01026"/>
    <w:p w14:paraId="29F036E4" w14:textId="77777777" w:rsidR="00E01026" w:rsidRDefault="00E01026" w:rsidP="00E01026"/>
    <w:sectPr w:rsidR="00E01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Karla">
    <w:charset w:val="00"/>
    <w:family w:val="auto"/>
    <w:pitch w:val="variable"/>
    <w:sig w:usb0="A00000EF" w:usb1="4000205B" w:usb2="00000000" w:usb3="00000000" w:csb0="00000093"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4767C"/>
    <w:multiLevelType w:val="hybridMultilevel"/>
    <w:tmpl w:val="16A41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C61F92"/>
    <w:multiLevelType w:val="hybridMultilevel"/>
    <w:tmpl w:val="4C5A9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6412D"/>
    <w:multiLevelType w:val="hybridMultilevel"/>
    <w:tmpl w:val="6CBA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BB5172"/>
    <w:multiLevelType w:val="hybridMultilevel"/>
    <w:tmpl w:val="5A887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712652878">
    <w:abstractNumId w:val="11"/>
  </w:num>
  <w:num w:numId="16" w16cid:durableId="778794206">
    <w:abstractNumId w:val="15"/>
  </w:num>
  <w:num w:numId="17" w16cid:durableId="1494295120">
    <w:abstractNumId w:val="10"/>
  </w:num>
  <w:num w:numId="18" w16cid:durableId="16475843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8505396288"/>
  </w:docVars>
  <w:rsids>
    <w:rsidRoot w:val="00A1798A"/>
    <w:rsid w:val="002B5BAD"/>
    <w:rsid w:val="00480B1A"/>
    <w:rsid w:val="005C1495"/>
    <w:rsid w:val="007575C5"/>
    <w:rsid w:val="00A1798A"/>
    <w:rsid w:val="00CE201D"/>
    <w:rsid w:val="00E0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DD10"/>
  <w15:chartTrackingRefBased/>
  <w15:docId w15:val="{7BAB5EC7-D1B4-4AB8-8058-0210CC49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14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C14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14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C14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C14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149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1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1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495"/>
  </w:style>
  <w:style w:type="character" w:customStyle="1" w:styleId="Heading1Char">
    <w:name w:val="Heading 1 Char"/>
    <w:aliases w:val="Pocket Char"/>
    <w:basedOn w:val="DefaultParagraphFont"/>
    <w:link w:val="Heading1"/>
    <w:rsid w:val="005C149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C14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C14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C14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C14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1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98A"/>
    <w:rPr>
      <w:rFonts w:eastAsiaTheme="majorEastAsia" w:cstheme="majorBidi"/>
      <w:color w:val="272727" w:themeColor="text1" w:themeTint="D8"/>
    </w:rPr>
  </w:style>
  <w:style w:type="paragraph" w:styleId="Title">
    <w:name w:val="Title"/>
    <w:basedOn w:val="Normal"/>
    <w:next w:val="Normal"/>
    <w:link w:val="TitleChar"/>
    <w:uiPriority w:val="10"/>
    <w:qFormat/>
    <w:rsid w:val="00A1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98A"/>
    <w:pPr>
      <w:spacing w:before="160"/>
      <w:jc w:val="center"/>
    </w:pPr>
    <w:rPr>
      <w:i/>
      <w:iCs/>
      <w:color w:val="404040" w:themeColor="text1" w:themeTint="BF"/>
    </w:rPr>
  </w:style>
  <w:style w:type="character" w:customStyle="1" w:styleId="QuoteChar">
    <w:name w:val="Quote Char"/>
    <w:basedOn w:val="DefaultParagraphFont"/>
    <w:link w:val="Quote"/>
    <w:uiPriority w:val="29"/>
    <w:rsid w:val="00A1798A"/>
    <w:rPr>
      <w:i/>
      <w:iCs/>
      <w:color w:val="404040" w:themeColor="text1" w:themeTint="BF"/>
    </w:rPr>
  </w:style>
  <w:style w:type="paragraph" w:styleId="ListParagraph">
    <w:name w:val="List Paragraph"/>
    <w:basedOn w:val="Normal"/>
    <w:uiPriority w:val="34"/>
    <w:qFormat/>
    <w:rsid w:val="00A1798A"/>
    <w:pPr>
      <w:ind w:left="720"/>
      <w:contextualSpacing/>
    </w:pPr>
  </w:style>
  <w:style w:type="character" w:styleId="IntenseEmphasis">
    <w:name w:val="Intense Emphasis"/>
    <w:basedOn w:val="DefaultParagraphFont"/>
    <w:uiPriority w:val="21"/>
    <w:qFormat/>
    <w:rsid w:val="00A1798A"/>
    <w:rPr>
      <w:i/>
      <w:iCs/>
      <w:color w:val="0F4761" w:themeColor="accent1" w:themeShade="BF"/>
    </w:rPr>
  </w:style>
  <w:style w:type="paragraph" w:styleId="IntenseQuote">
    <w:name w:val="Intense Quote"/>
    <w:basedOn w:val="Normal"/>
    <w:next w:val="Normal"/>
    <w:link w:val="IntenseQuoteChar"/>
    <w:uiPriority w:val="30"/>
    <w:qFormat/>
    <w:rsid w:val="00A1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98A"/>
    <w:rPr>
      <w:i/>
      <w:iCs/>
      <w:color w:val="0F4761" w:themeColor="accent1" w:themeShade="BF"/>
    </w:rPr>
  </w:style>
  <w:style w:type="character" w:styleId="IntenseReference">
    <w:name w:val="Intense Reference"/>
    <w:basedOn w:val="DefaultParagraphFont"/>
    <w:uiPriority w:val="32"/>
    <w:qFormat/>
    <w:rsid w:val="00A1798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5C14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149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C149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5C1495"/>
    <w:rPr>
      <w:b w:val="0"/>
      <w:sz w:val="22"/>
      <w:u w:val="single"/>
    </w:rPr>
  </w:style>
  <w:style w:type="character" w:styleId="Strong">
    <w:name w:val="Strong"/>
    <w:basedOn w:val="DefaultParagraphFont"/>
    <w:uiPriority w:val="22"/>
    <w:qFormat/>
    <w:rsid w:val="005C1495"/>
    <w:rPr>
      <w:b/>
      <w:bCs/>
    </w:rPr>
  </w:style>
  <w:style w:type="character" w:styleId="BookTitle">
    <w:name w:val="Book Title"/>
    <w:basedOn w:val="DefaultParagraphFont"/>
    <w:uiPriority w:val="33"/>
    <w:qFormat/>
    <w:rsid w:val="005C1495"/>
    <w:rPr>
      <w:b/>
      <w:bCs/>
      <w:i/>
      <w:iCs/>
      <w:spacing w:val="5"/>
    </w:rPr>
  </w:style>
  <w:style w:type="numbering" w:styleId="111111">
    <w:name w:val="Outline List 2"/>
    <w:basedOn w:val="NoList"/>
    <w:uiPriority w:val="99"/>
    <w:semiHidden/>
    <w:unhideWhenUsed/>
    <w:rsid w:val="005C1495"/>
  </w:style>
  <w:style w:type="paragraph" w:styleId="Header">
    <w:name w:val="header"/>
    <w:basedOn w:val="Normal"/>
    <w:link w:val="HeaderChar"/>
    <w:uiPriority w:val="99"/>
    <w:semiHidden/>
    <w:rsid w:val="005C14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1495"/>
    <w:rPr>
      <w:rFonts w:ascii="Calibri" w:hAnsi="Calibri" w:cs="Calibri"/>
      <w:kern w:val="0"/>
      <w:sz w:val="22"/>
      <w:szCs w:val="22"/>
      <w14:ligatures w14:val="none"/>
    </w:rPr>
  </w:style>
  <w:style w:type="paragraph" w:styleId="Footer">
    <w:name w:val="footer"/>
    <w:basedOn w:val="Normal"/>
    <w:link w:val="FooterChar"/>
    <w:uiPriority w:val="99"/>
    <w:semiHidden/>
    <w:rsid w:val="005C14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14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C1495"/>
    <w:pPr>
      <w:spacing w:after="120"/>
    </w:pPr>
  </w:style>
  <w:style w:type="character" w:customStyle="1" w:styleId="BodyTextChar">
    <w:name w:val="Body Text Char"/>
    <w:basedOn w:val="DefaultParagraphFont"/>
    <w:link w:val="BodyText"/>
    <w:uiPriority w:val="99"/>
    <w:semiHidden/>
    <w:rsid w:val="005C1495"/>
    <w:rPr>
      <w:rFonts w:ascii="Calibri" w:hAnsi="Calibri" w:cs="Calibri"/>
      <w:kern w:val="0"/>
      <w:sz w:val="22"/>
      <w:szCs w:val="22"/>
      <w14:ligatures w14:val="none"/>
    </w:rPr>
  </w:style>
  <w:style w:type="paragraph" w:styleId="NoSpacing">
    <w:name w:val="No Spacing"/>
    <w:link w:val="NoSpacingChar"/>
    <w:uiPriority w:val="99"/>
    <w:unhideWhenUsed/>
    <w:qFormat/>
    <w:rsid w:val="005C14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C1495"/>
    <w:rPr>
      <w:rFonts w:ascii="Calibri" w:hAnsi="Calibri" w:cs="Calibri"/>
      <w:kern w:val="0"/>
      <w:sz w:val="22"/>
      <w:szCs w:val="22"/>
      <w14:ligatures w14:val="none"/>
    </w:rPr>
  </w:style>
  <w:style w:type="character" w:styleId="Hyperlink">
    <w:name w:val="Hyperlink"/>
    <w:basedOn w:val="DefaultParagraphFont"/>
    <w:uiPriority w:val="99"/>
    <w:unhideWhenUsed/>
    <w:rsid w:val="005C1495"/>
    <w:rPr>
      <w:color w:val="467886" w:themeColor="hyperlink"/>
      <w:u w:val="single"/>
    </w:rPr>
  </w:style>
  <w:style w:type="character" w:styleId="UnresolvedMention">
    <w:name w:val="Unresolved Mention"/>
    <w:basedOn w:val="DefaultParagraphFont"/>
    <w:uiPriority w:val="99"/>
    <w:semiHidden/>
    <w:unhideWhenUsed/>
    <w:rsid w:val="005C1495"/>
    <w:rPr>
      <w:color w:val="605E5C"/>
      <w:shd w:val="clear" w:color="auto" w:fill="E1DFDD"/>
    </w:rPr>
  </w:style>
  <w:style w:type="paragraph" w:customStyle="1" w:styleId="Analytics">
    <w:name w:val="Analytics"/>
    <w:basedOn w:val="Heading4"/>
    <w:link w:val="AnalyticsChar"/>
    <w:uiPriority w:val="5"/>
    <w:qFormat/>
    <w:rsid w:val="00E01026"/>
    <w:rPr>
      <w:rFonts w:cs="Times New Roman (Headings CS)"/>
      <w:color w:val="0F4761" w:themeColor="accent1" w:themeShade="BF"/>
    </w:rPr>
  </w:style>
  <w:style w:type="paragraph" w:styleId="NormalWeb">
    <w:name w:val="Normal (Web)"/>
    <w:basedOn w:val="Normal"/>
    <w:uiPriority w:val="99"/>
    <w:unhideWhenUsed/>
    <w:rsid w:val="00E010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E01026"/>
  </w:style>
  <w:style w:type="paragraph" w:customStyle="1" w:styleId="textbold">
    <w:name w:val="text bold"/>
    <w:basedOn w:val="Normal"/>
    <w:link w:val="Emphasis"/>
    <w:uiPriority w:val="8"/>
    <w:qFormat/>
    <w:rsid w:val="00E01026"/>
    <w:pPr>
      <w:ind w:left="720"/>
      <w:jc w:val="both"/>
    </w:pPr>
    <w:rPr>
      <w:b/>
      <w:iCs/>
      <w:kern w:val="2"/>
      <w:szCs w:val="24"/>
      <w:u w:val="single"/>
      <w14:ligatures w14:val="standardContextual"/>
    </w:rPr>
  </w:style>
  <w:style w:type="character" w:customStyle="1" w:styleId="AnalyticsChar">
    <w:name w:val="Analytics Char"/>
    <w:basedOn w:val="DefaultParagraphFont"/>
    <w:link w:val="Analytics"/>
    <w:uiPriority w:val="5"/>
    <w:rsid w:val="00E01026"/>
    <w:rPr>
      <w:rFonts w:ascii="Calibri" w:eastAsiaTheme="majorEastAsia" w:hAnsi="Calibri" w:cs="Times New Roman (Headings CS)"/>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politicalmonitor.com/the-northern-sea-route-russias-bet-on-arctic-shipping/" TargetMode="External"/><Relationship Id="rId13" Type="http://schemas.openxmlformats.org/officeDocument/2006/relationships/hyperlink" Target="https://www.diva-portal.org/smash/get/diva2:925023/FULLTEXT01.pdf" TargetMode="External"/><Relationship Id="rId18" Type="http://schemas.openxmlformats.org/officeDocument/2006/relationships/hyperlink" Target="https://www.thearcticinstitute.org/future-battlefield-melting-argument-us-must-adopt-more-proactive-arctic-strateg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eorgetownsecuritystudiesreview.org/2024/10/05/the-arctic-trilemma-the-united-states-must-compete-for-the-transpolar-sea-route/" TargetMode="External"/><Relationship Id="rId12" Type="http://schemas.openxmlformats.org/officeDocument/2006/relationships/hyperlink" Target="https://www.nautilusshipping.com/news-and-insights/the-green-energy-transition-in-maritime-trade-a-path-to-net-zero-by-2050" TargetMode="External"/><Relationship Id="rId17" Type="http://schemas.openxmlformats.org/officeDocument/2006/relationships/hyperlink" Target="https://www.nytimes.com/2025/07/05/magazine/mark-rutte-interview.html" TargetMode="External"/><Relationship Id="rId2" Type="http://schemas.openxmlformats.org/officeDocument/2006/relationships/styles" Target="styles.xml"/><Relationship Id="rId16" Type="http://schemas.openxmlformats.org/officeDocument/2006/relationships/hyperlink" Target="https://www.thearcticinstitute.org/rising-tensions-shifting-strategies-evolving-dynamics-us-grand-strategy-arcti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highnorthnews.com/en/us-government-investigates-strategic-importance-northern-sea-route-part-study-maritime-chokepoints" TargetMode="External"/><Relationship Id="rId11" Type="http://schemas.openxmlformats.org/officeDocument/2006/relationships/hyperlink" Target="https://www-sciencedirect-com.proxy.lib.umich.edu/science/article/pii/S0301420722001507" TargetMode="External"/><Relationship Id="rId5" Type="http://schemas.openxmlformats.org/officeDocument/2006/relationships/hyperlink" Target="https://georgetownsecuritystudiesreview.org/2024/10/05/the-arctic-trilemma-the-united-states-must-compete-for-the-transpolar-sea-route/" TargetMode="External"/><Relationship Id="rId15" Type="http://schemas.openxmlformats.org/officeDocument/2006/relationships/hyperlink" Target="https://www.thearcticinstitute.org/future-battlefield-melting-argument-us-must-adopt-more-proactive-arctic-strategy/" TargetMode="External"/><Relationship Id="rId10" Type="http://schemas.openxmlformats.org/officeDocument/2006/relationships/hyperlink" Target="https://www.strategic-risk-global.com/supply-chain-risk/chinas-rare-earth-export-curbs-escalate-global-supply-chain-risks/1455192.article" TargetMode="External"/><Relationship Id="rId19" Type="http://schemas.openxmlformats.org/officeDocument/2006/relationships/hyperlink" Target="https://breakingdefense.com/2024/09/the-melting-fortress-the-united-states-canada-and-the-race-against-time-in-the-arctic/" TargetMode="External"/><Relationship Id="rId4" Type="http://schemas.openxmlformats.org/officeDocument/2006/relationships/webSettings" Target="webSettings.xml"/><Relationship Id="rId9" Type="http://schemas.openxmlformats.org/officeDocument/2006/relationships/hyperlink" Target="https://www.thearcticinstitute.org/future-battlefield-melting-argument-us-must-adopt-more-proactive-arctic-strategy/" TargetMode="External"/><Relationship Id="rId14" Type="http://schemas.openxmlformats.org/officeDocument/2006/relationships/hyperlink" Target="https://www.friendsofeurope.org/insights/critical-thinking-war-with-russia-will-start-in-the-arctic-unless-leaders-at-the-munich-security-conference-move-to-stop-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39604</Words>
  <Characters>225744</Characters>
  <Application>Microsoft Office Word</Application>
  <DocSecurity>0</DocSecurity>
  <Lines>1881</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4</cp:revision>
  <dcterms:created xsi:type="dcterms:W3CDTF">2025-07-10T23:58:00Z</dcterms:created>
  <dcterms:modified xsi:type="dcterms:W3CDTF">2025-07-11T00:19:00Z</dcterms:modified>
</cp:coreProperties>
</file>