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A2E4" w14:textId="72BA6061" w:rsidR="00754B5E" w:rsidRDefault="00FE2116" w:rsidP="00FE2116">
      <w:pPr>
        <w:pStyle w:val="Heading2"/>
        <w:rPr>
          <w:lang w:val="en-CA"/>
        </w:rPr>
      </w:pPr>
      <w:r>
        <w:rPr>
          <w:lang w:val="en-CA"/>
        </w:rPr>
        <w:t>Notes</w:t>
      </w:r>
    </w:p>
    <w:p w14:paraId="55B5BC4D" w14:textId="4666EAB7" w:rsidR="00FE2116" w:rsidRPr="00FE2116" w:rsidRDefault="00FE2116" w:rsidP="00FE2116">
      <w:pPr>
        <w:rPr>
          <w:lang w:val="en-CA"/>
        </w:rPr>
      </w:pPr>
      <w:r>
        <w:rPr>
          <w:lang w:val="en-CA"/>
        </w:rPr>
        <w:t xml:space="preserve">Ca$h oversaw this project. The negative utilitarians on this project were Owen and </w:t>
      </w:r>
      <w:r w:rsidR="00C60064">
        <w:rPr>
          <w:lang w:val="en-CA"/>
        </w:rPr>
        <w:t xml:space="preserve">Sajad; Matthew and Andrew were on the side of not cooking everyone and everything. </w:t>
      </w:r>
    </w:p>
    <w:p w14:paraId="28068F4D" w14:textId="77777777" w:rsidR="00FE2116" w:rsidRPr="00FE2116" w:rsidRDefault="00FE2116" w:rsidP="00FE2116">
      <w:pPr>
        <w:rPr>
          <w:lang w:val="en-CA"/>
        </w:rPr>
      </w:pPr>
    </w:p>
    <w:p w14:paraId="50E5FC43" w14:textId="77777777" w:rsidR="00754B5E" w:rsidRPr="0079103F" w:rsidRDefault="00754B5E" w:rsidP="00754B5E">
      <w:pPr>
        <w:pStyle w:val="Heading2"/>
        <w:rPr>
          <w:lang w:val="en-CA"/>
        </w:rPr>
      </w:pPr>
      <w:r>
        <w:rPr>
          <w:lang w:val="en-CA"/>
        </w:rPr>
        <w:t>Wipeout!</w:t>
      </w:r>
    </w:p>
    <w:p w14:paraId="220B84B6" w14:textId="77777777" w:rsidR="00754B5E" w:rsidRDefault="00754B5E" w:rsidP="00754B5E">
      <w:pPr>
        <w:pStyle w:val="Heading3"/>
      </w:pPr>
      <w:r>
        <w:t>Factory Farms---Impact</w:t>
      </w:r>
    </w:p>
    <w:p w14:paraId="2EEF02F3" w14:textId="77777777" w:rsidR="00754B5E" w:rsidRDefault="00754B5E" w:rsidP="00754B5E">
      <w:pPr>
        <w:pStyle w:val="Heading4"/>
      </w:pPr>
      <w:r>
        <w:t>Outweighs human existence</w:t>
      </w:r>
    </w:p>
    <w:p w14:paraId="2250ED09" w14:textId="77777777" w:rsidR="00754B5E" w:rsidRPr="003B32EE" w:rsidRDefault="00754B5E" w:rsidP="00754B5E">
      <w:pPr>
        <w:rPr>
          <w:rStyle w:val="Style13ptBold"/>
          <w:b w:val="0"/>
          <w:bCs w:val="0"/>
          <w:sz w:val="22"/>
        </w:rPr>
      </w:pPr>
      <w:r w:rsidRPr="003B32EE">
        <w:rPr>
          <w:rStyle w:val="Style13ptBold"/>
        </w:rPr>
        <w:t>Tutzauer ‘2-3</w:t>
      </w:r>
      <w:r w:rsidRPr="003B32EE">
        <w:t xml:space="preserve"> [Otto; 2025; MSc in </w:t>
      </w:r>
      <w:r>
        <w:t xml:space="preserve">physics </w:t>
      </w:r>
      <w:r w:rsidRPr="003B32EE">
        <w:t xml:space="preserve">from Lund; Effective Altruism, </w:t>
      </w:r>
      <w:r>
        <w:t>“</w:t>
      </w:r>
      <w:r w:rsidRPr="003B32EE">
        <w:t>Biorisk is smaller in scale than farmed animal welfare</w:t>
      </w:r>
      <w:r>
        <w:t xml:space="preserve">,”  </w:t>
      </w:r>
      <w:r w:rsidRPr="003B32EE">
        <w:t>https://forum.effectivealtruism.org/posts/8us736BffZe682nux/biorisk-is-smaller-in-scale-than-farmed-animal-welfare#comments</w:t>
      </w:r>
      <w:r>
        <w:t>] owen</w:t>
      </w:r>
    </w:p>
    <w:p w14:paraId="15A2340F" w14:textId="77777777" w:rsidR="00754B5E" w:rsidRPr="003B32EE" w:rsidRDefault="00754B5E" w:rsidP="00754B5E">
      <w:pPr>
        <w:rPr>
          <w:sz w:val="16"/>
        </w:rPr>
      </w:pPr>
      <w:r w:rsidRPr="003B32EE">
        <w:rPr>
          <w:sz w:val="16"/>
        </w:rPr>
        <w:t>Scale of industrial farming</w:t>
      </w:r>
    </w:p>
    <w:p w14:paraId="0AB3E95C" w14:textId="77777777" w:rsidR="00754B5E" w:rsidRPr="003B32EE" w:rsidRDefault="00754B5E" w:rsidP="00754B5E">
      <w:pPr>
        <w:rPr>
          <w:sz w:val="16"/>
        </w:rPr>
      </w:pPr>
      <w:r w:rsidRPr="003B32EE">
        <w:rPr>
          <w:sz w:val="16"/>
        </w:rPr>
        <w:t>Number of Animals</w:t>
      </w:r>
    </w:p>
    <w:p w14:paraId="330C33F5" w14:textId="77777777" w:rsidR="00754B5E" w:rsidRPr="003B32EE" w:rsidRDefault="00754B5E" w:rsidP="00754B5E">
      <w:pPr>
        <w:rPr>
          <w:sz w:val="16"/>
        </w:rPr>
      </w:pPr>
      <w:r w:rsidRPr="003B32EE">
        <w:rPr>
          <w:sz w:val="16"/>
        </w:rPr>
        <w:t>According to Our World in Data, </w:t>
      </w:r>
      <w:r w:rsidRPr="002A2D3D">
        <w:rPr>
          <w:rStyle w:val="Emphasis"/>
          <w:highlight w:val="cyan"/>
        </w:rPr>
        <w:t>83 billion</w:t>
      </w:r>
      <w:r w:rsidRPr="002A2D3D">
        <w:rPr>
          <w:rStyle w:val="StyleUnderline"/>
          <w:highlight w:val="cyan"/>
        </w:rPr>
        <w:t xml:space="preserve"> land animals</w:t>
      </w:r>
      <w:r w:rsidRPr="005B2E1E">
        <w:rPr>
          <w:rStyle w:val="StyleUnderline"/>
        </w:rPr>
        <w:t> and </w:t>
      </w:r>
      <w:r w:rsidRPr="002A2D3D">
        <w:rPr>
          <w:rStyle w:val="Emphasis"/>
          <w:highlight w:val="cyan"/>
        </w:rPr>
        <w:t>128 billion</w:t>
      </w:r>
      <w:r w:rsidRPr="005B2E1E">
        <w:rPr>
          <w:rStyle w:val="StyleUnderline"/>
        </w:rPr>
        <w:t xml:space="preserve"> farmed </w:t>
      </w:r>
      <w:r w:rsidRPr="002A2D3D">
        <w:rPr>
          <w:rStyle w:val="StyleUnderline"/>
          <w:highlight w:val="cyan"/>
        </w:rPr>
        <w:t>fish</w:t>
      </w:r>
      <w:r w:rsidRPr="005B2E1E">
        <w:rPr>
          <w:rStyle w:val="StyleUnderline"/>
        </w:rPr>
        <w:t xml:space="preserve"> were </w:t>
      </w:r>
      <w:r w:rsidRPr="002A2D3D">
        <w:rPr>
          <w:rStyle w:val="StyleUnderline"/>
          <w:highlight w:val="cyan"/>
        </w:rPr>
        <w:t>slaughtered</w:t>
      </w:r>
      <w:r w:rsidRPr="005B2E1E">
        <w:rPr>
          <w:rStyle w:val="StyleUnderline"/>
        </w:rPr>
        <w:t xml:space="preserve"> globally </w:t>
      </w:r>
      <w:r w:rsidRPr="002A2D3D">
        <w:rPr>
          <w:rStyle w:val="StyleUnderline"/>
          <w:highlight w:val="cyan"/>
        </w:rPr>
        <w:t>in</w:t>
      </w:r>
      <w:r w:rsidRPr="005B2E1E">
        <w:rPr>
          <w:rStyle w:val="StyleUnderline"/>
        </w:rPr>
        <w:t xml:space="preserve"> 20</w:t>
      </w:r>
      <w:r w:rsidRPr="002A2D3D">
        <w:rPr>
          <w:rStyle w:val="StyleUnderline"/>
          <w:highlight w:val="cyan"/>
        </w:rPr>
        <w:t>22</w:t>
      </w:r>
      <w:r w:rsidRPr="005B2E1E">
        <w:rPr>
          <w:rStyle w:val="StyleUnderline"/>
        </w:rPr>
        <w:t xml:space="preserve"> </w:t>
      </w:r>
      <w:r w:rsidRPr="002A2D3D">
        <w:rPr>
          <w:rStyle w:val="Emphasis"/>
          <w:highlight w:val="cyan"/>
        </w:rPr>
        <w:t>for meat alone</w:t>
      </w:r>
      <w:r w:rsidRPr="002A2D3D">
        <w:rPr>
          <w:rStyle w:val="StyleUnderline"/>
          <w:highlight w:val="cyan"/>
        </w:rPr>
        <w:t>.</w:t>
      </w:r>
      <w:r w:rsidRPr="003B32EE">
        <w:rPr>
          <w:sz w:val="16"/>
        </w:rPr>
        <w:t xml:space="preserve"> While this </w:t>
      </w:r>
      <w:r w:rsidRPr="005B2E1E">
        <w:rPr>
          <w:rStyle w:val="StyleUnderline"/>
        </w:rPr>
        <w:t>number has been rising</w:t>
      </w:r>
      <w:r w:rsidRPr="003B32EE">
        <w:rPr>
          <w:sz w:val="16"/>
        </w:rPr>
        <w:t>, I will assume for simplicity that it remains constant for the rest of the century (on average). </w:t>
      </w:r>
    </w:p>
    <w:p w14:paraId="7632070E" w14:textId="77777777" w:rsidR="00754B5E" w:rsidRPr="003B32EE" w:rsidRDefault="00754B5E" w:rsidP="00754B5E">
      <w:pPr>
        <w:rPr>
          <w:sz w:val="16"/>
        </w:rPr>
      </w:pPr>
      <w:r w:rsidRPr="003B32EE">
        <w:rPr>
          <w:sz w:val="16"/>
        </w:rPr>
        <w:t>Converting to human-equivalents</w:t>
      </w:r>
    </w:p>
    <w:p w14:paraId="7845A81B" w14:textId="77777777" w:rsidR="00754B5E" w:rsidRPr="003B32EE" w:rsidRDefault="00754B5E" w:rsidP="00754B5E">
      <w:pPr>
        <w:rPr>
          <w:sz w:val="16"/>
        </w:rPr>
      </w:pPr>
      <w:r w:rsidRPr="002A2D3D">
        <w:rPr>
          <w:rStyle w:val="StyleUnderline"/>
          <w:highlight w:val="cyan"/>
        </w:rPr>
        <w:t>R</w:t>
      </w:r>
      <w:r w:rsidRPr="005B2E1E">
        <w:rPr>
          <w:rStyle w:val="StyleUnderline"/>
        </w:rPr>
        <w:t xml:space="preserve">ethink </w:t>
      </w:r>
      <w:r w:rsidRPr="002A2D3D">
        <w:rPr>
          <w:rStyle w:val="StyleUnderline"/>
          <w:highlight w:val="cyan"/>
        </w:rPr>
        <w:t>P</w:t>
      </w:r>
      <w:r w:rsidRPr="005B2E1E">
        <w:rPr>
          <w:rStyle w:val="StyleUnderline"/>
        </w:rPr>
        <w:t>riorities</w:t>
      </w:r>
      <w:r w:rsidRPr="003B32EE">
        <w:rPr>
          <w:sz w:val="16"/>
        </w:rPr>
        <w:t xml:space="preserve"> (RP) </w:t>
      </w:r>
      <w:r w:rsidRPr="002A2D3D">
        <w:rPr>
          <w:rStyle w:val="StyleUnderline"/>
          <w:highlight w:val="cyan"/>
        </w:rPr>
        <w:t>estimates</w:t>
      </w:r>
      <w:r w:rsidRPr="005B2E1E">
        <w:rPr>
          <w:rStyle w:val="StyleUnderline"/>
        </w:rPr>
        <w:t xml:space="preserve"> that all land </w:t>
      </w:r>
      <w:r w:rsidRPr="002A2D3D">
        <w:rPr>
          <w:rStyle w:val="StyleUnderline"/>
          <w:highlight w:val="cyan"/>
        </w:rPr>
        <w:t>animals</w:t>
      </w:r>
      <w:r w:rsidRPr="005B2E1E">
        <w:rPr>
          <w:rStyle w:val="StyleUnderline"/>
        </w:rPr>
        <w:t xml:space="preserve"> we farm </w:t>
      </w:r>
      <w:r w:rsidRPr="002A2D3D">
        <w:rPr>
          <w:rStyle w:val="StyleUnderline"/>
          <w:highlight w:val="cyan"/>
        </w:rPr>
        <w:t xml:space="preserve">have a </w:t>
      </w:r>
      <w:r w:rsidRPr="002A2D3D">
        <w:rPr>
          <w:rStyle w:val="Emphasis"/>
          <w:highlight w:val="cyan"/>
        </w:rPr>
        <w:t>welfare range</w:t>
      </w:r>
      <w:r w:rsidRPr="002A2D3D">
        <w:rPr>
          <w:rStyle w:val="StyleUnderline"/>
          <w:highlight w:val="cyan"/>
        </w:rPr>
        <w:t xml:space="preserve"> bigger than </w:t>
      </w:r>
      <w:r w:rsidRPr="002A2D3D">
        <w:rPr>
          <w:rStyle w:val="Emphasis"/>
          <w:highlight w:val="cyan"/>
        </w:rPr>
        <w:t>0.1,</w:t>
      </w:r>
      <w:r w:rsidRPr="005B2E1E">
        <w:rPr>
          <w:rStyle w:val="StyleUnderline"/>
        </w:rPr>
        <w:t xml:space="preserve"> and all fish higher than </w:t>
      </w:r>
      <w:r w:rsidRPr="003B32EE">
        <w:rPr>
          <w:rStyle w:val="Emphasis"/>
        </w:rPr>
        <w:t>0.01</w:t>
      </w:r>
      <w:r w:rsidRPr="005B2E1E">
        <w:rPr>
          <w:rStyle w:val="StyleUnderline"/>
        </w:rPr>
        <w:t xml:space="preserve">. Using these figures, we might </w:t>
      </w:r>
      <w:r w:rsidRPr="003B32EE">
        <w:rPr>
          <w:rStyle w:val="Emphasis"/>
        </w:rPr>
        <w:t>approximate each land animal as 0.1</w:t>
      </w:r>
      <w:r w:rsidRPr="005B2E1E">
        <w:rPr>
          <w:rStyle w:val="StyleUnderline"/>
        </w:rPr>
        <w:t xml:space="preserve"> of a “</w:t>
      </w:r>
      <w:r w:rsidRPr="003B32EE">
        <w:rPr>
          <w:rStyle w:val="Emphasis"/>
        </w:rPr>
        <w:t>human-equivalent</w:t>
      </w:r>
      <w:r w:rsidRPr="005B2E1E">
        <w:rPr>
          <w:rStyle w:val="StyleUnderline"/>
        </w:rPr>
        <w:t>” in terms of potential suffering, and each fish as 0.01 of a human-equivalent.</w:t>
      </w:r>
      <w:r w:rsidRPr="003B32EE">
        <w:rPr>
          <w:sz w:val="16"/>
        </w:rPr>
        <w:t xml:space="preserve"> Multiplying:</w:t>
      </w:r>
    </w:p>
    <w:p w14:paraId="234F161C" w14:textId="77777777" w:rsidR="00754B5E" w:rsidRPr="005B2E1E" w:rsidRDefault="00754B5E" w:rsidP="00754B5E">
      <w:pPr>
        <w:rPr>
          <w:rStyle w:val="StyleUnderline"/>
        </w:rPr>
      </w:pPr>
      <w:r w:rsidRPr="002A2D3D">
        <w:rPr>
          <w:rStyle w:val="StyleUnderline"/>
          <w:highlight w:val="cyan"/>
        </w:rPr>
        <w:t xml:space="preserve">83 billion </w:t>
      </w:r>
      <w:r w:rsidRPr="00AC6784">
        <w:rPr>
          <w:rStyle w:val="StyleUnderline"/>
        </w:rPr>
        <w:t xml:space="preserve">land </w:t>
      </w:r>
      <w:r w:rsidRPr="00AC6784">
        <w:rPr>
          <w:rStyle w:val="StyleUnderline"/>
          <w:highlight w:val="cyan"/>
        </w:rPr>
        <w:t>animals</w:t>
      </w:r>
      <w:r w:rsidRPr="005B2E1E">
        <w:rPr>
          <w:rStyle w:val="StyleUnderline"/>
        </w:rPr>
        <w:t xml:space="preserve"> × 0.1 = </w:t>
      </w:r>
      <w:r w:rsidRPr="002A2D3D">
        <w:rPr>
          <w:rStyle w:val="Emphasis"/>
          <w:highlight w:val="cyan"/>
        </w:rPr>
        <w:t>8</w:t>
      </w:r>
      <w:r w:rsidRPr="00CF1B43">
        <w:t>.3</w:t>
      </w:r>
      <w:r w:rsidRPr="002A2D3D">
        <w:rPr>
          <w:rStyle w:val="Emphasis"/>
          <w:highlight w:val="cyan"/>
        </w:rPr>
        <w:t xml:space="preserve"> billion human-equivalents</w:t>
      </w:r>
    </w:p>
    <w:p w14:paraId="2C100538" w14:textId="77777777" w:rsidR="00754B5E" w:rsidRPr="005B2E1E" w:rsidRDefault="00754B5E" w:rsidP="00754B5E">
      <w:pPr>
        <w:rPr>
          <w:rStyle w:val="StyleUnderline"/>
        </w:rPr>
      </w:pPr>
      <w:r w:rsidRPr="002A2D3D">
        <w:rPr>
          <w:rStyle w:val="StyleUnderline"/>
          <w:highlight w:val="cyan"/>
        </w:rPr>
        <w:t>128 billion fish</w:t>
      </w:r>
      <w:r w:rsidRPr="005B2E1E">
        <w:rPr>
          <w:rStyle w:val="StyleUnderline"/>
        </w:rPr>
        <w:t xml:space="preserve"> × 0.01 = </w:t>
      </w:r>
      <w:r w:rsidRPr="002A2D3D">
        <w:rPr>
          <w:rStyle w:val="Emphasis"/>
          <w:highlight w:val="cyan"/>
        </w:rPr>
        <w:t>1</w:t>
      </w:r>
      <w:r w:rsidRPr="00CF1B43">
        <w:rPr>
          <w:rStyle w:val="Emphasis"/>
        </w:rPr>
        <w:t xml:space="preserve">.28 </w:t>
      </w:r>
      <w:r w:rsidRPr="002A2D3D">
        <w:rPr>
          <w:rStyle w:val="Emphasis"/>
          <w:highlight w:val="cyan"/>
        </w:rPr>
        <w:t>billion human-equivalents</w:t>
      </w:r>
    </w:p>
    <w:p w14:paraId="7DA4EF09" w14:textId="77777777" w:rsidR="00754B5E" w:rsidRPr="004E1716" w:rsidRDefault="00754B5E" w:rsidP="00754B5E">
      <w:pPr>
        <w:rPr>
          <w:sz w:val="16"/>
        </w:rPr>
      </w:pPr>
      <w:r w:rsidRPr="005B2E1E">
        <w:rPr>
          <w:rStyle w:val="StyleUnderline"/>
        </w:rPr>
        <w:t>Summing these gives ~</w:t>
      </w:r>
      <w:r w:rsidRPr="002A2D3D">
        <w:rPr>
          <w:rStyle w:val="Emphasis"/>
          <w:highlight w:val="cyan"/>
        </w:rPr>
        <w:t>9.5</w:t>
      </w:r>
      <w:r w:rsidRPr="00CF1B43">
        <w:rPr>
          <w:rStyle w:val="Emphasis"/>
        </w:rPr>
        <w:t xml:space="preserve">8 </w:t>
      </w:r>
      <w:r w:rsidRPr="002A2D3D">
        <w:rPr>
          <w:rStyle w:val="Emphasis"/>
          <w:highlight w:val="cyan"/>
        </w:rPr>
        <w:t>billion</w:t>
      </w:r>
      <w:r w:rsidRPr="002A2D3D">
        <w:rPr>
          <w:rStyle w:val="StyleUnderline"/>
          <w:highlight w:val="cyan"/>
        </w:rPr>
        <w:t xml:space="preserve"> human-</w:t>
      </w:r>
      <w:r w:rsidRPr="002A2D3D">
        <w:rPr>
          <w:rStyle w:val="Emphasis"/>
          <w:highlight w:val="cyan"/>
        </w:rPr>
        <w:t xml:space="preserve">equivalents in suffering per year </w:t>
      </w:r>
      <w:r w:rsidRPr="002A2D3D">
        <w:rPr>
          <w:rStyle w:val="Emphasis"/>
          <w:sz w:val="30"/>
          <w:szCs w:val="30"/>
          <w:highlight w:val="cyan"/>
        </w:rPr>
        <w:t>as a lower bound</w:t>
      </w:r>
      <w:r w:rsidRPr="002A2D3D">
        <w:rPr>
          <w:rStyle w:val="StyleUnderline"/>
          <w:sz w:val="30"/>
          <w:szCs w:val="30"/>
          <w:highlight w:val="cyan"/>
        </w:rPr>
        <w:t>,</w:t>
      </w:r>
      <w:r w:rsidRPr="005B2E1E">
        <w:rPr>
          <w:rStyle w:val="StyleUnderline"/>
        </w:rPr>
        <w:t xml:space="preserve"> compared to RP's numbers.</w:t>
      </w:r>
      <w:r w:rsidRPr="003B32EE">
        <w:rPr>
          <w:sz w:val="16"/>
        </w:rPr>
        <w:t xml:space="preserve"> Note that this calculation assumes that the “badness”/disutility of an animal dying is proportional to its welfare range - a stance that RP doesn't explicitly endorse. Here, I simply use the welfare range values as a rought proxy.</w:t>
      </w:r>
    </w:p>
    <w:p w14:paraId="2074F590" w14:textId="77777777" w:rsidR="00754B5E" w:rsidRDefault="00754B5E" w:rsidP="00754B5E">
      <w:pPr>
        <w:pStyle w:val="Heading4"/>
      </w:pPr>
      <w:r>
        <w:t xml:space="preserve">It outweighs nuclear war by 100x </w:t>
      </w:r>
    </w:p>
    <w:p w14:paraId="41FD50E1" w14:textId="77777777" w:rsidR="00754B5E" w:rsidRPr="00CB71FD" w:rsidRDefault="00754B5E" w:rsidP="00754B5E">
      <w:pPr>
        <w:rPr>
          <w:rStyle w:val="Style13ptBold"/>
          <w:lang w:val="en-CA"/>
        </w:rPr>
      </w:pPr>
      <w:r w:rsidRPr="00CB71FD">
        <w:rPr>
          <w:rStyle w:val="Style13ptBold"/>
        </w:rPr>
        <w:t xml:space="preserve">Hilton </w:t>
      </w:r>
      <w:r>
        <w:rPr>
          <w:rStyle w:val="Style13ptBold"/>
        </w:rPr>
        <w:t>’</w:t>
      </w:r>
      <w:r w:rsidRPr="00CB71FD">
        <w:rPr>
          <w:rStyle w:val="Style13ptBold"/>
        </w:rPr>
        <w:t>24</w:t>
      </w:r>
      <w:r w:rsidRPr="00CB71FD">
        <w:t xml:space="preserve"> [</w:t>
      </w:r>
      <w:r>
        <w:t xml:space="preserve">Benjamin; July; </w:t>
      </w:r>
      <w:r w:rsidRPr="00BB403E">
        <w:t xml:space="preserve">Masters in </w:t>
      </w:r>
      <w:r>
        <w:t>T</w:t>
      </w:r>
      <w:r w:rsidRPr="00BB403E">
        <w:t xml:space="preserve">heoretical </w:t>
      </w:r>
      <w:r>
        <w:t>P</w:t>
      </w:r>
      <w:r w:rsidRPr="00BB403E">
        <w:t xml:space="preserve">hysics and </w:t>
      </w:r>
      <w:r>
        <w:t>E</w:t>
      </w:r>
      <w:r w:rsidRPr="00BB403E">
        <w:t>conomics, former policy advisor in the UK government cabinet</w:t>
      </w:r>
      <w:r>
        <w:t xml:space="preserve">; 80,000 hours, “Factory Farming,” </w:t>
      </w:r>
      <w:r w:rsidRPr="0046281F">
        <w:t>https://80000hours.org/problem-profiles/factory-farming/#top</w:t>
      </w:r>
      <w:r>
        <w:t>] owen</w:t>
      </w:r>
    </w:p>
    <w:p w14:paraId="2E14B117" w14:textId="77777777" w:rsidR="00754B5E" w:rsidRPr="00CB71FD" w:rsidRDefault="00754B5E" w:rsidP="00754B5E">
      <w:pPr>
        <w:rPr>
          <w:sz w:val="16"/>
        </w:rPr>
      </w:pPr>
      <w:r w:rsidRPr="00CB71FD">
        <w:rPr>
          <w:sz w:val="16"/>
        </w:rPr>
        <w:t>Above, we looked at how many animals count morally the same as one human. We saw that from a welfarist perspective, there are two components to this:</w:t>
      </w:r>
    </w:p>
    <w:p w14:paraId="6ADA81AA" w14:textId="77777777" w:rsidR="00754B5E" w:rsidRPr="00CB71FD" w:rsidRDefault="00754B5E" w:rsidP="00754B5E">
      <w:pPr>
        <w:rPr>
          <w:sz w:val="16"/>
        </w:rPr>
      </w:pPr>
      <w:r w:rsidRPr="00CB71FD">
        <w:rPr>
          <w:sz w:val="16"/>
        </w:rPr>
        <w:t>Animals are worthy of moral consideration if they are conscious, so we need to consider the chances that each animal is conscious.</w:t>
      </w:r>
    </w:p>
    <w:p w14:paraId="5BAD4D71" w14:textId="77777777" w:rsidR="00754B5E" w:rsidRPr="00CB71FD" w:rsidRDefault="00754B5E" w:rsidP="00754B5E">
      <w:pPr>
        <w:rPr>
          <w:sz w:val="16"/>
        </w:rPr>
      </w:pPr>
      <w:r w:rsidRPr="00E63437">
        <w:rPr>
          <w:sz w:val="16"/>
        </w:rPr>
        <w:t xml:space="preserve">Animals have different welfare ranges (i.e. capacity for wellbeing). We looked into the </w:t>
      </w:r>
      <w:r w:rsidRPr="00E63437">
        <w:rPr>
          <w:rStyle w:val="Emphasis"/>
        </w:rPr>
        <w:t>most recent</w:t>
      </w:r>
      <w:r w:rsidRPr="00E63437">
        <w:rPr>
          <w:rStyle w:val="StyleUnderline"/>
        </w:rPr>
        <w:t xml:space="preserve"> and most </w:t>
      </w:r>
      <w:r w:rsidRPr="00E63437">
        <w:rPr>
          <w:rStyle w:val="Emphasis"/>
        </w:rPr>
        <w:t>comprehensive research</w:t>
      </w:r>
      <w:r w:rsidRPr="00E63437">
        <w:rPr>
          <w:rStyle w:val="StyleUnderline"/>
        </w:rPr>
        <w:t xml:space="preserve"> that’s been done</w:t>
      </w:r>
      <w:r w:rsidRPr="00CB71FD">
        <w:rPr>
          <w:rStyle w:val="StyleUnderline"/>
        </w:rPr>
        <w:t xml:space="preserve"> on this topic </w:t>
      </w:r>
      <w:r w:rsidRPr="00CB71FD">
        <w:rPr>
          <w:sz w:val="16"/>
        </w:rPr>
        <w:t>— Rethink Priorities’ Moral Weight Project.</w:t>
      </w:r>
    </w:p>
    <w:p w14:paraId="2280DD77" w14:textId="77777777" w:rsidR="00754B5E" w:rsidRPr="00CB71FD" w:rsidRDefault="00754B5E" w:rsidP="00754B5E">
      <w:pPr>
        <w:rPr>
          <w:sz w:val="16"/>
        </w:rPr>
      </w:pPr>
      <w:r w:rsidRPr="00CB71FD">
        <w:rPr>
          <w:sz w:val="16"/>
        </w:rPr>
        <w:t xml:space="preserve">If we use the </w:t>
      </w:r>
      <w:r w:rsidRPr="00E63437">
        <w:rPr>
          <w:rStyle w:val="Emphasis"/>
          <w:highlight w:val="cyan"/>
        </w:rPr>
        <w:t>mean moral weights</w:t>
      </w:r>
      <w:r w:rsidRPr="00CB71FD">
        <w:rPr>
          <w:sz w:val="16"/>
        </w:rPr>
        <w:t xml:space="preserve"> from the Moral Weights Project (that include both the welfare ranges and a weighting for the probability that each animal is conscious), and we </w:t>
      </w:r>
      <w:r w:rsidRPr="00E63437">
        <w:rPr>
          <w:rStyle w:val="StyleUnderline"/>
          <w:highlight w:val="cyan"/>
        </w:rPr>
        <w:t>multiply</w:t>
      </w:r>
      <w:r w:rsidRPr="00CB71FD">
        <w:rPr>
          <w:rStyle w:val="StyleUnderline"/>
        </w:rPr>
        <w:t xml:space="preserve"> those weights </w:t>
      </w:r>
      <w:r w:rsidRPr="00E63437">
        <w:rPr>
          <w:rStyle w:val="StyleUnderline"/>
          <w:highlight w:val="cyan"/>
        </w:rPr>
        <w:t>by</w:t>
      </w:r>
      <w:r w:rsidRPr="00CB71FD">
        <w:rPr>
          <w:rStyle w:val="StyleUnderline"/>
        </w:rPr>
        <w:t xml:space="preserve"> the </w:t>
      </w:r>
      <w:r w:rsidRPr="00E63437">
        <w:rPr>
          <w:rStyle w:val="StyleUnderline"/>
          <w:highlight w:val="cyan"/>
        </w:rPr>
        <w:t>number of animals</w:t>
      </w:r>
      <w:r w:rsidRPr="00CB71FD">
        <w:rPr>
          <w:sz w:val="16"/>
        </w:rPr>
        <w:t xml:space="preserve"> of each species studied, we find that </w:t>
      </w:r>
      <w:r w:rsidRPr="00E63437">
        <w:rPr>
          <w:rStyle w:val="StyleUnderline"/>
        </w:rPr>
        <w:t xml:space="preserve">we </w:t>
      </w:r>
      <w:r w:rsidRPr="00E63437">
        <w:rPr>
          <w:rStyle w:val="StyleUnderline"/>
          <w:highlight w:val="cyan"/>
        </w:rPr>
        <w:t>kill</w:t>
      </w:r>
      <w:r w:rsidRPr="00CB71FD">
        <w:rPr>
          <w:rStyle w:val="StyleUnderline"/>
        </w:rPr>
        <w:t xml:space="preserve"> the </w:t>
      </w:r>
      <w:r w:rsidRPr="00E63437">
        <w:rPr>
          <w:rStyle w:val="StyleUnderline"/>
          <w:highlight w:val="cyan"/>
        </w:rPr>
        <w:t>moral equivalent of </w:t>
      </w:r>
      <w:r w:rsidRPr="00E63437">
        <w:rPr>
          <w:rStyle w:val="Emphasis"/>
          <w:highlight w:val="cyan"/>
        </w:rPr>
        <w:t>160 billion humans</w:t>
      </w:r>
      <w:r w:rsidRPr="00E63437">
        <w:rPr>
          <w:rStyle w:val="StyleUnderline"/>
          <w:highlight w:val="cyan"/>
        </w:rPr>
        <w:t> each year</w:t>
      </w:r>
      <w:r w:rsidRPr="00CB71FD">
        <w:rPr>
          <w:rStyle w:val="StyleUnderline"/>
        </w:rPr>
        <w:t xml:space="preserve"> through factory farming</w:t>
      </w:r>
      <w:r w:rsidRPr="00CB71FD">
        <w:rPr>
          <w:sz w:val="16"/>
        </w:rPr>
        <w:t>, from a welfarist perspective.</w:t>
      </w:r>
    </w:p>
    <w:p w14:paraId="44BCE9E8" w14:textId="77777777" w:rsidR="00754B5E" w:rsidRPr="00CB71FD" w:rsidRDefault="00754B5E" w:rsidP="00754B5E">
      <w:pPr>
        <w:rPr>
          <w:sz w:val="16"/>
        </w:rPr>
      </w:pPr>
      <w:r w:rsidRPr="00CB71FD">
        <w:rPr>
          <w:sz w:val="16"/>
        </w:rPr>
        <w:t>There’s huge uncertainty on this figure. Just looking at uncertainty in the welfare ranges, this figure might vary from 60 million to around 800 billion (using the 5th and 95th percentile estimates respectively). And that is before taking into account uncertainty that this is the right way to approach the question.</w:t>
      </w:r>
    </w:p>
    <w:p w14:paraId="1E6654A8" w14:textId="77777777" w:rsidR="00754B5E" w:rsidRPr="00E63437" w:rsidRDefault="00754B5E" w:rsidP="00754B5E">
      <w:pPr>
        <w:rPr>
          <w:rStyle w:val="Emphasis"/>
        </w:rPr>
      </w:pPr>
      <w:r w:rsidRPr="00CB71FD">
        <w:rPr>
          <w:sz w:val="16"/>
        </w:rPr>
        <w:t xml:space="preserve">Still, let’s compare that to the immediate consequences of a nuclear catastrophe (putting aside the long-run implications for now). A </w:t>
      </w:r>
      <w:r w:rsidRPr="00CB71FD">
        <w:rPr>
          <w:rStyle w:val="StyleUnderline"/>
        </w:rPr>
        <w:t xml:space="preserve">large-scale </w:t>
      </w:r>
      <w:r w:rsidRPr="00E63437">
        <w:rPr>
          <w:rStyle w:val="Emphasis"/>
          <w:highlight w:val="cyan"/>
        </w:rPr>
        <w:t>nuc</w:t>
      </w:r>
      <w:r w:rsidRPr="00E63437">
        <w:rPr>
          <w:rStyle w:val="Emphasis"/>
        </w:rPr>
        <w:t xml:space="preserve">lear </w:t>
      </w:r>
      <w:r w:rsidRPr="00E63437">
        <w:rPr>
          <w:rStyle w:val="Emphasis"/>
          <w:highlight w:val="cyan"/>
        </w:rPr>
        <w:t>catastrophe</w:t>
      </w:r>
      <w:r w:rsidRPr="00CB71FD">
        <w:rPr>
          <w:rStyle w:val="StyleUnderline"/>
        </w:rPr>
        <w:t xml:space="preserve"> could </w:t>
      </w:r>
      <w:r w:rsidRPr="00E63437">
        <w:rPr>
          <w:rStyle w:val="StyleUnderline"/>
          <w:highlight w:val="cyan"/>
        </w:rPr>
        <w:t xml:space="preserve">kill </w:t>
      </w:r>
      <w:r w:rsidRPr="00E63437">
        <w:rPr>
          <w:rStyle w:val="StyleUnderline"/>
        </w:rPr>
        <w:t>up to</w:t>
      </w:r>
      <w:r w:rsidRPr="00CB71FD">
        <w:rPr>
          <w:rStyle w:val="StyleUnderline"/>
        </w:rPr>
        <w:t xml:space="preserve"> around </w:t>
      </w:r>
      <w:r w:rsidRPr="00A46891">
        <w:rPr>
          <w:rStyle w:val="Emphasis"/>
        </w:rPr>
        <w:t>8 billion</w:t>
      </w:r>
      <w:r w:rsidRPr="00CB71FD">
        <w:rPr>
          <w:sz w:val="16"/>
        </w:rPr>
        <w:t xml:space="preserve"> humans (</w:t>
      </w:r>
      <w:r w:rsidRPr="00A46891">
        <w:rPr>
          <w:rStyle w:val="StyleUnderline"/>
          <w:highlight w:val="cyan"/>
        </w:rPr>
        <w:t>the entire</w:t>
      </w:r>
      <w:r w:rsidRPr="00A46891">
        <w:rPr>
          <w:rStyle w:val="StyleUnderline"/>
        </w:rPr>
        <w:t xml:space="preserve"> </w:t>
      </w:r>
      <w:r w:rsidRPr="00CB71FD">
        <w:rPr>
          <w:sz w:val="16"/>
        </w:rPr>
        <w:t xml:space="preserve">world </w:t>
      </w:r>
      <w:r w:rsidRPr="00A46891">
        <w:rPr>
          <w:rStyle w:val="StyleUnderline"/>
          <w:highlight w:val="cyan"/>
        </w:rPr>
        <w:t>population</w:t>
      </w:r>
      <w:r w:rsidRPr="00CB71FD">
        <w:rPr>
          <w:sz w:val="16"/>
        </w:rPr>
        <w:t xml:space="preserve">), </w:t>
      </w:r>
      <w:r w:rsidRPr="00CB71FD">
        <w:rPr>
          <w:rStyle w:val="StyleUnderline"/>
        </w:rPr>
        <w:t xml:space="preserve">and </w:t>
      </w:r>
      <w:r w:rsidRPr="00E63437">
        <w:rPr>
          <w:rStyle w:val="StyleUnderline"/>
          <w:highlight w:val="cyan"/>
        </w:rPr>
        <w:t xml:space="preserve">do so </w:t>
      </w:r>
      <w:r w:rsidRPr="00E63437">
        <w:rPr>
          <w:rStyle w:val="Emphasis"/>
          <w:highlight w:val="cyan"/>
        </w:rPr>
        <w:t>once</w:t>
      </w:r>
      <w:r w:rsidRPr="00CB71FD">
        <w:rPr>
          <w:sz w:val="16"/>
        </w:rPr>
        <w:t xml:space="preserve"> — </w:t>
      </w:r>
      <w:r w:rsidRPr="00E63437">
        <w:rPr>
          <w:rStyle w:val="Emphasis"/>
          <w:highlight w:val="cyan"/>
        </w:rPr>
        <w:t>not every year.</w:t>
      </w:r>
    </w:p>
    <w:p w14:paraId="56CA6FAC" w14:textId="77777777" w:rsidR="00754B5E" w:rsidRPr="00CB71FD" w:rsidRDefault="00754B5E" w:rsidP="00754B5E">
      <w:pPr>
        <w:rPr>
          <w:rStyle w:val="StyleUnderline"/>
        </w:rPr>
      </w:pPr>
      <w:r w:rsidRPr="00CB71FD">
        <w:rPr>
          <w:sz w:val="16"/>
        </w:rPr>
        <w:t xml:space="preserve">Moreover, the </w:t>
      </w:r>
      <w:r w:rsidRPr="00E63437">
        <w:rPr>
          <w:rStyle w:val="StyleUnderline"/>
          <w:highlight w:val="cyan"/>
        </w:rPr>
        <w:t>suffering</w:t>
      </w:r>
      <w:r w:rsidRPr="00CB71FD">
        <w:rPr>
          <w:rStyle w:val="StyleUnderline"/>
        </w:rPr>
        <w:t xml:space="preserve"> </w:t>
      </w:r>
      <w:r w:rsidRPr="00E63437">
        <w:rPr>
          <w:rStyle w:val="StyleUnderline"/>
          <w:highlight w:val="cyan"/>
        </w:rPr>
        <w:t xml:space="preserve">caused by the way we </w:t>
      </w:r>
      <w:r w:rsidRPr="00E63437">
        <w:rPr>
          <w:rStyle w:val="Emphasis"/>
          <w:highlight w:val="cyan"/>
        </w:rPr>
        <w:t>treat animals</w:t>
      </w:r>
      <w:r w:rsidRPr="00CB71FD">
        <w:rPr>
          <w:sz w:val="16"/>
        </w:rPr>
        <w:t xml:space="preserve"> seems plausibly </w:t>
      </w:r>
      <w:r w:rsidRPr="00E63437">
        <w:rPr>
          <w:rStyle w:val="Emphasis"/>
        </w:rPr>
        <w:t xml:space="preserve">even </w:t>
      </w:r>
      <w:r w:rsidRPr="00E63437">
        <w:rPr>
          <w:rStyle w:val="Emphasis"/>
          <w:highlight w:val="cyan"/>
        </w:rPr>
        <w:t>worse</w:t>
      </w:r>
      <w:r w:rsidRPr="00E63437">
        <w:rPr>
          <w:rStyle w:val="StyleUnderline"/>
          <w:highlight w:val="cyan"/>
        </w:rPr>
        <w:t xml:space="preserve"> than</w:t>
      </w:r>
      <w:r w:rsidRPr="00CB71FD">
        <w:rPr>
          <w:rStyle w:val="StyleUnderline"/>
        </w:rPr>
        <w:t xml:space="preserve"> the suffering a </w:t>
      </w:r>
      <w:r w:rsidRPr="00E63437">
        <w:rPr>
          <w:rStyle w:val="StyleUnderline"/>
          <w:highlight w:val="cyan"/>
        </w:rPr>
        <w:t>nuc</w:t>
      </w:r>
      <w:r w:rsidRPr="00CB71FD">
        <w:rPr>
          <w:rStyle w:val="StyleUnderline"/>
        </w:rPr>
        <w:t xml:space="preserve">lear </w:t>
      </w:r>
      <w:r w:rsidRPr="00E63437">
        <w:rPr>
          <w:rStyle w:val="StyleUnderline"/>
          <w:highlight w:val="cyan"/>
        </w:rPr>
        <w:t>war</w:t>
      </w:r>
      <w:r w:rsidRPr="00CB71FD">
        <w:rPr>
          <w:rStyle w:val="StyleUnderline"/>
        </w:rPr>
        <w:t xml:space="preserve"> would cause its </w:t>
      </w:r>
      <w:r w:rsidRPr="00E63437">
        <w:rPr>
          <w:rStyle w:val="StyleUnderline"/>
          <w:highlight w:val="cyan"/>
        </w:rPr>
        <w:t>survivors.</w:t>
      </w:r>
    </w:p>
    <w:p w14:paraId="2F2AEDA1" w14:textId="77777777" w:rsidR="00754B5E" w:rsidRDefault="00754B5E" w:rsidP="00754B5E">
      <w:pPr>
        <w:rPr>
          <w:rStyle w:val="StyleUnderline"/>
        </w:rPr>
      </w:pPr>
      <w:r w:rsidRPr="00CB71FD">
        <w:rPr>
          <w:sz w:val="16"/>
        </w:rPr>
        <w:t xml:space="preserve">This </w:t>
      </w:r>
      <w:r w:rsidRPr="00CB71FD">
        <w:rPr>
          <w:rStyle w:val="StyleUnderline"/>
        </w:rPr>
        <w:t xml:space="preserve">suggests the scale of factory farming is </w:t>
      </w:r>
      <w:r w:rsidRPr="00E63437">
        <w:rPr>
          <w:rStyle w:val="Emphasis"/>
        </w:rPr>
        <w:t>larger</w:t>
      </w:r>
      <w:r w:rsidRPr="00CB71FD">
        <w:rPr>
          <w:rStyle w:val="StyleUnderline"/>
        </w:rPr>
        <w:t xml:space="preserve"> than</w:t>
      </w:r>
      <w:r w:rsidRPr="00CB71FD">
        <w:rPr>
          <w:sz w:val="16"/>
        </w:rPr>
        <w:t xml:space="preserve"> (or perhaps similar to) the scale of</w:t>
      </w:r>
      <w:r>
        <w:rPr>
          <w:sz w:val="16"/>
        </w:rPr>
        <w:t xml:space="preserve"> </w:t>
      </w:r>
      <w:r w:rsidRPr="00CB71FD">
        <w:rPr>
          <w:rStyle w:val="StyleUnderline"/>
        </w:rPr>
        <w:t xml:space="preserve">the immediate consequences of a </w:t>
      </w:r>
      <w:r w:rsidRPr="00E63437">
        <w:rPr>
          <w:rStyle w:val="Emphasis"/>
        </w:rPr>
        <w:t>large nuclear war</w:t>
      </w:r>
      <w:r w:rsidRPr="00CB71FD">
        <w:rPr>
          <w:sz w:val="16"/>
        </w:rPr>
        <w:t xml:space="preserve">. Personally, I’d guess that, </w:t>
      </w:r>
      <w:r w:rsidRPr="00CB71FD">
        <w:rPr>
          <w:rStyle w:val="StyleUnderline"/>
        </w:rPr>
        <w:t xml:space="preserve">morally speaking, </w:t>
      </w:r>
      <w:r w:rsidRPr="00E63437">
        <w:rPr>
          <w:rStyle w:val="StyleUnderline"/>
          <w:highlight w:val="cyan"/>
        </w:rPr>
        <w:t>the scale of factory farming</w:t>
      </w:r>
      <w:r w:rsidRPr="00E63437">
        <w:rPr>
          <w:sz w:val="16"/>
        </w:rPr>
        <w:t xml:space="preserve"> over the course of a few decades is something like </w:t>
      </w:r>
      <w:r w:rsidRPr="00E63437">
        <w:rPr>
          <w:rStyle w:val="Emphasis"/>
          <w:sz w:val="30"/>
          <w:szCs w:val="30"/>
          <w:highlight w:val="cyan"/>
        </w:rPr>
        <w:t>100 times larger</w:t>
      </w:r>
      <w:r w:rsidRPr="00E63437">
        <w:rPr>
          <w:rStyle w:val="StyleUnderline"/>
          <w:highlight w:val="cyan"/>
        </w:rPr>
        <w:t xml:space="preserve"> than</w:t>
      </w:r>
      <w:r w:rsidRPr="00E63437">
        <w:rPr>
          <w:sz w:val="16"/>
        </w:rPr>
        <w:t xml:space="preserve"> the scale of the immediate consequences of </w:t>
      </w:r>
      <w:r w:rsidRPr="00E63437">
        <w:rPr>
          <w:rStyle w:val="StyleUnderline"/>
          <w:highlight w:val="cyan"/>
        </w:rPr>
        <w:t>a large nuclear war</w:t>
      </w:r>
      <w:r w:rsidRPr="00CB71FD">
        <w:rPr>
          <w:rStyle w:val="StyleUnderline"/>
        </w:rPr>
        <w:t>.</w:t>
      </w:r>
    </w:p>
    <w:p w14:paraId="1CEB12A8" w14:textId="77777777" w:rsidR="00754B5E" w:rsidRPr="00F66D26" w:rsidRDefault="00754B5E" w:rsidP="00754B5E">
      <w:pPr>
        <w:pStyle w:val="Heading4"/>
      </w:pPr>
      <w:r>
        <w:t>Hundreds of billions are killed per year</w:t>
      </w:r>
    </w:p>
    <w:p w14:paraId="0137705B" w14:textId="77777777" w:rsidR="00754B5E" w:rsidRPr="00F66D26" w:rsidRDefault="00754B5E" w:rsidP="00754B5E">
      <w:r w:rsidRPr="00F66D26">
        <w:rPr>
          <w:rStyle w:val="Heading4Char"/>
        </w:rPr>
        <w:t>Ritchie ’24</w:t>
      </w:r>
      <w:r w:rsidRPr="00F66D26">
        <w:t xml:space="preserve"> [Hannah; Ph.D. in GeoSciences @ the University of Edinburgh, Deputy Editor and Science Outreach Lead; “How many animals are factory-farmed?” https://ourworldindata.org/how-many-animals-are-factory-farmed] sajad</w:t>
      </w:r>
    </w:p>
    <w:p w14:paraId="46DE04D0" w14:textId="77777777" w:rsidR="00754B5E" w:rsidRPr="00F66D26" w:rsidRDefault="00754B5E" w:rsidP="00754B5E">
      <w:pPr>
        <w:rPr>
          <w:sz w:val="16"/>
        </w:rPr>
      </w:pPr>
      <w:r w:rsidRPr="00F66D26">
        <w:rPr>
          <w:rStyle w:val="StyleUnderline"/>
        </w:rPr>
        <w:t xml:space="preserve">More than </w:t>
      </w:r>
      <w:r w:rsidRPr="008A7B3D">
        <w:rPr>
          <w:rStyle w:val="Emphasis"/>
          <w:highlight w:val="cyan"/>
        </w:rPr>
        <w:t>100 billion</w:t>
      </w:r>
      <w:r w:rsidRPr="008A7B3D">
        <w:rPr>
          <w:rStyle w:val="StyleUnderline"/>
          <w:highlight w:val="cyan"/>
        </w:rPr>
        <w:t xml:space="preserve"> animals</w:t>
      </w:r>
      <w:r w:rsidRPr="00F66D26">
        <w:rPr>
          <w:sz w:val="16"/>
        </w:rPr>
        <w:t xml:space="preserve"> are </w:t>
      </w:r>
      <w:r w:rsidRPr="008A7B3D">
        <w:rPr>
          <w:rStyle w:val="StyleUnderline"/>
          <w:highlight w:val="cyan"/>
        </w:rPr>
        <w:t>killed</w:t>
      </w:r>
      <w:r w:rsidRPr="00F66D26">
        <w:rPr>
          <w:sz w:val="16"/>
        </w:rPr>
        <w:t xml:space="preserve"> for meat and other animal products </w:t>
      </w:r>
      <w:r w:rsidRPr="008A7B3D">
        <w:rPr>
          <w:rStyle w:val="StyleUnderline"/>
          <w:highlight w:val="cyan"/>
        </w:rPr>
        <w:t>every year</w:t>
      </w:r>
      <w:r w:rsidRPr="008A7B3D">
        <w:rPr>
          <w:sz w:val="16"/>
          <w:highlight w:val="cyan"/>
        </w:rPr>
        <w:t>.</w:t>
      </w:r>
      <w:r w:rsidRPr="008A7B3D">
        <w:rPr>
          <w:sz w:val="16"/>
          <w:highlight w:val="cyan"/>
          <w:vertAlign w:val="superscript"/>
        </w:rPr>
        <w:t>1</w:t>
      </w:r>
      <w:r w:rsidRPr="00F66D26">
        <w:rPr>
          <w:sz w:val="16"/>
        </w:rPr>
        <w:t xml:space="preserve"> That’s </w:t>
      </w:r>
      <w:r w:rsidRPr="00F66D26">
        <w:rPr>
          <w:rStyle w:val="StyleUnderline"/>
        </w:rPr>
        <w:t>hundreds of millions</w:t>
      </w:r>
      <w:r w:rsidRPr="00F66D26">
        <w:rPr>
          <w:sz w:val="16"/>
        </w:rPr>
        <w:t xml:space="preserve"> of animals </w:t>
      </w:r>
      <w:r w:rsidRPr="00F66D26">
        <w:rPr>
          <w:rStyle w:val="Emphasis"/>
        </w:rPr>
        <w:t>every day</w:t>
      </w:r>
      <w:r w:rsidRPr="00F66D26">
        <w:rPr>
          <w:sz w:val="16"/>
        </w:rPr>
        <w:t>.</w:t>
      </w:r>
    </w:p>
    <w:p w14:paraId="4E6B6A6B" w14:textId="77777777" w:rsidR="00754B5E" w:rsidRPr="00F66D26" w:rsidRDefault="00754B5E" w:rsidP="00754B5E">
      <w:pPr>
        <w:rPr>
          <w:sz w:val="16"/>
        </w:rPr>
      </w:pPr>
      <w:r w:rsidRPr="00F66D26">
        <w:rPr>
          <w:sz w:val="16"/>
        </w:rPr>
        <w:t xml:space="preserve">This in itself </w:t>
      </w:r>
      <w:r w:rsidRPr="00F66D26">
        <w:rPr>
          <w:rStyle w:val="StyleUnderline"/>
        </w:rPr>
        <w:t xml:space="preserve">amounts to a </w:t>
      </w:r>
      <w:r w:rsidRPr="008A7B3D">
        <w:rPr>
          <w:rStyle w:val="StyleUnderline"/>
          <w:highlight w:val="cyan"/>
        </w:rPr>
        <w:t xml:space="preserve">large amount of </w:t>
      </w:r>
      <w:r w:rsidRPr="008A7B3D">
        <w:rPr>
          <w:rStyle w:val="Emphasis"/>
          <w:highlight w:val="cyan"/>
        </w:rPr>
        <w:t>animal suffering</w:t>
      </w:r>
      <w:r w:rsidRPr="00F66D26">
        <w:rPr>
          <w:rStyle w:val="StyleUnderline"/>
        </w:rPr>
        <w:t xml:space="preserve">. But what also matters for animal suffering is </w:t>
      </w:r>
      <w:r w:rsidRPr="008A7B3D">
        <w:rPr>
          <w:rStyle w:val="StyleUnderline"/>
          <w:highlight w:val="cyan"/>
        </w:rPr>
        <w:t xml:space="preserve">what their </w:t>
      </w:r>
      <w:r w:rsidRPr="008A7B3D">
        <w:rPr>
          <w:rStyle w:val="Emphasis"/>
          <w:highlight w:val="cyan"/>
        </w:rPr>
        <w:t>lives</w:t>
      </w:r>
      <w:r w:rsidRPr="008A7B3D">
        <w:rPr>
          <w:rStyle w:val="StyleUnderline"/>
          <w:highlight w:val="cyan"/>
        </w:rPr>
        <w:t xml:space="preserve"> are like</w:t>
      </w:r>
      <w:r w:rsidRPr="00F66D26">
        <w:rPr>
          <w:sz w:val="16"/>
        </w:rPr>
        <w:t xml:space="preserve"> up to the moment they are slaughtered: did they live in discomfort and poor conditions, or did they have a relatively pain-free life?</w:t>
      </w:r>
    </w:p>
    <w:p w14:paraId="09DE5B6C" w14:textId="77777777" w:rsidR="00754B5E" w:rsidRPr="00F66D26" w:rsidRDefault="00754B5E" w:rsidP="00754B5E">
      <w:pPr>
        <w:rPr>
          <w:sz w:val="16"/>
        </w:rPr>
      </w:pPr>
      <w:r w:rsidRPr="00F66D26">
        <w:rPr>
          <w:sz w:val="16"/>
        </w:rPr>
        <w:t>It’s difficult to capture animal living conditions with a single metric, but one indicator that is often used is whether animals were raised in ‘factory farms’.</w:t>
      </w:r>
    </w:p>
    <w:p w14:paraId="3265FBD4" w14:textId="77777777" w:rsidR="00754B5E" w:rsidRPr="00F66D26" w:rsidRDefault="00754B5E" w:rsidP="00754B5E">
      <w:pPr>
        <w:rPr>
          <w:sz w:val="16"/>
        </w:rPr>
      </w:pPr>
      <w:r w:rsidRPr="00F66D26">
        <w:rPr>
          <w:sz w:val="16"/>
        </w:rPr>
        <w:t>In this article, I first define factory farms and then ask how many animals are raised in these conditions. I first focus on the United States, where we can get fairly good estimates from national statistics. Then, I look at some global estimates, which are much lower quality but might give us a sense of magnitude for these numbers.</w:t>
      </w:r>
    </w:p>
    <w:p w14:paraId="0D7AB355" w14:textId="77777777" w:rsidR="00754B5E" w:rsidRPr="00F66D26" w:rsidRDefault="00754B5E" w:rsidP="00754B5E">
      <w:pPr>
        <w:rPr>
          <w:sz w:val="16"/>
        </w:rPr>
      </w:pPr>
      <w:r w:rsidRPr="00F66D26">
        <w:rPr>
          <w:sz w:val="16"/>
        </w:rPr>
        <w:t xml:space="preserve">What are </w:t>
      </w:r>
      <w:r w:rsidRPr="00F66D26">
        <w:rPr>
          <w:rStyle w:val="StyleUnderline"/>
        </w:rPr>
        <w:t>factory farms</w:t>
      </w:r>
      <w:r w:rsidRPr="00F66D26">
        <w:rPr>
          <w:sz w:val="16"/>
        </w:rPr>
        <w:t>?</w:t>
      </w:r>
    </w:p>
    <w:p w14:paraId="373E8A03" w14:textId="77777777" w:rsidR="00754B5E" w:rsidRPr="00F66D26" w:rsidRDefault="00754B5E" w:rsidP="00754B5E">
      <w:pPr>
        <w:rPr>
          <w:sz w:val="16"/>
        </w:rPr>
      </w:pPr>
      <w:r w:rsidRPr="00F66D26">
        <w:rPr>
          <w:sz w:val="16"/>
        </w:rPr>
        <w:t>There is no specific definition of a ‘factory farm’.</w:t>
      </w:r>
    </w:p>
    <w:p w14:paraId="75416F86" w14:textId="77777777" w:rsidR="00754B5E" w:rsidRPr="00F66D26" w:rsidRDefault="00754B5E" w:rsidP="00754B5E">
      <w:pPr>
        <w:rPr>
          <w:sz w:val="16"/>
        </w:rPr>
      </w:pPr>
      <w:r w:rsidRPr="00F66D26">
        <w:rPr>
          <w:sz w:val="16"/>
        </w:rPr>
        <w:t>In agricultural research, they are often known as ‘</w:t>
      </w:r>
      <w:r w:rsidRPr="008A7B3D">
        <w:rPr>
          <w:rStyle w:val="Emphasis"/>
          <w:highlight w:val="cyan"/>
        </w:rPr>
        <w:t>concentrated</w:t>
      </w:r>
      <w:r w:rsidRPr="00F66D26">
        <w:rPr>
          <w:rStyle w:val="StyleUnderline"/>
        </w:rPr>
        <w:t xml:space="preserve"> animal </w:t>
      </w:r>
      <w:r w:rsidRPr="008A7B3D">
        <w:rPr>
          <w:rStyle w:val="StyleUnderline"/>
          <w:highlight w:val="cyan"/>
        </w:rPr>
        <w:t xml:space="preserve">feeding </w:t>
      </w:r>
      <w:r w:rsidRPr="008A7B3D">
        <w:rPr>
          <w:rStyle w:val="Emphasis"/>
          <w:highlight w:val="cyan"/>
        </w:rPr>
        <w:t>operations</w:t>
      </w:r>
      <w:r w:rsidRPr="00F66D26">
        <w:rPr>
          <w:sz w:val="16"/>
        </w:rPr>
        <w:t xml:space="preserve"> (CAFO)’.</w:t>
      </w:r>
    </w:p>
    <w:p w14:paraId="6A607119" w14:textId="77777777" w:rsidR="00754B5E" w:rsidRPr="00F66D26" w:rsidRDefault="00754B5E" w:rsidP="00754B5E">
      <w:pPr>
        <w:rPr>
          <w:sz w:val="16"/>
        </w:rPr>
      </w:pPr>
      <w:r w:rsidRPr="00F66D26">
        <w:rPr>
          <w:sz w:val="16"/>
        </w:rPr>
        <w:t xml:space="preserve">The US Department for Agriculture has consistent criteria for CAFOs to track and quantify these farms. An animal feeding operation (AFO) is an operation where </w:t>
      </w:r>
      <w:r w:rsidRPr="008A7B3D">
        <w:rPr>
          <w:rStyle w:val="StyleUnderline"/>
          <w:highlight w:val="cyan"/>
        </w:rPr>
        <w:t>animals are</w:t>
      </w:r>
      <w:r w:rsidRPr="00F66D26">
        <w:rPr>
          <w:rStyle w:val="StyleUnderline"/>
        </w:rPr>
        <w:t xml:space="preserve"> kept and </w:t>
      </w:r>
      <w:r w:rsidRPr="008A7B3D">
        <w:rPr>
          <w:rStyle w:val="StyleUnderline"/>
          <w:highlight w:val="cyan"/>
        </w:rPr>
        <w:t xml:space="preserve">raised in </w:t>
      </w:r>
      <w:r w:rsidRPr="008A7B3D">
        <w:rPr>
          <w:rStyle w:val="Emphasis"/>
          <w:highlight w:val="cyan"/>
        </w:rPr>
        <w:t>confined situations</w:t>
      </w:r>
      <w:r w:rsidRPr="00F66D26">
        <w:rPr>
          <w:sz w:val="16"/>
        </w:rPr>
        <w:t>. The animals are confined for 45 days or more in a 12-month period. In other words, they have no access to the outdoors over this period.</w:t>
      </w:r>
    </w:p>
    <w:p w14:paraId="10DFAB05" w14:textId="77777777" w:rsidR="00754B5E" w:rsidRPr="00F66D26" w:rsidRDefault="00754B5E" w:rsidP="00754B5E">
      <w:pPr>
        <w:rPr>
          <w:sz w:val="16"/>
        </w:rPr>
      </w:pPr>
      <w:r w:rsidRPr="00F66D26">
        <w:rPr>
          <w:sz w:val="16"/>
        </w:rPr>
        <w:t xml:space="preserve">A </w:t>
      </w:r>
      <w:r w:rsidRPr="00F66D26">
        <w:rPr>
          <w:i/>
          <w:iCs/>
          <w:sz w:val="16"/>
        </w:rPr>
        <w:t>concentrated</w:t>
      </w:r>
      <w:r w:rsidRPr="00F66D26">
        <w:rPr>
          <w:sz w:val="16"/>
        </w:rPr>
        <w:t xml:space="preserve"> animal feeding operation then has to meet a threshold for the </w:t>
      </w:r>
      <w:r w:rsidRPr="00F66D26">
        <w:rPr>
          <w:i/>
          <w:iCs/>
          <w:sz w:val="16"/>
        </w:rPr>
        <w:t>number</w:t>
      </w:r>
      <w:r w:rsidRPr="00F66D26">
        <w:rPr>
          <w:sz w:val="16"/>
        </w:rPr>
        <w:t xml:space="preserve"> of animals confined in that space. This matters for their living conditions and the density of animals.</w:t>
      </w:r>
    </w:p>
    <w:p w14:paraId="6FB0979C" w14:textId="77777777" w:rsidR="00754B5E" w:rsidRPr="00F66D26" w:rsidRDefault="00754B5E" w:rsidP="00754B5E">
      <w:pPr>
        <w:rPr>
          <w:sz w:val="16"/>
        </w:rPr>
      </w:pPr>
      <w:r w:rsidRPr="00F66D26">
        <w:rPr>
          <w:sz w:val="16"/>
        </w:rPr>
        <w:t>It defines it as an intensive feeding operation where many animals are confined for over 45 days a year. The USDA also has criteria based on how wastewater from the farm is treated and handled.</w:t>
      </w:r>
    </w:p>
    <w:p w14:paraId="64B52FBC" w14:textId="77777777" w:rsidR="00754B5E" w:rsidRPr="00F66D26" w:rsidRDefault="00754B5E" w:rsidP="00754B5E">
      <w:pPr>
        <w:rPr>
          <w:sz w:val="16"/>
        </w:rPr>
      </w:pPr>
      <w:r w:rsidRPr="00F66D26">
        <w:rPr>
          <w:sz w:val="16"/>
        </w:rPr>
        <w:t xml:space="preserve">The threshold for a ‘large number’ is based on the </w:t>
      </w:r>
      <w:r w:rsidRPr="00F66D26">
        <w:rPr>
          <w:i/>
          <w:iCs/>
          <w:sz w:val="16"/>
        </w:rPr>
        <w:t>type</w:t>
      </w:r>
      <w:r w:rsidRPr="00F66D26">
        <w:rPr>
          <w:sz w:val="16"/>
        </w:rPr>
        <w:t xml:space="preserve"> of animal – size matters. The number is much larger for chickens than it is for cows.</w:t>
      </w:r>
    </w:p>
    <w:p w14:paraId="15F52713" w14:textId="77777777" w:rsidR="00754B5E" w:rsidRPr="00F66D26" w:rsidRDefault="00754B5E" w:rsidP="00754B5E">
      <w:pPr>
        <w:rPr>
          <w:sz w:val="16"/>
        </w:rPr>
      </w:pPr>
      <w:r w:rsidRPr="00F66D26">
        <w:rPr>
          <w:sz w:val="16"/>
        </w:rPr>
        <w:t>For example, an operation home to between 300 and 999 cows is defined as a ‘medium-sized CAFO’, but a medium-sized chicken farm needs to have between 37,500 and 124,999 animals.</w:t>
      </w:r>
    </w:p>
    <w:p w14:paraId="78E8CD54" w14:textId="77777777" w:rsidR="00754B5E" w:rsidRPr="00F66D26" w:rsidRDefault="00754B5E" w:rsidP="00754B5E">
      <w:pPr>
        <w:rPr>
          <w:sz w:val="16"/>
        </w:rPr>
      </w:pPr>
      <w:r w:rsidRPr="00F66D26">
        <w:rPr>
          <w:sz w:val="16"/>
        </w:rPr>
        <w:t xml:space="preserve">What’s curious about these definitions is that there is no measurement of the </w:t>
      </w:r>
      <w:r w:rsidRPr="00F66D26">
        <w:rPr>
          <w:i/>
          <w:iCs/>
          <w:sz w:val="16"/>
        </w:rPr>
        <w:t>size</w:t>
      </w:r>
      <w:r w:rsidRPr="00F66D26">
        <w:rPr>
          <w:sz w:val="16"/>
        </w:rPr>
        <w:t xml:space="preserve"> of the operation that these animals are held in. That obviously also matters for their well-being. It matters whether a barn holding 500 cows is 500, 1000, or 2000 square meters.</w:t>
      </w:r>
    </w:p>
    <w:p w14:paraId="161A1005" w14:textId="77777777" w:rsidR="00754B5E" w:rsidRPr="00F66D26" w:rsidRDefault="00754B5E" w:rsidP="00754B5E">
      <w:pPr>
        <w:rPr>
          <w:sz w:val="16"/>
        </w:rPr>
      </w:pPr>
      <w:r w:rsidRPr="00F66D26">
        <w:rPr>
          <w:sz w:val="16"/>
        </w:rPr>
        <w:t>This additional measure to calculate the density of animals seems important to their level of discomfort in factory farms. Data on this would be very valuable. However, it’s unlikely that the variation in density varies significantly amongst most large farms. While there may be some farms that meet the criteria for CAFO but are large enough to give animals lots of space, this number is likely to be small.</w:t>
      </w:r>
    </w:p>
    <w:p w14:paraId="00E55714" w14:textId="77777777" w:rsidR="00754B5E" w:rsidRPr="00F66D26" w:rsidRDefault="00754B5E" w:rsidP="00754B5E">
      <w:pPr>
        <w:rPr>
          <w:sz w:val="16"/>
        </w:rPr>
      </w:pPr>
      <w:r w:rsidRPr="00F66D26">
        <w:rPr>
          <w:sz w:val="16"/>
        </w:rPr>
        <w:t xml:space="preserve">Most CAFOs — or </w:t>
      </w:r>
      <w:r w:rsidRPr="00F66D26">
        <w:rPr>
          <w:rStyle w:val="StyleUnderline"/>
        </w:rPr>
        <w:t>factory farms</w:t>
      </w:r>
      <w:r w:rsidRPr="00F66D26">
        <w:rPr>
          <w:sz w:val="16"/>
        </w:rPr>
        <w:t xml:space="preserve"> — will have </w:t>
      </w:r>
      <w:r w:rsidRPr="00F66D26">
        <w:rPr>
          <w:rStyle w:val="StyleUnderline"/>
        </w:rPr>
        <w:t xml:space="preserve">animals in </w:t>
      </w:r>
      <w:r w:rsidRPr="00F66D26">
        <w:rPr>
          <w:rStyle w:val="Emphasis"/>
        </w:rPr>
        <w:t>cramped</w:t>
      </w:r>
      <w:r w:rsidRPr="00F66D26">
        <w:rPr>
          <w:rStyle w:val="StyleUnderline"/>
        </w:rPr>
        <w:t xml:space="preserve"> and uncomfortable conditions</w:t>
      </w:r>
      <w:r w:rsidRPr="00F66D26">
        <w:rPr>
          <w:sz w:val="16"/>
        </w:rPr>
        <w:t xml:space="preserve">, not only in terms of the small space given to them but also their </w:t>
      </w:r>
      <w:r w:rsidRPr="00F66D26">
        <w:rPr>
          <w:rStyle w:val="Emphasis"/>
        </w:rPr>
        <w:t>restrictions</w:t>
      </w:r>
      <w:r w:rsidRPr="00F66D26">
        <w:rPr>
          <w:rStyle w:val="StyleUnderline"/>
        </w:rPr>
        <w:t xml:space="preserve"> from outdoor conditions</w:t>
      </w:r>
      <w:r w:rsidRPr="00F66D26">
        <w:rPr>
          <w:sz w:val="16"/>
        </w:rPr>
        <w:t xml:space="preserve"> that allow them to perform natural behaviors. </w:t>
      </w:r>
      <w:r w:rsidRPr="00F66D26">
        <w:rPr>
          <w:rStyle w:val="StyleUnderline"/>
        </w:rPr>
        <w:t>Smaller animals, such as chickens</w:t>
      </w:r>
      <w:r w:rsidRPr="00F66D26">
        <w:rPr>
          <w:sz w:val="16"/>
        </w:rPr>
        <w:t xml:space="preserve">, also </w:t>
      </w:r>
      <w:r w:rsidRPr="00F66D26">
        <w:rPr>
          <w:rStyle w:val="StyleUnderline"/>
        </w:rPr>
        <w:t xml:space="preserve">tend to be treated more poorly and </w:t>
      </w:r>
      <w:r w:rsidRPr="00F66D26">
        <w:rPr>
          <w:rStyle w:val="Emphasis"/>
        </w:rPr>
        <w:t>packed</w:t>
      </w:r>
      <w:r w:rsidRPr="00F66D26">
        <w:rPr>
          <w:rStyle w:val="StyleUnderline"/>
        </w:rPr>
        <w:t xml:space="preserve"> more </w:t>
      </w:r>
      <w:r w:rsidRPr="00F66D26">
        <w:rPr>
          <w:rStyle w:val="Emphasis"/>
        </w:rPr>
        <w:t>tightly</w:t>
      </w:r>
      <w:r w:rsidRPr="00F66D26">
        <w:rPr>
          <w:sz w:val="16"/>
        </w:rPr>
        <w:t xml:space="preserve"> relative to their body size, in addition to fitting many animals on each farm.</w:t>
      </w:r>
    </w:p>
    <w:p w14:paraId="794A43C6" w14:textId="77777777" w:rsidR="00754B5E" w:rsidRPr="00F66D26" w:rsidRDefault="00754B5E" w:rsidP="00754B5E">
      <w:pPr>
        <w:rPr>
          <w:rStyle w:val="StyleUnderline"/>
        </w:rPr>
      </w:pPr>
      <w:r w:rsidRPr="00F66D26">
        <w:rPr>
          <w:rStyle w:val="StyleUnderline"/>
        </w:rPr>
        <w:t xml:space="preserve">Nearly </w:t>
      </w:r>
      <w:r w:rsidRPr="00F66D26">
        <w:rPr>
          <w:rStyle w:val="Emphasis"/>
        </w:rPr>
        <w:t>all livestock</w:t>
      </w:r>
      <w:r w:rsidRPr="00F66D26">
        <w:rPr>
          <w:rStyle w:val="StyleUnderline"/>
        </w:rPr>
        <w:t xml:space="preserve"> animals in the US are </w:t>
      </w:r>
      <w:r w:rsidRPr="00F66D26">
        <w:rPr>
          <w:rStyle w:val="Emphasis"/>
        </w:rPr>
        <w:t>factory-farmed</w:t>
      </w:r>
    </w:p>
    <w:p w14:paraId="3116F4E6" w14:textId="77777777" w:rsidR="00754B5E" w:rsidRPr="00F66D26" w:rsidRDefault="00754B5E" w:rsidP="00754B5E">
      <w:pPr>
        <w:rPr>
          <w:sz w:val="16"/>
        </w:rPr>
      </w:pPr>
      <w:r w:rsidRPr="00F66D26">
        <w:rPr>
          <w:sz w:val="16"/>
        </w:rPr>
        <w:t>There is, unfortunately, no regularly updated data source that tracks farming conditions and the number of animals that are factory farmed.</w:t>
      </w:r>
    </w:p>
    <w:p w14:paraId="58BDE535" w14:textId="77777777" w:rsidR="00754B5E" w:rsidRPr="00F66D26" w:rsidRDefault="00754B5E" w:rsidP="00754B5E">
      <w:pPr>
        <w:rPr>
          <w:sz w:val="16"/>
        </w:rPr>
      </w:pPr>
      <w:r w:rsidRPr="00F66D26">
        <w:rPr>
          <w:sz w:val="16"/>
        </w:rPr>
        <w:t>However, the Sentience Institute has used publicly available data — in this case, published by the USDA Census of Agriculture (number of animals per farm) and Environment Protection Agency (CAFO definitions) — to estimate the extent of factory farming in the US.</w:t>
      </w:r>
    </w:p>
    <w:p w14:paraId="080F114D" w14:textId="77777777" w:rsidR="00754B5E" w:rsidRPr="00F66D26" w:rsidRDefault="00754B5E" w:rsidP="00754B5E">
      <w:pPr>
        <w:rPr>
          <w:sz w:val="16"/>
        </w:rPr>
      </w:pPr>
      <w:r w:rsidRPr="00F66D26">
        <w:rPr>
          <w:sz w:val="16"/>
        </w:rPr>
        <w:t>It makes its data and calculations transparent for others to see how they arrive at these figures.</w:t>
      </w:r>
    </w:p>
    <w:p w14:paraId="451771CB" w14:textId="77777777" w:rsidR="00754B5E" w:rsidRPr="00F66D26" w:rsidRDefault="00754B5E" w:rsidP="00754B5E">
      <w:pPr>
        <w:rPr>
          <w:sz w:val="16"/>
        </w:rPr>
      </w:pPr>
      <w:r w:rsidRPr="00F66D26">
        <w:rPr>
          <w:sz w:val="16"/>
        </w:rPr>
        <w:t xml:space="preserve">It estimates that </w:t>
      </w:r>
      <w:r w:rsidRPr="00F66D26">
        <w:rPr>
          <w:rStyle w:val="StyleUnderline"/>
        </w:rPr>
        <w:t xml:space="preserve">99% of livestock </w:t>
      </w:r>
      <w:r w:rsidRPr="00F66D26">
        <w:rPr>
          <w:rStyle w:val="Emphasis"/>
        </w:rPr>
        <w:t>in the US</w:t>
      </w:r>
      <w:r w:rsidRPr="00F66D26">
        <w:rPr>
          <w:rStyle w:val="StyleUnderline"/>
        </w:rPr>
        <w:t xml:space="preserve"> were factory-farmed</w:t>
      </w:r>
      <w:r w:rsidRPr="00F66D26">
        <w:rPr>
          <w:sz w:val="16"/>
        </w:rPr>
        <w:t xml:space="preserve"> in 2022.</w:t>
      </w:r>
      <w:r w:rsidRPr="00F66D26">
        <w:rPr>
          <w:sz w:val="16"/>
          <w:vertAlign w:val="superscript"/>
        </w:rPr>
        <w:t>2</w:t>
      </w:r>
      <w:r w:rsidRPr="00F66D26">
        <w:rPr>
          <w:sz w:val="16"/>
        </w:rPr>
        <w:t xml:space="preserve"> That was </w:t>
      </w:r>
      <w:r w:rsidRPr="00F66D26">
        <w:rPr>
          <w:rStyle w:val="StyleUnderline"/>
        </w:rPr>
        <w:t xml:space="preserve">just over </w:t>
      </w:r>
      <w:r w:rsidRPr="00F66D26">
        <w:rPr>
          <w:rStyle w:val="Emphasis"/>
        </w:rPr>
        <w:t>10 billion</w:t>
      </w:r>
      <w:r w:rsidRPr="00F66D26">
        <w:rPr>
          <w:rStyle w:val="StyleUnderline"/>
        </w:rPr>
        <w:t xml:space="preserve"> animals. More than the global human population</w:t>
      </w:r>
      <w:r w:rsidRPr="00F66D26">
        <w:rPr>
          <w:sz w:val="16"/>
        </w:rPr>
        <w:t>.</w:t>
      </w:r>
    </w:p>
    <w:p w14:paraId="2F7542C7" w14:textId="77777777" w:rsidR="00754B5E" w:rsidRPr="00F66D26" w:rsidRDefault="00754B5E" w:rsidP="00754B5E">
      <w:pPr>
        <w:rPr>
          <w:sz w:val="16"/>
        </w:rPr>
      </w:pPr>
      <w:r w:rsidRPr="00F66D26">
        <w:rPr>
          <w:sz w:val="16"/>
        </w:rPr>
        <w:t>This share varied by the type of animal.</w:t>
      </w:r>
    </w:p>
    <w:p w14:paraId="408F9174" w14:textId="77777777" w:rsidR="00754B5E" w:rsidRPr="00F66D26" w:rsidRDefault="00754B5E" w:rsidP="00754B5E">
      <w:pPr>
        <w:rPr>
          <w:sz w:val="16"/>
        </w:rPr>
      </w:pPr>
      <w:r w:rsidRPr="00F66D26">
        <w:rPr>
          <w:rStyle w:val="StyleUnderline"/>
        </w:rPr>
        <w:t>All fish raised in fish farms</w:t>
      </w:r>
      <w:r w:rsidRPr="00F66D26">
        <w:rPr>
          <w:sz w:val="16"/>
        </w:rPr>
        <w:t xml:space="preserve"> were considered to be factory-farmed. </w:t>
      </w:r>
      <w:r w:rsidRPr="00F66D26">
        <w:rPr>
          <w:rStyle w:val="StyleUnderline"/>
        </w:rPr>
        <w:t>More than 98% of hens and pigs</w:t>
      </w:r>
      <w:r w:rsidRPr="00F66D26">
        <w:rPr>
          <w:sz w:val="16"/>
        </w:rPr>
        <w:t xml:space="preserve">. For </w:t>
      </w:r>
      <w:r w:rsidRPr="00F66D26">
        <w:rPr>
          <w:rStyle w:val="StyleUnderline"/>
        </w:rPr>
        <w:t>chickens</w:t>
      </w:r>
      <w:r w:rsidRPr="00F66D26">
        <w:rPr>
          <w:sz w:val="16"/>
        </w:rPr>
        <w:t xml:space="preserve"> and turkeys, the share was </w:t>
      </w:r>
      <w:r w:rsidRPr="00F66D26">
        <w:rPr>
          <w:rStyle w:val="StyleUnderline"/>
        </w:rPr>
        <w:t>more than 99%. Cows</w:t>
      </w:r>
      <w:r w:rsidRPr="00F66D26">
        <w:rPr>
          <w:sz w:val="16"/>
        </w:rPr>
        <w:t xml:space="preserve"> were a bit more likely to be raised outside in fields, with greater space and freedom. Nonetheless, </w:t>
      </w:r>
      <w:r w:rsidRPr="00F66D26">
        <w:rPr>
          <w:rStyle w:val="StyleUnderline"/>
        </w:rPr>
        <w:t>75%</w:t>
      </w:r>
      <w:r w:rsidRPr="00F66D26">
        <w:rPr>
          <w:sz w:val="16"/>
        </w:rPr>
        <w:t xml:space="preserve"> were still fed in concentrated feeding operations for at least 45 days a year.</w:t>
      </w:r>
    </w:p>
    <w:p w14:paraId="5ECBDBB7" w14:textId="77777777" w:rsidR="00754B5E" w:rsidRPr="00F66D26" w:rsidRDefault="00754B5E" w:rsidP="00754B5E">
      <w:pPr>
        <w:rPr>
          <w:sz w:val="16"/>
        </w:rPr>
      </w:pPr>
      <w:r w:rsidRPr="00F66D26">
        <w:rPr>
          <w:sz w:val="16"/>
        </w:rPr>
        <w:t>In the chart, I’ve shown the number of each animal raised on factory farms.</w:t>
      </w:r>
      <w:r w:rsidRPr="00F66D26">
        <w:rPr>
          <w:sz w:val="16"/>
          <w:vertAlign w:val="superscript"/>
        </w:rPr>
        <w:t>3</w:t>
      </w:r>
    </w:p>
    <w:p w14:paraId="4DB8EDBF" w14:textId="77777777" w:rsidR="00754B5E" w:rsidRPr="00F66D26" w:rsidRDefault="00754B5E" w:rsidP="00754B5E">
      <w:pPr>
        <w:rPr>
          <w:sz w:val="16"/>
        </w:rPr>
      </w:pPr>
      <w:r w:rsidRPr="00F66D26">
        <w:rPr>
          <w:sz w:val="16"/>
        </w:rPr>
        <w:t>[IMAGE OMITTED]</w:t>
      </w:r>
    </w:p>
    <w:p w14:paraId="4A85924D" w14:textId="77777777" w:rsidR="00754B5E" w:rsidRPr="00F66D26" w:rsidRDefault="00754B5E" w:rsidP="00754B5E">
      <w:pPr>
        <w:rPr>
          <w:sz w:val="16"/>
        </w:rPr>
      </w:pPr>
      <w:r w:rsidRPr="00F66D26">
        <w:rPr>
          <w:sz w:val="16"/>
        </w:rPr>
        <w:t xml:space="preserve">What do </w:t>
      </w:r>
      <w:r w:rsidRPr="00F66D26">
        <w:rPr>
          <w:rStyle w:val="Emphasis"/>
        </w:rPr>
        <w:t>global estimates</w:t>
      </w:r>
      <w:r w:rsidRPr="00F66D26">
        <w:rPr>
          <w:sz w:val="16"/>
        </w:rPr>
        <w:t xml:space="preserve"> tell us?</w:t>
      </w:r>
    </w:p>
    <w:p w14:paraId="014A6C9E" w14:textId="77777777" w:rsidR="00754B5E" w:rsidRPr="00F66D26" w:rsidRDefault="00754B5E" w:rsidP="00754B5E">
      <w:pPr>
        <w:rPr>
          <w:sz w:val="16"/>
        </w:rPr>
      </w:pPr>
      <w:r w:rsidRPr="00F66D26">
        <w:rPr>
          <w:sz w:val="16"/>
        </w:rPr>
        <w:t>Global figures are even harder to find.</w:t>
      </w:r>
    </w:p>
    <w:p w14:paraId="1F35984E" w14:textId="77777777" w:rsidR="00754B5E" w:rsidRPr="00F66D26" w:rsidRDefault="00754B5E" w:rsidP="00754B5E">
      <w:pPr>
        <w:rPr>
          <w:sz w:val="16"/>
        </w:rPr>
      </w:pPr>
      <w:r w:rsidRPr="00F66D26">
        <w:rPr>
          <w:sz w:val="16"/>
        </w:rPr>
        <w:t xml:space="preserve">The Sentience Institute has also tried to estimate these numbers based on the best available data. But it warns that they come with significant </w:t>
      </w:r>
      <w:r w:rsidRPr="00F66D26">
        <w:rPr>
          <w:rStyle w:val="StyleUnderline"/>
        </w:rPr>
        <w:t>uncertainty</w:t>
      </w:r>
      <w:r w:rsidRPr="00F66D26">
        <w:rPr>
          <w:sz w:val="16"/>
        </w:rPr>
        <w:t>.</w:t>
      </w:r>
      <w:r w:rsidRPr="00F66D26">
        <w:rPr>
          <w:sz w:val="16"/>
          <w:vertAlign w:val="superscript"/>
        </w:rPr>
        <w:t>4</w:t>
      </w:r>
    </w:p>
    <w:p w14:paraId="6620B6EF" w14:textId="77777777" w:rsidR="00754B5E" w:rsidRPr="00F66D26" w:rsidRDefault="00754B5E" w:rsidP="00754B5E">
      <w:pPr>
        <w:rPr>
          <w:sz w:val="16"/>
        </w:rPr>
      </w:pPr>
      <w:r w:rsidRPr="00F66D26">
        <w:rPr>
          <w:sz w:val="16"/>
        </w:rPr>
        <w:t>With that warning, let’s see what the figures suggest. We’ll start with land animals because the uncertainty for fish is highest.</w:t>
      </w:r>
    </w:p>
    <w:p w14:paraId="1016E8EC" w14:textId="77777777" w:rsidR="00754B5E" w:rsidRPr="00F66D26" w:rsidRDefault="00754B5E" w:rsidP="00754B5E">
      <w:pPr>
        <w:rPr>
          <w:sz w:val="16"/>
        </w:rPr>
      </w:pPr>
      <w:r w:rsidRPr="00F66D26">
        <w:rPr>
          <w:sz w:val="16"/>
        </w:rPr>
        <w:t xml:space="preserve">It’s estimated that </w:t>
      </w:r>
      <w:r w:rsidRPr="00F66D26">
        <w:rPr>
          <w:rStyle w:val="StyleUnderline"/>
        </w:rPr>
        <w:t>three-quarters</w:t>
      </w:r>
      <w:r w:rsidRPr="00F66D26">
        <w:rPr>
          <w:sz w:val="16"/>
        </w:rPr>
        <w:t xml:space="preserve"> – 74% – </w:t>
      </w:r>
      <w:r w:rsidRPr="00F66D26">
        <w:rPr>
          <w:rStyle w:val="StyleUnderline"/>
        </w:rPr>
        <w:t>of land livestock are factory-farmed</w:t>
      </w:r>
      <w:r w:rsidRPr="00F66D26">
        <w:rPr>
          <w:sz w:val="16"/>
        </w:rPr>
        <w:t xml:space="preserve">. That means that </w:t>
      </w:r>
      <w:r w:rsidRPr="00F66D26">
        <w:rPr>
          <w:rStyle w:val="StyleUnderline"/>
        </w:rPr>
        <w:t>at</w:t>
      </w:r>
      <w:r>
        <w:rPr>
          <w:rStyle w:val="StyleUnderline"/>
        </w:rPr>
        <w:t xml:space="preserve"> </w:t>
      </w:r>
      <w:r w:rsidRPr="00F66D26">
        <w:rPr>
          <w:rStyle w:val="StyleUnderline"/>
        </w:rPr>
        <w:t xml:space="preserve">any </w:t>
      </w:r>
      <w:r w:rsidRPr="00F66D26">
        <w:rPr>
          <w:rStyle w:val="Emphasis"/>
        </w:rPr>
        <w:t>given time</w:t>
      </w:r>
      <w:r w:rsidRPr="00F66D26">
        <w:rPr>
          <w:rStyle w:val="StyleUnderline"/>
        </w:rPr>
        <w:t xml:space="preserve">, around </w:t>
      </w:r>
      <w:r w:rsidRPr="00F66D26">
        <w:rPr>
          <w:rStyle w:val="Emphasis"/>
        </w:rPr>
        <w:t>23 billion</w:t>
      </w:r>
      <w:r w:rsidRPr="00F66D26">
        <w:rPr>
          <w:rStyle w:val="StyleUnderline"/>
        </w:rPr>
        <w:t xml:space="preserve"> animals are on these farms</w:t>
      </w:r>
      <w:r w:rsidRPr="00F66D26">
        <w:rPr>
          <w:sz w:val="16"/>
        </w:rPr>
        <w:t>.</w:t>
      </w:r>
    </w:p>
    <w:p w14:paraId="59F26BB7" w14:textId="77777777" w:rsidR="00754B5E" w:rsidRPr="00F66D26" w:rsidRDefault="00754B5E" w:rsidP="00754B5E">
      <w:pPr>
        <w:rPr>
          <w:sz w:val="16"/>
        </w:rPr>
      </w:pPr>
      <w:r w:rsidRPr="00F66D26">
        <w:rPr>
          <w:sz w:val="16"/>
        </w:rPr>
        <w:t xml:space="preserve">The total in any given year would be several times as many. For example, we know that around 70 billion chickens are slaughtered each year. More than </w:t>
      </w:r>
      <w:r w:rsidRPr="00F66D26">
        <w:rPr>
          <w:rStyle w:val="StyleUnderline"/>
        </w:rPr>
        <w:t xml:space="preserve">three-quarters of those </w:t>
      </w:r>
      <w:r w:rsidRPr="00F66D26">
        <w:rPr>
          <w:rStyle w:val="Emphasis"/>
        </w:rPr>
        <w:t>chickens</w:t>
      </w:r>
      <w:r w:rsidRPr="00F66D26">
        <w:rPr>
          <w:rStyle w:val="StyleUnderline"/>
        </w:rPr>
        <w:t xml:space="preserve"> will be factory-farmed</w:t>
      </w:r>
      <w:r w:rsidRPr="00F66D26">
        <w:rPr>
          <w:sz w:val="16"/>
        </w:rPr>
        <w:t xml:space="preserve"> (since chickens are most likely to be farmed intensively). Let’s say 90% are. That </w:t>
      </w:r>
      <w:r w:rsidRPr="00F66D26">
        <w:rPr>
          <w:rStyle w:val="StyleUnderline"/>
        </w:rPr>
        <w:t xml:space="preserve">comes to more than </w:t>
      </w:r>
      <w:r w:rsidRPr="00F66D26">
        <w:rPr>
          <w:rStyle w:val="Emphasis"/>
        </w:rPr>
        <w:t>60 billion</w:t>
      </w:r>
      <w:r w:rsidRPr="00F66D26">
        <w:rPr>
          <w:rStyle w:val="StyleUnderline"/>
        </w:rPr>
        <w:t xml:space="preserve"> per year alone</w:t>
      </w:r>
      <w:r w:rsidRPr="00F66D26">
        <w:rPr>
          <w:sz w:val="16"/>
        </w:rPr>
        <w:t>, without considering any other animals.</w:t>
      </w:r>
      <w:r w:rsidRPr="00F66D26">
        <w:rPr>
          <w:sz w:val="16"/>
          <w:vertAlign w:val="superscript"/>
        </w:rPr>
        <w:t>5</w:t>
      </w:r>
    </w:p>
    <w:p w14:paraId="441B3E58" w14:textId="77777777" w:rsidR="00754B5E" w:rsidRPr="00F66D26" w:rsidRDefault="00754B5E" w:rsidP="00754B5E">
      <w:r w:rsidRPr="00F66D26">
        <w:rPr>
          <w:sz w:val="16"/>
        </w:rPr>
        <w:t xml:space="preserve">Assuming that most </w:t>
      </w:r>
      <w:r w:rsidRPr="00F66D26">
        <w:rPr>
          <w:rStyle w:val="Emphasis"/>
        </w:rPr>
        <w:t>fishing farming</w:t>
      </w:r>
      <w:r w:rsidRPr="00F66D26">
        <w:rPr>
          <w:rStyle w:val="StyleUnderline"/>
        </w:rPr>
        <w:t xml:space="preserve"> is done under factory farm conditions, </w:t>
      </w:r>
      <w:r w:rsidRPr="00F66D26">
        <w:rPr>
          <w:rStyle w:val="Emphasis"/>
        </w:rPr>
        <w:t xml:space="preserve">111 billion </w:t>
      </w:r>
      <w:r w:rsidRPr="00F66D26">
        <w:rPr>
          <w:rStyle w:val="StyleUnderline"/>
        </w:rPr>
        <w:t>more animals are factory-farmed</w:t>
      </w:r>
      <w:r w:rsidRPr="00F66D26">
        <w:rPr>
          <w:sz w:val="16"/>
        </w:rPr>
        <w:t>. 111 billion is the central estimate from the Sentience Institute; this has wide uncertainty, ranging from 39 to 216 billion. For context, that’s about the same as the number of humans that have ever lived (estimated to be 108 billion).</w:t>
      </w:r>
    </w:p>
    <w:p w14:paraId="6433A144" w14:textId="77777777" w:rsidR="00754B5E" w:rsidRPr="00801F53" w:rsidRDefault="00754B5E" w:rsidP="00754B5E">
      <w:pPr>
        <w:pStyle w:val="Heading4"/>
      </w:pPr>
      <w:r>
        <w:t xml:space="preserve">Extinction is </w:t>
      </w:r>
      <w:r>
        <w:rPr>
          <w:u w:val="single"/>
        </w:rPr>
        <w:t>good</w:t>
      </w:r>
      <w:r>
        <w:t xml:space="preserve">---it solves </w:t>
      </w:r>
      <w:r>
        <w:rPr>
          <w:u w:val="single"/>
        </w:rPr>
        <w:t>future generations</w:t>
      </w:r>
      <w:r>
        <w:t xml:space="preserve"> of </w:t>
      </w:r>
      <w:r>
        <w:rPr>
          <w:u w:val="single"/>
        </w:rPr>
        <w:t>non-human</w:t>
      </w:r>
      <w:r>
        <w:t xml:space="preserve"> suffering.</w:t>
      </w:r>
    </w:p>
    <w:p w14:paraId="2BBE8BBD" w14:textId="77777777" w:rsidR="00754B5E" w:rsidRPr="00C304A7" w:rsidRDefault="00754B5E" w:rsidP="00754B5E">
      <w:r w:rsidRPr="00C304A7">
        <w:rPr>
          <w:rStyle w:val="Style13ptBold"/>
        </w:rPr>
        <w:t>O’Brien ’24</w:t>
      </w:r>
      <w:r>
        <w:t xml:space="preserve"> [Gary; January 19; Research Assistant Professor at Lingnan University, fellow at the Hong Kong Catastrophic Risk Centre, Research Associate at the Institute of Ethics in Technology, Ph.D. from the University of Oxford Uehiro Centre for Practical Ethic; Brill, “The Case for Animal-Inclusive Longtermism,” brill.com/view/journals/jmp/aop/article-10.1163-17455243-20234296/article-10.1163-17455243-20234296.xml]</w:t>
      </w:r>
    </w:p>
    <w:p w14:paraId="4803A9ED" w14:textId="77777777" w:rsidR="00754B5E" w:rsidRPr="008C11C5" w:rsidRDefault="00754B5E" w:rsidP="00754B5E">
      <w:pPr>
        <w:rPr>
          <w:sz w:val="16"/>
        </w:rPr>
      </w:pPr>
      <w:r w:rsidRPr="008C11C5">
        <w:rPr>
          <w:sz w:val="16"/>
        </w:rPr>
        <w:t xml:space="preserve">It also seems likely that </w:t>
      </w:r>
      <w:r w:rsidRPr="009972F3">
        <w:rPr>
          <w:rStyle w:val="StyleUnderline"/>
        </w:rPr>
        <w:t xml:space="preserve">the </w:t>
      </w:r>
      <w:r w:rsidRPr="00AF5234">
        <w:rPr>
          <w:rStyle w:val="Emphasis"/>
          <w:highlight w:val="cyan"/>
        </w:rPr>
        <w:t>Big Future</w:t>
      </w:r>
      <w:r w:rsidRPr="009972F3">
        <w:rPr>
          <w:rStyle w:val="StyleUnderline"/>
        </w:rPr>
        <w:t xml:space="preserve"> premise </w:t>
      </w:r>
      <w:r w:rsidRPr="00AF5234">
        <w:rPr>
          <w:rStyle w:val="StyleUnderline"/>
          <w:highlight w:val="cyan"/>
        </w:rPr>
        <w:t>applies</w:t>
      </w:r>
      <w:r w:rsidRPr="008C11C5">
        <w:rPr>
          <w:sz w:val="16"/>
        </w:rPr>
        <w:t xml:space="preserve"> at least as well </w:t>
      </w:r>
      <w:r w:rsidRPr="00AF5234">
        <w:rPr>
          <w:rStyle w:val="StyleUnderline"/>
          <w:highlight w:val="cyan"/>
        </w:rPr>
        <w:t xml:space="preserve">to </w:t>
      </w:r>
      <w:r w:rsidRPr="00AF5234">
        <w:rPr>
          <w:rStyle w:val="Emphasis"/>
          <w:highlight w:val="cyan"/>
        </w:rPr>
        <w:t>animals</w:t>
      </w:r>
      <w:r w:rsidRPr="008C11C5">
        <w:rPr>
          <w:sz w:val="16"/>
        </w:rPr>
        <w:t xml:space="preserve"> as it does to humans. At present there are around 8 billion </w:t>
      </w:r>
      <w:r w:rsidRPr="00AF5234">
        <w:rPr>
          <w:rStyle w:val="StyleUnderline"/>
          <w:highlight w:val="cyan"/>
        </w:rPr>
        <w:t>human</w:t>
      </w:r>
      <w:r w:rsidRPr="009972F3">
        <w:rPr>
          <w:rStyle w:val="StyleUnderline"/>
        </w:rPr>
        <w:t xml:space="preserve"> being</w:t>
      </w:r>
      <w:r w:rsidRPr="00AF5234">
        <w:rPr>
          <w:rStyle w:val="StyleUnderline"/>
          <w:highlight w:val="cyan"/>
        </w:rPr>
        <w:t>s</w:t>
      </w:r>
      <w:r w:rsidRPr="008C11C5">
        <w:rPr>
          <w:sz w:val="16"/>
        </w:rPr>
        <w:t xml:space="preserve"> on the planet, but we </w:t>
      </w:r>
      <w:r w:rsidRPr="00AF5234">
        <w:rPr>
          <w:rStyle w:val="StyleUnderline"/>
          <w:highlight w:val="cyan"/>
        </w:rPr>
        <w:t xml:space="preserve">are </w:t>
      </w:r>
      <w:r w:rsidRPr="00AF5234">
        <w:rPr>
          <w:rStyle w:val="Emphasis"/>
          <w:highlight w:val="cyan"/>
        </w:rPr>
        <w:t>outnumbered</w:t>
      </w:r>
      <w:r w:rsidRPr="008C11C5">
        <w:rPr>
          <w:rStyle w:val="StyleUnderline"/>
        </w:rPr>
        <w:t xml:space="preserve"> by</w:t>
      </w:r>
      <w:r w:rsidRPr="008C11C5">
        <w:rPr>
          <w:sz w:val="16"/>
        </w:rPr>
        <w:t xml:space="preserve"> other sentient vertebrate </w:t>
      </w:r>
      <w:r w:rsidRPr="008C11C5">
        <w:rPr>
          <w:rStyle w:val="StyleUnderline"/>
        </w:rPr>
        <w:t>animals of whom there are</w:t>
      </w:r>
      <w:r w:rsidRPr="008C11C5">
        <w:rPr>
          <w:sz w:val="16"/>
        </w:rPr>
        <w:t xml:space="preserve"> at the very least 10 trillion (10^13) and perhaps more than </w:t>
      </w:r>
      <w:r w:rsidRPr="008C11C5">
        <w:rPr>
          <w:rStyle w:val="StyleUnderline"/>
        </w:rPr>
        <w:t xml:space="preserve">a </w:t>
      </w:r>
      <w:r w:rsidRPr="008C11C5">
        <w:rPr>
          <w:rStyle w:val="Emphasis"/>
        </w:rPr>
        <w:t>quadrillion</w:t>
      </w:r>
      <w:r w:rsidRPr="008C11C5">
        <w:rPr>
          <w:sz w:val="16"/>
        </w:rPr>
        <w:t xml:space="preserve"> (10^15) (Tomasik, 2019). On conservative estimates, then, animals outnumber human beings by between a thousand and a hundred thousand to one, but the true population of </w:t>
      </w:r>
      <w:r w:rsidRPr="009972F3">
        <w:rPr>
          <w:rStyle w:val="StyleUnderline"/>
        </w:rPr>
        <w:t xml:space="preserve">animals may be </w:t>
      </w:r>
      <w:r w:rsidRPr="009972F3">
        <w:rPr>
          <w:rStyle w:val="Emphasis"/>
        </w:rPr>
        <w:t>orders of magnitude</w:t>
      </w:r>
      <w:r w:rsidRPr="009972F3">
        <w:rPr>
          <w:rStyle w:val="StyleUnderline"/>
        </w:rPr>
        <w:t xml:space="preserve"> higher. </w:t>
      </w:r>
      <w:r w:rsidRPr="00AF5234">
        <w:rPr>
          <w:rStyle w:val="StyleUnderline"/>
          <w:highlight w:val="cyan"/>
        </w:rPr>
        <w:t xml:space="preserve">Bristlemouth fish </w:t>
      </w:r>
      <w:r w:rsidRPr="00AF5234">
        <w:rPr>
          <w:rStyle w:val="Emphasis"/>
          <w:highlight w:val="cyan"/>
        </w:rPr>
        <w:t>alone</w:t>
      </w:r>
      <w:r w:rsidRPr="00FB1FBF">
        <w:rPr>
          <w:rStyle w:val="StyleUnderline"/>
        </w:rPr>
        <w:t xml:space="preserve"> may </w:t>
      </w:r>
      <w:r w:rsidRPr="00AF5234">
        <w:rPr>
          <w:rStyle w:val="StyleUnderline"/>
          <w:highlight w:val="cyan"/>
        </w:rPr>
        <w:t>number in the quadrillions</w:t>
      </w:r>
      <w:r w:rsidRPr="008C11C5">
        <w:rPr>
          <w:sz w:val="16"/>
        </w:rPr>
        <w:t xml:space="preserve"> (Woods Hole Oceanographic Institution, 2019). This means that most sentient individuals are nonhuman animals. If we assume that animal and human populations will remain at the same ratio in the long term, then </w:t>
      </w:r>
      <w:r w:rsidRPr="009972F3">
        <w:rPr>
          <w:rStyle w:val="StyleUnderline"/>
        </w:rPr>
        <w:t xml:space="preserve">the long-term </w:t>
      </w:r>
      <w:r w:rsidRPr="00AF5234">
        <w:rPr>
          <w:rStyle w:val="StyleUnderline"/>
          <w:highlight w:val="cyan"/>
        </w:rPr>
        <w:t>future has</w:t>
      </w:r>
      <w:r w:rsidRPr="009972F3">
        <w:rPr>
          <w:rStyle w:val="StyleUnderline"/>
        </w:rPr>
        <w:t xml:space="preserve"> the potential to contain </w:t>
      </w:r>
      <w:r w:rsidRPr="009972F3">
        <w:rPr>
          <w:rStyle w:val="Emphasis"/>
        </w:rPr>
        <w:t>fa</w:t>
      </w:r>
      <w:r w:rsidRPr="008C11C5">
        <w:rPr>
          <w:rStyle w:val="Emphasis"/>
        </w:rPr>
        <w:t>r</w:t>
      </w:r>
      <w:r w:rsidRPr="00AF5234">
        <w:rPr>
          <w:rStyle w:val="StyleUnderline"/>
          <w:highlight w:val="cyan"/>
        </w:rPr>
        <w:t xml:space="preserve"> more</w:t>
      </w:r>
      <w:r w:rsidRPr="0090427E">
        <w:rPr>
          <w:rStyle w:val="StyleUnderline"/>
        </w:rPr>
        <w:t xml:space="preserve"> </w:t>
      </w:r>
      <w:r w:rsidRPr="008C11C5">
        <w:rPr>
          <w:rStyle w:val="Emphasis"/>
        </w:rPr>
        <w:t>a</w:t>
      </w:r>
      <w:r w:rsidRPr="009972F3">
        <w:rPr>
          <w:rStyle w:val="Emphasis"/>
        </w:rPr>
        <w:t xml:space="preserve">nimal </w:t>
      </w:r>
      <w:r w:rsidRPr="00AF5234">
        <w:rPr>
          <w:rStyle w:val="Emphasis"/>
          <w:highlight w:val="cyan"/>
        </w:rPr>
        <w:t>suffering</w:t>
      </w:r>
      <w:r w:rsidRPr="008C11C5">
        <w:rPr>
          <w:sz w:val="16"/>
        </w:rPr>
        <w:t xml:space="preserve"> and wellbeing </w:t>
      </w:r>
      <w:r w:rsidRPr="00AF5234">
        <w:rPr>
          <w:rStyle w:val="StyleUnderline"/>
          <w:highlight w:val="cyan"/>
        </w:rPr>
        <w:t>than</w:t>
      </w:r>
      <w:r w:rsidRPr="000D5A94">
        <w:rPr>
          <w:rStyle w:val="StyleUnderline"/>
        </w:rPr>
        <w:t xml:space="preserve"> </w:t>
      </w:r>
      <w:r w:rsidRPr="008C11C5">
        <w:rPr>
          <w:rStyle w:val="Emphasis"/>
        </w:rPr>
        <w:t>h</w:t>
      </w:r>
      <w:r w:rsidRPr="009972F3">
        <w:rPr>
          <w:rStyle w:val="Emphasis"/>
        </w:rPr>
        <w:t>uman</w:t>
      </w:r>
      <w:r w:rsidRPr="008C11C5">
        <w:rPr>
          <w:sz w:val="16"/>
        </w:rPr>
        <w:t xml:space="preserve"> suffering and </w:t>
      </w:r>
      <w:r w:rsidRPr="00AF5234">
        <w:rPr>
          <w:rStyle w:val="Emphasis"/>
          <w:highlight w:val="cyan"/>
        </w:rPr>
        <w:t>wellbeing</w:t>
      </w:r>
      <w:r w:rsidRPr="008C11C5">
        <w:rPr>
          <w:sz w:val="16"/>
        </w:rPr>
        <w:t>. If we are impartially concerned with maximizing wellbeing and minimizing suffering, then we ought to be very concerned about the long-term future of nonhuman animals on the assumption that they will continue to constitute the vast majority of welfare subjects. If Big Future inclines us to take longtermism for humans seriously, then it should also incline us to take longtermism for animals seriously.</w:t>
      </w:r>
    </w:p>
    <w:p w14:paraId="4F9AC1E3" w14:textId="77777777" w:rsidR="00754B5E" w:rsidRPr="008C11C5" w:rsidRDefault="00754B5E" w:rsidP="00754B5E">
      <w:pPr>
        <w:rPr>
          <w:sz w:val="16"/>
        </w:rPr>
      </w:pPr>
      <w:r w:rsidRPr="008C11C5">
        <w:rPr>
          <w:sz w:val="16"/>
        </w:rPr>
        <w:t>It might be objected here that it is unlikely that animal populations will remain at their current levels. Animal populations might decline drastically and remain at low levels for the rest of our planet’s period of habitability. In fact, it seems that wild animal populations have decreased dramatically in the past 50 years, as human development has reduced the habitats for many species, and this process might continue until relatively few wild animals remain. A 2020 report by the wwf suggests that there has been a 68% decline in the average populations of monitored vertebrate species since 1970. It must be borne in mind, however, that this report is concerned specifically with biodiversity, not with animal populations generally, and the findings of the report are compatible with global animal populations staying the same or increasing. For example, the report mentions invasive species as a major cause of biodiversity loss (2020, 22, 54) but if invasive species are replacing native ones this need not cause a net decrease in animal populations. Similarly, reductions in the numbers of large animals can be more than compensated for by increases in the numbers of small animals. Other causes of biodiversity loss more clearly seem to indicate general population declines, however. Future humans might also eliminate domesticated animal populations, for example by switching from animal agriculture to plant-based or synthetic alternatives. If this happens then the Big Future premise is not true of animals, and so the longtermist thesis does not apply to them.</w:t>
      </w:r>
    </w:p>
    <w:p w14:paraId="7F0D04AB" w14:textId="77777777" w:rsidR="00754B5E" w:rsidRPr="008C11C5" w:rsidRDefault="00754B5E" w:rsidP="00754B5E">
      <w:pPr>
        <w:rPr>
          <w:sz w:val="16"/>
        </w:rPr>
      </w:pPr>
      <w:r w:rsidRPr="008C11C5">
        <w:rPr>
          <w:sz w:val="16"/>
        </w:rPr>
        <w:t>In response, we cannot simply assume that animal numbers will drop significantly and remain low indefinitely. This will depend in large part on the values and actions of human beings over the coming centuries, and these are yet to be determined. Even if one were somehow certain that humanity will eventually drive all the other animals to near extinction, in order to do so humanity itself must survive long enough. Ord (2020) puts the risk of human extinction within the next century at about 17%. Newberry (2021, 4) cites several experts on existential risk who also put the risk at around 20% in the next 100 years. If one accepts that there is a significant risk of human extinction in the next 100 years, then in order to maintain that there is a high probability that humans will drive animal populations to near extinction one would also have to believe that they will do so relatively soon, and that animal populations will never rebound after human extinction. Secondly, as we will see in Section 3, there are some ways in which humanity could ensure a long future for animals even if animals do eventually go extinct on Earth. Thirdly, if one believes that animals generally live good lives, or that they could live good lives with human assistance, then one ought to be concerned about animal extinction too, as this might reduce total wellbeing in the long term.15</w:t>
      </w:r>
    </w:p>
    <w:p w14:paraId="317900D8" w14:textId="77777777" w:rsidR="00754B5E" w:rsidRPr="008C11C5" w:rsidRDefault="00754B5E" w:rsidP="00754B5E">
      <w:pPr>
        <w:rPr>
          <w:sz w:val="16"/>
        </w:rPr>
      </w:pPr>
      <w:r w:rsidRPr="008C11C5">
        <w:rPr>
          <w:sz w:val="16"/>
        </w:rPr>
        <w:t>A more fundamental point is that longtermists generally think about the size of the future in terms of expected population, rather than in terms of the most likely outcome or the median across various possible outcomes.16 In essence this means that they generate high and low estimates for possible future populations then weigh them according to their probabilities thereby establishing a figure for the expected population. They find that, since human populations have the potential to be truly vast, the resulting figure is also vast, even when they account for the possibility of very low populations or total extinction. As Greaves and MacAskill say:</w:t>
      </w:r>
    </w:p>
    <w:p w14:paraId="0A222787" w14:textId="77777777" w:rsidR="00754B5E" w:rsidRPr="008C11C5" w:rsidRDefault="00754B5E" w:rsidP="00754B5E">
      <w:pPr>
        <w:rPr>
          <w:sz w:val="16"/>
        </w:rPr>
      </w:pPr>
      <w:r w:rsidRPr="008C11C5">
        <w:rPr>
          <w:sz w:val="16"/>
        </w:rPr>
        <w:t>Even a 50% credence that the number of future beings will be zero would decrease the expected number by only a factor of two. In contrast, a credence as small as 1% that the future will contain, for example, 1 trillion beings per century for 100 million years … increases the expected number by a factor of 100.</w:t>
      </w:r>
    </w:p>
    <w:p w14:paraId="5B531D57" w14:textId="77777777" w:rsidR="00754B5E" w:rsidRPr="008C11C5" w:rsidRDefault="00754B5E" w:rsidP="00754B5E">
      <w:pPr>
        <w:rPr>
          <w:sz w:val="16"/>
        </w:rPr>
      </w:pPr>
      <w:r w:rsidRPr="008C11C5">
        <w:rPr>
          <w:sz w:val="16"/>
        </w:rPr>
        <w:t>The same consideration applies to the animal population – since it has the potential to be very large, we would need to have an unreasonably high degree of confidence that their population would decline to zero or near-zero in order to endorse a low figure for their expected population. But, if a high expected human population is sufficient to ground longtermist concern for human beings, then a high expected population of animals ought to be sufficient to ground longtermist concern for them too.</w:t>
      </w:r>
    </w:p>
    <w:p w14:paraId="1E996E65" w14:textId="77777777" w:rsidR="00754B5E" w:rsidRPr="008C11C5" w:rsidRDefault="00754B5E" w:rsidP="00754B5E">
      <w:pPr>
        <w:rPr>
          <w:sz w:val="16"/>
        </w:rPr>
      </w:pPr>
      <w:r w:rsidRPr="008C11C5">
        <w:rPr>
          <w:sz w:val="16"/>
        </w:rPr>
        <w:t>There is one final consideration relevant to the application of the Big Future premise to animals. Longtermists often bolster their case by arguing that human beings might one day colonize other planets, or that we might one day create human minds on computers, all of which would multiply the possible future population enormously.17 If we consider such huge expansions to the human population likely, but think it very unlikely that future animal populations will be expanded in the same way, then we might be justified in thinking that the vast majority of future sentient beings will be humans (or digital human minds) and so it is much more important to ensure that the long-term future goes well for them than for animals.18 That is, though the absolute number of animals in the future remains large, it would be dwarfed by the human population, and thus rendered irrelevant to our longtermist decision-making.</w:t>
      </w:r>
    </w:p>
    <w:p w14:paraId="7F2CDFB8" w14:textId="77777777" w:rsidR="00754B5E" w:rsidRPr="008C11C5" w:rsidRDefault="00754B5E" w:rsidP="00754B5E">
      <w:pPr>
        <w:rPr>
          <w:sz w:val="16"/>
        </w:rPr>
      </w:pPr>
      <w:r w:rsidRPr="008C11C5">
        <w:rPr>
          <w:sz w:val="16"/>
        </w:rPr>
        <w:t xml:space="preserve">This is of course highly speculative. There is no reason in principle however why these </w:t>
      </w:r>
      <w:r w:rsidRPr="00AF5234">
        <w:rPr>
          <w:rStyle w:val="StyleUnderline"/>
          <w:highlight w:val="cyan"/>
        </w:rPr>
        <w:t>technologies</w:t>
      </w:r>
      <w:r w:rsidRPr="009972F3">
        <w:rPr>
          <w:rStyle w:val="StyleUnderline"/>
        </w:rPr>
        <w:t xml:space="preserve"> could</w:t>
      </w:r>
      <w:r w:rsidRPr="008C11C5">
        <w:rPr>
          <w:sz w:val="16"/>
        </w:rPr>
        <w:t xml:space="preserve"> not </w:t>
      </w:r>
      <w:r w:rsidRPr="009972F3">
        <w:rPr>
          <w:rStyle w:val="StyleUnderline"/>
        </w:rPr>
        <w:t xml:space="preserve">also </w:t>
      </w:r>
      <w:r w:rsidRPr="00AF5234">
        <w:rPr>
          <w:rStyle w:val="Emphasis"/>
          <w:highlight w:val="cyan"/>
        </w:rPr>
        <w:t>multiply</w:t>
      </w:r>
      <w:r w:rsidRPr="009972F3">
        <w:rPr>
          <w:rStyle w:val="StyleUnderline"/>
        </w:rPr>
        <w:t xml:space="preserve"> animal </w:t>
      </w:r>
      <w:r w:rsidRPr="00AF5234">
        <w:rPr>
          <w:rStyle w:val="StyleUnderline"/>
          <w:highlight w:val="cyan"/>
        </w:rPr>
        <w:t>populations</w:t>
      </w:r>
      <w:r w:rsidRPr="008C11C5">
        <w:rPr>
          <w:sz w:val="16"/>
        </w:rPr>
        <w:t xml:space="preserve">. Tomasik (2018) speculates about the possibility that </w:t>
      </w:r>
      <w:r w:rsidRPr="009972F3">
        <w:rPr>
          <w:rStyle w:val="StyleUnderline"/>
        </w:rPr>
        <w:t xml:space="preserve">future </w:t>
      </w:r>
      <w:r w:rsidRPr="00AF5234">
        <w:rPr>
          <w:rStyle w:val="StyleUnderline"/>
          <w:highlight w:val="cyan"/>
        </w:rPr>
        <w:t>human</w:t>
      </w:r>
      <w:r w:rsidRPr="009972F3">
        <w:rPr>
          <w:rStyle w:val="StyleUnderline"/>
        </w:rPr>
        <w:t xml:space="preserve"> being</w:t>
      </w:r>
      <w:r w:rsidRPr="00AF5234">
        <w:rPr>
          <w:rStyle w:val="StyleUnderline"/>
          <w:highlight w:val="cyan"/>
        </w:rPr>
        <w:t>s might</w:t>
      </w:r>
      <w:r w:rsidRPr="008C11C5">
        <w:rPr>
          <w:sz w:val="16"/>
        </w:rPr>
        <w:t xml:space="preserve"> choose to </w:t>
      </w:r>
      <w:r w:rsidRPr="00AF5234">
        <w:rPr>
          <w:rStyle w:val="StyleUnderline"/>
          <w:highlight w:val="cyan"/>
        </w:rPr>
        <w:t xml:space="preserve">create </w:t>
      </w:r>
      <w:r w:rsidRPr="00AF5234">
        <w:rPr>
          <w:rStyle w:val="Emphasis"/>
          <w:highlight w:val="cyan"/>
        </w:rPr>
        <w:t>digital worlds</w:t>
      </w:r>
      <w:r w:rsidRPr="009972F3">
        <w:rPr>
          <w:rStyle w:val="StyleUnderline"/>
        </w:rPr>
        <w:t xml:space="preserve"> replete </w:t>
      </w:r>
      <w:r w:rsidRPr="00AF5234">
        <w:rPr>
          <w:rStyle w:val="StyleUnderline"/>
          <w:highlight w:val="cyan"/>
        </w:rPr>
        <w:t xml:space="preserve">with </w:t>
      </w:r>
      <w:r w:rsidRPr="00AF5234">
        <w:rPr>
          <w:rStyle w:val="Emphasis"/>
          <w:highlight w:val="cyan"/>
        </w:rPr>
        <w:t>sentient</w:t>
      </w:r>
      <w:r w:rsidRPr="008C11C5">
        <w:rPr>
          <w:sz w:val="16"/>
        </w:rPr>
        <w:t xml:space="preserve"> digital </w:t>
      </w:r>
      <w:r w:rsidRPr="00AF5234">
        <w:rPr>
          <w:rStyle w:val="Emphasis"/>
          <w:highlight w:val="cyan"/>
        </w:rPr>
        <w:t>animals</w:t>
      </w:r>
      <w:r w:rsidRPr="008C11C5">
        <w:rPr>
          <w:sz w:val="16"/>
        </w:rPr>
        <w:t xml:space="preserve">, perhaps </w:t>
      </w:r>
      <w:r w:rsidRPr="00AF5234">
        <w:rPr>
          <w:rStyle w:val="StyleUnderline"/>
          <w:highlight w:val="cyan"/>
        </w:rPr>
        <w:t xml:space="preserve">in </w:t>
      </w:r>
      <w:r w:rsidRPr="00AF5234">
        <w:rPr>
          <w:rStyle w:val="Emphasis"/>
          <w:highlight w:val="cyan"/>
        </w:rPr>
        <w:t>natural</w:t>
      </w:r>
      <w:r w:rsidRPr="00AF5234">
        <w:rPr>
          <w:rStyle w:val="StyleUnderline"/>
          <w:highlight w:val="cyan"/>
        </w:rPr>
        <w:t xml:space="preserve"> settings</w:t>
      </w:r>
      <w:r w:rsidRPr="008C11C5">
        <w:rPr>
          <w:sz w:val="16"/>
        </w:rPr>
        <w:t xml:space="preserve"> similar to those on Earth </w:t>
      </w:r>
      <w:r w:rsidRPr="00AF5234">
        <w:rPr>
          <w:rStyle w:val="StyleUnderline"/>
          <w:highlight w:val="cyan"/>
        </w:rPr>
        <w:t>in which they</w:t>
      </w:r>
      <w:r w:rsidRPr="009972F3">
        <w:rPr>
          <w:rStyle w:val="StyleUnderline"/>
        </w:rPr>
        <w:t xml:space="preserve"> might </w:t>
      </w:r>
      <w:r w:rsidRPr="00AF5234">
        <w:rPr>
          <w:rStyle w:val="Emphasis"/>
          <w:highlight w:val="cyan"/>
        </w:rPr>
        <w:t>suffer</w:t>
      </w:r>
      <w:r w:rsidRPr="009972F3">
        <w:rPr>
          <w:rStyle w:val="Emphasis"/>
        </w:rPr>
        <w:t xml:space="preserve"> greatly</w:t>
      </w:r>
      <w:r w:rsidRPr="008C11C5">
        <w:rPr>
          <w:sz w:val="16"/>
        </w:rPr>
        <w:t>. Future humans might also choose to create digital minds in order to maximize hedonic wellbeing, and since animal minds are so much simpler than human minds they might do so by creating digital animal minds rather than digital human minds. A human brain contains around 86 billion neurons, while a mouse brain contains a mere 70 million. Assuming that the difficulty of creating a digital mind increases proportionally with the number of neurons required, then a utility-maximizing would-be digital mind creator might be advised to create digital mice rather than digital people. In Section 3 I will consider the possibility that humans might one day spread wild and/or domesticated animals to other worlds. Here I will only say that this possibility is not negligible, and in fact there are some ways in which it is much easier to spread animal life than human life, and so we cannot discount the possibility that animal populations will also be multiplied across physical and digital space. It is possible therefore that animal populations will be multiplied by these technologies just as human populations might be. Even if we think this unlikely, so long as we do not think it impossible, the huge numbers involved serve to increase the expected future animal population significantly.</w:t>
      </w:r>
    </w:p>
    <w:p w14:paraId="778F9D89" w14:textId="77777777" w:rsidR="00754B5E" w:rsidRPr="008C11C5" w:rsidRDefault="00754B5E" w:rsidP="00754B5E">
      <w:pPr>
        <w:rPr>
          <w:sz w:val="16"/>
        </w:rPr>
      </w:pPr>
      <w:r w:rsidRPr="008C11C5">
        <w:rPr>
          <w:sz w:val="16"/>
        </w:rPr>
        <w:t>Of course, it is extremely difficult to make accurate predictions about far future population sizes for humans or animals. There are so many known and unknown factors that could cause the population to increase dramatically, fall to zero, or anything in between. This uncertainty may count against the plausibility of longtermism generally but is not an argument against including animals in the longtermist framework. To show that Big Future is true of humans but not of animals it is not enough to point to the uncertainty about future population sizes. Rather, it must be shown that there is an asymmetry between humans and animals which means that, while the future human population is large in expectation, the expected future animal population is not. I have argued above that there is no such asymmetry – if we believe that the expected human population is large, we should think the same about the expected animal population. Furthermore, there are some factors which give us reason to expect a large animal population rather than a large human one. For example, humans are just one species among many. We are an exceptional species, and it is likely that we have the means to survive threats to our existence which other animals do not, and so perhaps we are less likely to go extinct than other species. However, there are millions of species on the planet. Though our likelihood of going extinct might be lower than that of any other species, it is unlikely that our chances of survival are greater than those of all other species on Earth combined. It may be the case then that humans go extinct while other animals live on indefinitely, thus ensuring Big Future for animals, but not for us. If it is unwarranted to be confident about the size of the future human population, it is doubly so to be confident that our population will increase and the population of animals will shrink or vanish.</w:t>
      </w:r>
    </w:p>
    <w:p w14:paraId="5B9B8F2C" w14:textId="77777777" w:rsidR="00754B5E" w:rsidRPr="008C11C5" w:rsidRDefault="00754B5E" w:rsidP="00754B5E">
      <w:pPr>
        <w:rPr>
          <w:sz w:val="16"/>
        </w:rPr>
      </w:pPr>
      <w:r w:rsidRPr="008C11C5">
        <w:rPr>
          <w:sz w:val="16"/>
        </w:rPr>
        <w:t xml:space="preserve">Finally, there are two considerations that indicate that </w:t>
      </w:r>
      <w:r w:rsidRPr="009972F3">
        <w:rPr>
          <w:rStyle w:val="StyleUnderline"/>
        </w:rPr>
        <w:t xml:space="preserve">longtermism is </w:t>
      </w:r>
      <w:r w:rsidRPr="009972F3">
        <w:rPr>
          <w:rStyle w:val="Emphasis"/>
        </w:rPr>
        <w:t>particularly</w:t>
      </w:r>
      <w:r w:rsidRPr="009972F3">
        <w:rPr>
          <w:rStyle w:val="StyleUnderline"/>
        </w:rPr>
        <w:t xml:space="preserve"> important for animals</w:t>
      </w:r>
      <w:r w:rsidRPr="008C11C5">
        <w:rPr>
          <w:sz w:val="16"/>
        </w:rPr>
        <w:t xml:space="preserve">. The first concerns our current capacity to help wild animals, which is far more limited than it is likely to be in the future if we act today to ensure that we expand that capacity. It is presently possible to help wild animals in limited ways by vaccinating them against some diseases, leaving out food supplements in times of extreme scarcity, and rescuing and rehabilitating them when they are affected by natural catastrophes. The main </w:t>
      </w:r>
      <w:r w:rsidRPr="00AF5234">
        <w:rPr>
          <w:rStyle w:val="StyleUnderline"/>
          <w:highlight w:val="cyan"/>
        </w:rPr>
        <w:t xml:space="preserve">causes of </w:t>
      </w:r>
      <w:r w:rsidRPr="00AF5234">
        <w:rPr>
          <w:rStyle w:val="Emphasis"/>
          <w:highlight w:val="cyan"/>
        </w:rPr>
        <w:t>w</w:t>
      </w:r>
      <w:r w:rsidRPr="008C11C5">
        <w:rPr>
          <w:sz w:val="16"/>
        </w:rPr>
        <w:t xml:space="preserve">ild </w:t>
      </w:r>
      <w:r w:rsidRPr="00AF5234">
        <w:rPr>
          <w:rStyle w:val="Emphasis"/>
          <w:highlight w:val="cyan"/>
        </w:rPr>
        <w:t>a</w:t>
      </w:r>
      <w:r w:rsidRPr="008C11C5">
        <w:rPr>
          <w:sz w:val="16"/>
        </w:rPr>
        <w:t xml:space="preserve">nimal </w:t>
      </w:r>
      <w:r w:rsidRPr="00AF5234">
        <w:rPr>
          <w:rStyle w:val="Emphasis"/>
          <w:highlight w:val="cyan"/>
        </w:rPr>
        <w:t>s</w:t>
      </w:r>
      <w:r w:rsidRPr="008C11C5">
        <w:rPr>
          <w:sz w:val="16"/>
        </w:rPr>
        <w:t xml:space="preserve">uffering, however, </w:t>
      </w:r>
      <w:r w:rsidRPr="00AF5234">
        <w:rPr>
          <w:rStyle w:val="StyleUnderline"/>
          <w:highlight w:val="cyan"/>
        </w:rPr>
        <w:t xml:space="preserve">are </w:t>
      </w:r>
      <w:r w:rsidRPr="00AF5234">
        <w:rPr>
          <w:rStyle w:val="Emphasis"/>
          <w:highlight w:val="cyan"/>
        </w:rPr>
        <w:t>systemic</w:t>
      </w:r>
      <w:r w:rsidRPr="00AF5234">
        <w:rPr>
          <w:rStyle w:val="StyleUnderline"/>
          <w:highlight w:val="cyan"/>
        </w:rPr>
        <w:t xml:space="preserve"> features</w:t>
      </w:r>
      <w:r w:rsidRPr="009972F3">
        <w:rPr>
          <w:rStyle w:val="StyleUnderline"/>
        </w:rPr>
        <w:t xml:space="preserve"> of the natural world, primarily </w:t>
      </w:r>
      <w:r w:rsidRPr="009972F3">
        <w:rPr>
          <w:rStyle w:val="Emphasis"/>
        </w:rPr>
        <w:t>reproductive</w:t>
      </w:r>
      <w:r w:rsidRPr="009972F3">
        <w:rPr>
          <w:rStyle w:val="StyleUnderline"/>
        </w:rPr>
        <w:t xml:space="preserve"> strategies, </w:t>
      </w:r>
      <w:r w:rsidRPr="009972F3">
        <w:rPr>
          <w:rStyle w:val="Emphasis"/>
        </w:rPr>
        <w:t>endemic scarcity</w:t>
      </w:r>
      <w:r w:rsidRPr="008C11C5">
        <w:rPr>
          <w:sz w:val="16"/>
        </w:rPr>
        <w:t xml:space="preserve">, and various forms of antagonism, including </w:t>
      </w:r>
      <w:r w:rsidRPr="009972F3">
        <w:rPr>
          <w:rStyle w:val="Emphasis"/>
        </w:rPr>
        <w:t>predation</w:t>
      </w:r>
      <w:r w:rsidRPr="009972F3">
        <w:rPr>
          <w:rStyle w:val="StyleUnderline"/>
        </w:rPr>
        <w:t xml:space="preserve">, which </w:t>
      </w:r>
      <w:r w:rsidRPr="00AF5234">
        <w:rPr>
          <w:rStyle w:val="StyleUnderline"/>
          <w:highlight w:val="cyan"/>
        </w:rPr>
        <w:t>we</w:t>
      </w:r>
      <w:r w:rsidRPr="008C11C5">
        <w:rPr>
          <w:sz w:val="16"/>
        </w:rPr>
        <w:t xml:space="preserve"> currently </w:t>
      </w:r>
      <w:r w:rsidRPr="00AF5234">
        <w:rPr>
          <w:rStyle w:val="StyleUnderline"/>
          <w:highlight w:val="cyan"/>
        </w:rPr>
        <w:t xml:space="preserve">have </w:t>
      </w:r>
      <w:r w:rsidRPr="00AF5234">
        <w:rPr>
          <w:rStyle w:val="Emphasis"/>
          <w:highlight w:val="cyan"/>
        </w:rPr>
        <w:t>little</w:t>
      </w:r>
      <w:r w:rsidRPr="00AF5234">
        <w:rPr>
          <w:rStyle w:val="StyleUnderline"/>
          <w:highlight w:val="cyan"/>
        </w:rPr>
        <w:t xml:space="preserve"> ability to influence</w:t>
      </w:r>
      <w:r w:rsidRPr="009972F3">
        <w:rPr>
          <w:rStyle w:val="StyleUnderline"/>
        </w:rPr>
        <w:t xml:space="preserve">. In order </w:t>
      </w:r>
      <w:r w:rsidRPr="00AF5234">
        <w:rPr>
          <w:rStyle w:val="StyleUnderline"/>
          <w:highlight w:val="cyan"/>
        </w:rPr>
        <w:t xml:space="preserve">to </w:t>
      </w:r>
      <w:r w:rsidRPr="008C11C5">
        <w:rPr>
          <w:rStyle w:val="Emphasis"/>
        </w:rPr>
        <w:t>s</w:t>
      </w:r>
      <w:r w:rsidRPr="009972F3">
        <w:rPr>
          <w:rStyle w:val="Emphasis"/>
        </w:rPr>
        <w:t xml:space="preserve">eriously </w:t>
      </w:r>
      <w:r w:rsidRPr="00AF5234">
        <w:rPr>
          <w:rStyle w:val="Emphasis"/>
          <w:highlight w:val="cyan"/>
        </w:rPr>
        <w:t>improve</w:t>
      </w:r>
      <w:r w:rsidRPr="008C11C5">
        <w:rPr>
          <w:sz w:val="16"/>
        </w:rPr>
        <w:t xml:space="preserve"> the </w:t>
      </w:r>
      <w:r w:rsidRPr="00AF5234">
        <w:rPr>
          <w:rStyle w:val="StyleUnderline"/>
          <w:highlight w:val="cyan"/>
        </w:rPr>
        <w:t>lives</w:t>
      </w:r>
      <w:r w:rsidRPr="009972F3">
        <w:rPr>
          <w:rStyle w:val="StyleUnderline"/>
        </w:rPr>
        <w:t xml:space="preserve"> of wild animals we need</w:t>
      </w:r>
      <w:r w:rsidRPr="008C11C5">
        <w:rPr>
          <w:sz w:val="16"/>
        </w:rPr>
        <w:t xml:space="preserve"> to develop our </w:t>
      </w:r>
      <w:r w:rsidRPr="00AF5234">
        <w:rPr>
          <w:rStyle w:val="StyleUnderline"/>
          <w:highlight w:val="cyan"/>
        </w:rPr>
        <w:t>scientific knowledge</w:t>
      </w:r>
      <w:r w:rsidRPr="008C11C5">
        <w:rPr>
          <w:sz w:val="16"/>
        </w:rPr>
        <w:t xml:space="preserve"> of the causes of suffering and wellbeing in diverse species of wild animals, we need to understand how the various components of the biosphere interact so that we can better predict the results of our interventions, and we need to develop the technology to intervene safely and effectively. </w:t>
      </w:r>
      <w:r w:rsidRPr="009972F3">
        <w:rPr>
          <w:rStyle w:val="StyleUnderline"/>
        </w:rPr>
        <w:t xml:space="preserve">These developments </w:t>
      </w:r>
      <w:r w:rsidRPr="00AF5234">
        <w:rPr>
          <w:rStyle w:val="StyleUnderline"/>
          <w:highlight w:val="cyan"/>
        </w:rPr>
        <w:t>may take</w:t>
      </w:r>
      <w:r w:rsidRPr="008C11C5">
        <w:rPr>
          <w:sz w:val="16"/>
        </w:rPr>
        <w:t xml:space="preserve"> decades or </w:t>
      </w:r>
      <w:r w:rsidRPr="00AF5234">
        <w:rPr>
          <w:rStyle w:val="Emphasis"/>
          <w:highlight w:val="cyan"/>
        </w:rPr>
        <w:t>centuries</w:t>
      </w:r>
      <w:r w:rsidRPr="008C11C5">
        <w:rPr>
          <w:sz w:val="16"/>
        </w:rPr>
        <w:t xml:space="preserve"> to come to fruition. Those who are concerned with animal wellbeing might therefore think that it is important to begin the research work that will allow us to significantly help wild animals in the future.</w:t>
      </w:r>
    </w:p>
    <w:p w14:paraId="79D0754E" w14:textId="77777777" w:rsidR="00754B5E" w:rsidRPr="008C11C5" w:rsidRDefault="00754B5E" w:rsidP="00754B5E">
      <w:pPr>
        <w:rPr>
          <w:sz w:val="16"/>
        </w:rPr>
      </w:pPr>
      <w:r w:rsidRPr="008C11C5">
        <w:rPr>
          <w:sz w:val="16"/>
        </w:rPr>
        <w:t xml:space="preserve">The second consideration concerns the relative stakes for humans and animals in the future. The bad futures for humans considered by longtermists often involve premature extinction, or failure to reach full technological maturity. Futures like these are only ‘bad’ compared to the positive futures which we could have, but they are not intrinsically bad. Of course, there are possible futures in which human beings suffer significantly, for example if a sufficiently bad global totalitarian regime took over, or if a super-intelligent ai came to positively value human suffering, but these futures are relatively unlikely. </w:t>
      </w:r>
      <w:r w:rsidRPr="009972F3">
        <w:rPr>
          <w:rStyle w:val="StyleUnderline"/>
        </w:rPr>
        <w:t xml:space="preserve">The </w:t>
      </w:r>
      <w:r w:rsidRPr="009972F3">
        <w:rPr>
          <w:rStyle w:val="Emphasis"/>
        </w:rPr>
        <w:t xml:space="preserve">most </w:t>
      </w:r>
      <w:r w:rsidRPr="00AF5234">
        <w:rPr>
          <w:rStyle w:val="Emphasis"/>
          <w:highlight w:val="cyan"/>
        </w:rPr>
        <w:t>likely</w:t>
      </w:r>
      <w:r w:rsidRPr="00AF5234">
        <w:rPr>
          <w:rStyle w:val="StyleUnderline"/>
          <w:highlight w:val="cyan"/>
        </w:rPr>
        <w:t xml:space="preserve"> futures</w:t>
      </w:r>
      <w:r w:rsidRPr="009972F3">
        <w:rPr>
          <w:rStyle w:val="StyleUnderline"/>
        </w:rPr>
        <w:t xml:space="preserve"> open to </w:t>
      </w:r>
      <w:r w:rsidRPr="009972F3">
        <w:rPr>
          <w:rStyle w:val="Emphasis"/>
        </w:rPr>
        <w:t>animals</w:t>
      </w:r>
      <w:r w:rsidRPr="008C11C5">
        <w:rPr>
          <w:sz w:val="16"/>
        </w:rPr>
        <w:t xml:space="preserve"> on the other hand </w:t>
      </w:r>
      <w:r w:rsidRPr="00AF5234">
        <w:rPr>
          <w:rStyle w:val="StyleUnderline"/>
          <w:highlight w:val="cyan"/>
        </w:rPr>
        <w:t xml:space="preserve">are </w:t>
      </w:r>
      <w:r w:rsidRPr="008C11C5">
        <w:rPr>
          <w:rStyle w:val="Emphasis"/>
        </w:rPr>
        <w:t>i</w:t>
      </w:r>
      <w:r w:rsidRPr="009972F3">
        <w:rPr>
          <w:rStyle w:val="Emphasis"/>
        </w:rPr>
        <w:t xml:space="preserve">ntrinsically </w:t>
      </w:r>
      <w:r w:rsidRPr="00AF5234">
        <w:rPr>
          <w:rStyle w:val="Emphasis"/>
          <w:highlight w:val="cyan"/>
        </w:rPr>
        <w:t>bad</w:t>
      </w:r>
      <w:r w:rsidRPr="008C11C5">
        <w:rPr>
          <w:sz w:val="16"/>
        </w:rPr>
        <w:t xml:space="preserve">, in the sense that </w:t>
      </w:r>
      <w:r w:rsidRPr="00AF5234">
        <w:rPr>
          <w:rStyle w:val="StyleUnderline"/>
          <w:highlight w:val="cyan"/>
        </w:rPr>
        <w:t xml:space="preserve">they involve </w:t>
      </w:r>
      <w:r w:rsidRPr="008C11C5">
        <w:rPr>
          <w:rStyle w:val="Emphasis"/>
        </w:rPr>
        <w:t>large</w:t>
      </w:r>
      <w:r w:rsidRPr="009972F3">
        <w:rPr>
          <w:rStyle w:val="StyleUnderline"/>
        </w:rPr>
        <w:t xml:space="preserve"> amounts of </w:t>
      </w:r>
      <w:r w:rsidRPr="00AF5234">
        <w:rPr>
          <w:rStyle w:val="StyleUnderline"/>
          <w:highlight w:val="cyan"/>
        </w:rPr>
        <w:t xml:space="preserve">suffering for </w:t>
      </w:r>
      <w:r w:rsidRPr="00AF5234">
        <w:rPr>
          <w:rStyle w:val="Emphasis"/>
          <w:highlight w:val="cyan"/>
        </w:rPr>
        <w:t>large</w:t>
      </w:r>
      <w:r w:rsidRPr="00AF5234">
        <w:rPr>
          <w:rStyle w:val="StyleUnderline"/>
          <w:highlight w:val="cyan"/>
        </w:rPr>
        <w:t xml:space="preserve"> numbers</w:t>
      </w:r>
      <w:r w:rsidRPr="009972F3">
        <w:rPr>
          <w:rStyle w:val="StyleUnderline"/>
        </w:rPr>
        <w:t xml:space="preserve"> of animals </w:t>
      </w:r>
      <w:r w:rsidRPr="00AF5234">
        <w:rPr>
          <w:rStyle w:val="StyleUnderline"/>
          <w:highlight w:val="cyan"/>
        </w:rPr>
        <w:t>over</w:t>
      </w:r>
      <w:r w:rsidRPr="00DE598C">
        <w:rPr>
          <w:rStyle w:val="StyleUnderline"/>
        </w:rPr>
        <w:t xml:space="preserve"> </w:t>
      </w:r>
      <w:r w:rsidRPr="00C304A7">
        <w:rPr>
          <w:rStyle w:val="Emphasis"/>
        </w:rPr>
        <w:t>v</w:t>
      </w:r>
      <w:r w:rsidRPr="009972F3">
        <w:rPr>
          <w:rStyle w:val="Emphasis"/>
        </w:rPr>
        <w:t xml:space="preserve">ery </w:t>
      </w:r>
      <w:r w:rsidRPr="00AF5234">
        <w:rPr>
          <w:rStyle w:val="Emphasis"/>
          <w:highlight w:val="cyan"/>
        </w:rPr>
        <w:t>long</w:t>
      </w:r>
      <w:r w:rsidRPr="00AF5234">
        <w:rPr>
          <w:rStyle w:val="StyleUnderline"/>
          <w:highlight w:val="cyan"/>
        </w:rPr>
        <w:t xml:space="preserve"> periods</w:t>
      </w:r>
      <w:r w:rsidRPr="008C11C5">
        <w:rPr>
          <w:sz w:val="16"/>
        </w:rPr>
        <w:t xml:space="preserve">. Unlike humans, who have the intelligence and technological skill to solve the problems facing them, </w:t>
      </w:r>
      <w:r w:rsidRPr="009972F3">
        <w:rPr>
          <w:rStyle w:val="StyleUnderline"/>
        </w:rPr>
        <w:t>animals seem</w:t>
      </w:r>
      <w:r w:rsidRPr="008C11C5">
        <w:rPr>
          <w:sz w:val="16"/>
        </w:rPr>
        <w:t xml:space="preserve"> almost </w:t>
      </w:r>
      <w:r w:rsidRPr="009972F3">
        <w:rPr>
          <w:rStyle w:val="Emphasis"/>
        </w:rPr>
        <w:t>helpless</w:t>
      </w:r>
      <w:r w:rsidRPr="009972F3">
        <w:rPr>
          <w:rStyle w:val="StyleUnderline"/>
        </w:rPr>
        <w:t xml:space="preserve"> against the </w:t>
      </w:r>
      <w:r w:rsidRPr="009972F3">
        <w:rPr>
          <w:rStyle w:val="Emphasis"/>
        </w:rPr>
        <w:t>natural forces</w:t>
      </w:r>
      <w:r w:rsidRPr="009972F3">
        <w:rPr>
          <w:rStyle w:val="StyleUnderline"/>
        </w:rPr>
        <w:t xml:space="preserve"> that cause them to suffer</w:t>
      </w:r>
      <w:r w:rsidRPr="008C11C5">
        <w:rPr>
          <w:sz w:val="16"/>
        </w:rPr>
        <w:t xml:space="preserve">. We might say that </w:t>
      </w:r>
      <w:r w:rsidRPr="009972F3">
        <w:rPr>
          <w:rStyle w:val="StyleUnderline"/>
        </w:rPr>
        <w:t xml:space="preserve">the </w:t>
      </w:r>
      <w:r w:rsidRPr="009972F3">
        <w:rPr>
          <w:rStyle w:val="Emphasis"/>
        </w:rPr>
        <w:t>default state</w:t>
      </w:r>
      <w:r w:rsidRPr="009972F3">
        <w:rPr>
          <w:rStyle w:val="StyleUnderline"/>
        </w:rPr>
        <w:t xml:space="preserve"> of animals is to </w:t>
      </w:r>
      <w:r w:rsidRPr="009972F3">
        <w:rPr>
          <w:rStyle w:val="Emphasis"/>
        </w:rPr>
        <w:t>suffer</w:t>
      </w:r>
      <w:r w:rsidRPr="008C11C5">
        <w:rPr>
          <w:sz w:val="16"/>
        </w:rPr>
        <w:t>. Since the most probable long-term futures are extremely bad for animals, we have additional reason to take measures today to try to change our trajectory to avoid those futures.</w:t>
      </w:r>
    </w:p>
    <w:p w14:paraId="4D3127DF" w14:textId="77777777" w:rsidR="00754B5E" w:rsidRPr="008C11C5" w:rsidRDefault="00754B5E" w:rsidP="00754B5E">
      <w:pPr>
        <w:rPr>
          <w:sz w:val="16"/>
        </w:rPr>
      </w:pPr>
      <w:r w:rsidRPr="008C11C5">
        <w:rPr>
          <w:sz w:val="16"/>
        </w:rPr>
        <w:t>3 Causal Efficacy</w:t>
      </w:r>
    </w:p>
    <w:p w14:paraId="71D37DA3" w14:textId="77777777" w:rsidR="00754B5E" w:rsidRPr="008C11C5" w:rsidRDefault="00754B5E" w:rsidP="00754B5E">
      <w:pPr>
        <w:rPr>
          <w:sz w:val="16"/>
        </w:rPr>
      </w:pPr>
      <w:r w:rsidRPr="008C11C5">
        <w:rPr>
          <w:sz w:val="16"/>
        </w:rPr>
        <w:t xml:space="preserve">In this section I will argue that Causal Efficacy applies to animals. By utilizing the longtermist concepts of persistent states and value lock-in, it is possible to identify some actions that we can take today that we can reasonably expect to make the long-term future go better or worse for animals. First, I describe was as a negative-value persistent state which, absent human intervention, we can expect to last for a very long time. I also describe some ways in which human agency could increase the scale and persistence of was. Second, I argue that </w:t>
      </w:r>
      <w:r w:rsidRPr="00AF5234">
        <w:rPr>
          <w:rStyle w:val="StyleUnderline"/>
          <w:highlight w:val="cyan"/>
        </w:rPr>
        <w:t>there is</w:t>
      </w:r>
      <w:r w:rsidRPr="008C11C5">
        <w:rPr>
          <w:rStyle w:val="StyleUnderline"/>
        </w:rPr>
        <w:t xml:space="preserve"> a </w:t>
      </w:r>
      <w:r w:rsidRPr="00AF5234">
        <w:rPr>
          <w:rStyle w:val="Emphasis"/>
          <w:highlight w:val="cyan"/>
        </w:rPr>
        <w:t>danger</w:t>
      </w:r>
      <w:r w:rsidRPr="008C11C5">
        <w:rPr>
          <w:sz w:val="16"/>
        </w:rPr>
        <w:t xml:space="preserve"> that </w:t>
      </w:r>
      <w:r w:rsidRPr="00AF5234">
        <w:rPr>
          <w:rStyle w:val="StyleUnderline"/>
          <w:highlight w:val="cyan"/>
        </w:rPr>
        <w:t>humanity</w:t>
      </w:r>
      <w:r w:rsidRPr="008C11C5">
        <w:rPr>
          <w:rStyle w:val="StyleUnderline"/>
        </w:rPr>
        <w:t xml:space="preserve"> might </w:t>
      </w:r>
      <w:r w:rsidRPr="00AF5234">
        <w:rPr>
          <w:rStyle w:val="Emphasis"/>
          <w:highlight w:val="cyan"/>
        </w:rPr>
        <w:t>lock in</w:t>
      </w:r>
      <w:r w:rsidRPr="008C11C5">
        <w:rPr>
          <w:rStyle w:val="StyleUnderline"/>
        </w:rPr>
        <w:t xml:space="preserve"> values which</w:t>
      </w:r>
      <w:r w:rsidRPr="008C11C5">
        <w:rPr>
          <w:sz w:val="16"/>
        </w:rPr>
        <w:t xml:space="preserve"> will </w:t>
      </w:r>
      <w:r w:rsidRPr="008C11C5">
        <w:rPr>
          <w:rStyle w:val="StyleUnderline"/>
        </w:rPr>
        <w:t xml:space="preserve">make </w:t>
      </w:r>
      <w:r w:rsidRPr="00AF5234">
        <w:rPr>
          <w:rStyle w:val="StyleUnderline"/>
          <w:highlight w:val="cyan"/>
        </w:rPr>
        <w:t>the</w:t>
      </w:r>
      <w:r w:rsidRPr="008C11C5">
        <w:rPr>
          <w:sz w:val="16"/>
        </w:rPr>
        <w:t xml:space="preserve"> long-term </w:t>
      </w:r>
      <w:r w:rsidRPr="00AF5234">
        <w:rPr>
          <w:rStyle w:val="StyleUnderline"/>
          <w:highlight w:val="cyan"/>
        </w:rPr>
        <w:t>future</w:t>
      </w:r>
      <w:r w:rsidRPr="00364C43">
        <w:rPr>
          <w:rStyle w:val="StyleUnderline"/>
        </w:rPr>
        <w:t xml:space="preserve"> </w:t>
      </w:r>
      <w:r w:rsidRPr="00C304A7">
        <w:rPr>
          <w:rStyle w:val="Emphasis"/>
        </w:rPr>
        <w:t>m</w:t>
      </w:r>
      <w:r w:rsidRPr="008C11C5">
        <w:rPr>
          <w:rStyle w:val="Emphasis"/>
        </w:rPr>
        <w:t>uch worse</w:t>
      </w:r>
      <w:r w:rsidRPr="008C11C5">
        <w:rPr>
          <w:rStyle w:val="StyleUnderline"/>
        </w:rPr>
        <w:t xml:space="preserve"> for animals </w:t>
      </w:r>
      <w:r w:rsidRPr="00AF5234">
        <w:rPr>
          <w:rStyle w:val="StyleUnderline"/>
          <w:highlight w:val="cyan"/>
        </w:rPr>
        <w:t xml:space="preserve">by </w:t>
      </w:r>
      <w:r w:rsidRPr="00AF5234">
        <w:rPr>
          <w:rStyle w:val="Emphasis"/>
          <w:highlight w:val="cyan"/>
        </w:rPr>
        <w:t>spreading</w:t>
      </w:r>
      <w:r w:rsidRPr="008C11C5">
        <w:rPr>
          <w:rStyle w:val="StyleUnderline"/>
        </w:rPr>
        <w:t xml:space="preserve"> and </w:t>
      </w:r>
      <w:r w:rsidRPr="008C11C5">
        <w:rPr>
          <w:rStyle w:val="Emphasis"/>
        </w:rPr>
        <w:t>perpetuating</w:t>
      </w:r>
      <w:r w:rsidRPr="008C11C5">
        <w:rPr>
          <w:rStyle w:val="StyleUnderline"/>
        </w:rPr>
        <w:t xml:space="preserve"> animal </w:t>
      </w:r>
      <w:r w:rsidRPr="00AF5234">
        <w:rPr>
          <w:rStyle w:val="StyleUnderline"/>
          <w:highlight w:val="cyan"/>
        </w:rPr>
        <w:t>exploitation</w:t>
      </w:r>
      <w:r w:rsidRPr="008C11C5">
        <w:rPr>
          <w:sz w:val="16"/>
        </w:rPr>
        <w:t xml:space="preserve">, and by making future people less concerned about mitigating was. Furthermore, if it is the case that </w:t>
      </w:r>
      <w:r w:rsidRPr="00AF5234">
        <w:rPr>
          <w:rStyle w:val="StyleUnderline"/>
          <w:highlight w:val="cyan"/>
        </w:rPr>
        <w:t xml:space="preserve">humanity will </w:t>
      </w:r>
      <w:r w:rsidRPr="00C304A7">
        <w:rPr>
          <w:rStyle w:val="Emphasis"/>
        </w:rPr>
        <w:t>s</w:t>
      </w:r>
      <w:r w:rsidRPr="008C11C5">
        <w:rPr>
          <w:rStyle w:val="Emphasis"/>
        </w:rPr>
        <w:t xml:space="preserve">oon </w:t>
      </w:r>
      <w:r w:rsidRPr="00AF5234">
        <w:rPr>
          <w:rStyle w:val="Emphasis"/>
          <w:highlight w:val="cyan"/>
        </w:rPr>
        <w:t>expand</w:t>
      </w:r>
      <w:r w:rsidRPr="00AF5234">
        <w:rPr>
          <w:rStyle w:val="StyleUnderline"/>
          <w:highlight w:val="cyan"/>
        </w:rPr>
        <w:t xml:space="preserve"> into </w:t>
      </w:r>
      <w:r w:rsidRPr="00AF5234">
        <w:rPr>
          <w:rStyle w:val="Emphasis"/>
          <w:highlight w:val="cyan"/>
        </w:rPr>
        <w:t>space</w:t>
      </w:r>
      <w:r w:rsidRPr="008C11C5">
        <w:rPr>
          <w:sz w:val="16"/>
        </w:rPr>
        <w:t xml:space="preserve">, then </w:t>
      </w:r>
      <w:r w:rsidRPr="008C11C5">
        <w:rPr>
          <w:rStyle w:val="StyleUnderline"/>
        </w:rPr>
        <w:t>this is a</w:t>
      </w:r>
      <w:r w:rsidRPr="008C11C5">
        <w:rPr>
          <w:sz w:val="16"/>
        </w:rPr>
        <w:t xml:space="preserve"> very strategically </w:t>
      </w:r>
      <w:r w:rsidRPr="008C11C5">
        <w:rPr>
          <w:rStyle w:val="Emphasis"/>
        </w:rPr>
        <w:t>important</w:t>
      </w:r>
      <w:r w:rsidRPr="008C11C5">
        <w:rPr>
          <w:rStyle w:val="StyleUnderline"/>
        </w:rPr>
        <w:t xml:space="preserve"> time</w:t>
      </w:r>
      <w:r w:rsidRPr="008C11C5">
        <w:rPr>
          <w:sz w:val="16"/>
        </w:rPr>
        <w:t xml:space="preserve"> at which </w:t>
      </w:r>
      <w:r w:rsidRPr="008C11C5">
        <w:rPr>
          <w:rStyle w:val="StyleUnderline"/>
        </w:rPr>
        <w:t>to avoid locking in bad values</w:t>
      </w:r>
      <w:r w:rsidRPr="008C11C5">
        <w:rPr>
          <w:sz w:val="16"/>
        </w:rPr>
        <w:t>.</w:t>
      </w:r>
    </w:p>
    <w:p w14:paraId="5987B812" w14:textId="77777777" w:rsidR="00754B5E" w:rsidRPr="008C11C5" w:rsidRDefault="00754B5E" w:rsidP="00754B5E">
      <w:pPr>
        <w:rPr>
          <w:sz w:val="16"/>
        </w:rPr>
      </w:pPr>
      <w:r w:rsidRPr="008C11C5">
        <w:rPr>
          <w:sz w:val="16"/>
        </w:rPr>
        <w:t>3.1 was as a Negative-Value Persistent State</w:t>
      </w:r>
    </w:p>
    <w:p w14:paraId="46AD6D12" w14:textId="77777777" w:rsidR="00754B5E" w:rsidRDefault="00754B5E" w:rsidP="00754B5E">
      <w:pPr>
        <w:rPr>
          <w:sz w:val="16"/>
        </w:rPr>
      </w:pPr>
      <w:r w:rsidRPr="008C11C5">
        <w:rPr>
          <w:sz w:val="16"/>
        </w:rPr>
        <w:t xml:space="preserve">On Earth </w:t>
      </w:r>
      <w:r w:rsidRPr="008C11C5">
        <w:rPr>
          <w:rStyle w:val="Emphasis"/>
        </w:rPr>
        <w:t>trillions</w:t>
      </w:r>
      <w:r w:rsidRPr="008C11C5">
        <w:rPr>
          <w:rStyle w:val="StyleUnderline"/>
        </w:rPr>
        <w:t xml:space="preserve"> of animals suffer and die painfully </w:t>
      </w:r>
      <w:r w:rsidRPr="008C11C5">
        <w:rPr>
          <w:rStyle w:val="Emphasis"/>
        </w:rPr>
        <w:t>each year</w:t>
      </w:r>
      <w:r w:rsidRPr="008C11C5">
        <w:rPr>
          <w:sz w:val="16"/>
        </w:rPr>
        <w:t xml:space="preserve"> as a result of purely natural processes, while </w:t>
      </w:r>
      <w:r w:rsidRPr="008C11C5">
        <w:rPr>
          <w:rStyle w:val="StyleUnderline"/>
        </w:rPr>
        <w:t xml:space="preserve">a </w:t>
      </w:r>
      <w:r w:rsidRPr="008C11C5">
        <w:rPr>
          <w:rStyle w:val="Emphasis"/>
        </w:rPr>
        <w:t>much smaller</w:t>
      </w:r>
      <w:r w:rsidRPr="008C11C5">
        <w:rPr>
          <w:rStyle w:val="StyleUnderline"/>
        </w:rPr>
        <w:t xml:space="preserve"> number</w:t>
      </w:r>
      <w:r w:rsidRPr="008C11C5">
        <w:rPr>
          <w:sz w:val="16"/>
        </w:rPr>
        <w:t xml:space="preserve"> seem to </w:t>
      </w:r>
      <w:r w:rsidRPr="008C11C5">
        <w:rPr>
          <w:rStyle w:val="StyleUnderline"/>
        </w:rPr>
        <w:t>live good lives</w:t>
      </w:r>
      <w:r w:rsidRPr="008C11C5">
        <w:rPr>
          <w:sz w:val="16"/>
        </w:rPr>
        <w:t xml:space="preserve">. It is likely that </w:t>
      </w:r>
      <w:r w:rsidRPr="00AF5234">
        <w:rPr>
          <w:rStyle w:val="StyleUnderline"/>
          <w:highlight w:val="cyan"/>
        </w:rPr>
        <w:t>the</w:t>
      </w:r>
      <w:r w:rsidRPr="000B2979">
        <w:rPr>
          <w:rStyle w:val="StyleUnderline"/>
        </w:rPr>
        <w:t xml:space="preserve"> </w:t>
      </w:r>
      <w:r w:rsidRPr="00C304A7">
        <w:rPr>
          <w:rStyle w:val="Emphasis"/>
        </w:rPr>
        <w:t xml:space="preserve">vast </w:t>
      </w:r>
      <w:r w:rsidRPr="00AF5234">
        <w:rPr>
          <w:rStyle w:val="Emphasis"/>
          <w:highlight w:val="cyan"/>
        </w:rPr>
        <w:t>majority</w:t>
      </w:r>
      <w:r w:rsidRPr="00AF5234">
        <w:rPr>
          <w:rStyle w:val="StyleUnderline"/>
          <w:highlight w:val="cyan"/>
        </w:rPr>
        <w:t xml:space="preserve"> of lives</w:t>
      </w:r>
      <w:r w:rsidRPr="008C11C5">
        <w:rPr>
          <w:sz w:val="16"/>
        </w:rPr>
        <w:t xml:space="preserve"> lived by wild animals </w:t>
      </w:r>
      <w:r w:rsidRPr="002844F1">
        <w:rPr>
          <w:rStyle w:val="StyleUnderline"/>
        </w:rPr>
        <w:t xml:space="preserve">today </w:t>
      </w:r>
      <w:r w:rsidRPr="00AF5234">
        <w:rPr>
          <w:rStyle w:val="StyleUnderline"/>
          <w:highlight w:val="cyan"/>
        </w:rPr>
        <w:t xml:space="preserve">are </w:t>
      </w:r>
      <w:r w:rsidRPr="00AF5234">
        <w:rPr>
          <w:rStyle w:val="Emphasis"/>
          <w:highlight w:val="cyan"/>
        </w:rPr>
        <w:t>bad</w:t>
      </w:r>
      <w:r w:rsidRPr="008C11C5">
        <w:rPr>
          <w:sz w:val="16"/>
        </w:rPr>
        <w:t xml:space="preserve">, and plausible that </w:t>
      </w:r>
      <w:r w:rsidRPr="00AF5234">
        <w:rPr>
          <w:rStyle w:val="Emphasis"/>
          <w:highlight w:val="cyan"/>
        </w:rPr>
        <w:t>aggregate</w:t>
      </w:r>
      <w:r w:rsidRPr="00AF5234">
        <w:rPr>
          <w:rStyle w:val="StyleUnderline"/>
          <w:highlight w:val="cyan"/>
        </w:rPr>
        <w:t xml:space="preserve"> welfare</w:t>
      </w:r>
      <w:r w:rsidRPr="008C11C5">
        <w:rPr>
          <w:rStyle w:val="StyleUnderline"/>
        </w:rPr>
        <w:t xml:space="preserve"> across </w:t>
      </w:r>
      <w:r w:rsidRPr="008C11C5">
        <w:rPr>
          <w:rStyle w:val="Emphasis"/>
        </w:rPr>
        <w:t>all lives</w:t>
      </w:r>
      <w:r w:rsidRPr="008C11C5">
        <w:rPr>
          <w:sz w:val="16"/>
        </w:rPr>
        <w:t xml:space="preserve"> on Earth </w:t>
      </w:r>
      <w:r w:rsidRPr="00AF5234">
        <w:rPr>
          <w:rStyle w:val="StyleUnderline"/>
          <w:highlight w:val="cyan"/>
        </w:rPr>
        <w:t>is</w:t>
      </w:r>
      <w:r w:rsidRPr="008C11C5">
        <w:rPr>
          <w:sz w:val="16"/>
        </w:rPr>
        <w:t xml:space="preserve"> also </w:t>
      </w:r>
      <w:r w:rsidRPr="00AF5234">
        <w:rPr>
          <w:rStyle w:val="Emphasis"/>
          <w:highlight w:val="cyan"/>
        </w:rPr>
        <w:t>negative</w:t>
      </w:r>
      <w:r w:rsidRPr="008C11C5">
        <w:rPr>
          <w:sz w:val="16"/>
        </w:rPr>
        <w:t xml:space="preserve">.19 Furthermore, </w:t>
      </w:r>
      <w:r w:rsidRPr="008C11C5">
        <w:rPr>
          <w:rStyle w:val="StyleUnderline"/>
        </w:rPr>
        <w:t xml:space="preserve">this does </w:t>
      </w:r>
      <w:r w:rsidRPr="008C11C5">
        <w:rPr>
          <w:rStyle w:val="Emphasis"/>
        </w:rPr>
        <w:t>not</w:t>
      </w:r>
      <w:r w:rsidRPr="008C11C5">
        <w:rPr>
          <w:rStyle w:val="StyleUnderline"/>
        </w:rPr>
        <w:t xml:space="preserve"> seem to be</w:t>
      </w:r>
      <w:r w:rsidRPr="008C11C5">
        <w:rPr>
          <w:sz w:val="16"/>
        </w:rPr>
        <w:t xml:space="preserve"> an </w:t>
      </w:r>
      <w:r w:rsidRPr="008C11C5">
        <w:rPr>
          <w:rStyle w:val="Emphasis"/>
        </w:rPr>
        <w:t>accidental</w:t>
      </w:r>
      <w:r w:rsidRPr="008C11C5">
        <w:rPr>
          <w:sz w:val="16"/>
        </w:rPr>
        <w:t xml:space="preserve"> feature of life on our planet; rather </w:t>
      </w:r>
      <w:r w:rsidRPr="008C11C5">
        <w:rPr>
          <w:rStyle w:val="StyleUnderline"/>
        </w:rPr>
        <w:t xml:space="preserve">it is caused by </w:t>
      </w:r>
      <w:r w:rsidRPr="00AF5234">
        <w:rPr>
          <w:rStyle w:val="Emphasis"/>
          <w:highlight w:val="cyan"/>
        </w:rPr>
        <w:t>structural</w:t>
      </w:r>
      <w:r w:rsidRPr="00AF5234">
        <w:rPr>
          <w:rStyle w:val="StyleUnderline"/>
          <w:highlight w:val="cyan"/>
        </w:rPr>
        <w:t xml:space="preserve"> features</w:t>
      </w:r>
      <w:r w:rsidRPr="008C11C5">
        <w:rPr>
          <w:sz w:val="16"/>
        </w:rPr>
        <w:t xml:space="preserve"> of evolution by natural selection, </w:t>
      </w:r>
      <w:r w:rsidRPr="008C11C5">
        <w:rPr>
          <w:rStyle w:val="StyleUnderline"/>
        </w:rPr>
        <w:t>and</w:t>
      </w:r>
      <w:r w:rsidRPr="008C11C5">
        <w:rPr>
          <w:sz w:val="16"/>
        </w:rPr>
        <w:t xml:space="preserve"> so was </w:t>
      </w:r>
      <w:r w:rsidRPr="008C11C5">
        <w:rPr>
          <w:rStyle w:val="StyleUnderline"/>
        </w:rPr>
        <w:t xml:space="preserve">is </w:t>
      </w:r>
      <w:r w:rsidRPr="00AF5234">
        <w:rPr>
          <w:rStyle w:val="Emphasis"/>
          <w:highlight w:val="cyan"/>
        </w:rPr>
        <w:t>likely</w:t>
      </w:r>
      <w:r w:rsidRPr="00AF5234">
        <w:rPr>
          <w:rStyle w:val="StyleUnderline"/>
          <w:highlight w:val="cyan"/>
        </w:rPr>
        <w:t xml:space="preserve"> to continue</w:t>
      </w:r>
      <w:r w:rsidRPr="008C11C5">
        <w:rPr>
          <w:sz w:val="16"/>
        </w:rPr>
        <w:t xml:space="preserve"> to dominate animal wellbeing </w:t>
      </w:r>
      <w:r w:rsidRPr="008C11C5">
        <w:rPr>
          <w:rStyle w:val="StyleUnderline"/>
        </w:rPr>
        <w:t xml:space="preserve">for as </w:t>
      </w:r>
      <w:r w:rsidRPr="008C11C5">
        <w:rPr>
          <w:rStyle w:val="Emphasis"/>
        </w:rPr>
        <w:t>long</w:t>
      </w:r>
      <w:r w:rsidRPr="008C11C5">
        <w:rPr>
          <w:rStyle w:val="StyleUnderline"/>
        </w:rPr>
        <w:t xml:space="preserve"> as </w:t>
      </w:r>
      <w:r w:rsidRPr="008C11C5">
        <w:rPr>
          <w:rStyle w:val="Emphasis"/>
        </w:rPr>
        <w:t>life on Earth</w:t>
      </w:r>
      <w:r w:rsidRPr="008C11C5">
        <w:rPr>
          <w:sz w:val="16"/>
        </w:rPr>
        <w:t xml:space="preserve"> continues to be governed by those processes. In fact, since these natural harms are the predictable result of natural selection, it is reasonable to think that </w:t>
      </w:r>
      <w:r w:rsidRPr="008C11C5">
        <w:rPr>
          <w:rStyle w:val="StyleUnderline"/>
        </w:rPr>
        <w:t xml:space="preserve">similar outcomes will obtain </w:t>
      </w:r>
      <w:r w:rsidRPr="00AF5234">
        <w:rPr>
          <w:rStyle w:val="StyleUnderline"/>
          <w:highlight w:val="cyan"/>
        </w:rPr>
        <w:t xml:space="preserve">on </w:t>
      </w:r>
      <w:r w:rsidRPr="00AF5234">
        <w:rPr>
          <w:rStyle w:val="Emphasis"/>
          <w:highlight w:val="cyan"/>
        </w:rPr>
        <w:t>any</w:t>
      </w:r>
      <w:r w:rsidRPr="00AF5234">
        <w:rPr>
          <w:rStyle w:val="StyleUnderline"/>
          <w:highlight w:val="cyan"/>
        </w:rPr>
        <w:t xml:space="preserve"> planet</w:t>
      </w:r>
      <w:r w:rsidRPr="008C11C5">
        <w:rPr>
          <w:sz w:val="16"/>
        </w:rPr>
        <w:t xml:space="preserve"> on which sentient life evolves.20 It is difficult to quantify just how bad was on Earth is, but we can make some reasonable estimates. </w:t>
      </w:r>
      <w:r w:rsidRPr="008C11C5">
        <w:rPr>
          <w:rStyle w:val="Emphasis"/>
        </w:rPr>
        <w:t xml:space="preserve">Extremely </w:t>
      </w:r>
      <w:r w:rsidRPr="00AF5234">
        <w:rPr>
          <w:rStyle w:val="Emphasis"/>
          <w:highlight w:val="cyan"/>
        </w:rPr>
        <w:t>conservatively</w:t>
      </w:r>
      <w:r w:rsidRPr="008C11C5">
        <w:rPr>
          <w:rStyle w:val="StyleUnderline"/>
        </w:rPr>
        <w:t xml:space="preserve"> we can say</w:t>
      </w:r>
      <w:r w:rsidRPr="008C11C5">
        <w:rPr>
          <w:sz w:val="16"/>
        </w:rPr>
        <w:t xml:space="preserve"> that </w:t>
      </w:r>
      <w:r w:rsidRPr="00AF5234">
        <w:rPr>
          <w:rStyle w:val="Emphasis"/>
          <w:highlight w:val="cyan"/>
        </w:rPr>
        <w:t>ten trillion</w:t>
      </w:r>
      <w:r w:rsidRPr="008C11C5">
        <w:rPr>
          <w:rStyle w:val="StyleUnderline"/>
        </w:rPr>
        <w:t xml:space="preserve"> animals </w:t>
      </w:r>
      <w:r w:rsidRPr="00AF5234">
        <w:rPr>
          <w:rStyle w:val="StyleUnderline"/>
          <w:highlight w:val="cyan"/>
        </w:rPr>
        <w:t xml:space="preserve">die each </w:t>
      </w:r>
      <w:r w:rsidRPr="00AF5234">
        <w:rPr>
          <w:rStyle w:val="Emphasis"/>
          <w:highlight w:val="cyan"/>
        </w:rPr>
        <w:t>year</w:t>
      </w:r>
      <w:r w:rsidRPr="00AF5234">
        <w:rPr>
          <w:rStyle w:val="StyleUnderline"/>
          <w:highlight w:val="cyan"/>
        </w:rPr>
        <w:t xml:space="preserve"> after</w:t>
      </w:r>
      <w:r w:rsidRPr="00310EBA">
        <w:rPr>
          <w:rStyle w:val="StyleUnderline"/>
        </w:rPr>
        <w:t xml:space="preserve"> enduring </w:t>
      </w:r>
      <w:r w:rsidRPr="00C304A7">
        <w:rPr>
          <w:rStyle w:val="Emphasis"/>
        </w:rPr>
        <w:t>o</w:t>
      </w:r>
      <w:r w:rsidRPr="008C11C5">
        <w:rPr>
          <w:rStyle w:val="Emphasis"/>
        </w:rPr>
        <w:t>nl</w:t>
      </w:r>
      <w:r w:rsidRPr="00C304A7">
        <w:rPr>
          <w:rStyle w:val="Emphasis"/>
        </w:rPr>
        <w:t>y</w:t>
      </w:r>
      <w:r w:rsidRPr="008E4EF0">
        <w:rPr>
          <w:rStyle w:val="StyleUnderline"/>
        </w:rPr>
        <w:t xml:space="preserve"> </w:t>
      </w:r>
      <w:r w:rsidRPr="00AF5234">
        <w:rPr>
          <w:rStyle w:val="StyleUnderline"/>
          <w:highlight w:val="cyan"/>
        </w:rPr>
        <w:t>1 minute of</w:t>
      </w:r>
      <w:r w:rsidRPr="008C11C5">
        <w:rPr>
          <w:rStyle w:val="StyleUnderline"/>
        </w:rPr>
        <w:t xml:space="preserve"> net </w:t>
      </w:r>
      <w:r w:rsidRPr="00AF5234">
        <w:rPr>
          <w:rStyle w:val="StyleUnderline"/>
          <w:highlight w:val="cyan"/>
        </w:rPr>
        <w:t>suffering</w:t>
      </w:r>
      <w:r w:rsidRPr="008C11C5">
        <w:rPr>
          <w:rStyle w:val="StyleUnderline"/>
        </w:rPr>
        <w:t>. This would amount to</w:t>
      </w:r>
      <w:r w:rsidRPr="008C11C5">
        <w:rPr>
          <w:sz w:val="16"/>
        </w:rPr>
        <w:t xml:space="preserve"> approximately </w:t>
      </w:r>
      <w:r w:rsidRPr="008C11C5">
        <w:rPr>
          <w:rStyle w:val="Emphasis"/>
        </w:rPr>
        <w:t>18.2 million</w:t>
      </w:r>
      <w:r w:rsidRPr="008C11C5">
        <w:rPr>
          <w:rStyle w:val="StyleUnderline"/>
        </w:rPr>
        <w:t xml:space="preserve"> years of experienced suffering </w:t>
      </w:r>
      <w:r w:rsidRPr="008C11C5">
        <w:rPr>
          <w:rStyle w:val="Emphasis"/>
        </w:rPr>
        <w:t>each year</w:t>
      </w:r>
      <w:r w:rsidRPr="008C11C5">
        <w:rPr>
          <w:rStyle w:val="StyleUnderline"/>
        </w:rPr>
        <w:t xml:space="preserve"> across all animals on Earth</w:t>
      </w:r>
      <w:r w:rsidRPr="008C11C5">
        <w:rPr>
          <w:sz w:val="16"/>
        </w:rPr>
        <w:t xml:space="preserve">. If this does not sound that bad, remember that </w:t>
      </w:r>
      <w:r w:rsidRPr="001755CF">
        <w:rPr>
          <w:rStyle w:val="StyleUnderline"/>
        </w:rPr>
        <w:t xml:space="preserve">the </w:t>
      </w:r>
      <w:r w:rsidRPr="00AF5234">
        <w:rPr>
          <w:rStyle w:val="StyleUnderline"/>
          <w:highlight w:val="cyan"/>
        </w:rPr>
        <w:t>degree of suffering</w:t>
      </w:r>
      <w:r w:rsidRPr="008C11C5">
        <w:rPr>
          <w:sz w:val="16"/>
        </w:rPr>
        <w:t xml:space="preserve"> that we are talking about </w:t>
      </w:r>
      <w:r w:rsidRPr="00AF5234">
        <w:rPr>
          <w:rStyle w:val="StyleUnderline"/>
          <w:highlight w:val="cyan"/>
        </w:rPr>
        <w:t xml:space="preserve">is </w:t>
      </w:r>
      <w:r w:rsidRPr="00AF5234">
        <w:rPr>
          <w:rStyle w:val="Emphasis"/>
          <w:highlight w:val="cyan"/>
        </w:rPr>
        <w:t>high</w:t>
      </w:r>
      <w:r w:rsidRPr="008C11C5">
        <w:rPr>
          <w:sz w:val="16"/>
        </w:rPr>
        <w:t xml:space="preserve"> – </w:t>
      </w:r>
      <w:r w:rsidRPr="008C11C5">
        <w:rPr>
          <w:rStyle w:val="StyleUnderline"/>
        </w:rPr>
        <w:t xml:space="preserve">for example, </w:t>
      </w:r>
      <w:r w:rsidRPr="00AF5234">
        <w:rPr>
          <w:rStyle w:val="StyleUnderline"/>
          <w:highlight w:val="cyan"/>
        </w:rPr>
        <w:t xml:space="preserve">being </w:t>
      </w:r>
      <w:r w:rsidRPr="00AF5234">
        <w:rPr>
          <w:rStyle w:val="Emphasis"/>
          <w:highlight w:val="cyan"/>
        </w:rPr>
        <w:t>eaten</w:t>
      </w:r>
      <w:r w:rsidRPr="008C11C5">
        <w:rPr>
          <w:rStyle w:val="Emphasis"/>
        </w:rPr>
        <w:t xml:space="preserve"> aliv</w:t>
      </w:r>
      <w:r w:rsidRPr="00C304A7">
        <w:rPr>
          <w:rStyle w:val="Emphasis"/>
        </w:rPr>
        <w:t>e</w:t>
      </w:r>
      <w:r w:rsidRPr="00AE53C0">
        <w:rPr>
          <w:rStyle w:val="StyleUnderline"/>
        </w:rPr>
        <w:t xml:space="preserve"> </w:t>
      </w:r>
      <w:r w:rsidRPr="00AF5234">
        <w:rPr>
          <w:rStyle w:val="StyleUnderline"/>
          <w:highlight w:val="cyan"/>
        </w:rPr>
        <w:t xml:space="preserve">or dying of </w:t>
      </w:r>
      <w:r w:rsidRPr="00AF5234">
        <w:rPr>
          <w:rStyle w:val="Emphasis"/>
          <w:highlight w:val="cyan"/>
        </w:rPr>
        <w:t>starvation</w:t>
      </w:r>
      <w:r w:rsidRPr="00C43EEF">
        <w:rPr>
          <w:rStyle w:val="StyleUnderline"/>
        </w:rPr>
        <w:t xml:space="preserve">. </w:t>
      </w:r>
      <w:r w:rsidRPr="00AF5234">
        <w:rPr>
          <w:rStyle w:val="StyleUnderline"/>
          <w:highlight w:val="cyan"/>
        </w:rPr>
        <w:t>This</w:t>
      </w:r>
      <w:r w:rsidRPr="00C43EEF">
        <w:rPr>
          <w:rStyle w:val="StyleUnderline"/>
        </w:rPr>
        <w:t xml:space="preserve"> estimate</w:t>
      </w:r>
      <w:r w:rsidRPr="008C11C5">
        <w:rPr>
          <w:sz w:val="16"/>
        </w:rPr>
        <w:t xml:space="preserve"> is highly conservative in many ways. First, it </w:t>
      </w:r>
      <w:r w:rsidRPr="00AF5234">
        <w:rPr>
          <w:rStyle w:val="StyleUnderline"/>
          <w:highlight w:val="cyan"/>
        </w:rPr>
        <w:t xml:space="preserve">takes the </w:t>
      </w:r>
      <w:r w:rsidRPr="00AF5234">
        <w:rPr>
          <w:rStyle w:val="Emphasis"/>
          <w:highlight w:val="cyan"/>
        </w:rPr>
        <w:t>lowest</w:t>
      </w:r>
      <w:r w:rsidRPr="00AF5234">
        <w:rPr>
          <w:rStyle w:val="StyleUnderline"/>
          <w:highlight w:val="cyan"/>
        </w:rPr>
        <w:t xml:space="preserve"> estimate of</w:t>
      </w:r>
      <w:r w:rsidRPr="008C11C5">
        <w:rPr>
          <w:rStyle w:val="StyleUnderline"/>
        </w:rPr>
        <w:t xml:space="preserve"> wild animal </w:t>
      </w:r>
      <w:r w:rsidRPr="00AF5234">
        <w:rPr>
          <w:rStyle w:val="StyleUnderline"/>
          <w:highlight w:val="cyan"/>
        </w:rPr>
        <w:t>populations</w:t>
      </w:r>
      <w:r w:rsidRPr="008C11C5">
        <w:rPr>
          <w:sz w:val="16"/>
        </w:rPr>
        <w:t xml:space="preserve">. Second, </w:t>
      </w:r>
      <w:r w:rsidRPr="008C11C5">
        <w:rPr>
          <w:rStyle w:val="StyleUnderline"/>
        </w:rPr>
        <w:t xml:space="preserve">it </w:t>
      </w:r>
      <w:r w:rsidRPr="00AF5234">
        <w:rPr>
          <w:rStyle w:val="Emphasis"/>
          <w:highlight w:val="cyan"/>
        </w:rPr>
        <w:t>falsely</w:t>
      </w:r>
      <w:r w:rsidRPr="00AF5234">
        <w:rPr>
          <w:rStyle w:val="StyleUnderline"/>
          <w:highlight w:val="cyan"/>
        </w:rPr>
        <w:t xml:space="preserve"> assumes</w:t>
      </w:r>
      <w:r w:rsidRPr="008C11C5">
        <w:rPr>
          <w:sz w:val="16"/>
        </w:rPr>
        <w:t xml:space="preserve"> that </w:t>
      </w:r>
      <w:r w:rsidRPr="008C11C5">
        <w:rPr>
          <w:rStyle w:val="StyleUnderline"/>
        </w:rPr>
        <w:t xml:space="preserve">the number of </w:t>
      </w:r>
      <w:r w:rsidRPr="00AF5234">
        <w:rPr>
          <w:rStyle w:val="StyleUnderline"/>
          <w:highlight w:val="cyan"/>
        </w:rPr>
        <w:t>deaths</w:t>
      </w:r>
      <w:r w:rsidRPr="008C11C5">
        <w:rPr>
          <w:sz w:val="16"/>
        </w:rPr>
        <w:t xml:space="preserve"> per year </w:t>
      </w:r>
      <w:r w:rsidRPr="00AF5234">
        <w:rPr>
          <w:rStyle w:val="StyleUnderline"/>
          <w:highlight w:val="cyan"/>
        </w:rPr>
        <w:t xml:space="preserve">is </w:t>
      </w:r>
      <w:r w:rsidRPr="00AF5234">
        <w:rPr>
          <w:rStyle w:val="Emphasis"/>
          <w:highlight w:val="cyan"/>
        </w:rPr>
        <w:t>equal</w:t>
      </w:r>
      <w:r w:rsidRPr="00AF5234">
        <w:rPr>
          <w:rStyle w:val="StyleUnderline"/>
          <w:highlight w:val="cyan"/>
        </w:rPr>
        <w:t xml:space="preserve"> to</w:t>
      </w:r>
      <w:r w:rsidRPr="008C11C5">
        <w:rPr>
          <w:rStyle w:val="StyleUnderline"/>
        </w:rPr>
        <w:t xml:space="preserve"> the number of </w:t>
      </w:r>
      <w:r w:rsidRPr="00AF5234">
        <w:rPr>
          <w:rStyle w:val="StyleUnderline"/>
          <w:highlight w:val="cyan"/>
        </w:rPr>
        <w:t>animals alive</w:t>
      </w:r>
      <w:r w:rsidRPr="008C11C5">
        <w:rPr>
          <w:sz w:val="16"/>
        </w:rPr>
        <w:t xml:space="preserve"> at any given time, </w:t>
      </w:r>
      <w:r w:rsidRPr="008C11C5">
        <w:rPr>
          <w:rStyle w:val="StyleUnderline"/>
        </w:rPr>
        <w:t xml:space="preserve">but </w:t>
      </w:r>
      <w:r w:rsidRPr="00AF5234">
        <w:rPr>
          <w:rStyle w:val="StyleUnderline"/>
          <w:highlight w:val="cyan"/>
        </w:rPr>
        <w:t xml:space="preserve">since the </w:t>
      </w:r>
      <w:r w:rsidRPr="00C304A7">
        <w:rPr>
          <w:rStyle w:val="Emphasis"/>
        </w:rPr>
        <w:t>v</w:t>
      </w:r>
      <w:r w:rsidRPr="008C11C5">
        <w:rPr>
          <w:rStyle w:val="Emphasis"/>
        </w:rPr>
        <w:t>as</w:t>
      </w:r>
      <w:r w:rsidRPr="00C304A7">
        <w:rPr>
          <w:rStyle w:val="Emphasis"/>
        </w:rPr>
        <w:t xml:space="preserve">t </w:t>
      </w:r>
      <w:r w:rsidRPr="00AF5234">
        <w:rPr>
          <w:rStyle w:val="Emphasis"/>
          <w:highlight w:val="cyan"/>
        </w:rPr>
        <w:t>majority</w:t>
      </w:r>
      <w:r w:rsidRPr="00AF5234">
        <w:rPr>
          <w:rStyle w:val="StyleUnderline"/>
          <w:highlight w:val="cyan"/>
        </w:rPr>
        <w:t xml:space="preserve"> of animals</w:t>
      </w:r>
      <w:r w:rsidRPr="00C304A7">
        <w:rPr>
          <w:rStyle w:val="StyleUnderline"/>
        </w:rPr>
        <w:t xml:space="preserve"> are</w:t>
      </w:r>
      <w:r w:rsidRPr="008C11C5">
        <w:rPr>
          <w:rStyle w:val="StyleUnderline"/>
        </w:rPr>
        <w:t xml:space="preserve"> small </w:t>
      </w:r>
      <w:r w:rsidRPr="008C11C5">
        <w:rPr>
          <w:rStyle w:val="Emphasis"/>
        </w:rPr>
        <w:t>short-lived</w:t>
      </w:r>
      <w:r w:rsidRPr="008C11C5">
        <w:rPr>
          <w:rStyle w:val="StyleUnderline"/>
        </w:rPr>
        <w:t xml:space="preserve"> ones </w:t>
      </w:r>
      <w:r w:rsidRPr="00F74DF8">
        <w:rPr>
          <w:rStyle w:val="StyleUnderline"/>
        </w:rPr>
        <w:t xml:space="preserve">who </w:t>
      </w:r>
      <w:r w:rsidRPr="00AF5234">
        <w:rPr>
          <w:rStyle w:val="StyleUnderline"/>
          <w:highlight w:val="cyan"/>
        </w:rPr>
        <w:t xml:space="preserve">breed </w:t>
      </w:r>
      <w:r w:rsidRPr="00AF5234">
        <w:rPr>
          <w:rStyle w:val="Emphasis"/>
          <w:highlight w:val="cyan"/>
        </w:rPr>
        <w:t>frequently</w:t>
      </w:r>
      <w:r w:rsidRPr="008C11C5">
        <w:rPr>
          <w:rStyle w:val="StyleUnderline"/>
        </w:rPr>
        <w:t xml:space="preserve"> and </w:t>
      </w:r>
      <w:r w:rsidRPr="00AF5234">
        <w:rPr>
          <w:rStyle w:val="StyleUnderline"/>
          <w:highlight w:val="cyan"/>
        </w:rPr>
        <w:t xml:space="preserve">in </w:t>
      </w:r>
      <w:r w:rsidRPr="00AF5234">
        <w:rPr>
          <w:rStyle w:val="Emphasis"/>
          <w:highlight w:val="cyan"/>
        </w:rPr>
        <w:t>vast</w:t>
      </w:r>
      <w:r w:rsidRPr="00AF5234">
        <w:rPr>
          <w:rStyle w:val="StyleUnderline"/>
          <w:highlight w:val="cyan"/>
        </w:rPr>
        <w:t xml:space="preserve"> numbers</w:t>
      </w:r>
      <w:r w:rsidRPr="008C11C5">
        <w:rPr>
          <w:sz w:val="16"/>
        </w:rPr>
        <w:t xml:space="preserve">, the number of </w:t>
      </w:r>
      <w:r w:rsidRPr="00AF5234">
        <w:rPr>
          <w:rStyle w:val="StyleUnderline"/>
          <w:highlight w:val="cyan"/>
        </w:rPr>
        <w:t>deaths</w:t>
      </w:r>
      <w:r w:rsidRPr="008C11C5">
        <w:rPr>
          <w:sz w:val="16"/>
        </w:rPr>
        <w:t xml:space="preserve"> per year </w:t>
      </w:r>
      <w:r w:rsidRPr="00AF5234">
        <w:rPr>
          <w:rStyle w:val="StyleUnderline"/>
          <w:highlight w:val="cyan"/>
        </w:rPr>
        <w:t xml:space="preserve">must be </w:t>
      </w:r>
      <w:r w:rsidRPr="00C304A7">
        <w:rPr>
          <w:rStyle w:val="Emphasis"/>
        </w:rPr>
        <w:t>m</w:t>
      </w:r>
      <w:r w:rsidRPr="008C11C5">
        <w:rPr>
          <w:rStyle w:val="Emphasis"/>
        </w:rPr>
        <w:t xml:space="preserve">uch </w:t>
      </w:r>
      <w:r w:rsidRPr="00AF5234">
        <w:rPr>
          <w:rStyle w:val="Emphasis"/>
          <w:highlight w:val="cyan"/>
        </w:rPr>
        <w:t>higher</w:t>
      </w:r>
      <w:r w:rsidRPr="008C11C5">
        <w:rPr>
          <w:sz w:val="16"/>
        </w:rPr>
        <w:t xml:space="preserve"> than this. Third, </w:t>
      </w:r>
      <w:r w:rsidRPr="00AF5234">
        <w:rPr>
          <w:rStyle w:val="StyleUnderline"/>
          <w:highlight w:val="cyan"/>
        </w:rPr>
        <w:t xml:space="preserve">it assumes only </w:t>
      </w:r>
      <w:r w:rsidRPr="00AF5234">
        <w:rPr>
          <w:rStyle w:val="Emphasis"/>
          <w:highlight w:val="cyan"/>
        </w:rPr>
        <w:t>one minute</w:t>
      </w:r>
      <w:r w:rsidRPr="00AF5234">
        <w:rPr>
          <w:rStyle w:val="StyleUnderline"/>
          <w:highlight w:val="cyan"/>
        </w:rPr>
        <w:t xml:space="preserve"> of</w:t>
      </w:r>
      <w:r w:rsidRPr="008C11C5">
        <w:rPr>
          <w:rStyle w:val="StyleUnderline"/>
        </w:rPr>
        <w:t xml:space="preserve"> net </w:t>
      </w:r>
      <w:r w:rsidRPr="00AF5234">
        <w:rPr>
          <w:rStyle w:val="StyleUnderline"/>
          <w:highlight w:val="cyan"/>
        </w:rPr>
        <w:t>suffering</w:t>
      </w:r>
      <w:r w:rsidRPr="008C11C5">
        <w:rPr>
          <w:sz w:val="16"/>
        </w:rPr>
        <w:t xml:space="preserve">. This may be true of animals such as small fish who are quickly eaten by predators immediately after hatching, but it must be remembered that many </w:t>
      </w:r>
      <w:r w:rsidRPr="00AF5234">
        <w:rPr>
          <w:rStyle w:val="StyleUnderline"/>
          <w:highlight w:val="cyan"/>
        </w:rPr>
        <w:t>animals</w:t>
      </w:r>
      <w:r w:rsidRPr="008C11C5">
        <w:rPr>
          <w:sz w:val="16"/>
        </w:rPr>
        <w:t xml:space="preserve"> also </w:t>
      </w:r>
      <w:r w:rsidRPr="008C11C5">
        <w:rPr>
          <w:rStyle w:val="Emphasis"/>
        </w:rPr>
        <w:t>starve</w:t>
      </w:r>
      <w:r w:rsidRPr="008C11C5">
        <w:rPr>
          <w:rStyle w:val="StyleUnderline"/>
        </w:rPr>
        <w:t xml:space="preserve">, or die from </w:t>
      </w:r>
      <w:r w:rsidRPr="008C11C5">
        <w:rPr>
          <w:rStyle w:val="Emphasis"/>
        </w:rPr>
        <w:t>disease</w:t>
      </w:r>
      <w:r w:rsidRPr="008C11C5">
        <w:rPr>
          <w:rStyle w:val="StyleUnderline"/>
        </w:rPr>
        <w:t>, and</w:t>
      </w:r>
      <w:r w:rsidRPr="008C11C5">
        <w:rPr>
          <w:sz w:val="16"/>
        </w:rPr>
        <w:t xml:space="preserve"> even </w:t>
      </w:r>
      <w:r w:rsidRPr="008C11C5">
        <w:rPr>
          <w:rStyle w:val="StyleUnderline"/>
        </w:rPr>
        <w:t xml:space="preserve">those who are killed by </w:t>
      </w:r>
      <w:r w:rsidRPr="008C11C5">
        <w:rPr>
          <w:rStyle w:val="Emphasis"/>
        </w:rPr>
        <w:t>predators</w:t>
      </w:r>
      <w:r w:rsidRPr="008C11C5">
        <w:rPr>
          <w:sz w:val="16"/>
        </w:rPr>
        <w:t xml:space="preserve"> must </w:t>
      </w:r>
      <w:r w:rsidRPr="008C11C5">
        <w:rPr>
          <w:rStyle w:val="StyleUnderline"/>
        </w:rPr>
        <w:t xml:space="preserve">sometimes </w:t>
      </w:r>
      <w:r w:rsidRPr="00AF5234">
        <w:rPr>
          <w:rStyle w:val="StyleUnderline"/>
          <w:highlight w:val="cyan"/>
        </w:rPr>
        <w:t xml:space="preserve">endure </w:t>
      </w:r>
      <w:r w:rsidRPr="00AF5234">
        <w:rPr>
          <w:rStyle w:val="Emphasis"/>
          <w:highlight w:val="cyan"/>
        </w:rPr>
        <w:t>more</w:t>
      </w:r>
      <w:r w:rsidRPr="008C11C5">
        <w:rPr>
          <w:rStyle w:val="StyleUnderline"/>
        </w:rPr>
        <w:t xml:space="preserve"> than a minute of suffering</w:t>
      </w:r>
      <w:r w:rsidRPr="008C11C5">
        <w:rPr>
          <w:sz w:val="16"/>
        </w:rPr>
        <w:t xml:space="preserve"> from being pursued and eaten more slowly. A reasonable higher estimate would be that there are a quadrillion deaths per year. If we assume again only one minute of net suffering each, </w:t>
      </w:r>
      <w:r w:rsidRPr="00AF5234">
        <w:rPr>
          <w:rStyle w:val="StyleUnderline"/>
          <w:highlight w:val="cyan"/>
        </w:rPr>
        <w:t xml:space="preserve">that comes to </w:t>
      </w:r>
      <w:r w:rsidRPr="00AF5234">
        <w:rPr>
          <w:rStyle w:val="Emphasis"/>
          <w:highlight w:val="cyan"/>
        </w:rPr>
        <w:t>1.82 billion</w:t>
      </w:r>
      <w:r w:rsidRPr="00AF5234">
        <w:rPr>
          <w:rStyle w:val="StyleUnderline"/>
          <w:highlight w:val="cyan"/>
        </w:rPr>
        <w:t xml:space="preserve"> years of</w:t>
      </w:r>
      <w:r w:rsidRPr="008C11C5">
        <w:rPr>
          <w:rStyle w:val="StyleUnderline"/>
        </w:rPr>
        <w:t xml:space="preserve"> experienced </w:t>
      </w:r>
      <w:r w:rsidRPr="00AF5234">
        <w:rPr>
          <w:rStyle w:val="StyleUnderline"/>
          <w:highlight w:val="cyan"/>
        </w:rPr>
        <w:t xml:space="preserve">suffering </w:t>
      </w:r>
      <w:r w:rsidRPr="00AF5234">
        <w:rPr>
          <w:rStyle w:val="Emphasis"/>
          <w:highlight w:val="cyan"/>
        </w:rPr>
        <w:t>per year</w:t>
      </w:r>
      <w:r w:rsidRPr="008C11C5">
        <w:rPr>
          <w:sz w:val="16"/>
        </w:rPr>
        <w:t>.</w:t>
      </w:r>
    </w:p>
    <w:p w14:paraId="063E1FEA" w14:textId="77777777" w:rsidR="00754B5E" w:rsidRDefault="00754B5E" w:rsidP="00754B5E">
      <w:pPr>
        <w:rPr>
          <w:rStyle w:val="StyleUnderline"/>
        </w:rPr>
      </w:pPr>
    </w:p>
    <w:p w14:paraId="185AF55B" w14:textId="77777777" w:rsidR="00754B5E" w:rsidRPr="008864A5" w:rsidRDefault="00754B5E" w:rsidP="00754B5E">
      <w:pPr>
        <w:pStyle w:val="Heading3"/>
        <w:rPr>
          <w:rStyle w:val="StyleUnderline"/>
          <w:sz w:val="32"/>
        </w:rPr>
      </w:pPr>
      <w:r>
        <w:t>Factory Farms---Impact----AI</w:t>
      </w:r>
    </w:p>
    <w:p w14:paraId="74835103" w14:textId="77777777" w:rsidR="00754B5E" w:rsidRDefault="00754B5E" w:rsidP="00754B5E">
      <w:pPr>
        <w:pStyle w:val="Heading4"/>
      </w:pPr>
      <w:r>
        <w:t xml:space="preserve">AI accelerates it  </w:t>
      </w:r>
    </w:p>
    <w:p w14:paraId="6CC7DFB1" w14:textId="77777777" w:rsidR="00754B5E" w:rsidRPr="00532B13" w:rsidRDefault="00754B5E" w:rsidP="00754B5E">
      <w:pPr>
        <w:rPr>
          <w:b/>
          <w:bCs/>
          <w:sz w:val="26"/>
          <w:lang w:val="en-CA"/>
        </w:rPr>
      </w:pPr>
      <w:r w:rsidRPr="00CB71FD">
        <w:rPr>
          <w:rStyle w:val="Style13ptBold"/>
        </w:rPr>
        <w:t xml:space="preserve">Hilton </w:t>
      </w:r>
      <w:r>
        <w:rPr>
          <w:rStyle w:val="Style13ptBold"/>
        </w:rPr>
        <w:t>’</w:t>
      </w:r>
      <w:r w:rsidRPr="00CB71FD">
        <w:rPr>
          <w:rStyle w:val="Style13ptBold"/>
        </w:rPr>
        <w:t>24</w:t>
      </w:r>
      <w:r w:rsidRPr="00CB71FD">
        <w:t xml:space="preserve"> [</w:t>
      </w:r>
      <w:r>
        <w:t xml:space="preserve">Benjamin; July; </w:t>
      </w:r>
      <w:r w:rsidRPr="00BB403E">
        <w:t xml:space="preserve">Masters in </w:t>
      </w:r>
      <w:r>
        <w:t>T</w:t>
      </w:r>
      <w:r w:rsidRPr="00BB403E">
        <w:t xml:space="preserve">heoretical </w:t>
      </w:r>
      <w:r>
        <w:t>P</w:t>
      </w:r>
      <w:r w:rsidRPr="00BB403E">
        <w:t xml:space="preserve">hysics and </w:t>
      </w:r>
      <w:r>
        <w:t>E</w:t>
      </w:r>
      <w:r w:rsidRPr="00BB403E">
        <w:t>conomics, former policy advisor in the UK government cabinet</w:t>
      </w:r>
      <w:r>
        <w:t xml:space="preserve">; 80,000 hours, “Factory Farming,” </w:t>
      </w:r>
      <w:r w:rsidRPr="0046281F">
        <w:t>https://80000hours.org/problem-profiles/factory-farming/#top</w:t>
      </w:r>
      <w:r>
        <w:t>] owen</w:t>
      </w:r>
    </w:p>
    <w:p w14:paraId="4ADD7007" w14:textId="77777777" w:rsidR="00754B5E" w:rsidRDefault="00754B5E" w:rsidP="00754B5E">
      <w:pPr>
        <w:rPr>
          <w:sz w:val="16"/>
        </w:rPr>
      </w:pPr>
      <w:r w:rsidRPr="00532B13">
        <w:rPr>
          <w:sz w:val="16"/>
        </w:rPr>
        <w:t xml:space="preserve">We’ll probably find ways of using </w:t>
      </w:r>
      <w:r w:rsidRPr="00DC5FA3">
        <w:rPr>
          <w:rStyle w:val="StyleUnderline"/>
          <w:highlight w:val="cyan"/>
        </w:rPr>
        <w:t>AI</w:t>
      </w:r>
      <w:r w:rsidRPr="00532B13">
        <w:rPr>
          <w:sz w:val="16"/>
        </w:rPr>
        <w:t xml:space="preserve"> to </w:t>
      </w:r>
      <w:r w:rsidRPr="00DC5FA3">
        <w:rPr>
          <w:rStyle w:val="StyleUnderline"/>
          <w:highlight w:val="cyan"/>
        </w:rPr>
        <w:t xml:space="preserve">make factory farming </w:t>
      </w:r>
      <w:r w:rsidRPr="00DC5FA3">
        <w:rPr>
          <w:rStyle w:val="Emphasis"/>
          <w:highlight w:val="cyan"/>
        </w:rPr>
        <w:t>more efficient</w:t>
      </w:r>
      <w:r w:rsidRPr="00532B13">
        <w:rPr>
          <w:sz w:val="16"/>
        </w:rPr>
        <w:t xml:space="preserve"> through the use of precision livestock farming — we’d guess this is </w:t>
      </w:r>
      <w:r w:rsidRPr="00B9523C">
        <w:rPr>
          <w:rStyle w:val="Emphasis"/>
          <w:highlight w:val="cyan"/>
        </w:rPr>
        <w:t>negative overall</w:t>
      </w:r>
      <w:r w:rsidRPr="00532B13">
        <w:rPr>
          <w:rStyle w:val="StyleUnderline"/>
        </w:rPr>
        <w:t xml:space="preserve"> </w:t>
      </w:r>
      <w:r w:rsidRPr="00532B13">
        <w:rPr>
          <w:sz w:val="16"/>
        </w:rPr>
        <w:t xml:space="preserve">(because it might </w:t>
      </w:r>
      <w:r w:rsidRPr="00DC5FA3">
        <w:rPr>
          <w:rStyle w:val="StyleUnderline"/>
          <w:highlight w:val="cyan"/>
        </w:rPr>
        <w:t xml:space="preserve">lead to </w:t>
      </w:r>
      <w:r w:rsidRPr="00DC5FA3">
        <w:rPr>
          <w:rStyle w:val="Emphasis"/>
          <w:highlight w:val="cyan"/>
        </w:rPr>
        <w:t>increased</w:t>
      </w:r>
      <w:r w:rsidRPr="00B9523C">
        <w:rPr>
          <w:rStyle w:val="Emphasis"/>
        </w:rPr>
        <w:t xml:space="preserve"> stocking </w:t>
      </w:r>
      <w:r w:rsidRPr="00DC5FA3">
        <w:rPr>
          <w:rStyle w:val="Emphasis"/>
          <w:highlight w:val="cyan"/>
        </w:rPr>
        <w:t>densities</w:t>
      </w:r>
      <w:r w:rsidRPr="00532B13">
        <w:rPr>
          <w:sz w:val="16"/>
        </w:rPr>
        <w:t xml:space="preserve">, and it would </w:t>
      </w:r>
      <w:r w:rsidRPr="00DC5FA3">
        <w:rPr>
          <w:rStyle w:val="StyleUnderline"/>
          <w:highlight w:val="cyan"/>
        </w:rPr>
        <w:t>reduce</w:t>
      </w:r>
      <w:r w:rsidRPr="00532B13">
        <w:rPr>
          <w:rStyle w:val="StyleUnderline"/>
        </w:rPr>
        <w:t xml:space="preserve"> the </w:t>
      </w:r>
      <w:r w:rsidRPr="00DC5FA3">
        <w:rPr>
          <w:rStyle w:val="StyleUnderline"/>
          <w:highlight w:val="cyan"/>
        </w:rPr>
        <w:t>price of meat</w:t>
      </w:r>
      <w:r w:rsidRPr="00532B13">
        <w:rPr>
          <w:rStyle w:val="StyleUnderline"/>
        </w:rPr>
        <w:t xml:space="preserve">, </w:t>
      </w:r>
      <w:r w:rsidRPr="00DC5FA3">
        <w:rPr>
          <w:rStyle w:val="StyleUnderline"/>
          <w:highlight w:val="cyan"/>
        </w:rPr>
        <w:t>making it harder for alt</w:t>
      </w:r>
      <w:r w:rsidRPr="00532B13">
        <w:rPr>
          <w:rStyle w:val="StyleUnderline"/>
        </w:rPr>
        <w:t>ernative product</w:t>
      </w:r>
      <w:r w:rsidRPr="00DC5FA3">
        <w:rPr>
          <w:rStyle w:val="StyleUnderline"/>
          <w:highlight w:val="cyan"/>
        </w:rPr>
        <w:t>s</w:t>
      </w:r>
      <w:r w:rsidRPr="00532B13">
        <w:rPr>
          <w:rStyle w:val="StyleUnderline"/>
        </w:rPr>
        <w:t xml:space="preserve"> </w:t>
      </w:r>
      <w:r w:rsidRPr="00DC5FA3">
        <w:rPr>
          <w:rStyle w:val="StyleUnderline"/>
          <w:highlight w:val="cyan"/>
        </w:rPr>
        <w:t>to compete</w:t>
      </w:r>
      <w:r w:rsidRPr="00532B13">
        <w:rPr>
          <w:sz w:val="16"/>
        </w:rPr>
        <w:t>). But there could be positives too, such as reducing rates of disease. Animal advocates might be able to use AI systems to analyse CCTV footage from slaughterhouses to identify and prosecute violations. (For more on how AI might affect animals in the short term, see this article from Max Taylor, a researcher at Animal Charity Evaluators.)</w:t>
      </w:r>
    </w:p>
    <w:p w14:paraId="2C1F9795" w14:textId="77777777" w:rsidR="00754B5E" w:rsidRPr="005E26D7" w:rsidRDefault="00754B5E" w:rsidP="00754B5E">
      <w:pPr>
        <w:pStyle w:val="Heading4"/>
      </w:pPr>
      <w:r>
        <w:t xml:space="preserve">AI locks in factory farming indefinitely. </w:t>
      </w:r>
    </w:p>
    <w:p w14:paraId="5306FD34" w14:textId="77777777" w:rsidR="00754B5E" w:rsidRPr="005E26D7" w:rsidRDefault="00754B5E" w:rsidP="00754B5E">
      <w:r w:rsidRPr="005E26D7">
        <w:rPr>
          <w:rStyle w:val="Heading4Char"/>
        </w:rPr>
        <w:t>Kateman ’22</w:t>
      </w:r>
      <w:r>
        <w:t xml:space="preserve"> [Brian; December 7; </w:t>
      </w:r>
      <w:r w:rsidRPr="00DA14D7">
        <w:t xml:space="preserve">Adjunct professor of environmental science @ Kean university, </w:t>
      </w:r>
      <w:r>
        <w:t>MA in Conservation Biology @ Columbia University; “</w:t>
      </w:r>
      <w:r w:rsidRPr="005E26D7">
        <w:t>If We Don’t End Factory Farming Soon, It Might Be Here Forever.</w:t>
      </w:r>
      <w:r>
        <w:t>”</w:t>
      </w:r>
      <w:r w:rsidRPr="005E26D7">
        <w:t xml:space="preserve"> https://www.forbes.com/sites/briankateman/2022/12/07/if-we-dont-end-factory-farming-soon-it-might-be-here-forever/?utm_source=chatgpt.com</w:t>
      </w:r>
      <w:r>
        <w:t>] sajad</w:t>
      </w:r>
    </w:p>
    <w:p w14:paraId="4E2C9812" w14:textId="77777777" w:rsidR="00754B5E" w:rsidRPr="008A7B3D" w:rsidRDefault="00754B5E" w:rsidP="00754B5E">
      <w:pPr>
        <w:rPr>
          <w:sz w:val="16"/>
        </w:rPr>
      </w:pPr>
      <w:r w:rsidRPr="005E26D7">
        <w:rPr>
          <w:sz w:val="16"/>
        </w:rPr>
        <w:t xml:space="preserve">If we don’t reverse course soon, </w:t>
      </w:r>
      <w:r w:rsidRPr="005E26D7">
        <w:rPr>
          <w:rStyle w:val="StyleUnderline"/>
        </w:rPr>
        <w:t xml:space="preserve">industrial </w:t>
      </w:r>
      <w:r w:rsidRPr="005E26D7">
        <w:rPr>
          <w:rStyle w:val="StyleUnderline"/>
          <w:highlight w:val="cyan"/>
        </w:rPr>
        <w:t xml:space="preserve">animal </w:t>
      </w:r>
      <w:r w:rsidRPr="005E26D7">
        <w:rPr>
          <w:rStyle w:val="Emphasis"/>
          <w:highlight w:val="cyan"/>
        </w:rPr>
        <w:t>agriculture</w:t>
      </w:r>
      <w:r w:rsidRPr="005E26D7">
        <w:rPr>
          <w:sz w:val="16"/>
        </w:rPr>
        <w:t xml:space="preserve">—and the value system that </w:t>
      </w:r>
      <w:r w:rsidRPr="005E26D7">
        <w:rPr>
          <w:rStyle w:val="StyleUnderline"/>
        </w:rPr>
        <w:t>deems it</w:t>
      </w:r>
      <w:r w:rsidRPr="005E26D7">
        <w:rPr>
          <w:sz w:val="16"/>
        </w:rPr>
        <w:t xml:space="preserve"> both </w:t>
      </w:r>
      <w:r w:rsidRPr="005E26D7">
        <w:rPr>
          <w:rStyle w:val="StyleUnderline"/>
        </w:rPr>
        <w:t xml:space="preserve">acceptable and </w:t>
      </w:r>
      <w:r w:rsidRPr="005E26D7">
        <w:rPr>
          <w:rStyle w:val="Emphasis"/>
          <w:highlight w:val="cyan"/>
        </w:rPr>
        <w:t>necessary</w:t>
      </w:r>
      <w:r w:rsidRPr="005E26D7">
        <w:rPr>
          <w:rStyle w:val="StyleUnderline"/>
          <w:highlight w:val="cyan"/>
        </w:rPr>
        <w:t xml:space="preserve"> to raise </w:t>
      </w:r>
      <w:r w:rsidRPr="005E26D7">
        <w:rPr>
          <w:rStyle w:val="Emphasis"/>
          <w:highlight w:val="cyan"/>
        </w:rPr>
        <w:t>animals</w:t>
      </w:r>
      <w:r w:rsidRPr="005E26D7">
        <w:rPr>
          <w:rStyle w:val="StyleUnderline"/>
        </w:rPr>
        <w:t xml:space="preserve"> under</w:t>
      </w:r>
      <w:r w:rsidRPr="005E26D7">
        <w:rPr>
          <w:sz w:val="16"/>
        </w:rPr>
        <w:t xml:space="preserve"> such </w:t>
      </w:r>
      <w:r w:rsidRPr="005E26D7">
        <w:rPr>
          <w:rStyle w:val="StyleUnderline"/>
        </w:rPr>
        <w:t>conditions</w:t>
      </w:r>
      <w:r w:rsidRPr="005E26D7">
        <w:rPr>
          <w:sz w:val="16"/>
        </w:rPr>
        <w:t xml:space="preserve"> and eat their meat—could be </w:t>
      </w:r>
      <w:r w:rsidRPr="005E26D7">
        <w:rPr>
          <w:rStyle w:val="StyleUnderline"/>
        </w:rPr>
        <w:t>here to stay</w:t>
      </w:r>
      <w:r w:rsidRPr="005E26D7">
        <w:rPr>
          <w:sz w:val="16"/>
        </w:rPr>
        <w:t>.</w:t>
      </w:r>
    </w:p>
    <w:p w14:paraId="1FD2BEC3" w14:textId="77777777" w:rsidR="00754B5E" w:rsidRPr="008A7B3D" w:rsidRDefault="00754B5E" w:rsidP="00754B5E">
      <w:pPr>
        <w:rPr>
          <w:sz w:val="16"/>
        </w:rPr>
      </w:pPr>
      <w:r w:rsidRPr="005E26D7">
        <w:rPr>
          <w:sz w:val="16"/>
        </w:rPr>
        <w:t xml:space="preserve">As it turns out, history tells us that it’s much easier to influence values when they are still new than later on, when things have settled. As an example of this dynamic he calls “early plasticity, later rigidity,” MacAskill asks us to consider the U.S. Constitution. It was written over 116 days, and amended eleven times in the first six years. But in the last fifty years, it’s only been amended once. I suspect that </w:t>
      </w:r>
      <w:r w:rsidRPr="005E26D7">
        <w:rPr>
          <w:rStyle w:val="StyleUnderline"/>
        </w:rPr>
        <w:t>if we don’t make headway in ending factory farming</w:t>
      </w:r>
      <w:r w:rsidRPr="005E26D7">
        <w:rPr>
          <w:sz w:val="16"/>
        </w:rPr>
        <w:t xml:space="preserve"> soon, it’ll be not unlike many of the constitutional laws we find distasteful—seemingly </w:t>
      </w:r>
      <w:r w:rsidRPr="005E26D7">
        <w:rPr>
          <w:rStyle w:val="Emphasis"/>
          <w:highlight w:val="cyan"/>
        </w:rPr>
        <w:t>impossible</w:t>
      </w:r>
      <w:r w:rsidRPr="005E26D7">
        <w:rPr>
          <w:rStyle w:val="StyleUnderline"/>
          <w:highlight w:val="cyan"/>
        </w:rPr>
        <w:t xml:space="preserve"> to overturn</w:t>
      </w:r>
      <w:r w:rsidRPr="005E26D7">
        <w:rPr>
          <w:sz w:val="16"/>
        </w:rPr>
        <w:t>.</w:t>
      </w:r>
    </w:p>
    <w:p w14:paraId="72ECF89B" w14:textId="77777777" w:rsidR="00754B5E" w:rsidRPr="008A7B3D" w:rsidRDefault="00754B5E" w:rsidP="00754B5E">
      <w:pPr>
        <w:rPr>
          <w:sz w:val="16"/>
        </w:rPr>
      </w:pPr>
      <w:r w:rsidRPr="005E26D7">
        <w:rPr>
          <w:sz w:val="16"/>
        </w:rPr>
        <w:t>And as environmentalist Bill McKibben tells MacAskill, the climate movement knows this all too well: “Thirty years ago, there were relatively small things we could have done that would have changed the trajectory of this battle—a small price on carbon back then would have yielded a different trajectory, would have put us in a different place. We might not have solved climate change yet because it’s a huge problem, but we’d be on the way.”</w:t>
      </w:r>
    </w:p>
    <w:p w14:paraId="080A543D" w14:textId="77777777" w:rsidR="00754B5E" w:rsidRDefault="00754B5E" w:rsidP="00754B5E">
      <w:pPr>
        <w:rPr>
          <w:sz w:val="16"/>
        </w:rPr>
      </w:pPr>
      <w:r w:rsidRPr="005E26D7">
        <w:rPr>
          <w:rStyle w:val="StyleUnderline"/>
        </w:rPr>
        <w:t xml:space="preserve">Major </w:t>
      </w:r>
      <w:r w:rsidRPr="005E26D7">
        <w:rPr>
          <w:rStyle w:val="StyleUnderline"/>
          <w:highlight w:val="cyan"/>
        </w:rPr>
        <w:t>technological advances</w:t>
      </w:r>
      <w:r w:rsidRPr="005E26D7">
        <w:rPr>
          <w:sz w:val="16"/>
        </w:rPr>
        <w:t>, too, play a role in </w:t>
      </w:r>
      <w:r w:rsidRPr="005E26D7">
        <w:rPr>
          <w:rStyle w:val="Emphasis"/>
          <w:highlight w:val="cyan"/>
        </w:rPr>
        <w:t>locking in</w:t>
      </w:r>
      <w:r w:rsidRPr="005E26D7">
        <w:rPr>
          <w:rStyle w:val="StyleUnderline"/>
          <w:highlight w:val="cyan"/>
        </w:rPr>
        <w:t xml:space="preserve"> values</w:t>
      </w:r>
      <w:r w:rsidRPr="005E26D7">
        <w:t xml:space="preserve">. </w:t>
      </w:r>
      <w:r w:rsidRPr="005E26D7">
        <w:rPr>
          <w:sz w:val="16"/>
        </w:rPr>
        <w:t>Writing, for example, invented around five thousand years ago, was crucial, MacAskill points out, “enabling complex ideas to be transmitted many generations into the future without inevitable distortion by the failures of human memory.” Indeed, moral worldviews like Christianity and Islam would not have achieved widespread popularity without writing as a technology. And the key technology of our generation isn’t electric cars or TikTok, but rather </w:t>
      </w:r>
      <w:r w:rsidRPr="005E26D7">
        <w:rPr>
          <w:rStyle w:val="StyleUnderline"/>
          <w:highlight w:val="cyan"/>
        </w:rPr>
        <w:t>artificial intelligence</w:t>
      </w:r>
      <w:r w:rsidRPr="005E26D7">
        <w:rPr>
          <w:rStyle w:val="StyleUnderline"/>
        </w:rPr>
        <w:t xml:space="preserve">; it could </w:t>
      </w:r>
      <w:r w:rsidRPr="005E26D7">
        <w:rPr>
          <w:rStyle w:val="Emphasis"/>
          <w:highlight w:val="cyan"/>
        </w:rPr>
        <w:t>impact</w:t>
      </w:r>
      <w:r w:rsidRPr="005E26D7">
        <w:rPr>
          <w:rStyle w:val="StyleUnderline"/>
          <w:highlight w:val="cyan"/>
        </w:rPr>
        <w:t xml:space="preserve"> the</w:t>
      </w:r>
      <w:r w:rsidRPr="005E26D7">
        <w:rPr>
          <w:rStyle w:val="StyleUnderline"/>
        </w:rPr>
        <w:t xml:space="preserve"> future</w:t>
      </w:r>
      <w:r w:rsidRPr="005E26D7">
        <w:rPr>
          <w:sz w:val="16"/>
        </w:rPr>
        <w:t xml:space="preserve">, and our </w:t>
      </w:r>
      <w:r w:rsidRPr="005E26D7">
        <w:rPr>
          <w:rStyle w:val="StyleUnderline"/>
        </w:rPr>
        <w:t>perception of the moral acceptability and</w:t>
      </w:r>
      <w:r w:rsidRPr="005E26D7">
        <w:rPr>
          <w:sz w:val="16"/>
        </w:rPr>
        <w:t xml:space="preserve"> the sheer </w:t>
      </w:r>
      <w:r w:rsidRPr="005E26D7">
        <w:rPr>
          <w:rStyle w:val="StyleUnderline"/>
          <w:highlight w:val="cyan"/>
        </w:rPr>
        <w:t xml:space="preserve">existence of </w:t>
      </w:r>
      <w:r w:rsidRPr="005E26D7">
        <w:rPr>
          <w:rStyle w:val="Emphasis"/>
          <w:highlight w:val="cyan"/>
        </w:rPr>
        <w:t>factory farms</w:t>
      </w:r>
      <w:r w:rsidRPr="005E26D7">
        <w:rPr>
          <w:rStyle w:val="StyleUnderline"/>
          <w:highlight w:val="cyan"/>
        </w:rPr>
        <w:t xml:space="preserve">, for </w:t>
      </w:r>
      <w:r w:rsidRPr="005E26D7">
        <w:rPr>
          <w:rStyle w:val="Emphasis"/>
          <w:highlight w:val="cyan"/>
        </w:rPr>
        <w:t>millions</w:t>
      </w:r>
      <w:r w:rsidRPr="005E26D7">
        <w:rPr>
          <w:rStyle w:val="StyleUnderline"/>
          <w:highlight w:val="cyan"/>
        </w:rPr>
        <w:t xml:space="preserve"> of years</w:t>
      </w:r>
      <w:r w:rsidRPr="005E26D7">
        <w:rPr>
          <w:rStyle w:val="StyleUnderline"/>
        </w:rPr>
        <w:t xml:space="preserve"> to come</w:t>
      </w:r>
      <w:r w:rsidRPr="005E26D7">
        <w:rPr>
          <w:sz w:val="16"/>
        </w:rPr>
        <w:t>.</w:t>
      </w:r>
    </w:p>
    <w:p w14:paraId="0F4E5A71" w14:textId="77777777" w:rsidR="00754B5E" w:rsidRPr="008A7B3D" w:rsidRDefault="00754B5E" w:rsidP="00754B5E">
      <w:pPr>
        <w:rPr>
          <w:sz w:val="16"/>
        </w:rPr>
      </w:pPr>
      <w:r>
        <w:rPr>
          <w:sz w:val="16"/>
        </w:rPr>
        <w:t>&lt;&lt;CONDENSED, NONE OMITTED&gt;&gt;</w:t>
      </w:r>
    </w:p>
    <w:p w14:paraId="4BF04FF5" w14:textId="77777777" w:rsidR="00754B5E" w:rsidRPr="008A7B3D" w:rsidRDefault="00754B5E" w:rsidP="00754B5E">
      <w:pPr>
        <w:rPr>
          <w:sz w:val="8"/>
          <w:szCs w:val="8"/>
        </w:rPr>
      </w:pPr>
      <w:r w:rsidRPr="005E26D7">
        <w:rPr>
          <w:sz w:val="8"/>
          <w:szCs w:val="8"/>
        </w:rPr>
        <w:t>To understand why, we first need to unpack exactly what artificial intelligence (AI) means. Put simply, it’s the science and engineering of making intelligent machines. Your </w:t>
      </w:r>
      <w:r w:rsidRPr="008A7B3D">
        <w:rPr>
          <w:sz w:val="8"/>
          <w:szCs w:val="8"/>
        </w:rPr>
        <w:t>smartphone uses</w:t>
      </w:r>
      <w:r w:rsidRPr="005E26D7">
        <w:rPr>
          <w:sz w:val="8"/>
          <w:szCs w:val="8"/>
        </w:rPr>
        <w:t xml:space="preserve"> AI, as do your social media and streaming services. And thanks to machine learning—a subfield of artificial intelligence that gives computers the ability to learn without explicitly being programmed—AI can solve complex problems in a way that is similar to how humans do. Remember in 2011 when IBM Watson, the room-sized supercomputer, beat jeopardy legends Ken Jennings and Brad Rutter? That was machine learning in action, and it’s gotten even more advanced since. Today, AI can create award-winning images and art, drive and park your car, and even be a Twitter troll. But the holy grail of artificial intelligence is something called artificial general intelligence (AGI)—the ability of an “</w:t>
      </w:r>
      <w:r w:rsidRPr="008A7B3D">
        <w:rPr>
          <w:sz w:val="8"/>
          <w:szCs w:val="8"/>
        </w:rPr>
        <w:t>ultra intelligent</w:t>
      </w:r>
      <w:r w:rsidRPr="005E26D7">
        <w:rPr>
          <w:sz w:val="8"/>
          <w:szCs w:val="8"/>
        </w:rPr>
        <w:t>” agent to understand or learn any intellectual task that a human being can. Think WALL-E and R2-D2, agents, or collections of agents, capable of making their own plans and executing them. We aren’t there yet, but experts predict there’s a non-negligible chance we could be in the decades to come.</w:t>
      </w:r>
    </w:p>
    <w:p w14:paraId="5D38389A" w14:textId="77777777" w:rsidR="00754B5E" w:rsidRPr="005E26D7" w:rsidRDefault="00754B5E" w:rsidP="00754B5E">
      <w:pPr>
        <w:rPr>
          <w:sz w:val="16"/>
        </w:rPr>
      </w:pPr>
      <w:r>
        <w:rPr>
          <w:sz w:val="16"/>
        </w:rPr>
        <w:t>&lt;&lt;PARAGRAPH INTEGRITY RESUMES&gt;&gt;</w:t>
      </w:r>
    </w:p>
    <w:p w14:paraId="50E05A8A" w14:textId="77777777" w:rsidR="00754B5E" w:rsidRPr="005E26D7" w:rsidRDefault="00754B5E" w:rsidP="00754B5E">
      <w:pPr>
        <w:rPr>
          <w:sz w:val="16"/>
        </w:rPr>
      </w:pPr>
      <w:r w:rsidRPr="005E26D7">
        <w:rPr>
          <w:sz w:val="16"/>
        </w:rPr>
        <w:t xml:space="preserve">And here’s the crux: </w:t>
      </w:r>
      <w:r w:rsidRPr="005E26D7">
        <w:rPr>
          <w:rStyle w:val="StyleUnderline"/>
        </w:rPr>
        <w:t xml:space="preserve">If it arrives, it may </w:t>
      </w:r>
      <w:r w:rsidRPr="005E26D7">
        <w:rPr>
          <w:rStyle w:val="Emphasis"/>
          <w:highlight w:val="cyan"/>
        </w:rPr>
        <w:t>lock-in</w:t>
      </w:r>
      <w:r w:rsidRPr="005E26D7">
        <w:rPr>
          <w:rStyle w:val="StyleUnderline"/>
          <w:highlight w:val="cyan"/>
        </w:rPr>
        <w:t xml:space="preserve"> the values</w:t>
      </w:r>
      <w:r w:rsidRPr="005E26D7">
        <w:rPr>
          <w:rStyle w:val="StyleUnderline"/>
        </w:rPr>
        <w:t xml:space="preserve"> that exist </w:t>
      </w:r>
      <w:r w:rsidRPr="005E26D7">
        <w:rPr>
          <w:rStyle w:val="StyleUnderline"/>
          <w:highlight w:val="cyan"/>
        </w:rPr>
        <w:t xml:space="preserve">at the </w:t>
      </w:r>
      <w:r w:rsidRPr="005E26D7">
        <w:rPr>
          <w:rStyle w:val="Emphasis"/>
          <w:highlight w:val="cyan"/>
        </w:rPr>
        <w:t>time</w:t>
      </w:r>
      <w:r w:rsidRPr="005E26D7">
        <w:rPr>
          <w:sz w:val="16"/>
        </w:rPr>
        <w:t xml:space="preserve">, including </w:t>
      </w:r>
      <w:r w:rsidRPr="005E26D7">
        <w:rPr>
          <w:rStyle w:val="StyleUnderline"/>
          <w:highlight w:val="cyan"/>
        </w:rPr>
        <w:t>how we</w:t>
      </w:r>
      <w:r w:rsidRPr="005E26D7">
        <w:rPr>
          <w:sz w:val="16"/>
        </w:rPr>
        <w:t xml:space="preserve"> think about and </w:t>
      </w:r>
      <w:r w:rsidRPr="005E26D7">
        <w:rPr>
          <w:rStyle w:val="Emphasis"/>
          <w:highlight w:val="cyan"/>
        </w:rPr>
        <w:t>treat animals</w:t>
      </w:r>
      <w:r w:rsidRPr="005E26D7">
        <w:rPr>
          <w:rStyle w:val="StyleUnderline"/>
          <w:highlight w:val="cyan"/>
        </w:rPr>
        <w:t xml:space="preserve"> on factory farms</w:t>
      </w:r>
      <w:r w:rsidRPr="005E26D7">
        <w:rPr>
          <w:sz w:val="16"/>
        </w:rPr>
        <w:t xml:space="preserve">. This is because an AGI could be coded to reflect the preferences of the programmer—a potentially powerful individual or institution, since it’s </w:t>
      </w:r>
      <w:r w:rsidRPr="005E26D7">
        <w:rPr>
          <w:rStyle w:val="StyleUnderline"/>
        </w:rPr>
        <w:t>unlikely this technology will emerge in a decentralized way</w:t>
      </w:r>
      <w:r w:rsidRPr="005E26D7">
        <w:rPr>
          <w:sz w:val="16"/>
        </w:rPr>
        <w:t xml:space="preserve"> given the capital and technical expertise required to build it—for the purpose of assisting them in achieving their and what they believe should be society’s goals, and one of those goals might be raising animals for food. What’s more, an </w:t>
      </w:r>
      <w:r w:rsidRPr="005E26D7">
        <w:rPr>
          <w:rStyle w:val="StyleUnderline"/>
          <w:highlight w:val="cyan"/>
        </w:rPr>
        <w:t>AGI</w:t>
      </w:r>
      <w:r w:rsidRPr="005E26D7">
        <w:rPr>
          <w:sz w:val="16"/>
        </w:rPr>
        <w:t xml:space="preserve"> would be able to </w:t>
      </w:r>
      <w:r w:rsidRPr="005E26D7">
        <w:rPr>
          <w:rStyle w:val="StyleUnderline"/>
          <w:highlight w:val="cyan"/>
        </w:rPr>
        <w:t xml:space="preserve">figure out how to </w:t>
      </w:r>
      <w:r w:rsidRPr="005E26D7">
        <w:rPr>
          <w:rStyle w:val="Emphasis"/>
          <w:highlight w:val="cyan"/>
        </w:rPr>
        <w:t>farm animals</w:t>
      </w:r>
      <w:r w:rsidRPr="005E26D7">
        <w:rPr>
          <w:rStyle w:val="StyleUnderline"/>
          <w:highlight w:val="cyan"/>
        </w:rPr>
        <w:t xml:space="preserve"> in</w:t>
      </w:r>
      <w:r w:rsidRPr="005E26D7">
        <w:rPr>
          <w:rStyle w:val="StyleUnderline"/>
        </w:rPr>
        <w:t xml:space="preserve"> even more </w:t>
      </w:r>
      <w:r w:rsidRPr="005E26D7">
        <w:rPr>
          <w:rStyle w:val="StyleUnderline"/>
          <w:highlight w:val="cyan"/>
        </w:rPr>
        <w:t>efficient ways, decreasing</w:t>
      </w:r>
      <w:r w:rsidRPr="005E26D7">
        <w:rPr>
          <w:rStyle w:val="StyleUnderline"/>
        </w:rPr>
        <w:t xml:space="preserve"> the </w:t>
      </w:r>
      <w:r w:rsidRPr="005E26D7">
        <w:rPr>
          <w:rStyle w:val="Emphasis"/>
          <w:highlight w:val="cyan"/>
        </w:rPr>
        <w:t>cost</w:t>
      </w:r>
      <w:r w:rsidRPr="005E26D7">
        <w:rPr>
          <w:rStyle w:val="StyleUnderline"/>
        </w:rPr>
        <w:t xml:space="preserve"> of meat</w:t>
      </w:r>
      <w:r w:rsidRPr="005E26D7">
        <w:rPr>
          <w:sz w:val="16"/>
        </w:rPr>
        <w:t xml:space="preserve">—which most people would celebrate—and </w:t>
      </w:r>
      <w:r w:rsidRPr="005E26D7">
        <w:rPr>
          <w:rStyle w:val="StyleUnderline"/>
          <w:highlight w:val="cyan"/>
        </w:rPr>
        <w:t>increasing</w:t>
      </w:r>
      <w:r w:rsidRPr="005E26D7">
        <w:rPr>
          <w:sz w:val="16"/>
        </w:rPr>
        <w:t xml:space="preserve"> the </w:t>
      </w:r>
      <w:r w:rsidRPr="005E26D7">
        <w:rPr>
          <w:rStyle w:val="StyleUnderline"/>
          <w:highlight w:val="cyan"/>
        </w:rPr>
        <w:t xml:space="preserve">profit </w:t>
      </w:r>
      <w:r w:rsidRPr="005E26D7">
        <w:rPr>
          <w:rStyle w:val="Emphasis"/>
          <w:highlight w:val="cyan"/>
        </w:rPr>
        <w:t>margins</w:t>
      </w:r>
      <w:r w:rsidRPr="005E26D7">
        <w:rPr>
          <w:sz w:val="16"/>
        </w:rPr>
        <w:t xml:space="preserve"> of those who stand to benefit from this technology. No human would be more powerful than an AGI, so whatever force aims an </w:t>
      </w:r>
      <w:r w:rsidRPr="005E26D7">
        <w:rPr>
          <w:rStyle w:val="StyleUnderline"/>
        </w:rPr>
        <w:t>AGI would have more power than any force</w:t>
      </w:r>
      <w:r w:rsidRPr="005E26D7">
        <w:rPr>
          <w:sz w:val="16"/>
        </w:rPr>
        <w:t xml:space="preserve"> that does not have that ability.</w:t>
      </w:r>
    </w:p>
    <w:p w14:paraId="49FE3DDE" w14:textId="77777777" w:rsidR="00754B5E" w:rsidRPr="005E26D7" w:rsidRDefault="00754B5E" w:rsidP="00754B5E">
      <w:pPr>
        <w:rPr>
          <w:sz w:val="16"/>
        </w:rPr>
      </w:pPr>
      <w:r w:rsidRPr="005E26D7">
        <w:rPr>
          <w:sz w:val="16"/>
        </w:rPr>
        <w:t xml:space="preserve">This value lock-in, combined with the fact that an AGI would not be hard to replicate, makes it such that the </w:t>
      </w:r>
      <w:r w:rsidRPr="005E26D7">
        <w:rPr>
          <w:rStyle w:val="StyleUnderline"/>
          <w:highlight w:val="cyan"/>
        </w:rPr>
        <w:t xml:space="preserve">values </w:t>
      </w:r>
      <w:r w:rsidRPr="005E26D7">
        <w:rPr>
          <w:rStyle w:val="Emphasis"/>
          <w:highlight w:val="cyan"/>
        </w:rPr>
        <w:t>encoded</w:t>
      </w:r>
      <w:r w:rsidRPr="005E26D7">
        <w:rPr>
          <w:rStyle w:val="StyleUnderline"/>
          <w:highlight w:val="cyan"/>
        </w:rPr>
        <w:t xml:space="preserve"> into the</w:t>
      </w:r>
      <w:r w:rsidRPr="005E26D7">
        <w:rPr>
          <w:rStyle w:val="StyleUnderline"/>
        </w:rPr>
        <w:t xml:space="preserve"> AGI could </w:t>
      </w:r>
      <w:r w:rsidRPr="005E26D7">
        <w:rPr>
          <w:rStyle w:val="StyleUnderline"/>
          <w:highlight w:val="cyan"/>
        </w:rPr>
        <w:t xml:space="preserve">exist for as long as the </w:t>
      </w:r>
      <w:r w:rsidRPr="005E26D7">
        <w:rPr>
          <w:rStyle w:val="Emphasis"/>
          <w:highlight w:val="cyan"/>
        </w:rPr>
        <w:t>universe</w:t>
      </w:r>
      <w:r w:rsidRPr="005E26D7">
        <w:rPr>
          <w:rStyle w:val="StyleUnderline"/>
          <w:highlight w:val="cyan"/>
        </w:rPr>
        <w:t xml:space="preserve"> can </w:t>
      </w:r>
      <w:r w:rsidRPr="005E26D7">
        <w:rPr>
          <w:rStyle w:val="Emphasis"/>
          <w:highlight w:val="cyan"/>
        </w:rPr>
        <w:t>support life</w:t>
      </w:r>
      <w:r w:rsidRPr="005E26D7">
        <w:rPr>
          <w:sz w:val="16"/>
        </w:rPr>
        <w:t xml:space="preserve">. As MacAskill writes, “There’s nothing different in principle between the software that encodes Pong and the software that encodes an AGI. Since that software can be copied with high fidelity, an </w:t>
      </w:r>
      <w:r w:rsidRPr="005E26D7">
        <w:rPr>
          <w:rStyle w:val="StyleUnderline"/>
        </w:rPr>
        <w:t>AGI can survive changes in the hardware</w:t>
      </w:r>
      <w:r w:rsidRPr="005E26D7">
        <w:rPr>
          <w:sz w:val="16"/>
        </w:rPr>
        <w:t xml:space="preserve"> instantiating it. AGI agents are potentially immortal.”</w:t>
      </w:r>
    </w:p>
    <w:p w14:paraId="39985068" w14:textId="77777777" w:rsidR="00754B5E" w:rsidRPr="005E26D7" w:rsidRDefault="00754B5E" w:rsidP="00754B5E">
      <w:pPr>
        <w:rPr>
          <w:sz w:val="16"/>
        </w:rPr>
      </w:pPr>
      <w:r w:rsidRPr="005E26D7">
        <w:rPr>
          <w:sz w:val="16"/>
        </w:rPr>
        <w:t xml:space="preserve">And this matters a lot, not just because of factory farms on Earth, but because of </w:t>
      </w:r>
      <w:r w:rsidRPr="005E26D7">
        <w:rPr>
          <w:rStyle w:val="StyleUnderline"/>
          <w:highlight w:val="cyan"/>
        </w:rPr>
        <w:t>factory farms</w:t>
      </w:r>
      <w:r w:rsidRPr="005E26D7">
        <w:rPr>
          <w:rStyle w:val="StyleUnderline"/>
        </w:rPr>
        <w:t xml:space="preserve"> that could come to </w:t>
      </w:r>
      <w:r w:rsidRPr="005E26D7">
        <w:rPr>
          <w:rStyle w:val="Emphasis"/>
          <w:highlight w:val="cyan"/>
        </w:rPr>
        <w:t>exist</w:t>
      </w:r>
      <w:r w:rsidRPr="005E26D7">
        <w:rPr>
          <w:rStyle w:val="Emphasis"/>
        </w:rPr>
        <w:t xml:space="preserve"> elsewhere</w:t>
      </w:r>
      <w:r w:rsidRPr="005E26D7">
        <w:rPr>
          <w:sz w:val="16"/>
        </w:rPr>
        <w:t xml:space="preserve">. Humans may begin </w:t>
      </w:r>
      <w:r w:rsidRPr="005E26D7">
        <w:rPr>
          <w:rStyle w:val="StyleUnderline"/>
        </w:rPr>
        <w:t>populating </w:t>
      </w:r>
      <w:r w:rsidRPr="005E26D7">
        <w:rPr>
          <w:rStyle w:val="Emphasis"/>
          <w:highlight w:val="cyan"/>
        </w:rPr>
        <w:t>other planets</w:t>
      </w:r>
      <w:r w:rsidRPr="005E26D7">
        <w:rPr>
          <w:sz w:val="16"/>
        </w:rPr>
        <w:t xml:space="preserve">, perhaps starting with Mars (especially if billionaires like Elon Musk and Jeff Bezos have their way). They may attempt to make other planets more Earth-like in their conditions—a process called “terraforming”—or even create structures in space where there were no planets before, so that they can support human, animal, and plant life. And </w:t>
      </w:r>
      <w:r w:rsidRPr="005E26D7">
        <w:rPr>
          <w:rStyle w:val="StyleUnderline"/>
        </w:rPr>
        <w:t>they may want to eat animals</w:t>
      </w:r>
      <w:r w:rsidRPr="005E26D7">
        <w:rPr>
          <w:sz w:val="16"/>
        </w:rPr>
        <w:t xml:space="preserve">, just like they do on Earth. (We are creatures of habit, after all.) Indeed, scientists are already working on meeting this future demand as part of numerous programs to </w:t>
      </w:r>
      <w:r w:rsidRPr="005E26D7">
        <w:rPr>
          <w:rStyle w:val="StyleUnderline"/>
          <w:highlight w:val="cyan"/>
        </w:rPr>
        <w:t xml:space="preserve">deploy </w:t>
      </w:r>
      <w:r w:rsidRPr="005E26D7">
        <w:rPr>
          <w:rStyle w:val="Emphasis"/>
          <w:highlight w:val="cyan"/>
        </w:rPr>
        <w:t>everything</w:t>
      </w:r>
      <w:r w:rsidRPr="005E26D7">
        <w:rPr>
          <w:rStyle w:val="StyleUnderline"/>
          <w:highlight w:val="cyan"/>
        </w:rPr>
        <w:t xml:space="preserve"> from chicken to fish</w:t>
      </w:r>
      <w:r w:rsidRPr="005E26D7">
        <w:rPr>
          <w:rStyle w:val="StyleUnderline"/>
        </w:rPr>
        <w:t> to insect </w:t>
      </w:r>
      <w:r w:rsidRPr="005E26D7">
        <w:rPr>
          <w:rStyle w:val="Emphasis"/>
          <w:highlight w:val="cyan"/>
        </w:rPr>
        <w:t>farming</w:t>
      </w:r>
      <w:r w:rsidRPr="005E26D7">
        <w:rPr>
          <w:rStyle w:val="StyleUnderline"/>
          <w:highlight w:val="cyan"/>
        </w:rPr>
        <w:t xml:space="preserve"> in space</w:t>
      </w:r>
      <w:r w:rsidRPr="005E26D7">
        <w:rPr>
          <w:sz w:val="16"/>
        </w:rPr>
        <w:t>. Undoubtedly, colonizing other planets </w:t>
      </w:r>
      <w:r w:rsidRPr="005E26D7">
        <w:rPr>
          <w:rStyle w:val="Emphasis"/>
          <w:highlight w:val="cyan"/>
        </w:rPr>
        <w:t>multiplies</w:t>
      </w:r>
      <w:r w:rsidRPr="008A7B3D">
        <w:rPr>
          <w:rStyle w:val="StyleUnderline"/>
        </w:rPr>
        <w:t xml:space="preserve"> </w:t>
      </w:r>
      <w:r w:rsidRPr="005E26D7">
        <w:rPr>
          <w:rStyle w:val="StyleUnderline"/>
        </w:rPr>
        <w:t xml:space="preserve">the </w:t>
      </w:r>
      <w:r w:rsidRPr="005E26D7">
        <w:rPr>
          <w:rStyle w:val="StyleUnderline"/>
          <w:highlight w:val="cyan"/>
        </w:rPr>
        <w:t>potential</w:t>
      </w:r>
      <w:r w:rsidRPr="005E26D7">
        <w:rPr>
          <w:rStyle w:val="StyleUnderline"/>
        </w:rPr>
        <w:t xml:space="preserve"> for </w:t>
      </w:r>
      <w:r w:rsidRPr="005E26D7">
        <w:rPr>
          <w:rStyle w:val="Emphasis"/>
        </w:rPr>
        <w:t xml:space="preserve">animal </w:t>
      </w:r>
      <w:r w:rsidRPr="005E26D7">
        <w:rPr>
          <w:rStyle w:val="Emphasis"/>
          <w:highlight w:val="cyan"/>
        </w:rPr>
        <w:t>suffering</w:t>
      </w:r>
      <w:r w:rsidRPr="005E26D7">
        <w:rPr>
          <w:sz w:val="16"/>
        </w:rPr>
        <w:t>.</w:t>
      </w:r>
    </w:p>
    <w:p w14:paraId="235168B2" w14:textId="77777777" w:rsidR="00754B5E" w:rsidRDefault="00754B5E" w:rsidP="00754B5E">
      <w:pPr>
        <w:pStyle w:val="Heading3"/>
      </w:pPr>
      <w:r>
        <w:t>Factory Farms---Impact---Yes AGI</w:t>
      </w:r>
    </w:p>
    <w:p w14:paraId="052A3003" w14:textId="77777777" w:rsidR="00754B5E" w:rsidRPr="00BB403E" w:rsidRDefault="00754B5E" w:rsidP="00754B5E">
      <w:pPr>
        <w:pStyle w:val="Heading4"/>
        <w:rPr>
          <w:rFonts w:cs="Calibri"/>
        </w:rPr>
      </w:pPr>
      <w:r w:rsidRPr="00BB403E">
        <w:rPr>
          <w:rFonts w:cs="Calibri"/>
        </w:rPr>
        <w:t xml:space="preserve">AGI development is inevitable by 2026 exponential compute increases and current capabilities short circuit defense. </w:t>
      </w:r>
    </w:p>
    <w:p w14:paraId="3E80912C" w14:textId="77777777" w:rsidR="00754B5E" w:rsidRPr="00BB403E" w:rsidRDefault="00754B5E" w:rsidP="00754B5E">
      <w:pPr>
        <w:rPr>
          <w:lang w:val="en-CA" w:eastAsia="zh-CN"/>
        </w:rPr>
      </w:pPr>
      <w:r w:rsidRPr="00BB403E">
        <w:rPr>
          <w:rStyle w:val="Style13ptBold"/>
        </w:rPr>
        <w:t>Todd ‘3-24</w:t>
      </w:r>
      <w:r w:rsidRPr="00BB403E">
        <w:t xml:space="preserve"> [Benjamin Hilton; 2025; Masters in theoretical physics and economics, former policy advisor in the UK government cabinet; 80,000 Hours, “</w:t>
      </w:r>
      <w:r w:rsidRPr="00BB403E">
        <w:rPr>
          <w:lang w:val="en-CA" w:eastAsia="zh-CN"/>
        </w:rPr>
        <w:t>Preventing an AI-related catastrophe</w:t>
      </w:r>
      <w:r w:rsidRPr="00BB403E">
        <w:t>,” https://80000hours.org/problem-profiles/artificial-intelligence/#experts-are-concerned] owen *brackets added for readability</w:t>
      </w:r>
    </w:p>
    <w:p w14:paraId="654E13A8" w14:textId="77777777" w:rsidR="00754B5E" w:rsidRPr="00BB403E" w:rsidRDefault="00754B5E" w:rsidP="00754B5E">
      <w:pPr>
        <w:rPr>
          <w:sz w:val="16"/>
        </w:rPr>
      </w:pPr>
      <w:r w:rsidRPr="00BB403E">
        <w:rPr>
          <w:sz w:val="16"/>
        </w:rPr>
        <w:t xml:space="preserve">ChatGPT’s release in November 2022 made many people realise that </w:t>
      </w:r>
      <w:r w:rsidRPr="00BB403E">
        <w:rPr>
          <w:rStyle w:val="StyleUnderline"/>
          <w:highlight w:val="cyan"/>
        </w:rPr>
        <w:t>deep learning</w:t>
      </w:r>
      <w:r w:rsidRPr="00BB403E">
        <w:rPr>
          <w:sz w:val="16"/>
        </w:rPr>
        <w:t xml:space="preserve"> was a </w:t>
      </w:r>
      <w:r w:rsidRPr="00BB403E">
        <w:rPr>
          <w:rStyle w:val="Emphasis"/>
          <w:highlight w:val="cyan"/>
        </w:rPr>
        <w:t>sea change</w:t>
      </w:r>
      <w:r w:rsidRPr="00BB403E">
        <w:rPr>
          <w:rStyle w:val="StyleUnderline"/>
          <w:highlight w:val="cyan"/>
        </w:rPr>
        <w:t xml:space="preserve"> in AI</w:t>
      </w:r>
      <w:r w:rsidRPr="00BB403E">
        <w:rPr>
          <w:sz w:val="16"/>
        </w:rPr>
        <w:t xml:space="preserve">. Since then, </w:t>
      </w:r>
      <w:r w:rsidRPr="00BB403E">
        <w:rPr>
          <w:rStyle w:val="Emphasis"/>
          <w:highlight w:val="cyan"/>
        </w:rPr>
        <w:t>l</w:t>
      </w:r>
      <w:r w:rsidRPr="00BB403E">
        <w:rPr>
          <w:sz w:val="16"/>
        </w:rPr>
        <w:t xml:space="preserve">arge </w:t>
      </w:r>
      <w:r w:rsidRPr="00BB403E">
        <w:rPr>
          <w:rStyle w:val="Emphasis"/>
          <w:highlight w:val="cyan"/>
        </w:rPr>
        <w:t>l</w:t>
      </w:r>
      <w:r w:rsidRPr="00BB403E">
        <w:rPr>
          <w:sz w:val="16"/>
        </w:rPr>
        <w:t xml:space="preserve">anguage </w:t>
      </w:r>
      <w:r w:rsidRPr="00BB403E">
        <w:rPr>
          <w:rStyle w:val="Emphasis"/>
          <w:highlight w:val="cyan"/>
        </w:rPr>
        <w:t>m</w:t>
      </w:r>
      <w:r w:rsidRPr="00BB403E">
        <w:rPr>
          <w:sz w:val="16"/>
        </w:rPr>
        <w:t xml:space="preserve">odels, image models, and other AI systems have </w:t>
      </w:r>
      <w:r w:rsidRPr="00BB403E">
        <w:rPr>
          <w:rStyle w:val="StyleUnderline"/>
        </w:rPr>
        <w:t xml:space="preserve">continued to </w:t>
      </w:r>
      <w:r w:rsidRPr="00BB403E">
        <w:rPr>
          <w:rStyle w:val="StyleUnderline"/>
          <w:highlight w:val="cyan"/>
        </w:rPr>
        <w:t xml:space="preserve">advance </w:t>
      </w:r>
      <w:r w:rsidRPr="00BB403E">
        <w:rPr>
          <w:rStyle w:val="Emphasis"/>
          <w:highlight w:val="cyan"/>
        </w:rPr>
        <w:t>rapidly</w:t>
      </w:r>
      <w:r w:rsidRPr="00BB403E">
        <w:rPr>
          <w:sz w:val="16"/>
        </w:rPr>
        <w:t xml:space="preserve"> and </w:t>
      </w:r>
      <w:r w:rsidRPr="00BB403E">
        <w:rPr>
          <w:rStyle w:val="StyleUnderline"/>
        </w:rPr>
        <w:t xml:space="preserve">drawn </w:t>
      </w:r>
      <w:r w:rsidRPr="00BB403E">
        <w:rPr>
          <w:rStyle w:val="Emphasis"/>
          <w:highlight w:val="cyan"/>
        </w:rPr>
        <w:t>massive investments</w:t>
      </w:r>
      <w:r w:rsidRPr="00BB403E">
        <w:rPr>
          <w:rStyle w:val="Emphasis"/>
        </w:rPr>
        <w:t>.</w:t>
      </w:r>
      <w:r w:rsidRPr="00BB403E">
        <w:rPr>
          <w:sz w:val="16"/>
        </w:rPr>
        <w:t>16</w:t>
      </w:r>
    </w:p>
    <w:p w14:paraId="7F550997" w14:textId="77777777" w:rsidR="00754B5E" w:rsidRPr="00BB403E" w:rsidRDefault="00754B5E" w:rsidP="00754B5E">
      <w:pPr>
        <w:rPr>
          <w:sz w:val="16"/>
        </w:rPr>
      </w:pPr>
      <w:r w:rsidRPr="00BB403E">
        <w:rPr>
          <w:sz w:val="16"/>
        </w:rPr>
        <w:t xml:space="preserve">Because the </w:t>
      </w:r>
      <w:r w:rsidRPr="00BB403E">
        <w:rPr>
          <w:rStyle w:val="StyleUnderline"/>
        </w:rPr>
        <w:t xml:space="preserve">models get better so </w:t>
      </w:r>
      <w:r w:rsidRPr="00BB403E">
        <w:rPr>
          <w:rStyle w:val="Emphasis"/>
        </w:rPr>
        <w:t>quickly,</w:t>
      </w:r>
      <w:r w:rsidRPr="00BB403E">
        <w:rPr>
          <w:sz w:val="16"/>
        </w:rPr>
        <w:t xml:space="preserve"> it can be </w:t>
      </w:r>
      <w:r w:rsidRPr="00BB403E">
        <w:rPr>
          <w:rStyle w:val="StyleUnderline"/>
        </w:rPr>
        <w:t>hard for the public to keep up</w:t>
      </w:r>
      <w:r w:rsidRPr="00BB403E">
        <w:rPr>
          <w:sz w:val="16"/>
        </w:rPr>
        <w:t xml:space="preserve">. </w:t>
      </w:r>
      <w:r w:rsidRPr="00BB403E">
        <w:rPr>
          <w:rStyle w:val="StyleUnderline"/>
        </w:rPr>
        <w:t>You might have an outdated view</w:t>
      </w:r>
      <w:r w:rsidRPr="00BB403E">
        <w:rPr>
          <w:sz w:val="16"/>
        </w:rPr>
        <w:t xml:space="preserve"> of just how much modern AI systems can do if you haven’t used the latest models to their full extent.17</w:t>
      </w:r>
    </w:p>
    <w:p w14:paraId="7C5DE5D4" w14:textId="77777777" w:rsidR="00754B5E" w:rsidRPr="00BB403E" w:rsidRDefault="00754B5E" w:rsidP="00754B5E">
      <w:pPr>
        <w:rPr>
          <w:sz w:val="16"/>
        </w:rPr>
      </w:pPr>
      <w:r w:rsidRPr="00BB403E">
        <w:rPr>
          <w:sz w:val="16"/>
        </w:rPr>
        <w:t xml:space="preserve">But we shouldn’t just think about what they can do now. We should think about how they’ve improved so far and how they’re </w:t>
      </w:r>
      <w:r w:rsidRPr="00BB403E">
        <w:rPr>
          <w:rStyle w:val="StyleUnderline"/>
        </w:rPr>
        <w:t xml:space="preserve">likely to </w:t>
      </w:r>
      <w:r w:rsidRPr="00BB403E">
        <w:rPr>
          <w:rStyle w:val="Emphasis"/>
        </w:rPr>
        <w:t>improve</w:t>
      </w:r>
      <w:r w:rsidRPr="00BB403E">
        <w:rPr>
          <w:rStyle w:val="StyleUnderline"/>
        </w:rPr>
        <w:t xml:space="preserve"> in the </w:t>
      </w:r>
      <w:r w:rsidRPr="00BB403E">
        <w:rPr>
          <w:rStyle w:val="Emphasis"/>
        </w:rPr>
        <w:t>future</w:t>
      </w:r>
      <w:r w:rsidRPr="00BB403E">
        <w:rPr>
          <w:sz w:val="16"/>
        </w:rPr>
        <w:t>.</w:t>
      </w:r>
    </w:p>
    <w:p w14:paraId="3946FF83" w14:textId="77777777" w:rsidR="00754B5E" w:rsidRPr="00BB403E" w:rsidRDefault="00754B5E" w:rsidP="00754B5E">
      <w:pPr>
        <w:rPr>
          <w:sz w:val="16"/>
        </w:rPr>
      </w:pPr>
      <w:r w:rsidRPr="00BB403E">
        <w:rPr>
          <w:sz w:val="16"/>
        </w:rPr>
        <w:t xml:space="preserve">For example, consider the rapid progress language models have made on the GPQA benchmark, which asks challenging, </w:t>
      </w:r>
      <w:r w:rsidRPr="00BB403E">
        <w:rPr>
          <w:rStyle w:val="Emphasis"/>
          <w:highlight w:val="cyan"/>
        </w:rPr>
        <w:t>PhD</w:t>
      </w:r>
      <w:r w:rsidRPr="00BB403E">
        <w:rPr>
          <w:rStyle w:val="StyleUnderline"/>
          <w:highlight w:val="cyan"/>
        </w:rPr>
        <w:t>-level</w:t>
      </w:r>
      <w:r w:rsidRPr="00BB403E">
        <w:rPr>
          <w:rStyle w:val="StyleUnderline"/>
        </w:rPr>
        <w:t xml:space="preserve"> </w:t>
      </w:r>
      <w:r w:rsidRPr="00BB403E">
        <w:rPr>
          <w:sz w:val="16"/>
        </w:rPr>
        <w:t xml:space="preserve">questions about </w:t>
      </w:r>
      <w:r w:rsidRPr="00BB403E">
        <w:rPr>
          <w:rStyle w:val="Emphasis"/>
          <w:highlight w:val="cyan"/>
        </w:rPr>
        <w:t>chemistry</w:t>
      </w:r>
      <w:r w:rsidRPr="00BB403E">
        <w:rPr>
          <w:rStyle w:val="StyleUnderline"/>
          <w:highlight w:val="cyan"/>
        </w:rPr>
        <w:t xml:space="preserve">, </w:t>
      </w:r>
      <w:r w:rsidRPr="00BB403E">
        <w:rPr>
          <w:rStyle w:val="Emphasis"/>
          <w:highlight w:val="cyan"/>
        </w:rPr>
        <w:t>physics</w:t>
      </w:r>
      <w:r w:rsidRPr="00BB403E">
        <w:rPr>
          <w:rStyle w:val="StyleUnderline"/>
        </w:rPr>
        <w:t xml:space="preserve">, and </w:t>
      </w:r>
      <w:r w:rsidRPr="00BB403E">
        <w:rPr>
          <w:rStyle w:val="Emphasis"/>
          <w:highlight w:val="cyan"/>
        </w:rPr>
        <w:t>bio</w:t>
      </w:r>
      <w:r w:rsidRPr="00BB403E">
        <w:rPr>
          <w:rStyle w:val="StyleUnderline"/>
        </w:rPr>
        <w:t>logy</w:t>
      </w:r>
      <w:r w:rsidRPr="00BB403E">
        <w:rPr>
          <w:sz w:val="16"/>
        </w:rPr>
        <w:t>:</w:t>
      </w:r>
    </w:p>
    <w:p w14:paraId="73C5040D" w14:textId="77777777" w:rsidR="00754B5E" w:rsidRPr="00BB403E" w:rsidRDefault="00754B5E" w:rsidP="00754B5E">
      <w:pPr>
        <w:rPr>
          <w:sz w:val="16"/>
        </w:rPr>
      </w:pPr>
      <w:r w:rsidRPr="00BB403E">
        <w:rPr>
          <w:sz w:val="16"/>
        </w:rPr>
        <w:t>They’ve also shown impressive improvement on tasks like </w:t>
      </w:r>
      <w:r w:rsidRPr="00BB403E">
        <w:rPr>
          <w:rStyle w:val="StyleUnderline"/>
          <w:highlight w:val="cyan"/>
        </w:rPr>
        <w:t>software</w:t>
      </w:r>
      <w:r w:rsidRPr="00BB403E">
        <w:rPr>
          <w:rStyle w:val="StyleUnderline"/>
        </w:rPr>
        <w:t xml:space="preserve"> engineering</w:t>
      </w:r>
      <w:r w:rsidRPr="00BB403E">
        <w:rPr>
          <w:sz w:val="16"/>
        </w:rPr>
        <w:t> and </w:t>
      </w:r>
      <w:r w:rsidRPr="00BB403E">
        <w:rPr>
          <w:rStyle w:val="Emphasis"/>
        </w:rPr>
        <w:t>expert-level</w:t>
      </w:r>
      <w:r w:rsidRPr="00BB403E">
        <w:rPr>
          <w:rStyle w:val="StyleUnderline"/>
        </w:rPr>
        <w:t xml:space="preserve"> math problems.</w:t>
      </w:r>
    </w:p>
    <w:p w14:paraId="68396127" w14:textId="77777777" w:rsidR="00754B5E" w:rsidRPr="00BB403E" w:rsidRDefault="00754B5E" w:rsidP="00754B5E">
      <w:pPr>
        <w:rPr>
          <w:sz w:val="16"/>
        </w:rPr>
      </w:pPr>
      <w:r w:rsidRPr="00BB403E">
        <w:rPr>
          <w:sz w:val="16"/>
        </w:rPr>
        <w:t>As of March 2025, other impressive achievements from AI systems include:</w:t>
      </w:r>
    </w:p>
    <w:p w14:paraId="7C510DE0" w14:textId="77777777" w:rsidR="00754B5E" w:rsidRPr="00BB403E" w:rsidRDefault="00754B5E" w:rsidP="00754B5E">
      <w:pPr>
        <w:rPr>
          <w:sz w:val="16"/>
        </w:rPr>
      </w:pPr>
      <w:r w:rsidRPr="00BB403E">
        <w:rPr>
          <w:sz w:val="16"/>
        </w:rPr>
        <w:t>Using computers: </w:t>
      </w:r>
      <w:r w:rsidRPr="00BB403E">
        <w:rPr>
          <w:rStyle w:val="StyleUnderline"/>
        </w:rPr>
        <w:t>Anthropic and OpenAI</w:t>
      </w:r>
      <w:r w:rsidRPr="00BB403E">
        <w:rPr>
          <w:sz w:val="16"/>
        </w:rPr>
        <w:t xml:space="preserve"> have AI models that can be directed to </w:t>
      </w:r>
      <w:r w:rsidRPr="00BB403E">
        <w:rPr>
          <w:rStyle w:val="StyleUnderline"/>
          <w:highlight w:val="cyan"/>
        </w:rPr>
        <w:t xml:space="preserve">carry out </w:t>
      </w:r>
      <w:r w:rsidRPr="00BB403E">
        <w:rPr>
          <w:rStyle w:val="Emphasis"/>
          <w:highlight w:val="cyan"/>
        </w:rPr>
        <w:t>tasks independently</w:t>
      </w:r>
      <w:r w:rsidRPr="00BB403E">
        <w:rPr>
          <w:rStyle w:val="StyleUnderline"/>
        </w:rPr>
        <w:t xml:space="preserve"> </w:t>
      </w:r>
      <w:r w:rsidRPr="00BB403E">
        <w:rPr>
          <w:sz w:val="16"/>
        </w:rPr>
        <w:t xml:space="preserve">on </w:t>
      </w:r>
      <w:r w:rsidRPr="00BB403E">
        <w:rPr>
          <w:rStyle w:val="StyleUnderline"/>
        </w:rPr>
        <w:t>your computer</w:t>
      </w:r>
      <w:r w:rsidRPr="00BB403E">
        <w:rPr>
          <w:sz w:val="16"/>
        </w:rPr>
        <w:t>. These capabilities are still rudimentary, but we expect them to improve quickly.</w:t>
      </w:r>
    </w:p>
    <w:p w14:paraId="4C8E3C1E" w14:textId="77777777" w:rsidR="00754B5E" w:rsidRPr="00BB403E" w:rsidRDefault="00754B5E" w:rsidP="00754B5E">
      <w:pPr>
        <w:rPr>
          <w:sz w:val="16"/>
        </w:rPr>
      </w:pPr>
      <w:r w:rsidRPr="00BB403E">
        <w:rPr>
          <w:rStyle w:val="StyleUnderline"/>
        </w:rPr>
        <w:t>Competing in math contests</w:t>
      </w:r>
      <w:r w:rsidRPr="00BB403E">
        <w:rPr>
          <w:sz w:val="16"/>
        </w:rPr>
        <w:t xml:space="preserve">: By combining the models AlphaProof and AlphaGeometry 2, Google </w:t>
      </w:r>
      <w:r w:rsidRPr="00BB403E">
        <w:rPr>
          <w:rStyle w:val="StyleUnderline"/>
        </w:rPr>
        <w:t>DeepMind</w:t>
      </w:r>
      <w:r w:rsidRPr="00BB403E">
        <w:rPr>
          <w:sz w:val="16"/>
        </w:rPr>
        <w:t xml:space="preserve"> was able to use AI to achieve silver medal performance in the International Mathematical Olympiad.</w:t>
      </w:r>
    </w:p>
    <w:p w14:paraId="07A51A8D" w14:textId="77777777" w:rsidR="00754B5E" w:rsidRPr="00BB403E" w:rsidRDefault="00754B5E" w:rsidP="00754B5E">
      <w:pPr>
        <w:rPr>
          <w:sz w:val="16"/>
        </w:rPr>
      </w:pPr>
      <w:r w:rsidRPr="00BB403E">
        <w:rPr>
          <w:rStyle w:val="StyleUnderline"/>
          <w:highlight w:val="cyan"/>
        </w:rPr>
        <w:t>Combin</w:t>
      </w:r>
      <w:r w:rsidRPr="00BB403E">
        <w:rPr>
          <w:rStyle w:val="StyleUnderline"/>
        </w:rPr>
        <w:t xml:space="preserve">ing </w:t>
      </w:r>
      <w:r w:rsidRPr="00BB403E">
        <w:rPr>
          <w:rStyle w:val="Emphasis"/>
          <w:highlight w:val="cyan"/>
        </w:rPr>
        <w:t>multiple</w:t>
      </w:r>
      <w:r w:rsidRPr="00BB403E">
        <w:rPr>
          <w:rStyle w:val="StyleUnderline"/>
          <w:highlight w:val="cyan"/>
        </w:rPr>
        <w:t xml:space="preserve"> human</w:t>
      </w:r>
      <w:r w:rsidRPr="00BB403E">
        <w:rPr>
          <w:rStyle w:val="StyleUnderline"/>
        </w:rPr>
        <w:t xml:space="preserve">-like </w:t>
      </w:r>
      <w:r w:rsidRPr="00BB403E">
        <w:rPr>
          <w:rStyle w:val="Emphasis"/>
          <w:highlight w:val="cyan"/>
        </w:rPr>
        <w:t>abilities</w:t>
      </w:r>
      <w:r w:rsidRPr="00BB403E">
        <w:rPr>
          <w:sz w:val="16"/>
          <w:highlight w:val="cyan"/>
        </w:rPr>
        <w:t>:</w:t>
      </w:r>
      <w:r w:rsidRPr="00BB403E">
        <w:rPr>
          <w:sz w:val="16"/>
        </w:rPr>
        <w:t xml:space="preserve"> Models are </w:t>
      </w:r>
      <w:r w:rsidRPr="00BB403E">
        <w:rPr>
          <w:rStyle w:val="StyleUnderline"/>
        </w:rPr>
        <w:t xml:space="preserve">increasingly </w:t>
      </w:r>
      <w:r w:rsidRPr="00BB403E">
        <w:rPr>
          <w:rStyle w:val="Emphasis"/>
        </w:rPr>
        <w:t>multi-modal</w:t>
      </w:r>
      <w:r w:rsidRPr="00BB403E">
        <w:rPr>
          <w:sz w:val="16"/>
        </w:rPr>
        <w:t xml:space="preserve">, which means they combine the abilities to </w:t>
      </w:r>
      <w:r w:rsidRPr="00BB403E">
        <w:rPr>
          <w:rStyle w:val="StyleUnderline"/>
          <w:highlight w:val="cyan"/>
        </w:rPr>
        <w:t>write</w:t>
      </w:r>
      <w:r w:rsidRPr="00BB403E">
        <w:rPr>
          <w:rStyle w:val="StyleUnderline"/>
        </w:rPr>
        <w:t xml:space="preserve"> and </w:t>
      </w:r>
      <w:r w:rsidRPr="00BB403E">
        <w:rPr>
          <w:rStyle w:val="StyleUnderline"/>
          <w:highlight w:val="cyan"/>
        </w:rPr>
        <w:t>read</w:t>
      </w:r>
      <w:r w:rsidRPr="00BB403E">
        <w:rPr>
          <w:rStyle w:val="StyleUnderline"/>
        </w:rPr>
        <w:t xml:space="preserve"> text</w:t>
      </w:r>
      <w:r w:rsidRPr="00BB403E">
        <w:rPr>
          <w:sz w:val="16"/>
        </w:rPr>
        <w:t xml:space="preserve">, comprehend and </w:t>
      </w:r>
      <w:r w:rsidRPr="00BB403E">
        <w:rPr>
          <w:rStyle w:val="StyleUnderline"/>
          <w:highlight w:val="cyan"/>
        </w:rPr>
        <w:t>create images</w:t>
      </w:r>
      <w:r w:rsidRPr="00BB403E">
        <w:rPr>
          <w:sz w:val="16"/>
        </w:rPr>
        <w:t xml:space="preserve">, and understand and respond to </w:t>
      </w:r>
      <w:r w:rsidRPr="00BB403E">
        <w:rPr>
          <w:rStyle w:val="StyleUnderline"/>
        </w:rPr>
        <w:t>spoken language</w:t>
      </w:r>
      <w:r w:rsidRPr="00BB403E">
        <w:rPr>
          <w:sz w:val="16"/>
        </w:rPr>
        <w:t>.</w:t>
      </w:r>
    </w:p>
    <w:p w14:paraId="63F849EB" w14:textId="77777777" w:rsidR="00754B5E" w:rsidRPr="00BB403E" w:rsidRDefault="00754B5E" w:rsidP="00754B5E">
      <w:pPr>
        <w:rPr>
          <w:sz w:val="16"/>
        </w:rPr>
      </w:pPr>
      <w:r w:rsidRPr="00BB403E">
        <w:rPr>
          <w:rStyle w:val="Emphasis"/>
        </w:rPr>
        <w:t>Predict</w:t>
      </w:r>
      <w:r w:rsidRPr="00BB403E">
        <w:rPr>
          <w:rStyle w:val="StyleUnderline"/>
        </w:rPr>
        <w:t>ing complex biomolecular structures</w:t>
      </w:r>
      <w:r w:rsidRPr="00BB403E">
        <w:rPr>
          <w:sz w:val="16"/>
        </w:rPr>
        <w:t xml:space="preserve"> and interactions: Google </w:t>
      </w:r>
      <w:r w:rsidRPr="00BB403E">
        <w:rPr>
          <w:rStyle w:val="StyleUnderline"/>
        </w:rPr>
        <w:t>DeepMind</w:t>
      </w:r>
      <w:r w:rsidRPr="00BB403E">
        <w:rPr>
          <w:sz w:val="16"/>
        </w:rPr>
        <w:t>’s Alpha</w:t>
      </w:r>
      <w:r w:rsidRPr="00BB403E">
        <w:rPr>
          <w:rStyle w:val="Emphasis"/>
          <w:highlight w:val="cyan"/>
        </w:rPr>
        <w:t>Fold</w:t>
      </w:r>
      <w:r w:rsidRPr="00BB403E">
        <w:rPr>
          <w:sz w:val="16"/>
        </w:rPr>
        <w:t xml:space="preserve"> 3 — a successor to a </w:t>
      </w:r>
      <w:r w:rsidRPr="00BB403E">
        <w:rPr>
          <w:rStyle w:val="Emphasis"/>
        </w:rPr>
        <w:t>Nobel Prize</w:t>
      </w:r>
      <w:r w:rsidRPr="00BB403E">
        <w:rPr>
          <w:rStyle w:val="StyleUnderline"/>
        </w:rPr>
        <w:t>-winning</w:t>
      </w:r>
      <w:r w:rsidRPr="00BB403E">
        <w:rPr>
          <w:sz w:val="16"/>
        </w:rPr>
        <w:t xml:space="preserve"> AI system — can </w:t>
      </w:r>
      <w:r w:rsidRPr="00BB403E">
        <w:rPr>
          <w:rStyle w:val="StyleUnderline"/>
        </w:rPr>
        <w:t xml:space="preserve">predict how </w:t>
      </w:r>
      <w:r w:rsidRPr="00BB403E">
        <w:rPr>
          <w:rStyle w:val="StyleUnderline"/>
          <w:highlight w:val="cyan"/>
        </w:rPr>
        <w:t>proteins</w:t>
      </w:r>
      <w:r w:rsidRPr="00BB403E">
        <w:rPr>
          <w:rStyle w:val="StyleUnderline"/>
        </w:rPr>
        <w:t xml:space="preserve"> interact with</w:t>
      </w:r>
      <w:r w:rsidRPr="00BB403E">
        <w:rPr>
          <w:sz w:val="16"/>
        </w:rPr>
        <w:t xml:space="preserve"> </w:t>
      </w:r>
      <w:r w:rsidRPr="00BB403E">
        <w:rPr>
          <w:rStyle w:val="StyleUnderline"/>
        </w:rPr>
        <w:t>DNA</w:t>
      </w:r>
      <w:r w:rsidRPr="00BB403E">
        <w:rPr>
          <w:sz w:val="16"/>
        </w:rPr>
        <w:t>, RNA, and other structures at the molecular level.</w:t>
      </w:r>
    </w:p>
    <w:p w14:paraId="4738AD23" w14:textId="77777777" w:rsidR="00754B5E" w:rsidRPr="00BB403E" w:rsidRDefault="00754B5E" w:rsidP="00754B5E">
      <w:pPr>
        <w:rPr>
          <w:sz w:val="16"/>
        </w:rPr>
      </w:pPr>
      <w:r w:rsidRPr="00BB403E">
        <w:rPr>
          <w:sz w:val="16"/>
        </w:rPr>
        <w:t xml:space="preserve">Improving robotics: Google DeepMind’s Gemini Robotics model uses a language model to </w:t>
      </w:r>
      <w:r w:rsidRPr="00BB403E">
        <w:rPr>
          <w:rStyle w:val="Emphasis"/>
          <w:highlight w:val="cyan"/>
        </w:rPr>
        <w:t>control robots</w:t>
      </w:r>
      <w:r w:rsidRPr="00BB403E">
        <w:rPr>
          <w:sz w:val="16"/>
        </w:rPr>
        <w:t xml:space="preserve">, which can </w:t>
      </w:r>
      <w:r w:rsidRPr="00BB403E">
        <w:rPr>
          <w:rStyle w:val="StyleUnderline"/>
        </w:rPr>
        <w:t>respond to verbal directions</w:t>
      </w:r>
      <w:r w:rsidRPr="00BB403E">
        <w:rPr>
          <w:sz w:val="16"/>
        </w:rPr>
        <w:t xml:space="preserve">, </w:t>
      </w:r>
      <w:r w:rsidRPr="00BB403E">
        <w:rPr>
          <w:rStyle w:val="StyleUnderline"/>
        </w:rPr>
        <w:t>demonstrate spatial awareness</w:t>
      </w:r>
      <w:r w:rsidRPr="00BB403E">
        <w:rPr>
          <w:sz w:val="16"/>
        </w:rPr>
        <w:t>, and perform a range of real-world tasks.</w:t>
      </w:r>
    </w:p>
    <w:p w14:paraId="6456FFB7" w14:textId="77777777" w:rsidR="00754B5E" w:rsidRPr="00BB403E" w:rsidRDefault="00754B5E" w:rsidP="00754B5E">
      <w:pPr>
        <w:rPr>
          <w:sz w:val="16"/>
        </w:rPr>
      </w:pPr>
      <w:r w:rsidRPr="00BB403E">
        <w:rPr>
          <w:rStyle w:val="Emphasis"/>
        </w:rPr>
        <w:t>Self-driving</w:t>
      </w:r>
      <w:r w:rsidRPr="00BB403E">
        <w:rPr>
          <w:rStyle w:val="StyleUnderline"/>
        </w:rPr>
        <w:t xml:space="preserve"> cars</w:t>
      </w:r>
      <w:r w:rsidRPr="00BB403E">
        <w:rPr>
          <w:sz w:val="16"/>
        </w:rPr>
        <w:t>: Waymo reportedly conducts 150,000 rides per week in self-driving cars as of March 2025 in major U.S. cities, an increase of 3x from just a few months before, with plans to expand further.</w:t>
      </w:r>
    </w:p>
    <w:p w14:paraId="789CEDD0" w14:textId="77777777" w:rsidR="00754B5E" w:rsidRPr="00BB403E" w:rsidRDefault="00754B5E" w:rsidP="00754B5E">
      <w:pPr>
        <w:rPr>
          <w:sz w:val="16"/>
        </w:rPr>
      </w:pPr>
      <w:r w:rsidRPr="00BB403E">
        <w:rPr>
          <w:rStyle w:val="StyleUnderline"/>
        </w:rPr>
        <w:t xml:space="preserve">Creating </w:t>
      </w:r>
      <w:r w:rsidRPr="00BB403E">
        <w:rPr>
          <w:rStyle w:val="Emphasis"/>
        </w:rPr>
        <w:t>novel</w:t>
      </w:r>
      <w:r w:rsidRPr="00BB403E">
        <w:rPr>
          <w:sz w:val="16"/>
        </w:rPr>
        <w:t xml:space="preserve"> videos and </w:t>
      </w:r>
      <w:r w:rsidRPr="00BB403E">
        <w:rPr>
          <w:rStyle w:val="StyleUnderline"/>
        </w:rPr>
        <w:t>images</w:t>
      </w:r>
      <w:r w:rsidRPr="00BB403E">
        <w:rPr>
          <w:sz w:val="16"/>
        </w:rPr>
        <w:t>: Image models are now capable of generating high-quality images from written descriptions, and video models such as Sora and Veo can even produce impressive short clips based on text prompts.</w:t>
      </w:r>
    </w:p>
    <w:p w14:paraId="375C38B4" w14:textId="77777777" w:rsidR="00754B5E" w:rsidRPr="00BB403E" w:rsidRDefault="00754B5E" w:rsidP="00754B5E">
      <w:pPr>
        <w:rPr>
          <w:sz w:val="16"/>
        </w:rPr>
      </w:pPr>
      <w:r w:rsidRPr="00BB403E">
        <w:rPr>
          <w:sz w:val="16"/>
        </w:rPr>
        <w:t>Enhancing the work of doctors, lawyers, and scientists: Researchers have found evidence that AI systems can outperform doctors in diagnosing patients, significantly improve the productivity of lawyers, anticipate discoveries in neuroscience, and improve research in material science.18</w:t>
      </w:r>
    </w:p>
    <w:p w14:paraId="67F819D8" w14:textId="77777777" w:rsidR="00754B5E" w:rsidRPr="00BB403E" w:rsidRDefault="00754B5E" w:rsidP="00754B5E">
      <w:pPr>
        <w:rPr>
          <w:sz w:val="16"/>
        </w:rPr>
      </w:pPr>
      <w:r w:rsidRPr="00BB403E">
        <w:rPr>
          <w:rStyle w:val="StyleUnderline"/>
          <w:highlight w:val="cyan"/>
        </w:rPr>
        <w:t>Help</w:t>
      </w:r>
      <w:r w:rsidRPr="00BB403E">
        <w:rPr>
          <w:rStyle w:val="StyleUnderline"/>
        </w:rPr>
        <w:t xml:space="preserve">ing </w:t>
      </w:r>
      <w:r w:rsidRPr="00BB403E">
        <w:rPr>
          <w:rStyle w:val="StyleUnderline"/>
          <w:highlight w:val="cyan"/>
        </w:rPr>
        <w:t xml:space="preserve">with </w:t>
      </w:r>
      <w:r w:rsidRPr="00BB403E">
        <w:rPr>
          <w:rStyle w:val="Emphasis"/>
          <w:highlight w:val="cyan"/>
        </w:rPr>
        <w:t>AI research</w:t>
      </w:r>
      <w:r w:rsidRPr="00BB403E">
        <w:rPr>
          <w:sz w:val="16"/>
        </w:rPr>
        <w:t xml:space="preserve">: There’s also evidence that AI systems can </w:t>
      </w:r>
      <w:r w:rsidRPr="00BB403E">
        <w:rPr>
          <w:rStyle w:val="Emphasis"/>
          <w:highlight w:val="cyan"/>
        </w:rPr>
        <w:t>outperform humans</w:t>
      </w:r>
      <w:r w:rsidRPr="00BB403E">
        <w:rPr>
          <w:rStyle w:val="StyleUnderline"/>
          <w:highlight w:val="cyan"/>
        </w:rPr>
        <w:t xml:space="preserve"> </w:t>
      </w:r>
      <w:r w:rsidRPr="009251EB">
        <w:rPr>
          <w:rStyle w:val="StyleUnderline"/>
        </w:rPr>
        <w:t>in AI R&amp;D [Research</w:t>
      </w:r>
      <w:r w:rsidRPr="00BB403E">
        <w:rPr>
          <w:rStyle w:val="StyleUnderline"/>
        </w:rPr>
        <w:t xml:space="preserve"> and Development]</w:t>
      </w:r>
      <w:r w:rsidRPr="00BB403E">
        <w:rPr>
          <w:sz w:val="16"/>
        </w:rPr>
        <w:t xml:space="preserve"> tasks, when limited to a two-hour time window.19</w:t>
      </w:r>
    </w:p>
    <w:p w14:paraId="3404661C" w14:textId="77777777" w:rsidR="00754B5E" w:rsidRPr="00BB403E" w:rsidRDefault="00754B5E" w:rsidP="00754B5E">
      <w:pPr>
        <w:rPr>
          <w:sz w:val="16"/>
        </w:rPr>
      </w:pPr>
      <w:r w:rsidRPr="00BB403E">
        <w:rPr>
          <w:sz w:val="16"/>
        </w:rPr>
        <w:t>If you’re anything like us, you found the complexity and breadth of the tasks these systems can carry out surprising.</w:t>
      </w:r>
    </w:p>
    <w:p w14:paraId="27CE1691" w14:textId="77777777" w:rsidR="00754B5E" w:rsidRPr="00BB403E" w:rsidRDefault="00754B5E" w:rsidP="00754B5E">
      <w:pPr>
        <w:rPr>
          <w:sz w:val="16"/>
        </w:rPr>
      </w:pPr>
      <w:r w:rsidRPr="00BB403E">
        <w:rPr>
          <w:sz w:val="16"/>
        </w:rPr>
        <w:t>And if the technology keeps advancing at this pace, it seems clear there will be major effects on society. At the very least, automating tasks makes carrying out those tasks cheaper. As a result, we may see rapid increases in economic growth (perhaps even to the level we saw during the Industrial Revolution).</w:t>
      </w:r>
    </w:p>
    <w:p w14:paraId="28447CB6" w14:textId="77777777" w:rsidR="00754B5E" w:rsidRPr="00BB403E" w:rsidRDefault="00754B5E" w:rsidP="00754B5E">
      <w:pPr>
        <w:rPr>
          <w:sz w:val="16"/>
        </w:rPr>
      </w:pPr>
      <w:r w:rsidRPr="00BB403E">
        <w:rPr>
          <w:sz w:val="16"/>
        </w:rPr>
        <w:t>If we’re able to partially or fully automate scientific advancement we may see more transformative changes to society and technology.20</w:t>
      </w:r>
    </w:p>
    <w:p w14:paraId="66712942" w14:textId="77777777" w:rsidR="00754B5E" w:rsidRPr="00BB403E" w:rsidRDefault="00754B5E" w:rsidP="00754B5E">
      <w:pPr>
        <w:rPr>
          <w:sz w:val="16"/>
        </w:rPr>
      </w:pPr>
      <w:r w:rsidRPr="00BB403E">
        <w:rPr>
          <w:sz w:val="16"/>
        </w:rPr>
        <w:t>That could be just the beginning. We may be able to get computers to eventually automate anything humans can do. This seems like it has to be possible — at least in principle. This is because it seems that, with enough power and complexity, a computer should be able to simulate the human brain. This would itself be a way of automating anything humans can do (if not the most efficient method of doing so).</w:t>
      </w:r>
    </w:p>
    <w:p w14:paraId="1E48AC55" w14:textId="77777777" w:rsidR="00754B5E" w:rsidRPr="00BB403E" w:rsidRDefault="00754B5E" w:rsidP="00754B5E">
      <w:pPr>
        <w:rPr>
          <w:sz w:val="16"/>
        </w:rPr>
      </w:pPr>
      <w:r w:rsidRPr="00BB403E">
        <w:rPr>
          <w:sz w:val="16"/>
        </w:rPr>
        <w:t>And as we’ll see in the next section, there are some indications that extensive automation may well be possible through scaling up existing techniques.</w:t>
      </w:r>
    </w:p>
    <w:p w14:paraId="65080D2C" w14:textId="77777777" w:rsidR="00754B5E" w:rsidRPr="00BB403E" w:rsidRDefault="00754B5E" w:rsidP="00754B5E">
      <w:pPr>
        <w:rPr>
          <w:rStyle w:val="StyleUnderline"/>
        </w:rPr>
      </w:pPr>
      <w:r w:rsidRPr="00BB403E">
        <w:rPr>
          <w:rStyle w:val="StyleUnderline"/>
        </w:rPr>
        <w:t xml:space="preserve">Current </w:t>
      </w:r>
      <w:r w:rsidRPr="00BB403E">
        <w:rPr>
          <w:rStyle w:val="StyleUnderline"/>
          <w:highlight w:val="cyan"/>
        </w:rPr>
        <w:t xml:space="preserve">trends show </w:t>
      </w:r>
      <w:r w:rsidRPr="00BB403E">
        <w:rPr>
          <w:rStyle w:val="Emphasis"/>
          <w:highlight w:val="cyan"/>
        </w:rPr>
        <w:t>rapid progress</w:t>
      </w:r>
      <w:r w:rsidRPr="00BB403E">
        <w:rPr>
          <w:rStyle w:val="StyleUnderline"/>
        </w:rPr>
        <w:t xml:space="preserve"> in the capabilities of ML systems</w:t>
      </w:r>
    </w:p>
    <w:p w14:paraId="00EE3817" w14:textId="77777777" w:rsidR="00754B5E" w:rsidRPr="00BB403E" w:rsidRDefault="00754B5E" w:rsidP="00754B5E">
      <w:pPr>
        <w:rPr>
          <w:sz w:val="16"/>
        </w:rPr>
      </w:pPr>
      <w:r w:rsidRPr="00BB403E">
        <w:rPr>
          <w:sz w:val="16"/>
        </w:rPr>
        <w:t>There are three things that are crucial to building AI through machine learning:</w:t>
      </w:r>
    </w:p>
    <w:p w14:paraId="4DEA7B6F" w14:textId="77777777" w:rsidR="00754B5E" w:rsidRPr="00BB403E" w:rsidRDefault="00754B5E" w:rsidP="00754B5E">
      <w:pPr>
        <w:rPr>
          <w:sz w:val="16"/>
        </w:rPr>
      </w:pPr>
      <w:r w:rsidRPr="00BB403E">
        <w:rPr>
          <w:rStyle w:val="Emphasis"/>
        </w:rPr>
        <w:t>Good algorithms</w:t>
      </w:r>
      <w:r w:rsidRPr="00BB403E">
        <w:rPr>
          <w:sz w:val="16"/>
        </w:rPr>
        <w:t xml:space="preserve"> (e.g. more efficient algorithms are better)</w:t>
      </w:r>
    </w:p>
    <w:p w14:paraId="378E2A31" w14:textId="77777777" w:rsidR="00754B5E" w:rsidRPr="00BB403E" w:rsidRDefault="00754B5E" w:rsidP="00754B5E">
      <w:pPr>
        <w:rPr>
          <w:sz w:val="16"/>
        </w:rPr>
      </w:pPr>
      <w:r w:rsidRPr="00BB403E">
        <w:rPr>
          <w:rStyle w:val="Emphasis"/>
        </w:rPr>
        <w:t>Data</w:t>
      </w:r>
      <w:r w:rsidRPr="00BB403E">
        <w:rPr>
          <w:rStyle w:val="StyleUnderline"/>
        </w:rPr>
        <w:t xml:space="preserve"> to train an algorithm</w:t>
      </w:r>
    </w:p>
    <w:p w14:paraId="63F56913" w14:textId="77777777" w:rsidR="00754B5E" w:rsidRPr="00BB403E" w:rsidRDefault="00754B5E" w:rsidP="00754B5E">
      <w:pPr>
        <w:rPr>
          <w:sz w:val="16"/>
        </w:rPr>
      </w:pPr>
      <w:r w:rsidRPr="00BB403E">
        <w:rPr>
          <w:rStyle w:val="StyleUnderline"/>
        </w:rPr>
        <w:t>Enough computational power</w:t>
      </w:r>
      <w:r w:rsidRPr="00BB403E">
        <w:rPr>
          <w:sz w:val="16"/>
        </w:rPr>
        <w:t xml:space="preserve"> (known as </w:t>
      </w:r>
      <w:r w:rsidRPr="00BB403E">
        <w:rPr>
          <w:rStyle w:val="Emphasis"/>
        </w:rPr>
        <w:t>compute</w:t>
      </w:r>
      <w:r w:rsidRPr="00BB403E">
        <w:rPr>
          <w:sz w:val="16"/>
        </w:rPr>
        <w:t>) to do this training</w:t>
      </w:r>
    </w:p>
    <w:p w14:paraId="58CCDE7C" w14:textId="77777777" w:rsidR="00754B5E" w:rsidRPr="00BB403E" w:rsidRDefault="00754B5E" w:rsidP="00754B5E">
      <w:pPr>
        <w:rPr>
          <w:sz w:val="16"/>
        </w:rPr>
      </w:pPr>
      <w:r w:rsidRPr="00BB403E">
        <w:rPr>
          <w:rStyle w:val="StyleUnderline"/>
        </w:rPr>
        <w:t>Epoch</w:t>
      </w:r>
      <w:r w:rsidRPr="00BB403E">
        <w:rPr>
          <w:sz w:val="16"/>
        </w:rPr>
        <w:t xml:space="preserve"> is a </w:t>
      </w:r>
      <w:r w:rsidRPr="00BB403E">
        <w:rPr>
          <w:rStyle w:val="StyleUnderline"/>
        </w:rPr>
        <w:t>team of scientists investigating trends</w:t>
      </w:r>
      <w:r w:rsidRPr="00BB403E">
        <w:rPr>
          <w:sz w:val="16"/>
        </w:rPr>
        <w:t xml:space="preserve"> in the development of advanced AI — in particular, how these three inputs are changing over time.</w:t>
      </w:r>
    </w:p>
    <w:p w14:paraId="46801A0E" w14:textId="77777777" w:rsidR="00754B5E" w:rsidRPr="00BB403E" w:rsidRDefault="00754B5E" w:rsidP="00754B5E">
      <w:pPr>
        <w:rPr>
          <w:sz w:val="16"/>
        </w:rPr>
      </w:pPr>
      <w:r w:rsidRPr="00BB403E">
        <w:rPr>
          <w:sz w:val="16"/>
        </w:rPr>
        <w:t xml:space="preserve">They found that the amount of </w:t>
      </w:r>
      <w:r w:rsidRPr="00BB403E">
        <w:rPr>
          <w:rStyle w:val="StyleUnderline"/>
          <w:highlight w:val="cyan"/>
        </w:rPr>
        <w:t>compute used for training</w:t>
      </w:r>
      <w:r w:rsidRPr="00BB403E">
        <w:rPr>
          <w:sz w:val="16"/>
        </w:rPr>
        <w:t xml:space="preserve"> the largest AI models has been </w:t>
      </w:r>
      <w:r w:rsidRPr="00BB403E">
        <w:rPr>
          <w:rStyle w:val="StyleUnderline"/>
          <w:highlight w:val="cyan"/>
        </w:rPr>
        <w:t xml:space="preserve">rising </w:t>
      </w:r>
      <w:r w:rsidRPr="00BB403E">
        <w:rPr>
          <w:rStyle w:val="Emphasis"/>
          <w:highlight w:val="cyan"/>
        </w:rPr>
        <w:t>exponentially</w:t>
      </w:r>
      <w:r w:rsidRPr="00BB403E">
        <w:rPr>
          <w:rStyle w:val="StyleUnderline"/>
        </w:rPr>
        <w:t xml:space="preserve"> </w:t>
      </w:r>
      <w:r w:rsidRPr="00BB403E">
        <w:rPr>
          <w:sz w:val="16"/>
        </w:rPr>
        <w:t xml:space="preserve">— </w:t>
      </w:r>
      <w:r w:rsidRPr="00BB403E">
        <w:rPr>
          <w:rStyle w:val="Emphasis"/>
          <w:highlight w:val="cyan"/>
        </w:rPr>
        <w:t>doubl</w:t>
      </w:r>
      <w:r w:rsidRPr="00BB403E">
        <w:rPr>
          <w:rStyle w:val="StyleUnderline"/>
        </w:rPr>
        <w:t>ing</w:t>
      </w:r>
      <w:r w:rsidRPr="00BB403E">
        <w:rPr>
          <w:sz w:val="16"/>
        </w:rPr>
        <w:t xml:space="preserve"> on average </w:t>
      </w:r>
      <w:r w:rsidRPr="00BB403E">
        <w:rPr>
          <w:rStyle w:val="StyleUnderline"/>
          <w:highlight w:val="cyan"/>
        </w:rPr>
        <w:t>every six months</w:t>
      </w:r>
      <w:r w:rsidRPr="00BB403E">
        <w:rPr>
          <w:sz w:val="16"/>
        </w:rPr>
        <w:t xml:space="preserve"> since 2010.</w:t>
      </w:r>
    </w:p>
    <w:p w14:paraId="3B747137" w14:textId="77777777" w:rsidR="00754B5E" w:rsidRPr="00BB403E" w:rsidRDefault="00754B5E" w:rsidP="00754B5E">
      <w:pPr>
        <w:rPr>
          <w:sz w:val="16"/>
        </w:rPr>
      </w:pPr>
      <w:r w:rsidRPr="00BB403E">
        <w:rPr>
          <w:sz w:val="16"/>
        </w:rPr>
        <w:t xml:space="preserve">That means the amount of computational power used to </w:t>
      </w:r>
      <w:r w:rsidRPr="00BB403E">
        <w:rPr>
          <w:rStyle w:val="StyleUnderline"/>
        </w:rPr>
        <w:t>train</w:t>
      </w:r>
      <w:r w:rsidRPr="00BB403E">
        <w:rPr>
          <w:sz w:val="16"/>
        </w:rPr>
        <w:t xml:space="preserve"> our largest </w:t>
      </w:r>
      <w:r w:rsidRPr="00BB403E">
        <w:rPr>
          <w:rStyle w:val="StyleUnderline"/>
        </w:rPr>
        <w:t>m</w:t>
      </w:r>
      <w:r w:rsidRPr="00BB403E">
        <w:rPr>
          <w:sz w:val="16"/>
        </w:rPr>
        <w:t xml:space="preserve">achine </w:t>
      </w:r>
      <w:r w:rsidRPr="00BB403E">
        <w:rPr>
          <w:rStyle w:val="StyleUnderline"/>
        </w:rPr>
        <w:t>l</w:t>
      </w:r>
      <w:r w:rsidRPr="00BB403E">
        <w:rPr>
          <w:sz w:val="16"/>
        </w:rPr>
        <w:t xml:space="preserve">earning </w:t>
      </w:r>
      <w:r w:rsidRPr="00BB403E">
        <w:rPr>
          <w:rStyle w:val="StyleUnderline"/>
        </w:rPr>
        <w:t>models</w:t>
      </w:r>
      <w:r w:rsidRPr="00BB403E">
        <w:rPr>
          <w:sz w:val="16"/>
        </w:rPr>
        <w:t xml:space="preserve"> has </w:t>
      </w:r>
      <w:r w:rsidRPr="00BB403E">
        <w:rPr>
          <w:rStyle w:val="StyleUnderline"/>
          <w:highlight w:val="cyan"/>
        </w:rPr>
        <w:t>grown by</w:t>
      </w:r>
      <w:r w:rsidRPr="00BB403E">
        <w:rPr>
          <w:rStyle w:val="StyleUnderline"/>
        </w:rPr>
        <w:t xml:space="preserve"> over </w:t>
      </w:r>
      <w:r w:rsidRPr="00BB403E">
        <w:rPr>
          <w:rStyle w:val="Emphasis"/>
          <w:highlight w:val="cyan"/>
        </w:rPr>
        <w:t>one billion times</w:t>
      </w:r>
      <w:r w:rsidRPr="00BB403E">
        <w:rPr>
          <w:rStyle w:val="Emphasis"/>
        </w:rPr>
        <w:t>.</w:t>
      </w:r>
    </w:p>
    <w:p w14:paraId="7D28148F" w14:textId="77777777" w:rsidR="00754B5E" w:rsidRPr="00BB403E" w:rsidRDefault="00754B5E" w:rsidP="00754B5E">
      <w:pPr>
        <w:rPr>
          <w:sz w:val="16"/>
        </w:rPr>
      </w:pPr>
      <w:r w:rsidRPr="00BB403E">
        <w:rPr>
          <w:sz w:val="16"/>
        </w:rPr>
        <w:t>Epoch also looked at how much compute has been needed to train a neural network to have the same performance on ImageNet (a well-known test data set for computer vision).</w:t>
      </w:r>
    </w:p>
    <w:p w14:paraId="05A99A07" w14:textId="77777777" w:rsidR="00754B5E" w:rsidRPr="00BB403E" w:rsidRDefault="00754B5E" w:rsidP="00754B5E">
      <w:pPr>
        <w:rPr>
          <w:sz w:val="16"/>
        </w:rPr>
      </w:pPr>
      <w:r w:rsidRPr="00BB403E">
        <w:rPr>
          <w:sz w:val="16"/>
        </w:rPr>
        <w:t xml:space="preserve">They found that the </w:t>
      </w:r>
      <w:r w:rsidRPr="00BB403E">
        <w:rPr>
          <w:rStyle w:val="StyleUnderline"/>
        </w:rPr>
        <w:t xml:space="preserve">amount of </w:t>
      </w:r>
      <w:r w:rsidRPr="00BB403E">
        <w:rPr>
          <w:rStyle w:val="Emphasis"/>
          <w:highlight w:val="cyan"/>
        </w:rPr>
        <w:t>compute required</w:t>
      </w:r>
      <w:r w:rsidRPr="00BB403E">
        <w:rPr>
          <w:rStyle w:val="StyleUnderline"/>
          <w:highlight w:val="cyan"/>
        </w:rPr>
        <w:t xml:space="preserve"> for</w:t>
      </w:r>
      <w:r w:rsidRPr="00BB403E">
        <w:rPr>
          <w:rStyle w:val="StyleUnderline"/>
        </w:rPr>
        <w:t xml:space="preserve"> the same </w:t>
      </w:r>
      <w:r w:rsidRPr="00BB403E">
        <w:rPr>
          <w:rStyle w:val="StyleUnderline"/>
          <w:highlight w:val="cyan"/>
        </w:rPr>
        <w:t>performance</w:t>
      </w:r>
      <w:r w:rsidRPr="00BB403E">
        <w:rPr>
          <w:sz w:val="16"/>
        </w:rPr>
        <w:t xml:space="preserve"> has been </w:t>
      </w:r>
      <w:r w:rsidRPr="00BB403E">
        <w:rPr>
          <w:rStyle w:val="Emphasis"/>
          <w:highlight w:val="cyan"/>
        </w:rPr>
        <w:t>fall</w:t>
      </w:r>
      <w:r w:rsidRPr="00BB403E">
        <w:rPr>
          <w:rStyle w:val="StyleUnderline"/>
        </w:rPr>
        <w:t xml:space="preserve">ing </w:t>
      </w:r>
      <w:r w:rsidRPr="00BB403E">
        <w:rPr>
          <w:rStyle w:val="Emphasis"/>
          <w:highlight w:val="cyan"/>
        </w:rPr>
        <w:t>exponentially</w:t>
      </w:r>
      <w:r w:rsidRPr="00BB403E">
        <w:rPr>
          <w:sz w:val="16"/>
        </w:rPr>
        <w:t xml:space="preserve"> —</w:t>
      </w:r>
      <w:r w:rsidRPr="00BB403E">
        <w:rPr>
          <w:rStyle w:val="StyleUnderline"/>
        </w:rPr>
        <w:t>halving every 10 months.</w:t>
      </w:r>
    </w:p>
    <w:p w14:paraId="5686BD8E" w14:textId="77777777" w:rsidR="00754B5E" w:rsidRPr="00BB403E" w:rsidRDefault="00754B5E" w:rsidP="00754B5E">
      <w:pPr>
        <w:rPr>
          <w:sz w:val="16"/>
        </w:rPr>
      </w:pPr>
      <w:r w:rsidRPr="00BB403E">
        <w:rPr>
          <w:sz w:val="16"/>
        </w:rPr>
        <w:t xml:space="preserve">So </w:t>
      </w:r>
      <w:r w:rsidRPr="00BB403E">
        <w:rPr>
          <w:rStyle w:val="StyleUnderline"/>
          <w:highlight w:val="cyan"/>
        </w:rPr>
        <w:t>since</w:t>
      </w:r>
      <w:r w:rsidRPr="00BB403E">
        <w:rPr>
          <w:rStyle w:val="StyleUnderline"/>
        </w:rPr>
        <w:t xml:space="preserve"> 20</w:t>
      </w:r>
      <w:r w:rsidRPr="00BB403E">
        <w:rPr>
          <w:rStyle w:val="StyleUnderline"/>
          <w:highlight w:val="cyan"/>
        </w:rPr>
        <w:t>12</w:t>
      </w:r>
      <w:r w:rsidRPr="00BB403E">
        <w:rPr>
          <w:sz w:val="16"/>
        </w:rPr>
        <w:t xml:space="preserve">, the </w:t>
      </w:r>
      <w:r w:rsidRPr="00BB403E">
        <w:rPr>
          <w:rStyle w:val="StyleUnderline"/>
          <w:highlight w:val="cyan"/>
        </w:rPr>
        <w:t>amount of compute required for</w:t>
      </w:r>
      <w:r w:rsidRPr="00BB403E">
        <w:rPr>
          <w:rStyle w:val="StyleUnderline"/>
        </w:rPr>
        <w:t xml:space="preserve"> the </w:t>
      </w:r>
      <w:r w:rsidRPr="00BB403E">
        <w:rPr>
          <w:rStyle w:val="StyleUnderline"/>
          <w:highlight w:val="cyan"/>
        </w:rPr>
        <w:t>same level of performance</w:t>
      </w:r>
      <w:r w:rsidRPr="00BB403E">
        <w:rPr>
          <w:sz w:val="16"/>
        </w:rPr>
        <w:t xml:space="preserve"> has </w:t>
      </w:r>
      <w:r w:rsidRPr="00BB403E">
        <w:rPr>
          <w:rStyle w:val="StyleUnderline"/>
          <w:highlight w:val="cyan"/>
        </w:rPr>
        <w:t>fall</w:t>
      </w:r>
      <w:r w:rsidRPr="00BB403E">
        <w:rPr>
          <w:rStyle w:val="StyleUnderline"/>
        </w:rPr>
        <w:t>en</w:t>
      </w:r>
      <w:r w:rsidRPr="00BB403E">
        <w:rPr>
          <w:sz w:val="16"/>
        </w:rPr>
        <w:t xml:space="preserve"> by over </w:t>
      </w:r>
      <w:r w:rsidRPr="00BB403E">
        <w:rPr>
          <w:rStyle w:val="Emphasis"/>
          <w:highlight w:val="cyan"/>
        </w:rPr>
        <w:t>10,000 times</w:t>
      </w:r>
      <w:r w:rsidRPr="00BB403E">
        <w:rPr>
          <w:sz w:val="16"/>
        </w:rPr>
        <w:t xml:space="preserve">. </w:t>
      </w:r>
      <w:r w:rsidRPr="00BB403E">
        <w:rPr>
          <w:rStyle w:val="StyleUnderline"/>
        </w:rPr>
        <w:t>Combined with the increased compute</w:t>
      </w:r>
      <w:r w:rsidRPr="00BB403E">
        <w:rPr>
          <w:sz w:val="16"/>
        </w:rPr>
        <w:t xml:space="preserve"> used for training, that’s a lot of growth.</w:t>
      </w:r>
    </w:p>
    <w:p w14:paraId="0A22E793" w14:textId="77777777" w:rsidR="00754B5E" w:rsidRPr="00BB403E" w:rsidRDefault="00754B5E" w:rsidP="00754B5E">
      <w:pPr>
        <w:rPr>
          <w:sz w:val="16"/>
        </w:rPr>
      </w:pPr>
      <w:r w:rsidRPr="00BB403E">
        <w:rPr>
          <w:sz w:val="16"/>
        </w:rPr>
        <w:t xml:space="preserve">Finally, they found that the size of the </w:t>
      </w:r>
      <w:r w:rsidRPr="00BB403E">
        <w:rPr>
          <w:rStyle w:val="StyleUnderline"/>
          <w:highlight w:val="cyan"/>
        </w:rPr>
        <w:t>data sets</w:t>
      </w:r>
      <w:r w:rsidRPr="00BB403E">
        <w:rPr>
          <w:sz w:val="16"/>
        </w:rPr>
        <w:t xml:space="preserve"> used to train the largest language models has been </w:t>
      </w:r>
      <w:r w:rsidRPr="00BB403E">
        <w:rPr>
          <w:rStyle w:val="Emphasis"/>
          <w:highlight w:val="cyan"/>
        </w:rPr>
        <w:t>doubl</w:t>
      </w:r>
      <w:r w:rsidRPr="00BB403E">
        <w:rPr>
          <w:rStyle w:val="StyleUnderline"/>
        </w:rPr>
        <w:t>ing</w:t>
      </w:r>
      <w:r w:rsidRPr="00BB403E">
        <w:rPr>
          <w:sz w:val="16"/>
        </w:rPr>
        <w:t xml:space="preserve"> roughly </w:t>
      </w:r>
      <w:r w:rsidRPr="00BB403E">
        <w:rPr>
          <w:rStyle w:val="StyleUnderline"/>
        </w:rPr>
        <w:t>once a year</w:t>
      </w:r>
      <w:r w:rsidRPr="00BB403E">
        <w:rPr>
          <w:sz w:val="16"/>
        </w:rPr>
        <w:t xml:space="preserve"> since 2010. And Epoch has projected that it will</w:t>
      </w:r>
      <w:r w:rsidRPr="00BB403E">
        <w:t xml:space="preserve"> </w:t>
      </w:r>
      <w:r w:rsidRPr="00BB403E">
        <w:rPr>
          <w:sz w:val="16"/>
        </w:rPr>
        <w:t xml:space="preserve">be </w:t>
      </w:r>
      <w:r w:rsidRPr="00BB403E">
        <w:rPr>
          <w:rStyle w:val="StyleUnderline"/>
          <w:highlight w:val="cyan"/>
        </w:rPr>
        <w:t>feasible to scale</w:t>
      </w:r>
      <w:r w:rsidRPr="00BB403E">
        <w:rPr>
          <w:rStyle w:val="StyleUnderline"/>
        </w:rPr>
        <w:t xml:space="preserve"> the existing pace of AI training on the frontier </w:t>
      </w:r>
      <w:r w:rsidRPr="00BB403E">
        <w:rPr>
          <w:rStyle w:val="StyleUnderline"/>
          <w:highlight w:val="cyan"/>
        </w:rPr>
        <w:t>through</w:t>
      </w:r>
      <w:r w:rsidRPr="00BB403E">
        <w:rPr>
          <w:rStyle w:val="StyleUnderline"/>
        </w:rPr>
        <w:t xml:space="preserve"> </w:t>
      </w:r>
      <w:r w:rsidRPr="00BB403E">
        <w:rPr>
          <w:rStyle w:val="Emphasis"/>
        </w:rPr>
        <w:t>20</w:t>
      </w:r>
      <w:r w:rsidRPr="00BB403E">
        <w:rPr>
          <w:rStyle w:val="Emphasis"/>
          <w:highlight w:val="cyan"/>
        </w:rPr>
        <w:t>30</w:t>
      </w:r>
      <w:r w:rsidRPr="00BB403E">
        <w:rPr>
          <w:rStyle w:val="StyleUnderline"/>
          <w:highlight w:val="cyan"/>
        </w:rPr>
        <w:t>.</w:t>
      </w:r>
    </w:p>
    <w:p w14:paraId="781AB6F5" w14:textId="77777777" w:rsidR="00754B5E" w:rsidRPr="00BB403E" w:rsidRDefault="00754B5E" w:rsidP="00754B5E">
      <w:pPr>
        <w:rPr>
          <w:sz w:val="16"/>
        </w:rPr>
      </w:pPr>
      <w:r w:rsidRPr="00BB403E">
        <w:rPr>
          <w:sz w:val="16"/>
        </w:rPr>
        <w:t>It’s hard to be sure that the capability growth will continue, but the trends speak to the incredible gains that are possible with machine learning.</w:t>
      </w:r>
    </w:p>
    <w:p w14:paraId="33E9DCED" w14:textId="77777777" w:rsidR="00754B5E" w:rsidRPr="00BB403E" w:rsidRDefault="00754B5E" w:rsidP="00754B5E">
      <w:pPr>
        <w:rPr>
          <w:sz w:val="16"/>
        </w:rPr>
      </w:pPr>
      <w:r w:rsidRPr="00BB403E">
        <w:rPr>
          <w:sz w:val="16"/>
        </w:rPr>
        <w:t xml:space="preserve">Indeed, it looks like </w:t>
      </w:r>
      <w:r w:rsidRPr="00BB403E">
        <w:rPr>
          <w:rStyle w:val="StyleUnderline"/>
        </w:rPr>
        <w:t>increasing</w:t>
      </w:r>
      <w:r w:rsidRPr="00BB403E">
        <w:rPr>
          <w:sz w:val="16"/>
        </w:rPr>
        <w:t xml:space="preserve"> the </w:t>
      </w:r>
      <w:r w:rsidRPr="00BB403E">
        <w:rPr>
          <w:rStyle w:val="StyleUnderline"/>
        </w:rPr>
        <w:t>size of models</w:t>
      </w:r>
      <w:r w:rsidRPr="00BB403E">
        <w:rPr>
          <w:sz w:val="16"/>
        </w:rPr>
        <w:t xml:space="preserve"> (and the amount of compute used to train them) </w:t>
      </w:r>
      <w:r w:rsidRPr="00BB403E">
        <w:rPr>
          <w:rStyle w:val="StyleUnderline"/>
          <w:highlight w:val="cyan"/>
        </w:rPr>
        <w:t>introduces</w:t>
      </w:r>
      <w:r w:rsidRPr="00BB403E">
        <w:rPr>
          <w:rStyle w:val="StyleUnderline"/>
        </w:rPr>
        <w:t xml:space="preserve"> ever </w:t>
      </w:r>
      <w:r w:rsidRPr="00BB403E">
        <w:rPr>
          <w:rStyle w:val="StyleUnderline"/>
          <w:highlight w:val="cyan"/>
        </w:rPr>
        <w:t xml:space="preserve">more </w:t>
      </w:r>
      <w:r w:rsidRPr="00BB403E">
        <w:rPr>
          <w:rStyle w:val="Emphasis"/>
          <w:highlight w:val="cyan"/>
        </w:rPr>
        <w:t>sophisticated</w:t>
      </w:r>
      <w:r w:rsidRPr="00BB403E">
        <w:rPr>
          <w:rStyle w:val="StyleUnderline"/>
          <w:highlight w:val="cyan"/>
        </w:rPr>
        <w:t xml:space="preserve"> behaviour</w:t>
      </w:r>
      <w:r w:rsidRPr="00BB403E">
        <w:rPr>
          <w:sz w:val="16"/>
        </w:rPr>
        <w:t xml:space="preserve">. This is how systems like </w:t>
      </w:r>
      <w:r w:rsidRPr="00BB403E">
        <w:rPr>
          <w:rStyle w:val="StyleUnderline"/>
        </w:rPr>
        <w:t xml:space="preserve">GPT-4 </w:t>
      </w:r>
      <w:r w:rsidRPr="00BB403E">
        <w:rPr>
          <w:rStyle w:val="StyleUnderline"/>
          <w:highlight w:val="cyan"/>
        </w:rPr>
        <w:t>perform tasks they weren’t</w:t>
      </w:r>
      <w:r w:rsidRPr="00BB403E">
        <w:rPr>
          <w:sz w:val="16"/>
        </w:rPr>
        <w:t xml:space="preserve"> specifically </w:t>
      </w:r>
      <w:r w:rsidRPr="00BB403E">
        <w:rPr>
          <w:rStyle w:val="StyleUnderline"/>
          <w:highlight w:val="cyan"/>
        </w:rPr>
        <w:t>trained for</w:t>
      </w:r>
      <w:r w:rsidRPr="00BB403E">
        <w:rPr>
          <w:sz w:val="16"/>
          <w:highlight w:val="cyan"/>
        </w:rPr>
        <w:t>.</w:t>
      </w:r>
    </w:p>
    <w:p w14:paraId="2DCD36C2" w14:textId="77777777" w:rsidR="00754B5E" w:rsidRPr="00BB403E" w:rsidRDefault="00754B5E" w:rsidP="00754B5E">
      <w:pPr>
        <w:rPr>
          <w:sz w:val="16"/>
        </w:rPr>
      </w:pPr>
      <w:r w:rsidRPr="00BB403E">
        <w:rPr>
          <w:sz w:val="16"/>
        </w:rPr>
        <w:t xml:space="preserve">These observations have led to the scaling hypothesis: that </w:t>
      </w:r>
      <w:r w:rsidRPr="00BB403E">
        <w:rPr>
          <w:rStyle w:val="StyleUnderline"/>
        </w:rPr>
        <w:t>we can simply build bigger and bigger neural networks</w:t>
      </w:r>
      <w:r w:rsidRPr="00BB403E">
        <w:rPr>
          <w:sz w:val="16"/>
        </w:rPr>
        <w:t xml:space="preserve">, and as a result we will </w:t>
      </w:r>
      <w:r w:rsidRPr="00BB403E">
        <w:rPr>
          <w:rStyle w:val="StyleUnderline"/>
        </w:rPr>
        <w:t xml:space="preserve">end up with more and more </w:t>
      </w:r>
      <w:r w:rsidRPr="00BB403E">
        <w:rPr>
          <w:rStyle w:val="Emphasis"/>
        </w:rPr>
        <w:t>powerful</w:t>
      </w:r>
      <w:r w:rsidRPr="00BB403E">
        <w:rPr>
          <w:rStyle w:val="StyleUnderline"/>
        </w:rPr>
        <w:t xml:space="preserve"> a</w:t>
      </w:r>
      <w:r w:rsidRPr="00BB403E">
        <w:rPr>
          <w:sz w:val="16"/>
        </w:rPr>
        <w:t xml:space="preserve">rtificial </w:t>
      </w:r>
      <w:r w:rsidRPr="00BB403E">
        <w:rPr>
          <w:rStyle w:val="StyleUnderline"/>
        </w:rPr>
        <w:t>i</w:t>
      </w:r>
      <w:r w:rsidRPr="00BB403E">
        <w:rPr>
          <w:sz w:val="16"/>
        </w:rPr>
        <w:t>ntelligence, and that this trend of increasing capabilities may increase to human-level AI and beyond.</w:t>
      </w:r>
    </w:p>
    <w:p w14:paraId="34BA6EF8" w14:textId="77777777" w:rsidR="00754B5E" w:rsidRPr="00BB403E" w:rsidRDefault="00754B5E" w:rsidP="00754B5E">
      <w:pPr>
        <w:rPr>
          <w:sz w:val="16"/>
        </w:rPr>
      </w:pPr>
      <w:r w:rsidRPr="00BB403E">
        <w:rPr>
          <w:sz w:val="16"/>
        </w:rPr>
        <w:t>If this is true, we can attempt to predict how the capabilities of AI technology will increase over time simply by looking at how quickly we are increasing the amount of compute available to train models.</w:t>
      </w:r>
    </w:p>
    <w:p w14:paraId="6F3FE64D" w14:textId="77777777" w:rsidR="00754B5E" w:rsidRPr="00BB403E" w:rsidRDefault="00754B5E" w:rsidP="00754B5E">
      <w:pPr>
        <w:rPr>
          <w:sz w:val="16"/>
        </w:rPr>
      </w:pPr>
      <w:r w:rsidRPr="00BB403E">
        <w:rPr>
          <w:sz w:val="16"/>
        </w:rPr>
        <w:t>In late 2024, we also started to see a new frontier for scaling in inference time compute. This is compute used when, for example, a language model answers a question.</w:t>
      </w:r>
    </w:p>
    <w:p w14:paraId="0172F962" w14:textId="77777777" w:rsidR="00754B5E" w:rsidRPr="00BB403E" w:rsidRDefault="00754B5E" w:rsidP="00754B5E">
      <w:pPr>
        <w:rPr>
          <w:sz w:val="16"/>
        </w:rPr>
      </w:pPr>
      <w:r w:rsidRPr="00BB403E">
        <w:rPr>
          <w:sz w:val="16"/>
        </w:rPr>
        <w:t>The leading companies have found that by giving an AI model more time to “think” about its answers, to reason through different possibilities and select among them, they can perform much better. With this innovation, AI companies found a new way to make models even more powerful.</w:t>
      </w:r>
    </w:p>
    <w:p w14:paraId="32D5DD2C" w14:textId="77777777" w:rsidR="00754B5E" w:rsidRPr="00BB403E" w:rsidRDefault="00754B5E" w:rsidP="00754B5E">
      <w:pPr>
        <w:rPr>
          <w:sz w:val="16"/>
        </w:rPr>
      </w:pPr>
      <w:r w:rsidRPr="00BB403E">
        <w:rPr>
          <w:sz w:val="16"/>
        </w:rPr>
        <w:t>As we’ll see in the next section, it’s not just the scaling hypothesis that suggests we could end up with extremely powerful AI relatively soon — other methods of predicting AI progress come to similar conclusions.</w:t>
      </w:r>
    </w:p>
    <w:p w14:paraId="5192C025" w14:textId="77777777" w:rsidR="00754B5E" w:rsidRPr="00BB403E" w:rsidRDefault="00754B5E" w:rsidP="00754B5E">
      <w:pPr>
        <w:rPr>
          <w:sz w:val="16"/>
        </w:rPr>
      </w:pPr>
      <w:r w:rsidRPr="00BB403E">
        <w:rPr>
          <w:sz w:val="16"/>
        </w:rPr>
        <w:t>When can we expect transformative AI?</w:t>
      </w:r>
    </w:p>
    <w:p w14:paraId="05E224A6" w14:textId="77777777" w:rsidR="00754B5E" w:rsidRPr="00BB403E" w:rsidRDefault="00754B5E" w:rsidP="00754B5E">
      <w:pPr>
        <w:rPr>
          <w:sz w:val="16"/>
        </w:rPr>
      </w:pPr>
      <w:r w:rsidRPr="00BB403E">
        <w:rPr>
          <w:sz w:val="16"/>
        </w:rPr>
        <w:t>It’s difficult to predict exactly when we will develop AI that we expect to be hugely transformative for society (for better or for worse) — for example, by automating all human work or drastically changing the structure of society.21</w:t>
      </w:r>
    </w:p>
    <w:p w14:paraId="4FA49DF7" w14:textId="77777777" w:rsidR="00754B5E" w:rsidRPr="00BB403E" w:rsidRDefault="00754B5E" w:rsidP="00754B5E">
      <w:pPr>
        <w:rPr>
          <w:sz w:val="16"/>
        </w:rPr>
      </w:pPr>
      <w:r w:rsidRPr="00BB403E">
        <w:rPr>
          <w:sz w:val="16"/>
        </w:rPr>
        <w:t xml:space="preserve">But </w:t>
      </w:r>
      <w:r w:rsidRPr="00BB403E">
        <w:rPr>
          <w:rStyle w:val="StyleUnderline"/>
        </w:rPr>
        <w:t>by early 20</w:t>
      </w:r>
      <w:r w:rsidRPr="000F0B14">
        <w:rPr>
          <w:rStyle w:val="StyleUnderline"/>
        </w:rPr>
        <w:t>25</w:t>
      </w:r>
      <w:r w:rsidRPr="000F0B14">
        <w:rPr>
          <w:sz w:val="16"/>
        </w:rPr>
        <w:t xml:space="preserve">, </w:t>
      </w:r>
      <w:r w:rsidRPr="000F0B14">
        <w:rPr>
          <w:rStyle w:val="StyleUnderline"/>
        </w:rPr>
        <w:t>leaders</w:t>
      </w:r>
      <w:r w:rsidRPr="00BB403E">
        <w:rPr>
          <w:sz w:val="16"/>
        </w:rPr>
        <w:t xml:space="preserve"> of some </w:t>
      </w:r>
      <w:r w:rsidRPr="00BB403E">
        <w:rPr>
          <w:rStyle w:val="StyleUnderline"/>
        </w:rPr>
        <w:t>of</w:t>
      </w:r>
      <w:r w:rsidRPr="00BB403E">
        <w:rPr>
          <w:sz w:val="16"/>
        </w:rPr>
        <w:t xml:space="preserve"> the </w:t>
      </w:r>
      <w:r w:rsidRPr="00BB403E">
        <w:rPr>
          <w:rStyle w:val="StyleUnderline"/>
        </w:rPr>
        <w:t>frontier AI</w:t>
      </w:r>
      <w:r w:rsidRPr="00BB403E">
        <w:rPr>
          <w:sz w:val="16"/>
        </w:rPr>
        <w:t xml:space="preserve"> companies were clearly stating that they were </w:t>
      </w:r>
      <w:r w:rsidRPr="00BB403E">
        <w:rPr>
          <w:rStyle w:val="StyleUnderline"/>
          <w:highlight w:val="cyan"/>
        </w:rPr>
        <w:t>expect</w:t>
      </w:r>
      <w:r w:rsidRPr="00BB403E">
        <w:rPr>
          <w:rStyle w:val="StyleUnderline"/>
        </w:rPr>
        <w:t>ing</w:t>
      </w:r>
      <w:r w:rsidRPr="00BB403E">
        <w:rPr>
          <w:sz w:val="16"/>
        </w:rPr>
        <w:t xml:space="preserve"> to get </w:t>
      </w:r>
      <w:r w:rsidRPr="00BB403E">
        <w:rPr>
          <w:rStyle w:val="StyleUnderline"/>
        </w:rPr>
        <w:t>very powerful AI systems soon</w:t>
      </w:r>
      <w:r w:rsidRPr="00BB403E">
        <w:rPr>
          <w:sz w:val="16"/>
        </w:rPr>
        <w:t>.</w:t>
      </w:r>
    </w:p>
    <w:p w14:paraId="794CE644" w14:textId="77777777" w:rsidR="00754B5E" w:rsidRPr="00BB403E" w:rsidRDefault="00754B5E" w:rsidP="00754B5E">
      <w:pPr>
        <w:rPr>
          <w:sz w:val="16"/>
        </w:rPr>
      </w:pPr>
      <w:r w:rsidRPr="00BB403E">
        <w:rPr>
          <w:sz w:val="16"/>
        </w:rPr>
        <w:t>OpenAI CEO Sam Altman, Anthropic CEO Dario Amodei, and Google DeepMind CEO Demis Hassabis all said that they expect to develop AI that can fully replace at least some forms of human labour within just a few years, or even less.</w:t>
      </w:r>
    </w:p>
    <w:p w14:paraId="162AC13B" w14:textId="77777777" w:rsidR="00754B5E" w:rsidRPr="00BB403E" w:rsidRDefault="00754B5E" w:rsidP="00754B5E">
      <w:pPr>
        <w:rPr>
          <w:sz w:val="16"/>
        </w:rPr>
      </w:pPr>
      <w:r w:rsidRPr="00BB403E">
        <w:rPr>
          <w:sz w:val="16"/>
        </w:rPr>
        <w:t>Sam Altman wrote in January 2025:</w:t>
      </w:r>
    </w:p>
    <w:p w14:paraId="0143B819" w14:textId="77777777" w:rsidR="00754B5E" w:rsidRPr="00BB403E" w:rsidRDefault="00754B5E" w:rsidP="00754B5E">
      <w:pPr>
        <w:rPr>
          <w:sz w:val="16"/>
        </w:rPr>
      </w:pPr>
      <w:r w:rsidRPr="00BB403E">
        <w:rPr>
          <w:sz w:val="16"/>
        </w:rPr>
        <w:t>We are now confident we know how to build AGI as we have traditionally understood it. We believe that, in 2025, we may see the first AI agents “join the workforce” and materially change the output of companies.</w:t>
      </w:r>
    </w:p>
    <w:p w14:paraId="1DFA4B62" w14:textId="77777777" w:rsidR="00754B5E" w:rsidRPr="00BB403E" w:rsidRDefault="00754B5E" w:rsidP="00754B5E">
      <w:pPr>
        <w:rPr>
          <w:sz w:val="16"/>
        </w:rPr>
      </w:pPr>
      <w:r w:rsidRPr="00BB403E">
        <w:rPr>
          <w:sz w:val="16"/>
        </w:rPr>
        <w:t>Demis Hassabis said in January 2025:</w:t>
      </w:r>
    </w:p>
    <w:p w14:paraId="262AC034" w14:textId="77777777" w:rsidR="00754B5E" w:rsidRPr="00BB403E" w:rsidRDefault="00754B5E" w:rsidP="00754B5E">
      <w:pPr>
        <w:rPr>
          <w:sz w:val="16"/>
        </w:rPr>
      </w:pPr>
      <w:r w:rsidRPr="00BB403E">
        <w:rPr>
          <w:sz w:val="16"/>
        </w:rPr>
        <w:t>We’ve sort of had a consistent view about AGI being a system that’s capable of exhibiting all of the cognitive capabilities humans can. And I think we’re getting closer and closer, but I think we’re still probably a handful of years away.</w:t>
      </w:r>
    </w:p>
    <w:p w14:paraId="511C4273" w14:textId="77777777" w:rsidR="00754B5E" w:rsidRPr="00BB403E" w:rsidRDefault="00754B5E" w:rsidP="00754B5E">
      <w:pPr>
        <w:rPr>
          <w:sz w:val="16"/>
        </w:rPr>
      </w:pPr>
      <w:r w:rsidRPr="00BB403E">
        <w:rPr>
          <w:sz w:val="16"/>
        </w:rPr>
        <w:t>Dario Amodei wrote in February 2025:</w:t>
      </w:r>
    </w:p>
    <w:p w14:paraId="442E16C6" w14:textId="77777777" w:rsidR="00754B5E" w:rsidRPr="00671D2B" w:rsidRDefault="00754B5E" w:rsidP="00754B5E">
      <w:pPr>
        <w:rPr>
          <w:sz w:val="16"/>
        </w:rPr>
      </w:pPr>
      <w:r w:rsidRPr="00BB403E">
        <w:rPr>
          <w:sz w:val="16"/>
        </w:rPr>
        <w:t xml:space="preserve">Time is short, and we must accelerate our actions to match accelerating AI progress. </w:t>
      </w:r>
      <w:r w:rsidRPr="00BB403E">
        <w:rPr>
          <w:rStyle w:val="StyleUnderline"/>
        </w:rPr>
        <w:t xml:space="preserve">Possibly </w:t>
      </w:r>
      <w:r w:rsidRPr="00BB403E">
        <w:rPr>
          <w:rStyle w:val="StyleUnderline"/>
          <w:highlight w:val="cyan"/>
        </w:rPr>
        <w:t xml:space="preserve">by </w:t>
      </w:r>
      <w:r w:rsidRPr="00BB403E">
        <w:rPr>
          <w:rStyle w:val="Emphasis"/>
          <w:highlight w:val="cyan"/>
        </w:rPr>
        <w:t>2026</w:t>
      </w:r>
      <w:r w:rsidRPr="00BB403E">
        <w:rPr>
          <w:sz w:val="16"/>
        </w:rPr>
        <w:t xml:space="preserve"> or 2027 (and almost </w:t>
      </w:r>
      <w:r w:rsidRPr="00BB403E">
        <w:rPr>
          <w:rStyle w:val="StyleUnderline"/>
        </w:rPr>
        <w:t>certainly no later than 2030</w:t>
      </w:r>
      <w:r w:rsidRPr="00BB403E">
        <w:rPr>
          <w:sz w:val="16"/>
        </w:rPr>
        <w:t>), the capabilities of AI systems will be best thought of as akin to an entirely new state populated by highly intelligent people appearing on the global stage — a “country of geniuses in a datacenter”— with the profound economic, societal, and security implications that would bring.</w:t>
      </w:r>
    </w:p>
    <w:p w14:paraId="372C75C2" w14:textId="77777777" w:rsidR="00754B5E" w:rsidRPr="00BB403E" w:rsidRDefault="00754B5E" w:rsidP="00754B5E">
      <w:pPr>
        <w:pStyle w:val="Heading4"/>
        <w:rPr>
          <w:rFonts w:cs="Calibri"/>
        </w:rPr>
      </w:pPr>
      <w:r w:rsidRPr="00BB403E">
        <w:rPr>
          <w:rFonts w:cs="Calibri"/>
        </w:rPr>
        <w:t xml:space="preserve">AGI now </w:t>
      </w:r>
    </w:p>
    <w:p w14:paraId="3FAE666C" w14:textId="77777777" w:rsidR="00754B5E" w:rsidRPr="00BB403E" w:rsidRDefault="00754B5E" w:rsidP="00754B5E">
      <w:r w:rsidRPr="00BB403E">
        <w:rPr>
          <w:rStyle w:val="Style13ptBold"/>
        </w:rPr>
        <w:t>Todd ‘3-14</w:t>
      </w:r>
      <w:r w:rsidRPr="00BB403E">
        <w:t xml:space="preserve"> [Benjamin Todd; 2025; Masters in physics and philosophy from Oxford, Senior Advisor at Center for Long Term Priorities; 80,000 Hours, “Why AGI could be here soon and what you can do about it: a primer, “ https://80000hours.org/agi/guide/summary/] owen</w:t>
      </w:r>
    </w:p>
    <w:p w14:paraId="209C19FF" w14:textId="77777777" w:rsidR="00754B5E" w:rsidRPr="00BB403E" w:rsidRDefault="00754B5E" w:rsidP="00754B5E">
      <w:pPr>
        <w:rPr>
          <w:rStyle w:val="StyleUnderline"/>
        </w:rPr>
      </w:pPr>
      <w:r w:rsidRPr="00BB403E">
        <w:rPr>
          <w:sz w:val="16"/>
        </w:rPr>
        <w:t xml:space="preserve">Why </w:t>
      </w:r>
      <w:r w:rsidRPr="00BB403E">
        <w:rPr>
          <w:rStyle w:val="Emphasis"/>
          <w:highlight w:val="cyan"/>
        </w:rPr>
        <w:t>AGI</w:t>
      </w:r>
      <w:r w:rsidRPr="00BB403E">
        <w:rPr>
          <w:sz w:val="16"/>
        </w:rPr>
        <w:t xml:space="preserve"> could be </w:t>
      </w:r>
      <w:r w:rsidRPr="00BB403E">
        <w:rPr>
          <w:rStyle w:val="StyleUnderline"/>
        </w:rPr>
        <w:t xml:space="preserve">here by </w:t>
      </w:r>
      <w:r w:rsidRPr="00BB403E">
        <w:rPr>
          <w:rStyle w:val="Emphasis"/>
          <w:highlight w:val="cyan"/>
        </w:rPr>
        <w:t>2030</w:t>
      </w:r>
    </w:p>
    <w:p w14:paraId="1F9E2088" w14:textId="77777777" w:rsidR="00754B5E" w:rsidRPr="00BB403E" w:rsidRDefault="00754B5E" w:rsidP="00754B5E">
      <w:pPr>
        <w:rPr>
          <w:sz w:val="16"/>
        </w:rPr>
      </w:pPr>
      <w:r w:rsidRPr="00BB403E">
        <w:rPr>
          <w:rStyle w:val="StyleUnderline"/>
        </w:rPr>
        <w:t>AI</w:t>
      </w:r>
      <w:r w:rsidRPr="00BB403E">
        <w:rPr>
          <w:sz w:val="16"/>
        </w:rPr>
        <w:t xml:space="preserve"> has </w:t>
      </w:r>
      <w:r w:rsidRPr="00BB403E">
        <w:rPr>
          <w:rStyle w:val="StyleUnderline"/>
        </w:rPr>
        <w:t xml:space="preserve">gone from </w:t>
      </w:r>
      <w:r w:rsidRPr="00BB403E">
        <w:rPr>
          <w:rStyle w:val="Emphasis"/>
        </w:rPr>
        <w:t>unable</w:t>
      </w:r>
      <w:r w:rsidRPr="00BB403E">
        <w:rPr>
          <w:rStyle w:val="StyleUnderline"/>
        </w:rPr>
        <w:t xml:space="preserve"> to string </w:t>
      </w:r>
      <w:r w:rsidRPr="00BB403E">
        <w:rPr>
          <w:rStyle w:val="Emphasis"/>
        </w:rPr>
        <w:t>sentences</w:t>
      </w:r>
      <w:r w:rsidRPr="00BB403E">
        <w:rPr>
          <w:sz w:val="16"/>
        </w:rPr>
        <w:t xml:space="preserve"> together </w:t>
      </w:r>
      <w:r w:rsidRPr="00BB403E">
        <w:rPr>
          <w:rStyle w:val="StyleUnderline"/>
        </w:rPr>
        <w:t xml:space="preserve">to </w:t>
      </w:r>
      <w:r w:rsidRPr="00BB403E">
        <w:rPr>
          <w:rStyle w:val="StyleUnderline"/>
          <w:highlight w:val="cyan"/>
        </w:rPr>
        <w:t xml:space="preserve">linguistic </w:t>
      </w:r>
      <w:r w:rsidRPr="00BB403E">
        <w:rPr>
          <w:rStyle w:val="Emphasis"/>
          <w:highlight w:val="cyan"/>
        </w:rPr>
        <w:t>fluency</w:t>
      </w:r>
      <w:r w:rsidRPr="00BB403E">
        <w:rPr>
          <w:rStyle w:val="StyleUnderline"/>
          <w:highlight w:val="cyan"/>
        </w:rPr>
        <w:t> in five years</w:t>
      </w:r>
      <w:r w:rsidRPr="00BB403E">
        <w:rPr>
          <w:rStyle w:val="StyleUnderline"/>
        </w:rPr>
        <w:t>.</w:t>
      </w:r>
      <w:r w:rsidRPr="00BB403E">
        <w:rPr>
          <w:sz w:val="16"/>
        </w:rPr>
        <w:t xml:space="preserve"> But the models are no longer just chatbots: by the end of 2024, </w:t>
      </w:r>
      <w:r w:rsidRPr="00BB403E">
        <w:rPr>
          <w:rStyle w:val="StyleUnderline"/>
        </w:rPr>
        <w:t>leading models</w:t>
      </w:r>
      <w:r w:rsidRPr="00BB403E">
        <w:rPr>
          <w:rStyle w:val="StyleUnderline"/>
          <w:highlight w:val="cyan"/>
        </w:rPr>
        <w:t xml:space="preserve"> match</w:t>
      </w:r>
      <w:r w:rsidRPr="00BB403E">
        <w:rPr>
          <w:rStyle w:val="StyleUnderline"/>
        </w:rPr>
        <w:t xml:space="preserve">ed human </w:t>
      </w:r>
      <w:r w:rsidRPr="00BB403E">
        <w:rPr>
          <w:rStyle w:val="Emphasis"/>
          <w:highlight w:val="cyan"/>
        </w:rPr>
        <w:t>experts</w:t>
      </w:r>
      <w:r w:rsidRPr="00BB403E">
        <w:rPr>
          <w:rStyle w:val="StyleUnderline"/>
          <w:highlight w:val="cyan"/>
        </w:rPr>
        <w:t xml:space="preserve"> </w:t>
      </w:r>
      <w:r w:rsidRPr="00BB403E">
        <w:rPr>
          <w:rStyle w:val="StyleUnderline"/>
        </w:rPr>
        <w:t>at</w:t>
      </w:r>
      <w:r w:rsidRPr="00BB403E">
        <w:rPr>
          <w:sz w:val="16"/>
        </w:rPr>
        <w:t xml:space="preserve"> real-world </w:t>
      </w:r>
      <w:r w:rsidRPr="00BB403E">
        <w:rPr>
          <w:rStyle w:val="StyleUnderline"/>
        </w:rPr>
        <w:t>coding,</w:t>
      </w:r>
      <w:r w:rsidRPr="00BB403E">
        <w:rPr>
          <w:sz w:val="16"/>
        </w:rPr>
        <w:t xml:space="preserve"> AI research </w:t>
      </w:r>
      <w:r w:rsidRPr="00BB403E">
        <w:rPr>
          <w:rStyle w:val="StyleUnderline"/>
        </w:rPr>
        <w:t xml:space="preserve">engineering, and </w:t>
      </w:r>
      <w:r w:rsidRPr="00BB403E">
        <w:rPr>
          <w:rStyle w:val="Emphasis"/>
          <w:highlight w:val="cyan"/>
        </w:rPr>
        <w:t>PhD</w:t>
      </w:r>
      <w:r w:rsidRPr="00BB403E">
        <w:rPr>
          <w:rStyle w:val="StyleUnderline"/>
          <w:highlight w:val="cyan"/>
        </w:rPr>
        <w:t>-level</w:t>
      </w:r>
      <w:r w:rsidRPr="00BB403E">
        <w:rPr>
          <w:rStyle w:val="StyleUnderline"/>
        </w:rPr>
        <w:t xml:space="preserve"> scientific questions</w:t>
      </w:r>
      <w:r w:rsidRPr="00BB403E">
        <w:rPr>
          <w:sz w:val="16"/>
        </w:rPr>
        <w:t>, as long as the task took under two hours.</w:t>
      </w:r>
    </w:p>
    <w:p w14:paraId="1052D388" w14:textId="77777777" w:rsidR="00754B5E" w:rsidRPr="00BB403E" w:rsidRDefault="00754B5E" w:rsidP="00754B5E">
      <w:pPr>
        <w:rPr>
          <w:sz w:val="16"/>
        </w:rPr>
      </w:pPr>
      <w:r w:rsidRPr="00BB403E">
        <w:rPr>
          <w:sz w:val="16"/>
        </w:rPr>
        <w:t xml:space="preserve">Recent </w:t>
      </w:r>
      <w:r w:rsidRPr="00BB403E">
        <w:rPr>
          <w:rStyle w:val="StyleUnderline"/>
        </w:rPr>
        <w:t>progress</w:t>
      </w:r>
      <w:r w:rsidRPr="00BB403E">
        <w:rPr>
          <w:sz w:val="16"/>
        </w:rPr>
        <w:t xml:space="preserve"> has been </w:t>
      </w:r>
      <w:r w:rsidRPr="00BB403E">
        <w:rPr>
          <w:rStyle w:val="StyleUnderline"/>
        </w:rPr>
        <w:t xml:space="preserve">driven by </w:t>
      </w:r>
      <w:r w:rsidRPr="00BB403E">
        <w:rPr>
          <w:rStyle w:val="Emphasis"/>
          <w:highlight w:val="cyan"/>
        </w:rPr>
        <w:t>scaling</w:t>
      </w:r>
      <w:r w:rsidRPr="00BB403E">
        <w:rPr>
          <w:sz w:val="16"/>
        </w:rPr>
        <w:t xml:space="preserve"> how much </w:t>
      </w:r>
      <w:r w:rsidRPr="00BB403E">
        <w:rPr>
          <w:rStyle w:val="Emphasis"/>
          <w:highlight w:val="cyan"/>
        </w:rPr>
        <w:t>comput</w:t>
      </w:r>
      <w:r w:rsidRPr="00BB403E">
        <w:rPr>
          <w:rStyle w:val="StyleUnderline"/>
        </w:rPr>
        <w:t>ation</w:t>
      </w:r>
      <w:r w:rsidRPr="00BB403E">
        <w:rPr>
          <w:sz w:val="16"/>
        </w:rPr>
        <w:t xml:space="preserve"> is </w:t>
      </w:r>
      <w:r w:rsidRPr="00BB403E">
        <w:rPr>
          <w:rStyle w:val="StyleUnderline"/>
        </w:rPr>
        <w:t>used to train AI models</w:t>
      </w:r>
      <w:r w:rsidRPr="00BB403E">
        <w:rPr>
          <w:sz w:val="16"/>
        </w:rPr>
        <w:t> (</w:t>
      </w:r>
      <w:r w:rsidRPr="00BB403E">
        <w:rPr>
          <w:rStyle w:val="Emphasis"/>
          <w:highlight w:val="cyan"/>
        </w:rPr>
        <w:t>4x</w:t>
      </w:r>
      <w:r w:rsidRPr="00BB403E">
        <w:rPr>
          <w:rStyle w:val="StyleUnderline"/>
        </w:rPr>
        <w:t xml:space="preserve"> per year</w:t>
      </w:r>
      <w:r w:rsidRPr="00BB403E">
        <w:rPr>
          <w:sz w:val="16"/>
        </w:rPr>
        <w:t xml:space="preserve">), </w:t>
      </w:r>
      <w:r w:rsidRPr="00BB403E">
        <w:rPr>
          <w:rStyle w:val="Emphasis"/>
        </w:rPr>
        <w:t>rapidly increasing</w:t>
      </w:r>
      <w:r w:rsidRPr="00BB403E">
        <w:rPr>
          <w:rStyle w:val="StyleUnderline"/>
        </w:rPr>
        <w:t> </w:t>
      </w:r>
      <w:r w:rsidRPr="00BB403E">
        <w:rPr>
          <w:rStyle w:val="StyleUnderline"/>
          <w:highlight w:val="cyan"/>
        </w:rPr>
        <w:t xml:space="preserve">algorithmic </w:t>
      </w:r>
      <w:r w:rsidRPr="00BB403E">
        <w:rPr>
          <w:rStyle w:val="Emphasis"/>
          <w:highlight w:val="cyan"/>
        </w:rPr>
        <w:t>efficiency</w:t>
      </w:r>
      <w:r w:rsidRPr="00BB403E">
        <w:rPr>
          <w:sz w:val="16"/>
        </w:rPr>
        <w:t> (</w:t>
      </w:r>
      <w:r w:rsidRPr="00BB403E">
        <w:rPr>
          <w:rStyle w:val="Emphasis"/>
          <w:highlight w:val="cyan"/>
        </w:rPr>
        <w:t>3x</w:t>
      </w:r>
      <w:r w:rsidRPr="00BB403E">
        <w:rPr>
          <w:rStyle w:val="StyleUnderline"/>
          <w:highlight w:val="cyan"/>
        </w:rPr>
        <w:t xml:space="preserve"> per year</w:t>
      </w:r>
      <w:r w:rsidRPr="00BB403E">
        <w:rPr>
          <w:sz w:val="16"/>
        </w:rPr>
        <w:t xml:space="preserve">), </w:t>
      </w:r>
      <w:r w:rsidRPr="00BB403E">
        <w:rPr>
          <w:rStyle w:val="StyleUnderline"/>
        </w:rPr>
        <w:t xml:space="preserve">teaching these models to </w:t>
      </w:r>
      <w:r w:rsidRPr="00BB403E">
        <w:rPr>
          <w:rStyle w:val="Emphasis"/>
          <w:highlight w:val="cyan"/>
        </w:rPr>
        <w:t>reason</w:t>
      </w:r>
      <w:r w:rsidRPr="00BB403E">
        <w:rPr>
          <w:rStyle w:val="Emphasis"/>
        </w:rPr>
        <w:t xml:space="preserve"> </w:t>
      </w:r>
      <w:r w:rsidRPr="00BB403E">
        <w:rPr>
          <w:rStyle w:val="StyleUnderline"/>
        </w:rPr>
        <w:t>using </w:t>
      </w:r>
      <w:r w:rsidRPr="00BB403E">
        <w:rPr>
          <w:rStyle w:val="Emphasis"/>
          <w:highlight w:val="cyan"/>
        </w:rPr>
        <w:t>reinforcement learning</w:t>
      </w:r>
      <w:r w:rsidRPr="00BB403E">
        <w:rPr>
          <w:sz w:val="16"/>
        </w:rPr>
        <w:t xml:space="preserve">, and </w:t>
      </w:r>
      <w:r w:rsidRPr="00BB403E">
        <w:rPr>
          <w:rStyle w:val="StyleUnderline"/>
        </w:rPr>
        <w:t>turning them into agents</w:t>
      </w:r>
      <w:r w:rsidRPr="00BB403E">
        <w:rPr>
          <w:sz w:val="16"/>
        </w:rPr>
        <w:t>. All these trends are set to continue for the next four years.</w:t>
      </w:r>
    </w:p>
    <w:p w14:paraId="5489BEE1" w14:textId="77777777" w:rsidR="00754B5E" w:rsidRPr="00BB403E" w:rsidRDefault="00754B5E" w:rsidP="00754B5E">
      <w:pPr>
        <w:rPr>
          <w:sz w:val="16"/>
        </w:rPr>
      </w:pPr>
      <w:r w:rsidRPr="00BB403E">
        <w:rPr>
          <w:sz w:val="16"/>
        </w:rPr>
        <w:t xml:space="preserve">No-one knows how large the resulting advances will be. But trend extrapolation suggests that, </w:t>
      </w:r>
      <w:r w:rsidRPr="00BB403E">
        <w:rPr>
          <w:rStyle w:val="StyleUnderline"/>
          <w:highlight w:val="cyan"/>
        </w:rPr>
        <w:t>by</w:t>
      </w:r>
      <w:r w:rsidRPr="00BB403E">
        <w:rPr>
          <w:rStyle w:val="StyleUnderline"/>
        </w:rPr>
        <w:t xml:space="preserve"> 20</w:t>
      </w:r>
      <w:r w:rsidRPr="00BB403E">
        <w:rPr>
          <w:rStyle w:val="Emphasis"/>
          <w:highlight w:val="cyan"/>
        </w:rPr>
        <w:t>28</w:t>
      </w:r>
      <w:r w:rsidRPr="00BB403E">
        <w:rPr>
          <w:sz w:val="16"/>
        </w:rPr>
        <w:t xml:space="preserve">, there’s a good chance </w:t>
      </w:r>
      <w:r w:rsidRPr="00BB403E">
        <w:rPr>
          <w:rStyle w:val="StyleUnderline"/>
        </w:rPr>
        <w:t xml:space="preserve">we’ll have </w:t>
      </w:r>
      <w:r w:rsidRPr="00BB403E">
        <w:rPr>
          <w:rStyle w:val="StyleUnderline"/>
          <w:highlight w:val="cyan"/>
        </w:rPr>
        <w:t>AI</w:t>
      </w:r>
      <w:r w:rsidRPr="00BB403E">
        <w:rPr>
          <w:rStyle w:val="StyleUnderline"/>
        </w:rPr>
        <w:t xml:space="preserve"> agents who </w:t>
      </w:r>
      <w:r w:rsidRPr="00BB403E">
        <w:rPr>
          <w:rStyle w:val="StyleUnderline"/>
          <w:highlight w:val="cyan"/>
        </w:rPr>
        <w:t>surpass humans</w:t>
      </w:r>
      <w:r w:rsidRPr="00BB403E">
        <w:rPr>
          <w:rStyle w:val="StyleUnderline"/>
        </w:rPr>
        <w:t xml:space="preserve"> at </w:t>
      </w:r>
      <w:r w:rsidRPr="00BB403E">
        <w:rPr>
          <w:sz w:val="16"/>
        </w:rPr>
        <w:t xml:space="preserve">coding and </w:t>
      </w:r>
      <w:r w:rsidRPr="00BB403E">
        <w:rPr>
          <w:rStyle w:val="StyleUnderline"/>
        </w:rPr>
        <w:t>reasoning</w:t>
      </w:r>
      <w:r w:rsidRPr="00BB403E">
        <w:rPr>
          <w:sz w:val="16"/>
        </w:rPr>
        <w:t xml:space="preserve">, have </w:t>
      </w:r>
      <w:r w:rsidRPr="00BB403E">
        <w:rPr>
          <w:rStyle w:val="StyleUnderline"/>
        </w:rPr>
        <w:t>expert-level knowledge in every domain</w:t>
      </w:r>
      <w:r w:rsidRPr="00BB403E">
        <w:rPr>
          <w:sz w:val="16"/>
        </w:rPr>
        <w:t xml:space="preserve">, and can </w:t>
      </w:r>
      <w:r w:rsidRPr="00BB403E">
        <w:rPr>
          <w:rStyle w:val="StyleUnderline"/>
        </w:rPr>
        <w:t>autonomously complete multi-week projects</w:t>
      </w:r>
      <w:r w:rsidRPr="00BB403E">
        <w:rPr>
          <w:sz w:val="16"/>
        </w:rPr>
        <w:t>, and progress would continue from there.</w:t>
      </w:r>
    </w:p>
    <w:p w14:paraId="436C999A" w14:textId="77777777" w:rsidR="00754B5E" w:rsidRPr="00BB403E" w:rsidRDefault="00754B5E" w:rsidP="00754B5E">
      <w:pPr>
        <w:rPr>
          <w:rStyle w:val="StyleUnderline"/>
        </w:rPr>
      </w:pPr>
      <w:r w:rsidRPr="00BB403E">
        <w:rPr>
          <w:sz w:val="16"/>
        </w:rPr>
        <w:t xml:space="preserve">These agents would satisfy many people’s definition of AGI and could likely do many remote work tasks. Most critically, </w:t>
      </w:r>
      <w:r w:rsidRPr="00BB403E">
        <w:rPr>
          <w:rStyle w:val="Emphasis"/>
        </w:rPr>
        <w:t>even if</w:t>
      </w:r>
      <w:r w:rsidRPr="00BB403E">
        <w:rPr>
          <w:rStyle w:val="StyleUnderline"/>
        </w:rPr>
        <w:t xml:space="preserve"> still limited</w:t>
      </w:r>
      <w:r w:rsidRPr="00BB403E">
        <w:rPr>
          <w:sz w:val="16"/>
        </w:rPr>
        <w:t xml:space="preserve"> in many ways, they might be </w:t>
      </w:r>
      <w:r w:rsidRPr="00BB403E">
        <w:rPr>
          <w:rStyle w:val="StyleUnderline"/>
        </w:rPr>
        <w:t xml:space="preserve">able to </w:t>
      </w:r>
      <w:r w:rsidRPr="00BB403E">
        <w:rPr>
          <w:rStyle w:val="Emphasis"/>
          <w:highlight w:val="cyan"/>
        </w:rPr>
        <w:t>accelerate AI</w:t>
      </w:r>
      <w:r w:rsidRPr="00BB403E">
        <w:rPr>
          <w:rStyle w:val="StyleUnderline"/>
          <w:highlight w:val="cyan"/>
        </w:rPr>
        <w:t xml:space="preserve"> research itself</w:t>
      </w:r>
      <w:r w:rsidRPr="00BB403E">
        <w:rPr>
          <w:rStyle w:val="StyleUnderline"/>
        </w:rPr>
        <w:t>.</w:t>
      </w:r>
    </w:p>
    <w:p w14:paraId="384D76F2" w14:textId="77777777" w:rsidR="00754B5E" w:rsidRPr="004069B0" w:rsidRDefault="00754B5E" w:rsidP="00754B5E"/>
    <w:p w14:paraId="0ED8FF21" w14:textId="77777777" w:rsidR="00754B5E" w:rsidRDefault="00754B5E" w:rsidP="00754B5E">
      <w:pPr>
        <w:rPr>
          <w:sz w:val="16"/>
        </w:rPr>
      </w:pPr>
    </w:p>
    <w:p w14:paraId="35C046F7" w14:textId="77777777" w:rsidR="00754B5E" w:rsidRPr="008864A5" w:rsidRDefault="00754B5E" w:rsidP="00754B5E">
      <w:pPr>
        <w:pStyle w:val="Heading3"/>
      </w:pPr>
      <w:r>
        <w:t>Factory Farms---Impact---Space Col</w:t>
      </w:r>
    </w:p>
    <w:p w14:paraId="2C6F517E" w14:textId="77777777" w:rsidR="00754B5E" w:rsidRPr="00215005" w:rsidRDefault="00754B5E" w:rsidP="00754B5E">
      <w:pPr>
        <w:pStyle w:val="Heading4"/>
      </w:pPr>
      <w:r>
        <w:rPr>
          <w:u w:val="single"/>
        </w:rPr>
        <w:t>SPACE COLONIZATION</w:t>
      </w:r>
      <w:r>
        <w:t xml:space="preserve">---we’ll </w:t>
      </w:r>
      <w:r>
        <w:rPr>
          <w:u w:val="single"/>
        </w:rPr>
        <w:t>colonize space</w:t>
      </w:r>
      <w:r>
        <w:t xml:space="preserve"> and </w:t>
      </w:r>
      <w:r>
        <w:rPr>
          <w:u w:val="single"/>
        </w:rPr>
        <w:t>multiply</w:t>
      </w:r>
      <w:r>
        <w:t xml:space="preserve"> animal suffering </w:t>
      </w:r>
      <w:r>
        <w:rPr>
          <w:u w:val="single"/>
        </w:rPr>
        <w:t>trillions</w:t>
      </w:r>
      <w:r>
        <w:t xml:space="preserve"> of times over. </w:t>
      </w:r>
    </w:p>
    <w:p w14:paraId="4596077F" w14:textId="77777777" w:rsidR="00754B5E" w:rsidRPr="00017D87" w:rsidRDefault="00754B5E" w:rsidP="00754B5E">
      <w:r w:rsidRPr="00BB31C6">
        <w:rPr>
          <w:rStyle w:val="Style13ptBold"/>
        </w:rPr>
        <w:t>Dawes ’24</w:t>
      </w:r>
      <w:r>
        <w:t xml:space="preserve"> [Luke; February 10</w:t>
      </w:r>
      <w:r w:rsidRPr="00535C4F">
        <w:t>; Managing Director at Future Impact Group, an Open Philanthropy-funded non-profit based in London; Effective Altruism Forum, “Factory farming in a cosmic future,” https://forum.effectivealtruism.org/posts/snseLSyneSNv2b8fP</w:t>
      </w:r>
      <w:r w:rsidRPr="00017D87">
        <w:t>/factory-farming-in-a-cosmic-future</w:t>
      </w:r>
      <w:r>
        <w:rPr>
          <w:sz w:val="24"/>
          <w:szCs w:val="24"/>
        </w:rPr>
        <w:t>]</w:t>
      </w:r>
    </w:p>
    <w:p w14:paraId="27AA59DF" w14:textId="77777777" w:rsidR="00754B5E" w:rsidRPr="00AD593D" w:rsidRDefault="00754B5E" w:rsidP="00754B5E">
      <w:pPr>
        <w:rPr>
          <w:sz w:val="16"/>
        </w:rPr>
      </w:pPr>
      <w:r w:rsidRPr="00AD593D">
        <w:rPr>
          <w:sz w:val="16"/>
        </w:rPr>
        <w:t xml:space="preserve">Yip Fai Tse has estimated that </w:t>
      </w:r>
      <w:r w:rsidRPr="00181552">
        <w:rPr>
          <w:rStyle w:val="AAAUNDERLINEKEYBOARD"/>
          <w:highlight w:val="cyan"/>
        </w:rPr>
        <w:t xml:space="preserve">in a future where humans </w:t>
      </w:r>
      <w:r w:rsidRPr="00181552">
        <w:rPr>
          <w:rStyle w:val="Emphasis"/>
          <w:highlight w:val="cyan"/>
        </w:rPr>
        <w:t>settle</w:t>
      </w:r>
      <w:r w:rsidRPr="00181552">
        <w:rPr>
          <w:rStyle w:val="AAAUNDERLINEKEYBOARD"/>
          <w:highlight w:val="cyan"/>
        </w:rPr>
        <w:t xml:space="preserve"> throughout the </w:t>
      </w:r>
      <w:r w:rsidRPr="00181552">
        <w:rPr>
          <w:rStyle w:val="Emphasis"/>
          <w:highlight w:val="cyan"/>
        </w:rPr>
        <w:t>Solar System</w:t>
      </w:r>
      <w:r w:rsidRPr="00AD593D">
        <w:rPr>
          <w:sz w:val="16"/>
        </w:rPr>
        <w:t>, </w:t>
      </w:r>
      <w:r w:rsidRPr="006C3661">
        <w:rPr>
          <w:rStyle w:val="AAAUNDERLINEKEYBOARD"/>
        </w:rPr>
        <w:t xml:space="preserve">there </w:t>
      </w:r>
      <w:r w:rsidRPr="00181552">
        <w:rPr>
          <w:rStyle w:val="AAAUNDERLINEKEYBOARD"/>
          <w:highlight w:val="cyan"/>
        </w:rPr>
        <w:t>could be</w:t>
      </w:r>
      <w:r w:rsidRPr="00AD593D">
        <w:rPr>
          <w:sz w:val="16"/>
        </w:rPr>
        <w:t xml:space="preserve"> as many as </w:t>
      </w:r>
      <w:r w:rsidRPr="00181552">
        <w:rPr>
          <w:rStyle w:val="AAAUNDERLINEKEYBOARD"/>
          <w:highlight w:val="cyan"/>
        </w:rPr>
        <w:t>a </w:t>
      </w:r>
      <w:r w:rsidRPr="00181552">
        <w:rPr>
          <w:rStyle w:val="Emphasis"/>
          <w:highlight w:val="cyan"/>
        </w:rPr>
        <w:t>thousand trillion trillion</w:t>
      </w:r>
      <w:r w:rsidRPr="00181552">
        <w:rPr>
          <w:rStyle w:val="AAAUNDERLINEKEYBOARD"/>
          <w:highlight w:val="cyan"/>
        </w:rPr>
        <w:t> vertebrates farmed</w:t>
      </w:r>
      <w:r w:rsidRPr="006C3661">
        <w:rPr>
          <w:rStyle w:val="AAAUNDERLINEKEYBOARD"/>
        </w:rPr>
        <w:t xml:space="preserve"> and slaughtered </w:t>
      </w:r>
      <w:r w:rsidRPr="00181552">
        <w:rPr>
          <w:rStyle w:val="AAAUNDERLINEKEYBOARD"/>
          <w:highlight w:val="cyan"/>
        </w:rPr>
        <w:t>for</w:t>
      </w:r>
      <w:r w:rsidRPr="00AD593D">
        <w:rPr>
          <w:sz w:val="16"/>
        </w:rPr>
        <w:t xml:space="preserve"> human </w:t>
      </w:r>
      <w:r w:rsidRPr="00181552">
        <w:rPr>
          <w:rStyle w:val="Emphasis"/>
          <w:highlight w:val="cyan"/>
        </w:rPr>
        <w:t>consumption</w:t>
      </w:r>
      <w:r w:rsidRPr="00AD593D">
        <w:rPr>
          <w:sz w:val="16"/>
        </w:rPr>
        <w:t xml:space="preserve">. This </w:t>
      </w:r>
      <w:r w:rsidRPr="00181552">
        <w:rPr>
          <w:rStyle w:val="AAAUNDERLINEKEYBOARD"/>
          <w:highlight w:val="cyan"/>
        </w:rPr>
        <w:t>doesn’t</w:t>
      </w:r>
      <w:r w:rsidRPr="00AD593D">
        <w:rPr>
          <w:sz w:val="16"/>
        </w:rPr>
        <w:t xml:space="preserve"> even </w:t>
      </w:r>
      <w:r w:rsidRPr="00181552">
        <w:rPr>
          <w:rStyle w:val="AAAUNDERLINEKEYBOARD"/>
          <w:highlight w:val="cyan"/>
        </w:rPr>
        <w:t>cover</w:t>
      </w:r>
      <w:r w:rsidRPr="00AD593D">
        <w:rPr>
          <w:sz w:val="16"/>
        </w:rPr>
        <w:t xml:space="preserve"> the </w:t>
      </w:r>
      <w:r w:rsidRPr="006C3661">
        <w:rPr>
          <w:rStyle w:val="AAAUNDERLINEKEYBOARD"/>
        </w:rPr>
        <w:t>insects</w:t>
      </w:r>
      <w:r w:rsidRPr="00AD593D">
        <w:rPr>
          <w:sz w:val="16"/>
        </w:rPr>
        <w:t xml:space="preserve">, </w:t>
      </w:r>
      <w:r w:rsidRPr="006C3661">
        <w:rPr>
          <w:rStyle w:val="AAAUNDERLINEKEYBOARD"/>
        </w:rPr>
        <w:t>crustaceans</w:t>
      </w:r>
      <w:r w:rsidRPr="00AD593D">
        <w:rPr>
          <w:sz w:val="16"/>
        </w:rPr>
        <w:t xml:space="preserve"> and </w:t>
      </w:r>
      <w:r w:rsidRPr="006C3661">
        <w:rPr>
          <w:rStyle w:val="AAAUNDERLINEKEYBOARD"/>
        </w:rPr>
        <w:t>molluscs</w:t>
      </w:r>
      <w:r w:rsidRPr="00AD593D">
        <w:rPr>
          <w:sz w:val="16"/>
        </w:rPr>
        <w:t xml:space="preserve"> (</w:t>
      </w:r>
      <w:r w:rsidRPr="006C3661">
        <w:rPr>
          <w:rStyle w:val="AAAUNDERLINEKEYBOARD"/>
        </w:rPr>
        <w:t xml:space="preserve">and </w:t>
      </w:r>
      <w:r w:rsidRPr="00A0118D">
        <w:rPr>
          <w:rStyle w:val="AAAUNDERLINEKEYBOARD"/>
        </w:rPr>
        <w:t xml:space="preserve">many </w:t>
      </w:r>
      <w:r w:rsidRPr="00181552">
        <w:rPr>
          <w:rStyle w:val="AAAUNDERLINEKEYBOARD"/>
          <w:highlight w:val="cyan"/>
        </w:rPr>
        <w:t>more animals</w:t>
      </w:r>
      <w:r w:rsidRPr="00AD593D">
        <w:rPr>
          <w:sz w:val="16"/>
        </w:rPr>
        <w:t xml:space="preserve">) </w:t>
      </w:r>
      <w:r w:rsidRPr="006C3661">
        <w:rPr>
          <w:rStyle w:val="AAAUNDERLINEKEYBOARD"/>
        </w:rPr>
        <w:t>we may farm</w:t>
      </w:r>
      <w:r w:rsidRPr="00AD593D">
        <w:rPr>
          <w:sz w:val="16"/>
        </w:rPr>
        <w:t xml:space="preserve"> in future. He wrote that the </w:t>
      </w:r>
      <w:r w:rsidRPr="00181552">
        <w:rPr>
          <w:rStyle w:val="AAAUNDERLINEKEYBOARD"/>
          <w:highlight w:val="cyan"/>
        </w:rPr>
        <w:t>spread of factory farming</w:t>
      </w:r>
      <w:r w:rsidRPr="001670CC">
        <w:rPr>
          <w:rStyle w:val="AAAUNDERLINEKEYBOARD"/>
        </w:rPr>
        <w:t xml:space="preserve"> into space</w:t>
      </w:r>
      <w:r w:rsidRPr="00AD593D">
        <w:rPr>
          <w:sz w:val="16"/>
        </w:rPr>
        <w:t xml:space="preserve"> </w:t>
      </w:r>
      <w:r w:rsidRPr="00174F0E">
        <w:rPr>
          <w:sz w:val="16"/>
        </w:rPr>
        <w:t xml:space="preserve">might be </w:t>
      </w:r>
      <w:r w:rsidRPr="00174F0E">
        <w:rPr>
          <w:rStyle w:val="AAAUNDERLINEKEYBOARD"/>
        </w:rPr>
        <w:t>one of the most</w:t>
      </w:r>
      <w:r w:rsidRPr="00181552">
        <w:rPr>
          <w:rStyle w:val="Emphasis"/>
        </w:rPr>
        <w:t xml:space="preserve"> </w:t>
      </w:r>
      <w:r w:rsidRPr="00181552">
        <w:rPr>
          <w:rStyle w:val="Emphasis"/>
          <w:highlight w:val="cyan"/>
        </w:rPr>
        <w:t>important</w:t>
      </w:r>
      <w:r w:rsidRPr="00174F0E">
        <w:rPr>
          <w:sz w:val="16"/>
        </w:rPr>
        <w:t xml:space="preserve"> </w:t>
      </w:r>
      <w:r w:rsidRPr="00174F0E">
        <w:rPr>
          <w:rStyle w:val="AAAUNDERLINEKEYBOARD"/>
        </w:rPr>
        <w:t xml:space="preserve">considerations </w:t>
      </w:r>
      <w:r w:rsidRPr="00181552">
        <w:rPr>
          <w:rStyle w:val="AAAUNDERLINEKEYBOARD"/>
          <w:highlight w:val="cyan"/>
        </w:rPr>
        <w:t>for</w:t>
      </w:r>
      <w:r w:rsidRPr="00174F0E">
        <w:rPr>
          <w:sz w:val="16"/>
        </w:rPr>
        <w:t xml:space="preserve"> future </w:t>
      </w:r>
      <w:r w:rsidRPr="00181552">
        <w:rPr>
          <w:rStyle w:val="AAAUNDERLINEKEYBOARD"/>
          <w:highlight w:val="cyan"/>
        </w:rPr>
        <w:t xml:space="preserve">animal </w:t>
      </w:r>
      <w:r w:rsidRPr="00181552">
        <w:rPr>
          <w:rStyle w:val="Emphasis"/>
          <w:highlight w:val="cyan"/>
        </w:rPr>
        <w:t>welfare</w:t>
      </w:r>
      <w:r w:rsidRPr="00174F0E">
        <w:rPr>
          <w:sz w:val="16"/>
        </w:rPr>
        <w:t>, and notes that work is already being</w:t>
      </w:r>
      <w:r w:rsidRPr="00AD593D">
        <w:rPr>
          <w:sz w:val="16"/>
        </w:rPr>
        <w:t xml:space="preserve"> done on feeding humans in space by farming fish and insects.</w:t>
      </w:r>
    </w:p>
    <w:p w14:paraId="4D468578" w14:textId="77777777" w:rsidR="00754B5E" w:rsidRDefault="00754B5E" w:rsidP="00754B5E">
      <w:pPr>
        <w:rPr>
          <w:sz w:val="16"/>
        </w:rPr>
      </w:pPr>
      <w:r w:rsidRPr="00AD593D">
        <w:rPr>
          <w:sz w:val="16"/>
        </w:rPr>
        <w:t xml:space="preserve">There may also be normative reasons to take more seriously the possibility of factory farming in space. In Suffering-Focused Ethics, Magnus Vinding argues that happiness and suffering are deeply asymmetrical, rather than arbitrary ends of a well-being scale that can be algebraically balanced or outweighed. This implies that </w:t>
      </w:r>
      <w:r w:rsidRPr="00EA4278">
        <w:rPr>
          <w:rStyle w:val="AAAUNDERLINEKEYBOARD"/>
        </w:rPr>
        <w:t>while we may</w:t>
      </w:r>
      <w:r w:rsidRPr="00AD593D">
        <w:rPr>
          <w:sz w:val="16"/>
        </w:rPr>
        <w:t xml:space="preserve"> still </w:t>
      </w:r>
      <w:r w:rsidRPr="00EA4278">
        <w:rPr>
          <w:rStyle w:val="AAAUNDERLINEKEYBOARD"/>
        </w:rPr>
        <w:t xml:space="preserve">have </w:t>
      </w:r>
      <w:r w:rsidRPr="00181552">
        <w:rPr>
          <w:rStyle w:val="Emphasis"/>
        </w:rPr>
        <w:t>good reasons</w:t>
      </w:r>
      <w:r w:rsidRPr="00EA4278">
        <w:rPr>
          <w:rStyle w:val="AAAUNDERLINEKEYBOARD"/>
        </w:rPr>
        <w:t xml:space="preserve"> to focus </w:t>
      </w:r>
      <w:r w:rsidRPr="00181552">
        <w:rPr>
          <w:rStyle w:val="Emphasis"/>
        </w:rPr>
        <w:t>predominantly</w:t>
      </w:r>
      <w:r w:rsidRPr="00EA4278">
        <w:rPr>
          <w:rStyle w:val="AAAUNDERLINEKEYBOARD"/>
        </w:rPr>
        <w:t xml:space="preserve"> on</w:t>
      </w:r>
      <w:r w:rsidRPr="00AD593D">
        <w:rPr>
          <w:sz w:val="16"/>
        </w:rPr>
        <w:t xml:space="preserve"> the </w:t>
      </w:r>
      <w:r w:rsidRPr="00EA4278">
        <w:rPr>
          <w:rStyle w:val="AAAUNDERLINEKEYBOARD"/>
        </w:rPr>
        <w:t xml:space="preserve">wellbeing of future </w:t>
      </w:r>
      <w:r w:rsidRPr="00181552">
        <w:rPr>
          <w:rStyle w:val="Emphasis"/>
        </w:rPr>
        <w:t xml:space="preserve">people </w:t>
      </w:r>
      <w:r w:rsidRPr="00AD593D">
        <w:rPr>
          <w:sz w:val="16"/>
        </w:rPr>
        <w:t xml:space="preserve">(and future digital minds), </w:t>
      </w:r>
      <w:r w:rsidRPr="00EA4278">
        <w:rPr>
          <w:rStyle w:val="AAAUNDERLINEKEYBOARD"/>
        </w:rPr>
        <w:t xml:space="preserve">we are </w:t>
      </w:r>
      <w:r w:rsidRPr="00181552">
        <w:rPr>
          <w:rStyle w:val="AAAUNDERLINEKEYBOARD"/>
          <w:highlight w:val="cyan"/>
        </w:rPr>
        <w:t>not</w:t>
      </w:r>
      <w:r w:rsidRPr="00AD593D">
        <w:rPr>
          <w:sz w:val="16"/>
        </w:rPr>
        <w:t xml:space="preserve"> at all</w:t>
      </w:r>
      <w:r w:rsidRPr="00181552">
        <w:rPr>
          <w:rStyle w:val="Emphasis"/>
        </w:rPr>
        <w:t xml:space="preserve"> </w:t>
      </w:r>
      <w:r w:rsidRPr="00181552">
        <w:rPr>
          <w:rStyle w:val="Emphasis"/>
          <w:highlight w:val="cyan"/>
        </w:rPr>
        <w:t>exempt</w:t>
      </w:r>
      <w:r w:rsidRPr="00181552">
        <w:rPr>
          <w:rStyle w:val="AAAUNDERLINEKEYBOARD"/>
          <w:highlight w:val="cyan"/>
        </w:rPr>
        <w:t xml:space="preserve"> from giving</w:t>
      </w:r>
      <w:r w:rsidRPr="00AD593D">
        <w:rPr>
          <w:sz w:val="16"/>
        </w:rPr>
        <w:t xml:space="preserve"> due </w:t>
      </w:r>
      <w:r w:rsidRPr="00181552">
        <w:rPr>
          <w:rStyle w:val="AAAUNDERLINEKEYBOARD"/>
          <w:highlight w:val="cyan"/>
        </w:rPr>
        <w:t>consideration to</w:t>
      </w:r>
      <w:r w:rsidRPr="00EA4278">
        <w:rPr>
          <w:rStyle w:val="AAAUNDERLINEKEYBOARD"/>
        </w:rPr>
        <w:t xml:space="preserve"> </w:t>
      </w:r>
      <w:r w:rsidRPr="00181552">
        <w:rPr>
          <w:rStyle w:val="Emphasis"/>
          <w:highlight w:val="cyan"/>
        </w:rPr>
        <w:t>animals</w:t>
      </w:r>
      <w:r w:rsidRPr="00AD593D">
        <w:rPr>
          <w:sz w:val="16"/>
        </w:rPr>
        <w:t xml:space="preserve"> in the meantime. </w:t>
      </w:r>
    </w:p>
    <w:p w14:paraId="257B350C" w14:textId="77777777" w:rsidR="00754B5E" w:rsidRDefault="00754B5E" w:rsidP="00754B5E"/>
    <w:p w14:paraId="02AEC8C8" w14:textId="77777777" w:rsidR="00754B5E" w:rsidRDefault="00754B5E" w:rsidP="00754B5E">
      <w:pPr>
        <w:pStyle w:val="Heading4"/>
      </w:pPr>
      <w:r>
        <w:t>Every major agency has a program for farming</w:t>
      </w:r>
    </w:p>
    <w:p w14:paraId="065955B6" w14:textId="77777777" w:rsidR="00754B5E" w:rsidRPr="00C215F0" w:rsidRDefault="00754B5E" w:rsidP="00754B5E">
      <w:r w:rsidRPr="002C29F8">
        <w:rPr>
          <w:rStyle w:val="Style13ptBold"/>
        </w:rPr>
        <w:t>Tse ’22</w:t>
      </w:r>
      <w:r w:rsidRPr="00C215F0">
        <w:t xml:space="preserve"> [Yip Fai; March 4; AI Ethics Researcher at Princeton, BS from the Chinese University of Hong Kong, Foresight fellow for Animal Ethics; Effective Altruism Forum, “Why the expected numbers of farmed animals in the far future might be huge</w:t>
      </w:r>
      <w:r>
        <w:t xml:space="preserve">,” </w:t>
      </w:r>
      <w:hyperlink r:id="rId5" w:anchor="V__Factory_farming_might_spread_to_space___Some_proponents_of_space_colonization_include_factory_farming_in_their_plans" w:history="1">
        <w:r w:rsidRPr="00CC5F3B">
          <w:rPr>
            <w:rStyle w:val="Hyperlink"/>
          </w:rPr>
          <w:t>https://forum.effectivealtruism.org/posts/bfdc3MpsYEfDdvgtP/why-the-expected-numbers-of-farmed-animals-in-the-far-future#V__Factory_farming_might_spread_to_space___Some_proponents_of_space_colonization_include_factory_farming_in_their_plans</w:t>
        </w:r>
      </w:hyperlink>
      <w:r>
        <w:t>] owen</w:t>
      </w:r>
    </w:p>
    <w:p w14:paraId="2C39CB50" w14:textId="77777777" w:rsidR="00754B5E" w:rsidRPr="0079103F" w:rsidRDefault="00754B5E" w:rsidP="00754B5E">
      <w:pPr>
        <w:rPr>
          <w:sz w:val="16"/>
        </w:rPr>
      </w:pPr>
      <w:r w:rsidRPr="00C215F0">
        <w:rPr>
          <w:rStyle w:val="StyleUnderline"/>
          <w:highlight w:val="cyan"/>
        </w:rPr>
        <w:t>Deep Space Food</w:t>
      </w:r>
      <w:r w:rsidRPr="003D6417">
        <w:rPr>
          <w:rStyle w:val="StyleUnderline"/>
        </w:rPr>
        <w:t xml:space="preserve"> Challenge</w:t>
      </w:r>
      <w:r w:rsidRPr="0079103F">
        <w:rPr>
          <w:sz w:val="16"/>
        </w:rPr>
        <w:t xml:space="preserve">, a </w:t>
      </w:r>
      <w:r w:rsidRPr="003D6417">
        <w:rPr>
          <w:rStyle w:val="StyleUnderline"/>
        </w:rPr>
        <w:t xml:space="preserve">competition </w:t>
      </w:r>
      <w:r w:rsidRPr="00C215F0">
        <w:rPr>
          <w:rStyle w:val="StyleUnderline"/>
          <w:highlight w:val="cyan"/>
        </w:rPr>
        <w:t xml:space="preserve">held by </w:t>
      </w:r>
      <w:r w:rsidRPr="00C215F0">
        <w:rPr>
          <w:rStyle w:val="Emphasis"/>
          <w:highlight w:val="cyan"/>
        </w:rPr>
        <w:t>NASA</w:t>
      </w:r>
      <w:r w:rsidRPr="003D6417">
        <w:rPr>
          <w:rStyle w:val="StyleUnderline"/>
        </w:rPr>
        <w:t xml:space="preserve"> and C</w:t>
      </w:r>
      <w:r w:rsidRPr="0079103F">
        <w:rPr>
          <w:sz w:val="16"/>
        </w:rPr>
        <w:t xml:space="preserve">anadian </w:t>
      </w:r>
      <w:r w:rsidRPr="003D6417">
        <w:rPr>
          <w:rStyle w:val="StyleUnderline"/>
        </w:rPr>
        <w:t>S</w:t>
      </w:r>
      <w:r w:rsidRPr="0079103F">
        <w:rPr>
          <w:sz w:val="16"/>
        </w:rPr>
        <w:t xml:space="preserve">pace </w:t>
      </w:r>
      <w:r w:rsidRPr="003D6417">
        <w:rPr>
          <w:rStyle w:val="StyleUnderline"/>
        </w:rPr>
        <w:t>A</w:t>
      </w:r>
      <w:r w:rsidRPr="0079103F">
        <w:rPr>
          <w:sz w:val="16"/>
        </w:rPr>
        <w:t>gency, </w:t>
      </w:r>
      <w:r w:rsidRPr="003D6417">
        <w:rPr>
          <w:rStyle w:val="StyleUnderline"/>
        </w:rPr>
        <w:t xml:space="preserve">awarded 2 projects on </w:t>
      </w:r>
      <w:r w:rsidRPr="00C215F0">
        <w:rPr>
          <w:rStyle w:val="Emphasis"/>
          <w:highlight w:val="cyan"/>
        </w:rPr>
        <w:t>insect farming</w:t>
      </w:r>
      <w:r w:rsidRPr="003D6417">
        <w:rPr>
          <w:rStyle w:val="StyleUnderline"/>
        </w:rPr>
        <w:t xml:space="preserve"> in the Canadian branch</w:t>
      </w:r>
      <w:r w:rsidRPr="0079103F">
        <w:rPr>
          <w:sz w:val="16"/>
        </w:rPr>
        <w:t xml:space="preserve">, and 2 projects on insect farming </w:t>
      </w:r>
      <w:r w:rsidRPr="0079103F">
        <w:rPr>
          <w:rStyle w:val="StyleUnderline"/>
        </w:rPr>
        <w:t xml:space="preserve">plus 1 project on </w:t>
      </w:r>
      <w:r w:rsidRPr="00C215F0">
        <w:rPr>
          <w:rStyle w:val="Emphasis"/>
          <w:highlight w:val="cyan"/>
        </w:rPr>
        <w:t>fish farming</w:t>
      </w:r>
      <w:r w:rsidRPr="0079103F">
        <w:rPr>
          <w:rStyle w:val="StyleUnderline"/>
        </w:rPr>
        <w:t xml:space="preserve"> in the U.S. branch</w:t>
      </w:r>
      <w:r w:rsidRPr="0079103F">
        <w:rPr>
          <w:sz w:val="16"/>
        </w:rPr>
        <w:t xml:space="preserve">. The </w:t>
      </w:r>
      <w:r w:rsidRPr="00C215F0">
        <w:rPr>
          <w:rStyle w:val="Emphasis"/>
          <w:highlight w:val="cyan"/>
        </w:rPr>
        <w:t>E</w:t>
      </w:r>
      <w:r w:rsidRPr="0079103F">
        <w:rPr>
          <w:sz w:val="16"/>
        </w:rPr>
        <w:t xml:space="preserve">uropean </w:t>
      </w:r>
      <w:r w:rsidRPr="00C215F0">
        <w:rPr>
          <w:rStyle w:val="Emphasis"/>
          <w:highlight w:val="cyan"/>
        </w:rPr>
        <w:t>S</w:t>
      </w:r>
      <w:r w:rsidRPr="0079103F">
        <w:rPr>
          <w:sz w:val="16"/>
        </w:rPr>
        <w:t xml:space="preserve">pace </w:t>
      </w:r>
      <w:r w:rsidRPr="00C215F0">
        <w:rPr>
          <w:rStyle w:val="Emphasis"/>
          <w:highlight w:val="cyan"/>
        </w:rPr>
        <w:t>A</w:t>
      </w:r>
      <w:r w:rsidRPr="0079103F">
        <w:rPr>
          <w:sz w:val="16"/>
        </w:rPr>
        <w:t xml:space="preserve">gency </w:t>
      </w:r>
      <w:r w:rsidRPr="0079103F">
        <w:rPr>
          <w:rStyle w:val="StyleUnderline"/>
        </w:rPr>
        <w:t xml:space="preserve">has a </w:t>
      </w:r>
      <w:r w:rsidRPr="00C215F0">
        <w:rPr>
          <w:rStyle w:val="StyleUnderline"/>
          <w:highlight w:val="cyan"/>
        </w:rPr>
        <w:t>project</w:t>
      </w:r>
      <w:r w:rsidRPr="0079103F">
        <w:rPr>
          <w:rStyle w:val="StyleUnderline"/>
        </w:rPr>
        <w:t xml:space="preserve"> called Lunar Hatch</w:t>
      </w:r>
      <w:r w:rsidRPr="0079103F">
        <w:rPr>
          <w:sz w:val="16"/>
        </w:rPr>
        <w:t xml:space="preserve">, </w:t>
      </w:r>
      <w:r w:rsidRPr="0079103F">
        <w:rPr>
          <w:rStyle w:val="StyleUnderline"/>
        </w:rPr>
        <w:t xml:space="preserve">looking </w:t>
      </w:r>
      <w:r w:rsidRPr="00C215F0">
        <w:rPr>
          <w:rStyle w:val="StyleUnderline"/>
          <w:highlight w:val="cyan"/>
        </w:rPr>
        <w:t xml:space="preserve">to bring </w:t>
      </w:r>
      <w:r w:rsidRPr="00C215F0">
        <w:rPr>
          <w:rStyle w:val="Emphasis"/>
          <w:highlight w:val="cyan"/>
        </w:rPr>
        <w:t>fish eggs to the moon</w:t>
      </w:r>
      <w:r w:rsidRPr="0079103F">
        <w:rPr>
          <w:sz w:val="16"/>
        </w:rPr>
        <w:t xml:space="preserve"> and </w:t>
      </w:r>
      <w:r w:rsidRPr="0079103F">
        <w:rPr>
          <w:rStyle w:val="StyleUnderline"/>
        </w:rPr>
        <w:t>conduct aquaculture there</w:t>
      </w:r>
      <w:r w:rsidRPr="0079103F">
        <w:rPr>
          <w:sz w:val="16"/>
        </w:rPr>
        <w:t>. In academia, geologist Kevin M. Cannon, a proponent of space resource extraction, has a website eatlikeamartian.org and a paper Feeding One Million People on Mars, in both of which he proposed to use insect farming (along with cellular agriculture) to feed people’s need for protein. On the commercial side, a joint venture of SpaceX and CERN was announced in November 2018 it was said that “the first fish farms in Mars will be a fact in 2029.” I also find it amusing that a start-up in aquaponics (systems that combine plant agriculture on water, and fish farming) whose current target use scenarios are on earth, is called Terra Mars.</w:t>
      </w:r>
    </w:p>
    <w:p w14:paraId="40397C44" w14:textId="77777777" w:rsidR="00754B5E" w:rsidRPr="008558D5" w:rsidRDefault="00754B5E" w:rsidP="00754B5E"/>
    <w:p w14:paraId="786120D7" w14:textId="77777777" w:rsidR="00754B5E" w:rsidRDefault="00754B5E" w:rsidP="00754B5E">
      <w:pPr>
        <w:pStyle w:val="Heading2"/>
      </w:pPr>
      <w:r>
        <w:t>AT: Aff Answers</w:t>
      </w:r>
    </w:p>
    <w:p w14:paraId="4135E26C" w14:textId="77777777" w:rsidR="00754B5E" w:rsidRPr="00C41440" w:rsidRDefault="00754B5E" w:rsidP="00754B5E"/>
    <w:p w14:paraId="4B3C2F10" w14:textId="77777777" w:rsidR="00754B5E" w:rsidRDefault="00754B5E" w:rsidP="00754B5E">
      <w:pPr>
        <w:pStyle w:val="Heading3"/>
      </w:pPr>
      <w:r>
        <w:t>Factory Farm---Framing---Neg Util</w:t>
      </w:r>
    </w:p>
    <w:p w14:paraId="5EE64CE1" w14:textId="77777777" w:rsidR="00754B5E" w:rsidRPr="00C00E52" w:rsidRDefault="00754B5E" w:rsidP="00754B5E">
      <w:pPr>
        <w:pStyle w:val="Heading4"/>
        <w:rPr>
          <w:rFonts w:cs="Calibri"/>
        </w:rPr>
      </w:pPr>
      <w:r w:rsidRPr="00C00E52">
        <w:rPr>
          <w:rFonts w:cs="Calibri"/>
        </w:rPr>
        <w:t>NEGATIVITY EFFECT---pain categorically outweighs pleasure</w:t>
      </w:r>
      <w:r w:rsidRPr="00C00E52">
        <w:rPr>
          <w:rFonts w:cs="Calibri"/>
          <w:bCs/>
        </w:rPr>
        <w:t>---academic consensus votes neg</w:t>
      </w:r>
      <w:r w:rsidRPr="00C00E52">
        <w:rPr>
          <w:rFonts w:cs="Calibri"/>
        </w:rPr>
        <w:t>.</w:t>
      </w:r>
    </w:p>
    <w:p w14:paraId="44204C4C" w14:textId="77777777" w:rsidR="00754B5E" w:rsidRPr="00C00E52" w:rsidRDefault="00754B5E" w:rsidP="00754B5E">
      <w:r w:rsidRPr="00C00E52">
        <w:rPr>
          <w:rStyle w:val="Style13ptBold"/>
        </w:rPr>
        <w:t>Church ’22</w:t>
      </w:r>
      <w:r w:rsidRPr="00C00E52">
        <w:t xml:space="preserve"> [Deavon; Winter; PhD candidate @ the University of Delaware; University of Delaware, “Negative Utilitarianism,” https://udspace.udel.edu/handle/19716/30790] jchen</w:t>
      </w:r>
    </w:p>
    <w:p w14:paraId="261BE36A" w14:textId="77777777" w:rsidR="00754B5E" w:rsidRPr="00C00E52" w:rsidRDefault="00754B5E" w:rsidP="00754B5E">
      <w:r w:rsidRPr="00C00E52">
        <w:t>trigger warning---mentions of sexual abuse</w:t>
      </w:r>
    </w:p>
    <w:p w14:paraId="16F03140" w14:textId="77777777" w:rsidR="00754B5E" w:rsidRPr="00C00E52" w:rsidRDefault="00754B5E" w:rsidP="00754B5E">
      <w:pPr>
        <w:rPr>
          <w:sz w:val="16"/>
        </w:rPr>
      </w:pPr>
      <w:r w:rsidRPr="00C00E52">
        <w:rPr>
          <w:sz w:val="16"/>
        </w:rPr>
        <w:t xml:space="preserve">Before we can accurately critique positive utilitarianism, we must clearly distinguish suffering from the conventional utilitarian conceptions of pleasure and pain. Modern psychology recognizes that </w:t>
      </w:r>
      <w:r w:rsidRPr="007A7458">
        <w:rPr>
          <w:rStyle w:val="Emphasis"/>
          <w:highlight w:val="cyan"/>
        </w:rPr>
        <w:t>pain</w:t>
      </w:r>
      <w:r w:rsidRPr="00C00E52">
        <w:rPr>
          <w:u w:val="single"/>
        </w:rPr>
        <w:t xml:space="preserve"> plays a </w:t>
      </w:r>
      <w:r w:rsidRPr="00C00E52">
        <w:rPr>
          <w:rStyle w:val="Emphasis"/>
        </w:rPr>
        <w:t>greater role</w:t>
      </w:r>
      <w:r w:rsidRPr="00C00E52">
        <w:rPr>
          <w:u w:val="single"/>
        </w:rPr>
        <w:t xml:space="preserve"> than </w:t>
      </w:r>
      <w:r w:rsidRPr="00C00E52">
        <w:rPr>
          <w:rStyle w:val="Emphasis"/>
        </w:rPr>
        <w:t>pleasure</w:t>
      </w:r>
      <w:r w:rsidRPr="00C00E52">
        <w:rPr>
          <w:u w:val="single"/>
        </w:rPr>
        <w:t xml:space="preserve"> in</w:t>
      </w:r>
      <w:r w:rsidRPr="00C00E52">
        <w:rPr>
          <w:sz w:val="16"/>
        </w:rPr>
        <w:t xml:space="preserve"> an individual’s </w:t>
      </w:r>
      <w:r w:rsidRPr="00C00E52">
        <w:rPr>
          <w:u w:val="single"/>
        </w:rPr>
        <w:t>well-being</w:t>
      </w:r>
      <w:r w:rsidRPr="00C00E52">
        <w:rPr>
          <w:sz w:val="16"/>
        </w:rPr>
        <w:t>. An argument termed “Bad is Stronger Than Good” states “</w:t>
      </w:r>
      <w:r w:rsidRPr="00C00E52">
        <w:rPr>
          <w:u w:val="single"/>
        </w:rPr>
        <w:t>bad things</w:t>
      </w:r>
      <w:r w:rsidRPr="00C00E52">
        <w:rPr>
          <w:sz w:val="16"/>
        </w:rPr>
        <w:t xml:space="preserve"> will </w:t>
      </w:r>
      <w:r w:rsidRPr="007A7458">
        <w:rPr>
          <w:highlight w:val="cyan"/>
          <w:u w:val="single"/>
        </w:rPr>
        <w:t>produce larger</w:t>
      </w:r>
      <w:r w:rsidRPr="00C00E52">
        <w:rPr>
          <w:sz w:val="16"/>
        </w:rPr>
        <w:t xml:space="preserve">, more consistent, </w:t>
      </w:r>
      <w:r w:rsidRPr="00C00E52">
        <w:rPr>
          <w:u w:val="single"/>
        </w:rPr>
        <w:t xml:space="preserve">more </w:t>
      </w:r>
      <w:r w:rsidRPr="00C00E52">
        <w:rPr>
          <w:rStyle w:val="Emphasis"/>
        </w:rPr>
        <w:t>multifaceted</w:t>
      </w:r>
      <w:r w:rsidRPr="00C00E52">
        <w:rPr>
          <w:sz w:val="16"/>
        </w:rPr>
        <w:t xml:space="preserve">, or more lasting </w:t>
      </w:r>
      <w:r w:rsidRPr="007A7458">
        <w:rPr>
          <w:highlight w:val="cyan"/>
          <w:u w:val="single"/>
        </w:rPr>
        <w:t>effects</w:t>
      </w:r>
      <w:r w:rsidRPr="00C00E52">
        <w:rPr>
          <w:u w:val="single"/>
        </w:rPr>
        <w:t xml:space="preserve"> than good things</w:t>
      </w:r>
      <w:r w:rsidRPr="00C00E52">
        <w:rPr>
          <w:sz w:val="16"/>
        </w:rPr>
        <w:t>” (Baumeister, Bratslavsky and Fickenauer)1 . Negative states differ from positive in the following ways.</w:t>
      </w:r>
    </w:p>
    <w:p w14:paraId="179E32A1" w14:textId="77777777" w:rsidR="00754B5E" w:rsidRPr="00C00E52" w:rsidRDefault="00754B5E" w:rsidP="00754B5E">
      <w:pPr>
        <w:pStyle w:val="ListParagraph"/>
        <w:numPr>
          <w:ilvl w:val="0"/>
          <w:numId w:val="23"/>
        </w:numPr>
        <w:rPr>
          <w:sz w:val="16"/>
        </w:rPr>
      </w:pPr>
      <w:r w:rsidRPr="00C00E52">
        <w:rPr>
          <w:sz w:val="16"/>
        </w:rPr>
        <w:t>“</w:t>
      </w:r>
      <w:r w:rsidRPr="007A7458">
        <w:rPr>
          <w:highlight w:val="cyan"/>
          <w:u w:val="single"/>
        </w:rPr>
        <w:t>Bad</w:t>
      </w:r>
      <w:r w:rsidRPr="00C00E52">
        <w:rPr>
          <w:sz w:val="16"/>
        </w:rPr>
        <w:t xml:space="preserve">” or negative </w:t>
      </w:r>
      <w:r w:rsidRPr="007A7458">
        <w:rPr>
          <w:highlight w:val="cyan"/>
          <w:u w:val="single"/>
        </w:rPr>
        <w:t>events have a greater effect on</w:t>
      </w:r>
      <w:r w:rsidRPr="00C00E52">
        <w:rPr>
          <w:u w:val="single"/>
        </w:rPr>
        <w:t xml:space="preserve"> an individual’s </w:t>
      </w:r>
      <w:r w:rsidRPr="007A7458">
        <w:rPr>
          <w:rStyle w:val="Emphasis"/>
          <w:highlight w:val="cyan"/>
        </w:rPr>
        <w:t>psychology</w:t>
      </w:r>
      <w:r w:rsidRPr="007A7458">
        <w:rPr>
          <w:highlight w:val="cyan"/>
          <w:u w:val="single"/>
        </w:rPr>
        <w:t xml:space="preserve"> than</w:t>
      </w:r>
      <w:r w:rsidRPr="00C00E52">
        <w:rPr>
          <w:u w:val="single"/>
        </w:rPr>
        <w:t xml:space="preserve"> a</w:t>
      </w:r>
      <w:r w:rsidRPr="00C00E52">
        <w:rPr>
          <w:sz w:val="16"/>
        </w:rPr>
        <w:t xml:space="preserve"> “</w:t>
      </w:r>
      <w:r w:rsidRPr="007A7458">
        <w:rPr>
          <w:highlight w:val="cyan"/>
          <w:u w:val="single"/>
        </w:rPr>
        <w:t>good</w:t>
      </w:r>
      <w:r w:rsidRPr="00C00E52">
        <w:rPr>
          <w:sz w:val="16"/>
        </w:rPr>
        <w:t xml:space="preserve">” or positive </w:t>
      </w:r>
      <w:r w:rsidRPr="00C00E52">
        <w:rPr>
          <w:u w:val="single"/>
        </w:rPr>
        <w:t>event and take longer</w:t>
      </w:r>
      <w:r w:rsidRPr="00C00E52">
        <w:rPr>
          <w:sz w:val="16"/>
        </w:rPr>
        <w:t xml:space="preserve"> for an individual </w:t>
      </w:r>
      <w:r w:rsidRPr="00C00E52">
        <w:rPr>
          <w:u w:val="single"/>
        </w:rPr>
        <w:t xml:space="preserve">to </w:t>
      </w:r>
      <w:r w:rsidRPr="00C00E52">
        <w:rPr>
          <w:rStyle w:val="Emphasis"/>
        </w:rPr>
        <w:t>recover</w:t>
      </w:r>
      <w:r w:rsidRPr="00C00E52">
        <w:rPr>
          <w:u w:val="single"/>
        </w:rPr>
        <w:t xml:space="preserve"> from</w:t>
      </w:r>
    </w:p>
    <w:p w14:paraId="2B08FDD1" w14:textId="77777777" w:rsidR="00754B5E" w:rsidRPr="00C00E52" w:rsidRDefault="00754B5E" w:rsidP="00754B5E">
      <w:pPr>
        <w:pStyle w:val="ListParagraph"/>
        <w:numPr>
          <w:ilvl w:val="0"/>
          <w:numId w:val="23"/>
        </w:numPr>
        <w:rPr>
          <w:sz w:val="16"/>
        </w:rPr>
      </w:pPr>
      <w:r w:rsidRPr="00C00E52">
        <w:rPr>
          <w:u w:val="single"/>
        </w:rPr>
        <w:t>When</w:t>
      </w:r>
      <w:r w:rsidRPr="00C00E52">
        <w:rPr>
          <w:sz w:val="16"/>
        </w:rPr>
        <w:t xml:space="preserve"> individuals are </w:t>
      </w:r>
      <w:r w:rsidRPr="007A7458">
        <w:rPr>
          <w:highlight w:val="cyan"/>
          <w:u w:val="single"/>
        </w:rPr>
        <w:t>asked to</w:t>
      </w:r>
      <w:r w:rsidRPr="00C00E52">
        <w:rPr>
          <w:u w:val="single"/>
        </w:rPr>
        <w:t xml:space="preserve"> </w:t>
      </w:r>
      <w:r w:rsidRPr="00C00E52">
        <w:rPr>
          <w:sz w:val="16"/>
        </w:rPr>
        <w:t xml:space="preserve">subjectively </w:t>
      </w:r>
      <w:r w:rsidRPr="007A7458">
        <w:rPr>
          <w:highlight w:val="cyan"/>
          <w:u w:val="single"/>
        </w:rPr>
        <w:t>judge</w:t>
      </w:r>
      <w:r w:rsidRPr="00C00E52">
        <w:rPr>
          <w:sz w:val="16"/>
        </w:rPr>
        <w:t xml:space="preserve"> their own </w:t>
      </w:r>
      <w:r w:rsidRPr="007A7458">
        <w:rPr>
          <w:rStyle w:val="Emphasis"/>
          <w:highlight w:val="cyan"/>
        </w:rPr>
        <w:t>well-being</w:t>
      </w:r>
      <w:r w:rsidRPr="00C00E52">
        <w:rPr>
          <w:sz w:val="16"/>
        </w:rPr>
        <w:t xml:space="preserve">, research shows that </w:t>
      </w:r>
      <w:r w:rsidRPr="007A7458">
        <w:rPr>
          <w:rStyle w:val="Emphasis"/>
          <w:highlight w:val="cyan"/>
        </w:rPr>
        <w:t>negative events</w:t>
      </w:r>
      <w:r w:rsidRPr="00C00E52">
        <w:rPr>
          <w:u w:val="single"/>
        </w:rPr>
        <w:t xml:space="preserve"> </w:t>
      </w:r>
      <w:r w:rsidRPr="007A7458">
        <w:rPr>
          <w:highlight w:val="cyan"/>
          <w:u w:val="single"/>
        </w:rPr>
        <w:t>have a</w:t>
      </w:r>
      <w:r w:rsidRPr="00C00E52">
        <w:rPr>
          <w:sz w:val="16"/>
        </w:rPr>
        <w:t xml:space="preserve"> much </w:t>
      </w:r>
      <w:r w:rsidRPr="007A7458">
        <w:rPr>
          <w:rStyle w:val="Emphasis"/>
          <w:highlight w:val="cyan"/>
        </w:rPr>
        <w:t>greater role</w:t>
      </w:r>
      <w:r w:rsidRPr="00C00E52">
        <w:rPr>
          <w:u w:val="single"/>
        </w:rPr>
        <w:t xml:space="preserve"> in the</w:t>
      </w:r>
      <w:r w:rsidRPr="00C00E52">
        <w:rPr>
          <w:sz w:val="16"/>
        </w:rPr>
        <w:t xml:space="preserve"> final </w:t>
      </w:r>
      <w:r w:rsidRPr="00C00E52">
        <w:rPr>
          <w:u w:val="single"/>
        </w:rPr>
        <w:t>determination</w:t>
      </w:r>
    </w:p>
    <w:p w14:paraId="12FDFEAA" w14:textId="77777777" w:rsidR="00754B5E" w:rsidRPr="00C00E52" w:rsidRDefault="00754B5E" w:rsidP="00754B5E">
      <w:pPr>
        <w:pStyle w:val="ListParagraph"/>
        <w:numPr>
          <w:ilvl w:val="0"/>
          <w:numId w:val="23"/>
        </w:numPr>
        <w:rPr>
          <w:sz w:val="16"/>
        </w:rPr>
      </w:pPr>
      <w:r w:rsidRPr="00C00E52">
        <w:rPr>
          <w:sz w:val="16"/>
        </w:rPr>
        <w:t xml:space="preserve">Positive events and negative events are not a 1:1 ratio, instead </w:t>
      </w:r>
      <w:r w:rsidRPr="007A7458">
        <w:rPr>
          <w:highlight w:val="cyan"/>
          <w:u w:val="single"/>
        </w:rPr>
        <w:t>positive events must be</w:t>
      </w:r>
      <w:r w:rsidRPr="00C00E52">
        <w:rPr>
          <w:sz w:val="16"/>
        </w:rPr>
        <w:t xml:space="preserve"> between 3:1 or </w:t>
      </w:r>
      <w:r w:rsidRPr="007A7458">
        <w:rPr>
          <w:rStyle w:val="Emphasis"/>
          <w:highlight w:val="cyan"/>
        </w:rPr>
        <w:t>5:1</w:t>
      </w:r>
      <w:r w:rsidRPr="007A7458">
        <w:rPr>
          <w:highlight w:val="cyan"/>
          <w:u w:val="single"/>
        </w:rPr>
        <w:t xml:space="preserve"> in comparison to negative</w:t>
      </w:r>
      <w:r w:rsidRPr="00C00E52">
        <w:rPr>
          <w:sz w:val="16"/>
        </w:rPr>
        <w:t xml:space="preserve"> in order </w:t>
      </w:r>
      <w:r w:rsidRPr="007A7458">
        <w:rPr>
          <w:highlight w:val="cyan"/>
          <w:u w:val="single"/>
        </w:rPr>
        <w:t xml:space="preserve">to be considered </w:t>
      </w:r>
      <w:r w:rsidRPr="007A7458">
        <w:rPr>
          <w:rStyle w:val="Emphasis"/>
          <w:highlight w:val="cyan"/>
        </w:rPr>
        <w:t>equitable</w:t>
      </w:r>
      <w:r w:rsidRPr="00C00E52">
        <w:rPr>
          <w:sz w:val="16"/>
        </w:rPr>
        <w:t xml:space="preserve"> (Shriver)</w:t>
      </w:r>
    </w:p>
    <w:p w14:paraId="351F7B07" w14:textId="77777777" w:rsidR="00754B5E" w:rsidRPr="00C00E52" w:rsidRDefault="00754B5E" w:rsidP="00754B5E">
      <w:pPr>
        <w:rPr>
          <w:sz w:val="16"/>
        </w:rPr>
      </w:pPr>
      <w:r w:rsidRPr="00C00E52">
        <w:rPr>
          <w:sz w:val="16"/>
        </w:rPr>
        <w:t xml:space="preserve">(1) is based on the refutation of the so-called “hedonic treadmill,” the theory that over time both negative and positive events will wear off and an individual is likely to return to a consistent emotional equilibrium (Diener, Lucas and Scollon, Beyond the Hedonic Treadmill: Revisiting the Adaptation Theory of Well-Being). Research has shown this theory to be false – </w:t>
      </w:r>
      <w:r w:rsidRPr="00C00E52">
        <w:rPr>
          <w:u w:val="single"/>
        </w:rPr>
        <w:t xml:space="preserve">negative events require a longer </w:t>
      </w:r>
      <w:r w:rsidRPr="00C00E52">
        <w:rPr>
          <w:rStyle w:val="Emphasis"/>
        </w:rPr>
        <w:t>recovery</w:t>
      </w:r>
      <w:r w:rsidRPr="00C00E52">
        <w:rPr>
          <w:u w:val="single"/>
        </w:rPr>
        <w:t xml:space="preserve"> period</w:t>
      </w:r>
      <w:r w:rsidRPr="00C00E52">
        <w:rPr>
          <w:sz w:val="16"/>
        </w:rPr>
        <w:t xml:space="preserve"> whereas </w:t>
      </w:r>
      <w:r w:rsidRPr="00C00E52">
        <w:rPr>
          <w:u w:val="single"/>
        </w:rPr>
        <w:t>adjustments to positive events are</w:t>
      </w:r>
      <w:r w:rsidRPr="00C00E52">
        <w:rPr>
          <w:sz w:val="16"/>
        </w:rPr>
        <w:t xml:space="preserve"> relatively </w:t>
      </w:r>
      <w:r w:rsidRPr="00C00E52">
        <w:rPr>
          <w:rStyle w:val="Emphasis"/>
        </w:rPr>
        <w:t>rapid</w:t>
      </w:r>
      <w:r w:rsidRPr="00C00E52">
        <w:rPr>
          <w:sz w:val="16"/>
        </w:rPr>
        <w:t xml:space="preserve"> (Brickman, Coates and Janoff-Bulman). For example, the positive state associated with a salary increase may be relatively short lived, quickly becoming the new norm for the individual, whereas a loss in income will have both immediate as well as lingering effects that can last for months or even longer. </w:t>
      </w:r>
      <w:r w:rsidRPr="007A7458">
        <w:rPr>
          <w:highlight w:val="cyan"/>
          <w:u w:val="single"/>
        </w:rPr>
        <w:t>Negative events</w:t>
      </w:r>
      <w:r w:rsidRPr="00C00E52">
        <w:rPr>
          <w:sz w:val="16"/>
        </w:rPr>
        <w:t xml:space="preserve"> also </w:t>
      </w:r>
      <w:r w:rsidRPr="007A7458">
        <w:rPr>
          <w:highlight w:val="cyan"/>
          <w:u w:val="single"/>
        </w:rPr>
        <w:t>suffer from</w:t>
      </w:r>
      <w:r w:rsidRPr="00C00E52">
        <w:rPr>
          <w:u w:val="single"/>
        </w:rPr>
        <w:t xml:space="preserve"> a</w:t>
      </w:r>
      <w:r w:rsidRPr="00C00E52">
        <w:rPr>
          <w:sz w:val="16"/>
        </w:rPr>
        <w:t xml:space="preserve"> “</w:t>
      </w:r>
      <w:r w:rsidRPr="007A7458">
        <w:rPr>
          <w:rStyle w:val="Emphasis"/>
          <w:highlight w:val="cyan"/>
        </w:rPr>
        <w:t>snowballing</w:t>
      </w:r>
      <w:r w:rsidRPr="007A7458">
        <w:rPr>
          <w:highlight w:val="cyan"/>
          <w:u w:val="single"/>
        </w:rPr>
        <w:t xml:space="preserve"> effect</w:t>
      </w:r>
      <w:r w:rsidRPr="00C00E52">
        <w:rPr>
          <w:u w:val="single"/>
        </w:rPr>
        <w:t xml:space="preserve"> of </w:t>
      </w:r>
      <w:r w:rsidRPr="00C00E52">
        <w:rPr>
          <w:rStyle w:val="Emphasis"/>
        </w:rPr>
        <w:t>consecutive</w:t>
      </w:r>
      <w:r w:rsidRPr="00C00E52">
        <w:rPr>
          <w:u w:val="single"/>
        </w:rPr>
        <w:t xml:space="preserve"> bad outcomes</w:t>
      </w:r>
      <w:r w:rsidRPr="00C00E52">
        <w:rPr>
          <w:sz w:val="16"/>
        </w:rPr>
        <w:t>” a process that does not seem to appear to occur with positive events (Baumeister, Bratslavsky and Fickenauer). This lag in time for an individual to adjust to negative events and this snowball effect both help us understand why negative experiences play a greater role in an individual’s well-being.</w:t>
      </w:r>
    </w:p>
    <w:p w14:paraId="13BF8906" w14:textId="77777777" w:rsidR="00754B5E" w:rsidRPr="00C00E52" w:rsidRDefault="00754B5E" w:rsidP="00754B5E">
      <w:pPr>
        <w:rPr>
          <w:sz w:val="16"/>
        </w:rPr>
      </w:pPr>
      <w:r w:rsidRPr="00C00E52">
        <w:rPr>
          <w:u w:val="single"/>
        </w:rPr>
        <w:t xml:space="preserve">Numerous studies </w:t>
      </w:r>
      <w:r w:rsidRPr="00C00E52">
        <w:rPr>
          <w:rStyle w:val="Emphasis"/>
        </w:rPr>
        <w:t>back up</w:t>
      </w:r>
      <w:r w:rsidRPr="00C00E52">
        <w:rPr>
          <w:u w:val="single"/>
        </w:rPr>
        <w:t xml:space="preserve"> the asymmetry</w:t>
      </w:r>
      <w:r w:rsidRPr="00C00E52">
        <w:rPr>
          <w:sz w:val="16"/>
        </w:rPr>
        <w:t xml:space="preserve"> between positive and negative experiences and illustrate how much more influence negative events have on the individual. Evidence shows that </w:t>
      </w:r>
      <w:r w:rsidRPr="007A7458">
        <w:rPr>
          <w:highlight w:val="cyan"/>
          <w:u w:val="single"/>
        </w:rPr>
        <w:t>humans have</w:t>
      </w:r>
      <w:r w:rsidRPr="00C00E52">
        <w:rPr>
          <w:u w:val="single"/>
        </w:rPr>
        <w:t xml:space="preserve"> a </w:t>
      </w:r>
      <w:r w:rsidRPr="007A7458">
        <w:rPr>
          <w:highlight w:val="cyan"/>
          <w:u w:val="single"/>
        </w:rPr>
        <w:t xml:space="preserve">built-in </w:t>
      </w:r>
      <w:r w:rsidRPr="007A7458">
        <w:rPr>
          <w:rStyle w:val="Emphasis"/>
          <w:highlight w:val="cyan"/>
        </w:rPr>
        <w:t>bias</w:t>
      </w:r>
      <w:r w:rsidRPr="007A7458">
        <w:rPr>
          <w:highlight w:val="cyan"/>
          <w:u w:val="single"/>
        </w:rPr>
        <w:t xml:space="preserve"> regarding negatively perceived outcomes</w:t>
      </w:r>
      <w:r w:rsidRPr="00C00E52">
        <w:rPr>
          <w:sz w:val="16"/>
        </w:rPr>
        <w:t xml:space="preserve"> also </w:t>
      </w:r>
      <w:r w:rsidRPr="007A7458">
        <w:rPr>
          <w:highlight w:val="cyan"/>
          <w:u w:val="single"/>
        </w:rPr>
        <w:t>called the</w:t>
      </w:r>
      <w:r w:rsidRPr="00C00E52">
        <w:rPr>
          <w:sz w:val="16"/>
        </w:rPr>
        <w:t xml:space="preserve"> “</w:t>
      </w:r>
      <w:r w:rsidRPr="007A7458">
        <w:rPr>
          <w:rStyle w:val="Emphasis"/>
          <w:highlight w:val="cyan"/>
        </w:rPr>
        <w:t>negativity effect</w:t>
      </w:r>
      <w:r w:rsidRPr="00C00E52">
        <w:rPr>
          <w:sz w:val="16"/>
        </w:rPr>
        <w:t>” which “can be roughly defined as a greater impact of evaluatively negative than of equally intense positive stimuli” (Peeters and Czapinski). We could frame this in relation to the old retail sales maxim that one bad experience by a customer can take five, ten or even more subsequent good experiences before the positive counterbalances the negative.</w:t>
      </w:r>
    </w:p>
    <w:p w14:paraId="35F8579D" w14:textId="77777777" w:rsidR="00754B5E" w:rsidRPr="00C00E52" w:rsidRDefault="00754B5E" w:rsidP="00754B5E">
      <w:pPr>
        <w:rPr>
          <w:sz w:val="16"/>
        </w:rPr>
      </w:pPr>
      <w:r w:rsidRPr="00C00E52">
        <w:rPr>
          <w:sz w:val="16"/>
        </w:rPr>
        <w:t>One example of this asymmetry between negative and positive events is demonstrated by the work of Kahneman and Tversky. Their research demonstrates the decreasing utility of positive outcomes but also that losses are weighed more heavily than gains in financial circumstances. For example, gaining $100 is not the negative equivalent of losing $100. For a positive gain to outweigh or be equal with a negative loss it is required to be greater, for the $100 loss example, a gain of $200 might be necessary for an individual to consider himself in balance (Kahneman and Amos, The Psychology of Preferences).</w:t>
      </w:r>
    </w:p>
    <w:p w14:paraId="1345F0DD" w14:textId="77777777" w:rsidR="00754B5E" w:rsidRPr="00C00E52" w:rsidRDefault="00754B5E" w:rsidP="00754B5E">
      <w:pPr>
        <w:rPr>
          <w:sz w:val="16"/>
        </w:rPr>
      </w:pPr>
      <w:r w:rsidRPr="00C00E52">
        <w:rPr>
          <w:sz w:val="16"/>
        </w:rPr>
        <w:t>A host of studies, highlighted by Baumeister, et. al “suggest single bad events are far stronger than even the strongest good ones” (Baumeister, Bratslavsky and Fickenauer). Sexual or child abuse, even if limited to a single or few instances, have long term consequences for the victim, including but not limited to “depression, relationship problems, revictimization, and sexual disfunction,” and there appears to be no level of positive events that makes up for this (ibid). Further, negative sexual experiences, can impact an individual’s life leaving the individual to suffer from compromised sexual functioning or the lack of ability to enjoy a healthy sexual experience though positive experiences show no such similar long term effects (Rynd) (Laumann, Paik and Rosen).</w:t>
      </w:r>
    </w:p>
    <w:p w14:paraId="7D36050E" w14:textId="77777777" w:rsidR="00754B5E" w:rsidRPr="00C00E52" w:rsidRDefault="00754B5E" w:rsidP="00754B5E">
      <w:pPr>
        <w:rPr>
          <w:sz w:val="16"/>
        </w:rPr>
      </w:pPr>
      <w:r w:rsidRPr="00C00E52">
        <w:rPr>
          <w:sz w:val="16"/>
        </w:rPr>
        <w:t xml:space="preserve">Larsen and Prizmic show that </w:t>
      </w:r>
      <w:r w:rsidRPr="00C00E52">
        <w:rPr>
          <w:u w:val="single"/>
        </w:rPr>
        <w:t xml:space="preserve">due to this </w:t>
      </w:r>
      <w:r w:rsidRPr="00C00E52">
        <w:rPr>
          <w:rStyle w:val="Emphasis"/>
        </w:rPr>
        <w:t>negativity bias</w:t>
      </w:r>
      <w:r w:rsidRPr="00C00E52">
        <w:rPr>
          <w:sz w:val="16"/>
        </w:rPr>
        <w:t xml:space="preserve">, </w:t>
      </w:r>
      <w:r w:rsidRPr="007A7458">
        <w:rPr>
          <w:highlight w:val="cyan"/>
          <w:u w:val="single"/>
        </w:rPr>
        <w:t xml:space="preserve">societies would be </w:t>
      </w:r>
      <w:r w:rsidRPr="007A7458">
        <w:rPr>
          <w:rStyle w:val="Emphasis"/>
          <w:highlight w:val="cyan"/>
        </w:rPr>
        <w:t>better off</w:t>
      </w:r>
      <w:r w:rsidRPr="007A7458">
        <w:rPr>
          <w:highlight w:val="cyan"/>
          <w:u w:val="single"/>
        </w:rPr>
        <w:t xml:space="preserve"> if they</w:t>
      </w:r>
      <w:r w:rsidRPr="00C00E52">
        <w:rPr>
          <w:u w:val="single"/>
        </w:rPr>
        <w:t xml:space="preserve"> sought to </w:t>
      </w:r>
      <w:r w:rsidRPr="007A7458">
        <w:rPr>
          <w:rStyle w:val="Emphasis"/>
          <w:highlight w:val="cyan"/>
        </w:rPr>
        <w:t>minimize</w:t>
      </w:r>
      <w:r w:rsidRPr="007A7458">
        <w:rPr>
          <w:highlight w:val="cyan"/>
          <w:u w:val="single"/>
        </w:rPr>
        <w:t xml:space="preserve"> negative events</w:t>
      </w:r>
      <w:r w:rsidRPr="00C00E52">
        <w:rPr>
          <w:sz w:val="16"/>
        </w:rPr>
        <w:t xml:space="preserve"> if our goal were </w:t>
      </w:r>
      <w:r w:rsidRPr="00C00E52">
        <w:rPr>
          <w:u w:val="single"/>
        </w:rPr>
        <w:t xml:space="preserve">to affect global </w:t>
      </w:r>
      <w:r w:rsidRPr="00C00E52">
        <w:rPr>
          <w:rStyle w:val="Emphasis"/>
        </w:rPr>
        <w:t>subjective</w:t>
      </w:r>
      <w:r w:rsidRPr="00C00E52">
        <w:rPr>
          <w:u w:val="single"/>
        </w:rPr>
        <w:t xml:space="preserve"> well-being</w:t>
      </w:r>
      <w:r w:rsidRPr="00C00E52">
        <w:rPr>
          <w:sz w:val="16"/>
        </w:rPr>
        <w:t xml:space="preserve"> (Larsen and Prizmic). In essence, “when equal measures of good and bad are present, …, the </w:t>
      </w:r>
      <w:r w:rsidRPr="00C00E52">
        <w:rPr>
          <w:u w:val="single"/>
        </w:rPr>
        <w:t xml:space="preserve">psychological effects of the bad ones </w:t>
      </w:r>
      <w:r w:rsidRPr="00C00E52">
        <w:rPr>
          <w:rStyle w:val="Emphasis"/>
        </w:rPr>
        <w:t>outweigh</w:t>
      </w:r>
      <w:r w:rsidRPr="00C00E52">
        <w:rPr>
          <w:u w:val="single"/>
        </w:rPr>
        <w:t xml:space="preserve"> those of the good ones</w:t>
      </w:r>
      <w:r w:rsidRPr="00C00E52">
        <w:rPr>
          <w:sz w:val="16"/>
        </w:rPr>
        <w:t>” (Baumeister, Bratslavsky and Fickenauer). A simple equation for demonstrating an individual’s well-being is given as</w:t>
      </w:r>
    </w:p>
    <w:p w14:paraId="1C6CE1D3" w14:textId="77777777" w:rsidR="00754B5E" w:rsidRPr="00C00E52" w:rsidRDefault="00754B5E" w:rsidP="00754B5E">
      <w:pPr>
        <w:rPr>
          <w:sz w:val="16"/>
        </w:rPr>
      </w:pPr>
      <w:r w:rsidRPr="00C00E52">
        <w:rPr>
          <w:sz w:val="16"/>
        </w:rPr>
        <w:t>&lt;&lt;EQUATION OMITTED&gt;&gt;</w:t>
      </w:r>
    </w:p>
    <w:p w14:paraId="18201952" w14:textId="77777777" w:rsidR="00754B5E" w:rsidRPr="00C00E52" w:rsidRDefault="00754B5E" w:rsidP="00754B5E">
      <w:pPr>
        <w:rPr>
          <w:sz w:val="16"/>
        </w:rPr>
      </w:pPr>
      <w:r w:rsidRPr="00C00E52">
        <w:rPr>
          <w:sz w:val="16"/>
        </w:rPr>
        <w:t>Where PE stand for positive events and NE stands for negative events.</w:t>
      </w:r>
    </w:p>
    <w:p w14:paraId="22782513" w14:textId="77777777" w:rsidR="00754B5E" w:rsidRPr="0030622A" w:rsidRDefault="00754B5E" w:rsidP="00754B5E">
      <w:pPr>
        <w:keepNext/>
        <w:keepLines/>
        <w:spacing w:before="40" w:after="0"/>
        <w:outlineLvl w:val="3"/>
        <w:rPr>
          <w:rFonts w:eastAsia="SimSun" w:cs="Times New Roman"/>
          <w:b/>
          <w:iCs/>
          <w:sz w:val="26"/>
        </w:rPr>
      </w:pPr>
      <w:r w:rsidRPr="0030622A">
        <w:rPr>
          <w:rFonts w:eastAsia="SimSun" w:cs="Times New Roman"/>
          <w:b/>
          <w:iCs/>
          <w:sz w:val="26"/>
          <w:u w:val="single"/>
        </w:rPr>
        <w:t>IRRELEVANT</w:t>
      </w:r>
      <w:r w:rsidRPr="0030622A">
        <w:rPr>
          <w:rFonts w:eastAsia="SimSun" w:cs="Times New Roman"/>
          <w:b/>
          <w:iCs/>
          <w:sz w:val="26"/>
        </w:rPr>
        <w:t xml:space="preserve">---even </w:t>
      </w:r>
      <w:r w:rsidRPr="0030622A">
        <w:rPr>
          <w:rFonts w:eastAsia="SimSun" w:cs="Times New Roman"/>
          <w:b/>
          <w:iCs/>
          <w:sz w:val="26"/>
          <w:u w:val="single"/>
        </w:rPr>
        <w:t>under</w:t>
      </w:r>
      <w:r w:rsidRPr="0030622A">
        <w:rPr>
          <w:rFonts w:eastAsia="SimSun" w:cs="Times New Roman"/>
          <w:b/>
          <w:iCs/>
          <w:sz w:val="26"/>
        </w:rPr>
        <w:t xml:space="preserve"> positive util, our impacts </w:t>
      </w:r>
      <w:r w:rsidRPr="0030622A">
        <w:rPr>
          <w:rFonts w:eastAsia="SimSun" w:cs="Times New Roman"/>
          <w:b/>
          <w:iCs/>
          <w:sz w:val="26"/>
          <w:u w:val="single"/>
        </w:rPr>
        <w:t>outweigh</w:t>
      </w:r>
      <w:r w:rsidRPr="0030622A">
        <w:rPr>
          <w:rFonts w:eastAsia="SimSun" w:cs="Times New Roman"/>
          <w:b/>
          <w:iCs/>
          <w:sz w:val="26"/>
        </w:rPr>
        <w:t>.</w:t>
      </w:r>
    </w:p>
    <w:p w14:paraId="76330BE9" w14:textId="77777777" w:rsidR="00754B5E" w:rsidRPr="0030622A" w:rsidRDefault="00754B5E" w:rsidP="00754B5E">
      <w:pPr>
        <w:rPr>
          <w:rFonts w:eastAsia="Calibri"/>
        </w:rPr>
      </w:pPr>
      <w:r w:rsidRPr="0030622A">
        <w:rPr>
          <w:rFonts w:eastAsia="Calibri"/>
          <w:b/>
          <w:bCs/>
          <w:sz w:val="26"/>
        </w:rPr>
        <w:t>Iglesias ’18</w:t>
      </w:r>
      <w:r w:rsidRPr="0030622A">
        <w:rPr>
          <w:rFonts w:eastAsia="Calibri"/>
        </w:rPr>
        <w:t xml:space="preserve"> [Alejandro Villamor; 2018; philosophy @ Universidad de Salamanca, Spain; Journal of Bioethics and Law, “The overwhelming prevalence of suffering in Nature,” no. 22; pp. 181-195] jchen</w:t>
      </w:r>
    </w:p>
    <w:p w14:paraId="1F5CEAD3" w14:textId="77777777" w:rsidR="00754B5E" w:rsidRPr="0030622A" w:rsidRDefault="00754B5E" w:rsidP="00754B5E">
      <w:pPr>
        <w:rPr>
          <w:rFonts w:eastAsia="Calibri"/>
          <w:sz w:val="16"/>
        </w:rPr>
      </w:pPr>
      <w:r w:rsidRPr="0030622A">
        <w:rPr>
          <w:rFonts w:eastAsia="Calibri"/>
          <w:sz w:val="16"/>
        </w:rPr>
        <w:t xml:space="preserve">This idea was backed initially by using the r/K selection theory, introduced and popularized by the biologists MacArthur and Wilson (1967), and later applied to the field of evolution of life histories by Pianka (1970). According to this theory, there are in nature two types of reproductive strategies, </w:t>
      </w:r>
      <w:r w:rsidRPr="0030622A">
        <w:rPr>
          <w:rFonts w:eastAsia="Calibri"/>
          <w:b/>
          <w:iCs/>
          <w:sz w:val="24"/>
          <w:u w:val="single"/>
          <w:bdr w:val="single" w:sz="8" w:space="0" w:color="auto"/>
        </w:rPr>
        <w:t>r-selection</w:t>
      </w:r>
      <w:r w:rsidRPr="0030622A">
        <w:rPr>
          <w:rFonts w:eastAsia="Calibri"/>
          <w:u w:val="single"/>
        </w:rPr>
        <w:t xml:space="preserve"> and </w:t>
      </w:r>
      <w:r w:rsidRPr="0030622A">
        <w:rPr>
          <w:rFonts w:eastAsia="Calibri"/>
          <w:b/>
          <w:iCs/>
          <w:sz w:val="24"/>
          <w:u w:val="single"/>
          <w:bdr w:val="single" w:sz="8" w:space="0" w:color="auto"/>
        </w:rPr>
        <w:t>K-selection</w:t>
      </w:r>
      <w:r w:rsidRPr="0030622A">
        <w:rPr>
          <w:rFonts w:eastAsia="Calibri"/>
          <w:sz w:val="16"/>
        </w:rPr>
        <w:t xml:space="preserve">, which are followed, respectively, by those who maximize either their offspring or the survival of their offspring, and which are typically accompanied by other life history traits concerning lifespan, age at reproduction, size of offspring and others. Over the years, however, this theory has been replaced by new paradigms in biodemography focused, for example, in the examination of different trade-offs between life history traits by considering the life tables of different organisms (Stearns, 1992; Reznick, et al., 2002). Nevertheless, regardless of the theory used to examine this question, the same conclusion applies; the </w:t>
      </w:r>
      <w:r w:rsidRPr="007A7458">
        <w:rPr>
          <w:rFonts w:eastAsia="Calibri"/>
          <w:b/>
          <w:iCs/>
          <w:sz w:val="24"/>
          <w:highlight w:val="cyan"/>
          <w:u w:val="single"/>
          <w:bdr w:val="single" w:sz="8" w:space="0" w:color="auto"/>
        </w:rPr>
        <w:t>lives</w:t>
      </w:r>
      <w:r w:rsidRPr="0030622A">
        <w:rPr>
          <w:rFonts w:eastAsia="Calibri"/>
          <w:u w:val="single"/>
        </w:rPr>
        <w:t xml:space="preserve"> of most animals appear to </w:t>
      </w:r>
      <w:r w:rsidRPr="007A7458">
        <w:rPr>
          <w:rFonts w:eastAsia="Calibri"/>
          <w:highlight w:val="cyan"/>
          <w:u w:val="single"/>
        </w:rPr>
        <w:t xml:space="preserve">contain </w:t>
      </w:r>
      <w:r w:rsidRPr="007A7458">
        <w:rPr>
          <w:rFonts w:eastAsia="Calibri"/>
          <w:b/>
          <w:iCs/>
          <w:sz w:val="24"/>
          <w:highlight w:val="cyan"/>
          <w:u w:val="single"/>
          <w:bdr w:val="single" w:sz="8" w:space="0" w:color="auto"/>
        </w:rPr>
        <w:t>more suffering</w:t>
      </w:r>
      <w:r w:rsidRPr="007A7458">
        <w:rPr>
          <w:rFonts w:eastAsia="Calibri"/>
          <w:highlight w:val="cyan"/>
          <w:u w:val="single"/>
        </w:rPr>
        <w:t xml:space="preserve"> than</w:t>
      </w:r>
      <w:r w:rsidRPr="007A7458">
        <w:rPr>
          <w:rFonts w:eastAsia="Calibri"/>
          <w:sz w:val="16"/>
          <w:highlight w:val="cyan"/>
        </w:rPr>
        <w:t xml:space="preserve"> </w:t>
      </w:r>
      <w:r w:rsidRPr="007A7458">
        <w:rPr>
          <w:rFonts w:eastAsia="Calibri"/>
          <w:b/>
          <w:iCs/>
          <w:sz w:val="24"/>
          <w:highlight w:val="cyan"/>
          <w:u w:val="single"/>
          <w:bdr w:val="single" w:sz="8" w:space="0" w:color="auto"/>
        </w:rPr>
        <w:t>positive</w:t>
      </w:r>
      <w:r w:rsidRPr="007A7458">
        <w:rPr>
          <w:rFonts w:eastAsia="Calibri"/>
          <w:highlight w:val="cyan"/>
          <w:u w:val="single"/>
        </w:rPr>
        <w:t xml:space="preserve"> wellbeing</w:t>
      </w:r>
      <w:r w:rsidRPr="0030622A">
        <w:rPr>
          <w:rFonts w:eastAsia="Calibri"/>
          <w:sz w:val="16"/>
        </w:rPr>
        <w:t>. This is especially so in the case of invertebrates, as they typically have very short lives. In the case of fruit flies, for instance, a research carried out with approximately 1,200,000 flies showed that only half of them reached 20 days of life (Carey, 2001). In the same way, the life-span of monarch butterflies is around 2-3 months during the summer reproductive period, and around 6-10 months during the winter migration period (Carey, 2001). Either way, if we consider life expectancy or life-span, and without even taking into consideration early mortality rate, the temporal parameter of life differs greatly between mammals (extending for years) and most invertebrates (extending for days) (Horiuchi, 2003). This is very worrying, provided that the vast majority of the animals on the planet are invertebrates.</w:t>
      </w:r>
    </w:p>
    <w:p w14:paraId="4AA959D3" w14:textId="77777777" w:rsidR="00754B5E" w:rsidRPr="0030622A" w:rsidRDefault="00754B5E" w:rsidP="00754B5E">
      <w:pPr>
        <w:rPr>
          <w:rFonts w:eastAsia="Calibri"/>
          <w:sz w:val="16"/>
        </w:rPr>
      </w:pPr>
      <w:r w:rsidRPr="0030622A">
        <w:rPr>
          <w:rFonts w:eastAsia="Calibri"/>
          <w:sz w:val="16"/>
        </w:rPr>
        <w:t>&lt;&lt;CONDENSED, NONE OMITTED&gt;&gt;</w:t>
      </w:r>
    </w:p>
    <w:p w14:paraId="5DE7BDD4" w14:textId="77777777" w:rsidR="00754B5E" w:rsidRPr="0030622A" w:rsidRDefault="00754B5E" w:rsidP="00754B5E">
      <w:pPr>
        <w:rPr>
          <w:rFonts w:eastAsia="Calibri"/>
          <w:sz w:val="6"/>
          <w:szCs w:val="6"/>
        </w:rPr>
      </w:pPr>
      <w:r w:rsidRPr="0030622A">
        <w:rPr>
          <w:rFonts w:eastAsia="Calibri"/>
          <w:sz w:val="6"/>
          <w:szCs w:val="6"/>
        </w:rPr>
        <w:t>2.2. The distribution of suffering across different ecosystems A last interesting issue to be considered, even briefly, is how suffering is distributed in different ecosystems. It cannot be invariably inferred that the same amount of suffering is present everywhere. Now, given the numerous difficulties this question raises, we can only make some speculations based mainly on the amount of biomass per ecosystem. In the case of marine ecosystems, for example, there exists a significant difference between estuaries or coral reefs, on the one hand, which together with rainforests are some of the ecosystems with the largest amount of biomass at global level (Ricklefs &amp; Miller, 2000), and open ocean, whose biomass production is only over that of deserts (Ricklefs &amp; Miller, 2000). Although biomass includes the net weight of non-sentient living beings, such as plants and bacteria, the existence of these is an indicator of the number of sentient individuals that can be expected to be found (Ellwood &amp; Foster, 2004). That said, let us suppose that the "line of neutrality" (Ng, 1995), where well-being and suffering equal 0, is found in an area where the number of both vertebrate and invertebrate animals equals 0. If the arguments presented in Section 1 and in Subsection 2.1 are right, that is, if there exists a prevalence of suffering over wellbeing in nature caused by the search of efficacy in genetic transmission, then it can be maintained that that situation with a welfare and suffering equal to 0 is made worse in the ecosystems with lower biomass, i.e. deserts (Ricklefs &amp; Miller, 2000). We can infer from what has been said that there is a prevalence of suffering over well-being in deserts. Likewise, we can assume that suffering is increased, as in the previous case, in ecosystems with a slightly higher amount of biomass, such as tundra. This rule can be applied successively until we reach the level of extreme suffering that prevails in places with a greater amount of invertebrate biomass, namely, estuaries and tropical forests. In the absence of further analysis of the conditions that lead to this disparity in invertebrate biomass, such as temperature, the conclusion we can draw is that the higher the biomass, the larger the amount of suffering and the proportion to which it prevails over positive happiness.2 3. Ethical implications of the prevalence of suffering in nature 3.1. The moral relevance of suffering The two previous sections were limited to the defense of factual conclusions. In these sections, it has been maintained that a large proportion of invertebrates have the capacity to suffer, and that this suffering prevails over welfare. In this section, we will discuss the consequences that these conclusions have in axiological and normative dimensions. Ethics is a discipline that revolves around the positive and negative effects of the actions of individuals on one another. Accordingly, only those individuals who fulfill the condition of being capable of having positive and negative subjective experiences should be considered morally. Pleasure and pain are the morally relevant properties. According to Bernstein, 2002: A property P is a morally relevant property if and only if insofar as an individual possesses P, that individual warrants its welfare be given preferential consideration (treatment) vis-à-vis an individual who lacks P or has it to a lesser extent to degree (2002, p. 531).</w:t>
      </w:r>
    </w:p>
    <w:p w14:paraId="1E6A677A" w14:textId="77777777" w:rsidR="00754B5E" w:rsidRPr="0030622A" w:rsidRDefault="00754B5E" w:rsidP="00754B5E">
      <w:pPr>
        <w:rPr>
          <w:rFonts w:eastAsia="Calibri"/>
          <w:sz w:val="16"/>
        </w:rPr>
      </w:pPr>
      <w:r w:rsidRPr="0030622A">
        <w:rPr>
          <w:rFonts w:eastAsia="Calibri"/>
          <w:sz w:val="16"/>
        </w:rPr>
        <w:t>&lt;&lt;PARAGRAPH INTEGRITY RESUMES&gt;&gt;</w:t>
      </w:r>
    </w:p>
    <w:p w14:paraId="731077A7" w14:textId="77777777" w:rsidR="00754B5E" w:rsidRPr="0030622A" w:rsidRDefault="00754B5E" w:rsidP="00754B5E">
      <w:pPr>
        <w:rPr>
          <w:rFonts w:eastAsia="Calibri"/>
          <w:sz w:val="16"/>
        </w:rPr>
      </w:pPr>
      <w:r w:rsidRPr="0030622A">
        <w:rPr>
          <w:rFonts w:eastAsia="Calibri"/>
          <w:sz w:val="16"/>
        </w:rPr>
        <w:t xml:space="preserve">Insofar as they are morally relevant properties, we should promote pleasure and reduce pain with our acts. However, the question arises whether both pleasure and pain can be symmetrically considered (see Tomasik, 2016b, 2015). If this were so, then we would have to admit that the fact of increasing the quantity of pleasure in 6 points on a scale out of 10 in someone has the same moral relevance as reducing suffering also in 6 points. Nevertheless, it </w:t>
      </w:r>
      <w:r w:rsidRPr="0030622A">
        <w:rPr>
          <w:rFonts w:eastAsia="Calibri"/>
          <w:u w:val="single"/>
        </w:rPr>
        <w:t xml:space="preserve">does not seem </w:t>
      </w:r>
      <w:r w:rsidRPr="0030622A">
        <w:rPr>
          <w:rFonts w:eastAsia="Calibri"/>
          <w:b/>
          <w:iCs/>
          <w:sz w:val="24"/>
          <w:u w:val="single"/>
          <w:bdr w:val="single" w:sz="8" w:space="0" w:color="auto"/>
        </w:rPr>
        <w:t>intuitive</w:t>
      </w:r>
      <w:r w:rsidRPr="0030622A">
        <w:rPr>
          <w:rFonts w:eastAsia="Calibri"/>
          <w:u w:val="single"/>
        </w:rPr>
        <w:t xml:space="preserve"> to believe that making</w:t>
      </w:r>
      <w:r w:rsidRPr="0030622A">
        <w:rPr>
          <w:rFonts w:eastAsia="Calibri"/>
          <w:sz w:val="16"/>
        </w:rPr>
        <w:t xml:space="preserve"> </w:t>
      </w:r>
      <w:r w:rsidRPr="0030622A">
        <w:rPr>
          <w:rFonts w:eastAsia="Calibri"/>
          <w:u w:val="single"/>
        </w:rPr>
        <w:t xml:space="preserve">someone </w:t>
      </w:r>
      <w:r w:rsidRPr="0030622A">
        <w:rPr>
          <w:rFonts w:eastAsia="Calibri"/>
          <w:b/>
          <w:iCs/>
          <w:sz w:val="24"/>
          <w:u w:val="single"/>
          <w:bdr w:val="single" w:sz="8" w:space="0" w:color="auto"/>
        </w:rPr>
        <w:t>happy</w:t>
      </w:r>
      <w:r w:rsidRPr="0030622A">
        <w:rPr>
          <w:rFonts w:eastAsia="Calibri"/>
          <w:u w:val="single"/>
        </w:rPr>
        <w:t xml:space="preserve"> has the same </w:t>
      </w:r>
      <w:r w:rsidRPr="0030622A">
        <w:rPr>
          <w:rFonts w:eastAsia="Calibri"/>
          <w:b/>
          <w:iCs/>
          <w:sz w:val="24"/>
          <w:u w:val="single"/>
          <w:bdr w:val="single" w:sz="8" w:space="0" w:color="auto"/>
        </w:rPr>
        <w:t>moral weight</w:t>
      </w:r>
      <w:r w:rsidRPr="0030622A">
        <w:rPr>
          <w:rFonts w:eastAsia="Calibri"/>
          <w:u w:val="single"/>
        </w:rPr>
        <w:t xml:space="preserve"> as not making them </w:t>
      </w:r>
      <w:r w:rsidRPr="0030622A">
        <w:rPr>
          <w:rFonts w:eastAsia="Calibri"/>
          <w:b/>
          <w:iCs/>
          <w:sz w:val="24"/>
          <w:u w:val="single"/>
          <w:bdr w:val="single" w:sz="8" w:space="0" w:color="auto"/>
        </w:rPr>
        <w:t>unhappy</w:t>
      </w:r>
      <w:r w:rsidRPr="0030622A">
        <w:rPr>
          <w:rFonts w:eastAsia="Calibri"/>
          <w:sz w:val="16"/>
        </w:rPr>
        <w:t xml:space="preserve"> (Griffin, 1979). Rather, it seems to be the case that the </w:t>
      </w:r>
      <w:r w:rsidRPr="0030622A">
        <w:rPr>
          <w:rFonts w:eastAsia="Calibri"/>
          <w:u w:val="single"/>
        </w:rPr>
        <w:t xml:space="preserve">prevention of </w:t>
      </w:r>
      <w:r w:rsidRPr="007A7458">
        <w:rPr>
          <w:rFonts w:eastAsia="Calibri"/>
          <w:highlight w:val="cyan"/>
          <w:u w:val="single"/>
        </w:rPr>
        <w:t>suffering has</w:t>
      </w:r>
      <w:r w:rsidRPr="0030622A">
        <w:rPr>
          <w:rFonts w:eastAsia="Calibri"/>
          <w:u w:val="single"/>
        </w:rPr>
        <w:t xml:space="preserve"> </w:t>
      </w:r>
      <w:r w:rsidRPr="0030622A">
        <w:rPr>
          <w:rFonts w:eastAsia="Calibri"/>
          <w:b/>
          <w:iCs/>
          <w:sz w:val="24"/>
          <w:u w:val="single"/>
          <w:bdr w:val="single" w:sz="8" w:space="0" w:color="auto"/>
        </w:rPr>
        <w:t xml:space="preserve">moral </w:t>
      </w:r>
      <w:r w:rsidRPr="007A7458">
        <w:rPr>
          <w:rFonts w:eastAsia="Calibri"/>
          <w:b/>
          <w:iCs/>
          <w:sz w:val="24"/>
          <w:highlight w:val="cyan"/>
          <w:u w:val="single"/>
          <w:bdr w:val="single" w:sz="8" w:space="0" w:color="auto"/>
        </w:rPr>
        <w:t>priority</w:t>
      </w:r>
      <w:r w:rsidRPr="007A7458">
        <w:rPr>
          <w:rFonts w:eastAsia="Calibri"/>
          <w:highlight w:val="cyan"/>
          <w:u w:val="single"/>
        </w:rPr>
        <w:t xml:space="preserve"> over</w:t>
      </w:r>
      <w:r w:rsidRPr="0030622A">
        <w:rPr>
          <w:rFonts w:eastAsia="Calibri"/>
          <w:u w:val="single"/>
        </w:rPr>
        <w:t xml:space="preserve"> the </w:t>
      </w:r>
      <w:r w:rsidRPr="007A7458">
        <w:rPr>
          <w:rFonts w:eastAsia="Calibri"/>
          <w:highlight w:val="cyan"/>
          <w:u w:val="single"/>
        </w:rPr>
        <w:t xml:space="preserve">increase of </w:t>
      </w:r>
      <w:r w:rsidRPr="007A7458">
        <w:rPr>
          <w:rFonts w:eastAsia="Calibri"/>
          <w:b/>
          <w:iCs/>
          <w:sz w:val="24"/>
          <w:highlight w:val="cyan"/>
          <w:u w:val="single"/>
          <w:bdr w:val="single" w:sz="8" w:space="0" w:color="auto"/>
        </w:rPr>
        <w:t>wellbeing</w:t>
      </w:r>
      <w:r w:rsidRPr="0030622A">
        <w:rPr>
          <w:rFonts w:eastAsia="Calibri"/>
          <w:sz w:val="16"/>
        </w:rPr>
        <w:t>, as negative consequentialism holds.</w:t>
      </w:r>
    </w:p>
    <w:p w14:paraId="59CB34AF" w14:textId="77777777" w:rsidR="00754B5E" w:rsidRPr="0030622A" w:rsidRDefault="00754B5E" w:rsidP="00754B5E">
      <w:pPr>
        <w:rPr>
          <w:rFonts w:eastAsia="Calibri"/>
          <w:sz w:val="16"/>
        </w:rPr>
      </w:pPr>
      <w:r w:rsidRPr="007A7458">
        <w:rPr>
          <w:rFonts w:eastAsia="Calibri"/>
          <w:highlight w:val="cyan"/>
          <w:u w:val="single"/>
        </w:rPr>
        <w:t>Even if we</w:t>
      </w:r>
      <w:r w:rsidRPr="0030622A">
        <w:rPr>
          <w:rFonts w:eastAsia="Calibri"/>
          <w:sz w:val="16"/>
        </w:rPr>
        <w:t xml:space="preserve"> were to </w:t>
      </w:r>
      <w:r w:rsidRPr="007A7458">
        <w:rPr>
          <w:rFonts w:eastAsia="Calibri"/>
          <w:b/>
          <w:iCs/>
          <w:sz w:val="24"/>
          <w:highlight w:val="cyan"/>
          <w:u w:val="single"/>
          <w:bdr w:val="single" w:sz="8" w:space="0" w:color="auto"/>
        </w:rPr>
        <w:t>defend</w:t>
      </w:r>
      <w:r w:rsidRPr="007A7458">
        <w:rPr>
          <w:rFonts w:eastAsia="Calibri"/>
          <w:highlight w:val="cyan"/>
          <w:u w:val="single"/>
        </w:rPr>
        <w:t xml:space="preserve"> the symmetry</w:t>
      </w:r>
      <w:r w:rsidRPr="0030622A">
        <w:rPr>
          <w:rFonts w:eastAsia="Calibri"/>
          <w:u w:val="single"/>
        </w:rPr>
        <w:t xml:space="preserve"> between pleasure and pain </w:t>
      </w:r>
      <w:r w:rsidRPr="007A7458">
        <w:rPr>
          <w:rFonts w:eastAsia="Calibri"/>
          <w:highlight w:val="cyan"/>
          <w:u w:val="single"/>
        </w:rPr>
        <w:t xml:space="preserve">we would find a huge </w:t>
      </w:r>
      <w:r w:rsidRPr="007A7458">
        <w:rPr>
          <w:rFonts w:eastAsia="Calibri"/>
          <w:b/>
          <w:iCs/>
          <w:sz w:val="24"/>
          <w:highlight w:val="cyan"/>
          <w:u w:val="single"/>
          <w:bdr w:val="single" w:sz="8" w:space="0" w:color="auto"/>
        </w:rPr>
        <w:t>prevalence</w:t>
      </w:r>
      <w:r w:rsidRPr="0030622A">
        <w:rPr>
          <w:rFonts w:eastAsia="Calibri"/>
          <w:u w:val="single"/>
        </w:rPr>
        <w:t xml:space="preserve"> </w:t>
      </w:r>
      <w:r w:rsidRPr="007A7458">
        <w:rPr>
          <w:rFonts w:eastAsia="Calibri"/>
          <w:highlight w:val="cyan"/>
          <w:u w:val="single"/>
        </w:rPr>
        <w:t>of</w:t>
      </w:r>
      <w:r w:rsidRPr="007A7458">
        <w:rPr>
          <w:rFonts w:eastAsia="Calibri"/>
          <w:sz w:val="16"/>
          <w:highlight w:val="cyan"/>
        </w:rPr>
        <w:t xml:space="preserve"> </w:t>
      </w:r>
      <w:r w:rsidRPr="007A7458">
        <w:rPr>
          <w:rFonts w:eastAsia="Calibri"/>
          <w:highlight w:val="cyan"/>
          <w:u w:val="single"/>
        </w:rPr>
        <w:t>the last</w:t>
      </w:r>
      <w:r w:rsidRPr="0030622A">
        <w:rPr>
          <w:rFonts w:eastAsia="Calibri"/>
          <w:u w:val="single"/>
        </w:rPr>
        <w:t xml:space="preserve"> one</w:t>
      </w:r>
      <w:r w:rsidRPr="0030622A">
        <w:rPr>
          <w:rFonts w:eastAsia="Calibri"/>
          <w:sz w:val="16"/>
        </w:rPr>
        <w:t xml:space="preserve">. There is such a </w:t>
      </w:r>
      <w:r w:rsidRPr="0030622A">
        <w:rPr>
          <w:rFonts w:eastAsia="Calibri"/>
          <w:b/>
          <w:iCs/>
          <w:sz w:val="24"/>
          <w:u w:val="single"/>
          <w:bdr w:val="single" w:sz="8" w:space="0" w:color="auto"/>
        </w:rPr>
        <w:t>predominance</w:t>
      </w:r>
      <w:r w:rsidRPr="0030622A">
        <w:rPr>
          <w:rFonts w:eastAsia="Calibri"/>
          <w:u w:val="single"/>
        </w:rPr>
        <w:t xml:space="preserve"> of suffering</w:t>
      </w:r>
      <w:r w:rsidRPr="0030622A">
        <w:rPr>
          <w:rFonts w:eastAsia="Calibri"/>
          <w:sz w:val="16"/>
        </w:rPr>
        <w:t xml:space="preserve"> in the world that almost the </w:t>
      </w:r>
      <w:r w:rsidRPr="0030622A">
        <w:rPr>
          <w:rFonts w:eastAsia="Calibri"/>
          <w:u w:val="single"/>
        </w:rPr>
        <w:t>same conclusions</w:t>
      </w:r>
      <w:r w:rsidRPr="0030622A">
        <w:rPr>
          <w:rFonts w:eastAsia="Calibri"/>
          <w:sz w:val="16"/>
        </w:rPr>
        <w:t xml:space="preserve"> </w:t>
      </w:r>
      <w:r w:rsidRPr="0030622A">
        <w:rPr>
          <w:rFonts w:eastAsia="Calibri"/>
          <w:u w:val="single"/>
        </w:rPr>
        <w:t xml:space="preserve">would </w:t>
      </w:r>
      <w:r w:rsidRPr="0030622A">
        <w:rPr>
          <w:rFonts w:eastAsia="Calibri"/>
          <w:b/>
          <w:iCs/>
          <w:sz w:val="24"/>
          <w:u w:val="single"/>
          <w:bdr w:val="single" w:sz="8" w:space="0" w:color="auto"/>
        </w:rPr>
        <w:t>follow</w:t>
      </w:r>
      <w:r w:rsidRPr="0030622A">
        <w:rPr>
          <w:rFonts w:eastAsia="Calibri"/>
          <w:sz w:val="16"/>
        </w:rPr>
        <w:t xml:space="preserve"> if we maintained a consequential negative theory, especially bearing in mind that the vast majority of sentient individuals in nature are invertebrate animals which follow the r-selection. Therefore, the conclusion that can be drawn here is that, </w:t>
      </w:r>
      <w:r w:rsidRPr="0030622A">
        <w:rPr>
          <w:rFonts w:eastAsia="Calibri"/>
          <w:u w:val="single"/>
        </w:rPr>
        <w:t xml:space="preserve">in order </w:t>
      </w:r>
      <w:r w:rsidRPr="007A7458">
        <w:rPr>
          <w:rFonts w:eastAsia="Calibri"/>
          <w:highlight w:val="cyan"/>
          <w:u w:val="single"/>
        </w:rPr>
        <w:t xml:space="preserve">to </w:t>
      </w:r>
      <w:r w:rsidRPr="007A7458">
        <w:rPr>
          <w:rFonts w:eastAsia="Calibri"/>
          <w:b/>
          <w:iCs/>
          <w:sz w:val="24"/>
          <w:highlight w:val="cyan"/>
          <w:u w:val="single"/>
          <w:bdr w:val="single" w:sz="8" w:space="0" w:color="auto"/>
        </w:rPr>
        <w:t>prioritize</w:t>
      </w:r>
      <w:r w:rsidRPr="0030622A">
        <w:rPr>
          <w:rFonts w:eastAsia="Calibri"/>
          <w:u w:val="single"/>
        </w:rPr>
        <w:t xml:space="preserve"> the </w:t>
      </w:r>
      <w:r w:rsidRPr="007A7458">
        <w:rPr>
          <w:rFonts w:eastAsia="Calibri"/>
          <w:highlight w:val="cyan"/>
          <w:u w:val="single"/>
        </w:rPr>
        <w:t>maximization of</w:t>
      </w:r>
      <w:r w:rsidRPr="007A7458">
        <w:rPr>
          <w:rFonts w:eastAsia="Calibri"/>
          <w:sz w:val="16"/>
          <w:highlight w:val="cyan"/>
        </w:rPr>
        <w:t xml:space="preserve"> </w:t>
      </w:r>
      <w:r w:rsidRPr="007A7458">
        <w:rPr>
          <w:rFonts w:eastAsia="Calibri"/>
          <w:b/>
          <w:iCs/>
          <w:sz w:val="24"/>
          <w:highlight w:val="cyan"/>
          <w:u w:val="single"/>
          <w:bdr w:val="single" w:sz="8" w:space="0" w:color="auto"/>
        </w:rPr>
        <w:t>happiness</w:t>
      </w:r>
      <w:r w:rsidRPr="0030622A">
        <w:rPr>
          <w:rFonts w:eastAsia="Calibri"/>
          <w:sz w:val="16"/>
        </w:rPr>
        <w:t xml:space="preserve">, existing amount of </w:t>
      </w:r>
      <w:r w:rsidRPr="007A7458">
        <w:rPr>
          <w:rFonts w:eastAsia="Calibri"/>
          <w:highlight w:val="cyan"/>
          <w:u w:val="single"/>
        </w:rPr>
        <w:t xml:space="preserve">suffering should be </w:t>
      </w:r>
      <w:r w:rsidRPr="007A7458">
        <w:rPr>
          <w:rFonts w:eastAsia="Calibri"/>
          <w:b/>
          <w:iCs/>
          <w:sz w:val="24"/>
          <w:highlight w:val="cyan"/>
          <w:u w:val="single"/>
          <w:bdr w:val="single" w:sz="8" w:space="0" w:color="auto"/>
        </w:rPr>
        <w:t>minimized</w:t>
      </w:r>
      <w:r w:rsidRPr="0030622A">
        <w:rPr>
          <w:rFonts w:eastAsia="Calibri"/>
          <w:sz w:val="16"/>
        </w:rPr>
        <w:t>.</w:t>
      </w:r>
    </w:p>
    <w:p w14:paraId="63B0F085" w14:textId="77777777" w:rsidR="00754B5E" w:rsidRPr="00BE2C8B" w:rsidRDefault="00754B5E" w:rsidP="00754B5E"/>
    <w:p w14:paraId="1607FB15" w14:textId="77777777" w:rsidR="00754B5E" w:rsidRPr="00C00E52" w:rsidRDefault="00754B5E" w:rsidP="00754B5E">
      <w:pPr>
        <w:keepNext/>
        <w:keepLines/>
        <w:spacing w:before="40" w:after="0"/>
        <w:outlineLvl w:val="3"/>
        <w:rPr>
          <w:rFonts w:eastAsia="SimSun" w:cs="Times New Roman"/>
          <w:b/>
          <w:iCs/>
          <w:sz w:val="26"/>
        </w:rPr>
      </w:pPr>
      <w:r w:rsidRPr="009B7CAF">
        <w:rPr>
          <w:rFonts w:eastAsia="SimSun" w:cs="Times New Roman"/>
          <w:b/>
          <w:iCs/>
          <w:sz w:val="26"/>
        </w:rPr>
        <w:t xml:space="preserve">Pursuing human happiness is </w:t>
      </w:r>
      <w:r w:rsidRPr="009B7CAF">
        <w:rPr>
          <w:rFonts w:eastAsia="SimSun" w:cs="Times New Roman"/>
          <w:b/>
          <w:iCs/>
          <w:sz w:val="26"/>
          <w:u w:val="single"/>
        </w:rPr>
        <w:t>futile</w:t>
      </w:r>
      <w:r w:rsidRPr="009B7CAF">
        <w:rPr>
          <w:rFonts w:eastAsia="SimSun" w:cs="Times New Roman"/>
          <w:b/>
          <w:iCs/>
          <w:sz w:val="26"/>
        </w:rPr>
        <w:t>.</w:t>
      </w:r>
    </w:p>
    <w:p w14:paraId="4B380329" w14:textId="77777777" w:rsidR="00754B5E" w:rsidRPr="00C00E52" w:rsidRDefault="00754B5E" w:rsidP="00754B5E">
      <w:r w:rsidRPr="00C00E52">
        <w:rPr>
          <w:rStyle w:val="Style13ptBold"/>
        </w:rPr>
        <w:t>Bhattacharya ’11</w:t>
      </w:r>
      <w:r w:rsidRPr="00C00E52">
        <w:t xml:space="preserve"> [Aveek; January 16; Ph.D. in Social Policy from the London School of Economics, master’s in political theory from the University of Oxford, B.S. in Philosophy, Politics and Economics from University of Oxford; Social Problems Are Like Maths, “In Search of Negative Utilitarianism,” http://socialproblemsarelikemaths.blogspot.com/2011/01/in-search-of-negative-utilitarianism.html]</w:t>
      </w:r>
    </w:p>
    <w:p w14:paraId="3EDE0E04" w14:textId="77777777" w:rsidR="00754B5E" w:rsidRPr="00C00E52" w:rsidRDefault="00754B5E" w:rsidP="00754B5E">
      <w:pPr>
        <w:rPr>
          <w:sz w:val="16"/>
        </w:rPr>
      </w:pPr>
      <w:r w:rsidRPr="00C00E52">
        <w:rPr>
          <w:sz w:val="16"/>
        </w:rPr>
        <w:t xml:space="preserve">There is yet a third reason why proposition A might be rejected. If we believe that </w:t>
      </w:r>
      <w:r w:rsidRPr="007A7458">
        <w:rPr>
          <w:highlight w:val="cyan"/>
          <w:u w:val="single"/>
        </w:rPr>
        <w:t>happiness</w:t>
      </w:r>
      <w:r w:rsidRPr="00C00E52">
        <w:rPr>
          <w:u w:val="single"/>
        </w:rPr>
        <w:t xml:space="preserve"> is </w:t>
      </w:r>
      <w:r w:rsidRPr="00C00E52">
        <w:rPr>
          <w:rStyle w:val="Emphasis"/>
        </w:rPr>
        <w:t xml:space="preserve">illusory or </w:t>
      </w:r>
      <w:r w:rsidRPr="007A7458">
        <w:rPr>
          <w:rStyle w:val="Emphasis"/>
          <w:highlight w:val="cyan"/>
        </w:rPr>
        <w:t>unattainable</w:t>
      </w:r>
      <w:r w:rsidRPr="00C00E52">
        <w:rPr>
          <w:sz w:val="16"/>
        </w:rPr>
        <w:t xml:space="preserve">, then </w:t>
      </w:r>
      <w:r w:rsidRPr="00C00E52">
        <w:rPr>
          <w:u w:val="single"/>
        </w:rPr>
        <w:t xml:space="preserve">there is nothing to give </w:t>
      </w:r>
      <w:r w:rsidRPr="00C00E52">
        <w:rPr>
          <w:rStyle w:val="Emphasis"/>
        </w:rPr>
        <w:t>moral weight</w:t>
      </w:r>
      <w:r w:rsidRPr="00C00E52">
        <w:rPr>
          <w:u w:val="single"/>
        </w:rPr>
        <w:t xml:space="preserve"> to</w:t>
      </w:r>
      <w:r w:rsidRPr="00C00E52">
        <w:rPr>
          <w:sz w:val="16"/>
        </w:rPr>
        <w:t>. Proposition A is rendered meaningless or redundant. The most famous proponent of such pessimism in Western philosophy is Arthur Schopenhauer. To better understand the reasoning behind the pessimistic denial of happiness, it is instructive to investigate his treatment of the concept.</w:t>
      </w:r>
    </w:p>
    <w:p w14:paraId="67CC8C4A" w14:textId="77777777" w:rsidR="00754B5E" w:rsidRPr="00C00E52" w:rsidRDefault="00754B5E" w:rsidP="00754B5E">
      <w:pPr>
        <w:rPr>
          <w:sz w:val="16"/>
        </w:rPr>
      </w:pPr>
      <w:r w:rsidRPr="00C00E52">
        <w:rPr>
          <w:sz w:val="16"/>
        </w:rPr>
        <w:t xml:space="preserve">The first premise of Schopenhauer’s philosophy is that </w:t>
      </w:r>
      <w:r w:rsidRPr="00C00E52">
        <w:rPr>
          <w:u w:val="single"/>
        </w:rPr>
        <w:t xml:space="preserve">existence, for all living creatures, entails </w:t>
      </w:r>
      <w:r w:rsidRPr="00C00E52">
        <w:rPr>
          <w:rStyle w:val="Emphasis"/>
        </w:rPr>
        <w:t>striving</w:t>
      </w:r>
      <w:r w:rsidRPr="00C00E52">
        <w:rPr>
          <w:sz w:val="16"/>
          <w:szCs w:val="16"/>
        </w:rPr>
        <w:t xml:space="preserve">. We are all particular manifestations of the will to life, and as such, </w:t>
      </w:r>
      <w:r w:rsidRPr="007A7458">
        <w:rPr>
          <w:highlight w:val="cyan"/>
          <w:u w:val="single"/>
        </w:rPr>
        <w:t>we are all</w:t>
      </w:r>
      <w:r w:rsidRPr="00C00E52">
        <w:rPr>
          <w:u w:val="single"/>
        </w:rPr>
        <w:t xml:space="preserve"> </w:t>
      </w:r>
      <w:r w:rsidRPr="00C00E52">
        <w:rPr>
          <w:rStyle w:val="Emphasis"/>
        </w:rPr>
        <w:t xml:space="preserve">perpetually </w:t>
      </w:r>
      <w:r w:rsidRPr="007A7458">
        <w:rPr>
          <w:rStyle w:val="Emphasis"/>
          <w:highlight w:val="cyan"/>
        </w:rPr>
        <w:t>consumed</w:t>
      </w:r>
      <w:r w:rsidRPr="007A7458">
        <w:rPr>
          <w:highlight w:val="cyan"/>
          <w:u w:val="single"/>
        </w:rPr>
        <w:t xml:space="preserve"> by </w:t>
      </w:r>
      <w:r w:rsidRPr="007A7458">
        <w:rPr>
          <w:rStyle w:val="Emphasis"/>
          <w:highlight w:val="cyan"/>
        </w:rPr>
        <w:t>desires</w:t>
      </w:r>
      <w:r w:rsidRPr="00C00E52">
        <w:rPr>
          <w:sz w:val="16"/>
          <w:szCs w:val="16"/>
        </w:rPr>
        <w:t xml:space="preserve"> of one sort or another, which tend generally to our survival and reproduction </w:t>
      </w:r>
      <w:r w:rsidRPr="00C00E52">
        <w:rPr>
          <w:sz w:val="16"/>
        </w:rPr>
        <w:t xml:space="preserve">as a species (Note the striking parallels with evolutionary biology). For Schopenhauer, </w:t>
      </w:r>
      <w:r w:rsidRPr="007A7458">
        <w:rPr>
          <w:highlight w:val="cyan"/>
          <w:u w:val="single"/>
        </w:rPr>
        <w:t>‘happiness’ consists in</w:t>
      </w:r>
      <w:r w:rsidRPr="00C00E52">
        <w:rPr>
          <w:u w:val="single"/>
        </w:rPr>
        <w:t xml:space="preserve"> the </w:t>
      </w:r>
      <w:r w:rsidRPr="00C00E52">
        <w:rPr>
          <w:rStyle w:val="Emphasis"/>
        </w:rPr>
        <w:t>satisfaction</w:t>
      </w:r>
      <w:r w:rsidRPr="00C00E52">
        <w:rPr>
          <w:u w:val="single"/>
        </w:rPr>
        <w:t xml:space="preserve"> of the will, in the </w:t>
      </w:r>
      <w:r w:rsidRPr="007A7458">
        <w:rPr>
          <w:rStyle w:val="Emphasis"/>
          <w:highlight w:val="cyan"/>
        </w:rPr>
        <w:t>fulfilment</w:t>
      </w:r>
      <w:r w:rsidRPr="00C00E52">
        <w:rPr>
          <w:u w:val="single"/>
        </w:rPr>
        <w:t xml:space="preserve"> of our desires</w:t>
      </w:r>
      <w:r w:rsidRPr="00C00E52">
        <w:rPr>
          <w:sz w:val="16"/>
        </w:rPr>
        <w:t>.</w:t>
      </w:r>
    </w:p>
    <w:p w14:paraId="2D2ECEBF" w14:textId="77777777" w:rsidR="00754B5E" w:rsidRPr="00C00E52" w:rsidRDefault="00754B5E" w:rsidP="00754B5E">
      <w:pPr>
        <w:rPr>
          <w:sz w:val="16"/>
        </w:rPr>
      </w:pPr>
      <w:r w:rsidRPr="00C00E52">
        <w:rPr>
          <w:sz w:val="16"/>
        </w:rPr>
        <w:t xml:space="preserve">Now it is unclear from Schopenhauer’s philosophy how this specialised use of the term ‘happiness’ relates to the more common meaning of happiness as a positive feeling or disposition. On one reading, </w:t>
      </w:r>
      <w:r w:rsidRPr="00C00E52">
        <w:rPr>
          <w:sz w:val="16"/>
          <w:szCs w:val="16"/>
        </w:rPr>
        <w:t>Schopenhauer seems to deny that happiness in this second sense is ever possible: Schopenhauer</w:t>
      </w:r>
      <w:r w:rsidRPr="00C00E52">
        <w:rPr>
          <w:sz w:val="10"/>
          <w:szCs w:val="16"/>
        </w:rPr>
        <w:t xml:space="preserve"> </w:t>
      </w:r>
      <w:r w:rsidRPr="00C00E52">
        <w:rPr>
          <w:sz w:val="16"/>
        </w:rPr>
        <w:t xml:space="preserve">scholar Christopher Janaway calls this the ‘negativity of satisfaction’ thesis. Alternatively, Schopenhauer may merely be saying that the </w:t>
      </w:r>
      <w:r w:rsidRPr="00C00E52">
        <w:rPr>
          <w:u w:val="single"/>
        </w:rPr>
        <w:t xml:space="preserve">satisfaction of preferences produces positive feelings only </w:t>
      </w:r>
      <w:r w:rsidRPr="00C00E52">
        <w:rPr>
          <w:rStyle w:val="Emphasis"/>
        </w:rPr>
        <w:t>rarely</w:t>
      </w:r>
      <w:r w:rsidRPr="00C00E52">
        <w:rPr>
          <w:sz w:val="16"/>
        </w:rPr>
        <w:t xml:space="preserve"> and/or fleetingly.</w:t>
      </w:r>
    </w:p>
    <w:p w14:paraId="77BE4362" w14:textId="77777777" w:rsidR="00754B5E" w:rsidRPr="00C00E52" w:rsidRDefault="00754B5E" w:rsidP="00754B5E">
      <w:pPr>
        <w:rPr>
          <w:sz w:val="16"/>
        </w:rPr>
      </w:pPr>
      <w:r w:rsidRPr="00C00E52">
        <w:rPr>
          <w:sz w:val="16"/>
        </w:rPr>
        <w:t xml:space="preserve">With the ‘negativity of satisfaction’ thesis, Schopenhauer suggests that </w:t>
      </w:r>
      <w:r w:rsidRPr="00C00E52">
        <w:rPr>
          <w:u w:val="single"/>
        </w:rPr>
        <w:t xml:space="preserve">happiness is an </w:t>
      </w:r>
      <w:r w:rsidRPr="00C00E52">
        <w:rPr>
          <w:rStyle w:val="Emphasis"/>
        </w:rPr>
        <w:t>illusion</w:t>
      </w:r>
      <w:r w:rsidRPr="00C00E52">
        <w:rPr>
          <w:sz w:val="16"/>
        </w:rPr>
        <w:t>:</w:t>
      </w:r>
    </w:p>
    <w:p w14:paraId="592C0A2D" w14:textId="77777777" w:rsidR="00754B5E" w:rsidRPr="00C00E52" w:rsidRDefault="00754B5E" w:rsidP="00754B5E">
      <w:pPr>
        <w:rPr>
          <w:sz w:val="16"/>
          <w:szCs w:val="16"/>
        </w:rPr>
      </w:pPr>
      <w:r w:rsidRPr="00C00E52">
        <w:rPr>
          <w:sz w:val="16"/>
        </w:rPr>
        <w:t>"</w:t>
      </w:r>
      <w:r w:rsidRPr="007A7458">
        <w:rPr>
          <w:rStyle w:val="Emphasis"/>
          <w:highlight w:val="cyan"/>
        </w:rPr>
        <w:t>All</w:t>
      </w:r>
      <w:r w:rsidRPr="00C00E52">
        <w:rPr>
          <w:rStyle w:val="Emphasis"/>
        </w:rPr>
        <w:t xml:space="preserve"> satisfaction</w:t>
      </w:r>
      <w:r w:rsidRPr="00C00E52">
        <w:rPr>
          <w:u w:val="single"/>
        </w:rPr>
        <w:t xml:space="preserve">, or what is commonly called </w:t>
      </w:r>
      <w:r w:rsidRPr="007A7458">
        <w:rPr>
          <w:rStyle w:val="Emphasis"/>
          <w:highlight w:val="cyan"/>
        </w:rPr>
        <w:t>happiness</w:t>
      </w:r>
      <w:r w:rsidRPr="007A7458">
        <w:rPr>
          <w:highlight w:val="cyan"/>
          <w:u w:val="single"/>
        </w:rPr>
        <w:t>, is</w:t>
      </w:r>
      <w:r w:rsidRPr="00C00E52">
        <w:rPr>
          <w:sz w:val="16"/>
          <w:szCs w:val="16"/>
        </w:rPr>
        <w:t xml:space="preserve"> really and essentially </w:t>
      </w:r>
      <w:r w:rsidRPr="00C00E52">
        <w:rPr>
          <w:rStyle w:val="Emphasis"/>
        </w:rPr>
        <w:t xml:space="preserve">always </w:t>
      </w:r>
      <w:r w:rsidRPr="007A7458">
        <w:rPr>
          <w:rStyle w:val="Emphasis"/>
          <w:highlight w:val="cyan"/>
        </w:rPr>
        <w:t>negative</w:t>
      </w:r>
      <w:r w:rsidRPr="00C00E52">
        <w:rPr>
          <w:u w:val="single"/>
        </w:rPr>
        <w:t xml:space="preserve"> only, and </w:t>
      </w:r>
      <w:r w:rsidRPr="007A7458">
        <w:rPr>
          <w:rStyle w:val="Emphasis"/>
          <w:highlight w:val="cyan"/>
        </w:rPr>
        <w:t>never positive</w:t>
      </w:r>
      <w:r w:rsidRPr="00C00E52">
        <w:rPr>
          <w:u w:val="single"/>
        </w:rPr>
        <w:t xml:space="preserve">….satisfaction or gratification can </w:t>
      </w:r>
      <w:r w:rsidRPr="007A7458">
        <w:rPr>
          <w:highlight w:val="cyan"/>
          <w:u w:val="single"/>
        </w:rPr>
        <w:t>never</w:t>
      </w:r>
      <w:r w:rsidRPr="00C00E52">
        <w:rPr>
          <w:u w:val="single"/>
        </w:rPr>
        <w:t xml:space="preserve"> be </w:t>
      </w:r>
      <w:r w:rsidRPr="007A7458">
        <w:rPr>
          <w:highlight w:val="cyan"/>
          <w:u w:val="single"/>
        </w:rPr>
        <w:t xml:space="preserve">more than </w:t>
      </w:r>
      <w:r w:rsidRPr="007A7458">
        <w:rPr>
          <w:rStyle w:val="Emphasis"/>
          <w:highlight w:val="cyan"/>
        </w:rPr>
        <w:t>deliverance</w:t>
      </w:r>
      <w:r w:rsidRPr="00C00E52">
        <w:rPr>
          <w:u w:val="single"/>
        </w:rPr>
        <w:t xml:space="preserve"> from a </w:t>
      </w:r>
      <w:r w:rsidRPr="00C00E52">
        <w:rPr>
          <w:rStyle w:val="Emphasis"/>
        </w:rPr>
        <w:t>pain</w:t>
      </w:r>
      <w:r w:rsidRPr="00C00E52">
        <w:rPr>
          <w:sz w:val="16"/>
          <w:szCs w:val="16"/>
        </w:rPr>
        <w:t>, from a want….consequently, we are only in the same position as we were before this pain or suffering appeared."</w:t>
      </w:r>
    </w:p>
    <w:p w14:paraId="098F38B1" w14:textId="77777777" w:rsidR="00754B5E" w:rsidRPr="00C00E52" w:rsidRDefault="00754B5E" w:rsidP="00754B5E">
      <w:pPr>
        <w:rPr>
          <w:sz w:val="16"/>
        </w:rPr>
      </w:pPr>
      <w:r w:rsidRPr="00C00E52">
        <w:rPr>
          <w:sz w:val="16"/>
        </w:rPr>
        <w:t>"</w:t>
      </w:r>
      <w:r w:rsidRPr="00C00E52">
        <w:rPr>
          <w:u w:val="single"/>
        </w:rPr>
        <w:t xml:space="preserve">We feel </w:t>
      </w:r>
      <w:r w:rsidRPr="00C00E52">
        <w:rPr>
          <w:rStyle w:val="Emphasis"/>
        </w:rPr>
        <w:t>pain</w:t>
      </w:r>
      <w:r w:rsidRPr="00C00E52">
        <w:rPr>
          <w:u w:val="single"/>
        </w:rPr>
        <w:t xml:space="preserve">, but </w:t>
      </w:r>
      <w:r w:rsidRPr="00C00E52">
        <w:rPr>
          <w:rStyle w:val="Emphasis"/>
        </w:rPr>
        <w:t>not painlessness</w:t>
      </w:r>
      <w:r w:rsidRPr="00C00E52">
        <w:rPr>
          <w:sz w:val="16"/>
          <w:szCs w:val="16"/>
        </w:rPr>
        <w:t xml:space="preserve">; care, but not freedom from care; fear, but not safety and security. </w:t>
      </w:r>
      <w:r w:rsidRPr="00C00E52">
        <w:rPr>
          <w:u w:val="single"/>
        </w:rPr>
        <w:t xml:space="preserve">We feel this desire as we feel </w:t>
      </w:r>
      <w:r w:rsidRPr="00C00E52">
        <w:rPr>
          <w:rStyle w:val="Emphasis"/>
        </w:rPr>
        <w:t>hunger and thirst</w:t>
      </w:r>
      <w:r w:rsidRPr="00C00E52">
        <w:rPr>
          <w:u w:val="single"/>
        </w:rPr>
        <w:t xml:space="preserve">; but </w:t>
      </w:r>
      <w:r w:rsidRPr="007A7458">
        <w:rPr>
          <w:highlight w:val="cyan"/>
          <w:u w:val="single"/>
        </w:rPr>
        <w:t>as soon as</w:t>
      </w:r>
      <w:r w:rsidRPr="00C00E52">
        <w:rPr>
          <w:u w:val="single"/>
        </w:rPr>
        <w:t xml:space="preserve"> it has been </w:t>
      </w:r>
      <w:r w:rsidRPr="007A7458">
        <w:rPr>
          <w:highlight w:val="cyan"/>
          <w:u w:val="single"/>
        </w:rPr>
        <w:t>satisfied, it</w:t>
      </w:r>
      <w:r w:rsidRPr="00C00E52">
        <w:rPr>
          <w:sz w:val="16"/>
          <w:szCs w:val="16"/>
        </w:rPr>
        <w:t xml:space="preserve"> is like the mouthful of food that has been taken, and which </w:t>
      </w:r>
      <w:r w:rsidRPr="007A7458">
        <w:rPr>
          <w:rStyle w:val="Emphasis"/>
          <w:highlight w:val="cyan"/>
        </w:rPr>
        <w:t>ceases to exist</w:t>
      </w:r>
      <w:r w:rsidRPr="00C00E52">
        <w:rPr>
          <w:sz w:val="16"/>
          <w:szCs w:val="16"/>
        </w:rPr>
        <w:t xml:space="preserve"> for our feelings the moment it is swallowed."</w:t>
      </w:r>
    </w:p>
    <w:p w14:paraId="567E97B2" w14:textId="77777777" w:rsidR="00754B5E" w:rsidRPr="00C00E52" w:rsidRDefault="00754B5E" w:rsidP="00754B5E">
      <w:pPr>
        <w:rPr>
          <w:sz w:val="16"/>
        </w:rPr>
      </w:pPr>
      <w:r w:rsidRPr="00C00E52">
        <w:rPr>
          <w:sz w:val="16"/>
        </w:rPr>
        <w:t xml:space="preserve">Schopenhauer’s core assertion is that attaining </w:t>
      </w:r>
      <w:r w:rsidRPr="00C00E52">
        <w:rPr>
          <w:u w:val="single"/>
        </w:rPr>
        <w:t xml:space="preserve">what we strive for </w:t>
      </w:r>
      <w:r w:rsidRPr="00C00E52">
        <w:rPr>
          <w:rStyle w:val="Emphasis"/>
        </w:rPr>
        <w:t>never produces</w:t>
      </w:r>
      <w:r w:rsidRPr="00C00E52">
        <w:rPr>
          <w:u w:val="single"/>
        </w:rPr>
        <w:t xml:space="preserve"> any </w:t>
      </w:r>
      <w:r w:rsidRPr="007A7458">
        <w:rPr>
          <w:rStyle w:val="Emphasis"/>
          <w:highlight w:val="cyan"/>
        </w:rPr>
        <w:t>positive feeling</w:t>
      </w:r>
      <w:r w:rsidRPr="00C00E52">
        <w:rPr>
          <w:sz w:val="16"/>
          <w:szCs w:val="16"/>
        </w:rPr>
        <w:t xml:space="preserve">, but all that we experience </w:t>
      </w:r>
      <w:r w:rsidRPr="00C00E52">
        <w:rPr>
          <w:u w:val="single"/>
        </w:rPr>
        <w:t xml:space="preserve">is </w:t>
      </w:r>
      <w:r w:rsidRPr="007A7458">
        <w:rPr>
          <w:rStyle w:val="Emphasis"/>
          <w:highlight w:val="cyan"/>
        </w:rPr>
        <w:t>absence</w:t>
      </w:r>
      <w:r w:rsidRPr="007A7458">
        <w:rPr>
          <w:highlight w:val="cyan"/>
          <w:u w:val="single"/>
        </w:rPr>
        <w:t xml:space="preserve"> of</w:t>
      </w:r>
      <w:r w:rsidRPr="00C00E52">
        <w:rPr>
          <w:u w:val="single"/>
        </w:rPr>
        <w:t xml:space="preserve"> the longing or </w:t>
      </w:r>
      <w:r w:rsidRPr="007A7458">
        <w:rPr>
          <w:rStyle w:val="Emphasis"/>
          <w:highlight w:val="cyan"/>
        </w:rPr>
        <w:t>suffering</w:t>
      </w:r>
      <w:r w:rsidRPr="00C00E52">
        <w:rPr>
          <w:u w:val="single"/>
        </w:rPr>
        <w:t xml:space="preserve"> that we felt before</w:t>
      </w:r>
      <w:r w:rsidRPr="00C00E52">
        <w:rPr>
          <w:sz w:val="16"/>
        </w:rPr>
        <w:t>. When we fall in love, all we experience is the absence of loneliness. When we win a game, all we feel is r</w:t>
      </w:r>
      <w:r w:rsidRPr="00C00E52">
        <w:rPr>
          <w:sz w:val="16"/>
          <w:szCs w:val="16"/>
        </w:rPr>
        <w:t xml:space="preserve">espite from the fear of losing. Life, for Schopenhauer, is nothing but suffering after suffering, broken up by the occasional period of numbness. The </w:t>
      </w:r>
      <w:r w:rsidRPr="00C00E52">
        <w:rPr>
          <w:sz w:val="16"/>
        </w:rPr>
        <w:t>pursuit of happiness is a “hunt for game that does not exist”.</w:t>
      </w:r>
    </w:p>
    <w:p w14:paraId="518E66BF" w14:textId="77777777" w:rsidR="00754B5E" w:rsidRPr="00C00E52" w:rsidRDefault="00754B5E" w:rsidP="00754B5E">
      <w:pPr>
        <w:rPr>
          <w:sz w:val="16"/>
        </w:rPr>
      </w:pPr>
      <w:r w:rsidRPr="00C00E52">
        <w:rPr>
          <w:sz w:val="16"/>
        </w:rPr>
        <w:t>&lt;&lt;&lt;TEXT CONDENSED NONE OMMITTED&gt;&gt;&gt;</w:t>
      </w:r>
    </w:p>
    <w:p w14:paraId="5F089A7B" w14:textId="77777777" w:rsidR="00754B5E" w:rsidRPr="00C00E52" w:rsidRDefault="00754B5E" w:rsidP="00754B5E">
      <w:pPr>
        <w:rPr>
          <w:sz w:val="10"/>
          <w:szCs w:val="16"/>
        </w:rPr>
      </w:pPr>
      <w:r w:rsidRPr="00C00E52">
        <w:rPr>
          <w:sz w:val="10"/>
          <w:szCs w:val="16"/>
        </w:rPr>
        <w:t>It is interesting to place this argument in the context of Bentham’s definition of pleasure: “I call pleasure every sensation that a man would rather feel at that instance than feel none”. But as we’ve seen, Schopenhauer, according to the negativity of satisfaction thesis, would insist that it is impossible to have a sensation that is better than feeling none at all. The reason that we are inclined to seek ‘pleasure’ is simply because the satisfaction of preferences allows us to feel nothing at all. Thus on Schopenhauer’s account, pleasure (which of course utilitarians take to be equivalent to happiness) does not exist. It appears as though finally we have a genuine form of negative utilitarianism that denies proposition A, and grants no weight to happiness. Anyone who accepts pessimism (negativity of satisfaction), hedonism (pain is the sole metric of value in the universe) and consequentialism (the rightness of action depends only on the extent to which it maximises value) seems committed to negative utilitarianism. It could still be objected, however, that the negativity of satisfaction is just an empirical, rather than a logically necessary claim. It is therefore contingent on certain facts about the world. We could imagine another or future world in which happiness as a positive emotion is possible. Would the pessimist negative utilitarians be willing to grant happiness any moral weight in such a world? If the answer is yes, then pessimistic negative utilitarianism, like lexically negative utilitarianism, is only adopted on practical grounds. It may be objected that Schopenhauer would not accept hedonism and consequentialism, the central elements of utilitarianism, since his ethical theory is closer to a form of virtue ethics. Even if this is the case, it does not undermine my general argument. All I sought to show is negative utilitarianism is conceivable. Since there have been people who have accepted the precepts if utilitarianism and people who have accepted the negativity of satisfaction thesis, there is no reason why a person could not affirm both. Such a person, I contend, would be committed to negative utilitarianism. However, it is interesting to note that in the arguments discussed here, Schopenhauer comes incredibly close to espousing negative utilitarianism. Janaway notes that “An undefended assumption in his argument is a stark form of hedonism: something adds positive value to life if and only if it involves a felt pleasure, while something contributes negative value if and only if it involves a felt pain”. Indeed, Janaway explicitly portrays Schopenhauer as a negative utilitarian, in all but name: “we see that Schopenhauer has done something quite bizarre: he has used as the test of value a hedonic calculus in which each felt pain accumulates points on the down side of life, but where the total figure for satisfaction is permanently set at zero”. What is this ‘bizarre hedonic calculus’ but the negative utilitarian’s metric of value?! Of course, for Schopenhauer’s view to fully morph into negative utilitarianism, he would need to accept consequentialism, which he does not, to my knowledge. Yet in showing that Schopenhauer’s philosophy is so concordant with hedonism, we have brought the pessimist and the utilitarian one step closer to the unification we seek.</w:t>
      </w:r>
    </w:p>
    <w:p w14:paraId="681B4C81" w14:textId="77777777" w:rsidR="00754B5E" w:rsidRPr="00C00E52" w:rsidRDefault="00754B5E" w:rsidP="00754B5E">
      <w:pPr>
        <w:rPr>
          <w:sz w:val="16"/>
        </w:rPr>
      </w:pPr>
      <w:r w:rsidRPr="00C00E52">
        <w:rPr>
          <w:sz w:val="16"/>
        </w:rPr>
        <w:t>&lt;&lt;&lt;PARAGRAPH BREAKS RESUME&gt;&gt;&gt;</w:t>
      </w:r>
    </w:p>
    <w:p w14:paraId="7A52D94F" w14:textId="77777777" w:rsidR="00754B5E" w:rsidRPr="00C00E52" w:rsidRDefault="00754B5E" w:rsidP="00754B5E">
      <w:pPr>
        <w:rPr>
          <w:sz w:val="16"/>
        </w:rPr>
      </w:pPr>
      <w:r w:rsidRPr="00C00E52">
        <w:rPr>
          <w:sz w:val="16"/>
        </w:rPr>
        <w:t>At some points, Schopenhauer even looks to be arguing for the lexical priority of suffering over happiness, quoting Petrarch: “</w:t>
      </w:r>
      <w:r w:rsidRPr="00C00E52">
        <w:rPr>
          <w:u w:val="single"/>
        </w:rPr>
        <w:t xml:space="preserve">A </w:t>
      </w:r>
      <w:r w:rsidRPr="007A7458">
        <w:rPr>
          <w:rStyle w:val="Emphasis"/>
          <w:highlight w:val="cyan"/>
        </w:rPr>
        <w:t>thousand pleasures</w:t>
      </w:r>
      <w:r w:rsidRPr="00C00E52">
        <w:rPr>
          <w:u w:val="single"/>
        </w:rPr>
        <w:t xml:space="preserve"> do </w:t>
      </w:r>
      <w:r w:rsidRPr="007A7458">
        <w:rPr>
          <w:highlight w:val="cyan"/>
          <w:u w:val="single"/>
        </w:rPr>
        <w:t>not compensate</w:t>
      </w:r>
      <w:r w:rsidRPr="00C00E52">
        <w:rPr>
          <w:u w:val="single"/>
        </w:rPr>
        <w:t xml:space="preserve"> for </w:t>
      </w:r>
      <w:r w:rsidRPr="007A7458">
        <w:rPr>
          <w:rStyle w:val="Emphasis"/>
          <w:highlight w:val="cyan"/>
        </w:rPr>
        <w:t>one pain</w:t>
      </w:r>
      <w:r w:rsidRPr="00C00E52">
        <w:rPr>
          <w:sz w:val="16"/>
        </w:rPr>
        <w:t>”. He continues,</w:t>
      </w:r>
    </w:p>
    <w:p w14:paraId="5767B3D8" w14:textId="77777777" w:rsidR="00754B5E" w:rsidRPr="00C00E52" w:rsidRDefault="00754B5E" w:rsidP="00754B5E">
      <w:pPr>
        <w:rPr>
          <w:sz w:val="16"/>
        </w:rPr>
      </w:pPr>
      <w:r w:rsidRPr="00C00E52">
        <w:rPr>
          <w:sz w:val="16"/>
        </w:rPr>
        <w:t>“For that thousands had lived in happiness and joy would never do away with the anguish and death-agony of one individual; and just as little does my present well-being undo my previous sufferings. Therefore, were the evil in the world even a hundred times less than it is, its mere existence would still be sufficient to establish a truth that may be expressed in various ways…namely that we have not to be pleased but rather sorry about the existence of the world; that its non-existence would be preferable to its existence; that it is something which at the bottom ought not to be."</w:t>
      </w:r>
    </w:p>
    <w:p w14:paraId="406B40F5" w14:textId="77777777" w:rsidR="00754B5E" w:rsidRPr="00C00E52" w:rsidRDefault="00754B5E" w:rsidP="00754B5E">
      <w:pPr>
        <w:rPr>
          <w:sz w:val="16"/>
        </w:rPr>
      </w:pPr>
      <w:r w:rsidRPr="00C00E52">
        <w:rPr>
          <w:sz w:val="16"/>
        </w:rPr>
        <w:t>Schopenhauer accepts the essential proposition of lexical negative utilitarianism: that no amount of happiness can make up for the mere existence of unhappiness.</w:t>
      </w:r>
    </w:p>
    <w:p w14:paraId="6DA7C886" w14:textId="77777777" w:rsidR="00754B5E" w:rsidRPr="00C00E52" w:rsidRDefault="00754B5E" w:rsidP="00754B5E">
      <w:pPr>
        <w:rPr>
          <w:sz w:val="16"/>
        </w:rPr>
      </w:pPr>
      <w:r w:rsidRPr="00C00E52">
        <w:rPr>
          <w:sz w:val="16"/>
        </w:rPr>
        <w:t>Fascinatingly, Schopenhauer appears to embrace the supposedly repugnant conclusion R.N. Smart takes to undermine negative utilitarianism:</w:t>
      </w:r>
    </w:p>
    <w:p w14:paraId="58C4AE7F" w14:textId="77777777" w:rsidR="00754B5E" w:rsidRDefault="00754B5E" w:rsidP="00754B5E">
      <w:pPr>
        <w:rPr>
          <w:sz w:val="16"/>
        </w:rPr>
      </w:pPr>
      <w:r w:rsidRPr="00C00E52">
        <w:rPr>
          <w:sz w:val="16"/>
        </w:rPr>
        <w:t>"</w:t>
      </w:r>
      <w:r w:rsidRPr="007A7458">
        <w:rPr>
          <w:highlight w:val="cyan"/>
          <w:u w:val="single"/>
        </w:rPr>
        <w:t>Suppose that a</w:t>
      </w:r>
      <w:r w:rsidRPr="00C00E52">
        <w:rPr>
          <w:u w:val="single"/>
        </w:rPr>
        <w:t xml:space="preserve"> ruler controls a </w:t>
      </w:r>
      <w:r w:rsidRPr="007A7458">
        <w:rPr>
          <w:rStyle w:val="Emphasis"/>
          <w:highlight w:val="cyan"/>
        </w:rPr>
        <w:t>weapon</w:t>
      </w:r>
      <w:r w:rsidRPr="00C00E52">
        <w:rPr>
          <w:u w:val="single"/>
        </w:rPr>
        <w:t xml:space="preserve"> capable of </w:t>
      </w:r>
      <w:r w:rsidRPr="00C00E52">
        <w:rPr>
          <w:rStyle w:val="Emphasis"/>
        </w:rPr>
        <w:t>instantly</w:t>
      </w:r>
      <w:r w:rsidRPr="00C00E52">
        <w:rPr>
          <w:sz w:val="16"/>
          <w:szCs w:val="16"/>
        </w:rPr>
        <w:t xml:space="preserve"> and painlessly </w:t>
      </w:r>
      <w:r w:rsidRPr="007A7458">
        <w:rPr>
          <w:rStyle w:val="Emphasis"/>
          <w:highlight w:val="cyan"/>
        </w:rPr>
        <w:t>destroying</w:t>
      </w:r>
      <w:r w:rsidRPr="00C00E52">
        <w:rPr>
          <w:u w:val="single"/>
        </w:rPr>
        <w:t xml:space="preserve"> the </w:t>
      </w:r>
      <w:r w:rsidRPr="007A7458">
        <w:rPr>
          <w:rStyle w:val="Emphasis"/>
          <w:highlight w:val="cyan"/>
        </w:rPr>
        <w:t>human</w:t>
      </w:r>
      <w:r w:rsidRPr="00C00E52">
        <w:rPr>
          <w:rStyle w:val="Emphasis"/>
        </w:rPr>
        <w:t xml:space="preserve"> race</w:t>
      </w:r>
      <w:r w:rsidRPr="00C00E52">
        <w:rPr>
          <w:u w:val="single"/>
        </w:rPr>
        <w:t xml:space="preserve">. Now it is empirically certain that there would be some </w:t>
      </w:r>
      <w:r w:rsidRPr="00C00E52">
        <w:rPr>
          <w:rStyle w:val="Emphasis"/>
        </w:rPr>
        <w:t>suffering</w:t>
      </w:r>
      <w:r w:rsidRPr="00C00E52">
        <w:rPr>
          <w:u w:val="single"/>
        </w:rPr>
        <w:t xml:space="preserve"> before all those alive on any proposed destruction day were to die in the natural course of events. Consequently the </w:t>
      </w:r>
      <w:r w:rsidRPr="007A7458">
        <w:rPr>
          <w:rStyle w:val="Emphasis"/>
          <w:highlight w:val="cyan"/>
        </w:rPr>
        <w:t>use</w:t>
      </w:r>
      <w:r w:rsidRPr="007A7458">
        <w:rPr>
          <w:highlight w:val="cyan"/>
          <w:u w:val="single"/>
        </w:rPr>
        <w:t xml:space="preserve"> of the weapon</w:t>
      </w:r>
      <w:r w:rsidRPr="00C00E52">
        <w:rPr>
          <w:u w:val="single"/>
        </w:rPr>
        <w:t xml:space="preserve"> is bound to </w:t>
      </w:r>
      <w:r w:rsidRPr="007A7458">
        <w:rPr>
          <w:rStyle w:val="Emphasis"/>
          <w:highlight w:val="cyan"/>
        </w:rPr>
        <w:t>diminish suffering</w:t>
      </w:r>
      <w:r w:rsidRPr="00C00E52">
        <w:rPr>
          <w:u w:val="single"/>
        </w:rPr>
        <w:t xml:space="preserve">, and would be the ruler’s </w:t>
      </w:r>
      <w:r w:rsidRPr="00C00E52">
        <w:rPr>
          <w:rStyle w:val="Emphasis"/>
        </w:rPr>
        <w:t>duty</w:t>
      </w:r>
      <w:r w:rsidRPr="00C00E52">
        <w:rPr>
          <w:sz w:val="16"/>
        </w:rPr>
        <w:t xml:space="preserve"> on NU grounds."</w:t>
      </w:r>
    </w:p>
    <w:p w14:paraId="0C6714AF" w14:textId="77777777" w:rsidR="00754B5E" w:rsidRDefault="00754B5E" w:rsidP="00754B5E">
      <w:pPr>
        <w:pStyle w:val="Heading3"/>
      </w:pPr>
      <w:r>
        <w:t>Factory Farms---AT: Future Gens</w:t>
      </w:r>
    </w:p>
    <w:p w14:paraId="6991292E" w14:textId="77777777" w:rsidR="00754B5E" w:rsidRPr="002B0F57" w:rsidRDefault="00754B5E" w:rsidP="00754B5E">
      <w:pPr>
        <w:pStyle w:val="Heading4"/>
        <w:rPr>
          <w:lang w:eastAsia="zh-CN"/>
        </w:rPr>
      </w:pPr>
      <w:r>
        <w:rPr>
          <w:lang w:eastAsia="zh-CN"/>
        </w:rPr>
        <w:t xml:space="preserve">It’s not a reason we </w:t>
      </w:r>
      <w:r>
        <w:rPr>
          <w:u w:val="single"/>
          <w:lang w:eastAsia="zh-CN"/>
        </w:rPr>
        <w:t>shouldn’t</w:t>
      </w:r>
      <w:r>
        <w:rPr>
          <w:lang w:eastAsia="zh-CN"/>
        </w:rPr>
        <w:t xml:space="preserve"> do wipeout---people that aren’t alive don’t have value. </w:t>
      </w:r>
    </w:p>
    <w:p w14:paraId="00E5BEFA" w14:textId="77777777" w:rsidR="00754B5E" w:rsidRDefault="00754B5E" w:rsidP="00754B5E">
      <w:r w:rsidRPr="003306C6">
        <w:rPr>
          <w:rStyle w:val="Style13ptBold"/>
        </w:rPr>
        <w:t>Finneron-Burns ’17</w:t>
      </w:r>
      <w:r>
        <w:t xml:space="preserve"> [Elizabeth; 2017; Teaching Fellow in Political Theory at the University of Warwick and an Affiliated Researcher in Philosophy at the Institute for Futures Studies in Stockholm, DPhil in Political Theory at Oxford; Canadian Journal of Philosophy, “What’s Wrong With Human Extinction?” vol. 47, no 2-3]</w:t>
      </w:r>
    </w:p>
    <w:p w14:paraId="08DC3A91" w14:textId="77777777" w:rsidR="00754B5E" w:rsidRPr="00F0013A" w:rsidRDefault="00754B5E" w:rsidP="00754B5E">
      <w:pPr>
        <w:rPr>
          <w:sz w:val="16"/>
        </w:rPr>
      </w:pPr>
      <w:r w:rsidRPr="00F0013A">
        <w:rPr>
          <w:rStyle w:val="StyleUnderline"/>
        </w:rPr>
        <w:t xml:space="preserve">When we talk about future lives being ‘prevented’, </w:t>
      </w:r>
      <w:r w:rsidRPr="006E099D">
        <w:rPr>
          <w:rStyle w:val="StyleUnderline"/>
          <w:highlight w:val="cyan"/>
        </w:rPr>
        <w:t>we</w:t>
      </w:r>
      <w:r w:rsidRPr="00F0013A">
        <w:rPr>
          <w:rStyle w:val="StyleUnderline"/>
        </w:rPr>
        <w:t xml:space="preserve"> are </w:t>
      </w:r>
      <w:r w:rsidRPr="006E099D">
        <w:rPr>
          <w:rStyle w:val="StyleUnderline"/>
          <w:highlight w:val="cyan"/>
        </w:rPr>
        <w:t>say</w:t>
      </w:r>
      <w:r w:rsidRPr="00F0013A">
        <w:rPr>
          <w:rStyle w:val="StyleUnderline"/>
        </w:rPr>
        <w:t xml:space="preserve">ing that </w:t>
      </w:r>
      <w:r w:rsidRPr="006E099D">
        <w:rPr>
          <w:rStyle w:val="StyleUnderline"/>
          <w:highlight w:val="cyan"/>
        </w:rPr>
        <w:t>a possible person</w:t>
      </w:r>
      <w:r w:rsidRPr="00F0013A">
        <w:rPr>
          <w:sz w:val="16"/>
        </w:rPr>
        <w:t xml:space="preserve"> or a set of possible people who </w:t>
      </w:r>
      <w:r w:rsidRPr="00F0013A">
        <w:rPr>
          <w:rStyle w:val="StyleUnderline"/>
        </w:rPr>
        <w:t xml:space="preserve">could potentially have existed </w:t>
      </w:r>
      <w:r w:rsidRPr="006E099D">
        <w:rPr>
          <w:rStyle w:val="StyleUnderline"/>
          <w:highlight w:val="cyan"/>
        </w:rPr>
        <w:t>will now never</w:t>
      </w:r>
      <w:r w:rsidRPr="00F0013A">
        <w:rPr>
          <w:rStyle w:val="StyleUnderline"/>
        </w:rPr>
        <w:t xml:space="preserve"> actually come to </w:t>
      </w:r>
      <w:r w:rsidRPr="006E099D">
        <w:rPr>
          <w:rStyle w:val="StyleUnderline"/>
          <w:highlight w:val="cyan"/>
        </w:rPr>
        <w:t>exist</w:t>
      </w:r>
      <w:r w:rsidRPr="00F0013A">
        <w:rPr>
          <w:rStyle w:val="StyleUnderline"/>
        </w:rPr>
        <w:t>. To say</w:t>
      </w:r>
      <w:r w:rsidRPr="00F0013A">
        <w:rPr>
          <w:sz w:val="16"/>
        </w:rPr>
        <w:t xml:space="preserve"> that </w:t>
      </w:r>
      <w:r w:rsidRPr="00F0013A">
        <w:rPr>
          <w:rStyle w:val="StyleUnderline"/>
        </w:rPr>
        <w:t>it is wrong to prevent people from existing could</w:t>
      </w:r>
      <w:r w:rsidRPr="00F0013A">
        <w:rPr>
          <w:sz w:val="16"/>
        </w:rPr>
        <w:t xml:space="preserve"> either </w:t>
      </w:r>
      <w:r w:rsidRPr="00F0013A">
        <w:rPr>
          <w:rStyle w:val="StyleUnderline"/>
        </w:rPr>
        <w:t>mean</w:t>
      </w:r>
      <w:r w:rsidRPr="00F0013A">
        <w:rPr>
          <w:sz w:val="16"/>
        </w:rPr>
        <w:t xml:space="preserve"> that a possible person could reasonably reject a principle that permitted us not to create them, or that </w:t>
      </w:r>
      <w:r w:rsidRPr="006E099D">
        <w:rPr>
          <w:rStyle w:val="StyleUnderline"/>
          <w:highlight w:val="cyan"/>
        </w:rPr>
        <w:t>the foregone value</w:t>
      </w:r>
      <w:r w:rsidRPr="00F0013A">
        <w:rPr>
          <w:rStyle w:val="StyleUnderline"/>
        </w:rPr>
        <w:t xml:space="preserve"> of their lives </w:t>
      </w:r>
      <w:r w:rsidRPr="006E099D">
        <w:rPr>
          <w:rStyle w:val="StyleUnderline"/>
          <w:highlight w:val="cyan"/>
        </w:rPr>
        <w:t>provides a reason for rejecting</w:t>
      </w:r>
      <w:r w:rsidRPr="00F0013A">
        <w:rPr>
          <w:rStyle w:val="StyleUnderline"/>
        </w:rPr>
        <w:t xml:space="preserve"> any principle that permits </w:t>
      </w:r>
      <w:r w:rsidRPr="006E099D">
        <w:rPr>
          <w:rStyle w:val="StyleUnderline"/>
          <w:highlight w:val="cyan"/>
        </w:rPr>
        <w:t>extinction</w:t>
      </w:r>
      <w:r w:rsidRPr="00F0013A">
        <w:rPr>
          <w:sz w:val="16"/>
        </w:rPr>
        <w:t>. To make the first claim we would have to argue that a possible person could reasonably reject any principle that prevented their existence on the grounds that it prevented them in particular from existing. However, this is implausible for two reasons.</w:t>
      </w:r>
    </w:p>
    <w:p w14:paraId="03BF7392" w14:textId="77777777" w:rsidR="00754B5E" w:rsidRPr="00F0013A" w:rsidRDefault="00754B5E" w:rsidP="00754B5E">
      <w:pPr>
        <w:rPr>
          <w:sz w:val="16"/>
        </w:rPr>
      </w:pPr>
      <w:r w:rsidRPr="00F0013A">
        <w:rPr>
          <w:sz w:val="16"/>
        </w:rPr>
        <w:t>First, we can only wrong someone who did, does or will actually exist because wronging involves failing to take a person’s interests into account.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62C14B11" w14:textId="77777777" w:rsidR="00754B5E" w:rsidRPr="00F0013A" w:rsidRDefault="00754B5E" w:rsidP="00754B5E">
      <w:pPr>
        <w:rPr>
          <w:sz w:val="16"/>
        </w:rPr>
      </w:pPr>
      <w:r w:rsidRPr="00F0013A">
        <w:rPr>
          <w:sz w:val="16"/>
        </w:rPr>
        <w:t>Second, existence is not an interest at all and a possible person is not disadvantaged by not being caused to exist. Rather than being an interest, it is a necessary requirement in order to have interests. Rivka Weinberg describes it as ‘neutral’ because causing a person to exist is to create a subject who can have interests; existence is not an interest itself.3 In order to be disadvantaged, there must be some detrimental effect on your interests. However, without existence, a person does not have any interests so they cannot be disadvantaged by being kept out of existence.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existence.4</w:t>
      </w:r>
    </w:p>
    <w:p w14:paraId="2C69B503" w14:textId="77777777" w:rsidR="00754B5E" w:rsidRPr="00F0013A" w:rsidRDefault="00754B5E" w:rsidP="00754B5E">
      <w:pPr>
        <w:rPr>
          <w:sz w:val="16"/>
        </w:rPr>
      </w:pPr>
      <w:r w:rsidRPr="00F0013A">
        <w:rPr>
          <w:sz w:val="16"/>
        </w:rPr>
        <w:t>It therefore seems that it cannot be wrong to fail to bring particular people into existence. This would mean that no one acts wrongly when they fail to create another person. Writ large, it would also not be wrong if everybody decided to exercise their prerogative not to create new people and potentially, by consequence, allow human extinction.</w:t>
      </w:r>
    </w:p>
    <w:p w14:paraId="6E52108D" w14:textId="77777777" w:rsidR="00754B5E" w:rsidRPr="00F0013A" w:rsidRDefault="00754B5E" w:rsidP="00754B5E">
      <w:pPr>
        <w:rPr>
          <w:sz w:val="16"/>
        </w:rPr>
      </w:pPr>
      <w:r w:rsidRPr="00F0013A">
        <w:rPr>
          <w:sz w:val="16"/>
        </w:rPr>
        <w:t xml:space="preserve">One might respond here by saying that although it may be permissible for one person to fail to create a new person, it is not permissible if everyone chooses to do so because </w:t>
      </w:r>
      <w:r w:rsidRPr="00F0013A">
        <w:rPr>
          <w:rStyle w:val="StyleUnderline"/>
        </w:rPr>
        <w:t>human lives have value and allowing human extinction would be to forgo a huge amount of value in the world</w:t>
      </w:r>
      <w:r w:rsidRPr="00F0013A">
        <w:rPr>
          <w:sz w:val="16"/>
        </w:rPr>
        <w:t>. This takes us to the second way of understanding the potential wrongness of preventing people from existing — the foregone value of a life provides a reason for rejecting any principle that prevents it.</w:t>
      </w:r>
    </w:p>
    <w:p w14:paraId="5D51D09B" w14:textId="77777777" w:rsidR="00754B5E" w:rsidRPr="00F0013A" w:rsidRDefault="00754B5E" w:rsidP="00754B5E">
      <w:pPr>
        <w:rPr>
          <w:sz w:val="16"/>
        </w:rPr>
      </w:pPr>
      <w:r w:rsidRPr="00F0013A">
        <w:rPr>
          <w:sz w:val="16"/>
        </w:rPr>
        <w:t>One possible reply to this claim turns on the fact that many philosophers acknowledge that the only, or at least the best, way to think about the value of (individual or groups of) possible people’s lives is in impersonal terms (Parfit 1984; Reiman 2007; McMahan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2009, 52).</w:t>
      </w:r>
    </w:p>
    <w:p w14:paraId="26BCACFE" w14:textId="77777777" w:rsidR="00754B5E" w:rsidRPr="00F0013A" w:rsidRDefault="00754B5E" w:rsidP="00754B5E">
      <w:pPr>
        <w:rPr>
          <w:sz w:val="16"/>
        </w:rPr>
      </w:pPr>
      <w:r w:rsidRPr="00F0013A">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2F454838" w14:textId="77777777" w:rsidR="00754B5E" w:rsidRPr="00F0013A" w:rsidRDefault="00754B5E" w:rsidP="00754B5E">
      <w:pPr>
        <w:rPr>
          <w:sz w:val="16"/>
        </w:rPr>
      </w:pPr>
      <w:r w:rsidRPr="00F0013A">
        <w:rPr>
          <w:sz w:val="16"/>
        </w:rPr>
        <w:t xml:space="preserve">Both replies depend on the impersonal value of human life. However, recall that in </w:t>
      </w:r>
      <w:r w:rsidRPr="00F0013A">
        <w:rPr>
          <w:rStyle w:val="StyleUnderline"/>
        </w:rPr>
        <w:t xml:space="preserve">contractualism </w:t>
      </w:r>
      <w:r w:rsidRPr="006E099D">
        <w:rPr>
          <w:rStyle w:val="StyleUnderline"/>
          <w:highlight w:val="cyan"/>
        </w:rPr>
        <w:t>impersonal values are not</w:t>
      </w:r>
      <w:r w:rsidRPr="00F0013A">
        <w:rPr>
          <w:rStyle w:val="StyleUnderline"/>
        </w:rPr>
        <w:t xml:space="preserve"> on their own </w:t>
      </w:r>
      <w:r w:rsidRPr="006E099D">
        <w:rPr>
          <w:rStyle w:val="StyleUnderline"/>
          <w:highlight w:val="cyan"/>
        </w:rPr>
        <w:t>grounds for</w:t>
      </w:r>
      <w:r w:rsidRPr="00F0013A">
        <w:rPr>
          <w:rStyle w:val="StyleUnderline"/>
        </w:rPr>
        <w:t xml:space="preserve"> reasonably </w:t>
      </w:r>
      <w:r w:rsidRPr="006E099D">
        <w:rPr>
          <w:rStyle w:val="StyleUnderline"/>
          <w:highlight w:val="cyan"/>
        </w:rPr>
        <w:t>rejecting principles</w:t>
      </w:r>
      <w:r w:rsidRPr="00F0013A">
        <w:rPr>
          <w:sz w:val="16"/>
        </w:rPr>
        <w:t xml:space="preserve">. Scanlon himself says that </w:t>
      </w:r>
      <w:r w:rsidRPr="00F0013A">
        <w:rPr>
          <w:rStyle w:val="StyleUnderline"/>
        </w:rPr>
        <w:t>although we have a strong reason not to destroy existing human lives, this reason ‘does not flow from the thought that it is a good thing for there to be more human life rather than less’</w:t>
      </w:r>
      <w:r w:rsidRPr="00F0013A">
        <w:rPr>
          <w:sz w:val="16"/>
        </w:rPr>
        <w:t xml:space="preserve"> (104). In contractualism, </w:t>
      </w:r>
      <w:r w:rsidRPr="006E099D">
        <w:rPr>
          <w:rStyle w:val="StyleUnderline"/>
          <w:highlight w:val="cyan"/>
        </w:rPr>
        <w:t xml:space="preserve">something cannot be wrong unless there is an impact </w:t>
      </w:r>
      <w:r w:rsidRPr="006E099D">
        <w:rPr>
          <w:rStyle w:val="Emphasis"/>
          <w:highlight w:val="cyan"/>
        </w:rPr>
        <w:t>on a person</w:t>
      </w:r>
      <w:r w:rsidRPr="00F0013A">
        <w:rPr>
          <w:rStyle w:val="StyleUnderline"/>
        </w:rPr>
        <w:t>.</w:t>
      </w:r>
      <w:r w:rsidRPr="00F0013A">
        <w:rPr>
          <w:sz w:val="16"/>
        </w:rPr>
        <w:t xml:space="preserve"> Thus, </w:t>
      </w:r>
      <w:r w:rsidRPr="00F0013A">
        <w:rPr>
          <w:rStyle w:val="StyleUnderline"/>
        </w:rPr>
        <w:t>neither the impersonal value of creating a particular person nor the impersonal value of human life writ large could on its own provide a reason for rejecting a principle permitting human extinction</w:t>
      </w:r>
      <w:r w:rsidRPr="00F0013A">
        <w:rPr>
          <w:sz w:val="16"/>
        </w:rPr>
        <w:t>.</w:t>
      </w:r>
    </w:p>
    <w:p w14:paraId="0FF04BD0" w14:textId="77777777" w:rsidR="00754B5E" w:rsidRDefault="00754B5E" w:rsidP="00754B5E">
      <w:pPr>
        <w:rPr>
          <w:sz w:val="16"/>
        </w:rPr>
      </w:pPr>
      <w:r w:rsidRPr="00F0013A">
        <w:rPr>
          <w:sz w:val="16"/>
        </w:rPr>
        <w:t xml:space="preserve">It seems therefore </w:t>
      </w:r>
      <w:r w:rsidRPr="00F0013A">
        <w:rPr>
          <w:rStyle w:val="StyleUnderline"/>
        </w:rPr>
        <w:t xml:space="preserve">that the fact </w:t>
      </w:r>
      <w:r w:rsidRPr="006E099D">
        <w:rPr>
          <w:rStyle w:val="StyleUnderline"/>
          <w:highlight w:val="cyan"/>
        </w:rPr>
        <w:t>that extinction would deprive future people</w:t>
      </w:r>
      <w:r w:rsidRPr="00F0013A">
        <w:rPr>
          <w:rStyle w:val="StyleUnderline"/>
        </w:rPr>
        <w:t xml:space="preserve"> of the </w:t>
      </w:r>
      <w:r w:rsidRPr="006E099D">
        <w:rPr>
          <w:rStyle w:val="StyleUnderline"/>
          <w:highlight w:val="cyan"/>
        </w:rPr>
        <w:t>opportunity</w:t>
      </w:r>
      <w:r w:rsidRPr="00F0013A">
        <w:rPr>
          <w:rStyle w:val="StyleUnderline"/>
        </w:rPr>
        <w:t xml:space="preserve"> to live worth-living lives</w:t>
      </w:r>
      <w:r w:rsidRPr="00F0013A">
        <w:rPr>
          <w:sz w:val="16"/>
        </w:rPr>
        <w:t xml:space="preserve"> (either by failing to create either particular future people or future people in general) </w:t>
      </w:r>
      <w:r w:rsidRPr="006E099D">
        <w:rPr>
          <w:rStyle w:val="StyleUnderline"/>
          <w:highlight w:val="cyan"/>
        </w:rPr>
        <w:t>cannot provide</w:t>
      </w:r>
      <w:r w:rsidRPr="00F0013A">
        <w:rPr>
          <w:rStyle w:val="StyleUnderline"/>
        </w:rPr>
        <w:t xml:space="preserve"> us with </w:t>
      </w:r>
      <w:r w:rsidRPr="006E099D">
        <w:rPr>
          <w:rStyle w:val="StyleUnderline"/>
          <w:highlight w:val="cyan"/>
        </w:rPr>
        <w:t>a reason to consider</w:t>
      </w:r>
      <w:r w:rsidRPr="00F0013A">
        <w:rPr>
          <w:rStyle w:val="StyleUnderline"/>
        </w:rPr>
        <w:t xml:space="preserve"> human </w:t>
      </w:r>
      <w:r w:rsidRPr="006E099D">
        <w:rPr>
          <w:rStyle w:val="StyleUnderline"/>
          <w:highlight w:val="cyan"/>
        </w:rPr>
        <w:t>extinction</w:t>
      </w:r>
      <w:r w:rsidRPr="00F0013A">
        <w:rPr>
          <w:rStyle w:val="StyleUnderline"/>
        </w:rPr>
        <w:t xml:space="preserve"> to be </w:t>
      </w:r>
      <w:r w:rsidRPr="006E099D">
        <w:rPr>
          <w:rStyle w:val="StyleUnderline"/>
          <w:highlight w:val="cyan"/>
        </w:rPr>
        <w:t>wrong</w:t>
      </w:r>
      <w:r w:rsidRPr="00F0013A">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10991846" w14:textId="77777777" w:rsidR="00754B5E" w:rsidRPr="00077A1F" w:rsidRDefault="00754B5E" w:rsidP="00754B5E"/>
    <w:p w14:paraId="5C44E143" w14:textId="77777777" w:rsidR="00754B5E" w:rsidRPr="00CB71FD" w:rsidRDefault="00754B5E" w:rsidP="00754B5E">
      <w:pPr>
        <w:rPr>
          <w:rStyle w:val="StyleUnderline"/>
        </w:rPr>
      </w:pPr>
    </w:p>
    <w:p w14:paraId="5982AB25" w14:textId="77777777" w:rsidR="00754B5E" w:rsidRPr="00367789" w:rsidRDefault="00754B5E" w:rsidP="00754B5E">
      <w:pPr>
        <w:rPr>
          <w:lang w:val="en-CA" w:eastAsia="zh-CN"/>
        </w:rPr>
      </w:pPr>
    </w:p>
    <w:p w14:paraId="04EC8230" w14:textId="77777777" w:rsidR="00754B5E" w:rsidRPr="00C00E52" w:rsidRDefault="00754B5E" w:rsidP="00754B5E">
      <w:pPr>
        <w:pStyle w:val="Heading3"/>
        <w:rPr>
          <w:rFonts w:cs="Calibri"/>
          <w:lang w:eastAsia="zh-CN"/>
        </w:rPr>
      </w:pPr>
      <w:r>
        <w:rPr>
          <w:rFonts w:cs="Calibri"/>
        </w:rPr>
        <w:t>Factory Farms---</w:t>
      </w:r>
      <w:r w:rsidRPr="00C00E52">
        <w:rPr>
          <w:rFonts w:cs="Calibri"/>
        </w:rPr>
        <w:t xml:space="preserve">AT: </w:t>
      </w:r>
      <w:r>
        <w:rPr>
          <w:rFonts w:cs="Calibri"/>
        </w:rPr>
        <w:t>Tech</w:t>
      </w:r>
      <w:r w:rsidRPr="00C00E52">
        <w:rPr>
          <w:rFonts w:cs="Calibri"/>
        </w:rPr>
        <w:t>---</w:t>
      </w:r>
      <w:r>
        <w:rPr>
          <w:rFonts w:cs="Calibri"/>
        </w:rPr>
        <w:t>Tech Worse---</w:t>
      </w:r>
      <w:r w:rsidRPr="00C00E52">
        <w:rPr>
          <w:rFonts w:cs="Calibri"/>
        </w:rPr>
        <w:t>2NC</w:t>
      </w:r>
    </w:p>
    <w:p w14:paraId="004B1374" w14:textId="77777777" w:rsidR="00754B5E" w:rsidRPr="00C00E52" w:rsidRDefault="00754B5E" w:rsidP="00754B5E">
      <w:pPr>
        <w:pStyle w:val="Heading4"/>
        <w:rPr>
          <w:rFonts w:cs="Calibri"/>
        </w:rPr>
      </w:pPr>
      <w:r w:rsidRPr="00C00E52">
        <w:rPr>
          <w:rFonts w:cs="Calibri"/>
        </w:rPr>
        <w:t xml:space="preserve">The impacts will only intensify---technological advancements </w:t>
      </w:r>
      <w:r w:rsidRPr="00C00E52">
        <w:rPr>
          <w:rFonts w:cs="Calibri"/>
          <w:u w:val="single"/>
        </w:rPr>
        <w:t>exponentially increase</w:t>
      </w:r>
      <w:r w:rsidRPr="00C00E52">
        <w:rPr>
          <w:rFonts w:cs="Calibri"/>
        </w:rPr>
        <w:t xml:space="preserve"> levels of </w:t>
      </w:r>
      <w:r w:rsidRPr="00C00E52">
        <w:rPr>
          <w:rFonts w:cs="Calibri"/>
          <w:u w:val="single"/>
        </w:rPr>
        <w:t>animal suffering</w:t>
      </w:r>
      <w:r w:rsidRPr="00C00E52">
        <w:rPr>
          <w:rFonts w:cs="Calibri"/>
        </w:rPr>
        <w:t>.</w:t>
      </w:r>
    </w:p>
    <w:p w14:paraId="5B35FC77" w14:textId="77777777" w:rsidR="00754B5E" w:rsidRPr="00C00E52" w:rsidRDefault="00754B5E" w:rsidP="00754B5E">
      <w:pPr>
        <w:rPr>
          <w:sz w:val="24"/>
          <w:szCs w:val="24"/>
        </w:rPr>
      </w:pPr>
      <w:r w:rsidRPr="00C00E52">
        <w:rPr>
          <w:rStyle w:val="Style13ptBold"/>
        </w:rPr>
        <w:t>Raal ’18</w:t>
      </w:r>
      <w:r w:rsidRPr="00C00E52">
        <w:t xml:space="preserve"> [Ludwig; February 11; Master's Degree in Logistics, Currently Pursuing a Diploma in Applied Ethics; Areo Magazine, “Progress, Animal Welfare, and Our Moral Circle,” https://areomagazine.com/2018/02/11/progress-animal-welfare-and-our-moral-circle/]</w:t>
      </w:r>
    </w:p>
    <w:p w14:paraId="41234B55" w14:textId="77777777" w:rsidR="00754B5E" w:rsidRPr="00C00E52" w:rsidRDefault="00754B5E" w:rsidP="00754B5E">
      <w:pPr>
        <w:rPr>
          <w:sz w:val="16"/>
        </w:rPr>
      </w:pPr>
      <w:r w:rsidRPr="00C00E52">
        <w:rPr>
          <w:sz w:val="16"/>
        </w:rPr>
        <w:t xml:space="preserve">Whenever the topic of progress is raised, proponents of neoliberalism are often quick to credit their preferred economic policies. Despite escaping strict definition, </w:t>
      </w:r>
      <w:r w:rsidRPr="00C00E52">
        <w:rPr>
          <w:u w:val="single"/>
        </w:rPr>
        <w:t xml:space="preserve">neoliberalism, at its core, is understood to promote progress through economic growth, the latter being enabled by laissez-faire economics. I think it’s undeniable that free trade, deregulation and privatization have been instrumental in extending human lifespans and lifting people out of poverty, but are these same policies not also, in part, responsible for the increase in violence toward animals? </w:t>
      </w:r>
      <w:r w:rsidRPr="007A7458">
        <w:rPr>
          <w:highlight w:val="cyan"/>
          <w:u w:val="single"/>
        </w:rPr>
        <w:t>Tech</w:t>
      </w:r>
      <w:r w:rsidRPr="00C00E52">
        <w:rPr>
          <w:u w:val="single"/>
        </w:rPr>
        <w:t xml:space="preserve">nological </w:t>
      </w:r>
      <w:r w:rsidRPr="007A7458">
        <w:rPr>
          <w:highlight w:val="cyan"/>
          <w:u w:val="single"/>
        </w:rPr>
        <w:t>developments enable</w:t>
      </w:r>
      <w:r w:rsidRPr="00C00E52">
        <w:rPr>
          <w:u w:val="single"/>
        </w:rPr>
        <w:t xml:space="preserve"> mass </w:t>
      </w:r>
      <w:r w:rsidRPr="007A7458">
        <w:rPr>
          <w:highlight w:val="cyan"/>
          <w:u w:val="single"/>
        </w:rPr>
        <w:t>slaughter; discoveries</w:t>
      </w:r>
      <w:r w:rsidRPr="00C00E52">
        <w:rPr>
          <w:u w:val="single"/>
        </w:rPr>
        <w:t xml:space="preserve"> in nutrition </w:t>
      </w:r>
      <w:r w:rsidRPr="007A7458">
        <w:rPr>
          <w:highlight w:val="cyan"/>
          <w:u w:val="single"/>
        </w:rPr>
        <w:t>allow farmers to deny</w:t>
      </w:r>
      <w:r w:rsidRPr="00C00E52">
        <w:rPr>
          <w:u w:val="single"/>
        </w:rPr>
        <w:t xml:space="preserve"> their livestock </w:t>
      </w:r>
      <w:r w:rsidRPr="007A7458">
        <w:rPr>
          <w:highlight w:val="cyan"/>
          <w:u w:val="single"/>
        </w:rPr>
        <w:t>sunlight</w:t>
      </w:r>
      <w:r w:rsidRPr="00C00E52">
        <w:rPr>
          <w:u w:val="single"/>
        </w:rPr>
        <w:t xml:space="preserve"> and keep them indoors; </w:t>
      </w:r>
      <w:r w:rsidRPr="007A7458">
        <w:rPr>
          <w:highlight w:val="cyan"/>
          <w:u w:val="single"/>
        </w:rPr>
        <w:t>combine</w:t>
      </w:r>
      <w:r w:rsidRPr="00C00E52">
        <w:rPr>
          <w:u w:val="single"/>
        </w:rPr>
        <w:t xml:space="preserve"> these </w:t>
      </w:r>
      <w:r w:rsidRPr="007A7458">
        <w:rPr>
          <w:highlight w:val="cyan"/>
          <w:u w:val="single"/>
        </w:rPr>
        <w:t>trends with</w:t>
      </w:r>
      <w:r w:rsidRPr="00C00E52">
        <w:rPr>
          <w:u w:val="single"/>
        </w:rPr>
        <w:t xml:space="preserve"> the incentive of </w:t>
      </w:r>
      <w:r w:rsidRPr="007A7458">
        <w:rPr>
          <w:highlight w:val="cyan"/>
          <w:u w:val="single"/>
        </w:rPr>
        <w:t>maximizing</w:t>
      </w:r>
      <w:r w:rsidRPr="00C00E52">
        <w:rPr>
          <w:u w:val="single"/>
        </w:rPr>
        <w:t xml:space="preserve"> profit </w:t>
      </w:r>
      <w:r w:rsidRPr="007A7458">
        <w:rPr>
          <w:highlight w:val="cyan"/>
          <w:u w:val="single"/>
        </w:rPr>
        <w:t>margins and</w:t>
      </w:r>
      <w:r w:rsidRPr="00C00E52">
        <w:rPr>
          <w:u w:val="single"/>
        </w:rPr>
        <w:t xml:space="preserve"> what </w:t>
      </w:r>
      <w:r w:rsidRPr="007A7458">
        <w:rPr>
          <w:highlight w:val="cyan"/>
          <w:u w:val="single"/>
        </w:rPr>
        <w:t>you get</w:t>
      </w:r>
      <w:r w:rsidRPr="00C00E52">
        <w:rPr>
          <w:u w:val="single"/>
        </w:rPr>
        <w:t xml:space="preserve"> is </w:t>
      </w:r>
      <w:r w:rsidRPr="007A7458">
        <w:rPr>
          <w:highlight w:val="cyan"/>
          <w:u w:val="single"/>
        </w:rPr>
        <w:t>the perfect storm of</w:t>
      </w:r>
      <w:r w:rsidRPr="00C00E52">
        <w:rPr>
          <w:u w:val="single"/>
        </w:rPr>
        <w:t xml:space="preserve"> animal </w:t>
      </w:r>
      <w:r w:rsidRPr="007A7458">
        <w:rPr>
          <w:highlight w:val="cyan"/>
          <w:u w:val="single"/>
        </w:rPr>
        <w:t>misery</w:t>
      </w:r>
      <w:r w:rsidRPr="00C00E52">
        <w:rPr>
          <w:u w:val="single"/>
        </w:rPr>
        <w:t>.</w:t>
      </w:r>
      <w:r w:rsidRPr="00C00E52">
        <w:rPr>
          <w:sz w:val="16"/>
        </w:rPr>
        <w:t xml:space="preserve"> Neoliberalism is very effective, but it’s also amoral (not to be confused with immoral). The amount of good it can do is ultimately down to our values. You want meat? You got it! And lots of it! I’m not calling for the abandonment of neoliberalism, but I am stressing the importance of adjusting our values. Any criticism of other economic and political systems’ empirical failings (“Communism kills!”) will ring hollow if death and suffering continue to escalate in our own societies. For neoliberalism to deliver true progress we need to expand our moral circle. Maybe 2018 can be the year in which we do just that.</w:t>
      </w:r>
    </w:p>
    <w:p w14:paraId="020DC58A" w14:textId="77777777" w:rsidR="00754B5E" w:rsidRPr="00B32C58" w:rsidRDefault="00754B5E" w:rsidP="00754B5E">
      <w:pPr>
        <w:pStyle w:val="Heading4"/>
        <w:rPr>
          <w:rStyle w:val="Style13ptBold"/>
        </w:rPr>
      </w:pPr>
      <w:r>
        <w:t xml:space="preserve">Innovating new tech </w:t>
      </w:r>
      <w:r>
        <w:rPr>
          <w:u w:val="single"/>
        </w:rPr>
        <w:t>causes digital worlds</w:t>
      </w:r>
      <w:r w:rsidRPr="008021ED">
        <w:t xml:space="preserve"> with </w:t>
      </w:r>
      <w:r w:rsidRPr="008021ED">
        <w:rPr>
          <w:u w:val="single"/>
        </w:rPr>
        <w:t>infi</w:t>
      </w:r>
      <w:r>
        <w:rPr>
          <w:u w:val="single"/>
        </w:rPr>
        <w:t xml:space="preserve">nite sentient animals causing infinite suffering. </w:t>
      </w:r>
    </w:p>
    <w:p w14:paraId="655FE173" w14:textId="77777777" w:rsidR="00754B5E" w:rsidRDefault="00754B5E" w:rsidP="00754B5E">
      <w:r>
        <w:t xml:space="preserve">Brian </w:t>
      </w:r>
      <w:r w:rsidRPr="002D3221">
        <w:rPr>
          <w:rStyle w:val="Style13ptBold"/>
        </w:rPr>
        <w:t>Tomasik 15</w:t>
      </w:r>
      <w:r>
        <w:t>, Researcher, Cofounder and Advisor at the Foundational Research Institute, BS in Computer Science from Swarthmore College, Former Research Assistant at the University of Pennsylvania, Former Software Development Engineer II at Microsoft, “WHY DIGITAL SENTIENCE IS RELEVANT TO ANIMAL ACTIVISTS”, Animal Charity Evaluators, 2-3, https://animalcharityevaluators.org/blog/why-digital-sentience-is-relevant-to-animal-activists/</w:t>
      </w:r>
    </w:p>
    <w:p w14:paraId="2A58D9F7" w14:textId="77777777" w:rsidR="00754B5E" w:rsidRPr="00B32C58" w:rsidRDefault="00754B5E" w:rsidP="00754B5E">
      <w:pPr>
        <w:rPr>
          <w:sz w:val="16"/>
        </w:rPr>
      </w:pPr>
      <w:r w:rsidRPr="00B32C58">
        <w:rPr>
          <w:sz w:val="16"/>
        </w:rPr>
        <w:t>Advantages of digital minds</w:t>
      </w:r>
    </w:p>
    <w:p w14:paraId="2DAE9367" w14:textId="77777777" w:rsidR="00754B5E" w:rsidRPr="00B32C58" w:rsidRDefault="00754B5E" w:rsidP="00754B5E">
      <w:pPr>
        <w:rPr>
          <w:sz w:val="16"/>
        </w:rPr>
      </w:pPr>
      <w:r w:rsidRPr="00B32C58">
        <w:rPr>
          <w:sz w:val="16"/>
        </w:rPr>
        <w:t xml:space="preserve">Even today </w:t>
      </w:r>
      <w:r w:rsidRPr="004C7CC1">
        <w:rPr>
          <w:rStyle w:val="StyleUnderline"/>
          <w:highlight w:val="cyan"/>
        </w:rPr>
        <w:t>we see machines replacing humans</w:t>
      </w:r>
      <w:r w:rsidRPr="00B32C58">
        <w:rPr>
          <w:sz w:val="16"/>
        </w:rPr>
        <w:t xml:space="preserve"> in the field of space exploration. Robots are hard to build, but they can go places like Mars where it would be more expensive and more risky to send humans. Computers need power, but this is easier to generate in electrical form than by creating a supply of human-digestible foods that contain a variety of nutrients. Machines are easier to shield from radiation, don’t need exercise to prevent muscle atrophy, and can generally be made more hardy than biological astronauts.</w:t>
      </w:r>
    </w:p>
    <w:p w14:paraId="1D599283" w14:textId="77777777" w:rsidR="00754B5E" w:rsidRPr="00B32C58" w:rsidRDefault="00754B5E" w:rsidP="00754B5E">
      <w:pPr>
        <w:rPr>
          <w:sz w:val="16"/>
        </w:rPr>
      </w:pPr>
      <w:r w:rsidRPr="00B32C58">
        <w:rPr>
          <w:sz w:val="16"/>
        </w:rPr>
        <w:t xml:space="preserve">But in the long run, it won’t be just in space where machines will have the advantage. Biological neurons transmit signals at 1 to 120 meters per second, whereas electronic signals travel at 300 million meters per second (the speed of light). </w:t>
      </w:r>
      <w:r w:rsidRPr="004C7CC1">
        <w:rPr>
          <w:rStyle w:val="StyleUnderline"/>
          <w:highlight w:val="cyan"/>
        </w:rPr>
        <w:t>Neurons</w:t>
      </w:r>
      <w:r w:rsidRPr="00B32C58">
        <w:rPr>
          <w:rStyle w:val="StyleUnderline"/>
        </w:rPr>
        <w:t xml:space="preserve"> can </w:t>
      </w:r>
      <w:r w:rsidRPr="004C7CC1">
        <w:rPr>
          <w:rStyle w:val="StyleUnderline"/>
          <w:highlight w:val="cyan"/>
        </w:rPr>
        <w:t>fire</w:t>
      </w:r>
      <w:r w:rsidRPr="00B32C58">
        <w:rPr>
          <w:rStyle w:val="StyleUnderline"/>
        </w:rPr>
        <w:t xml:space="preserve"> at most </w:t>
      </w:r>
      <w:r w:rsidRPr="004C7CC1">
        <w:rPr>
          <w:rStyle w:val="StyleUnderline"/>
          <w:highlight w:val="cyan"/>
        </w:rPr>
        <w:t>200 times per second, compared with</w:t>
      </w:r>
      <w:r w:rsidRPr="00B32C58">
        <w:rPr>
          <w:rStyle w:val="StyleUnderline"/>
        </w:rPr>
        <w:t xml:space="preserve"> about </w:t>
      </w:r>
      <w:r w:rsidRPr="004C7CC1">
        <w:rPr>
          <w:rStyle w:val="StyleUnderline"/>
          <w:highlight w:val="cyan"/>
        </w:rPr>
        <w:t>2 billion</w:t>
      </w:r>
      <w:r w:rsidRPr="00B32C58">
        <w:rPr>
          <w:rStyle w:val="StyleUnderline"/>
        </w:rPr>
        <w:t xml:space="preserve"> times per second </w:t>
      </w:r>
      <w:r w:rsidRPr="004C7CC1">
        <w:rPr>
          <w:rStyle w:val="StyleUnderline"/>
          <w:highlight w:val="cyan"/>
        </w:rPr>
        <w:t>for</w:t>
      </w:r>
      <w:r w:rsidRPr="00B32C58">
        <w:rPr>
          <w:rStyle w:val="StyleUnderline"/>
        </w:rPr>
        <w:t xml:space="preserve"> modern </w:t>
      </w:r>
      <w:r w:rsidRPr="004C7CC1">
        <w:rPr>
          <w:rStyle w:val="StyleUnderline"/>
          <w:highlight w:val="cyan"/>
        </w:rPr>
        <w:t>microprocessors</w:t>
      </w:r>
      <w:r w:rsidRPr="00B32C58">
        <w:rPr>
          <w:sz w:val="16"/>
        </w:rPr>
        <w:t xml:space="preserve">. While human brains currently have more total processing power than even the fastest supercomputers, </w:t>
      </w:r>
      <w:r w:rsidRPr="004C7CC1">
        <w:rPr>
          <w:rStyle w:val="StyleUnderline"/>
          <w:highlight w:val="cyan"/>
        </w:rPr>
        <w:t>machines</w:t>
      </w:r>
      <w:r w:rsidRPr="00B32C58">
        <w:rPr>
          <w:rStyle w:val="StyleUnderline"/>
        </w:rPr>
        <w:t xml:space="preserve"> are predicted to </w:t>
      </w:r>
      <w:r w:rsidRPr="004C7CC1">
        <w:rPr>
          <w:rStyle w:val="Emphasis"/>
          <w:highlight w:val="cyan"/>
        </w:rPr>
        <w:t>catch up</w:t>
      </w:r>
      <w:r w:rsidRPr="00B32C58">
        <w:rPr>
          <w:rStyle w:val="StyleUnderline"/>
        </w:rPr>
        <w:t xml:space="preserve"> in processing power </w:t>
      </w:r>
      <w:r w:rsidRPr="004C7CC1">
        <w:rPr>
          <w:rStyle w:val="StyleUnderline"/>
          <w:highlight w:val="cyan"/>
        </w:rPr>
        <w:t xml:space="preserve">within a </w:t>
      </w:r>
      <w:r w:rsidRPr="004C7CC1">
        <w:rPr>
          <w:rStyle w:val="Emphasis"/>
          <w:highlight w:val="cyan"/>
        </w:rPr>
        <w:t>few decades</w:t>
      </w:r>
      <w:r w:rsidRPr="00B32C58">
        <w:rPr>
          <w:sz w:val="16"/>
        </w:rPr>
        <w:t>. Digital agents can also be copied quickly, without requiring long development times. Memories and cognition modules can be more easily imported and distributed. Software code is transparent and so is easier to modify. These and other considerations are outlined by Kaj Sotala’s “Advantages of Artificial Intelligences, Uploads, and Digital Minds“.</w:t>
      </w:r>
    </w:p>
    <w:p w14:paraId="105678FE" w14:textId="77777777" w:rsidR="00754B5E" w:rsidRPr="00B32C58" w:rsidRDefault="00754B5E" w:rsidP="00754B5E">
      <w:pPr>
        <w:rPr>
          <w:sz w:val="16"/>
        </w:rPr>
      </w:pPr>
      <w:r w:rsidRPr="00B32C58">
        <w:rPr>
          <w:rStyle w:val="StyleUnderline"/>
        </w:rPr>
        <w:t>Scenarios in which machines supplant biological life may sound preposterous</w:t>
      </w:r>
      <w:r w:rsidRPr="00B32C58">
        <w:rPr>
          <w:sz w:val="16"/>
        </w:rPr>
        <w:t xml:space="preserve">, perhaps because they are common tropes in science fiction. </w:t>
      </w:r>
      <w:r w:rsidRPr="00B32C58">
        <w:rPr>
          <w:rStyle w:val="StyleUnderline"/>
        </w:rPr>
        <w:t>But from a</w:t>
      </w:r>
      <w:r w:rsidRPr="00B32C58">
        <w:rPr>
          <w:sz w:val="16"/>
        </w:rPr>
        <w:t xml:space="preserve"> more </w:t>
      </w:r>
      <w:r w:rsidRPr="00B32C58">
        <w:rPr>
          <w:rStyle w:val="StyleUnderline"/>
        </w:rPr>
        <w:t xml:space="preserve">distant perspective, </w:t>
      </w:r>
      <w:r w:rsidRPr="004C7CC1">
        <w:rPr>
          <w:rStyle w:val="Emphasis"/>
          <w:sz w:val="24"/>
          <w:highlight w:val="cyan"/>
        </w:rPr>
        <w:t>a transition</w:t>
      </w:r>
      <w:r w:rsidRPr="004C7CC1">
        <w:rPr>
          <w:rStyle w:val="Emphasis"/>
          <w:sz w:val="24"/>
        </w:rPr>
        <w:t xml:space="preserve"> of power toward machines </w:t>
      </w:r>
      <w:r w:rsidRPr="004C7CC1">
        <w:rPr>
          <w:rStyle w:val="Emphasis"/>
          <w:sz w:val="24"/>
          <w:highlight w:val="cyan"/>
        </w:rPr>
        <w:t>seems</w:t>
      </w:r>
      <w:r w:rsidRPr="004C7CC1">
        <w:rPr>
          <w:rStyle w:val="Emphasis"/>
          <w:sz w:val="24"/>
        </w:rPr>
        <w:t xml:space="preserve"> almost </w:t>
      </w:r>
      <w:r w:rsidRPr="004C7CC1">
        <w:rPr>
          <w:rStyle w:val="Emphasis"/>
          <w:sz w:val="24"/>
          <w:highlight w:val="cyan"/>
        </w:rPr>
        <w:t>inevitable</w:t>
      </w:r>
      <w:r w:rsidRPr="004C7CC1">
        <w:t xml:space="preserve"> </w:t>
      </w:r>
      <w:r w:rsidRPr="00B32C58">
        <w:rPr>
          <w:sz w:val="16"/>
        </w:rPr>
        <w:t xml:space="preserve">at some point unless technological progress permanently stagnates, </w:t>
      </w:r>
      <w:r w:rsidRPr="00362E2A">
        <w:rPr>
          <w:rStyle w:val="StyleUnderline"/>
          <w:highlight w:val="cyan"/>
        </w:rPr>
        <w:t>because</w:t>
      </w:r>
      <w:r w:rsidRPr="00B32C58">
        <w:rPr>
          <w:rStyle w:val="StyleUnderline"/>
        </w:rPr>
        <w:t xml:space="preserve"> the </w:t>
      </w:r>
      <w:r w:rsidRPr="00362E2A">
        <w:rPr>
          <w:rStyle w:val="Emphasis"/>
          <w:highlight w:val="cyan"/>
        </w:rPr>
        <w:t>history</w:t>
      </w:r>
      <w:r w:rsidRPr="00B32C58">
        <w:rPr>
          <w:rStyle w:val="StyleUnderline"/>
        </w:rPr>
        <w:t xml:space="preserve"> of life on Earth </w:t>
      </w:r>
      <w:r w:rsidRPr="00362E2A">
        <w:rPr>
          <w:rStyle w:val="StyleUnderline"/>
          <w:highlight w:val="cyan"/>
        </w:rPr>
        <w:t>is</w:t>
      </w:r>
      <w:r w:rsidRPr="00B32C58">
        <w:rPr>
          <w:rStyle w:val="StyleUnderline"/>
        </w:rPr>
        <w:t xml:space="preserve"> a history </w:t>
      </w:r>
      <w:r w:rsidRPr="00362E2A">
        <w:rPr>
          <w:rStyle w:val="StyleUnderline"/>
          <w:highlight w:val="cyan"/>
        </w:rPr>
        <w:t>of one species</w:t>
      </w:r>
      <w:r w:rsidRPr="00B32C58">
        <w:rPr>
          <w:rStyle w:val="StyleUnderline"/>
        </w:rPr>
        <w:t xml:space="preserve"> being </w:t>
      </w:r>
      <w:r w:rsidRPr="00362E2A">
        <w:rPr>
          <w:rStyle w:val="StyleUnderline"/>
          <w:highlight w:val="cyan"/>
        </w:rPr>
        <w:t>displaced by another</w:t>
      </w:r>
      <w:r w:rsidRPr="00B32C58">
        <w:rPr>
          <w:rStyle w:val="StyleUnderline"/>
        </w:rPr>
        <w:t xml:space="preserve">. Evolved human </w:t>
      </w:r>
      <w:r w:rsidRPr="00362E2A">
        <w:rPr>
          <w:rStyle w:val="StyleUnderline"/>
          <w:highlight w:val="cyan"/>
        </w:rPr>
        <w:t xml:space="preserve">brains are </w:t>
      </w:r>
      <w:r w:rsidRPr="00362E2A">
        <w:rPr>
          <w:rStyle w:val="Emphasis"/>
          <w:highlight w:val="cyan"/>
        </w:rPr>
        <w:t>far from optimal</w:t>
      </w:r>
      <w:r w:rsidRPr="00B32C58">
        <w:rPr>
          <w:rStyle w:val="Emphasis"/>
        </w:rPr>
        <w:t>ly efficient</w:t>
      </w:r>
      <w:r w:rsidRPr="00B32C58">
        <w:rPr>
          <w:rStyle w:val="StyleUnderline"/>
        </w:rPr>
        <w:t xml:space="preserve">, </w:t>
      </w:r>
      <w:r w:rsidRPr="00362E2A">
        <w:rPr>
          <w:rStyle w:val="StyleUnderline"/>
          <w:highlight w:val="cyan"/>
        </w:rPr>
        <w:t>and</w:t>
      </w:r>
      <w:r w:rsidRPr="00B32C58">
        <w:rPr>
          <w:rStyle w:val="StyleUnderline"/>
        </w:rPr>
        <w:t xml:space="preserve"> so seem </w:t>
      </w:r>
      <w:r w:rsidRPr="00362E2A">
        <w:rPr>
          <w:rStyle w:val="StyleUnderline"/>
          <w:highlight w:val="cyan"/>
        </w:rPr>
        <w:t>likely to be displaced</w:t>
      </w:r>
      <w:r w:rsidRPr="00B32C58">
        <w:rPr>
          <w:rStyle w:val="StyleUnderline"/>
        </w:rPr>
        <w:t xml:space="preserve"> unless special effort is taken to prevent this</w:t>
      </w:r>
      <w:r w:rsidRPr="00B32C58">
        <w:rPr>
          <w:sz w:val="16"/>
        </w:rPr>
        <w:t>. Even if biological humans remain, it’s plausible they would make heavy use of machine agents to spread to the stars in ways that are dangerous or impossible for collections of cells like us</w:t>
      </w:r>
    </w:p>
    <w:p w14:paraId="606C7419" w14:textId="77777777" w:rsidR="00754B5E" w:rsidRPr="00B32C58" w:rsidRDefault="00754B5E" w:rsidP="00754B5E">
      <w:pPr>
        <w:rPr>
          <w:sz w:val="16"/>
        </w:rPr>
      </w:pPr>
      <w:r w:rsidRPr="00B32C58">
        <w:rPr>
          <w:sz w:val="16"/>
        </w:rPr>
        <w:t>Do digital minds matter ethically?</w:t>
      </w:r>
    </w:p>
    <w:p w14:paraId="3BAEDC64" w14:textId="77777777" w:rsidR="00754B5E" w:rsidRPr="00B32C58" w:rsidRDefault="00754B5E" w:rsidP="00754B5E">
      <w:pPr>
        <w:rPr>
          <w:sz w:val="16"/>
        </w:rPr>
      </w:pPr>
      <w:r w:rsidRPr="00B32C58">
        <w:rPr>
          <w:sz w:val="16"/>
        </w:rPr>
        <w:t xml:space="preserve">If, as seems plausible, </w:t>
      </w:r>
      <w:r w:rsidRPr="00362E2A">
        <w:rPr>
          <w:rStyle w:val="StyleUnderline"/>
          <w:highlight w:val="cyan"/>
        </w:rPr>
        <w:t>most</w:t>
      </w:r>
      <w:r w:rsidRPr="00B32C58">
        <w:rPr>
          <w:rStyle w:val="StyleUnderline"/>
        </w:rPr>
        <w:t xml:space="preserve"> of the </w:t>
      </w:r>
      <w:r w:rsidRPr="00362E2A">
        <w:rPr>
          <w:rStyle w:val="StyleUnderline"/>
        </w:rPr>
        <w:t>minds</w:t>
      </w:r>
      <w:r w:rsidRPr="00B32C58">
        <w:rPr>
          <w:rStyle w:val="StyleUnderline"/>
        </w:rPr>
        <w:t xml:space="preserve"> of the far future </w:t>
      </w:r>
      <w:r w:rsidRPr="00362E2A">
        <w:rPr>
          <w:rStyle w:val="StyleUnderline"/>
          <w:highlight w:val="cyan"/>
        </w:rPr>
        <w:t xml:space="preserve">will be </w:t>
      </w:r>
      <w:r w:rsidRPr="00362E2A">
        <w:rPr>
          <w:rStyle w:val="Emphasis"/>
          <w:highlight w:val="cyan"/>
        </w:rPr>
        <w:t>digital</w:t>
      </w:r>
      <w:r w:rsidRPr="00B32C58">
        <w:rPr>
          <w:rStyle w:val="StyleUnderline"/>
        </w:rPr>
        <w:t xml:space="preserve"> rather than biological</w:t>
      </w:r>
      <w:r w:rsidRPr="00B32C58">
        <w:rPr>
          <w:sz w:val="16"/>
        </w:rPr>
        <w:t>, where does this leave the cause of reducing animal suffering? Biological animals may remain after the machine transition, or they may go extinct as people and machines appropriate their habitats in order to create more machines. But either way, they may eventually be vastly outnumbered by digital intelligence, especially if machines colonize space in order to acquire more computing substrate and energy.</w:t>
      </w:r>
    </w:p>
    <w:p w14:paraId="3E49C517" w14:textId="77777777" w:rsidR="00754B5E" w:rsidRPr="00B32C58" w:rsidRDefault="00754B5E" w:rsidP="00754B5E">
      <w:pPr>
        <w:rPr>
          <w:sz w:val="16"/>
        </w:rPr>
      </w:pPr>
      <w:r w:rsidRPr="00B32C58">
        <w:rPr>
          <w:sz w:val="16"/>
        </w:rPr>
        <w:t>A few philosophers maintain that artificial intelligence (AI) cannot be conscious, so if we care only about conscious suffering, AIs would not show up on our moral radar. But most philosophers and scientists agree that AIs could in principle experience conscious emotions if they were constructed in the right ways, and much of the debate concerns where the boundary between unconscious and conscious machines lies.</w:t>
      </w:r>
    </w:p>
    <w:p w14:paraId="2F1AD840" w14:textId="77777777" w:rsidR="00754B5E" w:rsidRPr="00B32C58" w:rsidRDefault="00754B5E" w:rsidP="00754B5E">
      <w:pPr>
        <w:rPr>
          <w:sz w:val="16"/>
        </w:rPr>
      </w:pPr>
      <w:r w:rsidRPr="00B32C58">
        <w:rPr>
          <w:sz w:val="16"/>
        </w:rPr>
        <w:t>I think it’s pretty likely that most people would grant human rights to very human-like AIs, such as perfect “uploads” of human brains — if only because people could see such AIs generate poignant reports about the depths of their emotional lives. Many science-fiction movies have already popularized the idea of caring about humanoid robots. Indeed, people often express sympathy even for simple robots that have far less intelligence than a fruit fly, perhaps because the robots look like humans or pets. We might compare this trend to the way in which humans care more about “cute” animals than ugly or disgusting animals of comparable cognitive ability.</w:t>
      </w:r>
    </w:p>
    <w:p w14:paraId="33E6E15F" w14:textId="77777777" w:rsidR="00754B5E" w:rsidRPr="00B32C58" w:rsidRDefault="00754B5E" w:rsidP="00754B5E">
      <w:pPr>
        <w:rPr>
          <w:sz w:val="16"/>
        </w:rPr>
      </w:pPr>
      <w:r w:rsidRPr="00B32C58">
        <w:rPr>
          <w:sz w:val="16"/>
        </w:rPr>
        <w:t xml:space="preserve">I think the more neglected moral issue with digital minds is whether people will care about agents that don’t appear human-like, don’t have robotic bodies, or can’t communicate. </w:t>
      </w:r>
      <w:r w:rsidRPr="00B32C58">
        <w:rPr>
          <w:rStyle w:val="StyleUnderline"/>
        </w:rPr>
        <w:t>Most of the artificial</w:t>
      </w:r>
      <w:r w:rsidRPr="00B32C58">
        <w:rPr>
          <w:sz w:val="16"/>
        </w:rPr>
        <w:t xml:space="preserve">, harnessable </w:t>
      </w:r>
      <w:r w:rsidRPr="00B32C58">
        <w:rPr>
          <w:rStyle w:val="StyleUnderline"/>
        </w:rPr>
        <w:t>computation that happens on Earth today takes the form of silent, invisible processes within personal computers, cluster computers, and other digital devices. Operating systems, monitoring routines, data processing, large-scale machine learning, and network management are more representative of computation today than a few embodied robots or virtual chatbots. The same may hold in the future insofar as any advanced civilization will need large amounts of infrastructural computation to manage its resources and development</w:t>
      </w:r>
      <w:r w:rsidRPr="00B32C58">
        <w:rPr>
          <w:sz w:val="16"/>
        </w:rPr>
        <w:t>.</w:t>
      </w:r>
    </w:p>
    <w:p w14:paraId="3B60D659" w14:textId="77777777" w:rsidR="00754B5E" w:rsidRPr="00B32C58" w:rsidRDefault="00754B5E" w:rsidP="00754B5E">
      <w:pPr>
        <w:rPr>
          <w:sz w:val="16"/>
        </w:rPr>
      </w:pPr>
      <w:r w:rsidRPr="00B32C58">
        <w:rPr>
          <w:rStyle w:val="StyleUnderline"/>
        </w:rPr>
        <w:t>But would these “business-oriented” information-processing computations have moral significance?</w:t>
      </w:r>
      <w:r w:rsidRPr="00B32C58">
        <w:rPr>
          <w:sz w:val="16"/>
        </w:rPr>
        <w:t xml:space="preserve"> Probably their micro-level behavior and even collective dynamics would be different from that of human brains. Some artificial algorithms, such as reinforcement learning, do show surprising similarity with biological cognition, but even in these domains, there are often artificial tweaks to the algorithms that render them less reminiscent of their biological inspirations. It’s possible that even very sophisticated computational systems of the future will show only modest resemblance to human-style emotion.</w:t>
      </w:r>
    </w:p>
    <w:p w14:paraId="0D0BF033" w14:textId="77777777" w:rsidR="00754B5E" w:rsidRPr="00B32C58" w:rsidRDefault="00754B5E" w:rsidP="00754B5E">
      <w:pPr>
        <w:rPr>
          <w:sz w:val="16"/>
        </w:rPr>
      </w:pPr>
      <w:r w:rsidRPr="00B32C58">
        <w:rPr>
          <w:sz w:val="16"/>
        </w:rPr>
        <w:t xml:space="preserve">At the same time, </w:t>
      </w:r>
      <w:r w:rsidRPr="00B32C58">
        <w:rPr>
          <w:rStyle w:val="StyleUnderline"/>
        </w:rPr>
        <w:t>one lesson that animal advocates have learned is that minds can matter morally even if they’re built differently from human minds</w:t>
      </w:r>
      <w:r w:rsidRPr="00B32C58">
        <w:rPr>
          <w:sz w:val="16"/>
        </w:rPr>
        <w:t xml:space="preserve">. For example, </w:t>
      </w:r>
      <w:r w:rsidRPr="00B32C58">
        <w:rPr>
          <w:rStyle w:val="StyleUnderline"/>
        </w:rPr>
        <w:t>birds lack the mammalian neocortex</w:t>
      </w:r>
      <w:r w:rsidRPr="00B32C58">
        <w:rPr>
          <w:sz w:val="16"/>
        </w:rPr>
        <w:t xml:space="preserve">, but they have a different structure to perform comparable functions. </w:t>
      </w:r>
      <w:r w:rsidRPr="00B32C58">
        <w:rPr>
          <w:rStyle w:val="StyleUnderline"/>
        </w:rPr>
        <w:t>Insect brains look even less like</w:t>
      </w:r>
      <w:r w:rsidRPr="00B32C58">
        <w:rPr>
          <w:sz w:val="16"/>
        </w:rPr>
        <w:t xml:space="preserve"> those of </w:t>
      </w:r>
      <w:r w:rsidRPr="00B32C58">
        <w:rPr>
          <w:rStyle w:val="StyleUnderline"/>
        </w:rPr>
        <w:t>mammals, but</w:t>
      </w:r>
      <w:r w:rsidRPr="00B32C58">
        <w:rPr>
          <w:sz w:val="16"/>
        </w:rPr>
        <w:t xml:space="preserve"> some scientists and animal advocates feel that </w:t>
      </w:r>
      <w:r w:rsidRPr="00B32C58">
        <w:rPr>
          <w:rStyle w:val="StyleUnderline"/>
        </w:rPr>
        <w:t>even insect suffering should be averted</w:t>
      </w:r>
      <w:r w:rsidRPr="00B32C58">
        <w:rPr>
          <w:sz w:val="16"/>
        </w:rPr>
        <w:t>. How far away from human resemblance we want to extend moral consideration is a deep and difficult question, but it’s one that needs to be explored more seriously, and animal advocates have an important place in this discussion. For instance, it was only because I already cared about animal welfare that I even considered the idea that powerless subprocesses of a future intelligent civilization’s computations might have moral standing. The focus by animal activists on suffering by voiceless creatures who are often hidden out of sight has relevance to the case of digital sentience.</w:t>
      </w:r>
    </w:p>
    <w:p w14:paraId="1E0A7C2B" w14:textId="77777777" w:rsidR="00754B5E" w:rsidRPr="00B32C58" w:rsidRDefault="00754B5E" w:rsidP="00754B5E">
      <w:pPr>
        <w:rPr>
          <w:sz w:val="16"/>
        </w:rPr>
      </w:pPr>
      <w:r w:rsidRPr="00B32C58">
        <w:rPr>
          <w:sz w:val="16"/>
        </w:rPr>
        <w:t>Some amount of instrumental computation will be necessary for any intelligent civilization, for the same reason as many computers are necessary for business, governance, and maintenance today. But even if we can’t prevent suffering computations from being run, we can apply the same Three Rs as in the context of animal welfare:</w:t>
      </w:r>
    </w:p>
    <w:p w14:paraId="134A3479" w14:textId="77777777" w:rsidR="00754B5E" w:rsidRPr="00B32C58" w:rsidRDefault="00754B5E" w:rsidP="00754B5E">
      <w:pPr>
        <w:rPr>
          <w:sz w:val="16"/>
        </w:rPr>
      </w:pPr>
      <w:r w:rsidRPr="00B32C58">
        <w:rPr>
          <w:sz w:val="16"/>
        </w:rPr>
        <w:t>Replace more suffering-like computations with less conscious or more happiness-like computations.</w:t>
      </w:r>
    </w:p>
    <w:p w14:paraId="20CBB7F0" w14:textId="77777777" w:rsidR="00754B5E" w:rsidRPr="00B32C58" w:rsidRDefault="00754B5E" w:rsidP="00754B5E">
      <w:pPr>
        <w:rPr>
          <w:sz w:val="16"/>
        </w:rPr>
      </w:pPr>
      <w:r w:rsidRPr="00B32C58">
        <w:rPr>
          <w:sz w:val="16"/>
        </w:rPr>
        <w:t>Reduce the number of suffering-like computations run.</w:t>
      </w:r>
    </w:p>
    <w:p w14:paraId="425C2B95" w14:textId="77777777" w:rsidR="00754B5E" w:rsidRPr="00B32C58" w:rsidRDefault="00754B5E" w:rsidP="00754B5E">
      <w:pPr>
        <w:rPr>
          <w:sz w:val="16"/>
        </w:rPr>
      </w:pPr>
      <w:r w:rsidRPr="00B32C58">
        <w:rPr>
          <w:sz w:val="16"/>
        </w:rPr>
        <w:t>Refine suffering-like algorithms to be “more humane”, even if doing so sacrifices efficiency or performance.</w:t>
      </w:r>
    </w:p>
    <w:p w14:paraId="6500D236" w14:textId="77777777" w:rsidR="00754B5E" w:rsidRPr="00B32C58" w:rsidRDefault="00754B5E" w:rsidP="00754B5E">
      <w:pPr>
        <w:rPr>
          <w:sz w:val="16"/>
        </w:rPr>
      </w:pPr>
      <w:r w:rsidRPr="00B32C58">
        <w:rPr>
          <w:sz w:val="16"/>
        </w:rPr>
        <w:t>Virtual animals</w:t>
      </w:r>
    </w:p>
    <w:p w14:paraId="6B8D4EB6" w14:textId="77777777" w:rsidR="00754B5E" w:rsidRPr="00B32C58" w:rsidRDefault="00754B5E" w:rsidP="00754B5E">
      <w:pPr>
        <w:rPr>
          <w:sz w:val="16"/>
        </w:rPr>
      </w:pPr>
      <w:r w:rsidRPr="00B32C58">
        <w:rPr>
          <w:sz w:val="16"/>
        </w:rPr>
        <w:t xml:space="preserve">While it seems relatively clear that </w:t>
      </w:r>
      <w:r w:rsidRPr="00B32C58">
        <w:rPr>
          <w:rStyle w:val="StyleUnderline"/>
        </w:rPr>
        <w:t>any</w:t>
      </w:r>
      <w:r w:rsidRPr="00B32C58">
        <w:rPr>
          <w:sz w:val="16"/>
        </w:rPr>
        <w:t xml:space="preserve"> spacefaring </w:t>
      </w:r>
      <w:r w:rsidRPr="00362E2A">
        <w:rPr>
          <w:rStyle w:val="StyleUnderline"/>
          <w:highlight w:val="cyan"/>
        </w:rPr>
        <w:t>advanced civilization</w:t>
      </w:r>
      <w:r w:rsidRPr="00B32C58">
        <w:rPr>
          <w:sz w:val="16"/>
        </w:rPr>
        <w:t xml:space="preserve"> will need lots of instrumental computational subprocesses, such a civilization </w:t>
      </w:r>
      <w:r w:rsidRPr="00362E2A">
        <w:rPr>
          <w:rStyle w:val="StyleUnderline"/>
          <w:highlight w:val="cyan"/>
        </w:rPr>
        <w:t>would</w:t>
      </w:r>
      <w:r w:rsidRPr="00B32C58">
        <w:rPr>
          <w:sz w:val="16"/>
        </w:rPr>
        <w:t xml:space="preserve"> also </w:t>
      </w:r>
      <w:r w:rsidRPr="00362E2A">
        <w:rPr>
          <w:rStyle w:val="StyleUnderline"/>
          <w:highlight w:val="cyan"/>
        </w:rPr>
        <w:t>have a vast scope for</w:t>
      </w:r>
      <w:r w:rsidRPr="00B32C58">
        <w:rPr>
          <w:rStyle w:val="StyleUnderline"/>
        </w:rPr>
        <w:t xml:space="preserve"> discretionary </w:t>
      </w:r>
      <w:r w:rsidRPr="00362E2A">
        <w:rPr>
          <w:rStyle w:val="StyleUnderline"/>
          <w:highlight w:val="cyan"/>
        </w:rPr>
        <w:t>computation</w:t>
      </w:r>
      <w:r w:rsidRPr="00B32C58">
        <w:rPr>
          <w:sz w:val="16"/>
        </w:rPr>
        <w:t>, in a similar way as consumers in wealthy countries have money to spend on luxuries, hobbies, and entertainment. There are many possibilities for what these discretionary computations might look like. For instance:</w:t>
      </w:r>
    </w:p>
    <w:p w14:paraId="271187F1" w14:textId="77777777" w:rsidR="00754B5E" w:rsidRPr="00B32C58" w:rsidRDefault="00754B5E" w:rsidP="00754B5E">
      <w:pPr>
        <w:rPr>
          <w:sz w:val="16"/>
        </w:rPr>
      </w:pPr>
      <w:r w:rsidRPr="00B32C58">
        <w:rPr>
          <w:sz w:val="16"/>
        </w:rPr>
        <w:t>They could support a vast population of human-like digital minds in advanced virtual societies.</w:t>
      </w:r>
    </w:p>
    <w:p w14:paraId="6698EAB6" w14:textId="77777777" w:rsidR="00754B5E" w:rsidRPr="00B32C58" w:rsidRDefault="00754B5E" w:rsidP="00754B5E">
      <w:pPr>
        <w:rPr>
          <w:sz w:val="16"/>
        </w:rPr>
      </w:pPr>
      <w:r w:rsidRPr="00B32C58">
        <w:rPr>
          <w:sz w:val="16"/>
        </w:rPr>
        <w:t>Computational power might be parceled out to each person to use as s/he pleases. Perhaps some people would create vast video-game worlds, others would explore the depths of mathematics, and others would run lots of copies of themselves.</w:t>
      </w:r>
    </w:p>
    <w:p w14:paraId="137130DF" w14:textId="77777777" w:rsidR="00754B5E" w:rsidRPr="00B32C58" w:rsidRDefault="00754B5E" w:rsidP="00754B5E">
      <w:pPr>
        <w:rPr>
          <w:sz w:val="16"/>
        </w:rPr>
      </w:pPr>
      <w:r w:rsidRPr="00B32C58">
        <w:rPr>
          <w:sz w:val="16"/>
        </w:rPr>
        <w:t>Artificial mind architectures might replace human-like minds altogether and create a vast, unified, galaxy-wide agent pursuing various goals.</w:t>
      </w:r>
    </w:p>
    <w:p w14:paraId="786C8BF0" w14:textId="77777777" w:rsidR="00754B5E" w:rsidRPr="00B32C58" w:rsidRDefault="00754B5E" w:rsidP="00754B5E">
      <w:pPr>
        <w:rPr>
          <w:sz w:val="16"/>
        </w:rPr>
      </w:pPr>
      <w:r w:rsidRPr="00B32C58">
        <w:rPr>
          <w:sz w:val="16"/>
        </w:rPr>
        <w:t>An AI might spend all of its discretionary computation trying to solve a mathematical problem or optimize the layout of the physical universe.</w:t>
      </w:r>
    </w:p>
    <w:p w14:paraId="7741677A" w14:textId="77777777" w:rsidR="00754B5E" w:rsidRPr="00B32C58" w:rsidRDefault="00754B5E" w:rsidP="00754B5E">
      <w:pPr>
        <w:rPr>
          <w:sz w:val="16"/>
        </w:rPr>
      </w:pPr>
      <w:r w:rsidRPr="00B32C58">
        <w:rPr>
          <w:sz w:val="16"/>
        </w:rPr>
        <w:t>…and there are many other plausible outcomes.</w:t>
      </w:r>
    </w:p>
    <w:p w14:paraId="232BA5BD" w14:textId="77777777" w:rsidR="00754B5E" w:rsidRPr="00F02303" w:rsidRDefault="00754B5E" w:rsidP="00754B5E">
      <w:pPr>
        <w:rPr>
          <w:sz w:val="16"/>
        </w:rPr>
      </w:pPr>
      <w:r w:rsidRPr="00B32C58">
        <w:rPr>
          <w:sz w:val="16"/>
        </w:rPr>
        <w:t xml:space="preserve">At least </w:t>
      </w:r>
      <w:r w:rsidRPr="00B32C58">
        <w:rPr>
          <w:rStyle w:val="StyleUnderline"/>
        </w:rPr>
        <w:t>some</w:t>
      </w:r>
      <w:r w:rsidRPr="00B32C58">
        <w:rPr>
          <w:sz w:val="16"/>
        </w:rPr>
        <w:t xml:space="preserve"> of these </w:t>
      </w:r>
      <w:r w:rsidRPr="00362E2A">
        <w:rPr>
          <w:rStyle w:val="StyleUnderline"/>
          <w:highlight w:val="cyan"/>
        </w:rPr>
        <w:t xml:space="preserve">scenarios entail </w:t>
      </w:r>
      <w:r w:rsidRPr="00362E2A">
        <w:rPr>
          <w:rStyle w:val="Emphasis"/>
          <w:highlight w:val="cyan"/>
        </w:rPr>
        <w:t>large numbers</w:t>
      </w:r>
      <w:r w:rsidRPr="00362E2A">
        <w:rPr>
          <w:rStyle w:val="StyleUnderline"/>
          <w:highlight w:val="cyan"/>
        </w:rPr>
        <w:t xml:space="preserve"> of</w:t>
      </w:r>
      <w:r w:rsidRPr="00B32C58">
        <w:rPr>
          <w:rStyle w:val="StyleUnderline"/>
        </w:rPr>
        <w:t xml:space="preserve"> </w:t>
      </w:r>
      <w:r w:rsidRPr="00B32C58">
        <w:rPr>
          <w:rStyle w:val="Emphasis"/>
        </w:rPr>
        <w:t xml:space="preserve">complex </w:t>
      </w:r>
      <w:r w:rsidRPr="00362E2A">
        <w:rPr>
          <w:rStyle w:val="Emphasis"/>
          <w:highlight w:val="cyan"/>
        </w:rPr>
        <w:t>digital agents</w:t>
      </w:r>
      <w:r w:rsidRPr="00362E2A">
        <w:rPr>
          <w:rStyle w:val="StyleUnderline"/>
          <w:highlight w:val="cyan"/>
        </w:rPr>
        <w:t xml:space="preserve"> in </w:t>
      </w:r>
      <w:r w:rsidRPr="00362E2A">
        <w:rPr>
          <w:rStyle w:val="Emphasis"/>
          <w:highlight w:val="cyan"/>
        </w:rPr>
        <w:t>lifelike</w:t>
      </w:r>
      <w:r w:rsidRPr="00B32C58">
        <w:rPr>
          <w:rStyle w:val="Emphasis"/>
        </w:rPr>
        <w:t xml:space="preserve"> virtual </w:t>
      </w:r>
      <w:r w:rsidRPr="00362E2A">
        <w:rPr>
          <w:rStyle w:val="Emphasis"/>
          <w:highlight w:val="cyan"/>
        </w:rPr>
        <w:t>worlds</w:t>
      </w:r>
      <w:r w:rsidRPr="00B32C58">
        <w:rPr>
          <w:sz w:val="16"/>
        </w:rPr>
        <w:t xml:space="preserve">. Perhaps some </w:t>
      </w:r>
      <w:r w:rsidRPr="00B32C58">
        <w:rPr>
          <w:rStyle w:val="StyleUnderline"/>
        </w:rPr>
        <w:t xml:space="preserve">environmentalists would build animal-rich virtual habits to a high level of precision. </w:t>
      </w:r>
      <w:r w:rsidRPr="00362E2A">
        <w:rPr>
          <w:rStyle w:val="StyleUnderline"/>
          <w:highlight w:val="cyan"/>
        </w:rPr>
        <w:t>Biologists might</w:t>
      </w:r>
      <w:r w:rsidRPr="00B32C58">
        <w:rPr>
          <w:rStyle w:val="StyleUnderline"/>
        </w:rPr>
        <w:t xml:space="preserve"> develop artificial animals and </w:t>
      </w:r>
      <w:r w:rsidRPr="00362E2A">
        <w:rPr>
          <w:rStyle w:val="StyleUnderline"/>
          <w:highlight w:val="cyan"/>
        </w:rPr>
        <w:t>simulate</w:t>
      </w:r>
      <w:r w:rsidRPr="00B32C58">
        <w:rPr>
          <w:rStyle w:val="StyleUnderline"/>
        </w:rPr>
        <w:t xml:space="preserve"> their </w:t>
      </w:r>
      <w:r w:rsidRPr="00362E2A">
        <w:rPr>
          <w:rStyle w:val="StyleUnderline"/>
          <w:highlight w:val="cyan"/>
        </w:rPr>
        <w:t>evolution, including</w:t>
      </w:r>
      <w:r w:rsidRPr="00B32C58">
        <w:rPr>
          <w:rStyle w:val="StyleUnderline"/>
        </w:rPr>
        <w:t xml:space="preserve"> the </w:t>
      </w:r>
      <w:r w:rsidRPr="00B32C58">
        <w:rPr>
          <w:rStyle w:val="Emphasis"/>
        </w:rPr>
        <w:t xml:space="preserve">pain </w:t>
      </w:r>
      <w:r w:rsidRPr="00362E2A">
        <w:rPr>
          <w:rStyle w:val="Emphasis"/>
          <w:highlight w:val="cyan"/>
        </w:rPr>
        <w:t>of being eaten alive</w:t>
      </w:r>
      <w:r w:rsidRPr="00362E2A">
        <w:rPr>
          <w:rStyle w:val="StyleUnderline"/>
          <w:highlight w:val="cyan"/>
        </w:rPr>
        <w:t xml:space="preserve"> or</w:t>
      </w:r>
      <w:r w:rsidRPr="00B32C58">
        <w:rPr>
          <w:rStyle w:val="StyleUnderline"/>
        </w:rPr>
        <w:t xml:space="preserve"> </w:t>
      </w:r>
      <w:r w:rsidRPr="00B32C58">
        <w:rPr>
          <w:rStyle w:val="Emphasis"/>
        </w:rPr>
        <w:t xml:space="preserve">dying from </w:t>
      </w:r>
      <w:r w:rsidRPr="00362E2A">
        <w:rPr>
          <w:rStyle w:val="Emphasis"/>
          <w:highlight w:val="cyan"/>
        </w:rPr>
        <w:t>parasitism</w:t>
      </w:r>
      <w:r w:rsidRPr="00B32C58">
        <w:rPr>
          <w:rStyle w:val="StyleUnderline"/>
        </w:rPr>
        <w:t xml:space="preserve">. Video </w:t>
      </w:r>
      <w:r w:rsidRPr="00362E2A">
        <w:rPr>
          <w:rStyle w:val="StyleUnderline"/>
          <w:highlight w:val="cyan"/>
        </w:rPr>
        <w:t>gamers</w:t>
      </w:r>
      <w:r w:rsidRPr="00B32C58">
        <w:rPr>
          <w:rStyle w:val="StyleUnderline"/>
        </w:rPr>
        <w:t xml:space="preserve"> might </w:t>
      </w:r>
      <w:r w:rsidRPr="00362E2A">
        <w:rPr>
          <w:rStyle w:val="StyleUnderline"/>
          <w:highlight w:val="cyan"/>
        </w:rPr>
        <w:t>create vast</w:t>
      </w:r>
      <w:r w:rsidRPr="00B32C58">
        <w:rPr>
          <w:rStyle w:val="StyleUnderline"/>
        </w:rPr>
        <w:t xml:space="preserve"> arrays of sentient </w:t>
      </w:r>
      <w:r w:rsidRPr="00362E2A">
        <w:rPr>
          <w:rStyle w:val="StyleUnderline"/>
          <w:highlight w:val="cyan"/>
        </w:rPr>
        <w:t xml:space="preserve">creatures to be </w:t>
      </w:r>
      <w:r w:rsidRPr="00362E2A">
        <w:rPr>
          <w:rStyle w:val="Emphasis"/>
          <w:highlight w:val="cyan"/>
        </w:rPr>
        <w:t>mowed down</w:t>
      </w:r>
      <w:r w:rsidRPr="00B32C58">
        <w:rPr>
          <w:rStyle w:val="Emphasis"/>
        </w:rPr>
        <w:t xml:space="preserve"> with machine guns</w:t>
      </w:r>
      <w:r w:rsidRPr="00B32C58">
        <w:rPr>
          <w:rStyle w:val="StyleUnderline"/>
        </w:rPr>
        <w:t xml:space="preserve">. The animals in these scenarios might or might not look like the fauna we see on Earth, but </w:t>
      </w:r>
      <w:r w:rsidRPr="00362E2A">
        <w:rPr>
          <w:rStyle w:val="StyleUnderline"/>
          <w:highlight w:val="cyan"/>
        </w:rPr>
        <w:t>some</w:t>
      </w:r>
      <w:r w:rsidRPr="00B32C58">
        <w:rPr>
          <w:rStyle w:val="StyleUnderline"/>
        </w:rPr>
        <w:t xml:space="preserve"> of them might </w:t>
      </w:r>
      <w:r w:rsidRPr="00362E2A">
        <w:rPr>
          <w:rStyle w:val="StyleUnderline"/>
          <w:highlight w:val="cyan"/>
        </w:rPr>
        <w:t>have</w:t>
      </w:r>
      <w:r w:rsidRPr="00B32C58">
        <w:rPr>
          <w:rStyle w:val="StyleUnderline"/>
        </w:rPr>
        <w:t xml:space="preserve"> </w:t>
      </w:r>
      <w:r w:rsidRPr="00B32C58">
        <w:rPr>
          <w:rStyle w:val="Emphasis"/>
        </w:rPr>
        <w:t xml:space="preserve">comparable </w:t>
      </w:r>
      <w:r w:rsidRPr="00362E2A">
        <w:rPr>
          <w:rStyle w:val="Emphasis"/>
          <w:highlight w:val="cyan"/>
        </w:rPr>
        <w:t>intelligence</w:t>
      </w:r>
      <w:r w:rsidRPr="00362E2A">
        <w:rPr>
          <w:rStyle w:val="StyleUnderline"/>
          <w:highlight w:val="cyan"/>
        </w:rPr>
        <w:t xml:space="preserve"> and</w:t>
      </w:r>
      <w:r w:rsidRPr="00B32C58">
        <w:rPr>
          <w:rStyle w:val="StyleUnderline"/>
        </w:rPr>
        <w:t xml:space="preserve"> </w:t>
      </w:r>
      <w:r w:rsidRPr="00B32C58">
        <w:rPr>
          <w:rStyle w:val="Emphasis"/>
        </w:rPr>
        <w:t xml:space="preserve">emotional </w:t>
      </w:r>
      <w:r w:rsidRPr="00362E2A">
        <w:rPr>
          <w:rStyle w:val="Emphasis"/>
          <w:highlight w:val="cyan"/>
        </w:rPr>
        <w:t>depth</w:t>
      </w:r>
      <w:r w:rsidRPr="00B32C58">
        <w:rPr>
          <w:rStyle w:val="StyleUnderline"/>
        </w:rPr>
        <w:t xml:space="preserve"> as chickens or cows</w:t>
      </w:r>
      <w:r w:rsidRPr="00B32C58">
        <w:rPr>
          <w:sz w:val="16"/>
        </w:rPr>
        <w:t>.</w:t>
      </w:r>
    </w:p>
    <w:p w14:paraId="5C820539" w14:textId="77777777" w:rsidR="00754B5E" w:rsidRPr="00C00E52" w:rsidRDefault="00754B5E" w:rsidP="00754B5E">
      <w:pPr>
        <w:pStyle w:val="Heading4"/>
        <w:rPr>
          <w:rFonts w:cs="Calibri"/>
        </w:rPr>
      </w:pPr>
      <w:r w:rsidRPr="00C00E52">
        <w:rPr>
          <w:rFonts w:cs="Calibri"/>
        </w:rPr>
        <w:t xml:space="preserve">AI will control future values and </w:t>
      </w:r>
      <w:r w:rsidRPr="00C00E52">
        <w:rPr>
          <w:rFonts w:cs="Calibri"/>
          <w:u w:val="single"/>
        </w:rPr>
        <w:t>won’t care</w:t>
      </w:r>
      <w:r w:rsidRPr="00C00E52">
        <w:rPr>
          <w:rFonts w:cs="Calibri"/>
        </w:rPr>
        <w:t xml:space="preserve"> about animals.</w:t>
      </w:r>
    </w:p>
    <w:p w14:paraId="030F3314" w14:textId="77777777" w:rsidR="00754B5E" w:rsidRPr="00C00E52" w:rsidRDefault="00754B5E" w:rsidP="00754B5E">
      <w:r w:rsidRPr="00C00E52">
        <w:rPr>
          <w:rStyle w:val="Style13ptBold"/>
        </w:rPr>
        <w:t>Tomasik ’18</w:t>
      </w:r>
      <w:r w:rsidRPr="00C00E52">
        <w:t xml:space="preserve"> [Brian; May 15; Researcher, Cofounder and Advisor at the Foundational Research Institute, BS in Computer Science from Swarthmore College, Former Research Assistant at the University of Pennsylvania, Former Software Development Engineer II at Microsoft; Foundational Research Institute, “Risks of Astronomical Future Suffering,” https://foundational-research.org/risks-of-astronomical-future-suffering/]</w:t>
      </w:r>
    </w:p>
    <w:p w14:paraId="792731CC" w14:textId="77777777" w:rsidR="00754B5E" w:rsidRPr="00C00E52" w:rsidRDefault="00754B5E" w:rsidP="00754B5E">
      <w:pPr>
        <w:rPr>
          <w:rStyle w:val="Emphasis"/>
        </w:rPr>
      </w:pPr>
      <w:r w:rsidRPr="007A7458">
        <w:rPr>
          <w:rStyle w:val="Emphasis"/>
          <w:highlight w:val="cyan"/>
        </w:rPr>
        <w:t>Human values may not control the future</w:t>
      </w:r>
    </w:p>
    <w:p w14:paraId="6FAE4D67" w14:textId="77777777" w:rsidR="00754B5E" w:rsidRPr="00C00E52" w:rsidRDefault="00754B5E" w:rsidP="00754B5E">
      <w:pPr>
        <w:rPr>
          <w:u w:val="single"/>
        </w:rPr>
      </w:pPr>
      <w:r w:rsidRPr="00C00E52">
        <w:rPr>
          <w:sz w:val="16"/>
        </w:rPr>
        <w:t xml:space="preserve">Nick Bostrom's "The Future of Human Evolution" describes a scenario in which </w:t>
      </w:r>
      <w:r w:rsidRPr="00C00E52">
        <w:rPr>
          <w:u w:val="single"/>
        </w:rPr>
        <w:t xml:space="preserve">human values of fun, leisure, and relationships may be </w:t>
      </w:r>
      <w:r w:rsidRPr="007A7458">
        <w:rPr>
          <w:highlight w:val="cyan"/>
          <w:u w:val="single"/>
        </w:rPr>
        <w:t>replaced by hyper-optimized agents</w:t>
      </w:r>
      <w:r w:rsidRPr="00C00E52">
        <w:rPr>
          <w:u w:val="single"/>
        </w:rPr>
        <w:t xml:space="preserve"> that can better compete in the Darwinian race to control our future light cone. The only way we could avert this competitive scenario, Bostrom suggests, would be via a "singleton," a unified agent or governing structure that could control evolution. Of course, even a singleton may not carry on human values. Many naive AI agents that humans might build may optimize an objective function that humans find pointless. Or even if humans do maintain hands on the steering wheel, it's far from guaranteed that we can preserve our goals in a stable way across major self-modifications going forward. Caspar Oesterheld has suggested that even if a singleton AI emerges on Earth, it might still face the prospect of competition from extraterrestrials, as a result of which, it might feel pressure to quickly build more powerful successor agents for which it would not be able to verify full goal alignment, thereby leading to goal drift.</w:t>
      </w:r>
    </w:p>
    <w:p w14:paraId="0CDC67B9" w14:textId="77777777" w:rsidR="00754B5E" w:rsidRPr="00C00E52" w:rsidRDefault="00754B5E" w:rsidP="00754B5E">
      <w:pPr>
        <w:rPr>
          <w:u w:val="single"/>
        </w:rPr>
      </w:pPr>
      <w:r w:rsidRPr="00C00E52">
        <w:rPr>
          <w:u w:val="single"/>
        </w:rPr>
        <w:t xml:space="preserve">These </w:t>
      </w:r>
      <w:r w:rsidRPr="007A7458">
        <w:rPr>
          <w:highlight w:val="cyan"/>
          <w:u w:val="single"/>
        </w:rPr>
        <w:t>factors suggest</w:t>
      </w:r>
      <w:r w:rsidRPr="00C00E52">
        <w:rPr>
          <w:u w:val="single"/>
        </w:rPr>
        <w:t xml:space="preserve"> that even conditional on human technological progress continuing, </w:t>
      </w:r>
      <w:r w:rsidRPr="007A7458">
        <w:rPr>
          <w:highlight w:val="cyan"/>
          <w:u w:val="single"/>
        </w:rPr>
        <w:t>the probability</w:t>
      </w:r>
      <w:r w:rsidRPr="00C00E52">
        <w:rPr>
          <w:u w:val="single"/>
        </w:rPr>
        <w:t xml:space="preserve"> that </w:t>
      </w:r>
      <w:r w:rsidRPr="007A7458">
        <w:rPr>
          <w:highlight w:val="cyan"/>
          <w:u w:val="single"/>
        </w:rPr>
        <w:t>human values are realized</w:t>
      </w:r>
      <w:r w:rsidRPr="00C00E52">
        <w:rPr>
          <w:u w:val="single"/>
        </w:rPr>
        <w:t xml:space="preserve"> in the future </w:t>
      </w:r>
      <w:r w:rsidRPr="007A7458">
        <w:rPr>
          <w:highlight w:val="cyan"/>
          <w:u w:val="single"/>
        </w:rPr>
        <w:t>may not be</w:t>
      </w:r>
      <w:r w:rsidRPr="00C00E52">
        <w:rPr>
          <w:u w:val="single"/>
        </w:rPr>
        <w:t xml:space="preserve"> very </w:t>
      </w:r>
      <w:r w:rsidRPr="007A7458">
        <w:rPr>
          <w:highlight w:val="cyan"/>
          <w:u w:val="single"/>
        </w:rPr>
        <w:t>large</w:t>
      </w:r>
      <w:r w:rsidRPr="00C00E52">
        <w:rPr>
          <w:u w:val="single"/>
        </w:rPr>
        <w:t>. Carrying out human values seems to require a singleton that's not a blind optimizer, that can stably preserve values, and that is shaped by designers who care about human values rather than selfish gain or something else. This is important to keep in mind when we imagine what future humans might be able to bring about with their technology.</w:t>
      </w:r>
    </w:p>
    <w:p w14:paraId="7E83EF0F" w14:textId="77777777" w:rsidR="00754B5E" w:rsidRDefault="00754B5E" w:rsidP="00754B5E">
      <w:r w:rsidRPr="007A7458">
        <w:rPr>
          <w:highlight w:val="cyan"/>
          <w:u w:val="single"/>
        </w:rPr>
        <w:t>Some</w:t>
      </w:r>
      <w:r w:rsidRPr="00C00E52">
        <w:rPr>
          <w:u w:val="single"/>
        </w:rPr>
        <w:t xml:space="preserve"> people </w:t>
      </w:r>
      <w:r w:rsidRPr="007A7458">
        <w:rPr>
          <w:highlight w:val="cyan"/>
          <w:u w:val="single"/>
        </w:rPr>
        <w:t>believe</w:t>
      </w:r>
      <w:r w:rsidRPr="00C00E52">
        <w:rPr>
          <w:u w:val="single"/>
        </w:rPr>
        <w:t xml:space="preserve"> that sufficiently advanced </w:t>
      </w:r>
      <w:r w:rsidRPr="007A7458">
        <w:rPr>
          <w:highlight w:val="cyan"/>
          <w:u w:val="single"/>
        </w:rPr>
        <w:t>superintelligences will discover</w:t>
      </w:r>
      <w:r w:rsidRPr="00C00E52">
        <w:rPr>
          <w:u w:val="single"/>
        </w:rPr>
        <w:t xml:space="preserve"> the </w:t>
      </w:r>
      <w:r w:rsidRPr="007A7458">
        <w:rPr>
          <w:highlight w:val="cyan"/>
          <w:u w:val="single"/>
        </w:rPr>
        <w:t>moral truth and</w:t>
      </w:r>
      <w:r w:rsidRPr="00C00E52">
        <w:rPr>
          <w:u w:val="single"/>
        </w:rPr>
        <w:t xml:space="preserve"> hence necessarily </w:t>
      </w:r>
      <w:r w:rsidRPr="007A7458">
        <w:rPr>
          <w:highlight w:val="cyan"/>
          <w:u w:val="single"/>
        </w:rPr>
        <w:t>do the right things</w:t>
      </w:r>
      <w:r w:rsidRPr="00C00E52">
        <w:rPr>
          <w:u w:val="single"/>
        </w:rPr>
        <w:t xml:space="preserve">. Thus, it's claimed, as long as humanity survives and grows more intelligent, the right things will eventually happen. </w:t>
      </w:r>
      <w:r w:rsidRPr="007A7458">
        <w:rPr>
          <w:highlight w:val="cyan"/>
          <w:u w:val="single"/>
        </w:rPr>
        <w:t>There are</w:t>
      </w:r>
      <w:r w:rsidRPr="00C00E52">
        <w:rPr>
          <w:u w:val="single"/>
        </w:rPr>
        <w:t xml:space="preserve"> two </w:t>
      </w:r>
      <w:r w:rsidRPr="007A7458">
        <w:rPr>
          <w:highlight w:val="cyan"/>
          <w:u w:val="single"/>
        </w:rPr>
        <w:t>problems</w:t>
      </w:r>
      <w:r w:rsidRPr="00C00E52">
        <w:rPr>
          <w:u w:val="single"/>
        </w:rPr>
        <w:t xml:space="preserve"> with this view. </w:t>
      </w:r>
      <w:r w:rsidRPr="007A7458">
        <w:rPr>
          <w:highlight w:val="cyan"/>
          <w:u w:val="single"/>
        </w:rPr>
        <w:t>First, Occam's razor militates against</w:t>
      </w:r>
      <w:r w:rsidRPr="00C00E52">
        <w:rPr>
          <w:u w:val="single"/>
        </w:rPr>
        <w:t xml:space="preserve"> the existence of </w:t>
      </w:r>
      <w:r w:rsidRPr="007A7458">
        <w:rPr>
          <w:highlight w:val="cyan"/>
          <w:u w:val="single"/>
        </w:rPr>
        <w:t>a moral truth</w:t>
      </w:r>
      <w:r w:rsidRPr="00C00E52">
        <w:rPr>
          <w:u w:val="single"/>
        </w:rPr>
        <w:t xml:space="preserve"> (whatever that's supposed to mean). </w:t>
      </w:r>
      <w:r w:rsidRPr="007A7458">
        <w:rPr>
          <w:highlight w:val="cyan"/>
          <w:u w:val="single"/>
        </w:rPr>
        <w:t>Second, even if</w:t>
      </w:r>
      <w:r w:rsidRPr="00C00E52">
        <w:rPr>
          <w:u w:val="single"/>
        </w:rPr>
        <w:t xml:space="preserve"> such moral truth existed, </w:t>
      </w:r>
      <w:r w:rsidRPr="007A7458">
        <w:rPr>
          <w:highlight w:val="cyan"/>
          <w:u w:val="single"/>
        </w:rPr>
        <w:t>why should</w:t>
      </w:r>
      <w:r w:rsidRPr="00C00E52">
        <w:rPr>
          <w:u w:val="single"/>
        </w:rPr>
        <w:t xml:space="preserve"> a </w:t>
      </w:r>
      <w:r w:rsidRPr="007A7458">
        <w:rPr>
          <w:highlight w:val="cyan"/>
          <w:u w:val="single"/>
        </w:rPr>
        <w:t>superintelligence care</w:t>
      </w:r>
      <w:r w:rsidRPr="00C00E52">
        <w:rPr>
          <w:u w:val="single"/>
        </w:rPr>
        <w:t xml:space="preserve"> about it? There are </w:t>
      </w:r>
      <w:r w:rsidRPr="007A7458">
        <w:rPr>
          <w:highlight w:val="cyan"/>
          <w:u w:val="single"/>
        </w:rPr>
        <w:t>plenty of brilliant people</w:t>
      </w:r>
      <w:r w:rsidRPr="00C00E52">
        <w:rPr>
          <w:u w:val="single"/>
        </w:rPr>
        <w:t xml:space="preserve"> on Earth today who </w:t>
      </w:r>
      <w:r w:rsidRPr="007A7458">
        <w:rPr>
          <w:highlight w:val="cyan"/>
          <w:u w:val="single"/>
        </w:rPr>
        <w:t>eat meat. They know</w:t>
      </w:r>
      <w:r w:rsidRPr="00C00E52">
        <w:rPr>
          <w:u w:val="single"/>
        </w:rPr>
        <w:t xml:space="preserve"> perfectly well </w:t>
      </w:r>
      <w:r w:rsidRPr="007A7458">
        <w:rPr>
          <w:highlight w:val="cyan"/>
          <w:u w:val="single"/>
        </w:rPr>
        <w:t>the suffering</w:t>
      </w:r>
      <w:r w:rsidRPr="00C00E52">
        <w:rPr>
          <w:u w:val="single"/>
        </w:rPr>
        <w:t xml:space="preserve"> that </w:t>
      </w:r>
      <w:r w:rsidRPr="007A7458">
        <w:rPr>
          <w:highlight w:val="cyan"/>
          <w:u w:val="single"/>
        </w:rPr>
        <w:t>it causes, but</w:t>
      </w:r>
      <w:r w:rsidRPr="00C00E52">
        <w:rPr>
          <w:u w:val="single"/>
        </w:rPr>
        <w:t xml:space="preserve"> their </w:t>
      </w:r>
      <w:r w:rsidRPr="007A7458">
        <w:rPr>
          <w:highlight w:val="cyan"/>
          <w:u w:val="single"/>
        </w:rPr>
        <w:t>motivational systems aren't</w:t>
      </w:r>
      <w:r w:rsidRPr="00C00E52">
        <w:rPr>
          <w:u w:val="single"/>
        </w:rPr>
        <w:t xml:space="preserve"> sufficiently </w:t>
      </w:r>
      <w:r w:rsidRPr="007A7458">
        <w:rPr>
          <w:highlight w:val="cyan"/>
          <w:u w:val="single"/>
        </w:rPr>
        <w:t>engaged by</w:t>
      </w:r>
      <w:r w:rsidRPr="00C00E52">
        <w:rPr>
          <w:u w:val="single"/>
        </w:rPr>
        <w:t xml:space="preserve"> the </w:t>
      </w:r>
      <w:r w:rsidRPr="007A7458">
        <w:rPr>
          <w:highlight w:val="cyan"/>
          <w:u w:val="single"/>
        </w:rPr>
        <w:t>harm</w:t>
      </w:r>
      <w:r w:rsidRPr="00C00E52">
        <w:rPr>
          <w:u w:val="single"/>
        </w:rPr>
        <w:t xml:space="preserve"> they're doing to farm animals. The same can be true for superintelligences. Indeed, arbitrary </w:t>
      </w:r>
      <w:r w:rsidRPr="007A7458">
        <w:rPr>
          <w:highlight w:val="cyan"/>
          <w:u w:val="single"/>
        </w:rPr>
        <w:t>intelligences</w:t>
      </w:r>
      <w:r w:rsidRPr="00C00E52">
        <w:rPr>
          <w:u w:val="single"/>
        </w:rPr>
        <w:t xml:space="preserve"> in mind-space </w:t>
      </w:r>
      <w:r w:rsidRPr="007A7458">
        <w:rPr>
          <w:highlight w:val="cyan"/>
          <w:u w:val="single"/>
        </w:rPr>
        <w:t>needn't have</w:t>
      </w:r>
      <w:r w:rsidRPr="00C00E52">
        <w:rPr>
          <w:u w:val="single"/>
        </w:rPr>
        <w:t xml:space="preserve"> even </w:t>
      </w:r>
      <w:r w:rsidRPr="007A7458">
        <w:rPr>
          <w:highlight w:val="cyan"/>
          <w:u w:val="single"/>
        </w:rPr>
        <w:t>the slightest</w:t>
      </w:r>
      <w:r w:rsidRPr="00C00E52">
        <w:rPr>
          <w:u w:val="single"/>
        </w:rPr>
        <w:t xml:space="preserve"> inklings of </w:t>
      </w:r>
      <w:r w:rsidRPr="007A7458">
        <w:rPr>
          <w:highlight w:val="cyan"/>
          <w:u w:val="single"/>
        </w:rPr>
        <w:t>empathy for</w:t>
      </w:r>
      <w:r w:rsidRPr="00C00E52">
        <w:rPr>
          <w:u w:val="single"/>
        </w:rPr>
        <w:t xml:space="preserve"> the </w:t>
      </w:r>
      <w:r w:rsidRPr="007A7458">
        <w:rPr>
          <w:highlight w:val="cyan"/>
          <w:u w:val="single"/>
        </w:rPr>
        <w:t>suffering</w:t>
      </w:r>
      <w:r w:rsidRPr="00C00E52">
        <w:rPr>
          <w:u w:val="single"/>
        </w:rPr>
        <w:t xml:space="preserve"> that sentients experience</w:t>
      </w:r>
      <w:r w:rsidRPr="00C00E52">
        <w:t>.</w:t>
      </w:r>
    </w:p>
    <w:p w14:paraId="2676FDE6" w14:textId="77777777" w:rsidR="00754B5E" w:rsidRDefault="00754B5E" w:rsidP="00754B5E">
      <w:pPr>
        <w:rPr>
          <w:sz w:val="16"/>
        </w:rPr>
      </w:pPr>
    </w:p>
    <w:p w14:paraId="3DF72650" w14:textId="77777777" w:rsidR="00754B5E" w:rsidRPr="00367789" w:rsidRDefault="00754B5E" w:rsidP="00754B5E"/>
    <w:p w14:paraId="4D85A906" w14:textId="77777777" w:rsidR="00754B5E" w:rsidRPr="00FF13D3" w:rsidRDefault="00754B5E" w:rsidP="00754B5E"/>
    <w:p w14:paraId="1BB21C7B" w14:textId="77777777" w:rsidR="00754B5E" w:rsidRPr="00FF4C0F" w:rsidRDefault="00754B5E" w:rsidP="00754B5E">
      <w:pPr>
        <w:pStyle w:val="Heading3"/>
      </w:pPr>
      <w:r>
        <w:t>Factory Farms---AT: Animals Don’t Matter</w:t>
      </w:r>
    </w:p>
    <w:p w14:paraId="1AFB513C" w14:textId="77777777" w:rsidR="00754B5E" w:rsidRDefault="00754B5E" w:rsidP="00754B5E">
      <w:pPr>
        <w:pStyle w:val="Heading4"/>
      </w:pPr>
      <w:r>
        <w:t>Animals matter---best research proves</w:t>
      </w:r>
    </w:p>
    <w:p w14:paraId="36682744" w14:textId="77777777" w:rsidR="00754B5E" w:rsidRPr="00532B13" w:rsidRDefault="00754B5E" w:rsidP="00754B5E">
      <w:pPr>
        <w:rPr>
          <w:b/>
          <w:bCs/>
          <w:sz w:val="26"/>
          <w:lang w:val="en-CA"/>
        </w:rPr>
      </w:pPr>
      <w:r w:rsidRPr="00CB71FD">
        <w:rPr>
          <w:rStyle w:val="Style13ptBold"/>
        </w:rPr>
        <w:t xml:space="preserve">Hilton </w:t>
      </w:r>
      <w:r>
        <w:rPr>
          <w:rStyle w:val="Style13ptBold"/>
        </w:rPr>
        <w:t>’</w:t>
      </w:r>
      <w:r w:rsidRPr="00CB71FD">
        <w:rPr>
          <w:rStyle w:val="Style13ptBold"/>
        </w:rPr>
        <w:t>24</w:t>
      </w:r>
      <w:r w:rsidRPr="00CB71FD">
        <w:t xml:space="preserve"> [</w:t>
      </w:r>
      <w:r>
        <w:t xml:space="preserve">Benjamin; July; </w:t>
      </w:r>
      <w:r w:rsidRPr="00BB403E">
        <w:t xml:space="preserve">Masters in </w:t>
      </w:r>
      <w:r>
        <w:t>T</w:t>
      </w:r>
      <w:r w:rsidRPr="00BB403E">
        <w:t xml:space="preserve">heoretical </w:t>
      </w:r>
      <w:r>
        <w:t>P</w:t>
      </w:r>
      <w:r w:rsidRPr="00BB403E">
        <w:t xml:space="preserve">hysics and </w:t>
      </w:r>
      <w:r>
        <w:t>E</w:t>
      </w:r>
      <w:r w:rsidRPr="00BB403E">
        <w:t>conomics, former policy advisor in the UK government cabinet</w:t>
      </w:r>
      <w:r>
        <w:t xml:space="preserve">; 80,000 hours, “Factory Farming,” </w:t>
      </w:r>
      <w:r w:rsidRPr="0046281F">
        <w:t>https://80000hours.org/problem-profiles/factory-farming/#top</w:t>
      </w:r>
      <w:r>
        <w:t>] owen</w:t>
      </w:r>
    </w:p>
    <w:p w14:paraId="54B72595" w14:textId="77777777" w:rsidR="00754B5E" w:rsidRPr="002A2D3D" w:rsidRDefault="00754B5E" w:rsidP="00754B5E">
      <w:pPr>
        <w:rPr>
          <w:sz w:val="16"/>
        </w:rPr>
      </w:pPr>
      <w:r w:rsidRPr="002A2D3D">
        <w:rPr>
          <w:sz w:val="16"/>
        </w:rPr>
        <w:t>Using welfare ranges</w:t>
      </w:r>
    </w:p>
    <w:p w14:paraId="1129A2B8" w14:textId="77777777" w:rsidR="00754B5E" w:rsidRPr="002A2D3D" w:rsidRDefault="00754B5E" w:rsidP="00754B5E">
      <w:pPr>
        <w:rPr>
          <w:sz w:val="16"/>
        </w:rPr>
      </w:pPr>
      <w:r w:rsidRPr="002A2D3D">
        <w:rPr>
          <w:sz w:val="16"/>
        </w:rPr>
        <w:t xml:space="preserve">The </w:t>
      </w:r>
      <w:r w:rsidRPr="00532B13">
        <w:rPr>
          <w:rStyle w:val="StyleUnderline"/>
          <w:highlight w:val="cyan"/>
        </w:rPr>
        <w:t xml:space="preserve">most </w:t>
      </w:r>
      <w:r w:rsidRPr="00532B13">
        <w:rPr>
          <w:rStyle w:val="Emphasis"/>
          <w:highlight w:val="cyan"/>
        </w:rPr>
        <w:t>recent</w:t>
      </w:r>
      <w:r w:rsidRPr="00532B13">
        <w:rPr>
          <w:rStyle w:val="StyleUnderline"/>
          <w:highlight w:val="cyan"/>
        </w:rPr>
        <w:t xml:space="preserve"> and</w:t>
      </w:r>
      <w:r w:rsidRPr="002A2D3D">
        <w:rPr>
          <w:rStyle w:val="StyleUnderline"/>
        </w:rPr>
        <w:t xml:space="preserve"> most </w:t>
      </w:r>
      <w:r w:rsidRPr="00532B13">
        <w:rPr>
          <w:rStyle w:val="Emphasis"/>
          <w:highlight w:val="cyan"/>
        </w:rPr>
        <w:t xml:space="preserve">comprehensive </w:t>
      </w:r>
      <w:r w:rsidRPr="00532B13">
        <w:rPr>
          <w:rStyle w:val="StyleUnderline"/>
          <w:highlight w:val="cyan"/>
        </w:rPr>
        <w:t>approach to comparing animals</w:t>
      </w:r>
      <w:r w:rsidRPr="002A2D3D">
        <w:rPr>
          <w:rStyle w:val="StyleUnderline"/>
        </w:rPr>
        <w:t xml:space="preserve"> to humans</w:t>
      </w:r>
      <w:r w:rsidRPr="002A2D3D">
        <w:rPr>
          <w:sz w:val="16"/>
        </w:rPr>
        <w:t xml:space="preserve"> was pioneered by Jason Schukraft and Bob Fischer, two philosophers working for </w:t>
      </w:r>
      <w:r w:rsidRPr="00532B13">
        <w:rPr>
          <w:rStyle w:val="StyleUnderline"/>
          <w:highlight w:val="cyan"/>
        </w:rPr>
        <w:t>Rethink Priorities’</w:t>
      </w:r>
      <w:r w:rsidRPr="002A2D3D">
        <w:rPr>
          <w:sz w:val="16"/>
        </w:rPr>
        <w:t> Moral Weight Project.</w:t>
      </w:r>
    </w:p>
    <w:p w14:paraId="05541B4E" w14:textId="77777777" w:rsidR="00754B5E" w:rsidRPr="002A2D3D" w:rsidRDefault="00754B5E" w:rsidP="00754B5E">
      <w:pPr>
        <w:rPr>
          <w:rStyle w:val="StyleUnderline"/>
        </w:rPr>
      </w:pPr>
      <w:r w:rsidRPr="002A2D3D">
        <w:rPr>
          <w:sz w:val="16"/>
        </w:rPr>
        <w:t xml:space="preserve">They try to </w:t>
      </w:r>
      <w:r w:rsidRPr="00532B13">
        <w:rPr>
          <w:rStyle w:val="StyleUnderline"/>
          <w:highlight w:val="cyan"/>
        </w:rPr>
        <w:t>assess</w:t>
      </w:r>
      <w:r w:rsidRPr="002A2D3D">
        <w:rPr>
          <w:rStyle w:val="StyleUnderline"/>
        </w:rPr>
        <w:t xml:space="preserve"> animals’ capacity for welfare</w:t>
      </w:r>
      <w:r w:rsidRPr="002A2D3D">
        <w:rPr>
          <w:sz w:val="16"/>
        </w:rPr>
        <w:t xml:space="preserve">, which they </w:t>
      </w:r>
      <w:r w:rsidRPr="002A2D3D">
        <w:rPr>
          <w:rStyle w:val="StyleUnderline"/>
        </w:rPr>
        <w:t>split into two components:</w:t>
      </w:r>
    </w:p>
    <w:p w14:paraId="06A82421" w14:textId="77777777" w:rsidR="00754B5E" w:rsidRPr="002A2D3D" w:rsidRDefault="00754B5E" w:rsidP="00754B5E">
      <w:pPr>
        <w:rPr>
          <w:sz w:val="16"/>
        </w:rPr>
      </w:pPr>
      <w:r w:rsidRPr="002A2D3D">
        <w:rPr>
          <w:sz w:val="16"/>
        </w:rPr>
        <w:t xml:space="preserve">Their </w:t>
      </w:r>
      <w:r w:rsidRPr="002A2D3D">
        <w:rPr>
          <w:rStyle w:val="StyleUnderline"/>
        </w:rPr>
        <w:t xml:space="preserve">lifespan </w:t>
      </w:r>
      <w:r w:rsidRPr="002A2D3D">
        <w:rPr>
          <w:sz w:val="16"/>
        </w:rPr>
        <w:t>— if animals live longer, they will experience more</w:t>
      </w:r>
    </w:p>
    <w:p w14:paraId="7B7EC094" w14:textId="77777777" w:rsidR="00754B5E" w:rsidRPr="002A2D3D" w:rsidRDefault="00754B5E" w:rsidP="00754B5E">
      <w:pPr>
        <w:rPr>
          <w:sz w:val="16"/>
        </w:rPr>
      </w:pPr>
      <w:r w:rsidRPr="002A2D3D">
        <w:rPr>
          <w:sz w:val="16"/>
        </w:rPr>
        <w:t>Their </w:t>
      </w:r>
      <w:r w:rsidRPr="00532B13">
        <w:rPr>
          <w:rStyle w:val="StyleUnderline"/>
          <w:highlight w:val="cyan"/>
        </w:rPr>
        <w:t>welfare range</w:t>
      </w:r>
      <w:r w:rsidRPr="002A2D3D">
        <w:rPr>
          <w:sz w:val="16"/>
        </w:rPr>
        <w:t> — how much capacity they have for welfare in each moment</w:t>
      </w:r>
    </w:p>
    <w:p w14:paraId="48AEEF9E" w14:textId="77777777" w:rsidR="00754B5E" w:rsidRPr="002A2D3D" w:rsidRDefault="00754B5E" w:rsidP="00754B5E">
      <w:pPr>
        <w:rPr>
          <w:sz w:val="16"/>
        </w:rPr>
      </w:pPr>
      <w:r w:rsidRPr="00532B13">
        <w:rPr>
          <w:sz w:val="14"/>
        </w:rPr>
        <w:t xml:space="preserve">To assess these welfare ranges, Rethink Priorities got together a team of three </w:t>
      </w:r>
      <w:r w:rsidRPr="002A2D3D">
        <w:rPr>
          <w:rStyle w:val="StyleUnderline"/>
        </w:rPr>
        <w:t>philosophers</w:t>
      </w:r>
      <w:r w:rsidRPr="00532B13">
        <w:rPr>
          <w:sz w:val="14"/>
        </w:rPr>
        <w:t xml:space="preserve">, two </w:t>
      </w:r>
      <w:r w:rsidRPr="00532B13">
        <w:rPr>
          <w:rStyle w:val="StyleUnderline"/>
          <w:highlight w:val="cyan"/>
        </w:rPr>
        <w:t xml:space="preserve">comparative </w:t>
      </w:r>
      <w:r w:rsidRPr="00532B13">
        <w:rPr>
          <w:rStyle w:val="Emphasis"/>
          <w:highlight w:val="cyan"/>
        </w:rPr>
        <w:t>psychologists</w:t>
      </w:r>
      <w:r w:rsidRPr="00532B13">
        <w:rPr>
          <w:sz w:val="14"/>
        </w:rPr>
        <w:t xml:space="preserve">, two </w:t>
      </w:r>
      <w:r w:rsidRPr="002A2D3D">
        <w:rPr>
          <w:rStyle w:val="StyleUnderline"/>
        </w:rPr>
        <w:t>fish welfare researchers</w:t>
      </w:r>
      <w:r w:rsidRPr="00532B13">
        <w:rPr>
          <w:sz w:val="14"/>
        </w:rPr>
        <w:t xml:space="preserve">, two </w:t>
      </w:r>
      <w:r w:rsidRPr="002A2D3D">
        <w:rPr>
          <w:rStyle w:val="StyleUnderline"/>
        </w:rPr>
        <w:t>entomologists</w:t>
      </w:r>
      <w:r w:rsidRPr="00532B13">
        <w:rPr>
          <w:sz w:val="14"/>
        </w:rPr>
        <w:t xml:space="preserve">, an </w:t>
      </w:r>
      <w:r w:rsidRPr="002A2D3D">
        <w:rPr>
          <w:rStyle w:val="StyleUnderline"/>
        </w:rPr>
        <w:t xml:space="preserve">animal </w:t>
      </w:r>
      <w:r w:rsidRPr="00532B13">
        <w:rPr>
          <w:rStyle w:val="StyleUnderline"/>
          <w:highlight w:val="cyan"/>
        </w:rPr>
        <w:t>welfare scientist</w:t>
      </w:r>
      <w:r w:rsidRPr="002A2D3D">
        <w:rPr>
          <w:rStyle w:val="StyleUnderline"/>
        </w:rPr>
        <w:t>, and a veterinarian</w:t>
      </w:r>
      <w:r w:rsidRPr="002A2D3D">
        <w:rPr>
          <w:sz w:val="16"/>
        </w:rPr>
        <w:t>. They listed 82 different possible proxies for welfare ranges (things like animals’ response to painkillers, the mirror test, or finding depression-like behaviour), and investigated them for a range of animals.</w:t>
      </w:r>
    </w:p>
    <w:p w14:paraId="7A2B51FE" w14:textId="77777777" w:rsidR="00754B5E" w:rsidRPr="002A2D3D" w:rsidRDefault="00754B5E" w:rsidP="00754B5E">
      <w:pPr>
        <w:rPr>
          <w:sz w:val="16"/>
        </w:rPr>
      </w:pPr>
      <w:r w:rsidRPr="002A2D3D">
        <w:rPr>
          <w:sz w:val="16"/>
        </w:rPr>
        <w:t>Next, they aggregated this information using 12 different assumptions, for example:148</w:t>
      </w:r>
    </w:p>
    <w:p w14:paraId="6AF5760E" w14:textId="77777777" w:rsidR="00754B5E" w:rsidRPr="002A2D3D" w:rsidRDefault="00754B5E" w:rsidP="00754B5E">
      <w:pPr>
        <w:rPr>
          <w:sz w:val="16"/>
        </w:rPr>
      </w:pPr>
      <w:r w:rsidRPr="002A2D3D">
        <w:rPr>
          <w:sz w:val="16"/>
        </w:rPr>
        <w:t>Going by neuron count alone</w:t>
      </w:r>
    </w:p>
    <w:p w14:paraId="65BEEFCB" w14:textId="77777777" w:rsidR="00754B5E" w:rsidRPr="002A2D3D" w:rsidRDefault="00754B5E" w:rsidP="00754B5E">
      <w:pPr>
        <w:rPr>
          <w:sz w:val="16"/>
        </w:rPr>
      </w:pPr>
      <w:r w:rsidRPr="002A2D3D">
        <w:rPr>
          <w:rStyle w:val="StyleUnderline"/>
        </w:rPr>
        <w:t xml:space="preserve">Using multiple different </w:t>
      </w:r>
      <w:r w:rsidRPr="00532B13">
        <w:rPr>
          <w:rStyle w:val="Emphasis"/>
        </w:rPr>
        <w:t>quantitative measures</w:t>
      </w:r>
      <w:r w:rsidRPr="002A2D3D">
        <w:rPr>
          <w:sz w:val="16"/>
        </w:rPr>
        <w:t xml:space="preserve"> (such as </w:t>
      </w:r>
      <w:r w:rsidRPr="00532B13">
        <w:rPr>
          <w:rStyle w:val="Emphasis"/>
          <w:highlight w:val="cyan"/>
        </w:rPr>
        <w:t>brain</w:t>
      </w:r>
      <w:r w:rsidRPr="00532B13">
        <w:rPr>
          <w:rStyle w:val="Emphasis"/>
        </w:rPr>
        <w:t xml:space="preserve"> mass</w:t>
      </w:r>
      <w:r w:rsidRPr="002A2D3D">
        <w:rPr>
          <w:rStyle w:val="StyleUnderline"/>
        </w:rPr>
        <w:t xml:space="preserve"> </w:t>
      </w:r>
      <w:r w:rsidRPr="00532B13">
        <w:rPr>
          <w:rStyle w:val="StyleUnderline"/>
          <w:highlight w:val="cyan"/>
        </w:rPr>
        <w:t>to body</w:t>
      </w:r>
      <w:r w:rsidRPr="002A2D3D">
        <w:rPr>
          <w:rStyle w:val="StyleUnderline"/>
        </w:rPr>
        <w:t xml:space="preserve"> mass </w:t>
      </w:r>
      <w:r w:rsidRPr="00532B13">
        <w:rPr>
          <w:rStyle w:val="Emphasis"/>
        </w:rPr>
        <w:t>ratio</w:t>
      </w:r>
      <w:r w:rsidRPr="002A2D3D">
        <w:rPr>
          <w:rStyle w:val="StyleUnderline"/>
        </w:rPr>
        <w:t xml:space="preserve"> and the maximum number of </w:t>
      </w:r>
      <w:r w:rsidRPr="00532B13">
        <w:rPr>
          <w:rStyle w:val="Emphasis"/>
          <w:highlight w:val="cyan"/>
        </w:rPr>
        <w:t>nociceptor spikes</w:t>
      </w:r>
      <w:r w:rsidRPr="00532B13">
        <w:rPr>
          <w:rStyle w:val="StyleUnderline"/>
          <w:highlight w:val="cyan"/>
        </w:rPr>
        <w:t xml:space="preserve"> per second</w:t>
      </w:r>
      <w:r w:rsidRPr="002A2D3D">
        <w:rPr>
          <w:sz w:val="16"/>
        </w:rPr>
        <w:t xml:space="preserve">), and then </w:t>
      </w:r>
      <w:r w:rsidRPr="002A2D3D">
        <w:rPr>
          <w:rStyle w:val="StyleUnderline"/>
        </w:rPr>
        <w:t xml:space="preserve">taking a </w:t>
      </w:r>
      <w:r w:rsidRPr="00532B13">
        <w:rPr>
          <w:rStyle w:val="Emphasis"/>
          <w:highlight w:val="cyan"/>
        </w:rPr>
        <w:t>weighted average</w:t>
      </w:r>
      <w:r w:rsidRPr="002A2D3D">
        <w:rPr>
          <w:sz w:val="16"/>
        </w:rPr>
        <w:t xml:space="preserve"> of the ratio between these values and the values in humans</w:t>
      </w:r>
    </w:p>
    <w:p w14:paraId="6902308F" w14:textId="77777777" w:rsidR="00754B5E" w:rsidRPr="002A2D3D" w:rsidRDefault="00754B5E" w:rsidP="00754B5E">
      <w:pPr>
        <w:rPr>
          <w:sz w:val="16"/>
        </w:rPr>
      </w:pPr>
      <w:r w:rsidRPr="002A2D3D">
        <w:rPr>
          <w:sz w:val="16"/>
        </w:rPr>
        <w:t>Looking at the proportion of the qualitative proxies each animal has compared to humans (humans have all the proxies)</w:t>
      </w:r>
    </w:p>
    <w:p w14:paraId="140DDAC8" w14:textId="77777777" w:rsidR="00754B5E" w:rsidRPr="002A2D3D" w:rsidRDefault="00754B5E" w:rsidP="00754B5E">
      <w:pPr>
        <w:rPr>
          <w:sz w:val="16"/>
        </w:rPr>
      </w:pPr>
      <w:r w:rsidRPr="002A2D3D">
        <w:rPr>
          <w:sz w:val="16"/>
        </w:rPr>
        <w:t>Looking at just certain subsets of the proxies or using quantitative adjustments that exaggerate the differences between species</w:t>
      </w:r>
    </w:p>
    <w:p w14:paraId="728EF5A8" w14:textId="77777777" w:rsidR="00754B5E" w:rsidRPr="002A2D3D" w:rsidRDefault="00754B5E" w:rsidP="00754B5E">
      <w:pPr>
        <w:rPr>
          <w:sz w:val="16"/>
        </w:rPr>
      </w:pPr>
      <w:r w:rsidRPr="002A2D3D">
        <w:rPr>
          <w:sz w:val="16"/>
        </w:rPr>
        <w:t xml:space="preserve">Using nine of these assumptions (mainly qualitative assumptions as well as neuron counts), the researchers used </w:t>
      </w:r>
      <w:r w:rsidRPr="00532B13">
        <w:rPr>
          <w:sz w:val="16"/>
        </w:rPr>
        <w:t xml:space="preserve">a </w:t>
      </w:r>
      <w:r w:rsidRPr="00532B13">
        <w:rPr>
          <w:rStyle w:val="Emphasis"/>
          <w:highlight w:val="cyan"/>
        </w:rPr>
        <w:t>simulation</w:t>
      </w:r>
      <w:r w:rsidRPr="002A2D3D">
        <w:rPr>
          <w:sz w:val="16"/>
        </w:rPr>
        <w:t xml:space="preserve"> to </w:t>
      </w:r>
      <w:r w:rsidRPr="00532B13">
        <w:rPr>
          <w:rStyle w:val="StyleUnderline"/>
          <w:highlight w:val="cyan"/>
        </w:rPr>
        <w:t>determine welfare scores</w:t>
      </w:r>
      <w:r w:rsidRPr="002A2D3D">
        <w:rPr>
          <w:rStyle w:val="StyleUnderline"/>
        </w:rPr>
        <w:t xml:space="preserve">, and </w:t>
      </w:r>
      <w:r w:rsidRPr="00532B13">
        <w:rPr>
          <w:rStyle w:val="StyleUnderline"/>
          <w:highlight w:val="cyan"/>
        </w:rPr>
        <w:t>quantifi</w:t>
      </w:r>
      <w:r w:rsidRPr="002A2D3D">
        <w:rPr>
          <w:rStyle w:val="StyleUnderline"/>
        </w:rPr>
        <w:t xml:space="preserve">ed their </w:t>
      </w:r>
      <w:r w:rsidRPr="00532B13">
        <w:rPr>
          <w:rStyle w:val="StyleUnderline"/>
          <w:highlight w:val="cyan"/>
        </w:rPr>
        <w:t>uncertainty</w:t>
      </w:r>
      <w:r w:rsidRPr="002A2D3D">
        <w:rPr>
          <w:sz w:val="16"/>
        </w:rPr>
        <w:t>.149</w:t>
      </w:r>
    </w:p>
    <w:p w14:paraId="7173276A" w14:textId="77777777" w:rsidR="00754B5E" w:rsidRPr="002A2D3D" w:rsidRDefault="00754B5E" w:rsidP="00754B5E">
      <w:pPr>
        <w:rPr>
          <w:sz w:val="16"/>
        </w:rPr>
      </w:pPr>
      <w:r w:rsidRPr="002A2D3D">
        <w:rPr>
          <w:sz w:val="16"/>
        </w:rPr>
        <w:t>They then made two adjustments to the models:</w:t>
      </w:r>
    </w:p>
    <w:p w14:paraId="69BBF13C" w14:textId="77777777" w:rsidR="00754B5E" w:rsidRPr="002A2D3D" w:rsidRDefault="00754B5E" w:rsidP="00754B5E">
      <w:pPr>
        <w:rPr>
          <w:sz w:val="16"/>
        </w:rPr>
      </w:pPr>
      <w:r w:rsidRPr="002A2D3D">
        <w:rPr>
          <w:sz w:val="16"/>
        </w:rPr>
        <w:t>The researchers assumed there is a 28% chance that an animal’s subjective experience of time varies by species. That is, perhaps there are more “experienced moments” per second for some species than others, that should increase the welfare range. They tried to estimate this effect.150</w:t>
      </w:r>
    </w:p>
    <w:p w14:paraId="6A228201" w14:textId="77777777" w:rsidR="00754B5E" w:rsidRPr="002A2D3D" w:rsidRDefault="00754B5E" w:rsidP="00754B5E">
      <w:pPr>
        <w:rPr>
          <w:sz w:val="16"/>
        </w:rPr>
      </w:pPr>
      <w:r w:rsidRPr="002A2D3D">
        <w:rPr>
          <w:sz w:val="16"/>
        </w:rPr>
        <w:t>The researchers made some guesses about the probability each animal was conscious.</w:t>
      </w:r>
    </w:p>
    <w:p w14:paraId="48E26031" w14:textId="77777777" w:rsidR="00754B5E" w:rsidRPr="002A2D3D" w:rsidRDefault="00754B5E" w:rsidP="00754B5E">
      <w:pPr>
        <w:rPr>
          <w:sz w:val="16"/>
        </w:rPr>
      </w:pPr>
      <w:r w:rsidRPr="002A2D3D">
        <w:rPr>
          <w:sz w:val="16"/>
        </w:rPr>
        <w:t>Finally, they combined the results from these nine assumptions.151 Here are their results:152</w:t>
      </w:r>
      <w:r w:rsidRPr="002A2D3D">
        <w:rPr>
          <w:sz w:val="16"/>
        </w:rPr>
        <w:br/>
      </w:r>
    </w:p>
    <w:p w14:paraId="2F910CFF" w14:textId="77777777" w:rsidR="00754B5E" w:rsidRPr="002A2D3D" w:rsidRDefault="00754B5E" w:rsidP="00754B5E">
      <w:pPr>
        <w:rPr>
          <w:sz w:val="16"/>
        </w:rPr>
      </w:pPr>
      <w:r w:rsidRPr="002A2D3D">
        <w:rPr>
          <w:sz w:val="16"/>
        </w:rPr>
        <w:t xml:space="preserve">The means and medians are surprisingly high — </w:t>
      </w:r>
      <w:r w:rsidRPr="002A2D3D">
        <w:rPr>
          <w:rStyle w:val="StyleUnderline"/>
        </w:rPr>
        <w:t>based on</w:t>
      </w:r>
      <w:r w:rsidRPr="002A2D3D">
        <w:rPr>
          <w:sz w:val="16"/>
        </w:rPr>
        <w:t xml:space="preserve"> the </w:t>
      </w:r>
      <w:r w:rsidRPr="00532B13">
        <w:rPr>
          <w:rStyle w:val="Emphasis"/>
          <w:highlight w:val="cyan"/>
        </w:rPr>
        <w:t>mean values</w:t>
      </w:r>
      <w:r w:rsidRPr="002A2D3D">
        <w:rPr>
          <w:sz w:val="16"/>
        </w:rPr>
        <w:t xml:space="preserve">, </w:t>
      </w:r>
      <w:r w:rsidRPr="002A2D3D">
        <w:rPr>
          <w:rStyle w:val="StyleUnderline"/>
        </w:rPr>
        <w:t xml:space="preserve">chickens have a </w:t>
      </w:r>
      <w:r w:rsidRPr="00532B13">
        <w:rPr>
          <w:rStyle w:val="StyleUnderline"/>
          <w:highlight w:val="cyan"/>
        </w:rPr>
        <w:t xml:space="preserve">welfare </w:t>
      </w:r>
      <w:r w:rsidRPr="00532B13">
        <w:rPr>
          <w:rStyle w:val="Emphasis"/>
          <w:highlight w:val="cyan"/>
        </w:rPr>
        <w:t>range only</w:t>
      </w:r>
      <w:r w:rsidRPr="00532B13">
        <w:rPr>
          <w:rStyle w:val="Emphasis"/>
        </w:rPr>
        <w:t xml:space="preserve"> </w:t>
      </w:r>
      <w:r w:rsidRPr="00532B13">
        <w:rPr>
          <w:rStyle w:val="Emphasis"/>
          <w:highlight w:val="cyan"/>
        </w:rPr>
        <w:t>three times smaller</w:t>
      </w:r>
      <w:r w:rsidRPr="002A2D3D">
        <w:rPr>
          <w:rStyle w:val="StyleUnderline"/>
        </w:rPr>
        <w:t xml:space="preserve"> than humans</w:t>
      </w:r>
      <w:r w:rsidRPr="002A2D3D">
        <w:rPr>
          <w:sz w:val="16"/>
        </w:rPr>
        <w:t>, compared to 1,000 times smaller when using the neuron count method. Even insects, like black soldier flies, have only approximately 100 times smaller ranges than humans. (Rethink Priorities have argued that this result shouldn’t be surprising.)</w:t>
      </w:r>
    </w:p>
    <w:p w14:paraId="6AAC5A44" w14:textId="77777777" w:rsidR="00754B5E" w:rsidRPr="002A2D3D" w:rsidRDefault="00754B5E" w:rsidP="00754B5E">
      <w:pPr>
        <w:rPr>
          <w:sz w:val="16"/>
        </w:rPr>
      </w:pPr>
      <w:r w:rsidRPr="002A2D3D">
        <w:rPr>
          <w:sz w:val="16"/>
        </w:rPr>
        <w:t xml:space="preserve">That said, the main thing to take away from this graph is the </w:t>
      </w:r>
      <w:r w:rsidRPr="002A2D3D">
        <w:rPr>
          <w:rStyle w:val="StyleUnderline"/>
        </w:rPr>
        <w:t>high uncertainty</w:t>
      </w:r>
      <w:r w:rsidRPr="002A2D3D">
        <w:rPr>
          <w:sz w:val="16"/>
        </w:rPr>
        <w:t>: the error bars (representing a 90% confidence interval) are huge.153 There’s also a lot that’s subjective here. For example, the researchers estimated an approximately 40% chance that salmon are conscious. If you adjusted this to the 5% lower bound on consciousness for adult farmed animals we suggested above, you’d get an almost 10 times lower estimate (note silkworms are juveniles).</w:t>
      </w:r>
    </w:p>
    <w:p w14:paraId="710FD56A" w14:textId="77777777" w:rsidR="00754B5E" w:rsidRDefault="00754B5E" w:rsidP="00754B5E">
      <w:pPr>
        <w:rPr>
          <w:sz w:val="16"/>
        </w:rPr>
      </w:pPr>
      <w:r w:rsidRPr="002A2D3D">
        <w:rPr>
          <w:sz w:val="16"/>
        </w:rPr>
        <w:t xml:space="preserve">There are also some ways in which these </w:t>
      </w:r>
      <w:r w:rsidRPr="002A2D3D">
        <w:rPr>
          <w:rStyle w:val="StyleUnderline"/>
        </w:rPr>
        <w:t>could be </w:t>
      </w:r>
      <w:r w:rsidRPr="00532B13">
        <w:rPr>
          <w:rStyle w:val="Emphasis"/>
        </w:rPr>
        <w:t>underestimates</w:t>
      </w:r>
      <w:r w:rsidRPr="002A2D3D">
        <w:rPr>
          <w:rStyle w:val="StyleUnderline"/>
        </w:rPr>
        <w:t> of welfare ranges</w:t>
      </w:r>
      <w:r w:rsidRPr="002A2D3D">
        <w:rPr>
          <w:sz w:val="16"/>
        </w:rPr>
        <w:t>. In particular, the researchers assumed that if they couldn’t find any studies on a particular proxy, the species did not have that trait, effectively penalising less-studied animals.</w:t>
      </w:r>
    </w:p>
    <w:p w14:paraId="077B473C" w14:textId="77777777" w:rsidR="00754B5E" w:rsidRPr="005B3E94" w:rsidRDefault="00754B5E" w:rsidP="00754B5E">
      <w:pPr>
        <w:pStyle w:val="Heading4"/>
      </w:pPr>
      <w:r>
        <w:t xml:space="preserve">Prioritize </w:t>
      </w:r>
      <w:r>
        <w:rPr>
          <w:u w:val="single"/>
        </w:rPr>
        <w:t>species-neutral</w:t>
      </w:r>
      <w:r>
        <w:t xml:space="preserve"> approaches to </w:t>
      </w:r>
      <w:r w:rsidRPr="000339A7">
        <w:rPr>
          <w:u w:val="single"/>
        </w:rPr>
        <w:t>ethics</w:t>
      </w:r>
      <w:r>
        <w:t xml:space="preserve">---anything else is a </w:t>
      </w:r>
      <w:r>
        <w:rPr>
          <w:u w:val="single"/>
        </w:rPr>
        <w:t>slippery slope</w:t>
      </w:r>
      <w:r>
        <w:t xml:space="preserve"> to </w:t>
      </w:r>
      <w:r>
        <w:rPr>
          <w:u w:val="single"/>
        </w:rPr>
        <w:t>genocide</w:t>
      </w:r>
      <w:r>
        <w:t>.</w:t>
      </w:r>
    </w:p>
    <w:p w14:paraId="1F6888DD" w14:textId="77777777" w:rsidR="00754B5E" w:rsidRDefault="00754B5E" w:rsidP="00754B5E">
      <w:r w:rsidRPr="00121A77">
        <w:rPr>
          <w:rStyle w:val="Heading4Char"/>
        </w:rPr>
        <w:t>Jaeger ’24</w:t>
      </w:r>
      <w:r>
        <w:t xml:space="preserve"> [Bastian; February; Researcher and Assistant Professor in the Department of Social Psychology at Tilburg University; Tilburg University, “Prejudice Across Species Lines: Testing the Link Between Human-Directed Prejudice and the Devaluation of Non-Human Animals,” pp. 3-10] kento, SDO = Social Dominance Orientation</w:t>
      </w:r>
    </w:p>
    <w:p w14:paraId="08574561" w14:textId="77777777" w:rsidR="00754B5E" w:rsidRPr="00B46263" w:rsidRDefault="00754B5E" w:rsidP="00754B5E">
      <w:pPr>
        <w:rPr>
          <w:sz w:val="16"/>
        </w:rPr>
      </w:pPr>
      <w:r w:rsidRPr="00B46263">
        <w:rPr>
          <w:sz w:val="16"/>
        </w:rPr>
        <w:t xml:space="preserve">Philosophers and </w:t>
      </w:r>
      <w:r w:rsidRPr="00FF7674">
        <w:rPr>
          <w:rStyle w:val="Emphasis"/>
        </w:rPr>
        <w:t>scientists</w:t>
      </w:r>
      <w:r w:rsidRPr="00FF7674">
        <w:rPr>
          <w:u w:val="single"/>
        </w:rPr>
        <w:t xml:space="preserve"> have noted</w:t>
      </w:r>
      <w:r w:rsidRPr="00FF7674">
        <w:rPr>
          <w:sz w:val="16"/>
        </w:rPr>
        <w:t xml:space="preserve"> the many </w:t>
      </w:r>
      <w:r w:rsidRPr="00FF7674">
        <w:rPr>
          <w:rStyle w:val="Emphasis"/>
        </w:rPr>
        <w:t>similarities</w:t>
      </w:r>
      <w:r w:rsidRPr="00FF7674">
        <w:rPr>
          <w:u w:val="single"/>
        </w:rPr>
        <w:t xml:space="preserve"> between the systemic </w:t>
      </w:r>
      <w:r w:rsidRPr="00FF7674">
        <w:rPr>
          <w:rStyle w:val="Emphasis"/>
        </w:rPr>
        <w:t>exploitation</w:t>
      </w:r>
      <w:r w:rsidRPr="00FF7674">
        <w:rPr>
          <w:u w:val="single"/>
        </w:rPr>
        <w:t xml:space="preserve"> of </w:t>
      </w:r>
      <w:r w:rsidRPr="00FF7674">
        <w:rPr>
          <w:rStyle w:val="Emphasis"/>
        </w:rPr>
        <w:t>animals</w:t>
      </w:r>
      <w:r w:rsidRPr="00FF7674">
        <w:rPr>
          <w:u w:val="single"/>
        </w:rPr>
        <w:t xml:space="preserve"> and</w:t>
      </w:r>
      <w:r w:rsidRPr="00FF7674">
        <w:rPr>
          <w:sz w:val="16"/>
        </w:rPr>
        <w:t xml:space="preserve"> (past and ongoing) systemic </w:t>
      </w:r>
      <w:r w:rsidRPr="00FF7674">
        <w:rPr>
          <w:u w:val="single"/>
        </w:rPr>
        <w:t xml:space="preserve">discrimination against certain </w:t>
      </w:r>
      <w:r w:rsidRPr="00FF7674">
        <w:rPr>
          <w:rStyle w:val="Emphasis"/>
        </w:rPr>
        <w:t>human</w:t>
      </w:r>
      <w:r w:rsidRPr="00FF7674">
        <w:rPr>
          <w:u w:val="single"/>
        </w:rPr>
        <w:t xml:space="preserve"> groups</w:t>
      </w:r>
      <w:r w:rsidRPr="00FF7674">
        <w:rPr>
          <w:sz w:val="16"/>
        </w:rPr>
        <w:t xml:space="preserve">, </w:t>
      </w:r>
      <w:r w:rsidRPr="00FF7674">
        <w:rPr>
          <w:u w:val="single"/>
        </w:rPr>
        <w:t xml:space="preserve">such as </w:t>
      </w:r>
      <w:r w:rsidRPr="00FF7674">
        <w:rPr>
          <w:rStyle w:val="Emphasis"/>
        </w:rPr>
        <w:t>racism</w:t>
      </w:r>
      <w:r w:rsidRPr="00FF7674">
        <w:rPr>
          <w:u w:val="single"/>
        </w:rPr>
        <w:t xml:space="preserve"> and </w:t>
      </w:r>
      <w:r w:rsidRPr="00FF7674">
        <w:rPr>
          <w:rStyle w:val="Emphasis"/>
        </w:rPr>
        <w:t>sexism</w:t>
      </w:r>
      <w:r w:rsidRPr="00FF7674">
        <w:rPr>
          <w:sz w:val="16"/>
        </w:rPr>
        <w:t xml:space="preserve"> (Dhont et al., 2020; Horta, 2010; Singer, 1975). Building on these observations, an emerging field of </w:t>
      </w:r>
      <w:r w:rsidRPr="00FF7674">
        <w:rPr>
          <w:u w:val="single"/>
        </w:rPr>
        <w:t>study</w:t>
      </w:r>
      <w:r w:rsidRPr="00FF7674">
        <w:rPr>
          <w:sz w:val="16"/>
        </w:rPr>
        <w:t xml:space="preserve"> is </w:t>
      </w:r>
      <w:r w:rsidRPr="00FF7674">
        <w:rPr>
          <w:u w:val="single"/>
        </w:rPr>
        <w:t xml:space="preserve">exploring the </w:t>
      </w:r>
      <w:r w:rsidRPr="00FF7674">
        <w:rPr>
          <w:rStyle w:val="Emphasis"/>
        </w:rPr>
        <w:t>psychology</w:t>
      </w:r>
      <w:r w:rsidRPr="00FF7674">
        <w:rPr>
          <w:u w:val="single"/>
        </w:rPr>
        <w:t xml:space="preserve"> underlying the </w:t>
      </w:r>
      <w:r w:rsidRPr="00FF7674">
        <w:rPr>
          <w:rStyle w:val="Emphasis"/>
        </w:rPr>
        <w:t>differential</w:t>
      </w:r>
      <w:r w:rsidRPr="002F370E">
        <w:rPr>
          <w:u w:val="single"/>
        </w:rPr>
        <w:t xml:space="preserve"> treatment of beings based on their </w:t>
      </w:r>
      <w:r w:rsidRPr="00B46263">
        <w:rPr>
          <w:rStyle w:val="Emphasis"/>
        </w:rPr>
        <w:t>species</w:t>
      </w:r>
      <w:r w:rsidRPr="00B46263">
        <w:rPr>
          <w:sz w:val="16"/>
        </w:rPr>
        <w:t xml:space="preserve"> membership (Caviola et al., 2019; Dhont et al., 2020). These attitudes and behaviors are often subsumed under the label of “</w:t>
      </w:r>
      <w:r w:rsidRPr="00AF5234">
        <w:rPr>
          <w:rStyle w:val="Emphasis"/>
          <w:highlight w:val="cyan"/>
        </w:rPr>
        <w:t>speciesism</w:t>
      </w:r>
      <w:r w:rsidRPr="00B46263">
        <w:rPr>
          <w:sz w:val="16"/>
        </w:rPr>
        <w:t xml:space="preserve">”, a term that is meant to </w:t>
      </w:r>
      <w:r w:rsidRPr="00AF5234">
        <w:rPr>
          <w:highlight w:val="cyan"/>
          <w:u w:val="single"/>
        </w:rPr>
        <w:t xml:space="preserve">highlight </w:t>
      </w:r>
      <w:r w:rsidRPr="00AF5234">
        <w:rPr>
          <w:rStyle w:val="Emphasis"/>
          <w:highlight w:val="cyan"/>
        </w:rPr>
        <w:t>parallels</w:t>
      </w:r>
      <w:r w:rsidRPr="00AF5234">
        <w:rPr>
          <w:highlight w:val="cyan"/>
          <w:u w:val="single"/>
        </w:rPr>
        <w:t xml:space="preserve"> with </w:t>
      </w:r>
      <w:r w:rsidRPr="00AF5234">
        <w:rPr>
          <w:rStyle w:val="Emphasis"/>
          <w:highlight w:val="cyan"/>
        </w:rPr>
        <w:t>racism</w:t>
      </w:r>
      <w:r w:rsidRPr="002F370E">
        <w:rPr>
          <w:u w:val="single"/>
        </w:rPr>
        <w:t xml:space="preserve"> and </w:t>
      </w:r>
      <w:r w:rsidRPr="00B46263">
        <w:rPr>
          <w:rStyle w:val="Emphasis"/>
        </w:rPr>
        <w:t>sexism</w:t>
      </w:r>
      <w:r w:rsidRPr="00B46263">
        <w:rPr>
          <w:sz w:val="16"/>
        </w:rPr>
        <w:t xml:space="preserve"> (Horta, 2010; Singer, 1975). But </w:t>
      </w:r>
      <w:r w:rsidRPr="002F370E">
        <w:rPr>
          <w:u w:val="single"/>
        </w:rPr>
        <w:t xml:space="preserve">parallels may not only </w:t>
      </w:r>
      <w:r w:rsidRPr="00B46263">
        <w:rPr>
          <w:rStyle w:val="Emphasis"/>
        </w:rPr>
        <w:t>exist</w:t>
      </w:r>
      <w:r w:rsidRPr="002F370E">
        <w:rPr>
          <w:u w:val="single"/>
        </w:rPr>
        <w:t xml:space="preserve"> at the </w:t>
      </w:r>
      <w:r w:rsidRPr="00B46263">
        <w:rPr>
          <w:rStyle w:val="Emphasis"/>
        </w:rPr>
        <w:t>surface</w:t>
      </w:r>
      <w:r w:rsidRPr="00B46263">
        <w:rPr>
          <w:sz w:val="16"/>
        </w:rPr>
        <w:t xml:space="preserve">. Some have proposed that both prejudice against humans and prejudice against animals are the product of the same underlying psychology (Dhont et al., 2016; Dhont &amp; Hodson, 2014). Thus, </w:t>
      </w:r>
      <w:r w:rsidRPr="00B46263">
        <w:rPr>
          <w:rStyle w:val="Emphasis"/>
        </w:rPr>
        <w:t>generalized</w:t>
      </w:r>
      <w:r w:rsidRPr="002F370E">
        <w:rPr>
          <w:u w:val="single"/>
        </w:rPr>
        <w:t xml:space="preserve"> prejudice</w:t>
      </w:r>
      <w:r w:rsidRPr="00B46263">
        <w:rPr>
          <w:sz w:val="16"/>
        </w:rPr>
        <w:t>— the observation that people who are prejudiced against one social group also tend to be prejudiced against other social groups—</w:t>
      </w:r>
      <w:r w:rsidRPr="002F370E">
        <w:rPr>
          <w:u w:val="single"/>
        </w:rPr>
        <w:t>may</w:t>
      </w:r>
      <w:r w:rsidRPr="00B46263">
        <w:rPr>
          <w:sz w:val="16"/>
        </w:rPr>
        <w:t xml:space="preserve"> not only </w:t>
      </w:r>
      <w:r w:rsidRPr="002F370E">
        <w:rPr>
          <w:u w:val="single"/>
        </w:rPr>
        <w:t>generalize</w:t>
      </w:r>
      <w:r w:rsidRPr="00B46263">
        <w:rPr>
          <w:sz w:val="16"/>
        </w:rPr>
        <w:t xml:space="preserve"> across different social groups (Akrami et al., 2011; Bergh &amp; Brandt, 2023), but also </w:t>
      </w:r>
      <w:r w:rsidRPr="002F370E">
        <w:rPr>
          <w:u w:val="single"/>
        </w:rPr>
        <w:t xml:space="preserve">across </w:t>
      </w:r>
      <w:r w:rsidRPr="00B46263">
        <w:rPr>
          <w:rStyle w:val="Emphasis"/>
        </w:rPr>
        <w:t>species</w:t>
      </w:r>
      <w:r w:rsidRPr="002F370E">
        <w:rPr>
          <w:u w:val="single"/>
        </w:rPr>
        <w:t xml:space="preserve"> lines</w:t>
      </w:r>
      <w:r w:rsidRPr="00B46263">
        <w:rPr>
          <w:sz w:val="16"/>
        </w:rPr>
        <w:t>.</w:t>
      </w:r>
    </w:p>
    <w:p w14:paraId="170D4B78" w14:textId="77777777" w:rsidR="00754B5E" w:rsidRPr="00B46263" w:rsidRDefault="00754B5E" w:rsidP="00754B5E">
      <w:pPr>
        <w:rPr>
          <w:sz w:val="16"/>
        </w:rPr>
      </w:pPr>
      <w:r w:rsidRPr="00B46263">
        <w:rPr>
          <w:sz w:val="16"/>
        </w:rPr>
        <w:t xml:space="preserve">The present </w:t>
      </w:r>
      <w:r w:rsidRPr="00B46263">
        <w:rPr>
          <w:rStyle w:val="Emphasis"/>
        </w:rPr>
        <w:t>studies</w:t>
      </w:r>
      <w:r w:rsidRPr="002F370E">
        <w:rPr>
          <w:u w:val="single"/>
        </w:rPr>
        <w:t xml:space="preserve"> test this </w:t>
      </w:r>
      <w:r w:rsidRPr="00B46263">
        <w:rPr>
          <w:rStyle w:val="Emphasis"/>
        </w:rPr>
        <w:t>hypothesis</w:t>
      </w:r>
      <w:r w:rsidRPr="00B46263">
        <w:rPr>
          <w:sz w:val="16"/>
        </w:rPr>
        <w:t xml:space="preserve">, examining whether people who show prejudice against different social groups also show prejudice against animals. The </w:t>
      </w:r>
      <w:r w:rsidRPr="00AF5234">
        <w:rPr>
          <w:highlight w:val="cyan"/>
          <w:u w:val="single"/>
        </w:rPr>
        <w:t>studies</w:t>
      </w:r>
      <w:r w:rsidRPr="002F370E">
        <w:rPr>
          <w:u w:val="single"/>
        </w:rPr>
        <w:t xml:space="preserve"> are </w:t>
      </w:r>
      <w:r w:rsidRPr="00AF5234">
        <w:rPr>
          <w:rStyle w:val="Emphasis"/>
          <w:highlight w:val="cyan"/>
        </w:rPr>
        <w:t>based</w:t>
      </w:r>
      <w:r w:rsidRPr="00AF5234">
        <w:rPr>
          <w:highlight w:val="cyan"/>
          <w:u w:val="single"/>
        </w:rPr>
        <w:t xml:space="preserve"> on large</w:t>
      </w:r>
      <w:r w:rsidRPr="00927D36">
        <w:rPr>
          <w:u w:val="single"/>
        </w:rPr>
        <w:t xml:space="preserve">, </w:t>
      </w:r>
      <w:r w:rsidRPr="00927D36">
        <w:rPr>
          <w:rStyle w:val="Emphasis"/>
        </w:rPr>
        <w:t>demographically</w:t>
      </w:r>
      <w:r w:rsidRPr="00927D36">
        <w:rPr>
          <w:u w:val="single"/>
        </w:rPr>
        <w:t xml:space="preserve"> </w:t>
      </w:r>
      <w:r w:rsidRPr="00E37079">
        <w:rPr>
          <w:u w:val="single"/>
        </w:rPr>
        <w:t xml:space="preserve">diverse </w:t>
      </w:r>
      <w:r w:rsidRPr="00AF5234">
        <w:rPr>
          <w:highlight w:val="cyan"/>
          <w:u w:val="single"/>
        </w:rPr>
        <w:t>samples</w:t>
      </w:r>
      <w:r w:rsidRPr="00E2249E">
        <w:rPr>
          <w:u w:val="single"/>
        </w:rPr>
        <w:t xml:space="preserve"> of </w:t>
      </w:r>
      <w:r w:rsidRPr="00E2249E">
        <w:rPr>
          <w:rStyle w:val="Emphasis"/>
        </w:rPr>
        <w:t>participants</w:t>
      </w:r>
      <w:r w:rsidRPr="00E2249E">
        <w:rPr>
          <w:sz w:val="16"/>
        </w:rPr>
        <w:t xml:space="preserve"> (Study 1: 56,</w:t>
      </w:r>
      <w:r w:rsidRPr="00464400">
        <w:rPr>
          <w:sz w:val="16"/>
        </w:rPr>
        <w:t xml:space="preserve">759 </w:t>
      </w:r>
      <w:r w:rsidRPr="00464400">
        <w:rPr>
          <w:u w:val="single"/>
        </w:rPr>
        <w:t xml:space="preserve">participants from </w:t>
      </w:r>
      <w:r w:rsidRPr="00464400">
        <w:rPr>
          <w:rStyle w:val="Emphasis"/>
        </w:rPr>
        <w:t>46 countries</w:t>
      </w:r>
      <w:r w:rsidRPr="00464400">
        <w:rPr>
          <w:sz w:val="16"/>
        </w:rPr>
        <w:t>, Study</w:t>
      </w:r>
      <w:r w:rsidRPr="00B46263">
        <w:rPr>
          <w:sz w:val="16"/>
        </w:rPr>
        <w:t xml:space="preserve"> 2: 1,566 participants from the Netherlands) </w:t>
      </w:r>
      <w:r w:rsidRPr="002F370E">
        <w:rPr>
          <w:u w:val="single"/>
        </w:rPr>
        <w:t xml:space="preserve">and </w:t>
      </w:r>
      <w:r w:rsidRPr="00AF5234">
        <w:rPr>
          <w:highlight w:val="cyan"/>
          <w:u w:val="single"/>
        </w:rPr>
        <w:t>examine</w:t>
      </w:r>
      <w:r w:rsidRPr="002F370E">
        <w:rPr>
          <w:u w:val="single"/>
        </w:rPr>
        <w:t xml:space="preserve"> a </w:t>
      </w:r>
      <w:r w:rsidRPr="00B46263">
        <w:rPr>
          <w:rStyle w:val="Emphasis"/>
        </w:rPr>
        <w:t>host</w:t>
      </w:r>
      <w:r w:rsidRPr="002F370E">
        <w:rPr>
          <w:u w:val="single"/>
        </w:rPr>
        <w:t xml:space="preserve"> of </w:t>
      </w:r>
      <w:r w:rsidRPr="00AF5234">
        <w:rPr>
          <w:highlight w:val="cyan"/>
          <w:u w:val="single"/>
        </w:rPr>
        <w:t>attitudes</w:t>
      </w:r>
      <w:r w:rsidRPr="002F370E">
        <w:rPr>
          <w:u w:val="single"/>
        </w:rPr>
        <w:t xml:space="preserve">, </w:t>
      </w:r>
      <w:r w:rsidRPr="00B46263">
        <w:rPr>
          <w:rStyle w:val="Emphasis"/>
        </w:rPr>
        <w:t>beliefs</w:t>
      </w:r>
      <w:r w:rsidRPr="00B46263">
        <w:rPr>
          <w:sz w:val="16"/>
        </w:rPr>
        <w:t xml:space="preserve">, emotional responses, </w:t>
      </w:r>
      <w:r w:rsidRPr="002F370E">
        <w:rPr>
          <w:u w:val="single"/>
        </w:rPr>
        <w:t xml:space="preserve">and behaviors </w:t>
      </w:r>
      <w:r w:rsidRPr="00AF5234">
        <w:rPr>
          <w:highlight w:val="cyan"/>
          <w:u w:val="single"/>
        </w:rPr>
        <w:t>related to</w:t>
      </w:r>
      <w:r w:rsidRPr="002F370E">
        <w:rPr>
          <w:u w:val="single"/>
        </w:rPr>
        <w:t xml:space="preserve"> the </w:t>
      </w:r>
      <w:r w:rsidRPr="00B46263">
        <w:rPr>
          <w:rStyle w:val="Emphasis"/>
        </w:rPr>
        <w:t>devaluation</w:t>
      </w:r>
      <w:r w:rsidRPr="002F370E">
        <w:rPr>
          <w:u w:val="single"/>
        </w:rPr>
        <w:t xml:space="preserve"> of </w:t>
      </w:r>
      <w:r w:rsidRPr="00AF5234">
        <w:rPr>
          <w:rStyle w:val="Emphasis"/>
          <w:highlight w:val="cyan"/>
        </w:rPr>
        <w:t>animals</w:t>
      </w:r>
      <w:r w:rsidRPr="00B46263">
        <w:rPr>
          <w:sz w:val="16"/>
        </w:rPr>
        <w:t>.</w:t>
      </w:r>
    </w:p>
    <w:p w14:paraId="7414FB07" w14:textId="77777777" w:rsidR="00754B5E" w:rsidRPr="00B46263" w:rsidRDefault="00754B5E" w:rsidP="00754B5E">
      <w:pPr>
        <w:rPr>
          <w:sz w:val="16"/>
          <w:szCs w:val="16"/>
        </w:rPr>
      </w:pPr>
      <w:r w:rsidRPr="00B46263">
        <w:rPr>
          <w:sz w:val="16"/>
          <w:szCs w:val="16"/>
        </w:rPr>
        <w:t xml:space="preserve">Prejudice against humans and animals </w:t>
      </w:r>
    </w:p>
    <w:p w14:paraId="63EF43D6" w14:textId="77777777" w:rsidR="00754B5E" w:rsidRPr="00B46263" w:rsidRDefault="00754B5E" w:rsidP="00754B5E">
      <w:pPr>
        <w:rPr>
          <w:sz w:val="16"/>
        </w:rPr>
      </w:pPr>
      <w:r w:rsidRPr="00B46263">
        <w:rPr>
          <w:sz w:val="16"/>
        </w:rPr>
        <w:t xml:space="preserve">Decades of research have shown that people who derogate and devalue some groups also tend to devalue and derogate others, an individual difference that is referred to as generalized prejudice (Akrami et al., 2011; Allport, 1954; Dhont et al., 2016). One </w:t>
      </w:r>
      <w:r w:rsidRPr="00B46263">
        <w:rPr>
          <w:rStyle w:val="Emphasis"/>
        </w:rPr>
        <w:t>explanation</w:t>
      </w:r>
      <w:r w:rsidRPr="002F370E">
        <w:rPr>
          <w:u w:val="single"/>
        </w:rPr>
        <w:t xml:space="preserve"> for why</w:t>
      </w:r>
      <w:r w:rsidRPr="00B46263">
        <w:rPr>
          <w:sz w:val="16"/>
        </w:rPr>
        <w:t xml:space="preserve"> </w:t>
      </w:r>
      <w:r w:rsidRPr="00042DEA">
        <w:rPr>
          <w:sz w:val="16"/>
        </w:rPr>
        <w:t xml:space="preserve">different forms of </w:t>
      </w:r>
      <w:r w:rsidRPr="00042DEA">
        <w:rPr>
          <w:rStyle w:val="Emphasis"/>
        </w:rPr>
        <w:t>prejudice</w:t>
      </w:r>
      <w:r w:rsidRPr="00042DEA">
        <w:rPr>
          <w:sz w:val="16"/>
        </w:rPr>
        <w:t xml:space="preserve"> often </w:t>
      </w:r>
      <w:r w:rsidRPr="00042DEA">
        <w:rPr>
          <w:u w:val="single"/>
        </w:rPr>
        <w:t xml:space="preserve">come as a </w:t>
      </w:r>
      <w:r w:rsidRPr="00042DEA">
        <w:rPr>
          <w:rStyle w:val="Emphasis"/>
        </w:rPr>
        <w:t>package</w:t>
      </w:r>
      <w:r w:rsidRPr="00042DEA">
        <w:rPr>
          <w:u w:val="single"/>
        </w:rPr>
        <w:t xml:space="preserve"> deal is that they are </w:t>
      </w:r>
      <w:r w:rsidRPr="00042DEA">
        <w:rPr>
          <w:rStyle w:val="Emphasis"/>
        </w:rPr>
        <w:t>underpinned</w:t>
      </w:r>
      <w:r w:rsidRPr="00042DEA">
        <w:rPr>
          <w:u w:val="single"/>
        </w:rPr>
        <w:t xml:space="preserve"> by the </w:t>
      </w:r>
      <w:r w:rsidRPr="00042DEA">
        <w:rPr>
          <w:rStyle w:val="Emphasis"/>
        </w:rPr>
        <w:t>same beliefs</w:t>
      </w:r>
      <w:r w:rsidRPr="00042DEA">
        <w:rPr>
          <w:sz w:val="16"/>
        </w:rPr>
        <w:t xml:space="preserve"> and ideologies. Two traits in particular are often invoked to explain the causes of generalized prejudice: right-wing authoritarianism (RWA), a preference for conformity, traditional values, and deference to authority</w:t>
      </w:r>
      <w:r w:rsidRPr="00B46263">
        <w:rPr>
          <w:sz w:val="16"/>
        </w:rPr>
        <w:t xml:space="preserve"> (Altemeyer, 1981), and social dominance orientation (SDO), a preference for group-based dominance hierarchies and social inequalities (Ho et al., 2015).</w:t>
      </w:r>
    </w:p>
    <w:p w14:paraId="6D0A522A" w14:textId="77777777" w:rsidR="00754B5E" w:rsidRPr="00B46263" w:rsidRDefault="00754B5E" w:rsidP="00754B5E">
      <w:pPr>
        <w:rPr>
          <w:sz w:val="16"/>
        </w:rPr>
      </w:pPr>
      <w:r w:rsidRPr="00B46263">
        <w:rPr>
          <w:sz w:val="16"/>
        </w:rPr>
        <w:t xml:space="preserve">Building on this work, </w:t>
      </w:r>
      <w:r w:rsidRPr="002F370E">
        <w:rPr>
          <w:u w:val="single"/>
        </w:rPr>
        <w:t xml:space="preserve">recent </w:t>
      </w:r>
      <w:r w:rsidRPr="00B46263">
        <w:rPr>
          <w:rStyle w:val="Emphasis"/>
        </w:rPr>
        <w:t>theoretical</w:t>
      </w:r>
      <w:r w:rsidRPr="002F370E">
        <w:rPr>
          <w:u w:val="single"/>
        </w:rPr>
        <w:t xml:space="preserve"> models propose that </w:t>
      </w:r>
      <w:r w:rsidRPr="00B46263">
        <w:rPr>
          <w:rStyle w:val="Emphasis"/>
        </w:rPr>
        <w:t>generalized</w:t>
      </w:r>
      <w:r w:rsidRPr="002F370E">
        <w:rPr>
          <w:u w:val="single"/>
        </w:rPr>
        <w:t xml:space="preserve"> </w:t>
      </w:r>
      <w:r w:rsidRPr="00AF5234">
        <w:rPr>
          <w:highlight w:val="cyan"/>
          <w:u w:val="single"/>
        </w:rPr>
        <w:t>prejudice and</w:t>
      </w:r>
      <w:r w:rsidRPr="002F370E">
        <w:rPr>
          <w:u w:val="single"/>
        </w:rPr>
        <w:t xml:space="preserve"> the </w:t>
      </w:r>
      <w:r w:rsidRPr="00AF5234">
        <w:rPr>
          <w:rStyle w:val="Emphasis"/>
          <w:highlight w:val="cyan"/>
        </w:rPr>
        <w:t>devaluation</w:t>
      </w:r>
      <w:r w:rsidRPr="00B46263">
        <w:rPr>
          <w:sz w:val="16"/>
        </w:rPr>
        <w:t xml:space="preserve"> and derogation </w:t>
      </w:r>
      <w:r w:rsidRPr="00AF5234">
        <w:rPr>
          <w:highlight w:val="cyan"/>
          <w:u w:val="single"/>
        </w:rPr>
        <w:t xml:space="preserve">of </w:t>
      </w:r>
      <w:r w:rsidRPr="00AF5234">
        <w:rPr>
          <w:rStyle w:val="Emphasis"/>
          <w:highlight w:val="cyan"/>
        </w:rPr>
        <w:t>animals</w:t>
      </w:r>
      <w:r w:rsidRPr="00B46263">
        <w:rPr>
          <w:sz w:val="16"/>
        </w:rPr>
        <w:t>—</w:t>
      </w:r>
      <w:r w:rsidRPr="002F370E">
        <w:rPr>
          <w:u w:val="single"/>
        </w:rPr>
        <w:t>manifested</w:t>
      </w:r>
      <w:r w:rsidRPr="00B46263">
        <w:rPr>
          <w:sz w:val="16"/>
        </w:rPr>
        <w:t xml:space="preserve">, for example, </w:t>
      </w:r>
      <w:r w:rsidRPr="002F370E">
        <w:rPr>
          <w:u w:val="single"/>
        </w:rPr>
        <w:t>in</w:t>
      </w:r>
      <w:r w:rsidRPr="00B46263">
        <w:rPr>
          <w:sz w:val="16"/>
        </w:rPr>
        <w:t xml:space="preserve"> the common practices of </w:t>
      </w:r>
      <w:r w:rsidRPr="002F370E">
        <w:rPr>
          <w:u w:val="single"/>
        </w:rPr>
        <w:t xml:space="preserve">meat </w:t>
      </w:r>
      <w:r w:rsidRPr="00B46263">
        <w:rPr>
          <w:rStyle w:val="Emphasis"/>
        </w:rPr>
        <w:t>consumption</w:t>
      </w:r>
      <w:r w:rsidRPr="00B46263">
        <w:rPr>
          <w:sz w:val="16"/>
        </w:rPr>
        <w:t xml:space="preserve">, </w:t>
      </w:r>
      <w:r w:rsidRPr="002F370E">
        <w:rPr>
          <w:u w:val="single"/>
        </w:rPr>
        <w:t xml:space="preserve">animal </w:t>
      </w:r>
      <w:r w:rsidRPr="00B46263">
        <w:rPr>
          <w:rStyle w:val="Emphasis"/>
        </w:rPr>
        <w:t>experimentation</w:t>
      </w:r>
      <w:r w:rsidRPr="00B46263">
        <w:rPr>
          <w:sz w:val="16"/>
        </w:rPr>
        <w:t xml:space="preserve">, </w:t>
      </w:r>
      <w:r w:rsidRPr="002F370E">
        <w:rPr>
          <w:u w:val="single"/>
        </w:rPr>
        <w:t xml:space="preserve">and recreational </w:t>
      </w:r>
      <w:r w:rsidRPr="00B46263">
        <w:rPr>
          <w:rStyle w:val="Emphasis"/>
        </w:rPr>
        <w:t>hunting</w:t>
      </w:r>
      <w:r w:rsidRPr="00B46263">
        <w:rPr>
          <w:sz w:val="16"/>
        </w:rPr>
        <w:t>—</w:t>
      </w:r>
      <w:r w:rsidRPr="00AF5234">
        <w:rPr>
          <w:highlight w:val="cyan"/>
          <w:u w:val="single"/>
        </w:rPr>
        <w:t>share the same</w:t>
      </w:r>
      <w:r w:rsidRPr="00305321">
        <w:rPr>
          <w:u w:val="single"/>
        </w:rPr>
        <w:t xml:space="preserve"> underlying </w:t>
      </w:r>
      <w:r w:rsidRPr="00AF5234">
        <w:rPr>
          <w:rStyle w:val="Emphasis"/>
          <w:highlight w:val="cyan"/>
        </w:rPr>
        <w:t>psychological</w:t>
      </w:r>
      <w:r w:rsidRPr="00AF5234">
        <w:rPr>
          <w:highlight w:val="cyan"/>
          <w:u w:val="single"/>
        </w:rPr>
        <w:t xml:space="preserve"> mechanisms</w:t>
      </w:r>
      <w:r w:rsidRPr="00B46263">
        <w:rPr>
          <w:sz w:val="16"/>
        </w:rPr>
        <w:t xml:space="preserve"> (Costello &amp; Hodson, 2010, 2014; Dhont et al., 2016). SDO in particular has been highlighted as a proximate cause of prejudice against humans and animals alike (Dhont &amp; Hodson, 2014; Sibley &amp; Duckitt, 2008). According to the </w:t>
      </w:r>
      <w:r w:rsidRPr="002F370E">
        <w:rPr>
          <w:u w:val="single"/>
        </w:rPr>
        <w:t xml:space="preserve">social </w:t>
      </w:r>
      <w:r w:rsidRPr="00B46263">
        <w:rPr>
          <w:rStyle w:val="Emphasis"/>
        </w:rPr>
        <w:t>dominance</w:t>
      </w:r>
      <w:r w:rsidRPr="002F370E">
        <w:rPr>
          <w:u w:val="single"/>
        </w:rPr>
        <w:t xml:space="preserve"> human-animal </w:t>
      </w:r>
      <w:r w:rsidRPr="00B46263">
        <w:rPr>
          <w:rStyle w:val="Emphasis"/>
        </w:rPr>
        <w:t>relations</w:t>
      </w:r>
      <w:r w:rsidRPr="002F370E">
        <w:rPr>
          <w:u w:val="single"/>
        </w:rPr>
        <w:t xml:space="preserve"> model</w:t>
      </w:r>
      <w:r w:rsidRPr="00B46263">
        <w:rPr>
          <w:sz w:val="16"/>
        </w:rPr>
        <w:t xml:space="preserve"> (SD-HARM), </w:t>
      </w:r>
      <w:r w:rsidRPr="002F370E">
        <w:rPr>
          <w:u w:val="single"/>
        </w:rPr>
        <w:t xml:space="preserve">preferences for </w:t>
      </w:r>
      <w:r w:rsidRPr="00B46263">
        <w:rPr>
          <w:rStyle w:val="Emphasis"/>
        </w:rPr>
        <w:t>group-based</w:t>
      </w:r>
      <w:r w:rsidRPr="002F370E">
        <w:rPr>
          <w:u w:val="single"/>
        </w:rPr>
        <w:t xml:space="preserve"> hierarchy</w:t>
      </w:r>
      <w:r w:rsidRPr="00B46263">
        <w:rPr>
          <w:sz w:val="16"/>
        </w:rPr>
        <w:t xml:space="preserve"> </w:t>
      </w:r>
      <w:r w:rsidRPr="005158DF">
        <w:rPr>
          <w:sz w:val="16"/>
        </w:rPr>
        <w:t xml:space="preserve">and inequality, as captured by measures of SDO, </w:t>
      </w:r>
      <w:r w:rsidRPr="005158DF">
        <w:rPr>
          <w:u w:val="single"/>
        </w:rPr>
        <w:t xml:space="preserve">motivated </w:t>
      </w:r>
      <w:r w:rsidRPr="005158DF">
        <w:rPr>
          <w:rStyle w:val="Emphasis"/>
        </w:rPr>
        <w:t>prejudice</w:t>
      </w:r>
      <w:r w:rsidRPr="005158DF">
        <w:rPr>
          <w:u w:val="single"/>
        </w:rPr>
        <w:t xml:space="preserve"> towards</w:t>
      </w:r>
      <w:r w:rsidRPr="005158DF">
        <w:rPr>
          <w:sz w:val="16"/>
        </w:rPr>
        <w:t xml:space="preserve"> both </w:t>
      </w:r>
      <w:r w:rsidRPr="005158DF">
        <w:rPr>
          <w:u w:val="single"/>
        </w:rPr>
        <w:t xml:space="preserve">humans and </w:t>
      </w:r>
      <w:r w:rsidRPr="005158DF">
        <w:rPr>
          <w:rStyle w:val="Emphasis"/>
        </w:rPr>
        <w:t>non-human</w:t>
      </w:r>
      <w:r w:rsidRPr="005158DF">
        <w:rPr>
          <w:u w:val="single"/>
        </w:rPr>
        <w:t xml:space="preserve"> animals</w:t>
      </w:r>
      <w:r w:rsidRPr="005158DF">
        <w:rPr>
          <w:sz w:val="16"/>
        </w:rPr>
        <w:t xml:space="preserve"> (Dhont et al., 2016). Moreover, the interspecies model of prejudice posits that beliefs about the fundamental divide between humans and animals, and human superiority</w:t>
      </w:r>
      <w:r w:rsidRPr="00B46263">
        <w:rPr>
          <w:sz w:val="16"/>
        </w:rPr>
        <w:t xml:space="preserve"> in particular, </w:t>
      </w:r>
      <w:r w:rsidRPr="002F370E">
        <w:rPr>
          <w:u w:val="single"/>
        </w:rPr>
        <w:t xml:space="preserve">facilitate the </w:t>
      </w:r>
      <w:r w:rsidRPr="00B46263">
        <w:rPr>
          <w:rStyle w:val="Emphasis"/>
        </w:rPr>
        <w:t>derogation</w:t>
      </w:r>
      <w:r w:rsidRPr="002F370E">
        <w:rPr>
          <w:u w:val="single"/>
        </w:rPr>
        <w:t xml:space="preserve"> of human outgroups by </w:t>
      </w:r>
      <w:r w:rsidRPr="00B46263">
        <w:rPr>
          <w:rStyle w:val="Emphasis"/>
        </w:rPr>
        <w:t>likening</w:t>
      </w:r>
      <w:r w:rsidRPr="002F370E">
        <w:rPr>
          <w:u w:val="single"/>
        </w:rPr>
        <w:t xml:space="preserve"> them to lower-status </w:t>
      </w:r>
      <w:r w:rsidRPr="00B46263">
        <w:rPr>
          <w:rStyle w:val="Emphasis"/>
        </w:rPr>
        <w:t>animals</w:t>
      </w:r>
      <w:r w:rsidRPr="00B46263">
        <w:rPr>
          <w:sz w:val="16"/>
        </w:rPr>
        <w:t xml:space="preserve"> (Costello &amp; Hodson, 2010, 2014).</w:t>
      </w:r>
    </w:p>
    <w:p w14:paraId="3FFF04E7" w14:textId="77777777" w:rsidR="00754B5E" w:rsidRPr="00B46263" w:rsidRDefault="00754B5E" w:rsidP="00754B5E">
      <w:pPr>
        <w:rPr>
          <w:sz w:val="16"/>
        </w:rPr>
      </w:pPr>
      <w:r w:rsidRPr="002F370E">
        <w:rPr>
          <w:u w:val="single"/>
        </w:rPr>
        <w:t xml:space="preserve">There is </w:t>
      </w:r>
      <w:r w:rsidRPr="00F55631">
        <w:rPr>
          <w:u w:val="single"/>
        </w:rPr>
        <w:t xml:space="preserve">considerable </w:t>
      </w:r>
      <w:r w:rsidRPr="00AF5234">
        <w:rPr>
          <w:rStyle w:val="Emphasis"/>
          <w:highlight w:val="cyan"/>
        </w:rPr>
        <w:t>empirical</w:t>
      </w:r>
      <w:r w:rsidRPr="00AF5234">
        <w:rPr>
          <w:highlight w:val="cyan"/>
          <w:u w:val="single"/>
        </w:rPr>
        <w:t xml:space="preserve"> support </w:t>
      </w:r>
      <w:r w:rsidRPr="00AF5234">
        <w:rPr>
          <w:rStyle w:val="StyleUnderline"/>
          <w:highlight w:val="cyan"/>
        </w:rPr>
        <w:t>for the</w:t>
      </w:r>
      <w:r w:rsidRPr="00B46263">
        <w:rPr>
          <w:sz w:val="16"/>
        </w:rPr>
        <w:t xml:space="preserve"> proposed </w:t>
      </w:r>
      <w:r w:rsidRPr="00AF5234">
        <w:rPr>
          <w:rStyle w:val="Emphasis"/>
          <w:highlight w:val="cyan"/>
        </w:rPr>
        <w:t>links</w:t>
      </w:r>
      <w:r w:rsidRPr="00857CF5">
        <w:rPr>
          <w:u w:val="single"/>
        </w:rPr>
        <w:t xml:space="preserve"> between </w:t>
      </w:r>
      <w:r w:rsidRPr="00857CF5">
        <w:rPr>
          <w:rStyle w:val="Emphasis"/>
        </w:rPr>
        <w:t>prejudice</w:t>
      </w:r>
      <w:r w:rsidRPr="00857CF5">
        <w:rPr>
          <w:u w:val="single"/>
        </w:rPr>
        <w:t xml:space="preserve"> against humans and </w:t>
      </w:r>
      <w:r w:rsidRPr="00857CF5">
        <w:rPr>
          <w:rStyle w:val="Emphasis"/>
        </w:rPr>
        <w:t>animals</w:t>
      </w:r>
      <w:r w:rsidRPr="00857CF5">
        <w:rPr>
          <w:sz w:val="16"/>
        </w:rPr>
        <w:t xml:space="preserve">. Individual </w:t>
      </w:r>
      <w:r w:rsidRPr="00857CF5">
        <w:rPr>
          <w:u w:val="single"/>
        </w:rPr>
        <w:t>differences</w:t>
      </w:r>
      <w:r w:rsidRPr="002F370E">
        <w:rPr>
          <w:u w:val="single"/>
        </w:rPr>
        <w:t xml:space="preserve"> in </w:t>
      </w:r>
      <w:r w:rsidRPr="00AF5234">
        <w:rPr>
          <w:rStyle w:val="Emphasis"/>
          <w:highlight w:val="cyan"/>
        </w:rPr>
        <w:t>speciesism</w:t>
      </w:r>
      <w:r w:rsidRPr="00B46263">
        <w:rPr>
          <w:sz w:val="16"/>
        </w:rPr>
        <w:t xml:space="preserve"> (i.e., attributions of lower moral worth to </w:t>
      </w:r>
      <w:r w:rsidRPr="0012375B">
        <w:rPr>
          <w:sz w:val="16"/>
        </w:rPr>
        <w:t xml:space="preserve">animals) </w:t>
      </w:r>
      <w:r w:rsidRPr="0012375B">
        <w:rPr>
          <w:u w:val="single"/>
        </w:rPr>
        <w:t xml:space="preserve">are </w:t>
      </w:r>
      <w:r w:rsidRPr="0012375B">
        <w:rPr>
          <w:rStyle w:val="Emphasis"/>
        </w:rPr>
        <w:t>positively</w:t>
      </w:r>
      <w:r w:rsidRPr="0012375B">
        <w:rPr>
          <w:u w:val="single"/>
        </w:rPr>
        <w:t xml:space="preserve"> </w:t>
      </w:r>
      <w:r w:rsidRPr="00AF5234">
        <w:rPr>
          <w:highlight w:val="cyan"/>
          <w:u w:val="single"/>
        </w:rPr>
        <w:t>related to</w:t>
      </w:r>
      <w:r w:rsidRPr="002F370E">
        <w:rPr>
          <w:u w:val="single"/>
        </w:rPr>
        <w:t xml:space="preserve"> measures of </w:t>
      </w:r>
      <w:r w:rsidRPr="00AF5234">
        <w:rPr>
          <w:rStyle w:val="Emphasis"/>
          <w:highlight w:val="cyan"/>
        </w:rPr>
        <w:t>racism</w:t>
      </w:r>
      <w:r w:rsidRPr="002F370E">
        <w:rPr>
          <w:u w:val="single"/>
        </w:rPr>
        <w:t xml:space="preserve"> and sexism</w:t>
      </w:r>
      <w:r w:rsidRPr="00B46263">
        <w:rPr>
          <w:sz w:val="16"/>
        </w:rPr>
        <w:t xml:space="preserve"> (Caviola et al., 2019; Dhont et al., 2016), and broader antisocial personality traits such as low empathy, entitlement, and callousness (Hopwood &amp; Bleidorn,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sidRPr="00AF5234">
        <w:rPr>
          <w:highlight w:val="cyan"/>
          <w:u w:val="single"/>
        </w:rPr>
        <w:t xml:space="preserve">person with </w:t>
      </w:r>
      <w:r w:rsidRPr="00AF5234">
        <w:rPr>
          <w:rStyle w:val="Emphasis"/>
          <w:highlight w:val="cyan"/>
        </w:rPr>
        <w:t>speciesist</w:t>
      </w:r>
      <w:r w:rsidRPr="00AF5234">
        <w:rPr>
          <w:highlight w:val="cyan"/>
          <w:u w:val="single"/>
        </w:rPr>
        <w:t xml:space="preserve"> attitudes would be less supportive of </w:t>
      </w:r>
      <w:r w:rsidRPr="00AF5234">
        <w:rPr>
          <w:rStyle w:val="Emphasis"/>
          <w:highlight w:val="cyan"/>
        </w:rPr>
        <w:t>gay</w:t>
      </w:r>
      <w:r w:rsidRPr="00AF5234">
        <w:rPr>
          <w:sz w:val="16"/>
          <w:highlight w:val="cyan"/>
        </w:rPr>
        <w:t xml:space="preserve">, </w:t>
      </w:r>
      <w:r w:rsidRPr="00AF5234">
        <w:rPr>
          <w:rStyle w:val="Emphasis"/>
          <w:highlight w:val="cyan"/>
        </w:rPr>
        <w:t>Black</w:t>
      </w:r>
      <w:r w:rsidRPr="00AF5234">
        <w:rPr>
          <w:sz w:val="16"/>
          <w:highlight w:val="cyan"/>
        </w:rPr>
        <w:t xml:space="preserve">, </w:t>
      </w:r>
      <w:r w:rsidRPr="00AF5234">
        <w:rPr>
          <w:highlight w:val="cyan"/>
          <w:u w:val="single"/>
        </w:rPr>
        <w:t xml:space="preserve">and </w:t>
      </w:r>
      <w:r w:rsidRPr="00AF5234">
        <w:rPr>
          <w:rStyle w:val="Emphasis"/>
          <w:highlight w:val="cyan"/>
        </w:rPr>
        <w:t>women</w:t>
      </w:r>
      <w:r w:rsidRPr="00AF5234">
        <w:rPr>
          <w:highlight w:val="cyan"/>
          <w:u w:val="single"/>
        </w:rPr>
        <w:t>’s rights</w:t>
      </w:r>
      <w:r w:rsidRPr="00B46263">
        <w:rPr>
          <w:sz w:val="16"/>
        </w:rPr>
        <w:t xml:space="preserve"> (Everett et al., 2019). Finally, </w:t>
      </w:r>
      <w:r w:rsidRPr="002F370E">
        <w:rPr>
          <w:u w:val="single"/>
        </w:rPr>
        <w:t xml:space="preserve">there is </w:t>
      </w:r>
      <w:r w:rsidRPr="00B46263">
        <w:rPr>
          <w:rStyle w:val="Emphasis"/>
        </w:rPr>
        <w:t>evidence</w:t>
      </w:r>
      <w:r w:rsidRPr="002F370E">
        <w:rPr>
          <w:u w:val="single"/>
        </w:rPr>
        <w:t xml:space="preserve"> showing that </w:t>
      </w:r>
      <w:r w:rsidRPr="00B46263">
        <w:rPr>
          <w:rStyle w:val="Emphasis"/>
        </w:rPr>
        <w:t>interventions</w:t>
      </w:r>
      <w:r w:rsidRPr="002F370E">
        <w:rPr>
          <w:u w:val="single"/>
        </w:rPr>
        <w:t xml:space="preserve"> that tend to reduce </w:t>
      </w:r>
      <w:r w:rsidRPr="00B46263">
        <w:rPr>
          <w:rStyle w:val="Emphasis"/>
        </w:rPr>
        <w:t>prejudice</w:t>
      </w:r>
      <w:r w:rsidRPr="002F370E">
        <w:rPr>
          <w:u w:val="single"/>
        </w:rPr>
        <w:t xml:space="preserve"> towards </w:t>
      </w:r>
      <w:r w:rsidRPr="00B46263">
        <w:rPr>
          <w:rStyle w:val="Emphasis"/>
        </w:rPr>
        <w:t>humans</w:t>
      </w:r>
      <w:r w:rsidRPr="00B46263">
        <w:rPr>
          <w:sz w:val="16"/>
        </w:rPr>
        <w:t xml:space="preserve"> groups, imagined contact with a member of the group, may also </w:t>
      </w:r>
      <w:r w:rsidRPr="00B46263">
        <w:rPr>
          <w:rStyle w:val="Emphasis"/>
        </w:rPr>
        <w:t>succeed</w:t>
      </w:r>
      <w:r w:rsidRPr="002F370E">
        <w:rPr>
          <w:u w:val="single"/>
        </w:rPr>
        <w:t xml:space="preserve"> in reducing prejudice towards </w:t>
      </w:r>
      <w:r w:rsidRPr="00B46263">
        <w:rPr>
          <w:rStyle w:val="Emphasis"/>
        </w:rPr>
        <w:t>animals</w:t>
      </w:r>
      <w:r w:rsidRPr="00B46263">
        <w:rPr>
          <w:sz w:val="16"/>
        </w:rPr>
        <w:t xml:space="preserve"> (Auger &amp; Amiot, 2019).</w:t>
      </w:r>
    </w:p>
    <w:p w14:paraId="356BDE45" w14:textId="77777777" w:rsidR="00754B5E" w:rsidRPr="00B46263" w:rsidRDefault="00754B5E" w:rsidP="00754B5E">
      <w:pPr>
        <w:rPr>
          <w:sz w:val="16"/>
          <w:szCs w:val="16"/>
        </w:rPr>
      </w:pPr>
      <w:r w:rsidRPr="00B46263">
        <w:rPr>
          <w:sz w:val="16"/>
          <w:szCs w:val="16"/>
        </w:rPr>
        <w:t>There is also evidence suggesting that social dominance orientation can explain prejudice against both humans and animals. Decades of research have shown that SDO predicts prejudice against various social groups (Bergh &amp; Brandt, 2023; Ho et al., 2015; Sibley &amp; Duckitt, 2008).</w:t>
      </w:r>
    </w:p>
    <w:p w14:paraId="063ADA6E" w14:textId="77777777" w:rsidR="00754B5E" w:rsidRPr="00B46263" w:rsidRDefault="00754B5E" w:rsidP="00754B5E">
      <w:pPr>
        <w:rPr>
          <w:sz w:val="16"/>
        </w:rPr>
      </w:pPr>
      <w:r w:rsidRPr="00B46263">
        <w:rPr>
          <w:sz w:val="16"/>
        </w:rPr>
        <w:t xml:space="preserve">Recent work has found similar associations between SDO and prejudice against animals. </w:t>
      </w:r>
      <w:r w:rsidRPr="002F370E">
        <w:rPr>
          <w:u w:val="single"/>
        </w:rPr>
        <w:t xml:space="preserve">People who score </w:t>
      </w:r>
      <w:r w:rsidRPr="00AF5234">
        <w:rPr>
          <w:rStyle w:val="Emphasis"/>
          <w:highlight w:val="cyan"/>
        </w:rPr>
        <w:t>higher</w:t>
      </w:r>
      <w:r w:rsidRPr="00AF5234">
        <w:rPr>
          <w:highlight w:val="cyan"/>
          <w:u w:val="single"/>
        </w:rPr>
        <w:t xml:space="preserve"> on </w:t>
      </w:r>
      <w:r w:rsidRPr="00AF5234">
        <w:rPr>
          <w:rStyle w:val="Emphasis"/>
          <w:highlight w:val="cyan"/>
        </w:rPr>
        <w:t>SDO</w:t>
      </w:r>
      <w:r w:rsidRPr="00AF5234">
        <w:rPr>
          <w:highlight w:val="cyan"/>
          <w:u w:val="single"/>
        </w:rPr>
        <w:t xml:space="preserve"> also</w:t>
      </w:r>
      <w:r w:rsidRPr="002F370E">
        <w:rPr>
          <w:u w:val="single"/>
        </w:rPr>
        <w:t xml:space="preserve"> score </w:t>
      </w:r>
      <w:r w:rsidRPr="00AF5234">
        <w:rPr>
          <w:highlight w:val="cyan"/>
          <w:u w:val="single"/>
        </w:rPr>
        <w:t xml:space="preserve">higher on </w:t>
      </w:r>
      <w:r w:rsidRPr="00AF5234">
        <w:rPr>
          <w:rStyle w:val="Emphasis"/>
          <w:highlight w:val="cyan"/>
        </w:rPr>
        <w:t>speciesist</w:t>
      </w:r>
      <w:r w:rsidRPr="002F370E">
        <w:rPr>
          <w:u w:val="single"/>
        </w:rPr>
        <w:t xml:space="preserve"> attitudes</w:t>
      </w:r>
      <w:r w:rsidRPr="00B46263">
        <w:rPr>
          <w:sz w:val="16"/>
        </w:rPr>
        <w:t xml:space="preserve"> (Caviola et al., 2019; Dhont et al., 2016; Dhont &amp; Hodson, 2014; Graça et al., 2018; Hopwood &amp; Bleidorn, 2020). They are more likely to think that hunting and fishing are justified (Hopwood &amp; Bleidorn, 2020), </w:t>
      </w:r>
      <w:r w:rsidRPr="002F370E">
        <w:rPr>
          <w:u w:val="single"/>
        </w:rPr>
        <w:t xml:space="preserve">more strongly </w:t>
      </w:r>
      <w:r w:rsidRPr="00B46263">
        <w:rPr>
          <w:rStyle w:val="Emphasis"/>
        </w:rPr>
        <w:t>endorse</w:t>
      </w:r>
      <w:r w:rsidRPr="002F370E">
        <w:rPr>
          <w:u w:val="single"/>
        </w:rPr>
        <w:t xml:space="preserve"> the </w:t>
      </w:r>
      <w:r w:rsidRPr="00B46263">
        <w:rPr>
          <w:rStyle w:val="Emphasis"/>
        </w:rPr>
        <w:t>use</w:t>
      </w:r>
      <w:r w:rsidRPr="002F370E">
        <w:rPr>
          <w:u w:val="single"/>
        </w:rPr>
        <w:t xml:space="preserve"> of </w:t>
      </w:r>
      <w:r w:rsidRPr="00B46263">
        <w:rPr>
          <w:u w:val="single"/>
        </w:rPr>
        <w:t>animals</w:t>
      </w:r>
      <w:r w:rsidRPr="002F370E">
        <w:rPr>
          <w:u w:val="single"/>
        </w:rPr>
        <w:t xml:space="preserve"> by </w:t>
      </w:r>
      <w:r w:rsidRPr="00B46263">
        <w:rPr>
          <w:rStyle w:val="Emphasis"/>
        </w:rPr>
        <w:t>humans</w:t>
      </w:r>
      <w:r w:rsidRPr="00B46263">
        <w:rPr>
          <w:sz w:val="16"/>
        </w:rPr>
        <w:t xml:space="preserve"> (Hyers, 2006), </w:t>
      </w:r>
      <w:r w:rsidRPr="002F370E">
        <w:rPr>
          <w:u w:val="single"/>
        </w:rPr>
        <w:t xml:space="preserve">and are </w:t>
      </w:r>
      <w:r w:rsidRPr="00AF5234">
        <w:rPr>
          <w:rStyle w:val="Emphasis"/>
          <w:highlight w:val="cyan"/>
        </w:rPr>
        <w:t>less</w:t>
      </w:r>
      <w:r w:rsidRPr="00AF5234">
        <w:rPr>
          <w:highlight w:val="cyan"/>
          <w:u w:val="single"/>
        </w:rPr>
        <w:t xml:space="preserve"> likely to </w:t>
      </w:r>
      <w:r w:rsidRPr="00AF5234">
        <w:rPr>
          <w:rStyle w:val="Emphasis"/>
          <w:highlight w:val="cyan"/>
        </w:rPr>
        <w:t>condemn</w:t>
      </w:r>
      <w:r w:rsidRPr="00B46263">
        <w:rPr>
          <w:sz w:val="16"/>
        </w:rPr>
        <w:t xml:space="preserve"> acts of </w:t>
      </w:r>
      <w:r w:rsidRPr="00AF5234">
        <w:rPr>
          <w:rStyle w:val="Emphasis"/>
          <w:highlight w:val="cyan"/>
        </w:rPr>
        <w:t>animal cruelty</w:t>
      </w:r>
      <w:r w:rsidRPr="00B46263">
        <w:rPr>
          <w:sz w:val="16"/>
        </w:rPr>
        <w:t xml:space="preserve"> (Jarmakowski-Kostrzanowski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Bleidorn, 2020).</w:t>
      </w:r>
    </w:p>
    <w:p w14:paraId="1ADA6DE1" w14:textId="77777777" w:rsidR="00754B5E" w:rsidRDefault="00754B5E" w:rsidP="00754B5E">
      <w:pPr>
        <w:rPr>
          <w:sz w:val="16"/>
        </w:rPr>
      </w:pPr>
      <w:r w:rsidRPr="00B46263">
        <w:rPr>
          <w:sz w:val="16"/>
        </w:rPr>
        <w:t xml:space="preserve">Research by Dhont and colleagues (2014, 2016) directly tested whether SDO can account for the links between prejudice towards humans and </w:t>
      </w:r>
      <w:r w:rsidRPr="00714A40">
        <w:rPr>
          <w:sz w:val="16"/>
        </w:rPr>
        <w:t xml:space="preserve">animals. </w:t>
      </w:r>
      <w:r w:rsidRPr="00714A40">
        <w:rPr>
          <w:u w:val="single"/>
        </w:rPr>
        <w:t xml:space="preserve">Across </w:t>
      </w:r>
      <w:r w:rsidRPr="00714A40">
        <w:rPr>
          <w:rStyle w:val="Emphasis"/>
        </w:rPr>
        <w:t>multiple</w:t>
      </w:r>
      <w:r w:rsidRPr="00714A40">
        <w:rPr>
          <w:u w:val="single"/>
        </w:rPr>
        <w:t xml:space="preserve"> studies</w:t>
      </w:r>
      <w:r w:rsidRPr="00714A40">
        <w:rPr>
          <w:sz w:val="16"/>
        </w:rPr>
        <w:t>, they</w:t>
      </w:r>
      <w:r w:rsidRPr="00B46263">
        <w:rPr>
          <w:sz w:val="16"/>
        </w:rPr>
        <w:t xml:space="preserve"> found that </w:t>
      </w:r>
      <w:r w:rsidRPr="00AF5234">
        <w:rPr>
          <w:rStyle w:val="Emphasis"/>
          <w:highlight w:val="cyan"/>
        </w:rPr>
        <w:t>speciesist</w:t>
      </w:r>
      <w:r w:rsidRPr="00AF5234">
        <w:rPr>
          <w:highlight w:val="cyan"/>
          <w:u w:val="single"/>
        </w:rPr>
        <w:t xml:space="preserve"> attitudes were </w:t>
      </w:r>
      <w:r w:rsidRPr="00AF5234">
        <w:rPr>
          <w:rStyle w:val="Emphasis"/>
          <w:highlight w:val="cyan"/>
        </w:rPr>
        <w:t>positively</w:t>
      </w:r>
      <w:r w:rsidRPr="00AF5234">
        <w:rPr>
          <w:highlight w:val="cyan"/>
          <w:u w:val="single"/>
        </w:rPr>
        <w:t xml:space="preserve"> correlated with </w:t>
      </w:r>
      <w:r w:rsidRPr="00AF5234">
        <w:rPr>
          <w:rStyle w:val="Emphasis"/>
          <w:highlight w:val="cyan"/>
        </w:rPr>
        <w:t>ethnic prejudice</w:t>
      </w:r>
      <w:r w:rsidRPr="00B46263">
        <w:rPr>
          <w:sz w:val="16"/>
        </w:rPr>
        <w:t xml:space="preserve"> (i.e., more negative attitudes towards immigrants and various ethnic minorities). </w:t>
      </w:r>
      <w:r w:rsidRPr="00B46263">
        <w:rPr>
          <w:rStyle w:val="Emphasis"/>
        </w:rPr>
        <w:t>SDO</w:t>
      </w:r>
      <w:r w:rsidRPr="002F370E">
        <w:rPr>
          <w:u w:val="single"/>
        </w:rPr>
        <w:t xml:space="preserve"> was positively </w:t>
      </w:r>
      <w:r w:rsidRPr="00B46263">
        <w:rPr>
          <w:rStyle w:val="Emphasis"/>
        </w:rPr>
        <w:t>related</w:t>
      </w:r>
      <w:r w:rsidRPr="002F370E">
        <w:rPr>
          <w:u w:val="single"/>
        </w:rPr>
        <w:t xml:space="preserve"> to both</w:t>
      </w:r>
      <w:r w:rsidRPr="00B46263">
        <w:rPr>
          <w:sz w:val="16"/>
        </w:rPr>
        <w:t xml:space="preserve"> and, crucially, the positive association between speciesism and ethnic prejudice was nonsignificant when controlling for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sidRPr="002F370E">
        <w:rPr>
          <w:u w:val="single"/>
        </w:rPr>
        <w:t xml:space="preserve">accumulating </w:t>
      </w:r>
      <w:r w:rsidRPr="00B46263">
        <w:rPr>
          <w:rStyle w:val="Emphasis"/>
        </w:rPr>
        <w:t>evidence</w:t>
      </w:r>
      <w:r w:rsidRPr="002F370E">
        <w:rPr>
          <w:u w:val="single"/>
        </w:rPr>
        <w:t xml:space="preserve"> supports </w:t>
      </w:r>
      <w:r w:rsidRPr="00D37B51">
        <w:rPr>
          <w:u w:val="single"/>
        </w:rPr>
        <w:t xml:space="preserve">the notion that </w:t>
      </w:r>
      <w:r w:rsidRPr="00D37B51">
        <w:rPr>
          <w:rStyle w:val="Emphasis"/>
        </w:rPr>
        <w:t>generalized</w:t>
      </w:r>
      <w:r w:rsidRPr="00D37B51">
        <w:rPr>
          <w:u w:val="single"/>
        </w:rPr>
        <w:t xml:space="preserve"> prejudice also </w:t>
      </w:r>
      <w:r w:rsidRPr="00D37B51">
        <w:rPr>
          <w:rStyle w:val="Emphasis"/>
        </w:rPr>
        <w:t>extends</w:t>
      </w:r>
      <w:r w:rsidRPr="00D37B51">
        <w:rPr>
          <w:u w:val="single"/>
        </w:rPr>
        <w:t xml:space="preserve"> to </w:t>
      </w:r>
      <w:r w:rsidRPr="00D37B51">
        <w:rPr>
          <w:rStyle w:val="Emphasis"/>
        </w:rPr>
        <w:t>animals</w:t>
      </w:r>
      <w:r w:rsidRPr="00D37B51">
        <w:rPr>
          <w:sz w:val="16"/>
        </w:rPr>
        <w:t xml:space="preserve"> and that individual differences in SDO can explain this link.</w:t>
      </w:r>
    </w:p>
    <w:p w14:paraId="48B601E4" w14:textId="77777777" w:rsidR="00754B5E" w:rsidRDefault="00754B5E" w:rsidP="00754B5E">
      <w:r>
        <w:rPr>
          <w:sz w:val="16"/>
        </w:rPr>
        <w:t>&lt;&lt;CONDENSED, NONE OMITTED&gt;&gt;</w:t>
      </w:r>
    </w:p>
    <w:p w14:paraId="097367AA" w14:textId="77777777" w:rsidR="00754B5E" w:rsidRDefault="00754B5E" w:rsidP="00754B5E">
      <w:pPr>
        <w:rPr>
          <w:sz w:val="6"/>
          <w:szCs w:val="6"/>
        </w:rPr>
      </w:pPr>
      <w:r w:rsidRPr="00B84317">
        <w:rPr>
          <w:sz w:val="6"/>
          <w:szCs w:val="6"/>
        </w:rPr>
        <w:t>The Present Studies Prior work mostly supported the notion that human- and animal-directed prejudice are linked, but they also share a number of limitations. Previous studies overwhelmingly relied on participants from English-speaking countries who were recruited from university participant pools or online platforms, such as Amazon MTurk or Prolific (Auger &amp; Amiot, 2019; Caviola et al., 2019; Dhont et al., 2016; Everett et al., 2019; Hopwood &amp; Bleidorn,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animaldirected prejudice is when controlling for various socio-demographic factors. For example, men and conservatives often show higher levels of prejudice against marginalized groups and prejudice against animals (Caviola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between human- and animal-directed prejudice still emerges when controlling for these variables. Finally, the majority of previous studies examined prejudice towards humans and animals by measuring general attitudes and beliefs towards these groups (e.g., Caviola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 In sum, the present studies leverage large, demographically diverse panel data sets with different operationalizations of human- and animal-directed prejudice to provide a more severe test of the hypothesis that generalized prejudice also extends to animals. All data and analysis scripts are available at the Open Science Framework (https://osf.io/dxrq5). Study 1 Study 1 was a first test of the hypothesis that people who are more prejudiced towards human social groups are also prejudiced against non-humans. This hypothesis was tested with a large, demographically diverse, cross-national data set with 56,759 participants from 46 European countries. Specifically, associations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 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the present study could test if human supremacy beliefs are positively associated with (a) prejudice against people from another race, which may be psychologically closest to prejudice against animals (Caviola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 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SDage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fourpoint scale (agree strongly, agree, disagree, disagree strongly). The item was reverse-coded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speciesist prejudice (Caviola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recoding participants’ highest completed education to a crossnational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 Results To test the primary hypothesis, the relationship between prejudice and human supremacy beliefs was examined by estimating a series of multilevel regression models with random intercepts per country using the lme4 and lmerTest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2B5CA473" w14:textId="77777777" w:rsidR="00754B5E" w:rsidRPr="00FC5151" w:rsidRDefault="00754B5E" w:rsidP="00754B5E">
      <w:r>
        <w:rPr>
          <w:sz w:val="16"/>
        </w:rPr>
        <w:t>&lt;&lt;PARAGRAPH INTEGRITY RESUMES&gt;&gt;</w:t>
      </w:r>
    </w:p>
    <w:p w14:paraId="1C1D9264" w14:textId="77777777" w:rsidR="00754B5E" w:rsidRPr="00B46263" w:rsidRDefault="00754B5E" w:rsidP="00754B5E">
      <w:pPr>
        <w:rPr>
          <w:sz w:val="16"/>
        </w:rPr>
      </w:pPr>
      <w:r w:rsidRPr="00781296">
        <w:rPr>
          <w:u w:val="single"/>
        </w:rPr>
        <w:t xml:space="preserve">Regressing </w:t>
      </w:r>
      <w:r w:rsidRPr="00B46263">
        <w:rPr>
          <w:rStyle w:val="Emphasis"/>
        </w:rPr>
        <w:t>human supremacy</w:t>
      </w:r>
      <w:r w:rsidRPr="00781296">
        <w:rPr>
          <w:u w:val="single"/>
        </w:rPr>
        <w:t xml:space="preserve"> beliefs on </w:t>
      </w:r>
      <w:r w:rsidRPr="00B46263">
        <w:rPr>
          <w:rStyle w:val="Emphasis"/>
        </w:rPr>
        <w:t>racial prejudice</w:t>
      </w:r>
      <w:r w:rsidRPr="00781296">
        <w:rPr>
          <w:u w:val="single"/>
        </w:rPr>
        <w:t xml:space="preserve"> </w:t>
      </w:r>
      <w:r w:rsidRPr="00AF5234">
        <w:rPr>
          <w:highlight w:val="cyan"/>
          <w:u w:val="single"/>
        </w:rPr>
        <w:t xml:space="preserve">yielded a significant </w:t>
      </w:r>
      <w:r w:rsidRPr="00AF5234">
        <w:rPr>
          <w:rStyle w:val="Emphasis"/>
          <w:highlight w:val="cyan"/>
        </w:rPr>
        <w:t>positive</w:t>
      </w:r>
      <w:r w:rsidRPr="00AF5234">
        <w:rPr>
          <w:highlight w:val="cyan"/>
          <w:u w:val="single"/>
        </w:rPr>
        <w:t xml:space="preserve"> effect</w:t>
      </w:r>
      <w:r w:rsidRPr="00B46263">
        <w:rPr>
          <w:sz w:val="16"/>
        </w:rPr>
        <w:t xml:space="preserve">, β = 0.113, SE = 0.010, 95% CI [0.089, 0.134], p &lt; .001 (see Table 1, Model 1). </w:t>
      </w:r>
      <w:r w:rsidRPr="00781296">
        <w:rPr>
          <w:u w:val="single"/>
        </w:rPr>
        <w:t xml:space="preserve">More </w:t>
      </w:r>
      <w:r w:rsidRPr="00B46263">
        <w:rPr>
          <w:rStyle w:val="Emphasis"/>
        </w:rPr>
        <w:t>prejudiced</w:t>
      </w:r>
      <w:r w:rsidRPr="00781296">
        <w:rPr>
          <w:u w:val="single"/>
        </w:rPr>
        <w:t xml:space="preserve"> individuals expressed </w:t>
      </w:r>
      <w:r w:rsidRPr="00B46263">
        <w:rPr>
          <w:rStyle w:val="Emphasis"/>
        </w:rPr>
        <w:t>stronger</w:t>
      </w:r>
      <w:r w:rsidRPr="00781296">
        <w:rPr>
          <w:u w:val="single"/>
        </w:rPr>
        <w:t xml:space="preserve"> human </w:t>
      </w:r>
      <w:r w:rsidRPr="00A05486">
        <w:rPr>
          <w:rStyle w:val="Emphasis"/>
        </w:rPr>
        <w:t>supremacy</w:t>
      </w:r>
      <w:r w:rsidRPr="00781296">
        <w:rPr>
          <w:u w:val="single"/>
        </w:rPr>
        <w:t xml:space="preserve"> beliefs</w:t>
      </w:r>
      <w:r w:rsidRPr="00B46263">
        <w:rPr>
          <w:sz w:val="16"/>
        </w:rPr>
        <w:t xml:space="preserve">. Next, I tested whether this relationship </w:t>
      </w:r>
      <w:r w:rsidRPr="00781296">
        <w:rPr>
          <w:u w:val="single"/>
        </w:rPr>
        <w:t xml:space="preserve">still </w:t>
      </w:r>
      <w:r w:rsidRPr="00B46263">
        <w:rPr>
          <w:rStyle w:val="Emphasis"/>
        </w:rPr>
        <w:t>emerges</w:t>
      </w:r>
      <w:r w:rsidRPr="00781296">
        <w:rPr>
          <w:u w:val="single"/>
        </w:rPr>
        <w:t xml:space="preserve"> </w:t>
      </w:r>
      <w:r w:rsidRPr="00AF5234">
        <w:rPr>
          <w:highlight w:val="cyan"/>
          <w:u w:val="single"/>
        </w:rPr>
        <w:t xml:space="preserve">when </w:t>
      </w:r>
      <w:r w:rsidRPr="00AF5234">
        <w:rPr>
          <w:rStyle w:val="Emphasis"/>
          <w:highlight w:val="cyan"/>
        </w:rPr>
        <w:t>controlling</w:t>
      </w:r>
      <w:r w:rsidRPr="00AF5234">
        <w:rPr>
          <w:highlight w:val="cyan"/>
          <w:u w:val="single"/>
        </w:rPr>
        <w:t xml:space="preserve"> for a host of</w:t>
      </w:r>
      <w:r w:rsidRPr="00781296">
        <w:rPr>
          <w:u w:val="single"/>
        </w:rPr>
        <w:t xml:space="preserve"> demographic </w:t>
      </w:r>
      <w:r w:rsidRPr="00AF5234">
        <w:rPr>
          <w:rStyle w:val="Emphasis"/>
          <w:highlight w:val="cyan"/>
        </w:rPr>
        <w:t>factors</w:t>
      </w:r>
      <w:r w:rsidRPr="00B46263">
        <w:rPr>
          <w:sz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the political right was positively related to human supremacy beliefs, but there was still a positive association between racial prejudice and human supremacy beliefs, β = 0.091, SE = 0.013, 95% CI [0.066, 0.118], p &lt; .001 (see Table 1, Model 3).</w:t>
      </w:r>
    </w:p>
    <w:p w14:paraId="3585CC2A" w14:textId="77777777" w:rsidR="00754B5E" w:rsidRPr="00B46263" w:rsidRDefault="00754B5E" w:rsidP="00754B5E">
      <w:pPr>
        <w:rPr>
          <w:sz w:val="16"/>
        </w:rPr>
      </w:pPr>
      <w:r w:rsidRPr="00B46263">
        <w:rPr>
          <w:sz w:val="16"/>
        </w:rPr>
        <w:t xml:space="preserve">Next, I tested the robustness of </w:t>
      </w:r>
      <w:r w:rsidRPr="00781296">
        <w:rPr>
          <w:u w:val="single"/>
        </w:rPr>
        <w:t xml:space="preserve">these </w:t>
      </w:r>
      <w:r w:rsidRPr="00B46263">
        <w:rPr>
          <w:rStyle w:val="Emphasis"/>
        </w:rPr>
        <w:t>results</w:t>
      </w:r>
      <w:r w:rsidRPr="00B46263">
        <w:rPr>
          <w:sz w:val="16"/>
        </w:rPr>
        <w:t xml:space="preserve"> by </w:t>
      </w:r>
      <w:r w:rsidRPr="00781296">
        <w:rPr>
          <w:u w:val="single"/>
        </w:rPr>
        <w:t xml:space="preserve">examining the </w:t>
      </w:r>
      <w:r w:rsidRPr="00AF5234">
        <w:rPr>
          <w:rStyle w:val="Emphasis"/>
          <w:highlight w:val="cyan"/>
        </w:rPr>
        <w:t>association</w:t>
      </w:r>
      <w:r w:rsidRPr="00AF5234">
        <w:rPr>
          <w:highlight w:val="cyan"/>
          <w:u w:val="single"/>
        </w:rPr>
        <w:t xml:space="preserve"> between human </w:t>
      </w:r>
      <w:r w:rsidRPr="00AF5234">
        <w:rPr>
          <w:rStyle w:val="Emphasis"/>
          <w:highlight w:val="cyan"/>
        </w:rPr>
        <w:t>supremacy</w:t>
      </w:r>
      <w:r w:rsidRPr="00781296">
        <w:rPr>
          <w:u w:val="single"/>
        </w:rPr>
        <w:t xml:space="preserve"> beliefs </w:t>
      </w:r>
      <w:r w:rsidRPr="00AF5234">
        <w:rPr>
          <w:highlight w:val="cyan"/>
          <w:u w:val="single"/>
        </w:rPr>
        <w:t xml:space="preserve">and </w:t>
      </w:r>
      <w:r w:rsidRPr="00AF5234">
        <w:rPr>
          <w:rStyle w:val="Emphasis"/>
          <w:highlight w:val="cyan"/>
        </w:rPr>
        <w:t>prejudice</w:t>
      </w:r>
      <w:r w:rsidRPr="00781296">
        <w:rPr>
          <w:u w:val="single"/>
        </w:rPr>
        <w:t xml:space="preserve"> against groups that are typically </w:t>
      </w:r>
      <w:r w:rsidRPr="00B46263">
        <w:rPr>
          <w:rStyle w:val="Emphasis"/>
        </w:rPr>
        <w:t>marginalized</w:t>
      </w:r>
      <w:r w:rsidRPr="00B46263">
        <w:rPr>
          <w:sz w:val="16"/>
        </w:rPr>
        <w:t xml:space="preserve">. There </w:t>
      </w:r>
      <w:r w:rsidRPr="00AF5234">
        <w:rPr>
          <w:highlight w:val="cyan"/>
          <w:u w:val="single"/>
        </w:rPr>
        <w:t>was again</w:t>
      </w:r>
      <w:r w:rsidRPr="00781296">
        <w:rPr>
          <w:u w:val="single"/>
        </w:rPr>
        <w:t xml:space="preserve"> a </w:t>
      </w:r>
      <w:r w:rsidRPr="00AF5234">
        <w:rPr>
          <w:rStyle w:val="Emphasis"/>
          <w:highlight w:val="cyan"/>
        </w:rPr>
        <w:t>positive</w:t>
      </w:r>
      <w:r w:rsidRPr="00B46263">
        <w:t xml:space="preserve"> </w:t>
      </w:r>
      <w:r w:rsidRPr="00B46263">
        <w:rPr>
          <w:sz w:val="16"/>
          <w:szCs w:val="16"/>
        </w:rPr>
        <w:t xml:space="preserve">association between prejudice against </w:t>
      </w:r>
      <w:r w:rsidRPr="00691C71">
        <w:rPr>
          <w:sz w:val="16"/>
          <w:szCs w:val="16"/>
        </w:rPr>
        <w:t>marginalized groups and human supremacy beliefs,</w:t>
      </w:r>
      <w:r w:rsidRPr="00691C71">
        <w:rPr>
          <w:sz w:val="16"/>
        </w:rPr>
        <w:t xml:space="preserve"> β = 0.061, SE = 0.004, 95% CI [0.053, 0.069], p &lt; .001 (see Table 1, Model 4). </w:t>
      </w:r>
      <w:r w:rsidRPr="00691C71">
        <w:rPr>
          <w:u w:val="single"/>
        </w:rPr>
        <w:t xml:space="preserve">This </w:t>
      </w:r>
      <w:r w:rsidRPr="00691C71">
        <w:rPr>
          <w:rStyle w:val="Emphasis"/>
        </w:rPr>
        <w:t>association</w:t>
      </w:r>
      <w:r w:rsidRPr="00691C71">
        <w:rPr>
          <w:u w:val="single"/>
        </w:rPr>
        <w:t xml:space="preserve"> remained </w:t>
      </w:r>
      <w:r w:rsidRPr="00691C71">
        <w:rPr>
          <w:rStyle w:val="Emphasis"/>
        </w:rPr>
        <w:t>significant</w:t>
      </w:r>
      <w:r w:rsidRPr="00691C71">
        <w:rPr>
          <w:u w:val="single"/>
        </w:rPr>
        <w:t xml:space="preserve"> when </w:t>
      </w:r>
      <w:r w:rsidRPr="00691C71">
        <w:rPr>
          <w:rStyle w:val="Emphasis"/>
        </w:rPr>
        <w:t>controlling</w:t>
      </w:r>
      <w:r w:rsidRPr="00691C71">
        <w:rPr>
          <w:u w:val="single"/>
        </w:rPr>
        <w:t xml:space="preserve"> for </w:t>
      </w:r>
      <w:r w:rsidRPr="00691C71">
        <w:rPr>
          <w:rStyle w:val="Emphasis"/>
        </w:rPr>
        <w:t>sex</w:t>
      </w:r>
      <w:r w:rsidRPr="00691C71">
        <w:rPr>
          <w:u w:val="single"/>
        </w:rPr>
        <w:t xml:space="preserve">, </w:t>
      </w:r>
      <w:r w:rsidRPr="00691C71">
        <w:rPr>
          <w:rStyle w:val="Emphasis"/>
        </w:rPr>
        <w:t>age</w:t>
      </w:r>
      <w:r w:rsidRPr="00691C71">
        <w:rPr>
          <w:u w:val="single"/>
        </w:rPr>
        <w:t xml:space="preserve">, </w:t>
      </w:r>
      <w:r w:rsidRPr="00691C71">
        <w:rPr>
          <w:rStyle w:val="Emphasis"/>
        </w:rPr>
        <w:t>education</w:t>
      </w:r>
      <w:r w:rsidRPr="00691C71">
        <w:rPr>
          <w:u w:val="single"/>
        </w:rPr>
        <w:t xml:space="preserve">, </w:t>
      </w:r>
      <w:r w:rsidRPr="00691C71">
        <w:rPr>
          <w:rStyle w:val="Emphasis"/>
        </w:rPr>
        <w:t>income</w:t>
      </w:r>
      <w:r w:rsidRPr="00691C71">
        <w:rPr>
          <w:u w:val="single"/>
        </w:rPr>
        <w:t xml:space="preserve">, and </w:t>
      </w:r>
      <w:r w:rsidRPr="00691C71">
        <w:rPr>
          <w:rStyle w:val="Emphasis"/>
        </w:rPr>
        <w:t>religiosity</w:t>
      </w:r>
      <w:r w:rsidRPr="00691C71">
        <w:rPr>
          <w:sz w:val="16"/>
        </w:rPr>
        <w:t xml:space="preserve">, β = 0.053, SE = 0.005, 95% CI [0.045, 0.064], p &lt; .001 (see Table 1, Model 5), </w:t>
      </w:r>
      <w:r w:rsidRPr="00691C71">
        <w:rPr>
          <w:u w:val="single"/>
        </w:rPr>
        <w:t>and</w:t>
      </w:r>
      <w:r w:rsidRPr="00691C71">
        <w:rPr>
          <w:sz w:val="16"/>
        </w:rPr>
        <w:t xml:space="preserve"> when </w:t>
      </w:r>
      <w:r w:rsidRPr="00691C71">
        <w:rPr>
          <w:u w:val="single"/>
        </w:rPr>
        <w:t>also</w:t>
      </w:r>
      <w:r w:rsidRPr="00691C71">
        <w:rPr>
          <w:sz w:val="16"/>
        </w:rPr>
        <w:t xml:space="preserve"> controlling for </w:t>
      </w:r>
      <w:r w:rsidRPr="00691C71">
        <w:rPr>
          <w:rStyle w:val="Emphasis"/>
        </w:rPr>
        <w:t>political</w:t>
      </w:r>
      <w:r w:rsidRPr="00691C71">
        <w:rPr>
          <w:u w:val="single"/>
        </w:rPr>
        <w:t xml:space="preserve"> orientation</w:t>
      </w:r>
      <w:r w:rsidRPr="00691C71">
        <w:rPr>
          <w:sz w:val="16"/>
        </w:rPr>
        <w:t>, β = 0.050, SE = 0.005, 95% CI [0.040, 0.063], p &lt; .001</w:t>
      </w:r>
      <w:r w:rsidRPr="00B46263">
        <w:rPr>
          <w:sz w:val="16"/>
        </w:rPr>
        <w:t xml:space="preserve"> (see Table 1, Model 6).</w:t>
      </w:r>
    </w:p>
    <w:p w14:paraId="68F625D2" w14:textId="77777777" w:rsidR="00754B5E" w:rsidRPr="006A0423" w:rsidRDefault="00754B5E" w:rsidP="00754B5E">
      <w:pPr>
        <w:rPr>
          <w:sz w:val="16"/>
        </w:rPr>
      </w:pPr>
      <w:r w:rsidRPr="00B46263">
        <w:rPr>
          <w:sz w:val="16"/>
        </w:rPr>
        <w:t xml:space="preserve">Finally, the </w:t>
      </w:r>
      <w:r w:rsidRPr="00781296">
        <w:rPr>
          <w:u w:val="single"/>
        </w:rPr>
        <w:t xml:space="preserve">association between </w:t>
      </w:r>
      <w:r w:rsidRPr="00AF5234">
        <w:rPr>
          <w:highlight w:val="cyan"/>
          <w:u w:val="single"/>
        </w:rPr>
        <w:t xml:space="preserve">human </w:t>
      </w:r>
      <w:r w:rsidRPr="00AF5234">
        <w:rPr>
          <w:rStyle w:val="Emphasis"/>
          <w:highlight w:val="cyan"/>
        </w:rPr>
        <w:t>supremacy</w:t>
      </w:r>
      <w:r w:rsidRPr="00781296">
        <w:rPr>
          <w:u w:val="single"/>
        </w:rPr>
        <w:t xml:space="preserve"> beliefs </w:t>
      </w:r>
      <w:r w:rsidRPr="00AF5234">
        <w:rPr>
          <w:highlight w:val="cyan"/>
          <w:u w:val="single"/>
        </w:rPr>
        <w:t xml:space="preserve">and </w:t>
      </w:r>
      <w:r w:rsidRPr="00AF5234">
        <w:rPr>
          <w:rStyle w:val="Emphasis"/>
          <w:highlight w:val="cyan"/>
        </w:rPr>
        <w:t>prejudice</w:t>
      </w:r>
      <w:r w:rsidRPr="00AF5234">
        <w:rPr>
          <w:highlight w:val="cyan"/>
          <w:u w:val="single"/>
        </w:rPr>
        <w:t xml:space="preserve"> against</w:t>
      </w:r>
      <w:r w:rsidRPr="00C70B5D">
        <w:rPr>
          <w:u w:val="single"/>
        </w:rPr>
        <w:t xml:space="preserve"> </w:t>
      </w:r>
      <w:r w:rsidRPr="00996237">
        <w:rPr>
          <w:u w:val="single"/>
        </w:rPr>
        <w:t xml:space="preserve">an even </w:t>
      </w:r>
      <w:r w:rsidRPr="00AF5234">
        <w:rPr>
          <w:highlight w:val="cyan"/>
          <w:u w:val="single"/>
        </w:rPr>
        <w:t>broader</w:t>
      </w:r>
      <w:r w:rsidRPr="00F04F50">
        <w:rPr>
          <w:u w:val="single"/>
        </w:rPr>
        <w:t xml:space="preserve"> set of </w:t>
      </w:r>
      <w:r w:rsidRPr="00AF5234">
        <w:rPr>
          <w:rStyle w:val="Emphasis"/>
          <w:highlight w:val="cyan"/>
        </w:rPr>
        <w:t>social</w:t>
      </w:r>
      <w:r w:rsidRPr="00AF5234">
        <w:rPr>
          <w:highlight w:val="cyan"/>
          <w:u w:val="single"/>
        </w:rPr>
        <w:t xml:space="preserve"> groups</w:t>
      </w:r>
      <w:r w:rsidRPr="00B46263">
        <w:rPr>
          <w:sz w:val="16"/>
        </w:rPr>
        <w:t xml:space="preserve"> (including groups that are typically not marginalized) </w:t>
      </w:r>
      <w:r w:rsidRPr="00781296">
        <w:rPr>
          <w:u w:val="single"/>
        </w:rPr>
        <w:t xml:space="preserve">was </w:t>
      </w:r>
      <w:r w:rsidRPr="00B46263">
        <w:rPr>
          <w:rStyle w:val="Emphasis"/>
        </w:rPr>
        <w:t>examined</w:t>
      </w:r>
      <w:r w:rsidRPr="00B46263">
        <w:rPr>
          <w:sz w:val="16"/>
        </w:rPr>
        <w:t xml:space="preserve">. </w:t>
      </w:r>
      <w:r w:rsidRPr="00AF5234">
        <w:rPr>
          <w:highlight w:val="cyan"/>
          <w:u w:val="single"/>
        </w:rPr>
        <w:t>Again</w:t>
      </w:r>
      <w:r w:rsidRPr="00B46263">
        <w:rPr>
          <w:sz w:val="16"/>
        </w:rPr>
        <w:t xml:space="preserve">, </w:t>
      </w:r>
      <w:r w:rsidRPr="00781296">
        <w:rPr>
          <w:u w:val="single"/>
        </w:rPr>
        <w:t xml:space="preserve">prejudice was </w:t>
      </w:r>
      <w:r w:rsidRPr="00AF5234">
        <w:rPr>
          <w:rStyle w:val="Emphasis"/>
          <w:highlight w:val="cyan"/>
        </w:rPr>
        <w:t>positively</w:t>
      </w:r>
      <w:r w:rsidRPr="00AF5234">
        <w:rPr>
          <w:highlight w:val="cyan"/>
          <w:u w:val="single"/>
        </w:rPr>
        <w:t xml:space="preserve"> associated</w:t>
      </w:r>
      <w:r w:rsidRPr="00781296">
        <w:rPr>
          <w:u w:val="single"/>
        </w:rPr>
        <w:t xml:space="preserve"> with </w:t>
      </w:r>
      <w:r w:rsidRPr="00B46263">
        <w:rPr>
          <w:rStyle w:val="Emphasis"/>
        </w:rPr>
        <w:t>human</w:t>
      </w:r>
      <w:r w:rsidRPr="00781296">
        <w:rPr>
          <w:u w:val="single"/>
        </w:rPr>
        <w:t xml:space="preserve"> supremacy beliefs</w:t>
      </w:r>
      <w:r w:rsidRPr="00B46263">
        <w:rPr>
          <w:sz w:val="16"/>
        </w:rPr>
        <w:t xml:space="preserve">, β = 0.048, SE = 0.005, 95% CI [0.040, 0.058], p &lt; .001 (see Table 1, Model 7). This association </w:t>
      </w:r>
      <w:r w:rsidRPr="00781296">
        <w:rPr>
          <w:u w:val="single"/>
        </w:rPr>
        <w:t xml:space="preserve">remained </w:t>
      </w:r>
      <w:r w:rsidRPr="00B46263">
        <w:rPr>
          <w:rStyle w:val="Emphasis"/>
        </w:rPr>
        <w:t>significant</w:t>
      </w:r>
      <w:r w:rsidRPr="00781296">
        <w:rPr>
          <w:u w:val="single"/>
        </w:rPr>
        <w:t xml:space="preserve"> when </w:t>
      </w:r>
      <w:r w:rsidRPr="00B46263">
        <w:rPr>
          <w:rStyle w:val="Emphasis"/>
        </w:rPr>
        <w:t>controlling</w:t>
      </w:r>
      <w:r w:rsidRPr="00781296">
        <w:rPr>
          <w:u w:val="single"/>
        </w:rPr>
        <w:t xml:space="preserve"> for </w:t>
      </w:r>
      <w:r w:rsidRPr="00B46263">
        <w:rPr>
          <w:rStyle w:val="Emphasis"/>
        </w:rPr>
        <w:t>sex</w:t>
      </w:r>
      <w:r w:rsidRPr="00781296">
        <w:rPr>
          <w:u w:val="single"/>
        </w:rPr>
        <w:t xml:space="preserve">, </w:t>
      </w:r>
      <w:r w:rsidRPr="00B46263">
        <w:rPr>
          <w:rStyle w:val="Emphasis"/>
        </w:rPr>
        <w:t>age</w:t>
      </w:r>
      <w:r w:rsidRPr="00781296">
        <w:rPr>
          <w:u w:val="single"/>
        </w:rPr>
        <w:t xml:space="preserve">, </w:t>
      </w:r>
      <w:r w:rsidRPr="00B46263">
        <w:rPr>
          <w:rStyle w:val="Emphasis"/>
        </w:rPr>
        <w:t>education</w:t>
      </w:r>
      <w:r w:rsidRPr="00781296">
        <w:rPr>
          <w:u w:val="single"/>
        </w:rPr>
        <w:t xml:space="preserve">, </w:t>
      </w:r>
      <w:r w:rsidRPr="00B46263">
        <w:rPr>
          <w:rStyle w:val="Emphasis"/>
        </w:rPr>
        <w:t>income</w:t>
      </w:r>
      <w:r w:rsidRPr="00781296">
        <w:rPr>
          <w:u w:val="single"/>
        </w:rPr>
        <w:t xml:space="preserve">, and </w:t>
      </w:r>
      <w:r w:rsidRPr="00B46263">
        <w:rPr>
          <w:rStyle w:val="Emphasis"/>
        </w:rPr>
        <w:t>religiosity</w:t>
      </w:r>
      <w:r w:rsidRPr="00B46263">
        <w:rPr>
          <w:sz w:val="16"/>
        </w:rPr>
        <w:t xml:space="preserve">, β = 0.053, SE = 0.005, 95% CI [0.045, 0.062], p &lt; .001 (see Table 1, Model 8), </w:t>
      </w:r>
      <w:r w:rsidRPr="00781296">
        <w:rPr>
          <w:u w:val="single"/>
        </w:rPr>
        <w:t>and</w:t>
      </w:r>
      <w:r w:rsidRPr="00B46263">
        <w:rPr>
          <w:sz w:val="16"/>
        </w:rPr>
        <w:t xml:space="preserve"> when also controlling for </w:t>
      </w:r>
      <w:r w:rsidRPr="00B46263">
        <w:rPr>
          <w:rStyle w:val="Emphasis"/>
        </w:rPr>
        <w:t>political</w:t>
      </w:r>
      <w:r w:rsidRPr="00781296">
        <w:rPr>
          <w:u w:val="single"/>
        </w:rPr>
        <w:t xml:space="preserve"> orientation</w:t>
      </w:r>
      <w:r w:rsidRPr="00B46263">
        <w:rPr>
          <w:sz w:val="16"/>
        </w:rPr>
        <w:t>, β = 0.050, SE = 0.005, 95% CI [0.041, 0.061], p &lt; .001 (see Table 1, Model 9).</w:t>
      </w:r>
    </w:p>
    <w:p w14:paraId="4615DCD4" w14:textId="77777777" w:rsidR="00754B5E" w:rsidRPr="00C00E52" w:rsidRDefault="00754B5E" w:rsidP="00754B5E">
      <w:pPr>
        <w:pStyle w:val="Heading4"/>
        <w:rPr>
          <w:rFonts w:cs="Calibri"/>
        </w:rPr>
      </w:pPr>
      <w:r w:rsidRPr="00C00E52">
        <w:rPr>
          <w:rFonts w:cs="Calibri"/>
        </w:rPr>
        <w:t xml:space="preserve">High level research proves. </w:t>
      </w:r>
    </w:p>
    <w:p w14:paraId="4FC58E4D" w14:textId="77777777" w:rsidR="00754B5E" w:rsidRPr="00C00E52" w:rsidRDefault="00754B5E" w:rsidP="00754B5E">
      <w:r w:rsidRPr="00C00E52">
        <w:rPr>
          <w:rStyle w:val="Style13ptBold"/>
        </w:rPr>
        <w:t>Nussbaum ’23</w:t>
      </w:r>
      <w:r w:rsidRPr="00C00E52">
        <w:t xml:space="preserve"> [Martha; January 24; M.A. ’71, Ph.D. ’75; Harvard Gazette, “They can think, feel pain, love. Isn’t it time animals had rights?,” https://news.harvard.edu/gazette/story/2023/01/they-can-think-feel-pain-love-isnt-it-time-animals-had-rights/]</w:t>
      </w:r>
    </w:p>
    <w:p w14:paraId="68F0FF47" w14:textId="77777777" w:rsidR="00754B5E" w:rsidRPr="00C00E52" w:rsidRDefault="00754B5E" w:rsidP="00754B5E">
      <w:pPr>
        <w:rPr>
          <w:sz w:val="16"/>
        </w:rPr>
      </w:pPr>
      <w:r w:rsidRPr="00C00E52">
        <w:rPr>
          <w:sz w:val="16"/>
        </w:rPr>
        <w:t xml:space="preserve">Recent decades, however, have seen an </w:t>
      </w:r>
      <w:r w:rsidRPr="007A7458">
        <w:rPr>
          <w:highlight w:val="cyan"/>
          <w:u w:val="single"/>
        </w:rPr>
        <w:t>explosion of</w:t>
      </w:r>
      <w:r w:rsidRPr="00C00E52">
        <w:rPr>
          <w:u w:val="single"/>
        </w:rPr>
        <w:t xml:space="preserve"> </w:t>
      </w:r>
      <w:r w:rsidRPr="00C00E52">
        <w:rPr>
          <w:rStyle w:val="Emphasis"/>
        </w:rPr>
        <w:t xml:space="preserve">high-level </w:t>
      </w:r>
      <w:r w:rsidRPr="007A7458">
        <w:rPr>
          <w:rStyle w:val="Emphasis"/>
          <w:highlight w:val="cyan"/>
        </w:rPr>
        <w:t>research</w:t>
      </w:r>
      <w:r w:rsidRPr="007A7458">
        <w:rPr>
          <w:highlight w:val="cyan"/>
          <w:u w:val="single"/>
        </w:rPr>
        <w:t xml:space="preserve"> covering</w:t>
      </w:r>
      <w:r w:rsidRPr="00C00E52">
        <w:rPr>
          <w:sz w:val="16"/>
        </w:rPr>
        <w:t xml:space="preserve"> all areas of the </w:t>
      </w:r>
      <w:r w:rsidRPr="007A7458">
        <w:rPr>
          <w:highlight w:val="cyan"/>
          <w:u w:val="single"/>
        </w:rPr>
        <w:t>animal</w:t>
      </w:r>
      <w:r w:rsidRPr="00C00E52">
        <w:rPr>
          <w:u w:val="single"/>
        </w:rPr>
        <w:t xml:space="preserve"> world</w:t>
      </w:r>
      <w:r w:rsidRPr="00C00E52">
        <w:rPr>
          <w:sz w:val="16"/>
        </w:rPr>
        <w:t>. We now know more not only about animals long closely studied — primates and companion animals — but also about animals who are difficult to study — marine mammals, whales, fish, birds, reptiles, and cephalopods.</w:t>
      </w:r>
    </w:p>
    <w:p w14:paraId="007E48CC" w14:textId="77777777" w:rsidR="00754B5E" w:rsidRPr="00C00E52" w:rsidRDefault="00754B5E" w:rsidP="00754B5E">
      <w:pPr>
        <w:rPr>
          <w:sz w:val="16"/>
        </w:rPr>
      </w:pPr>
      <w:r w:rsidRPr="00C00E52">
        <w:rPr>
          <w:u w:val="single"/>
        </w:rPr>
        <w:t>We know</w:t>
      </w:r>
      <w:r w:rsidRPr="00C00E52">
        <w:rPr>
          <w:sz w:val="16"/>
        </w:rPr>
        <w:t xml:space="preserve"> — not just by observation, but </w:t>
      </w:r>
      <w:r w:rsidRPr="00C00E52">
        <w:rPr>
          <w:u w:val="single"/>
        </w:rPr>
        <w:t xml:space="preserve">by </w:t>
      </w:r>
      <w:r w:rsidRPr="007A7458">
        <w:rPr>
          <w:rStyle w:val="Emphasis"/>
          <w:highlight w:val="cyan"/>
        </w:rPr>
        <w:t>carefully designed experimental work</w:t>
      </w:r>
      <w:r w:rsidRPr="00C00E52">
        <w:rPr>
          <w:sz w:val="16"/>
        </w:rPr>
        <w:t xml:space="preserve"> — </w:t>
      </w:r>
      <w:r w:rsidRPr="00C00E52">
        <w:rPr>
          <w:u w:val="single"/>
        </w:rPr>
        <w:t xml:space="preserve">that </w:t>
      </w:r>
      <w:r w:rsidRPr="007A7458">
        <w:rPr>
          <w:rStyle w:val="Emphasis"/>
          <w:highlight w:val="cyan"/>
        </w:rPr>
        <w:t>all</w:t>
      </w:r>
      <w:r w:rsidRPr="00C00E52">
        <w:rPr>
          <w:u w:val="single"/>
        </w:rPr>
        <w:t xml:space="preserve"> vertebrates and many invertebrates </w:t>
      </w:r>
      <w:r w:rsidRPr="007A7458">
        <w:rPr>
          <w:rStyle w:val="Emphasis"/>
          <w:highlight w:val="cyan"/>
        </w:rPr>
        <w:t>feel pain</w:t>
      </w:r>
      <w:r w:rsidRPr="00C00E52">
        <w:rPr>
          <w:sz w:val="16"/>
        </w:rPr>
        <w:t xml:space="preserve"> subjectively, and have, more generally, a subjectively felt view of the world: the world looks like something to them. We know that </w:t>
      </w:r>
      <w:r w:rsidRPr="00C00E52">
        <w:rPr>
          <w:u w:val="single"/>
        </w:rPr>
        <w:t>all of these animals experience</w:t>
      </w:r>
      <w:r w:rsidRPr="00C00E52">
        <w:rPr>
          <w:sz w:val="16"/>
        </w:rPr>
        <w:t xml:space="preserve"> at least some </w:t>
      </w:r>
      <w:r w:rsidRPr="007A7458">
        <w:rPr>
          <w:rStyle w:val="Emphasis"/>
          <w:highlight w:val="cyan"/>
        </w:rPr>
        <w:t>emotions</w:t>
      </w:r>
      <w:r w:rsidRPr="00C00E52">
        <w:rPr>
          <w:sz w:val="16"/>
        </w:rPr>
        <w:t xml:space="preserve"> (fear being the most ubiquitous), and that many experience emotions like compassion and grief that involve more complex “takes” on a situation. We know that animals as different as dolphins and crows can solve complicated problems and learn to use tools to solve them. We know that animals have complex forms of social organization and social behavior. More recently, we have been learning that these social groups are not simply places where a rote inherited repertory is acted out, but places of complicated social learning. Species as different as whales, dogs, and many types of birds clearly transmit key parts of the species’ repertoire to their young socially, not just genetically.</w:t>
      </w:r>
    </w:p>
    <w:p w14:paraId="07BB7335" w14:textId="77777777" w:rsidR="00754B5E" w:rsidRDefault="00754B5E" w:rsidP="00754B5E">
      <w:pPr>
        <w:rPr>
          <w:sz w:val="16"/>
        </w:rPr>
      </w:pPr>
      <w:r w:rsidRPr="00C00E52">
        <w:rPr>
          <w:sz w:val="16"/>
        </w:rPr>
        <w:t xml:space="preserve">What are the implications of this research for ethics? Huge, clearly. </w:t>
      </w:r>
      <w:r w:rsidRPr="00C00E52">
        <w:rPr>
          <w:u w:val="single"/>
        </w:rPr>
        <w:t xml:space="preserve">We </w:t>
      </w:r>
      <w:r w:rsidRPr="007A7458">
        <w:rPr>
          <w:highlight w:val="cyan"/>
          <w:u w:val="single"/>
        </w:rPr>
        <w:t>can no longer draw</w:t>
      </w:r>
      <w:r w:rsidRPr="00C00E52">
        <w:rPr>
          <w:u w:val="single"/>
        </w:rPr>
        <w:t xml:space="preserve"> the usual </w:t>
      </w:r>
      <w:r w:rsidRPr="007A7458">
        <w:rPr>
          <w:highlight w:val="cyan"/>
          <w:u w:val="single"/>
        </w:rPr>
        <w:t>line between our</w:t>
      </w:r>
      <w:r w:rsidRPr="00C00E52">
        <w:rPr>
          <w:u w:val="single"/>
        </w:rPr>
        <w:t xml:space="preserve"> own </w:t>
      </w:r>
      <w:r w:rsidRPr="007A7458">
        <w:rPr>
          <w:rStyle w:val="Emphasis"/>
          <w:highlight w:val="cyan"/>
        </w:rPr>
        <w:t>species</w:t>
      </w:r>
      <w:r w:rsidRPr="007A7458">
        <w:rPr>
          <w:highlight w:val="cyan"/>
          <w:u w:val="single"/>
        </w:rPr>
        <w:t xml:space="preserve"> and</w:t>
      </w:r>
      <w:r w:rsidRPr="00C00E52">
        <w:rPr>
          <w:u w:val="single"/>
        </w:rPr>
        <w:t xml:space="preserve"> “the </w:t>
      </w:r>
      <w:r w:rsidRPr="007A7458">
        <w:rPr>
          <w:rStyle w:val="Emphasis"/>
          <w:highlight w:val="cyan"/>
        </w:rPr>
        <w:t>beasts</w:t>
      </w:r>
      <w:r w:rsidRPr="00C00E52">
        <w:rPr>
          <w:u w:val="single"/>
        </w:rPr>
        <w:t xml:space="preserve">,” a line meant to distinguish intelligence, </w:t>
      </w:r>
      <w:r w:rsidRPr="00C00E52">
        <w:rPr>
          <w:rStyle w:val="Emphasis"/>
        </w:rPr>
        <w:t>emotion</w:t>
      </w:r>
      <w:r w:rsidRPr="00C00E52">
        <w:rPr>
          <w:u w:val="single"/>
        </w:rPr>
        <w:t xml:space="preserve">, and </w:t>
      </w:r>
      <w:r w:rsidRPr="00C00E52">
        <w:rPr>
          <w:rStyle w:val="Emphasis"/>
        </w:rPr>
        <w:t>sentience</w:t>
      </w:r>
      <w:r w:rsidRPr="00C00E52">
        <w:rPr>
          <w:u w:val="single"/>
        </w:rPr>
        <w:t xml:space="preserve"> from the dense life of a “brute beast</w:t>
      </w:r>
      <w:r w:rsidRPr="00C00E52">
        <w:rPr>
          <w:sz w:val="16"/>
        </w:rPr>
        <w:t xml:space="preserve">.” Nor can we even draw a line between a group of animals we already recognize as sort of “like us” — apes, elephants, whales, dogs — and others who are supposed to be unintelligent. Intelligence takes multiple and fascinating forms in the real world, and birds, evolving by a very different path from humans, have converged on many similar abilities. Even an invertebrate such as the octopus has surprising capacities for intelligent perception: an </w:t>
      </w:r>
      <w:r w:rsidRPr="007A7458">
        <w:rPr>
          <w:highlight w:val="cyan"/>
          <w:u w:val="single"/>
        </w:rPr>
        <w:t>octopus can recognize</w:t>
      </w:r>
      <w:r w:rsidRPr="00C00E52">
        <w:rPr>
          <w:u w:val="single"/>
        </w:rPr>
        <w:t xml:space="preserve"> individual </w:t>
      </w:r>
      <w:r w:rsidRPr="007A7458">
        <w:rPr>
          <w:highlight w:val="cyan"/>
          <w:u w:val="single"/>
        </w:rPr>
        <w:t>humans</w:t>
      </w:r>
      <w:r w:rsidRPr="00C00E52">
        <w:rPr>
          <w:u w:val="single"/>
        </w:rPr>
        <w:t xml:space="preserve">, and can </w:t>
      </w:r>
      <w:r w:rsidRPr="007A7458">
        <w:rPr>
          <w:highlight w:val="cyan"/>
          <w:u w:val="single"/>
        </w:rPr>
        <w:t>solve</w:t>
      </w:r>
      <w:r w:rsidRPr="00C00E52">
        <w:rPr>
          <w:u w:val="single"/>
        </w:rPr>
        <w:t xml:space="preserve"> complex </w:t>
      </w:r>
      <w:r w:rsidRPr="007A7458">
        <w:rPr>
          <w:highlight w:val="cyan"/>
          <w:u w:val="single"/>
        </w:rPr>
        <w:t>problems</w:t>
      </w:r>
      <w:r w:rsidRPr="00C00E52">
        <w:rPr>
          <w:sz w:val="16"/>
        </w:rPr>
        <w:t xml:space="preserve">, guiding one of its arms through a maze to obtain food using only its eyes. Once we recognize all this we can hardly be unchanged in our ethical thinking. </w:t>
      </w:r>
      <w:r w:rsidRPr="00C00E52">
        <w:rPr>
          <w:u w:val="single"/>
        </w:rPr>
        <w:t>To put a “</w:t>
      </w:r>
      <w:r w:rsidRPr="00C00E52">
        <w:rPr>
          <w:rStyle w:val="Emphasis"/>
        </w:rPr>
        <w:t>brute beast</w:t>
      </w:r>
      <w:r w:rsidRPr="00C00E52">
        <w:rPr>
          <w:u w:val="single"/>
        </w:rPr>
        <w:t>” in a cage seems no more wrong than putting a rock in a terrarium</w:t>
      </w:r>
      <w:r w:rsidRPr="00C00E52">
        <w:rPr>
          <w:sz w:val="16"/>
        </w:rPr>
        <w:t xml:space="preserve">. But </w:t>
      </w:r>
      <w:r w:rsidRPr="00C00E52">
        <w:rPr>
          <w:u w:val="single"/>
        </w:rPr>
        <w:t xml:space="preserve">that is </w:t>
      </w:r>
      <w:r w:rsidRPr="00C00E52">
        <w:rPr>
          <w:rStyle w:val="Emphasis"/>
        </w:rPr>
        <w:t>not</w:t>
      </w:r>
      <w:r w:rsidRPr="00C00E52">
        <w:rPr>
          <w:u w:val="single"/>
        </w:rPr>
        <w:t xml:space="preserve"> what we are doing. We are </w:t>
      </w:r>
      <w:r w:rsidRPr="007A7458">
        <w:rPr>
          <w:highlight w:val="cyan"/>
          <w:u w:val="single"/>
        </w:rPr>
        <w:t>deforming</w:t>
      </w:r>
      <w:r w:rsidRPr="00C00E52">
        <w:rPr>
          <w:u w:val="single"/>
        </w:rPr>
        <w:t xml:space="preserve"> the </w:t>
      </w:r>
      <w:r w:rsidRPr="007A7458">
        <w:rPr>
          <w:highlight w:val="cyan"/>
          <w:u w:val="single"/>
        </w:rPr>
        <w:t xml:space="preserve">existence of </w:t>
      </w:r>
      <w:r w:rsidRPr="007A7458">
        <w:rPr>
          <w:rStyle w:val="Emphasis"/>
          <w:highlight w:val="cyan"/>
        </w:rPr>
        <w:t>intelligent</w:t>
      </w:r>
      <w:r w:rsidRPr="00C00E52">
        <w:rPr>
          <w:u w:val="single"/>
        </w:rPr>
        <w:t xml:space="preserve"> and complexly sentient </w:t>
      </w:r>
      <w:r w:rsidRPr="007A7458">
        <w:rPr>
          <w:highlight w:val="cyan"/>
          <w:u w:val="single"/>
        </w:rPr>
        <w:t>forms of life. Each</w:t>
      </w:r>
      <w:r w:rsidRPr="00C00E52">
        <w:rPr>
          <w:u w:val="single"/>
        </w:rPr>
        <w:t xml:space="preserve"> of these animals </w:t>
      </w:r>
      <w:r w:rsidRPr="007A7458">
        <w:rPr>
          <w:highlight w:val="cyan"/>
          <w:u w:val="single"/>
        </w:rPr>
        <w:t>strives for a flourishing life</w:t>
      </w:r>
      <w:r w:rsidRPr="00C00E52">
        <w:rPr>
          <w:u w:val="single"/>
        </w:rPr>
        <w:t xml:space="preserve">, and each has abilities, </w:t>
      </w:r>
      <w:r w:rsidRPr="00C00E52">
        <w:rPr>
          <w:rStyle w:val="Emphasis"/>
        </w:rPr>
        <w:t>social</w:t>
      </w:r>
      <w:r w:rsidRPr="00C00E52">
        <w:rPr>
          <w:u w:val="single"/>
        </w:rPr>
        <w:t xml:space="preserve"> and individual, that equip it to negotiate a decent life in a world that gives animals </w:t>
      </w:r>
      <w:r w:rsidRPr="00C00E52">
        <w:rPr>
          <w:rStyle w:val="Emphasis"/>
        </w:rPr>
        <w:t>difficult challenges</w:t>
      </w:r>
      <w:r w:rsidRPr="00C00E52">
        <w:rPr>
          <w:u w:val="single"/>
        </w:rPr>
        <w:t xml:space="preserve">. </w:t>
      </w:r>
      <w:r w:rsidRPr="007A7458">
        <w:rPr>
          <w:highlight w:val="cyan"/>
          <w:u w:val="single"/>
        </w:rPr>
        <w:t>What humans are doing is</w:t>
      </w:r>
      <w:r w:rsidRPr="00C00E52">
        <w:rPr>
          <w:u w:val="single"/>
        </w:rPr>
        <w:t xml:space="preserve"> to thwart this striving — and this seems </w:t>
      </w:r>
      <w:r w:rsidRPr="007A7458">
        <w:rPr>
          <w:rStyle w:val="Emphasis"/>
          <w:highlight w:val="cyan"/>
        </w:rPr>
        <w:t>wrong</w:t>
      </w:r>
      <w:r w:rsidRPr="00C00E52">
        <w:rPr>
          <w:sz w:val="16"/>
        </w:rPr>
        <w:t>.</w:t>
      </w:r>
    </w:p>
    <w:p w14:paraId="3D3F7B77" w14:textId="77777777" w:rsidR="00754B5E" w:rsidRPr="00AE2AA9" w:rsidRDefault="00754B5E" w:rsidP="00754B5E">
      <w:pPr>
        <w:keepNext/>
        <w:keepLines/>
        <w:spacing w:before="40" w:after="0"/>
        <w:outlineLvl w:val="3"/>
        <w:rPr>
          <w:rFonts w:eastAsia="SimSun" w:cs="Times New Roman"/>
          <w:b/>
          <w:iCs/>
          <w:sz w:val="26"/>
        </w:rPr>
      </w:pPr>
      <w:r w:rsidRPr="00AE2AA9">
        <w:rPr>
          <w:rFonts w:eastAsia="SimSun" w:cs="Times New Roman"/>
          <w:b/>
          <w:iCs/>
          <w:sz w:val="26"/>
        </w:rPr>
        <w:t xml:space="preserve">It’s </w:t>
      </w:r>
      <w:r w:rsidRPr="00AE2AA9">
        <w:rPr>
          <w:rFonts w:eastAsia="SimSun" w:cs="Times New Roman"/>
          <w:b/>
          <w:iCs/>
          <w:sz w:val="26"/>
          <w:u w:val="single"/>
        </w:rPr>
        <w:t>indefensible</w:t>
      </w:r>
      <w:r w:rsidRPr="00AE2AA9">
        <w:rPr>
          <w:rFonts w:eastAsia="SimSun" w:cs="Times New Roman"/>
          <w:b/>
          <w:iCs/>
          <w:sz w:val="26"/>
        </w:rPr>
        <w:t>.</w:t>
      </w:r>
    </w:p>
    <w:p w14:paraId="477066F3" w14:textId="77777777" w:rsidR="00754B5E" w:rsidRPr="00AE2AA9" w:rsidRDefault="00754B5E" w:rsidP="00754B5E">
      <w:pPr>
        <w:rPr>
          <w:rFonts w:eastAsia="Calibri"/>
        </w:rPr>
      </w:pPr>
      <w:r w:rsidRPr="00AE2AA9">
        <w:rPr>
          <w:rFonts w:eastAsia="Calibri"/>
          <w:b/>
          <w:bCs/>
          <w:sz w:val="26"/>
        </w:rPr>
        <w:t>Bruers ’20</w:t>
      </w:r>
      <w:r w:rsidRPr="00AE2AA9">
        <w:rPr>
          <w:rFonts w:eastAsia="Calibri"/>
        </w:rPr>
        <w:t xml:space="preserve"> [Stijn; October 7; Professor in the Department of Philosophy and Moral Sciences at Ghent University, PhD in Physics and PhD in Moral Philosophy; Philosophia, “Speciesism, Arbitrariness and Moral Illusions,” vol. 49; pp. 957-975] jchen</w:t>
      </w:r>
    </w:p>
    <w:p w14:paraId="3E2A4AD9" w14:textId="77777777" w:rsidR="00754B5E" w:rsidRPr="00AE2AA9" w:rsidRDefault="00754B5E" w:rsidP="00754B5E">
      <w:pPr>
        <w:rPr>
          <w:rFonts w:eastAsia="Calibri"/>
          <w:sz w:val="16"/>
        </w:rPr>
      </w:pPr>
      <w:r w:rsidRPr="007A7458">
        <w:rPr>
          <w:rFonts w:eastAsia="Calibri"/>
          <w:b/>
          <w:iCs/>
          <w:sz w:val="24"/>
          <w:highlight w:val="cyan"/>
          <w:u w:val="single"/>
          <w:bdr w:val="single" w:sz="8" w:space="0" w:color="auto"/>
        </w:rPr>
        <w:t>Speciesism</w:t>
      </w:r>
      <w:r w:rsidRPr="007A7458">
        <w:rPr>
          <w:rFonts w:eastAsia="Calibri"/>
          <w:highlight w:val="cyan"/>
          <w:u w:val="single"/>
        </w:rPr>
        <w:t xml:space="preserve"> is </w:t>
      </w:r>
      <w:r w:rsidRPr="007A7458">
        <w:rPr>
          <w:rFonts w:eastAsia="Calibri"/>
          <w:b/>
          <w:iCs/>
          <w:sz w:val="24"/>
          <w:highlight w:val="cyan"/>
          <w:u w:val="single"/>
          <w:bdr w:val="single" w:sz="8" w:space="0" w:color="auto"/>
        </w:rPr>
        <w:t>discrimination</w:t>
      </w:r>
      <w:r w:rsidRPr="00AE2AA9">
        <w:rPr>
          <w:rFonts w:eastAsia="Calibri"/>
          <w:sz w:val="16"/>
        </w:rPr>
        <w:t xml:space="preserve"> only if </w:t>
      </w:r>
      <w:r w:rsidRPr="007A7458">
        <w:rPr>
          <w:rFonts w:eastAsia="Calibri"/>
          <w:highlight w:val="cyan"/>
          <w:u w:val="single"/>
        </w:rPr>
        <w:t>belonging to a</w:t>
      </w:r>
      <w:r w:rsidRPr="00AE2AA9">
        <w:rPr>
          <w:rFonts w:eastAsia="Calibri"/>
          <w:u w:val="single"/>
        </w:rPr>
        <w:t xml:space="preserve"> certain </w:t>
      </w:r>
      <w:r w:rsidRPr="007A7458">
        <w:rPr>
          <w:rFonts w:eastAsia="Calibri"/>
          <w:highlight w:val="cyan"/>
          <w:u w:val="single"/>
        </w:rPr>
        <w:t>species is</w:t>
      </w:r>
      <w:r w:rsidRPr="00AE2AA9">
        <w:rPr>
          <w:rFonts w:eastAsia="Calibri"/>
          <w:u w:val="single"/>
        </w:rPr>
        <w:t xml:space="preserve"> an </w:t>
      </w:r>
      <w:r w:rsidRPr="007A7458">
        <w:rPr>
          <w:rFonts w:eastAsia="Calibri"/>
          <w:b/>
          <w:iCs/>
          <w:sz w:val="24"/>
          <w:highlight w:val="cyan"/>
          <w:u w:val="single"/>
          <w:bdr w:val="single" w:sz="8" w:space="0" w:color="auto"/>
        </w:rPr>
        <w:t>arbitrary</w:t>
      </w:r>
      <w:r w:rsidRPr="00AE2AA9">
        <w:rPr>
          <w:rFonts w:eastAsia="Calibri"/>
          <w:sz w:val="16"/>
        </w:rPr>
        <w:t xml:space="preserve">, morally </w:t>
      </w:r>
      <w:r w:rsidRPr="00AE2AA9">
        <w:rPr>
          <w:rFonts w:eastAsia="Calibri"/>
          <w:u w:val="single"/>
        </w:rPr>
        <w:t>irrelevant</w:t>
      </w:r>
      <w:r w:rsidRPr="00AE2AA9">
        <w:rPr>
          <w:rFonts w:eastAsia="Calibri"/>
          <w:sz w:val="16"/>
        </w:rPr>
        <w:t xml:space="preserve"> </w:t>
      </w:r>
      <w:r w:rsidRPr="00AE2AA9">
        <w:rPr>
          <w:rFonts w:eastAsia="Calibri"/>
          <w:u w:val="single"/>
        </w:rPr>
        <w:t>property</w:t>
      </w:r>
      <w:r w:rsidRPr="00AE2AA9">
        <w:rPr>
          <w:rFonts w:eastAsia="Calibri"/>
          <w:sz w:val="16"/>
        </w:rPr>
        <w:t xml:space="preserve">, just like belonging to a population or religious group. Why is species membership arbitrary when it comes to e.g. granting rights? Look at the biological classification. You can look at it as a cabinet with several drawers. Each drawer corresponds with a way to divide individuals into groups. I can open the bottom drawer of ethnic groups and say that I belong to the ethnic group of white people. Or I can open the second drawer from below, containing all subspecies, and point at the subspecies Homo sapiens sapiens as my favored group. But we also belong to the species of humans in the third drawer. Or moving higher in the cabinet: the family of great apes, the infraorder of simians, the order of primates, the infraclass of placentals, the class of mammals, the phylum of vertebrates, the kingdom of animals. We are simian, as much as we are human and mammal. So why would we open this third drawer from below and point at the species of humans and declare that only those individuals get basic rights? Why not pointing at other species or other categories such as the class of mammals? </w:t>
      </w:r>
      <w:r w:rsidRPr="007A7458">
        <w:rPr>
          <w:rFonts w:eastAsia="Calibri"/>
          <w:b/>
          <w:iCs/>
          <w:sz w:val="24"/>
          <w:highlight w:val="cyan"/>
          <w:u w:val="single"/>
          <w:bdr w:val="single" w:sz="8" w:space="0" w:color="auto"/>
        </w:rPr>
        <w:t>No</w:t>
      </w:r>
      <w:r w:rsidRPr="00AE2AA9">
        <w:rPr>
          <w:rFonts w:eastAsia="Calibri"/>
          <w:b/>
          <w:iCs/>
          <w:sz w:val="24"/>
          <w:u w:val="single"/>
          <w:bdr w:val="single" w:sz="8" w:space="0" w:color="auto"/>
        </w:rPr>
        <w:t>ne</w:t>
      </w:r>
      <w:r w:rsidRPr="00AE2AA9">
        <w:rPr>
          <w:rFonts w:eastAsia="Calibri"/>
          <w:u w:val="single"/>
        </w:rPr>
        <w:t xml:space="preserve"> of the</w:t>
      </w:r>
      <w:r w:rsidRPr="00AE2AA9">
        <w:rPr>
          <w:rFonts w:eastAsia="Calibri"/>
          <w:sz w:val="16"/>
        </w:rPr>
        <w:t xml:space="preserve"> many </w:t>
      </w:r>
      <w:r w:rsidRPr="007A7458">
        <w:rPr>
          <w:rFonts w:eastAsia="Calibri"/>
          <w:highlight w:val="cyan"/>
          <w:u w:val="single"/>
        </w:rPr>
        <w:t>definitions</w:t>
      </w:r>
      <w:r w:rsidRPr="00AE2AA9">
        <w:rPr>
          <w:rFonts w:eastAsia="Calibri"/>
          <w:u w:val="single"/>
        </w:rPr>
        <w:t xml:space="preserve"> of biological </w:t>
      </w:r>
      <w:r w:rsidRPr="00AE2AA9">
        <w:rPr>
          <w:rFonts w:eastAsia="Calibri"/>
          <w:b/>
          <w:iCs/>
          <w:sz w:val="24"/>
          <w:u w:val="single"/>
          <w:bdr w:val="single" w:sz="8" w:space="0" w:color="auto"/>
        </w:rPr>
        <w:t>species</w:t>
      </w:r>
      <w:r w:rsidRPr="00AE2AA9">
        <w:rPr>
          <w:rFonts w:eastAsia="Calibri"/>
          <w:sz w:val="16"/>
        </w:rPr>
        <w:t xml:space="preserve"> (e.g. referring to the possibility of interbreeding and getting fertile offspring) </w:t>
      </w:r>
      <w:r w:rsidRPr="00AE2AA9">
        <w:rPr>
          <w:rFonts w:eastAsia="Calibri"/>
          <w:u w:val="single"/>
        </w:rPr>
        <w:t>and none of the</w:t>
      </w:r>
      <w:r w:rsidRPr="00AE2AA9">
        <w:rPr>
          <w:rFonts w:eastAsia="Calibri"/>
          <w:sz w:val="16"/>
        </w:rPr>
        <w:t xml:space="preserve"> many </w:t>
      </w:r>
      <w:r w:rsidRPr="00AE2AA9">
        <w:rPr>
          <w:rFonts w:eastAsia="Calibri"/>
          <w:b/>
          <w:iCs/>
          <w:sz w:val="24"/>
          <w:u w:val="single"/>
          <w:bdr w:val="single" w:sz="8" w:space="0" w:color="auto"/>
        </w:rPr>
        <w:t>descriptions</w:t>
      </w:r>
      <w:r w:rsidRPr="00AE2AA9">
        <w:rPr>
          <w:rFonts w:eastAsia="Calibri"/>
          <w:u w:val="single"/>
        </w:rPr>
        <w:t xml:space="preserve"> of biological categories</w:t>
      </w:r>
      <w:r w:rsidRPr="00AE2AA9">
        <w:rPr>
          <w:rFonts w:eastAsia="Calibri"/>
          <w:sz w:val="16"/>
        </w:rPr>
        <w:t xml:space="preserve"> (e.g. referring to genealogy and having common ancestors) </w:t>
      </w:r>
      <w:r w:rsidRPr="007A7458">
        <w:rPr>
          <w:rFonts w:eastAsia="Calibri"/>
          <w:highlight w:val="cyan"/>
          <w:u w:val="single"/>
        </w:rPr>
        <w:t>contain</w:t>
      </w:r>
      <w:r w:rsidRPr="00AE2AA9">
        <w:rPr>
          <w:rFonts w:eastAsia="Calibri"/>
          <w:u w:val="single"/>
        </w:rPr>
        <w:t xml:space="preserve"> any </w:t>
      </w:r>
      <w:r w:rsidRPr="007A7458">
        <w:rPr>
          <w:rFonts w:eastAsia="Calibri"/>
          <w:highlight w:val="cyan"/>
          <w:u w:val="single"/>
        </w:rPr>
        <w:t xml:space="preserve">information about who should get the </w:t>
      </w:r>
      <w:r w:rsidRPr="007A7458">
        <w:rPr>
          <w:rFonts w:eastAsia="Calibri"/>
          <w:b/>
          <w:iCs/>
          <w:sz w:val="24"/>
          <w:highlight w:val="cyan"/>
          <w:u w:val="single"/>
          <w:bdr w:val="single" w:sz="8" w:space="0" w:color="auto"/>
        </w:rPr>
        <w:t>right to live</w:t>
      </w:r>
      <w:r w:rsidRPr="00AE2AA9">
        <w:rPr>
          <w:rFonts w:eastAsia="Calibri"/>
          <w:sz w:val="16"/>
        </w:rPr>
        <w:t xml:space="preserve">. </w:t>
      </w:r>
      <w:r w:rsidRPr="00AE2AA9">
        <w:rPr>
          <w:rFonts w:eastAsia="Calibri"/>
          <w:u w:val="single"/>
        </w:rPr>
        <w:t xml:space="preserve">Why should basic rights depend on </w:t>
      </w:r>
      <w:r w:rsidRPr="00AE2AA9">
        <w:rPr>
          <w:rFonts w:eastAsia="Calibri"/>
          <w:b/>
          <w:iCs/>
          <w:sz w:val="24"/>
          <w:u w:val="single"/>
          <w:bdr w:val="single" w:sz="8" w:space="0" w:color="auto"/>
        </w:rPr>
        <w:t>fertility</w:t>
      </w:r>
      <w:r w:rsidRPr="00AE2AA9">
        <w:rPr>
          <w:rFonts w:eastAsia="Calibri"/>
          <w:u w:val="single"/>
        </w:rPr>
        <w:t xml:space="preserve"> or </w:t>
      </w:r>
      <w:r w:rsidRPr="00AE2AA9">
        <w:rPr>
          <w:rFonts w:eastAsia="Calibri"/>
          <w:b/>
          <w:iCs/>
          <w:sz w:val="24"/>
          <w:u w:val="single"/>
          <w:bdr w:val="single" w:sz="8" w:space="0" w:color="auto"/>
        </w:rPr>
        <w:t>ancestry</w:t>
      </w:r>
      <w:r w:rsidRPr="00AE2AA9">
        <w:rPr>
          <w:rFonts w:eastAsia="Calibri"/>
          <w:u w:val="single"/>
        </w:rPr>
        <w:t>?</w:t>
      </w:r>
    </w:p>
    <w:p w14:paraId="7786471D" w14:textId="77777777" w:rsidR="00754B5E" w:rsidRPr="00AE2AA9" w:rsidRDefault="00754B5E" w:rsidP="00754B5E">
      <w:pPr>
        <w:rPr>
          <w:rFonts w:eastAsia="Calibri"/>
          <w:sz w:val="16"/>
        </w:rPr>
      </w:pPr>
      <w:r w:rsidRPr="00AE2AA9">
        <w:rPr>
          <w:rFonts w:eastAsia="Calibri"/>
          <w:sz w:val="16"/>
        </w:rPr>
        <w:t xml:space="preserve">One </w:t>
      </w:r>
      <w:r w:rsidRPr="00AE2AA9">
        <w:rPr>
          <w:rFonts w:eastAsia="Calibri"/>
          <w:u w:val="single"/>
        </w:rPr>
        <w:t xml:space="preserve">could </w:t>
      </w:r>
      <w:r w:rsidRPr="00AE2AA9">
        <w:rPr>
          <w:rFonts w:eastAsia="Calibri"/>
          <w:b/>
          <w:iCs/>
          <w:sz w:val="24"/>
          <w:u w:val="single"/>
          <w:bdr w:val="single" w:sz="8" w:space="0" w:color="auto"/>
        </w:rPr>
        <w:t>argue</w:t>
      </w:r>
      <w:r w:rsidRPr="00AE2AA9">
        <w:rPr>
          <w:rFonts w:eastAsia="Calibri"/>
          <w:u w:val="single"/>
        </w:rPr>
        <w:t xml:space="preserve"> that having a </w:t>
      </w:r>
      <w:r w:rsidRPr="00AE2AA9">
        <w:rPr>
          <w:rFonts w:eastAsia="Calibri"/>
          <w:b/>
          <w:iCs/>
          <w:sz w:val="24"/>
          <w:u w:val="single"/>
          <w:bdr w:val="single" w:sz="8" w:space="0" w:color="auto"/>
        </w:rPr>
        <w:t>rational</w:t>
      </w:r>
      <w:r w:rsidRPr="00AE2AA9">
        <w:rPr>
          <w:rFonts w:eastAsia="Calibri"/>
          <w:sz w:val="16"/>
        </w:rPr>
        <w:t xml:space="preserve">, </w:t>
      </w:r>
      <w:r w:rsidRPr="00AE2AA9">
        <w:rPr>
          <w:rFonts w:eastAsia="Calibri"/>
          <w:u w:val="single"/>
        </w:rPr>
        <w:t xml:space="preserve">moral </w:t>
      </w:r>
      <w:r w:rsidRPr="00AE2AA9">
        <w:rPr>
          <w:rFonts w:eastAsia="Calibri"/>
          <w:b/>
          <w:iCs/>
          <w:sz w:val="24"/>
          <w:u w:val="single"/>
          <w:bdr w:val="single" w:sz="8" w:space="0" w:color="auto"/>
        </w:rPr>
        <w:t>self-consciousness</w:t>
      </w:r>
      <w:r w:rsidRPr="00AE2AA9">
        <w:rPr>
          <w:rFonts w:eastAsia="Calibri"/>
          <w:u w:val="single"/>
        </w:rPr>
        <w:t xml:space="preserve"> is</w:t>
      </w:r>
      <w:r w:rsidRPr="00AE2AA9">
        <w:rPr>
          <w:rFonts w:eastAsia="Calibri"/>
          <w:sz w:val="16"/>
        </w:rPr>
        <w:t xml:space="preserve"> the morally </w:t>
      </w:r>
      <w:r w:rsidRPr="00AE2AA9">
        <w:rPr>
          <w:rFonts w:eastAsia="Calibri"/>
          <w:u w:val="single"/>
        </w:rPr>
        <w:t>relevant</w:t>
      </w:r>
      <w:r w:rsidRPr="00AE2AA9">
        <w:rPr>
          <w:rFonts w:eastAsia="Calibri"/>
          <w:sz w:val="16"/>
        </w:rPr>
        <w:t xml:space="preserve"> property </w:t>
      </w:r>
      <w:r w:rsidRPr="00AE2AA9">
        <w:rPr>
          <w:rFonts w:eastAsia="Calibri"/>
          <w:u w:val="single"/>
        </w:rPr>
        <w:t>to</w:t>
      </w:r>
      <w:r w:rsidRPr="00AE2AA9">
        <w:rPr>
          <w:rFonts w:eastAsia="Calibri"/>
          <w:sz w:val="16"/>
        </w:rPr>
        <w:t xml:space="preserve"> </w:t>
      </w:r>
      <w:r w:rsidRPr="00AE2AA9">
        <w:rPr>
          <w:rFonts w:eastAsia="Calibri"/>
          <w:u w:val="single"/>
        </w:rPr>
        <w:t>grant</w:t>
      </w:r>
      <w:r w:rsidRPr="00AE2AA9">
        <w:rPr>
          <w:rFonts w:eastAsia="Calibri"/>
          <w:sz w:val="16"/>
        </w:rPr>
        <w:t xml:space="preserve"> someone </w:t>
      </w:r>
      <w:r w:rsidRPr="00AE2AA9">
        <w:rPr>
          <w:rFonts w:eastAsia="Calibri"/>
          <w:u w:val="single"/>
        </w:rPr>
        <w:t>rights</w:t>
      </w:r>
      <w:r w:rsidRPr="00AE2AA9">
        <w:rPr>
          <w:rFonts w:eastAsia="Calibri"/>
          <w:sz w:val="16"/>
        </w:rPr>
        <w:t xml:space="preserve">, </w:t>
      </w:r>
      <w:r w:rsidRPr="00AE2AA9">
        <w:rPr>
          <w:rFonts w:eastAsia="Calibri"/>
          <w:u w:val="single"/>
        </w:rPr>
        <w:t xml:space="preserve">and that </w:t>
      </w:r>
      <w:r w:rsidRPr="00AE2AA9">
        <w:rPr>
          <w:rFonts w:eastAsia="Calibri"/>
          <w:b/>
          <w:iCs/>
          <w:sz w:val="24"/>
          <w:u w:val="single"/>
          <w:bdr w:val="single" w:sz="8" w:space="0" w:color="auto"/>
        </w:rPr>
        <w:t>only</w:t>
      </w:r>
      <w:r w:rsidRPr="00AE2AA9">
        <w:rPr>
          <w:rFonts w:eastAsia="Calibri"/>
          <w:u w:val="single"/>
        </w:rPr>
        <w:t xml:space="preserve"> humans have such a</w:t>
      </w:r>
      <w:r w:rsidRPr="00AE2AA9">
        <w:rPr>
          <w:rFonts w:eastAsia="Calibri"/>
          <w:sz w:val="16"/>
        </w:rPr>
        <w:t xml:space="preserve"> high </w:t>
      </w:r>
      <w:r w:rsidRPr="00AE2AA9">
        <w:rPr>
          <w:rFonts w:eastAsia="Calibri"/>
          <w:b/>
          <w:iCs/>
          <w:sz w:val="24"/>
          <w:u w:val="single"/>
          <w:bdr w:val="single" w:sz="8" w:space="0" w:color="auto"/>
        </w:rPr>
        <w:t>level</w:t>
      </w:r>
      <w:r w:rsidRPr="00AE2AA9">
        <w:rPr>
          <w:rFonts w:eastAsia="Calibri"/>
          <w:u w:val="single"/>
        </w:rPr>
        <w:t xml:space="preserve"> of consciousness</w:t>
      </w:r>
      <w:r w:rsidRPr="00AE2AA9">
        <w:rPr>
          <w:rFonts w:eastAsia="Calibri"/>
          <w:sz w:val="16"/>
        </w:rPr>
        <w:t xml:space="preserve">. Yet </w:t>
      </w:r>
      <w:r w:rsidRPr="00AE2AA9">
        <w:rPr>
          <w:rFonts w:eastAsia="Calibri"/>
          <w:u w:val="single"/>
        </w:rPr>
        <w:t>some humans</w:t>
      </w:r>
      <w:r w:rsidRPr="00AE2AA9">
        <w:rPr>
          <w:rFonts w:eastAsia="Calibri"/>
          <w:sz w:val="16"/>
        </w:rPr>
        <w:t xml:space="preserve">, </w:t>
      </w:r>
      <w:r w:rsidRPr="00AE2AA9">
        <w:rPr>
          <w:rFonts w:eastAsia="Calibri"/>
          <w:u w:val="single"/>
        </w:rPr>
        <w:t xml:space="preserve">such as </w:t>
      </w:r>
      <w:r w:rsidRPr="00AE2AA9">
        <w:rPr>
          <w:rFonts w:eastAsia="Calibri"/>
          <w:b/>
          <w:iCs/>
          <w:sz w:val="24"/>
          <w:u w:val="single"/>
          <w:bdr w:val="single" w:sz="8" w:space="0" w:color="auto"/>
        </w:rPr>
        <w:t>babies</w:t>
      </w:r>
      <w:r w:rsidRPr="00AE2AA9">
        <w:rPr>
          <w:rFonts w:eastAsia="Calibri"/>
          <w:u w:val="single"/>
        </w:rPr>
        <w:t xml:space="preserve"> or </w:t>
      </w:r>
      <w:r w:rsidRPr="00AE2AA9">
        <w:rPr>
          <w:rFonts w:eastAsia="Calibri"/>
          <w:b/>
          <w:iCs/>
          <w:sz w:val="24"/>
          <w:u w:val="single"/>
          <w:bdr w:val="single" w:sz="8" w:space="0" w:color="auto"/>
        </w:rPr>
        <w:t>mentally disabled</w:t>
      </w:r>
      <w:r w:rsidRPr="00AE2AA9">
        <w:rPr>
          <w:rFonts w:eastAsia="Calibri"/>
          <w:u w:val="single"/>
        </w:rPr>
        <w:t xml:space="preserve"> humans</w:t>
      </w:r>
      <w:r w:rsidRPr="00AE2AA9">
        <w:rPr>
          <w:rFonts w:eastAsia="Calibri"/>
          <w:sz w:val="16"/>
        </w:rPr>
        <w:t xml:space="preserve">, </w:t>
      </w:r>
      <w:r w:rsidRPr="00AE2AA9">
        <w:rPr>
          <w:rFonts w:eastAsia="Calibri"/>
          <w:u w:val="single"/>
        </w:rPr>
        <w:t xml:space="preserve">have </w:t>
      </w:r>
      <w:r w:rsidRPr="00AE2AA9">
        <w:rPr>
          <w:rFonts w:eastAsia="Calibri"/>
          <w:b/>
          <w:iCs/>
          <w:sz w:val="24"/>
          <w:u w:val="single"/>
          <w:bdr w:val="single" w:sz="8" w:space="0" w:color="auto"/>
        </w:rPr>
        <w:t>mental capacities</w:t>
      </w:r>
      <w:r w:rsidRPr="00AE2AA9">
        <w:rPr>
          <w:rFonts w:eastAsia="Calibri"/>
          <w:u w:val="single"/>
        </w:rPr>
        <w:t xml:space="preserve"> not higher than</w:t>
      </w:r>
      <w:r w:rsidRPr="00AE2AA9">
        <w:rPr>
          <w:rFonts w:eastAsia="Calibri"/>
          <w:sz w:val="16"/>
        </w:rPr>
        <w:t xml:space="preserve"> those of some non-human </w:t>
      </w:r>
      <w:r w:rsidRPr="00AE2AA9">
        <w:rPr>
          <w:rFonts w:eastAsia="Calibri"/>
          <w:u w:val="single"/>
        </w:rPr>
        <w:t>animals</w:t>
      </w:r>
      <w:r w:rsidRPr="00AE2AA9">
        <w:rPr>
          <w:rFonts w:eastAsia="Calibri"/>
          <w:sz w:val="16"/>
        </w:rPr>
        <w:t xml:space="preserve"> such as pigs (e.g. Marino and Colvin 2015). Then one could object that most members of the species of humans do have that high level of consciousness. But </w:t>
      </w:r>
      <w:r w:rsidRPr="00AE2AA9">
        <w:rPr>
          <w:rFonts w:eastAsia="Calibri"/>
          <w:u w:val="single"/>
        </w:rPr>
        <w:t xml:space="preserve">then the </w:t>
      </w:r>
      <w:r w:rsidRPr="00AE2AA9">
        <w:rPr>
          <w:rFonts w:eastAsia="Calibri"/>
          <w:b/>
          <w:iCs/>
          <w:sz w:val="24"/>
          <w:u w:val="single"/>
          <w:bdr w:val="single" w:sz="8" w:space="0" w:color="auto"/>
        </w:rPr>
        <w:t>rights</w:t>
      </w:r>
      <w:r w:rsidRPr="00AE2AA9">
        <w:rPr>
          <w:rFonts w:eastAsia="Calibri"/>
          <w:u w:val="single"/>
        </w:rPr>
        <w:t xml:space="preserve"> of mentally disabled</w:t>
      </w:r>
      <w:r w:rsidRPr="00AE2AA9">
        <w:rPr>
          <w:rFonts w:eastAsia="Calibri"/>
          <w:sz w:val="16"/>
        </w:rPr>
        <w:t xml:space="preserve"> humans </w:t>
      </w:r>
      <w:r w:rsidRPr="00AE2AA9">
        <w:rPr>
          <w:rFonts w:eastAsia="Calibri"/>
          <w:u w:val="single"/>
        </w:rPr>
        <w:t xml:space="preserve">depend on </w:t>
      </w:r>
      <w:r w:rsidRPr="00AE2AA9">
        <w:rPr>
          <w:rFonts w:eastAsia="Calibri"/>
          <w:b/>
          <w:iCs/>
          <w:sz w:val="24"/>
          <w:u w:val="single"/>
          <w:bdr w:val="single" w:sz="8" w:space="0" w:color="auto"/>
        </w:rPr>
        <w:t>contingent</w:t>
      </w:r>
      <w:r w:rsidRPr="00AE2AA9">
        <w:rPr>
          <w:rFonts w:eastAsia="Calibri"/>
          <w:u w:val="single"/>
        </w:rPr>
        <w:t xml:space="preserve"> and</w:t>
      </w:r>
      <w:r w:rsidRPr="00AE2AA9">
        <w:rPr>
          <w:rFonts w:eastAsia="Calibri"/>
          <w:sz w:val="16"/>
        </w:rPr>
        <w:t xml:space="preserve"> hence </w:t>
      </w:r>
      <w:r w:rsidRPr="00AE2AA9">
        <w:rPr>
          <w:rFonts w:eastAsia="Calibri"/>
          <w:b/>
          <w:iCs/>
          <w:sz w:val="24"/>
          <w:u w:val="single"/>
          <w:bdr w:val="single" w:sz="8" w:space="0" w:color="auto"/>
        </w:rPr>
        <w:t>arbitrary</w:t>
      </w:r>
      <w:r w:rsidRPr="00AE2AA9">
        <w:rPr>
          <w:rFonts w:eastAsia="Calibri"/>
          <w:u w:val="single"/>
        </w:rPr>
        <w:t xml:space="preserve"> facts about how </w:t>
      </w:r>
      <w:r w:rsidRPr="00AE2AA9">
        <w:rPr>
          <w:rFonts w:eastAsia="Calibri"/>
          <w:b/>
          <w:iCs/>
          <w:sz w:val="24"/>
          <w:u w:val="single"/>
          <w:bdr w:val="single" w:sz="8" w:space="0" w:color="auto"/>
        </w:rPr>
        <w:t>many</w:t>
      </w:r>
      <w:r w:rsidRPr="00AE2AA9">
        <w:rPr>
          <w:rFonts w:eastAsia="Calibri"/>
          <w:u w:val="single"/>
        </w:rPr>
        <w:t xml:space="preserve"> disabled and non-disabled</w:t>
      </w:r>
      <w:r w:rsidRPr="00AE2AA9">
        <w:rPr>
          <w:rFonts w:eastAsia="Calibri"/>
          <w:sz w:val="16"/>
        </w:rPr>
        <w:t xml:space="preserve"> </w:t>
      </w:r>
      <w:r w:rsidRPr="00AE2AA9">
        <w:rPr>
          <w:rFonts w:eastAsia="Calibri"/>
          <w:u w:val="single"/>
        </w:rPr>
        <w:t xml:space="preserve">humans are </w:t>
      </w:r>
      <w:r w:rsidRPr="00AE2AA9">
        <w:rPr>
          <w:rFonts w:eastAsia="Calibri"/>
          <w:b/>
          <w:iCs/>
          <w:sz w:val="24"/>
          <w:u w:val="single"/>
          <w:bdr w:val="single" w:sz="8" w:space="0" w:color="auto"/>
        </w:rPr>
        <w:t>alive</w:t>
      </w:r>
      <w:r w:rsidRPr="00AE2AA9">
        <w:rPr>
          <w:rFonts w:eastAsia="Calibri"/>
          <w:u w:val="single"/>
        </w:rPr>
        <w:t xml:space="preserve"> today</w:t>
      </w:r>
      <w:r w:rsidRPr="00AE2AA9">
        <w:rPr>
          <w:rFonts w:eastAsia="Calibri"/>
          <w:sz w:val="16"/>
        </w:rPr>
        <w:t>. If the fraction of mentally disables humans increases and passes an arbitrary threshold such as 50%, the moral status of the disabled people should remain the same.</w:t>
      </w:r>
    </w:p>
    <w:p w14:paraId="75630D08" w14:textId="77777777" w:rsidR="00754B5E" w:rsidRPr="00AE2AA9" w:rsidRDefault="00754B5E" w:rsidP="00754B5E">
      <w:pPr>
        <w:rPr>
          <w:rFonts w:eastAsia="Calibri"/>
          <w:sz w:val="16"/>
        </w:rPr>
      </w:pPr>
      <w:r w:rsidRPr="00AE2AA9">
        <w:rPr>
          <w:rFonts w:eastAsia="Calibri"/>
          <w:sz w:val="16"/>
        </w:rPr>
        <w:t>Furthermore, a similar concern goes for the infraorder of simians: if there are less than 14 billion simians alive today, a majority of more than 7 billion simians are humans with a rational, moral self-consciousness. So why not pick this infraorder as the criterion for membership of the moral community? One could reply that the species of humans is the smallest biological group whose majority of members have a high level of consciousness, but then we can ask the question why we should pick the smallest and not the largest biological group? A rule to pick the smallest biological group whose majority of members have a high level of consciousness becomes very farfetched: it involves a lot of conditions and requires a lot of specifications, such as what counts as a biological group and a high level of consciousness. And it always remains arbitrary: it involves many arbitrary choices such as ‘smallest’ instead of ‘largest’, ‘majority’ instead of ‘minority’, ‘high level’ instead of ‘low level’, ‘biological group’ instead of e.g. ‘spatial group’. Why pick a biological group and not simply pick the group of individuals who have a rational, moral self-consciousness, excluding mentally disabled humans? In the end it remains arbitrary, because what is the relation between a biological classification and the notion of rights?</w:t>
      </w:r>
    </w:p>
    <w:p w14:paraId="73F7E284" w14:textId="77777777" w:rsidR="00754B5E" w:rsidRPr="00AE2AA9" w:rsidRDefault="00754B5E" w:rsidP="00754B5E">
      <w:pPr>
        <w:rPr>
          <w:rFonts w:eastAsia="Calibri"/>
          <w:sz w:val="16"/>
        </w:rPr>
      </w:pPr>
      <w:r w:rsidRPr="00AE2AA9">
        <w:rPr>
          <w:rFonts w:eastAsia="Calibri"/>
          <w:sz w:val="16"/>
        </w:rPr>
        <w:t>When we look at biological groups more closely, an extra kind of arbitrariness comes into play, because of the fuzziness of boundaries. The idea of a species is not even well defined (e.g. Dawkins 1993). The abovementioned cabinet was merely a misleadingly rough description of biological reality. Suppose we jump in a time travel machine and bring all our ancestors to the present. We put them all in a long row. You are on the far left, then your mother, your grandmother, and so on. Moving further down the row, we encounter for example a common ancestor of all vertebrate animals, including chickens. Now we can descent the genealogical tree towards a modern-day chicken. So, we have a long row with you on the far left, a chicken on the far right, and in between all the intermediates who once lived on this planet.</w:t>
      </w:r>
    </w:p>
    <w:p w14:paraId="07B9D07A" w14:textId="77777777" w:rsidR="00754B5E" w:rsidRPr="00AE2AA9" w:rsidRDefault="00754B5E" w:rsidP="00754B5E">
      <w:pPr>
        <w:rPr>
          <w:rFonts w:eastAsia="Calibri"/>
          <w:sz w:val="16"/>
        </w:rPr>
      </w:pPr>
      <w:r w:rsidRPr="00AE2AA9">
        <w:rPr>
          <w:rFonts w:eastAsia="Calibri"/>
          <w:sz w:val="16"/>
        </w:rPr>
        <w:t>The question becomes: who along this row belongs to the moral community, the group of people who get rights? You are fully human and get human rights. So are your mother and your grandmother. But moving further down the row, where does humanity end? That is an unanswerable question, because pointing at any of the individuals will be arbitrary. There is no sharp boundary between humans on the left and non-humans on the right. There was no first human whose parents were not human. Our idea of human rights and our behavior of eating chickens are based on an arbitrary, contingent fact that those intermediates between us and chickens no longer exist.</w:t>
      </w:r>
    </w:p>
    <w:p w14:paraId="7E7F88CC" w14:textId="77777777" w:rsidR="00754B5E" w:rsidRPr="00AE2AA9" w:rsidRDefault="00754B5E" w:rsidP="00754B5E">
      <w:pPr>
        <w:rPr>
          <w:rFonts w:eastAsia="Calibri"/>
          <w:sz w:val="16"/>
        </w:rPr>
      </w:pPr>
      <w:r w:rsidRPr="00AE2AA9">
        <w:rPr>
          <w:rFonts w:eastAsia="Calibri"/>
          <w:sz w:val="16"/>
        </w:rPr>
        <w:t xml:space="preserve">The </w:t>
      </w:r>
      <w:r w:rsidRPr="007A7458">
        <w:rPr>
          <w:rFonts w:eastAsia="Calibri"/>
          <w:highlight w:val="cyan"/>
          <w:u w:val="single"/>
        </w:rPr>
        <w:t xml:space="preserve">line between </w:t>
      </w:r>
      <w:r w:rsidRPr="007A7458">
        <w:rPr>
          <w:rFonts w:eastAsia="Calibri"/>
          <w:b/>
          <w:iCs/>
          <w:sz w:val="24"/>
          <w:highlight w:val="cyan"/>
          <w:u w:val="single"/>
          <w:bdr w:val="single" w:sz="8" w:space="0" w:color="auto"/>
        </w:rPr>
        <w:t>humans</w:t>
      </w:r>
      <w:r w:rsidRPr="007A7458">
        <w:rPr>
          <w:rFonts w:eastAsia="Calibri"/>
          <w:highlight w:val="cyan"/>
          <w:u w:val="single"/>
        </w:rPr>
        <w:t xml:space="preserve"> and </w:t>
      </w:r>
      <w:r w:rsidRPr="007A7458">
        <w:rPr>
          <w:rFonts w:eastAsia="Calibri"/>
          <w:b/>
          <w:iCs/>
          <w:sz w:val="24"/>
          <w:highlight w:val="cyan"/>
          <w:u w:val="single"/>
          <w:bdr w:val="single" w:sz="8" w:space="0" w:color="auto"/>
        </w:rPr>
        <w:t>non-human</w:t>
      </w:r>
      <w:r w:rsidRPr="00AE2AA9">
        <w:rPr>
          <w:rFonts w:eastAsia="Calibri"/>
          <w:u w:val="single"/>
        </w:rPr>
        <w:t xml:space="preserve"> animals </w:t>
      </w:r>
      <w:r w:rsidRPr="007A7458">
        <w:rPr>
          <w:rFonts w:eastAsia="Calibri"/>
          <w:highlight w:val="cyan"/>
          <w:u w:val="single"/>
        </w:rPr>
        <w:t xml:space="preserve">is </w:t>
      </w:r>
      <w:r w:rsidRPr="007A7458">
        <w:rPr>
          <w:rFonts w:eastAsia="Calibri"/>
          <w:b/>
          <w:iCs/>
          <w:sz w:val="24"/>
          <w:highlight w:val="cyan"/>
          <w:u w:val="single"/>
          <w:bdr w:val="single" w:sz="8" w:space="0" w:color="auto"/>
        </w:rPr>
        <w:t>blurred</w:t>
      </w:r>
      <w:r w:rsidRPr="00AE2AA9">
        <w:rPr>
          <w:rFonts w:eastAsia="Calibri"/>
          <w:b/>
          <w:bCs/>
          <w:sz w:val="16"/>
        </w:rPr>
        <w:t xml:space="preserve"> </w:t>
      </w:r>
      <w:r w:rsidRPr="00AE2AA9">
        <w:rPr>
          <w:rFonts w:eastAsia="Calibri"/>
          <w:sz w:val="16"/>
        </w:rPr>
        <w:t>in many other ways. First, it is not unlikely that a human-chimpanzee hybrid can be born, just as horsedonkey (mules), lion-leopard, camel-lama, dolphin-killer whale and sheep-goat hybrids can exist (see the Wikipedia list of genetic hybrids). Those hybrids are often infertile, but their body cells contain the DNA of two different species. Second, scientists could create human-animal chimera: an embryo, part of its body contained pig cells with 100% pig DNA, the other contained human cells with human DNA (Wu 2017). The body cells of chimeras can range from 100% human to 100% non-human. Do we need a minimum percentage of human cells before we grant someone human rights? Third, the biological possibility of genetic modification also blurs the line between species in new ways. What if we take a human genome and replace some human genes with nonhuman animal genes?</w:t>
      </w:r>
    </w:p>
    <w:p w14:paraId="7DAFE7F3" w14:textId="77777777" w:rsidR="00754B5E" w:rsidRPr="00AE2AA9" w:rsidRDefault="00754B5E" w:rsidP="00754B5E">
      <w:pPr>
        <w:rPr>
          <w:rFonts w:eastAsia="Calibri"/>
          <w:sz w:val="16"/>
        </w:rPr>
      </w:pPr>
      <w:r w:rsidRPr="00AE2AA9">
        <w:rPr>
          <w:rFonts w:eastAsia="Calibri"/>
          <w:u w:val="single"/>
        </w:rPr>
        <w:t xml:space="preserve">Where to draw the </w:t>
      </w:r>
      <w:r w:rsidRPr="00AE2AA9">
        <w:rPr>
          <w:rFonts w:eastAsia="Calibri"/>
          <w:b/>
          <w:iCs/>
          <w:sz w:val="24"/>
          <w:u w:val="single"/>
          <w:bdr w:val="single" w:sz="8" w:space="0" w:color="auto"/>
        </w:rPr>
        <w:t>line</w:t>
      </w:r>
      <w:r w:rsidRPr="00AE2AA9">
        <w:rPr>
          <w:rFonts w:eastAsia="Calibri"/>
          <w:u w:val="single"/>
        </w:rPr>
        <w:t xml:space="preserve"> of humanity?</w:t>
      </w:r>
      <w:r w:rsidRPr="00AE2AA9">
        <w:rPr>
          <w:rFonts w:eastAsia="Calibri"/>
          <w:sz w:val="16"/>
        </w:rPr>
        <w:t xml:space="preserve"> Scientists will </w:t>
      </w:r>
      <w:r w:rsidRPr="00AE2AA9">
        <w:rPr>
          <w:rFonts w:eastAsia="Calibri"/>
          <w:u w:val="single"/>
        </w:rPr>
        <w:t>never</w:t>
      </w:r>
      <w:r w:rsidRPr="00AE2AA9">
        <w:rPr>
          <w:rFonts w:eastAsia="Calibri"/>
          <w:sz w:val="16"/>
        </w:rPr>
        <w:t xml:space="preserve"> be </w:t>
      </w:r>
      <w:r w:rsidRPr="00AE2AA9">
        <w:rPr>
          <w:rFonts w:eastAsia="Calibri"/>
          <w:u w:val="single"/>
        </w:rPr>
        <w:t xml:space="preserve">able to propose </w:t>
      </w:r>
      <w:r w:rsidRPr="00AE2AA9">
        <w:rPr>
          <w:rFonts w:eastAsia="Calibri"/>
          <w:b/>
          <w:iCs/>
          <w:sz w:val="24"/>
          <w:u w:val="single"/>
          <w:bdr w:val="single" w:sz="8" w:space="0" w:color="auto"/>
        </w:rPr>
        <w:t>criteria</w:t>
      </w:r>
      <w:r w:rsidRPr="00AE2AA9">
        <w:rPr>
          <w:rFonts w:eastAsia="Calibri"/>
          <w:u w:val="single"/>
        </w:rPr>
        <w:t xml:space="preserve"> to determine</w:t>
      </w:r>
      <w:r w:rsidRPr="00AE2AA9">
        <w:rPr>
          <w:rFonts w:eastAsia="Calibri"/>
          <w:sz w:val="16"/>
        </w:rPr>
        <w:t xml:space="preserve"> </w:t>
      </w:r>
      <w:r w:rsidRPr="00AE2AA9">
        <w:rPr>
          <w:rFonts w:eastAsia="Calibri"/>
          <w:u w:val="single"/>
        </w:rPr>
        <w:t>whether beings</w:t>
      </w:r>
      <w:r w:rsidRPr="00AE2AA9">
        <w:rPr>
          <w:rFonts w:eastAsia="Calibri"/>
          <w:sz w:val="16"/>
        </w:rPr>
        <w:t xml:space="preserve"> such as ancestors, hybrids, chimeras and genetically manipulated persons </w:t>
      </w:r>
      <w:r w:rsidRPr="00AE2AA9">
        <w:rPr>
          <w:rFonts w:eastAsia="Calibri"/>
          <w:u w:val="single"/>
        </w:rPr>
        <w:t>should be</w:t>
      </w:r>
      <w:r w:rsidRPr="00AE2AA9">
        <w:rPr>
          <w:rFonts w:eastAsia="Calibri"/>
          <w:sz w:val="16"/>
        </w:rPr>
        <w:t xml:space="preserve"> </w:t>
      </w:r>
      <w:r w:rsidRPr="00AE2AA9">
        <w:rPr>
          <w:rFonts w:eastAsia="Calibri"/>
          <w:u w:val="single"/>
        </w:rPr>
        <w:t>called</w:t>
      </w:r>
      <w:r w:rsidRPr="00AE2AA9">
        <w:rPr>
          <w:rFonts w:eastAsia="Calibri"/>
          <w:sz w:val="16"/>
        </w:rPr>
        <w:t xml:space="preserve"> ‘</w:t>
      </w:r>
      <w:r w:rsidRPr="00AE2AA9">
        <w:rPr>
          <w:rFonts w:eastAsia="Calibri"/>
          <w:u w:val="single"/>
        </w:rPr>
        <w:t>human</w:t>
      </w:r>
      <w:r w:rsidRPr="00AE2AA9">
        <w:rPr>
          <w:rFonts w:eastAsia="Calibri"/>
          <w:sz w:val="16"/>
        </w:rPr>
        <w:t xml:space="preserve">’, just as scientists are never able to determine when objects should be called ‘hot’. There is </w:t>
      </w:r>
      <w:r w:rsidRPr="00AE2AA9">
        <w:rPr>
          <w:rFonts w:eastAsia="Calibri"/>
          <w:u w:val="single"/>
        </w:rPr>
        <w:t xml:space="preserve">nothing </w:t>
      </w:r>
      <w:r w:rsidRPr="00AE2AA9">
        <w:rPr>
          <w:rFonts w:eastAsia="Calibri"/>
          <w:b/>
          <w:iCs/>
          <w:sz w:val="24"/>
          <w:u w:val="single"/>
          <w:bdr w:val="single" w:sz="8" w:space="0" w:color="auto"/>
        </w:rPr>
        <w:t>essential</w:t>
      </w:r>
      <w:r w:rsidRPr="00AE2AA9">
        <w:rPr>
          <w:rFonts w:eastAsia="Calibri"/>
          <w:u w:val="single"/>
        </w:rPr>
        <w:t xml:space="preserve"> about a biological </w:t>
      </w:r>
      <w:r w:rsidRPr="00AE2AA9">
        <w:rPr>
          <w:rFonts w:eastAsia="Calibri"/>
          <w:b/>
          <w:iCs/>
          <w:sz w:val="24"/>
          <w:u w:val="single"/>
          <w:bdr w:val="single" w:sz="8" w:space="0" w:color="auto"/>
        </w:rPr>
        <w:t>group</w:t>
      </w:r>
      <w:r w:rsidRPr="00AE2AA9">
        <w:rPr>
          <w:rFonts w:eastAsia="Calibri"/>
          <w:u w:val="single"/>
        </w:rPr>
        <w:t xml:space="preserve"> such as a species</w:t>
      </w:r>
      <w:r w:rsidRPr="00AE2AA9">
        <w:rPr>
          <w:rFonts w:eastAsia="Calibri"/>
          <w:sz w:val="16"/>
        </w:rPr>
        <w:t xml:space="preserve">. </w:t>
      </w:r>
      <w:r w:rsidRPr="007A7458">
        <w:rPr>
          <w:rFonts w:eastAsia="Calibri"/>
          <w:highlight w:val="cyan"/>
          <w:u w:val="single"/>
        </w:rPr>
        <w:t>Thinking that a species has</w:t>
      </w:r>
      <w:r w:rsidRPr="00AE2AA9">
        <w:rPr>
          <w:rFonts w:eastAsia="Calibri"/>
          <w:sz w:val="16"/>
        </w:rPr>
        <w:t xml:space="preserve"> a kind of essence, </w:t>
      </w:r>
      <w:r w:rsidRPr="007A7458">
        <w:rPr>
          <w:rFonts w:eastAsia="Calibri"/>
          <w:highlight w:val="cyan"/>
          <w:u w:val="single"/>
        </w:rPr>
        <w:t xml:space="preserve">an </w:t>
      </w:r>
      <w:r w:rsidRPr="007A7458">
        <w:rPr>
          <w:rFonts w:eastAsia="Calibri"/>
          <w:b/>
          <w:iCs/>
          <w:sz w:val="24"/>
          <w:highlight w:val="cyan"/>
          <w:u w:val="single"/>
          <w:bdr w:val="single" w:sz="8" w:space="0" w:color="auto"/>
        </w:rPr>
        <w:t>intrinsic</w:t>
      </w:r>
      <w:r w:rsidRPr="007A7458">
        <w:rPr>
          <w:rFonts w:eastAsia="Calibri"/>
          <w:highlight w:val="cyan"/>
          <w:u w:val="single"/>
        </w:rPr>
        <w:t xml:space="preserve"> property</w:t>
      </w:r>
      <w:r w:rsidRPr="00AE2AA9">
        <w:rPr>
          <w:rFonts w:eastAsia="Calibri"/>
          <w:sz w:val="16"/>
        </w:rPr>
        <w:t xml:space="preserve"> or trait that all members and only members of the species poses, </w:t>
      </w:r>
      <w:r w:rsidRPr="007A7458">
        <w:rPr>
          <w:rFonts w:eastAsia="Calibri"/>
          <w:highlight w:val="cyan"/>
          <w:u w:val="single"/>
        </w:rPr>
        <w:t xml:space="preserve">is an </w:t>
      </w:r>
      <w:r w:rsidRPr="007A7458">
        <w:rPr>
          <w:rFonts w:eastAsia="Calibri"/>
          <w:b/>
          <w:iCs/>
          <w:sz w:val="24"/>
          <w:highlight w:val="cyan"/>
          <w:u w:val="single"/>
          <w:bdr w:val="single" w:sz="8" w:space="0" w:color="auto"/>
        </w:rPr>
        <w:t>illusion</w:t>
      </w:r>
      <w:r w:rsidRPr="00AE2AA9">
        <w:rPr>
          <w:rFonts w:eastAsia="Calibri"/>
          <w:sz w:val="16"/>
        </w:rPr>
        <w:t>.3</w:t>
      </w:r>
    </w:p>
    <w:p w14:paraId="60626091" w14:textId="77777777" w:rsidR="00754B5E" w:rsidRPr="00AE2AA9" w:rsidRDefault="00754B5E" w:rsidP="00754B5E">
      <w:pPr>
        <w:rPr>
          <w:rFonts w:eastAsia="Calibri"/>
          <w:sz w:val="16"/>
        </w:rPr>
      </w:pPr>
      <w:r w:rsidRPr="00AE2AA9">
        <w:rPr>
          <w:rFonts w:eastAsia="Calibri"/>
          <w:u w:val="single"/>
        </w:rPr>
        <w:t xml:space="preserve">No such </w:t>
      </w:r>
      <w:r w:rsidRPr="00AE2AA9">
        <w:rPr>
          <w:rFonts w:eastAsia="Calibri"/>
          <w:b/>
          <w:iCs/>
          <w:sz w:val="24"/>
          <w:u w:val="single"/>
          <w:bdr w:val="single" w:sz="8" w:space="0" w:color="auto"/>
        </w:rPr>
        <w:t>essences</w:t>
      </w:r>
      <w:r w:rsidRPr="00AE2AA9">
        <w:rPr>
          <w:rFonts w:eastAsia="Calibri"/>
          <w:u w:val="single"/>
        </w:rPr>
        <w:t xml:space="preserve"> have </w:t>
      </w:r>
      <w:r w:rsidRPr="00AE2AA9">
        <w:rPr>
          <w:rFonts w:eastAsia="Calibri"/>
          <w:b/>
          <w:iCs/>
          <w:sz w:val="24"/>
          <w:u w:val="single"/>
          <w:bdr w:val="single" w:sz="8" w:space="0" w:color="auto"/>
        </w:rPr>
        <w:t>ever</w:t>
      </w:r>
      <w:r w:rsidRPr="00AE2AA9">
        <w:rPr>
          <w:rFonts w:eastAsia="Calibri"/>
          <w:u w:val="single"/>
        </w:rPr>
        <w:t xml:space="preserve"> been found</w:t>
      </w:r>
      <w:r w:rsidRPr="00AE2AA9">
        <w:rPr>
          <w:rFonts w:eastAsia="Calibri"/>
          <w:sz w:val="16"/>
        </w:rPr>
        <w:t xml:space="preserve">, and evolutionary theory explains why species essences do not exist (Hull 1965; Sober 1980; Barker 2010; Ereshefski 2010; Lewens 2012). </w:t>
      </w:r>
      <w:r w:rsidRPr="00AE2AA9">
        <w:rPr>
          <w:rFonts w:eastAsia="Calibri"/>
          <w:u w:val="single"/>
        </w:rPr>
        <w:t>Speciesists</w:t>
      </w:r>
      <w:r w:rsidRPr="00AE2AA9">
        <w:rPr>
          <w:rFonts w:eastAsia="Calibri"/>
          <w:sz w:val="16"/>
        </w:rPr>
        <w:t xml:space="preserve"> are </w:t>
      </w:r>
      <w:r w:rsidRPr="00AE2AA9">
        <w:rPr>
          <w:rFonts w:eastAsia="Calibri"/>
          <w:u w:val="single"/>
        </w:rPr>
        <w:t>challenged</w:t>
      </w:r>
      <w:r w:rsidRPr="00AE2AA9">
        <w:rPr>
          <w:rFonts w:eastAsia="Calibri"/>
          <w:sz w:val="16"/>
        </w:rPr>
        <w:t xml:space="preserve"> </w:t>
      </w:r>
      <w:r w:rsidRPr="00AE2AA9">
        <w:rPr>
          <w:rFonts w:eastAsia="Calibri"/>
          <w:u w:val="single"/>
        </w:rPr>
        <w:t>by</w:t>
      </w:r>
      <w:r w:rsidRPr="00AE2AA9">
        <w:rPr>
          <w:rFonts w:eastAsia="Calibri"/>
          <w:sz w:val="16"/>
        </w:rPr>
        <w:t xml:space="preserve"> the question of the moral status of </w:t>
      </w:r>
      <w:r w:rsidRPr="007A7458">
        <w:rPr>
          <w:rFonts w:eastAsia="Calibri"/>
          <w:b/>
          <w:iCs/>
          <w:sz w:val="24"/>
          <w:highlight w:val="cyan"/>
          <w:u w:val="single"/>
          <w:bdr w:val="single" w:sz="8" w:space="0" w:color="auto"/>
        </w:rPr>
        <w:t>boundary cases</w:t>
      </w:r>
      <w:r w:rsidRPr="00AE2AA9">
        <w:rPr>
          <w:rFonts w:eastAsia="Calibri"/>
          <w:sz w:val="16"/>
        </w:rPr>
        <w:t xml:space="preserve"> such as ancestors, hybrids, chimeras and genetically modified humanlike beings. The group </w:t>
      </w:r>
      <w:r w:rsidRPr="00AE2AA9">
        <w:rPr>
          <w:rFonts w:eastAsia="Calibri"/>
          <w:u w:val="single"/>
        </w:rPr>
        <w:t xml:space="preserve">boundaries </w:t>
      </w:r>
      <w:r w:rsidRPr="007A7458">
        <w:rPr>
          <w:rFonts w:eastAsia="Calibri"/>
          <w:highlight w:val="cyan"/>
          <w:u w:val="single"/>
        </w:rPr>
        <w:t>are</w:t>
      </w:r>
      <w:r w:rsidRPr="00AE2AA9">
        <w:rPr>
          <w:rFonts w:eastAsia="Calibri"/>
          <w:u w:val="single"/>
        </w:rPr>
        <w:t xml:space="preserve"> </w:t>
      </w:r>
      <w:r w:rsidRPr="007A7458">
        <w:rPr>
          <w:rFonts w:eastAsia="Calibri"/>
          <w:b/>
          <w:iCs/>
          <w:sz w:val="24"/>
          <w:highlight w:val="cyan"/>
          <w:u w:val="single"/>
          <w:bdr w:val="single" w:sz="8" w:space="0" w:color="auto"/>
        </w:rPr>
        <w:t>fuzzy</w:t>
      </w:r>
      <w:r w:rsidRPr="00AE2AA9">
        <w:rPr>
          <w:rFonts w:eastAsia="Calibri"/>
          <w:sz w:val="16"/>
        </w:rPr>
        <w:t xml:space="preserve">, which </w:t>
      </w:r>
      <w:r w:rsidRPr="00AE2AA9">
        <w:rPr>
          <w:rFonts w:eastAsia="Calibri"/>
          <w:u w:val="single"/>
        </w:rPr>
        <w:t xml:space="preserve">makes a rule to </w:t>
      </w:r>
      <w:r w:rsidRPr="007A7458">
        <w:rPr>
          <w:rFonts w:eastAsia="Calibri"/>
          <w:b/>
          <w:iCs/>
          <w:sz w:val="24"/>
          <w:highlight w:val="cyan"/>
          <w:u w:val="single"/>
          <w:bdr w:val="single" w:sz="8" w:space="0" w:color="auto"/>
        </w:rPr>
        <w:t>discriminate</w:t>
      </w:r>
      <w:r w:rsidRPr="007A7458">
        <w:rPr>
          <w:rFonts w:eastAsia="Calibri"/>
          <w:highlight w:val="cyan"/>
          <w:u w:val="single"/>
        </w:rPr>
        <w:t xml:space="preserve"> on the basis of </w:t>
      </w:r>
      <w:r w:rsidRPr="007A7458">
        <w:rPr>
          <w:rFonts w:eastAsia="Calibri"/>
          <w:b/>
          <w:iCs/>
          <w:sz w:val="24"/>
          <w:highlight w:val="cyan"/>
          <w:u w:val="single"/>
          <w:bdr w:val="single" w:sz="8" w:space="0" w:color="auto"/>
        </w:rPr>
        <w:t>species</w:t>
      </w:r>
      <w:r w:rsidRPr="00AE2AA9">
        <w:rPr>
          <w:rFonts w:eastAsia="Calibri"/>
          <w:u w:val="single"/>
        </w:rPr>
        <w:t xml:space="preserve"> very </w:t>
      </w:r>
      <w:r w:rsidRPr="00AE2AA9">
        <w:rPr>
          <w:rFonts w:eastAsia="Calibri"/>
          <w:b/>
          <w:iCs/>
          <w:sz w:val="24"/>
          <w:u w:val="single"/>
          <w:bdr w:val="single" w:sz="8" w:space="0" w:color="auto"/>
        </w:rPr>
        <w:t>complicated</w:t>
      </w:r>
      <w:r w:rsidRPr="00AE2AA9">
        <w:rPr>
          <w:rFonts w:eastAsia="Calibri"/>
          <w:u w:val="single"/>
        </w:rPr>
        <w:t xml:space="preserve"> and </w:t>
      </w:r>
      <w:r w:rsidRPr="00AE2AA9">
        <w:rPr>
          <w:rFonts w:eastAsia="Calibri"/>
          <w:b/>
          <w:iCs/>
          <w:sz w:val="24"/>
          <w:u w:val="single"/>
          <w:bdr w:val="single" w:sz="8" w:space="0" w:color="auto"/>
        </w:rPr>
        <w:t>farfetched</w:t>
      </w:r>
      <w:r w:rsidRPr="00AE2AA9">
        <w:rPr>
          <w:rFonts w:eastAsia="Calibri"/>
          <w:sz w:val="16"/>
        </w:rPr>
        <w:t xml:space="preserve">. As long as fuzzy boundaries are possible, </w:t>
      </w:r>
      <w:r w:rsidRPr="007A7458">
        <w:rPr>
          <w:rFonts w:eastAsia="Calibri"/>
          <w:b/>
          <w:iCs/>
          <w:sz w:val="24"/>
          <w:highlight w:val="cyan"/>
          <w:u w:val="single"/>
          <w:bdr w:val="single" w:sz="8" w:space="0" w:color="auto"/>
        </w:rPr>
        <w:t>arbitrariness</w:t>
      </w:r>
      <w:r w:rsidRPr="007A7458">
        <w:rPr>
          <w:rFonts w:eastAsia="Calibri"/>
          <w:highlight w:val="cyan"/>
          <w:u w:val="single"/>
        </w:rPr>
        <w:t xml:space="preserve"> lurks</w:t>
      </w:r>
      <w:r w:rsidRPr="00AE2AA9">
        <w:rPr>
          <w:rFonts w:eastAsia="Calibri"/>
          <w:sz w:val="16"/>
        </w:rPr>
        <w:t>. Boundary cases introduce arbitrariness in cut-off points. Moral rules concerning who gets rights should not depend on arbitrary, contingent facts about whether or not there are only paradigm cases (exemplary humans) with sharp instead of fuzzy boundaries between groups.</w:t>
      </w:r>
    </w:p>
    <w:p w14:paraId="391F8E4A" w14:textId="77777777" w:rsidR="00754B5E" w:rsidRDefault="00754B5E" w:rsidP="00754B5E">
      <w:pPr>
        <w:rPr>
          <w:rFonts w:eastAsia="Calibri"/>
          <w:sz w:val="16"/>
        </w:rPr>
      </w:pPr>
      <w:r w:rsidRPr="00AE2AA9">
        <w:rPr>
          <w:rFonts w:eastAsia="Calibri"/>
          <w:sz w:val="16"/>
        </w:rPr>
        <w:t xml:space="preserve">We can say that </w:t>
      </w:r>
      <w:r w:rsidRPr="007A7458">
        <w:rPr>
          <w:rFonts w:eastAsia="Calibri"/>
          <w:b/>
          <w:iCs/>
          <w:sz w:val="24"/>
          <w:highlight w:val="cyan"/>
          <w:u w:val="single"/>
          <w:bdr w:val="single" w:sz="8" w:space="0" w:color="auto"/>
        </w:rPr>
        <w:t>speciesism</w:t>
      </w:r>
      <w:r w:rsidRPr="00AE2AA9">
        <w:rPr>
          <w:rFonts w:eastAsia="Calibri"/>
          <w:sz w:val="16"/>
        </w:rPr>
        <w:t xml:space="preserve">, just like racism, </w:t>
      </w:r>
      <w:r w:rsidRPr="007A7458">
        <w:rPr>
          <w:rFonts w:eastAsia="Calibri"/>
          <w:highlight w:val="cyan"/>
          <w:u w:val="single"/>
        </w:rPr>
        <w:t>is</w:t>
      </w:r>
      <w:r w:rsidRPr="00AE2AA9">
        <w:rPr>
          <w:rFonts w:eastAsia="Calibri"/>
          <w:u w:val="single"/>
        </w:rPr>
        <w:t xml:space="preserve"> morally </w:t>
      </w:r>
      <w:r w:rsidRPr="007A7458">
        <w:rPr>
          <w:rFonts w:eastAsia="Calibri"/>
          <w:b/>
          <w:iCs/>
          <w:sz w:val="24"/>
          <w:highlight w:val="cyan"/>
          <w:u w:val="single"/>
          <w:bdr w:val="single" w:sz="8" w:space="0" w:color="auto"/>
        </w:rPr>
        <w:t>wrong</w:t>
      </w:r>
      <w:r w:rsidRPr="00AE2AA9">
        <w:rPr>
          <w:rFonts w:eastAsia="Calibri"/>
          <w:sz w:val="16"/>
        </w:rPr>
        <w:t xml:space="preserve"> in two ways. First, the </w:t>
      </w:r>
      <w:r w:rsidRPr="007A7458">
        <w:rPr>
          <w:rFonts w:eastAsia="Calibri"/>
          <w:highlight w:val="cyan"/>
          <w:u w:val="single"/>
        </w:rPr>
        <w:t>biological concepts</w:t>
      </w:r>
      <w:r w:rsidRPr="00AE2AA9">
        <w:rPr>
          <w:rFonts w:eastAsia="Calibri"/>
          <w:sz w:val="16"/>
        </w:rPr>
        <w:t xml:space="preserve"> of species and race </w:t>
      </w:r>
      <w:r w:rsidRPr="007A7458">
        <w:rPr>
          <w:rFonts w:eastAsia="Calibri"/>
          <w:highlight w:val="cyan"/>
          <w:u w:val="single"/>
        </w:rPr>
        <w:t xml:space="preserve">are </w:t>
      </w:r>
      <w:r w:rsidRPr="007A7458">
        <w:rPr>
          <w:rFonts w:eastAsia="Calibri"/>
          <w:b/>
          <w:iCs/>
          <w:sz w:val="24"/>
          <w:highlight w:val="cyan"/>
          <w:u w:val="single"/>
          <w:bdr w:val="single" w:sz="8" w:space="0" w:color="auto"/>
        </w:rPr>
        <w:t>vague</w:t>
      </w:r>
      <w:r w:rsidRPr="00AE2AA9">
        <w:rPr>
          <w:rFonts w:eastAsia="Calibri"/>
          <w:u w:val="single"/>
        </w:rPr>
        <w:t xml:space="preserve"> and not </w:t>
      </w:r>
      <w:r w:rsidRPr="00AE2AA9">
        <w:rPr>
          <w:rFonts w:eastAsia="Calibri"/>
          <w:b/>
          <w:iCs/>
          <w:sz w:val="24"/>
          <w:u w:val="single"/>
          <w:bdr w:val="single" w:sz="8" w:space="0" w:color="auto"/>
        </w:rPr>
        <w:t>precise</w:t>
      </w:r>
      <w:r w:rsidRPr="00AE2AA9">
        <w:rPr>
          <w:rFonts w:eastAsia="Calibri"/>
          <w:sz w:val="16"/>
        </w:rPr>
        <w:t xml:space="preserve">. What about mixed races and hybrids? </w:t>
      </w:r>
      <w:r w:rsidRPr="007A7458">
        <w:rPr>
          <w:rFonts w:eastAsia="Calibri"/>
          <w:highlight w:val="cyan"/>
          <w:u w:val="single"/>
        </w:rPr>
        <w:t>When is someone</w:t>
      </w:r>
      <w:r w:rsidRPr="00AE2AA9">
        <w:rPr>
          <w:rFonts w:eastAsia="Calibri"/>
          <w:sz w:val="16"/>
        </w:rPr>
        <w:t xml:space="preserve"> ‘white enough’ or ‘</w:t>
      </w:r>
      <w:r w:rsidRPr="007A7458">
        <w:rPr>
          <w:rFonts w:eastAsia="Calibri"/>
          <w:b/>
          <w:iCs/>
          <w:sz w:val="24"/>
          <w:highlight w:val="cyan"/>
          <w:u w:val="single"/>
          <w:bdr w:val="single" w:sz="8" w:space="0" w:color="auto"/>
        </w:rPr>
        <w:t>human</w:t>
      </w:r>
      <w:r w:rsidRPr="00AE2AA9">
        <w:rPr>
          <w:rFonts w:eastAsia="Calibri"/>
          <w:b/>
          <w:iCs/>
          <w:sz w:val="24"/>
          <w:u w:val="single"/>
          <w:bdr w:val="single" w:sz="8" w:space="0" w:color="auto"/>
        </w:rPr>
        <w:t xml:space="preserve"> </w:t>
      </w:r>
      <w:r w:rsidRPr="007A7458">
        <w:rPr>
          <w:rFonts w:eastAsia="Calibri"/>
          <w:b/>
          <w:iCs/>
          <w:sz w:val="24"/>
          <w:highlight w:val="cyan"/>
          <w:u w:val="single"/>
          <w:bdr w:val="single" w:sz="8" w:space="0" w:color="auto"/>
        </w:rPr>
        <w:t>enough</w:t>
      </w:r>
      <w:r w:rsidRPr="00AE2AA9">
        <w:rPr>
          <w:rFonts w:eastAsia="Calibri"/>
          <w:sz w:val="16"/>
        </w:rPr>
        <w:t xml:space="preserve">’? Second, </w:t>
      </w:r>
      <w:r w:rsidRPr="00AE2AA9">
        <w:rPr>
          <w:rFonts w:eastAsia="Calibri"/>
          <w:u w:val="single"/>
        </w:rPr>
        <w:t>even if</w:t>
      </w:r>
      <w:r w:rsidRPr="00AE2AA9">
        <w:rPr>
          <w:rFonts w:eastAsia="Calibri"/>
          <w:sz w:val="16"/>
        </w:rPr>
        <w:t xml:space="preserve"> race and </w:t>
      </w:r>
      <w:r w:rsidRPr="00AE2AA9">
        <w:rPr>
          <w:rFonts w:eastAsia="Calibri"/>
          <w:u w:val="single"/>
        </w:rPr>
        <w:t xml:space="preserve">species were clear </w:t>
      </w:r>
      <w:r w:rsidRPr="00AE2AA9">
        <w:rPr>
          <w:rFonts w:eastAsia="Calibri"/>
          <w:b/>
          <w:iCs/>
          <w:sz w:val="24"/>
          <w:u w:val="single"/>
          <w:bdr w:val="single" w:sz="8" w:space="0" w:color="auto"/>
        </w:rPr>
        <w:t>categories</w:t>
      </w:r>
      <w:r w:rsidRPr="00AE2AA9">
        <w:rPr>
          <w:rFonts w:eastAsia="Calibri"/>
          <w:sz w:val="16"/>
        </w:rPr>
        <w:t xml:space="preserve"> defined by essentialist properties, </w:t>
      </w:r>
      <w:r w:rsidRPr="00AE2AA9">
        <w:rPr>
          <w:rFonts w:eastAsia="Calibri"/>
          <w:u w:val="single"/>
        </w:rPr>
        <w:t xml:space="preserve">they would still be morally </w:t>
      </w:r>
      <w:r w:rsidRPr="00AE2AA9">
        <w:rPr>
          <w:rFonts w:eastAsia="Calibri"/>
          <w:b/>
          <w:iCs/>
          <w:sz w:val="24"/>
          <w:u w:val="single"/>
          <w:bdr w:val="single" w:sz="8" w:space="0" w:color="auto"/>
        </w:rPr>
        <w:t>irrelevant</w:t>
      </w:r>
      <w:r w:rsidRPr="00AE2AA9">
        <w:rPr>
          <w:rFonts w:eastAsia="Calibri"/>
          <w:u w:val="single"/>
        </w:rPr>
        <w:t xml:space="preserve"> because the basic </w:t>
      </w:r>
      <w:r w:rsidRPr="007A7458">
        <w:rPr>
          <w:rFonts w:eastAsia="Calibri"/>
          <w:highlight w:val="cyan"/>
          <w:u w:val="single"/>
        </w:rPr>
        <w:t>rights do not</w:t>
      </w:r>
      <w:r w:rsidRPr="007A7458">
        <w:rPr>
          <w:rFonts w:eastAsia="Calibri"/>
          <w:sz w:val="16"/>
          <w:highlight w:val="cyan"/>
        </w:rPr>
        <w:t xml:space="preserve"> </w:t>
      </w:r>
      <w:r w:rsidRPr="007A7458">
        <w:rPr>
          <w:rFonts w:eastAsia="Calibri"/>
          <w:highlight w:val="cyan"/>
          <w:u w:val="single"/>
        </w:rPr>
        <w:t>refer to</w:t>
      </w:r>
      <w:r w:rsidRPr="00AE2AA9">
        <w:rPr>
          <w:rFonts w:eastAsia="Calibri"/>
          <w:u w:val="single"/>
        </w:rPr>
        <w:t xml:space="preserve"> those </w:t>
      </w:r>
      <w:r w:rsidRPr="007A7458">
        <w:rPr>
          <w:rFonts w:eastAsia="Calibri"/>
          <w:b/>
          <w:iCs/>
          <w:sz w:val="24"/>
          <w:highlight w:val="cyan"/>
          <w:u w:val="single"/>
          <w:bdr w:val="single" w:sz="8" w:space="0" w:color="auto"/>
        </w:rPr>
        <w:t>categories</w:t>
      </w:r>
      <w:r w:rsidRPr="00AE2AA9">
        <w:rPr>
          <w:rFonts w:eastAsia="Calibri"/>
          <w:sz w:val="16"/>
        </w:rPr>
        <w:t xml:space="preserve">. The </w:t>
      </w:r>
      <w:r w:rsidRPr="007A7458">
        <w:rPr>
          <w:rFonts w:eastAsia="Calibri"/>
          <w:highlight w:val="cyan"/>
          <w:u w:val="single"/>
        </w:rPr>
        <w:t>right to live only</w:t>
      </w:r>
      <w:r w:rsidRPr="00AE2AA9">
        <w:rPr>
          <w:rFonts w:eastAsia="Calibri"/>
          <w:u w:val="single"/>
        </w:rPr>
        <w:t xml:space="preserve"> </w:t>
      </w:r>
      <w:r w:rsidRPr="007A7458">
        <w:rPr>
          <w:rFonts w:eastAsia="Calibri"/>
          <w:highlight w:val="cyan"/>
          <w:u w:val="single"/>
        </w:rPr>
        <w:t xml:space="preserve">refers to being </w:t>
      </w:r>
      <w:r w:rsidRPr="007A7458">
        <w:rPr>
          <w:rFonts w:eastAsia="Calibri"/>
          <w:b/>
          <w:iCs/>
          <w:sz w:val="24"/>
          <w:highlight w:val="cyan"/>
          <w:u w:val="single"/>
          <w:bdr w:val="single" w:sz="8" w:space="0" w:color="auto"/>
        </w:rPr>
        <w:t>alive</w:t>
      </w:r>
      <w:r w:rsidRPr="00AE2AA9">
        <w:rPr>
          <w:rFonts w:eastAsia="Calibri"/>
          <w:sz w:val="16"/>
        </w:rPr>
        <w:t xml:space="preserve">, not to being white. The </w:t>
      </w:r>
      <w:r w:rsidRPr="007A7458">
        <w:rPr>
          <w:rFonts w:eastAsia="Calibri"/>
          <w:highlight w:val="cyan"/>
          <w:u w:val="single"/>
        </w:rPr>
        <w:t>right to</w:t>
      </w:r>
      <w:r w:rsidRPr="00AE2AA9">
        <w:rPr>
          <w:rFonts w:eastAsia="Calibri"/>
          <w:sz w:val="16"/>
        </w:rPr>
        <w:t xml:space="preserve"> bodily </w:t>
      </w:r>
      <w:r w:rsidRPr="007A7458">
        <w:rPr>
          <w:rFonts w:eastAsia="Calibri"/>
          <w:highlight w:val="cyan"/>
          <w:u w:val="single"/>
        </w:rPr>
        <w:t>autonomy only refers to having a body</w:t>
      </w:r>
      <w:r w:rsidRPr="00AE2AA9">
        <w:rPr>
          <w:rFonts w:eastAsia="Calibri"/>
          <w:u w:val="single"/>
        </w:rPr>
        <w:t xml:space="preserve"> and an autonomy</w:t>
      </w:r>
      <w:r w:rsidRPr="00AE2AA9">
        <w:rPr>
          <w:rFonts w:eastAsia="Calibri"/>
          <w:sz w:val="16"/>
        </w:rPr>
        <w:t xml:space="preserve">, </w:t>
      </w:r>
      <w:r w:rsidRPr="00AE2AA9">
        <w:rPr>
          <w:rFonts w:eastAsia="Calibri"/>
          <w:u w:val="single"/>
        </w:rPr>
        <w:t xml:space="preserve">not to having a </w:t>
      </w:r>
      <w:r w:rsidRPr="00AE2AA9">
        <w:rPr>
          <w:rFonts w:eastAsia="Calibri"/>
          <w:b/>
          <w:iCs/>
          <w:sz w:val="24"/>
          <w:u w:val="single"/>
          <w:bdr w:val="single" w:sz="8" w:space="0" w:color="auto"/>
        </w:rPr>
        <w:t>human body</w:t>
      </w:r>
      <w:r w:rsidRPr="00AE2AA9">
        <w:rPr>
          <w:rFonts w:eastAsia="Calibri"/>
          <w:sz w:val="16"/>
        </w:rPr>
        <w:t>. There is no basic right to X, where X is an expression that explicitly refers to e.g. being human or being white.</w:t>
      </w:r>
    </w:p>
    <w:p w14:paraId="0AA29124" w14:textId="77777777" w:rsidR="00754B5E" w:rsidRPr="009E22C0" w:rsidRDefault="00754B5E" w:rsidP="00754B5E">
      <w:pPr>
        <w:pStyle w:val="Heading4"/>
      </w:pPr>
      <w:r w:rsidRPr="009E22C0">
        <w:t>Species-neutral valuations are the most ethical</w:t>
      </w:r>
      <w:r>
        <w:t>---</w:t>
      </w:r>
      <w:r w:rsidRPr="009E22C0">
        <w:t xml:space="preserve">prioritizing humans is </w:t>
      </w:r>
      <w:r w:rsidRPr="00884DF6">
        <w:rPr>
          <w:u w:val="single"/>
        </w:rPr>
        <w:t>arbitrary</w:t>
      </w:r>
      <w:r w:rsidRPr="009E22C0">
        <w:t xml:space="preserve">, clearly </w:t>
      </w:r>
      <w:r w:rsidRPr="0008380D">
        <w:rPr>
          <w:u w:val="single"/>
        </w:rPr>
        <w:t>self-interested</w:t>
      </w:r>
      <w:r w:rsidRPr="009E22C0">
        <w:t xml:space="preserve">, and the </w:t>
      </w:r>
      <w:r w:rsidRPr="004C28E4">
        <w:rPr>
          <w:u w:val="single"/>
        </w:rPr>
        <w:t>same</w:t>
      </w:r>
      <w:r w:rsidRPr="00B6121E">
        <w:rPr>
          <w:i/>
          <w:u w:val="single"/>
        </w:rPr>
        <w:t xml:space="preserve"> </w:t>
      </w:r>
      <w:r w:rsidRPr="00B6121E">
        <w:rPr>
          <w:u w:val="single"/>
        </w:rPr>
        <w:t>logic</w:t>
      </w:r>
      <w:r w:rsidRPr="009E22C0">
        <w:t xml:space="preserve"> as racism and sexism</w:t>
      </w:r>
      <w:r>
        <w:t xml:space="preserve">. </w:t>
      </w:r>
    </w:p>
    <w:p w14:paraId="19A6C6E8" w14:textId="77777777" w:rsidR="00754B5E" w:rsidRPr="003F4AD5" w:rsidRDefault="00754B5E" w:rsidP="00754B5E">
      <w:pPr>
        <w:rPr>
          <w:szCs w:val="20"/>
        </w:rPr>
      </w:pPr>
      <w:r w:rsidRPr="00A62FD9">
        <w:rPr>
          <w:rStyle w:val="Style13ptBold"/>
        </w:rPr>
        <w:t>Harris ’99</w:t>
      </w:r>
      <w:r>
        <w:rPr>
          <w:szCs w:val="20"/>
        </w:rPr>
        <w:t xml:space="preserve"> [John; December; Sir David Alliance Professor of Bioethics and Research Director at the Centre for Social Ethics and Policy and Director of the Institute of Medicine Law and Bioethics at the University of Manchester; Kennedy Institute of Ethics Journal, “The Concept of the Person and the Value of Life,” vol 9, no. 4]</w:t>
      </w:r>
    </w:p>
    <w:p w14:paraId="2E2967EE" w14:textId="77777777" w:rsidR="00754B5E" w:rsidRPr="00D85FB6" w:rsidRDefault="00754B5E" w:rsidP="00754B5E">
      <w:pPr>
        <w:rPr>
          <w:sz w:val="16"/>
          <w:szCs w:val="16"/>
        </w:rPr>
      </w:pPr>
      <w:r w:rsidRPr="00D85FB6">
        <w:rPr>
          <w:u w:val="single"/>
        </w:rPr>
        <w:t>Some people have attempted to overcome</w:t>
      </w:r>
      <w:r w:rsidRPr="00D85FB6">
        <w:rPr>
          <w:sz w:val="16"/>
        </w:rPr>
        <w:t xml:space="preserve">, or rather side-step, </w:t>
      </w:r>
      <w:r w:rsidRPr="00D85FB6">
        <w:rPr>
          <w:u w:val="single"/>
        </w:rPr>
        <w:t>this problem by simply stipulating that it is human beings that matter</w:t>
      </w:r>
      <w:r w:rsidRPr="00D85FB6">
        <w:rPr>
          <w:sz w:val="16"/>
        </w:rPr>
        <w:t xml:space="preserve"> (see Warnock 1983). Although this move certainly avoids the problem, it does so at some cost. </w:t>
      </w:r>
      <w:r w:rsidRPr="006E099D">
        <w:rPr>
          <w:highlight w:val="cyan"/>
          <w:u w:val="single"/>
        </w:rPr>
        <w:t>It is difficult to</w:t>
      </w:r>
      <w:r w:rsidRPr="009E5519">
        <w:rPr>
          <w:u w:val="single"/>
        </w:rPr>
        <w:t xml:space="preserve"> imagine how one would </w:t>
      </w:r>
      <w:r w:rsidRPr="006E099D">
        <w:rPr>
          <w:highlight w:val="cyan"/>
          <w:u w:val="single"/>
        </w:rPr>
        <w:t>defend a moral theory</w:t>
      </w:r>
      <w:r w:rsidRPr="00D85FB6">
        <w:rPr>
          <w:sz w:val="16"/>
        </w:rPr>
        <w:t xml:space="preserve"> </w:t>
      </w:r>
      <w:r w:rsidRPr="009E5519">
        <w:rPr>
          <w:u w:val="single"/>
        </w:rPr>
        <w:t xml:space="preserve">that was </w:t>
      </w:r>
      <w:r w:rsidRPr="006E099D">
        <w:rPr>
          <w:highlight w:val="cyan"/>
          <w:u w:val="single"/>
        </w:rPr>
        <w:t>founded on</w:t>
      </w:r>
      <w:r w:rsidRPr="009E5519">
        <w:rPr>
          <w:u w:val="single"/>
        </w:rPr>
        <w:t xml:space="preserve"> the stipulation of </w:t>
      </w:r>
      <w:r w:rsidRPr="006E099D">
        <w:rPr>
          <w:highlight w:val="cyan"/>
          <w:u w:val="single"/>
        </w:rPr>
        <w:t xml:space="preserve">an </w:t>
      </w:r>
      <w:r w:rsidRPr="006E099D">
        <w:rPr>
          <w:rStyle w:val="Emphasis"/>
          <w:highlight w:val="cyan"/>
        </w:rPr>
        <w:t>arbitrary</w:t>
      </w:r>
      <w:r w:rsidRPr="006331C4">
        <w:rPr>
          <w:rStyle w:val="Emphasis"/>
        </w:rPr>
        <w:t xml:space="preserve"> (</w:t>
      </w:r>
      <w:r w:rsidRPr="005F2EDD">
        <w:rPr>
          <w:rStyle w:val="Emphasis"/>
        </w:rPr>
        <w:t xml:space="preserve">and totally unjustified) </w:t>
      </w:r>
      <w:r w:rsidRPr="006E099D">
        <w:rPr>
          <w:rStyle w:val="Emphasis"/>
          <w:highlight w:val="cyan"/>
        </w:rPr>
        <w:t>preference</w:t>
      </w:r>
      <w:r w:rsidRPr="00414F27">
        <w:rPr>
          <w:sz w:val="24"/>
          <w:u w:val="single"/>
        </w:rPr>
        <w:t xml:space="preserve"> </w:t>
      </w:r>
      <w:r w:rsidRPr="006E099D">
        <w:rPr>
          <w:highlight w:val="cyan"/>
          <w:u w:val="single"/>
        </w:rPr>
        <w:t>for one</w:t>
      </w:r>
      <w:r w:rsidRPr="009E5519">
        <w:rPr>
          <w:u w:val="single"/>
        </w:rPr>
        <w:t xml:space="preserve"> kind of </w:t>
      </w:r>
      <w:r w:rsidRPr="006E099D">
        <w:rPr>
          <w:highlight w:val="cyan"/>
          <w:u w:val="single"/>
        </w:rPr>
        <w:t>creature over another</w:t>
      </w:r>
      <w:r w:rsidRPr="007064AF">
        <w:rPr>
          <w:sz w:val="16"/>
        </w:rPr>
        <w:t xml:space="preserve">, </w:t>
      </w:r>
      <w:r w:rsidRPr="007064AF">
        <w:rPr>
          <w:u w:val="single"/>
        </w:rPr>
        <w:t>particularly when this preference is asserted by self-interested individuals on behalf of their</w:t>
      </w:r>
      <w:r w:rsidRPr="009E5519">
        <w:rPr>
          <w:u w:val="single"/>
        </w:rPr>
        <w:t xml:space="preserve"> own kind</w:t>
      </w:r>
      <w:r w:rsidRPr="00D85FB6">
        <w:rPr>
          <w:sz w:val="16"/>
        </w:rPr>
        <w:t xml:space="preserve">. </w:t>
      </w:r>
      <w:r w:rsidRPr="006E099D">
        <w:rPr>
          <w:highlight w:val="cyan"/>
          <w:u w:val="single"/>
        </w:rPr>
        <w:t>We are</w:t>
      </w:r>
      <w:r w:rsidRPr="009E5519">
        <w:rPr>
          <w:u w:val="single"/>
        </w:rPr>
        <w:t xml:space="preserve"> all too </w:t>
      </w:r>
      <w:r w:rsidRPr="006E099D">
        <w:rPr>
          <w:highlight w:val="cyan"/>
          <w:u w:val="single"/>
        </w:rPr>
        <w:t>familiar with the</w:t>
      </w:r>
      <w:r w:rsidRPr="009E5519">
        <w:rPr>
          <w:u w:val="single"/>
        </w:rPr>
        <w:t xml:space="preserve"> sordid and disreputable </w:t>
      </w:r>
      <w:r w:rsidRPr="006E099D">
        <w:rPr>
          <w:highlight w:val="cyan"/>
          <w:u w:val="single"/>
        </w:rPr>
        <w:t>history of similar claims</w:t>
      </w:r>
      <w:r w:rsidRPr="009E5519">
        <w:rPr>
          <w:u w:val="single"/>
        </w:rPr>
        <w:t xml:space="preserve"> in which the moral priority and superiority of "our own kind" has been asserted on behalf of Greeks at the expense of barbarians, </w:t>
      </w:r>
      <w:r w:rsidRPr="006E099D">
        <w:rPr>
          <w:highlight w:val="cyan"/>
          <w:u w:val="single"/>
        </w:rPr>
        <w:t>white</w:t>
      </w:r>
      <w:r w:rsidRPr="00B36F5E">
        <w:rPr>
          <w:u w:val="single"/>
        </w:rPr>
        <w:t xml:space="preserve">s </w:t>
      </w:r>
      <w:r w:rsidRPr="006E099D">
        <w:rPr>
          <w:highlight w:val="cyan"/>
          <w:u w:val="single"/>
        </w:rPr>
        <w:t>over black</w:t>
      </w:r>
      <w:r w:rsidRPr="00B675DB">
        <w:rPr>
          <w:u w:val="single"/>
        </w:rPr>
        <w:t xml:space="preserve">s, </w:t>
      </w:r>
      <w:r w:rsidRPr="006E099D">
        <w:rPr>
          <w:highlight w:val="cyan"/>
          <w:u w:val="single"/>
        </w:rPr>
        <w:t>Nazis over Jews</w:t>
      </w:r>
      <w:r w:rsidRPr="009E5519">
        <w:rPr>
          <w:u w:val="single"/>
        </w:rPr>
        <w:t xml:space="preserve">, and </w:t>
      </w:r>
      <w:r w:rsidRPr="006E099D">
        <w:rPr>
          <w:highlight w:val="cyan"/>
          <w:u w:val="single"/>
        </w:rPr>
        <w:t>men over women</w:t>
      </w:r>
      <w:r w:rsidRPr="006331C4">
        <w:rPr>
          <w:sz w:val="16"/>
        </w:rPr>
        <w:t>.</w:t>
      </w:r>
      <w:r w:rsidRPr="00D85FB6">
        <w:rPr>
          <w:sz w:val="16"/>
        </w:rPr>
        <w:t xml:space="preserve"> Simply </w:t>
      </w:r>
      <w:r w:rsidRPr="009E5519">
        <w:rPr>
          <w:u w:val="single"/>
        </w:rPr>
        <w:t xml:space="preserve">stipulating </w:t>
      </w:r>
      <w:r w:rsidRPr="006331C4">
        <w:rPr>
          <w:u w:val="single"/>
        </w:rPr>
        <w:t>arbitrarily</w:t>
      </w:r>
      <w:r w:rsidRPr="009E5519">
        <w:rPr>
          <w:u w:val="single"/>
        </w:rPr>
        <w:t xml:space="preserve"> the </w:t>
      </w:r>
      <w:r w:rsidRPr="006E099D">
        <w:rPr>
          <w:highlight w:val="cyan"/>
          <w:u w:val="single"/>
        </w:rPr>
        <w:t>superiority</w:t>
      </w:r>
      <w:r w:rsidRPr="009E5519">
        <w:rPr>
          <w:u w:val="single"/>
        </w:rPr>
        <w:t xml:space="preserve"> of our own kind, whether </w:t>
      </w:r>
      <w:r w:rsidRPr="006E099D">
        <w:rPr>
          <w:highlight w:val="cyan"/>
          <w:u w:val="single"/>
        </w:rPr>
        <w:t>defined by species</w:t>
      </w:r>
      <w:r w:rsidRPr="00D85FB6">
        <w:rPr>
          <w:sz w:val="16"/>
        </w:rPr>
        <w:t xml:space="preserve"> membership, race, gender, nationality, religion, </w:t>
      </w:r>
      <w:r w:rsidRPr="009E5519">
        <w:rPr>
          <w:u w:val="single"/>
        </w:rPr>
        <w:t xml:space="preserve">or any other nonmoral characteristic is, and </w:t>
      </w:r>
      <w:r w:rsidRPr="006E099D">
        <w:rPr>
          <w:highlight w:val="cyan"/>
          <w:u w:val="single"/>
        </w:rPr>
        <w:t xml:space="preserve">has always been, </w:t>
      </w:r>
      <w:r w:rsidRPr="006E099D">
        <w:rPr>
          <w:rStyle w:val="Emphasis"/>
          <w:highlight w:val="cyan"/>
        </w:rPr>
        <w:t>disreputable</w:t>
      </w:r>
      <w:r w:rsidRPr="00D85FB6">
        <w:rPr>
          <w:sz w:val="16"/>
        </w:rPr>
        <w:t xml:space="preserve">. </w:t>
      </w:r>
      <w:r w:rsidRPr="00D85FB6">
        <w:rPr>
          <w:sz w:val="16"/>
          <w:szCs w:val="16"/>
        </w:rPr>
        <w:t xml:space="preserve">Membership of a natural kind, or of an ethnic, religious or other grouping, is not of itself a moral property.  </w:t>
      </w:r>
    </w:p>
    <w:p w14:paraId="0584F167" w14:textId="77777777" w:rsidR="00754B5E" w:rsidRPr="00D85FB6" w:rsidRDefault="00754B5E" w:rsidP="00754B5E">
      <w:pPr>
        <w:rPr>
          <w:sz w:val="14"/>
          <w:szCs w:val="16"/>
        </w:rPr>
      </w:pPr>
      <w:r w:rsidRPr="00D85FB6">
        <w:rPr>
          <w:sz w:val="14"/>
          <w:szCs w:val="16"/>
        </w:rPr>
        <w:t>Potentiality</w:t>
      </w:r>
    </w:p>
    <w:p w14:paraId="582DAB06" w14:textId="77777777" w:rsidR="00754B5E" w:rsidRPr="00D85FB6" w:rsidRDefault="00754B5E" w:rsidP="00754B5E">
      <w:pPr>
        <w:rPr>
          <w:sz w:val="14"/>
          <w:szCs w:val="16"/>
        </w:rPr>
      </w:pPr>
      <w:r w:rsidRPr="00D85FB6">
        <w:rPr>
          <w:sz w:val="14"/>
          <w:szCs w:val="16"/>
        </w:rPr>
        <w:t>The problem is to distinguish in some morally significant respect, human embryos from the embryos and indeed the adult members of any other species. Species membership is not enough because human embryos seem not to differ, except in species membership and in one other feature that I will discuss in a moment, from the embryos and indeed adult members of other species. Unlike adult members of many other species they are not conscious, although they may become so at some stage during their development. The one thing human embryos have that members of other species do not is their potential not simply to be born and to be human, but to become the sort of complex, intelligent, self-conscious, multifaceted creatures typical of the human species. There are, however, two fatal difficulties for the potentiality argument.</w:t>
      </w:r>
    </w:p>
    <w:p w14:paraId="6B06DE44" w14:textId="77777777" w:rsidR="00754B5E" w:rsidRPr="00D85FB6" w:rsidRDefault="00754B5E" w:rsidP="00754B5E">
      <w:pPr>
        <w:rPr>
          <w:sz w:val="14"/>
          <w:szCs w:val="16"/>
        </w:rPr>
      </w:pPr>
      <w:r w:rsidRPr="00D85FB6">
        <w:rPr>
          <w:sz w:val="14"/>
          <w:szCs w:val="16"/>
        </w:rPr>
        <w:t>Two Problems with Potentiality</w:t>
      </w:r>
    </w:p>
    <w:p w14:paraId="0189D5C9" w14:textId="77777777" w:rsidR="00754B5E" w:rsidRPr="00D85FB6" w:rsidRDefault="00754B5E" w:rsidP="00754B5E">
      <w:pPr>
        <w:rPr>
          <w:sz w:val="14"/>
          <w:szCs w:val="16"/>
        </w:rPr>
      </w:pPr>
      <w:r w:rsidRPr="00D85FB6">
        <w:rPr>
          <w:sz w:val="14"/>
          <w:szCs w:val="16"/>
        </w:rPr>
        <w:t>The logical difficulty. The logical difficulty is straightforward but telling. We are asked to accept that human embryos or fetuses are persons, morally important beings whose interests trump those of other sorts of beings, in virtue of their potential to become another sort of being. But it does not follow logically, even if we accept that we are required to treat ‘x’ in certain ways, and even if ‘a’ will inevitably become ‘x,’ that we must treat ‘a’ as if it had become ‘x,’ at a time or at a stage prior to its having become ‘x’. This is a rather cumbersome and inelegant way of making the point that acorns are not oak trees, nor eggs omelettes. Anyone reading this essay shares with its author one very important, inescapable potential. [End Page 297] We are both potentially dead, however, I hope neither of us is required to concede that it is therefore appropriate for anyone to treat us now, as if we already were dead. Further, it should be noted that the reader and I have this potential with far greater certainty than does the human embryo have the potential to become a glorious, sophisticated adult member of the human species.</w:t>
      </w:r>
    </w:p>
    <w:p w14:paraId="1FDB35E5" w14:textId="77777777" w:rsidR="00754B5E" w:rsidRPr="00D85FB6" w:rsidRDefault="00754B5E" w:rsidP="00754B5E">
      <w:pPr>
        <w:rPr>
          <w:sz w:val="14"/>
          <w:szCs w:val="16"/>
        </w:rPr>
      </w:pPr>
      <w:r w:rsidRPr="00D85FB6">
        <w:rPr>
          <w:sz w:val="14"/>
          <w:szCs w:val="16"/>
        </w:rPr>
        <w:t>The scope of potential for personhood. The second difficulty with the potentiality argument involves the scope of the potential for personhood. If the human zygote has the potential to become an adult human being and is supposedly morally important in virtue of that potential, then what of the potential to become a zygote? Something has the potential to become a zygote, and whatever has the potential to become the zygote has whatever potential the zygote has. It follows that the unfertilized egg and the sperm, taken together, but as yet un-united, also have the potential to become fully functioning adult humans. It is sometimes objected that the individual sperm that will fertilize the egg is not identifiable in advance of conception. I am not sure why this is an objection, and it is true that in normal reproduction the identity of the sperm that will successfully fertilize the egg is unpredictable. But the identity of the sperm is not necessarily opaque. The technique known as ICSI (Intra Cytoplasmic Sperm Injection) does identify the individual sperm prior to fertilization.</w:t>
      </w:r>
    </w:p>
    <w:p w14:paraId="37AF5CAC" w14:textId="77777777" w:rsidR="00754B5E" w:rsidRPr="00D85FB6" w:rsidRDefault="00754B5E" w:rsidP="00754B5E">
      <w:pPr>
        <w:rPr>
          <w:sz w:val="14"/>
          <w:szCs w:val="16"/>
        </w:rPr>
      </w:pPr>
      <w:r w:rsidRPr="00D85FB6">
        <w:rPr>
          <w:sz w:val="14"/>
          <w:szCs w:val="16"/>
        </w:rPr>
        <w:t>In addition, it is theoretically possible to stimulate eggs, including human eggs, to divide and develop without fertilization (parthenogenesis). As yet it has not been possible to continue the development process artificially beyond early stages of embryogenesis, but if it becomes possible then unfertilized eggs themselves, without need of sperm or cloning (see below), also would have the potential of the zygote.</w:t>
      </w:r>
    </w:p>
    <w:p w14:paraId="5D830697" w14:textId="77777777" w:rsidR="00754B5E" w:rsidRPr="00D85FB6" w:rsidRDefault="00754B5E" w:rsidP="00754B5E">
      <w:pPr>
        <w:rPr>
          <w:sz w:val="14"/>
          <w:szCs w:val="16"/>
        </w:rPr>
      </w:pPr>
      <w:r w:rsidRPr="00D85FB6">
        <w:rPr>
          <w:sz w:val="14"/>
          <w:szCs w:val="16"/>
        </w:rPr>
        <w:t>Finally, cloning by nuclear transfer, which involves deleting the nucleus of an unfertilized egg, inserting the nucleus taken from any adult cell, and electrically stimulating the resulting newly created egg to develop, can, in theory, produce a new human. This means that any cell from a normal human body has the potential to become a new “twin” of that individual. All that is needed is an appropriate environment and appropriate stimulation. But this of course is true of normal reproduction. The zygote only has the potential to become an adult member of the species if placed in the appropriate environment and treated thereafter in appropriate and complex ways. The techniques of parthenogenesis and cloning by nuclear substitution mean that conception is no longer the necessary precursor of human beings. [End Page 298]</w:t>
      </w:r>
    </w:p>
    <w:p w14:paraId="06A0B7C2" w14:textId="77777777" w:rsidR="00754B5E" w:rsidRPr="00D85FB6" w:rsidRDefault="00754B5E" w:rsidP="00754B5E">
      <w:pPr>
        <w:rPr>
          <w:sz w:val="14"/>
          <w:szCs w:val="16"/>
        </w:rPr>
      </w:pPr>
      <w:r w:rsidRPr="00D85FB6">
        <w:rPr>
          <w:sz w:val="14"/>
          <w:szCs w:val="16"/>
        </w:rPr>
        <w:t>Thus if the argument from potential is understood to afford protection and moral status to whatever has the potential to grow into a normal adult human being, then potentially every human cell deserves protection. I shall not be concerned to refute such an ethic here, but will simply note that it is a very exhausting ethic.</w:t>
      </w:r>
    </w:p>
    <w:p w14:paraId="5EB64C57" w14:textId="77777777" w:rsidR="00754B5E" w:rsidRPr="00D85FB6" w:rsidRDefault="00754B5E" w:rsidP="00754B5E">
      <w:pPr>
        <w:rPr>
          <w:sz w:val="14"/>
          <w:szCs w:val="16"/>
        </w:rPr>
      </w:pPr>
      <w:r w:rsidRPr="00D85FB6">
        <w:rPr>
          <w:sz w:val="14"/>
          <w:szCs w:val="16"/>
        </w:rPr>
        <w:t>What is important about potential?</w:t>
      </w:r>
    </w:p>
    <w:p w14:paraId="129B8EA8" w14:textId="77777777" w:rsidR="00754B5E" w:rsidRPr="00D85FB6" w:rsidRDefault="00754B5E" w:rsidP="00754B5E">
      <w:pPr>
        <w:rPr>
          <w:sz w:val="14"/>
          <w:szCs w:val="16"/>
        </w:rPr>
      </w:pPr>
      <w:r w:rsidRPr="00D85FB6">
        <w:rPr>
          <w:sz w:val="14"/>
          <w:szCs w:val="16"/>
        </w:rPr>
        <w:t>The account of potentiality given here and elsewhere has been criticized for its simplicity. John Finnis (1995, p. 50), for example, has argued that: “[a]n organic capacity for developing eye-sight is not ‘the bare fact that something will become’ sighted; it is an existing reality, a thoroughly unitary ensemble of dynamically inter-related primordia of, bases and structures for, development.” He concludes that “there is no sense whatever in which the unfertilized ovum and that sperm constitute one organism, a dynamic unity, identity, whole.”</w:t>
      </w:r>
    </w:p>
    <w:p w14:paraId="74BC8FD4" w14:textId="77777777" w:rsidR="00754B5E" w:rsidRPr="00D85FB6" w:rsidRDefault="00754B5E" w:rsidP="00754B5E">
      <w:pPr>
        <w:rPr>
          <w:sz w:val="14"/>
          <w:szCs w:val="16"/>
        </w:rPr>
      </w:pPr>
      <w:r w:rsidRPr="00D85FB6">
        <w:rPr>
          <w:sz w:val="14"/>
          <w:szCs w:val="16"/>
        </w:rPr>
        <w:t>On the other hand, the account of potential I have outlined treats potentiality as a rather more straightforward idea. A has the potential for Z if, when a certain number of things do and do not happen to A (or to A plus N), then A or A plus N will become Z. For even a “unitary ensemble of dynamically inter-related primordia of, bases and structures for development” must have a certain number of things happen to it and a certain number of things that do not happen to it if its potential is to be actualized. If this monstrous beast of Finnis’s is a zygote, it must implant, be nourished, and have a genetic constitution compatible with survival to term and beyond. Why, the list of things that must happen in normal reproduction, should not also include fertilization is unclear to me.</w:t>
      </w:r>
    </w:p>
    <w:p w14:paraId="00E6BF31" w14:textId="77777777" w:rsidR="00754B5E" w:rsidRPr="00D85FB6" w:rsidRDefault="00754B5E" w:rsidP="00754B5E">
      <w:pPr>
        <w:rPr>
          <w:sz w:val="14"/>
          <w:szCs w:val="16"/>
        </w:rPr>
      </w:pPr>
      <w:r w:rsidRPr="00D85FB6">
        <w:rPr>
          <w:sz w:val="14"/>
          <w:szCs w:val="16"/>
        </w:rPr>
        <w:t>Moreover Finnis’s insistence on a “unitary ensemble,” on “one organism,” seems vulnerable to cloning by nuclear substitution. For any of Finnis’s skin cells, if treated appropriately, might be cloned. As Julian Savulescu (1999, p. 91) has recently reminded us, “What happens when a skin cell turns into a totipotent stem cell is that a few of its genetic switches are turned on and others are turned off. To say it doesn’t have the potential to be a human being until its nucleus is placed in the egg cytoplasm is like saying my car does not have the potential to get me from Melbourne to Sydney unless the key is turned in the ignition.”</w:t>
      </w:r>
    </w:p>
    <w:p w14:paraId="2F4161FD" w14:textId="77777777" w:rsidR="00754B5E" w:rsidRPr="00D85FB6" w:rsidRDefault="00754B5E" w:rsidP="00754B5E">
      <w:pPr>
        <w:rPr>
          <w:sz w:val="14"/>
          <w:szCs w:val="16"/>
        </w:rPr>
      </w:pPr>
      <w:r w:rsidRPr="00D85FB6">
        <w:rPr>
          <w:sz w:val="14"/>
          <w:szCs w:val="16"/>
        </w:rPr>
        <w:t>Most importantly, however, Finnis’s objections, and those of a similar kind, miss the main point of the argument from potential. The potentiality of something, or some things, has moral importance on the assumption [End Page 299] that actualizing a particular potential is what matters. We would not worry about what precisely it is that has the potential to be a person, or an adult human being, if persons or adult humans did not matter. We are only interested in the potentiality argument because we are interested in the potential to become a particular, and particularly valuable, sort of thing. If, as I suggested above, the zygote (Finnis’s unitary ensemble) is important because it has the potential for personhood, and that is what makes it a matter of importance to protect and actualize its potential; then whatever has the potential to become a zygote must also be morally significant for the same reason. Those with their “eyes on the prize,” value potentiality for personhood, not because the potential is contained within “one organism,” but because it is the potential to become something the actualisation of which has moral importance.</w:t>
      </w:r>
    </w:p>
    <w:p w14:paraId="7A5900AC" w14:textId="77777777" w:rsidR="00754B5E" w:rsidRPr="00D85FB6" w:rsidRDefault="00754B5E" w:rsidP="00754B5E">
      <w:pPr>
        <w:rPr>
          <w:sz w:val="14"/>
          <w:szCs w:val="16"/>
        </w:rPr>
      </w:pPr>
      <w:r w:rsidRPr="00D85FB6">
        <w:rPr>
          <w:sz w:val="14"/>
          <w:szCs w:val="16"/>
        </w:rPr>
        <w:t>Gradualism</w:t>
      </w:r>
    </w:p>
    <w:p w14:paraId="437BC30E" w14:textId="77777777" w:rsidR="00754B5E" w:rsidRPr="00D85FB6" w:rsidRDefault="00754B5E" w:rsidP="00754B5E">
      <w:pPr>
        <w:rPr>
          <w:sz w:val="14"/>
          <w:szCs w:val="16"/>
        </w:rPr>
      </w:pPr>
      <w:r w:rsidRPr="00D85FB6">
        <w:rPr>
          <w:sz w:val="14"/>
          <w:szCs w:val="16"/>
        </w:rPr>
        <w:t>Another approach to the question of when human life becomes morally important is the gradualist approach to moral status. It is suggested that since we know that a morally important person will almost certainly, eventually emerge, it is appropriate to accord a gradually increasing moral status to the embryo or fetus. This view is attractive and has about it the classic air of political compromise. However, if we know why, in virtue of what, it is that normal human adults possess personhood, then we will in principle be able to gauge more precisely when these features, whatever they are, might with some plausibility be said to be present in the emerging individual. Furthermore, if, as I suggest later, personhood turns out to be a threshold concept, then proximity to the threshold is unimportant compared with the importance of crossing it, and there is no justification for taking a gradualist approach to personhood or moral status.</w:t>
      </w:r>
    </w:p>
    <w:p w14:paraId="7DF6B5FE" w14:textId="77777777" w:rsidR="00754B5E" w:rsidRPr="00D85FB6" w:rsidRDefault="00754B5E" w:rsidP="00754B5E">
      <w:pPr>
        <w:rPr>
          <w:sz w:val="14"/>
          <w:szCs w:val="16"/>
        </w:rPr>
      </w:pPr>
      <w:r w:rsidRPr="00D85FB6">
        <w:rPr>
          <w:sz w:val="14"/>
          <w:szCs w:val="16"/>
        </w:rPr>
        <w:t>Brain Birth</w:t>
      </w:r>
    </w:p>
    <w:p w14:paraId="7CB0BD2B" w14:textId="77777777" w:rsidR="00754B5E" w:rsidRPr="00D85FB6" w:rsidRDefault="00754B5E" w:rsidP="00754B5E">
      <w:pPr>
        <w:rPr>
          <w:sz w:val="14"/>
          <w:szCs w:val="16"/>
        </w:rPr>
      </w:pPr>
      <w:r w:rsidRPr="00D85FB6">
        <w:rPr>
          <w:sz w:val="14"/>
          <w:szCs w:val="16"/>
        </w:rPr>
        <w:t>Finally, Michael Lockwood (1988) has suggested an elegant solution to the problem of when morally important life begins. Noting that “brain death” is an almost universally accepted criterion of death, and hence of the termination of the moral status of the individual, he has proposed that “brain birth” might be a sensible point at which to date the genesis of moral status. The problem is that “brain death,” although almost universally accepted as a criterion of death, seems less acceptable as a criterion of loss of moral status. Discussion of why this is so is postponed, [End Page 300] however, until the consideration of a case of persistent vegetative state in the penultimate section of this paper.</w:t>
      </w:r>
    </w:p>
    <w:p w14:paraId="23560A0B" w14:textId="77777777" w:rsidR="00754B5E" w:rsidRPr="00D85FB6" w:rsidRDefault="00754B5E" w:rsidP="00754B5E">
      <w:pPr>
        <w:rPr>
          <w:sz w:val="14"/>
          <w:szCs w:val="16"/>
        </w:rPr>
      </w:pPr>
      <w:r w:rsidRPr="00D85FB6">
        <w:rPr>
          <w:sz w:val="14"/>
          <w:szCs w:val="16"/>
        </w:rPr>
        <w:t>The Meaning of Life</w:t>
      </w:r>
    </w:p>
    <w:p w14:paraId="36CBFF5E" w14:textId="77777777" w:rsidR="00754B5E" w:rsidRPr="00D85FB6" w:rsidRDefault="00754B5E" w:rsidP="00754B5E">
      <w:pPr>
        <w:rPr>
          <w:sz w:val="14"/>
          <w:szCs w:val="16"/>
        </w:rPr>
      </w:pPr>
      <w:r w:rsidRPr="00D85FB6">
        <w:rPr>
          <w:sz w:val="14"/>
          <w:szCs w:val="16"/>
        </w:rPr>
        <w:t>Let us step aside for a moment from the previous concerns and consider the question “what is the meaning of life?” rather than “what is it that gives moral status or ultimate value to life?”</w:t>
      </w:r>
    </w:p>
    <w:p w14:paraId="4B109BE7" w14:textId="77777777" w:rsidR="00754B5E" w:rsidRPr="00D85FB6" w:rsidRDefault="00754B5E" w:rsidP="00754B5E">
      <w:pPr>
        <w:rPr>
          <w:sz w:val="14"/>
          <w:szCs w:val="16"/>
        </w:rPr>
      </w:pPr>
      <w:r w:rsidRPr="00D85FB6">
        <w:rPr>
          <w:sz w:val="14"/>
          <w:szCs w:val="16"/>
        </w:rPr>
        <w:t>Philosophers, of this century at least, have generally shied away from this sort of question, except, that is, for the distinguished and much underrated Douglas Adams. In his seminal trilogy, “The Hitchhiker’s Guide to the Galaxy,” Adams (1972, Ch. 27) conducted a famous thought experiment. He imagined a race of beings that wished to solve the ultimate question, the question of the meaning of “life, the universe and everything,” and to this end constructed a hyper-intelligent computer to solve the problem. After seven and a half million years, the computer came back with the answer “42.” This answer is illuminating in an interesting way. Clearly it seems unsatisfactory as an answer to the question: “What is the meaning of life, the universe and everything?” However, the problem with criticizing the answer is that we have not the most rudimentary of idea of what a more plausible (less outrageous) answer might look like. We seem to lack a perspective from which to criticize any answer offered.</w:t>
      </w:r>
    </w:p>
    <w:p w14:paraId="5739D631" w14:textId="77777777" w:rsidR="00754B5E" w:rsidRDefault="00754B5E" w:rsidP="00754B5E">
      <w:pPr>
        <w:rPr>
          <w:sz w:val="16"/>
          <w:szCs w:val="16"/>
        </w:rPr>
      </w:pPr>
      <w:r w:rsidRPr="009E5519">
        <w:rPr>
          <w:sz w:val="16"/>
          <w:szCs w:val="16"/>
        </w:rPr>
        <w:t xml:space="preserve">Nonhuman Persons  </w:t>
      </w:r>
    </w:p>
    <w:p w14:paraId="60DAF781" w14:textId="77777777" w:rsidR="00754B5E" w:rsidRPr="00954BA2" w:rsidRDefault="00754B5E" w:rsidP="00754B5E">
      <w:pPr>
        <w:rPr>
          <w:sz w:val="16"/>
        </w:rPr>
      </w:pPr>
      <w:r w:rsidRPr="00954BA2">
        <w:rPr>
          <w:sz w:val="16"/>
          <w:szCs w:val="16"/>
        </w:rPr>
        <w:t xml:space="preserve">If we turn now from this question of the meaning of life to questions of its value and ultimate status, things are rather different. Here we do seem to have a perspective, not only from which to </w:t>
      </w:r>
      <w:r w:rsidRPr="00954BA2">
        <w:rPr>
          <w:sz w:val="16"/>
        </w:rPr>
        <w:t xml:space="preserve">criticize possible answers to the question, but from which to construct our own answer. </w:t>
      </w:r>
      <w:r w:rsidRPr="00954BA2">
        <w:rPr>
          <w:u w:val="single"/>
        </w:rPr>
        <w:t xml:space="preserve">Consider the question of whether there are </w:t>
      </w:r>
      <w:r w:rsidRPr="00954BA2">
        <w:rPr>
          <w:rStyle w:val="Emphasis"/>
        </w:rPr>
        <w:t>persons on other planets</w:t>
      </w:r>
      <w:r w:rsidRPr="00954BA2">
        <w:rPr>
          <w:sz w:val="16"/>
        </w:rPr>
        <w:t xml:space="preserve">. Although we do not know the answer to this question, we do know what would convince us that we had found an affirmative answer. </w:t>
      </w:r>
      <w:r w:rsidRPr="00954BA2">
        <w:rPr>
          <w:u w:val="single"/>
        </w:rPr>
        <w:t>We have, in the back of our minds at least, an idea of what we are looking for when we look for people</w:t>
      </w:r>
      <w:r w:rsidRPr="00954BA2">
        <w:rPr>
          <w:sz w:val="16"/>
        </w:rPr>
        <w:t xml:space="preserve">, or evidence of people, on other planets. Let us be clear, however, about what we are </w:t>
      </w:r>
      <w:r w:rsidRPr="00954BA2">
        <w:rPr>
          <w:i/>
          <w:iCs/>
          <w:sz w:val="16"/>
        </w:rPr>
        <w:t>not</w:t>
      </w:r>
      <w:r w:rsidRPr="00954BA2">
        <w:rPr>
          <w:sz w:val="16"/>
        </w:rPr>
        <w:t xml:space="preserve"> looking for.  </w:t>
      </w:r>
    </w:p>
    <w:p w14:paraId="4B560AAC" w14:textId="77777777" w:rsidR="00754B5E" w:rsidRPr="00D85FB6" w:rsidRDefault="00754B5E" w:rsidP="00754B5E">
      <w:pPr>
        <w:rPr>
          <w:sz w:val="16"/>
        </w:rPr>
      </w:pPr>
      <w:r w:rsidRPr="00954BA2">
        <w:rPr>
          <w:sz w:val="16"/>
        </w:rPr>
        <w:t xml:space="preserve">First, </w:t>
      </w:r>
      <w:r w:rsidRPr="00954BA2">
        <w:rPr>
          <w:u w:val="single"/>
        </w:rPr>
        <w:t>we are not looking exclusively or primarily, for human beings.</w:t>
      </w:r>
      <w:r w:rsidRPr="009E5519">
        <w:rPr>
          <w:u w:val="single"/>
        </w:rPr>
        <w:t xml:space="preserve"> We do not expect persons on other planets</w:t>
      </w:r>
      <w:r w:rsidRPr="00D85FB6">
        <w:rPr>
          <w:sz w:val="16"/>
        </w:rPr>
        <w:t xml:space="preserve">, if there are any, necessarily </w:t>
      </w:r>
      <w:r w:rsidRPr="009E5519">
        <w:rPr>
          <w:u w:val="single"/>
        </w:rPr>
        <w:t>to be members of our own species</w:t>
      </w:r>
      <w:r w:rsidRPr="00D85FB6">
        <w:rPr>
          <w:sz w:val="16"/>
        </w:rPr>
        <w:t xml:space="preserve">. </w:t>
      </w:r>
      <w:r w:rsidRPr="00D85FB6">
        <w:rPr>
          <w:sz w:val="16"/>
          <w:szCs w:val="16"/>
        </w:rPr>
        <w:t>Second, we are not necessarily even looking for organic life forms, it may be that we will become convinced that self-constructing machines of sufficient intelligence would count as persons. Third, we are not looking for nonpersonal life forms, although we may also find these and be excited if we do. Neither are we looking for the sort of machinery that would not count as a person (perhaps machinery left behind by persons long since deceased).</w:t>
      </w:r>
    </w:p>
    <w:p w14:paraId="3EE43729" w14:textId="77777777" w:rsidR="00754B5E" w:rsidRPr="00D85FB6" w:rsidRDefault="00754B5E" w:rsidP="00754B5E">
      <w:pPr>
        <w:rPr>
          <w:sz w:val="16"/>
          <w:szCs w:val="16"/>
        </w:rPr>
      </w:pPr>
      <w:r w:rsidRPr="009E5519">
        <w:rPr>
          <w:u w:val="single"/>
        </w:rPr>
        <w:t xml:space="preserve">These observations show us that </w:t>
      </w:r>
      <w:r w:rsidRPr="006E099D">
        <w:rPr>
          <w:highlight w:val="cyan"/>
          <w:u w:val="single"/>
        </w:rPr>
        <w:t>we do not</w:t>
      </w:r>
      <w:r w:rsidRPr="009E5519">
        <w:rPr>
          <w:u w:val="single"/>
        </w:rPr>
        <w:t xml:space="preserve">, in fact, </w:t>
      </w:r>
      <w:r w:rsidRPr="006E099D">
        <w:rPr>
          <w:highlight w:val="cyan"/>
          <w:u w:val="single"/>
        </w:rPr>
        <w:t xml:space="preserve">regard </w:t>
      </w:r>
      <w:r w:rsidRPr="006E099D">
        <w:rPr>
          <w:rStyle w:val="Emphasis"/>
          <w:highlight w:val="cyan"/>
        </w:rPr>
        <w:t>species membership</w:t>
      </w:r>
      <w:r w:rsidRPr="006E099D">
        <w:rPr>
          <w:highlight w:val="cyan"/>
          <w:u w:val="single"/>
        </w:rPr>
        <w:t xml:space="preserve"> as</w:t>
      </w:r>
      <w:r w:rsidRPr="009E5519">
        <w:rPr>
          <w:u w:val="single"/>
        </w:rPr>
        <w:t xml:space="preserve"> hugely </w:t>
      </w:r>
      <w:r w:rsidRPr="006E099D">
        <w:rPr>
          <w:highlight w:val="cyan"/>
          <w:u w:val="single"/>
        </w:rPr>
        <w:t>significant</w:t>
      </w:r>
      <w:r w:rsidRPr="009E5519">
        <w:rPr>
          <w:u w:val="single"/>
        </w:rPr>
        <w:t xml:space="preserve"> in trying </w:t>
      </w:r>
      <w:r w:rsidRPr="006E099D">
        <w:rPr>
          <w:highlight w:val="cyan"/>
          <w:u w:val="single"/>
        </w:rPr>
        <w:t>to understand</w:t>
      </w:r>
      <w:r w:rsidRPr="009E5519">
        <w:rPr>
          <w:u w:val="single"/>
        </w:rPr>
        <w:t xml:space="preserve"> what </w:t>
      </w:r>
      <w:r w:rsidRPr="006E099D">
        <w:rPr>
          <w:highlight w:val="cyan"/>
          <w:u w:val="single"/>
        </w:rPr>
        <w:t>a person</w:t>
      </w:r>
      <w:r w:rsidRPr="009E5519">
        <w:rPr>
          <w:u w:val="single"/>
        </w:rPr>
        <w:t xml:space="preserve"> might be</w:t>
      </w:r>
      <w:r w:rsidRPr="00D85FB6">
        <w:rPr>
          <w:sz w:val="16"/>
        </w:rPr>
        <w:t xml:space="preserve">. </w:t>
      </w:r>
      <w:r w:rsidRPr="00D85FB6">
        <w:rPr>
          <w:sz w:val="16"/>
          <w:szCs w:val="16"/>
        </w:rPr>
        <w:t>Nor even do we require that persons be organic life forms. What then are we looking for? What should convince us that we had discovered persons on other planets?</w:t>
      </w:r>
    </w:p>
    <w:p w14:paraId="5424EF18" w14:textId="77777777" w:rsidR="00754B5E" w:rsidRPr="00D85FB6" w:rsidRDefault="00754B5E" w:rsidP="00754B5E">
      <w:pPr>
        <w:rPr>
          <w:sz w:val="16"/>
          <w:szCs w:val="16"/>
        </w:rPr>
      </w:pPr>
      <w:r w:rsidRPr="00D85FB6">
        <w:rPr>
          <w:sz w:val="16"/>
          <w:szCs w:val="16"/>
        </w:rPr>
        <w:t>Suppose, that instead of us discovering persons on other planets, they discovered us. Demonstrating their vastly superior technology by arriving on Earth having traversed unimaginable interstellar distances, the extraterrestrials are hungry and tired after their long journey. What could we point to about ourselves that ought to convince the extra-terrestrials that they had discovered persons, morally significant beings of special importance, on another planet? What could we say of ourselves that should convince them of the appropriateness of "having us for dinner" in one sense rather than another? What should convince them to treat us as dinner guests rather than the dinner itself? What makes for a moral distinction between ourselves and, say, lettuces or turnips?</w:t>
      </w:r>
    </w:p>
    <w:p w14:paraId="27F54556" w14:textId="77777777" w:rsidR="00754B5E" w:rsidRPr="00D85FB6" w:rsidRDefault="00754B5E" w:rsidP="00754B5E">
      <w:pPr>
        <w:rPr>
          <w:sz w:val="16"/>
        </w:rPr>
      </w:pPr>
      <w:r w:rsidRPr="00D85FB6">
        <w:rPr>
          <w:sz w:val="16"/>
          <w:szCs w:val="16"/>
        </w:rPr>
        <w:t xml:space="preserve">Toward the end of the seventeenth century in his "Essay Concerning Human Understanding" the philosopher John </w:t>
      </w:r>
      <w:r w:rsidRPr="009E5519">
        <w:rPr>
          <w:u w:val="single"/>
        </w:rPr>
        <w:t>Locke</w:t>
      </w:r>
      <w:r w:rsidRPr="00D85FB6">
        <w:rPr>
          <w:sz w:val="16"/>
        </w:rPr>
        <w:t xml:space="preserve"> attempted to answer this question in a way that has scarcely been surpassed. He </w:t>
      </w:r>
      <w:r w:rsidRPr="009E5519">
        <w:rPr>
          <w:u w:val="single"/>
        </w:rPr>
        <w:t>wrote</w:t>
      </w:r>
      <w:r w:rsidRPr="00D85FB6">
        <w:rPr>
          <w:sz w:val="16"/>
        </w:rPr>
        <w:t>:</w:t>
      </w:r>
    </w:p>
    <w:p w14:paraId="0771B103" w14:textId="77777777" w:rsidR="00754B5E" w:rsidRPr="00D85FB6" w:rsidRDefault="00754B5E" w:rsidP="00754B5E">
      <w:pPr>
        <w:ind w:left="720"/>
        <w:rPr>
          <w:sz w:val="16"/>
        </w:rPr>
      </w:pPr>
      <w:r w:rsidRPr="006E099D">
        <w:rPr>
          <w:highlight w:val="cyan"/>
          <w:u w:val="single"/>
        </w:rPr>
        <w:t xml:space="preserve">We must consider what person </w:t>
      </w:r>
      <w:r w:rsidRPr="006E099D">
        <w:rPr>
          <w:rStyle w:val="Emphasis"/>
          <w:highlight w:val="cyan"/>
        </w:rPr>
        <w:t>stands for</w:t>
      </w:r>
      <w:r w:rsidRPr="009E5519">
        <w:rPr>
          <w:u w:val="single"/>
        </w:rPr>
        <w:t xml:space="preserve">; which I think is </w:t>
      </w:r>
      <w:r w:rsidRPr="006E099D">
        <w:rPr>
          <w:highlight w:val="cyan"/>
          <w:u w:val="single"/>
        </w:rPr>
        <w:t>a thinking</w:t>
      </w:r>
      <w:r w:rsidRPr="009E5519">
        <w:rPr>
          <w:u w:val="single"/>
        </w:rPr>
        <w:t xml:space="preserve"> intelligent </w:t>
      </w:r>
      <w:r w:rsidRPr="006E099D">
        <w:rPr>
          <w:highlight w:val="cyan"/>
          <w:u w:val="single"/>
        </w:rPr>
        <w:t>being</w:t>
      </w:r>
      <w:r w:rsidRPr="009E5519">
        <w:rPr>
          <w:u w:val="single"/>
        </w:rPr>
        <w:t>, that has reason and reflection, and can consider itself the same thinking thing, in different times and places; which it does only by that consciousness which is inseparable from thinking and seems to me essential to it</w:t>
      </w:r>
      <w:r w:rsidRPr="00D85FB6">
        <w:rPr>
          <w:sz w:val="16"/>
        </w:rPr>
        <w:t xml:space="preserve">; it being impossible for anyone to perceive without perceiving that he does perceive. (Locke 1690, Ch. 27, Book II, p. 188)  </w:t>
      </w:r>
    </w:p>
    <w:p w14:paraId="2FA07F7B" w14:textId="77777777" w:rsidR="00754B5E" w:rsidRPr="00741992" w:rsidRDefault="00754B5E" w:rsidP="00754B5E">
      <w:pPr>
        <w:rPr>
          <w:sz w:val="16"/>
        </w:rPr>
      </w:pPr>
      <w:r w:rsidRPr="00D85FB6">
        <w:rPr>
          <w:sz w:val="16"/>
        </w:rPr>
        <w:t xml:space="preserve">It seems to me </w:t>
      </w:r>
      <w:r w:rsidRPr="009E5519">
        <w:rPr>
          <w:u w:val="single"/>
        </w:rPr>
        <w:t>that it is</w:t>
      </w:r>
      <w:r w:rsidRPr="00D85FB6">
        <w:rPr>
          <w:sz w:val="16"/>
        </w:rPr>
        <w:t xml:space="preserve"> </w:t>
      </w:r>
      <w:r w:rsidRPr="009E5519">
        <w:rPr>
          <w:u w:val="single"/>
        </w:rPr>
        <w:t>beings possessing these capacities</w:t>
      </w:r>
      <w:r w:rsidRPr="00D85FB6">
        <w:rPr>
          <w:sz w:val="16"/>
        </w:rPr>
        <w:t xml:space="preserve">, or something closely akin to them, </w:t>
      </w:r>
      <w:r w:rsidRPr="009E5519">
        <w:rPr>
          <w:u w:val="single"/>
        </w:rPr>
        <w:t xml:space="preserve">that we are looking for when we ask the question "Are there persons on other planets?" And </w:t>
      </w:r>
      <w:r w:rsidRPr="006E099D">
        <w:rPr>
          <w:highlight w:val="cyan"/>
          <w:u w:val="single"/>
        </w:rPr>
        <w:t>we must hope</w:t>
      </w:r>
      <w:r w:rsidRPr="009E5519">
        <w:rPr>
          <w:u w:val="single"/>
        </w:rPr>
        <w:t xml:space="preserve"> that </w:t>
      </w:r>
      <w:r w:rsidRPr="006E099D">
        <w:rPr>
          <w:highlight w:val="cyan"/>
          <w:u w:val="single"/>
        </w:rPr>
        <w:t>if</w:t>
      </w:r>
      <w:r w:rsidRPr="009E5519">
        <w:rPr>
          <w:u w:val="single"/>
        </w:rPr>
        <w:t xml:space="preserve"> it is </w:t>
      </w:r>
      <w:r w:rsidRPr="006E099D">
        <w:rPr>
          <w:highlight w:val="cyan"/>
          <w:u w:val="single"/>
        </w:rPr>
        <w:t>others of</w:t>
      </w:r>
      <w:r w:rsidRPr="009E5519">
        <w:rPr>
          <w:u w:val="single"/>
        </w:rPr>
        <w:t xml:space="preserve"> vastly </w:t>
      </w:r>
      <w:r w:rsidRPr="006E099D">
        <w:rPr>
          <w:highlight w:val="cyan"/>
          <w:u w:val="single"/>
        </w:rPr>
        <w:t>superior tech</w:t>
      </w:r>
      <w:r w:rsidRPr="009E5519">
        <w:rPr>
          <w:u w:val="single"/>
        </w:rPr>
        <w:t xml:space="preserve">nology that </w:t>
      </w:r>
      <w:r w:rsidRPr="006E099D">
        <w:rPr>
          <w:highlight w:val="cyan"/>
          <w:u w:val="single"/>
        </w:rPr>
        <w:t>are asking the question, that they recognize in</w:t>
      </w:r>
      <w:r w:rsidRPr="009E5519">
        <w:rPr>
          <w:u w:val="single"/>
        </w:rPr>
        <w:t xml:space="preserve"> us </w:t>
      </w:r>
      <w:r w:rsidRPr="006E099D">
        <w:rPr>
          <w:rStyle w:val="Emphasis"/>
          <w:highlight w:val="cyan"/>
        </w:rPr>
        <w:t>fellow creatures of moral standing</w:t>
      </w:r>
      <w:r w:rsidRPr="009E5519">
        <w:rPr>
          <w:u w:val="single"/>
        </w:rPr>
        <w:t xml:space="preserve">, fellow persons. </w:t>
      </w:r>
      <w:r w:rsidRPr="006E099D">
        <w:rPr>
          <w:highlight w:val="cyan"/>
          <w:u w:val="single"/>
        </w:rPr>
        <w:t xml:space="preserve">It is a </w:t>
      </w:r>
      <w:r w:rsidRPr="006E099D">
        <w:rPr>
          <w:rStyle w:val="Emphasis"/>
          <w:highlight w:val="cyan"/>
        </w:rPr>
        <w:t>species-neutral</w:t>
      </w:r>
      <w:r w:rsidRPr="006E099D">
        <w:rPr>
          <w:highlight w:val="cyan"/>
          <w:u w:val="single"/>
        </w:rPr>
        <w:t xml:space="preserve"> description</w:t>
      </w:r>
      <w:r w:rsidRPr="009E5519">
        <w:rPr>
          <w:u w:val="single"/>
        </w:rPr>
        <w:t xml:space="preserve"> but it identifies those features, the potential for which is so important to the failed potentiality argument and the presence of which in space creatures should surely convince us that we had at last encountered persons elsewhere in the universe</w:t>
      </w:r>
      <w:r w:rsidRPr="00D85FB6">
        <w:rPr>
          <w:sz w:val="16"/>
        </w:rPr>
        <w:t xml:space="preserve">. </w:t>
      </w:r>
    </w:p>
    <w:p w14:paraId="3B475EC9" w14:textId="77777777" w:rsidR="00754B5E" w:rsidRPr="00D1498E" w:rsidRDefault="00754B5E" w:rsidP="00754B5E"/>
    <w:p w14:paraId="3C0C1B56" w14:textId="77777777" w:rsidR="00754B5E" w:rsidRDefault="00754B5E" w:rsidP="00754B5E">
      <w:pPr>
        <w:rPr>
          <w:sz w:val="16"/>
        </w:rPr>
      </w:pPr>
    </w:p>
    <w:p w14:paraId="378195AC" w14:textId="77777777" w:rsidR="00754B5E" w:rsidRDefault="00754B5E" w:rsidP="00754B5E">
      <w:pPr>
        <w:pStyle w:val="Heading3"/>
      </w:pPr>
      <w:r>
        <w:t>Factory Farms---AT: Neuron Count</w:t>
      </w:r>
    </w:p>
    <w:p w14:paraId="0157C2C0" w14:textId="77777777" w:rsidR="00754B5E" w:rsidRDefault="00754B5E" w:rsidP="00754B5E">
      <w:pPr>
        <w:pStyle w:val="Heading4"/>
      </w:pPr>
      <w:r>
        <w:t>Neuron count is irrelevant</w:t>
      </w:r>
    </w:p>
    <w:p w14:paraId="1ED6FC5F" w14:textId="77777777" w:rsidR="00754B5E" w:rsidRPr="00CB71FD" w:rsidRDefault="00754B5E" w:rsidP="00754B5E">
      <w:pPr>
        <w:rPr>
          <w:b/>
          <w:bCs/>
          <w:sz w:val="26"/>
          <w:lang w:val="en-CA"/>
        </w:rPr>
      </w:pPr>
      <w:r w:rsidRPr="00CB71FD">
        <w:rPr>
          <w:rStyle w:val="Style13ptBold"/>
        </w:rPr>
        <w:t xml:space="preserve">Hilton </w:t>
      </w:r>
      <w:r>
        <w:rPr>
          <w:rStyle w:val="Style13ptBold"/>
        </w:rPr>
        <w:t>’</w:t>
      </w:r>
      <w:r w:rsidRPr="00CB71FD">
        <w:rPr>
          <w:rStyle w:val="Style13ptBold"/>
        </w:rPr>
        <w:t>24</w:t>
      </w:r>
      <w:r w:rsidRPr="00CB71FD">
        <w:t xml:space="preserve"> [</w:t>
      </w:r>
      <w:r>
        <w:t xml:space="preserve">Benjamin; July; </w:t>
      </w:r>
      <w:r w:rsidRPr="00BB403E">
        <w:t xml:space="preserve">Masters in </w:t>
      </w:r>
      <w:r>
        <w:t>T</w:t>
      </w:r>
      <w:r w:rsidRPr="00BB403E">
        <w:t xml:space="preserve">heoretical </w:t>
      </w:r>
      <w:r>
        <w:t>P</w:t>
      </w:r>
      <w:r w:rsidRPr="00BB403E">
        <w:t xml:space="preserve">hysics and </w:t>
      </w:r>
      <w:r>
        <w:t>E</w:t>
      </w:r>
      <w:r w:rsidRPr="00BB403E">
        <w:t>conomics, former policy advisor in the UK government cabinet</w:t>
      </w:r>
      <w:r>
        <w:t xml:space="preserve">; 80,000 hours, “Factory Farming,” </w:t>
      </w:r>
      <w:r w:rsidRPr="0046281F">
        <w:t>https://80000hours.org/problem-profiles/factory-farming/#top</w:t>
      </w:r>
      <w:r>
        <w:t>] owen</w:t>
      </w:r>
    </w:p>
    <w:p w14:paraId="389C79F7" w14:textId="77777777" w:rsidR="00754B5E" w:rsidRPr="002A2D3D" w:rsidRDefault="00754B5E" w:rsidP="00754B5E">
      <w:pPr>
        <w:rPr>
          <w:rStyle w:val="StyleUnderline"/>
        </w:rPr>
      </w:pPr>
      <w:r w:rsidRPr="002A2D3D">
        <w:rPr>
          <w:sz w:val="16"/>
        </w:rPr>
        <w:t xml:space="preserve">Counting the </w:t>
      </w:r>
      <w:r w:rsidRPr="008A6525">
        <w:rPr>
          <w:rStyle w:val="StyleUnderline"/>
          <w:highlight w:val="cyan"/>
        </w:rPr>
        <w:t xml:space="preserve">number of </w:t>
      </w:r>
      <w:r w:rsidRPr="008A6525">
        <w:rPr>
          <w:rStyle w:val="Emphasis"/>
          <w:highlight w:val="cyan"/>
        </w:rPr>
        <w:t>neurons</w:t>
      </w:r>
    </w:p>
    <w:p w14:paraId="65FFD993" w14:textId="77777777" w:rsidR="00754B5E" w:rsidRPr="002A2D3D" w:rsidRDefault="00754B5E" w:rsidP="00754B5E">
      <w:pPr>
        <w:rPr>
          <w:sz w:val="16"/>
        </w:rPr>
      </w:pPr>
      <w:r w:rsidRPr="002A2D3D">
        <w:rPr>
          <w:sz w:val="16"/>
        </w:rPr>
        <w:t>One common way trying to approximate the moral status of different animals is assuming each individual has some fixed capacity for wellbeing in fixed proportion to the number of neurons they have.144</w:t>
      </w:r>
    </w:p>
    <w:p w14:paraId="234AC0A9" w14:textId="77777777" w:rsidR="00754B5E" w:rsidRPr="002A2D3D" w:rsidRDefault="00754B5E" w:rsidP="00754B5E">
      <w:pPr>
        <w:rPr>
          <w:sz w:val="16"/>
        </w:rPr>
      </w:pPr>
      <w:r w:rsidRPr="002A2D3D">
        <w:rPr>
          <w:sz w:val="16"/>
        </w:rPr>
        <w:t>This substantially changes how we compare animals to humans.145</w:t>
      </w:r>
    </w:p>
    <w:tbl>
      <w:tblPr>
        <w:tblW w:w="10550" w:type="dxa"/>
        <w:tblBorders>
          <w:top w:val="single" w:sz="12" w:space="0" w:color="DDDDDD"/>
          <w:left w:val="single" w:sz="12" w:space="0" w:color="DDDDDD"/>
          <w:bottom w:val="single" w:sz="12" w:space="0" w:color="DDDDDD"/>
          <w:right w:val="single" w:sz="12" w:space="0" w:color="DDDDDD"/>
        </w:tblBorders>
        <w:tblCellMar>
          <w:top w:w="15" w:type="dxa"/>
          <w:left w:w="15" w:type="dxa"/>
          <w:bottom w:w="15" w:type="dxa"/>
          <w:right w:w="15" w:type="dxa"/>
        </w:tblCellMar>
        <w:tblLook w:val="04A0" w:firstRow="1" w:lastRow="0" w:firstColumn="1" w:lastColumn="0" w:noHBand="0" w:noVBand="1"/>
      </w:tblPr>
      <w:tblGrid>
        <w:gridCol w:w="1652"/>
        <w:gridCol w:w="2742"/>
        <w:gridCol w:w="2358"/>
        <w:gridCol w:w="3798"/>
      </w:tblGrid>
      <w:tr w:rsidR="00754B5E" w:rsidRPr="003B32EE" w14:paraId="53068866" w14:textId="77777777" w:rsidTr="00980F69">
        <w:trPr>
          <w:tblHeader/>
        </w:trPr>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05CDC839" w14:textId="77777777" w:rsidR="00754B5E" w:rsidRPr="003B32EE" w:rsidRDefault="00754B5E" w:rsidP="00980F69"/>
        </w:tc>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4286E85B" w14:textId="77777777" w:rsidR="00754B5E" w:rsidRPr="003B32EE" w:rsidRDefault="00754B5E" w:rsidP="00980F69">
            <w:r w:rsidRPr="002A2D3D">
              <w:rPr>
                <w:sz w:val="16"/>
              </w:rPr>
              <w:t>Total population</w:t>
            </w:r>
          </w:p>
        </w:tc>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4C8CC6FF" w14:textId="77777777" w:rsidR="00754B5E" w:rsidRPr="002A2D3D" w:rsidRDefault="00754B5E" w:rsidP="00980F69">
            <w:r w:rsidRPr="002A2D3D">
              <w:rPr>
                <w:sz w:val="16"/>
              </w:rPr>
              <w:t>Neurons per animal</w:t>
            </w:r>
          </w:p>
        </w:tc>
        <w:tc>
          <w:tcPr>
            <w:tcW w:w="0" w:type="auto"/>
            <w:tcBorders>
              <w:bottom w:val="single" w:sz="12" w:space="0" w:color="DDDDDD"/>
            </w:tcBorders>
            <w:shd w:val="clear" w:color="auto" w:fill="F5F5F5"/>
            <w:tcMar>
              <w:top w:w="150" w:type="dxa"/>
              <w:left w:w="225" w:type="dxa"/>
              <w:bottom w:w="150" w:type="dxa"/>
              <w:right w:w="225" w:type="dxa"/>
            </w:tcMar>
            <w:vAlign w:val="center"/>
            <w:hideMark/>
          </w:tcPr>
          <w:p w14:paraId="4FBAF99B" w14:textId="77777777" w:rsidR="00754B5E" w:rsidRPr="002A2D3D" w:rsidRDefault="00754B5E" w:rsidP="00980F69">
            <w:r w:rsidRPr="002A2D3D">
              <w:rPr>
                <w:sz w:val="16"/>
              </w:rPr>
              <w:t>Total neurons across the population</w:t>
            </w:r>
          </w:p>
        </w:tc>
      </w:tr>
      <w:tr w:rsidR="00754B5E" w:rsidRPr="003B32EE" w14:paraId="10F63820" w14:textId="77777777" w:rsidTr="00980F69">
        <w:tc>
          <w:tcPr>
            <w:tcW w:w="0" w:type="auto"/>
            <w:tcBorders>
              <w:bottom w:val="single" w:sz="12" w:space="0" w:color="DDDDDD"/>
            </w:tcBorders>
            <w:tcMar>
              <w:top w:w="150" w:type="dxa"/>
              <w:left w:w="225" w:type="dxa"/>
              <w:bottom w:w="150" w:type="dxa"/>
              <w:right w:w="225" w:type="dxa"/>
            </w:tcMar>
            <w:vAlign w:val="center"/>
            <w:hideMark/>
          </w:tcPr>
          <w:p w14:paraId="3CAB89C5" w14:textId="77777777" w:rsidR="00754B5E" w:rsidRPr="003B32EE" w:rsidRDefault="00754B5E" w:rsidP="00980F69">
            <w:r w:rsidRPr="002A2D3D">
              <w:rPr>
                <w:sz w:val="16"/>
              </w:rPr>
              <w:t>Humans</w:t>
            </w:r>
          </w:p>
        </w:tc>
        <w:tc>
          <w:tcPr>
            <w:tcW w:w="0" w:type="auto"/>
            <w:tcBorders>
              <w:bottom w:val="single" w:sz="12" w:space="0" w:color="DDDDDD"/>
            </w:tcBorders>
            <w:tcMar>
              <w:top w:w="150" w:type="dxa"/>
              <w:left w:w="225" w:type="dxa"/>
              <w:bottom w:w="150" w:type="dxa"/>
              <w:right w:w="225" w:type="dxa"/>
            </w:tcMar>
            <w:vAlign w:val="center"/>
            <w:hideMark/>
          </w:tcPr>
          <w:p w14:paraId="1BD126CE" w14:textId="77777777" w:rsidR="00754B5E" w:rsidRPr="003B32EE" w:rsidRDefault="00754B5E" w:rsidP="00980F69">
            <w:r w:rsidRPr="002A2D3D">
              <w:rPr>
                <w:sz w:val="16"/>
              </w:rPr>
              <w:t>8 billion</w:t>
            </w:r>
          </w:p>
        </w:tc>
        <w:tc>
          <w:tcPr>
            <w:tcW w:w="0" w:type="auto"/>
            <w:tcBorders>
              <w:bottom w:val="single" w:sz="12" w:space="0" w:color="DDDDDD"/>
            </w:tcBorders>
            <w:tcMar>
              <w:top w:w="150" w:type="dxa"/>
              <w:left w:w="225" w:type="dxa"/>
              <w:bottom w:w="150" w:type="dxa"/>
              <w:right w:w="225" w:type="dxa"/>
            </w:tcMar>
            <w:vAlign w:val="center"/>
            <w:hideMark/>
          </w:tcPr>
          <w:p w14:paraId="41CA7751" w14:textId="77777777" w:rsidR="00754B5E" w:rsidRPr="002A2D3D" w:rsidRDefault="00754B5E" w:rsidP="00980F69">
            <w:r w:rsidRPr="002A2D3D">
              <w:rPr>
                <w:sz w:val="16"/>
              </w:rPr>
              <w:t>85 billion</w:t>
            </w:r>
          </w:p>
        </w:tc>
        <w:tc>
          <w:tcPr>
            <w:tcW w:w="0" w:type="auto"/>
            <w:tcBorders>
              <w:bottom w:val="single" w:sz="12" w:space="0" w:color="DDDDDD"/>
            </w:tcBorders>
            <w:tcMar>
              <w:top w:w="150" w:type="dxa"/>
              <w:left w:w="225" w:type="dxa"/>
              <w:bottom w:w="150" w:type="dxa"/>
              <w:right w:w="225" w:type="dxa"/>
            </w:tcMar>
            <w:vAlign w:val="center"/>
            <w:hideMark/>
          </w:tcPr>
          <w:p w14:paraId="0F502709" w14:textId="77777777" w:rsidR="00754B5E" w:rsidRPr="002A2D3D" w:rsidRDefault="00754B5E" w:rsidP="00980F69">
            <w:r w:rsidRPr="002A2D3D">
              <w:rPr>
                <w:sz w:val="16"/>
              </w:rPr>
              <w:t>700 quintillion</w:t>
            </w:r>
          </w:p>
        </w:tc>
      </w:tr>
      <w:tr w:rsidR="00754B5E" w:rsidRPr="003B32EE" w14:paraId="2F0F235D" w14:textId="77777777" w:rsidTr="00980F69">
        <w:tc>
          <w:tcPr>
            <w:tcW w:w="0" w:type="auto"/>
            <w:tcBorders>
              <w:bottom w:val="single" w:sz="12" w:space="0" w:color="DDDDDD"/>
            </w:tcBorders>
            <w:tcMar>
              <w:top w:w="150" w:type="dxa"/>
              <w:left w:w="225" w:type="dxa"/>
              <w:bottom w:w="150" w:type="dxa"/>
              <w:right w:w="225" w:type="dxa"/>
            </w:tcMar>
            <w:vAlign w:val="center"/>
            <w:hideMark/>
          </w:tcPr>
          <w:p w14:paraId="50D3CB69" w14:textId="77777777" w:rsidR="00754B5E" w:rsidRPr="003B32EE" w:rsidRDefault="00754B5E" w:rsidP="00980F69">
            <w:r w:rsidRPr="002A2D3D">
              <w:rPr>
                <w:sz w:val="16"/>
              </w:rPr>
              <w:t>Chickens</w:t>
            </w:r>
          </w:p>
        </w:tc>
        <w:tc>
          <w:tcPr>
            <w:tcW w:w="0" w:type="auto"/>
            <w:tcBorders>
              <w:bottom w:val="single" w:sz="12" w:space="0" w:color="DDDDDD"/>
            </w:tcBorders>
            <w:tcMar>
              <w:top w:w="150" w:type="dxa"/>
              <w:left w:w="225" w:type="dxa"/>
              <w:bottom w:w="150" w:type="dxa"/>
              <w:right w:w="225" w:type="dxa"/>
            </w:tcMar>
            <w:vAlign w:val="center"/>
            <w:hideMark/>
          </w:tcPr>
          <w:p w14:paraId="682F664A" w14:textId="77777777" w:rsidR="00754B5E" w:rsidRPr="003B32EE" w:rsidRDefault="00754B5E" w:rsidP="00980F69">
            <w:r w:rsidRPr="002A2D3D">
              <w:rPr>
                <w:sz w:val="16"/>
              </w:rPr>
              <w:t>24 billion</w:t>
            </w:r>
          </w:p>
        </w:tc>
        <w:tc>
          <w:tcPr>
            <w:tcW w:w="0" w:type="auto"/>
            <w:tcBorders>
              <w:bottom w:val="single" w:sz="12" w:space="0" w:color="DDDDDD"/>
            </w:tcBorders>
            <w:tcMar>
              <w:top w:w="150" w:type="dxa"/>
              <w:left w:w="225" w:type="dxa"/>
              <w:bottom w:w="150" w:type="dxa"/>
              <w:right w:w="225" w:type="dxa"/>
            </w:tcMar>
            <w:vAlign w:val="center"/>
            <w:hideMark/>
          </w:tcPr>
          <w:p w14:paraId="7D741B57" w14:textId="77777777" w:rsidR="00754B5E" w:rsidRPr="002A2D3D" w:rsidRDefault="00754B5E" w:rsidP="00980F69">
            <w:r w:rsidRPr="002A2D3D">
              <w:rPr>
                <w:sz w:val="16"/>
              </w:rPr>
              <w:t>220 million</w:t>
            </w:r>
          </w:p>
        </w:tc>
        <w:tc>
          <w:tcPr>
            <w:tcW w:w="0" w:type="auto"/>
            <w:tcBorders>
              <w:bottom w:val="single" w:sz="12" w:space="0" w:color="DDDDDD"/>
            </w:tcBorders>
            <w:tcMar>
              <w:top w:w="150" w:type="dxa"/>
              <w:left w:w="225" w:type="dxa"/>
              <w:bottom w:w="150" w:type="dxa"/>
              <w:right w:w="225" w:type="dxa"/>
            </w:tcMar>
            <w:vAlign w:val="center"/>
            <w:hideMark/>
          </w:tcPr>
          <w:p w14:paraId="6A49DF79" w14:textId="77777777" w:rsidR="00754B5E" w:rsidRPr="002A2D3D" w:rsidRDefault="00754B5E" w:rsidP="00980F69">
            <w:r w:rsidRPr="002A2D3D">
              <w:rPr>
                <w:sz w:val="16"/>
              </w:rPr>
              <w:t>5 quintillion</w:t>
            </w:r>
          </w:p>
        </w:tc>
      </w:tr>
      <w:tr w:rsidR="00754B5E" w:rsidRPr="003B32EE" w14:paraId="5D399C19" w14:textId="77777777" w:rsidTr="00980F69">
        <w:tc>
          <w:tcPr>
            <w:tcW w:w="0" w:type="auto"/>
            <w:tcBorders>
              <w:bottom w:val="single" w:sz="12" w:space="0" w:color="DDDDDD"/>
            </w:tcBorders>
            <w:tcMar>
              <w:top w:w="150" w:type="dxa"/>
              <w:left w:w="225" w:type="dxa"/>
              <w:bottom w:w="150" w:type="dxa"/>
              <w:right w:w="225" w:type="dxa"/>
            </w:tcMar>
            <w:vAlign w:val="center"/>
            <w:hideMark/>
          </w:tcPr>
          <w:p w14:paraId="72CC6AAB" w14:textId="77777777" w:rsidR="00754B5E" w:rsidRPr="003B32EE" w:rsidRDefault="00754B5E" w:rsidP="00980F69">
            <w:r w:rsidRPr="002A2D3D">
              <w:rPr>
                <w:sz w:val="16"/>
              </w:rPr>
              <w:t>Pigs</w:t>
            </w:r>
          </w:p>
        </w:tc>
        <w:tc>
          <w:tcPr>
            <w:tcW w:w="0" w:type="auto"/>
            <w:tcBorders>
              <w:bottom w:val="single" w:sz="12" w:space="0" w:color="DDDDDD"/>
            </w:tcBorders>
            <w:tcMar>
              <w:top w:w="150" w:type="dxa"/>
              <w:left w:w="225" w:type="dxa"/>
              <w:bottom w:w="150" w:type="dxa"/>
              <w:right w:w="225" w:type="dxa"/>
            </w:tcMar>
            <w:vAlign w:val="center"/>
            <w:hideMark/>
          </w:tcPr>
          <w:p w14:paraId="272511B1" w14:textId="77777777" w:rsidR="00754B5E" w:rsidRPr="003B32EE" w:rsidRDefault="00754B5E" w:rsidP="00980F69">
            <w:r w:rsidRPr="002A2D3D">
              <w:rPr>
                <w:sz w:val="16"/>
              </w:rPr>
              <w:t>1 billion</w:t>
            </w:r>
          </w:p>
        </w:tc>
        <w:tc>
          <w:tcPr>
            <w:tcW w:w="0" w:type="auto"/>
            <w:tcBorders>
              <w:bottom w:val="single" w:sz="12" w:space="0" w:color="DDDDDD"/>
            </w:tcBorders>
            <w:tcMar>
              <w:top w:w="150" w:type="dxa"/>
              <w:left w:w="225" w:type="dxa"/>
              <w:bottom w:w="150" w:type="dxa"/>
              <w:right w:w="225" w:type="dxa"/>
            </w:tcMar>
            <w:vAlign w:val="center"/>
            <w:hideMark/>
          </w:tcPr>
          <w:p w14:paraId="5424789C" w14:textId="77777777" w:rsidR="00754B5E" w:rsidRPr="002A2D3D" w:rsidRDefault="00754B5E" w:rsidP="00980F69">
            <w:r w:rsidRPr="002A2D3D">
              <w:rPr>
                <w:sz w:val="16"/>
              </w:rPr>
              <w:t>430 million</w:t>
            </w:r>
          </w:p>
        </w:tc>
        <w:tc>
          <w:tcPr>
            <w:tcW w:w="0" w:type="auto"/>
            <w:tcBorders>
              <w:bottom w:val="single" w:sz="12" w:space="0" w:color="DDDDDD"/>
            </w:tcBorders>
            <w:tcMar>
              <w:top w:w="150" w:type="dxa"/>
              <w:left w:w="225" w:type="dxa"/>
              <w:bottom w:w="150" w:type="dxa"/>
              <w:right w:w="225" w:type="dxa"/>
            </w:tcMar>
            <w:vAlign w:val="center"/>
            <w:hideMark/>
          </w:tcPr>
          <w:p w14:paraId="1633D330" w14:textId="77777777" w:rsidR="00754B5E" w:rsidRPr="002A2D3D" w:rsidRDefault="00754B5E" w:rsidP="00980F69">
            <w:r w:rsidRPr="002A2D3D">
              <w:rPr>
                <w:sz w:val="16"/>
              </w:rPr>
              <w:t>0.5 quintillion</w:t>
            </w:r>
          </w:p>
        </w:tc>
      </w:tr>
      <w:tr w:rsidR="00754B5E" w:rsidRPr="003B32EE" w14:paraId="07B6C86F" w14:textId="77777777" w:rsidTr="00980F69">
        <w:tc>
          <w:tcPr>
            <w:tcW w:w="0" w:type="auto"/>
            <w:tcBorders>
              <w:bottom w:val="single" w:sz="12" w:space="0" w:color="DDDDDD"/>
            </w:tcBorders>
            <w:tcMar>
              <w:top w:w="150" w:type="dxa"/>
              <w:left w:w="225" w:type="dxa"/>
              <w:bottom w:w="150" w:type="dxa"/>
              <w:right w:w="225" w:type="dxa"/>
            </w:tcMar>
            <w:vAlign w:val="center"/>
            <w:hideMark/>
          </w:tcPr>
          <w:p w14:paraId="062645C0" w14:textId="77777777" w:rsidR="00754B5E" w:rsidRPr="003B32EE" w:rsidRDefault="00754B5E" w:rsidP="00980F69">
            <w:r w:rsidRPr="002A2D3D">
              <w:rPr>
                <w:sz w:val="16"/>
              </w:rPr>
              <w:t>Cows</w:t>
            </w:r>
          </w:p>
        </w:tc>
        <w:tc>
          <w:tcPr>
            <w:tcW w:w="0" w:type="auto"/>
            <w:tcBorders>
              <w:bottom w:val="single" w:sz="12" w:space="0" w:color="DDDDDD"/>
            </w:tcBorders>
            <w:tcMar>
              <w:top w:w="150" w:type="dxa"/>
              <w:left w:w="225" w:type="dxa"/>
              <w:bottom w:w="150" w:type="dxa"/>
              <w:right w:w="225" w:type="dxa"/>
            </w:tcMar>
            <w:vAlign w:val="center"/>
            <w:hideMark/>
          </w:tcPr>
          <w:p w14:paraId="054E81FD" w14:textId="77777777" w:rsidR="00754B5E" w:rsidRPr="003B32EE" w:rsidRDefault="00754B5E" w:rsidP="00980F69">
            <w:r w:rsidRPr="002A2D3D">
              <w:rPr>
                <w:sz w:val="16"/>
              </w:rPr>
              <w:t>1.5 billion</w:t>
            </w:r>
          </w:p>
        </w:tc>
        <w:tc>
          <w:tcPr>
            <w:tcW w:w="0" w:type="auto"/>
            <w:tcBorders>
              <w:bottom w:val="single" w:sz="12" w:space="0" w:color="DDDDDD"/>
            </w:tcBorders>
            <w:tcMar>
              <w:top w:w="150" w:type="dxa"/>
              <w:left w:w="225" w:type="dxa"/>
              <w:bottom w:w="150" w:type="dxa"/>
              <w:right w:w="225" w:type="dxa"/>
            </w:tcMar>
            <w:vAlign w:val="center"/>
            <w:hideMark/>
          </w:tcPr>
          <w:p w14:paraId="2FDD72F8" w14:textId="77777777" w:rsidR="00754B5E" w:rsidRPr="003B32EE" w:rsidRDefault="00754B5E" w:rsidP="00980F69">
            <w:r w:rsidRPr="002A2D3D">
              <w:rPr>
                <w:sz w:val="16"/>
              </w:rPr>
              <w:t>6 billion</w:t>
            </w:r>
          </w:p>
        </w:tc>
        <w:tc>
          <w:tcPr>
            <w:tcW w:w="0" w:type="auto"/>
            <w:tcBorders>
              <w:bottom w:val="single" w:sz="12" w:space="0" w:color="DDDDDD"/>
            </w:tcBorders>
            <w:tcMar>
              <w:top w:w="150" w:type="dxa"/>
              <w:left w:w="225" w:type="dxa"/>
              <w:bottom w:w="150" w:type="dxa"/>
              <w:right w:w="225" w:type="dxa"/>
            </w:tcMar>
            <w:vAlign w:val="center"/>
            <w:hideMark/>
          </w:tcPr>
          <w:p w14:paraId="5D906670" w14:textId="77777777" w:rsidR="00754B5E" w:rsidRPr="003B32EE" w:rsidRDefault="00754B5E" w:rsidP="00980F69">
            <w:r w:rsidRPr="002A2D3D">
              <w:rPr>
                <w:sz w:val="16"/>
              </w:rPr>
              <w:t>9 quintillion</w:t>
            </w:r>
          </w:p>
        </w:tc>
      </w:tr>
      <w:tr w:rsidR="00754B5E" w:rsidRPr="003B32EE" w14:paraId="254FE524" w14:textId="77777777" w:rsidTr="00980F69">
        <w:tc>
          <w:tcPr>
            <w:tcW w:w="0" w:type="auto"/>
            <w:tcBorders>
              <w:bottom w:val="single" w:sz="12" w:space="0" w:color="DDDDDD"/>
            </w:tcBorders>
            <w:tcMar>
              <w:top w:w="150" w:type="dxa"/>
              <w:left w:w="225" w:type="dxa"/>
              <w:bottom w:w="150" w:type="dxa"/>
              <w:right w:w="225" w:type="dxa"/>
            </w:tcMar>
            <w:vAlign w:val="center"/>
            <w:hideMark/>
          </w:tcPr>
          <w:p w14:paraId="0A33F377" w14:textId="77777777" w:rsidR="00754B5E" w:rsidRPr="003B32EE" w:rsidRDefault="00754B5E" w:rsidP="00980F69">
            <w:r w:rsidRPr="002A2D3D">
              <w:rPr>
                <w:sz w:val="16"/>
              </w:rPr>
              <w:t>Farmed fish</w:t>
            </w:r>
          </w:p>
        </w:tc>
        <w:tc>
          <w:tcPr>
            <w:tcW w:w="0" w:type="auto"/>
            <w:tcBorders>
              <w:bottom w:val="single" w:sz="12" w:space="0" w:color="DDDDDD"/>
            </w:tcBorders>
            <w:tcMar>
              <w:top w:w="150" w:type="dxa"/>
              <w:left w:w="225" w:type="dxa"/>
              <w:bottom w:w="150" w:type="dxa"/>
              <w:right w:w="225" w:type="dxa"/>
            </w:tcMar>
            <w:vAlign w:val="center"/>
            <w:hideMark/>
          </w:tcPr>
          <w:p w14:paraId="060FC4FF" w14:textId="77777777" w:rsidR="00754B5E" w:rsidRPr="003B32EE" w:rsidRDefault="00754B5E" w:rsidP="00980F69">
            <w:r w:rsidRPr="002A2D3D">
              <w:rPr>
                <w:sz w:val="16"/>
              </w:rPr>
              <w:t>100 billion to 180 billion</w:t>
            </w:r>
          </w:p>
        </w:tc>
        <w:tc>
          <w:tcPr>
            <w:tcW w:w="0" w:type="auto"/>
            <w:tcBorders>
              <w:bottom w:val="single" w:sz="12" w:space="0" w:color="DDDDDD"/>
            </w:tcBorders>
            <w:tcMar>
              <w:top w:w="150" w:type="dxa"/>
              <w:left w:w="225" w:type="dxa"/>
              <w:bottom w:w="150" w:type="dxa"/>
              <w:right w:w="225" w:type="dxa"/>
            </w:tcMar>
            <w:vAlign w:val="center"/>
            <w:hideMark/>
          </w:tcPr>
          <w:p w14:paraId="260516EC" w14:textId="77777777" w:rsidR="00754B5E" w:rsidRPr="003B32EE" w:rsidRDefault="00754B5E" w:rsidP="00980F69">
            <w:r w:rsidRPr="002A2D3D">
              <w:rPr>
                <w:sz w:val="16"/>
              </w:rPr>
              <w:t>10 million</w:t>
            </w:r>
          </w:p>
        </w:tc>
        <w:tc>
          <w:tcPr>
            <w:tcW w:w="0" w:type="auto"/>
            <w:tcBorders>
              <w:bottom w:val="single" w:sz="12" w:space="0" w:color="DDDDDD"/>
            </w:tcBorders>
            <w:tcMar>
              <w:top w:w="150" w:type="dxa"/>
              <w:left w:w="225" w:type="dxa"/>
              <w:bottom w:w="150" w:type="dxa"/>
              <w:right w:w="225" w:type="dxa"/>
            </w:tcMar>
            <w:vAlign w:val="center"/>
            <w:hideMark/>
          </w:tcPr>
          <w:p w14:paraId="2C4D1CA0" w14:textId="77777777" w:rsidR="00754B5E" w:rsidRPr="003B32EE" w:rsidRDefault="00754B5E" w:rsidP="00980F69">
            <w:r w:rsidRPr="002A2D3D">
              <w:rPr>
                <w:sz w:val="16"/>
              </w:rPr>
              <w:t>1 to 2 quintillion</w:t>
            </w:r>
          </w:p>
        </w:tc>
      </w:tr>
    </w:tbl>
    <w:p w14:paraId="051666B4" w14:textId="77777777" w:rsidR="00754B5E" w:rsidRPr="002A2D3D" w:rsidRDefault="00754B5E" w:rsidP="00754B5E">
      <w:pPr>
        <w:rPr>
          <w:sz w:val="16"/>
        </w:rPr>
      </w:pPr>
      <w:r w:rsidRPr="002A2D3D">
        <w:rPr>
          <w:sz w:val="16"/>
        </w:rPr>
        <w:t xml:space="preserve">While this method is </w:t>
      </w:r>
      <w:r w:rsidRPr="002A2D3D">
        <w:rPr>
          <w:rStyle w:val="StyleUnderline"/>
        </w:rPr>
        <w:t xml:space="preserve">simple, and </w:t>
      </w:r>
      <w:r w:rsidRPr="008A6525">
        <w:rPr>
          <w:rStyle w:val="StyleUnderline"/>
          <w:highlight w:val="cyan"/>
        </w:rPr>
        <w:t>tempting</w:t>
      </w:r>
      <w:r w:rsidRPr="002A2D3D">
        <w:rPr>
          <w:sz w:val="16"/>
        </w:rPr>
        <w:t xml:space="preserve">, we think there are lots of good objections to using solely neuron counts as proxies to moral weight. These objections focus on showing that while neuron count probably does correlate with the amount of moral consideration you should give an animal, these </w:t>
      </w:r>
      <w:r w:rsidRPr="008A6525">
        <w:rPr>
          <w:rStyle w:val="StyleUnderline"/>
          <w:highlight w:val="cyan"/>
        </w:rPr>
        <w:t>correlations are very imperfect</w:t>
      </w:r>
      <w:r w:rsidRPr="002A2D3D">
        <w:rPr>
          <w:sz w:val="16"/>
        </w:rPr>
        <w:t xml:space="preserve">. For example, there are a </w:t>
      </w:r>
      <w:r w:rsidRPr="002A2D3D">
        <w:rPr>
          <w:rStyle w:val="StyleUnderline"/>
        </w:rPr>
        <w:t>large number of studies showing that </w:t>
      </w:r>
      <w:r w:rsidRPr="008A6525">
        <w:rPr>
          <w:rStyle w:val="Emphasis"/>
          <w:highlight w:val="cyan"/>
        </w:rPr>
        <w:t>decreased brain volume</w:t>
      </w:r>
      <w:r w:rsidRPr="002A2D3D">
        <w:rPr>
          <w:rStyle w:val="StyleUnderline"/>
        </w:rPr>
        <w:t xml:space="preserve"> can </w:t>
      </w:r>
      <w:r w:rsidRPr="008A6525">
        <w:rPr>
          <w:rStyle w:val="StyleUnderline"/>
          <w:highlight w:val="cyan"/>
        </w:rPr>
        <w:t xml:space="preserve">increase </w:t>
      </w:r>
      <w:r w:rsidRPr="008A6525">
        <w:rPr>
          <w:rStyle w:val="StyleUnderline"/>
        </w:rPr>
        <w:t>the</w:t>
      </w:r>
      <w:r w:rsidRPr="008A6525">
        <w:rPr>
          <w:rStyle w:val="StyleUnderline"/>
          <w:highlight w:val="cyan"/>
        </w:rPr>
        <w:t xml:space="preserve"> </w:t>
      </w:r>
      <w:r w:rsidRPr="008A6525">
        <w:rPr>
          <w:rStyle w:val="Emphasis"/>
          <w:highlight w:val="cyan"/>
        </w:rPr>
        <w:t xml:space="preserve">intensity </w:t>
      </w:r>
      <w:r w:rsidRPr="008A6525">
        <w:rPr>
          <w:rStyle w:val="StyleUnderline"/>
          <w:highlight w:val="cyan"/>
        </w:rPr>
        <w:t>of</w:t>
      </w:r>
      <w:r w:rsidRPr="002A2D3D">
        <w:rPr>
          <w:rStyle w:val="StyleUnderline"/>
        </w:rPr>
        <w:t xml:space="preserve"> experiences</w:t>
      </w:r>
      <w:r w:rsidRPr="002A2D3D">
        <w:rPr>
          <w:sz w:val="16"/>
        </w:rPr>
        <w:t xml:space="preserve"> (like chronic </w:t>
      </w:r>
      <w:r w:rsidRPr="008A6525">
        <w:rPr>
          <w:rStyle w:val="Emphasis"/>
          <w:highlight w:val="cyan"/>
        </w:rPr>
        <w:t>pain</w:t>
      </w:r>
      <w:r w:rsidRPr="002A2D3D">
        <w:rPr>
          <w:sz w:val="16"/>
        </w:rPr>
        <w:t>) in humans.146</w:t>
      </w:r>
    </w:p>
    <w:p w14:paraId="476ECBF3" w14:textId="77777777" w:rsidR="00754B5E" w:rsidRDefault="00754B5E" w:rsidP="00754B5E">
      <w:pPr>
        <w:rPr>
          <w:rStyle w:val="StyleUnderline"/>
        </w:rPr>
      </w:pPr>
      <w:r w:rsidRPr="002A2D3D">
        <w:rPr>
          <w:sz w:val="16"/>
        </w:rPr>
        <w:t xml:space="preserve">As a result, we think we </w:t>
      </w:r>
      <w:r w:rsidRPr="002A2D3D">
        <w:rPr>
          <w:rStyle w:val="StyleUnderline"/>
        </w:rPr>
        <w:t>can’t conclude much just from neuron counts</w:t>
      </w:r>
      <w:r w:rsidRPr="002A2D3D">
        <w:rPr>
          <w:sz w:val="16"/>
        </w:rPr>
        <w:t xml:space="preserve">, other than that we should probably give somewhat more consideration to humans than to nonhuman animals. The extent of that additional moral consideration remains unclear — and </w:t>
      </w:r>
      <w:r w:rsidRPr="002A2D3D">
        <w:rPr>
          <w:rStyle w:val="StyleUnderline"/>
        </w:rPr>
        <w:t>neuron counts seem a poor proxy.</w:t>
      </w:r>
    </w:p>
    <w:p w14:paraId="00930AD7" w14:textId="77777777" w:rsidR="00754B5E" w:rsidRPr="00DB1793" w:rsidRDefault="00754B5E" w:rsidP="00754B5E">
      <w:pPr>
        <w:pStyle w:val="Heading4"/>
      </w:pPr>
      <w:r w:rsidRPr="00DB1793">
        <w:t>Neuron count irrelevant to intelligence</w:t>
      </w:r>
    </w:p>
    <w:p w14:paraId="24137A40" w14:textId="77777777" w:rsidR="00754B5E" w:rsidRPr="00DB1793" w:rsidRDefault="00754B5E" w:rsidP="00754B5E">
      <w:pPr>
        <w:rPr>
          <w:rStyle w:val="Style13ptBold"/>
        </w:rPr>
      </w:pPr>
      <w:r w:rsidRPr="00DB1793">
        <w:rPr>
          <w:rStyle w:val="Style13ptBold"/>
        </w:rPr>
        <w:t xml:space="preserve">Shriver </w:t>
      </w:r>
      <w:r>
        <w:rPr>
          <w:rStyle w:val="Style13ptBold"/>
        </w:rPr>
        <w:t xml:space="preserve">’22 </w:t>
      </w:r>
      <w:r w:rsidRPr="00DB1793">
        <w:t>[Adam; November 28; PhD from the Philosophy-Neuroscience-Psychology program at Washington University</w:t>
      </w:r>
      <w:r>
        <w:t>, fellow at the</w:t>
      </w:r>
      <w:r w:rsidRPr="00DB1793">
        <w:t xml:space="preserve"> UPenn S</w:t>
      </w:r>
      <w:r>
        <w:t xml:space="preserve">ociety </w:t>
      </w:r>
      <w:r w:rsidRPr="00DB1793">
        <w:t xml:space="preserve">of Medical Ethics; Rethink Priorities, “What Neuron Counts Can and Can’t Tell Us about Moral Weight,” </w:t>
      </w:r>
      <w:r w:rsidRPr="0046281F">
        <w:t>https://docs.google.com/document/d/1p50vw84-ry2taYmyOIl4B91j7wkCurlB/edit?tab=t.0</w:t>
      </w:r>
      <w:r w:rsidRPr="00DB1793">
        <w:t>]</w:t>
      </w:r>
      <w:r>
        <w:t xml:space="preserve"> owen </w:t>
      </w:r>
    </w:p>
    <w:p w14:paraId="1A45C02C" w14:textId="77777777" w:rsidR="00754B5E" w:rsidRPr="00DB1793" w:rsidRDefault="00754B5E" w:rsidP="00754B5E">
      <w:pPr>
        <w:rPr>
          <w:sz w:val="16"/>
        </w:rPr>
      </w:pPr>
      <w:r w:rsidRPr="00DB1793">
        <w:rPr>
          <w:sz w:val="16"/>
        </w:rPr>
        <w:t xml:space="preserve">There are other things to note about this approach. First, though there is some </w:t>
      </w:r>
      <w:r w:rsidRPr="00DB1793">
        <w:rPr>
          <w:rStyle w:val="StyleUnderline"/>
        </w:rPr>
        <w:t xml:space="preserve">question about which precise </w:t>
      </w:r>
      <w:r w:rsidRPr="00667034">
        <w:rPr>
          <w:rStyle w:val="Emphasis"/>
        </w:rPr>
        <w:t>metric</w:t>
      </w:r>
      <w:r w:rsidRPr="00DB1793">
        <w:rPr>
          <w:rStyle w:val="StyleUnderline"/>
        </w:rPr>
        <w:t xml:space="preserve"> to use as a proxy</w:t>
      </w:r>
      <w:r w:rsidRPr="00DB1793">
        <w:rPr>
          <w:sz w:val="16"/>
        </w:rPr>
        <w:t xml:space="preserve">, the previous section demonstrated that whichever metric we choose will not align perfectly with common sense. </w:t>
      </w:r>
      <w:r w:rsidRPr="001B420B">
        <w:rPr>
          <w:rStyle w:val="StyleUnderline"/>
          <w:highlight w:val="cyan"/>
        </w:rPr>
        <w:t xml:space="preserve">Elephants have </w:t>
      </w:r>
      <w:r w:rsidRPr="001B420B">
        <w:rPr>
          <w:rStyle w:val="Emphasis"/>
          <w:highlight w:val="cyan"/>
        </w:rPr>
        <w:t>three times</w:t>
      </w:r>
      <w:r w:rsidRPr="001B420B">
        <w:rPr>
          <w:rStyle w:val="StyleUnderline"/>
          <w:highlight w:val="cyan"/>
        </w:rPr>
        <w:t xml:space="preserve"> as many neurons as humans</w:t>
      </w:r>
      <w:r w:rsidRPr="00DB1793">
        <w:rPr>
          <w:rStyle w:val="StyleUnderline"/>
        </w:rPr>
        <w:t xml:space="preserve"> and have </w:t>
      </w:r>
      <w:r w:rsidRPr="00667034">
        <w:rPr>
          <w:rStyle w:val="Emphasis"/>
        </w:rPr>
        <w:t>bigger brains</w:t>
      </w:r>
      <w:r w:rsidRPr="00DB1793">
        <w:rPr>
          <w:sz w:val="16"/>
        </w:rPr>
        <w:t xml:space="preserve">. </w:t>
      </w:r>
      <w:r w:rsidRPr="001B420B">
        <w:rPr>
          <w:rStyle w:val="StyleUnderline"/>
          <w:highlight w:val="cyan"/>
        </w:rPr>
        <w:t>Shrews</w:t>
      </w:r>
      <w:r w:rsidRPr="00DB1793">
        <w:rPr>
          <w:rStyle w:val="StyleUnderline"/>
        </w:rPr>
        <w:t xml:space="preserve"> have </w:t>
      </w:r>
      <w:r w:rsidRPr="001B420B">
        <w:rPr>
          <w:rStyle w:val="StyleUnderline"/>
          <w:highlight w:val="cyan"/>
        </w:rPr>
        <w:t xml:space="preserve">greater </w:t>
      </w:r>
      <w:r w:rsidRPr="001B420B">
        <w:rPr>
          <w:rStyle w:val="Emphasis"/>
          <w:highlight w:val="cyan"/>
        </w:rPr>
        <w:t>brain-to-body</w:t>
      </w:r>
      <w:r w:rsidRPr="00667034">
        <w:rPr>
          <w:rStyle w:val="Emphasis"/>
        </w:rPr>
        <w:t xml:space="preserve"> ratios</w:t>
      </w:r>
      <w:r w:rsidRPr="00DB1793">
        <w:rPr>
          <w:sz w:val="16"/>
        </w:rPr>
        <w:t xml:space="preserve">. Some </w:t>
      </w:r>
      <w:r w:rsidRPr="00DB1793">
        <w:rPr>
          <w:rStyle w:val="StyleUnderline"/>
        </w:rPr>
        <w:t xml:space="preserve">new-world monkeys have a </w:t>
      </w:r>
      <w:r w:rsidRPr="001B420B">
        <w:rPr>
          <w:rStyle w:val="Emphasis"/>
          <w:highlight w:val="cyan"/>
        </w:rPr>
        <w:t>greater encephalization</w:t>
      </w:r>
      <w:r w:rsidRPr="00DB1793">
        <w:rPr>
          <w:rStyle w:val="StyleUnderline"/>
        </w:rPr>
        <w:t xml:space="preserve"> quotient </w:t>
      </w:r>
      <w:r w:rsidRPr="00DB1793">
        <w:rPr>
          <w:sz w:val="16"/>
        </w:rPr>
        <w:t xml:space="preserve">than certain great apes. So, at the very least, it is clear that </w:t>
      </w:r>
      <w:r w:rsidRPr="00DB1793">
        <w:rPr>
          <w:rStyle w:val="StyleUnderline"/>
        </w:rPr>
        <w:t xml:space="preserve">neuron </w:t>
      </w:r>
      <w:r w:rsidRPr="001B420B">
        <w:rPr>
          <w:rStyle w:val="StyleUnderline"/>
          <w:highlight w:val="cyan"/>
        </w:rPr>
        <w:t xml:space="preserve">counts </w:t>
      </w:r>
      <w:r w:rsidRPr="001B420B">
        <w:rPr>
          <w:rStyle w:val="Emphasis"/>
          <w:highlight w:val="cyan"/>
        </w:rPr>
        <w:t>do not</w:t>
      </w:r>
      <w:r w:rsidRPr="00DB1793">
        <w:rPr>
          <w:sz w:val="16"/>
        </w:rPr>
        <w:t xml:space="preserve"> infallibly </w:t>
      </w:r>
      <w:r w:rsidRPr="001B420B">
        <w:rPr>
          <w:rStyle w:val="StyleUnderline"/>
          <w:highlight w:val="cyan"/>
        </w:rPr>
        <w:t>track</w:t>
      </w:r>
      <w:r w:rsidRPr="00DB1793">
        <w:rPr>
          <w:rStyle w:val="StyleUnderline"/>
        </w:rPr>
        <w:t xml:space="preserve"> commonsense </w:t>
      </w:r>
      <w:r w:rsidRPr="00667034">
        <w:rPr>
          <w:rStyle w:val="Emphasis"/>
        </w:rPr>
        <w:t>intuitions</w:t>
      </w:r>
      <w:r w:rsidRPr="00DB1793">
        <w:rPr>
          <w:rStyle w:val="StyleUnderline"/>
        </w:rPr>
        <w:t xml:space="preserve"> about </w:t>
      </w:r>
      <w:r w:rsidRPr="001B420B">
        <w:rPr>
          <w:rStyle w:val="StyleUnderline"/>
          <w:highlight w:val="cyan"/>
        </w:rPr>
        <w:t>moral status</w:t>
      </w:r>
      <w:r w:rsidRPr="00DB1793">
        <w:rPr>
          <w:rStyle w:val="StyleUnderline"/>
        </w:rPr>
        <w:t>.</w:t>
      </w:r>
      <w:r w:rsidRPr="00DB1793">
        <w:rPr>
          <w:sz w:val="16"/>
        </w:rPr>
        <w:t xml:space="preserve"> We have evidence that any metric will diverge from common sense intuitions in certain cases. However, it might still be thought that neuron counts are close enough to tracking such intuitions that they can be useful in certain contexts, just as consumption might be a highly fallible but nevertheless still helpful measure of human welfare in economics. How closely neuron counts track our intuitions might depend on how “rough” of a rough measure we are looking for. </w:t>
      </w:r>
    </w:p>
    <w:p w14:paraId="00EA0B94" w14:textId="77777777" w:rsidR="00754B5E" w:rsidRPr="00DB1793" w:rsidRDefault="00754B5E" w:rsidP="00754B5E">
      <w:pPr>
        <w:rPr>
          <w:sz w:val="16"/>
        </w:rPr>
      </w:pPr>
      <w:r w:rsidRPr="00DB1793">
        <w:rPr>
          <w:sz w:val="16"/>
        </w:rPr>
        <w:t xml:space="preserve">Finally, one might question whether we should place much stock in our </w:t>
      </w:r>
      <w:r w:rsidRPr="005940E8">
        <w:rPr>
          <w:rStyle w:val="StyleUnderline"/>
        </w:rPr>
        <w:t xml:space="preserve">common sense </w:t>
      </w:r>
      <w:r w:rsidRPr="001B420B">
        <w:rPr>
          <w:rStyle w:val="StyleUnderline"/>
          <w:highlight w:val="cyan"/>
        </w:rPr>
        <w:t>intuitions</w:t>
      </w:r>
      <w:r w:rsidRPr="005940E8">
        <w:rPr>
          <w:rStyle w:val="StyleUnderline"/>
        </w:rPr>
        <w:t xml:space="preserve"> </w:t>
      </w:r>
      <w:r w:rsidRPr="00DB1793">
        <w:rPr>
          <w:sz w:val="16"/>
        </w:rPr>
        <w:t xml:space="preserve">about nonhuman animals. </w:t>
      </w:r>
      <w:r w:rsidRPr="001B420B">
        <w:rPr>
          <w:rStyle w:val="StyleUnderline"/>
        </w:rPr>
        <w:t xml:space="preserve">Humans have a </w:t>
      </w:r>
      <w:r w:rsidRPr="001B420B">
        <w:rPr>
          <w:rStyle w:val="Emphasis"/>
        </w:rPr>
        <w:t>long history</w:t>
      </w:r>
      <w:r w:rsidRPr="001B420B">
        <w:rPr>
          <w:rStyle w:val="StyleUnderline"/>
        </w:rPr>
        <w:t xml:space="preserve"> of assigning </w:t>
      </w:r>
      <w:r w:rsidRPr="001B420B">
        <w:rPr>
          <w:rStyle w:val="Emphasis"/>
        </w:rPr>
        <w:t>special value</w:t>
      </w:r>
      <w:r w:rsidRPr="001B420B">
        <w:rPr>
          <w:rStyle w:val="StyleUnderline"/>
        </w:rPr>
        <w:t xml:space="preserve"> to their own characteristics and </w:t>
      </w:r>
      <w:r w:rsidRPr="001B420B">
        <w:rPr>
          <w:rStyle w:val="StyleUnderline"/>
          <w:highlight w:val="cyan"/>
        </w:rPr>
        <w:t>mak</w:t>
      </w:r>
      <w:r w:rsidRPr="001B420B">
        <w:rPr>
          <w:rStyle w:val="StyleUnderline"/>
        </w:rPr>
        <w:t xml:space="preserve">ing </w:t>
      </w:r>
      <w:r w:rsidRPr="001B420B">
        <w:rPr>
          <w:rStyle w:val="Emphasis"/>
          <w:highlight w:val="cyan"/>
        </w:rPr>
        <w:t xml:space="preserve">bad assumptions </w:t>
      </w:r>
      <w:r w:rsidRPr="001B420B">
        <w:rPr>
          <w:rStyle w:val="StyleUnderline"/>
        </w:rPr>
        <w:t xml:space="preserve">about </w:t>
      </w:r>
      <w:r w:rsidRPr="001B420B">
        <w:rPr>
          <w:sz w:val="16"/>
        </w:rPr>
        <w:t>the uniqueness</w:t>
      </w:r>
      <w:r w:rsidRPr="00DB1793">
        <w:rPr>
          <w:sz w:val="16"/>
        </w:rPr>
        <w:t xml:space="preserve"> and importance of </w:t>
      </w:r>
      <w:r w:rsidRPr="005940E8">
        <w:rPr>
          <w:rStyle w:val="StyleUnderline"/>
        </w:rPr>
        <w:t>human traits</w:t>
      </w:r>
      <w:r w:rsidRPr="00DB1793">
        <w:rPr>
          <w:sz w:val="16"/>
        </w:rPr>
        <w:t xml:space="preserve">. It seems very likely that our </w:t>
      </w:r>
      <w:r w:rsidRPr="00667034">
        <w:rPr>
          <w:rStyle w:val="Emphasis"/>
        </w:rPr>
        <w:t>intuitions</w:t>
      </w:r>
      <w:r w:rsidRPr="005940E8">
        <w:rPr>
          <w:rStyle w:val="StyleUnderline"/>
        </w:rPr>
        <w:t xml:space="preserve"> about </w:t>
      </w:r>
      <w:r w:rsidRPr="001B420B">
        <w:rPr>
          <w:rStyle w:val="StyleUnderline"/>
          <w:highlight w:val="cyan"/>
        </w:rPr>
        <w:t xml:space="preserve">moral weight are </w:t>
      </w:r>
      <w:r w:rsidRPr="001B420B">
        <w:rPr>
          <w:rStyle w:val="Emphasis"/>
          <w:highlight w:val="cyan"/>
        </w:rPr>
        <w:t xml:space="preserve">biased </w:t>
      </w:r>
      <w:r w:rsidRPr="001B420B">
        <w:rPr>
          <w:rStyle w:val="StyleUnderline"/>
          <w:highlight w:val="cyan"/>
        </w:rPr>
        <w:t>to</w:t>
      </w:r>
      <w:r w:rsidRPr="00667034">
        <w:rPr>
          <w:rStyle w:val="StyleUnderline"/>
        </w:rPr>
        <w:t>wards</w:t>
      </w:r>
      <w:r w:rsidRPr="005940E8">
        <w:rPr>
          <w:rStyle w:val="StyleUnderline"/>
        </w:rPr>
        <w:t xml:space="preserve"> those </w:t>
      </w:r>
      <w:r w:rsidRPr="001B420B">
        <w:rPr>
          <w:rStyle w:val="StyleUnderline"/>
          <w:highlight w:val="cyan"/>
        </w:rPr>
        <w:t xml:space="preserve">things that </w:t>
      </w:r>
      <w:r w:rsidRPr="001B420B">
        <w:rPr>
          <w:rStyle w:val="Emphasis"/>
          <w:highlight w:val="cyan"/>
        </w:rPr>
        <w:t>we value</w:t>
      </w:r>
      <w:r w:rsidRPr="005940E8">
        <w:rPr>
          <w:rStyle w:val="StyleUnderline"/>
        </w:rPr>
        <w:t xml:space="preserve"> as parts of our distinctively human lives.</w:t>
      </w:r>
      <w:r w:rsidRPr="00DB1793">
        <w:rPr>
          <w:sz w:val="16"/>
        </w:rPr>
        <w:t xml:space="preserve"> Beyond just our anthropocentric biases, we also have other biases that often lead us astray. Consider a hypothetical proposal that moral weight should be assigned based on cuteness. We might check our intuitions and find that chimpanzees are more cute than pigs, who are more cute than chickens, who are more cute than shrimp, etc. But clearly, this is a poor way of reasoning, and there’s a fairly straightforward scientific story to tell about how these biases are simply a relic of the types of faces and features humans have been designed to respond to through evolution. It is therefore important not to place too much weight on the intellectual equivalents of “cuteness” in our evaluations of moral weight. The point is not that all intuitions about moral status are necessarily as unreliable as those that closely track cuteness, but rather that we should be cautious about assuming that agreement with pretheoretical intuitions is a strong point in favor of a view, particularly if those intuitions are likely to come from people who may be influenced by a lot of assumptions built into the current culture. </w:t>
      </w:r>
    </w:p>
    <w:p w14:paraId="2DCACF59" w14:textId="77777777" w:rsidR="00754B5E" w:rsidRDefault="00754B5E" w:rsidP="00754B5E">
      <w:pPr>
        <w:rPr>
          <w:sz w:val="16"/>
        </w:rPr>
      </w:pPr>
    </w:p>
    <w:p w14:paraId="5881495C" w14:textId="77777777" w:rsidR="00754B5E" w:rsidRDefault="00754B5E" w:rsidP="00754B5E">
      <w:pPr>
        <w:pStyle w:val="Heading4"/>
      </w:pPr>
      <w:r>
        <w:t>This is scientific consensus</w:t>
      </w:r>
    </w:p>
    <w:p w14:paraId="72E828B5" w14:textId="77777777" w:rsidR="00754B5E" w:rsidRPr="00FF13D3" w:rsidRDefault="00754B5E" w:rsidP="00754B5E">
      <w:pPr>
        <w:rPr>
          <w:b/>
          <w:bCs/>
          <w:sz w:val="26"/>
        </w:rPr>
      </w:pPr>
      <w:r w:rsidRPr="00DB1793">
        <w:rPr>
          <w:rStyle w:val="Style13ptBold"/>
        </w:rPr>
        <w:t xml:space="preserve">Shriver </w:t>
      </w:r>
      <w:r>
        <w:rPr>
          <w:rStyle w:val="Style13ptBold"/>
        </w:rPr>
        <w:t xml:space="preserve">’22 </w:t>
      </w:r>
      <w:r w:rsidRPr="00DB1793">
        <w:t>[Adam; November 28; PhD from the Philosophy-Neuroscience-Psychology program at Washington University</w:t>
      </w:r>
      <w:r>
        <w:t>, fellow at the</w:t>
      </w:r>
      <w:r w:rsidRPr="00DB1793">
        <w:t xml:space="preserve"> UPenn S</w:t>
      </w:r>
      <w:r>
        <w:t xml:space="preserve">ociety </w:t>
      </w:r>
      <w:r w:rsidRPr="00DB1793">
        <w:t xml:space="preserve">of Medical Ethics; Rethink Priorities, “What Neuron Counts Can and Can’t Tell Us about Moral Weight,” </w:t>
      </w:r>
      <w:r w:rsidRPr="00B23FE4">
        <w:t>https://docs.google.com/document/d/1p50vw84-ry2taYmyOIl4B91j7wkCurlB/edit?tab=t.0</w:t>
      </w:r>
      <w:r w:rsidRPr="00DB1793">
        <w:t>]</w:t>
      </w:r>
      <w:r>
        <w:t xml:space="preserve"> owen </w:t>
      </w:r>
    </w:p>
    <w:p w14:paraId="4F6EA33C" w14:textId="77777777" w:rsidR="00754B5E" w:rsidRPr="00667034" w:rsidRDefault="00754B5E" w:rsidP="00754B5E">
      <w:pPr>
        <w:rPr>
          <w:sz w:val="16"/>
        </w:rPr>
      </w:pPr>
      <w:r w:rsidRPr="00667034">
        <w:rPr>
          <w:sz w:val="16"/>
        </w:rPr>
        <w:t xml:space="preserve">First, consider the </w:t>
      </w:r>
      <w:r w:rsidRPr="00D6240C">
        <w:rPr>
          <w:rStyle w:val="Emphasis"/>
        </w:rPr>
        <w:t>empirical ev</w:t>
      </w:r>
      <w:r w:rsidRPr="00667034">
        <w:rPr>
          <w:rStyle w:val="StyleUnderline"/>
        </w:rPr>
        <w:t>idence</w:t>
      </w:r>
      <w:r w:rsidRPr="00667034">
        <w:rPr>
          <w:sz w:val="16"/>
        </w:rPr>
        <w:t xml:space="preserve">. It can be </w:t>
      </w:r>
      <w:r w:rsidRPr="00D6240C">
        <w:rPr>
          <w:rStyle w:val="Emphasis"/>
          <w:highlight w:val="cyan"/>
        </w:rPr>
        <w:t>tempting</w:t>
      </w:r>
      <w:r w:rsidRPr="00D6240C">
        <w:rPr>
          <w:rStyle w:val="StyleUnderline"/>
          <w:highlight w:val="cyan"/>
        </w:rPr>
        <w:t xml:space="preserve"> to look at</w:t>
      </w:r>
      <w:r w:rsidRPr="00667034">
        <w:rPr>
          <w:rStyle w:val="StyleUnderline"/>
        </w:rPr>
        <w:t xml:space="preserve"> a brain imaging study</w:t>
      </w:r>
      <w:r w:rsidRPr="00667034">
        <w:rPr>
          <w:sz w:val="16"/>
        </w:rPr>
        <w:t xml:space="preserve">, such as Rainville et al. 1999, that </w:t>
      </w:r>
      <w:r w:rsidRPr="00667034">
        <w:rPr>
          <w:rStyle w:val="StyleUnderline"/>
        </w:rPr>
        <w:t>showed that increased activation</w:t>
      </w:r>
      <w:r w:rsidRPr="00667034">
        <w:rPr>
          <w:sz w:val="16"/>
        </w:rPr>
        <w:t xml:space="preserve"> in the anterior cingulate and insula are correlated with increases in </w:t>
      </w:r>
      <w:r w:rsidRPr="00667034">
        <w:rPr>
          <w:rStyle w:val="StyleUnderline"/>
        </w:rPr>
        <w:t>reported unpleasantness of pain</w:t>
      </w:r>
      <w:r w:rsidRPr="00667034">
        <w:rPr>
          <w:sz w:val="16"/>
        </w:rPr>
        <w:t xml:space="preserve">, and </w:t>
      </w:r>
      <w:r w:rsidRPr="00667034">
        <w:rPr>
          <w:rStyle w:val="StyleUnderline"/>
        </w:rPr>
        <w:t xml:space="preserve">conclude that “more </w:t>
      </w:r>
      <w:r w:rsidRPr="00D6240C">
        <w:rPr>
          <w:rStyle w:val="StyleUnderline"/>
          <w:highlight w:val="cyan"/>
        </w:rPr>
        <w:t>neurons</w:t>
      </w:r>
      <w:r w:rsidRPr="00667034">
        <w:rPr>
          <w:rStyle w:val="StyleUnderline"/>
        </w:rPr>
        <w:t xml:space="preserve"> firing” in those regions leads to more pain</w:t>
      </w:r>
      <w:r w:rsidRPr="00667034">
        <w:rPr>
          <w:sz w:val="16"/>
        </w:rPr>
        <w:t xml:space="preserve"> unpleasantness, and therefore we can use the number of neurons in pain regions as a proxy for total welfare capacity. This, however, </w:t>
      </w:r>
      <w:r w:rsidRPr="00667034">
        <w:rPr>
          <w:rStyle w:val="StyleUnderline"/>
        </w:rPr>
        <w:t xml:space="preserve">is a </w:t>
      </w:r>
      <w:r w:rsidRPr="00D6240C">
        <w:rPr>
          <w:rStyle w:val="Emphasis"/>
          <w:highlight w:val="cyan"/>
        </w:rPr>
        <w:t>mistake</w:t>
      </w:r>
      <w:r w:rsidRPr="00667034">
        <w:rPr>
          <w:sz w:val="16"/>
        </w:rPr>
        <w:t xml:space="preserve">. As noted above, </w:t>
      </w:r>
      <w:r w:rsidRPr="00667034">
        <w:rPr>
          <w:rStyle w:val="StyleUnderline"/>
        </w:rPr>
        <w:t xml:space="preserve">the </w:t>
      </w:r>
      <w:r w:rsidRPr="00D6240C">
        <w:rPr>
          <w:rStyle w:val="StyleUnderline"/>
          <w:highlight w:val="cyan"/>
        </w:rPr>
        <w:t>scientists</w:t>
      </w:r>
      <w:r w:rsidRPr="00667034">
        <w:rPr>
          <w:rStyle w:val="StyleUnderline"/>
        </w:rPr>
        <w:t xml:space="preserve"> studying brain imaging patterns of pain are </w:t>
      </w:r>
      <w:r w:rsidRPr="00D6240C">
        <w:rPr>
          <w:rStyle w:val="Emphasis"/>
          <w:highlight w:val="cyan"/>
        </w:rPr>
        <w:t>very clear</w:t>
      </w:r>
      <w:r w:rsidRPr="00D6240C">
        <w:rPr>
          <w:rStyle w:val="StyleUnderline"/>
          <w:highlight w:val="cyan"/>
        </w:rPr>
        <w:t xml:space="preserve"> that these</w:t>
      </w:r>
      <w:r w:rsidRPr="00667034">
        <w:rPr>
          <w:rStyle w:val="StyleUnderline"/>
        </w:rPr>
        <w:t xml:space="preserve"> </w:t>
      </w:r>
      <w:r w:rsidRPr="00D6240C">
        <w:rPr>
          <w:rStyle w:val="StyleUnderline"/>
          <w:highlight w:val="cyan"/>
        </w:rPr>
        <w:t>patterns can only</w:t>
      </w:r>
      <w:r w:rsidRPr="00667034">
        <w:rPr>
          <w:rStyle w:val="StyleUnderline"/>
        </w:rPr>
        <w:t xml:space="preserve"> be used to </w:t>
      </w:r>
      <w:r w:rsidRPr="00D6240C">
        <w:rPr>
          <w:rStyle w:val="StyleUnderline"/>
          <w:highlight w:val="cyan"/>
        </w:rPr>
        <w:t>identify</w:t>
      </w:r>
      <w:r w:rsidRPr="00667034">
        <w:rPr>
          <w:rStyle w:val="StyleUnderline"/>
        </w:rPr>
        <w:t xml:space="preserve"> the intensity of </w:t>
      </w:r>
      <w:r w:rsidRPr="00D6240C">
        <w:rPr>
          <w:rStyle w:val="StyleUnderline"/>
          <w:highlight w:val="cyan"/>
        </w:rPr>
        <w:t>pain</w:t>
      </w:r>
      <w:r w:rsidRPr="00667034">
        <w:rPr>
          <w:rStyle w:val="StyleUnderline"/>
        </w:rPr>
        <w:t xml:space="preserve"> or pain unpleasantness </w:t>
      </w:r>
      <w:r w:rsidRPr="00D6240C">
        <w:rPr>
          <w:rStyle w:val="Emphasis"/>
          <w:highlight w:val="cyan"/>
        </w:rPr>
        <w:t>within individuals.</w:t>
      </w:r>
      <w:r w:rsidRPr="00667034">
        <w:rPr>
          <w:sz w:val="16"/>
        </w:rPr>
        <w:t xml:space="preserve"> It is </w:t>
      </w:r>
      <w:r w:rsidRPr="00D6240C">
        <w:rPr>
          <w:rStyle w:val="Emphasis"/>
          <w:highlight w:val="cyan"/>
        </w:rPr>
        <w:t>not</w:t>
      </w:r>
      <w:r w:rsidRPr="00D6240C">
        <w:rPr>
          <w:rStyle w:val="Emphasis"/>
        </w:rPr>
        <w:t xml:space="preserve"> a measure</w:t>
      </w:r>
      <w:r w:rsidRPr="00667034">
        <w:rPr>
          <w:rStyle w:val="StyleUnderline"/>
        </w:rPr>
        <w:t xml:space="preserve"> that can be used </w:t>
      </w:r>
      <w:r w:rsidRPr="00D6240C">
        <w:rPr>
          <w:rStyle w:val="Emphasis"/>
        </w:rPr>
        <w:t>to make comparisons</w:t>
      </w:r>
      <w:r w:rsidRPr="00667034">
        <w:rPr>
          <w:rStyle w:val="StyleUnderline"/>
        </w:rPr>
        <w:t xml:space="preserve"> </w:t>
      </w:r>
      <w:r w:rsidRPr="00D6240C">
        <w:rPr>
          <w:rStyle w:val="StyleUnderline"/>
          <w:highlight w:val="cyan"/>
        </w:rPr>
        <w:t>across individuals</w:t>
      </w:r>
      <w:r w:rsidRPr="00667034">
        <w:rPr>
          <w:rStyle w:val="StyleUnderline"/>
        </w:rPr>
        <w:t>.</w:t>
      </w:r>
      <w:r w:rsidRPr="00667034">
        <w:rPr>
          <w:sz w:val="16"/>
        </w:rPr>
        <w:t xml:space="preserve"> That is, you cannot look at one individual and say this person has more ACC and insula neurons active during pain and therefore they experience more pain than another individual who has fewer neurons active. Studies looking at individual differences in the experience of pain tend to focus on the robustness and likelihood of activation in particular regions, but they do not simply focus on the total amount of activation in particular regions to make comparisons across individuals. In other words, one individual might be “more sensitive” to pain because their affective pain regions are more likely to be activated for an identical stimulus, but they are not considered to be “in more pain” merely because they have more neurons active when both patients are showing strong activation, aside from at a very coarse-grained level of comparison. Some potential reasons for this will be discussed below.</w:t>
      </w:r>
    </w:p>
    <w:p w14:paraId="62791BD2" w14:textId="77777777" w:rsidR="00754B5E" w:rsidRPr="00667034" w:rsidRDefault="00754B5E" w:rsidP="00754B5E">
      <w:pPr>
        <w:rPr>
          <w:sz w:val="16"/>
        </w:rPr>
      </w:pPr>
      <w:r w:rsidRPr="00667034">
        <w:rPr>
          <w:sz w:val="16"/>
        </w:rPr>
        <w:t xml:space="preserve">But equally important, neuroimaging researchers are highly invested in finding an objective biomarker for pain, and in being able to predict individual differences in pain responses. They have performed hundreds of experiments looking at brain activation during pain. The current </w:t>
      </w:r>
      <w:r w:rsidRPr="00D6240C">
        <w:rPr>
          <w:rStyle w:val="Emphasis"/>
          <w:highlight w:val="cyan"/>
        </w:rPr>
        <w:t>consensus</w:t>
      </w:r>
      <w:r w:rsidRPr="00667034">
        <w:rPr>
          <w:rStyle w:val="StyleUnderline"/>
        </w:rPr>
        <w:t xml:space="preserve"> is that there </w:t>
      </w:r>
      <w:r w:rsidRPr="00D6240C">
        <w:rPr>
          <w:rStyle w:val="StyleUnderline"/>
          <w:highlight w:val="cyan"/>
        </w:rPr>
        <w:t xml:space="preserve">is </w:t>
      </w:r>
      <w:r w:rsidRPr="00D6240C">
        <w:rPr>
          <w:rStyle w:val="Emphasis"/>
          <w:highlight w:val="cyan"/>
        </w:rPr>
        <w:t>no</w:t>
      </w:r>
      <w:r w:rsidRPr="00D6240C">
        <w:rPr>
          <w:rStyle w:val="StyleUnderline"/>
        </w:rPr>
        <w:t xml:space="preserve">t yet a </w:t>
      </w:r>
      <w:r w:rsidRPr="00D6240C">
        <w:rPr>
          <w:rStyle w:val="Emphasis"/>
          <w:highlight w:val="cyan"/>
        </w:rPr>
        <w:t>reliable way</w:t>
      </w:r>
      <w:r w:rsidRPr="00D6240C">
        <w:rPr>
          <w:rStyle w:val="StyleUnderline"/>
          <w:highlight w:val="cyan"/>
        </w:rPr>
        <w:t xml:space="preserve"> of identifying pain</w:t>
      </w:r>
      <w:r w:rsidRPr="00667034">
        <w:rPr>
          <w:rStyle w:val="StyleUnderline"/>
        </w:rPr>
        <w:t xml:space="preserve"> across conditions merely </w:t>
      </w:r>
      <w:r w:rsidRPr="00D6240C">
        <w:rPr>
          <w:rStyle w:val="StyleUnderline"/>
          <w:highlight w:val="cyan"/>
        </w:rPr>
        <w:t>by</w:t>
      </w:r>
      <w:r w:rsidRPr="00667034">
        <w:rPr>
          <w:rStyle w:val="StyleUnderline"/>
        </w:rPr>
        <w:t xml:space="preserve"> </w:t>
      </w:r>
      <w:r w:rsidRPr="00D6240C">
        <w:rPr>
          <w:rStyle w:val="StyleUnderline"/>
          <w:highlight w:val="cyan"/>
        </w:rPr>
        <w:t>looking at brain scans</w:t>
      </w:r>
      <w:r w:rsidRPr="00667034">
        <w:rPr>
          <w:rStyle w:val="StyleUnderline"/>
        </w:rPr>
        <w:t>,</w:t>
      </w:r>
      <w:r w:rsidRPr="00667034">
        <w:rPr>
          <w:sz w:val="16"/>
        </w:rPr>
        <w:t xml:space="preserve"> and </w:t>
      </w:r>
      <w:r w:rsidRPr="00D6240C">
        <w:rPr>
          <w:rStyle w:val="Emphasis"/>
          <w:highlight w:val="cyan"/>
        </w:rPr>
        <w:t>no</w:t>
      </w:r>
      <w:r w:rsidRPr="00A03DD8">
        <w:rPr>
          <w:rStyle w:val="Emphasis"/>
        </w:rPr>
        <w:t xml:space="preserve"> leading </w:t>
      </w:r>
      <w:r w:rsidRPr="00D6240C">
        <w:rPr>
          <w:rStyle w:val="Emphasis"/>
          <w:highlight w:val="cyan"/>
        </w:rPr>
        <w:t>neuroscientists</w:t>
      </w:r>
      <w:r w:rsidRPr="00A03DD8">
        <w:rPr>
          <w:rStyle w:val="StyleUnderline"/>
        </w:rPr>
        <w:t xml:space="preserve"> have </w:t>
      </w:r>
      <w:r w:rsidRPr="00D6240C">
        <w:rPr>
          <w:rStyle w:val="StyleUnderline"/>
          <w:highlight w:val="cyan"/>
        </w:rPr>
        <w:t xml:space="preserve">said </w:t>
      </w:r>
      <w:r w:rsidRPr="00D6240C">
        <w:rPr>
          <w:rStyle w:val="StyleUnderline"/>
        </w:rPr>
        <w:t>anything</w:t>
      </w:r>
      <w:r w:rsidRPr="00667034">
        <w:rPr>
          <w:rStyle w:val="StyleUnderline"/>
        </w:rPr>
        <w:t xml:space="preserve"> that suggests that the </w:t>
      </w:r>
      <w:r w:rsidRPr="00D6240C">
        <w:rPr>
          <w:rStyle w:val="Emphasis"/>
        </w:rPr>
        <w:t xml:space="preserve">mere number </w:t>
      </w:r>
      <w:r w:rsidRPr="00667034">
        <w:rPr>
          <w:rStyle w:val="StyleUnderline"/>
        </w:rPr>
        <w:t xml:space="preserve">of </w:t>
      </w:r>
      <w:r w:rsidRPr="00D6240C">
        <w:rPr>
          <w:rStyle w:val="StyleUnderline"/>
          <w:highlight w:val="cyan"/>
        </w:rPr>
        <w:t>neurons</w:t>
      </w:r>
      <w:r w:rsidRPr="00667034">
        <w:rPr>
          <w:rStyle w:val="StyleUnderline"/>
        </w:rPr>
        <w:t xml:space="preserve"> in a particular region </w:t>
      </w:r>
      <w:r w:rsidRPr="00D6240C">
        <w:rPr>
          <w:rStyle w:val="StyleUnderline"/>
          <w:highlight w:val="cyan"/>
        </w:rPr>
        <w:t>is predictive</w:t>
      </w:r>
      <w:r w:rsidRPr="00667034">
        <w:rPr>
          <w:rStyle w:val="StyleUnderline"/>
        </w:rPr>
        <w:t xml:space="preserve"> of “how much pain” a person might experience</w:t>
      </w:r>
      <w:r w:rsidRPr="00667034">
        <w:rPr>
          <w:sz w:val="16"/>
        </w:rPr>
        <w:t xml:space="preserve">. I think this is compelling evidence that the claim that </w:t>
      </w:r>
      <w:r w:rsidRPr="00D6240C">
        <w:rPr>
          <w:rStyle w:val="StyleUnderline"/>
        </w:rPr>
        <w:t>“more</w:t>
      </w:r>
      <w:r w:rsidRPr="00667034">
        <w:rPr>
          <w:rStyle w:val="StyleUnderline"/>
        </w:rPr>
        <w:t xml:space="preserve"> pain neurons = more pain” is </w:t>
      </w:r>
      <w:r w:rsidRPr="00D6240C">
        <w:rPr>
          <w:rStyle w:val="Emphasis"/>
        </w:rPr>
        <w:t>not suggested</w:t>
      </w:r>
      <w:r w:rsidRPr="00667034">
        <w:rPr>
          <w:rStyle w:val="StyleUnderline"/>
        </w:rPr>
        <w:t xml:space="preserve"> by currently available evidence</w:t>
      </w:r>
      <w:r w:rsidRPr="00667034">
        <w:rPr>
          <w:sz w:val="16"/>
        </w:rPr>
        <w:t>. It might, of course, turn out to be the case that there exists a subset of neurons in particular neural circuits that really do have this relationship with pain, and which haven’t yet been identified due to the limited spatial resolution of brain imaging, but it seems ill-advised to put any weight on this idea in the absence of any substantial evidence.</w:t>
      </w:r>
    </w:p>
    <w:p w14:paraId="5B2D3E20" w14:textId="77777777" w:rsidR="00754B5E" w:rsidRPr="00FF4C0F" w:rsidRDefault="00754B5E" w:rsidP="00754B5E">
      <w:pPr>
        <w:rPr>
          <w:sz w:val="16"/>
        </w:rPr>
      </w:pPr>
    </w:p>
    <w:p w14:paraId="71B52E9C" w14:textId="77777777" w:rsidR="00754B5E" w:rsidRDefault="00754B5E" w:rsidP="00754B5E">
      <w:pPr>
        <w:pStyle w:val="Heading3"/>
      </w:pPr>
      <w:r>
        <w:t>Factory Farms---AT: MCE</w:t>
      </w:r>
    </w:p>
    <w:p w14:paraId="4ECA0078" w14:textId="77777777" w:rsidR="00754B5E" w:rsidRDefault="00754B5E" w:rsidP="00754B5E">
      <w:pPr>
        <w:pStyle w:val="Heading4"/>
      </w:pPr>
      <w:r>
        <w:t>Factory farming will continue</w:t>
      </w:r>
    </w:p>
    <w:p w14:paraId="3680E7B7" w14:textId="77777777" w:rsidR="00754B5E" w:rsidRPr="00CB71FD" w:rsidRDefault="00754B5E" w:rsidP="00754B5E">
      <w:pPr>
        <w:rPr>
          <w:rStyle w:val="Style13ptBold"/>
          <w:lang w:val="en-CA"/>
        </w:rPr>
      </w:pPr>
      <w:r w:rsidRPr="00CB71FD">
        <w:rPr>
          <w:rStyle w:val="Style13ptBold"/>
        </w:rPr>
        <w:t xml:space="preserve">Hilton </w:t>
      </w:r>
      <w:r>
        <w:rPr>
          <w:rStyle w:val="Style13ptBold"/>
        </w:rPr>
        <w:t>’</w:t>
      </w:r>
      <w:r w:rsidRPr="00CB71FD">
        <w:rPr>
          <w:rStyle w:val="Style13ptBold"/>
        </w:rPr>
        <w:t>24</w:t>
      </w:r>
      <w:r w:rsidRPr="00CB71FD">
        <w:t xml:space="preserve"> [</w:t>
      </w:r>
      <w:r>
        <w:t xml:space="preserve">Benjamin; July; </w:t>
      </w:r>
      <w:r w:rsidRPr="00BB403E">
        <w:t xml:space="preserve">Masters in </w:t>
      </w:r>
      <w:r>
        <w:t>T</w:t>
      </w:r>
      <w:r w:rsidRPr="00BB403E">
        <w:t xml:space="preserve">heoretical </w:t>
      </w:r>
      <w:r>
        <w:t>P</w:t>
      </w:r>
      <w:r w:rsidRPr="00BB403E">
        <w:t xml:space="preserve">hysics and </w:t>
      </w:r>
      <w:r>
        <w:t>E</w:t>
      </w:r>
      <w:r w:rsidRPr="00BB403E">
        <w:t>conomics, former policy advisor in the UK government cabinet</w:t>
      </w:r>
      <w:r>
        <w:t xml:space="preserve">; 80,000 hours, “Factory Farming,” </w:t>
      </w:r>
      <w:r w:rsidRPr="0046281F">
        <w:t>https://80000hours.org/problem-profiles/factory-farming/#top</w:t>
      </w:r>
      <w:r>
        <w:t>] owen</w:t>
      </w:r>
    </w:p>
    <w:p w14:paraId="0A463572" w14:textId="77777777" w:rsidR="00754B5E" w:rsidRPr="0041495A" w:rsidRDefault="00754B5E" w:rsidP="00754B5E">
      <w:pPr>
        <w:rPr>
          <w:sz w:val="16"/>
        </w:rPr>
      </w:pPr>
    </w:p>
    <w:p w14:paraId="427D0159" w14:textId="77777777" w:rsidR="00754B5E" w:rsidRPr="00BA61FB" w:rsidRDefault="00754B5E" w:rsidP="00754B5E">
      <w:pPr>
        <w:rPr>
          <w:rStyle w:val="StyleUnderline"/>
        </w:rPr>
      </w:pPr>
      <w:r w:rsidRPr="0041495A">
        <w:rPr>
          <w:sz w:val="16"/>
        </w:rPr>
        <w:t xml:space="preserve">Here’s a </w:t>
      </w:r>
      <w:r w:rsidRPr="00BA61FB">
        <w:rPr>
          <w:rStyle w:val="StyleUnderline"/>
        </w:rPr>
        <w:t>graph of the tonnes of meat consumed each year:</w:t>
      </w:r>
    </w:p>
    <w:p w14:paraId="50A9903E" w14:textId="77777777" w:rsidR="00754B5E" w:rsidRPr="0041495A" w:rsidRDefault="00754B5E" w:rsidP="00754B5E">
      <w:pPr>
        <w:rPr>
          <w:sz w:val="16"/>
        </w:rPr>
      </w:pPr>
      <w:r w:rsidRPr="0041495A">
        <w:rPr>
          <w:noProof/>
          <w:sz w:val="16"/>
          <w14:ligatures w14:val="standardContextual"/>
        </w:rPr>
        <w:drawing>
          <wp:inline distT="0" distB="0" distL="0" distR="0" wp14:anchorId="1A02BBD7" wp14:editId="75ECE8D1">
            <wp:extent cx="5943600" cy="4195445"/>
            <wp:effectExtent l="0" t="0" r="0" b="0"/>
            <wp:docPr id="343122694" name="Picture 3" descr="A graph of a graph showing the growth of m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22694" name="Picture 3" descr="A graph of a graph showing the growth of mea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195445"/>
                    </a:xfrm>
                    <a:prstGeom prst="rect">
                      <a:avLst/>
                    </a:prstGeom>
                  </pic:spPr>
                </pic:pic>
              </a:graphicData>
            </a:graphic>
          </wp:inline>
        </w:drawing>
      </w:r>
    </w:p>
    <w:p w14:paraId="140F7D5B" w14:textId="77777777" w:rsidR="00754B5E" w:rsidRPr="00BA61FB" w:rsidRDefault="00754B5E" w:rsidP="00754B5E">
      <w:pPr>
        <w:rPr>
          <w:rStyle w:val="StyleUnderline"/>
        </w:rPr>
      </w:pPr>
      <w:r w:rsidRPr="0041495A">
        <w:rPr>
          <w:sz w:val="16"/>
        </w:rPr>
        <w:t xml:space="preserve">The </w:t>
      </w:r>
      <w:r w:rsidRPr="0041495A">
        <w:rPr>
          <w:rStyle w:val="StyleUnderline"/>
          <w:highlight w:val="cyan"/>
        </w:rPr>
        <w:t>number of animals</w:t>
      </w:r>
      <w:r w:rsidRPr="00601FC0">
        <w:rPr>
          <w:rStyle w:val="StyleUnderline"/>
        </w:rPr>
        <w:t xml:space="preserve"> being </w:t>
      </w:r>
      <w:r w:rsidRPr="0041495A">
        <w:rPr>
          <w:rStyle w:val="StyleUnderline"/>
          <w:highlight w:val="cyan"/>
        </w:rPr>
        <w:t xml:space="preserve">slaughtered is </w:t>
      </w:r>
      <w:r w:rsidRPr="0041495A">
        <w:rPr>
          <w:rStyle w:val="Emphasis"/>
          <w:highlight w:val="cyan"/>
        </w:rPr>
        <w:t>increasing</w:t>
      </w:r>
      <w:r w:rsidRPr="0041495A">
        <w:rPr>
          <w:sz w:val="16"/>
        </w:rPr>
        <w:t xml:space="preserve">. This is </w:t>
      </w:r>
      <w:r w:rsidRPr="00BA61FB">
        <w:rPr>
          <w:rStyle w:val="StyleUnderline"/>
        </w:rPr>
        <w:t>also true for fish farming:</w:t>
      </w:r>
    </w:p>
    <w:p w14:paraId="3148D5F0" w14:textId="77777777" w:rsidR="00754B5E" w:rsidRPr="0041495A" w:rsidRDefault="00754B5E" w:rsidP="00754B5E">
      <w:pPr>
        <w:rPr>
          <w:sz w:val="16"/>
        </w:rPr>
      </w:pPr>
      <w:r w:rsidRPr="0041495A">
        <w:rPr>
          <w:noProof/>
          <w:sz w:val="16"/>
          <w14:ligatures w14:val="standardContextual"/>
        </w:rPr>
        <w:drawing>
          <wp:inline distT="0" distB="0" distL="0" distR="0" wp14:anchorId="1CAC7F3B" wp14:editId="2099C417">
            <wp:extent cx="5943600" cy="4195445"/>
            <wp:effectExtent l="0" t="0" r="0" b="0"/>
            <wp:docPr id="1605975691" name="Picture 4" descr="A graph of a fish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75691" name="Picture 4" descr="A graph of a fish marke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95445"/>
                    </a:xfrm>
                    <a:prstGeom prst="rect">
                      <a:avLst/>
                    </a:prstGeom>
                  </pic:spPr>
                </pic:pic>
              </a:graphicData>
            </a:graphic>
          </wp:inline>
        </w:drawing>
      </w:r>
    </w:p>
    <w:p w14:paraId="524435C6" w14:textId="77777777" w:rsidR="00754B5E" w:rsidRPr="0041495A" w:rsidRDefault="00754B5E" w:rsidP="00754B5E">
      <w:pPr>
        <w:rPr>
          <w:sz w:val="16"/>
        </w:rPr>
      </w:pPr>
      <w:r w:rsidRPr="0041495A">
        <w:rPr>
          <w:sz w:val="16"/>
        </w:rPr>
        <w:t xml:space="preserve">It seems likely that </w:t>
      </w:r>
      <w:r w:rsidRPr="00601FC0">
        <w:rPr>
          <w:rStyle w:val="StyleUnderline"/>
        </w:rPr>
        <w:t xml:space="preserve">trends will be </w:t>
      </w:r>
      <w:r w:rsidRPr="0041495A">
        <w:rPr>
          <w:rStyle w:val="Emphasis"/>
        </w:rPr>
        <w:t>similar for shellfish</w:t>
      </w:r>
      <w:r w:rsidRPr="0041495A">
        <w:rPr>
          <w:sz w:val="16"/>
        </w:rPr>
        <w:t xml:space="preserve"> and other invertebrates (there’s a nascent and growing insect farming industry).154</w:t>
      </w:r>
    </w:p>
    <w:p w14:paraId="1DCFC1C0" w14:textId="77777777" w:rsidR="00754B5E" w:rsidRPr="00601FC0" w:rsidRDefault="00754B5E" w:rsidP="00754B5E">
      <w:pPr>
        <w:rPr>
          <w:rStyle w:val="StyleUnderline"/>
        </w:rPr>
      </w:pPr>
      <w:r w:rsidRPr="0041495A">
        <w:rPr>
          <w:sz w:val="16"/>
        </w:rPr>
        <w:t xml:space="preserve">Ultimately, we’d guess this trend is primarily </w:t>
      </w:r>
      <w:r w:rsidRPr="0041495A">
        <w:rPr>
          <w:rStyle w:val="StyleUnderline"/>
          <w:highlight w:val="cyan"/>
        </w:rPr>
        <w:t>caused by</w:t>
      </w:r>
      <w:r w:rsidRPr="00601FC0">
        <w:rPr>
          <w:rStyle w:val="StyleUnderline"/>
        </w:rPr>
        <w:t xml:space="preserve"> the </w:t>
      </w:r>
      <w:r w:rsidRPr="0041495A">
        <w:rPr>
          <w:rStyle w:val="StyleUnderline"/>
          <w:highlight w:val="cyan"/>
        </w:rPr>
        <w:t xml:space="preserve">human </w:t>
      </w:r>
      <w:r w:rsidRPr="0041495A">
        <w:rPr>
          <w:rStyle w:val="Emphasis"/>
          <w:highlight w:val="cyan"/>
        </w:rPr>
        <w:t>population getting bigger</w:t>
      </w:r>
      <w:r w:rsidRPr="0041495A">
        <w:rPr>
          <w:sz w:val="16"/>
        </w:rPr>
        <w:t xml:space="preserve"> and </w:t>
      </w:r>
      <w:r w:rsidRPr="0041495A">
        <w:rPr>
          <w:rStyle w:val="Emphasis"/>
          <w:highlight w:val="cyan"/>
        </w:rPr>
        <w:t>richer</w:t>
      </w:r>
      <w:r w:rsidRPr="0041495A">
        <w:rPr>
          <w:rStyle w:val="StyleUnderline"/>
          <w:highlight w:val="cyan"/>
        </w:rPr>
        <w:t>,</w:t>
      </w:r>
      <w:r w:rsidRPr="00601FC0">
        <w:rPr>
          <w:rStyle w:val="StyleUnderline"/>
        </w:rPr>
        <w:t xml:space="preserve"> </w:t>
      </w:r>
      <w:r w:rsidRPr="0041495A">
        <w:rPr>
          <w:rStyle w:val="StyleUnderline"/>
          <w:highlight w:val="cyan"/>
        </w:rPr>
        <w:t>increasing</w:t>
      </w:r>
      <w:r w:rsidRPr="00601FC0">
        <w:rPr>
          <w:rStyle w:val="StyleUnderline"/>
        </w:rPr>
        <w:t xml:space="preserve"> the </w:t>
      </w:r>
      <w:r w:rsidRPr="0041495A">
        <w:rPr>
          <w:rStyle w:val="StyleUnderline"/>
          <w:highlight w:val="cyan"/>
        </w:rPr>
        <w:t>demand</w:t>
      </w:r>
      <w:r w:rsidRPr="00601FC0">
        <w:rPr>
          <w:rStyle w:val="StyleUnderline"/>
        </w:rPr>
        <w:t xml:space="preserve"> for meat.</w:t>
      </w:r>
    </w:p>
    <w:p w14:paraId="4648ADE7" w14:textId="77777777" w:rsidR="00754B5E" w:rsidRPr="0041495A" w:rsidRDefault="00754B5E" w:rsidP="00754B5E">
      <w:pPr>
        <w:rPr>
          <w:sz w:val="16"/>
        </w:rPr>
      </w:pPr>
      <w:r w:rsidRPr="0041495A">
        <w:rPr>
          <w:sz w:val="16"/>
        </w:rPr>
        <w:t>The number of animals on factory farms isn’t increasing as much in developed countries. This is probably primarily because their populations aren’t growing as much. It also seems that as income per capita increases, meat consumption per capita also increases — but possibly only up to a point. In a few countries, meat consumption per capita is now falling.155 We’re not quite sure why this is, but we’d guess that, in part, as people get rich enough, they start being more willing to do things like change their diets in response to climate, health, or animal welfare concerns.</w:t>
      </w:r>
    </w:p>
    <w:p w14:paraId="6D4457DF" w14:textId="77777777" w:rsidR="00754B5E" w:rsidRPr="0041495A" w:rsidRDefault="00754B5E" w:rsidP="00754B5E">
      <w:pPr>
        <w:rPr>
          <w:sz w:val="16"/>
        </w:rPr>
      </w:pPr>
      <w:r w:rsidRPr="0041495A">
        <w:rPr>
          <w:sz w:val="16"/>
        </w:rPr>
        <w:t>But overall, it looks like meat consumption — particularly from fish and chickens — is going to continue to substantially increase in the short term.</w:t>
      </w:r>
    </w:p>
    <w:p w14:paraId="71EC07DC" w14:textId="77777777" w:rsidR="00754B5E" w:rsidRPr="0041495A" w:rsidRDefault="00754B5E" w:rsidP="00754B5E">
      <w:pPr>
        <w:rPr>
          <w:sz w:val="16"/>
        </w:rPr>
      </w:pPr>
      <w:r w:rsidRPr="0041495A">
        <w:rPr>
          <w:sz w:val="16"/>
        </w:rPr>
        <w:t xml:space="preserve">We think roughly </w:t>
      </w:r>
      <w:r w:rsidRPr="00601FC0">
        <w:rPr>
          <w:rStyle w:val="StyleUnderline"/>
        </w:rPr>
        <w:t xml:space="preserve">all of this increased </w:t>
      </w:r>
      <w:r w:rsidRPr="0041495A">
        <w:rPr>
          <w:rStyle w:val="StyleUnderline"/>
          <w:highlight w:val="cyan"/>
        </w:rPr>
        <w:t xml:space="preserve">demand will be </w:t>
      </w:r>
      <w:r w:rsidRPr="0041495A">
        <w:rPr>
          <w:rStyle w:val="Emphasis"/>
          <w:highlight w:val="cyan"/>
        </w:rPr>
        <w:t>met by factory farming</w:t>
      </w:r>
      <w:r w:rsidRPr="0041495A">
        <w:rPr>
          <w:sz w:val="16"/>
        </w:rPr>
        <w:t xml:space="preserve"> — as opposed to bucolic family farms — since it’s by far the </w:t>
      </w:r>
      <w:r w:rsidRPr="0041495A">
        <w:rPr>
          <w:rStyle w:val="Emphasis"/>
          <w:highlight w:val="cyan"/>
        </w:rPr>
        <w:t xml:space="preserve">cheapest </w:t>
      </w:r>
      <w:r w:rsidRPr="0041495A">
        <w:rPr>
          <w:rStyle w:val="StyleUnderline"/>
          <w:highlight w:val="cyan"/>
        </w:rPr>
        <w:t>way</w:t>
      </w:r>
      <w:r w:rsidRPr="00601FC0">
        <w:rPr>
          <w:rStyle w:val="StyleUnderline"/>
        </w:rPr>
        <w:t xml:space="preserve"> to produce meat</w:t>
      </w:r>
      <w:r w:rsidRPr="0041495A">
        <w:rPr>
          <w:sz w:val="16"/>
        </w:rPr>
        <w:t>, and probably the only way to produce meat at the scale being demanded without turning most of the planet into grassland.</w:t>
      </w:r>
    </w:p>
    <w:p w14:paraId="06F67AE3" w14:textId="77777777" w:rsidR="00754B5E" w:rsidRDefault="00754B5E" w:rsidP="00754B5E">
      <w:pPr>
        <w:rPr>
          <w:rStyle w:val="StyleUnderline"/>
        </w:rPr>
      </w:pPr>
      <w:r w:rsidRPr="0041495A">
        <w:rPr>
          <w:sz w:val="16"/>
        </w:rPr>
        <w:t xml:space="preserve">This could be changed by regulations. Some countries have passed </w:t>
      </w:r>
      <w:r w:rsidRPr="0041495A">
        <w:rPr>
          <w:rStyle w:val="StyleUnderline"/>
          <w:highlight w:val="cyan"/>
        </w:rPr>
        <w:t>laws</w:t>
      </w:r>
      <w:r w:rsidRPr="00601FC0">
        <w:rPr>
          <w:rStyle w:val="StyleUnderline"/>
        </w:rPr>
        <w:t xml:space="preserve"> to protect the welfare</w:t>
      </w:r>
      <w:r w:rsidRPr="0041495A">
        <w:rPr>
          <w:sz w:val="16"/>
        </w:rPr>
        <w:t xml:space="preserve"> of some farmed animals — but these </w:t>
      </w:r>
      <w:r w:rsidRPr="00601FC0">
        <w:rPr>
          <w:rStyle w:val="StyleUnderline"/>
        </w:rPr>
        <w:t>are far from universal, are </w:t>
      </w:r>
      <w:r w:rsidRPr="0041495A">
        <w:rPr>
          <w:rStyle w:val="Emphasis"/>
          <w:highlight w:val="cyan"/>
        </w:rPr>
        <w:t>poorly enforced</w:t>
      </w:r>
      <w:r w:rsidRPr="00601FC0">
        <w:rPr>
          <w:rStyle w:val="StyleUnderline"/>
        </w:rPr>
        <w:t>, and usually are only small initial steps.</w:t>
      </w:r>
    </w:p>
    <w:p w14:paraId="38D50299" w14:textId="77777777" w:rsidR="00754B5E" w:rsidRDefault="00754B5E" w:rsidP="00754B5E">
      <w:pPr>
        <w:pStyle w:val="Heading3"/>
      </w:pPr>
      <w:r>
        <w:t>Factory Farms---Gene Drives---Neg</w:t>
      </w:r>
    </w:p>
    <w:p w14:paraId="5ED180E5" w14:textId="77777777" w:rsidR="00754B5E" w:rsidRPr="00911787" w:rsidRDefault="00754B5E" w:rsidP="00754B5E">
      <w:pPr>
        <w:pStyle w:val="Heading4"/>
      </w:pPr>
      <w:r>
        <w:t xml:space="preserve">Genetic editing will proliferate existing suffering. </w:t>
      </w:r>
    </w:p>
    <w:p w14:paraId="264ABED0" w14:textId="77777777" w:rsidR="00754B5E" w:rsidRPr="00911787" w:rsidRDefault="00754B5E" w:rsidP="00754B5E">
      <w:r w:rsidRPr="00911787">
        <w:rPr>
          <w:rStyle w:val="Heading4Char"/>
        </w:rPr>
        <w:t>Ridgway ’22</w:t>
      </w:r>
      <w:r w:rsidRPr="00911787">
        <w:t xml:space="preserve"> [Tim; July 28; BA of Anthropology @ University of Durham; “Gene Editing: What Is It And How Will It Affect Animals?”</w:t>
      </w:r>
      <w:r>
        <w:t xml:space="preserve"> </w:t>
      </w:r>
      <w:r w:rsidRPr="00911787">
        <w:t>https://animalequality.org.uk/blog/gene-editing-farmed-animals/</w:t>
      </w:r>
      <w:r>
        <w:t>] sajad</w:t>
      </w:r>
    </w:p>
    <w:p w14:paraId="1C870170" w14:textId="77777777" w:rsidR="00754B5E" w:rsidRPr="00911787" w:rsidRDefault="00754B5E" w:rsidP="00754B5E">
      <w:pPr>
        <w:rPr>
          <w:sz w:val="16"/>
        </w:rPr>
      </w:pPr>
      <w:r w:rsidRPr="00911787">
        <w:rPr>
          <w:sz w:val="16"/>
        </w:rPr>
        <w:t xml:space="preserve">A recent report by the Nuffield Council on Bioethics – which is an independent body that examines and reports on ethical issues in biology and medicine – has warned </w:t>
      </w:r>
      <w:r w:rsidRPr="00911787">
        <w:rPr>
          <w:rStyle w:val="StyleUnderline"/>
        </w:rPr>
        <w:t xml:space="preserve">that </w:t>
      </w:r>
      <w:r w:rsidRPr="00911787">
        <w:rPr>
          <w:rStyle w:val="Emphasis"/>
          <w:highlight w:val="cyan"/>
        </w:rPr>
        <w:t>gene editing</w:t>
      </w:r>
      <w:r w:rsidRPr="00911787">
        <w:rPr>
          <w:rStyle w:val="StyleUnderline"/>
          <w:highlight w:val="cyan"/>
        </w:rPr>
        <w:t xml:space="preserve"> could “accelerate</w:t>
      </w:r>
      <w:r w:rsidRPr="00911787">
        <w:rPr>
          <w:sz w:val="16"/>
        </w:rPr>
        <w:t xml:space="preserve"> some existing </w:t>
      </w:r>
      <w:r w:rsidRPr="00911787">
        <w:rPr>
          <w:rStyle w:val="Emphasis"/>
          <w:highlight w:val="cyan"/>
        </w:rPr>
        <w:t>unethical</w:t>
      </w:r>
      <w:r w:rsidRPr="00911787">
        <w:rPr>
          <w:rStyle w:val="StyleUnderline"/>
          <w:highlight w:val="cyan"/>
        </w:rPr>
        <w:t xml:space="preserve"> breeding practices</w:t>
      </w:r>
      <w:r w:rsidRPr="00911787">
        <w:rPr>
          <w:sz w:val="16"/>
        </w:rPr>
        <w:t>”.</w:t>
      </w:r>
    </w:p>
    <w:p w14:paraId="024EF14B" w14:textId="77777777" w:rsidR="00754B5E" w:rsidRPr="00911787" w:rsidRDefault="00754B5E" w:rsidP="00754B5E">
      <w:pPr>
        <w:rPr>
          <w:sz w:val="16"/>
        </w:rPr>
      </w:pPr>
      <w:r w:rsidRPr="00911787">
        <w:rPr>
          <w:sz w:val="16"/>
        </w:rPr>
        <w:t xml:space="preserve">The unethical breeding practices that the report refers to is the use of </w:t>
      </w:r>
      <w:r w:rsidRPr="00911787">
        <w:rPr>
          <w:rStyle w:val="Emphasis"/>
          <w:highlight w:val="cyan"/>
        </w:rPr>
        <w:t>selective breeding</w:t>
      </w:r>
      <w:r w:rsidRPr="00911787">
        <w:rPr>
          <w:rStyle w:val="StyleUnderline"/>
        </w:rPr>
        <w:t xml:space="preserve"> across the farming industry</w:t>
      </w:r>
      <w:r w:rsidRPr="00911787">
        <w:rPr>
          <w:sz w:val="16"/>
        </w:rPr>
        <w:t xml:space="preserve"> which has led to devastating results for animals.</w:t>
      </w:r>
    </w:p>
    <w:p w14:paraId="298B884A" w14:textId="77777777" w:rsidR="00754B5E" w:rsidRPr="00911787" w:rsidRDefault="00754B5E" w:rsidP="00754B5E">
      <w:pPr>
        <w:rPr>
          <w:sz w:val="16"/>
        </w:rPr>
      </w:pPr>
      <w:r w:rsidRPr="00911787">
        <w:rPr>
          <w:sz w:val="16"/>
        </w:rPr>
        <w:t xml:space="preserve">Selective breeding is when </w:t>
      </w:r>
      <w:r w:rsidRPr="00911787">
        <w:rPr>
          <w:rStyle w:val="StyleUnderline"/>
          <w:highlight w:val="cyan"/>
        </w:rPr>
        <w:t>two</w:t>
      </w:r>
      <w:r w:rsidRPr="00911787">
        <w:rPr>
          <w:rStyle w:val="StyleUnderline"/>
        </w:rPr>
        <w:t xml:space="preserve"> specific </w:t>
      </w:r>
      <w:r w:rsidRPr="00911787">
        <w:rPr>
          <w:rStyle w:val="StyleUnderline"/>
          <w:highlight w:val="cyan"/>
        </w:rPr>
        <w:t>animals</w:t>
      </w:r>
      <w:r w:rsidRPr="00911787">
        <w:rPr>
          <w:rStyle w:val="StyleUnderline"/>
        </w:rPr>
        <w:t xml:space="preserve"> are chosen</w:t>
      </w:r>
      <w:r w:rsidRPr="00911787">
        <w:rPr>
          <w:sz w:val="16"/>
        </w:rPr>
        <w:t xml:space="preserve"> for mating in order </w:t>
      </w:r>
      <w:r w:rsidRPr="00911787">
        <w:rPr>
          <w:rStyle w:val="StyleUnderline"/>
        </w:rPr>
        <w:t xml:space="preserve">to </w:t>
      </w:r>
      <w:r w:rsidRPr="00911787">
        <w:rPr>
          <w:rStyle w:val="Emphasis"/>
          <w:highlight w:val="cyan"/>
        </w:rPr>
        <w:t>create offspring</w:t>
      </w:r>
      <w:r w:rsidRPr="00911787">
        <w:rPr>
          <w:rStyle w:val="StyleUnderline"/>
        </w:rPr>
        <w:t xml:space="preserve"> with ‘</w:t>
      </w:r>
      <w:r w:rsidRPr="00911787">
        <w:rPr>
          <w:rStyle w:val="StyleUnderline"/>
          <w:highlight w:val="cyan"/>
        </w:rPr>
        <w:t>desirable’</w:t>
      </w:r>
      <w:r w:rsidRPr="00911787">
        <w:rPr>
          <w:rStyle w:val="StyleUnderline"/>
        </w:rPr>
        <w:t xml:space="preserve"> characteristics</w:t>
      </w:r>
      <w:r w:rsidRPr="00911787">
        <w:rPr>
          <w:sz w:val="16"/>
        </w:rPr>
        <w:t xml:space="preserve"> (desirable, not necessarily for the animals themselves, but in this case for the animal agriculture industry’s profitability). For example, the chicken industry has been selecting the fastest growing chickens and using them for breeding, resulting in new chickens which grow even faster.</w:t>
      </w:r>
    </w:p>
    <w:p w14:paraId="68F841A5" w14:textId="77777777" w:rsidR="00754B5E" w:rsidRPr="00911787" w:rsidRDefault="00754B5E" w:rsidP="00754B5E">
      <w:pPr>
        <w:rPr>
          <w:sz w:val="16"/>
        </w:rPr>
      </w:pPr>
      <w:r w:rsidRPr="00911787">
        <w:rPr>
          <w:sz w:val="16"/>
        </w:rPr>
        <w:t>This process has been repeated over decades and now chickens in factory farms reach a weight of 2.2kg in just 35 days – almost a 400% increase compared to a century ago. </w:t>
      </w:r>
    </w:p>
    <w:p w14:paraId="16FB41B8" w14:textId="77777777" w:rsidR="00754B5E" w:rsidRPr="00911787" w:rsidRDefault="00754B5E" w:rsidP="00754B5E">
      <w:pPr>
        <w:rPr>
          <w:sz w:val="16"/>
        </w:rPr>
      </w:pPr>
      <w:r w:rsidRPr="00911787">
        <w:rPr>
          <w:sz w:val="16"/>
        </w:rPr>
        <w:t xml:space="preserve">This has </w:t>
      </w:r>
      <w:r w:rsidRPr="00911787">
        <w:rPr>
          <w:rStyle w:val="Emphasis"/>
          <w:highlight w:val="cyan"/>
        </w:rPr>
        <w:t>significant</w:t>
      </w:r>
      <w:r w:rsidRPr="00911787">
        <w:rPr>
          <w:rStyle w:val="StyleUnderline"/>
          <w:highlight w:val="cyan"/>
        </w:rPr>
        <w:t xml:space="preserve"> consequences for</w:t>
      </w:r>
      <w:r w:rsidRPr="00911787">
        <w:rPr>
          <w:rStyle w:val="StyleUnderline"/>
        </w:rPr>
        <w:t xml:space="preserve"> the </w:t>
      </w:r>
      <w:r w:rsidRPr="00911787">
        <w:rPr>
          <w:rStyle w:val="StyleUnderline"/>
          <w:highlight w:val="cyan"/>
        </w:rPr>
        <w:t xml:space="preserve">chickens’ </w:t>
      </w:r>
      <w:r w:rsidRPr="00911787">
        <w:rPr>
          <w:rStyle w:val="Emphasis"/>
          <w:highlight w:val="cyan"/>
        </w:rPr>
        <w:t>health</w:t>
      </w:r>
      <w:r w:rsidRPr="00911787">
        <w:rPr>
          <w:sz w:val="16"/>
        </w:rPr>
        <w:t xml:space="preserve">, causing them to </w:t>
      </w:r>
      <w:r w:rsidRPr="00911787">
        <w:rPr>
          <w:rStyle w:val="StyleUnderline"/>
        </w:rPr>
        <w:t xml:space="preserve">suffer from </w:t>
      </w:r>
      <w:r w:rsidRPr="00911787">
        <w:rPr>
          <w:rStyle w:val="Emphasis"/>
          <w:highlight w:val="cyan"/>
        </w:rPr>
        <w:t>heart attacks</w:t>
      </w:r>
      <w:r w:rsidRPr="00911787">
        <w:rPr>
          <w:rStyle w:val="StyleUnderline"/>
          <w:highlight w:val="cyan"/>
        </w:rPr>
        <w:t>, organ failure</w:t>
      </w:r>
      <w:r w:rsidRPr="00911787">
        <w:rPr>
          <w:rStyle w:val="StyleUnderline"/>
        </w:rPr>
        <w:t xml:space="preserve"> and debilitating </w:t>
      </w:r>
      <w:r w:rsidRPr="00911787">
        <w:rPr>
          <w:rStyle w:val="StyleUnderline"/>
          <w:highlight w:val="cyan"/>
        </w:rPr>
        <w:t>leg deformities</w:t>
      </w:r>
      <w:r w:rsidRPr="00911787">
        <w:rPr>
          <w:sz w:val="16"/>
        </w:rPr>
        <w:t>. Around 95% of the chickens bred and killed for their flesh in the UK are fast-growing. This is all legal and happening without Government intervention.</w:t>
      </w:r>
    </w:p>
    <w:p w14:paraId="4014DD1A" w14:textId="77777777" w:rsidR="00754B5E" w:rsidRPr="00911787" w:rsidRDefault="00754B5E" w:rsidP="00754B5E">
      <w:pPr>
        <w:rPr>
          <w:sz w:val="16"/>
        </w:rPr>
      </w:pPr>
      <w:r w:rsidRPr="00911787">
        <w:rPr>
          <w:sz w:val="16"/>
        </w:rPr>
        <w:t>Animal Equality has documented the suffering chickens face in numerous investigations into UK factory farms.</w:t>
      </w:r>
    </w:p>
    <w:p w14:paraId="7B72FD31" w14:textId="77777777" w:rsidR="00754B5E" w:rsidRPr="00911787" w:rsidRDefault="00754B5E" w:rsidP="00754B5E">
      <w:pPr>
        <w:rPr>
          <w:sz w:val="16"/>
        </w:rPr>
      </w:pPr>
      <w:r w:rsidRPr="00911787">
        <w:rPr>
          <w:sz w:val="16"/>
        </w:rPr>
        <w:t>Given the meat industry’s track record with selective breeding, it’s</w:t>
      </w:r>
      <w:r w:rsidRPr="00911787">
        <w:rPr>
          <w:rStyle w:val="StyleUnderline"/>
          <w:sz w:val="16"/>
        </w:rPr>
        <w:t xml:space="preserve"> </w:t>
      </w:r>
      <w:r w:rsidRPr="00911787">
        <w:rPr>
          <w:rStyle w:val="StyleUnderline"/>
          <w:highlight w:val="cyan"/>
        </w:rPr>
        <w:t>wishful thinking</w:t>
      </w:r>
      <w:r w:rsidRPr="00911787">
        <w:rPr>
          <w:rStyle w:val="StyleUnderline"/>
        </w:rPr>
        <w:t xml:space="preserve"> to expect</w:t>
      </w:r>
      <w:r w:rsidRPr="00911787">
        <w:rPr>
          <w:sz w:val="16"/>
        </w:rPr>
        <w:t xml:space="preserve"> that </w:t>
      </w:r>
      <w:r w:rsidRPr="00911787">
        <w:rPr>
          <w:rStyle w:val="Emphasis"/>
          <w:highlight w:val="cyan"/>
        </w:rPr>
        <w:t>gene editing</w:t>
      </w:r>
      <w:r w:rsidRPr="00911787">
        <w:rPr>
          <w:rStyle w:val="StyleUnderline"/>
          <w:highlight w:val="cyan"/>
        </w:rPr>
        <w:t xml:space="preserve"> will lead to anything other than</w:t>
      </w:r>
      <w:r w:rsidRPr="00911787">
        <w:rPr>
          <w:rStyle w:val="StyleUnderline"/>
        </w:rPr>
        <w:t xml:space="preserve"> more </w:t>
      </w:r>
      <w:r w:rsidRPr="00911787">
        <w:rPr>
          <w:rStyle w:val="StyleUnderline"/>
          <w:highlight w:val="cyan"/>
        </w:rPr>
        <w:t>suffering</w:t>
      </w:r>
      <w:r w:rsidRPr="00911787">
        <w:rPr>
          <w:sz w:val="16"/>
        </w:rPr>
        <w:t xml:space="preserve"> for animals, especially when there is </w:t>
      </w:r>
      <w:r w:rsidRPr="00911787">
        <w:rPr>
          <w:rStyle w:val="StyleUnderline"/>
        </w:rPr>
        <w:t xml:space="preserve">even </w:t>
      </w:r>
      <w:r w:rsidRPr="00911787">
        <w:rPr>
          <w:rStyle w:val="Emphasis"/>
          <w:highlight w:val="cyan"/>
        </w:rPr>
        <w:t>more money</w:t>
      </w:r>
      <w:r w:rsidRPr="00911787">
        <w:rPr>
          <w:rStyle w:val="StyleUnderline"/>
          <w:highlight w:val="cyan"/>
        </w:rPr>
        <w:t xml:space="preserve"> to be made</w:t>
      </w:r>
      <w:r w:rsidRPr="00911787">
        <w:rPr>
          <w:sz w:val="16"/>
        </w:rPr>
        <w:t>.</w:t>
      </w:r>
    </w:p>
    <w:p w14:paraId="05683D56" w14:textId="77777777" w:rsidR="00754B5E" w:rsidRPr="00911787" w:rsidRDefault="00754B5E" w:rsidP="00754B5E">
      <w:pPr>
        <w:rPr>
          <w:sz w:val="16"/>
        </w:rPr>
      </w:pPr>
      <w:r w:rsidRPr="00911787">
        <w:rPr>
          <w:sz w:val="16"/>
        </w:rPr>
        <w:t xml:space="preserve">The Government has also made suggestions that </w:t>
      </w:r>
      <w:r w:rsidRPr="00911787">
        <w:rPr>
          <w:rStyle w:val="StyleUnderline"/>
        </w:rPr>
        <w:t>gene editing technology</w:t>
      </w:r>
      <w:r w:rsidRPr="00911787">
        <w:rPr>
          <w:sz w:val="16"/>
        </w:rPr>
        <w:t xml:space="preserve"> could be </w:t>
      </w:r>
      <w:r w:rsidRPr="00911787">
        <w:rPr>
          <w:rStyle w:val="StyleUnderline"/>
        </w:rPr>
        <w:t xml:space="preserve">used to promote </w:t>
      </w:r>
      <w:r w:rsidRPr="00911787">
        <w:rPr>
          <w:rStyle w:val="StyleUnderline"/>
          <w:highlight w:val="cyan"/>
        </w:rPr>
        <w:t>animal welfare</w:t>
      </w:r>
      <w:r w:rsidRPr="00911787">
        <w:rPr>
          <w:sz w:val="16"/>
        </w:rPr>
        <w:t xml:space="preserve"> by creating animals who are less likely to suffer on factory farms. But this is </w:t>
      </w:r>
      <w:r w:rsidRPr="00911787">
        <w:rPr>
          <w:rStyle w:val="StyleUnderline"/>
        </w:rPr>
        <w:t xml:space="preserve">also </w:t>
      </w:r>
      <w:r w:rsidRPr="00911787">
        <w:rPr>
          <w:rStyle w:val="Emphasis"/>
          <w:highlight w:val="cyan"/>
        </w:rPr>
        <w:t>wishful thinking</w:t>
      </w:r>
      <w:r w:rsidRPr="00911787">
        <w:rPr>
          <w:sz w:val="16"/>
        </w:rPr>
        <w:t>.</w:t>
      </w:r>
    </w:p>
    <w:p w14:paraId="0B05BB87" w14:textId="77777777" w:rsidR="00754B5E" w:rsidRPr="00911787" w:rsidRDefault="00754B5E" w:rsidP="00754B5E">
      <w:pPr>
        <w:rPr>
          <w:sz w:val="16"/>
        </w:rPr>
      </w:pPr>
      <w:r w:rsidRPr="00911787">
        <w:rPr>
          <w:sz w:val="16"/>
        </w:rPr>
        <w:t>One example given is that pigs could be engineered to be born without tails to end the use of a practice known as ‘tail docking’. Tail docking is a widespread practice where farm workers cut off pigs’ tails. It is usually done with a sharp instrument such as pliers or clippers and without pain relief.</w:t>
      </w:r>
    </w:p>
    <w:p w14:paraId="75F7CEC1" w14:textId="77777777" w:rsidR="00754B5E" w:rsidRPr="00911787" w:rsidRDefault="00754B5E" w:rsidP="00754B5E">
      <w:pPr>
        <w:rPr>
          <w:sz w:val="16"/>
        </w:rPr>
      </w:pPr>
      <w:r w:rsidRPr="00911787">
        <w:rPr>
          <w:sz w:val="16"/>
        </w:rPr>
        <w:t xml:space="preserve">The </w:t>
      </w:r>
      <w:r w:rsidRPr="00911787">
        <w:rPr>
          <w:rStyle w:val="StyleUnderline"/>
          <w:highlight w:val="cyan"/>
        </w:rPr>
        <w:t>conditions on</w:t>
      </w:r>
      <w:r w:rsidRPr="00911787">
        <w:rPr>
          <w:sz w:val="16"/>
        </w:rPr>
        <w:t xml:space="preserve"> intensive factory </w:t>
      </w:r>
      <w:r w:rsidRPr="00911787">
        <w:rPr>
          <w:rStyle w:val="StyleUnderline"/>
          <w:highlight w:val="cyan"/>
        </w:rPr>
        <w:t>farms are</w:t>
      </w:r>
      <w:r w:rsidRPr="00911787">
        <w:rPr>
          <w:rStyle w:val="StyleUnderline"/>
        </w:rPr>
        <w:t xml:space="preserve"> deeply </w:t>
      </w:r>
      <w:r w:rsidRPr="00911787">
        <w:rPr>
          <w:rStyle w:val="Emphasis"/>
          <w:highlight w:val="cyan"/>
        </w:rPr>
        <w:t>unnatural</w:t>
      </w:r>
      <w:r w:rsidRPr="00911787">
        <w:rPr>
          <w:sz w:val="16"/>
        </w:rPr>
        <w:t xml:space="preserve">, with many </w:t>
      </w:r>
      <w:r w:rsidRPr="00911787">
        <w:rPr>
          <w:rStyle w:val="StyleUnderline"/>
        </w:rPr>
        <w:t>pigs resorting to biting the tails</w:t>
      </w:r>
      <w:r w:rsidRPr="00911787">
        <w:rPr>
          <w:sz w:val="16"/>
        </w:rPr>
        <w:t xml:space="preserve"> of other pigs out of frustration, anxiety and boredom. This is </w:t>
      </w:r>
      <w:r w:rsidRPr="00911787">
        <w:rPr>
          <w:rStyle w:val="StyleUnderline"/>
        </w:rPr>
        <w:t>very painful</w:t>
      </w:r>
      <w:r w:rsidRPr="00911787">
        <w:rPr>
          <w:sz w:val="16"/>
        </w:rPr>
        <w:t>.</w:t>
      </w:r>
    </w:p>
    <w:p w14:paraId="3EC3C277" w14:textId="77777777" w:rsidR="00754B5E" w:rsidRPr="00911787" w:rsidRDefault="00754B5E" w:rsidP="00754B5E">
      <w:pPr>
        <w:rPr>
          <w:sz w:val="16"/>
        </w:rPr>
      </w:pPr>
      <w:r w:rsidRPr="00911787">
        <w:rPr>
          <w:rStyle w:val="StyleUnderline"/>
        </w:rPr>
        <w:t xml:space="preserve">The </w:t>
      </w:r>
      <w:r w:rsidRPr="00911787">
        <w:rPr>
          <w:rStyle w:val="Emphasis"/>
          <w:highlight w:val="cyan"/>
        </w:rPr>
        <w:t>meat industry</w:t>
      </w:r>
      <w:r w:rsidRPr="00911787">
        <w:rPr>
          <w:rStyle w:val="StyleUnderline"/>
        </w:rPr>
        <w:t xml:space="preserve"> could </w:t>
      </w:r>
      <w:r w:rsidRPr="00911787">
        <w:rPr>
          <w:rStyle w:val="StyleUnderline"/>
          <w:highlight w:val="cyan"/>
        </w:rPr>
        <w:t>solve</w:t>
      </w:r>
      <w:r w:rsidRPr="00911787">
        <w:rPr>
          <w:sz w:val="16"/>
        </w:rPr>
        <w:t xml:space="preserve"> the problem </w:t>
      </w:r>
      <w:r w:rsidRPr="00911787">
        <w:rPr>
          <w:rStyle w:val="StyleUnderline"/>
          <w:highlight w:val="cyan"/>
        </w:rPr>
        <w:t>by giving</w:t>
      </w:r>
      <w:r w:rsidRPr="00911787">
        <w:rPr>
          <w:rStyle w:val="StyleUnderline"/>
        </w:rPr>
        <w:t xml:space="preserve"> the animals </w:t>
      </w:r>
      <w:r w:rsidRPr="00911787">
        <w:rPr>
          <w:rStyle w:val="Emphasis"/>
          <w:highlight w:val="cyan"/>
        </w:rPr>
        <w:t>more space</w:t>
      </w:r>
      <w:r w:rsidRPr="00911787">
        <w:rPr>
          <w:sz w:val="16"/>
        </w:rPr>
        <w:t xml:space="preserve"> and and a more natural environment, </w:t>
      </w:r>
      <w:r w:rsidRPr="00911787">
        <w:rPr>
          <w:rStyle w:val="StyleUnderline"/>
        </w:rPr>
        <w:t xml:space="preserve">but </w:t>
      </w:r>
      <w:r w:rsidRPr="00911787">
        <w:rPr>
          <w:rStyle w:val="StyleUnderline"/>
          <w:highlight w:val="cyan"/>
        </w:rPr>
        <w:t xml:space="preserve">this would </w:t>
      </w:r>
      <w:r w:rsidRPr="00911787">
        <w:rPr>
          <w:rStyle w:val="Emphasis"/>
          <w:highlight w:val="cyan"/>
        </w:rPr>
        <w:t>cost money</w:t>
      </w:r>
      <w:r w:rsidRPr="00911787">
        <w:rPr>
          <w:sz w:val="16"/>
        </w:rPr>
        <w:t xml:space="preserve"> and reduce profits. Instead, it cuts corners by opting for tail docking at the expense of pigs.</w:t>
      </w:r>
    </w:p>
    <w:p w14:paraId="77082EE9" w14:textId="77777777" w:rsidR="00754B5E" w:rsidRPr="00911787" w:rsidRDefault="00754B5E" w:rsidP="00754B5E">
      <w:pPr>
        <w:rPr>
          <w:sz w:val="16"/>
        </w:rPr>
      </w:pPr>
      <w:r w:rsidRPr="00911787">
        <w:rPr>
          <w:sz w:val="16"/>
        </w:rPr>
        <w:t xml:space="preserve">Now, the meat industry </w:t>
      </w:r>
      <w:r w:rsidRPr="00911787">
        <w:rPr>
          <w:rStyle w:val="StyleUnderline"/>
        </w:rPr>
        <w:t xml:space="preserve">may </w:t>
      </w:r>
      <w:r w:rsidRPr="00911787">
        <w:rPr>
          <w:rStyle w:val="StyleUnderline"/>
          <w:highlight w:val="cyan"/>
        </w:rPr>
        <w:t>look to gene editing</w:t>
      </w:r>
      <w:r w:rsidRPr="00911787">
        <w:rPr>
          <w:rStyle w:val="StyleUnderline"/>
        </w:rPr>
        <w:t xml:space="preserve"> technology </w:t>
      </w:r>
      <w:r w:rsidRPr="00911787">
        <w:rPr>
          <w:rStyle w:val="StyleUnderline"/>
          <w:highlight w:val="cyan"/>
        </w:rPr>
        <w:t>as a</w:t>
      </w:r>
      <w:r w:rsidRPr="00911787">
        <w:rPr>
          <w:rStyle w:val="StyleUnderline"/>
        </w:rPr>
        <w:t xml:space="preserve"> new </w:t>
      </w:r>
      <w:r w:rsidRPr="00911787">
        <w:rPr>
          <w:rStyle w:val="StyleUnderline"/>
          <w:highlight w:val="cyan"/>
        </w:rPr>
        <w:t>fix. But</w:t>
      </w:r>
      <w:r w:rsidRPr="00911787">
        <w:rPr>
          <w:sz w:val="16"/>
        </w:rPr>
        <w:t xml:space="preserve"> creating pigs without tails </w:t>
      </w:r>
      <w:r w:rsidRPr="00911787">
        <w:rPr>
          <w:rStyle w:val="StyleUnderline"/>
          <w:highlight w:val="cyan"/>
        </w:rPr>
        <w:t>won’t solve</w:t>
      </w:r>
      <w:r w:rsidRPr="00911787">
        <w:rPr>
          <w:rStyle w:val="StyleUnderline"/>
        </w:rPr>
        <w:t xml:space="preserve"> the </w:t>
      </w:r>
      <w:r w:rsidRPr="00911787">
        <w:rPr>
          <w:rStyle w:val="Emphasis"/>
          <w:highlight w:val="cyan"/>
        </w:rPr>
        <w:t>underlying</w:t>
      </w:r>
      <w:r w:rsidRPr="00911787">
        <w:rPr>
          <w:rStyle w:val="Emphasis"/>
        </w:rPr>
        <w:t xml:space="preserve"> problem</w:t>
      </w:r>
      <w:r w:rsidRPr="00911787">
        <w:rPr>
          <w:rStyle w:val="StyleUnderline"/>
        </w:rPr>
        <w:t xml:space="preserve">: the terrible factory farm </w:t>
      </w:r>
      <w:r w:rsidRPr="00911787">
        <w:rPr>
          <w:rStyle w:val="StyleUnderline"/>
          <w:highlight w:val="cyan"/>
        </w:rPr>
        <w:t>conditions</w:t>
      </w:r>
      <w:r w:rsidRPr="00911787">
        <w:rPr>
          <w:sz w:val="16"/>
        </w:rPr>
        <w:t xml:space="preserve">. It would be </w:t>
      </w:r>
      <w:r w:rsidRPr="00911787">
        <w:rPr>
          <w:rStyle w:val="StyleUnderline"/>
        </w:rPr>
        <w:t xml:space="preserve">just a cosmetic fix </w:t>
      </w:r>
      <w:r w:rsidRPr="00911787">
        <w:rPr>
          <w:sz w:val="16"/>
        </w:rPr>
        <w:t>and pigs would still be left to suffer in horrible factory farm conditions.</w:t>
      </w:r>
    </w:p>
    <w:p w14:paraId="0FFC9F20" w14:textId="77777777" w:rsidR="00754B5E" w:rsidRPr="00911787" w:rsidRDefault="00754B5E" w:rsidP="00754B5E">
      <w:pPr>
        <w:rPr>
          <w:sz w:val="16"/>
        </w:rPr>
      </w:pPr>
      <w:r w:rsidRPr="00911787">
        <w:rPr>
          <w:sz w:val="16"/>
        </w:rPr>
        <w:t xml:space="preserve">In the end, </w:t>
      </w:r>
      <w:r w:rsidRPr="00911787">
        <w:rPr>
          <w:rStyle w:val="StyleUnderline"/>
          <w:highlight w:val="cyan"/>
        </w:rPr>
        <w:t xml:space="preserve">gene editing </w:t>
      </w:r>
      <w:r w:rsidRPr="00911787">
        <w:rPr>
          <w:rStyle w:val="Emphasis"/>
          <w:highlight w:val="cyan"/>
        </w:rPr>
        <w:t>will not</w:t>
      </w:r>
      <w:r w:rsidRPr="00911787">
        <w:rPr>
          <w:rStyle w:val="StyleUnderline"/>
          <w:highlight w:val="cyan"/>
        </w:rPr>
        <w:t xml:space="preserve"> do anything</w:t>
      </w:r>
      <w:r w:rsidRPr="00911787">
        <w:rPr>
          <w:rStyle w:val="StyleUnderline"/>
        </w:rPr>
        <w:t xml:space="preserve"> to address</w:t>
      </w:r>
      <w:r w:rsidRPr="00911787">
        <w:rPr>
          <w:sz w:val="16"/>
        </w:rPr>
        <w:t xml:space="preserve"> the fact that the meat industry’s </w:t>
      </w:r>
      <w:r w:rsidRPr="00911787">
        <w:rPr>
          <w:rStyle w:val="StyleUnderline"/>
          <w:highlight w:val="cyan"/>
        </w:rPr>
        <w:t xml:space="preserve">ultimate objective is to </w:t>
      </w:r>
      <w:r w:rsidRPr="00911787">
        <w:rPr>
          <w:rStyle w:val="Emphasis"/>
          <w:highlight w:val="cyan"/>
        </w:rPr>
        <w:t>make money</w:t>
      </w:r>
      <w:r w:rsidRPr="00911787">
        <w:rPr>
          <w:rStyle w:val="StyleUnderline"/>
        </w:rPr>
        <w:t xml:space="preserve"> by exploiting animals</w:t>
      </w:r>
      <w:r w:rsidRPr="00911787">
        <w:rPr>
          <w:sz w:val="16"/>
        </w:rPr>
        <w:t>. The Government is simply putting a more powerful tool in the hands of an abusive industry and animals will suffer even more than they already do as a result.</w:t>
      </w:r>
    </w:p>
    <w:p w14:paraId="6971597A" w14:textId="77777777" w:rsidR="00754B5E" w:rsidRPr="00601FC0" w:rsidRDefault="00754B5E" w:rsidP="00754B5E">
      <w:pPr>
        <w:rPr>
          <w:rStyle w:val="StyleUnderline"/>
        </w:rPr>
      </w:pPr>
    </w:p>
    <w:p w14:paraId="3C8288C5" w14:textId="77777777" w:rsidR="00754B5E" w:rsidRDefault="00754B5E" w:rsidP="00754B5E">
      <w:pPr>
        <w:pStyle w:val="Heading3"/>
      </w:pPr>
      <w:r>
        <w:t>Factory Farms---AT: Fake Meat</w:t>
      </w:r>
    </w:p>
    <w:p w14:paraId="76C5B32C" w14:textId="77777777" w:rsidR="00754B5E" w:rsidRDefault="00754B5E" w:rsidP="00754B5E">
      <w:pPr>
        <w:pStyle w:val="Heading4"/>
      </w:pPr>
      <w:r>
        <w:t>Fake meat technologically impossible</w:t>
      </w:r>
    </w:p>
    <w:p w14:paraId="19779560" w14:textId="77777777" w:rsidR="00754B5E" w:rsidRPr="0041495A" w:rsidRDefault="00754B5E" w:rsidP="00754B5E">
      <w:pPr>
        <w:rPr>
          <w:b/>
          <w:bCs/>
          <w:sz w:val="26"/>
          <w:lang w:val="en-CA"/>
        </w:rPr>
      </w:pPr>
      <w:r w:rsidRPr="00CB71FD">
        <w:rPr>
          <w:rStyle w:val="Style13ptBold"/>
        </w:rPr>
        <w:t xml:space="preserve">Hilton </w:t>
      </w:r>
      <w:r>
        <w:rPr>
          <w:rStyle w:val="Style13ptBold"/>
        </w:rPr>
        <w:t>’</w:t>
      </w:r>
      <w:r w:rsidRPr="00CB71FD">
        <w:rPr>
          <w:rStyle w:val="Style13ptBold"/>
        </w:rPr>
        <w:t>24</w:t>
      </w:r>
      <w:r w:rsidRPr="00CB71FD">
        <w:t xml:space="preserve"> [</w:t>
      </w:r>
      <w:r>
        <w:t xml:space="preserve">Benjamin; July; </w:t>
      </w:r>
      <w:r w:rsidRPr="00BB403E">
        <w:t xml:space="preserve">Masters in </w:t>
      </w:r>
      <w:r>
        <w:t>T</w:t>
      </w:r>
      <w:r w:rsidRPr="00BB403E">
        <w:t xml:space="preserve">heoretical </w:t>
      </w:r>
      <w:r>
        <w:t>P</w:t>
      </w:r>
      <w:r w:rsidRPr="00BB403E">
        <w:t xml:space="preserve">hysics and </w:t>
      </w:r>
      <w:r>
        <w:t>E</w:t>
      </w:r>
      <w:r w:rsidRPr="00BB403E">
        <w:t>conomics, former policy advisor in the UK government cabinet</w:t>
      </w:r>
      <w:r>
        <w:t xml:space="preserve">; 80,000 hours, “Factory Farming,” </w:t>
      </w:r>
      <w:r w:rsidRPr="0046281F">
        <w:t>https://80000hours.org/problem-profiles/factory-farming/#top</w:t>
      </w:r>
      <w:r>
        <w:t>] owen</w:t>
      </w:r>
    </w:p>
    <w:p w14:paraId="1BAA370E" w14:textId="77777777" w:rsidR="00754B5E" w:rsidRPr="00DF0665" w:rsidRDefault="00754B5E" w:rsidP="00754B5E">
      <w:pPr>
        <w:rPr>
          <w:sz w:val="16"/>
        </w:rPr>
      </w:pPr>
      <w:r w:rsidRPr="00DF0665">
        <w:rPr>
          <w:sz w:val="16"/>
        </w:rPr>
        <w:t xml:space="preserve">There are </w:t>
      </w:r>
      <w:r w:rsidRPr="00DF0665">
        <w:rPr>
          <w:rStyle w:val="StyleUnderline"/>
        </w:rPr>
        <w:t>three broad approaches to</w:t>
      </w:r>
      <w:r w:rsidRPr="00DF0665">
        <w:rPr>
          <w:sz w:val="16"/>
        </w:rPr>
        <w:t xml:space="preserve"> creating </w:t>
      </w:r>
      <w:r w:rsidRPr="00DF0665">
        <w:rPr>
          <w:rStyle w:val="StyleUnderline"/>
        </w:rPr>
        <w:t>alternatives</w:t>
      </w:r>
      <w:r w:rsidRPr="00DF0665">
        <w:rPr>
          <w:sz w:val="16"/>
        </w:rPr>
        <w:t xml:space="preserve"> to animal products:</w:t>
      </w:r>
    </w:p>
    <w:p w14:paraId="6C0EC9E2" w14:textId="77777777" w:rsidR="00754B5E" w:rsidRPr="00DF0665" w:rsidRDefault="00754B5E" w:rsidP="00754B5E">
      <w:pPr>
        <w:rPr>
          <w:sz w:val="16"/>
        </w:rPr>
      </w:pPr>
      <w:r w:rsidRPr="00DF0665">
        <w:rPr>
          <w:rStyle w:val="StyleUnderline"/>
          <w:highlight w:val="cyan"/>
        </w:rPr>
        <w:t>Plant-based</w:t>
      </w:r>
      <w:r w:rsidRPr="00DF0665">
        <w:rPr>
          <w:rStyle w:val="StyleUnderline"/>
        </w:rPr>
        <w:t xml:space="preserve"> alternatives</w:t>
      </w:r>
      <w:r w:rsidRPr="00DF0665">
        <w:rPr>
          <w:sz w:val="16"/>
        </w:rPr>
        <w:t>, made solely using ingredients from plants and fungi</w:t>
      </w:r>
    </w:p>
    <w:p w14:paraId="0E63CCFB" w14:textId="77777777" w:rsidR="00754B5E" w:rsidRPr="00DF0665" w:rsidRDefault="00754B5E" w:rsidP="00754B5E">
      <w:pPr>
        <w:rPr>
          <w:sz w:val="16"/>
        </w:rPr>
      </w:pPr>
      <w:r w:rsidRPr="00DF0665">
        <w:rPr>
          <w:rStyle w:val="StyleUnderline"/>
          <w:highlight w:val="cyan"/>
        </w:rPr>
        <w:t>Fermentation</w:t>
      </w:r>
      <w:r w:rsidRPr="00DF0665">
        <w:rPr>
          <w:rStyle w:val="StyleUnderline"/>
        </w:rPr>
        <w:t xml:space="preserve"> methods</w:t>
      </w:r>
      <w:r w:rsidRPr="00DF0665">
        <w:rPr>
          <w:sz w:val="16"/>
        </w:rPr>
        <w:t xml:space="preserve"> (also known as acellular agriculture), which use microorganisms to create proteins usually found in animal products</w:t>
      </w:r>
    </w:p>
    <w:p w14:paraId="25BB5FA0" w14:textId="77777777" w:rsidR="00754B5E" w:rsidRPr="00DF0665" w:rsidRDefault="00754B5E" w:rsidP="00754B5E">
      <w:pPr>
        <w:rPr>
          <w:sz w:val="16"/>
        </w:rPr>
      </w:pPr>
      <w:r w:rsidRPr="00DF0665">
        <w:rPr>
          <w:rStyle w:val="StyleUnderline"/>
          <w:highlight w:val="cyan"/>
        </w:rPr>
        <w:t>Cultivated meat</w:t>
      </w:r>
      <w:r w:rsidRPr="00DF0665">
        <w:rPr>
          <w:sz w:val="16"/>
        </w:rPr>
        <w:t xml:space="preserve"> (also known as cellular agriculture), which produces a product cellularly identical to animal meat through cultivating animal cells directly</w:t>
      </w:r>
    </w:p>
    <w:p w14:paraId="20503792" w14:textId="77777777" w:rsidR="00754B5E" w:rsidRPr="00DF0665" w:rsidRDefault="00754B5E" w:rsidP="00754B5E">
      <w:pPr>
        <w:rPr>
          <w:rStyle w:val="StyleUnderline"/>
        </w:rPr>
      </w:pPr>
      <w:r w:rsidRPr="00DF0665">
        <w:rPr>
          <w:sz w:val="16"/>
        </w:rPr>
        <w:t xml:space="preserve">Each of these approaches </w:t>
      </w:r>
      <w:r w:rsidRPr="00DF0665">
        <w:rPr>
          <w:rStyle w:val="StyleUnderline"/>
          <w:highlight w:val="cyan"/>
        </w:rPr>
        <w:t>face</w:t>
      </w:r>
      <w:r w:rsidRPr="00DF0665">
        <w:rPr>
          <w:rStyle w:val="StyleUnderline"/>
        </w:rPr>
        <w:t xml:space="preserve">s </w:t>
      </w:r>
      <w:r w:rsidRPr="00DF0665">
        <w:rPr>
          <w:rStyle w:val="Emphasis"/>
        </w:rPr>
        <w:t xml:space="preserve">major </w:t>
      </w:r>
      <w:r w:rsidRPr="00DF0665">
        <w:rPr>
          <w:rStyle w:val="Emphasis"/>
          <w:highlight w:val="cyan"/>
        </w:rPr>
        <w:t>challenges</w:t>
      </w:r>
      <w:r w:rsidRPr="00DF0665">
        <w:rPr>
          <w:rStyle w:val="StyleUnderline"/>
        </w:rPr>
        <w:t>.</w:t>
      </w:r>
    </w:p>
    <w:p w14:paraId="4070A997" w14:textId="77777777" w:rsidR="00754B5E" w:rsidRPr="00DF0665" w:rsidRDefault="00754B5E" w:rsidP="00754B5E">
      <w:pPr>
        <w:rPr>
          <w:sz w:val="16"/>
        </w:rPr>
      </w:pPr>
      <w:r w:rsidRPr="00DF0665">
        <w:rPr>
          <w:rStyle w:val="StyleUnderline"/>
        </w:rPr>
        <w:t xml:space="preserve">Plant-based and fermentation methods face difficult challenges in </w:t>
      </w:r>
      <w:r w:rsidRPr="00DF0665">
        <w:rPr>
          <w:rStyle w:val="Emphasis"/>
          <w:highlight w:val="cyan"/>
        </w:rPr>
        <w:t>reaching parity</w:t>
      </w:r>
      <w:r w:rsidRPr="00DF0665">
        <w:rPr>
          <w:sz w:val="16"/>
        </w:rPr>
        <w:t xml:space="preserve"> with animal products </w:t>
      </w:r>
      <w:r w:rsidRPr="00DF0665">
        <w:rPr>
          <w:rStyle w:val="StyleUnderline"/>
          <w:highlight w:val="cyan"/>
        </w:rPr>
        <w:t xml:space="preserve">on </w:t>
      </w:r>
      <w:r w:rsidRPr="00DF0665">
        <w:rPr>
          <w:rStyle w:val="Emphasis"/>
          <w:highlight w:val="cyan"/>
        </w:rPr>
        <w:t>taste, texture</w:t>
      </w:r>
      <w:r w:rsidRPr="00DF0665">
        <w:rPr>
          <w:rStyle w:val="StyleUnderline"/>
        </w:rPr>
        <w:t>, and on getting plant-based meat to cook like mea</w:t>
      </w:r>
      <w:r w:rsidRPr="00DF0665">
        <w:rPr>
          <w:sz w:val="16"/>
        </w:rPr>
        <w:t>t.158 Fermentation methods produce individual proteins rather than complete products, but combining these animal proteins that aren’t available in plants with plant-based products may overcome some of these challenges.</w:t>
      </w:r>
    </w:p>
    <w:p w14:paraId="3D26DF9F" w14:textId="77777777" w:rsidR="00754B5E" w:rsidRPr="00DF0665" w:rsidRDefault="00754B5E" w:rsidP="00754B5E">
      <w:pPr>
        <w:rPr>
          <w:sz w:val="16"/>
        </w:rPr>
      </w:pPr>
      <w:r w:rsidRPr="00DF0665">
        <w:rPr>
          <w:sz w:val="16"/>
        </w:rPr>
        <w:t xml:space="preserve">Ultimately, we’d guess that </w:t>
      </w:r>
      <w:r w:rsidRPr="00DF0665">
        <w:rPr>
          <w:rStyle w:val="StyleUnderline"/>
        </w:rPr>
        <w:t xml:space="preserve">as long as there are </w:t>
      </w:r>
      <w:r w:rsidRPr="00DF0665">
        <w:rPr>
          <w:rStyle w:val="Emphasis"/>
        </w:rPr>
        <w:t xml:space="preserve">substantial </w:t>
      </w:r>
      <w:r w:rsidRPr="00DF0665">
        <w:rPr>
          <w:rStyle w:val="Emphasis"/>
          <w:highlight w:val="cyan"/>
        </w:rPr>
        <w:t>chemical differences</w:t>
      </w:r>
      <w:r w:rsidRPr="00DF0665">
        <w:rPr>
          <w:sz w:val="16"/>
        </w:rPr>
        <w:t xml:space="preserve"> between meat and its alternatives, </w:t>
      </w:r>
      <w:r w:rsidRPr="00DF0665">
        <w:rPr>
          <w:rStyle w:val="StyleUnderline"/>
        </w:rPr>
        <w:t>there will be reasons not to switch</w:t>
      </w:r>
      <w:r w:rsidRPr="00DF0665">
        <w:rPr>
          <w:sz w:val="16"/>
        </w:rPr>
        <w:t xml:space="preserve">. For example, </w:t>
      </w:r>
      <w:r w:rsidRPr="00DF0665">
        <w:rPr>
          <w:rStyle w:val="StyleUnderline"/>
        </w:rPr>
        <w:t xml:space="preserve">people may have worries about health or </w:t>
      </w:r>
      <w:r w:rsidRPr="00DF0665">
        <w:rPr>
          <w:rStyle w:val="Emphasis"/>
        </w:rPr>
        <w:t>chemical additives</w:t>
      </w:r>
      <w:r w:rsidRPr="00DF0665">
        <w:rPr>
          <w:rStyle w:val="StyleUnderline"/>
        </w:rPr>
        <w:t xml:space="preserve">, or feel </w:t>
      </w:r>
      <w:r w:rsidRPr="00DF0665">
        <w:rPr>
          <w:rStyle w:val="Emphasis"/>
        </w:rPr>
        <w:t>put off</w:t>
      </w:r>
      <w:r w:rsidRPr="00DF0665">
        <w:rPr>
          <w:rStyle w:val="StyleUnderline"/>
        </w:rPr>
        <w:t xml:space="preserve"> by differences</w:t>
      </w:r>
      <w:r w:rsidRPr="00DF0665">
        <w:rPr>
          <w:sz w:val="16"/>
        </w:rPr>
        <w:t xml:space="preserve"> in what the product looks like, feels like, or how it cooks. This is one reason why people are working on cultivated meat.</w:t>
      </w:r>
    </w:p>
    <w:p w14:paraId="175DA178" w14:textId="77777777" w:rsidR="00754B5E" w:rsidRPr="00DF0665" w:rsidRDefault="00754B5E" w:rsidP="00754B5E">
      <w:pPr>
        <w:rPr>
          <w:sz w:val="16"/>
        </w:rPr>
      </w:pPr>
      <w:r w:rsidRPr="00DF0665">
        <w:rPr>
          <w:sz w:val="16"/>
        </w:rPr>
        <w:t xml:space="preserve">A 2020 report by David Humbird into cultured meat sparked controversy with its claims that there are </w:t>
      </w:r>
      <w:r w:rsidRPr="00DF0665">
        <w:rPr>
          <w:rStyle w:val="Emphasis"/>
          <w:highlight w:val="cyan"/>
        </w:rPr>
        <w:t>severe technical challenges</w:t>
      </w:r>
      <w:r w:rsidRPr="00DF0665">
        <w:rPr>
          <w:rStyle w:val="StyleUnderline"/>
        </w:rPr>
        <w:t xml:space="preserve"> to growing cultivated meat at scale</w:t>
      </w:r>
      <w:r w:rsidRPr="00DF0665">
        <w:rPr>
          <w:sz w:val="16"/>
        </w:rPr>
        <w:t>. Humbird’s arguments include:</w:t>
      </w:r>
    </w:p>
    <w:p w14:paraId="7E082FBD" w14:textId="77777777" w:rsidR="00754B5E" w:rsidRPr="00DF0665" w:rsidRDefault="00754B5E" w:rsidP="00754B5E">
      <w:pPr>
        <w:rPr>
          <w:rStyle w:val="StyleUnderline"/>
        </w:rPr>
      </w:pPr>
      <w:r w:rsidRPr="00DF0665">
        <w:rPr>
          <w:sz w:val="16"/>
        </w:rPr>
        <w:t xml:space="preserve">The </w:t>
      </w:r>
      <w:r w:rsidRPr="005940E8">
        <w:rPr>
          <w:rStyle w:val="Emphasis"/>
          <w:highlight w:val="cyan"/>
        </w:rPr>
        <w:t>l</w:t>
      </w:r>
      <w:r w:rsidRPr="00DF0665">
        <w:rPr>
          <w:rStyle w:val="Emphasis"/>
          <w:highlight w:val="cyan"/>
        </w:rPr>
        <w:t>ow growth rate</w:t>
      </w:r>
      <w:r w:rsidRPr="00DF0665">
        <w:rPr>
          <w:rStyle w:val="StyleUnderline"/>
          <w:highlight w:val="cyan"/>
        </w:rPr>
        <w:t xml:space="preserve"> of animal cells</w:t>
      </w:r>
      <w:r w:rsidRPr="00DF0665">
        <w:rPr>
          <w:sz w:val="16"/>
        </w:rPr>
        <w:t xml:space="preserve"> (especially </w:t>
      </w:r>
      <w:r w:rsidRPr="00DF0665">
        <w:rPr>
          <w:rStyle w:val="StyleUnderline"/>
          <w:highlight w:val="cyan"/>
        </w:rPr>
        <w:t>compared to</w:t>
      </w:r>
      <w:r w:rsidRPr="00DF0665">
        <w:rPr>
          <w:rStyle w:val="StyleUnderline"/>
        </w:rPr>
        <w:t xml:space="preserve"> possible infectious </w:t>
      </w:r>
      <w:r w:rsidRPr="00DF0665">
        <w:rPr>
          <w:rStyle w:val="StyleUnderline"/>
          <w:highlight w:val="cyan"/>
        </w:rPr>
        <w:t>microbial cells</w:t>
      </w:r>
      <w:r w:rsidRPr="00DF0665">
        <w:rPr>
          <w:sz w:val="16"/>
        </w:rPr>
        <w:t xml:space="preserve">) </w:t>
      </w:r>
      <w:r w:rsidRPr="00DF0665">
        <w:rPr>
          <w:rStyle w:val="StyleUnderline"/>
        </w:rPr>
        <w:t xml:space="preserve">means producers </w:t>
      </w:r>
      <w:r w:rsidRPr="00DF0665">
        <w:rPr>
          <w:rStyle w:val="StyleUnderline"/>
          <w:highlight w:val="cyan"/>
        </w:rPr>
        <w:t>need</w:t>
      </w:r>
      <w:r w:rsidRPr="00DF0665">
        <w:rPr>
          <w:rStyle w:val="StyleUnderline"/>
        </w:rPr>
        <w:t xml:space="preserve"> to take </w:t>
      </w:r>
      <w:r w:rsidRPr="00DF0665">
        <w:rPr>
          <w:rStyle w:val="Emphasis"/>
          <w:highlight w:val="cyan"/>
        </w:rPr>
        <w:t>expensive</w:t>
      </w:r>
      <w:r w:rsidRPr="00DF0665">
        <w:rPr>
          <w:rStyle w:val="Emphasis"/>
        </w:rPr>
        <w:t xml:space="preserve"> measures</w:t>
      </w:r>
      <w:r w:rsidRPr="00DF0665">
        <w:rPr>
          <w:rStyle w:val="StyleUnderline"/>
        </w:rPr>
        <w:t xml:space="preserve"> to ensure a </w:t>
      </w:r>
      <w:r w:rsidRPr="00DF0665">
        <w:rPr>
          <w:rStyle w:val="Emphasis"/>
          <w:highlight w:val="cyan"/>
        </w:rPr>
        <w:t xml:space="preserve">sterile </w:t>
      </w:r>
      <w:r w:rsidRPr="00DF0665">
        <w:rPr>
          <w:rStyle w:val="StyleUnderline"/>
          <w:highlight w:val="cyan"/>
        </w:rPr>
        <w:t>environment.</w:t>
      </w:r>
    </w:p>
    <w:p w14:paraId="1B1C59E0" w14:textId="77777777" w:rsidR="00754B5E" w:rsidRPr="00DF0665" w:rsidRDefault="00754B5E" w:rsidP="00754B5E">
      <w:pPr>
        <w:rPr>
          <w:sz w:val="16"/>
        </w:rPr>
      </w:pPr>
      <w:r w:rsidRPr="00DF0665">
        <w:rPr>
          <w:sz w:val="16"/>
        </w:rPr>
        <w:t xml:space="preserve">It’s </w:t>
      </w:r>
      <w:r w:rsidRPr="00DF0665">
        <w:rPr>
          <w:rStyle w:val="Emphasis"/>
          <w:highlight w:val="cyan"/>
        </w:rPr>
        <w:t>difficult to transfer oxygen</w:t>
      </w:r>
      <w:r w:rsidRPr="00DF0665">
        <w:rPr>
          <w:rStyle w:val="StyleUnderline"/>
        </w:rPr>
        <w:t xml:space="preserve"> into, and waste out of, a bioreactor </w:t>
      </w:r>
      <w:r w:rsidRPr="00DF0665">
        <w:rPr>
          <w:rStyle w:val="StyleUnderline"/>
          <w:highlight w:val="cyan"/>
        </w:rPr>
        <w:t>without rupturin</w:t>
      </w:r>
      <w:r w:rsidRPr="00DF0665">
        <w:rPr>
          <w:rStyle w:val="StyleUnderline"/>
        </w:rPr>
        <w:t xml:space="preserve">g animal </w:t>
      </w:r>
      <w:r w:rsidRPr="00DF0665">
        <w:rPr>
          <w:rStyle w:val="StyleUnderline"/>
          <w:highlight w:val="cyan"/>
        </w:rPr>
        <w:t>cells</w:t>
      </w:r>
      <w:r w:rsidRPr="00DF0665">
        <w:rPr>
          <w:sz w:val="16"/>
        </w:rPr>
        <w:t xml:space="preserve">, and this will </w:t>
      </w:r>
      <w:r w:rsidRPr="00DF0665">
        <w:rPr>
          <w:rStyle w:val="StyleUnderline"/>
        </w:rPr>
        <w:t>limit the volume</w:t>
      </w:r>
      <w:r w:rsidRPr="00DF0665">
        <w:rPr>
          <w:sz w:val="16"/>
        </w:rPr>
        <w:t xml:space="preserve"> (</w:t>
      </w:r>
      <w:r w:rsidRPr="00DF0665">
        <w:rPr>
          <w:rStyle w:val="StyleUnderline"/>
        </w:rPr>
        <w:t>and thus cost-efficiency</w:t>
      </w:r>
      <w:r w:rsidRPr="00DF0665">
        <w:rPr>
          <w:sz w:val="16"/>
        </w:rPr>
        <w:t>) of bioreactors.</w:t>
      </w:r>
    </w:p>
    <w:p w14:paraId="29B0B5BA" w14:textId="77777777" w:rsidR="00754B5E" w:rsidRPr="00DF0665" w:rsidRDefault="00754B5E" w:rsidP="00754B5E">
      <w:pPr>
        <w:rPr>
          <w:rStyle w:val="Emphasis"/>
        </w:rPr>
      </w:pPr>
      <w:r w:rsidRPr="00DF0665">
        <w:rPr>
          <w:rStyle w:val="StyleUnderline"/>
        </w:rPr>
        <w:t xml:space="preserve">Scaling up the industry producing the </w:t>
      </w:r>
      <w:r w:rsidRPr="00DF0665">
        <w:rPr>
          <w:rStyle w:val="StyleUnderline"/>
          <w:highlight w:val="cyan"/>
        </w:rPr>
        <w:t>raw ingredient</w:t>
      </w:r>
      <w:r w:rsidRPr="00DF0665">
        <w:rPr>
          <w:sz w:val="16"/>
          <w:highlight w:val="cyan"/>
        </w:rPr>
        <w:t>s</w:t>
      </w:r>
      <w:r w:rsidRPr="00DF0665">
        <w:rPr>
          <w:sz w:val="16"/>
        </w:rPr>
        <w:t xml:space="preserve"> (</w:t>
      </w:r>
      <w:r w:rsidRPr="00DF0665">
        <w:rPr>
          <w:rStyle w:val="StyleUnderline"/>
        </w:rPr>
        <w:t>amino acids</w:t>
      </w:r>
      <w:r w:rsidRPr="00DF0665">
        <w:rPr>
          <w:sz w:val="16"/>
        </w:rPr>
        <w:t xml:space="preserve"> and/or plant protein hydrolysates) </w:t>
      </w:r>
      <w:r w:rsidRPr="00DF0665">
        <w:rPr>
          <w:rStyle w:val="StyleUnderline"/>
        </w:rPr>
        <w:t xml:space="preserve">will be </w:t>
      </w:r>
      <w:r w:rsidRPr="00DF0665">
        <w:rPr>
          <w:rStyle w:val="Emphasis"/>
          <w:highlight w:val="cyan"/>
        </w:rPr>
        <w:t>extremely expensive.</w:t>
      </w:r>
    </w:p>
    <w:p w14:paraId="7B3861C1" w14:textId="77777777" w:rsidR="00754B5E" w:rsidRPr="006B6F51" w:rsidRDefault="00754B5E" w:rsidP="00754B5E">
      <w:pPr>
        <w:rPr>
          <w:sz w:val="16"/>
        </w:rPr>
      </w:pPr>
      <w:r w:rsidRPr="00DF0665">
        <w:rPr>
          <w:sz w:val="16"/>
        </w:rPr>
        <w:t>We read the full report, along with some responses to it (by the Good Food Institute and by Rethink Priorities) — and ultimately were reasonably convinced that these challenges are real.</w:t>
      </w:r>
    </w:p>
    <w:p w14:paraId="3D0B2A5D" w14:textId="77777777" w:rsidR="00754B5E" w:rsidRDefault="00754B5E" w:rsidP="00754B5E">
      <w:pPr>
        <w:pStyle w:val="Heading4"/>
      </w:pPr>
      <w:r>
        <w:t xml:space="preserve">Even if it works---people don’t buy it </w:t>
      </w:r>
    </w:p>
    <w:p w14:paraId="7065185C" w14:textId="77777777" w:rsidR="00754B5E" w:rsidRPr="006B6F51" w:rsidRDefault="00754B5E" w:rsidP="00754B5E">
      <w:pPr>
        <w:rPr>
          <w:b/>
          <w:bCs/>
          <w:sz w:val="26"/>
          <w:lang w:val="en-CA"/>
        </w:rPr>
      </w:pPr>
      <w:r w:rsidRPr="00CB71FD">
        <w:rPr>
          <w:rStyle w:val="Style13ptBold"/>
        </w:rPr>
        <w:t xml:space="preserve">Hilton </w:t>
      </w:r>
      <w:r>
        <w:rPr>
          <w:rStyle w:val="Style13ptBold"/>
        </w:rPr>
        <w:t>’</w:t>
      </w:r>
      <w:r w:rsidRPr="00CB71FD">
        <w:rPr>
          <w:rStyle w:val="Style13ptBold"/>
        </w:rPr>
        <w:t>24</w:t>
      </w:r>
      <w:r w:rsidRPr="00CB71FD">
        <w:t xml:space="preserve"> [</w:t>
      </w:r>
      <w:r>
        <w:t xml:space="preserve">Benjamin; July; </w:t>
      </w:r>
      <w:r w:rsidRPr="00BB403E">
        <w:t xml:space="preserve">Masters in </w:t>
      </w:r>
      <w:r>
        <w:t>T</w:t>
      </w:r>
      <w:r w:rsidRPr="00BB403E">
        <w:t xml:space="preserve">heoretical </w:t>
      </w:r>
      <w:r>
        <w:t>P</w:t>
      </w:r>
      <w:r w:rsidRPr="00BB403E">
        <w:t xml:space="preserve">hysics and </w:t>
      </w:r>
      <w:r>
        <w:t>E</w:t>
      </w:r>
      <w:r w:rsidRPr="00BB403E">
        <w:t>conomics, former policy advisor in the UK government cabinet</w:t>
      </w:r>
      <w:r>
        <w:t xml:space="preserve">; 80,000 hours, “Factory Farming,” </w:t>
      </w:r>
      <w:r w:rsidRPr="0046281F">
        <w:t>https://80000hours.org/problem-profiles/factory-farming/#top</w:t>
      </w:r>
      <w:r>
        <w:t>] owen</w:t>
      </w:r>
    </w:p>
    <w:p w14:paraId="716474CF" w14:textId="77777777" w:rsidR="00754B5E" w:rsidRPr="00DF0665" w:rsidRDefault="00754B5E" w:rsidP="00754B5E">
      <w:pPr>
        <w:rPr>
          <w:sz w:val="16"/>
        </w:rPr>
      </w:pPr>
      <w:r w:rsidRPr="00DF0665">
        <w:rPr>
          <w:sz w:val="16"/>
        </w:rPr>
        <w:t>Would a competitive meat alternative end factory farming, and if so — when?</w:t>
      </w:r>
    </w:p>
    <w:p w14:paraId="35E21EEA" w14:textId="77777777" w:rsidR="00754B5E" w:rsidRPr="00DF0665" w:rsidRDefault="00754B5E" w:rsidP="00754B5E">
      <w:pPr>
        <w:rPr>
          <w:rStyle w:val="StyleUnderline"/>
        </w:rPr>
      </w:pPr>
      <w:r w:rsidRPr="00DF0665">
        <w:rPr>
          <w:sz w:val="16"/>
        </w:rPr>
        <w:t>There’s</w:t>
      </w:r>
      <w:r w:rsidRPr="00DF0665">
        <w:rPr>
          <w:rStyle w:val="Emphasis"/>
        </w:rPr>
        <w:t xml:space="preserve"> </w:t>
      </w:r>
      <w:r w:rsidRPr="00DF0665">
        <w:rPr>
          <w:rStyle w:val="Emphasis"/>
          <w:highlight w:val="cyan"/>
        </w:rPr>
        <w:t>more</w:t>
      </w:r>
      <w:r w:rsidRPr="00DF0665">
        <w:rPr>
          <w:rStyle w:val="Emphasis"/>
        </w:rPr>
        <w:t xml:space="preserve"> </w:t>
      </w:r>
      <w:r w:rsidRPr="00DF0665">
        <w:rPr>
          <w:rStyle w:val="StyleUnderline"/>
        </w:rPr>
        <w:t xml:space="preserve">to consider </w:t>
      </w:r>
      <w:r w:rsidRPr="00DF0665">
        <w:rPr>
          <w:rStyle w:val="StyleUnderline"/>
          <w:highlight w:val="cyan"/>
        </w:rPr>
        <w:t>than just</w:t>
      </w:r>
      <w:r w:rsidRPr="00DF0665">
        <w:rPr>
          <w:rStyle w:val="StyleUnderline"/>
        </w:rPr>
        <w:t xml:space="preserve"> the </w:t>
      </w:r>
      <w:r w:rsidRPr="00DF0665">
        <w:rPr>
          <w:rStyle w:val="StyleUnderline"/>
          <w:highlight w:val="cyan"/>
        </w:rPr>
        <w:t>tech</w:t>
      </w:r>
      <w:r w:rsidRPr="00DF0665">
        <w:rPr>
          <w:sz w:val="16"/>
        </w:rPr>
        <w:t xml:space="preserve">nology. </w:t>
      </w:r>
      <w:r w:rsidRPr="00DF0665">
        <w:rPr>
          <w:rStyle w:val="StyleUnderline"/>
        </w:rPr>
        <w:t>If we have the tech</w:t>
      </w:r>
      <w:r w:rsidRPr="00DF0665">
        <w:rPr>
          <w:sz w:val="16"/>
        </w:rPr>
        <w:t xml:space="preserve">nology for products that are competitive with meat on their price, taste, and convenience, would that lead to the end of factory farming? If so, </w:t>
      </w:r>
      <w:r w:rsidRPr="00DF0665">
        <w:rPr>
          <w:rStyle w:val="StyleUnderline"/>
        </w:rPr>
        <w:t>how long would that take?</w:t>
      </w:r>
    </w:p>
    <w:p w14:paraId="3EC8B845" w14:textId="77777777" w:rsidR="00754B5E" w:rsidRPr="00DF0665" w:rsidRDefault="00754B5E" w:rsidP="00754B5E">
      <w:pPr>
        <w:rPr>
          <w:sz w:val="16"/>
        </w:rPr>
      </w:pPr>
      <w:r w:rsidRPr="00DF0665">
        <w:rPr>
          <w:sz w:val="16"/>
        </w:rPr>
        <w:t>It’s pretty unclear.</w:t>
      </w:r>
    </w:p>
    <w:p w14:paraId="355210EC" w14:textId="77777777" w:rsidR="00754B5E" w:rsidRPr="00DF0665" w:rsidRDefault="00754B5E" w:rsidP="00754B5E">
      <w:pPr>
        <w:rPr>
          <w:sz w:val="16"/>
        </w:rPr>
      </w:pPr>
      <w:r w:rsidRPr="00DF0665">
        <w:rPr>
          <w:sz w:val="16"/>
        </w:rPr>
        <w:t xml:space="preserve">First, it’s important to remember that making a real dent in meat consumption </w:t>
      </w:r>
      <w:r w:rsidRPr="00DF0665">
        <w:rPr>
          <w:rStyle w:val="StyleUnderline"/>
          <w:highlight w:val="cyan"/>
        </w:rPr>
        <w:t>require</w:t>
      </w:r>
      <w:r w:rsidRPr="00DF0665">
        <w:rPr>
          <w:rStyle w:val="StyleUnderline"/>
        </w:rPr>
        <w:t xml:space="preserve">s building up </w:t>
      </w:r>
      <w:r w:rsidRPr="00DF0665">
        <w:rPr>
          <w:rStyle w:val="Emphasis"/>
          <w:highlight w:val="cyan"/>
        </w:rPr>
        <w:t>new infrastructure</w:t>
      </w:r>
      <w:r w:rsidRPr="00DF0665">
        <w:rPr>
          <w:sz w:val="16"/>
        </w:rPr>
        <w:t xml:space="preserve">. We </w:t>
      </w:r>
      <w:r w:rsidRPr="00DF0665">
        <w:rPr>
          <w:rStyle w:val="StyleUnderline"/>
        </w:rPr>
        <w:t xml:space="preserve">currently consume around </w:t>
      </w:r>
      <w:r w:rsidRPr="00DF0665">
        <w:rPr>
          <w:rStyle w:val="Emphasis"/>
        </w:rPr>
        <w:t>1 million tons</w:t>
      </w:r>
      <w:r w:rsidRPr="00DF0665">
        <w:rPr>
          <w:rStyle w:val="StyleUnderline"/>
        </w:rPr>
        <w:t xml:space="preserve"> of meat every</w:t>
      </w:r>
      <w:r w:rsidRPr="00DF0665">
        <w:rPr>
          <w:sz w:val="16"/>
        </w:rPr>
        <w:t xml:space="preserve"> single </w:t>
      </w:r>
      <w:r w:rsidRPr="00DF0665">
        <w:rPr>
          <w:rStyle w:val="StyleUnderline"/>
        </w:rPr>
        <w:t>day</w:t>
      </w:r>
      <w:r w:rsidRPr="00DF0665">
        <w:rPr>
          <w:sz w:val="16"/>
        </w:rPr>
        <w:t xml:space="preserve">. </w:t>
      </w:r>
      <w:r w:rsidRPr="00DF0665">
        <w:rPr>
          <w:rStyle w:val="StyleUnderline"/>
        </w:rPr>
        <w:t xml:space="preserve">Building up a replacement for that would be a </w:t>
      </w:r>
      <w:r w:rsidRPr="00DF0665">
        <w:rPr>
          <w:rStyle w:val="Emphasis"/>
        </w:rPr>
        <w:t>gigantic project</w:t>
      </w:r>
      <w:r w:rsidRPr="00DF0665">
        <w:rPr>
          <w:sz w:val="16"/>
        </w:rPr>
        <w:t xml:space="preserve">. Humbird estimates that it would </w:t>
      </w:r>
      <w:r w:rsidRPr="00DF0665">
        <w:rPr>
          <w:rStyle w:val="StyleUnderline"/>
          <w:highlight w:val="cyan"/>
        </w:rPr>
        <w:t xml:space="preserve">cost </w:t>
      </w:r>
      <w:r w:rsidRPr="00DF0665">
        <w:rPr>
          <w:rStyle w:val="Emphasis"/>
          <w:highlight w:val="cyan"/>
        </w:rPr>
        <w:t>hundreds of millions</w:t>
      </w:r>
      <w:r w:rsidRPr="00DF0665">
        <w:rPr>
          <w:rStyle w:val="Emphasis"/>
        </w:rPr>
        <w:t xml:space="preserve"> </w:t>
      </w:r>
      <w:r w:rsidRPr="00DF0665">
        <w:rPr>
          <w:rStyle w:val="StyleUnderline"/>
        </w:rPr>
        <w:t>of dollars</w:t>
      </w:r>
      <w:r w:rsidRPr="00DF0665">
        <w:rPr>
          <w:sz w:val="16"/>
        </w:rPr>
        <w:t xml:space="preserve"> to build a facility </w:t>
      </w:r>
      <w:r w:rsidRPr="00DF0665">
        <w:rPr>
          <w:rStyle w:val="StyleUnderline"/>
          <w:highlight w:val="cyan"/>
        </w:rPr>
        <w:t>to replace</w:t>
      </w:r>
      <w:r w:rsidRPr="00DF0665">
        <w:rPr>
          <w:rStyle w:val="StyleUnderline"/>
        </w:rPr>
        <w:t xml:space="preserve"> </w:t>
      </w:r>
      <w:r w:rsidRPr="00DF0665">
        <w:rPr>
          <w:rStyle w:val="Emphasis"/>
        </w:rPr>
        <w:t xml:space="preserve">less than </w:t>
      </w:r>
      <w:r w:rsidRPr="00DF0665">
        <w:rPr>
          <w:rStyle w:val="Emphasis"/>
          <w:highlight w:val="cyan"/>
        </w:rPr>
        <w:t>0.01%</w:t>
      </w:r>
      <w:r w:rsidRPr="00DF0665">
        <w:rPr>
          <w:rStyle w:val="StyleUnderline"/>
          <w:highlight w:val="cyan"/>
        </w:rPr>
        <w:t xml:space="preserve"> of the world’s meat</w:t>
      </w:r>
      <w:r w:rsidRPr="00DF0665">
        <w:rPr>
          <w:sz w:val="16"/>
        </w:rPr>
        <w:t>.159</w:t>
      </w:r>
    </w:p>
    <w:p w14:paraId="2860101E" w14:textId="77777777" w:rsidR="00754B5E" w:rsidRPr="00DF0665" w:rsidRDefault="00754B5E" w:rsidP="00754B5E">
      <w:pPr>
        <w:rPr>
          <w:sz w:val="16"/>
        </w:rPr>
      </w:pPr>
      <w:r w:rsidRPr="00DF0665">
        <w:rPr>
          <w:sz w:val="16"/>
        </w:rPr>
        <w:t xml:space="preserve">There are also lots of other factors that might affect whether people will switch, like </w:t>
      </w:r>
      <w:r w:rsidRPr="00DF0665">
        <w:rPr>
          <w:rStyle w:val="StyleUnderline"/>
        </w:rPr>
        <w:t xml:space="preserve">social </w:t>
      </w:r>
      <w:r w:rsidRPr="00DF0665">
        <w:rPr>
          <w:rStyle w:val="Emphasis"/>
          <w:highlight w:val="cyan"/>
        </w:rPr>
        <w:t>norms, familiarity</w:t>
      </w:r>
      <w:r w:rsidRPr="00DF0665">
        <w:rPr>
          <w:rStyle w:val="StyleUnderline"/>
        </w:rPr>
        <w:t xml:space="preserve">, food </w:t>
      </w:r>
      <w:r w:rsidRPr="00DF0665">
        <w:rPr>
          <w:rStyle w:val="Emphasis"/>
          <w:highlight w:val="cyan"/>
        </w:rPr>
        <w:t>safety</w:t>
      </w:r>
      <w:r w:rsidRPr="00DF0665">
        <w:rPr>
          <w:rStyle w:val="StyleUnderline"/>
        </w:rPr>
        <w:t xml:space="preserve">, and </w:t>
      </w:r>
      <w:r w:rsidRPr="00DF0665">
        <w:rPr>
          <w:rStyle w:val="Emphasis"/>
          <w:highlight w:val="cyan"/>
        </w:rPr>
        <w:t>religion</w:t>
      </w:r>
      <w:r w:rsidRPr="00DF0665">
        <w:rPr>
          <w:rStyle w:val="Emphasis"/>
        </w:rPr>
        <w:t>.</w:t>
      </w:r>
      <w:r w:rsidRPr="00DF0665">
        <w:rPr>
          <w:sz w:val="16"/>
        </w:rPr>
        <w:t xml:space="preserve">160 These factors are much harder to predict — for example, it’s possible that the development of alternatives to animal products </w:t>
      </w:r>
      <w:r w:rsidRPr="00DF0665">
        <w:rPr>
          <w:rStyle w:val="StyleUnderline"/>
          <w:highlight w:val="cyan"/>
        </w:rPr>
        <w:t xml:space="preserve">causes </w:t>
      </w:r>
      <w:r w:rsidRPr="00DF0665">
        <w:rPr>
          <w:rStyle w:val="Emphasis"/>
          <w:highlight w:val="cyan"/>
        </w:rPr>
        <w:t>political polarisation</w:t>
      </w:r>
      <w:r w:rsidRPr="00DF0665">
        <w:rPr>
          <w:rStyle w:val="StyleUnderline"/>
        </w:rPr>
        <w:t xml:space="preserve"> and </w:t>
      </w:r>
      <w:r w:rsidRPr="00DF0665">
        <w:rPr>
          <w:rStyle w:val="Emphasis"/>
          <w:highlight w:val="cyan"/>
        </w:rPr>
        <w:t>worse animal policy overall</w:t>
      </w:r>
      <w:r w:rsidRPr="00DF0665">
        <w:rPr>
          <w:sz w:val="16"/>
        </w:rPr>
        <w:t xml:space="preserve"> (although we’d guess that’s less likely than the opposite).</w:t>
      </w:r>
    </w:p>
    <w:p w14:paraId="08571556" w14:textId="77777777" w:rsidR="00754B5E" w:rsidRPr="00DF0665" w:rsidRDefault="00754B5E" w:rsidP="00754B5E">
      <w:pPr>
        <w:rPr>
          <w:sz w:val="16"/>
        </w:rPr>
      </w:pPr>
      <w:r w:rsidRPr="00DF0665">
        <w:rPr>
          <w:sz w:val="16"/>
        </w:rPr>
        <w:t>So, what does all this mean for the future of meat production?</w:t>
      </w:r>
    </w:p>
    <w:p w14:paraId="0FDA2DD5" w14:textId="77777777" w:rsidR="00754B5E" w:rsidRPr="00DF0665" w:rsidRDefault="00754B5E" w:rsidP="00754B5E">
      <w:pPr>
        <w:rPr>
          <w:sz w:val="16"/>
        </w:rPr>
      </w:pPr>
      <w:r w:rsidRPr="00DF0665">
        <w:rPr>
          <w:sz w:val="16"/>
        </w:rPr>
        <w:t>It’s pretty hard to bring this information together into a meaningful prediction. We’ve seen two attempts to do this.</w:t>
      </w:r>
    </w:p>
    <w:p w14:paraId="401CF096" w14:textId="77777777" w:rsidR="00754B5E" w:rsidRPr="00DF0665" w:rsidRDefault="00754B5E" w:rsidP="00754B5E">
      <w:pPr>
        <w:rPr>
          <w:sz w:val="16"/>
        </w:rPr>
      </w:pPr>
      <w:r w:rsidRPr="00DF0665">
        <w:rPr>
          <w:sz w:val="16"/>
        </w:rPr>
        <w:t>On Metaculus, a forecasting website, the aggregate of 268 predictions suggests there’s a 12% chance of a 50% decline in global meat production by 2040.</w:t>
      </w:r>
    </w:p>
    <w:p w14:paraId="31468AC7" w14:textId="77777777" w:rsidR="00754B5E" w:rsidRDefault="00754B5E" w:rsidP="00754B5E">
      <w:pPr>
        <w:rPr>
          <w:sz w:val="16"/>
        </w:rPr>
      </w:pPr>
      <w:r w:rsidRPr="00DF0665">
        <w:rPr>
          <w:sz w:val="16"/>
        </w:rPr>
        <w:t>Rethink Priorities brought together a </w:t>
      </w:r>
      <w:r w:rsidRPr="00DF0665">
        <w:rPr>
          <w:rStyle w:val="Emphasis"/>
        </w:rPr>
        <w:t xml:space="preserve">panel of </w:t>
      </w:r>
      <w:r w:rsidRPr="00DF0665">
        <w:rPr>
          <w:rStyle w:val="Emphasis"/>
          <w:highlight w:val="cyan"/>
        </w:rPr>
        <w:t>forecasters</w:t>
      </w:r>
      <w:r w:rsidRPr="00DF0665">
        <w:rPr>
          <w:sz w:val="16"/>
        </w:rPr>
        <w:t xml:space="preserve"> to </w:t>
      </w:r>
      <w:r w:rsidRPr="00DF0665">
        <w:rPr>
          <w:rStyle w:val="StyleUnderline"/>
          <w:highlight w:val="cyan"/>
        </w:rPr>
        <w:t>predict</w:t>
      </w:r>
      <w:r w:rsidRPr="00DF0665">
        <w:rPr>
          <w:rStyle w:val="StyleUnderline"/>
        </w:rPr>
        <w:t xml:space="preserve"> </w:t>
      </w:r>
      <w:r w:rsidRPr="00DF0665">
        <w:rPr>
          <w:sz w:val="16"/>
        </w:rPr>
        <w:t xml:space="preserve">how likely it is we’ll have specifically cultivated meat </w:t>
      </w:r>
      <w:r w:rsidRPr="00DF0665">
        <w:rPr>
          <w:rStyle w:val="StyleUnderline"/>
          <w:highlight w:val="cyan"/>
        </w:rPr>
        <w:t>by</w:t>
      </w:r>
      <w:r w:rsidRPr="00DF0665">
        <w:rPr>
          <w:rStyle w:val="StyleUnderline"/>
        </w:rPr>
        <w:t xml:space="preserve"> 20</w:t>
      </w:r>
      <w:r w:rsidRPr="00DF0665">
        <w:rPr>
          <w:rStyle w:val="StyleUnderline"/>
          <w:highlight w:val="cyan"/>
        </w:rPr>
        <w:t>51</w:t>
      </w:r>
      <w:r w:rsidRPr="00DF0665">
        <w:rPr>
          <w:sz w:val="16"/>
        </w:rPr>
        <w:t xml:space="preserve">. Aggregating their estimates suggests that, while there’s an around 50% chance of us producing over 100,000 tons per year by then, there’s more like a </w:t>
      </w:r>
      <w:r w:rsidRPr="00DF0665">
        <w:rPr>
          <w:rStyle w:val="Emphasis"/>
          <w:highlight w:val="cyan"/>
        </w:rPr>
        <w:t>9% chance of</w:t>
      </w:r>
      <w:r w:rsidRPr="00DF0665">
        <w:rPr>
          <w:sz w:val="16"/>
        </w:rPr>
        <w:t xml:space="preserve"> us producing over </w:t>
      </w:r>
      <w:r w:rsidRPr="00DF0665">
        <w:rPr>
          <w:rStyle w:val="Emphasis"/>
          <w:highlight w:val="cyan"/>
        </w:rPr>
        <w:t>50 million</w:t>
      </w:r>
      <w:r w:rsidRPr="00DF0665">
        <w:rPr>
          <w:rStyle w:val="Emphasis"/>
        </w:rPr>
        <w:t xml:space="preserve"> tons</w:t>
      </w:r>
      <w:r w:rsidRPr="00DF0665">
        <w:rPr>
          <w:rStyle w:val="StyleUnderline"/>
        </w:rPr>
        <w:t xml:space="preserve"> per year</w:t>
      </w:r>
      <w:r w:rsidRPr="00DF0665">
        <w:rPr>
          <w:sz w:val="16"/>
        </w:rPr>
        <w:t xml:space="preserve">. (For comparison, </w:t>
      </w:r>
      <w:r w:rsidRPr="00DF0665">
        <w:rPr>
          <w:rStyle w:val="StyleUnderline"/>
        </w:rPr>
        <w:t xml:space="preserve">we </w:t>
      </w:r>
      <w:r w:rsidRPr="00DF0665">
        <w:rPr>
          <w:rStyle w:val="StyleUnderline"/>
          <w:highlight w:val="cyan"/>
        </w:rPr>
        <w:t>produced</w:t>
      </w:r>
      <w:r w:rsidRPr="00DF0665">
        <w:rPr>
          <w:rStyle w:val="StyleUnderline"/>
        </w:rPr>
        <w:t xml:space="preserve"> around </w:t>
      </w:r>
      <w:r w:rsidRPr="00DF0665">
        <w:rPr>
          <w:rStyle w:val="StyleUnderline"/>
          <w:highlight w:val="cyan"/>
        </w:rPr>
        <w:t>350</w:t>
      </w:r>
      <w:r w:rsidRPr="00DF0665">
        <w:rPr>
          <w:rStyle w:val="StyleUnderline"/>
        </w:rPr>
        <w:t xml:space="preserve"> million tons of meat </w:t>
      </w:r>
      <w:r w:rsidRPr="00DF0665">
        <w:rPr>
          <w:rStyle w:val="StyleUnderline"/>
          <w:highlight w:val="cyan"/>
        </w:rPr>
        <w:t>in</w:t>
      </w:r>
      <w:r w:rsidRPr="00DF0665">
        <w:rPr>
          <w:rStyle w:val="StyleUnderline"/>
        </w:rPr>
        <w:t xml:space="preserve"> 20</w:t>
      </w:r>
      <w:r w:rsidRPr="00DF0665">
        <w:rPr>
          <w:rStyle w:val="StyleUnderline"/>
          <w:highlight w:val="cyan"/>
        </w:rPr>
        <w:t>22</w:t>
      </w:r>
      <w:r w:rsidRPr="00DF0665">
        <w:rPr>
          <w:rStyle w:val="StyleUnderline"/>
        </w:rPr>
        <w:t>.</w:t>
      </w:r>
      <w:r w:rsidRPr="00DF0665">
        <w:rPr>
          <w:sz w:val="16"/>
        </w:rPr>
        <w:t>)</w:t>
      </w:r>
    </w:p>
    <w:p w14:paraId="7A46B76D" w14:textId="77777777" w:rsidR="00754B5E" w:rsidRDefault="00754B5E" w:rsidP="00754B5E">
      <w:pPr>
        <w:pStyle w:val="Heading3"/>
      </w:pPr>
      <w:r>
        <w:t>Factory Farms---AT: Gene Drives</w:t>
      </w:r>
    </w:p>
    <w:p w14:paraId="05F7C737" w14:textId="77777777" w:rsidR="00754B5E" w:rsidRPr="00911787" w:rsidRDefault="00754B5E" w:rsidP="00754B5E">
      <w:pPr>
        <w:pStyle w:val="Heading4"/>
      </w:pPr>
      <w:r>
        <w:t xml:space="preserve">Genetic editing will proliferate existing suffering. </w:t>
      </w:r>
    </w:p>
    <w:p w14:paraId="0DA22AC7" w14:textId="77777777" w:rsidR="00754B5E" w:rsidRPr="00911787" w:rsidRDefault="00754B5E" w:rsidP="00754B5E">
      <w:r w:rsidRPr="00911787">
        <w:rPr>
          <w:rStyle w:val="Heading4Char"/>
        </w:rPr>
        <w:t>Ridgway ’22</w:t>
      </w:r>
      <w:r w:rsidRPr="00911787">
        <w:t xml:space="preserve"> [Tim; July 28; BA of Anthropology @ University of Durham; “Gene Editing: What Is It And How Will It Affect Animals?”</w:t>
      </w:r>
      <w:r>
        <w:t xml:space="preserve"> </w:t>
      </w:r>
      <w:r w:rsidRPr="00911787">
        <w:t>https://animalequality.org.uk/blog/gene-editing-farmed-animals/</w:t>
      </w:r>
      <w:r>
        <w:t>] sajad</w:t>
      </w:r>
    </w:p>
    <w:p w14:paraId="214FC4B3" w14:textId="77777777" w:rsidR="00754B5E" w:rsidRPr="00911787" w:rsidRDefault="00754B5E" w:rsidP="00754B5E">
      <w:pPr>
        <w:rPr>
          <w:sz w:val="16"/>
        </w:rPr>
      </w:pPr>
      <w:r w:rsidRPr="00911787">
        <w:rPr>
          <w:sz w:val="16"/>
        </w:rPr>
        <w:t xml:space="preserve">A recent report by the Nuffield Council on Bioethics – which is an independent body that examines and reports on ethical issues in biology and medicine – has warned </w:t>
      </w:r>
      <w:r w:rsidRPr="00911787">
        <w:rPr>
          <w:rStyle w:val="StyleUnderline"/>
        </w:rPr>
        <w:t xml:space="preserve">that </w:t>
      </w:r>
      <w:r w:rsidRPr="00911787">
        <w:rPr>
          <w:rStyle w:val="Emphasis"/>
          <w:highlight w:val="cyan"/>
        </w:rPr>
        <w:t>gene editing</w:t>
      </w:r>
      <w:r w:rsidRPr="00911787">
        <w:rPr>
          <w:rStyle w:val="StyleUnderline"/>
          <w:highlight w:val="cyan"/>
        </w:rPr>
        <w:t xml:space="preserve"> could “accelerate</w:t>
      </w:r>
      <w:r w:rsidRPr="00911787">
        <w:rPr>
          <w:sz w:val="16"/>
        </w:rPr>
        <w:t xml:space="preserve"> some existing </w:t>
      </w:r>
      <w:r w:rsidRPr="00911787">
        <w:rPr>
          <w:rStyle w:val="Emphasis"/>
          <w:highlight w:val="cyan"/>
        </w:rPr>
        <w:t>unethical</w:t>
      </w:r>
      <w:r w:rsidRPr="00911787">
        <w:rPr>
          <w:rStyle w:val="StyleUnderline"/>
          <w:highlight w:val="cyan"/>
        </w:rPr>
        <w:t xml:space="preserve"> breeding practices</w:t>
      </w:r>
      <w:r w:rsidRPr="00911787">
        <w:rPr>
          <w:sz w:val="16"/>
        </w:rPr>
        <w:t>”.</w:t>
      </w:r>
    </w:p>
    <w:p w14:paraId="0C39C78B" w14:textId="77777777" w:rsidR="00754B5E" w:rsidRPr="00911787" w:rsidRDefault="00754B5E" w:rsidP="00754B5E">
      <w:pPr>
        <w:rPr>
          <w:sz w:val="16"/>
        </w:rPr>
      </w:pPr>
      <w:r w:rsidRPr="00911787">
        <w:rPr>
          <w:sz w:val="16"/>
        </w:rPr>
        <w:t xml:space="preserve">The unethical breeding practices that the report refers to is the use of </w:t>
      </w:r>
      <w:r w:rsidRPr="00911787">
        <w:rPr>
          <w:rStyle w:val="Emphasis"/>
          <w:highlight w:val="cyan"/>
        </w:rPr>
        <w:t>selective breeding</w:t>
      </w:r>
      <w:r w:rsidRPr="00911787">
        <w:rPr>
          <w:rStyle w:val="StyleUnderline"/>
        </w:rPr>
        <w:t xml:space="preserve"> across the farming industry</w:t>
      </w:r>
      <w:r w:rsidRPr="00911787">
        <w:rPr>
          <w:sz w:val="16"/>
        </w:rPr>
        <w:t xml:space="preserve"> which has led to devastating results for animals.</w:t>
      </w:r>
    </w:p>
    <w:p w14:paraId="1FA8E209" w14:textId="77777777" w:rsidR="00754B5E" w:rsidRPr="00911787" w:rsidRDefault="00754B5E" w:rsidP="00754B5E">
      <w:pPr>
        <w:rPr>
          <w:sz w:val="16"/>
        </w:rPr>
      </w:pPr>
      <w:r w:rsidRPr="00911787">
        <w:rPr>
          <w:sz w:val="16"/>
        </w:rPr>
        <w:t xml:space="preserve">Selective breeding is when </w:t>
      </w:r>
      <w:r w:rsidRPr="00911787">
        <w:rPr>
          <w:rStyle w:val="StyleUnderline"/>
          <w:highlight w:val="cyan"/>
        </w:rPr>
        <w:t>two</w:t>
      </w:r>
      <w:r w:rsidRPr="00911787">
        <w:rPr>
          <w:rStyle w:val="StyleUnderline"/>
        </w:rPr>
        <w:t xml:space="preserve"> specific </w:t>
      </w:r>
      <w:r w:rsidRPr="00911787">
        <w:rPr>
          <w:rStyle w:val="StyleUnderline"/>
          <w:highlight w:val="cyan"/>
        </w:rPr>
        <w:t>animals</w:t>
      </w:r>
      <w:r w:rsidRPr="00911787">
        <w:rPr>
          <w:rStyle w:val="StyleUnderline"/>
        </w:rPr>
        <w:t xml:space="preserve"> are chosen</w:t>
      </w:r>
      <w:r w:rsidRPr="00911787">
        <w:rPr>
          <w:sz w:val="16"/>
        </w:rPr>
        <w:t xml:space="preserve"> for mating in order </w:t>
      </w:r>
      <w:r w:rsidRPr="00911787">
        <w:rPr>
          <w:rStyle w:val="StyleUnderline"/>
        </w:rPr>
        <w:t xml:space="preserve">to </w:t>
      </w:r>
      <w:r w:rsidRPr="00911787">
        <w:rPr>
          <w:rStyle w:val="Emphasis"/>
          <w:highlight w:val="cyan"/>
        </w:rPr>
        <w:t>create offspring</w:t>
      </w:r>
      <w:r w:rsidRPr="00911787">
        <w:rPr>
          <w:rStyle w:val="StyleUnderline"/>
        </w:rPr>
        <w:t xml:space="preserve"> with ‘</w:t>
      </w:r>
      <w:r w:rsidRPr="00911787">
        <w:rPr>
          <w:rStyle w:val="StyleUnderline"/>
          <w:highlight w:val="cyan"/>
        </w:rPr>
        <w:t>desirable’</w:t>
      </w:r>
      <w:r w:rsidRPr="00911787">
        <w:rPr>
          <w:rStyle w:val="StyleUnderline"/>
        </w:rPr>
        <w:t xml:space="preserve"> characteristics</w:t>
      </w:r>
      <w:r w:rsidRPr="00911787">
        <w:rPr>
          <w:sz w:val="16"/>
        </w:rPr>
        <w:t xml:space="preserve"> (desirable, not necessarily for the animals themselves, but in this case for the animal agriculture industry’s profitability). For example, the chicken industry has been selecting the fastest growing chickens and using them for breeding, resulting in new chickens which grow even faster.</w:t>
      </w:r>
    </w:p>
    <w:p w14:paraId="2CF43223" w14:textId="77777777" w:rsidR="00754B5E" w:rsidRPr="00911787" w:rsidRDefault="00754B5E" w:rsidP="00754B5E">
      <w:pPr>
        <w:rPr>
          <w:sz w:val="16"/>
        </w:rPr>
      </w:pPr>
      <w:r w:rsidRPr="00911787">
        <w:rPr>
          <w:sz w:val="16"/>
        </w:rPr>
        <w:t>This process has been repeated over decades and now chickens in factory farms reach a weight of 2.2kg in just 35 days – almost a 400% increase compared to a century ago. </w:t>
      </w:r>
    </w:p>
    <w:p w14:paraId="2F342B67" w14:textId="77777777" w:rsidR="00754B5E" w:rsidRPr="00911787" w:rsidRDefault="00754B5E" w:rsidP="00754B5E">
      <w:pPr>
        <w:rPr>
          <w:sz w:val="16"/>
        </w:rPr>
      </w:pPr>
      <w:r w:rsidRPr="00911787">
        <w:rPr>
          <w:sz w:val="16"/>
        </w:rPr>
        <w:t xml:space="preserve">This has </w:t>
      </w:r>
      <w:r w:rsidRPr="00911787">
        <w:rPr>
          <w:rStyle w:val="Emphasis"/>
          <w:highlight w:val="cyan"/>
        </w:rPr>
        <w:t>significant</w:t>
      </w:r>
      <w:r w:rsidRPr="00911787">
        <w:rPr>
          <w:rStyle w:val="StyleUnderline"/>
          <w:highlight w:val="cyan"/>
        </w:rPr>
        <w:t xml:space="preserve"> consequences for</w:t>
      </w:r>
      <w:r w:rsidRPr="00911787">
        <w:rPr>
          <w:rStyle w:val="StyleUnderline"/>
        </w:rPr>
        <w:t xml:space="preserve"> the </w:t>
      </w:r>
      <w:r w:rsidRPr="00911787">
        <w:rPr>
          <w:rStyle w:val="StyleUnderline"/>
          <w:highlight w:val="cyan"/>
        </w:rPr>
        <w:t xml:space="preserve">chickens’ </w:t>
      </w:r>
      <w:r w:rsidRPr="00911787">
        <w:rPr>
          <w:rStyle w:val="Emphasis"/>
          <w:highlight w:val="cyan"/>
        </w:rPr>
        <w:t>health</w:t>
      </w:r>
      <w:r w:rsidRPr="00911787">
        <w:rPr>
          <w:sz w:val="16"/>
        </w:rPr>
        <w:t xml:space="preserve">, causing them to </w:t>
      </w:r>
      <w:r w:rsidRPr="00911787">
        <w:rPr>
          <w:rStyle w:val="StyleUnderline"/>
        </w:rPr>
        <w:t xml:space="preserve">suffer from </w:t>
      </w:r>
      <w:r w:rsidRPr="00911787">
        <w:rPr>
          <w:rStyle w:val="Emphasis"/>
          <w:highlight w:val="cyan"/>
        </w:rPr>
        <w:t>heart attacks</w:t>
      </w:r>
      <w:r w:rsidRPr="00911787">
        <w:rPr>
          <w:rStyle w:val="StyleUnderline"/>
          <w:highlight w:val="cyan"/>
        </w:rPr>
        <w:t>, organ failure</w:t>
      </w:r>
      <w:r w:rsidRPr="00911787">
        <w:rPr>
          <w:rStyle w:val="StyleUnderline"/>
        </w:rPr>
        <w:t xml:space="preserve"> and debilitating </w:t>
      </w:r>
      <w:r w:rsidRPr="00911787">
        <w:rPr>
          <w:rStyle w:val="StyleUnderline"/>
          <w:highlight w:val="cyan"/>
        </w:rPr>
        <w:t>leg deformities</w:t>
      </w:r>
      <w:r w:rsidRPr="00911787">
        <w:rPr>
          <w:sz w:val="16"/>
        </w:rPr>
        <w:t>. Around 95% of the chickens bred and killed for their flesh in the UK are fast-growing. This is all legal and happening without Government intervention.</w:t>
      </w:r>
    </w:p>
    <w:p w14:paraId="7F71DB37" w14:textId="77777777" w:rsidR="00754B5E" w:rsidRPr="00911787" w:rsidRDefault="00754B5E" w:rsidP="00754B5E">
      <w:pPr>
        <w:rPr>
          <w:sz w:val="16"/>
        </w:rPr>
      </w:pPr>
      <w:r w:rsidRPr="00911787">
        <w:rPr>
          <w:sz w:val="16"/>
        </w:rPr>
        <w:t>Animal Equality has documented the suffering chickens face in numerous investigations into UK factory farms.</w:t>
      </w:r>
    </w:p>
    <w:p w14:paraId="4DF3D427" w14:textId="77777777" w:rsidR="00754B5E" w:rsidRPr="00911787" w:rsidRDefault="00754B5E" w:rsidP="00754B5E">
      <w:pPr>
        <w:rPr>
          <w:sz w:val="16"/>
        </w:rPr>
      </w:pPr>
      <w:r w:rsidRPr="00911787">
        <w:rPr>
          <w:sz w:val="16"/>
        </w:rPr>
        <w:t>Given the meat industry’s track record with selective breeding, it’s</w:t>
      </w:r>
      <w:r w:rsidRPr="00911787">
        <w:rPr>
          <w:rStyle w:val="StyleUnderline"/>
          <w:sz w:val="16"/>
        </w:rPr>
        <w:t xml:space="preserve"> </w:t>
      </w:r>
      <w:r w:rsidRPr="00911787">
        <w:rPr>
          <w:rStyle w:val="StyleUnderline"/>
          <w:highlight w:val="cyan"/>
        </w:rPr>
        <w:t>wishful thinking</w:t>
      </w:r>
      <w:r w:rsidRPr="00911787">
        <w:rPr>
          <w:rStyle w:val="StyleUnderline"/>
        </w:rPr>
        <w:t xml:space="preserve"> to expect</w:t>
      </w:r>
      <w:r w:rsidRPr="00911787">
        <w:rPr>
          <w:sz w:val="16"/>
        </w:rPr>
        <w:t xml:space="preserve"> that </w:t>
      </w:r>
      <w:r w:rsidRPr="00911787">
        <w:rPr>
          <w:rStyle w:val="Emphasis"/>
          <w:highlight w:val="cyan"/>
        </w:rPr>
        <w:t>gene editing</w:t>
      </w:r>
      <w:r w:rsidRPr="00911787">
        <w:rPr>
          <w:rStyle w:val="StyleUnderline"/>
          <w:highlight w:val="cyan"/>
        </w:rPr>
        <w:t xml:space="preserve"> will lead to anything other than</w:t>
      </w:r>
      <w:r w:rsidRPr="00911787">
        <w:rPr>
          <w:rStyle w:val="StyleUnderline"/>
        </w:rPr>
        <w:t xml:space="preserve"> more </w:t>
      </w:r>
      <w:r w:rsidRPr="00911787">
        <w:rPr>
          <w:rStyle w:val="StyleUnderline"/>
          <w:highlight w:val="cyan"/>
        </w:rPr>
        <w:t>suffering</w:t>
      </w:r>
      <w:r w:rsidRPr="00911787">
        <w:rPr>
          <w:sz w:val="16"/>
        </w:rPr>
        <w:t xml:space="preserve"> for animals, especially when there is </w:t>
      </w:r>
      <w:r w:rsidRPr="00911787">
        <w:rPr>
          <w:rStyle w:val="StyleUnderline"/>
        </w:rPr>
        <w:t xml:space="preserve">even </w:t>
      </w:r>
      <w:r w:rsidRPr="00911787">
        <w:rPr>
          <w:rStyle w:val="Emphasis"/>
          <w:highlight w:val="cyan"/>
        </w:rPr>
        <w:t>more money</w:t>
      </w:r>
      <w:r w:rsidRPr="00911787">
        <w:rPr>
          <w:rStyle w:val="StyleUnderline"/>
          <w:highlight w:val="cyan"/>
        </w:rPr>
        <w:t xml:space="preserve"> to be made</w:t>
      </w:r>
      <w:r w:rsidRPr="00911787">
        <w:rPr>
          <w:sz w:val="16"/>
        </w:rPr>
        <w:t>.</w:t>
      </w:r>
    </w:p>
    <w:p w14:paraId="1E1EA9B9" w14:textId="77777777" w:rsidR="00754B5E" w:rsidRPr="00911787" w:rsidRDefault="00754B5E" w:rsidP="00754B5E">
      <w:pPr>
        <w:rPr>
          <w:sz w:val="16"/>
        </w:rPr>
      </w:pPr>
      <w:r w:rsidRPr="00911787">
        <w:rPr>
          <w:sz w:val="16"/>
        </w:rPr>
        <w:t xml:space="preserve">The Government has also made suggestions that </w:t>
      </w:r>
      <w:r w:rsidRPr="00911787">
        <w:rPr>
          <w:rStyle w:val="StyleUnderline"/>
        </w:rPr>
        <w:t>gene editing technology</w:t>
      </w:r>
      <w:r w:rsidRPr="00911787">
        <w:rPr>
          <w:sz w:val="16"/>
        </w:rPr>
        <w:t xml:space="preserve"> could be </w:t>
      </w:r>
      <w:r w:rsidRPr="00911787">
        <w:rPr>
          <w:rStyle w:val="StyleUnderline"/>
        </w:rPr>
        <w:t xml:space="preserve">used to promote </w:t>
      </w:r>
      <w:r w:rsidRPr="00911787">
        <w:rPr>
          <w:rStyle w:val="StyleUnderline"/>
          <w:highlight w:val="cyan"/>
        </w:rPr>
        <w:t>animal welfare</w:t>
      </w:r>
      <w:r w:rsidRPr="00911787">
        <w:rPr>
          <w:sz w:val="16"/>
        </w:rPr>
        <w:t xml:space="preserve"> by creating animals who are less likely to suffer on factory farms. But this is </w:t>
      </w:r>
      <w:r w:rsidRPr="00911787">
        <w:rPr>
          <w:rStyle w:val="StyleUnderline"/>
        </w:rPr>
        <w:t xml:space="preserve">also </w:t>
      </w:r>
      <w:r w:rsidRPr="00911787">
        <w:rPr>
          <w:rStyle w:val="Emphasis"/>
          <w:highlight w:val="cyan"/>
        </w:rPr>
        <w:t>wishful thinking</w:t>
      </w:r>
      <w:r w:rsidRPr="00911787">
        <w:rPr>
          <w:sz w:val="16"/>
        </w:rPr>
        <w:t>.</w:t>
      </w:r>
    </w:p>
    <w:p w14:paraId="1961D19C" w14:textId="77777777" w:rsidR="00754B5E" w:rsidRPr="00911787" w:rsidRDefault="00754B5E" w:rsidP="00754B5E">
      <w:pPr>
        <w:rPr>
          <w:sz w:val="16"/>
        </w:rPr>
      </w:pPr>
      <w:r w:rsidRPr="00911787">
        <w:rPr>
          <w:sz w:val="16"/>
        </w:rPr>
        <w:t>One example given is that pigs could be engineered to be born without tails to end the use of a practice known as ‘tail docking’. Tail docking is a widespread practice where farm workers cut off pigs’ tails. It is usually done with a sharp instrument such as pliers or clippers and without pain relief.</w:t>
      </w:r>
    </w:p>
    <w:p w14:paraId="58B31860" w14:textId="77777777" w:rsidR="00754B5E" w:rsidRPr="00911787" w:rsidRDefault="00754B5E" w:rsidP="00754B5E">
      <w:pPr>
        <w:rPr>
          <w:sz w:val="16"/>
        </w:rPr>
      </w:pPr>
      <w:r w:rsidRPr="00911787">
        <w:rPr>
          <w:sz w:val="16"/>
        </w:rPr>
        <w:t xml:space="preserve">The </w:t>
      </w:r>
      <w:r w:rsidRPr="00911787">
        <w:rPr>
          <w:rStyle w:val="StyleUnderline"/>
          <w:highlight w:val="cyan"/>
        </w:rPr>
        <w:t>conditions on</w:t>
      </w:r>
      <w:r w:rsidRPr="00911787">
        <w:rPr>
          <w:sz w:val="16"/>
        </w:rPr>
        <w:t xml:space="preserve"> intensive factory </w:t>
      </w:r>
      <w:r w:rsidRPr="00911787">
        <w:rPr>
          <w:rStyle w:val="StyleUnderline"/>
          <w:highlight w:val="cyan"/>
        </w:rPr>
        <w:t>farms are</w:t>
      </w:r>
      <w:r w:rsidRPr="00911787">
        <w:rPr>
          <w:rStyle w:val="StyleUnderline"/>
        </w:rPr>
        <w:t xml:space="preserve"> deeply </w:t>
      </w:r>
      <w:r w:rsidRPr="00911787">
        <w:rPr>
          <w:rStyle w:val="Emphasis"/>
          <w:highlight w:val="cyan"/>
        </w:rPr>
        <w:t>unnatural</w:t>
      </w:r>
      <w:r w:rsidRPr="00911787">
        <w:rPr>
          <w:sz w:val="16"/>
        </w:rPr>
        <w:t xml:space="preserve">, with many </w:t>
      </w:r>
      <w:r w:rsidRPr="00911787">
        <w:rPr>
          <w:rStyle w:val="StyleUnderline"/>
        </w:rPr>
        <w:t>pigs resorting to biting the tails</w:t>
      </w:r>
      <w:r w:rsidRPr="00911787">
        <w:rPr>
          <w:sz w:val="16"/>
        </w:rPr>
        <w:t xml:space="preserve"> of other pigs out of frustration, anxiety and boredom. This is </w:t>
      </w:r>
      <w:r w:rsidRPr="00911787">
        <w:rPr>
          <w:rStyle w:val="StyleUnderline"/>
        </w:rPr>
        <w:t>very painful</w:t>
      </w:r>
      <w:r w:rsidRPr="00911787">
        <w:rPr>
          <w:sz w:val="16"/>
        </w:rPr>
        <w:t>.</w:t>
      </w:r>
    </w:p>
    <w:p w14:paraId="69BAF862" w14:textId="77777777" w:rsidR="00754B5E" w:rsidRPr="00911787" w:rsidRDefault="00754B5E" w:rsidP="00754B5E">
      <w:pPr>
        <w:rPr>
          <w:sz w:val="16"/>
        </w:rPr>
      </w:pPr>
      <w:r w:rsidRPr="00911787">
        <w:rPr>
          <w:rStyle w:val="StyleUnderline"/>
        </w:rPr>
        <w:t xml:space="preserve">The </w:t>
      </w:r>
      <w:r w:rsidRPr="00911787">
        <w:rPr>
          <w:rStyle w:val="Emphasis"/>
          <w:highlight w:val="cyan"/>
        </w:rPr>
        <w:t>meat industry</w:t>
      </w:r>
      <w:r w:rsidRPr="00911787">
        <w:rPr>
          <w:rStyle w:val="StyleUnderline"/>
        </w:rPr>
        <w:t xml:space="preserve"> could </w:t>
      </w:r>
      <w:r w:rsidRPr="00911787">
        <w:rPr>
          <w:rStyle w:val="StyleUnderline"/>
          <w:highlight w:val="cyan"/>
        </w:rPr>
        <w:t>solve</w:t>
      </w:r>
      <w:r w:rsidRPr="00911787">
        <w:rPr>
          <w:sz w:val="16"/>
        </w:rPr>
        <w:t xml:space="preserve"> the problem </w:t>
      </w:r>
      <w:r w:rsidRPr="00911787">
        <w:rPr>
          <w:rStyle w:val="StyleUnderline"/>
          <w:highlight w:val="cyan"/>
        </w:rPr>
        <w:t>by giving</w:t>
      </w:r>
      <w:r w:rsidRPr="00911787">
        <w:rPr>
          <w:rStyle w:val="StyleUnderline"/>
        </w:rPr>
        <w:t xml:space="preserve"> the animals </w:t>
      </w:r>
      <w:r w:rsidRPr="00911787">
        <w:rPr>
          <w:rStyle w:val="Emphasis"/>
          <w:highlight w:val="cyan"/>
        </w:rPr>
        <w:t>more space</w:t>
      </w:r>
      <w:r w:rsidRPr="00911787">
        <w:rPr>
          <w:sz w:val="16"/>
        </w:rPr>
        <w:t xml:space="preserve"> and and a more natural environment, </w:t>
      </w:r>
      <w:r w:rsidRPr="00911787">
        <w:rPr>
          <w:rStyle w:val="StyleUnderline"/>
        </w:rPr>
        <w:t xml:space="preserve">but </w:t>
      </w:r>
      <w:r w:rsidRPr="00911787">
        <w:rPr>
          <w:rStyle w:val="StyleUnderline"/>
          <w:highlight w:val="cyan"/>
        </w:rPr>
        <w:t xml:space="preserve">this would </w:t>
      </w:r>
      <w:r w:rsidRPr="00911787">
        <w:rPr>
          <w:rStyle w:val="Emphasis"/>
          <w:highlight w:val="cyan"/>
        </w:rPr>
        <w:t>cost money</w:t>
      </w:r>
      <w:r w:rsidRPr="00911787">
        <w:rPr>
          <w:sz w:val="16"/>
        </w:rPr>
        <w:t xml:space="preserve"> and reduce profits. Instead, it cuts corners by opting for tail docking at the expense of pigs.</w:t>
      </w:r>
    </w:p>
    <w:p w14:paraId="44D7BBD1" w14:textId="77777777" w:rsidR="00754B5E" w:rsidRPr="00911787" w:rsidRDefault="00754B5E" w:rsidP="00754B5E">
      <w:pPr>
        <w:rPr>
          <w:sz w:val="16"/>
        </w:rPr>
      </w:pPr>
      <w:r w:rsidRPr="00911787">
        <w:rPr>
          <w:sz w:val="16"/>
        </w:rPr>
        <w:t xml:space="preserve">Now, the meat industry </w:t>
      </w:r>
      <w:r w:rsidRPr="00911787">
        <w:rPr>
          <w:rStyle w:val="StyleUnderline"/>
        </w:rPr>
        <w:t xml:space="preserve">may </w:t>
      </w:r>
      <w:r w:rsidRPr="00911787">
        <w:rPr>
          <w:rStyle w:val="StyleUnderline"/>
          <w:highlight w:val="cyan"/>
        </w:rPr>
        <w:t>look to gene editing</w:t>
      </w:r>
      <w:r w:rsidRPr="00911787">
        <w:rPr>
          <w:rStyle w:val="StyleUnderline"/>
        </w:rPr>
        <w:t xml:space="preserve"> technology </w:t>
      </w:r>
      <w:r w:rsidRPr="00911787">
        <w:rPr>
          <w:rStyle w:val="StyleUnderline"/>
          <w:highlight w:val="cyan"/>
        </w:rPr>
        <w:t>as a</w:t>
      </w:r>
      <w:r w:rsidRPr="00911787">
        <w:rPr>
          <w:rStyle w:val="StyleUnderline"/>
        </w:rPr>
        <w:t xml:space="preserve"> new </w:t>
      </w:r>
      <w:r w:rsidRPr="00911787">
        <w:rPr>
          <w:rStyle w:val="StyleUnderline"/>
          <w:highlight w:val="cyan"/>
        </w:rPr>
        <w:t>fix. But</w:t>
      </w:r>
      <w:r w:rsidRPr="00911787">
        <w:rPr>
          <w:sz w:val="16"/>
        </w:rPr>
        <w:t xml:space="preserve"> creating pigs without tails </w:t>
      </w:r>
      <w:r w:rsidRPr="00911787">
        <w:rPr>
          <w:rStyle w:val="StyleUnderline"/>
          <w:highlight w:val="cyan"/>
        </w:rPr>
        <w:t>won’t solve</w:t>
      </w:r>
      <w:r w:rsidRPr="00911787">
        <w:rPr>
          <w:rStyle w:val="StyleUnderline"/>
        </w:rPr>
        <w:t xml:space="preserve"> the </w:t>
      </w:r>
      <w:r w:rsidRPr="00911787">
        <w:rPr>
          <w:rStyle w:val="Emphasis"/>
          <w:highlight w:val="cyan"/>
        </w:rPr>
        <w:t>underlying</w:t>
      </w:r>
      <w:r w:rsidRPr="00911787">
        <w:rPr>
          <w:rStyle w:val="Emphasis"/>
        </w:rPr>
        <w:t xml:space="preserve"> problem</w:t>
      </w:r>
      <w:r w:rsidRPr="00911787">
        <w:rPr>
          <w:rStyle w:val="StyleUnderline"/>
        </w:rPr>
        <w:t xml:space="preserve">: the terrible factory farm </w:t>
      </w:r>
      <w:r w:rsidRPr="00911787">
        <w:rPr>
          <w:rStyle w:val="StyleUnderline"/>
          <w:highlight w:val="cyan"/>
        </w:rPr>
        <w:t>conditions</w:t>
      </w:r>
      <w:r w:rsidRPr="00911787">
        <w:rPr>
          <w:sz w:val="16"/>
        </w:rPr>
        <w:t xml:space="preserve">. It would be </w:t>
      </w:r>
      <w:r w:rsidRPr="00911787">
        <w:rPr>
          <w:rStyle w:val="StyleUnderline"/>
        </w:rPr>
        <w:t xml:space="preserve">just a cosmetic fix </w:t>
      </w:r>
      <w:r w:rsidRPr="00911787">
        <w:rPr>
          <w:sz w:val="16"/>
        </w:rPr>
        <w:t>and pigs would still be left to suffer in horrible factory farm conditions.</w:t>
      </w:r>
    </w:p>
    <w:p w14:paraId="234D1034" w14:textId="77777777" w:rsidR="00754B5E" w:rsidRPr="00911787" w:rsidRDefault="00754B5E" w:rsidP="00754B5E">
      <w:pPr>
        <w:rPr>
          <w:sz w:val="16"/>
        </w:rPr>
      </w:pPr>
      <w:r w:rsidRPr="00911787">
        <w:rPr>
          <w:sz w:val="16"/>
        </w:rPr>
        <w:t xml:space="preserve">In the end, </w:t>
      </w:r>
      <w:r w:rsidRPr="00911787">
        <w:rPr>
          <w:rStyle w:val="StyleUnderline"/>
          <w:highlight w:val="cyan"/>
        </w:rPr>
        <w:t xml:space="preserve">gene editing </w:t>
      </w:r>
      <w:r w:rsidRPr="00911787">
        <w:rPr>
          <w:rStyle w:val="Emphasis"/>
          <w:highlight w:val="cyan"/>
        </w:rPr>
        <w:t>will not</w:t>
      </w:r>
      <w:r w:rsidRPr="00911787">
        <w:rPr>
          <w:rStyle w:val="StyleUnderline"/>
          <w:highlight w:val="cyan"/>
        </w:rPr>
        <w:t xml:space="preserve"> do anything</w:t>
      </w:r>
      <w:r w:rsidRPr="00911787">
        <w:rPr>
          <w:rStyle w:val="StyleUnderline"/>
        </w:rPr>
        <w:t xml:space="preserve"> to address</w:t>
      </w:r>
      <w:r w:rsidRPr="00911787">
        <w:rPr>
          <w:sz w:val="16"/>
        </w:rPr>
        <w:t xml:space="preserve"> the fact that the meat industry’s </w:t>
      </w:r>
      <w:r w:rsidRPr="00911787">
        <w:rPr>
          <w:rStyle w:val="StyleUnderline"/>
          <w:highlight w:val="cyan"/>
        </w:rPr>
        <w:t xml:space="preserve">ultimate objective is to </w:t>
      </w:r>
      <w:r w:rsidRPr="00911787">
        <w:rPr>
          <w:rStyle w:val="Emphasis"/>
          <w:highlight w:val="cyan"/>
        </w:rPr>
        <w:t>make money</w:t>
      </w:r>
      <w:r w:rsidRPr="00911787">
        <w:rPr>
          <w:rStyle w:val="StyleUnderline"/>
        </w:rPr>
        <w:t xml:space="preserve"> by exploiting animals</w:t>
      </w:r>
      <w:r w:rsidRPr="00911787">
        <w:rPr>
          <w:sz w:val="16"/>
        </w:rPr>
        <w:t>. The Government is simply putting a more powerful tool in the hands of an abusive industry and animals will suffer even more than they already do as a result.</w:t>
      </w:r>
    </w:p>
    <w:p w14:paraId="5E73551C" w14:textId="77777777" w:rsidR="00754B5E" w:rsidRDefault="00754B5E" w:rsidP="00754B5E">
      <w:pPr>
        <w:pStyle w:val="Heading3"/>
      </w:pPr>
      <w:r>
        <w:t xml:space="preserve">Factory Farms---AT: Transhumanism </w:t>
      </w:r>
    </w:p>
    <w:p w14:paraId="0994F22F" w14:textId="77777777" w:rsidR="00754B5E" w:rsidRPr="00C00E52" w:rsidRDefault="00754B5E" w:rsidP="00754B5E">
      <w:pPr>
        <w:pStyle w:val="Heading4"/>
        <w:rPr>
          <w:rFonts w:cs="Calibri"/>
        </w:rPr>
      </w:pPr>
      <w:r w:rsidRPr="00C00E52">
        <w:rPr>
          <w:rFonts w:cs="Calibri"/>
        </w:rPr>
        <w:t xml:space="preserve">It's a </w:t>
      </w:r>
      <w:r w:rsidRPr="00C00E52">
        <w:rPr>
          <w:rFonts w:cs="Calibri"/>
          <w:u w:val="single"/>
        </w:rPr>
        <w:t>scientific nonstarter</w:t>
      </w:r>
      <w:r w:rsidRPr="00C00E52">
        <w:rPr>
          <w:rFonts w:cs="Calibri"/>
        </w:rPr>
        <w:t xml:space="preserve">, based in </w:t>
      </w:r>
      <w:r w:rsidRPr="00C00E52">
        <w:rPr>
          <w:rFonts w:cs="Calibri"/>
          <w:u w:val="single"/>
        </w:rPr>
        <w:t>flawed logic</w:t>
      </w:r>
      <w:r w:rsidRPr="00C00E52">
        <w:rPr>
          <w:rFonts w:cs="Calibri"/>
        </w:rPr>
        <w:t xml:space="preserve">, AND </w:t>
      </w:r>
      <w:r w:rsidRPr="00C00E52">
        <w:rPr>
          <w:rFonts w:cs="Calibri"/>
          <w:u w:val="single"/>
        </w:rPr>
        <w:t>worsens performance</w:t>
      </w:r>
      <w:r w:rsidRPr="00C00E52">
        <w:rPr>
          <w:rFonts w:cs="Calibri"/>
        </w:rPr>
        <w:t>.</w:t>
      </w:r>
    </w:p>
    <w:p w14:paraId="321BB4D7" w14:textId="77777777" w:rsidR="00754B5E" w:rsidRPr="00C00E52" w:rsidRDefault="00754B5E" w:rsidP="00754B5E">
      <w:r w:rsidRPr="00C00E52">
        <w:rPr>
          <w:rStyle w:val="Style13ptBold"/>
        </w:rPr>
        <w:t>Levin ’22</w:t>
      </w:r>
      <w:r w:rsidRPr="00C00E52">
        <w:t xml:space="preserve"> [Susan; March 22; Professor in Humanities and Philosophy at Smith College; Slate, “Silicon Valley’s Favorite Weird Philosophy Is Fundamentally Wrong,” https://slate.com/technology/2022/03/silicon-valley-transhumanism-eugenics-information.html]</w:t>
      </w:r>
    </w:p>
    <w:p w14:paraId="6BF565AF" w14:textId="77777777" w:rsidR="00754B5E" w:rsidRPr="00C00E52" w:rsidRDefault="00754B5E" w:rsidP="00754B5E">
      <w:pPr>
        <w:rPr>
          <w:sz w:val="16"/>
        </w:rPr>
      </w:pPr>
      <w:r w:rsidRPr="00C00E52">
        <w:rPr>
          <w:sz w:val="16"/>
        </w:rPr>
        <w:t xml:space="preserve">You’re probably already familiar with certain enhancements—like </w:t>
      </w:r>
      <w:r w:rsidRPr="00C00E52">
        <w:rPr>
          <w:u w:val="single"/>
        </w:rPr>
        <w:t xml:space="preserve">athletes using </w:t>
      </w:r>
      <w:r w:rsidRPr="00C00E52">
        <w:rPr>
          <w:rStyle w:val="Emphasis"/>
        </w:rPr>
        <w:t>steroids</w:t>
      </w:r>
      <w:r w:rsidRPr="00C00E52">
        <w:rPr>
          <w:sz w:val="16"/>
        </w:rPr>
        <w:t xml:space="preserve"> to gain a competitive advantage, or </w:t>
      </w:r>
      <w:r w:rsidRPr="00C00E52">
        <w:rPr>
          <w:u w:val="single"/>
        </w:rPr>
        <w:t xml:space="preserve">individuals using </w:t>
      </w:r>
      <w:r w:rsidRPr="00C00E52">
        <w:rPr>
          <w:rStyle w:val="Emphasis"/>
        </w:rPr>
        <w:t>ADHD</w:t>
      </w:r>
      <w:r w:rsidRPr="00C00E52">
        <w:rPr>
          <w:u w:val="single"/>
        </w:rPr>
        <w:t xml:space="preserve"> drugs like Ritalin and </w:t>
      </w:r>
      <w:r w:rsidRPr="00C00E52">
        <w:rPr>
          <w:rStyle w:val="Emphasis"/>
        </w:rPr>
        <w:t>Adderall</w:t>
      </w:r>
      <w:r w:rsidRPr="00C00E52">
        <w:rPr>
          <w:u w:val="single"/>
        </w:rPr>
        <w:t xml:space="preserve"> off label in search of a </w:t>
      </w:r>
      <w:r w:rsidRPr="00C00E52">
        <w:rPr>
          <w:rStyle w:val="Emphasis"/>
        </w:rPr>
        <w:t>cognitive boost</w:t>
      </w:r>
      <w:r w:rsidRPr="00C00E52">
        <w:rPr>
          <w:sz w:val="16"/>
        </w:rPr>
        <w:t xml:space="preserve">. But </w:t>
      </w:r>
      <w:r w:rsidRPr="00C00E52">
        <w:rPr>
          <w:u w:val="single"/>
        </w:rPr>
        <w:t>a chasm separates such enhancements from transhumanism, whose devotees would have us engineer a species-level upgrade of humanity into posthumanity</w:t>
      </w:r>
      <w:r w:rsidRPr="00C00E52">
        <w:rPr>
          <w:sz w:val="16"/>
        </w:rPr>
        <w:t xml:space="preserve">. And key to all of transhumanism’s planned advancements, mental and physical, is a specific understanding of “information” and its causal dominance in relation to features that advocates prize. This </w:t>
      </w:r>
      <w:r w:rsidRPr="00C00E52">
        <w:rPr>
          <w:u w:val="single"/>
        </w:rPr>
        <w:t xml:space="preserve">focus on information is also transhumanism’s </w:t>
      </w:r>
      <w:r w:rsidRPr="00C00E52">
        <w:rPr>
          <w:rStyle w:val="Emphasis"/>
        </w:rPr>
        <w:t>fatal flaw</w:t>
      </w:r>
      <w:r w:rsidRPr="00C00E52">
        <w:rPr>
          <w:sz w:val="16"/>
        </w:rPr>
        <w:t>.</w:t>
      </w:r>
    </w:p>
    <w:p w14:paraId="404AD2A6" w14:textId="77777777" w:rsidR="00754B5E" w:rsidRPr="00C00E52" w:rsidRDefault="00754B5E" w:rsidP="00754B5E">
      <w:pPr>
        <w:rPr>
          <w:sz w:val="16"/>
        </w:rPr>
      </w:pPr>
      <w:r w:rsidRPr="00C00E52">
        <w:rPr>
          <w:sz w:val="16"/>
        </w:rPr>
        <w:t xml:space="preserve">Arguably, </w:t>
      </w:r>
      <w:r w:rsidRPr="00C00E52">
        <w:rPr>
          <w:u w:val="single"/>
        </w:rPr>
        <w:t xml:space="preserve">transhumanism’s </w:t>
      </w:r>
      <w:r w:rsidRPr="007A7458">
        <w:rPr>
          <w:highlight w:val="cyan"/>
          <w:u w:val="single"/>
        </w:rPr>
        <w:t>closest antecedent is</w:t>
      </w:r>
      <w:r w:rsidRPr="00C00E52">
        <w:rPr>
          <w:sz w:val="16"/>
        </w:rPr>
        <w:t xml:space="preserve"> Anglo-American </w:t>
      </w:r>
      <w:r w:rsidRPr="007A7458">
        <w:rPr>
          <w:rStyle w:val="Emphasis"/>
          <w:highlight w:val="cyan"/>
        </w:rPr>
        <w:t>eugenics</w:t>
      </w:r>
      <w:r w:rsidRPr="00C00E52">
        <w:rPr>
          <w:sz w:val="16"/>
        </w:rPr>
        <w:t xml:space="preserve">, inaugurated by Francis Galton, who coined the term eugenics in 1883. Among the many substantive parallels between transhumanism and Anglo-American eugenics are an insistence that science set humanity’s guiding aspirations and that human intelligence and moral attitudes (such as altruism and self-control) require major, biological augmentation. The </w:t>
      </w:r>
      <w:r w:rsidRPr="00C00E52">
        <w:rPr>
          <w:u w:val="single"/>
        </w:rPr>
        <w:t xml:space="preserve">term transhumanism was </w:t>
      </w:r>
      <w:r w:rsidRPr="00C00E52">
        <w:rPr>
          <w:rStyle w:val="Emphasis"/>
        </w:rPr>
        <w:t>first used</w:t>
      </w:r>
      <w:r w:rsidRPr="00C00E52">
        <w:rPr>
          <w:u w:val="single"/>
        </w:rPr>
        <w:t xml:space="preserve"> by a British eugenicist</w:t>
      </w:r>
      <w:r w:rsidRPr="00C00E52">
        <w:rPr>
          <w:sz w:val="16"/>
        </w:rPr>
        <w:t xml:space="preserve">, Julian Huxley (also the brother of Aldous Huxley, author of Brave New World). </w:t>
      </w:r>
      <w:r w:rsidRPr="00C00E52">
        <w:rPr>
          <w:u w:val="single"/>
        </w:rPr>
        <w:t>Transhumanism</w:t>
      </w:r>
      <w:r w:rsidRPr="00C00E52">
        <w:rPr>
          <w:sz w:val="16"/>
        </w:rPr>
        <w:t xml:space="preserve"> as we know it, however</w:t>
      </w:r>
      <w:r w:rsidRPr="00C00E52">
        <w:rPr>
          <w:u w:val="single"/>
        </w:rPr>
        <w:t xml:space="preserve">, is a </w:t>
      </w:r>
      <w:r w:rsidRPr="007A7458">
        <w:rPr>
          <w:highlight w:val="cyan"/>
          <w:u w:val="single"/>
        </w:rPr>
        <w:t>marriage</w:t>
      </w:r>
      <w:r w:rsidRPr="00C00E52">
        <w:rPr>
          <w:u w:val="single"/>
        </w:rPr>
        <w:t xml:space="preserve"> of sorts </w:t>
      </w:r>
      <w:r w:rsidRPr="007A7458">
        <w:rPr>
          <w:highlight w:val="cyan"/>
          <w:u w:val="single"/>
        </w:rPr>
        <w:t xml:space="preserve">between </w:t>
      </w:r>
      <w:r w:rsidRPr="007A7458">
        <w:rPr>
          <w:rStyle w:val="Emphasis"/>
          <w:highlight w:val="cyan"/>
        </w:rPr>
        <w:t>substantive commitments</w:t>
      </w:r>
      <w:r w:rsidRPr="007A7458">
        <w:rPr>
          <w:highlight w:val="cyan"/>
          <w:u w:val="single"/>
        </w:rPr>
        <w:t xml:space="preserve"> shared with</w:t>
      </w:r>
      <w:r w:rsidRPr="00C00E52">
        <w:rPr>
          <w:u w:val="single"/>
        </w:rPr>
        <w:t xml:space="preserve"> Anglo-American </w:t>
      </w:r>
      <w:r w:rsidRPr="007A7458">
        <w:rPr>
          <w:highlight w:val="cyan"/>
          <w:u w:val="single"/>
        </w:rPr>
        <w:t>eugenics and</w:t>
      </w:r>
      <w:r w:rsidRPr="00C00E52">
        <w:rPr>
          <w:u w:val="single"/>
        </w:rPr>
        <w:t xml:space="preserve"> the </w:t>
      </w:r>
      <w:r w:rsidRPr="007A7458">
        <w:rPr>
          <w:highlight w:val="cyan"/>
          <w:u w:val="single"/>
        </w:rPr>
        <w:t>notion that living things and machines are</w:t>
      </w:r>
      <w:r w:rsidRPr="00C00E52">
        <w:rPr>
          <w:u w:val="single"/>
        </w:rPr>
        <w:t xml:space="preserve"> basically </w:t>
      </w:r>
      <w:r w:rsidRPr="007A7458">
        <w:rPr>
          <w:highlight w:val="cyan"/>
          <w:u w:val="single"/>
        </w:rPr>
        <w:t>alike</w:t>
      </w:r>
      <w:r w:rsidRPr="00C00E52">
        <w:rPr>
          <w:u w:val="single"/>
        </w:rPr>
        <w:t xml:space="preserve">—the latter stemming from developments in computing and information theory during and after </w:t>
      </w:r>
      <w:r w:rsidRPr="00C00E52">
        <w:rPr>
          <w:rStyle w:val="Emphasis"/>
        </w:rPr>
        <w:t>World War II</w:t>
      </w:r>
      <w:r w:rsidRPr="00C00E52">
        <w:rPr>
          <w:sz w:val="16"/>
        </w:rPr>
        <w:t>.</w:t>
      </w:r>
    </w:p>
    <w:p w14:paraId="11800FB0" w14:textId="77777777" w:rsidR="00754B5E" w:rsidRPr="00C00E52" w:rsidRDefault="00754B5E" w:rsidP="00754B5E">
      <w:pPr>
        <w:rPr>
          <w:sz w:val="16"/>
        </w:rPr>
      </w:pPr>
      <w:r w:rsidRPr="00C00E52">
        <w:rPr>
          <w:sz w:val="16"/>
        </w:rPr>
        <w:t>Here, the key idea is that animate entities and machines are, in essence, information, their operations fundamentally the same. From this perspective, brains are computational devices, genetic causality works through “programs,” and the informational patterns constituting us are, in principle, translatable to the digital realm. This informational lens is the crux of transhumanism—its scientific convictions and confidence in prospects for humanity’s technological self-transcendence into posthumanity.</w:t>
      </w:r>
    </w:p>
    <w:p w14:paraId="78E67D32" w14:textId="77777777" w:rsidR="00754B5E" w:rsidRPr="00C00E52" w:rsidRDefault="00754B5E" w:rsidP="00754B5E">
      <w:pPr>
        <w:rPr>
          <w:sz w:val="16"/>
        </w:rPr>
      </w:pPr>
      <w:r w:rsidRPr="00C00E52">
        <w:rPr>
          <w:sz w:val="16"/>
        </w:rPr>
        <w:t xml:space="preserve">Some of </w:t>
      </w:r>
      <w:r w:rsidRPr="00C00E52">
        <w:rPr>
          <w:u w:val="single"/>
        </w:rPr>
        <w:t xml:space="preserve">transhumanism’s </w:t>
      </w:r>
      <w:r w:rsidRPr="007A7458">
        <w:rPr>
          <w:rStyle w:val="Emphasis"/>
          <w:highlight w:val="cyan"/>
        </w:rPr>
        <w:t>greatest promises</w:t>
      </w:r>
      <w:r w:rsidRPr="007A7458">
        <w:rPr>
          <w:highlight w:val="cyan"/>
          <w:u w:val="single"/>
        </w:rPr>
        <w:t xml:space="preserve"> rest on</w:t>
      </w:r>
      <w:r w:rsidRPr="00C00E52">
        <w:rPr>
          <w:u w:val="single"/>
        </w:rPr>
        <w:t xml:space="preserve"> the </w:t>
      </w:r>
      <w:r w:rsidRPr="007A7458">
        <w:rPr>
          <w:highlight w:val="cyan"/>
          <w:u w:val="single"/>
        </w:rPr>
        <w:t>assumption that genes</w:t>
      </w:r>
      <w:r w:rsidRPr="00C00E52">
        <w:rPr>
          <w:u w:val="single"/>
        </w:rPr>
        <w:t xml:space="preserve">, as information, drive and dominate people’s standing in relation to complex </w:t>
      </w:r>
      <w:r w:rsidRPr="00C00E52">
        <w:rPr>
          <w:rStyle w:val="Emphasis"/>
        </w:rPr>
        <w:t>phenotypic traits</w:t>
      </w:r>
      <w:r w:rsidRPr="00C00E52">
        <w:rPr>
          <w:u w:val="single"/>
        </w:rPr>
        <w:t>, such as intelligence, self-control, kindness, and empathy: in other words, that they “</w:t>
      </w:r>
      <w:r w:rsidRPr="00C00E52">
        <w:rPr>
          <w:rStyle w:val="Emphasis"/>
        </w:rPr>
        <w:t>code for</w:t>
      </w:r>
      <w:r w:rsidRPr="00C00E52">
        <w:rPr>
          <w:u w:val="single"/>
        </w:rPr>
        <w:t>” these features</w:t>
      </w:r>
      <w:r w:rsidRPr="00C00E52">
        <w:rPr>
          <w:sz w:val="16"/>
        </w:rPr>
        <w:t>. Thus construed—</w:t>
      </w:r>
      <w:r w:rsidRPr="00C00E52">
        <w:rPr>
          <w:u w:val="single"/>
        </w:rPr>
        <w:t>transhumanists assure us</w:t>
      </w:r>
      <w:r w:rsidRPr="00C00E52">
        <w:rPr>
          <w:sz w:val="16"/>
        </w:rPr>
        <w:t>—</w:t>
      </w:r>
      <w:r w:rsidRPr="00C00E52">
        <w:rPr>
          <w:u w:val="single"/>
        </w:rPr>
        <w:t xml:space="preserve">these traits </w:t>
      </w:r>
      <w:r w:rsidRPr="007A7458">
        <w:rPr>
          <w:highlight w:val="cyan"/>
          <w:u w:val="single"/>
        </w:rPr>
        <w:t xml:space="preserve">are </w:t>
      </w:r>
      <w:r w:rsidRPr="007A7458">
        <w:rPr>
          <w:rStyle w:val="Emphasis"/>
          <w:highlight w:val="cyan"/>
        </w:rPr>
        <w:t>manipulable</w:t>
      </w:r>
      <w:r w:rsidRPr="00C00E52">
        <w:rPr>
          <w:sz w:val="16"/>
        </w:rPr>
        <w:t xml:space="preserve">. The roots of these ideas go back more than 50 years. For instance, in The Logic of Life (1970), François Jacob announced that, “with the accumulation of knowledge, man has become the first product of evolution capable of controlling evolution.” Jacob’s expectation of boosts to complex mental features, once we pinpoint “the genetic factors involved”—in other words, attain due familiarity with the informational “mechanisms” playing key roles in their causation—is palpable in transhumanism. Today, however, </w:t>
      </w:r>
      <w:r w:rsidRPr="00C00E52">
        <w:rPr>
          <w:u w:val="single"/>
        </w:rPr>
        <w:t>the perspective represented</w:t>
      </w:r>
      <w:r w:rsidRPr="00C00E52">
        <w:rPr>
          <w:sz w:val="16"/>
        </w:rPr>
        <w:t xml:space="preserve"> by Jacob </w:t>
      </w:r>
      <w:r w:rsidRPr="00C00E52">
        <w:rPr>
          <w:u w:val="single"/>
        </w:rPr>
        <w:t>is increasingly rejected by scientists, philosophers of science, and historians</w:t>
      </w:r>
      <w:r w:rsidRPr="00C00E52">
        <w:rPr>
          <w:sz w:val="16"/>
        </w:rPr>
        <w:t>.</w:t>
      </w:r>
    </w:p>
    <w:p w14:paraId="3D5DD216" w14:textId="77777777" w:rsidR="00754B5E" w:rsidRPr="00C00E52" w:rsidRDefault="00754B5E" w:rsidP="00754B5E">
      <w:pPr>
        <w:rPr>
          <w:sz w:val="16"/>
        </w:rPr>
      </w:pPr>
      <w:r w:rsidRPr="00C00E52">
        <w:rPr>
          <w:sz w:val="16"/>
        </w:rPr>
        <w:t>That genes influence human features is not in question. Where transhumanists err is in the disproportionate role assigned to genes in creating their favored traits. In contrast to clear-cut physical features, such as eye color, the relationship of genetic “information” to characteristics such as intelligence and kindness is nuanced and indirect. Today, developmental systems theory supersedes the dominant, unidirectional causality previously lodged with genes. From this vantage point, development spans a range of levels and a wealth of factors, biological and nonbiological, that interact in complex ways. Crucially, as philosopher of science Susan Oyama observes, none of these factors—genes included—“is privileged a priori as the bearer of fundamental form or as the origin of ultimate causal control”; rather, “everything [the] organism does and is rises out of this interactive complex, even as it affects that very complex.”</w:t>
      </w:r>
    </w:p>
    <w:p w14:paraId="5351779F" w14:textId="77777777" w:rsidR="00754B5E" w:rsidRPr="00C00E52" w:rsidRDefault="00754B5E" w:rsidP="00754B5E">
      <w:pPr>
        <w:rPr>
          <w:sz w:val="16"/>
        </w:rPr>
      </w:pPr>
      <w:r w:rsidRPr="00C00E52">
        <w:rPr>
          <w:u w:val="single"/>
        </w:rPr>
        <w:t xml:space="preserve">Transhumanists’ understanding of the brain </w:t>
      </w:r>
      <w:r w:rsidRPr="007A7458">
        <w:rPr>
          <w:highlight w:val="cyan"/>
          <w:u w:val="single"/>
        </w:rPr>
        <w:t>is</w:t>
      </w:r>
      <w:r w:rsidRPr="00C00E52">
        <w:rPr>
          <w:u w:val="single"/>
        </w:rPr>
        <w:t xml:space="preserve"> </w:t>
      </w:r>
      <w:r w:rsidRPr="00C00E52">
        <w:rPr>
          <w:rStyle w:val="Emphasis"/>
        </w:rPr>
        <w:t xml:space="preserve">similarly </w:t>
      </w:r>
      <w:r w:rsidRPr="007A7458">
        <w:rPr>
          <w:rStyle w:val="Emphasis"/>
          <w:highlight w:val="cyan"/>
        </w:rPr>
        <w:t>flawed</w:t>
      </w:r>
      <w:r w:rsidRPr="00C00E52">
        <w:rPr>
          <w:sz w:val="16"/>
        </w:rPr>
        <w:t xml:space="preserve">. Their </w:t>
      </w:r>
      <w:r w:rsidRPr="007A7458">
        <w:rPr>
          <w:highlight w:val="cyan"/>
          <w:u w:val="single"/>
        </w:rPr>
        <w:t>presumption that</w:t>
      </w:r>
      <w:r w:rsidRPr="00C00E52">
        <w:rPr>
          <w:u w:val="single"/>
        </w:rPr>
        <w:t xml:space="preserve"> particular </w:t>
      </w:r>
      <w:r w:rsidRPr="007A7458">
        <w:rPr>
          <w:highlight w:val="cyan"/>
          <w:u w:val="single"/>
        </w:rPr>
        <w:t xml:space="preserve">mental capacities are tethered to </w:t>
      </w:r>
      <w:r w:rsidRPr="007A7458">
        <w:rPr>
          <w:rStyle w:val="Emphasis"/>
          <w:highlight w:val="cyan"/>
        </w:rPr>
        <w:t>specific areas</w:t>
      </w:r>
      <w:r w:rsidRPr="00C00E52">
        <w:rPr>
          <w:u w:val="single"/>
        </w:rPr>
        <w:t xml:space="preserve"> of the brain—and could, therefore, be targeted for manipulation—</w:t>
      </w:r>
      <w:r w:rsidRPr="007A7458">
        <w:rPr>
          <w:highlight w:val="cyan"/>
          <w:u w:val="single"/>
        </w:rPr>
        <w:t xml:space="preserve">is </w:t>
      </w:r>
      <w:r w:rsidRPr="007A7458">
        <w:rPr>
          <w:rStyle w:val="Emphasis"/>
          <w:highlight w:val="cyan"/>
        </w:rPr>
        <w:t>increasingly outdated</w:t>
      </w:r>
      <w:r w:rsidRPr="00C00E52">
        <w:rPr>
          <w:sz w:val="16"/>
        </w:rPr>
        <w:t xml:space="preserve">. Indeed, a </w:t>
      </w:r>
      <w:r w:rsidRPr="00C00E52">
        <w:rPr>
          <w:u w:val="single"/>
        </w:rPr>
        <w:t>monumental shift in the focus of neuroscientific research</w:t>
      </w:r>
      <w:r w:rsidRPr="00C00E52">
        <w:rPr>
          <w:sz w:val="16"/>
        </w:rPr>
        <w:t xml:space="preserve">, from discrete areas with dedicated functions to complex functional networks, </w:t>
      </w:r>
      <w:r w:rsidRPr="00C00E52">
        <w:rPr>
          <w:u w:val="single"/>
        </w:rPr>
        <w:t>is well underway</w:t>
      </w:r>
      <w:r w:rsidRPr="00C00E52">
        <w:rPr>
          <w:sz w:val="16"/>
        </w:rPr>
        <w:t>. As is now well documented, mental tasks such as attention, memory, and creativity engage numerous areas of the brain; individual regions are pluripotent, meaning that they have multiple roles; and various areas function as “hubs.” To give but one example, as neuroscientist Luiz Pessoa observes, the amygdala, long deemed a strictly emotional area—tied to the processing of fear-related information in particular—“is increasingly recognized as playing important roles in cognitive, emotional, and social processes.”</w:t>
      </w:r>
    </w:p>
    <w:p w14:paraId="77670299" w14:textId="77777777" w:rsidR="00754B5E" w:rsidRPr="00C00E52" w:rsidRDefault="00754B5E" w:rsidP="00754B5E">
      <w:pPr>
        <w:rPr>
          <w:sz w:val="16"/>
        </w:rPr>
      </w:pPr>
      <w:r w:rsidRPr="00C00E52">
        <w:rPr>
          <w:u w:val="single"/>
        </w:rPr>
        <w:t xml:space="preserve">Transhumanists’ </w:t>
      </w:r>
      <w:r w:rsidRPr="00C00E52">
        <w:rPr>
          <w:rStyle w:val="Emphasis"/>
        </w:rPr>
        <w:t>outdated conceptualization</w:t>
      </w:r>
      <w:r w:rsidRPr="00C00E52">
        <w:rPr>
          <w:u w:val="single"/>
        </w:rPr>
        <w:t xml:space="preserve"> of the brain also drives their claim that elevating quantities of individual hormones and neurotransmitters makes us better thinkers and </w:t>
      </w:r>
      <w:r w:rsidRPr="00C00E52">
        <w:rPr>
          <w:rStyle w:val="Emphasis"/>
        </w:rPr>
        <w:t>more moral</w:t>
      </w:r>
      <w:r w:rsidRPr="00C00E52">
        <w:rPr>
          <w:sz w:val="16"/>
        </w:rPr>
        <w:t xml:space="preserve">. Though trivial for them in its own right, </w:t>
      </w:r>
      <w:r w:rsidRPr="00C00E52">
        <w:rPr>
          <w:u w:val="single"/>
        </w:rPr>
        <w:t xml:space="preserve">transhumanists see off-label usage of psychostimulants by those seeking </w:t>
      </w:r>
      <w:r w:rsidRPr="00C00E52">
        <w:rPr>
          <w:rStyle w:val="Emphasis"/>
        </w:rPr>
        <w:t>cognitive boosts</w:t>
      </w:r>
      <w:r w:rsidRPr="00C00E52">
        <w:rPr>
          <w:u w:val="single"/>
        </w:rPr>
        <w:t xml:space="preserve"> as practical proof of concept for more dramatic cognitive </w:t>
      </w:r>
      <w:r w:rsidRPr="00C00E52">
        <w:rPr>
          <w:rStyle w:val="Emphasis"/>
        </w:rPr>
        <w:t>enhancement</w:t>
      </w:r>
      <w:r w:rsidRPr="00C00E52">
        <w:rPr>
          <w:sz w:val="16"/>
        </w:rPr>
        <w:t xml:space="preserve">. Yet substantial research on task performance </w:t>
      </w:r>
      <w:r w:rsidRPr="00C00E52">
        <w:rPr>
          <w:u w:val="single"/>
        </w:rPr>
        <w:t xml:space="preserve">when subjects are given psychostimulants reveals cognitive </w:t>
      </w:r>
      <w:r w:rsidRPr="00C00E52">
        <w:rPr>
          <w:rStyle w:val="Emphasis"/>
        </w:rPr>
        <w:t>trade-offs</w:t>
      </w:r>
      <w:r w:rsidRPr="00C00E52">
        <w:rPr>
          <w:u w:val="single"/>
        </w:rPr>
        <w:t xml:space="preserve"> between memory and attention, and attention and flexibility</w:t>
      </w:r>
      <w:r w:rsidRPr="00C00E52">
        <w:rPr>
          <w:sz w:val="16"/>
        </w:rPr>
        <w:t>. This research also documents what are called “baseline-dependent effects” on tasks including memory and creativity: While the performance of those with lower baselines has been shown to improve, that of subjects with higher baselines deteriorates.</w:t>
      </w:r>
    </w:p>
    <w:p w14:paraId="45DBA0BE" w14:textId="77777777" w:rsidR="00754B5E" w:rsidRPr="00C00E52" w:rsidRDefault="00754B5E" w:rsidP="00754B5E">
      <w:pPr>
        <w:rPr>
          <w:sz w:val="16"/>
        </w:rPr>
      </w:pPr>
      <w:r w:rsidRPr="00C00E52">
        <w:rPr>
          <w:sz w:val="16"/>
        </w:rPr>
        <w:t xml:space="preserve">For transhumanists, devoted as they are to capacities’ maximization, </w:t>
      </w:r>
      <w:r w:rsidRPr="00C00E52">
        <w:rPr>
          <w:u w:val="single"/>
        </w:rPr>
        <w:t xml:space="preserve">this </w:t>
      </w:r>
      <w:r w:rsidRPr="007A7458">
        <w:rPr>
          <w:highlight w:val="cyan"/>
          <w:u w:val="single"/>
        </w:rPr>
        <w:t>finding</w:t>
      </w:r>
      <w:r w:rsidRPr="00C00E52">
        <w:rPr>
          <w:sz w:val="16"/>
        </w:rPr>
        <w:t xml:space="preserve"> for those with higher baselines </w:t>
      </w:r>
      <w:r w:rsidRPr="007A7458">
        <w:rPr>
          <w:highlight w:val="cyan"/>
          <w:u w:val="single"/>
        </w:rPr>
        <w:t xml:space="preserve">should be </w:t>
      </w:r>
      <w:r w:rsidRPr="007A7458">
        <w:rPr>
          <w:rStyle w:val="Emphasis"/>
          <w:highlight w:val="cyan"/>
        </w:rPr>
        <w:t>concerning</w:t>
      </w:r>
      <w:r w:rsidRPr="00C00E52">
        <w:rPr>
          <w:sz w:val="16"/>
        </w:rPr>
        <w:t xml:space="preserve">. Devastatingly for them, </w:t>
      </w:r>
      <w:r w:rsidRPr="00C00E52">
        <w:rPr>
          <w:u w:val="single"/>
        </w:rPr>
        <w:t xml:space="preserve">the likely explanation of this </w:t>
      </w:r>
      <w:r w:rsidRPr="00C00E52">
        <w:rPr>
          <w:rStyle w:val="Emphasis"/>
        </w:rPr>
        <w:t>deterioration</w:t>
      </w:r>
      <w:r w:rsidRPr="00C00E52">
        <w:rPr>
          <w:u w:val="single"/>
        </w:rPr>
        <w:t xml:space="preserve"> is a built-in feature of the brain: the operation of a “U-shaped curve,” whereby </w:t>
      </w:r>
      <w:r w:rsidRPr="007A7458">
        <w:rPr>
          <w:highlight w:val="cyan"/>
          <w:u w:val="single"/>
        </w:rPr>
        <w:t xml:space="preserve">elevating quantities of </w:t>
      </w:r>
      <w:r w:rsidRPr="007A7458">
        <w:rPr>
          <w:rStyle w:val="Emphasis"/>
          <w:highlight w:val="cyan"/>
        </w:rPr>
        <w:t>dopamine</w:t>
      </w:r>
      <w:r w:rsidRPr="00C00E52">
        <w:rPr>
          <w:u w:val="single"/>
        </w:rPr>
        <w:t xml:space="preserve">, which psychostimulants do, eventually overtaxes subjects’ systems, </w:t>
      </w:r>
      <w:r w:rsidRPr="007A7458">
        <w:rPr>
          <w:rStyle w:val="Emphasis"/>
          <w:highlight w:val="cyan"/>
        </w:rPr>
        <w:t>worsen</w:t>
      </w:r>
      <w:r w:rsidRPr="00C00E52">
        <w:rPr>
          <w:rStyle w:val="Emphasis"/>
        </w:rPr>
        <w:t>ing performance</w:t>
      </w:r>
      <w:r w:rsidRPr="00C00E52">
        <w:rPr>
          <w:sz w:val="16"/>
        </w:rPr>
        <w:t>. This curve operates, as well, for oxytocin and serotonin, which transhumanists tout as “moral enhancers.” More generally, their understandings of oxytocin and serotonin are greatly oversimplified; for example, scientists increasingly view oxytocin not as fostering prosociality per se, but as “increasing the salience of social cues”—prosocial and antisocial alike.</w:t>
      </w:r>
    </w:p>
    <w:p w14:paraId="15B267ED" w14:textId="77777777" w:rsidR="00754B5E" w:rsidRPr="00C00E52" w:rsidRDefault="00754B5E" w:rsidP="00754B5E">
      <w:pPr>
        <w:rPr>
          <w:sz w:val="16"/>
        </w:rPr>
      </w:pPr>
      <w:r w:rsidRPr="00C00E52">
        <w:rPr>
          <w:sz w:val="16"/>
        </w:rPr>
        <w:t xml:space="preserve">The </w:t>
      </w:r>
      <w:r w:rsidRPr="007A7458">
        <w:rPr>
          <w:highlight w:val="cyan"/>
          <w:u w:val="single"/>
        </w:rPr>
        <w:t>scientific failures of transhumanism</w:t>
      </w:r>
      <w:r w:rsidRPr="00C00E52">
        <w:rPr>
          <w:sz w:val="16"/>
        </w:rPr>
        <w:t xml:space="preserve">, in relation to genes and the brain, </w:t>
      </w:r>
      <w:r w:rsidRPr="007A7458">
        <w:rPr>
          <w:highlight w:val="cyan"/>
          <w:u w:val="single"/>
        </w:rPr>
        <w:t xml:space="preserve">are </w:t>
      </w:r>
      <w:r w:rsidRPr="007A7458">
        <w:rPr>
          <w:rStyle w:val="Emphasis"/>
          <w:highlight w:val="cyan"/>
        </w:rPr>
        <w:t>striking</w:t>
      </w:r>
      <w:r w:rsidRPr="00C00E52">
        <w:rPr>
          <w:rStyle w:val="Emphasis"/>
        </w:rPr>
        <w:t xml:space="preserve"> and interconnected</w:t>
      </w:r>
      <w:r w:rsidRPr="00C00E52">
        <w:rPr>
          <w:sz w:val="16"/>
        </w:rPr>
        <w:t>. For transhumanists’ failed proofs of concept in both arenas have a single source: their conviction that across the board—whether one’s domain of inquiry is computing, genes, or the brain—units of “information” comprise what’s real. Thus, when transhumanists speak of “cognitive enhancement,” they define “cognition” in terms of facility in the absorption and deployment of information—the capacity for which is presumed to operate, and thus be improvable, in a self-contained, or “modular,” way. It is this very notion that the above findings for psychostimulants belie. Similarly, transhumanists’ conviction of genes’ dominance and manipulability in relation to intelligence, kindness, and the like stems from their position that genes transmit the compartmentalized information that is these traits’ governing cause.</w:t>
      </w:r>
    </w:p>
    <w:p w14:paraId="7849ACD6" w14:textId="77777777" w:rsidR="00754B5E" w:rsidRPr="00C00E52" w:rsidRDefault="00754B5E" w:rsidP="00754B5E">
      <w:pPr>
        <w:rPr>
          <w:sz w:val="16"/>
        </w:rPr>
      </w:pPr>
      <w:r w:rsidRPr="00C00E52">
        <w:rPr>
          <w:sz w:val="16"/>
        </w:rPr>
        <w:t xml:space="preserve">Far from embodying a timeless truth, the </w:t>
      </w:r>
      <w:r w:rsidRPr="007A7458">
        <w:rPr>
          <w:highlight w:val="cyan"/>
          <w:u w:val="single"/>
        </w:rPr>
        <w:t>view that computers and living things are</w:t>
      </w:r>
      <w:r w:rsidRPr="00C00E52">
        <w:rPr>
          <w:u w:val="single"/>
        </w:rPr>
        <w:t xml:space="preserve"> fundamentally </w:t>
      </w:r>
      <w:r w:rsidRPr="007A7458">
        <w:rPr>
          <w:rStyle w:val="Emphasis"/>
          <w:highlight w:val="cyan"/>
        </w:rPr>
        <w:t>alike</w:t>
      </w:r>
      <w:r w:rsidRPr="00C00E52">
        <w:rPr>
          <w:sz w:val="16"/>
        </w:rPr>
        <w:t>—being, in essence, entities that transmit and process information—</w:t>
      </w:r>
      <w:r w:rsidRPr="007A7458">
        <w:rPr>
          <w:highlight w:val="cyan"/>
          <w:u w:val="single"/>
        </w:rPr>
        <w:t>is</w:t>
      </w:r>
      <w:r w:rsidRPr="00C00E52">
        <w:rPr>
          <w:u w:val="single"/>
        </w:rPr>
        <w:t xml:space="preserve"> a historical and </w:t>
      </w:r>
      <w:r w:rsidRPr="007A7458">
        <w:rPr>
          <w:highlight w:val="cyan"/>
          <w:u w:val="single"/>
        </w:rPr>
        <w:t>cultural product of World War II</w:t>
      </w:r>
      <w:r w:rsidRPr="00C00E52">
        <w:rPr>
          <w:u w:val="single"/>
        </w:rPr>
        <w:t xml:space="preserve"> and its aftermath</w:t>
      </w:r>
      <w:r w:rsidRPr="00C00E52">
        <w:rPr>
          <w:sz w:val="16"/>
        </w:rPr>
        <w:t xml:space="preserve">. </w:t>
      </w:r>
      <w:r w:rsidRPr="00C00E52">
        <w:rPr>
          <w:u w:val="single"/>
        </w:rPr>
        <w:t xml:space="preserve">Transhumanists’ supposedly </w:t>
      </w:r>
      <w:r w:rsidRPr="00C00E52">
        <w:rPr>
          <w:rStyle w:val="Emphasis"/>
        </w:rPr>
        <w:t>cutting-edge</w:t>
      </w:r>
      <w:r w:rsidRPr="00C00E52">
        <w:rPr>
          <w:u w:val="single"/>
        </w:rPr>
        <w:t xml:space="preserve"> view of genes reflects early molecular biology, which was quickly appropriated and applied to living things concepts derived from computing, information theory, cryptology, and cybernetics</w:t>
      </w:r>
      <w:r w:rsidRPr="00C00E52">
        <w:rPr>
          <w:sz w:val="16"/>
        </w:rPr>
        <w:t xml:space="preserve">. Biology was coronated an information science—a designation spurring conviction that, through informational manipulation, human biology could be upgraded. Molecular biologists’ embrace of the informational picture as literally correct was fostered by their reliance on metaphors—such as “program,” “magnetic tape,” “code,” and “decipherment”—whose metaphorical nature was stripped away. </w:t>
      </w:r>
      <w:r w:rsidRPr="00C00E52">
        <w:rPr>
          <w:u w:val="single"/>
        </w:rPr>
        <w:t xml:space="preserve">Transhumanists treat this </w:t>
      </w:r>
      <w:r w:rsidRPr="007A7458">
        <w:rPr>
          <w:highlight w:val="cyan"/>
          <w:u w:val="single"/>
        </w:rPr>
        <w:t xml:space="preserve">increasingly </w:t>
      </w:r>
      <w:r w:rsidRPr="007A7458">
        <w:rPr>
          <w:rStyle w:val="Emphasis"/>
          <w:highlight w:val="cyan"/>
        </w:rPr>
        <w:t>outdated</w:t>
      </w:r>
      <w:r w:rsidRPr="007A7458">
        <w:rPr>
          <w:highlight w:val="cyan"/>
          <w:u w:val="single"/>
        </w:rPr>
        <w:t xml:space="preserve"> vantage point</w:t>
      </w:r>
      <w:r w:rsidRPr="00C00E52">
        <w:rPr>
          <w:u w:val="single"/>
        </w:rPr>
        <w:t xml:space="preserve"> as patently correct</w:t>
      </w:r>
      <w:r w:rsidRPr="00C00E52">
        <w:rPr>
          <w:sz w:val="16"/>
        </w:rPr>
        <w:t>. The same applies to their notion that “information” will be fully translatable, for their purposes, across the living-nonliving divide, which is traceable, historically, to a view expressed by Norbert Wiener, founder of cybernetics, in 1950: “The fact that we cannot telegraph the pattern of a man from one place to another” represents a “technical” challenge, not “any impossibility of the idea.” Channeling this perspective, transhumanists embrace projects such as “whole brain emulation,” which, as described by Peter Eckersley and Anders Sandberg, would involve “taking an individual human’s brain, scanning its entire neural … structure into a computer, and running an algorithm to emulate that brain’s behavior.”</w:t>
      </w:r>
    </w:p>
    <w:p w14:paraId="3D78815B" w14:textId="77777777" w:rsidR="00754B5E" w:rsidRDefault="00754B5E" w:rsidP="00754B5E">
      <w:pPr>
        <w:rPr>
          <w:sz w:val="16"/>
        </w:rPr>
      </w:pPr>
      <w:r w:rsidRPr="00C00E52">
        <w:rPr>
          <w:sz w:val="16"/>
        </w:rPr>
        <w:t xml:space="preserve">For those committed to human flourishing, </w:t>
      </w:r>
      <w:r w:rsidRPr="00C00E52">
        <w:rPr>
          <w:u w:val="single"/>
        </w:rPr>
        <w:t xml:space="preserve">absorbing that </w:t>
      </w:r>
      <w:r w:rsidRPr="007A7458">
        <w:rPr>
          <w:highlight w:val="cyan"/>
          <w:u w:val="single"/>
        </w:rPr>
        <w:t xml:space="preserve">transhumanism is a scientific </w:t>
      </w:r>
      <w:r w:rsidRPr="007A7458">
        <w:rPr>
          <w:rStyle w:val="Emphasis"/>
          <w:highlight w:val="cyan"/>
        </w:rPr>
        <w:t>nonstarter</w:t>
      </w:r>
      <w:r w:rsidRPr="00C00E52">
        <w:rPr>
          <w:u w:val="single"/>
        </w:rPr>
        <w:t xml:space="preserve"> would be a major </w:t>
      </w:r>
      <w:r w:rsidRPr="00C00E52">
        <w:rPr>
          <w:rStyle w:val="Emphasis"/>
        </w:rPr>
        <w:t>boon</w:t>
      </w:r>
      <w:r w:rsidRPr="00C00E52">
        <w:rPr>
          <w:sz w:val="16"/>
        </w:rPr>
        <w:t>. But a singular focus on information is not limited to this arena. It increasingly pervades our day-to-day existences, in terms of how we proceed in our professional and social lives, as well as when others decide what counts about us (or even who we “are”), often without our awareness. Prospects for societal improvement depend, in part, on our becoming more conscious of this informational frame, especially where it is a mismatch with the nonlinear and richly contextual nature of what matters most to us as human beings.</w:t>
      </w:r>
    </w:p>
    <w:p w14:paraId="53076463" w14:textId="77777777" w:rsidR="00754B5E" w:rsidRPr="00077A1F" w:rsidRDefault="00754B5E" w:rsidP="00754B5E"/>
    <w:p w14:paraId="5DA30C1F" w14:textId="77777777" w:rsidR="00754B5E" w:rsidRPr="006B6F51" w:rsidRDefault="00754B5E" w:rsidP="00754B5E">
      <w:pPr>
        <w:pStyle w:val="Heading3"/>
      </w:pPr>
      <w:r>
        <w:t xml:space="preserve">Factory Farms---AT: This is stupid </w:t>
      </w:r>
    </w:p>
    <w:p w14:paraId="5314D927" w14:textId="77777777" w:rsidR="00754B5E" w:rsidRDefault="00754B5E" w:rsidP="00754B5E">
      <w:pPr>
        <w:pStyle w:val="Heading4"/>
      </w:pPr>
      <w:r>
        <w:t xml:space="preserve">Prefer empirical evidence---intuitions are driven by flawed biases. </w:t>
      </w:r>
    </w:p>
    <w:p w14:paraId="61DB897A" w14:textId="77777777" w:rsidR="00754B5E" w:rsidRPr="00F840F0" w:rsidRDefault="00754B5E" w:rsidP="00754B5E">
      <w:r w:rsidRPr="004A4750">
        <w:rPr>
          <w:rStyle w:val="Style13ptBold"/>
        </w:rPr>
        <w:t>Fischer ’23</w:t>
      </w:r>
      <w:r w:rsidRPr="00F840F0">
        <w:t xml:space="preserve"> [Bob; January 23; Professor of Philosophy at Texas State, PhD from the University of Illinois at Chicago; Rethink Priorities, “Rethink Priorities’ Welfare Range Estimates</w:t>
      </w:r>
      <w:r>
        <w:t xml:space="preserve">,” </w:t>
      </w:r>
      <w:r w:rsidRPr="0046281F">
        <w:t>https://forum.effectivealtruism.org/posts/Qk3hd6PrFManj8K6o/rethink-priorities-welfare-range-estimates</w:t>
      </w:r>
      <w:r>
        <w:t>] owen</w:t>
      </w:r>
    </w:p>
    <w:p w14:paraId="3E360522" w14:textId="77777777" w:rsidR="00754B5E" w:rsidRPr="008D7A57" w:rsidRDefault="00754B5E" w:rsidP="00754B5E">
      <w:pPr>
        <w:rPr>
          <w:sz w:val="16"/>
        </w:rPr>
      </w:pPr>
      <w:r w:rsidRPr="008D7A57">
        <w:rPr>
          <w:sz w:val="16"/>
        </w:rPr>
        <w:t xml:space="preserve">“Even granting the project’s assumptions, </w:t>
      </w:r>
      <w:r w:rsidRPr="00B978AC">
        <w:rPr>
          <w:rStyle w:val="StyleUnderline"/>
        </w:rPr>
        <w:t xml:space="preserve">it seems obvious that [insert species] have much smaller welfare ranges </w:t>
      </w:r>
      <w:r w:rsidRPr="008D7A57">
        <w:rPr>
          <w:sz w:val="16"/>
        </w:rPr>
        <w:t>than you’re suggesting. If the empirical evidence doesn’t demonstrate that, isn’t it a problem with the empirical evidence?”</w:t>
      </w:r>
    </w:p>
    <w:p w14:paraId="396FADD6" w14:textId="77777777" w:rsidR="00754B5E" w:rsidRPr="008D7A57" w:rsidRDefault="00754B5E" w:rsidP="00754B5E">
      <w:pPr>
        <w:rPr>
          <w:sz w:val="16"/>
        </w:rPr>
      </w:pPr>
      <w:r w:rsidRPr="008D7A57">
        <w:rPr>
          <w:sz w:val="16"/>
        </w:rPr>
        <w:t xml:space="preserve">No. First, the </w:t>
      </w:r>
      <w:r w:rsidRPr="00FF4C0F">
        <w:rPr>
          <w:rStyle w:val="Emphasis"/>
          <w:highlight w:val="cyan"/>
        </w:rPr>
        <w:t>empirical ev</w:t>
      </w:r>
      <w:r w:rsidRPr="00FF4C0F">
        <w:rPr>
          <w:rStyle w:val="Emphasis"/>
        </w:rPr>
        <w:t>idence</w:t>
      </w:r>
      <w:r w:rsidRPr="00B978AC">
        <w:rPr>
          <w:rStyle w:val="StyleUnderline"/>
        </w:rPr>
        <w:t xml:space="preserve"> is our </w:t>
      </w:r>
      <w:r w:rsidRPr="00FF4C0F">
        <w:rPr>
          <w:rStyle w:val="Emphasis"/>
          <w:highlight w:val="cyan"/>
        </w:rPr>
        <w:t>only objective guide</w:t>
      </w:r>
      <w:r w:rsidRPr="00B978AC">
        <w:rPr>
          <w:rStyle w:val="StyleUnderline"/>
        </w:rPr>
        <w:t xml:space="preserve"> to animals’ abilities</w:t>
      </w:r>
      <w:r w:rsidRPr="008D7A57">
        <w:rPr>
          <w:sz w:val="16"/>
        </w:rPr>
        <w:t>—avoiding the twin mistakes of anthropomorphism (attributing human characteristics to nonhumans) and what Franz de Waal calls “anthropodenial”—i.e., “the a priori rejection of shared characteristics between humans and animals.” So, we’re inclined to defer to it.</w:t>
      </w:r>
    </w:p>
    <w:p w14:paraId="0C6CC555" w14:textId="77777777" w:rsidR="00754B5E" w:rsidRPr="00B978AC" w:rsidRDefault="00754B5E" w:rsidP="00754B5E">
      <w:pPr>
        <w:rPr>
          <w:rStyle w:val="StyleUnderline"/>
        </w:rPr>
      </w:pPr>
      <w:r w:rsidRPr="008D7A57">
        <w:rPr>
          <w:sz w:val="16"/>
        </w:rPr>
        <w:t xml:space="preserve">This deference, plus the assumption of hedonism, do a lot of work in explaining our estimates. Given our </w:t>
      </w:r>
      <w:r w:rsidRPr="00FF4C0F">
        <w:rPr>
          <w:rStyle w:val="Emphasis"/>
          <w:highlight w:val="cyan"/>
        </w:rPr>
        <w:t xml:space="preserve">deference </w:t>
      </w:r>
      <w:r w:rsidRPr="00FF4C0F">
        <w:rPr>
          <w:rStyle w:val="StyleUnderline"/>
          <w:highlight w:val="cyan"/>
        </w:rPr>
        <w:t>to</w:t>
      </w:r>
      <w:r w:rsidRPr="00FF4C0F">
        <w:rPr>
          <w:rStyle w:val="StyleUnderline"/>
        </w:rPr>
        <w:t xml:space="preserve"> the </w:t>
      </w:r>
      <w:r w:rsidRPr="00FF4C0F">
        <w:rPr>
          <w:rStyle w:val="Emphasis"/>
        </w:rPr>
        <w:t xml:space="preserve">empirical </w:t>
      </w:r>
      <w:r w:rsidRPr="00FF4C0F">
        <w:rPr>
          <w:rStyle w:val="Emphasis"/>
          <w:highlight w:val="cyan"/>
        </w:rPr>
        <w:t>lit</w:t>
      </w:r>
      <w:r w:rsidRPr="00FF4C0F">
        <w:rPr>
          <w:rStyle w:val="Emphasis"/>
        </w:rPr>
        <w:t>erature</w:t>
      </w:r>
      <w:r w:rsidRPr="00FF4C0F">
        <w:rPr>
          <w:rStyle w:val="StyleUnderline"/>
        </w:rPr>
        <w:t xml:space="preserve">, </w:t>
      </w:r>
      <w:r w:rsidRPr="00277B30">
        <w:rPr>
          <w:rStyle w:val="StyleUnderline"/>
        </w:rPr>
        <w:t xml:space="preserve">we </w:t>
      </w:r>
      <w:r w:rsidRPr="00FF4C0F">
        <w:rPr>
          <w:rStyle w:val="StyleUnderline"/>
          <w:highlight w:val="cyan"/>
        </w:rPr>
        <w:t>aren’t positing differences if</w:t>
      </w:r>
      <w:r w:rsidRPr="00277B30">
        <w:rPr>
          <w:rStyle w:val="StyleUnderline"/>
        </w:rPr>
        <w:t xml:space="preserve"> we </w:t>
      </w:r>
      <w:r w:rsidRPr="00FF4C0F">
        <w:rPr>
          <w:rStyle w:val="StyleUnderline"/>
          <w:highlight w:val="cyan"/>
        </w:rPr>
        <w:t xml:space="preserve">can’t </w:t>
      </w:r>
      <w:r w:rsidRPr="00FF4C0F">
        <w:rPr>
          <w:rStyle w:val="Emphasis"/>
          <w:highlight w:val="cyan"/>
        </w:rPr>
        <w:t>cite justifications</w:t>
      </w:r>
      <w:r w:rsidRPr="00FF4C0F">
        <w:rPr>
          <w:rStyle w:val="StyleUnderline"/>
        </w:rPr>
        <w:t xml:space="preserve"> for them</w:t>
      </w:r>
      <w:r w:rsidRPr="008D7A57">
        <w:rPr>
          <w:sz w:val="16"/>
        </w:rPr>
        <w:t>. Given hedonism, lots of apparent differences between humans and animals don’t matter, as they’re irrelevant to the intensities of the valenced states. So, if our results seem counterintuitive, it may be that implicit disagreements about these assumptions explain that reaction.</w:t>
      </w:r>
    </w:p>
    <w:p w14:paraId="43DB1882" w14:textId="77777777" w:rsidR="00754B5E" w:rsidRPr="008D7A57" w:rsidRDefault="00754B5E" w:rsidP="00754B5E">
      <w:pPr>
        <w:rPr>
          <w:sz w:val="16"/>
        </w:rPr>
      </w:pPr>
      <w:r w:rsidRPr="008D7A57">
        <w:rPr>
          <w:sz w:val="16"/>
        </w:rPr>
        <w:t>Second, recall that we’re treating missing data as evidence against sentience and for larger welfare range differences. So, while the empirical evidence is limited, we aren’t using that fact to stack the deck in animals’ favor—quite the opposite.</w:t>
      </w:r>
    </w:p>
    <w:p w14:paraId="474809C5" w14:textId="77777777" w:rsidR="00754B5E" w:rsidRPr="008D7A57" w:rsidRDefault="00754B5E" w:rsidP="00754B5E">
      <w:pPr>
        <w:rPr>
          <w:sz w:val="16"/>
        </w:rPr>
      </w:pPr>
      <w:r w:rsidRPr="008D7A57">
        <w:rPr>
          <w:sz w:val="16"/>
        </w:rPr>
        <w:t xml:space="preserve">Third, </w:t>
      </w:r>
      <w:r w:rsidRPr="00FF4C0F">
        <w:rPr>
          <w:rStyle w:val="StyleUnderline"/>
          <w:highlight w:val="cyan"/>
        </w:rPr>
        <w:t xml:space="preserve">even if </w:t>
      </w:r>
      <w:r w:rsidRPr="00FF4C0F">
        <w:rPr>
          <w:rStyle w:val="StyleUnderline"/>
        </w:rPr>
        <w:t>the</w:t>
      </w:r>
      <w:r w:rsidRPr="00B978AC">
        <w:rPr>
          <w:rStyle w:val="StyleUnderline"/>
        </w:rPr>
        <w:t xml:space="preserve"> </w:t>
      </w:r>
      <w:r w:rsidRPr="00FF4C0F">
        <w:rPr>
          <w:rStyle w:val="StyleUnderline"/>
          <w:highlight w:val="cyan"/>
        </w:rPr>
        <w:t xml:space="preserve">results are </w:t>
      </w:r>
      <w:r w:rsidRPr="00FF4C0F">
        <w:rPr>
          <w:rStyle w:val="Emphasis"/>
          <w:highlight w:val="cyan"/>
        </w:rPr>
        <w:t>counterintuitive</w:t>
      </w:r>
      <w:r w:rsidRPr="00B978AC">
        <w:rPr>
          <w:rStyle w:val="StyleUnderline"/>
        </w:rPr>
        <w:t>, that is </w:t>
      </w:r>
      <w:r w:rsidRPr="00FF4C0F">
        <w:rPr>
          <w:rStyle w:val="Emphasis"/>
          <w:highlight w:val="cyan"/>
        </w:rPr>
        <w:t>not</w:t>
      </w:r>
      <w:r w:rsidRPr="00FF4C0F">
        <w:rPr>
          <w:rStyle w:val="Emphasis"/>
        </w:rPr>
        <w:t xml:space="preserve"> necessarily </w:t>
      </w:r>
      <w:r w:rsidRPr="00277B30">
        <w:rPr>
          <w:rStyle w:val="Emphasis"/>
        </w:rPr>
        <w:t xml:space="preserve">a </w:t>
      </w:r>
      <w:r w:rsidRPr="00FF4C0F">
        <w:rPr>
          <w:rStyle w:val="Emphasis"/>
          <w:highlight w:val="cyan"/>
        </w:rPr>
        <w:t>reason to reject</w:t>
      </w:r>
      <w:r w:rsidRPr="00B978AC">
        <w:rPr>
          <w:rStyle w:val="StyleUnderline"/>
        </w:rPr>
        <w:t xml:space="preserve"> the estimates</w:t>
      </w:r>
      <w:r w:rsidRPr="008D7A57">
        <w:rPr>
          <w:sz w:val="16"/>
        </w:rPr>
        <w:t xml:space="preserve"> (as we argue here). After all, </w:t>
      </w:r>
      <w:r w:rsidRPr="00B978AC">
        <w:rPr>
          <w:rStyle w:val="StyleUnderline"/>
        </w:rPr>
        <w:t xml:space="preserve">it’s an </w:t>
      </w:r>
      <w:r w:rsidRPr="00FF4C0F">
        <w:rPr>
          <w:rStyle w:val="Emphasis"/>
          <w:highlight w:val="cyan"/>
        </w:rPr>
        <w:t>open question</w:t>
      </w:r>
      <w:r w:rsidRPr="00FF4C0F">
        <w:rPr>
          <w:rStyle w:val="StyleUnderline"/>
          <w:highlight w:val="cyan"/>
        </w:rPr>
        <w:t xml:space="preserve"> whether we should trust </w:t>
      </w:r>
      <w:r w:rsidRPr="00A72067">
        <w:rPr>
          <w:rStyle w:val="StyleUnderline"/>
        </w:rPr>
        <w:t>any</w:t>
      </w:r>
      <w:r w:rsidRPr="00B978AC">
        <w:rPr>
          <w:rStyle w:val="StyleUnderline"/>
        </w:rPr>
        <w:t xml:space="preserve"> of our </w:t>
      </w:r>
      <w:r w:rsidRPr="00FF4C0F">
        <w:rPr>
          <w:rStyle w:val="StyleUnderline"/>
          <w:highlight w:val="cyan"/>
        </w:rPr>
        <w:t>intuitions about animals’</w:t>
      </w:r>
      <w:r w:rsidRPr="00B978AC">
        <w:rPr>
          <w:rStyle w:val="StyleUnderline"/>
        </w:rPr>
        <w:t xml:space="preserve"> ability to generate welfare, </w:t>
      </w:r>
      <w:r w:rsidRPr="00FF4C0F">
        <w:rPr>
          <w:rStyle w:val="StyleUnderline"/>
          <w:highlight w:val="cyan"/>
        </w:rPr>
        <w:t>especially if</w:t>
      </w:r>
      <w:r w:rsidRPr="00B978AC">
        <w:rPr>
          <w:rStyle w:val="StyleUnderline"/>
        </w:rPr>
        <w:t xml:space="preserve"> those </w:t>
      </w:r>
      <w:r w:rsidRPr="00FF4C0F">
        <w:rPr>
          <w:rStyle w:val="StyleUnderline"/>
          <w:highlight w:val="cyan"/>
        </w:rPr>
        <w:t xml:space="preserve">intuitions are </w:t>
      </w:r>
      <w:r w:rsidRPr="00FF4C0F">
        <w:rPr>
          <w:rStyle w:val="Emphasis"/>
          <w:highlight w:val="cyan"/>
        </w:rPr>
        <w:t xml:space="preserve">driven by </w:t>
      </w:r>
      <w:r w:rsidRPr="00277B30">
        <w:rPr>
          <w:rStyle w:val="Emphasis"/>
        </w:rPr>
        <w:t>thinking</w:t>
      </w:r>
      <w:r w:rsidRPr="00277B30">
        <w:rPr>
          <w:rStyle w:val="StyleUnderline"/>
        </w:rPr>
        <w:t xml:space="preserve"> about</w:t>
      </w:r>
      <w:r w:rsidRPr="00B978AC">
        <w:rPr>
          <w:rStyle w:val="StyleUnderline"/>
        </w:rPr>
        <w:t xml:space="preserve"> the </w:t>
      </w:r>
      <w:r w:rsidRPr="00FF4C0F">
        <w:rPr>
          <w:rStyle w:val="Emphasis"/>
          <w:highlight w:val="cyan"/>
        </w:rPr>
        <w:t>practical implications</w:t>
      </w:r>
      <w:r w:rsidRPr="00B978AC">
        <w:rPr>
          <w:rStyle w:val="StyleUnderline"/>
        </w:rPr>
        <w:t xml:space="preserve"> of these estimates</w:t>
      </w:r>
      <w:r w:rsidRPr="008D7A57">
        <w:rPr>
          <w:sz w:val="16"/>
        </w:rPr>
        <w:t>. There are many, many other assumptions that need to be in place before these estimates have any practical implications at all. So, if the practical implications are counterintuitive, those other assumptions are just as much to blame.</w:t>
      </w:r>
    </w:p>
    <w:p w14:paraId="31AB9C8A" w14:textId="77777777" w:rsidR="00754B5E" w:rsidRDefault="00754B5E" w:rsidP="00754B5E">
      <w:pPr>
        <w:pStyle w:val="Heading3"/>
      </w:pPr>
      <w:r>
        <w:t>Factory Farms---Link---Decarbonization</w:t>
      </w:r>
    </w:p>
    <w:p w14:paraId="1FA12909" w14:textId="77777777" w:rsidR="00754B5E" w:rsidRDefault="00754B5E" w:rsidP="00754B5E">
      <w:pPr>
        <w:pStyle w:val="Heading4"/>
      </w:pPr>
      <w:r>
        <w:t>Decarbonization incentives increase factory farming.</w:t>
      </w:r>
    </w:p>
    <w:p w14:paraId="04AFFC04" w14:textId="77777777" w:rsidR="00754B5E" w:rsidRPr="000A6076" w:rsidRDefault="00754B5E" w:rsidP="00754B5E">
      <w:r w:rsidRPr="000A6076">
        <w:rPr>
          <w:rStyle w:val="Style13ptBold"/>
        </w:rPr>
        <w:t>Sustainable Farming Campaign</w:t>
      </w:r>
      <w:r>
        <w:t xml:space="preserve"> 2-26-2</w:t>
      </w:r>
      <w:r w:rsidRPr="000A6076">
        <w:rPr>
          <w:rStyle w:val="Style13ptBold"/>
        </w:rPr>
        <w:t>025</w:t>
      </w:r>
      <w:r>
        <w:t xml:space="preserve">,  The Sustainable Farming Campaign advocates for policies that enhance human and animal welfare. “Factory farms: could new net zero advice lead to their expansion?” </w:t>
      </w:r>
      <w:r w:rsidRPr="000A6076">
        <w:t>https://www.sustainweb.org/blogs/feb25-net-zero-climate-change-committee-livestock-farming/</w:t>
      </w:r>
      <w:r>
        <w:t xml:space="preserve"> //MDC</w:t>
      </w:r>
    </w:p>
    <w:p w14:paraId="6E63CC57" w14:textId="77777777" w:rsidR="00754B5E" w:rsidRPr="000A6076" w:rsidRDefault="00754B5E" w:rsidP="00754B5E">
      <w:pPr>
        <w:rPr>
          <w:sz w:val="16"/>
        </w:rPr>
      </w:pPr>
      <w:r w:rsidRPr="000A6076">
        <w:rPr>
          <w:sz w:val="16"/>
        </w:rPr>
        <w:t>The problem with making “efficiencies”</w:t>
      </w:r>
    </w:p>
    <w:p w14:paraId="05A309DD" w14:textId="77777777" w:rsidR="00754B5E" w:rsidRPr="000A6076" w:rsidRDefault="00754B5E" w:rsidP="00754B5E">
      <w:pPr>
        <w:rPr>
          <w:sz w:val="16"/>
        </w:rPr>
      </w:pPr>
      <w:r w:rsidRPr="000A6076">
        <w:rPr>
          <w:sz w:val="16"/>
        </w:rPr>
        <w:t xml:space="preserve">However, </w:t>
      </w:r>
      <w:r w:rsidRPr="000A6076">
        <w:rPr>
          <w:rStyle w:val="StyleUnderline"/>
        </w:rPr>
        <w:t>the CCC’s advice offers a potential “way out” for factory farms that may be reluctant to reduce livestock numbers</w:t>
      </w:r>
      <w:r w:rsidRPr="000A6076">
        <w:rPr>
          <w:sz w:val="16"/>
        </w:rPr>
        <w:t xml:space="preserve">. The CCC’s advice suggests that up to 25% of emissions could be cut using measures such as feed additives to suppress methane, genetic modification, and </w:t>
      </w:r>
      <w:r w:rsidRPr="000A6076">
        <w:rPr>
          <w:rStyle w:val="Emphasis"/>
        </w:rPr>
        <w:t>slaughtering animals</w:t>
      </w:r>
      <w:r w:rsidRPr="000A6076">
        <w:rPr>
          <w:rStyle w:val="StyleUnderline"/>
        </w:rPr>
        <w:t xml:space="preserve"> at an earlier age (the longer they live, the more emissions they produce</w:t>
      </w:r>
      <w:r w:rsidRPr="000A6076">
        <w:rPr>
          <w:sz w:val="16"/>
        </w:rPr>
        <w:t>).</w:t>
      </w:r>
    </w:p>
    <w:p w14:paraId="5ABE1842" w14:textId="77777777" w:rsidR="00754B5E" w:rsidRPr="000A6076" w:rsidRDefault="00754B5E" w:rsidP="00754B5E">
      <w:pPr>
        <w:rPr>
          <w:rStyle w:val="StyleUnderline"/>
        </w:rPr>
      </w:pPr>
      <w:r w:rsidRPr="000A6076">
        <w:rPr>
          <w:sz w:val="16"/>
        </w:rPr>
        <w:t xml:space="preserve">On paper, the numbers add up. And the advice is clear that we need to eat less of all types of meat, and reduce the numbers of all types of livestock. However, </w:t>
      </w:r>
      <w:r w:rsidRPr="000A6076">
        <w:rPr>
          <w:rStyle w:val="StyleUnderline"/>
        </w:rPr>
        <w:t xml:space="preserve">advice on creating "efficiencies" could leave the door open for large agribusinesses to justify expanding intensive operations and </w:t>
      </w:r>
      <w:r w:rsidRPr="000A6076">
        <w:rPr>
          <w:rStyle w:val="Emphasis"/>
        </w:rPr>
        <w:t>intensifying farming</w:t>
      </w:r>
      <w:r w:rsidRPr="000A6076">
        <w:rPr>
          <w:rStyle w:val="StyleUnderline"/>
        </w:rPr>
        <w:t>, arguing that a more concentrated, high-yield model reduces emissions per unit of production.</w:t>
      </w:r>
    </w:p>
    <w:p w14:paraId="49B585ED" w14:textId="77777777" w:rsidR="00754B5E" w:rsidRPr="000A6076" w:rsidRDefault="00754B5E" w:rsidP="00754B5E">
      <w:pPr>
        <w:rPr>
          <w:sz w:val="16"/>
        </w:rPr>
      </w:pPr>
      <w:r w:rsidRPr="000A6076">
        <w:rPr>
          <w:sz w:val="16"/>
        </w:rPr>
        <w:t>Harm to animal and human health</w:t>
      </w:r>
    </w:p>
    <w:p w14:paraId="53DFA8CB" w14:textId="77777777" w:rsidR="00754B5E" w:rsidRPr="000A6076" w:rsidRDefault="00754B5E" w:rsidP="00754B5E">
      <w:pPr>
        <w:rPr>
          <w:sz w:val="16"/>
        </w:rPr>
      </w:pPr>
      <w:r w:rsidRPr="000A6076">
        <w:rPr>
          <w:sz w:val="16"/>
        </w:rPr>
        <w:t>The advice overlooks the potential harm to animals, humans and the environment that these measures could have. "</w:t>
      </w:r>
      <w:r w:rsidRPr="000A6076">
        <w:rPr>
          <w:rStyle w:val="StyleUnderline"/>
        </w:rPr>
        <w:t xml:space="preserve">Efficiencies" in livestock farming are already stretching </w:t>
      </w:r>
      <w:r w:rsidRPr="000A6076">
        <w:rPr>
          <w:rStyle w:val="Emphasis"/>
        </w:rPr>
        <w:t>animal welfare</w:t>
      </w:r>
      <w:r w:rsidRPr="000A6076">
        <w:rPr>
          <w:rStyle w:val="StyleUnderline"/>
        </w:rPr>
        <w:t xml:space="preserve"> standards</w:t>
      </w:r>
      <w:r w:rsidRPr="000A6076">
        <w:rPr>
          <w:sz w:val="16"/>
        </w:rPr>
        <w:t>. For example, chickens reared in intensive units have been bred to put on weight very quickly. This kind of breeding lines the pockets of big business, but does not result in healthy animals. Operators usually slaughter intensively-reared chickens within six weeks.</w:t>
      </w:r>
    </w:p>
    <w:p w14:paraId="465B4977" w14:textId="77777777" w:rsidR="00754B5E" w:rsidRPr="000A6076" w:rsidRDefault="00754B5E" w:rsidP="00754B5E">
      <w:pPr>
        <w:rPr>
          <w:sz w:val="16"/>
        </w:rPr>
      </w:pPr>
      <w:r w:rsidRPr="000A6076">
        <w:rPr>
          <w:rStyle w:val="StyleUnderline"/>
        </w:rPr>
        <w:t xml:space="preserve">Agribusinesses often restrict the movement of animals within a </w:t>
      </w:r>
      <w:r w:rsidRPr="000A6076">
        <w:rPr>
          <w:rStyle w:val="Emphasis"/>
        </w:rPr>
        <w:t>confined space</w:t>
      </w:r>
      <w:r w:rsidRPr="000A6076">
        <w:rPr>
          <w:rStyle w:val="StyleUnderline"/>
        </w:rPr>
        <w:t>, in the name of ‘efficiencies’ so that poultry and livestock can fatten up</w:t>
      </w:r>
      <w:r w:rsidRPr="000A6076">
        <w:rPr>
          <w:sz w:val="16"/>
        </w:rPr>
        <w:t xml:space="preserve"> faster – resulting in a product that reaches supermarket shelves more quickly. This promises cheap, abundant meat, but the scale of factory farming comes at an ethical and environmental cost.</w:t>
      </w:r>
    </w:p>
    <w:p w14:paraId="371E2C47" w14:textId="77777777" w:rsidR="00754B5E" w:rsidRPr="000A6076" w:rsidRDefault="00754B5E" w:rsidP="00754B5E">
      <w:pPr>
        <w:rPr>
          <w:sz w:val="16"/>
        </w:rPr>
      </w:pPr>
      <w:r w:rsidRPr="000A6076">
        <w:rPr>
          <w:sz w:val="16"/>
        </w:rPr>
        <w:t>Cramped conditions expose animals to greater risk of infection, meaning that intensive units routinely apply antibiotics to compensate for poor hygiene. The Alliance to Save our Antibiotics has drawn attention to how this over-use is contributing to antibiotic resistance, which is undermining modern medicine’s ability to cure life-threatening infections in the human population.</w:t>
      </w:r>
    </w:p>
    <w:p w14:paraId="1B9575AA" w14:textId="77777777" w:rsidR="00754B5E" w:rsidRPr="000A6076" w:rsidRDefault="00754B5E" w:rsidP="00754B5E"/>
    <w:p w14:paraId="4FCFB461" w14:textId="77777777" w:rsidR="00754B5E" w:rsidRPr="00C915E3" w:rsidRDefault="00754B5E" w:rsidP="00754B5E"/>
    <w:p w14:paraId="6E47BADD" w14:textId="77777777" w:rsidR="00754B5E" w:rsidRPr="005940E8" w:rsidRDefault="00754B5E" w:rsidP="00754B5E"/>
    <w:p w14:paraId="50D89104" w14:textId="77777777" w:rsidR="00754B5E" w:rsidRDefault="00754B5E" w:rsidP="00754B5E">
      <w:pPr>
        <w:pStyle w:val="Heading2"/>
      </w:pPr>
      <w:r>
        <w:t xml:space="preserve">Aff Answers </w:t>
      </w:r>
    </w:p>
    <w:p w14:paraId="1F40337A" w14:textId="77777777" w:rsidR="00754B5E" w:rsidRDefault="00754B5E" w:rsidP="00754B5E">
      <w:pPr>
        <w:pStyle w:val="Heading3"/>
      </w:pPr>
      <w:r>
        <w:t>Framing---Positive Util---2AC</w:t>
      </w:r>
    </w:p>
    <w:p w14:paraId="7D038DCF" w14:textId="77777777" w:rsidR="00754B5E" w:rsidRDefault="00754B5E" w:rsidP="00754B5E">
      <w:pPr>
        <w:pStyle w:val="Heading4"/>
      </w:pPr>
      <w:r>
        <w:t xml:space="preserve">Happiness is the </w:t>
      </w:r>
      <w:r>
        <w:rPr>
          <w:u w:val="single"/>
        </w:rPr>
        <w:t>only moral concern</w:t>
      </w:r>
      <w:r>
        <w:t>.</w:t>
      </w:r>
    </w:p>
    <w:p w14:paraId="0C642AC6" w14:textId="77777777" w:rsidR="00754B5E" w:rsidRDefault="00754B5E" w:rsidP="00754B5E">
      <w:r w:rsidRPr="005A3EE0">
        <w:rPr>
          <w:rStyle w:val="Style13ptBold"/>
        </w:rPr>
        <w:t>Leung ‘9</w:t>
      </w:r>
      <w:r>
        <w:t xml:space="preserve"> [Kevin; February 7; B.Sc. in Mathematics and Statistics, with Course Work in Philosophy from the University of Toronto Scarborough; Work and Workings of a Nerd, “Arguments in Defense of Preference Hedonism,” </w:t>
      </w:r>
      <w:hyperlink r:id="rId8" w:history="1">
        <w:r w:rsidRPr="004D673C">
          <w:rPr>
            <w:rStyle w:val="Hyperlink"/>
          </w:rPr>
          <w:t>https://kevinleung.com/archives/arguments-in-defense-of-preference-hedonism/</w:t>
        </w:r>
      </w:hyperlink>
      <w:r>
        <w:t>] pbk</w:t>
      </w:r>
    </w:p>
    <w:p w14:paraId="79C9A90B" w14:textId="77777777" w:rsidR="00754B5E" w:rsidRPr="00A30ABE" w:rsidRDefault="00754B5E" w:rsidP="00754B5E">
      <w:pPr>
        <w:rPr>
          <w:sz w:val="16"/>
        </w:rPr>
      </w:pPr>
      <w:r w:rsidRPr="00A30ABE">
        <w:rPr>
          <w:sz w:val="16"/>
        </w:rPr>
        <w:t>Arguments in Defense of Preference Hedonism</w:t>
      </w:r>
    </w:p>
    <w:p w14:paraId="48671743" w14:textId="77777777" w:rsidR="00754B5E" w:rsidRPr="00A30ABE" w:rsidRDefault="00754B5E" w:rsidP="00754B5E">
      <w:pPr>
        <w:rPr>
          <w:sz w:val="16"/>
        </w:rPr>
      </w:pPr>
      <w:r w:rsidRPr="00A30ABE">
        <w:rPr>
          <w:sz w:val="16"/>
        </w:rPr>
        <w:t xml:space="preserve">In “What Makes a Person’s Life Go Best?”, Derek Parfit considers three primary theories for what makes a life good: Preference Hedonism, Success Theory, and Objective List Theory. Preference Hedonism explains that </w:t>
      </w:r>
      <w:r w:rsidRPr="00BD0A50">
        <w:rPr>
          <w:rStyle w:val="StyleUnderline"/>
          <w:highlight w:val="cyan"/>
        </w:rPr>
        <w:t>maximizing</w:t>
      </w:r>
      <w:r w:rsidRPr="00BD0A50">
        <w:rPr>
          <w:rStyle w:val="StyleUnderline"/>
        </w:rPr>
        <w:t xml:space="preserve"> the </w:t>
      </w:r>
      <w:r w:rsidRPr="00A30ABE">
        <w:rPr>
          <w:rStyle w:val="Emphasis"/>
          <w:highlight w:val="cyan"/>
        </w:rPr>
        <w:t>happiness</w:t>
      </w:r>
      <w:r w:rsidRPr="00BD0A50">
        <w:rPr>
          <w:rStyle w:val="StyleUnderline"/>
        </w:rPr>
        <w:t xml:space="preserve"> we experience alone </w:t>
      </w:r>
      <w:r w:rsidRPr="00BD0A50">
        <w:rPr>
          <w:rStyle w:val="StyleUnderline"/>
          <w:highlight w:val="cyan"/>
        </w:rPr>
        <w:t xml:space="preserve">determine </w:t>
      </w:r>
      <w:r w:rsidRPr="00A30ABE">
        <w:rPr>
          <w:rStyle w:val="Emphasis"/>
          <w:highlight w:val="cyan"/>
        </w:rPr>
        <w:t>what is good</w:t>
      </w:r>
      <w:r w:rsidRPr="00BD0A50">
        <w:rPr>
          <w:rStyle w:val="StyleUnderline"/>
        </w:rPr>
        <w:t xml:space="preserve"> for us</w:t>
      </w:r>
      <w:r w:rsidRPr="00A30ABE">
        <w:rPr>
          <w:sz w:val="16"/>
        </w:rPr>
        <w:t xml:space="preserve">. While Success Theory agrees that </w:t>
      </w:r>
      <w:r w:rsidRPr="00A30ABE">
        <w:rPr>
          <w:rStyle w:val="StyleUnderline"/>
        </w:rPr>
        <w:t xml:space="preserve">we </w:t>
      </w:r>
      <w:r w:rsidRPr="00A30ABE">
        <w:rPr>
          <w:rStyle w:val="StyleUnderline"/>
          <w:highlight w:val="cyan"/>
        </w:rPr>
        <w:t xml:space="preserve">should </w:t>
      </w:r>
      <w:r w:rsidRPr="00A30ABE">
        <w:rPr>
          <w:rStyle w:val="Emphasis"/>
          <w:highlight w:val="cyan"/>
        </w:rPr>
        <w:t>pursue</w:t>
      </w:r>
      <w:r w:rsidRPr="00A30ABE">
        <w:rPr>
          <w:rStyle w:val="StyleUnderline"/>
        </w:rPr>
        <w:t xml:space="preserve"> our own </w:t>
      </w:r>
      <w:r w:rsidRPr="00A30ABE">
        <w:rPr>
          <w:rStyle w:val="Emphasis"/>
          <w:highlight w:val="cyan"/>
        </w:rPr>
        <w:t>pleasures</w:t>
      </w:r>
      <w:r w:rsidRPr="00A30ABE">
        <w:rPr>
          <w:sz w:val="16"/>
        </w:rPr>
        <w:t xml:space="preserve">, it expands the domain to all desires regardless of whether we actually experience it. Finally, Objective List Theory assumes that everything is classified into good and bad, independent of our individual preferences. Of these three, </w:t>
      </w:r>
      <w:r w:rsidRPr="00A30ABE">
        <w:rPr>
          <w:rStyle w:val="StyleUnderline"/>
        </w:rPr>
        <w:t xml:space="preserve">I believe </w:t>
      </w:r>
      <w:r w:rsidRPr="00A30ABE">
        <w:rPr>
          <w:rStyle w:val="Emphasis"/>
        </w:rPr>
        <w:t xml:space="preserve">Preference </w:t>
      </w:r>
      <w:r w:rsidRPr="00A30ABE">
        <w:rPr>
          <w:rStyle w:val="Emphasis"/>
          <w:highlight w:val="cyan"/>
        </w:rPr>
        <w:t>Hedonism</w:t>
      </w:r>
      <w:r w:rsidRPr="00A30ABE">
        <w:rPr>
          <w:rStyle w:val="StyleUnderline"/>
        </w:rPr>
        <w:t xml:space="preserve"> provides the </w:t>
      </w:r>
      <w:r w:rsidRPr="00A30ABE">
        <w:rPr>
          <w:rStyle w:val="StyleUnderline"/>
          <w:highlight w:val="cyan"/>
        </w:rPr>
        <w:t xml:space="preserve">most </w:t>
      </w:r>
      <w:r w:rsidRPr="00A30ABE">
        <w:rPr>
          <w:rStyle w:val="Emphasis"/>
          <w:highlight w:val="cyan"/>
        </w:rPr>
        <w:t>complete theory</w:t>
      </w:r>
      <w:r w:rsidRPr="00A30ABE">
        <w:rPr>
          <w:rStyle w:val="StyleUnderline"/>
        </w:rPr>
        <w:t xml:space="preserve"> for </w:t>
      </w:r>
      <w:r w:rsidRPr="00A30ABE">
        <w:rPr>
          <w:rStyle w:val="Emphasis"/>
        </w:rPr>
        <w:t>fulfillment</w:t>
      </w:r>
      <w:r w:rsidRPr="00A30ABE">
        <w:rPr>
          <w:sz w:val="16"/>
        </w:rPr>
        <w:t>. By primarily considering arguments on deception from Success Theory and on harmful desires from Objective List Theory, I will defend Preference Hedonism and better explore the aspect of this theory.</w:t>
      </w:r>
    </w:p>
    <w:p w14:paraId="35F44061" w14:textId="77777777" w:rsidR="00754B5E" w:rsidRPr="00A30ABE" w:rsidRDefault="00754B5E" w:rsidP="00754B5E">
      <w:pPr>
        <w:rPr>
          <w:sz w:val="16"/>
        </w:rPr>
      </w:pPr>
      <w:r w:rsidRPr="00A30ABE">
        <w:rPr>
          <w:sz w:val="16"/>
        </w:rPr>
        <w:t>Before the arguments, I want to fully define these three theories and highlight important distinctions. Objective List Theory asserts that all things are unconditionally either good or bad. Naturally, a good life maximizes the good and minimizes the bad. This theory appeals to our belief that some things can be good for someone regardless of whether he or she want it or not. For example, I might push my roommate to study harder because working hard is inherently good. In that case, his life would improve, independent of his preferences, because his actions would better aligned with good ones.</w:t>
      </w:r>
    </w:p>
    <w:p w14:paraId="76569750" w14:textId="77777777" w:rsidR="00754B5E" w:rsidRPr="00A30ABE" w:rsidRDefault="00754B5E" w:rsidP="00754B5E">
      <w:pPr>
        <w:rPr>
          <w:sz w:val="16"/>
        </w:rPr>
      </w:pPr>
      <w:r w:rsidRPr="00A30ABE">
        <w:rPr>
          <w:sz w:val="16"/>
        </w:rPr>
        <w:t xml:space="preserve">Preference Hedonism, as an extension of Hedonism, </w:t>
      </w:r>
      <w:r w:rsidRPr="00A30ABE">
        <w:rPr>
          <w:rStyle w:val="StyleUnderline"/>
        </w:rPr>
        <w:t xml:space="preserve">asserts that </w:t>
      </w:r>
      <w:r w:rsidRPr="00A30ABE">
        <w:rPr>
          <w:rStyle w:val="Emphasis"/>
          <w:highlight w:val="cyan"/>
        </w:rPr>
        <w:t>happiness alone</w:t>
      </w:r>
      <w:r w:rsidRPr="00A30ABE">
        <w:rPr>
          <w:rStyle w:val="StyleUnderline"/>
          <w:highlight w:val="cyan"/>
        </w:rPr>
        <w:t xml:space="preserve"> leads to</w:t>
      </w:r>
      <w:r w:rsidRPr="00A30ABE">
        <w:rPr>
          <w:rStyle w:val="StyleUnderline"/>
        </w:rPr>
        <w:t xml:space="preserve"> a </w:t>
      </w:r>
      <w:r w:rsidRPr="00A30ABE">
        <w:rPr>
          <w:rStyle w:val="Emphasis"/>
          <w:highlight w:val="cyan"/>
        </w:rPr>
        <w:t>good life</w:t>
      </w:r>
      <w:r w:rsidRPr="00A30ABE">
        <w:rPr>
          <w:sz w:val="16"/>
        </w:rPr>
        <w:t xml:space="preserve">. Preference Hedonism </w:t>
      </w:r>
      <w:r w:rsidRPr="00A30ABE">
        <w:rPr>
          <w:rStyle w:val="StyleUnderline"/>
        </w:rPr>
        <w:t xml:space="preserve">differs from other forms of </w:t>
      </w:r>
      <w:r w:rsidRPr="00A30ABE">
        <w:rPr>
          <w:rStyle w:val="Emphasis"/>
        </w:rPr>
        <w:t>Hedonism</w:t>
      </w:r>
      <w:r w:rsidRPr="00A30ABE">
        <w:rPr>
          <w:rStyle w:val="StyleUnderline"/>
        </w:rPr>
        <w:t xml:space="preserve"> by </w:t>
      </w:r>
      <w:r w:rsidRPr="00A30ABE">
        <w:rPr>
          <w:rStyle w:val="StyleUnderline"/>
          <w:highlight w:val="cyan"/>
        </w:rPr>
        <w:t>reject</w:t>
      </w:r>
      <w:r w:rsidRPr="00A30ABE">
        <w:rPr>
          <w:rStyle w:val="StyleUnderline"/>
        </w:rPr>
        <w:t xml:space="preserve">ing </w:t>
      </w:r>
      <w:r w:rsidRPr="00A30ABE">
        <w:rPr>
          <w:rStyle w:val="Emphasis"/>
          <w:highlight w:val="cyan"/>
        </w:rPr>
        <w:t>common</w:t>
      </w:r>
      <w:r w:rsidRPr="00A30ABE">
        <w:rPr>
          <w:rStyle w:val="StyleUnderline"/>
        </w:rPr>
        <w:t xml:space="preserve">, rigid </w:t>
      </w:r>
      <w:r w:rsidRPr="00A30ABE">
        <w:rPr>
          <w:rStyle w:val="StyleUnderline"/>
          <w:highlight w:val="cyan"/>
        </w:rPr>
        <w:t xml:space="preserve">definitions of </w:t>
      </w:r>
      <w:r w:rsidRPr="00A30ABE">
        <w:rPr>
          <w:rStyle w:val="Emphasis"/>
          <w:highlight w:val="cyan"/>
        </w:rPr>
        <w:t>pleasure</w:t>
      </w:r>
      <w:r w:rsidRPr="00A30ABE">
        <w:rPr>
          <w:rStyle w:val="Emphasis"/>
        </w:rPr>
        <w:t xml:space="preserve"> and pain</w:t>
      </w:r>
      <w:r w:rsidRPr="00A30ABE">
        <w:rPr>
          <w:sz w:val="16"/>
        </w:rPr>
        <w:t>. Torture–a painful experience–might lead to a better life if one desired it over alternatives, such as divulging the truth. Unsurprisingly, Preference Hedonism is a preference-dependent theory. Because happiness exists only within our own heads and never independently, Preference Hedonism is also psychologically-dependent.</w:t>
      </w:r>
    </w:p>
    <w:p w14:paraId="72F7BC3D" w14:textId="77777777" w:rsidR="00754B5E" w:rsidRPr="00A30ABE" w:rsidRDefault="00754B5E" w:rsidP="00754B5E">
      <w:pPr>
        <w:rPr>
          <w:sz w:val="16"/>
        </w:rPr>
      </w:pPr>
      <w:r w:rsidRPr="00A30ABE">
        <w:rPr>
          <w:sz w:val="16"/>
        </w:rPr>
        <w:t>Succinctly, Success Theory extends Preference Hedonism from what we know to what is by asserting that the fulfillment of our own desires leads to a good life. A good life doesn’t include our belief in our desires, but the actual outcome of our desires. If John is a Pittsburg Steelers coach who unfortunately lapsed into a coma during Super Bowl XLIII, his life still improved. Even though he was not conscious of it, one of his desires–to have the Steelers win–was satisfied. While Success Theory agrees with the preference dependence of Preference Hedonism, it differs by also being dependent on non-psychological factors: most notably, the objective world.</w:t>
      </w:r>
    </w:p>
    <w:p w14:paraId="24FD6AD2" w14:textId="77777777" w:rsidR="00754B5E" w:rsidRPr="00A30ABE" w:rsidRDefault="00754B5E" w:rsidP="00754B5E">
      <w:pPr>
        <w:rPr>
          <w:sz w:val="16"/>
        </w:rPr>
      </w:pPr>
      <w:r w:rsidRPr="00A30ABE">
        <w:rPr>
          <w:sz w:val="16"/>
        </w:rPr>
        <w:t xml:space="preserve">A relevant difference between Preference Hedonism and Success Theory is at the limit of what one knows or chooses to know. We make assumptions about the world because we cannot constantly perceive all events. Naturally, not all assumptions are correct, including some imperative to pleasure and pain. Success Theory criticizes Preference Hedonism for its stance on this sort of ignorance. For example, </w:t>
      </w:r>
      <w:r w:rsidRPr="00A30ABE">
        <w:rPr>
          <w:rStyle w:val="StyleUnderline"/>
        </w:rPr>
        <w:t xml:space="preserve">I </w:t>
      </w:r>
      <w:r w:rsidRPr="00A30ABE">
        <w:rPr>
          <w:rStyle w:val="StyleUnderline"/>
          <w:highlight w:val="cyan"/>
        </w:rPr>
        <w:t>consider</w:t>
      </w:r>
      <w:r w:rsidRPr="00A30ABE">
        <w:rPr>
          <w:rStyle w:val="StyleUnderline"/>
        </w:rPr>
        <w:t xml:space="preserve"> my </w:t>
      </w:r>
      <w:r w:rsidRPr="00A30ABE">
        <w:rPr>
          <w:rStyle w:val="Emphasis"/>
          <w:highlight w:val="cyan"/>
        </w:rPr>
        <w:t>health</w:t>
      </w:r>
      <w:r w:rsidRPr="00A30ABE">
        <w:rPr>
          <w:rStyle w:val="StyleUnderline"/>
          <w:highlight w:val="cyan"/>
        </w:rPr>
        <w:t xml:space="preserve"> important to</w:t>
      </w:r>
      <w:r w:rsidRPr="00A30ABE">
        <w:rPr>
          <w:rStyle w:val="StyleUnderline"/>
        </w:rPr>
        <w:t xml:space="preserve"> my </w:t>
      </w:r>
      <w:r w:rsidRPr="00A30ABE">
        <w:rPr>
          <w:rStyle w:val="Emphasis"/>
          <w:highlight w:val="cyan"/>
        </w:rPr>
        <w:t>happiness</w:t>
      </w:r>
      <w:r w:rsidRPr="00A30ABE">
        <w:rPr>
          <w:rStyle w:val="StyleUnderline"/>
        </w:rPr>
        <w:t xml:space="preserve">. Thus, I </w:t>
      </w:r>
      <w:r w:rsidRPr="00A30ABE">
        <w:rPr>
          <w:rStyle w:val="StyleUnderline"/>
          <w:highlight w:val="cyan"/>
        </w:rPr>
        <w:t>might enjoy</w:t>
      </w:r>
      <w:r w:rsidRPr="00A30ABE">
        <w:rPr>
          <w:rStyle w:val="StyleUnderline"/>
        </w:rPr>
        <w:t xml:space="preserve"> take </w:t>
      </w:r>
      <w:r w:rsidRPr="00A30ABE">
        <w:rPr>
          <w:rStyle w:val="Emphasis"/>
          <w:highlight w:val="cyan"/>
        </w:rPr>
        <w:t>vitamins</w:t>
      </w:r>
      <w:r w:rsidRPr="00A30ABE">
        <w:rPr>
          <w:rStyle w:val="StyleUnderline"/>
          <w:highlight w:val="cyan"/>
        </w:rPr>
        <w:t xml:space="preserve"> every morning</w:t>
      </w:r>
      <w:r w:rsidRPr="00A30ABE">
        <w:rPr>
          <w:rStyle w:val="StyleUnderline"/>
        </w:rPr>
        <w:t xml:space="preserve"> because I believe it </w:t>
      </w:r>
      <w:r w:rsidRPr="00A30ABE">
        <w:rPr>
          <w:rStyle w:val="Emphasis"/>
        </w:rPr>
        <w:t>improves</w:t>
      </w:r>
      <w:r w:rsidRPr="00A30ABE">
        <w:rPr>
          <w:rStyle w:val="StyleUnderline"/>
        </w:rPr>
        <w:t xml:space="preserve"> my health</w:t>
      </w:r>
      <w:r w:rsidRPr="00A30ABE">
        <w:rPr>
          <w:sz w:val="16"/>
        </w:rPr>
        <w:t xml:space="preserve">. Someone else notices that the </w:t>
      </w:r>
      <w:r w:rsidRPr="00A30ABE">
        <w:rPr>
          <w:rStyle w:val="StyleUnderline"/>
        </w:rPr>
        <w:t xml:space="preserve">vitamins, which </w:t>
      </w:r>
      <w:r w:rsidRPr="00A30ABE">
        <w:rPr>
          <w:rStyle w:val="StyleUnderline"/>
          <w:highlight w:val="cyan"/>
        </w:rPr>
        <w:t>contain cyanide</w:t>
      </w:r>
      <w:r w:rsidRPr="00A30ABE">
        <w:rPr>
          <w:rStyle w:val="StyleUnderline"/>
        </w:rPr>
        <w:t xml:space="preserve">, are </w:t>
      </w:r>
      <w:r w:rsidRPr="00A30ABE">
        <w:rPr>
          <w:rStyle w:val="StyleUnderline"/>
          <w:highlight w:val="cyan"/>
        </w:rPr>
        <w:t>actually</w:t>
      </w:r>
      <w:r w:rsidRPr="00A30ABE">
        <w:rPr>
          <w:rStyle w:val="StyleUnderline"/>
        </w:rPr>
        <w:t xml:space="preserve"> subtly </w:t>
      </w:r>
      <w:r w:rsidRPr="00A30ABE">
        <w:rPr>
          <w:rStyle w:val="Emphasis"/>
          <w:highlight w:val="cyan"/>
        </w:rPr>
        <w:t>deteriorating my health</w:t>
      </w:r>
      <w:r w:rsidRPr="00A30ABE">
        <w:rPr>
          <w:rStyle w:val="StyleUnderline"/>
        </w:rPr>
        <w:t xml:space="preserve"> until I spontaneously </w:t>
      </w:r>
      <w:r w:rsidRPr="00A30ABE">
        <w:rPr>
          <w:rStyle w:val="Emphasis"/>
        </w:rPr>
        <w:t>die</w:t>
      </w:r>
      <w:r w:rsidRPr="00A30ABE">
        <w:rPr>
          <w:rStyle w:val="StyleUnderline"/>
        </w:rPr>
        <w:t xml:space="preserve">. From his or her perspective, I </w:t>
      </w:r>
      <w:r w:rsidRPr="00A30ABE">
        <w:rPr>
          <w:rStyle w:val="StyleUnderline"/>
          <w:highlight w:val="cyan"/>
        </w:rPr>
        <w:t xml:space="preserve">would not have led a </w:t>
      </w:r>
      <w:r w:rsidRPr="00A30ABE">
        <w:rPr>
          <w:rStyle w:val="Emphasis"/>
          <w:highlight w:val="cyan"/>
        </w:rPr>
        <w:t>good life</w:t>
      </w:r>
      <w:r w:rsidRPr="00A30ABE">
        <w:rPr>
          <w:rStyle w:val="StyleUnderline"/>
        </w:rPr>
        <w:t xml:space="preserve"> because I was actually </w:t>
      </w:r>
      <w:r w:rsidRPr="00A30ABE">
        <w:rPr>
          <w:rStyle w:val="Emphasis"/>
        </w:rPr>
        <w:t>unhealthy</w:t>
      </w:r>
      <w:r w:rsidRPr="00A30ABE">
        <w:rPr>
          <w:rStyle w:val="StyleUnderline"/>
        </w:rPr>
        <w:t xml:space="preserve">, </w:t>
      </w:r>
      <w:r w:rsidRPr="00A30ABE">
        <w:rPr>
          <w:rStyle w:val="StyleUnderline"/>
          <w:highlight w:val="cyan"/>
        </w:rPr>
        <w:t>yet</w:t>
      </w:r>
      <w:r w:rsidRPr="00A30ABE">
        <w:rPr>
          <w:rStyle w:val="StyleUnderline"/>
        </w:rPr>
        <w:t xml:space="preserve"> Preference </w:t>
      </w:r>
      <w:r w:rsidRPr="00A30ABE">
        <w:rPr>
          <w:rStyle w:val="Emphasis"/>
          <w:highlight w:val="cyan"/>
        </w:rPr>
        <w:t>Hedonism</w:t>
      </w:r>
      <w:r w:rsidRPr="00A30ABE">
        <w:rPr>
          <w:rStyle w:val="StyleUnderline"/>
        </w:rPr>
        <w:t xml:space="preserve"> would </w:t>
      </w:r>
      <w:r w:rsidRPr="00A30ABE">
        <w:rPr>
          <w:rStyle w:val="StyleUnderline"/>
          <w:highlight w:val="cyan"/>
        </w:rPr>
        <w:t>suggest</w:t>
      </w:r>
      <w:r w:rsidRPr="00A30ABE">
        <w:rPr>
          <w:rStyle w:val="StyleUnderline"/>
        </w:rPr>
        <w:t xml:space="preserve"> that </w:t>
      </w:r>
      <w:r w:rsidRPr="00A30ABE">
        <w:rPr>
          <w:rStyle w:val="StyleUnderline"/>
          <w:highlight w:val="cyan"/>
        </w:rPr>
        <w:t xml:space="preserve">I </w:t>
      </w:r>
      <w:r w:rsidRPr="00A30ABE">
        <w:rPr>
          <w:rStyle w:val="Emphasis"/>
          <w:highlight w:val="cyan"/>
        </w:rPr>
        <w:t>did</w:t>
      </w:r>
      <w:r w:rsidRPr="00A30ABE">
        <w:rPr>
          <w:rStyle w:val="StyleUnderline"/>
        </w:rPr>
        <w:t xml:space="preserve"> have a </w:t>
      </w:r>
      <w:r w:rsidRPr="00A30ABE">
        <w:rPr>
          <w:rStyle w:val="Emphasis"/>
        </w:rPr>
        <w:t>good life</w:t>
      </w:r>
      <w:r w:rsidRPr="00A30ABE">
        <w:rPr>
          <w:sz w:val="16"/>
        </w:rPr>
        <w:t xml:space="preserve"> because I was happy.</w:t>
      </w:r>
    </w:p>
    <w:p w14:paraId="28F7BB1B" w14:textId="77777777" w:rsidR="00754B5E" w:rsidRPr="00A30ABE" w:rsidRDefault="00754B5E" w:rsidP="00754B5E">
      <w:pPr>
        <w:rPr>
          <w:sz w:val="16"/>
        </w:rPr>
      </w:pPr>
      <w:r w:rsidRPr="00A30ABE">
        <w:rPr>
          <w:sz w:val="16"/>
        </w:rPr>
        <w:t>One could summarize the Preference Hedonism response as “What you don’t know can’t hurt you.” Just as I can’t absolutely know the actual effect of the vitamins, the beliefs I gain satisfaction from could constantly change, even though from my perspective, my life hasn’t changed. For example, I desire for my friends to be safe. While I’m writing this paper, however, my friend Ben could have been hit by a car. Anticipating the argument from Success Theory that Ben’s safety isn’t related to me, I argue that “related” is too ambiguously defined to be definitive. Regardless, my happiness certainly hasn’t changed because of what might or might not happened to Ben. For completeness, we can even consider the opinion of another friend, RJ, who both knows about Ben’s tragic encounters and my ignorance. He could choose never to tell me about Ben because I would have a better life not knowing and worrying about that past event. Everyday, people use these white lies and omissions to protect others under the assumption that one’s life is better if he or she is happier.</w:t>
      </w:r>
    </w:p>
    <w:p w14:paraId="42D1B2DB" w14:textId="77777777" w:rsidR="00754B5E" w:rsidRPr="00A30ABE" w:rsidRDefault="00754B5E" w:rsidP="00754B5E">
      <w:pPr>
        <w:rPr>
          <w:sz w:val="16"/>
        </w:rPr>
      </w:pPr>
      <w:r w:rsidRPr="00A30ABE">
        <w:rPr>
          <w:sz w:val="16"/>
        </w:rPr>
        <w:t>A deeper issue from Success Theory is deliberate self-deception or ignorance. Accepting that we cannot know everything, Preference Hedonism still places psychological states above the objective world. Because Preference Hedonism only cares about discernable psychological states, the validity of our beliefs is irrelevant. It therefore equates the happiness of self-deception with that of actually changing reality. The lack of distinction conflicts with our typical morality, which suggests that a good life should be based on generally true beliefs. For example, imagine Bob’s wife is cheating on him behind his back, and one of Bob’s desires is to have a faithful wife. By Success Theory, his life is worse because one of his desires is not satisfied in the real world. By Preference Hedonism, his life is equally as good as if she wasn’t cheating because he doesn’t know to be unhappy. If he were to find out, he could attempt to rectify the situation. If we are considering psychological states, however, he could instead change his memories.</w:t>
      </w:r>
    </w:p>
    <w:p w14:paraId="01C7504E" w14:textId="77777777" w:rsidR="00754B5E" w:rsidRPr="00A30ABE" w:rsidRDefault="00754B5E" w:rsidP="00754B5E">
      <w:pPr>
        <w:rPr>
          <w:sz w:val="16"/>
        </w:rPr>
      </w:pPr>
      <w:r w:rsidRPr="00A30ABE">
        <w:rPr>
          <w:sz w:val="16"/>
        </w:rPr>
        <w:t>First, imagine Bob changes his memories so that he forgets that his wife is cheating on him. Compare two parallel worlds: in one, Bob never realizes his wife is cheating on him, and in another, he finds out, then subsequently forces himself to think he has ended his wife’s actions. By Preference Hedonism, he makes the same choices and experiences the same pleasures and pains before and after his self-deception, making his life equally good in both. By Success Theory, these two lives are largely equal because Bob’s life hasn’t worsened by simply learning something that is already true. The focus of the criticism is then the choice to go through self-deception, and whether that is acceptable in a good life under either theory. If we continue with this example, Bob has two choices if he doesn’t actively improve the situation. One, he neither pursues any method of self-deception nor changes his wife’s behavior. His life has worsened for knowing that his wife is cheating on him. Two, he can have a mind wipe, where he thinks his life is no worse. In both of these cases, an unaware observer would agree with these evaluations if only by outward signs from Bob.</w:t>
      </w:r>
    </w:p>
    <w:p w14:paraId="56608485" w14:textId="77777777" w:rsidR="00754B5E" w:rsidRPr="00A30ABE" w:rsidRDefault="00754B5E" w:rsidP="00754B5E">
      <w:pPr>
        <w:rPr>
          <w:sz w:val="16"/>
        </w:rPr>
      </w:pPr>
      <w:r w:rsidRPr="00A30ABE">
        <w:rPr>
          <w:sz w:val="16"/>
        </w:rPr>
        <w:t>The logical follow-up to this argument is to compare the two situations where Bob tries to change his wife’s behavior, and the other where Bob alters his memories to believe he has changed his wife’s behavior. Ignoring the moral quality of the mind alteration, the future ramifications of dishonesty, confusion, or further harm still make mind alteration less preferable, even by a Preference Hedonist. Thus, these two situations still aren’t equivalent, as a Success Theorist might suggest that a Preference Hedonist believes. If we were to assume, however, that there were no further interactions that ever caused the warped memories to matter again, then we can accept these as effectively equivalent. From pure Preference Hedonism, we must accept that altered memories are no better or worse than an altered reality. Notably, however, I don’t believe that Success Theory offers a better evaluation in this case. While this might not be a standard Preference Hedonistic perspective because it perfectly summative, I accept that these two situations are trivially different and that Success Theory, even in this case, cannot improve upon this evaluation.</w:t>
      </w:r>
    </w:p>
    <w:p w14:paraId="4FC8C765" w14:textId="77777777" w:rsidR="00754B5E" w:rsidRPr="00A30ABE" w:rsidRDefault="00754B5E" w:rsidP="00754B5E">
      <w:pPr>
        <w:rPr>
          <w:sz w:val="16"/>
        </w:rPr>
      </w:pPr>
      <w:r w:rsidRPr="00A30ABE">
        <w:rPr>
          <w:sz w:val="16"/>
        </w:rPr>
        <w:t>As an analogy, consider a single football game, where the Cardinals are losing to the Steelers. Assume that the Cardinals’ ultimate desire is to win, just as a person’s ultimate desire is to live a good life. Within that desire, the Cardinals also desire to gain yards because yards contribute to winning. On the final drive at the end of the game, the Cardinals make a pass that, even if completed, would have them lose. Intuitively, we would say that it doesn’t matter if they had completed the pass or not, a fair judgment of an isolated desire. Because the game is ends after the pass, the completion of that pass couldn’t possibly affect any other desires within the game (including victory), and therefore doesn’t noticeably make the game any better or worse for the Cardinals. Compare to Bob’s final situation where altered memories never affect his life otherwise. In this most extreme example, even when we accept Success Theory with deception-avoidance as a desire, the two alternative situations are trivially different. Completely isolated pleasures, pains, or desires ultimately contribute minimally to the quality of life, perhaps because of the subtly fecundity of all interactions. Even as Preference Hedonism seems to struggle with aligning deception within what makes a life good, Success Theory doesn’t effectively offer a better explanation.</w:t>
      </w:r>
    </w:p>
    <w:p w14:paraId="64965FCE" w14:textId="77777777" w:rsidR="00754B5E" w:rsidRPr="00A30ABE" w:rsidRDefault="00754B5E" w:rsidP="00754B5E">
      <w:pPr>
        <w:rPr>
          <w:sz w:val="16"/>
        </w:rPr>
      </w:pPr>
      <w:r w:rsidRPr="00A30ABE">
        <w:rPr>
          <w:sz w:val="16"/>
        </w:rPr>
        <w:t>Moving onto objections from another perspective, Objective List Theory would first note that Preference Hedonism is an inherently unfair system and doesn’t establish a consistent moral code. If everything depends on individual preferences, then we truly have no standard for behavior. One can justify any action as long as it improves self-happiness. A correct theory for what is good should expand and apply to both individuals and the groups they create. We hope that our governments are ethical, but a government based upon Preference Hedonism could never make absolute laws. For example, most governments have laws against stealing. If stealing were to fulfill one’s desire, then that should be allowed within the law.</w:t>
      </w:r>
    </w:p>
    <w:p w14:paraId="77E6542C" w14:textId="77777777" w:rsidR="00754B5E" w:rsidRPr="00A30ABE" w:rsidRDefault="00754B5E" w:rsidP="00754B5E">
      <w:pPr>
        <w:rPr>
          <w:sz w:val="16"/>
        </w:rPr>
      </w:pPr>
      <w:r w:rsidRPr="00A30ABE">
        <w:rPr>
          <w:sz w:val="16"/>
        </w:rPr>
        <w:t>Most Preference Hedonists would likely agree that stealing is generally wrong. They could also extend it to say that it not good specifically for the stealer to steal. Even with laws, typical mob mentality has led to lynching, so the potential pain to an individual is great. Stealing threatens the happiness of others, and they will act in their own best interests to eliminate the potential loss. By and large, violations of conventional morality would tend to lead to greater long-term pain than short-term happiness. The real issue that leads to crime, then, is short-sightedness. Thus, government intervenes by enforcing rules of thumb (similar to Mill’s interpretation) to decrease immediate happiness for an ultimately harmful action. For efficiency, a just Preference Hedonistic government could make absolute laws to discourage generally bad behavior.</w:t>
      </w:r>
    </w:p>
    <w:p w14:paraId="5A38233B" w14:textId="77777777" w:rsidR="00754B5E" w:rsidRPr="00A30ABE" w:rsidRDefault="00754B5E" w:rsidP="00754B5E">
      <w:pPr>
        <w:rPr>
          <w:sz w:val="16"/>
        </w:rPr>
      </w:pPr>
      <w:r w:rsidRPr="00A30ABE">
        <w:rPr>
          <w:sz w:val="16"/>
        </w:rPr>
        <w:t>Self-destructive behavior seems to also fit better with Objective List Theory than Preference Hedonism. Imagine Bill locks himself in a room and lives in misery. By conventional morality, we would say that he does not lead a good life, with which Objective List Theory can immediately agree by placing Bill’s actions on the bad list. This construction of a counter-example is fairly simple for a Preference Hedonist to defeat: Bill simply doesn’t know about greater pleasures. If he had been sheltered and never known the value of love, then that existence is the best choice available. An Objective List Theorist could extend the counter-example by assuming that Bill knew the full extent of pleasures and pains that existed in an idealized manner. While perhaps initially fanciful, this notion carries in even less idealized situations. Many turn to drugs or illegal behavior, which we would typically see as self-destructive and bad for one’s life, when fully knowledgeable of the alternatives.</w:t>
      </w:r>
    </w:p>
    <w:p w14:paraId="36AC6307" w14:textId="77777777" w:rsidR="00754B5E" w:rsidRPr="00A30ABE" w:rsidRDefault="00754B5E" w:rsidP="00754B5E">
      <w:pPr>
        <w:rPr>
          <w:sz w:val="16"/>
        </w:rPr>
      </w:pPr>
      <w:r w:rsidRPr="00A30ABE">
        <w:rPr>
          <w:sz w:val="16"/>
        </w:rPr>
        <w:t>Given that the argument from Objective List Theorists holds in non-idealized worlds, a Preference Hedonist must simply concede that an apparently bad existence is the one that leads to the most happiness. If Bill truly preferred an existence that everyone else finds repugnant, perhaps his aggregate happiness totals to less than the average, yet is still the best out of his alternatives. By premise, Bill would dislike being forced into a marriage or love than his previous life. On the basis of pleasure, this reversal is no different than putting a normal, innocent man into prison. By any of these theories, this is wrong, and on preference, this is the same as Bill’s situation.</w:t>
      </w:r>
    </w:p>
    <w:p w14:paraId="0E5FE028" w14:textId="77777777" w:rsidR="00754B5E" w:rsidRPr="00A30ABE" w:rsidRDefault="00754B5E" w:rsidP="00754B5E">
      <w:pPr>
        <w:rPr>
          <w:sz w:val="16"/>
        </w:rPr>
      </w:pPr>
      <w:r w:rsidRPr="00A30ABE">
        <w:rPr>
          <w:sz w:val="16"/>
        </w:rPr>
        <w:t xml:space="preserve">While the examples used seem somewhat outrageous, the distinctions between these are necessarily bizarre. In conventional usage, these theories largely propose similar intuitions and goals, and thus, we can assess the validity of them by considering extremes. Preference Hedonism’s defense of some principles is somewhat tenuous, particularly with respect to self-deception, yet across objections to all of three of these theories, I find </w:t>
      </w:r>
      <w:r w:rsidRPr="00A30ABE">
        <w:rPr>
          <w:rStyle w:val="StyleUnderline"/>
        </w:rPr>
        <w:t xml:space="preserve">Preference </w:t>
      </w:r>
      <w:r w:rsidRPr="00A30ABE">
        <w:rPr>
          <w:rStyle w:val="Emphasis"/>
        </w:rPr>
        <w:t>Hedonism</w:t>
      </w:r>
      <w:r w:rsidRPr="00A30ABE">
        <w:rPr>
          <w:rStyle w:val="StyleUnderline"/>
        </w:rPr>
        <w:t xml:space="preserve"> </w:t>
      </w:r>
      <w:r w:rsidRPr="00A30ABE">
        <w:rPr>
          <w:rStyle w:val="StyleUnderline"/>
          <w:highlight w:val="cyan"/>
        </w:rPr>
        <w:t xml:space="preserve">most </w:t>
      </w:r>
      <w:r w:rsidRPr="00A30ABE">
        <w:rPr>
          <w:rStyle w:val="Emphasis"/>
          <w:highlight w:val="cyan"/>
        </w:rPr>
        <w:t>consistent</w:t>
      </w:r>
      <w:r w:rsidRPr="00A30ABE">
        <w:rPr>
          <w:rStyle w:val="StyleUnderline"/>
          <w:highlight w:val="cyan"/>
        </w:rPr>
        <w:t xml:space="preserve"> in </w:t>
      </w:r>
      <w:r w:rsidRPr="00A30ABE">
        <w:rPr>
          <w:rStyle w:val="Emphasis"/>
          <w:highlight w:val="cyan"/>
        </w:rPr>
        <w:t>maximal coverage</w:t>
      </w:r>
      <w:r w:rsidRPr="00A30ABE">
        <w:rPr>
          <w:sz w:val="16"/>
        </w:rPr>
        <w:t>.</w:t>
      </w:r>
    </w:p>
    <w:p w14:paraId="0F27257E" w14:textId="77777777" w:rsidR="00754B5E" w:rsidRDefault="00754B5E" w:rsidP="00754B5E">
      <w:pPr>
        <w:pStyle w:val="Heading3"/>
      </w:pPr>
      <w:r>
        <w:t>Framing---Positive Util---Ext</w:t>
      </w:r>
    </w:p>
    <w:p w14:paraId="6BD606C5" w14:textId="77777777" w:rsidR="00754B5E" w:rsidRPr="0050002D" w:rsidRDefault="00754B5E" w:rsidP="00754B5E">
      <w:pPr>
        <w:pStyle w:val="Heading4"/>
      </w:pPr>
      <w:r>
        <w:t xml:space="preserve">Pursuing </w:t>
      </w:r>
      <w:r>
        <w:rPr>
          <w:u w:val="single"/>
        </w:rPr>
        <w:t>maximal utility</w:t>
      </w:r>
      <w:r>
        <w:t xml:space="preserve"> creates the best </w:t>
      </w:r>
      <w:r>
        <w:rPr>
          <w:u w:val="single"/>
        </w:rPr>
        <w:t>moral outcomes</w:t>
      </w:r>
      <w:r>
        <w:t xml:space="preserve">. Humans </w:t>
      </w:r>
      <w:r>
        <w:rPr>
          <w:u w:val="single"/>
        </w:rPr>
        <w:t>can’t engage</w:t>
      </w:r>
      <w:r>
        <w:t xml:space="preserve"> with </w:t>
      </w:r>
      <w:r>
        <w:rPr>
          <w:u w:val="single"/>
        </w:rPr>
        <w:t>any other frame</w:t>
      </w:r>
      <w:r>
        <w:t>.</w:t>
      </w:r>
    </w:p>
    <w:p w14:paraId="0CCEB605" w14:textId="77777777" w:rsidR="00754B5E" w:rsidRDefault="00754B5E" w:rsidP="00754B5E">
      <w:r w:rsidRPr="00F46EB4">
        <w:rPr>
          <w:rStyle w:val="Style13ptBold"/>
        </w:rPr>
        <w:t>LW ’11</w:t>
      </w:r>
      <w:r>
        <w:t xml:space="preserve"> [Less Wrong; June 15; Blog; Less Wrong, “Out of the closet as a Positive Utilitarian,” </w:t>
      </w:r>
      <w:hyperlink r:id="rId9" w:history="1">
        <w:r w:rsidRPr="004D673C">
          <w:rPr>
            <w:rStyle w:val="Hyperlink"/>
          </w:rPr>
          <w:t>https://www.lesswrong.com/posts/KqLLPh68DuXyisjRo/out-of-the-closet-as-a-positive-utilitarian</w:t>
        </w:r>
      </w:hyperlink>
      <w:r>
        <w:t>] pbk</w:t>
      </w:r>
    </w:p>
    <w:p w14:paraId="71299A6E" w14:textId="77777777" w:rsidR="00754B5E" w:rsidRPr="0012278A" w:rsidRDefault="00754B5E" w:rsidP="00754B5E">
      <w:pPr>
        <w:rPr>
          <w:sz w:val="16"/>
        </w:rPr>
      </w:pPr>
      <w:r w:rsidRPr="0012278A">
        <w:rPr>
          <w:sz w:val="16"/>
        </w:rPr>
        <w:t xml:space="preserve">It is only in unusual occasions that I find myself as compatible with a label. Back in my wild and reckless youth, I have probably encountered only those memes as acceptably labelling me: </w:t>
      </w:r>
      <w:r w:rsidRPr="0012278A">
        <w:rPr>
          <w:rStyle w:val="Emphasis"/>
          <w:highlight w:val="cyan"/>
        </w:rPr>
        <w:t>Transhumanist</w:t>
      </w:r>
      <w:r w:rsidRPr="0012278A">
        <w:rPr>
          <w:rStyle w:val="StyleUnderline"/>
        </w:rPr>
        <w:t xml:space="preserve">, Polyamorist, </w:t>
      </w:r>
      <w:r w:rsidRPr="0012278A">
        <w:rPr>
          <w:rStyle w:val="Emphasis"/>
          <w:highlight w:val="cyan"/>
        </w:rPr>
        <w:t>Immortalist</w:t>
      </w:r>
      <w:r w:rsidRPr="0012278A">
        <w:rPr>
          <w:rStyle w:val="StyleUnderline"/>
        </w:rPr>
        <w:t>, Extrovert</w:t>
      </w:r>
      <w:r w:rsidRPr="0012278A">
        <w:rPr>
          <w:sz w:val="16"/>
        </w:rPr>
        <w:t xml:space="preserve">. </w:t>
      </w:r>
    </w:p>
    <w:p w14:paraId="64166C23" w14:textId="77777777" w:rsidR="00754B5E" w:rsidRPr="0012278A" w:rsidRDefault="00754B5E" w:rsidP="00754B5E">
      <w:pPr>
        <w:rPr>
          <w:sz w:val="16"/>
        </w:rPr>
      </w:pPr>
      <w:r w:rsidRPr="0012278A">
        <w:rPr>
          <w:sz w:val="16"/>
        </w:rPr>
        <w:t>That was it. No political position, no sexual orientation, no teen affiliation, no ethnicity, no nationality, no soccer team, no dress code. No religion.</w:t>
      </w:r>
    </w:p>
    <w:p w14:paraId="4B3F766C" w14:textId="77777777" w:rsidR="00754B5E" w:rsidRPr="0012278A" w:rsidRDefault="00754B5E" w:rsidP="00754B5E">
      <w:pPr>
        <w:rPr>
          <w:sz w:val="16"/>
        </w:rPr>
      </w:pPr>
      <w:r w:rsidRPr="0012278A">
        <w:rPr>
          <w:sz w:val="16"/>
        </w:rPr>
        <w:t>There are very few one-word things that I feel like I am.</w:t>
      </w:r>
    </w:p>
    <w:p w14:paraId="5CAEE2CD" w14:textId="77777777" w:rsidR="00754B5E" w:rsidRPr="0012278A" w:rsidRDefault="00754B5E" w:rsidP="00754B5E">
      <w:pPr>
        <w:rPr>
          <w:sz w:val="16"/>
        </w:rPr>
      </w:pPr>
      <w:r w:rsidRPr="0012278A">
        <w:rPr>
          <w:sz w:val="16"/>
        </w:rPr>
        <w:t>Then along came Utilitarianism. We were presented by transhumanism, and got along somewhat well, I would check out its origins, who was into it as a philosophy, and we seemed to be thinking in the same general direction.</w:t>
      </w:r>
    </w:p>
    <w:p w14:paraId="3C3FBCF2" w14:textId="77777777" w:rsidR="00754B5E" w:rsidRPr="0012278A" w:rsidRDefault="00754B5E" w:rsidP="00754B5E">
      <w:pPr>
        <w:rPr>
          <w:sz w:val="16"/>
        </w:rPr>
      </w:pPr>
      <w:r w:rsidRPr="0012278A">
        <w:rPr>
          <w:sz w:val="16"/>
        </w:rPr>
        <w:t xml:space="preserve">Once we had some problems with regards to vehicles. We call those the trolley problems. </w:t>
      </w:r>
    </w:p>
    <w:p w14:paraId="74406E05" w14:textId="77777777" w:rsidR="00754B5E" w:rsidRPr="0012278A" w:rsidRDefault="00754B5E" w:rsidP="00754B5E">
      <w:pPr>
        <w:rPr>
          <w:sz w:val="16"/>
        </w:rPr>
      </w:pPr>
      <w:r w:rsidRPr="0012278A">
        <w:rPr>
          <w:sz w:val="16"/>
        </w:rPr>
        <w:t>From then on I slowly met many transhumanists (keep in mind that I live in Brazil), and in general would identify instantaneously. That did not happen with utilitarians. There was something to utilitarianism that just didn't work for me.</w:t>
      </w:r>
    </w:p>
    <w:p w14:paraId="66C9BB69" w14:textId="77777777" w:rsidR="00754B5E" w:rsidRPr="0012278A" w:rsidRDefault="00754B5E" w:rsidP="00754B5E">
      <w:pPr>
        <w:rPr>
          <w:sz w:val="16"/>
        </w:rPr>
      </w:pPr>
      <w:r w:rsidRPr="0012278A">
        <w:rPr>
          <w:sz w:val="16"/>
        </w:rPr>
        <w:t>Yesterday, I finally had the sudden realization. It was negative utilitarianism. Everyone these days is a negative utilitarian. They may have come from many realms into utilitarianism (preference or hedonistic, doesn't matter) but eventually they notice that suffering is really really bad and start to think that they ought to do something about it. Some set course towards diminishing it, and I wish them Godspeed. Yet I could not acquiesce in their beliefs, rejoice in their conquests, celebrate their pursuals.</w:t>
      </w:r>
    </w:p>
    <w:p w14:paraId="6427A640" w14:textId="77777777" w:rsidR="00754B5E" w:rsidRPr="0012278A" w:rsidRDefault="00754B5E" w:rsidP="00754B5E">
      <w:pPr>
        <w:rPr>
          <w:sz w:val="16"/>
        </w:rPr>
      </w:pPr>
      <w:r w:rsidRPr="0012278A">
        <w:rPr>
          <w:sz w:val="16"/>
        </w:rPr>
        <w:t>It is arguable, and has been extensively argued, that negative utilitarianism may be a more ethical approach, during our non posthuman times, than it's positive counterpart. This is correct.</w:t>
      </w:r>
    </w:p>
    <w:p w14:paraId="6021CFCC" w14:textId="77777777" w:rsidR="00754B5E" w:rsidRPr="0012278A" w:rsidRDefault="00754B5E" w:rsidP="00754B5E">
      <w:pPr>
        <w:rPr>
          <w:sz w:val="16"/>
        </w:rPr>
      </w:pPr>
      <w:r w:rsidRPr="0012278A">
        <w:rPr>
          <w:sz w:val="16"/>
        </w:rPr>
        <w:t>Enters Santayana, "Knowledge of what is possible is the beginning of happiness."</w:t>
      </w:r>
    </w:p>
    <w:p w14:paraId="0C2DAA31" w14:textId="77777777" w:rsidR="00754B5E" w:rsidRPr="0012278A" w:rsidRDefault="00754B5E" w:rsidP="00754B5E">
      <w:pPr>
        <w:rPr>
          <w:sz w:val="16"/>
        </w:rPr>
      </w:pPr>
      <w:r w:rsidRPr="0012278A">
        <w:rPr>
          <w:sz w:val="16"/>
        </w:rPr>
        <w:t>and also one of few philosophical agreements of the millennia “Ought implies can”</w:t>
      </w:r>
    </w:p>
    <w:p w14:paraId="4EE6CE8D" w14:textId="77777777" w:rsidR="00754B5E" w:rsidRPr="0012278A" w:rsidRDefault="00754B5E" w:rsidP="00754B5E">
      <w:pPr>
        <w:rPr>
          <w:sz w:val="16"/>
        </w:rPr>
      </w:pPr>
      <w:r w:rsidRPr="0012278A">
        <w:rPr>
          <w:sz w:val="16"/>
        </w:rPr>
        <w:t xml:space="preserve">I don't feel good thinking about suffering. </w:t>
      </w:r>
      <w:r w:rsidRPr="0012278A">
        <w:rPr>
          <w:rStyle w:val="StyleUnderline"/>
          <w:highlight w:val="cyan"/>
        </w:rPr>
        <w:t xml:space="preserve">I don't </w:t>
      </w:r>
      <w:r w:rsidRPr="0012278A">
        <w:rPr>
          <w:rStyle w:val="Emphasis"/>
          <w:highlight w:val="cyan"/>
        </w:rPr>
        <w:t>like suffering</w:t>
      </w:r>
      <w:r w:rsidRPr="0012278A">
        <w:rPr>
          <w:sz w:val="16"/>
        </w:rPr>
        <w:t>, I don't spontaneously wake up every morning and visit a hospital. I never try to check out what is going on in the nearest slum to see if someone died, and in fact, I don't even read the newspaper, which strikes me as a lot of ephemeral sad information about the things that went so wrong the last fews days that people are willing to read about it. I bet you like horror/suspense movies, I don't.</w:t>
      </w:r>
    </w:p>
    <w:p w14:paraId="078ECC45" w14:textId="77777777" w:rsidR="00754B5E" w:rsidRPr="0012278A" w:rsidRDefault="00754B5E" w:rsidP="00754B5E">
      <w:pPr>
        <w:rPr>
          <w:sz w:val="16"/>
        </w:rPr>
      </w:pPr>
      <w:r w:rsidRPr="0012278A">
        <w:rPr>
          <w:sz w:val="16"/>
        </w:rPr>
        <w:t>It doesn't really matter if you are talking about diminishing suffering, relieving pain, decreasing poverty or striking misery. When I read sentences like the previous one, I read “ It doesn't really matter if you are talking about diminishing suffering, relieving pain, decreasing poverty or striking misery.” My brain just doesn't get around this and I don't want it to.</w:t>
      </w:r>
    </w:p>
    <w:p w14:paraId="0C3F2CC4" w14:textId="77777777" w:rsidR="00754B5E" w:rsidRPr="0012278A" w:rsidRDefault="00754B5E" w:rsidP="00754B5E">
      <w:pPr>
        <w:rPr>
          <w:sz w:val="16"/>
        </w:rPr>
      </w:pPr>
      <w:r w:rsidRPr="0012278A">
        <w:rPr>
          <w:sz w:val="16"/>
        </w:rPr>
        <w:t>So I finally made peace with it, and would like to go out of the closet now:</w:t>
      </w:r>
    </w:p>
    <w:p w14:paraId="6EA5096E" w14:textId="77777777" w:rsidR="00754B5E" w:rsidRPr="0012278A" w:rsidRDefault="00754B5E" w:rsidP="00754B5E">
      <w:pPr>
        <w:rPr>
          <w:sz w:val="16"/>
        </w:rPr>
      </w:pPr>
      <w:r w:rsidRPr="0012278A">
        <w:rPr>
          <w:rStyle w:val="StyleUnderline"/>
        </w:rPr>
        <w:t xml:space="preserve">Folks, I am a </w:t>
      </w:r>
      <w:r w:rsidRPr="0012278A">
        <w:rPr>
          <w:rStyle w:val="Emphasis"/>
          <w:highlight w:val="cyan"/>
        </w:rPr>
        <w:t>Positive Utilitarian</w:t>
      </w:r>
      <w:r w:rsidRPr="0012278A">
        <w:rPr>
          <w:sz w:val="16"/>
        </w:rPr>
        <w:t>!</w:t>
      </w:r>
    </w:p>
    <w:p w14:paraId="4C67C3EF" w14:textId="77777777" w:rsidR="00754B5E" w:rsidRPr="0012278A" w:rsidRDefault="00754B5E" w:rsidP="00754B5E">
      <w:pPr>
        <w:rPr>
          <w:sz w:val="16"/>
        </w:rPr>
      </w:pPr>
      <w:r w:rsidRPr="0012278A">
        <w:rPr>
          <w:sz w:val="16"/>
        </w:rPr>
        <w:t xml:space="preserve">For the past several years I have understood evolutionary psychology, cognitive neuroscience, and read 7 books on happiness because I really care about making other people happy. I've been promoting happiness ever since school time and, like the NY less wrong group, I've optimized for fun around me as much as I could (some day I'll write a post about effective group-happiness increasing techniques, but this is not that day). </w:t>
      </w:r>
      <w:r w:rsidRPr="0012278A">
        <w:rPr>
          <w:rStyle w:val="StyleUnderline"/>
        </w:rPr>
        <w:t xml:space="preserve">What attracted me to </w:t>
      </w:r>
      <w:r w:rsidRPr="0012278A">
        <w:rPr>
          <w:rStyle w:val="Emphasis"/>
          <w:highlight w:val="cyan"/>
        </w:rPr>
        <w:t>transhumanism</w:t>
      </w:r>
      <w:r w:rsidRPr="0012278A">
        <w:rPr>
          <w:rStyle w:val="StyleUnderline"/>
        </w:rPr>
        <w:t xml:space="preserve"> was not how it would </w:t>
      </w:r>
      <w:r w:rsidRPr="0012278A">
        <w:rPr>
          <w:rStyle w:val="Emphasis"/>
        </w:rPr>
        <w:t>cure disease</w:t>
      </w:r>
      <w:r w:rsidRPr="0012278A">
        <w:rPr>
          <w:rStyle w:val="StyleUnderline"/>
        </w:rPr>
        <w:t xml:space="preserve">, solve </w:t>
      </w:r>
      <w:r w:rsidRPr="0012278A">
        <w:rPr>
          <w:rStyle w:val="Emphasis"/>
        </w:rPr>
        <w:t>starvation</w:t>
      </w:r>
      <w:r w:rsidRPr="0012278A">
        <w:rPr>
          <w:rStyle w:val="StyleUnderline"/>
        </w:rPr>
        <w:t xml:space="preserve">, but it's motto: </w:t>
      </w:r>
      <w:r w:rsidRPr="0012278A">
        <w:rPr>
          <w:rStyle w:val="Emphasis"/>
          <w:highlight w:val="cyan"/>
        </w:rPr>
        <w:t>Better than well</w:t>
      </w:r>
      <w:r w:rsidRPr="0012278A">
        <w:rPr>
          <w:sz w:val="16"/>
        </w:rPr>
        <w:t>. One of the things that caused most shock in my self presentations to the people of the Singularity institute was when I said: I am more of a transhumanist then a singularitarian. Now I know what that meant, it meant that I don't have a barrier against thinking about “better than well” but I do have a barrier against “before someone does it and destroys life as we know it”. This of course, sums up perfectly with the fact that I have rejected joining the X-risk network launched here in Less Wrong</w:t>
      </w:r>
    </w:p>
    <w:p w14:paraId="43D49525" w14:textId="77777777" w:rsidR="00754B5E" w:rsidRPr="0012278A" w:rsidRDefault="00754B5E" w:rsidP="00754B5E">
      <w:pPr>
        <w:rPr>
          <w:sz w:val="16"/>
        </w:rPr>
      </w:pPr>
      <w:r w:rsidRPr="0012278A">
        <w:rPr>
          <w:sz w:val="16"/>
        </w:rPr>
        <w:t xml:space="preserve">Positive Utilitarianism is not a position I am arguing for within Utilitarianism, please don't abandon the children suffering. But I would like to argue that it is OK in the broad picture of things. </w:t>
      </w:r>
      <w:r w:rsidRPr="0012278A">
        <w:rPr>
          <w:rStyle w:val="StyleUnderline"/>
        </w:rPr>
        <w:t xml:space="preserve">It is </w:t>
      </w:r>
      <w:r w:rsidRPr="0012278A">
        <w:rPr>
          <w:rStyle w:val="Emphasis"/>
          <w:highlight w:val="cyan"/>
        </w:rPr>
        <w:t>much better</w:t>
      </w:r>
      <w:r w:rsidRPr="0012278A">
        <w:rPr>
          <w:rStyle w:val="StyleUnderline"/>
          <w:highlight w:val="cyan"/>
        </w:rPr>
        <w:t xml:space="preserve"> than</w:t>
      </w:r>
      <w:r w:rsidRPr="0012278A">
        <w:rPr>
          <w:rStyle w:val="StyleUnderline"/>
        </w:rPr>
        <w:t xml:space="preserve"> the vast </w:t>
      </w:r>
      <w:r w:rsidRPr="0012278A">
        <w:rPr>
          <w:rStyle w:val="StyleUnderline"/>
          <w:highlight w:val="cyan"/>
        </w:rPr>
        <w:t xml:space="preserve">majority of </w:t>
      </w:r>
      <w:r w:rsidRPr="0012278A">
        <w:rPr>
          <w:rStyle w:val="Emphasis"/>
          <w:highlight w:val="cyan"/>
        </w:rPr>
        <w:t>ethical choices</w:t>
      </w:r>
      <w:r w:rsidRPr="0012278A">
        <w:rPr>
          <w:rStyle w:val="StyleUnderline"/>
          <w:highlight w:val="cyan"/>
        </w:rPr>
        <w:t xml:space="preserve"> humans make</w:t>
      </w:r>
      <w:r w:rsidRPr="0012278A">
        <w:rPr>
          <w:rStyle w:val="StyleUnderline"/>
        </w:rPr>
        <w:t xml:space="preserve">, and probably </w:t>
      </w:r>
      <w:r w:rsidRPr="0012278A">
        <w:rPr>
          <w:rStyle w:val="Emphasis"/>
        </w:rPr>
        <w:t>better</w:t>
      </w:r>
      <w:r w:rsidRPr="0012278A">
        <w:rPr>
          <w:rStyle w:val="StyleUnderline"/>
        </w:rPr>
        <w:t xml:space="preserve"> than personal hedonism. </w:t>
      </w:r>
      <w:r w:rsidRPr="0012278A">
        <w:rPr>
          <w:rStyle w:val="StyleUnderline"/>
          <w:highlight w:val="cyan"/>
        </w:rPr>
        <w:t xml:space="preserve">It is about </w:t>
      </w:r>
      <w:r w:rsidRPr="0012278A">
        <w:rPr>
          <w:rStyle w:val="Emphasis"/>
          <w:highlight w:val="cyan"/>
        </w:rPr>
        <w:t>maximizing</w:t>
      </w:r>
      <w:r w:rsidRPr="0012278A">
        <w:rPr>
          <w:rStyle w:val="StyleUnderline"/>
        </w:rPr>
        <w:t xml:space="preserve"> the </w:t>
      </w:r>
      <w:r w:rsidRPr="0012278A">
        <w:rPr>
          <w:rStyle w:val="Emphasis"/>
          <w:highlight w:val="cyan"/>
        </w:rPr>
        <w:t>happiness</w:t>
      </w:r>
      <w:r w:rsidRPr="0012278A">
        <w:rPr>
          <w:rStyle w:val="StyleUnderline"/>
        </w:rPr>
        <w:t xml:space="preserve"> of everyone</w:t>
      </w:r>
      <w:r w:rsidRPr="0012278A">
        <w:rPr>
          <w:sz w:val="16"/>
        </w:rPr>
        <w:t>, near or far, for as long as possible, with most of our strenghts. In the case of Positive Preference Utilitarianism, make that everyone's preferences.</w:t>
      </w:r>
    </w:p>
    <w:p w14:paraId="4D6A86CE" w14:textId="77777777" w:rsidR="00754B5E" w:rsidRDefault="00754B5E" w:rsidP="00754B5E"/>
    <w:p w14:paraId="0AC268ED" w14:textId="77777777" w:rsidR="00754B5E" w:rsidRPr="004069B0" w:rsidRDefault="00754B5E" w:rsidP="00754B5E"/>
    <w:p w14:paraId="5F4008A3" w14:textId="77777777" w:rsidR="00754B5E" w:rsidRDefault="00754B5E" w:rsidP="00754B5E">
      <w:pPr>
        <w:pStyle w:val="Heading3"/>
      </w:pPr>
      <w:r>
        <w:t>2AC---Yes Extinction</w:t>
      </w:r>
    </w:p>
    <w:p w14:paraId="36984C6D" w14:textId="77777777" w:rsidR="00754B5E" w:rsidRDefault="00754B5E" w:rsidP="00754B5E">
      <w:pPr>
        <w:pStyle w:val="Heading4"/>
      </w:pPr>
      <w:r>
        <w:t xml:space="preserve">A single nuclear deployment is </w:t>
      </w:r>
      <w:r>
        <w:rPr>
          <w:u w:val="single"/>
        </w:rPr>
        <w:t>existential</w:t>
      </w:r>
      <w:r>
        <w:t>.</w:t>
      </w:r>
    </w:p>
    <w:p w14:paraId="0BB8CB11" w14:textId="77777777" w:rsidR="00754B5E" w:rsidRPr="003E3C5B" w:rsidRDefault="00754B5E" w:rsidP="00754B5E">
      <w:r>
        <w:t xml:space="preserve">Sarah </w:t>
      </w:r>
      <w:r w:rsidRPr="003E3C5B">
        <w:rPr>
          <w:rStyle w:val="Style13ptBold"/>
        </w:rPr>
        <w:t>Weiler</w:t>
      </w:r>
      <w:r>
        <w:t xml:space="preserve"> 11-16-20</w:t>
      </w:r>
      <w:r w:rsidRPr="003E3C5B">
        <w:rPr>
          <w:rStyle w:val="Style13ptBold"/>
        </w:rPr>
        <w:t>22</w:t>
      </w:r>
      <w:r>
        <w:t xml:space="preserve">, PhD candidate at the University of Strathclyde studying the epistemology of foreign policymaking. “A case against focusing on tail-end nuclear war risks” </w:t>
      </w:r>
      <w:r w:rsidRPr="0064271B">
        <w:t>https://forum.effectivealtruism.org/posts/K7aA9YXRoRQvqjXuq/a-case-against-focusing-on-tail-end-nuclear-war-risks</w:t>
      </w:r>
      <w:r>
        <w:t xml:space="preserve"> e //MDC</w:t>
      </w:r>
    </w:p>
    <w:p w14:paraId="4B52FA01" w14:textId="77777777" w:rsidR="00754B5E" w:rsidRPr="003E3C5B" w:rsidRDefault="00754B5E" w:rsidP="00754B5E">
      <w:pPr>
        <w:rPr>
          <w:sz w:val="16"/>
        </w:rPr>
      </w:pPr>
      <w:r w:rsidRPr="003E3C5B">
        <w:rPr>
          <w:sz w:val="16"/>
        </w:rPr>
        <w:t>Spelling out the argument</w:t>
      </w:r>
    </w:p>
    <w:p w14:paraId="494DE65C" w14:textId="77777777" w:rsidR="00754B5E" w:rsidRPr="003E3C5B" w:rsidRDefault="00754B5E" w:rsidP="00754B5E">
      <w:pPr>
        <w:rPr>
          <w:sz w:val="16"/>
        </w:rPr>
      </w:pPr>
      <w:r w:rsidRPr="003E3C5B">
        <w:rPr>
          <w:sz w:val="16"/>
        </w:rPr>
        <w:t>The main thrust of my argument is that I contest the viability/feasibility of present-day attempts to either prevent cascading consequences of the one-time deployment of nuclear weapons or to prepare for those consequences. Because of this, I argue that it is dangerously overconfident to focus on those two outcomes (preventing the worst case; preparing for the world after) while deprioritizing the goal of preventing any kind of nuclear war. I point to the unpredictable consequences of a one-time deployment of nuclear weapons, and to the potentially far-reaching damage/risk they may bring, to assert that "small-scale" nuclear conflict does matter from a longtermist perspective (as well as from many other ethical perspectives).</w:t>
      </w:r>
    </w:p>
    <w:p w14:paraId="4C8B23C6" w14:textId="77777777" w:rsidR="00754B5E" w:rsidRPr="003E3C5B" w:rsidRDefault="00754B5E" w:rsidP="00754B5E">
      <w:pPr>
        <w:rPr>
          <w:sz w:val="16"/>
        </w:rPr>
      </w:pPr>
      <w:r w:rsidRPr="003E3C5B">
        <w:rPr>
          <w:sz w:val="16"/>
        </w:rPr>
        <w:t>Below, I spell out my argument by breaking it up into three separate reasons, which together motivate my conclusion regarding which high-level outcome to prioritize in the nuclear risk reduction space.</w:t>
      </w:r>
    </w:p>
    <w:p w14:paraId="10E8404B" w14:textId="77777777" w:rsidR="00754B5E" w:rsidRPr="003E3C5B" w:rsidRDefault="00754B5E" w:rsidP="00754B5E">
      <w:pPr>
        <w:rPr>
          <w:rStyle w:val="StyleUnderline"/>
        </w:rPr>
      </w:pPr>
      <w:r w:rsidRPr="003E3C5B">
        <w:rPr>
          <w:sz w:val="16"/>
        </w:rPr>
        <w:t xml:space="preserve">Reason 1: </w:t>
      </w:r>
      <w:r w:rsidRPr="003E3C5B">
        <w:rPr>
          <w:rStyle w:val="StyleUnderline"/>
        </w:rPr>
        <w:t xml:space="preserve">The possible consequences of a </w:t>
      </w:r>
      <w:r w:rsidRPr="003E3C5B">
        <w:rPr>
          <w:rStyle w:val="Emphasis"/>
        </w:rPr>
        <w:t>one-time deployment</w:t>
      </w:r>
      <w:r w:rsidRPr="003E3C5B">
        <w:rPr>
          <w:rStyle w:val="StyleUnderline"/>
        </w:rPr>
        <w:t xml:space="preserve"> of nuclear weapons are potentially catastrophic</w:t>
      </w:r>
    </w:p>
    <w:p w14:paraId="38F73D29" w14:textId="77777777" w:rsidR="00754B5E" w:rsidRPr="003E3C5B" w:rsidRDefault="00754B5E" w:rsidP="00754B5E">
      <w:pPr>
        <w:rPr>
          <w:rStyle w:val="StyleUnderline"/>
        </w:rPr>
      </w:pPr>
      <w:r w:rsidRPr="003E3C5B">
        <w:rPr>
          <w:sz w:val="16"/>
        </w:rPr>
        <w:t xml:space="preserve">While I would argue that </w:t>
      </w:r>
      <w:r w:rsidRPr="003E3C5B">
        <w:rPr>
          <w:rStyle w:val="StyleUnderline"/>
        </w:rPr>
        <w:t>the sheer destruction wrought by the detonation of a single nuclear weapon is sufficient grounds for caring about the risk and for making the choice to attempt to reduce it</w:t>
      </w:r>
      <w:r w:rsidRPr="003E3C5B">
        <w:rPr>
          <w:sz w:val="16"/>
        </w:rPr>
        <w:t xml:space="preserve">[5], I understand and accept that </w:t>
      </w:r>
      <w:r w:rsidRPr="003E3C5B">
        <w:rPr>
          <w:rStyle w:val="StyleUnderline"/>
        </w:rPr>
        <w:t>this is less obvious when taking on a scope sensitive moral perspective (such as total utilitarianism), which recognizes/assumes that there are many incredibly important problems and risks in the world, that we cannot fix all of them at once, and that this obliges us to prioritize based on just how large the risk posed by each problem is</w:t>
      </w:r>
      <w:r w:rsidRPr="003E3C5B">
        <w:rPr>
          <w:sz w:val="16"/>
        </w:rPr>
        <w:t xml:space="preserve"> (and on how good our chances to reduce it are). I will here make the case that </w:t>
      </w:r>
      <w:r w:rsidRPr="003E3C5B">
        <w:rPr>
          <w:rStyle w:val="StyleUnderline"/>
        </w:rPr>
        <w:t xml:space="preserve">the consequences of a one-time deployment of nuclear weapons are large enough in expectation to warrant the attention of a cause prioritizing </w:t>
      </w:r>
      <w:r w:rsidRPr="003E3C5B">
        <w:rPr>
          <w:rStyle w:val="Emphasis"/>
        </w:rPr>
        <w:t>consequentialist</w:t>
      </w:r>
      <w:r w:rsidRPr="003E3C5B">
        <w:rPr>
          <w:rStyle w:val="StyleUnderline"/>
        </w:rPr>
        <w:t>, especially if that consequentialist accepts the ethical argument of longtermism. I assume that such a (longtermist) consequentialist considers a problem sufficiently important if it contributes significantly to existential risks[6].</w:t>
      </w:r>
    </w:p>
    <w:p w14:paraId="7FF22568" w14:textId="77777777" w:rsidR="00754B5E" w:rsidRPr="003E3C5B" w:rsidRDefault="00754B5E" w:rsidP="00754B5E">
      <w:pPr>
        <w:rPr>
          <w:sz w:val="16"/>
        </w:rPr>
      </w:pPr>
      <w:r w:rsidRPr="003E3C5B">
        <w:rPr>
          <w:sz w:val="16"/>
        </w:rPr>
        <w:t xml:space="preserve">There are several plausible ways in which a </w:t>
      </w:r>
      <w:r w:rsidRPr="003E3C5B">
        <w:rPr>
          <w:rStyle w:val="StyleUnderline"/>
        </w:rPr>
        <w:t>one-time use of nuclear weapons can precipitate existential risk</w:t>
      </w:r>
      <w:r w:rsidRPr="003E3C5B">
        <w:rPr>
          <w:sz w:val="16"/>
        </w:rPr>
        <w:t xml:space="preserve">: </w:t>
      </w:r>
    </w:p>
    <w:p w14:paraId="07920CFB" w14:textId="77777777" w:rsidR="00754B5E" w:rsidRPr="003E3C5B" w:rsidRDefault="00754B5E" w:rsidP="00754B5E">
      <w:pPr>
        <w:rPr>
          <w:sz w:val="16"/>
        </w:rPr>
      </w:pPr>
      <w:r w:rsidRPr="003E3C5B">
        <w:rPr>
          <w:sz w:val="16"/>
        </w:rPr>
        <w:t>Escalation / Failure at containing nuclear war[7]</w:t>
      </w:r>
    </w:p>
    <w:p w14:paraId="0908B8F4" w14:textId="77777777" w:rsidR="00754B5E" w:rsidRPr="003E3C5B" w:rsidRDefault="00754B5E" w:rsidP="00754B5E">
      <w:pPr>
        <w:rPr>
          <w:rStyle w:val="StyleUnderline"/>
        </w:rPr>
      </w:pPr>
      <w:r w:rsidRPr="003E3C5B">
        <w:rPr>
          <w:sz w:val="16"/>
        </w:rPr>
        <w:t xml:space="preserve">A relatively </w:t>
      </w:r>
      <w:r w:rsidRPr="003E3C5B">
        <w:rPr>
          <w:rStyle w:val="StyleUnderline"/>
        </w:rPr>
        <w:t xml:space="preserve">immediate consequence of a first deployment of nuclear weapons, or of a "small-scale" nuclear conflict, is that it can </w:t>
      </w:r>
      <w:r w:rsidRPr="003E3C5B">
        <w:rPr>
          <w:rStyle w:val="Emphasis"/>
        </w:rPr>
        <w:t>escalate</w:t>
      </w:r>
      <w:r w:rsidRPr="003E3C5B">
        <w:rPr>
          <w:rStyle w:val="StyleUnderline"/>
        </w:rPr>
        <w:t xml:space="preserve"> into a larger exchange of attacks, with no obvious or foolproof stopping point. </w:t>
      </w:r>
    </w:p>
    <w:p w14:paraId="2EAC0BDC" w14:textId="77777777" w:rsidR="00754B5E" w:rsidRPr="003E3C5B" w:rsidRDefault="00754B5E" w:rsidP="00754B5E">
      <w:pPr>
        <w:rPr>
          <w:sz w:val="16"/>
        </w:rPr>
      </w:pPr>
      <w:r w:rsidRPr="003E3C5B">
        <w:rPr>
          <w:sz w:val="16"/>
        </w:rPr>
        <w:t xml:space="preserve">The first deployment of </w:t>
      </w:r>
      <w:r w:rsidRPr="003E3C5B">
        <w:rPr>
          <w:rStyle w:val="StyleUnderline"/>
        </w:rPr>
        <w:t xml:space="preserve">nuclear weapons can also lead to large-scale nuclear war more indirectly, by </w:t>
      </w:r>
      <w:r w:rsidRPr="003E3C5B">
        <w:rPr>
          <w:rStyle w:val="Emphasis"/>
        </w:rPr>
        <w:t>setting a precedent</w:t>
      </w:r>
      <w:r w:rsidRPr="003E3C5B">
        <w:rPr>
          <w:rStyle w:val="StyleUnderline"/>
        </w:rPr>
        <w:t>, weakening strong normative anti-use inhibitions among decision-makers, and thus making the use of these weapons in future conflicts more likely</w:t>
      </w:r>
      <w:r w:rsidRPr="003E3C5B">
        <w:rPr>
          <w:sz w:val="16"/>
        </w:rPr>
        <w:t>.</w:t>
      </w:r>
    </w:p>
    <w:p w14:paraId="194FB8A3" w14:textId="77777777" w:rsidR="00754B5E" w:rsidRPr="003E3C5B" w:rsidRDefault="00754B5E" w:rsidP="00754B5E">
      <w:pPr>
        <w:rPr>
          <w:sz w:val="16"/>
        </w:rPr>
      </w:pPr>
      <w:r w:rsidRPr="003E3C5B">
        <w:rPr>
          <w:sz w:val="16"/>
        </w:rPr>
        <w:t xml:space="preserve">In either case, </w:t>
      </w:r>
      <w:r w:rsidRPr="003E3C5B">
        <w:rPr>
          <w:rStyle w:val="StyleUnderline"/>
        </w:rPr>
        <w:t xml:space="preserve">a first deployment of nuclear weapons would then be a significant causal factor for larger-scale deployment, as such contributing to the risk of </w:t>
      </w:r>
      <w:r w:rsidRPr="003E3C5B">
        <w:rPr>
          <w:rStyle w:val="Emphasis"/>
        </w:rPr>
        <w:t>nuclear winter</w:t>
      </w:r>
      <w:r w:rsidRPr="003E3C5B">
        <w:rPr>
          <w:rStyle w:val="StyleUnderline"/>
        </w:rPr>
        <w:t xml:space="preserve"> (which in itself has some chance of constituting an existential catastrophe</w:t>
      </w:r>
      <w:r w:rsidRPr="003E3C5B">
        <w:rPr>
          <w:sz w:val="16"/>
        </w:rPr>
        <w:t>[8]).</w:t>
      </w:r>
    </w:p>
    <w:p w14:paraId="226B0428" w14:textId="77777777" w:rsidR="00754B5E" w:rsidRPr="003E3C5B" w:rsidRDefault="00754B5E" w:rsidP="00754B5E">
      <w:pPr>
        <w:rPr>
          <w:sz w:val="16"/>
        </w:rPr>
      </w:pPr>
      <w:r w:rsidRPr="003E3C5B">
        <w:rPr>
          <w:sz w:val="16"/>
        </w:rPr>
        <w:t>Civilizational collapse</w:t>
      </w:r>
    </w:p>
    <w:p w14:paraId="7E8B3C2F" w14:textId="77777777" w:rsidR="00754B5E" w:rsidRPr="003E3C5B" w:rsidRDefault="00754B5E" w:rsidP="00754B5E">
      <w:pPr>
        <w:rPr>
          <w:sz w:val="16"/>
        </w:rPr>
      </w:pPr>
      <w:r w:rsidRPr="003E3C5B">
        <w:rPr>
          <w:sz w:val="16"/>
        </w:rPr>
        <w:t xml:space="preserve">The </w:t>
      </w:r>
      <w:r w:rsidRPr="003E3C5B">
        <w:rPr>
          <w:rStyle w:val="StyleUnderline"/>
        </w:rPr>
        <w:t>one-time deployment of nuclear weapons could severely upset norms against violence in the global system</w:t>
      </w:r>
      <w:r w:rsidRPr="003E3C5B">
        <w:rPr>
          <w:sz w:val="16"/>
        </w:rPr>
        <w:t xml:space="preserve"> (and/or in specific localities). </w:t>
      </w:r>
    </w:p>
    <w:p w14:paraId="3E90C61E" w14:textId="77777777" w:rsidR="00754B5E" w:rsidRPr="003E3C5B" w:rsidRDefault="00754B5E" w:rsidP="00754B5E">
      <w:pPr>
        <w:rPr>
          <w:sz w:val="16"/>
        </w:rPr>
      </w:pPr>
      <w:r w:rsidRPr="003E3C5B">
        <w:rPr>
          <w:sz w:val="16"/>
        </w:rPr>
        <w:t>It could thus be a significant causal factor in increasing the incidence and severity of violent conflict globally.</w:t>
      </w:r>
    </w:p>
    <w:p w14:paraId="530D4E3B" w14:textId="77777777" w:rsidR="00754B5E" w:rsidRPr="003E3C5B" w:rsidRDefault="00754B5E" w:rsidP="00754B5E">
      <w:pPr>
        <w:rPr>
          <w:sz w:val="16"/>
        </w:rPr>
      </w:pPr>
      <w:r w:rsidRPr="003E3C5B">
        <w:rPr>
          <w:sz w:val="16"/>
        </w:rPr>
        <w:t xml:space="preserve">In a worst case scenario, </w:t>
      </w:r>
      <w:r w:rsidRPr="003E3C5B">
        <w:rPr>
          <w:rStyle w:val="StyleUnderline"/>
        </w:rPr>
        <w:t xml:space="preserve">such conflict could occur at a scale that induces </w:t>
      </w:r>
      <w:r w:rsidRPr="003E3C5B">
        <w:rPr>
          <w:rStyle w:val="Emphasis"/>
        </w:rPr>
        <w:t>civilizational collapse</w:t>
      </w:r>
      <w:r w:rsidRPr="003E3C5B">
        <w:rPr>
          <w:rStyle w:val="StyleUnderline"/>
        </w:rPr>
        <w:t xml:space="preserve"> even if no further nuclear weapons are deployed</w:t>
      </w:r>
      <w:r w:rsidRPr="003E3C5B">
        <w:rPr>
          <w:sz w:val="16"/>
        </w:rPr>
        <w:t>.</w:t>
      </w:r>
    </w:p>
    <w:p w14:paraId="407F0566" w14:textId="77777777" w:rsidR="00754B5E" w:rsidRPr="003E3C5B" w:rsidRDefault="00754B5E" w:rsidP="00754B5E">
      <w:pPr>
        <w:rPr>
          <w:sz w:val="16"/>
        </w:rPr>
      </w:pPr>
      <w:r w:rsidRPr="003E3C5B">
        <w:rPr>
          <w:sz w:val="16"/>
        </w:rPr>
        <w:t>Societal vulnerability</w:t>
      </w:r>
    </w:p>
    <w:p w14:paraId="63FEFD55" w14:textId="77777777" w:rsidR="00754B5E" w:rsidRPr="003E3C5B" w:rsidRDefault="00754B5E" w:rsidP="00754B5E">
      <w:pPr>
        <w:rPr>
          <w:rStyle w:val="StyleUnderline"/>
        </w:rPr>
      </w:pPr>
      <w:r w:rsidRPr="003E3C5B">
        <w:rPr>
          <w:sz w:val="16"/>
        </w:rPr>
        <w:t xml:space="preserve">The </w:t>
      </w:r>
      <w:r w:rsidRPr="003E3C5B">
        <w:rPr>
          <w:rStyle w:val="StyleUnderline"/>
        </w:rPr>
        <w:t xml:space="preserve">one-time deployment of nuclear weapons would plausibly lead to political, economic, social, and cultural/normative shocks that could cause turmoil, instability, and a breakdown/weakening of societies' abilities to deal with, prepare for, and respond to pressing and longterm challenges (such as run-away </w:t>
      </w:r>
      <w:r w:rsidRPr="003E3C5B">
        <w:rPr>
          <w:rStyle w:val="Emphasis"/>
        </w:rPr>
        <w:t>climate change</w:t>
      </w:r>
      <w:r w:rsidRPr="003E3C5B">
        <w:rPr>
          <w:rStyle w:val="StyleUnderline"/>
        </w:rPr>
        <w:t xml:space="preserve">, the development and control of </w:t>
      </w:r>
      <w:r w:rsidRPr="003E3C5B">
        <w:rPr>
          <w:rStyle w:val="Emphasis"/>
        </w:rPr>
        <w:t>dangerous technologies</w:t>
      </w:r>
      <w:r w:rsidRPr="003E3C5B">
        <w:rPr>
          <w:rStyle w:val="StyleUnderline"/>
        </w:rPr>
        <w:t>, etc).</w:t>
      </w:r>
    </w:p>
    <w:p w14:paraId="48499991" w14:textId="77777777" w:rsidR="00754B5E" w:rsidRPr="003E3C5B" w:rsidRDefault="00754B5E" w:rsidP="00754B5E">
      <w:pPr>
        <w:rPr>
          <w:sz w:val="16"/>
        </w:rPr>
      </w:pPr>
      <w:r w:rsidRPr="003E3C5B">
        <w:rPr>
          <w:sz w:val="16"/>
        </w:rPr>
        <w:t xml:space="preserve">One more specific example/scenario of these effects would be[9]: The one-time </w:t>
      </w:r>
      <w:r w:rsidRPr="003E3C5B">
        <w:rPr>
          <w:rStyle w:val="StyleUnderline"/>
        </w:rPr>
        <w:t xml:space="preserve">deployment of nuclear weapons makes people more suspicious and distrusting of other countries and of efforts for bi- and multilateral cooperation, thus exacerbating </w:t>
      </w:r>
      <w:r w:rsidRPr="003E3C5B">
        <w:rPr>
          <w:rStyle w:val="Emphasis"/>
        </w:rPr>
        <w:t>great power conflict</w:t>
      </w:r>
      <w:r w:rsidRPr="003E3C5B">
        <w:rPr>
          <w:rStyle w:val="StyleUnderline"/>
        </w:rPr>
        <w:t xml:space="preserve">, fueling technological </w:t>
      </w:r>
      <w:r w:rsidRPr="003E3C5B">
        <w:rPr>
          <w:rStyle w:val="Emphasis"/>
        </w:rPr>
        <w:t>arms race</w:t>
      </w:r>
      <w:r w:rsidRPr="003E3C5B">
        <w:rPr>
          <w:rStyle w:val="StyleUnderline"/>
        </w:rPr>
        <w:t xml:space="preserve"> dynamics, decreasing the chance that revolutionary tech like </w:t>
      </w:r>
      <w:r w:rsidRPr="003E3C5B">
        <w:rPr>
          <w:rStyle w:val="Emphasis"/>
        </w:rPr>
        <w:t>AGI</w:t>
      </w:r>
      <w:r w:rsidRPr="003E3C5B">
        <w:rPr>
          <w:rStyle w:val="StyleUnderline"/>
        </w:rPr>
        <w:t>/TAI is developed safely, and increasing the chance of destructive conflict over the appropriation and use of such tech</w:t>
      </w:r>
      <w:r w:rsidRPr="003E3C5B">
        <w:rPr>
          <w:sz w:val="16"/>
        </w:rPr>
        <w:t xml:space="preserve">. </w:t>
      </w:r>
    </w:p>
    <w:p w14:paraId="4A953AE6" w14:textId="77777777" w:rsidR="00754B5E" w:rsidRPr="003E3C5B" w:rsidRDefault="00754B5E" w:rsidP="00754B5E">
      <w:pPr>
        <w:rPr>
          <w:sz w:val="16"/>
        </w:rPr>
      </w:pPr>
      <w:r w:rsidRPr="003E3C5B">
        <w:rPr>
          <w:sz w:val="16"/>
        </w:rPr>
        <w:t>Reason 2: It seems virtually impossible to put a likelihood on any of these consequences, or on the chance that interventions taken today to prevent or prepare for them succeed</w:t>
      </w:r>
    </w:p>
    <w:p w14:paraId="5A01609F" w14:textId="77777777" w:rsidR="00754B5E" w:rsidRPr="003E3C5B" w:rsidRDefault="00754B5E" w:rsidP="00754B5E">
      <w:pPr>
        <w:rPr>
          <w:sz w:val="16"/>
        </w:rPr>
      </w:pPr>
      <w:r w:rsidRPr="003E3C5B">
        <w:rPr>
          <w:sz w:val="16"/>
        </w:rPr>
        <w:t xml:space="preserve">How would a one-time deployment of nuclear weapons today influence state leaders' decisions to acquire, modernize, and use nuclear weapons in the future? Would it lead to an immediate retaliation and escalation, or would there be restraint? Would the vivid demonstration of these weapons' destructive power reinforce emotions, norms, and reasons that deter from their use in war, or would the precedent break a taboo that has hencetoforth prevented the intentional deployment of nuclear weapons? How would such an event impact deterrence dynamics (incl. the credibility of retaliatory threats, a trust in each party's rational choice to avoid MAD, etc)? How would it impact proliferation aspirations by current non-nuclear weapons states? </w:t>
      </w:r>
    </w:p>
    <w:p w14:paraId="01E49027" w14:textId="77777777" w:rsidR="00754B5E" w:rsidRPr="003E3C5B" w:rsidRDefault="00754B5E" w:rsidP="00754B5E">
      <w:pPr>
        <w:rPr>
          <w:sz w:val="16"/>
        </w:rPr>
      </w:pPr>
      <w:r w:rsidRPr="003E3C5B">
        <w:rPr>
          <w:sz w:val="16"/>
        </w:rPr>
        <w:t xml:space="preserve">How would a deployment of nuclear weapons influence the current global order, the relations and interactions between nation-states and non-state actors, and the global economy? How would it affect cultural norms and values, as well as social movements and civil society across the world? How would all this impact on efforts to tackle global challenges and risks? How would it impact the global as well as several regional communities' resilience and ability to respond to crises? </w:t>
      </w:r>
    </w:p>
    <w:p w14:paraId="387ADA39" w14:textId="77777777" w:rsidR="00754B5E" w:rsidRPr="003E3C5B" w:rsidRDefault="00754B5E" w:rsidP="00754B5E">
      <w:pPr>
        <w:rPr>
          <w:sz w:val="16"/>
        </w:rPr>
      </w:pPr>
      <w:r w:rsidRPr="003E3C5B">
        <w:rPr>
          <w:sz w:val="16"/>
        </w:rPr>
        <w:t xml:space="preserve">I consider these questions impossible to answer with any degree of certainty. Why? Because </w:t>
      </w:r>
      <w:r w:rsidRPr="003E3C5B">
        <w:rPr>
          <w:rStyle w:val="StyleUnderline"/>
        </w:rPr>
        <w:t>we have close to no relevant empirical data to infer the probability of different consequences of a one-time nuclear deployment, nor can these probabilities be derived logically from some reliable higher-order principles/theories</w:t>
      </w:r>
      <w:r w:rsidRPr="003E3C5B">
        <w:rPr>
          <w:sz w:val="16"/>
        </w:rPr>
        <w:t xml:space="preserve">. </w:t>
      </w:r>
    </w:p>
    <w:p w14:paraId="5C127D12" w14:textId="77777777" w:rsidR="00754B5E" w:rsidRPr="003E3C5B" w:rsidRDefault="00754B5E" w:rsidP="00754B5E">
      <w:pPr>
        <w:rPr>
          <w:sz w:val="16"/>
        </w:rPr>
      </w:pPr>
      <w:r w:rsidRPr="003E3C5B">
        <w:rPr>
          <w:sz w:val="16"/>
        </w:rPr>
        <w:t xml:space="preserve">Statements about the causal effects of interventions face similarly severe challenges: Even if we were able to make a decent guess at what the world after a one-time deployment of nuclear weapons would look like, I don't think </w:t>
      </w:r>
      <w:r w:rsidRPr="003E3C5B">
        <w:rPr>
          <w:rStyle w:val="StyleUnderline"/>
        </w:rPr>
        <w:t>we have much data or understanding to inform decisions meant to prepare for such a world. In addition, such preparatory or preventive interventions can't be assessed while or after they are implemented, since there is no feedback that would give us a sense of how effective the interventions are</w:t>
      </w:r>
      <w:r w:rsidRPr="003E3C5B">
        <w:rPr>
          <w:sz w:val="16"/>
        </w:rPr>
        <w:t>.[10]</w:t>
      </w:r>
    </w:p>
    <w:p w14:paraId="4C550D81" w14:textId="77777777" w:rsidR="00754B5E" w:rsidRPr="003E3C5B" w:rsidRDefault="00754B5E" w:rsidP="00754B5E">
      <w:pPr>
        <w:rPr>
          <w:sz w:val="16"/>
        </w:rPr>
      </w:pPr>
      <w:r w:rsidRPr="003E3C5B">
        <w:rPr>
          <w:sz w:val="16"/>
        </w:rPr>
        <w:t>Reason 3: De-emphasizing the goal of preventing any nuclear war plausibly has adverse effects</w:t>
      </w:r>
    </w:p>
    <w:p w14:paraId="75F3F244" w14:textId="77777777" w:rsidR="00754B5E" w:rsidRPr="003E3C5B" w:rsidRDefault="00754B5E" w:rsidP="00754B5E">
      <w:pPr>
        <w:rPr>
          <w:sz w:val="16"/>
        </w:rPr>
      </w:pPr>
      <w:r w:rsidRPr="003E3C5B">
        <w:rPr>
          <w:sz w:val="16"/>
        </w:rPr>
        <w:t>I'm thinking about two channels through which a focus on the tail-ends of nuclear war risk can have the adverse effect of making the deployment of nuclear weapons more likely: opportunity costs, and a weakening of the normative taboo against nuclear weapons employment. In an expansion of the latter point, I'm also concerned about the more general desensitizing effect that such a focus can bring.</w:t>
      </w:r>
    </w:p>
    <w:p w14:paraId="2AA203D4" w14:textId="77777777" w:rsidR="00754B5E" w:rsidRPr="003E3C5B" w:rsidRDefault="00754B5E" w:rsidP="00754B5E">
      <w:pPr>
        <w:rPr>
          <w:sz w:val="16"/>
        </w:rPr>
      </w:pPr>
      <w:r w:rsidRPr="003E3C5B">
        <w:rPr>
          <w:sz w:val="16"/>
        </w:rPr>
        <w:t>Opportunity costs</w:t>
      </w:r>
    </w:p>
    <w:p w14:paraId="2479AFDD" w14:textId="77777777" w:rsidR="00754B5E" w:rsidRPr="003E3C5B" w:rsidRDefault="00754B5E" w:rsidP="00754B5E">
      <w:pPr>
        <w:rPr>
          <w:sz w:val="16"/>
        </w:rPr>
      </w:pPr>
      <w:r w:rsidRPr="003E3C5B">
        <w:rPr>
          <w:sz w:val="16"/>
        </w:rPr>
        <w:t>The first channel is probably obvious and doesn't require much additional explanation. If resources (time, political capital, money) are spent narrowly on preventing or preparing for the worst-case outcome of a nuclear conflict, those same resources cannot be spent on reducing the probability of nuclear war per se[11]. Given that the resources to address nuclear risks are seriously limited in our present world (especially after the decision by one of the biggest funders in this space, the MacArthur Foundation, to phase out its support by the end of 2023; see Kimball 2021), such diversion of available means would arguably be quite significant and could seriously impact our overall efforts to prevent nuclear war.</w:t>
      </w:r>
    </w:p>
    <w:p w14:paraId="6B5C6E93" w14:textId="77777777" w:rsidR="00754B5E" w:rsidRPr="003E3C5B" w:rsidRDefault="00754B5E" w:rsidP="00754B5E">
      <w:pPr>
        <w:rPr>
          <w:sz w:val="16"/>
        </w:rPr>
      </w:pPr>
      <w:r w:rsidRPr="003E3C5B">
        <w:rPr>
          <w:sz w:val="16"/>
        </w:rPr>
        <w:t>Weakening of the nuclear taboo</w:t>
      </w:r>
    </w:p>
    <w:p w14:paraId="540AED92" w14:textId="77777777" w:rsidR="00754B5E" w:rsidRPr="003E3C5B" w:rsidRDefault="00754B5E" w:rsidP="00754B5E">
      <w:pPr>
        <w:rPr>
          <w:sz w:val="16"/>
        </w:rPr>
      </w:pPr>
      <w:r w:rsidRPr="003E3C5B">
        <w:rPr>
          <w:sz w:val="16"/>
        </w:rPr>
        <w:t xml:space="preserve">The second channel is a little less direct and requires acceptance of a few assumptions: </w:t>
      </w:r>
    </w:p>
    <w:p w14:paraId="4248D0BB" w14:textId="77777777" w:rsidR="00754B5E" w:rsidRPr="003E3C5B" w:rsidRDefault="00754B5E" w:rsidP="00754B5E">
      <w:pPr>
        <w:rPr>
          <w:sz w:val="16"/>
        </w:rPr>
      </w:pPr>
      <w:r w:rsidRPr="003E3C5B">
        <w:rPr>
          <w:sz w:val="16"/>
        </w:rPr>
        <w:t xml:space="preserve">First, that "nuclear war is being and has been averted at least in part by norms that discourage leaders of nuclear weapons states from making (or from seriously contemplating) the decision to use nuclear weapons against 'enemy' targets, [...] either [because] decision-makers feel normative pressure from domestic and/or global public opinion, or [because] they have internalized these norms themselves, or both."[12] </w:t>
      </w:r>
    </w:p>
    <w:p w14:paraId="7E7C75D7" w14:textId="77777777" w:rsidR="00754B5E" w:rsidRPr="003E3C5B" w:rsidRDefault="00754B5E" w:rsidP="00754B5E">
      <w:pPr>
        <w:rPr>
          <w:sz w:val="16"/>
        </w:rPr>
      </w:pPr>
      <w:r w:rsidRPr="003E3C5B">
        <w:rPr>
          <w:sz w:val="16"/>
        </w:rPr>
        <w:t>Second, that these norms are affected by the way in which authoritative voices talk about nuclear weapons, and that they are weakened when authoritative voices start to use diminutive language to describe some forms of nuclear war (describing them as minor, small-scale, or limited) as well as when they rank different types of nuclear war and downplay the danger of some types by contrasting their expected cost with the catastrophic consequences of the worst-case outcomes.[13]</w:t>
      </w:r>
    </w:p>
    <w:p w14:paraId="07C1A621" w14:textId="77777777" w:rsidR="00754B5E" w:rsidRPr="003E3C5B" w:rsidRDefault="00754B5E" w:rsidP="00754B5E">
      <w:pPr>
        <w:rPr>
          <w:sz w:val="16"/>
        </w:rPr>
      </w:pPr>
      <w:r w:rsidRPr="003E3C5B">
        <w:rPr>
          <w:sz w:val="16"/>
        </w:rPr>
        <w:t xml:space="preserve">Third, that the discourse of the policy research community is an authoritative voice in this space[14], and </w:t>
      </w:r>
    </w:p>
    <w:p w14:paraId="2B0EFE8E" w14:textId="77777777" w:rsidR="00754B5E" w:rsidRPr="003E3C5B" w:rsidRDefault="00754B5E" w:rsidP="00754B5E">
      <w:pPr>
        <w:rPr>
          <w:sz w:val="16"/>
        </w:rPr>
      </w:pPr>
      <w:r w:rsidRPr="003E3C5B">
        <w:rPr>
          <w:sz w:val="16"/>
        </w:rPr>
        <w:t>fourth, that effective altruists and effective altruist organizations can contribute to and shape this authoritative discourse.</w:t>
      </w:r>
    </w:p>
    <w:p w14:paraId="79485AC2" w14:textId="77777777" w:rsidR="00754B5E" w:rsidRPr="003E3C5B" w:rsidRDefault="00754B5E" w:rsidP="00754B5E">
      <w:pPr>
        <w:rPr>
          <w:sz w:val="16"/>
        </w:rPr>
      </w:pPr>
      <w:r w:rsidRPr="003E3C5B">
        <w:rPr>
          <w:sz w:val="16"/>
        </w:rPr>
        <w:t>What follows from these assumptions is that research that makes the case for prioritizing worst-case outcomes (by "demonstrating" how working on them is orders of magnitude more important than working on "smaller nuclear war issues") could have the unintended negative side effect of increasing the probability of a nuclear first strike, because such research could weaken normative barriers to the deployment of nuclear weapons.</w:t>
      </w:r>
    </w:p>
    <w:p w14:paraId="67CEC820" w14:textId="77777777" w:rsidR="00754B5E" w:rsidRPr="003E3C5B" w:rsidRDefault="00754B5E" w:rsidP="00754B5E">
      <w:pPr>
        <w:rPr>
          <w:sz w:val="16"/>
        </w:rPr>
      </w:pPr>
      <w:r w:rsidRPr="003E3C5B">
        <w:rPr>
          <w:sz w:val="16"/>
        </w:rPr>
        <w:t>Desensitizing effect</w:t>
      </w:r>
    </w:p>
    <w:p w14:paraId="02E05303" w14:textId="77777777" w:rsidR="00754B5E" w:rsidRPr="003E3C5B" w:rsidRDefault="00754B5E" w:rsidP="00754B5E">
      <w:pPr>
        <w:rPr>
          <w:sz w:val="16"/>
        </w:rPr>
      </w:pPr>
      <w:r w:rsidRPr="003E3C5B">
        <w:rPr>
          <w:sz w:val="16"/>
        </w:rPr>
        <w:t xml:space="preserve">In addition to the concern that focusing on worst case outcomes can end up increasing nuclear war risk (by increasing the probability of weapons deployment), I am worried that such a focus, and the language surrounding it, has a morally desensitizing effect. I feel a stark sense of unease (or, at times, terror) when I hear people talk nonchalantly about “unimportant small-scale nuclear war” or, to name a more specific example, “the likely irrelevance of India-Pakistan war scenarios”, when I read long articles that calculate the probability for different death counts in the event of nuclear escalation with the explicit intention of figuring out whether this is a risk worthy of our attention, or when I listen in on discussions about which conditions would make the deployment of nuclear weapons a “rational choice”. These experiences set off bright warning lights before my inner eye, and I feel strongly compelled to speak out against the use and promulgation of the types of arguments and reasoning just listed. </w:t>
      </w:r>
    </w:p>
    <w:p w14:paraId="72DD5654" w14:textId="77777777" w:rsidR="00754B5E" w:rsidRPr="003E3C5B" w:rsidRDefault="00754B5E" w:rsidP="00754B5E">
      <w:pPr>
        <w:rPr>
          <w:sz w:val="16"/>
        </w:rPr>
      </w:pPr>
      <w:r w:rsidRPr="003E3C5B">
        <w:rPr>
          <w:sz w:val="16"/>
        </w:rPr>
        <w:t xml:space="preserve">Maybe the reason for this intuitive response is that I’ve been taught - mostly implicitly, through the culture and art I encountered while growing up in a progressive, educated slice of Austrian society - that </w:t>
      </w:r>
      <w:r w:rsidRPr="003E3C5B">
        <w:rPr>
          <w:rStyle w:val="StyleUnderline"/>
        </w:rPr>
        <w:t>it is this kind of careless, trivializing language, and a collective failure to stand up and speak out against it, that have preceded and (at least partially) enabled the worst kinds of mass atrocity in history</w:t>
      </w:r>
      <w:r w:rsidRPr="003E3C5B">
        <w:rPr>
          <w:sz w:val="16"/>
        </w:rPr>
        <w:t xml:space="preserve">? I don’t have full clarity on my own views here; I find myself unable to pin down what I believe the size and probability of the problem (the desensitizing effect of this type of speech) to be; nor can I meticulously trace where my worry comes from and which sources, arguments, and evidence it is informed by. For the last months (all throughout and after the summer fellowship), I’ve been trying to get a better understanding of what I think and to mold my opposition into a watertight or at least comprehensible argument, and I largely failed. And yet - I continue to believe fairly strongly that there is harm and danger in the attitudes and conversations I witnessed. I’m not asking anyone to defer to that intuitive belief, of course; what I ask you to do is to reflect on the feelings I describe, and I’d also encourage you to not be instantly dismissive if you share similar concerns without being able to back them up with a rational argument. </w:t>
      </w:r>
    </w:p>
    <w:p w14:paraId="3045D638" w14:textId="77777777" w:rsidR="00754B5E" w:rsidRPr="003E3C5B" w:rsidRDefault="00754B5E" w:rsidP="00754B5E">
      <w:pPr>
        <w:rPr>
          <w:sz w:val="16"/>
        </w:rPr>
      </w:pPr>
      <w:r w:rsidRPr="003E3C5B">
        <w:rPr>
          <w:sz w:val="16"/>
        </w:rPr>
        <w:t xml:space="preserve">But even if you think the last paragraph betrays some failing of my commitment to rational argument and reason, I hope that it doesn’t invalidate the entire post for you. Though I personally assign substantial weight to the costs (and risks) of “moral numbing”, I think that the overall case I make in this essay remains standing if you entirely discard the part about “desensitizing effects”. </w:t>
      </w:r>
    </w:p>
    <w:p w14:paraId="0237FCF0" w14:textId="77777777" w:rsidR="00754B5E" w:rsidRDefault="00754B5E" w:rsidP="00754B5E">
      <w:pPr>
        <w:pStyle w:val="Heading3"/>
      </w:pPr>
      <w:r>
        <w:t>2AC / 1AR---AT: Hilton 24</w:t>
      </w:r>
    </w:p>
    <w:p w14:paraId="38EF2774" w14:textId="77777777" w:rsidR="00754B5E" w:rsidRPr="0045082C" w:rsidRDefault="00754B5E" w:rsidP="00754B5E">
      <w:pPr>
        <w:pStyle w:val="Heading4"/>
      </w:pPr>
      <w:r>
        <w:t xml:space="preserve">Hilton’s calculus is based on a </w:t>
      </w:r>
      <w:r>
        <w:rPr>
          <w:u w:val="single"/>
        </w:rPr>
        <w:t>smaller-scale</w:t>
      </w:r>
      <w:r>
        <w:t xml:space="preserve"> existential risk. Going for wipeout zeroes it.</w:t>
      </w:r>
    </w:p>
    <w:p w14:paraId="49C963AF" w14:textId="77777777" w:rsidR="00754B5E" w:rsidRDefault="00754B5E" w:rsidP="00754B5E">
      <w:r>
        <w:t xml:space="preserve">Benjamin </w:t>
      </w:r>
      <w:r w:rsidRPr="00F16153">
        <w:rPr>
          <w:rStyle w:val="Style13ptBold"/>
        </w:rPr>
        <w:t>Hilton</w:t>
      </w:r>
      <w:r>
        <w:t xml:space="preserve"> 20</w:t>
      </w:r>
      <w:r w:rsidRPr="00F16153">
        <w:rPr>
          <w:rStyle w:val="Style13ptBold"/>
        </w:rPr>
        <w:t>24</w:t>
      </w:r>
      <w:r>
        <w:t xml:space="preserve">. Benjamin Hilton (MA, economics; MA, theoretical physics): research analyst, 80,000 hours; former policy advisor, UK Cabinet Office, UK Treasury, UK Department for International Trade. “Why helping to end factory farming could be the most important thing you could do”, 80,000 Hours, </w:t>
      </w:r>
      <w:r w:rsidRPr="008252C3">
        <w:t>https://80000hours.org/problem-profiles/factory-farming</w:t>
      </w:r>
      <w:r>
        <w:t xml:space="preserve"> [AY]</w:t>
      </w:r>
    </w:p>
    <w:p w14:paraId="4E02198C" w14:textId="77777777" w:rsidR="00754B5E" w:rsidRPr="008252C3" w:rsidRDefault="00754B5E" w:rsidP="00754B5E">
      <w:pPr>
        <w:rPr>
          <w:sz w:val="16"/>
        </w:rPr>
      </w:pPr>
      <w:r w:rsidRPr="004822C3">
        <w:rPr>
          <w:sz w:val="16"/>
        </w:rPr>
        <w:t xml:space="preserve">It’s worth underlining again that these comparisons are hugely difficult and under-researched, so no one should take this analysis as definitive. But, putting the above reasoning together into a best guess, I have come to think that </w:t>
      </w:r>
      <w:r w:rsidRPr="004822C3">
        <w:rPr>
          <w:rStyle w:val="StyleUnderline"/>
          <w:highlight w:val="cyan"/>
        </w:rPr>
        <w:t xml:space="preserve">factory farming is likely more pressing than </w:t>
      </w:r>
      <w:r w:rsidRPr="004822C3">
        <w:rPr>
          <w:rStyle w:val="Emphasis"/>
          <w:highlight w:val="cyan"/>
        </w:rPr>
        <w:t xml:space="preserve">smaller-scale existential </w:t>
      </w:r>
      <w:r w:rsidRPr="00FE5C35">
        <w:rPr>
          <w:rStyle w:val="Emphasis"/>
          <w:highlight w:val="cyan"/>
        </w:rPr>
        <w:t>risks</w:t>
      </w:r>
      <w:r w:rsidRPr="00FE5C35">
        <w:rPr>
          <w:rStyle w:val="StyleUnderline"/>
          <w:highlight w:val="cyan"/>
        </w:rPr>
        <w:t xml:space="preserve"> like nuclear war, but </w:t>
      </w:r>
      <w:r w:rsidRPr="00FE5C35">
        <w:rPr>
          <w:rStyle w:val="Emphasis"/>
          <w:sz w:val="36"/>
          <w:szCs w:val="36"/>
          <w:highlight w:val="cyan"/>
        </w:rPr>
        <w:t xml:space="preserve">less pressing </w:t>
      </w:r>
      <w:r w:rsidRPr="0070680E">
        <w:rPr>
          <w:rStyle w:val="Emphasis"/>
          <w:sz w:val="36"/>
          <w:szCs w:val="36"/>
          <w:highlight w:val="cyan"/>
        </w:rPr>
        <w:t>than</w:t>
      </w:r>
      <w:r w:rsidRPr="004822C3">
        <w:rPr>
          <w:sz w:val="16"/>
        </w:rPr>
        <w:t xml:space="preserve"> the plausibly much </w:t>
      </w:r>
      <w:r w:rsidRPr="0070680E">
        <w:rPr>
          <w:rStyle w:val="Emphasis"/>
          <w:sz w:val="36"/>
          <w:szCs w:val="36"/>
          <w:highlight w:val="cyan"/>
        </w:rPr>
        <w:t>larger existential risk</w:t>
      </w:r>
      <w:r w:rsidRPr="004822C3">
        <w:rPr>
          <w:rStyle w:val="StyleUnderline"/>
        </w:rPr>
        <w:t xml:space="preserve"> posed by AI</w:t>
      </w:r>
      <w:r w:rsidRPr="004822C3">
        <w:rPr>
          <w:sz w:val="16"/>
        </w:rPr>
        <w:t>. 80,000 Hours as an organisation continues to rank nuclear war as more pressing than factory farming, but there’s significant uncertainty and ongoing debates about these topics.</w:t>
      </w:r>
    </w:p>
    <w:p w14:paraId="317E5FC9" w14:textId="77777777" w:rsidR="00C60064" w:rsidRDefault="00C60064" w:rsidP="00C60064">
      <w:pPr>
        <w:pStyle w:val="Heading3"/>
      </w:pPr>
      <w:r>
        <w:t>2AC---AT: Wild Animal Wipeout</w:t>
      </w:r>
    </w:p>
    <w:p w14:paraId="582D60BC" w14:textId="77777777" w:rsidR="00C60064" w:rsidRDefault="00C60064" w:rsidP="00C60064">
      <w:pPr>
        <w:pStyle w:val="Heading4"/>
      </w:pPr>
      <w:r>
        <w:t>They’re wrong about animals suffering in the wild.</w:t>
      </w:r>
    </w:p>
    <w:p w14:paraId="5FE4E768" w14:textId="77777777" w:rsidR="00C60064" w:rsidRPr="003617B3" w:rsidRDefault="00C60064" w:rsidP="00C60064">
      <w:r>
        <w:t xml:space="preserve">Heather </w:t>
      </w:r>
      <w:r w:rsidRPr="00ED7D3D">
        <w:rPr>
          <w:rStyle w:val="Style13ptBold"/>
        </w:rPr>
        <w:t>Browning and</w:t>
      </w:r>
      <w:r>
        <w:t xml:space="preserve"> Walter </w:t>
      </w:r>
      <w:r w:rsidRPr="00ED7D3D">
        <w:rPr>
          <w:rStyle w:val="Style13ptBold"/>
        </w:rPr>
        <w:t>Veit</w:t>
      </w:r>
      <w:r>
        <w:t xml:space="preserve"> 3-12-20</w:t>
      </w:r>
      <w:r w:rsidRPr="00ED7D3D">
        <w:rPr>
          <w:rStyle w:val="Style13ptBold"/>
        </w:rPr>
        <w:t>2</w:t>
      </w:r>
      <w:r>
        <w:rPr>
          <w:rStyle w:val="Style13ptBold"/>
        </w:rPr>
        <w:t>3</w:t>
      </w:r>
      <w:r>
        <w:t>, Dr. Heather Browning is a Lecturer in Philosophy at the University of Southampton. She completed her PhD at the Australian National University, with a thesis on the measurement of animal welfare. Walter Veit is a Lecturer (Assistant Professor) in Philosophy at the University of Reading and an external member of the Munich Center for Mathematical Philosophy, Ludwig Maximilian University of Munich. “Positive Wild Animal Welfare”  https://doi.org/10.1007/s10539-023-09901-5//MDC</w:t>
      </w:r>
    </w:p>
    <w:p w14:paraId="6B8E7C30" w14:textId="77777777" w:rsidR="00C60064" w:rsidRPr="003617B3" w:rsidRDefault="00C60064" w:rsidP="00C60064">
      <w:pPr>
        <w:rPr>
          <w:sz w:val="16"/>
        </w:rPr>
      </w:pPr>
      <w:r w:rsidRPr="003617B3">
        <w:rPr>
          <w:sz w:val="16"/>
        </w:rPr>
        <w:t xml:space="preserve"> Conclusion</w:t>
      </w:r>
    </w:p>
    <w:p w14:paraId="543F1D7F" w14:textId="77777777" w:rsidR="00C60064" w:rsidRPr="003617B3" w:rsidRDefault="00C60064" w:rsidP="00C60064">
      <w:pPr>
        <w:rPr>
          <w:sz w:val="16"/>
        </w:rPr>
      </w:pPr>
      <w:r w:rsidRPr="003617B3">
        <w:rPr>
          <w:sz w:val="16"/>
        </w:rPr>
        <w:t xml:space="preserve">In this paper, we have shown that </w:t>
      </w:r>
      <w:r w:rsidRPr="003617B3">
        <w:rPr>
          <w:rStyle w:val="StyleUnderline"/>
        </w:rPr>
        <w:t xml:space="preserve">the assumptions underlying the claim that suffering dominates in nature are not always justified, and thus that it is at least as plausible that </w:t>
      </w:r>
      <w:r w:rsidRPr="003617B3">
        <w:rPr>
          <w:rStyle w:val="Emphasis"/>
        </w:rPr>
        <w:t>pleasure dominates</w:t>
      </w:r>
      <w:r w:rsidRPr="003617B3">
        <w:rPr>
          <w:sz w:val="16"/>
        </w:rPr>
        <w:t>. However, as we have emphasised, t</w:t>
      </w:r>
      <w:r w:rsidRPr="003617B3">
        <w:rPr>
          <w:rStyle w:val="StyleUnderline"/>
        </w:rPr>
        <w:t xml:space="preserve">his is a matter that requires </w:t>
      </w:r>
      <w:r w:rsidRPr="003617B3">
        <w:rPr>
          <w:rStyle w:val="Emphasis"/>
        </w:rPr>
        <w:t>empirical data</w:t>
      </w:r>
      <w:r w:rsidRPr="003617B3">
        <w:rPr>
          <w:rStyle w:val="StyleUnderline"/>
        </w:rPr>
        <w:t xml:space="preserve"> to determine the extent of wild animal suffering. Like Soryl et al. we consider it an “open question whether the life of a wild animal is worth living” (2021, p. 11); though we are more optimistic about the answer than they appear to be</w:t>
      </w:r>
      <w:r w:rsidRPr="003617B3">
        <w:rPr>
          <w:sz w:val="16"/>
        </w:rPr>
        <w:t>. We do not doubt that other researchers in this area would all agree that more research is needed to properly answer questions about wild animal welfare. Where we differ is in our prior expectations of the likelihood of a finding of a net-positive or net-negative welfare balance for wild animals. For instance, Horta (2010) takes it to be the case that we can make “informed guesses” about the lives of wild animals, that can be “well-grounded in our knowledge of relevant facts about what happens to them in their lives” (p. 76). We agree, but as we hope to have shown in this paper, it is important to keep in mind all relevant facts, particularly including investigating and counting positive welfare states alongside the negative ones so commonly discussed. This mirrors a shift in focus within animal welfare science more generally - where it was originally almost exclusively concerned with reductions of suffering, there is now also a focus on creating positive experiences for other animals (Yeates and Main 2008).</w:t>
      </w:r>
    </w:p>
    <w:p w14:paraId="145B65E2" w14:textId="77777777" w:rsidR="00C60064" w:rsidRPr="003617B3" w:rsidRDefault="00C60064" w:rsidP="00C60064">
      <w:pPr>
        <w:rPr>
          <w:sz w:val="16"/>
        </w:rPr>
      </w:pPr>
      <w:r w:rsidRPr="003617B3">
        <w:rPr>
          <w:rStyle w:val="StyleUnderline"/>
        </w:rPr>
        <w:t xml:space="preserve">There are biological reasons weighing both for and against a model of predominant suffering in nature, and without further data, we end up </w:t>
      </w:r>
      <w:r w:rsidRPr="003617B3">
        <w:rPr>
          <w:rStyle w:val="Emphasis"/>
        </w:rPr>
        <w:t>merely trading intuitions</w:t>
      </w:r>
      <w:r w:rsidRPr="003617B3">
        <w:rPr>
          <w:sz w:val="16"/>
        </w:rPr>
        <w:t xml:space="preserve">. While no-one denies that there are many sources of suffering for wild animals, </w:t>
      </w:r>
      <w:r w:rsidRPr="003617B3">
        <w:rPr>
          <w:rStyle w:val="StyleUnderline"/>
        </w:rPr>
        <w:t>there are also many sources of pleasure, and we cannot from the outside try to weigh these against one another. There are many reasons why our intuitions may be faulty – we may fail to empathise with the exact experiences of wild animals or we may only think about small sub-sets of existing animals</w:t>
      </w:r>
      <w:r w:rsidRPr="003617B3">
        <w:rPr>
          <w:sz w:val="16"/>
        </w:rPr>
        <w:t xml:space="preserve"> (with a bias toward the more visible larger vertebrate animals) (Horta 2010; Tomasik 2015).</w:t>
      </w:r>
    </w:p>
    <w:p w14:paraId="1160534A" w14:textId="77777777" w:rsidR="00C60064" w:rsidRPr="003617B3" w:rsidRDefault="00C60064" w:rsidP="00C60064">
      <w:pPr>
        <w:rPr>
          <w:sz w:val="16"/>
        </w:rPr>
      </w:pPr>
      <w:r w:rsidRPr="003617B3">
        <w:rPr>
          <w:sz w:val="16"/>
        </w:rPr>
        <w:t xml:space="preserve">Which types of experience an animal has, their intensities, and their durations, will all be important sources of information to consider, and ones for which we currently lack most of the important data. Most importantly, we need to know how the animal itself weights the different experiences – which negative experiences are worst, and to what degree different positive experiences may balance them out. There are a num ber of methods that we may use to assess the welfare of wild animals (e.g. Harvey et al. 2020), and in a future paper we will take a closer look at some specific methods that may be suitable for these ends. Which methods will work best will depend on the context of measurement, and the types of answers we are looking for. However, what is important is to establish how the different experiences of an animal’s life interact and trade off to form a total welfare experience, and whether this will be overall positive or negative. </w:t>
      </w:r>
      <w:r w:rsidRPr="003617B3">
        <w:rPr>
          <w:rStyle w:val="StyleUnderline"/>
        </w:rPr>
        <w:t>Importantly, more data is urgently needed to settle the matter and allow us to move forwards with planning effective strategies for assistance where required. We should not assume too much before we know more. It is thus important that animal welfare science expand its scope to include all sentient animals - whether in captivity or in the wild - and of particular importance that the science of wild animal welfare encompasses investigation of positive welfare states alongside possible sources of suffering</w:t>
      </w:r>
      <w:r w:rsidRPr="003617B3">
        <w:rPr>
          <w:sz w:val="16"/>
        </w:rPr>
        <w:t>. Only then will we be able to accurately judge whether, when, and how we might intervene to improve wild animal lives.</w:t>
      </w:r>
    </w:p>
    <w:p w14:paraId="3767FC99" w14:textId="77777777" w:rsidR="00C60064" w:rsidRDefault="00C60064" w:rsidP="00C60064">
      <w:pPr>
        <w:pStyle w:val="Heading3"/>
      </w:pPr>
      <w:r>
        <w:t>1AR---Tech Solves</w:t>
      </w:r>
    </w:p>
    <w:p w14:paraId="2B5254B2" w14:textId="77777777" w:rsidR="00C60064" w:rsidRDefault="00C60064" w:rsidP="00C60064">
      <w:pPr>
        <w:pStyle w:val="Heading4"/>
      </w:pPr>
      <w:r>
        <w:t>Animal-computer interactions.</w:t>
      </w:r>
    </w:p>
    <w:p w14:paraId="108805B6" w14:textId="77777777" w:rsidR="00C60064" w:rsidRPr="00E64618" w:rsidRDefault="00C60064" w:rsidP="00C60064">
      <w:r>
        <w:t xml:space="preserve">Heather </w:t>
      </w:r>
      <w:r w:rsidRPr="00ED7D3D">
        <w:rPr>
          <w:rStyle w:val="Style13ptBold"/>
        </w:rPr>
        <w:t>Browning and</w:t>
      </w:r>
      <w:r>
        <w:t xml:space="preserve"> Walter </w:t>
      </w:r>
      <w:r w:rsidRPr="00ED7D3D">
        <w:rPr>
          <w:rStyle w:val="Style13ptBold"/>
        </w:rPr>
        <w:t>Veit</w:t>
      </w:r>
      <w:r>
        <w:t xml:space="preserve"> 1-15-20</w:t>
      </w:r>
      <w:r w:rsidRPr="00ED7D3D">
        <w:rPr>
          <w:rStyle w:val="Style13ptBold"/>
        </w:rPr>
        <w:t>2</w:t>
      </w:r>
      <w:r>
        <w:rPr>
          <w:rStyle w:val="Style13ptBold"/>
        </w:rPr>
        <w:t>5</w:t>
      </w:r>
      <w:r>
        <w:t xml:space="preserve">, Dr. Heather Browning is a Lecturer in Philosophy at the University of Southampton. She completed her PhD at the Australian National University, with a thesis on the measurement of animal welfare. Walter Veit is a Lecturer (Assistant Professor) in Philosophy at the University of Reading and an external member of the Munich Center for Mathematical Philosophy, Ludwig Maximilian University of Munich. “Animal Welfare, Agency, and Animal–Computer Interaction” </w:t>
      </w:r>
      <w:r w:rsidRPr="00E64618">
        <w:t>https://doi.org/10.3390/ani15020219</w:t>
      </w:r>
      <w:r>
        <w:t xml:space="preserve"> //MDC</w:t>
      </w:r>
    </w:p>
    <w:p w14:paraId="4D4FD0D0" w14:textId="77777777" w:rsidR="00C60064" w:rsidRPr="00E64618" w:rsidRDefault="00C60064" w:rsidP="00C60064">
      <w:pPr>
        <w:rPr>
          <w:sz w:val="16"/>
        </w:rPr>
      </w:pPr>
      <w:r w:rsidRPr="00E64618">
        <w:rPr>
          <w:sz w:val="16"/>
        </w:rPr>
        <w:t>6. Conclusions</w:t>
      </w:r>
    </w:p>
    <w:p w14:paraId="0A0A9029" w14:textId="77777777" w:rsidR="00C60064" w:rsidRPr="00E64618" w:rsidRDefault="00C60064" w:rsidP="00C60064">
      <w:pPr>
        <w:rPr>
          <w:sz w:val="16"/>
        </w:rPr>
      </w:pPr>
      <w:r w:rsidRPr="00E64618">
        <w:rPr>
          <w:sz w:val="16"/>
        </w:rPr>
        <w:t xml:space="preserve">We hope to have demonstrated in this paper that </w:t>
      </w:r>
      <w:r w:rsidRPr="00E64618">
        <w:rPr>
          <w:rStyle w:val="StyleUnderline"/>
        </w:rPr>
        <w:t>animal–computer interaction (ACI) bears great potential to improve the welfare of animals by enhancing their agency as well as to offer us opportunities to learn about their cognitive abilities</w:t>
      </w:r>
      <w:r w:rsidRPr="00E64618">
        <w:rPr>
          <w:sz w:val="16"/>
        </w:rPr>
        <w:t>. We have discussed three of what we consider the most promising pathways.</w:t>
      </w:r>
    </w:p>
    <w:p w14:paraId="52492B24" w14:textId="77777777" w:rsidR="00C60064" w:rsidRPr="00E64618" w:rsidRDefault="00C60064" w:rsidP="00C60064">
      <w:pPr>
        <w:rPr>
          <w:sz w:val="16"/>
        </w:rPr>
      </w:pPr>
      <w:r w:rsidRPr="00E64618">
        <w:rPr>
          <w:rStyle w:val="StyleUnderline"/>
        </w:rPr>
        <w:t xml:space="preserve">First, ACI can provide animals with </w:t>
      </w:r>
      <w:r w:rsidRPr="00E64618">
        <w:rPr>
          <w:rStyle w:val="Emphasis"/>
        </w:rPr>
        <w:t>control over their environments</w:t>
      </w:r>
      <w:r w:rsidRPr="00E64618">
        <w:rPr>
          <w:rStyle w:val="StyleUnderline"/>
        </w:rPr>
        <w:t xml:space="preserve"> as well as the opportunity to engage in more choices</w:t>
      </w:r>
      <w:r w:rsidRPr="00E64618">
        <w:rPr>
          <w:sz w:val="16"/>
        </w:rPr>
        <w:t xml:space="preserve">. Typically, </w:t>
      </w:r>
      <w:r w:rsidRPr="00E64618">
        <w:rPr>
          <w:rStyle w:val="StyleUnderline"/>
        </w:rPr>
        <w:t>animals in captivity have limited control over their environments, which can cause frustration and boredom, compared to the environments of wild animals</w:t>
      </w:r>
      <w:r w:rsidRPr="00E64618">
        <w:rPr>
          <w:sz w:val="16"/>
        </w:rPr>
        <w:t xml:space="preserve">. Here, </w:t>
      </w:r>
      <w:r w:rsidRPr="00E64618">
        <w:rPr>
          <w:rStyle w:val="StyleUnderline"/>
        </w:rPr>
        <w:t>ACI could even go beyond these environments by giving animals the opportunity to engage in more choices and have more control than is possible for their wild counterparts</w:t>
      </w:r>
      <w:r w:rsidRPr="00E64618">
        <w:rPr>
          <w:sz w:val="16"/>
        </w:rPr>
        <w:t>. Further, as caregivers necessarily spend only limited time with their animals, ACI can provide animals with round-the-clock enrichment opportunities they would otherwise lack.</w:t>
      </w:r>
    </w:p>
    <w:p w14:paraId="5C08F166" w14:textId="77777777" w:rsidR="00C60064" w:rsidRPr="00E64618" w:rsidRDefault="00C60064" w:rsidP="00C60064">
      <w:pPr>
        <w:rPr>
          <w:sz w:val="16"/>
        </w:rPr>
      </w:pPr>
      <w:r w:rsidRPr="00E64618">
        <w:rPr>
          <w:sz w:val="16"/>
        </w:rPr>
        <w:t xml:space="preserve">Second, </w:t>
      </w:r>
      <w:r w:rsidRPr="00E64618">
        <w:rPr>
          <w:rStyle w:val="StyleUnderline"/>
        </w:rPr>
        <w:t xml:space="preserve">we have discussed the benefits of ACI in enhancing animals’ </w:t>
      </w:r>
      <w:r w:rsidRPr="00E64618">
        <w:rPr>
          <w:rStyle w:val="Emphasis"/>
        </w:rPr>
        <w:t>social agency</w:t>
      </w:r>
      <w:r w:rsidRPr="00E64618">
        <w:rPr>
          <w:rStyle w:val="StyleUnderline"/>
        </w:rPr>
        <w:t>. Although use of such technology might seem solitary at first, it has already been applied in several contexts to enable communication between animals across different sites as well as communication between animals and their caregivers</w:t>
      </w:r>
      <w:r w:rsidRPr="00E64618">
        <w:rPr>
          <w:sz w:val="16"/>
        </w:rPr>
        <w:t>.</w:t>
      </w:r>
    </w:p>
    <w:p w14:paraId="5E21B06B" w14:textId="77777777" w:rsidR="00C60064" w:rsidRPr="00E64618" w:rsidRDefault="00C60064" w:rsidP="00C60064">
      <w:pPr>
        <w:rPr>
          <w:sz w:val="16"/>
        </w:rPr>
      </w:pPr>
      <w:r w:rsidRPr="00E64618">
        <w:rPr>
          <w:sz w:val="16"/>
        </w:rPr>
        <w:t xml:space="preserve">Finally, we discussed </w:t>
      </w:r>
      <w:r w:rsidRPr="00E64618">
        <w:rPr>
          <w:rStyle w:val="StyleUnderline"/>
        </w:rPr>
        <w:t xml:space="preserve">the possibility of computer games for animals as a form of </w:t>
      </w:r>
      <w:r w:rsidRPr="00E64618">
        <w:rPr>
          <w:rStyle w:val="Emphasis"/>
        </w:rPr>
        <w:t>cognitive stimulation</w:t>
      </w:r>
      <w:r w:rsidRPr="00E64618">
        <w:rPr>
          <w:rStyle w:val="StyleUnderline"/>
        </w:rPr>
        <w:t>. What may initially sound absurd has in fact already been a wide success. Many of the computerised tasks developed to probe the cognitive abilities of other animals can already be considered as legitimate games, such as whack-a-mole or matching games</w:t>
      </w:r>
      <w:r w:rsidRPr="00E64618">
        <w:rPr>
          <w:sz w:val="16"/>
        </w:rPr>
        <w:t>. These games can provide animals with an opportunity to exercise their agency and cognitive control to improve their welfare and develop competence to face future challenges, among other benefits such as the potential for physical exercise.</w:t>
      </w:r>
    </w:p>
    <w:p w14:paraId="4D79D4F5" w14:textId="77777777" w:rsidR="00C60064" w:rsidRPr="00E64618" w:rsidRDefault="00C60064" w:rsidP="00C60064">
      <w:pPr>
        <w:rPr>
          <w:sz w:val="16"/>
        </w:rPr>
      </w:pPr>
      <w:r w:rsidRPr="00E64618">
        <w:rPr>
          <w:rStyle w:val="StyleUnderline"/>
        </w:rPr>
        <w:t xml:space="preserve">While there are potential problems and limitations to ACI, we have argued that many of these have been </w:t>
      </w:r>
      <w:r w:rsidRPr="00E64618">
        <w:rPr>
          <w:rStyle w:val="Emphasis"/>
        </w:rPr>
        <w:t>exaggerated and can be overcome</w:t>
      </w:r>
      <w:r w:rsidRPr="00E64618">
        <w:rPr>
          <w:sz w:val="16"/>
        </w:rPr>
        <w:t xml:space="preserve">. Particularly for novel applications in zoos, farms, and companion animals, paying attention to the longer history of ACI in laboratory research (e.g., through use of computer game tasks) could help solve problems of design and implementation. For a technology that is still in its infancy, </w:t>
      </w:r>
      <w:r w:rsidRPr="00E64618">
        <w:rPr>
          <w:rStyle w:val="StyleUnderline"/>
        </w:rPr>
        <w:t>there is much promise here to improve animal welfare by allowing animals to exercise their agency across a range of domains. Ongoing research and development in ACI should bear this in mind, maintaining a focus on centering the animals as agents and how they can benefit from using the technology</w:t>
      </w:r>
      <w:r w:rsidRPr="00E64618">
        <w:rPr>
          <w:sz w:val="16"/>
        </w:rPr>
        <w:t>.</w:t>
      </w:r>
    </w:p>
    <w:p w14:paraId="55EB9DE9" w14:textId="77777777" w:rsidR="00C60064" w:rsidRDefault="00C60064" w:rsidP="00C60064">
      <w:pPr>
        <w:pStyle w:val="Heading3"/>
      </w:pPr>
      <w:r>
        <w:t>1AR---Tech Solves---AT: People Don’t Eat Lab Meat</w:t>
      </w:r>
    </w:p>
    <w:p w14:paraId="4B15C47E" w14:textId="77777777" w:rsidR="00C60064" w:rsidRDefault="00C60064" w:rsidP="00C60064">
      <w:pPr>
        <w:pStyle w:val="Heading4"/>
      </w:pPr>
      <w:r>
        <w:t xml:space="preserve">Opposition to lab meat can </w:t>
      </w:r>
      <w:r>
        <w:rPr>
          <w:u w:val="single"/>
        </w:rPr>
        <w:t>change</w:t>
      </w:r>
      <w:r>
        <w:t xml:space="preserve"> and is declining now --- rebranding solves.</w:t>
      </w:r>
    </w:p>
    <w:p w14:paraId="1D1FEF3E" w14:textId="77777777" w:rsidR="00C60064" w:rsidRPr="008F733C" w:rsidRDefault="00C60064" w:rsidP="00C60064">
      <w:r>
        <w:t xml:space="preserve">Jonny </w:t>
      </w:r>
      <w:r w:rsidRPr="008F733C">
        <w:rPr>
          <w:rStyle w:val="Style13ptBold"/>
        </w:rPr>
        <w:t>Anomaly et al</w:t>
      </w:r>
      <w:r>
        <w:t xml:space="preserve"> 9-1-20</w:t>
      </w:r>
      <w:r w:rsidRPr="008F733C">
        <w:rPr>
          <w:rStyle w:val="Style13ptBold"/>
        </w:rPr>
        <w:t>23</w:t>
      </w:r>
      <w:r>
        <w:t>, Jonathan Anomaly is an American academic known for his work in philosophy, politics, and economics. Anomaly has taught at several universities around the United States, including Duke University, the University of North Carolina, and the University of Pennsylvania. Diana Fleischman is a evolutionary psychologist and Associate Research Professor at the University of New Mexico. Dr. Heather Browning is a Lecturer in Philosophy at the University of Southampton. She completed her PhD at the Australian National University, with a thesis on the measurement of animal welfare. Walter Veit is a Lecturer (Assistant Professor) in Philosophy at the University of Reading and an external member of the Munich Center for Mathematical Philosophy, Ludwig Maximilian University of Munich. “Flesh Without Blood: The Public Health Benefits of Lab‐Grown Meat”</w:t>
      </w:r>
    </w:p>
    <w:p w14:paraId="6D29CC5A" w14:textId="77777777" w:rsidR="00C60064" w:rsidRPr="008F733C" w:rsidRDefault="00C60064" w:rsidP="00C60064">
      <w:pPr>
        <w:rPr>
          <w:sz w:val="16"/>
        </w:rPr>
      </w:pPr>
      <w:r w:rsidRPr="008F733C">
        <w:rPr>
          <w:sz w:val="16"/>
        </w:rPr>
        <w:t>Disgust</w:t>
      </w:r>
    </w:p>
    <w:p w14:paraId="779186B0" w14:textId="77777777" w:rsidR="00C60064" w:rsidRPr="008F733C" w:rsidRDefault="00C60064" w:rsidP="00C60064">
      <w:pPr>
        <w:rPr>
          <w:sz w:val="16"/>
        </w:rPr>
      </w:pPr>
      <w:r w:rsidRPr="008F733C">
        <w:rPr>
          <w:sz w:val="16"/>
        </w:rPr>
        <w:t>Despite the obvious benefits of clean meat, many people find the idea of eating cultivated meat disgusting. This is important to the future of clean meat because disgust has a big influence on what we con sume. The main reason disgust seems to have evolved is that it helps us to distinguish and avoid foods that are unsafe to eat, what Rozin calls “the omnivore’s dilemma” (1976). The idea is that humans are unique in constantly seeking out new forms of food, some of which is bound to be pathogenic, even deadly. Meat is more likely to contain harmful pathogens than plants, meat is responsible for more foodborne illnesses than plants, and societies have far more food taboos with regard to meat than other foods (Fessler and Nav arrete, 2003). Moreover, some of these taboos are beneficial.</w:t>
      </w:r>
    </w:p>
    <w:p w14:paraId="24E900A8" w14:textId="77777777" w:rsidR="00C60064" w:rsidRPr="008F733C" w:rsidRDefault="00C60064" w:rsidP="00C60064">
      <w:pPr>
        <w:rPr>
          <w:sz w:val="16"/>
        </w:rPr>
      </w:pPr>
      <w:r w:rsidRPr="008F733C">
        <w:rPr>
          <w:sz w:val="16"/>
        </w:rPr>
        <w:t xml:space="preserve">Some food-based taboos and aversions are based in our evolved biology: they are built into us (Curtis, et al. 2011). For example, the smell of rotting car casses makes us turn away in disgust, while it attracts vultures to a fresh kill. This makes perfect sense since our stomachs are poorly adapted to digest the kinds of pathogens that vultures can contend with. </w:t>
      </w:r>
      <w:r w:rsidRPr="008F733C">
        <w:rPr>
          <w:rStyle w:val="StyleUnderline"/>
        </w:rPr>
        <w:t xml:space="preserve">But even our </w:t>
      </w:r>
      <w:r w:rsidRPr="008F733C">
        <w:rPr>
          <w:rStyle w:val="Emphasis"/>
        </w:rPr>
        <w:t>biological predispositions can be altered</w:t>
      </w:r>
      <w:r w:rsidRPr="008F733C">
        <w:rPr>
          <w:rStyle w:val="StyleUnderline"/>
        </w:rPr>
        <w:t>, especially when they are directed by social norms that shape our behaviour more substantially than smell and sight</w:t>
      </w:r>
      <w:r w:rsidRPr="008F733C">
        <w:rPr>
          <w:sz w:val="16"/>
        </w:rPr>
        <w:t>.</w:t>
      </w:r>
    </w:p>
    <w:p w14:paraId="19CAE41B" w14:textId="77777777" w:rsidR="00C60064" w:rsidRPr="008F733C" w:rsidRDefault="00C60064" w:rsidP="00C60064">
      <w:pPr>
        <w:rPr>
          <w:sz w:val="16"/>
        </w:rPr>
      </w:pPr>
      <w:r w:rsidRPr="008F733C">
        <w:rPr>
          <w:sz w:val="16"/>
        </w:rPr>
        <w:t xml:space="preserve">As Joseph Henrich has argued, </w:t>
      </w:r>
      <w:r w:rsidRPr="008F733C">
        <w:rPr>
          <w:rStyle w:val="StyleUnderline"/>
        </w:rPr>
        <w:t>social norms can embody a kind of implicit cultural knowledge acquired through trial and error</w:t>
      </w:r>
      <w:r w:rsidRPr="008F733C">
        <w:rPr>
          <w:sz w:val="16"/>
        </w:rPr>
        <w:t xml:space="preserve"> (2015). To take an especially interesting example, when the Spanish conquistadors came to the Americas, they quickly took up the habit of eating corn, like the Mayans they conquered. According to Henrich, native Americans had learned to soak corn with a mixture of burnt shells, or ashes from fire, before cooking and eating it. This apparently allowed the corn to release essential vitamins. When Spaniards decided to skip the seemingly strange process and go straight to eating the corn, they developed sometimes deadly vitamin deficiencies. This illustrates how our willingness to eat new foods can be beneficial but sometimes only if it’s paired with social taboos against certain practices—in this case, against eating corn without going through the proper rituals. From an evolutionary standpoint, disgust toward novel foods makes sense, as does a disposition to eat novel foods only after per forming the right rituals or following the predominant social norms.</w:t>
      </w:r>
    </w:p>
    <w:p w14:paraId="179DA6B2" w14:textId="77777777" w:rsidR="00C60064" w:rsidRPr="008F733C" w:rsidRDefault="00C60064" w:rsidP="00C60064">
      <w:pPr>
        <w:rPr>
          <w:sz w:val="16"/>
        </w:rPr>
      </w:pPr>
      <w:r w:rsidRPr="008F733C">
        <w:rPr>
          <w:rStyle w:val="StyleUnderline"/>
        </w:rPr>
        <w:t>Food preferences form and crystallize at an early age and mostly reflect the foods we are exposed to</w:t>
      </w:r>
      <w:r w:rsidRPr="008F733C">
        <w:rPr>
          <w:sz w:val="16"/>
        </w:rPr>
        <w:t xml:space="preserve"> (Birch 1999). Most importantly for clean meat, food neophobia—the aversion to unfamiliar foods—is greater for animal-based foods than plant-based foods (Çınar, Karinen, and Tybur 2021). This almost certainly reflects the fact that many of humanity’s deadliest pathogens have come from eating animals rather than plants (Greger 2007). Thus, it is not surprising that more familiar conventional meat production is generally considered more palatable and less disgusting to the average person than the alternative, since no one grew up with this kind of food (Siegrist and Hartmann 2020). It is likely that </w:t>
      </w:r>
      <w:r w:rsidRPr="008F733C">
        <w:rPr>
          <w:rStyle w:val="StyleUnderline"/>
        </w:rPr>
        <w:t xml:space="preserve">this consideration was part of the </w:t>
      </w:r>
      <w:r w:rsidRPr="008F733C">
        <w:rPr>
          <w:rStyle w:val="Emphasis"/>
        </w:rPr>
        <w:t>branding of cultured meat as “clean meat</w:t>
      </w:r>
      <w:r w:rsidRPr="008F733C">
        <w:rPr>
          <w:rStyle w:val="StyleUnderline"/>
        </w:rPr>
        <w:t>” rather than “lab meat” or “in vitro meat,” which it is sometimes called.</w:t>
      </w:r>
    </w:p>
    <w:p w14:paraId="1610A7B3" w14:textId="77777777" w:rsidR="00C60064" w:rsidRPr="008F733C" w:rsidRDefault="00C60064" w:rsidP="00C60064">
      <w:pPr>
        <w:rPr>
          <w:sz w:val="16"/>
        </w:rPr>
      </w:pPr>
      <w:r w:rsidRPr="008F733C">
        <w:rPr>
          <w:rStyle w:val="StyleUnderline"/>
        </w:rPr>
        <w:t xml:space="preserve">A few studies have investigated consumer accep ance of clean meat. In one survey of American adults, </w:t>
      </w:r>
      <w:r w:rsidRPr="008F733C">
        <w:rPr>
          <w:rStyle w:val="Emphasis"/>
        </w:rPr>
        <w:t>65 per cent were willing to try clean meat</w:t>
      </w:r>
      <w:r w:rsidRPr="008F733C">
        <w:rPr>
          <w:rStyle w:val="StyleUnderline"/>
        </w:rPr>
        <w:t xml:space="preserve"> and about one-third said they would be willing to eat clean meat as a replacement for farmed meat</w:t>
      </w:r>
      <w:r w:rsidRPr="008F733C">
        <w:rPr>
          <w:sz w:val="16"/>
        </w:rPr>
        <w:t xml:space="preserve"> (Wilks and Phillips 2017). </w:t>
      </w:r>
      <w:r w:rsidRPr="008F733C">
        <w:rPr>
          <w:rStyle w:val="StyleUnderline"/>
        </w:rPr>
        <w:t>Men, who tend to eat more meat than women, also had a more positive view of clean meat in this American sample</w:t>
      </w:r>
      <w:r w:rsidRPr="008F733C">
        <w:rPr>
          <w:sz w:val="16"/>
        </w:rPr>
        <w:t xml:space="preserve">. In a sample of over three thousand participants from the United States, India, and China, </w:t>
      </w:r>
      <w:r w:rsidRPr="008F733C">
        <w:rPr>
          <w:rStyle w:val="StyleUnderline"/>
        </w:rPr>
        <w:t>93 per cent of Chinese participants said they were likely to purchase clean meat, as were 86 per cent of Indian participants and 75 per cent of American participants</w:t>
      </w:r>
      <w:r w:rsidRPr="008F733C">
        <w:rPr>
          <w:sz w:val="16"/>
        </w:rPr>
        <w:t xml:space="preserve"> (Bryant and Barnett 2020). In keeping with ideas about sex differences and food aversions, </w:t>
      </w:r>
      <w:r w:rsidRPr="008F733C">
        <w:rPr>
          <w:rStyle w:val="StyleUnderline"/>
        </w:rPr>
        <w:t>men and those who are less disgust-sensitive are more favourable towards clean meat</w:t>
      </w:r>
      <w:r w:rsidRPr="008F733C">
        <w:rPr>
          <w:sz w:val="16"/>
        </w:rPr>
        <w:t xml:space="preserve"> (Bryant and Barnett 2020).</w:t>
      </w:r>
    </w:p>
    <w:p w14:paraId="17FE37E0" w14:textId="77777777" w:rsidR="00C60064" w:rsidRPr="008F733C" w:rsidRDefault="00C60064" w:rsidP="00C60064">
      <w:pPr>
        <w:rPr>
          <w:sz w:val="16"/>
        </w:rPr>
      </w:pPr>
      <w:r w:rsidRPr="008F733C">
        <w:rPr>
          <w:sz w:val="16"/>
        </w:rPr>
        <w:t>If clean meat is going to become an important solution to the many problems caused by the global animal industry we must consider how to address the prudential problems of disgust. One of the main obstacles to producing clean meat is managing contamination, since the animal cells that comprise clean meat do not have a functioning immune system. Any contamination of clean meat on the market or a recall could have long-term effects on attitudes to clean meat. This could mean that people will continue to buy more familiar meat, for example from CAFOs, for decades, unless we can maintain high sanitation standards for synthetic meat.</w:t>
      </w:r>
    </w:p>
    <w:p w14:paraId="0EB2488C" w14:textId="77777777" w:rsidR="00C60064" w:rsidRPr="008F733C" w:rsidRDefault="00C60064" w:rsidP="00C60064">
      <w:pPr>
        <w:rPr>
          <w:sz w:val="16"/>
        </w:rPr>
      </w:pPr>
      <w:r w:rsidRPr="008F733C">
        <w:rPr>
          <w:sz w:val="16"/>
        </w:rPr>
        <w:t xml:space="preserve">People are often more concerned with what’s delicious than what is virtuous (Bryant and Barnett 2018). That’s why making sure that clean meat is both safer and tastier than conventional meat can go a long way to inducing ordinary people to want to eat it. Still, we think that </w:t>
      </w:r>
      <w:r w:rsidRPr="008F733C">
        <w:rPr>
          <w:rStyle w:val="StyleUnderline"/>
        </w:rPr>
        <w:t xml:space="preserve">the rise of zoonotic diseases associated with conventional meat production can turn the tide of disgust against forms of animal agriculture that can cause pandemics, and </w:t>
      </w:r>
      <w:r w:rsidRPr="008F733C">
        <w:rPr>
          <w:rStyle w:val="Emphasis"/>
        </w:rPr>
        <w:t>make clean meat more psychologically palatable</w:t>
      </w:r>
      <w:r w:rsidRPr="008F733C">
        <w:rPr>
          <w:sz w:val="16"/>
        </w:rPr>
        <w:t xml:space="preserve">. Future </w:t>
      </w:r>
      <w:r w:rsidRPr="008F733C">
        <w:rPr>
          <w:rStyle w:val="StyleUnderline"/>
        </w:rPr>
        <w:t>marketing campaigns may even be able to make use of video material of the disgusting features of large-scale industrial animal farming, which is not at all appetizing to most people, and compare it to the clean and futuristic looking synthetic meat lab</w:t>
      </w:r>
      <w:r w:rsidRPr="008F733C">
        <w:rPr>
          <w:sz w:val="16"/>
        </w:rPr>
        <w:t>s cropping up in places like Holland and Israel. That is, by highlighting disgusting features of farmed meat, we may be able to reduce the visceral revulsion some may have toward synthetic meat. Part of our efforts must be directed against an anti-scientific attitude toward “artificial” foods. “Natural” does not automatically mean good, and highlighting how cruel large-scale industrial farming is toward animals, along with the public health risks it poses to people, may help to reduce the stigma against clean meat.</w:t>
      </w:r>
    </w:p>
    <w:p w14:paraId="6895D0DD" w14:textId="77777777" w:rsidR="00C60064" w:rsidRPr="005D388F" w:rsidRDefault="00C60064" w:rsidP="00C60064"/>
    <w:p w14:paraId="419AFC0E" w14:textId="33DE1986" w:rsidR="00754B5E" w:rsidRDefault="00754B5E" w:rsidP="00754B5E">
      <w:pPr>
        <w:pStyle w:val="Heading3"/>
      </w:pPr>
      <w:r>
        <w:t>2AC---Extinction Bad</w:t>
      </w:r>
    </w:p>
    <w:p w14:paraId="71C48A03" w14:textId="77777777" w:rsidR="00754B5E" w:rsidRDefault="00754B5E" w:rsidP="00754B5E">
      <w:pPr>
        <w:pStyle w:val="Heading4"/>
      </w:pPr>
      <w:r>
        <w:t xml:space="preserve">Human extinction is a </w:t>
      </w:r>
      <w:r>
        <w:rPr>
          <w:u w:val="single"/>
        </w:rPr>
        <w:t>moral wrong</w:t>
      </w:r>
      <w:r>
        <w:t>.</w:t>
      </w:r>
    </w:p>
    <w:p w14:paraId="1BEF88A2" w14:textId="77777777" w:rsidR="00754B5E" w:rsidRPr="00A649D6" w:rsidRDefault="00754B5E" w:rsidP="00754B5E">
      <w:r w:rsidRPr="009E1AAF">
        <w:t xml:space="preserve">Maurizio </w:t>
      </w:r>
      <w:r w:rsidRPr="00844299">
        <w:rPr>
          <w:rStyle w:val="Style13ptBold"/>
        </w:rPr>
        <w:t>Balistreri</w:t>
      </w:r>
      <w:r>
        <w:t xml:space="preserve"> 1-27-20</w:t>
      </w:r>
      <w:r w:rsidRPr="00844299">
        <w:rPr>
          <w:rStyle w:val="Style13ptBold"/>
        </w:rPr>
        <w:t>24</w:t>
      </w:r>
      <w:r>
        <w:t>, Maurizio Balistreri currently works at the Department of Philosophy and Educational Sciences, University of Turin. Maurizio does research in Bioethics, Robethics and Ethics.</w:t>
      </w:r>
      <w:r w:rsidRPr="009E1AAF">
        <w:t xml:space="preserve"> </w:t>
      </w:r>
      <w:r>
        <w:rPr>
          <w:i/>
          <w:iCs/>
        </w:rPr>
        <w:t xml:space="preserve">Topoi </w:t>
      </w:r>
      <w:r>
        <w:t>p. 55-63, “Ethics of Extinction: Humean Sentimentalism and the Value of the Human Species” //MDC</w:t>
      </w:r>
    </w:p>
    <w:p w14:paraId="4F5965EC" w14:textId="77777777" w:rsidR="00754B5E" w:rsidRPr="00561FD9" w:rsidRDefault="00754B5E" w:rsidP="00754B5E">
      <w:pPr>
        <w:rPr>
          <w:sz w:val="16"/>
        </w:rPr>
      </w:pPr>
      <w:r w:rsidRPr="00561FD9">
        <w:rPr>
          <w:sz w:val="16"/>
        </w:rPr>
        <w:t>5 Conclusions</w:t>
      </w:r>
    </w:p>
    <w:p w14:paraId="33A7FBFB" w14:textId="77777777" w:rsidR="00754B5E" w:rsidRPr="00561FD9" w:rsidRDefault="00754B5E" w:rsidP="00754B5E">
      <w:pPr>
        <w:rPr>
          <w:sz w:val="16"/>
        </w:rPr>
      </w:pPr>
      <w:r w:rsidRPr="00561FD9">
        <w:rPr>
          <w:sz w:val="16"/>
        </w:rPr>
        <w:t xml:space="preserve">Reflection on our moral responsibility to future generations has become increasingly relevant in recent years because of the worsening environmental crisis and its consequences for ur descendants’ quality of life. We are increasingly aware that it is necessary to promote responsible environmental policies, based on eco-friendly practices and technologies, and to raise awareness of the importance of natural resources and responsible consumption. However, </w:t>
      </w:r>
      <w:r w:rsidRPr="00561FD9">
        <w:rPr>
          <w:rStyle w:val="StyleUnderline"/>
        </w:rPr>
        <w:t>when we consider the future, we realize that the problem not only involves worsening living conditions, but extends to the threat of human extinction itself. The possibility of our annihilation draws attention to two crucial issues: the value of humanity’s survival and our responsibility to prevent a catastrophe of this magnitude</w:t>
      </w:r>
      <w:r w:rsidRPr="00561FD9">
        <w:rPr>
          <w:sz w:val="16"/>
        </w:rPr>
        <w:t xml:space="preserve">. We have seen that a Humean conception of sentimentalist morality is capable of explaining why it would be immoral to disregard the extinction of the human species. </w:t>
      </w:r>
      <w:r w:rsidRPr="00561FD9">
        <w:rPr>
          <w:rStyle w:val="StyleUnderline"/>
        </w:rPr>
        <w:t>To inflict suffering on future generations or, in any case, to completely ignore the risk of our extinction is, according to a Humean perspective, a morally objectionable (i.e., immoral) attitude, because it would show a complete lack of sensitivity (or sympathetic participation) towards those who will be born in the future or who may, in any case, come into the world</w:t>
      </w:r>
      <w:r w:rsidRPr="00561FD9">
        <w:rPr>
          <w:sz w:val="16"/>
        </w:rPr>
        <w:t xml:space="preserve">. After all, an eventual extinction would affect not only the people who might be born, but also those who will in the future surely live and go through this process. Of course, extinction could also be a sudden, unpredictable event (caused, for example, by the fall of an asteroid or the very rapid spread of a lethal pandemic), but </w:t>
      </w:r>
      <w:r w:rsidRPr="00561FD9">
        <w:rPr>
          <w:rStyle w:val="StyleUnderline"/>
        </w:rPr>
        <w:t xml:space="preserve">it is easier (and more reasonable) to imagine that it could be the result of a long process characterized by a progressive, as well as irreversible, deterioration in living conditions. Indeed, in this scenario, future generations may be condemned to living a </w:t>
      </w:r>
      <w:r w:rsidRPr="00561FD9">
        <w:rPr>
          <w:rStyle w:val="Emphasis"/>
        </w:rPr>
        <w:t>life of suffering and deprivation</w:t>
      </w:r>
      <w:r w:rsidRPr="00561FD9">
        <w:rPr>
          <w:rStyle w:val="StyleUnderline"/>
        </w:rPr>
        <w:t xml:space="preserve"> with the knowledge that their future is sealed and that that of subsequent generations will be even more adverse and that human extinction may now be inevitable</w:t>
      </w:r>
      <w:r w:rsidRPr="00561FD9">
        <w:rPr>
          <w:sz w:val="16"/>
        </w:rPr>
        <w:t xml:space="preserve">. The generations experiencing this transition may even enjoy greater availability of natural resources and goods than we do. Despite this, though, </w:t>
      </w:r>
      <w:r w:rsidRPr="00561FD9">
        <w:rPr>
          <w:rStyle w:val="StyleUnderline"/>
        </w:rPr>
        <w:t>their quality of life may paradoxically be lower or much worse than ours. In fact, despite having access to greater material wealth, they may experience a lack of meaning and find it difficult to find (some) meaning in their own existence</w:t>
      </w:r>
      <w:r w:rsidRPr="00561FD9">
        <w:rPr>
          <w:sz w:val="16"/>
        </w:rPr>
        <w:t>.</w:t>
      </w:r>
    </w:p>
    <w:p w14:paraId="4E7A9F94" w14:textId="77777777" w:rsidR="00754B5E" w:rsidRDefault="00754B5E" w:rsidP="00754B5E">
      <w:pPr>
        <w:pStyle w:val="Heading3"/>
      </w:pPr>
      <w:r>
        <w:t>1AR---Extinction Bad</w:t>
      </w:r>
    </w:p>
    <w:p w14:paraId="5148D0F9" w14:textId="77777777" w:rsidR="00754B5E" w:rsidRDefault="00754B5E" w:rsidP="00754B5E">
      <w:pPr>
        <w:pStyle w:val="Heading4"/>
      </w:pPr>
      <w:r>
        <w:t>Human extinction has negative effects for animals too.</w:t>
      </w:r>
    </w:p>
    <w:p w14:paraId="7185C2FC" w14:textId="77777777" w:rsidR="00754B5E" w:rsidRPr="00844299" w:rsidRDefault="00754B5E" w:rsidP="00754B5E">
      <w:r w:rsidRPr="009E1AAF">
        <w:t xml:space="preserve">Maurizio </w:t>
      </w:r>
      <w:r w:rsidRPr="00844299">
        <w:rPr>
          <w:rStyle w:val="Style13ptBold"/>
        </w:rPr>
        <w:t>Balistreri</w:t>
      </w:r>
      <w:r>
        <w:t xml:space="preserve"> 1-27-20</w:t>
      </w:r>
      <w:r w:rsidRPr="00844299">
        <w:rPr>
          <w:rStyle w:val="Style13ptBold"/>
        </w:rPr>
        <w:t>24</w:t>
      </w:r>
      <w:r>
        <w:t>, Maurizio Balistreri currently works at the Department of Philosophy and Educational Sciences, University of Turin. Maurizio does research in Bioethics, Robethics and Ethics.</w:t>
      </w:r>
      <w:r w:rsidRPr="009E1AAF">
        <w:t xml:space="preserve"> </w:t>
      </w:r>
      <w:r>
        <w:rPr>
          <w:i/>
          <w:iCs/>
        </w:rPr>
        <w:t xml:space="preserve">Topoi </w:t>
      </w:r>
      <w:r>
        <w:t>p. 55-63, “Ethics of Extinction: Humean Sentimentalism and the Value of the Human Species” //MDC</w:t>
      </w:r>
    </w:p>
    <w:p w14:paraId="33963848" w14:textId="77777777" w:rsidR="00754B5E" w:rsidRPr="00FE4FF9" w:rsidRDefault="00754B5E" w:rsidP="00754B5E">
      <w:pPr>
        <w:rPr>
          <w:sz w:val="16"/>
        </w:rPr>
      </w:pPr>
      <w:r w:rsidRPr="00FE4FF9">
        <w:rPr>
          <w:sz w:val="16"/>
        </w:rPr>
        <w:t xml:space="preserve">According to the Humean conception of morality, though, any moral assessment of the extinction of the human species should not only consider the interests of future human generations, but also its possible or foreseeable consequences for other living, sentient beings. Indeed, unlike other conceptions of morality, the conception of sentimentalist ethics does not draw an ontological, moral distance between humans and other sentient beings (Beauchamp 1999; Baier 1993). That is, even non-human animals deserve moral consideration, as they may suffer or be positively or negatively affected by our choices, and a morally scrupulous person will be sensitive to their welfare too (Chicken 2016). It is true that a dog, cat, pig or cow does not belong to the ‘human’ species, but this is irrelevant from a moral point of view, as what is important is their sensitivity and the fact that we can inflict pain or suffering on them or increase their pleasure and happiness (Gruen 2015). Humean ethics can, therefore, be sensitive to the arguments advanced by those advocating the extinction of the human species as the most morally responsible, altruistic choice towards other living things. However, while those in favor of extinction claim that humankind is a cancer, </w:t>
      </w:r>
      <w:r w:rsidRPr="00C222AA">
        <w:rPr>
          <w:rStyle w:val="StyleUnderline"/>
        </w:rPr>
        <w:t xml:space="preserve">those who advocate a Humean conception of morality can also consider the benefits (or advantages) that non-human animals themselves derive (or might in the future derive) from the presence of the human species. Humans can provide animals with not only with care and protection, but also a more </w:t>
      </w:r>
      <w:r w:rsidRPr="00C222AA">
        <w:rPr>
          <w:rStyle w:val="Emphasis"/>
        </w:rPr>
        <w:t>controlled, protected environment</w:t>
      </w:r>
      <w:r w:rsidRPr="00C222AA">
        <w:rPr>
          <w:rStyle w:val="StyleUnderline"/>
        </w:rPr>
        <w:t xml:space="preserve"> (including from possible violence by other animals) that can promote their well-being and enable them to achieve a higher or better quality of life (Nussbaum 2006). Such </w:t>
      </w:r>
      <w:r w:rsidRPr="00C222AA">
        <w:rPr>
          <w:rStyle w:val="Emphasis"/>
        </w:rPr>
        <w:t>benefits may not be achievable</w:t>
      </w:r>
      <w:r w:rsidRPr="00C222AA">
        <w:rPr>
          <w:rStyle w:val="StyleUnderline"/>
        </w:rPr>
        <w:t xml:space="preserve"> (or preserved) in a world without human presence</w:t>
      </w:r>
      <w:r w:rsidRPr="00FE4FF9">
        <w:rPr>
          <w:sz w:val="16"/>
        </w:rPr>
        <w:t xml:space="preserve"> (Nussbaum 2023). Moreover, in addition to helping provide animals with greater justice, humans can also improve their physical, intellectual capacities (Chan 2009, 2021). </w:t>
      </w:r>
      <w:r w:rsidRPr="00FE4FF9">
        <w:rPr>
          <w:rStyle w:val="StyleUnderline"/>
        </w:rPr>
        <w:t xml:space="preserve">Through, for example, interaction with humans and training, animals can learn complex tasks, </w:t>
      </w:r>
      <w:r w:rsidRPr="00FE4FF9">
        <w:rPr>
          <w:rStyle w:val="Emphasis"/>
        </w:rPr>
        <w:t>develop cognitive skills</w:t>
      </w:r>
      <w:r w:rsidRPr="00FE4FF9">
        <w:rPr>
          <w:rStyle w:val="StyleUnderline"/>
        </w:rPr>
        <w:t xml:space="preserve"> and improve their ability to communicate</w:t>
      </w:r>
      <w:r w:rsidRPr="00FE4FF9">
        <w:rPr>
          <w:sz w:val="16"/>
        </w:rPr>
        <w:t xml:space="preserve">. Looking forward, then, genome editing technologies could be used on animals for not only therapeutic, but also enhancement purposes (Bovenkerk and Kramer 2022). </w:t>
      </w:r>
      <w:r w:rsidRPr="00FE4FF9">
        <w:rPr>
          <w:rStyle w:val="StyleUnderline"/>
        </w:rPr>
        <w:t>Interventions such as these, along with more traditional ones, could offer non-human animals new perspectives and opportunities for growth, expanding their ‘natural’ capabilities and enriching their lives. In these terms, from a Humean view, the extinction of the human species could have negative consequences not only on humans who could be born and have a good life, but also on sentient animals</w:t>
      </w:r>
      <w:r w:rsidRPr="00FE4FF9">
        <w:rPr>
          <w:sz w:val="16"/>
        </w:rPr>
        <w:t>.</w:t>
      </w:r>
    </w:p>
    <w:p w14:paraId="24F9EA04" w14:textId="77777777" w:rsidR="00754B5E" w:rsidRDefault="00754B5E" w:rsidP="00754B5E">
      <w:pPr>
        <w:pStyle w:val="Heading3"/>
      </w:pPr>
      <w:r>
        <w:t>2AC---Framing</w:t>
      </w:r>
    </w:p>
    <w:p w14:paraId="22935659" w14:textId="77777777" w:rsidR="00754B5E" w:rsidRDefault="00754B5E" w:rsidP="00754B5E">
      <w:pPr>
        <w:pStyle w:val="Heading4"/>
      </w:pPr>
      <w:r>
        <w:t xml:space="preserve">Err aff --- you can never be </w:t>
      </w:r>
      <w:r>
        <w:rPr>
          <w:u w:val="single"/>
        </w:rPr>
        <w:t>certain</w:t>
      </w:r>
      <w:r>
        <w:t xml:space="preserve"> what contributes to animal welfare for which animals --- that means you shouldn’t vote for </w:t>
      </w:r>
      <w:r>
        <w:rPr>
          <w:u w:val="single"/>
        </w:rPr>
        <w:t>irreversible extinction</w:t>
      </w:r>
      <w:r>
        <w:t xml:space="preserve"> that forecloses </w:t>
      </w:r>
      <w:r>
        <w:rPr>
          <w:u w:val="single"/>
        </w:rPr>
        <w:t>any solution</w:t>
      </w:r>
      <w:r>
        <w:t xml:space="preserve"> to animal suffering.</w:t>
      </w:r>
    </w:p>
    <w:p w14:paraId="09646555" w14:textId="77777777" w:rsidR="00754B5E" w:rsidRPr="004B7865" w:rsidRDefault="00754B5E" w:rsidP="00754B5E">
      <w:r>
        <w:t xml:space="preserve">Heather </w:t>
      </w:r>
      <w:r w:rsidRPr="00ED7D3D">
        <w:rPr>
          <w:rStyle w:val="Style13ptBold"/>
        </w:rPr>
        <w:t>Browning and</w:t>
      </w:r>
      <w:r>
        <w:t xml:space="preserve"> Walter </w:t>
      </w:r>
      <w:r w:rsidRPr="00ED7D3D">
        <w:rPr>
          <w:rStyle w:val="Style13ptBold"/>
        </w:rPr>
        <w:t>Veit</w:t>
      </w:r>
      <w:r>
        <w:t xml:space="preserve"> 4-17-20</w:t>
      </w:r>
      <w:r w:rsidRPr="00ED7D3D">
        <w:rPr>
          <w:rStyle w:val="Style13ptBold"/>
        </w:rPr>
        <w:t>21</w:t>
      </w:r>
      <w:r>
        <w:t xml:space="preserve">, Dr. Heather Browning is a Lecturer in Philosophy at the University of Southampton. She completed her PhD at the Australian National University, with a thesis on the measurement of animal welfare. Walter Veit is a Lecturer (Assistant Professor) in Philosophy at the University of Reading and an external member of the Munich Center for Mathematical Philosophy, Ludwig Maximilian University of Munich. “Freedom and Animal Welfare” </w:t>
      </w:r>
      <w:r w:rsidRPr="0034543E">
        <w:t>https://doi.org/10.3390/ani11041148</w:t>
      </w:r>
      <w:r>
        <w:t xml:space="preserve"> //MDC</w:t>
      </w:r>
    </w:p>
    <w:p w14:paraId="6B902EEA" w14:textId="77777777" w:rsidR="00754B5E" w:rsidRPr="00F83ED7" w:rsidRDefault="00754B5E" w:rsidP="00754B5E">
      <w:pPr>
        <w:rPr>
          <w:sz w:val="16"/>
        </w:rPr>
      </w:pPr>
      <w:r w:rsidRPr="00F83ED7">
        <w:rPr>
          <w:sz w:val="16"/>
        </w:rPr>
        <w:t>5. The Need for Measurement</w:t>
      </w:r>
    </w:p>
    <w:p w14:paraId="1564BA53" w14:textId="77777777" w:rsidR="00754B5E" w:rsidRPr="00F83ED7" w:rsidRDefault="00754B5E" w:rsidP="00754B5E">
      <w:pPr>
        <w:rPr>
          <w:sz w:val="16"/>
        </w:rPr>
      </w:pPr>
      <w:r w:rsidRPr="00F83ED7">
        <w:rPr>
          <w:sz w:val="16"/>
        </w:rPr>
        <w:t xml:space="preserve">It is clear that </w:t>
      </w:r>
      <w:r w:rsidRPr="00F8520F">
        <w:rPr>
          <w:rStyle w:val="StyleUnderline"/>
        </w:rPr>
        <w:t xml:space="preserve">there is </w:t>
      </w:r>
      <w:r w:rsidRPr="00F8520F">
        <w:rPr>
          <w:rStyle w:val="Emphasis"/>
        </w:rPr>
        <w:t>not a direct link</w:t>
      </w:r>
      <w:r w:rsidRPr="00F8520F">
        <w:rPr>
          <w:rStyle w:val="StyleUnderline"/>
        </w:rPr>
        <w:t xml:space="preserve"> between freedom and captivity—zoos and wild environments can provide a variety of freedoms while limiting others. This will, in turn, affect the impact of freedom, or its lack, on animal welfare.</w:t>
      </w:r>
      <w:r w:rsidRPr="00F83ED7">
        <w:rPr>
          <w:sz w:val="16"/>
        </w:rPr>
        <w:t xml:space="preserve"> We need some way of assessing the relative welfare importance of different gains and losses to freedom in order to determine the value of freedom and the ways in which captivity may provide benefits and harms. </w:t>
      </w:r>
      <w:r w:rsidRPr="00F8520F">
        <w:rPr>
          <w:rStyle w:val="StyleUnderline"/>
        </w:rPr>
        <w:t xml:space="preserve">It is here that we need to step away from theoretical debates or trading of intuitions and </w:t>
      </w:r>
      <w:r w:rsidRPr="00F8520F">
        <w:rPr>
          <w:rStyle w:val="Emphasis"/>
        </w:rPr>
        <w:t>gather real data</w:t>
      </w:r>
      <w:r w:rsidRPr="00F8520F">
        <w:rPr>
          <w:rStyle w:val="StyleUnderline"/>
        </w:rPr>
        <w:t xml:space="preserve"> to settle these questions. Too often, charges and replies take place with only our own intuitions as a guide as to what is good or bad about freedom or captivity</w:t>
      </w:r>
      <w:r w:rsidRPr="00F83ED7">
        <w:rPr>
          <w:sz w:val="16"/>
        </w:rPr>
        <w:t xml:space="preserve">. Membership of </w:t>
      </w:r>
      <w:r w:rsidRPr="00641ECC">
        <w:rPr>
          <w:rStyle w:val="StyleUnderline"/>
        </w:rPr>
        <w:t xml:space="preserve">animal protection groups has been found to link with strong biophilia (affinity for animals), the propensity to attribute intentions and mental states to animals, and </w:t>
      </w:r>
      <w:r w:rsidRPr="00641ECC">
        <w:rPr>
          <w:rStyle w:val="Emphasis"/>
        </w:rPr>
        <w:t>lower understanding of the biological reality</w:t>
      </w:r>
      <w:r w:rsidRPr="00641ECC">
        <w:rPr>
          <w:rStyle w:val="StyleUnderline"/>
        </w:rPr>
        <w:t xml:space="preserve">, in terms of current scientific knowledge about animals [100]. Essentialist teleological views about animal welfare are </w:t>
      </w:r>
      <w:r w:rsidRPr="00641ECC">
        <w:rPr>
          <w:rStyle w:val="Emphasis"/>
        </w:rPr>
        <w:t>rarely grounded in any scientific knowledge</w:t>
      </w:r>
      <w:r w:rsidRPr="00641ECC">
        <w:rPr>
          <w:rStyle w:val="StyleUnderline"/>
        </w:rPr>
        <w:t xml:space="preserve"> we have gained about these an</w:t>
      </w:r>
      <w:r w:rsidRPr="00F83ED7">
        <w:rPr>
          <w:sz w:val="16"/>
        </w:rPr>
        <w:t>imals [101].</w:t>
      </w:r>
    </w:p>
    <w:p w14:paraId="544CCA9B" w14:textId="77777777" w:rsidR="00754B5E" w:rsidRPr="00F83ED7" w:rsidRDefault="00754B5E" w:rsidP="00754B5E">
      <w:pPr>
        <w:rPr>
          <w:sz w:val="16"/>
        </w:rPr>
      </w:pPr>
      <w:r w:rsidRPr="00641ECC">
        <w:rPr>
          <w:rStyle w:val="StyleUnderline"/>
        </w:rPr>
        <w:t>Thus, while these advocates care deeply and are trying their best to help animals in what they think are important ways, they may often be missing the mark in terms of what is really important to animals</w:t>
      </w:r>
      <w:r w:rsidRPr="00F83ED7">
        <w:rPr>
          <w:sz w:val="16"/>
        </w:rPr>
        <w:t xml:space="preserve">. Freedom and welfare are complex phenomena that need to be addressed with research if we want real answers about what is actually good for animals. One of the biggest problems in applied animal ethics is the conducting of </w:t>
      </w:r>
      <w:r w:rsidRPr="00641ECC">
        <w:rPr>
          <w:rStyle w:val="StyleUnderline"/>
        </w:rPr>
        <w:t>discussions such as these on purely hypothetical and intuition-driven terrain, frequently centred with anthropomorphism and without reference to real data about the lives of animals</w:t>
      </w:r>
      <w:r w:rsidRPr="00F83ED7">
        <w:rPr>
          <w:sz w:val="16"/>
        </w:rPr>
        <w:t xml:space="preserve">. </w:t>
      </w:r>
      <w:r w:rsidRPr="00641ECC">
        <w:rPr>
          <w:rStyle w:val="StyleUnderline"/>
        </w:rPr>
        <w:t xml:space="preserve">We can talk back-and-forth ad infinitum about whether or not we think animals do better or worse in or outside of captive environments, but at the end of the day; </w:t>
      </w:r>
      <w:r w:rsidRPr="00641ECC">
        <w:rPr>
          <w:rStyle w:val="Emphasis"/>
        </w:rPr>
        <w:t>this is all guesswork</w:t>
      </w:r>
      <w:r w:rsidRPr="00F83ED7">
        <w:rPr>
          <w:sz w:val="16"/>
        </w:rPr>
        <w:t xml:space="preserve">. </w:t>
      </w:r>
      <w:r w:rsidRPr="00014470">
        <w:rPr>
          <w:rStyle w:val="StyleUnderline"/>
        </w:rPr>
        <w:t xml:space="preserve">We can talk about the importance of access to particular resources, or performance of particular behaviours, or even of the experience of freedom itself, but without properly collected data, there will always be room for </w:t>
      </w:r>
      <w:r w:rsidRPr="00014470">
        <w:rPr>
          <w:rStyle w:val="Emphasis"/>
        </w:rPr>
        <w:t>doubt and counterargument</w:t>
      </w:r>
      <w:r w:rsidRPr="00F83ED7">
        <w:rPr>
          <w:sz w:val="16"/>
        </w:rPr>
        <w:t>. Contra Terry Maple, who argued that “whether wild animals experience greater wellbeing than captive animals is a subject of debate that will always be susceptible to the imposition of human values” [102] (p. 225), we think that there is a range of empirical tools available to help make progress. Discussion of the range of methods available is beyond the scope of this paper, but in a follow-up paper, we will investigate the possible methods we could use for assessing welfare and whether we can usefully transfer them to the ‘welfare in the wild’.</w:t>
      </w:r>
    </w:p>
    <w:p w14:paraId="21058EF3" w14:textId="77777777" w:rsidR="00754B5E" w:rsidRPr="00F83ED7" w:rsidRDefault="00754B5E" w:rsidP="00754B5E">
      <w:pPr>
        <w:rPr>
          <w:sz w:val="16"/>
        </w:rPr>
      </w:pPr>
      <w:r w:rsidRPr="00F83ED7">
        <w:rPr>
          <w:sz w:val="16"/>
        </w:rPr>
        <w:t xml:space="preserve">In the end, questions of levels of animal welfare are empirical questions and ones that should ultimately be answered using the tools of animal welfare science, including a variety of specific behavioural and physiological indicators and integrated welfare assessment frameworks like the Five Domains model [34]. </w:t>
      </w:r>
      <w:r w:rsidRPr="00014470">
        <w:rPr>
          <w:rStyle w:val="StyleUnderline"/>
        </w:rPr>
        <w:t>We need accurate measurements of the welfare of animals in a variety of captive and wild situations in order to determine whether they actually do have greater welfare when free or if perhaps the converse is true</w:t>
      </w:r>
      <w:r w:rsidRPr="00F83ED7">
        <w:rPr>
          <w:sz w:val="16"/>
        </w:rPr>
        <w:t>. So we finish this paper with a call for further collection of such data.</w:t>
      </w:r>
    </w:p>
    <w:p w14:paraId="6D49D6AB" w14:textId="77777777" w:rsidR="00754B5E" w:rsidRPr="00F83ED7" w:rsidRDefault="00754B5E" w:rsidP="00754B5E">
      <w:pPr>
        <w:rPr>
          <w:sz w:val="16"/>
        </w:rPr>
      </w:pPr>
      <w:r w:rsidRPr="00F83ED7">
        <w:rPr>
          <w:sz w:val="16"/>
        </w:rPr>
        <w:t>This is not to imply that we think the collection of this data would be a small or easy task. There are many challenges facing such an endeavour. There are numerous differences between captive and wild environments and the animals they contain that make controlled data collection extremely difficult. To date, there is almost no work on establishing methods for collecting such information. There are already some initiatives that could help. Mason [73] argues for the use of the ‘comparative method’ to examine the biological differences between those species that do well in captivity and those that do not. This would allow us to better tailor species choices for holding captive animals. As well as comparing ecology and behaviour, comparative welfare data could help form part of this analysis. There are also many research projects that look to compare the housing and husbandry conditions and behavioural and activity patterns between captive and wild species to try and identify welfare-relevant differences [46,47,80]. Veasey [77] provides an example of how an empirical analysis of the evolutionarily important cognitive and behavioural processes for a species can help determine their likely welfare in a captive setting and set priorities for improvement.</w:t>
      </w:r>
    </w:p>
    <w:p w14:paraId="44BD4885" w14:textId="77777777" w:rsidR="00754B5E" w:rsidRPr="00F83ED7" w:rsidRDefault="00754B5E" w:rsidP="00754B5E">
      <w:pPr>
        <w:rPr>
          <w:sz w:val="16"/>
        </w:rPr>
      </w:pPr>
      <w:r w:rsidRPr="00F83ED7">
        <w:rPr>
          <w:sz w:val="16"/>
        </w:rPr>
        <w:t xml:space="preserve">These are all important research programs, but what we see as primary are measures of welfare for both captive and wild animals. This would allow comparisons of chosen exemplars of each type for different species to give some idea of which group has better welfare. Similarly, longitudinal studies of the welfare of previously captive animals released into the wild as part of reintroduction programs would provide information regarding the welfare change as the amount of freedom changes. These methods could give us not only information about the instrumental value of freedom (whether animals in the wild actually have access to better conditions for their welfare) but also, if properly controlled, the intrinsic value of freedom. </w:t>
      </w:r>
      <w:r w:rsidRPr="00A864A6">
        <w:rPr>
          <w:rStyle w:val="StyleUnderline"/>
        </w:rPr>
        <w:t>If animals in the wild, given the same access to resources and opportunities as captive counterparts, have better welfare, then this gives us reason to think that the freedom itself is contributing something to welfare, rather than just in its provision of opportunities</w:t>
      </w:r>
      <w:r w:rsidRPr="00F83ED7">
        <w:rPr>
          <w:sz w:val="16"/>
        </w:rPr>
        <w:t>.</w:t>
      </w:r>
    </w:p>
    <w:p w14:paraId="2C93ED76" w14:textId="77777777" w:rsidR="00754B5E" w:rsidRPr="00F83ED7" w:rsidRDefault="00754B5E" w:rsidP="00754B5E">
      <w:pPr>
        <w:rPr>
          <w:sz w:val="16"/>
        </w:rPr>
      </w:pPr>
      <w:r w:rsidRPr="00F83ED7">
        <w:rPr>
          <w:sz w:val="16"/>
        </w:rPr>
        <w:t xml:space="preserve">We see this as a fertile ground for future research and hope that it could not only help settle the question of whether freedom is important for welfare but also help tell us much more about how to better improve the welfare of our captive animals. </w:t>
      </w:r>
      <w:r w:rsidRPr="00643A3E">
        <w:rPr>
          <w:rStyle w:val="StyleUnderline"/>
        </w:rPr>
        <w:t>If wild animals do have better welfare, we can discover what conditions may be causing this and what it is that our captive environments may still be lacking. If it turns out that this is impossible to provide, or that freedom itself does provide some additional welfare benefit of its own, then it would be time to look seriously at the justifications provided for even the best types of captivity, and whether they can overcome the welfare lack they create</w:t>
      </w:r>
      <w:r w:rsidRPr="00F83ED7">
        <w:rPr>
          <w:sz w:val="16"/>
        </w:rPr>
        <w:t xml:space="preserve">. It is important that we look at the specific conditions experienced by different animals—it is unlikely that there will be a single blanket judgement that will apply to all species, given their range of different needs and conditions provided [28]. </w:t>
      </w:r>
      <w:r w:rsidRPr="00F83ED7">
        <w:rPr>
          <w:rStyle w:val="StyleUnderline"/>
        </w:rPr>
        <w:t>There are likely to be some cognitively complex and highly mobile species, such as cetaceans [81] and elephants [78], that unless their captive circumstances are vastly changed from current practice, are unlikely to experience good welfare in captivity; though we note that ongoing research into captive elephant welfare is showing positive improvement [103]. Other species, such as wide-ranging carnivores [74], may also be poor candidates for captive holding</w:t>
      </w:r>
      <w:r w:rsidRPr="00F83ED7">
        <w:rPr>
          <w:sz w:val="16"/>
        </w:rPr>
        <w:t xml:space="preserve">. However, this will almost certainly be a result of the instrumental deprivations of captivity—primarily space and cognitive challenge—rather than the intrinsic welfare harm of captivity itself. </w:t>
      </w:r>
      <w:r w:rsidRPr="00F83ED7">
        <w:rPr>
          <w:rStyle w:val="StyleUnderline"/>
        </w:rPr>
        <w:t>The degree to which this can be overcome, and thus whether such species should continue to be held, will depend largely on knowledge and resource availability</w:t>
      </w:r>
      <w:r w:rsidRPr="00F83ED7">
        <w:rPr>
          <w:sz w:val="16"/>
        </w:rPr>
        <w:t xml:space="preserve">. Already some species that have shown to be excessively challenging to provide for in captivity, such as the nutritionally specialised African pangolins or escape-artist Cape clawless otters, have largely been phased out from captive holding for these reasons [9]. </w:t>
      </w:r>
      <w:r w:rsidRPr="00F83ED7">
        <w:rPr>
          <w:rStyle w:val="StyleUnderline"/>
        </w:rPr>
        <w:t xml:space="preserve">We must also pay attention to </w:t>
      </w:r>
      <w:r w:rsidRPr="00F83ED7">
        <w:rPr>
          <w:rStyle w:val="Emphasis"/>
        </w:rPr>
        <w:t>differences in personality</w:t>
      </w:r>
      <w:r w:rsidRPr="00F83ED7">
        <w:rPr>
          <w:rStyle w:val="StyleUnderline"/>
        </w:rPr>
        <w:t>—both between species and between individuals within a species—that can affect the welfare impact of captivity</w:t>
      </w:r>
      <w:r w:rsidRPr="00F83ED7">
        <w:rPr>
          <w:sz w:val="16"/>
        </w:rPr>
        <w:t xml:space="preserve"> [104]. The collection of further welfare data will help make the right decisions about which animals, if any, can do well when kept in zoos [105].</w:t>
      </w:r>
    </w:p>
    <w:p w14:paraId="420984DC" w14:textId="77777777" w:rsidR="00754B5E" w:rsidRDefault="00754B5E" w:rsidP="00754B5E">
      <w:pPr>
        <w:pStyle w:val="Heading3"/>
      </w:pPr>
      <w:r>
        <w:t>1AR---Framing</w:t>
      </w:r>
    </w:p>
    <w:p w14:paraId="023AC038" w14:textId="77777777" w:rsidR="00754B5E" w:rsidRDefault="00754B5E" w:rsidP="00754B5E">
      <w:pPr>
        <w:pStyle w:val="Heading4"/>
      </w:pPr>
      <w:r>
        <w:t xml:space="preserve">Reject the negative’s </w:t>
      </w:r>
      <w:r>
        <w:rPr>
          <w:u w:val="single"/>
        </w:rPr>
        <w:t>armchair ethics</w:t>
      </w:r>
      <w:r>
        <w:t xml:space="preserve"> that prescribes solutions without considering </w:t>
      </w:r>
      <w:r w:rsidRPr="00B17998">
        <w:rPr>
          <w:u w:val="single"/>
        </w:rPr>
        <w:t>empirical understandings</w:t>
      </w:r>
      <w:r>
        <w:t xml:space="preserve"> of animals.</w:t>
      </w:r>
    </w:p>
    <w:p w14:paraId="22ECE515" w14:textId="77777777" w:rsidR="00754B5E" w:rsidRPr="007C4963" w:rsidRDefault="00754B5E" w:rsidP="00754B5E">
      <w:r>
        <w:t xml:space="preserve">Heather </w:t>
      </w:r>
      <w:r w:rsidRPr="00ED7D3D">
        <w:rPr>
          <w:rStyle w:val="Style13ptBold"/>
        </w:rPr>
        <w:t>Browning and</w:t>
      </w:r>
      <w:r>
        <w:t xml:space="preserve"> Walter </w:t>
      </w:r>
      <w:r w:rsidRPr="00ED7D3D">
        <w:rPr>
          <w:rStyle w:val="Style13ptBold"/>
        </w:rPr>
        <w:t>Veit</w:t>
      </w:r>
      <w:r>
        <w:t xml:space="preserve"> 4-17-20</w:t>
      </w:r>
      <w:r w:rsidRPr="00ED7D3D">
        <w:rPr>
          <w:rStyle w:val="Style13ptBold"/>
        </w:rPr>
        <w:t>21</w:t>
      </w:r>
      <w:r>
        <w:t xml:space="preserve">, Dr. Heather Browning is a Lecturer in Philosophy at the University of Southampton. She completed her PhD at the Australian National University, with a thesis on the measurement of animal welfare. Walter Veit is a Lecturer (Assistant Professor) in Philosophy at the University of Reading and an external member of the Munich Center for Mathematical Philosophy, Ludwig Maximilian University of Munich. “Freedom and Animal Welfare” </w:t>
      </w:r>
      <w:r w:rsidRPr="0034543E">
        <w:t>https://doi.org/10.3390/ani11041148</w:t>
      </w:r>
      <w:r>
        <w:t xml:space="preserve"> //MDC</w:t>
      </w:r>
    </w:p>
    <w:p w14:paraId="751D2E12" w14:textId="77777777" w:rsidR="00754B5E" w:rsidRPr="007C4963" w:rsidRDefault="00754B5E" w:rsidP="00754B5E">
      <w:pPr>
        <w:rPr>
          <w:sz w:val="16"/>
        </w:rPr>
      </w:pPr>
      <w:r w:rsidRPr="007C4963">
        <w:rPr>
          <w:sz w:val="16"/>
        </w:rPr>
        <w:t>6. Conclusions</w:t>
      </w:r>
    </w:p>
    <w:p w14:paraId="7B7D5867" w14:textId="77777777" w:rsidR="00754B5E" w:rsidRPr="007C4963" w:rsidRDefault="00754B5E" w:rsidP="00754B5E">
      <w:pPr>
        <w:rPr>
          <w:sz w:val="16"/>
        </w:rPr>
      </w:pPr>
      <w:r w:rsidRPr="007C4963">
        <w:rPr>
          <w:sz w:val="16"/>
        </w:rPr>
        <w:t xml:space="preserve">In this paper, we have discussed the possible ways in which freedom may be valuable for animal welfare: i.e., either intrinsically or merely instrumentally in terms of allowing access to a range of other goods. Often, we have shown that claims of animal liberationists regarding the harms of captivity are too strong. </w:t>
      </w:r>
      <w:r w:rsidRPr="003B402E">
        <w:rPr>
          <w:rStyle w:val="StyleUnderline"/>
        </w:rPr>
        <w:t xml:space="preserve">Rather than a binary notion of freedom, there is instead a continuum, of which different types can be present to different degrees in both captivity and the wild, providing both welfare harms and benefits in each. We argued that debates around the ethics of captivity </w:t>
      </w:r>
      <w:r w:rsidRPr="003B402E">
        <w:rPr>
          <w:rStyle w:val="Emphasis"/>
        </w:rPr>
        <w:t xml:space="preserve">cannot be addressed exclusively from the </w:t>
      </w:r>
      <w:r w:rsidRPr="007C4963">
        <w:rPr>
          <w:rStyle w:val="Emphasis"/>
        </w:rPr>
        <w:t>armchair</w:t>
      </w:r>
      <w:r w:rsidRPr="003B402E">
        <w:rPr>
          <w:rStyle w:val="StyleUnderline"/>
        </w:rPr>
        <w:t xml:space="preserve"> and instead call for further research into the comparative welfare of zoo and wild animals in order to make progress on these issues</w:t>
      </w:r>
      <w:r w:rsidRPr="007C4963">
        <w:rPr>
          <w:sz w:val="16"/>
        </w:rPr>
        <w:t>. Only through reaching an empirical understanding of the welfare impact of freedom can we settle these debates as to its desirability</w:t>
      </w:r>
      <w:r w:rsidRPr="003B402E">
        <w:rPr>
          <w:rStyle w:val="StyleUnderline"/>
        </w:rPr>
        <w:t xml:space="preserve">. We may disagree with a practice because it sits wrongly within our </w:t>
      </w:r>
      <w:r w:rsidRPr="003B402E">
        <w:rPr>
          <w:rStyle w:val="Emphasis"/>
        </w:rPr>
        <w:t>preferred ethical framework</w:t>
      </w:r>
      <w:r w:rsidRPr="003B402E">
        <w:rPr>
          <w:rStyle w:val="StyleUnderline"/>
        </w:rPr>
        <w:t xml:space="preserve">, but we cannot infer from this that there is a welfare problem. We need science to say whether or not it is bad for the animal themselves. Just because we do not like something does not automatically mean it is bad for that species, and it is something we can only establish through study, </w:t>
      </w:r>
      <w:r w:rsidRPr="003B402E">
        <w:rPr>
          <w:rStyle w:val="Emphasis"/>
        </w:rPr>
        <w:t>not our own assumptions</w:t>
      </w:r>
      <w:r w:rsidRPr="007C4963">
        <w:rPr>
          <w:sz w:val="16"/>
        </w:rPr>
        <w:t xml:space="preserve">. It may turn out that some animals will have poorer welfare in captivity, and these would be species that should not be kept (as has been suggested for cetaceans, elephants and great apes). </w:t>
      </w:r>
      <w:r w:rsidRPr="004E45F0">
        <w:rPr>
          <w:rStyle w:val="StyleUnderline"/>
        </w:rPr>
        <w:t>However, other species are very flexible and seem to do very well in captivity in a variety of enclosures. Ring-tailed lemurs are an example of this sort of animal that breeds well and shows few welfare problems</w:t>
      </w:r>
      <w:r w:rsidRPr="007C4963">
        <w:rPr>
          <w:sz w:val="16"/>
        </w:rPr>
        <w:t xml:space="preserve">. Only through the collection of data, rather than the ongoing presentation of competing intuitions and arguments, can we hope to solve this debate on the value of freedom for welfare. </w:t>
      </w:r>
      <w:r w:rsidRPr="004E45F0">
        <w:rPr>
          <w:rStyle w:val="StyleUnderline"/>
        </w:rPr>
        <w:t xml:space="preserve">However, even once such data is collected, it </w:t>
      </w:r>
      <w:r w:rsidRPr="004E45F0">
        <w:rPr>
          <w:rStyle w:val="Emphasis"/>
        </w:rPr>
        <w:t>does not automatically tell us what actions we should take</w:t>
      </w:r>
      <w:r w:rsidRPr="004E45F0">
        <w:rPr>
          <w:rStyle w:val="StyleUnderline"/>
        </w:rPr>
        <w:t xml:space="preserve"> regarding animals</w:t>
      </w:r>
      <w:r w:rsidRPr="007C4963">
        <w:rPr>
          <w:sz w:val="16"/>
        </w:rPr>
        <w:t>.</w:t>
      </w:r>
    </w:p>
    <w:p w14:paraId="12B56EF7" w14:textId="77777777" w:rsidR="00754B5E" w:rsidRPr="007C4963" w:rsidRDefault="00754B5E" w:rsidP="00754B5E">
      <w:pPr>
        <w:rPr>
          <w:sz w:val="16"/>
        </w:rPr>
      </w:pPr>
      <w:r w:rsidRPr="007C4963">
        <w:rPr>
          <w:sz w:val="16"/>
        </w:rPr>
        <w:t xml:space="preserve">Even once we establish the level of welfare benefit or detriment experienced by captive animals, </w:t>
      </w:r>
      <w:r w:rsidRPr="004E45F0">
        <w:rPr>
          <w:rStyle w:val="StyleUnderline"/>
        </w:rPr>
        <w:t>there is then, of course, a further question as to what we should do</w:t>
      </w:r>
      <w:r w:rsidRPr="007C4963">
        <w:rPr>
          <w:sz w:val="16"/>
        </w:rPr>
        <w:t xml:space="preserve">. No one doubts that we should, at a minimum, be constantly looking to improve captive standards to give our animals the best lives possible. </w:t>
      </w:r>
      <w:r w:rsidRPr="004E45F0">
        <w:rPr>
          <w:rStyle w:val="StyleUnderline"/>
        </w:rPr>
        <w:t>However, we may also think that knowledge about an animal’s welfare or interests is insufficient to settle the ethical question on whether or not we should hold it. Particularly, ethical views based on rights might assert that animals have rights to liberty, regardless of whether or not it is harmful</w:t>
      </w:r>
      <w:r w:rsidRPr="007C4963">
        <w:rPr>
          <w:sz w:val="16"/>
        </w:rPr>
        <w:t xml:space="preserve">. Even if we found animal welfare in captivity to be good, we might still think the practice is wrong. </w:t>
      </w:r>
      <w:r w:rsidRPr="004E45F0">
        <w:rPr>
          <w:rStyle w:val="StyleUnderline"/>
        </w:rPr>
        <w:t>Our responsibilities to animals will depend on many factors, including our background ethical theories, the needs of the animals, and our relationships to them. Conversely, even if freedom is found to be good for welfare, it may not make captivity impermissible if the welfare loss is compensated by other benefits</w:t>
      </w:r>
      <w:r w:rsidRPr="007C4963">
        <w:rPr>
          <w:sz w:val="16"/>
        </w:rPr>
        <w:t>. If captivity and deprivation of freedom are harmful to animals, then we need to look at under which conditions such activities may be justified, a project undertaken by many authors and one which we will not attempt to repeat here (e.g., [1,15,25]).</w:t>
      </w:r>
    </w:p>
    <w:p w14:paraId="556EC3D5" w14:textId="77777777" w:rsidR="00754B5E" w:rsidRPr="007C4963" w:rsidRDefault="00754B5E" w:rsidP="00754B5E">
      <w:pPr>
        <w:rPr>
          <w:sz w:val="16"/>
        </w:rPr>
      </w:pPr>
      <w:r w:rsidRPr="007C4963">
        <w:rPr>
          <w:sz w:val="16"/>
        </w:rPr>
        <w:t>While often the debate on keeping captive animals turns on whether or not it is justified by the benefits zoos provide, such as conservation, education, recreation and research (see, for example, the discussion in [6]), here we did not examine the arguments for or against these justifications, as our focus was on whether keeping them captive will harm their welfare. It seems true that taking or breeding animals into the captive situation of zoos creates a special relationship with obligations to meet the needs of the animals cared for. We may think that we need to give these animals at least as good a life as the one they would have had in the wild (DeGrazia’s ‘comparable life requirement’ [15]); though, as discussed, this condition may not be as difficult to meet as some may assume. If captivity is not harmful to welfare, then this may extend our perceived permissibility of the act of keeping captive animals. As with all debates of this type, it is highly likely to be context-sensitive, and as such, it would not make sense to attempt to lay out definitive rules or prescriptions.</w:t>
      </w:r>
    </w:p>
    <w:p w14:paraId="155BB4DF" w14:textId="77777777" w:rsidR="00754B5E" w:rsidRPr="007C4963" w:rsidRDefault="00754B5E" w:rsidP="00754B5E">
      <w:pPr>
        <w:rPr>
          <w:sz w:val="16"/>
        </w:rPr>
      </w:pPr>
      <w:r w:rsidRPr="007C4963">
        <w:rPr>
          <w:sz w:val="16"/>
        </w:rPr>
        <w:t xml:space="preserve">Here, </w:t>
      </w:r>
      <w:r w:rsidRPr="007C4963">
        <w:rPr>
          <w:rStyle w:val="StyleUnderline"/>
        </w:rPr>
        <w:t>we just looked at whether the welfare of captive animals is necessarily worse than that of wild animals and how we could discover this without judging what this will tell us about the permissibility of the practice or to what degree it harms the animals involved</w:t>
      </w:r>
      <w:r w:rsidRPr="007C4963">
        <w:rPr>
          <w:sz w:val="16"/>
        </w:rPr>
        <w:t>. In the words of the eminent zoo biologist, Professor Terry Maple: “</w:t>
      </w:r>
      <w:r w:rsidRPr="007C4963">
        <w:rPr>
          <w:rStyle w:val="StyleUnderline"/>
        </w:rPr>
        <w:t xml:space="preserve">We can continue to debate issues such as freedom, or we can work to improve the lives of both captive and wild animals.” [106] (p. 29). In the end, what is most important is that we continue to collect information about </w:t>
      </w:r>
      <w:r w:rsidRPr="007C4963">
        <w:rPr>
          <w:rStyle w:val="Emphasis"/>
        </w:rPr>
        <w:t>specific harms and benefits</w:t>
      </w:r>
      <w:r w:rsidRPr="007C4963">
        <w:rPr>
          <w:rStyle w:val="StyleUnderline"/>
        </w:rPr>
        <w:t xml:space="preserve"> and use these to try and do the best we can to </w:t>
      </w:r>
      <w:r w:rsidRPr="007C4963">
        <w:rPr>
          <w:rStyle w:val="Emphasis"/>
        </w:rPr>
        <w:t>ensure good lives</w:t>
      </w:r>
      <w:r w:rsidRPr="007C4963">
        <w:rPr>
          <w:rStyle w:val="StyleUnderline"/>
        </w:rPr>
        <w:t xml:space="preserve"> for all animals</w:t>
      </w:r>
      <w:r w:rsidRPr="007C4963">
        <w:rPr>
          <w:sz w:val="16"/>
        </w:rPr>
        <w:t>.</w:t>
      </w:r>
    </w:p>
    <w:p w14:paraId="7A369777" w14:textId="77777777" w:rsidR="00754B5E" w:rsidRDefault="00754B5E" w:rsidP="00754B5E">
      <w:pPr>
        <w:pStyle w:val="Heading3"/>
      </w:pPr>
      <w:r>
        <w:t>2AC---Factory Farming Good</w:t>
      </w:r>
    </w:p>
    <w:p w14:paraId="1B5DA2E0" w14:textId="77777777" w:rsidR="00754B5E" w:rsidRDefault="00754B5E" w:rsidP="00754B5E">
      <w:pPr>
        <w:pStyle w:val="Heading4"/>
      </w:pPr>
      <w:r>
        <w:t xml:space="preserve">The animals </w:t>
      </w:r>
      <w:r>
        <w:rPr>
          <w:u w:val="single"/>
        </w:rPr>
        <w:t>need</w:t>
      </w:r>
      <w:r>
        <w:t xml:space="preserve"> to be factory-farmed --- it’s good for them!</w:t>
      </w:r>
    </w:p>
    <w:p w14:paraId="723E1B8D" w14:textId="77777777" w:rsidR="00754B5E" w:rsidRPr="00620D24" w:rsidRDefault="00754B5E" w:rsidP="00754B5E">
      <w:r>
        <w:t xml:space="preserve">Jenny </w:t>
      </w:r>
      <w:r w:rsidRPr="00620D24">
        <w:rPr>
          <w:rStyle w:val="Style13ptBold"/>
        </w:rPr>
        <w:t>Splitter</w:t>
      </w:r>
      <w:r>
        <w:t xml:space="preserve"> 2-14-20</w:t>
      </w:r>
      <w:r w:rsidRPr="00620D24">
        <w:rPr>
          <w:rStyle w:val="Style13ptBold"/>
        </w:rPr>
        <w:t>18</w:t>
      </w:r>
      <w:r>
        <w:t xml:space="preserve">, Jenny is an independent journalist who covers food, agriculture, climate and science for outlets like The Washington Post, Vox, Slate, New York Magazine, Parents, and Mental Floss. “Better Living Through Technology” </w:t>
      </w:r>
      <w:r w:rsidRPr="00620D24">
        <w:t>https://thebreakthrough.org/journal/no-8-winter-2018/better-living-through-technology</w:t>
      </w:r>
      <w:r>
        <w:t xml:space="preserve"> //MDC</w:t>
      </w:r>
    </w:p>
    <w:p w14:paraId="53B3E88E" w14:textId="77777777" w:rsidR="00754B5E" w:rsidRPr="00E71F5C" w:rsidRDefault="00754B5E" w:rsidP="00754B5E">
      <w:pPr>
        <w:rPr>
          <w:sz w:val="16"/>
        </w:rPr>
      </w:pPr>
      <w:r w:rsidRPr="00E71F5C">
        <w:rPr>
          <w:sz w:val="16"/>
        </w:rPr>
        <w:t>The ability to express natural behavior has consistently appeared in animal welfare discussions since the codification of the “Five Freedoms” by the UK Farm Animal Welfare Council in 1979. This framework, which still guides most animal welfare audits around the world, was adapted from the British government’s 1965 Brambell Report, which urged intensive livestock producers to provide animals the freedom “to stand up, lie down, turn around, groom themselves, and stretch their limbs.” These ideas evolved into the fourth of the Five Freedoms: the “freedom to express normal behavior: by providing sufficient space, proper facilities, and company of the animal’s own kind.”[7]</w:t>
      </w:r>
    </w:p>
    <w:p w14:paraId="37ED8500" w14:textId="77777777" w:rsidR="00754B5E" w:rsidRPr="00E71F5C" w:rsidRDefault="00754B5E" w:rsidP="00754B5E">
      <w:pPr>
        <w:rPr>
          <w:sz w:val="16"/>
        </w:rPr>
      </w:pPr>
      <w:r w:rsidRPr="00E71F5C">
        <w:rPr>
          <w:sz w:val="16"/>
        </w:rPr>
        <w:t xml:space="preserve">Feedlots, while imposing a relatively moderate form of confinement on beef cattle, undoubtedly restrict “normal behavior.” According to a 2007 survey conducted by agricultural economists F. Bailey Norwood and Jayson Lusk, the majority of American consumers explicitly prioritize such natural behavior and outdoor access as their preferred metrics of animal welfare over protection, shelter, and comfort.[8] Nevertheless, </w:t>
      </w:r>
      <w:r w:rsidRPr="00620D24">
        <w:rPr>
          <w:rStyle w:val="StyleUnderline"/>
        </w:rPr>
        <w:t>the remaining four freedoms explicitly uphold those latter rights: freedom from hunger and thirst; from discomfort; from pain, injury, and disease; and from fear and distress</w:t>
      </w:r>
      <w:r w:rsidRPr="00E71F5C">
        <w:rPr>
          <w:sz w:val="16"/>
        </w:rPr>
        <w:t xml:space="preserve">. An uncomfortable truth is that these categories of concern don’t always neatly overlap. In fact, they often conflict — </w:t>
      </w:r>
      <w:r w:rsidRPr="00620D24">
        <w:rPr>
          <w:rStyle w:val="StyleUnderline"/>
        </w:rPr>
        <w:t>freedom to roam also means freedom to succumb to predation, extreme weather, deprivation, and disease. Livestock confinement first emerged in the late 1940s in part for that very reason</w:t>
      </w:r>
      <w:r w:rsidRPr="00E71F5C">
        <w:rPr>
          <w:sz w:val="16"/>
        </w:rPr>
        <w:t>.[9]</w:t>
      </w:r>
    </w:p>
    <w:p w14:paraId="2E141CAE" w14:textId="77777777" w:rsidR="00754B5E" w:rsidRPr="00E71F5C" w:rsidRDefault="00754B5E" w:rsidP="00754B5E">
      <w:pPr>
        <w:rPr>
          <w:sz w:val="16"/>
        </w:rPr>
      </w:pPr>
      <w:r w:rsidRPr="00E71F5C">
        <w:rPr>
          <w:sz w:val="16"/>
        </w:rPr>
        <w:t xml:space="preserve">This trade-off is not easily mitigated by farmers, especially those running small operations. Lusk and Norwood’s survey </w:t>
      </w:r>
      <w:r w:rsidRPr="00620D24">
        <w:rPr>
          <w:rStyle w:val="StyleUnderline"/>
        </w:rPr>
        <w:t xml:space="preserve">participants might prefer the idea of small, pasture-based farms, but those systems have the potential to expose their animals to conditions with serious welfare ramifications. Vulnerability to </w:t>
      </w:r>
      <w:r w:rsidRPr="00620D24">
        <w:rPr>
          <w:rStyle w:val="Emphasis"/>
        </w:rPr>
        <w:t>predation</w:t>
      </w:r>
      <w:r w:rsidRPr="00620D24">
        <w:rPr>
          <w:rStyle w:val="StyleUnderline"/>
        </w:rPr>
        <w:t xml:space="preserve"> has long troubled ranchers, and continues to do so as predators like bears, wolves, and mountain lions are reintroduced, particularly in the American West.[10] Cattle left to pasture are often exposed to </w:t>
      </w:r>
      <w:r w:rsidRPr="00620D24">
        <w:rPr>
          <w:rStyle w:val="Emphasis"/>
        </w:rPr>
        <w:t>extreme heat or cold</w:t>
      </w:r>
      <w:r w:rsidRPr="00620D24">
        <w:rPr>
          <w:rStyle w:val="StyleUnderline"/>
        </w:rPr>
        <w:t xml:space="preserve"> — conditions that are exacerbated by a paucity of shade or shelter</w:t>
      </w:r>
      <w:r w:rsidRPr="00E71F5C">
        <w:rPr>
          <w:sz w:val="16"/>
        </w:rPr>
        <w:t xml:space="preserve">. (Of course, feedlots clustered in the Midwest and Texas also expose cattle to hot summer days, often without shade.) </w:t>
      </w:r>
      <w:r w:rsidRPr="00620D24">
        <w:rPr>
          <w:rStyle w:val="StyleUnderline"/>
        </w:rPr>
        <w:t xml:space="preserve">When grazing lands are overstocked, </w:t>
      </w:r>
      <w:r w:rsidRPr="00620D24">
        <w:rPr>
          <w:rStyle w:val="Emphasis"/>
        </w:rPr>
        <w:t>poor nutrition and even starvation</w:t>
      </w:r>
      <w:r w:rsidRPr="00620D24">
        <w:rPr>
          <w:rStyle w:val="StyleUnderline"/>
        </w:rPr>
        <w:t xml:space="preserve"> can result. Pasture, meanwhile, may offer the more “natural” choice of diet, but it can also result in “</w:t>
      </w:r>
      <w:r w:rsidRPr="00620D24">
        <w:rPr>
          <w:rStyle w:val="Emphasis"/>
        </w:rPr>
        <w:t>pasture bloat</w:t>
      </w:r>
      <w:r w:rsidRPr="00620D24">
        <w:rPr>
          <w:rStyle w:val="StyleUnderline"/>
        </w:rPr>
        <w:t>,” which, if not treated promptly, tends to result in swift death</w:t>
      </w:r>
      <w:r w:rsidRPr="00E71F5C">
        <w:rPr>
          <w:sz w:val="16"/>
        </w:rPr>
        <w:t>.[11] Poor water quality, failure to provide preventive health care, and lack of consistent monitoring all further increase the incidence of injury and illness.[12]</w:t>
      </w:r>
    </w:p>
    <w:p w14:paraId="549D0438" w14:textId="77777777" w:rsidR="00754B5E" w:rsidRPr="00E71F5C" w:rsidRDefault="00754B5E" w:rsidP="00754B5E">
      <w:pPr>
        <w:rPr>
          <w:sz w:val="16"/>
        </w:rPr>
      </w:pPr>
      <w:r w:rsidRPr="00620D24">
        <w:rPr>
          <w:rStyle w:val="StyleUnderline"/>
        </w:rPr>
        <w:t xml:space="preserve">Freedom to roam also means freedom to succumb to </w:t>
      </w:r>
      <w:r w:rsidRPr="00620D24">
        <w:rPr>
          <w:rStyle w:val="Emphasis"/>
        </w:rPr>
        <w:t>predation, extreme weather, deprivation, and disease</w:t>
      </w:r>
      <w:r w:rsidRPr="00E71F5C">
        <w:rPr>
          <w:sz w:val="16"/>
        </w:rPr>
        <w:t>.</w:t>
      </w:r>
    </w:p>
    <w:p w14:paraId="26B7BD59" w14:textId="77777777" w:rsidR="00754B5E" w:rsidRPr="00E71F5C" w:rsidRDefault="00754B5E" w:rsidP="00754B5E">
      <w:pPr>
        <w:rPr>
          <w:sz w:val="16"/>
        </w:rPr>
      </w:pPr>
      <w:r w:rsidRPr="00E71F5C">
        <w:rPr>
          <w:sz w:val="16"/>
        </w:rPr>
        <w:t xml:space="preserve">On a feedlot, in contrast, </w:t>
      </w:r>
      <w:r w:rsidRPr="00620D24">
        <w:rPr>
          <w:rStyle w:val="StyleUnderline"/>
        </w:rPr>
        <w:t xml:space="preserve">precise control over the animal’s diet and medical care offers a </w:t>
      </w:r>
      <w:r w:rsidRPr="00620D24">
        <w:rPr>
          <w:rStyle w:val="Emphasis"/>
        </w:rPr>
        <w:t>stable and predictable environment</w:t>
      </w:r>
      <w:r w:rsidRPr="00620D24">
        <w:rPr>
          <w:rStyle w:val="StyleUnderline"/>
        </w:rPr>
        <w:t>, which in turn can mean healthy animals, even if those animals themselves might prefer more room to roam about</w:t>
      </w:r>
      <w:r w:rsidRPr="00E71F5C">
        <w:rPr>
          <w:sz w:val="16"/>
        </w:rPr>
        <w:t>. Large “corporate” feedlot systems are also more likely to have the resources to pay for the kind of robust health program needed to provide good and consistent care. An enormous operation like Cactus Feeders in Amarillo, Texas, with 527,000 head of cattle across nine feedyards, employs several full-time veterinarians. Tiffany Cattle, a smaller, family-run operation in Herington, Kansas, with 32,000 head at two locations, relies on both an on-call veterinarian and their own staff, who play a role not dissimilar to a nurse practitioner’s.</w:t>
      </w:r>
    </w:p>
    <w:p w14:paraId="71E7D379" w14:textId="77777777" w:rsidR="00754B5E" w:rsidRPr="00E71F5C" w:rsidRDefault="00754B5E" w:rsidP="00754B5E">
      <w:pPr>
        <w:rPr>
          <w:sz w:val="16"/>
        </w:rPr>
      </w:pPr>
      <w:r w:rsidRPr="00E71F5C">
        <w:rPr>
          <w:sz w:val="16"/>
        </w:rPr>
        <w:t xml:space="preserve">That is not to say that individual feedlot operators don’t impinge on their animals’ lives in meaningful ways, nor that welfare cannot be improved across the system as a whole. </w:t>
      </w:r>
      <w:r w:rsidRPr="00620D24">
        <w:rPr>
          <w:rStyle w:val="StyleUnderline"/>
        </w:rPr>
        <w:t xml:space="preserve">But intensive livestock operations have developed and consolidated in such a way as to maximize the potential for the vast numbers of cattle that pass through them to live a life (albeit delimited) as </w:t>
      </w:r>
      <w:r w:rsidRPr="00620D24">
        <w:rPr>
          <w:rStyle w:val="Emphasis"/>
        </w:rPr>
        <w:t>free of harm</w:t>
      </w:r>
      <w:r w:rsidRPr="00620D24">
        <w:rPr>
          <w:rStyle w:val="StyleUnderline"/>
        </w:rPr>
        <w:t xml:space="preserve"> as possible</w:t>
      </w:r>
      <w:r w:rsidRPr="00E71F5C">
        <w:rPr>
          <w:sz w:val="16"/>
        </w:rPr>
        <w:t>.</w:t>
      </w:r>
    </w:p>
    <w:p w14:paraId="65A8C87C" w14:textId="77777777" w:rsidR="00754B5E" w:rsidRDefault="00754B5E" w:rsidP="00754B5E">
      <w:pPr>
        <w:pStyle w:val="Heading3"/>
      </w:pPr>
      <w:r>
        <w:t>1AR---Factory Farming Good</w:t>
      </w:r>
    </w:p>
    <w:p w14:paraId="17201CE2" w14:textId="77777777" w:rsidR="00754B5E" w:rsidRDefault="00754B5E" w:rsidP="00754B5E">
      <w:pPr>
        <w:pStyle w:val="Heading4"/>
      </w:pPr>
      <w:r>
        <w:t>Factory farming is best --- new tech solves downsides and you should reject the negative’s appeal to “nature.”</w:t>
      </w:r>
    </w:p>
    <w:p w14:paraId="4600C9CA" w14:textId="77777777" w:rsidR="00754B5E" w:rsidRPr="00620D24" w:rsidRDefault="00754B5E" w:rsidP="00754B5E">
      <w:r>
        <w:t xml:space="preserve">Jenny </w:t>
      </w:r>
      <w:r w:rsidRPr="00620D24">
        <w:rPr>
          <w:rStyle w:val="Style13ptBold"/>
        </w:rPr>
        <w:t>Splitter</w:t>
      </w:r>
      <w:r>
        <w:t xml:space="preserve"> 2-14-20</w:t>
      </w:r>
      <w:r w:rsidRPr="00620D24">
        <w:rPr>
          <w:rStyle w:val="Style13ptBold"/>
        </w:rPr>
        <w:t>18</w:t>
      </w:r>
      <w:r>
        <w:t xml:space="preserve">, Jenny is an independent journalist who covers food, agriculture, climate and science for outlets like The Washington Post, Vox, Slate, New York Magazine, Parents, and Mental Floss. “Better Living Through Technology” </w:t>
      </w:r>
      <w:r w:rsidRPr="00620D24">
        <w:t>https://thebreakthrough.org/journal/no-8-winter-2018/better-living-through-technology</w:t>
      </w:r>
      <w:r>
        <w:t xml:space="preserve"> //MDC</w:t>
      </w:r>
    </w:p>
    <w:p w14:paraId="274A335C" w14:textId="77777777" w:rsidR="00754B5E" w:rsidRPr="00620D24" w:rsidRDefault="00754B5E" w:rsidP="00754B5E">
      <w:pPr>
        <w:rPr>
          <w:sz w:val="16"/>
        </w:rPr>
      </w:pPr>
      <w:r w:rsidRPr="00620D24">
        <w:rPr>
          <w:rStyle w:val="StyleUnderline"/>
        </w:rPr>
        <w:t>What is “natural” does not always coincide with what is humane, nor does it have much to do with life on a farm. After all, what is normal behavior for a breed of cattle prized for its docility, on pasture or on a feedyard</w:t>
      </w:r>
      <w:r w:rsidRPr="00620D24">
        <w:rPr>
          <w:sz w:val="16"/>
        </w:rPr>
        <w:t>? Whether it’s the massive Cactus Feeders or the famed Polyface Farm of Michael Pollan’s The Omnivore’s Dilemma,[14] agriculture itself isn’t natural; it’s human engineering. From Kansas calf rancher Debbie Blythe choosing a breeding bull for better marbling to scientist Alison Van Eenennaam genetically engineering a hornless dairy cow, we humans are constantly modifying these animals to produce better tasting, healthier, more efficient, and cost-effective food.</w:t>
      </w:r>
    </w:p>
    <w:p w14:paraId="64A11641" w14:textId="77777777" w:rsidR="00754B5E" w:rsidRPr="00620D24" w:rsidRDefault="00754B5E" w:rsidP="00754B5E">
      <w:pPr>
        <w:rPr>
          <w:sz w:val="16"/>
        </w:rPr>
      </w:pPr>
      <w:r w:rsidRPr="00620D24">
        <w:rPr>
          <w:rStyle w:val="StyleUnderline"/>
        </w:rPr>
        <w:t xml:space="preserve">Healthier, lower-stress animals mean tastier meat, so there’s plenty of </w:t>
      </w:r>
      <w:r w:rsidRPr="00620D24">
        <w:rPr>
          <w:rStyle w:val="Emphasis"/>
        </w:rPr>
        <w:t>economic incentive</w:t>
      </w:r>
      <w:r w:rsidRPr="00620D24">
        <w:rPr>
          <w:rStyle w:val="StyleUnderline"/>
        </w:rPr>
        <w:t xml:space="preserve"> for farmers to do right by their livestock. Most sincerely believe that animal welfare is a deep responsibility, an obligation of stewardship.</w:t>
      </w:r>
      <w:r w:rsidRPr="00620D24">
        <w:rPr>
          <w:sz w:val="16"/>
        </w:rPr>
        <w:t xml:space="preserve"> But farmers face many difficult and simultaneous challenges — fluctuating markets, severe weather, increasing consumer demand for transparency, and pressure to keep up with technological changes, not to mention the responsibility of figuring out who will take over the family farm at a time when the younger generation either doesn’t want to or doesn’t have the experience. In the difficult business of animal husbandry, a farmer is sometimes just doing his or her best to balance welfare with many other significant competing interests.</w:t>
      </w:r>
    </w:p>
    <w:p w14:paraId="12DFA08B" w14:textId="77777777" w:rsidR="00754B5E" w:rsidRPr="00620D24" w:rsidRDefault="00754B5E" w:rsidP="00754B5E">
      <w:pPr>
        <w:rPr>
          <w:sz w:val="16"/>
        </w:rPr>
      </w:pPr>
      <w:r w:rsidRPr="00620D24">
        <w:rPr>
          <w:sz w:val="16"/>
        </w:rPr>
        <w:t xml:space="preserve">In this sense, </w:t>
      </w:r>
      <w:r w:rsidRPr="00620D24">
        <w:rPr>
          <w:rStyle w:val="StyleUnderline"/>
        </w:rPr>
        <w:t>animal welfare can take on the guise of an engineering problem: one that science and technology, and the production systems that are best positioned to deploy them, can help solve. Indeed, scientists have bred low-fat CRISPR pigs that suffer less in cold temperatures and chickens that develop fewer leg problems</w:t>
      </w:r>
      <w:r w:rsidRPr="00620D24">
        <w:rPr>
          <w:sz w:val="16"/>
        </w:rPr>
        <w:t>.[15],[16] Shane Tiffany describes the cattle tags that could one day be used to detect a fever before the animal shows signs of sickness, though he is careful to note that these tags aren’t yet cost-effective enough to implement on his farm. Any such investment in animal welfare ultimately has to matter to the consumer. We’re the ones paying for it.</w:t>
      </w:r>
    </w:p>
    <w:p w14:paraId="281EC1AD" w14:textId="77777777" w:rsidR="00754B5E" w:rsidRPr="00620D24" w:rsidRDefault="00754B5E" w:rsidP="00754B5E">
      <w:pPr>
        <w:rPr>
          <w:rStyle w:val="StyleUnderline"/>
        </w:rPr>
      </w:pPr>
      <w:r w:rsidRPr="00620D24">
        <w:rPr>
          <w:sz w:val="16"/>
        </w:rPr>
        <w:t xml:space="preserve">Ultimately, whether free range or feedlot finished, the </w:t>
      </w:r>
      <w:r w:rsidRPr="00620D24">
        <w:rPr>
          <w:rStyle w:val="StyleUnderline"/>
        </w:rPr>
        <w:t xml:space="preserve">welfare of livestock </w:t>
      </w:r>
      <w:r w:rsidRPr="00620D24">
        <w:rPr>
          <w:rStyle w:val="Emphasis"/>
        </w:rPr>
        <w:t>depends on the humans</w:t>
      </w:r>
      <w:r w:rsidRPr="00620D24">
        <w:rPr>
          <w:rStyle w:val="StyleUnderline"/>
        </w:rPr>
        <w:t xml:space="preserve"> entrusted with their care.</w:t>
      </w:r>
    </w:p>
    <w:p w14:paraId="3EF8C0C5" w14:textId="77777777" w:rsidR="00754B5E" w:rsidRPr="00620D24" w:rsidRDefault="00754B5E" w:rsidP="00754B5E">
      <w:pPr>
        <w:rPr>
          <w:sz w:val="16"/>
        </w:rPr>
      </w:pPr>
      <w:r w:rsidRPr="00620D24">
        <w:rPr>
          <w:sz w:val="16"/>
        </w:rPr>
        <w:t>While the distributed nature of this reality does make regulating for animal welfare difficult, a few workarounds have emerged. Norwood and Lusk, for instance, recommend the “Animal Welfare Approved” label in their book Compassion, by the Pound. They do note, however, that other humane labels have had considerable problems with fraud and a lack of oversight. When I mentioned this label to Shawn Tiffany, he had no objections to it, but said he sees it more as a brand than an industry game-changer.</w:t>
      </w:r>
    </w:p>
    <w:p w14:paraId="680824E0" w14:textId="77777777" w:rsidR="00754B5E" w:rsidRPr="00620D24" w:rsidRDefault="00754B5E" w:rsidP="00754B5E">
      <w:pPr>
        <w:rPr>
          <w:rStyle w:val="StyleUnderline"/>
        </w:rPr>
      </w:pPr>
      <w:r w:rsidRPr="00620D24">
        <w:rPr>
          <w:rStyle w:val="StyleUnderline"/>
        </w:rPr>
        <w:t xml:space="preserve">Perhaps a more efficacious move to improve animal welfare would be to direct our attention toward feedlots with the </w:t>
      </w:r>
      <w:r w:rsidRPr="00620D24">
        <w:rPr>
          <w:rStyle w:val="Emphasis"/>
        </w:rPr>
        <w:t>intent to improve rather than disparage</w:t>
      </w:r>
      <w:r w:rsidRPr="00620D24">
        <w:rPr>
          <w:sz w:val="16"/>
        </w:rPr>
        <w:t xml:space="preserve">. Because they indisputably dominate the beef production system, and will almost certainly continue to do so for the foreseeable future, even modest measures could have a significant impact on the well-being of beef cattle at large. </w:t>
      </w:r>
      <w:r w:rsidRPr="00620D24">
        <w:rPr>
          <w:rStyle w:val="StyleUnderline"/>
        </w:rPr>
        <w:t>Moreover, with their technologically enhanced feeds, shelter, and care, feedlots already inherently possess the tools of their own betterment.</w:t>
      </w:r>
    </w:p>
    <w:p w14:paraId="1B7B8104" w14:textId="77777777" w:rsidR="00754B5E" w:rsidRPr="00620D24" w:rsidRDefault="00754B5E" w:rsidP="00754B5E">
      <w:pPr>
        <w:rPr>
          <w:sz w:val="16"/>
        </w:rPr>
      </w:pPr>
      <w:r w:rsidRPr="00620D24">
        <w:rPr>
          <w:sz w:val="16"/>
        </w:rPr>
        <w:t>There’s a limit to how much we can improve the life of the animals we eat. But the feedlot standard — approximately four months of confinement, a meticulously engineered diet, constant care, shelter, and dry ground — has a lot going for it. Cows, in the end, are not just like us. If we’re going to continue to eat them — and it looks like we are — they’ll be better off if we can make peace with the systems that are best positioned to mitigate their pain and distress, and improve their comfort and well-being, as they make their way from farm to plate.</w:t>
      </w:r>
    </w:p>
    <w:p w14:paraId="6C112F8C" w14:textId="77777777" w:rsidR="00754B5E" w:rsidRDefault="00754B5E" w:rsidP="00754B5E">
      <w:pPr>
        <w:pStyle w:val="Heading3"/>
      </w:pPr>
      <w:r>
        <w:t>2AC---Nuc War / Extinction Doesn’t Solve</w:t>
      </w:r>
    </w:p>
    <w:p w14:paraId="6A59F76E" w14:textId="77777777" w:rsidR="00754B5E" w:rsidRDefault="00754B5E" w:rsidP="00754B5E">
      <w:pPr>
        <w:pStyle w:val="Heading3"/>
      </w:pPr>
      <w:r>
        <w:t>1AR---Nuc War / Extinction Doesn’t Solve</w:t>
      </w:r>
    </w:p>
    <w:p w14:paraId="1876349E" w14:textId="77777777" w:rsidR="00754B5E" w:rsidRDefault="00754B5E" w:rsidP="00754B5E">
      <w:pPr>
        <w:pStyle w:val="Heading4"/>
      </w:pPr>
      <w:r>
        <w:t xml:space="preserve">It doesn’t solve --- governments have to </w:t>
      </w:r>
      <w:r>
        <w:rPr>
          <w:u w:val="single"/>
        </w:rPr>
        <w:t>apologize</w:t>
      </w:r>
      <w:r>
        <w:t>.</w:t>
      </w:r>
    </w:p>
    <w:p w14:paraId="09CD5C55" w14:textId="77777777" w:rsidR="00754B5E" w:rsidRPr="00F327EC" w:rsidRDefault="00754B5E" w:rsidP="00754B5E">
      <w:r>
        <w:t xml:space="preserve">Clive </w:t>
      </w:r>
      <w:r w:rsidRPr="00322C92">
        <w:rPr>
          <w:rStyle w:val="Style13ptBold"/>
        </w:rPr>
        <w:t>Phillips</w:t>
      </w:r>
      <w:r>
        <w:t xml:space="preserve"> 5-3-20</w:t>
      </w:r>
      <w:r w:rsidRPr="00322C92">
        <w:rPr>
          <w:rStyle w:val="Style13ptBold"/>
        </w:rPr>
        <w:t>25</w:t>
      </w:r>
      <w:r>
        <w:t xml:space="preserve">, Phillips is a Visiting Professor at the Estonian University of Life Sciences. Phillips also was a Foundation Director of the Centre for Animal Welfare and Ethics Foundation Chair in Animal Welfare at the University of Queensland, with a Ph.D. in Veterinary Science from the University of Cambrdige. </w:t>
      </w:r>
      <w:r>
        <w:rPr>
          <w:i/>
          <w:iCs/>
        </w:rPr>
        <w:t>Towards an Ethical Approach to Animals</w:t>
      </w:r>
      <w:r>
        <w:t>, p. 227-241 “How Can We Get There? Achieving an Ethical Approach to Animals” //MDC</w:t>
      </w:r>
    </w:p>
    <w:p w14:paraId="265BCE92" w14:textId="77777777" w:rsidR="00754B5E" w:rsidRPr="00F327EC" w:rsidRDefault="00754B5E" w:rsidP="00754B5E">
      <w:pPr>
        <w:rPr>
          <w:sz w:val="16"/>
        </w:rPr>
      </w:pPr>
      <w:r w:rsidRPr="00F327EC">
        <w:rPr>
          <w:rStyle w:val="StyleUnderline"/>
        </w:rPr>
        <w:t xml:space="preserve">A </w:t>
      </w:r>
      <w:r w:rsidRPr="00F327EC">
        <w:rPr>
          <w:rStyle w:val="Emphasis"/>
        </w:rPr>
        <w:t>first stage</w:t>
      </w:r>
      <w:r w:rsidRPr="00F327EC">
        <w:rPr>
          <w:rStyle w:val="StyleUnderline"/>
        </w:rPr>
        <w:t xml:space="preserve"> would be governments </w:t>
      </w:r>
      <w:r w:rsidRPr="00F327EC">
        <w:rPr>
          <w:rStyle w:val="Emphasis"/>
        </w:rPr>
        <w:t>issuing an apology</w:t>
      </w:r>
      <w:r w:rsidRPr="00F327EC">
        <w:rPr>
          <w:rStyle w:val="StyleUnderline"/>
        </w:rPr>
        <w:t xml:space="preserve"> to animals for the way in which we have treated them, destroying their habitats, reducing numbers to levels that threaten survival of many species, keeping them in conditions quite unsuitable for their needs, and using them for our own benefit, enjoyment, and profit</w:t>
      </w:r>
      <w:r w:rsidRPr="00F327EC">
        <w:rPr>
          <w:sz w:val="16"/>
        </w:rPr>
        <w:t xml:space="preserve">. Then </w:t>
      </w:r>
      <w:r w:rsidRPr="00F327EC">
        <w:rPr>
          <w:rStyle w:val="Emphasis"/>
        </w:rPr>
        <w:t>we must correct the wrongs</w:t>
      </w:r>
      <w:r w:rsidRPr="00F327EC">
        <w:rPr>
          <w:rStyle w:val="StyleUnderline"/>
        </w:rPr>
        <w:t xml:space="preserve"> we have done in a phased process in a timescale</w:t>
      </w:r>
      <w:r w:rsidRPr="00F327EC">
        <w:rPr>
          <w:sz w:val="16"/>
        </w:rPr>
        <w:t xml:space="preserve"> that prevents any further harm to animal species.</w:t>
      </w:r>
    </w:p>
    <w:p w14:paraId="2B107887" w14:textId="77777777" w:rsidR="00754B5E" w:rsidRDefault="00754B5E" w:rsidP="00754B5E">
      <w:pPr>
        <w:pStyle w:val="Heading3"/>
      </w:pPr>
      <w:r>
        <w:t>2AC---Tech Solves</w:t>
      </w:r>
    </w:p>
    <w:p w14:paraId="31ECA371" w14:textId="77777777" w:rsidR="00754B5E" w:rsidRDefault="00754B5E" w:rsidP="00754B5E">
      <w:pPr>
        <w:pStyle w:val="Heading4"/>
      </w:pPr>
      <w:r>
        <w:t>Lab meat stops factory farms.</w:t>
      </w:r>
    </w:p>
    <w:p w14:paraId="5E46FC11" w14:textId="77777777" w:rsidR="00754B5E" w:rsidRPr="00E67276" w:rsidRDefault="00754B5E" w:rsidP="00754B5E">
      <w:r>
        <w:t xml:space="preserve">Laurie </w:t>
      </w:r>
      <w:r w:rsidRPr="00350C13">
        <w:rPr>
          <w:rStyle w:val="Style13ptBold"/>
        </w:rPr>
        <w:t>Wills</w:t>
      </w:r>
      <w:r>
        <w:t xml:space="preserve"> 4-23-20</w:t>
      </w:r>
      <w:r w:rsidRPr="00350C13">
        <w:rPr>
          <w:rStyle w:val="Style13ptBold"/>
        </w:rPr>
        <w:t>25</w:t>
      </w:r>
      <w:r>
        <w:t xml:space="preserve">, Laurie Wills is the lead grassroots campaign coordinator for the Humane League UK, based in Cornwall, the United Kingdom. “How lab-grown meat could bring an end to needless animal cruelty” </w:t>
      </w:r>
      <w:r w:rsidRPr="00350C13">
        <w:t>https://www.nationofchange.org/2025/04/23/how-lab-grown-meat-could-bring-an-end-to-needless-animal-cruelty/</w:t>
      </w:r>
      <w:r>
        <w:t xml:space="preserve"> //MDC</w:t>
      </w:r>
    </w:p>
    <w:p w14:paraId="64410618" w14:textId="77777777" w:rsidR="00754B5E" w:rsidRPr="00350C13" w:rsidRDefault="00754B5E" w:rsidP="00754B5E">
      <w:pPr>
        <w:rPr>
          <w:sz w:val="16"/>
        </w:rPr>
      </w:pPr>
      <w:r w:rsidRPr="00350C13">
        <w:rPr>
          <w:sz w:val="16"/>
        </w:rPr>
        <w:t>How is lab-grown meat made?</w:t>
      </w:r>
    </w:p>
    <w:p w14:paraId="2D93B278" w14:textId="77777777" w:rsidR="00754B5E" w:rsidRPr="00350C13" w:rsidRDefault="00754B5E" w:rsidP="00754B5E">
      <w:pPr>
        <w:rPr>
          <w:sz w:val="16"/>
        </w:rPr>
      </w:pPr>
      <w:r w:rsidRPr="00350C13">
        <w:rPr>
          <w:sz w:val="16"/>
        </w:rPr>
        <w:t xml:space="preserve">The term “lab-grown meat” might sound off-putting. However, </w:t>
      </w:r>
      <w:r w:rsidRPr="00350C13">
        <w:rPr>
          <w:rStyle w:val="StyleUnderline"/>
        </w:rPr>
        <w:t>labs are only involved in supporting ongoing research and development. Once they begin to produce at scale, cultured meat companies will swap out laboratories for facilities resembling microbreweries—a far cry from the industrial farms that profit from the abuse and slaughter of sentient animals</w:t>
      </w:r>
      <w:r w:rsidRPr="00350C13">
        <w:rPr>
          <w:sz w:val="16"/>
        </w:rPr>
        <w:t>.</w:t>
      </w:r>
    </w:p>
    <w:p w14:paraId="163260B7" w14:textId="77777777" w:rsidR="00754B5E" w:rsidRPr="00350C13" w:rsidRDefault="00754B5E" w:rsidP="00754B5E">
      <w:pPr>
        <w:rPr>
          <w:sz w:val="16"/>
        </w:rPr>
      </w:pPr>
      <w:r w:rsidRPr="00350C13">
        <w:rPr>
          <w:sz w:val="16"/>
        </w:rPr>
        <w:t xml:space="preserve">Instead of using slaughtered animals, </w:t>
      </w:r>
      <w:r w:rsidRPr="00350C13">
        <w:rPr>
          <w:rStyle w:val="StyleUnderline"/>
        </w:rPr>
        <w:t xml:space="preserve">lab-grown meat is made by carefully removing a few muscle cells from a living animal. The </w:t>
      </w:r>
      <w:r w:rsidRPr="00350C13">
        <w:rPr>
          <w:rStyle w:val="Emphasis"/>
        </w:rPr>
        <w:t>pain is typically relieved</w:t>
      </w:r>
      <w:r w:rsidRPr="00350C13">
        <w:rPr>
          <w:rStyle w:val="StyleUnderline"/>
        </w:rPr>
        <w:t xml:space="preserve"> with local anesthesia. The animal experiences a momentary twinge of discomfort, not unlike the feeling of getting a routine blood test at the doctor’s</w:t>
      </w:r>
      <w:r w:rsidRPr="00350C13">
        <w:rPr>
          <w:sz w:val="16"/>
        </w:rPr>
        <w:t>.</w:t>
      </w:r>
    </w:p>
    <w:p w14:paraId="25B50C06" w14:textId="77777777" w:rsidR="00754B5E" w:rsidRPr="00350C13" w:rsidRDefault="00754B5E" w:rsidP="00754B5E">
      <w:pPr>
        <w:rPr>
          <w:sz w:val="16"/>
        </w:rPr>
      </w:pPr>
      <w:r w:rsidRPr="00350C13">
        <w:rPr>
          <w:sz w:val="16"/>
        </w:rPr>
        <w:t>Then, a lab technician places the harvested cells in bioreactors before adding them to a bath of nutrients. The cells grow and multiply, producing actual muscle tissue, which scientists shape into edible “scaffoldings.”</w:t>
      </w:r>
    </w:p>
    <w:p w14:paraId="2D9AF6DB" w14:textId="77777777" w:rsidR="00754B5E" w:rsidRPr="00350C13" w:rsidRDefault="00754B5E" w:rsidP="00754B5E">
      <w:pPr>
        <w:rPr>
          <w:sz w:val="16"/>
        </w:rPr>
      </w:pPr>
      <w:r w:rsidRPr="00350C13">
        <w:rPr>
          <w:sz w:val="16"/>
        </w:rPr>
        <w:t>These scaffoldings can transform lab-grown cells into steaks, chicken nuggets, burger patties, and fish products. National University of Singapore scientists have even begun using sorghum grain to produce cultivated pork. These offerings could sway pork eaters who are wary of parasites and disease.</w:t>
      </w:r>
    </w:p>
    <w:p w14:paraId="2CFCFDA3" w14:textId="77777777" w:rsidR="00754B5E" w:rsidRPr="00350C13" w:rsidRDefault="00754B5E" w:rsidP="00754B5E">
      <w:pPr>
        <w:rPr>
          <w:sz w:val="16"/>
        </w:rPr>
      </w:pPr>
      <w:r w:rsidRPr="00350C13">
        <w:rPr>
          <w:sz w:val="16"/>
        </w:rPr>
        <w:t xml:space="preserve">The </w:t>
      </w:r>
      <w:r w:rsidRPr="00350C13">
        <w:rPr>
          <w:rStyle w:val="StyleUnderline"/>
        </w:rPr>
        <w:t>final product is an actual cut of meat, ready to be marinated, breaded, grilled, baked, or fried—</w:t>
      </w:r>
      <w:r w:rsidRPr="00350C13">
        <w:rPr>
          <w:rStyle w:val="Emphasis"/>
        </w:rPr>
        <w:t>no animal slaughter required</w:t>
      </w:r>
      <w:r w:rsidRPr="00350C13">
        <w:rPr>
          <w:sz w:val="16"/>
        </w:rPr>
        <w:t>! Cells from a single cow can produce an astonishing 175 million quarter-pounder burgers.</w:t>
      </w:r>
    </w:p>
    <w:p w14:paraId="009B1409" w14:textId="77777777" w:rsidR="00754B5E" w:rsidRPr="00350C13" w:rsidRDefault="00754B5E" w:rsidP="00754B5E">
      <w:pPr>
        <w:rPr>
          <w:sz w:val="16"/>
        </w:rPr>
      </w:pPr>
      <w:r w:rsidRPr="00350C13">
        <w:rPr>
          <w:sz w:val="16"/>
        </w:rPr>
        <w:t>Lab-grown meat is more humane and sustainable</w:t>
      </w:r>
    </w:p>
    <w:p w14:paraId="585C4B20" w14:textId="77777777" w:rsidR="00754B5E" w:rsidRPr="00350C13" w:rsidRDefault="00754B5E" w:rsidP="00754B5E">
      <w:pPr>
        <w:rPr>
          <w:rStyle w:val="StyleUnderline"/>
        </w:rPr>
      </w:pPr>
      <w:r w:rsidRPr="00350C13">
        <w:rPr>
          <w:sz w:val="16"/>
        </w:rPr>
        <w:t xml:space="preserve">Lab-grown meat is created from the same animal cells as traditional meat. </w:t>
      </w:r>
      <w:r w:rsidRPr="00350C13">
        <w:rPr>
          <w:rStyle w:val="StyleUnderline"/>
        </w:rPr>
        <w:t xml:space="preserve">The key distinction lies in the process—lab-grown meat eliminates the need for breeding, raising, and slaughtering animals, offering a </w:t>
      </w:r>
      <w:r w:rsidRPr="00350C13">
        <w:rPr>
          <w:rStyle w:val="Emphasis"/>
        </w:rPr>
        <w:t>more humane</w:t>
      </w:r>
      <w:r w:rsidRPr="00350C13">
        <w:rPr>
          <w:rStyle w:val="StyleUnderline"/>
        </w:rPr>
        <w:t xml:space="preserve"> and sustainable alternative to conventional farming practices.</w:t>
      </w:r>
    </w:p>
    <w:p w14:paraId="67BAEAC2" w14:textId="77777777" w:rsidR="00754B5E" w:rsidRPr="00350C13" w:rsidRDefault="00754B5E" w:rsidP="00754B5E">
      <w:pPr>
        <w:rPr>
          <w:rStyle w:val="StyleUnderline"/>
        </w:rPr>
      </w:pPr>
      <w:r w:rsidRPr="00350C13">
        <w:rPr>
          <w:sz w:val="16"/>
        </w:rPr>
        <w:t xml:space="preserve">One of the </w:t>
      </w:r>
      <w:r w:rsidRPr="00350C13">
        <w:rPr>
          <w:rStyle w:val="StyleUnderline"/>
        </w:rPr>
        <w:t xml:space="preserve">most compelling aspects of lab-grown meat is its potential to </w:t>
      </w:r>
      <w:r w:rsidRPr="00350C13">
        <w:rPr>
          <w:rStyle w:val="Emphasis"/>
        </w:rPr>
        <w:t>reduce animal suffering</w:t>
      </w:r>
      <w:r w:rsidRPr="00350C13">
        <w:rPr>
          <w:rStyle w:val="StyleUnderline"/>
        </w:rPr>
        <w:t>. By harvesting cells without killing the animal, this innovative approach addresses the ethical concerns of consumers who oppose factory farming and industrialized slaughterhouses.</w:t>
      </w:r>
    </w:p>
    <w:p w14:paraId="08CCFB82" w14:textId="77777777" w:rsidR="00754B5E" w:rsidRPr="00350C13" w:rsidRDefault="00754B5E" w:rsidP="00754B5E">
      <w:pPr>
        <w:rPr>
          <w:sz w:val="16"/>
        </w:rPr>
      </w:pPr>
      <w:r w:rsidRPr="00350C13">
        <w:rPr>
          <w:sz w:val="16"/>
        </w:rPr>
        <w:t>As Brian Spears, founder of New Age Meats, explains, “People want meat. They don’t want slaughter.” This sentiment reflects a growing demand for products that align with the values of compassion and sustainability without requiring individuals to give up their dietary preferences.</w:t>
      </w:r>
    </w:p>
    <w:p w14:paraId="3AD95456" w14:textId="77777777" w:rsidR="00754B5E" w:rsidRPr="00350C13" w:rsidRDefault="00754B5E" w:rsidP="00754B5E">
      <w:pPr>
        <w:rPr>
          <w:sz w:val="16"/>
        </w:rPr>
      </w:pPr>
      <w:r w:rsidRPr="00350C13">
        <w:rPr>
          <w:sz w:val="16"/>
        </w:rPr>
        <w:t>In addition to its ethical appeal, lab-grown meat could serve as a practical solution for meeting the global demand for meat while addressing the environmental and health challenges associated with traditional meat production. Industrial farming is a major contributor to greenhouse gas emissions, deforestation, and water pollution.</w:t>
      </w:r>
    </w:p>
    <w:p w14:paraId="3E85443B" w14:textId="77777777" w:rsidR="00754B5E" w:rsidRPr="00350C13" w:rsidRDefault="00754B5E" w:rsidP="00754B5E">
      <w:pPr>
        <w:rPr>
          <w:sz w:val="16"/>
        </w:rPr>
      </w:pPr>
      <w:r w:rsidRPr="00350C13">
        <w:rPr>
          <w:sz w:val="16"/>
        </w:rPr>
        <w:t xml:space="preserve">By bypassing the need for large-scale animal agriculture, lab-grown meat has the potential to significantly reduce the industry’s environmental footprint. </w:t>
      </w:r>
      <w:r w:rsidRPr="00350C13">
        <w:rPr>
          <w:rStyle w:val="StyleUnderline"/>
        </w:rPr>
        <w:t>Furthermore, it can be produced under controlled conditions that minimize health risks, such as antibiotic resistance and contamination from pathogens like E. coli.</w:t>
      </w:r>
    </w:p>
    <w:p w14:paraId="19974EDF" w14:textId="77777777" w:rsidR="00754B5E" w:rsidRPr="00350C13" w:rsidRDefault="00754B5E" w:rsidP="00754B5E">
      <w:pPr>
        <w:rPr>
          <w:sz w:val="16"/>
        </w:rPr>
      </w:pPr>
      <w:r w:rsidRPr="00350C13">
        <w:rPr>
          <w:sz w:val="16"/>
        </w:rPr>
        <w:t xml:space="preserve">Lab-grown meat represents a revolutionary shift in how we think about food production. It merges scientific innovation with ethical and environmental consciousness, providing a tangible alternative to unsustainable practices. At the same time, it is not without challenges, such as high production costs and reliance on inevitable animal-derived by-products. </w:t>
      </w:r>
      <w:r w:rsidRPr="00350C13">
        <w:rPr>
          <w:rStyle w:val="StyleUnderline"/>
        </w:rPr>
        <w:t>Ongoing technological advancements and scaling promise to address these hurdles</w:t>
      </w:r>
      <w:r w:rsidRPr="00350C13">
        <w:rPr>
          <w:sz w:val="16"/>
        </w:rPr>
        <w:t>.</w:t>
      </w:r>
    </w:p>
    <w:p w14:paraId="5CB986C5" w14:textId="77777777" w:rsidR="00754B5E" w:rsidRDefault="00754B5E" w:rsidP="00754B5E">
      <w:pPr>
        <w:rPr>
          <w:sz w:val="16"/>
        </w:rPr>
      </w:pPr>
      <w:r w:rsidRPr="00350C13">
        <w:rPr>
          <w:sz w:val="16"/>
        </w:rPr>
        <w:t xml:space="preserve">For many, </w:t>
      </w:r>
      <w:r w:rsidRPr="00350C13">
        <w:rPr>
          <w:rStyle w:val="StyleUnderline"/>
        </w:rPr>
        <w:t>enjoying real meat without traditional methods’ moral and environmental consequences offers a hopeful glimpse into a future where food choices are both satisfying and responsible</w:t>
      </w:r>
      <w:r w:rsidRPr="00350C13">
        <w:rPr>
          <w:sz w:val="16"/>
        </w:rPr>
        <w:t>.</w:t>
      </w:r>
    </w:p>
    <w:p w14:paraId="54741187" w14:textId="77777777" w:rsidR="00754B5E" w:rsidRPr="004D1277" w:rsidRDefault="00754B5E" w:rsidP="00754B5E">
      <w:pPr>
        <w:pStyle w:val="Heading4"/>
      </w:pPr>
      <w:r w:rsidRPr="004D1277">
        <w:t xml:space="preserve">Moral and tech evolution will </w:t>
      </w:r>
      <w:r w:rsidRPr="004D1277">
        <w:rPr>
          <w:u w:val="single"/>
        </w:rPr>
        <w:t>inevitably</w:t>
      </w:r>
      <w:r w:rsidRPr="004D1277">
        <w:t xml:space="preserve"> stop animal exploitation and prevent </w:t>
      </w:r>
      <w:r w:rsidRPr="004D1277">
        <w:rPr>
          <w:u w:val="single"/>
        </w:rPr>
        <w:t>wild animal</w:t>
      </w:r>
      <w:r w:rsidRPr="004D1277">
        <w:t xml:space="preserve"> suffering---that’s a </w:t>
      </w:r>
      <w:r w:rsidRPr="004D1277">
        <w:rPr>
          <w:u w:val="single"/>
        </w:rPr>
        <w:t>far bigger</w:t>
      </w:r>
      <w:r w:rsidRPr="004D1277">
        <w:t xml:space="preserve"> impact</w:t>
      </w:r>
    </w:p>
    <w:p w14:paraId="03D13958" w14:textId="77777777" w:rsidR="00754B5E" w:rsidRPr="004D1277" w:rsidRDefault="00754B5E" w:rsidP="00754B5E">
      <w:r w:rsidRPr="004D1277">
        <w:rPr>
          <w:rStyle w:val="Style13ptBold"/>
        </w:rPr>
        <w:t>Leenaert 16 –</w:t>
      </w:r>
      <w:r w:rsidRPr="004D1277">
        <w:t xml:space="preserve"> Tobias Leenaert, Cofounder of Ethical Vegetarian Alternative, Longtime Speaker, Trainer, Strategist, Author of How to Create a Vegan World: A Pragmatic Approach, “Would You Press The Button To Make Humanity Go Extinct?”, The Vegan Strategist, 10-26, http://veganstrategist.org/2016/10/26/would-you-press-the-button-to-make-humanity-go-extinct/</w:t>
      </w:r>
    </w:p>
    <w:p w14:paraId="0C919B85" w14:textId="77777777" w:rsidR="00754B5E" w:rsidRPr="004D1277" w:rsidRDefault="00754B5E" w:rsidP="00754B5E">
      <w:pPr>
        <w:rPr>
          <w:sz w:val="16"/>
        </w:rPr>
      </w:pPr>
      <w:r w:rsidRPr="004D1277">
        <w:rPr>
          <w:rStyle w:val="StyleUnderline"/>
        </w:rPr>
        <w:t>I often hear people entertaining the thought of making humanity disappear from the universe because, as a species, we are causing a lot of suffering, to</w:t>
      </w:r>
      <w:r w:rsidRPr="004D1277">
        <w:rPr>
          <w:sz w:val="16"/>
        </w:rPr>
        <w:t xml:space="preserve"> ourselves and </w:t>
      </w:r>
      <w:r w:rsidRPr="004D1277">
        <w:rPr>
          <w:rStyle w:val="StyleUnderline"/>
        </w:rPr>
        <w:t>other sentient beings and the planet</w:t>
      </w:r>
      <w:r w:rsidRPr="004D1277">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4907F9C9" w14:textId="77777777" w:rsidR="00754B5E" w:rsidRPr="004D1277" w:rsidRDefault="00754B5E" w:rsidP="00754B5E">
      <w:pPr>
        <w:rPr>
          <w:sz w:val="16"/>
        </w:rPr>
      </w:pPr>
      <w:r w:rsidRPr="004D1277">
        <w:rPr>
          <w:sz w:val="16"/>
        </w:rPr>
        <w:t xml:space="preserve">In the animal rights/vegan movement, more </w:t>
      </w:r>
      <w:r w:rsidRPr="00D50C00">
        <w:rPr>
          <w:rStyle w:val="StyleUnderline"/>
          <w:highlight w:val="cyan"/>
        </w:rPr>
        <w:t>people</w:t>
      </w:r>
      <w:r w:rsidRPr="004D1277">
        <w:rPr>
          <w:rStyle w:val="StyleUnderline"/>
        </w:rPr>
        <w:t xml:space="preserve"> seem to be in </w:t>
      </w:r>
      <w:r w:rsidRPr="00D50C00">
        <w:rPr>
          <w:rStyle w:val="StyleUnderline"/>
          <w:highlight w:val="cyan"/>
        </w:rPr>
        <w:t>favor</w:t>
      </w:r>
      <w:r w:rsidRPr="004D1277">
        <w:rPr>
          <w:rStyle w:val="StyleUnderline"/>
        </w:rPr>
        <w:t xml:space="preserve"> of human </w:t>
      </w:r>
      <w:r w:rsidRPr="00D50C00">
        <w:rPr>
          <w:rStyle w:val="StyleUnderline"/>
          <w:highlight w:val="cyan"/>
        </w:rPr>
        <w:t>extinction</w:t>
      </w:r>
      <w:r w:rsidRPr="004D1277">
        <w:rPr>
          <w:sz w:val="16"/>
        </w:rPr>
        <w:t xml:space="preserve"> than among the general population (just my anecdotal experience). That’s not hard to understand. People become animal rights activists and/or vegans because </w:t>
      </w:r>
      <w:r w:rsidRPr="004D1277">
        <w:rPr>
          <w:rStyle w:val="StyleUnderline"/>
        </w:rPr>
        <w:t>they have learned about the horrible suffering humans inflict on animals</w:t>
      </w:r>
      <w:r w:rsidRPr="004D1277">
        <w:rPr>
          <w:sz w:val="16"/>
        </w:rPr>
        <w:t xml:space="preserve">, for food, clothing, research or entertainment. </w:t>
      </w:r>
      <w:r w:rsidRPr="004D1277">
        <w:rPr>
          <w:rStyle w:val="StyleUnderline"/>
        </w:rPr>
        <w:t>It is tempting to think that the planet would be a better place without Homo sapiens</w:t>
      </w:r>
      <w:r w:rsidRPr="004D1277">
        <w:rPr>
          <w:sz w:val="16"/>
        </w:rPr>
        <w:t>, and given that in our thought experiment, no humans would really suffer (it’s just a matter of an instant, and no humans are left to deplore the new situation), we might say: where’s the harm?</w:t>
      </w:r>
    </w:p>
    <w:p w14:paraId="52065DE6" w14:textId="77777777" w:rsidR="00754B5E" w:rsidRPr="004D1277" w:rsidRDefault="00754B5E" w:rsidP="00754B5E">
      <w:pPr>
        <w:rPr>
          <w:sz w:val="16"/>
        </w:rPr>
      </w:pPr>
      <w:r w:rsidRPr="004D1277">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594D1E24" w14:textId="77777777" w:rsidR="00754B5E" w:rsidRPr="004D1277" w:rsidRDefault="00754B5E" w:rsidP="00754B5E">
      <w:pPr>
        <w:rPr>
          <w:rStyle w:val="StyleUnderline"/>
        </w:rPr>
      </w:pPr>
      <w:r w:rsidRPr="004D1277">
        <w:rPr>
          <w:rStyle w:val="StyleUnderline"/>
        </w:rPr>
        <w:t xml:space="preserve">These are the reasons why </w:t>
      </w:r>
      <w:r w:rsidRPr="00D50C00">
        <w:rPr>
          <w:rStyle w:val="StyleUnderline"/>
          <w:highlight w:val="cyan"/>
        </w:rPr>
        <w:t xml:space="preserve">I would </w:t>
      </w:r>
      <w:r w:rsidRPr="00D50C00">
        <w:rPr>
          <w:rStyle w:val="Emphasis"/>
          <w:highlight w:val="cyan"/>
        </w:rPr>
        <w:t>not</w:t>
      </w:r>
      <w:r w:rsidRPr="004D1277">
        <w:rPr>
          <w:rStyle w:val="StyleUnderline"/>
        </w:rPr>
        <w:t xml:space="preserve"> press the button.</w:t>
      </w:r>
    </w:p>
    <w:p w14:paraId="7E8A1FE5" w14:textId="77777777" w:rsidR="00754B5E" w:rsidRPr="004D1277" w:rsidRDefault="00754B5E" w:rsidP="00754B5E">
      <w:pPr>
        <w:rPr>
          <w:rStyle w:val="StyleUnderline"/>
        </w:rPr>
      </w:pPr>
      <w:r w:rsidRPr="004D1277">
        <w:rPr>
          <w:rStyle w:val="StyleUnderline"/>
        </w:rPr>
        <w:t>1. Humans may do a lot of damage, but they’re also wonderful.</w:t>
      </w:r>
    </w:p>
    <w:p w14:paraId="13F685B6" w14:textId="77777777" w:rsidR="00754B5E" w:rsidRPr="004D1277" w:rsidRDefault="00754B5E" w:rsidP="00754B5E">
      <w:pPr>
        <w:rPr>
          <w:sz w:val="16"/>
        </w:rPr>
      </w:pPr>
      <w:r w:rsidRPr="004D1277">
        <w:rPr>
          <w:rStyle w:val="StyleUnderline"/>
        </w:rPr>
        <w:t>We all know the horrors</w:t>
      </w:r>
      <w:r w:rsidRPr="004D1277">
        <w:rPr>
          <w:sz w:val="16"/>
        </w:rPr>
        <w:t xml:space="preserve"> that we cause in the world: </w:t>
      </w:r>
      <w:r w:rsidRPr="004D1277">
        <w:rPr>
          <w:rStyle w:val="StyleUnderline"/>
        </w:rPr>
        <w:t>to other people and</w:t>
      </w:r>
      <w:r w:rsidRPr="004D1277">
        <w:rPr>
          <w:sz w:val="16"/>
        </w:rPr>
        <w:t xml:space="preserve"> annually to </w:t>
      </w:r>
      <w:r w:rsidRPr="004D1277">
        <w:rPr>
          <w:rStyle w:val="StyleUnderline"/>
        </w:rPr>
        <w:t>65 billion farmed animals</w:t>
      </w:r>
      <w:r w:rsidRPr="004D1277">
        <w:rPr>
          <w:sz w:val="16"/>
        </w:rPr>
        <w:t xml:space="preserve"> (excluding fish). </w:t>
      </w:r>
      <w:r w:rsidRPr="004D1277">
        <w:rPr>
          <w:rStyle w:val="StyleUnderline"/>
        </w:rPr>
        <w:t>We screw up our environment</w:t>
      </w:r>
      <w:r w:rsidRPr="004D1277">
        <w:rPr>
          <w:sz w:val="16"/>
        </w:rPr>
        <w:t xml:space="preserve"> and use a lot of finite natural resources. There’s no need to write a long and depressing list here. </w:t>
      </w:r>
      <w:r w:rsidRPr="004D1277">
        <w:rPr>
          <w:rStyle w:val="StyleUnderline"/>
        </w:rPr>
        <w:t>However, we can also focus on all the good that we do. Never in the history of our planet</w:t>
      </w:r>
      <w:r w:rsidRPr="004D1277">
        <w:rPr>
          <w:sz w:val="16"/>
        </w:rPr>
        <w:t xml:space="preserve"> – or, as far as we know, the universe – </w:t>
      </w:r>
      <w:r w:rsidRPr="004D1277">
        <w:rPr>
          <w:rStyle w:val="StyleUnderline"/>
        </w:rPr>
        <w:t>has there been a species that invests so much time in making things better for others. Look at the millions of people active in the non-profit sector. Look at those trying to help the weakest and the poorest</w:t>
      </w:r>
      <w:r w:rsidRPr="004D1277">
        <w:rPr>
          <w:sz w:val="16"/>
        </w:rPr>
        <w:t xml:space="preserve">. Look at all the beautiful things we do. </w:t>
      </w:r>
      <w:r w:rsidRPr="004D1277">
        <w:rPr>
          <w:rStyle w:val="StyleUnderline"/>
        </w:rPr>
        <w:t>Seeing Homo sapiens in this light, it becomes really problematic and unfair to just call us a shipwreck of a species that only does damage</w:t>
      </w:r>
      <w:r w:rsidRPr="004D1277">
        <w:rPr>
          <w:sz w:val="16"/>
        </w:rPr>
        <w:t>.</w:t>
      </w:r>
    </w:p>
    <w:p w14:paraId="737451C9" w14:textId="77777777" w:rsidR="00754B5E" w:rsidRPr="004D1277" w:rsidRDefault="00754B5E" w:rsidP="00754B5E">
      <w:pPr>
        <w:rPr>
          <w:sz w:val="16"/>
        </w:rPr>
      </w:pPr>
      <w:r w:rsidRPr="004D1277">
        <w:rPr>
          <w:rStyle w:val="StyleUnderline"/>
        </w:rPr>
        <w:t xml:space="preserve">2. </w:t>
      </w:r>
      <w:r w:rsidRPr="00D50C00">
        <w:rPr>
          <w:rStyle w:val="StyleUnderline"/>
          <w:highlight w:val="cyan"/>
        </w:rPr>
        <w:t>Humans</w:t>
      </w:r>
      <w:r w:rsidRPr="004D1277">
        <w:rPr>
          <w:rStyle w:val="StyleUnderline"/>
        </w:rPr>
        <w:t xml:space="preserve"> still </w:t>
      </w:r>
      <w:r w:rsidRPr="00D50C00">
        <w:rPr>
          <w:rStyle w:val="StyleUnderline"/>
          <w:highlight w:val="cyan"/>
        </w:rPr>
        <w:t>have</w:t>
      </w:r>
      <w:r w:rsidRPr="004D1277">
        <w:rPr>
          <w:rStyle w:val="StyleUnderline"/>
        </w:rPr>
        <w:t xml:space="preserve"> a </w:t>
      </w:r>
      <w:r w:rsidRPr="004D1277">
        <w:rPr>
          <w:rStyle w:val="Emphasis"/>
        </w:rPr>
        <w:t xml:space="preserve">lot of </w:t>
      </w:r>
      <w:r w:rsidRPr="00D50C00">
        <w:rPr>
          <w:rStyle w:val="Emphasis"/>
          <w:highlight w:val="cyan"/>
        </w:rPr>
        <w:t>potential to improve</w:t>
      </w:r>
      <w:r w:rsidRPr="004D1277">
        <w:rPr>
          <w:sz w:val="16"/>
        </w:rPr>
        <w:t>.</w:t>
      </w:r>
    </w:p>
    <w:p w14:paraId="50726E7A" w14:textId="77777777" w:rsidR="00754B5E" w:rsidRPr="004D1277" w:rsidRDefault="00754B5E" w:rsidP="00754B5E">
      <w:pPr>
        <w:rPr>
          <w:sz w:val="16"/>
        </w:rPr>
      </w:pPr>
      <w:r w:rsidRPr="004D1277">
        <w:rPr>
          <w:sz w:val="16"/>
        </w:rPr>
        <w:t xml:space="preserve">In many ways </w:t>
      </w:r>
      <w:r w:rsidRPr="004D1277">
        <w:rPr>
          <w:rStyle w:val="StyleUnderline"/>
        </w:rPr>
        <w:t xml:space="preserve">our </w:t>
      </w:r>
      <w:r w:rsidRPr="00D50C00">
        <w:rPr>
          <w:rStyle w:val="StyleUnderline"/>
          <w:highlight w:val="cyan"/>
        </w:rPr>
        <w:t xml:space="preserve">history is </w:t>
      </w:r>
      <w:r w:rsidRPr="00D50C00">
        <w:rPr>
          <w:rStyle w:val="Emphasis"/>
          <w:highlight w:val="cyan"/>
        </w:rPr>
        <w:t>just beginning</w:t>
      </w:r>
      <w:r w:rsidRPr="004D1277">
        <w:rPr>
          <w:rStyle w:val="StyleUnderline"/>
        </w:rPr>
        <w:t>. Moments ago we were mere apes in trees. We developed culture, learning and education only recently</w:t>
      </w:r>
      <w:r w:rsidRPr="004D1277">
        <w:rPr>
          <w:sz w:val="16"/>
        </w:rPr>
        <w:t xml:space="preserve">. We – in the richer countries at least – only recently managed to create comfortable environments where we no longer need to worry about food and shelter, so that we can spend more time on other things. </w:t>
      </w:r>
      <w:r w:rsidRPr="00D50C00">
        <w:rPr>
          <w:rStyle w:val="Emphasis"/>
          <w:highlight w:val="cyan"/>
        </w:rPr>
        <w:t>Violence is declining</w:t>
      </w:r>
      <w:r w:rsidRPr="004D1277">
        <w:rPr>
          <w:rStyle w:val="StyleUnderline"/>
        </w:rPr>
        <w:t xml:space="preserve"> and this era is, counterintuitively to some, the </w:t>
      </w:r>
      <w:r w:rsidRPr="004D1277">
        <w:rPr>
          <w:rStyle w:val="Emphasis"/>
        </w:rPr>
        <w:t>most peaceful era</w:t>
      </w:r>
      <w:r w:rsidRPr="004D1277">
        <w:rPr>
          <w:rStyle w:val="StyleUnderline"/>
        </w:rPr>
        <w:t xml:space="preserve"> in history</w:t>
      </w:r>
      <w:r w:rsidRPr="004D1277">
        <w:rPr>
          <w:sz w:val="16"/>
        </w:rPr>
        <w:t xml:space="preserve"> (read Steven Pinker’s The Better Angels of Our Nature). </w:t>
      </w:r>
      <w:r w:rsidRPr="00D50C00">
        <w:rPr>
          <w:rStyle w:val="StyleUnderline"/>
          <w:highlight w:val="cyan"/>
        </w:rPr>
        <w:t>We’re</w:t>
      </w:r>
      <w:r w:rsidRPr="004D1277">
        <w:rPr>
          <w:rStyle w:val="StyleUnderline"/>
        </w:rPr>
        <w:t xml:space="preserve"> still </w:t>
      </w:r>
      <w:r w:rsidRPr="00D50C00">
        <w:rPr>
          <w:rStyle w:val="Emphasis"/>
          <w:highlight w:val="cyan"/>
        </w:rPr>
        <w:t>expanding the circle of</w:t>
      </w:r>
      <w:r w:rsidRPr="004D1277">
        <w:rPr>
          <w:rStyle w:val="Emphasis"/>
        </w:rPr>
        <w:t xml:space="preserve"> our </w:t>
      </w:r>
      <w:r w:rsidRPr="00D50C00">
        <w:rPr>
          <w:rStyle w:val="Emphasis"/>
          <w:highlight w:val="cyan"/>
        </w:rPr>
        <w:t>moral concern</w:t>
      </w:r>
      <w:r w:rsidRPr="004D1277">
        <w:rPr>
          <w:rStyle w:val="StyleUnderline"/>
        </w:rPr>
        <w:t>. We’ll</w:t>
      </w:r>
      <w:r w:rsidRPr="004D1277">
        <w:rPr>
          <w:sz w:val="16"/>
        </w:rPr>
        <w:t xml:space="preserve"> probably </w:t>
      </w:r>
      <w:r w:rsidRPr="004D1277">
        <w:rPr>
          <w:rStyle w:val="StyleUnderline"/>
        </w:rPr>
        <w:t>have to work less in the future and will devote even more time to creating change for ourselves and others. And there is the promise</w:t>
      </w:r>
      <w:r w:rsidRPr="004D1277">
        <w:rPr>
          <w:sz w:val="16"/>
        </w:rPr>
        <w:t xml:space="preserve"> (at least for techno-optimists) </w:t>
      </w:r>
      <w:r w:rsidRPr="004D1277">
        <w:rPr>
          <w:rStyle w:val="StyleUnderline"/>
        </w:rPr>
        <w:t xml:space="preserve">of </w:t>
      </w:r>
      <w:r w:rsidRPr="00D50C00">
        <w:rPr>
          <w:rStyle w:val="Emphasis"/>
          <w:highlight w:val="cyan"/>
        </w:rPr>
        <w:t>future tech</w:t>
      </w:r>
      <w:r w:rsidRPr="004D1277">
        <w:rPr>
          <w:rStyle w:val="Emphasis"/>
        </w:rPr>
        <w:t xml:space="preserve">nological </w:t>
      </w:r>
      <w:r w:rsidRPr="00D50C00">
        <w:rPr>
          <w:rStyle w:val="Emphasis"/>
          <w:highlight w:val="cyan"/>
        </w:rPr>
        <w:t>advancements</w:t>
      </w:r>
      <w:r w:rsidRPr="004D1277">
        <w:rPr>
          <w:rStyle w:val="StyleUnderline"/>
        </w:rPr>
        <w:t xml:space="preserve"> that </w:t>
      </w:r>
      <w:r w:rsidRPr="00D50C00">
        <w:rPr>
          <w:rStyle w:val="StyleUnderline"/>
          <w:highlight w:val="cyan"/>
        </w:rPr>
        <w:t>can</w:t>
      </w:r>
      <w:r w:rsidRPr="004D1277">
        <w:rPr>
          <w:rStyle w:val="StyleUnderline"/>
        </w:rPr>
        <w:t xml:space="preserve"> help us </w:t>
      </w:r>
      <w:r w:rsidRPr="00D50C00">
        <w:rPr>
          <w:rStyle w:val="StyleUnderline"/>
          <w:highlight w:val="cyan"/>
        </w:rPr>
        <w:t xml:space="preserve">have a </w:t>
      </w:r>
      <w:r w:rsidRPr="00D50C00">
        <w:rPr>
          <w:rStyle w:val="Emphasis"/>
          <w:highlight w:val="cyan"/>
        </w:rPr>
        <w:t>huge</w:t>
      </w:r>
      <w:r w:rsidRPr="004D1277">
        <w:rPr>
          <w:rStyle w:val="Emphasis"/>
        </w:rPr>
        <w:t xml:space="preserve"> positive </w:t>
      </w:r>
      <w:r w:rsidRPr="00D50C00">
        <w:rPr>
          <w:rStyle w:val="Emphasis"/>
          <w:highlight w:val="cyan"/>
        </w:rPr>
        <w:t>impact</w:t>
      </w:r>
      <w:r w:rsidRPr="004D1277">
        <w:rPr>
          <w:rStyle w:val="StyleUnderline"/>
        </w:rPr>
        <w:t xml:space="preserve"> on ourselves and our planet</w:t>
      </w:r>
      <w:r w:rsidRPr="004D1277">
        <w:rPr>
          <w:sz w:val="16"/>
        </w:rPr>
        <w:t>.</w:t>
      </w:r>
    </w:p>
    <w:p w14:paraId="51050BDF" w14:textId="77777777" w:rsidR="00754B5E" w:rsidRPr="004D1277" w:rsidRDefault="00754B5E" w:rsidP="00754B5E">
      <w:pPr>
        <w:rPr>
          <w:rStyle w:val="StyleUnderline"/>
        </w:rPr>
      </w:pPr>
      <w:r w:rsidRPr="004D1277">
        <w:rPr>
          <w:rStyle w:val="StyleUnderline"/>
        </w:rPr>
        <w:t xml:space="preserve">3. Humans might be able to </w:t>
      </w:r>
      <w:r w:rsidRPr="004D1277">
        <w:rPr>
          <w:rStyle w:val="Emphasis"/>
        </w:rPr>
        <w:t>help other species</w:t>
      </w:r>
      <w:r w:rsidRPr="004D1277">
        <w:rPr>
          <w:rStyle w:val="StyleUnderline"/>
        </w:rPr>
        <w:t xml:space="preserve"> further down the road.</w:t>
      </w:r>
    </w:p>
    <w:p w14:paraId="49A543C7" w14:textId="77777777" w:rsidR="00754B5E" w:rsidRPr="004D1277" w:rsidRDefault="00754B5E" w:rsidP="00754B5E">
      <w:pPr>
        <w:rPr>
          <w:sz w:val="16"/>
        </w:rPr>
      </w:pPr>
      <w:r w:rsidRPr="004D1277">
        <w:rPr>
          <w:sz w:val="16"/>
        </w:rPr>
        <w:t xml:space="preserve">In the future, </w:t>
      </w:r>
      <w:r w:rsidRPr="00D50C00">
        <w:rPr>
          <w:rStyle w:val="StyleUnderline"/>
          <w:highlight w:val="cyan"/>
        </w:rPr>
        <w:t>given</w:t>
      </w:r>
      <w:r w:rsidRPr="004D1277">
        <w:rPr>
          <w:rStyle w:val="StyleUnderline"/>
        </w:rPr>
        <w:t xml:space="preserve"> more moral growth and technological </w:t>
      </w:r>
      <w:r w:rsidRPr="00D50C00">
        <w:rPr>
          <w:rStyle w:val="StyleUnderline"/>
          <w:highlight w:val="cyan"/>
        </w:rPr>
        <w:t>improvements</w:t>
      </w:r>
      <w:r w:rsidRPr="004D1277">
        <w:rPr>
          <w:rStyle w:val="StyleUnderline"/>
        </w:rPr>
        <w:t xml:space="preserve">, rather than having a net negative impact on other species, </w:t>
      </w:r>
      <w:r w:rsidRPr="00D50C00">
        <w:rPr>
          <w:rStyle w:val="StyleUnderline"/>
          <w:highlight w:val="cyan"/>
        </w:rPr>
        <w:t xml:space="preserve">our impact could become </w:t>
      </w:r>
      <w:r w:rsidRPr="00D50C00">
        <w:rPr>
          <w:rStyle w:val="Emphasis"/>
          <w:highlight w:val="cyan"/>
        </w:rPr>
        <w:t>net positive</w:t>
      </w:r>
      <w:r w:rsidRPr="004D1277">
        <w:rPr>
          <w:sz w:val="16"/>
        </w:rPr>
        <w:t xml:space="preserve">. Arguably </w:t>
      </w:r>
      <w:r w:rsidRPr="004D1277">
        <w:rPr>
          <w:rStyle w:val="StyleUnderline"/>
        </w:rPr>
        <w:t xml:space="preserve">the </w:t>
      </w:r>
      <w:r w:rsidRPr="00D50C00">
        <w:rPr>
          <w:rStyle w:val="Emphasis"/>
          <w:highlight w:val="cyan"/>
        </w:rPr>
        <w:t>biggest source</w:t>
      </w:r>
      <w:r w:rsidRPr="00D50C00">
        <w:rPr>
          <w:rStyle w:val="StyleUnderline"/>
          <w:highlight w:val="cyan"/>
        </w:rPr>
        <w:t xml:space="preserve"> of suffering</w:t>
      </w:r>
      <w:r w:rsidRPr="004D1277">
        <w:rPr>
          <w:rStyle w:val="StyleUnderline"/>
        </w:rPr>
        <w:t xml:space="preserve"> for animals </w:t>
      </w:r>
      <w:r w:rsidRPr="00D50C00">
        <w:rPr>
          <w:rStyle w:val="StyleUnderline"/>
          <w:highlight w:val="cyan"/>
        </w:rPr>
        <w:t>is</w:t>
      </w:r>
      <w:r w:rsidRPr="004D1277">
        <w:rPr>
          <w:rStyle w:val="StyleUnderline"/>
        </w:rPr>
        <w:t xml:space="preserve"> nature/</w:t>
      </w:r>
      <w:r w:rsidRPr="00D50C00">
        <w:rPr>
          <w:rStyle w:val="StyleUnderline"/>
          <w:highlight w:val="cyan"/>
        </w:rPr>
        <w:t xml:space="preserve">the </w:t>
      </w:r>
      <w:r w:rsidRPr="00D50C00">
        <w:rPr>
          <w:rStyle w:val="Emphasis"/>
          <w:highlight w:val="cyan"/>
        </w:rPr>
        <w:t>natural condition</w:t>
      </w:r>
      <w:r w:rsidRPr="00D50C00">
        <w:rPr>
          <w:rStyle w:val="StyleUnderline"/>
          <w:highlight w:val="cyan"/>
        </w:rPr>
        <w:t xml:space="preserve">. Animals die </w:t>
      </w:r>
      <w:r w:rsidRPr="00D50C00">
        <w:rPr>
          <w:rStyle w:val="Emphasis"/>
          <w:highlight w:val="cyan"/>
        </w:rPr>
        <w:t>by the billions</w:t>
      </w:r>
      <w:r w:rsidRPr="004D1277">
        <w:rPr>
          <w:rStyle w:val="StyleUnderline"/>
        </w:rPr>
        <w:t xml:space="preserve"> because </w:t>
      </w:r>
      <w:r w:rsidRPr="00D50C00">
        <w:rPr>
          <w:rStyle w:val="StyleUnderline"/>
          <w:highlight w:val="cyan"/>
        </w:rPr>
        <w:t>of hunger, disease</w:t>
      </w:r>
      <w:r w:rsidRPr="004D1277">
        <w:rPr>
          <w:rStyle w:val="StyleUnderline"/>
        </w:rPr>
        <w:t xml:space="preserve">, parasitism, the </w:t>
      </w:r>
      <w:r w:rsidRPr="00D50C00">
        <w:rPr>
          <w:rStyle w:val="StyleUnderline"/>
          <w:highlight w:val="cyan"/>
        </w:rPr>
        <w:t>climate, predation</w:t>
      </w:r>
      <w:r w:rsidRPr="004D1277">
        <w:rPr>
          <w:sz w:val="16"/>
        </w:rPr>
        <w:t xml:space="preserve"> (see my post The extremely inconvenient truth of wild animal suffering). Maybe </w:t>
      </w:r>
      <w:r w:rsidRPr="004D1277">
        <w:rPr>
          <w:rStyle w:val="Emphasis"/>
        </w:rPr>
        <w:t xml:space="preserve">in the future, </w:t>
      </w:r>
      <w:r w:rsidRPr="00D50C00">
        <w:rPr>
          <w:rStyle w:val="Emphasis"/>
          <w:highlight w:val="cyan"/>
        </w:rPr>
        <w:t>we can limit</w:t>
      </w:r>
      <w:r w:rsidRPr="004D1277">
        <w:rPr>
          <w:sz w:val="16"/>
        </w:rPr>
        <w:t xml:space="preserve"> some of </w:t>
      </w:r>
      <w:r w:rsidRPr="00D50C00">
        <w:rPr>
          <w:rStyle w:val="Emphasis"/>
          <w:highlight w:val="cyan"/>
        </w:rPr>
        <w:t>this</w:t>
      </w:r>
      <w:r w:rsidRPr="004D1277">
        <w:rPr>
          <w:rStyle w:val="Emphasis"/>
        </w:rPr>
        <w:t xml:space="preserve"> suffering</w:t>
      </w:r>
      <w:r w:rsidRPr="004D1277">
        <w:rPr>
          <w:rStyle w:val="StyleUnderline"/>
        </w:rPr>
        <w:t xml:space="preserve">. The </w:t>
      </w:r>
      <w:r w:rsidRPr="00D50C00">
        <w:rPr>
          <w:rStyle w:val="StyleUnderline"/>
          <w:highlight w:val="cyan"/>
        </w:rPr>
        <w:t>same</w:t>
      </w:r>
      <w:r w:rsidRPr="004D1277">
        <w:rPr>
          <w:rStyle w:val="StyleUnderline"/>
        </w:rPr>
        <w:t xml:space="preserve"> applies </w:t>
      </w:r>
      <w:r w:rsidRPr="00D50C00">
        <w:rPr>
          <w:rStyle w:val="StyleUnderline"/>
          <w:highlight w:val="cyan"/>
        </w:rPr>
        <w:t>if</w:t>
      </w:r>
      <w:r w:rsidRPr="004D1277">
        <w:rPr>
          <w:rStyle w:val="StyleUnderline"/>
        </w:rPr>
        <w:t xml:space="preserve"> at some point in our more distant future, </w:t>
      </w:r>
      <w:r w:rsidRPr="00D50C00">
        <w:rPr>
          <w:rStyle w:val="StyleUnderline"/>
          <w:highlight w:val="cyan"/>
        </w:rPr>
        <w:t>we bump into</w:t>
      </w:r>
      <w:r w:rsidRPr="004D1277">
        <w:rPr>
          <w:rStyle w:val="StyleUnderline"/>
        </w:rPr>
        <w:t xml:space="preserve"> sentient </w:t>
      </w:r>
      <w:r w:rsidRPr="00D50C00">
        <w:rPr>
          <w:rStyle w:val="StyleUnderline"/>
          <w:highlight w:val="cyan"/>
        </w:rPr>
        <w:t xml:space="preserve">life on </w:t>
      </w:r>
      <w:r w:rsidRPr="00D50C00">
        <w:rPr>
          <w:rStyle w:val="Emphasis"/>
          <w:highlight w:val="cyan"/>
        </w:rPr>
        <w:t>other planets</w:t>
      </w:r>
      <w:r w:rsidRPr="004D1277">
        <w:rPr>
          <w:rStyle w:val="StyleUnderline"/>
        </w:rPr>
        <w:t xml:space="preserve">. Chances are there is suffering there, and </w:t>
      </w:r>
      <w:r w:rsidRPr="00D50C00">
        <w:rPr>
          <w:rStyle w:val="StyleUnderline"/>
          <w:highlight w:val="cyan"/>
        </w:rPr>
        <w:t>if</w:t>
      </w:r>
      <w:r w:rsidRPr="004D1277">
        <w:rPr>
          <w:rStyle w:val="StyleUnderline"/>
        </w:rPr>
        <w:t xml:space="preserve"> by that time </w:t>
      </w:r>
      <w:r w:rsidRPr="00D50C00">
        <w:rPr>
          <w:rStyle w:val="StyleUnderline"/>
          <w:highlight w:val="cyan"/>
        </w:rPr>
        <w:t xml:space="preserve">we have </w:t>
      </w:r>
      <w:r w:rsidRPr="00D50C00">
        <w:rPr>
          <w:rStyle w:val="Emphasis"/>
          <w:highlight w:val="cyan"/>
        </w:rPr>
        <w:t>advanced</w:t>
      </w:r>
      <w:r w:rsidRPr="004D1277">
        <w:rPr>
          <w:rStyle w:val="Emphasis"/>
        </w:rPr>
        <w:t xml:space="preserve"> enough morally and technologically</w:t>
      </w:r>
      <w:r w:rsidRPr="004D1277">
        <w:rPr>
          <w:rStyle w:val="StyleUnderline"/>
        </w:rPr>
        <w:t xml:space="preserve">, </w:t>
      </w:r>
      <w:r w:rsidRPr="00D50C00">
        <w:rPr>
          <w:rStyle w:val="StyleUnderline"/>
          <w:highlight w:val="cyan"/>
        </w:rPr>
        <w:t>we may</w:t>
      </w:r>
      <w:r w:rsidRPr="004D1277">
        <w:rPr>
          <w:rStyle w:val="StyleUnderline"/>
        </w:rPr>
        <w:t xml:space="preserve"> be able to </w:t>
      </w:r>
      <w:r w:rsidRPr="00D50C00">
        <w:rPr>
          <w:rStyle w:val="Emphasis"/>
          <w:highlight w:val="cyan"/>
        </w:rPr>
        <w:t>help</w:t>
      </w:r>
      <w:r w:rsidRPr="004D1277">
        <w:rPr>
          <w:sz w:val="16"/>
        </w:rPr>
        <w:t xml:space="preserve">. Of course there is the chance that some other species in our corner of the universe is already at that level, thus making our own progress less important. But certainly in the event that we’re the only “advanced” ones around (in this region of the universe), </w:t>
      </w:r>
      <w:r w:rsidRPr="00D50C00">
        <w:rPr>
          <w:rStyle w:val="StyleUnderline"/>
          <w:highlight w:val="cyan"/>
        </w:rPr>
        <w:t xml:space="preserve">it becomes </w:t>
      </w:r>
      <w:r w:rsidRPr="00D50C00">
        <w:rPr>
          <w:rStyle w:val="Emphasis"/>
          <w:highlight w:val="cyan"/>
        </w:rPr>
        <w:t>very important</w:t>
      </w:r>
      <w:r w:rsidRPr="004D1277">
        <w:rPr>
          <w:rStyle w:val="Emphasis"/>
        </w:rPr>
        <w:t xml:space="preserve"> that </w:t>
      </w:r>
      <w:r w:rsidRPr="00D50C00">
        <w:rPr>
          <w:rStyle w:val="Emphasis"/>
          <w:highlight w:val="cyan"/>
        </w:rPr>
        <w:t>we survive</w:t>
      </w:r>
      <w:r w:rsidRPr="004D1277">
        <w:rPr>
          <w:rStyle w:val="StyleUnderline"/>
        </w:rPr>
        <w:t xml:space="preserve"> and grow to help. It would be a pity if everything</w:t>
      </w:r>
      <w:r w:rsidRPr="004D1277">
        <w:rPr>
          <w:sz w:val="16"/>
        </w:rPr>
        <w:t xml:space="preserve"> we have and everything </w:t>
      </w:r>
      <w:r w:rsidRPr="004D1277">
        <w:rPr>
          <w:rStyle w:val="StyleUnderline"/>
        </w:rPr>
        <w:t>we are was lost</w:t>
      </w:r>
      <w:r w:rsidRPr="004D1277">
        <w:rPr>
          <w:sz w:val="16"/>
        </w:rPr>
        <w:t xml:space="preserve">, and </w:t>
      </w:r>
      <w:r w:rsidRPr="004D1277">
        <w:rPr>
          <w:rStyle w:val="StyleUnderline"/>
        </w:rPr>
        <w:t>the universe would need to restart</w:t>
      </w:r>
      <w:r w:rsidRPr="004D1277">
        <w:rPr>
          <w:sz w:val="16"/>
        </w:rPr>
        <w:t xml:space="preserve"> with another species to reach our level of development. </w:t>
      </w:r>
      <w:r w:rsidRPr="004D1277">
        <w:rPr>
          <w:rStyle w:val="Emphasis"/>
        </w:rPr>
        <w:t>Lots of time and lives lost</w:t>
      </w:r>
      <w:r w:rsidRPr="004D1277">
        <w:rPr>
          <w:sz w:val="16"/>
        </w:rPr>
        <w:t>.</w:t>
      </w:r>
    </w:p>
    <w:p w14:paraId="6425F3FF" w14:textId="77777777" w:rsidR="00754B5E" w:rsidRPr="004D1277" w:rsidRDefault="00754B5E" w:rsidP="00754B5E">
      <w:pPr>
        <w:rPr>
          <w:sz w:val="16"/>
        </w:rPr>
      </w:pPr>
      <w:r w:rsidRPr="004D1277">
        <w:rPr>
          <w:sz w:val="16"/>
        </w:rPr>
        <w:t>As you see, I’m thinking a bit ahead. And why not? Some will believe this is speculation and science fiction that has no relevance for the problems and suffering at hand. But if we don’t destroy ourselves, we have to assume we’re going to be here for a long, long time still. And in that time, a lot is possible.</w:t>
      </w:r>
    </w:p>
    <w:p w14:paraId="1F0E5B26" w14:textId="77777777" w:rsidR="00754B5E" w:rsidRPr="00180AA5" w:rsidRDefault="00754B5E" w:rsidP="00754B5E">
      <w:pPr>
        <w:rPr>
          <w:sz w:val="16"/>
        </w:rPr>
      </w:pPr>
      <w:r w:rsidRPr="004D1277">
        <w:rPr>
          <w:sz w:val="16"/>
        </w:rPr>
        <w:t xml:space="preserve">We’re on our way. We’re children still, growing up, getting better. It’s going to take ages or millennia, but we </w:t>
      </w:r>
      <w:r w:rsidRPr="00D50C00">
        <w:rPr>
          <w:rStyle w:val="Emphasis"/>
          <w:highlight w:val="cyan"/>
        </w:rPr>
        <w:t>humans might</w:t>
      </w:r>
      <w:r w:rsidRPr="004D1277">
        <w:rPr>
          <w:rStyle w:val="Emphasis"/>
        </w:rPr>
        <w:t xml:space="preserve"> just turn out to </w:t>
      </w:r>
      <w:r w:rsidRPr="00D50C00">
        <w:rPr>
          <w:rStyle w:val="Emphasis"/>
          <w:highlight w:val="cyan"/>
        </w:rPr>
        <w:t>be the best thing for the universe</w:t>
      </w:r>
      <w:r w:rsidRPr="004D1277">
        <w:rPr>
          <w:sz w:val="16"/>
        </w:rPr>
        <w:t>. Let’s not press that button just yet.</w:t>
      </w:r>
    </w:p>
    <w:p w14:paraId="04CB8EA9" w14:textId="77777777" w:rsidR="00754B5E" w:rsidRPr="00350C13" w:rsidRDefault="00754B5E" w:rsidP="00754B5E">
      <w:pPr>
        <w:rPr>
          <w:sz w:val="16"/>
        </w:rPr>
      </w:pPr>
    </w:p>
    <w:p w14:paraId="102C924F" w14:textId="77777777" w:rsidR="00754B5E" w:rsidRDefault="00754B5E" w:rsidP="00754B5E">
      <w:pPr>
        <w:pStyle w:val="Heading3"/>
      </w:pPr>
      <w:r>
        <w:t>1AR---Tech Solves</w:t>
      </w:r>
    </w:p>
    <w:p w14:paraId="18F59AEC" w14:textId="77777777" w:rsidR="00754B5E" w:rsidRDefault="00754B5E" w:rsidP="00754B5E">
      <w:pPr>
        <w:pStyle w:val="Heading4"/>
      </w:pPr>
      <w:r>
        <w:t>AI improves animal welfare.</w:t>
      </w:r>
    </w:p>
    <w:p w14:paraId="21450862" w14:textId="77777777" w:rsidR="00754B5E" w:rsidRPr="00D75DE3" w:rsidRDefault="00754B5E" w:rsidP="00754B5E">
      <w:r>
        <w:t xml:space="preserve">Zhang </w:t>
      </w:r>
      <w:r w:rsidRPr="00033D91">
        <w:rPr>
          <w:rStyle w:val="Style13ptBold"/>
        </w:rPr>
        <w:t>Li et</w:t>
      </w:r>
      <w:r w:rsidRPr="00D96796">
        <w:rPr>
          <w:rStyle w:val="Style13ptBold"/>
        </w:rPr>
        <w:t xml:space="preserve"> al</w:t>
      </w:r>
      <w:r>
        <w:t xml:space="preserve"> 12-29-20</w:t>
      </w:r>
      <w:r w:rsidRPr="00D96796">
        <w:rPr>
          <w:rStyle w:val="Style13ptBold"/>
        </w:rPr>
        <w:t>23</w:t>
      </w:r>
      <w:r>
        <w:t xml:space="preserve">, Zhang Li is a Professor at College of Horticulture and Forestry at Huazhong Agricultural University. Wenqiang Guo, Chenrui Lv, Meng Guo, Qiuyue Fu, and Xiaomeng Liu all work for Huazhong Agricultural University. “Advancements in artificial intelligence technology for improving animal welfare: Current applications and research progress” </w:t>
      </w:r>
      <w:r w:rsidRPr="0000412C">
        <w:t>https://doi.org/10.1002/aro2.44</w:t>
      </w:r>
      <w:r>
        <w:t xml:space="preserve"> //MDC</w:t>
      </w:r>
    </w:p>
    <w:p w14:paraId="705F575D" w14:textId="77777777" w:rsidR="00754B5E" w:rsidRPr="00D75DE3" w:rsidRDefault="00754B5E" w:rsidP="00754B5E">
      <w:pPr>
        <w:rPr>
          <w:sz w:val="16"/>
        </w:rPr>
      </w:pPr>
      <w:r w:rsidRPr="00D75DE3">
        <w:rPr>
          <w:sz w:val="16"/>
        </w:rPr>
        <w:t>DISCUSSION AND FUTURE PROSPECTS</w:t>
      </w:r>
    </w:p>
    <w:p w14:paraId="14A77ABB" w14:textId="77777777" w:rsidR="00754B5E" w:rsidRPr="004F7751" w:rsidRDefault="00754B5E" w:rsidP="00754B5E">
      <w:pPr>
        <w:rPr>
          <w:rStyle w:val="StyleUnderline"/>
        </w:rPr>
      </w:pPr>
      <w:r w:rsidRPr="00D75DE3">
        <w:rPr>
          <w:sz w:val="16"/>
        </w:rPr>
        <w:t xml:space="preserve">AI offers significant advantages for enhancing animal welfare [61]. Primarily, </w:t>
      </w:r>
      <w:r w:rsidRPr="004F7751">
        <w:rPr>
          <w:rStyle w:val="StyleUnderline"/>
        </w:rPr>
        <w:t>AI enables meticulous recognition of animal behaviors, emotions, as well as the prognosis and diagnosis of diseases. This level of accuracy allows for timely interventions, augmenting the overall welfare of animals</w:t>
      </w:r>
      <w:r w:rsidRPr="00D75DE3">
        <w:rPr>
          <w:sz w:val="16"/>
        </w:rPr>
        <w:t xml:space="preserve">. Additionally, AI systems automate tasks including environmental management and facility sanitation, minimizing human errors, and ensuring uniform quality in animal care [22, 27]. </w:t>
      </w:r>
      <w:r w:rsidRPr="004F7751">
        <w:rPr>
          <w:rStyle w:val="StyleUnderline"/>
        </w:rPr>
        <w:t>Furthermore, AI revolutionizes animal nutrition and health, formulating individualized nutrition strategies and proactively addressing health concerns before they escalate.</w:t>
      </w:r>
    </w:p>
    <w:p w14:paraId="781C19CB" w14:textId="77777777" w:rsidR="00754B5E" w:rsidRPr="00D75DE3" w:rsidRDefault="00754B5E" w:rsidP="00754B5E">
      <w:pPr>
        <w:rPr>
          <w:sz w:val="16"/>
        </w:rPr>
      </w:pPr>
      <w:r w:rsidRPr="00D75DE3">
        <w:rPr>
          <w:sz w:val="16"/>
        </w:rPr>
        <w:t>However, the application of different AI techniques also has certain limitations (Figure 6). For example, computer vision-based methods like CNNs can accurately recognize animals and their behaviors, but may struggle in low light or cluttered environments [83, 84]. Sensor-based approaches efficiently collect behavioral data, yet interpreting complex emotions remains difficult [85]. ML techniques effectively analyze nutrition and health parameters, but lack human-like comprehension of animal needs [86]. Knowledge-based expert systems enable disease diagnosis, but rely on predefined rules and have limited learning capabilities. Overall, a combination of different AI methods can help overcome individual limitations and provide more robust solutions.</w:t>
      </w:r>
    </w:p>
    <w:p w14:paraId="691673FC" w14:textId="77777777" w:rsidR="00754B5E" w:rsidRPr="00D75DE3" w:rsidRDefault="00754B5E" w:rsidP="00754B5E">
      <w:pPr>
        <w:rPr>
          <w:sz w:val="16"/>
        </w:rPr>
      </w:pPr>
      <w:r w:rsidRPr="00D75DE3">
        <w:rPr>
          <w:sz w:val="16"/>
        </w:rPr>
        <w:t>[Figure 6 omitted]</w:t>
      </w:r>
    </w:p>
    <w:p w14:paraId="1D6C727A" w14:textId="77777777" w:rsidR="00754B5E" w:rsidRPr="00D75DE3" w:rsidRDefault="00754B5E" w:rsidP="00754B5E">
      <w:pPr>
        <w:rPr>
          <w:sz w:val="16"/>
        </w:rPr>
      </w:pPr>
      <w:r w:rsidRPr="00D75DE3">
        <w:rPr>
          <w:sz w:val="16"/>
        </w:rPr>
        <w:t>To develop and train AI systems, a substantial amount of data are essential [87]. However, in certain cases, data availability may be limited or difficult to obtain, posing challenges to the effectiveness of AI applications [88, 89]. While AI can effectively monitor the physiological indicators of animals, understanding their emotions and behaviors remains beyond its capabilities. Consequently, there is a risk of failing to identify crucial welfare issues. Additionally, the successful implementation of AI technology requires ongoing training and maintenance, necessitating personnel with the relevant knowledge and skills to manage and utilize these systems. Unfortunately, the absence of such knowledge and training can potentially impede the adoption of this technology. Implementation of AI systems, especially in expansive facilities, can incur significant initial expenses, potentially hindering adoption by smaller entities or individual proprietors [90]. Moreover, persistent surveillance of animals via AI ignites ethical debates concerning their privacy and autonomy [91]. A judicious equilibrium between welfare monitoring and preserving their independence is vital.</w:t>
      </w:r>
    </w:p>
    <w:p w14:paraId="64706352" w14:textId="77777777" w:rsidR="00754B5E" w:rsidRPr="00D75DE3" w:rsidRDefault="00754B5E" w:rsidP="00754B5E">
      <w:pPr>
        <w:rPr>
          <w:sz w:val="16"/>
        </w:rPr>
      </w:pPr>
      <w:r w:rsidRPr="00D75DE3">
        <w:rPr>
          <w:sz w:val="16"/>
        </w:rPr>
        <w:t xml:space="preserve">To propel animal care advancements through AI, various avenues warrant exploration. </w:t>
      </w:r>
      <w:r w:rsidRPr="004F7751">
        <w:rPr>
          <w:rStyle w:val="StyleUnderline"/>
        </w:rPr>
        <w:t xml:space="preserve">Integration of AI with the IoT can foster more intelligent animal care facilities, facilitating perpetual monitoring and enhancement of all facets, from diet to habitat [4, 19]. Real-time data from IoT devices can be analyzed by AI algorithms to provide </w:t>
      </w:r>
      <w:r w:rsidRPr="004F7751">
        <w:rPr>
          <w:rStyle w:val="Emphasis"/>
        </w:rPr>
        <w:t>optimal care</w:t>
      </w:r>
      <w:r w:rsidRPr="004F7751">
        <w:rPr>
          <w:rStyle w:val="StyleUnderline"/>
        </w:rPr>
        <w:t xml:space="preserve"> for animals</w:t>
      </w:r>
      <w:r w:rsidRPr="00D75DE3">
        <w:rPr>
          <w:sz w:val="16"/>
        </w:rPr>
        <w:t xml:space="preserve"> [9]. Secondly, the future may witness the development of AI systems capable of personalizing care plans for individual animals based on their unique behaviors, emotions, and health needs [16, 46]. Similar to how AI customizes ads for individuals, personalized animal care can lead to better outcomes. Finally, collaborative research involving technologists, veterinarians, and animal behaviorists is essential. This interdisciplinary approach ensures that AI technology in animal care is developed and implemented in a way that truly benefits the animals. By combining expertise from different fields, advancements can be made in AI algorithms, data collection, and ethical considerations, ultimately improving animal welfare.</w:t>
      </w:r>
    </w:p>
    <w:p w14:paraId="469F390D" w14:textId="77777777" w:rsidR="00754B5E" w:rsidRPr="00D75DE3" w:rsidRDefault="00754B5E" w:rsidP="00754B5E">
      <w:pPr>
        <w:rPr>
          <w:sz w:val="16"/>
        </w:rPr>
      </w:pPr>
      <w:r w:rsidRPr="00D75DE3">
        <w:rPr>
          <w:rStyle w:val="StyleUnderline"/>
        </w:rPr>
        <w:t>By leveraging the precision, automation, and holistic management capabilities of AI, addressing the limitations and concerns, and exploring future directions, the potential for enhancing animal welfare through AI technology is promising</w:t>
      </w:r>
      <w:r w:rsidRPr="00D75DE3">
        <w:rPr>
          <w:sz w:val="16"/>
        </w:rPr>
        <w:t>. With continued research and responsible implementation, the integration of AI in animal care will likely contribute to the well-being of animals, sustainable agriculture, and veterinary practices.</w:t>
      </w:r>
    </w:p>
    <w:p w14:paraId="655C6FA7" w14:textId="77777777" w:rsidR="00754B5E" w:rsidRPr="00D75DE3" w:rsidRDefault="00754B5E" w:rsidP="00754B5E">
      <w:pPr>
        <w:rPr>
          <w:sz w:val="16"/>
        </w:rPr>
      </w:pPr>
      <w:r w:rsidRPr="00D75DE3">
        <w:rPr>
          <w:sz w:val="16"/>
        </w:rPr>
        <w:t>CONCLUSION</w:t>
      </w:r>
    </w:p>
    <w:p w14:paraId="263441E5" w14:textId="77777777" w:rsidR="00754B5E" w:rsidRPr="00D75DE3" w:rsidRDefault="00754B5E" w:rsidP="00754B5E">
      <w:pPr>
        <w:rPr>
          <w:sz w:val="16"/>
        </w:rPr>
      </w:pPr>
      <w:r w:rsidRPr="00D75DE3">
        <w:rPr>
          <w:sz w:val="16"/>
        </w:rPr>
        <w:t xml:space="preserve">In conclusion, </w:t>
      </w:r>
      <w:r w:rsidRPr="00D75DE3">
        <w:rPr>
          <w:rStyle w:val="StyleUnderline"/>
        </w:rPr>
        <w:t xml:space="preserve">the utilization of AI offers </w:t>
      </w:r>
      <w:r w:rsidRPr="00D75DE3">
        <w:rPr>
          <w:rStyle w:val="Emphasis"/>
        </w:rPr>
        <w:t>substantial potential</w:t>
      </w:r>
      <w:r w:rsidRPr="00D75DE3">
        <w:rPr>
          <w:rStyle w:val="StyleUnderline"/>
        </w:rPr>
        <w:t xml:space="preserve"> for enhancing animal welfare. By capitalizing on its advantages, addressing limitations and concerns, and exploring future directions, we can make significant progress in this field</w:t>
      </w:r>
      <w:r w:rsidRPr="00D75DE3">
        <w:rPr>
          <w:sz w:val="16"/>
        </w:rPr>
        <w:t xml:space="preserve">. To achieve this, it is crucial to continue conducting research, implement AI technology responsibly, and foster interdisciplinary collaboration. </w:t>
      </w:r>
      <w:r w:rsidRPr="00D75DE3">
        <w:rPr>
          <w:rStyle w:val="StyleUnderline"/>
        </w:rPr>
        <w:t xml:space="preserve">These efforts will contribute to </w:t>
      </w:r>
      <w:r w:rsidRPr="00D75DE3">
        <w:rPr>
          <w:rStyle w:val="Emphasis"/>
        </w:rPr>
        <w:t>improved animal well-being</w:t>
      </w:r>
      <w:r w:rsidRPr="00D75DE3">
        <w:rPr>
          <w:rStyle w:val="StyleUnderline"/>
        </w:rPr>
        <w:t>, sustainable agriculture, and advancements in veterinary practices</w:t>
      </w:r>
      <w:r w:rsidRPr="00D75DE3">
        <w:rPr>
          <w:sz w:val="16"/>
        </w:rPr>
        <w:t>. However, it is vital that we remain mindful of ethical considerations and ensure that AI is used in a responsible and ethical manner, thereby creating a brighter future for animals.</w:t>
      </w:r>
    </w:p>
    <w:p w14:paraId="3DD0BB11" w14:textId="77777777" w:rsidR="00754B5E" w:rsidRDefault="00754B5E" w:rsidP="00754B5E">
      <w:pPr>
        <w:pStyle w:val="Heading3"/>
      </w:pPr>
      <w:r>
        <w:t>1AR---Tech Solves---General Indict</w:t>
      </w:r>
    </w:p>
    <w:p w14:paraId="0BA562F4" w14:textId="77777777" w:rsidR="00754B5E" w:rsidRDefault="00754B5E" w:rsidP="00754B5E">
      <w:pPr>
        <w:pStyle w:val="Heading4"/>
      </w:pPr>
      <w:r>
        <w:t>Err aff --- entrenched sociotechnical imaginaries cause you to be skeptical.</w:t>
      </w:r>
    </w:p>
    <w:p w14:paraId="62D1F412" w14:textId="77777777" w:rsidR="00754B5E" w:rsidRPr="00350C13" w:rsidRDefault="00754B5E" w:rsidP="00754B5E">
      <w:r>
        <w:t xml:space="preserve">Amy </w:t>
      </w:r>
      <w:r w:rsidRPr="00350C13">
        <w:rPr>
          <w:rStyle w:val="Style13ptBold"/>
        </w:rPr>
        <w:t>Clare et al</w:t>
      </w:r>
      <w:r>
        <w:t xml:space="preserve"> 2-18-20</w:t>
      </w:r>
      <w:r w:rsidRPr="00350C13">
        <w:rPr>
          <w:rStyle w:val="Style13ptBold"/>
        </w:rPr>
        <w:t>25</w:t>
      </w:r>
      <w:r>
        <w:t>, Amy completed her Master’s Degree in medical anthropology at Heidelberg University (2018). She focused on cross-border reproductive tourism and oocyte technologies. She is currently a doctoral candidate in Prof. Dr. Ruth Müller’s team for Science and Technology Policy at the Technical University of Munich. Ruth Müller is a researcher in the interdisciplinary research field of Science &amp; Technology studies. She has studied molecular biology (M.Sc.; 2000-2007) and sociology (PhD; 2007-2012) at the University of Vienna, Austria. In February 2015, she was appointed Assistant Professor of Science &amp; Technology Policy at the Munich Center for Technology in Society, a co-appointment with the TUM School of Management and the TUM School of Life Sciences. Julia Feiler is a post-doctoral researcher at the Technical University of Munich. ““It’s all about factory farming:” German public imaginaries of gene editing technologies in animal agriculture” //MDC</w:t>
      </w:r>
    </w:p>
    <w:p w14:paraId="2B8D30AE" w14:textId="77777777" w:rsidR="00754B5E" w:rsidRPr="00350C13" w:rsidRDefault="00754B5E" w:rsidP="00754B5E">
      <w:pPr>
        <w:rPr>
          <w:sz w:val="16"/>
        </w:rPr>
      </w:pPr>
      <w:r w:rsidRPr="00350C13">
        <w:rPr>
          <w:sz w:val="16"/>
        </w:rPr>
        <w:t>Entrenched sociotechnical imaginaries of genetic technologies</w:t>
      </w:r>
    </w:p>
    <w:p w14:paraId="62914A64" w14:textId="77777777" w:rsidR="00754B5E" w:rsidRPr="00350C13" w:rsidRDefault="00754B5E" w:rsidP="00754B5E">
      <w:pPr>
        <w:rPr>
          <w:sz w:val="16"/>
        </w:rPr>
      </w:pPr>
      <w:r w:rsidRPr="00350C13">
        <w:rPr>
          <w:sz w:val="16"/>
        </w:rPr>
        <w:t xml:space="preserve">As we have shown, what emerged from our focus groups is that </w:t>
      </w:r>
      <w:r w:rsidRPr="00350C13">
        <w:rPr>
          <w:rStyle w:val="StyleUnderline"/>
        </w:rPr>
        <w:t xml:space="preserve">the majority of </w:t>
      </w:r>
      <w:r w:rsidRPr="00350C13">
        <w:rPr>
          <w:rStyle w:val="StyleUnderline"/>
          <w:highlight w:val="cyan"/>
        </w:rPr>
        <w:t>participants did not support</w:t>
      </w:r>
      <w:r w:rsidRPr="00350C13">
        <w:rPr>
          <w:rStyle w:val="StyleUnderline"/>
        </w:rPr>
        <w:t xml:space="preserve"> the </w:t>
      </w:r>
      <w:r w:rsidRPr="00350C13">
        <w:rPr>
          <w:rStyle w:val="StyleUnderline"/>
          <w:highlight w:val="cyan"/>
        </w:rPr>
        <w:t>vanguard vision</w:t>
      </w:r>
      <w:r w:rsidRPr="00350C13">
        <w:rPr>
          <w:rStyle w:val="StyleUnderline"/>
        </w:rPr>
        <w:t xml:space="preserve"> developed by the consortium—</w:t>
      </w:r>
      <w:r w:rsidRPr="00350C13">
        <w:rPr>
          <w:rStyle w:val="StyleUnderline"/>
          <w:highlight w:val="cyan"/>
        </w:rPr>
        <w:t>that gene editing</w:t>
      </w:r>
      <w:r w:rsidRPr="00350C13">
        <w:rPr>
          <w:rStyle w:val="StyleUnderline"/>
        </w:rPr>
        <w:t xml:space="preserve"> technologies </w:t>
      </w:r>
      <w:r w:rsidRPr="00350C13">
        <w:rPr>
          <w:rStyle w:val="StyleUnderline"/>
          <w:highlight w:val="cyan"/>
        </w:rPr>
        <w:t>could benefit animal</w:t>
      </w:r>
      <w:r w:rsidRPr="00350C13">
        <w:rPr>
          <w:rStyle w:val="StyleUnderline"/>
        </w:rPr>
        <w:t xml:space="preserve"> health and </w:t>
      </w:r>
      <w:r w:rsidRPr="00350C13">
        <w:rPr>
          <w:rStyle w:val="StyleUnderline"/>
          <w:highlight w:val="cyan"/>
        </w:rPr>
        <w:t>welfare</w:t>
      </w:r>
      <w:r w:rsidRPr="00350C13">
        <w:rPr>
          <w:rStyle w:val="StyleUnderline"/>
        </w:rPr>
        <w:t>, and small- to mid-scale farms. Instead</w:t>
      </w:r>
      <w:r w:rsidRPr="00350C13">
        <w:rPr>
          <w:rStyle w:val="StyleUnderline"/>
          <w:highlight w:val="cyan"/>
        </w:rPr>
        <w:t>, they held an entrenched socio-technical imaginary</w:t>
      </w:r>
      <w:r w:rsidRPr="00350C13">
        <w:rPr>
          <w:rStyle w:val="StyleUnderline"/>
        </w:rPr>
        <w:t xml:space="preserve"> that was </w:t>
      </w:r>
      <w:r w:rsidRPr="00350C13">
        <w:rPr>
          <w:rStyle w:val="StyleUnderline"/>
          <w:highlight w:val="cyan"/>
        </w:rPr>
        <w:t>rooted in a storyline where genetic technologies</w:t>
      </w:r>
      <w:r w:rsidRPr="00350C13">
        <w:rPr>
          <w:rStyle w:val="StyleUnderline"/>
        </w:rPr>
        <w:t xml:space="preserve"> can </w:t>
      </w:r>
      <w:r w:rsidRPr="00350C13">
        <w:rPr>
          <w:rStyle w:val="StyleUnderline"/>
          <w:highlight w:val="cyan"/>
        </w:rPr>
        <w:t>only benefit factory farming</w:t>
      </w:r>
      <w:r w:rsidRPr="00350C13">
        <w:rPr>
          <w:sz w:val="16"/>
        </w:rPr>
        <w:t xml:space="preserve">. This storyline was built from arguments that tied genetic modification technologies in agriculture exclusively to industrial-scale farmers and the maximization of yields as well as profits for large corporations. The vanguard vision of gene editing as beneficial for small- or medium-scale farming focused on animal health </w:t>
      </w:r>
      <w:r w:rsidRPr="00350C13">
        <w:rPr>
          <w:rStyle w:val="StyleUnderline"/>
          <w:highlight w:val="cyan"/>
        </w:rPr>
        <w:t>was</w:t>
      </w:r>
      <w:r w:rsidRPr="00350C13">
        <w:rPr>
          <w:rStyle w:val="StyleUnderline"/>
        </w:rPr>
        <w:t xml:space="preserve"> largely </w:t>
      </w:r>
      <w:r w:rsidRPr="00350C13">
        <w:rPr>
          <w:rStyle w:val="StyleUnderline"/>
          <w:highlight w:val="cyan"/>
        </w:rPr>
        <w:t>seen</w:t>
      </w:r>
      <w:r w:rsidRPr="00350C13">
        <w:rPr>
          <w:rStyle w:val="StyleUnderline"/>
        </w:rPr>
        <w:t xml:space="preserve"> by most of our participants </w:t>
      </w:r>
      <w:r w:rsidRPr="00350C13">
        <w:rPr>
          <w:rStyle w:val="StyleUnderline"/>
          <w:highlight w:val="cyan"/>
        </w:rPr>
        <w:t>as a deception</w:t>
      </w:r>
      <w:r w:rsidRPr="00350C13">
        <w:rPr>
          <w:rStyle w:val="StyleUnderline"/>
        </w:rPr>
        <w:t xml:space="preserve"> and ‘trojan horse’ to ultimately normalize these technologies for industrial farming usages, </w:t>
      </w:r>
      <w:r w:rsidRPr="00350C13">
        <w:rPr>
          <w:rStyle w:val="StyleUnderline"/>
          <w:highlight w:val="cyan"/>
        </w:rPr>
        <w:t>despite having been</w:t>
      </w:r>
      <w:r w:rsidRPr="00350C13">
        <w:rPr>
          <w:rStyle w:val="StyleUnderline"/>
        </w:rPr>
        <w:t xml:space="preserve"> established in collaboration with and </w:t>
      </w:r>
      <w:r w:rsidRPr="00350C13">
        <w:rPr>
          <w:rStyle w:val="Emphasis"/>
          <w:highlight w:val="cyan"/>
        </w:rPr>
        <w:t>endorsed by non-industrial farmers</w:t>
      </w:r>
      <w:r w:rsidRPr="00350C13">
        <w:rPr>
          <w:sz w:val="16"/>
        </w:rPr>
        <w:t>.</w:t>
      </w:r>
    </w:p>
    <w:p w14:paraId="7ADFCD98" w14:textId="77777777" w:rsidR="00754B5E" w:rsidRPr="00350C13" w:rsidRDefault="00754B5E" w:rsidP="00754B5E">
      <w:pPr>
        <w:rPr>
          <w:sz w:val="16"/>
        </w:rPr>
      </w:pPr>
      <w:r w:rsidRPr="00350C13">
        <w:rPr>
          <w:sz w:val="16"/>
        </w:rPr>
        <w:t xml:space="preserve">Many of the concerns raised by the participants who were critical about factory farming, and the food industry more broadly, are well warranted. These concerns are not isolated to Germany but represented across multiple studies, raising criticisms of gene editing technologies potential to exacerbate industrialized agricultural systems, increase corporate agribusiness power, and entrench existing inequalities and harms (Lindberg et al. 2023; Montenegro de Wit 2022). Especially since there are a range of complex barriers to developing ethical, equitable, and sustainable food systems when the power to enact change tends to rest in corporate hands (Pechlaner 2024; Lindberg et al. 2023). However, </w:t>
      </w:r>
      <w:r w:rsidRPr="00350C13">
        <w:rPr>
          <w:rStyle w:val="StyleUnderline"/>
        </w:rPr>
        <w:t xml:space="preserve">we want to point out that these concerns and a </w:t>
      </w:r>
      <w:r w:rsidRPr="00350C13">
        <w:rPr>
          <w:rStyle w:val="StyleUnderline"/>
          <w:highlight w:val="cyan"/>
        </w:rPr>
        <w:t>predominant focus on large-scale agriculture</w:t>
      </w:r>
      <w:r w:rsidRPr="00350C13">
        <w:rPr>
          <w:rStyle w:val="StyleUnderline"/>
        </w:rPr>
        <w:t xml:space="preserve"> appears to </w:t>
      </w:r>
      <w:r w:rsidRPr="00350C13">
        <w:rPr>
          <w:rStyle w:val="StyleUnderline"/>
          <w:highlight w:val="cyan"/>
        </w:rPr>
        <w:t>keep publics from imagining</w:t>
      </w:r>
      <w:r w:rsidRPr="00350C13">
        <w:rPr>
          <w:rStyle w:val="StyleUnderline"/>
        </w:rPr>
        <w:t xml:space="preserve"> small- to medium-scale </w:t>
      </w:r>
      <w:r w:rsidRPr="00350C13">
        <w:rPr>
          <w:rStyle w:val="StyleUnderline"/>
          <w:highlight w:val="cyan"/>
        </w:rPr>
        <w:t>agricultural futures that align with technology use</w:t>
      </w:r>
      <w:r w:rsidRPr="00350C13">
        <w:rPr>
          <w:sz w:val="16"/>
          <w:highlight w:val="cyan"/>
        </w:rPr>
        <w:t>.</w:t>
      </w:r>
    </w:p>
    <w:p w14:paraId="76DF364D" w14:textId="77777777" w:rsidR="00754B5E" w:rsidRPr="00350C13" w:rsidRDefault="00754B5E" w:rsidP="00754B5E">
      <w:pPr>
        <w:rPr>
          <w:sz w:val="16"/>
        </w:rPr>
      </w:pPr>
      <w:r w:rsidRPr="00350C13">
        <w:rPr>
          <w:sz w:val="16"/>
        </w:rPr>
        <w:t xml:space="preserve">A key finding from this study is that once there is a specific imaginary established in a national context, it can be difficult to change it. This finding is similar to work on other national sociotechnical imaginaries, where the </w:t>
      </w:r>
      <w:r w:rsidRPr="00E67276">
        <w:rPr>
          <w:rStyle w:val="StyleUnderline"/>
        </w:rPr>
        <w:t>technopolitical history of a state heavily influences how particular technologies can become welcomed in a local context</w:t>
      </w:r>
      <w:r w:rsidRPr="00350C13">
        <w:rPr>
          <w:sz w:val="16"/>
        </w:rPr>
        <w:t xml:space="preserve"> (Felt 2015). Felt has argued (and shown in the Austrian case) that typically “technologies that can be constructed as ‘local’ are embraced more easily” (ibid., 109). However, what is striking in our study is that regardless of the efforts of our consortium members to embed gene editing technologies in a local, Bavarian, animal agricultural context, and even aligned with Bavaria’s innovation paradigm as outlined by Pfotenhauer et al. (2023), their efforts were either ignored by participants or contested.</w:t>
      </w:r>
    </w:p>
    <w:p w14:paraId="6C33325D" w14:textId="77777777" w:rsidR="00754B5E" w:rsidRPr="00350C13" w:rsidRDefault="00754B5E" w:rsidP="00754B5E">
      <w:pPr>
        <w:rPr>
          <w:sz w:val="16"/>
        </w:rPr>
      </w:pPr>
      <w:r w:rsidRPr="00350C13">
        <w:rPr>
          <w:sz w:val="16"/>
        </w:rPr>
        <w:t xml:space="preserve">Our project partners’ iterative dialogue with farmers and breeding organizations, and general support of a RRI approach to technology development, combined with their acknowledgment of Germany’s technopolitical history with GMOs and the ongoing struggles of livestock farmers in the state and nation, ultimately did not alter how the public imagined this technology. </w:t>
      </w:r>
      <w:r w:rsidRPr="00350C13">
        <w:rPr>
          <w:rStyle w:val="StyleUnderline"/>
        </w:rPr>
        <w:t xml:space="preserve">It appears that in the case of agriculture—and specifically animal agriculture—“localness” may not be enough to overcome the intense politicization of particular technologies, especially genetic technologies. In light of this, we want to pick up the question of what does it mean if there are </w:t>
      </w:r>
      <w:r w:rsidRPr="00350C13">
        <w:rPr>
          <w:rStyle w:val="StyleUnderline"/>
          <w:highlight w:val="cyan"/>
        </w:rPr>
        <w:t>narratives</w:t>
      </w:r>
      <w:r w:rsidRPr="00350C13">
        <w:rPr>
          <w:rStyle w:val="StyleUnderline"/>
        </w:rPr>
        <w:t xml:space="preserve"> about technology that </w:t>
      </w:r>
      <w:r w:rsidRPr="00350C13">
        <w:rPr>
          <w:rStyle w:val="StyleUnderline"/>
          <w:highlight w:val="cyan"/>
        </w:rPr>
        <w:t xml:space="preserve">are so </w:t>
      </w:r>
      <w:r w:rsidRPr="00350C13">
        <w:rPr>
          <w:rStyle w:val="Emphasis"/>
          <w:highlight w:val="cyan"/>
        </w:rPr>
        <w:t>deeply entrenched</w:t>
      </w:r>
      <w:r w:rsidRPr="00350C13">
        <w:rPr>
          <w:rStyle w:val="StyleUnderline"/>
          <w:highlight w:val="cyan"/>
        </w:rPr>
        <w:t xml:space="preserve"> that actors who wish to</w:t>
      </w:r>
      <w:r w:rsidRPr="00350C13">
        <w:rPr>
          <w:rStyle w:val="StyleUnderline"/>
        </w:rPr>
        <w:t xml:space="preserve"> imagine otherwise, or </w:t>
      </w:r>
      <w:r w:rsidRPr="00350C13">
        <w:rPr>
          <w:rStyle w:val="StyleUnderline"/>
          <w:highlight w:val="cyan"/>
        </w:rPr>
        <w:t>produce a new vision, cannot</w:t>
      </w:r>
      <w:r w:rsidRPr="00350C13">
        <w:rPr>
          <w:sz w:val="16"/>
        </w:rPr>
        <w:t>?</w:t>
      </w:r>
    </w:p>
    <w:p w14:paraId="03200683" w14:textId="77777777" w:rsidR="00754B5E" w:rsidRPr="00C915E3" w:rsidRDefault="00754B5E" w:rsidP="00754B5E"/>
    <w:p w14:paraId="7EA67247" w14:textId="77777777" w:rsidR="00754B5E" w:rsidRDefault="00754B5E"/>
    <w:sectPr w:rsidR="00754B5E" w:rsidSect="00754B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530724"/>
    <w:multiLevelType w:val="multilevel"/>
    <w:tmpl w:val="4E1E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172CF"/>
    <w:multiLevelType w:val="multilevel"/>
    <w:tmpl w:val="7ADE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DC1538"/>
    <w:multiLevelType w:val="multilevel"/>
    <w:tmpl w:val="6372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F439C"/>
    <w:multiLevelType w:val="hybridMultilevel"/>
    <w:tmpl w:val="DD7C7E40"/>
    <w:lvl w:ilvl="0" w:tplc="E5A6B0B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AF529BC"/>
    <w:multiLevelType w:val="multilevel"/>
    <w:tmpl w:val="B6A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24933"/>
    <w:multiLevelType w:val="multilevel"/>
    <w:tmpl w:val="C99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07ABA"/>
    <w:multiLevelType w:val="multilevel"/>
    <w:tmpl w:val="FC6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E4062"/>
    <w:multiLevelType w:val="multilevel"/>
    <w:tmpl w:val="648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542A8E"/>
    <w:multiLevelType w:val="multilevel"/>
    <w:tmpl w:val="6B9E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0"/>
  </w:num>
  <w:num w:numId="15" w16cid:durableId="1656107615">
    <w:abstractNumId w:val="20"/>
  </w:num>
  <w:num w:numId="16" w16cid:durableId="998923377">
    <w:abstractNumId w:val="12"/>
  </w:num>
  <w:num w:numId="17" w16cid:durableId="1538394241">
    <w:abstractNumId w:val="14"/>
  </w:num>
  <w:num w:numId="18" w16cid:durableId="2009092204">
    <w:abstractNumId w:val="21"/>
  </w:num>
  <w:num w:numId="19" w16cid:durableId="987444689">
    <w:abstractNumId w:val="11"/>
  </w:num>
  <w:num w:numId="20" w16cid:durableId="1061516478">
    <w:abstractNumId w:val="19"/>
  </w:num>
  <w:num w:numId="21" w16cid:durableId="1232807416">
    <w:abstractNumId w:val="22"/>
  </w:num>
  <w:num w:numId="22" w16cid:durableId="1289700000">
    <w:abstractNumId w:val="18"/>
  </w:num>
  <w:num w:numId="23" w16cid:durableId="914362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5E"/>
    <w:rsid w:val="003A1BB2"/>
    <w:rsid w:val="00754B5E"/>
    <w:rsid w:val="00C60064"/>
    <w:rsid w:val="00DB648C"/>
    <w:rsid w:val="00FE2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81B9"/>
  <w15:chartTrackingRefBased/>
  <w15:docId w15:val="{33553AA4-C43E-4B1D-AD41-655929FD9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648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B64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B64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n"/>
    <w:basedOn w:val="Normal"/>
    <w:next w:val="Normal"/>
    <w:link w:val="Heading3Char"/>
    <w:uiPriority w:val="2"/>
    <w:qFormat/>
    <w:rsid w:val="00DB64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DB64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B648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54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64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648C"/>
  </w:style>
  <w:style w:type="character" w:customStyle="1" w:styleId="Heading1Char">
    <w:name w:val="Heading 1 Char"/>
    <w:aliases w:val="Pocket Char"/>
    <w:basedOn w:val="DefaultParagraphFont"/>
    <w:link w:val="Heading1"/>
    <w:rsid w:val="00DB648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B648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DB648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DB648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B648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54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5E"/>
    <w:rPr>
      <w:rFonts w:eastAsiaTheme="majorEastAsia" w:cstheme="majorBidi"/>
      <w:color w:val="272727" w:themeColor="text1" w:themeTint="D8"/>
    </w:rPr>
  </w:style>
  <w:style w:type="paragraph" w:styleId="Title">
    <w:name w:val="Title"/>
    <w:basedOn w:val="Normal"/>
    <w:next w:val="Normal"/>
    <w:link w:val="TitleChar"/>
    <w:uiPriority w:val="10"/>
    <w:qFormat/>
    <w:rsid w:val="00754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5E"/>
    <w:pPr>
      <w:spacing w:before="160"/>
      <w:jc w:val="center"/>
    </w:pPr>
    <w:rPr>
      <w:i/>
      <w:iCs/>
      <w:color w:val="404040" w:themeColor="text1" w:themeTint="BF"/>
    </w:rPr>
  </w:style>
  <w:style w:type="character" w:customStyle="1" w:styleId="QuoteChar">
    <w:name w:val="Quote Char"/>
    <w:basedOn w:val="DefaultParagraphFont"/>
    <w:link w:val="Quote"/>
    <w:uiPriority w:val="29"/>
    <w:rsid w:val="00754B5E"/>
    <w:rPr>
      <w:i/>
      <w:iCs/>
      <w:color w:val="404040" w:themeColor="text1" w:themeTint="BF"/>
    </w:rPr>
  </w:style>
  <w:style w:type="paragraph" w:styleId="ListParagraph">
    <w:name w:val="List Paragraph"/>
    <w:aliases w:val="6 font,List Paragraph1,List Paragraph2,Colorful List - Accent 11"/>
    <w:basedOn w:val="Normal"/>
    <w:uiPriority w:val="34"/>
    <w:qFormat/>
    <w:rsid w:val="00754B5E"/>
    <w:pPr>
      <w:ind w:left="720"/>
      <w:contextualSpacing/>
    </w:pPr>
  </w:style>
  <w:style w:type="character" w:styleId="IntenseEmphasis">
    <w:name w:val="Intense Emphasis"/>
    <w:basedOn w:val="DefaultParagraphFont"/>
    <w:uiPriority w:val="21"/>
    <w:qFormat/>
    <w:rsid w:val="00754B5E"/>
    <w:rPr>
      <w:i/>
      <w:iCs/>
      <w:color w:val="0F4761" w:themeColor="accent1" w:themeShade="BF"/>
    </w:rPr>
  </w:style>
  <w:style w:type="paragraph" w:styleId="IntenseQuote">
    <w:name w:val="Intense Quote"/>
    <w:basedOn w:val="Normal"/>
    <w:next w:val="Normal"/>
    <w:link w:val="IntenseQuoteChar"/>
    <w:uiPriority w:val="30"/>
    <w:qFormat/>
    <w:rsid w:val="00754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5E"/>
    <w:rPr>
      <w:i/>
      <w:iCs/>
      <w:color w:val="0F4761" w:themeColor="accent1" w:themeShade="BF"/>
    </w:rPr>
  </w:style>
  <w:style w:type="character" w:styleId="IntenseReference">
    <w:name w:val="Intense Reference"/>
    <w:basedOn w:val="DefaultParagraphFont"/>
    <w:uiPriority w:val="32"/>
    <w:qFormat/>
    <w:rsid w:val="00754B5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DB648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B648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B648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cite,Sty,8."/>
    <w:basedOn w:val="DefaultParagraphFont"/>
    <w:uiPriority w:val="7"/>
    <w:qFormat/>
    <w:rsid w:val="00DB648C"/>
    <w:rPr>
      <w:b w:val="0"/>
      <w:sz w:val="22"/>
      <w:u w:val="single"/>
    </w:rPr>
  </w:style>
  <w:style w:type="character" w:styleId="Strong">
    <w:name w:val="Strong"/>
    <w:basedOn w:val="DefaultParagraphFont"/>
    <w:uiPriority w:val="22"/>
    <w:qFormat/>
    <w:rsid w:val="00DB648C"/>
    <w:rPr>
      <w:b/>
      <w:bCs/>
    </w:rPr>
  </w:style>
  <w:style w:type="character" w:styleId="BookTitle">
    <w:name w:val="Book Title"/>
    <w:basedOn w:val="DefaultParagraphFont"/>
    <w:uiPriority w:val="33"/>
    <w:qFormat/>
    <w:rsid w:val="00DB648C"/>
    <w:rPr>
      <w:b/>
      <w:bCs/>
      <w:i/>
      <w:iCs/>
      <w:spacing w:val="5"/>
    </w:rPr>
  </w:style>
  <w:style w:type="numbering" w:styleId="111111">
    <w:name w:val="Outline List 2"/>
    <w:basedOn w:val="NoList"/>
    <w:uiPriority w:val="99"/>
    <w:semiHidden/>
    <w:unhideWhenUsed/>
    <w:rsid w:val="00DB648C"/>
  </w:style>
  <w:style w:type="paragraph" w:styleId="Header">
    <w:name w:val="header"/>
    <w:basedOn w:val="Normal"/>
    <w:link w:val="HeaderChar"/>
    <w:uiPriority w:val="99"/>
    <w:semiHidden/>
    <w:rsid w:val="00DB64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B648C"/>
    <w:rPr>
      <w:rFonts w:ascii="Calibri" w:hAnsi="Calibri" w:cs="Calibri"/>
      <w:kern w:val="0"/>
      <w:sz w:val="22"/>
      <w:szCs w:val="22"/>
      <w14:ligatures w14:val="none"/>
    </w:rPr>
  </w:style>
  <w:style w:type="paragraph" w:styleId="Footer">
    <w:name w:val="footer"/>
    <w:basedOn w:val="Normal"/>
    <w:link w:val="FooterChar"/>
    <w:uiPriority w:val="99"/>
    <w:semiHidden/>
    <w:rsid w:val="00DB64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B648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B648C"/>
    <w:pPr>
      <w:spacing w:after="120"/>
    </w:pPr>
  </w:style>
  <w:style w:type="character" w:customStyle="1" w:styleId="BodyTextChar">
    <w:name w:val="Body Text Char"/>
    <w:basedOn w:val="DefaultParagraphFont"/>
    <w:link w:val="BodyText"/>
    <w:uiPriority w:val="99"/>
    <w:semiHidden/>
    <w:rsid w:val="00DB648C"/>
    <w:rPr>
      <w:rFonts w:ascii="Calibri" w:hAnsi="Calibri" w:cs="Calibri"/>
      <w:kern w:val="0"/>
      <w:sz w:val="22"/>
      <w:szCs w:val="22"/>
      <w14:ligatures w14:val="none"/>
    </w:rPr>
  </w:style>
  <w:style w:type="paragraph" w:styleId="NoSpacing">
    <w:name w:val="No Spacing"/>
    <w:link w:val="NoSpacingChar"/>
    <w:uiPriority w:val="99"/>
    <w:unhideWhenUsed/>
    <w:qFormat/>
    <w:rsid w:val="00DB648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B648C"/>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B648C"/>
    <w:rPr>
      <w:color w:val="467886" w:themeColor="hyperlink"/>
      <w:u w:val="single"/>
    </w:rPr>
  </w:style>
  <w:style w:type="character" w:styleId="UnresolvedMention">
    <w:name w:val="Unresolved Mention"/>
    <w:basedOn w:val="DefaultParagraphFont"/>
    <w:uiPriority w:val="99"/>
    <w:semiHidden/>
    <w:unhideWhenUsed/>
    <w:rsid w:val="00DB648C"/>
    <w:rPr>
      <w:color w:val="605E5C"/>
      <w:shd w:val="clear" w:color="auto" w:fill="E1DFDD"/>
    </w:rPr>
  </w:style>
  <w:style w:type="paragraph" w:customStyle="1" w:styleId="Undertag">
    <w:name w:val="Undertag"/>
    <w:link w:val="UndertagChar"/>
    <w:autoRedefine/>
    <w:uiPriority w:val="5"/>
    <w:qFormat/>
    <w:rsid w:val="00754B5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54B5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54B5E"/>
    <w:rPr>
      <w:b w:val="0"/>
      <w:i/>
      <w:color w:val="00B0F0"/>
    </w:rPr>
  </w:style>
  <w:style w:type="character" w:customStyle="1" w:styleId="AnalyticChar">
    <w:name w:val="Analytic Char"/>
    <w:basedOn w:val="DefaultParagraphFont"/>
    <w:link w:val="Analytic"/>
    <w:uiPriority w:val="5"/>
    <w:rsid w:val="00754B5E"/>
    <w:rPr>
      <w:rFonts w:ascii="Calibri" w:eastAsiaTheme="majorEastAsia" w:hAnsi="Calibri" w:cstheme="majorBidi"/>
      <w:b/>
      <w:iCs/>
      <w:color w:val="00B0F0"/>
      <w:kern w:val="0"/>
      <w:sz w:val="26"/>
      <w:szCs w:val="22"/>
      <w14:ligatures w14:val="none"/>
    </w:rPr>
  </w:style>
  <w:style w:type="paragraph" w:customStyle="1" w:styleId="textbold">
    <w:name w:val="text bold"/>
    <w:basedOn w:val="Normal"/>
    <w:link w:val="Emphasis"/>
    <w:uiPriority w:val="8"/>
    <w:qFormat/>
    <w:rsid w:val="00754B5E"/>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styleId="NormalWeb">
    <w:name w:val="Normal (Web)"/>
    <w:basedOn w:val="Normal"/>
    <w:uiPriority w:val="99"/>
    <w:semiHidden/>
    <w:unhideWhenUsed/>
    <w:rsid w:val="00754B5E"/>
    <w:pPr>
      <w:spacing w:before="100" w:beforeAutospacing="1" w:after="100" w:afterAutospacing="1" w:line="240" w:lineRule="auto"/>
    </w:pPr>
    <w:rPr>
      <w:rFonts w:ascii="Times New Roman" w:eastAsia="Times New Roman" w:hAnsi="Times New Roman" w:cs="Times New Roman"/>
      <w:sz w:val="24"/>
      <w:szCs w:val="24"/>
      <w:lang w:val="en-CA" w:eastAsia="zh-CN"/>
    </w:rPr>
  </w:style>
  <w:style w:type="character" w:customStyle="1" w:styleId="footnote-reference">
    <w:name w:val="footnote-reference"/>
    <w:basedOn w:val="DefaultParagraphFont"/>
    <w:rsid w:val="00754B5E"/>
  </w:style>
  <w:style w:type="character" w:customStyle="1" w:styleId="postspagetitle-lastword">
    <w:name w:val="postspagetitle-lastword"/>
    <w:basedOn w:val="DefaultParagraphFont"/>
    <w:rsid w:val="00754B5E"/>
  </w:style>
  <w:style w:type="character" w:customStyle="1" w:styleId="dt-column-title">
    <w:name w:val="dt-column-title"/>
    <w:basedOn w:val="DefaultParagraphFont"/>
    <w:rsid w:val="00754B5E"/>
  </w:style>
  <w:style w:type="paragraph" w:customStyle="1" w:styleId="Emphasis1">
    <w:name w:val="Emphasis1"/>
    <w:basedOn w:val="Normal"/>
    <w:autoRedefine/>
    <w:uiPriority w:val="8"/>
    <w:qFormat/>
    <w:rsid w:val="00754B5E"/>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val="en-CA" w:eastAsia="zh-CN"/>
      <w14:ligatures w14:val="standardContextual"/>
    </w:rPr>
  </w:style>
  <w:style w:type="character" w:customStyle="1" w:styleId="AAAUNDERLINEKEYBOARD">
    <w:name w:val="AAA UNDERLINE KEYBOARD"/>
    <w:basedOn w:val="DefaultParagraphFont"/>
    <w:uiPriority w:val="6"/>
    <w:qFormat/>
    <w:rsid w:val="00754B5E"/>
    <w:rPr>
      <w:b w:val="0"/>
      <w:sz w:val="22"/>
      <w:u w:val="single"/>
    </w:rPr>
  </w:style>
  <w:style w:type="paragraph" w:customStyle="1" w:styleId="Heading411">
    <w:name w:val="Heading 411"/>
    <w:basedOn w:val="Heading1"/>
    <w:next w:val="NoSpacing"/>
    <w:link w:val="Hyperlink"/>
    <w:autoRedefine/>
    <w:uiPriority w:val="99"/>
    <w:qFormat/>
    <w:rsid w:val="00754B5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vinleung.com/archives/arguments-in-defense-of-preference-hedonism/"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forum.effectivealtruism.org/posts/bfdc3MpsYEfDdvgtP/why-the-expected-numbers-of-farmed-animals-in-the-far-futur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esswrong.com/posts/KqLLPh68DuXyisjRo/out-of-the-closet-as-a-positive-utilitari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16</TotalTime>
  <Pages>1</Pages>
  <Words>40640</Words>
  <Characters>231653</Characters>
  <Application>Microsoft Office Word</Application>
  <DocSecurity>0</DocSecurity>
  <Lines>1930</Lines>
  <Paragraphs>543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3</cp:revision>
  <dcterms:created xsi:type="dcterms:W3CDTF">2025-07-15T19:58:00Z</dcterms:created>
  <dcterms:modified xsi:type="dcterms:W3CDTF">2025-07-15T20:47:00Z</dcterms:modified>
</cp:coreProperties>
</file>