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29A2E" w14:textId="77777777" w:rsidR="001C24BC" w:rsidRPr="001C24BC" w:rsidRDefault="001C24BC" w:rsidP="001C24BC">
      <w:pPr>
        <w:pStyle w:val="Heading3"/>
      </w:pPr>
      <w:r>
        <w:t>Notes</w:t>
      </w:r>
    </w:p>
    <w:p w14:paraId="35618C6F" w14:textId="77777777" w:rsidR="001C24BC" w:rsidRDefault="001C24BC" w:rsidP="001C24BC">
      <w:r>
        <w:t>This DA is mostly meant to be read against Russian Cooperation affs. There are lots of impacts. Pick your favorite.</w:t>
      </w:r>
    </w:p>
    <w:p w14:paraId="7A55613A" w14:textId="77777777" w:rsidR="001C24BC" w:rsidRPr="00CE39C7" w:rsidRDefault="001C24BC" w:rsidP="001C24BC"/>
    <w:p w14:paraId="387FE548" w14:textId="77777777" w:rsidR="001C24BC" w:rsidRPr="00CE39C7" w:rsidRDefault="001C24BC" w:rsidP="001C24BC">
      <w:r>
        <w:t>Thank you to Ethan, Vikrant, Aalekh, Earvin, and Timothy for their hard work on this file!</w:t>
      </w:r>
    </w:p>
    <w:p w14:paraId="5EA801D8" w14:textId="0EF38756" w:rsidR="00C8388D" w:rsidRDefault="009653A2" w:rsidP="00C8388D">
      <w:pPr>
        <w:pStyle w:val="Heading1"/>
      </w:pPr>
      <w:r>
        <w:t>Europe DA</w:t>
      </w:r>
    </w:p>
    <w:p w14:paraId="7909D31E" w14:textId="60FC2FE7" w:rsidR="00C8388D" w:rsidRDefault="00C8388D" w:rsidP="00C8388D">
      <w:pPr>
        <w:pStyle w:val="Heading3"/>
      </w:pPr>
      <w:r>
        <w:t>1NC</w:t>
      </w:r>
    </w:p>
    <w:p w14:paraId="03CF9DE2" w14:textId="77777777" w:rsidR="00C8388D" w:rsidRPr="00C8388D" w:rsidRDefault="00C8388D" w:rsidP="00C8388D"/>
    <w:p w14:paraId="157F072B" w14:textId="3A94E18F" w:rsidR="00E14F93" w:rsidRPr="00A402A1" w:rsidRDefault="00E14F93" w:rsidP="00E14F93">
      <w:pPr>
        <w:pStyle w:val="Heading4"/>
      </w:pPr>
      <w:r>
        <w:t xml:space="preserve">Trump’s </w:t>
      </w:r>
      <w:r>
        <w:rPr>
          <w:u w:val="single"/>
        </w:rPr>
        <w:t>recommitted</w:t>
      </w:r>
      <w:r>
        <w:t xml:space="preserve"> to NATO and </w:t>
      </w:r>
      <w:r>
        <w:rPr>
          <w:u w:val="single"/>
        </w:rPr>
        <w:t>turned</w:t>
      </w:r>
      <w:r>
        <w:t xml:space="preserve"> against Russia.</w:t>
      </w:r>
    </w:p>
    <w:p w14:paraId="4542C168" w14:textId="77777777" w:rsidR="00E14F93" w:rsidRDefault="00E14F93" w:rsidP="00E14F93">
      <w:r w:rsidRPr="00D22B3A">
        <w:rPr>
          <w:rStyle w:val="Style13ptBold"/>
        </w:rPr>
        <w:t>Anderson and Chambers ’7-14</w:t>
      </w:r>
      <w:r>
        <w:t xml:space="preserve"> [Zac and Francesca; 2025; Campaign reporter covering Donald Trump and the Republicans; Emmy winner and a Society of Professional Journalists D.C. Dateline Award recipient; USA Today, “Trump to send Ukraine weapons through NATO, threatens secondary tariffs on Russia,” </w:t>
      </w:r>
      <w:r w:rsidRPr="00D22B3A">
        <w:t>https://www.usatoday.com/story/news/politics/2025/07/14/trump-russia-tariffs-ukraine-war-weapons/85192703007/</w:t>
      </w:r>
      <w:r>
        <w:t>; Accessed 7.14.25]</w:t>
      </w:r>
    </w:p>
    <w:p w14:paraId="2D0282E2" w14:textId="77777777" w:rsidR="00E14F93" w:rsidRPr="00A402A1" w:rsidRDefault="00E14F93" w:rsidP="00E14F93">
      <w:pPr>
        <w:rPr>
          <w:sz w:val="16"/>
        </w:rPr>
      </w:pPr>
      <w:r w:rsidRPr="00A402A1">
        <w:rPr>
          <w:rStyle w:val="StyleUnderline"/>
        </w:rPr>
        <w:t xml:space="preserve">President Donald Trump is </w:t>
      </w:r>
      <w:r w:rsidRPr="00A402A1">
        <w:rPr>
          <w:rStyle w:val="Emphasis"/>
        </w:rPr>
        <w:t>stepping up</w:t>
      </w:r>
      <w:r w:rsidRPr="00A402A1">
        <w:rPr>
          <w:rStyle w:val="StyleUnderline"/>
        </w:rPr>
        <w:t xml:space="preserve"> his </w:t>
      </w:r>
      <w:r w:rsidRPr="00A402A1">
        <w:rPr>
          <w:rStyle w:val="Emphasis"/>
        </w:rPr>
        <w:t>support</w:t>
      </w:r>
      <w:r w:rsidRPr="00A402A1">
        <w:rPr>
          <w:rStyle w:val="StyleUnderline"/>
        </w:rPr>
        <w:t xml:space="preserve"> for </w:t>
      </w:r>
      <w:r w:rsidRPr="00A402A1">
        <w:rPr>
          <w:rStyle w:val="Emphasis"/>
        </w:rPr>
        <w:t>Ukraine</w:t>
      </w:r>
      <w:r w:rsidRPr="00A402A1">
        <w:rPr>
          <w:rStyle w:val="StyleUnderline"/>
        </w:rPr>
        <w:t xml:space="preserve"> amid Russia’s</w:t>
      </w:r>
      <w:r w:rsidRPr="00A402A1">
        <w:rPr>
          <w:sz w:val="16"/>
        </w:rPr>
        <w:t xml:space="preserve"> ongoing attacks and </w:t>
      </w:r>
      <w:r w:rsidRPr="00A402A1">
        <w:rPr>
          <w:rStyle w:val="StyleUnderline"/>
        </w:rPr>
        <w:t xml:space="preserve">resistance to </w:t>
      </w:r>
      <w:r w:rsidRPr="00A402A1">
        <w:rPr>
          <w:rStyle w:val="Emphasis"/>
        </w:rPr>
        <w:t>peace efforts</w:t>
      </w:r>
      <w:r w:rsidRPr="00A402A1">
        <w:rPr>
          <w:sz w:val="16"/>
        </w:rPr>
        <w:t xml:space="preserve"> after more than three years of war.</w:t>
      </w:r>
    </w:p>
    <w:p w14:paraId="5463D23F" w14:textId="77777777" w:rsidR="00E14F93" w:rsidRPr="00A402A1" w:rsidRDefault="00E14F93" w:rsidP="00E14F93">
      <w:pPr>
        <w:rPr>
          <w:sz w:val="16"/>
        </w:rPr>
      </w:pPr>
      <w:r w:rsidRPr="00A402A1">
        <w:rPr>
          <w:rStyle w:val="StyleUnderline"/>
        </w:rPr>
        <w:t xml:space="preserve">Trump announced July 14 that the </w:t>
      </w:r>
      <w:r w:rsidRPr="00A402A1">
        <w:rPr>
          <w:rStyle w:val="Emphasis"/>
        </w:rPr>
        <w:t>U</w:t>
      </w:r>
      <w:r w:rsidRPr="00A402A1">
        <w:rPr>
          <w:rStyle w:val="StyleUnderline"/>
        </w:rPr>
        <w:t xml:space="preserve">nited </w:t>
      </w:r>
      <w:r w:rsidRPr="00A402A1">
        <w:rPr>
          <w:rStyle w:val="Emphasis"/>
        </w:rPr>
        <w:t>S</w:t>
      </w:r>
      <w:r w:rsidRPr="00A402A1">
        <w:rPr>
          <w:rStyle w:val="StyleUnderline"/>
        </w:rPr>
        <w:t xml:space="preserve">tates is </w:t>
      </w:r>
      <w:r w:rsidRPr="00A402A1">
        <w:rPr>
          <w:rStyle w:val="Emphasis"/>
        </w:rPr>
        <w:t>sending weapons</w:t>
      </w:r>
      <w:r w:rsidRPr="00A402A1">
        <w:rPr>
          <w:rStyle w:val="StyleUnderline"/>
        </w:rPr>
        <w:t xml:space="preserve"> to </w:t>
      </w:r>
      <w:r w:rsidRPr="00A402A1">
        <w:rPr>
          <w:rStyle w:val="Emphasis"/>
        </w:rPr>
        <w:t>NATO</w:t>
      </w:r>
      <w:r w:rsidRPr="00A402A1">
        <w:rPr>
          <w:sz w:val="16"/>
        </w:rPr>
        <w:t xml:space="preserve">, </w:t>
      </w:r>
      <w:r w:rsidRPr="00A402A1">
        <w:rPr>
          <w:rStyle w:val="StyleUnderline"/>
        </w:rPr>
        <w:t xml:space="preserve">which plans to </w:t>
      </w:r>
      <w:r w:rsidRPr="00A402A1">
        <w:rPr>
          <w:rStyle w:val="Emphasis"/>
        </w:rPr>
        <w:t>transfer</w:t>
      </w:r>
      <w:r w:rsidRPr="00A402A1">
        <w:rPr>
          <w:rStyle w:val="StyleUnderline"/>
        </w:rPr>
        <w:t xml:space="preserve"> the equipment to </w:t>
      </w:r>
      <w:r w:rsidRPr="00A402A1">
        <w:rPr>
          <w:rStyle w:val="Emphasis"/>
        </w:rPr>
        <w:t>Ukraine</w:t>
      </w:r>
      <w:r w:rsidRPr="00A402A1">
        <w:rPr>
          <w:sz w:val="16"/>
        </w:rPr>
        <w:t xml:space="preserve">, </w:t>
      </w:r>
      <w:r w:rsidRPr="00A402A1">
        <w:rPr>
          <w:rStyle w:val="StyleUnderline"/>
        </w:rPr>
        <w:t xml:space="preserve">and also threatened </w:t>
      </w:r>
      <w:r w:rsidRPr="00A402A1">
        <w:rPr>
          <w:rStyle w:val="Emphasis"/>
        </w:rPr>
        <w:t>steep tariffs</w:t>
      </w:r>
      <w:r w:rsidRPr="00A402A1">
        <w:rPr>
          <w:rStyle w:val="StyleUnderline"/>
        </w:rPr>
        <w:t xml:space="preserve"> aimed at impacting Russia's ability to finance the war</w:t>
      </w:r>
      <w:r w:rsidRPr="00A402A1">
        <w:rPr>
          <w:sz w:val="16"/>
        </w:rPr>
        <w:t>.</w:t>
      </w:r>
    </w:p>
    <w:p w14:paraId="148592EE" w14:textId="77777777" w:rsidR="00E14F93" w:rsidRPr="00A402A1" w:rsidRDefault="00E14F93" w:rsidP="00E14F93">
      <w:pPr>
        <w:rPr>
          <w:sz w:val="16"/>
        </w:rPr>
      </w:pPr>
      <w:r w:rsidRPr="00A402A1">
        <w:rPr>
          <w:rStyle w:val="StyleUnderline"/>
        </w:rPr>
        <w:t xml:space="preserve">Trump said that the United States would put </w:t>
      </w:r>
      <w:r w:rsidRPr="00A402A1">
        <w:rPr>
          <w:rStyle w:val="Emphasis"/>
        </w:rPr>
        <w:t>100% secondary tariffs</w:t>
      </w:r>
      <w:r w:rsidRPr="00A402A1">
        <w:rPr>
          <w:rStyle w:val="StyleUnderline"/>
        </w:rPr>
        <w:t xml:space="preserve"> on countries that do business with </w:t>
      </w:r>
      <w:r w:rsidRPr="00A402A1">
        <w:rPr>
          <w:rStyle w:val="Emphasis"/>
        </w:rPr>
        <w:t>Russia</w:t>
      </w:r>
      <w:r w:rsidRPr="00A402A1">
        <w:rPr>
          <w:sz w:val="16"/>
        </w:rPr>
        <w:t xml:space="preserve"> if a peace deal is not reached within 50 days.</w:t>
      </w:r>
    </w:p>
    <w:p w14:paraId="63627858" w14:textId="77777777" w:rsidR="00E14F93" w:rsidRPr="00A402A1" w:rsidRDefault="00E14F93" w:rsidP="00E14F93">
      <w:pPr>
        <w:rPr>
          <w:sz w:val="16"/>
        </w:rPr>
      </w:pPr>
      <w:r w:rsidRPr="00A402A1">
        <w:rPr>
          <w:sz w:val="16"/>
        </w:rPr>
        <w:t>“We’re going to be doing very severe tariffs if we don’t have a deal in 50 days," Trump said.</w:t>
      </w:r>
    </w:p>
    <w:p w14:paraId="53AFB789" w14:textId="77777777" w:rsidR="00E14F93" w:rsidRPr="00A402A1" w:rsidRDefault="00E14F93" w:rsidP="00E14F93">
      <w:pPr>
        <w:rPr>
          <w:sz w:val="16"/>
        </w:rPr>
      </w:pPr>
      <w:r w:rsidRPr="00A402A1">
        <w:rPr>
          <w:rStyle w:val="StyleUnderline"/>
        </w:rPr>
        <w:t xml:space="preserve">The announcement marked a </w:t>
      </w:r>
      <w:r w:rsidRPr="00A402A1">
        <w:rPr>
          <w:rStyle w:val="Emphasis"/>
        </w:rPr>
        <w:t>major shift</w:t>
      </w:r>
      <w:r w:rsidRPr="00A402A1">
        <w:rPr>
          <w:rStyle w:val="StyleUnderline"/>
        </w:rPr>
        <w:t xml:space="preserve"> by Trump to increase U.S. </w:t>
      </w:r>
      <w:r w:rsidRPr="00A402A1">
        <w:rPr>
          <w:rStyle w:val="Emphasis"/>
        </w:rPr>
        <w:t>pressure</w:t>
      </w:r>
      <w:r w:rsidRPr="00A402A1">
        <w:rPr>
          <w:rStyle w:val="StyleUnderline"/>
        </w:rPr>
        <w:t xml:space="preserve"> on </w:t>
      </w:r>
      <w:r w:rsidRPr="00A402A1">
        <w:rPr>
          <w:rStyle w:val="Emphasis"/>
        </w:rPr>
        <w:t>Moscow</w:t>
      </w:r>
      <w:r w:rsidRPr="00A402A1">
        <w:rPr>
          <w:sz w:val="16"/>
        </w:rPr>
        <w:t xml:space="preserve"> to make a quick deal. It came during a meeting with NATO Secretary General Mark Rutte in the Oval Office.</w:t>
      </w:r>
    </w:p>
    <w:p w14:paraId="1720EE5F" w14:textId="77777777" w:rsidR="00E14F93" w:rsidRPr="00A402A1" w:rsidRDefault="00E14F93" w:rsidP="00E14F93">
      <w:pPr>
        <w:rPr>
          <w:sz w:val="16"/>
        </w:rPr>
      </w:pPr>
      <w:r w:rsidRPr="00A402A1">
        <w:rPr>
          <w:rStyle w:val="StyleUnderline"/>
        </w:rPr>
        <w:t>Trump</w:t>
      </w:r>
      <w:r w:rsidRPr="00A402A1">
        <w:rPr>
          <w:sz w:val="16"/>
        </w:rPr>
        <w:t xml:space="preserve"> promised to end the war in Ukraine quickly, but </w:t>
      </w:r>
      <w:r w:rsidRPr="00A402A1">
        <w:rPr>
          <w:rStyle w:val="StyleUnderline"/>
        </w:rPr>
        <w:t xml:space="preserve">has expressed </w:t>
      </w:r>
      <w:r w:rsidRPr="00A402A1">
        <w:rPr>
          <w:rStyle w:val="Emphasis"/>
        </w:rPr>
        <w:t>increasing frustration</w:t>
      </w:r>
      <w:r w:rsidRPr="00A402A1">
        <w:rPr>
          <w:rStyle w:val="StyleUnderline"/>
        </w:rPr>
        <w:t xml:space="preserve"> with Russian President Vladimir </w:t>
      </w:r>
      <w:r w:rsidRPr="00A402A1">
        <w:rPr>
          <w:rStyle w:val="Emphasis"/>
        </w:rPr>
        <w:t>Putin</w:t>
      </w:r>
      <w:r w:rsidRPr="00A402A1">
        <w:rPr>
          <w:sz w:val="16"/>
        </w:rPr>
        <w:t xml:space="preserve"> as a ceasefire proves elusive.</w:t>
      </w:r>
    </w:p>
    <w:p w14:paraId="65655FB1" w14:textId="77777777" w:rsidR="00E14F93" w:rsidRPr="00A402A1" w:rsidRDefault="00E14F93" w:rsidP="00E14F93">
      <w:pPr>
        <w:rPr>
          <w:sz w:val="16"/>
        </w:rPr>
      </w:pPr>
      <w:r w:rsidRPr="00A402A1">
        <w:rPr>
          <w:sz w:val="16"/>
        </w:rPr>
        <w:t>“</w:t>
      </w:r>
      <w:r w:rsidRPr="00A402A1">
        <w:rPr>
          <w:rStyle w:val="StyleUnderline"/>
        </w:rPr>
        <w:t xml:space="preserve">I’m </w:t>
      </w:r>
      <w:r w:rsidRPr="00A402A1">
        <w:rPr>
          <w:rStyle w:val="Emphasis"/>
        </w:rPr>
        <w:t>disappointed</w:t>
      </w:r>
      <w:r w:rsidRPr="00A402A1">
        <w:rPr>
          <w:rStyle w:val="StyleUnderline"/>
        </w:rPr>
        <w:t xml:space="preserve"> in President </w:t>
      </w:r>
      <w:r w:rsidRPr="00A402A1">
        <w:rPr>
          <w:rStyle w:val="Emphasis"/>
        </w:rPr>
        <w:t>Putin</w:t>
      </w:r>
      <w:r w:rsidRPr="00A402A1">
        <w:rPr>
          <w:sz w:val="16"/>
        </w:rPr>
        <w:t xml:space="preserve"> because I thought we would have had a deal two months ago, but it doesn’t seem to get there," Trump said.</w:t>
      </w:r>
    </w:p>
    <w:p w14:paraId="7D14F771" w14:textId="77777777" w:rsidR="00E14F93" w:rsidRPr="00A402A1" w:rsidRDefault="00E14F93" w:rsidP="00E14F93">
      <w:pPr>
        <w:rPr>
          <w:sz w:val="16"/>
        </w:rPr>
      </w:pPr>
      <w:r w:rsidRPr="00A402A1">
        <w:rPr>
          <w:sz w:val="16"/>
        </w:rPr>
        <w:t>Trump said Putin is a "tough guy" who has "fooled a lot of people" over the years but "he didn't fool me." The president indicated he's weary of fruitless negotiations and said he wants "action."</w:t>
      </w:r>
    </w:p>
    <w:p w14:paraId="2865AAB4" w14:textId="77777777" w:rsidR="00E14F93" w:rsidRPr="00A402A1" w:rsidRDefault="00E14F93" w:rsidP="00E14F93">
      <w:pPr>
        <w:rPr>
          <w:sz w:val="16"/>
        </w:rPr>
      </w:pPr>
      <w:r w:rsidRPr="00A402A1">
        <w:rPr>
          <w:sz w:val="16"/>
        </w:rPr>
        <w:t>"It's gotta be results," Trump said.</w:t>
      </w:r>
    </w:p>
    <w:p w14:paraId="5F529095" w14:textId="77777777" w:rsidR="00E14F93" w:rsidRPr="00A402A1" w:rsidRDefault="00E14F93" w:rsidP="00E14F93">
      <w:pPr>
        <w:rPr>
          <w:sz w:val="16"/>
        </w:rPr>
      </w:pPr>
      <w:r w:rsidRPr="00A402A1">
        <w:rPr>
          <w:sz w:val="16"/>
        </w:rPr>
        <w:t>The new military aid for Ukraine is being financed by European nations. Trump has complained about the massive cost of supplying Ukraine with weapons and pushed Europe to shoulder more of the burden.</w:t>
      </w:r>
    </w:p>
    <w:p w14:paraId="7D81921F" w14:textId="77777777" w:rsidR="00E14F93" w:rsidRPr="00A402A1" w:rsidRDefault="00E14F93" w:rsidP="00E14F93">
      <w:pPr>
        <w:rPr>
          <w:sz w:val="16"/>
        </w:rPr>
      </w:pPr>
      <w:r w:rsidRPr="00A402A1">
        <w:rPr>
          <w:sz w:val="16"/>
        </w:rPr>
        <w:t>“We’re in for a lot of money, and we just, we don’t want to do anymore," Trump said July 14.</w:t>
      </w:r>
    </w:p>
    <w:p w14:paraId="6ECFA1F9" w14:textId="77777777" w:rsidR="00E14F93" w:rsidRPr="00A402A1" w:rsidRDefault="00E14F93" w:rsidP="00E14F93">
      <w:pPr>
        <w:rPr>
          <w:sz w:val="16"/>
        </w:rPr>
      </w:pPr>
      <w:r w:rsidRPr="00A402A1">
        <w:rPr>
          <w:sz w:val="16"/>
        </w:rPr>
        <w:t>Rutte said Trump called him last week to relay his position on arming Ukraine. Trump told the NATO leader he wanted to ensure Ukraine can “defend itself against Russia, but you want Europeans to pay for it,” Rutte said.</w:t>
      </w:r>
    </w:p>
    <w:p w14:paraId="2E85D142" w14:textId="77777777" w:rsidR="00E14F93" w:rsidRPr="00A402A1" w:rsidRDefault="00E14F93" w:rsidP="00E14F93">
      <w:pPr>
        <w:rPr>
          <w:sz w:val="16"/>
        </w:rPr>
      </w:pPr>
      <w:r w:rsidRPr="00A402A1">
        <w:rPr>
          <w:rStyle w:val="StyleUnderline"/>
        </w:rPr>
        <w:t>Rutte said the deal is</w:t>
      </w:r>
      <w:r w:rsidRPr="00A402A1">
        <w:rPr>
          <w:sz w:val="16"/>
        </w:rPr>
        <w:t xml:space="preserve"> “</w:t>
      </w:r>
      <w:r w:rsidRPr="00A402A1">
        <w:rPr>
          <w:rStyle w:val="Emphasis"/>
        </w:rPr>
        <w:t>really big</w:t>
      </w:r>
      <w:r w:rsidRPr="00A402A1">
        <w:rPr>
          <w:sz w:val="16"/>
        </w:rPr>
        <w:t xml:space="preserve">,” </w:t>
      </w:r>
      <w:r w:rsidRPr="00A402A1">
        <w:rPr>
          <w:rStyle w:val="StyleUnderline"/>
        </w:rPr>
        <w:t xml:space="preserve">and builds on the Trump administration’s efforts to push </w:t>
      </w:r>
      <w:r w:rsidRPr="00A402A1">
        <w:rPr>
          <w:rStyle w:val="Emphasis"/>
        </w:rPr>
        <w:t>European countries</w:t>
      </w:r>
      <w:r w:rsidRPr="00A402A1">
        <w:rPr>
          <w:rStyle w:val="StyleUnderline"/>
        </w:rPr>
        <w:t xml:space="preserve"> to spend more on </w:t>
      </w:r>
      <w:r w:rsidRPr="00A402A1">
        <w:rPr>
          <w:rStyle w:val="Emphasis"/>
        </w:rPr>
        <w:t>NATO</w:t>
      </w:r>
      <w:r w:rsidRPr="00A402A1">
        <w:rPr>
          <w:sz w:val="16"/>
        </w:rPr>
        <w:t>.</w:t>
      </w:r>
    </w:p>
    <w:p w14:paraId="5EB997EF" w14:textId="77777777" w:rsidR="00E14F93" w:rsidRPr="00A402A1" w:rsidRDefault="00E14F93" w:rsidP="00E14F93">
      <w:pPr>
        <w:rPr>
          <w:sz w:val="16"/>
        </w:rPr>
      </w:pPr>
      <w:r w:rsidRPr="00A402A1">
        <w:rPr>
          <w:sz w:val="16"/>
        </w:rPr>
        <w:t>“</w:t>
      </w:r>
      <w:r w:rsidRPr="00A402A1">
        <w:rPr>
          <w:rStyle w:val="StyleUnderline"/>
        </w:rPr>
        <w:t xml:space="preserve">It will mean that Ukraine can get its hands on really </w:t>
      </w:r>
      <w:r w:rsidRPr="00A402A1">
        <w:rPr>
          <w:rStyle w:val="Emphasis"/>
        </w:rPr>
        <w:t>massive numbers</w:t>
      </w:r>
      <w:r w:rsidRPr="00A402A1">
        <w:rPr>
          <w:rStyle w:val="StyleUnderline"/>
        </w:rPr>
        <w:t xml:space="preserve"> of military </w:t>
      </w:r>
      <w:r w:rsidRPr="00A402A1">
        <w:rPr>
          <w:rStyle w:val="Emphasis"/>
        </w:rPr>
        <w:t>equipment</w:t>
      </w:r>
      <w:r w:rsidRPr="00A402A1">
        <w:rPr>
          <w:sz w:val="16"/>
        </w:rPr>
        <w:t>,” Rutte said, describing it as “</w:t>
      </w:r>
      <w:r w:rsidRPr="00A402A1">
        <w:rPr>
          <w:rStyle w:val="StyleUnderline"/>
        </w:rPr>
        <w:t xml:space="preserve">only the first wave, there </w:t>
      </w:r>
      <w:r w:rsidRPr="00A402A1">
        <w:rPr>
          <w:rStyle w:val="Emphasis"/>
        </w:rPr>
        <w:t>will be more</w:t>
      </w:r>
      <w:r w:rsidRPr="00A402A1">
        <w:rPr>
          <w:sz w:val="16"/>
        </w:rPr>
        <w:t>.”</w:t>
      </w:r>
    </w:p>
    <w:p w14:paraId="11068631" w14:textId="77777777" w:rsidR="00E14F93" w:rsidRPr="00A402A1" w:rsidRDefault="00E14F93" w:rsidP="00E14F93">
      <w:pPr>
        <w:rPr>
          <w:sz w:val="16"/>
        </w:rPr>
      </w:pPr>
      <w:r w:rsidRPr="00A402A1">
        <w:rPr>
          <w:sz w:val="16"/>
        </w:rPr>
        <w:t>Trump’s posture toward Ukraine has evolved since he took office. He criticized Ukrainian President Volodymyr Zelenskyy during a dramatic Oval Office clash in February and briefly paused military aid and intelligence sharing.</w:t>
      </w:r>
    </w:p>
    <w:p w14:paraId="4256BB86" w14:textId="77777777" w:rsidR="00E14F93" w:rsidRPr="00A402A1" w:rsidRDefault="00E14F93" w:rsidP="00E14F93">
      <w:pPr>
        <w:rPr>
          <w:sz w:val="16"/>
        </w:rPr>
      </w:pPr>
      <w:r w:rsidRPr="00A402A1">
        <w:rPr>
          <w:rStyle w:val="StyleUnderline"/>
        </w:rPr>
        <w:t xml:space="preserve">The Pentagon also halted some </w:t>
      </w:r>
      <w:r w:rsidRPr="00A402A1">
        <w:rPr>
          <w:rStyle w:val="Emphasis"/>
        </w:rPr>
        <w:t>weapons shipments</w:t>
      </w:r>
      <w:r w:rsidRPr="00A402A1">
        <w:rPr>
          <w:sz w:val="16"/>
        </w:rPr>
        <w:t xml:space="preserve"> to Ukraine this month amid a review of U.S. military stockpiles. </w:t>
      </w:r>
      <w:r w:rsidRPr="00A402A1">
        <w:rPr>
          <w:rStyle w:val="StyleUnderline"/>
        </w:rPr>
        <w:t xml:space="preserve">Trump </w:t>
      </w:r>
      <w:r w:rsidRPr="00A402A1">
        <w:rPr>
          <w:rStyle w:val="Emphasis"/>
        </w:rPr>
        <w:t>reversed</w:t>
      </w:r>
      <w:r w:rsidRPr="00A402A1">
        <w:rPr>
          <w:rStyle w:val="StyleUnderline"/>
        </w:rPr>
        <w:t xml:space="preserve"> the </w:t>
      </w:r>
      <w:r w:rsidRPr="00A402A1">
        <w:rPr>
          <w:rStyle w:val="Emphasis"/>
        </w:rPr>
        <w:t>decision</w:t>
      </w:r>
      <w:r w:rsidRPr="00A402A1">
        <w:rPr>
          <w:rStyle w:val="StyleUnderline"/>
        </w:rPr>
        <w:t xml:space="preserve"> last week and revealed his plan over the weekend to send </w:t>
      </w:r>
      <w:r w:rsidRPr="00A402A1">
        <w:rPr>
          <w:rStyle w:val="Emphasis"/>
        </w:rPr>
        <w:t>Ukraine</w:t>
      </w:r>
      <w:r w:rsidRPr="00A402A1">
        <w:rPr>
          <w:rStyle w:val="StyleUnderline"/>
        </w:rPr>
        <w:t xml:space="preserve"> additional </w:t>
      </w:r>
      <w:r w:rsidRPr="00A402A1">
        <w:rPr>
          <w:rStyle w:val="Emphasis"/>
        </w:rPr>
        <w:t>air defense systems</w:t>
      </w:r>
      <w:r w:rsidRPr="00A402A1">
        <w:rPr>
          <w:sz w:val="16"/>
        </w:rPr>
        <w:t>.</w:t>
      </w:r>
    </w:p>
    <w:p w14:paraId="1464E697" w14:textId="77777777" w:rsidR="00E14F93" w:rsidRDefault="00E14F93" w:rsidP="00E14F93">
      <w:pPr>
        <w:rPr>
          <w:sz w:val="16"/>
        </w:rPr>
      </w:pPr>
      <w:r w:rsidRPr="00A402A1">
        <w:rPr>
          <w:rStyle w:val="StyleUnderline"/>
        </w:rPr>
        <w:t xml:space="preserve">Trump said the United States would be sending Patriot </w:t>
      </w:r>
      <w:r w:rsidRPr="00A402A1">
        <w:rPr>
          <w:rStyle w:val="Emphasis"/>
        </w:rPr>
        <w:t>missiles</w:t>
      </w:r>
      <w:r w:rsidRPr="00A402A1">
        <w:rPr>
          <w:rStyle w:val="StyleUnderline"/>
        </w:rPr>
        <w:t xml:space="preserve"> and </w:t>
      </w:r>
      <w:r w:rsidRPr="00A402A1">
        <w:rPr>
          <w:rStyle w:val="Emphasis"/>
        </w:rPr>
        <w:t>batteries</w:t>
      </w:r>
      <w:r w:rsidRPr="00A402A1">
        <w:rPr>
          <w:rStyle w:val="StyleUnderline"/>
        </w:rPr>
        <w:t xml:space="preserve"> to Ukraine that would </w:t>
      </w:r>
      <w:r w:rsidRPr="00A402A1">
        <w:rPr>
          <w:rStyle w:val="Emphasis"/>
        </w:rPr>
        <w:t>arrive</w:t>
      </w:r>
      <w:r w:rsidRPr="00A402A1">
        <w:rPr>
          <w:rStyle w:val="StyleUnderline"/>
        </w:rPr>
        <w:t xml:space="preserve"> </w:t>
      </w:r>
      <w:r w:rsidRPr="00A402A1">
        <w:rPr>
          <w:rStyle w:val="Emphasis"/>
        </w:rPr>
        <w:t>within</w:t>
      </w:r>
      <w:r w:rsidRPr="00A402A1">
        <w:rPr>
          <w:rStyle w:val="StyleUnderline"/>
        </w:rPr>
        <w:t xml:space="preserve"> </w:t>
      </w:r>
      <w:r w:rsidRPr="00A402A1">
        <w:rPr>
          <w:rStyle w:val="Emphasis"/>
        </w:rPr>
        <w:t>days</w:t>
      </w:r>
      <w:r w:rsidRPr="00A402A1">
        <w:rPr>
          <w:sz w:val="16"/>
        </w:rPr>
        <w:t>. Several countries that already have Patriots will transfer them to Ukraine and the United States will send those countries replacement weapons.</w:t>
      </w:r>
    </w:p>
    <w:p w14:paraId="7DEED956" w14:textId="77777777" w:rsidR="00E14F93" w:rsidRDefault="00E14F93" w:rsidP="00E14F93">
      <w:pPr>
        <w:rPr>
          <w:sz w:val="16"/>
        </w:rPr>
      </w:pPr>
    </w:p>
    <w:p w14:paraId="1D01FD2A" w14:textId="77777777" w:rsidR="00FC4D2D" w:rsidRDefault="00FC4D2D" w:rsidP="00FC4D2D">
      <w:pPr>
        <w:pStyle w:val="Heading4"/>
      </w:pPr>
      <w:r>
        <w:t>Increasing U.S. Russia cooperation puts NATO on edge.</w:t>
      </w:r>
    </w:p>
    <w:p w14:paraId="705A07BA" w14:textId="77777777" w:rsidR="00FC4D2D" w:rsidRPr="00D22B3A" w:rsidRDefault="00FC4D2D" w:rsidP="00FC4D2D">
      <w:r w:rsidRPr="00D22B3A">
        <w:rPr>
          <w:rStyle w:val="Style13ptBold"/>
        </w:rPr>
        <w:t>Thorsson ’25</w:t>
      </w:r>
      <w:r>
        <w:t xml:space="preserve"> [Elias; February 27; University of Copenhagen graduate, full time Arctic reporter; Arctic Today, “US and Russia explore Arctic cooperation as ties with European allies strain,” </w:t>
      </w:r>
      <w:r w:rsidRPr="00D22B3A">
        <w:t>https://www.arctictoday.com/us-and-russia-explore-arctic-cooperation-as-ties-with-european-allies-strain/</w:t>
      </w:r>
      <w:r>
        <w:t>; Accessed 7.14.25]</w:t>
      </w:r>
    </w:p>
    <w:p w14:paraId="48E751BF" w14:textId="77777777" w:rsidR="00FC4D2D" w:rsidRPr="00D22B3A" w:rsidRDefault="00FC4D2D" w:rsidP="00FC4D2D">
      <w:pPr>
        <w:rPr>
          <w:sz w:val="16"/>
        </w:rPr>
      </w:pPr>
      <w:r w:rsidRPr="00D22B3A">
        <w:rPr>
          <w:sz w:val="16"/>
        </w:rPr>
        <w:t xml:space="preserve">Bloomberg reports that the </w:t>
      </w:r>
      <w:r w:rsidRPr="00D22B3A">
        <w:rPr>
          <w:rStyle w:val="Emphasis"/>
        </w:rPr>
        <w:t>U</w:t>
      </w:r>
      <w:r w:rsidRPr="00D22B3A">
        <w:rPr>
          <w:rStyle w:val="StyleUnderline"/>
        </w:rPr>
        <w:t xml:space="preserve">nited </w:t>
      </w:r>
      <w:r w:rsidRPr="00D22B3A">
        <w:rPr>
          <w:rStyle w:val="Emphasis"/>
        </w:rPr>
        <w:t>S</w:t>
      </w:r>
      <w:r w:rsidRPr="00D22B3A">
        <w:rPr>
          <w:rStyle w:val="StyleUnderline"/>
        </w:rPr>
        <w:t xml:space="preserve">tates and </w:t>
      </w:r>
      <w:r w:rsidRPr="00D22B3A">
        <w:rPr>
          <w:rStyle w:val="Emphasis"/>
        </w:rPr>
        <w:t>Russia</w:t>
      </w:r>
      <w:r w:rsidRPr="00D22B3A">
        <w:rPr>
          <w:rStyle w:val="StyleUnderline"/>
        </w:rPr>
        <w:t xml:space="preserve"> are exploring potential economic cooperation in the </w:t>
      </w:r>
      <w:r w:rsidRPr="00A305C9">
        <w:rPr>
          <w:rStyle w:val="Emphasis"/>
        </w:rPr>
        <w:t>Arctic</w:t>
      </w:r>
      <w:r w:rsidRPr="00D22B3A">
        <w:rPr>
          <w:sz w:val="16"/>
        </w:rPr>
        <w:t xml:space="preserve">. The discussions, which include natural resource exploration and trade routes, align with President Donald Trump’s broader diplomatic efforts with Moscow. </w:t>
      </w:r>
      <w:r w:rsidRPr="00D22B3A">
        <w:rPr>
          <w:rStyle w:val="StyleUnderline"/>
        </w:rPr>
        <w:t xml:space="preserve">NATO allies are </w:t>
      </w:r>
      <w:r w:rsidRPr="00D22B3A">
        <w:rPr>
          <w:rStyle w:val="Emphasis"/>
        </w:rPr>
        <w:t>worried</w:t>
      </w:r>
      <w:r w:rsidRPr="00D22B3A">
        <w:rPr>
          <w:rStyle w:val="StyleUnderline"/>
        </w:rPr>
        <w:t xml:space="preserve"> about the </w:t>
      </w:r>
      <w:r w:rsidRPr="00D22B3A">
        <w:rPr>
          <w:rStyle w:val="Emphasis"/>
        </w:rPr>
        <w:t>growing engagement</w:t>
      </w:r>
      <w:r w:rsidRPr="00D22B3A">
        <w:rPr>
          <w:rStyle w:val="StyleUnderline"/>
        </w:rPr>
        <w:t xml:space="preserve"> between Washington and the Kremlin</w:t>
      </w:r>
      <w:r w:rsidRPr="00D22B3A">
        <w:rPr>
          <w:sz w:val="16"/>
        </w:rPr>
        <w:t>.</w:t>
      </w:r>
    </w:p>
    <w:p w14:paraId="6D37EADE" w14:textId="77777777" w:rsidR="00FC4D2D" w:rsidRPr="00D22B3A" w:rsidRDefault="00FC4D2D" w:rsidP="00FC4D2D">
      <w:pPr>
        <w:rPr>
          <w:sz w:val="16"/>
        </w:rPr>
      </w:pPr>
      <w:r w:rsidRPr="00D22B3A">
        <w:rPr>
          <w:sz w:val="16"/>
        </w:rPr>
        <w:t>Key Developments</w:t>
      </w:r>
    </w:p>
    <w:p w14:paraId="153A48BA" w14:textId="77777777" w:rsidR="00FC4D2D" w:rsidRPr="00D22B3A" w:rsidRDefault="00FC4D2D" w:rsidP="00FC4D2D">
      <w:pPr>
        <w:rPr>
          <w:sz w:val="16"/>
        </w:rPr>
      </w:pPr>
      <w:r w:rsidRPr="00D22B3A">
        <w:rPr>
          <w:sz w:val="16"/>
        </w:rPr>
        <w:t>US and Russian officials have discussed cooperation on Arctic trade routes, energy exploration, and diplomatic engagement.</w:t>
      </w:r>
    </w:p>
    <w:p w14:paraId="7804C7A2" w14:textId="77777777" w:rsidR="00FC4D2D" w:rsidRPr="00D22B3A" w:rsidRDefault="00FC4D2D" w:rsidP="00FC4D2D">
      <w:pPr>
        <w:rPr>
          <w:sz w:val="16"/>
        </w:rPr>
      </w:pPr>
      <w:r w:rsidRPr="00D22B3A">
        <w:rPr>
          <w:sz w:val="16"/>
        </w:rPr>
        <w:t>Meetings in Istanbul are planned to restore embassy staffing levels, signaling a thaw in relations.</w:t>
      </w:r>
    </w:p>
    <w:p w14:paraId="6A6B774D" w14:textId="77777777" w:rsidR="00FC4D2D" w:rsidRPr="00D22B3A" w:rsidRDefault="00FC4D2D" w:rsidP="00FC4D2D">
      <w:pPr>
        <w:rPr>
          <w:sz w:val="16"/>
        </w:rPr>
      </w:pPr>
      <w:r w:rsidRPr="00D22B3A">
        <w:rPr>
          <w:sz w:val="16"/>
        </w:rPr>
        <w:t>Some US officials see Arctic cooperation as an opportunity to counter China’s influence, though analysts believe Russia’s partnership with Beijing remains strong.</w:t>
      </w:r>
    </w:p>
    <w:p w14:paraId="37CCC314" w14:textId="77777777" w:rsidR="00FC4D2D" w:rsidRPr="00D22B3A" w:rsidRDefault="00FC4D2D" w:rsidP="00FC4D2D">
      <w:pPr>
        <w:rPr>
          <w:sz w:val="16"/>
        </w:rPr>
      </w:pPr>
      <w:r w:rsidRPr="00D22B3A">
        <w:rPr>
          <w:sz w:val="16"/>
        </w:rPr>
        <w:t>NATO’s Concerns</w:t>
      </w:r>
    </w:p>
    <w:p w14:paraId="4564A4A4" w14:textId="77777777" w:rsidR="00FC4D2D" w:rsidRPr="00D22B3A" w:rsidRDefault="00FC4D2D" w:rsidP="00FC4D2D">
      <w:pPr>
        <w:rPr>
          <w:sz w:val="16"/>
        </w:rPr>
      </w:pPr>
      <w:r w:rsidRPr="00D22B3A">
        <w:rPr>
          <w:rStyle w:val="StyleUnderline"/>
        </w:rPr>
        <w:t xml:space="preserve">European allies are alarmed at US </w:t>
      </w:r>
      <w:r w:rsidRPr="00D22B3A">
        <w:rPr>
          <w:rStyle w:val="Emphasis"/>
        </w:rPr>
        <w:t>diplomatic engagement</w:t>
      </w:r>
      <w:r w:rsidRPr="00D22B3A">
        <w:rPr>
          <w:rStyle w:val="StyleUnderline"/>
        </w:rPr>
        <w:t xml:space="preserve"> with Russia</w:t>
      </w:r>
      <w:r w:rsidRPr="00D22B3A">
        <w:rPr>
          <w:sz w:val="16"/>
        </w:rPr>
        <w:t xml:space="preserve">, </w:t>
      </w:r>
      <w:r w:rsidRPr="00D22B3A">
        <w:rPr>
          <w:rStyle w:val="StyleUnderline"/>
        </w:rPr>
        <w:t xml:space="preserve">which undermines efforts to </w:t>
      </w:r>
      <w:r w:rsidRPr="00D22B3A">
        <w:rPr>
          <w:rStyle w:val="Emphasis"/>
        </w:rPr>
        <w:t>isolate Moscow</w:t>
      </w:r>
      <w:r w:rsidRPr="00D22B3A">
        <w:rPr>
          <w:rStyle w:val="StyleUnderline"/>
        </w:rPr>
        <w:t xml:space="preserve"> after the </w:t>
      </w:r>
      <w:r w:rsidRPr="00D22B3A">
        <w:rPr>
          <w:rStyle w:val="Emphasis"/>
        </w:rPr>
        <w:t>Ukraine</w:t>
      </w:r>
      <w:r w:rsidRPr="00D22B3A">
        <w:rPr>
          <w:rStyle w:val="StyleUnderline"/>
        </w:rPr>
        <w:t xml:space="preserve"> invasion</w:t>
      </w:r>
      <w:r w:rsidRPr="00D22B3A">
        <w:rPr>
          <w:sz w:val="16"/>
        </w:rPr>
        <w:t>.</w:t>
      </w:r>
    </w:p>
    <w:p w14:paraId="410D0144" w14:textId="77777777" w:rsidR="00FC4D2D" w:rsidRPr="00D22B3A" w:rsidRDefault="00FC4D2D" w:rsidP="00FC4D2D">
      <w:pPr>
        <w:rPr>
          <w:sz w:val="16"/>
        </w:rPr>
      </w:pPr>
      <w:r w:rsidRPr="00D22B3A">
        <w:rPr>
          <w:rStyle w:val="StyleUnderline"/>
        </w:rPr>
        <w:t xml:space="preserve">The Arctic is </w:t>
      </w:r>
      <w:r w:rsidRPr="00D22B3A">
        <w:rPr>
          <w:sz w:val="16"/>
        </w:rPr>
        <w:t>a</w:t>
      </w:r>
      <w:r w:rsidRPr="00D22B3A">
        <w:rPr>
          <w:rStyle w:val="StyleUnderline"/>
        </w:rPr>
        <w:t xml:space="preserve"> </w:t>
      </w:r>
      <w:r w:rsidRPr="00D22B3A">
        <w:rPr>
          <w:rStyle w:val="Emphasis"/>
        </w:rPr>
        <w:t>strategic</w:t>
      </w:r>
      <w:r w:rsidRPr="00D22B3A">
        <w:rPr>
          <w:sz w:val="16"/>
        </w:rPr>
        <w:t xml:space="preserve"> region, </w:t>
      </w:r>
      <w:r w:rsidRPr="00D22B3A">
        <w:rPr>
          <w:rStyle w:val="StyleUnderline"/>
        </w:rPr>
        <w:t xml:space="preserve">surrounded by </w:t>
      </w:r>
      <w:r w:rsidRPr="00D22B3A">
        <w:rPr>
          <w:rStyle w:val="Emphasis"/>
        </w:rPr>
        <w:t>Russia</w:t>
      </w:r>
      <w:r w:rsidRPr="00D22B3A">
        <w:rPr>
          <w:rStyle w:val="StyleUnderline"/>
        </w:rPr>
        <w:t xml:space="preserve"> and </w:t>
      </w:r>
      <w:r w:rsidRPr="00D22B3A">
        <w:rPr>
          <w:rStyle w:val="Emphasis"/>
        </w:rPr>
        <w:t>seven NATO countries</w:t>
      </w:r>
      <w:r w:rsidRPr="00D22B3A">
        <w:rPr>
          <w:sz w:val="16"/>
        </w:rPr>
        <w:t>: the US, Canada, Denmark, Finland, Iceland, Norway, and Sweden.</w:t>
      </w:r>
    </w:p>
    <w:p w14:paraId="2AF677CE" w14:textId="77777777" w:rsidR="00FC4D2D" w:rsidRPr="00D22B3A" w:rsidRDefault="00FC4D2D" w:rsidP="00FC4D2D">
      <w:pPr>
        <w:rPr>
          <w:sz w:val="16"/>
        </w:rPr>
      </w:pPr>
      <w:r w:rsidRPr="00D22B3A">
        <w:rPr>
          <w:sz w:val="16"/>
        </w:rPr>
        <w:t>The Pentagon’s new Arctic strategy warns of growing Russia-China cooperation, increasing the urgency for NATO military readiness.</w:t>
      </w:r>
    </w:p>
    <w:p w14:paraId="4C5ED51B" w14:textId="77777777" w:rsidR="00FC4D2D" w:rsidRPr="00D22B3A" w:rsidRDefault="00FC4D2D" w:rsidP="00FC4D2D">
      <w:pPr>
        <w:rPr>
          <w:sz w:val="16"/>
        </w:rPr>
      </w:pPr>
      <w:r w:rsidRPr="00D22B3A">
        <w:rPr>
          <w:sz w:val="16"/>
        </w:rPr>
        <w:t>China’s Expanding Arctic Presence</w:t>
      </w:r>
    </w:p>
    <w:p w14:paraId="6D223A48" w14:textId="77777777" w:rsidR="00FC4D2D" w:rsidRPr="00D22B3A" w:rsidRDefault="00FC4D2D" w:rsidP="00FC4D2D">
      <w:pPr>
        <w:rPr>
          <w:sz w:val="16"/>
        </w:rPr>
      </w:pPr>
      <w:r w:rsidRPr="00D22B3A">
        <w:rPr>
          <w:sz w:val="16"/>
        </w:rPr>
        <w:t>China declared itself a “near-Arctic state” in 2018 and has increased investments in Arctic shipping, energy, and research projects.</w:t>
      </w:r>
    </w:p>
    <w:p w14:paraId="5522D550" w14:textId="77777777" w:rsidR="00FC4D2D" w:rsidRPr="00D22B3A" w:rsidRDefault="00FC4D2D" w:rsidP="00FC4D2D">
      <w:pPr>
        <w:rPr>
          <w:sz w:val="16"/>
        </w:rPr>
      </w:pPr>
      <w:r w:rsidRPr="00D22B3A">
        <w:rPr>
          <w:sz w:val="16"/>
        </w:rPr>
        <w:t>The Polar Silk Road aims to establish new shipping routes between Asia, Europe, and North America, benefiting Beijing’s long-term trade strategy.</w:t>
      </w:r>
    </w:p>
    <w:p w14:paraId="345E5354" w14:textId="77777777" w:rsidR="00FC4D2D" w:rsidRPr="00D22B3A" w:rsidRDefault="00FC4D2D" w:rsidP="00FC4D2D">
      <w:pPr>
        <w:rPr>
          <w:sz w:val="16"/>
        </w:rPr>
      </w:pPr>
      <w:r w:rsidRPr="00D22B3A">
        <w:rPr>
          <w:sz w:val="16"/>
        </w:rPr>
        <w:t>Russia and China’s strategic cooperation in the Arctic has raised concerns for the US and its allies.</w:t>
      </w:r>
    </w:p>
    <w:p w14:paraId="21AF7B42" w14:textId="77777777" w:rsidR="00FC4D2D" w:rsidRPr="00D22B3A" w:rsidRDefault="00FC4D2D" w:rsidP="00FC4D2D">
      <w:pPr>
        <w:rPr>
          <w:sz w:val="16"/>
        </w:rPr>
      </w:pPr>
      <w:r w:rsidRPr="00D22B3A">
        <w:rPr>
          <w:sz w:val="16"/>
        </w:rPr>
        <w:t>Geopolitical and Economic Implications</w:t>
      </w:r>
    </w:p>
    <w:p w14:paraId="6418603A" w14:textId="77777777" w:rsidR="00FC4D2D" w:rsidRPr="00D22B3A" w:rsidRDefault="00FC4D2D" w:rsidP="00FC4D2D">
      <w:pPr>
        <w:rPr>
          <w:sz w:val="16"/>
        </w:rPr>
      </w:pPr>
      <w:r w:rsidRPr="00D22B3A">
        <w:rPr>
          <w:sz w:val="16"/>
        </w:rPr>
        <w:t>Melting ice in the Arctic is opening new trade routes and untapped energy reserves, intensifying competition among global powers.</w:t>
      </w:r>
    </w:p>
    <w:p w14:paraId="16307554" w14:textId="77777777" w:rsidR="00FC4D2D" w:rsidRPr="00D22B3A" w:rsidRDefault="00FC4D2D" w:rsidP="00FC4D2D">
      <w:pPr>
        <w:rPr>
          <w:sz w:val="16"/>
        </w:rPr>
      </w:pPr>
      <w:r w:rsidRPr="00D22B3A">
        <w:rPr>
          <w:sz w:val="16"/>
        </w:rPr>
        <w:t>The US seeks to balance its Arctic strategy between economic cooperation and national security concerns.</w:t>
      </w:r>
    </w:p>
    <w:p w14:paraId="5C11CC57" w14:textId="77777777" w:rsidR="00FC4D2D" w:rsidRDefault="00FC4D2D" w:rsidP="00FC4D2D">
      <w:pPr>
        <w:rPr>
          <w:sz w:val="16"/>
        </w:rPr>
      </w:pPr>
      <w:r w:rsidRPr="00D22B3A">
        <w:rPr>
          <w:rStyle w:val="StyleUnderline"/>
        </w:rPr>
        <w:t xml:space="preserve">Despite </w:t>
      </w:r>
      <w:r w:rsidRPr="00D22B3A">
        <w:rPr>
          <w:rStyle w:val="Emphasis"/>
        </w:rPr>
        <w:t>diplomatic discussions</w:t>
      </w:r>
      <w:r w:rsidRPr="00D22B3A">
        <w:rPr>
          <w:sz w:val="16"/>
        </w:rPr>
        <w:t xml:space="preserve">, </w:t>
      </w:r>
      <w:r w:rsidRPr="00D22B3A">
        <w:rPr>
          <w:rStyle w:val="StyleUnderline"/>
        </w:rPr>
        <w:t xml:space="preserve">tensions remain high as </w:t>
      </w:r>
      <w:r w:rsidRPr="00D22B3A">
        <w:rPr>
          <w:rStyle w:val="Emphasis"/>
        </w:rPr>
        <w:t>NATO</w:t>
      </w:r>
      <w:r w:rsidRPr="00D22B3A">
        <w:rPr>
          <w:rStyle w:val="StyleUnderline"/>
        </w:rPr>
        <w:t xml:space="preserve"> and </w:t>
      </w:r>
      <w:r w:rsidRPr="00D22B3A">
        <w:rPr>
          <w:rStyle w:val="Emphasis"/>
        </w:rPr>
        <w:t>Russia</w:t>
      </w:r>
      <w:r w:rsidRPr="00D22B3A">
        <w:rPr>
          <w:rStyle w:val="StyleUnderline"/>
        </w:rPr>
        <w:t xml:space="preserve"> continue to expand their </w:t>
      </w:r>
      <w:r w:rsidRPr="00D22B3A">
        <w:rPr>
          <w:rStyle w:val="Emphasis"/>
        </w:rPr>
        <w:t>Arctic military presence</w:t>
      </w:r>
      <w:r w:rsidRPr="00D22B3A">
        <w:rPr>
          <w:sz w:val="16"/>
        </w:rPr>
        <w:t>.</w:t>
      </w:r>
    </w:p>
    <w:p w14:paraId="31D9019E" w14:textId="30E486B9" w:rsidR="00FC4D2D" w:rsidRDefault="00152168" w:rsidP="00152168">
      <w:pPr>
        <w:pStyle w:val="Heading4"/>
      </w:pPr>
      <w:r>
        <w:t>&lt;&lt;NATO Cohesion Impact&gt;&gt;</w:t>
      </w:r>
    </w:p>
    <w:p w14:paraId="6D1FE655" w14:textId="77777777" w:rsidR="00FC4D2D" w:rsidRDefault="00FC4D2D" w:rsidP="00FC4D2D">
      <w:pPr>
        <w:rPr>
          <w:sz w:val="16"/>
        </w:rPr>
      </w:pPr>
    </w:p>
    <w:p w14:paraId="2D2B0339" w14:textId="7A0DA1F4" w:rsidR="004102A4" w:rsidRDefault="00A15FA9" w:rsidP="00C8388D">
      <w:pPr>
        <w:pStyle w:val="Heading2"/>
      </w:pPr>
      <w:r>
        <w:t>General</w:t>
      </w:r>
    </w:p>
    <w:p w14:paraId="2C771AE2" w14:textId="77777777" w:rsidR="004D3ED3" w:rsidRDefault="004D3ED3" w:rsidP="004D3ED3">
      <w:pPr>
        <w:pStyle w:val="Heading3"/>
      </w:pPr>
      <w:r>
        <w:t>U---2NC</w:t>
      </w:r>
    </w:p>
    <w:p w14:paraId="704F12B6" w14:textId="77777777" w:rsidR="004D3ED3" w:rsidRDefault="004D3ED3" w:rsidP="004D3ED3">
      <w:pPr>
        <w:pStyle w:val="Heading4"/>
      </w:pPr>
      <w:r>
        <w:t xml:space="preserve">Trump’s shift </w:t>
      </w:r>
      <w:r>
        <w:rPr>
          <w:u w:val="single"/>
        </w:rPr>
        <w:t>demonstrates</w:t>
      </w:r>
      <w:r>
        <w:t xml:space="preserve"> U.S. resolve AND NATO unity.</w:t>
      </w:r>
    </w:p>
    <w:p w14:paraId="248DBC51" w14:textId="77777777" w:rsidR="004D3ED3" w:rsidRPr="001A0DB6" w:rsidRDefault="004D3ED3" w:rsidP="004D3ED3">
      <w:r w:rsidRPr="001A0DB6">
        <w:rPr>
          <w:rStyle w:val="Style13ptBold"/>
        </w:rPr>
        <w:t>Isaacson ’25</w:t>
      </w:r>
      <w:r>
        <w:t xml:space="preserve"> [Gila; July 15; Breaking news reporter; JFeed, “Why The Sudden Change in Trump's Ukraine-Russia War Stance?” </w:t>
      </w:r>
      <w:r w:rsidRPr="001A0DB6">
        <w:t>https://www.jfeed.com/news-world/trump-ukraine-war-policy-shift</w:t>
      </w:r>
      <w:r>
        <w:t>; Accessed 7.18.25]</w:t>
      </w:r>
    </w:p>
    <w:p w14:paraId="6C7E2DFD" w14:textId="77777777" w:rsidR="004D3ED3" w:rsidRPr="001A0DB6" w:rsidRDefault="004D3ED3" w:rsidP="004D3ED3">
      <w:pPr>
        <w:rPr>
          <w:sz w:val="16"/>
        </w:rPr>
      </w:pPr>
      <w:r w:rsidRPr="001A0DB6">
        <w:rPr>
          <w:sz w:val="16"/>
        </w:rPr>
        <w:t xml:space="preserve">Facing stalled talks, Trump rejected disengagement, </w:t>
      </w:r>
      <w:r w:rsidRPr="001A0DB6">
        <w:rPr>
          <w:rStyle w:val="StyleUnderline"/>
        </w:rPr>
        <w:t xml:space="preserve">previewed by Vice President JD Vance’s April suggestion to </w:t>
      </w:r>
      <w:r w:rsidRPr="001A0DB6">
        <w:rPr>
          <w:rStyle w:val="Emphasis"/>
        </w:rPr>
        <w:t>abandon diplomacy</w:t>
      </w:r>
      <w:r w:rsidRPr="001A0DB6">
        <w:rPr>
          <w:sz w:val="16"/>
        </w:rPr>
        <w:t xml:space="preserve">, </w:t>
      </w:r>
      <w:r w:rsidRPr="001A0DB6">
        <w:rPr>
          <w:rStyle w:val="StyleUnderline"/>
        </w:rPr>
        <w:t xml:space="preserve">and instead chose to </w:t>
      </w:r>
      <w:r w:rsidRPr="001A0DB6">
        <w:rPr>
          <w:rStyle w:val="Emphasis"/>
        </w:rPr>
        <w:t>reinforce Ukraine</w:t>
      </w:r>
      <w:r w:rsidRPr="001A0DB6">
        <w:rPr>
          <w:sz w:val="16"/>
        </w:rPr>
        <w:t>. His plan includes:</w:t>
      </w:r>
    </w:p>
    <w:p w14:paraId="3FB73673" w14:textId="77777777" w:rsidR="004D3ED3" w:rsidRPr="001A0DB6" w:rsidRDefault="004D3ED3" w:rsidP="004D3ED3">
      <w:pPr>
        <w:rPr>
          <w:sz w:val="16"/>
        </w:rPr>
      </w:pPr>
      <w:r w:rsidRPr="001A0DB6">
        <w:rPr>
          <w:sz w:val="16"/>
        </w:rPr>
        <w:t>1. Military Aid: Selling advanced systems like Patriot missiles to NATO allies for transfer to Ukraine, sustaining Kyiv’s defenses while distinguishing from prior U.S. aid. This counters Ukraine’s critical air-defense shortages, which have left cities vulnerable to Russian bombardment.</w:t>
      </w:r>
    </w:p>
    <w:p w14:paraId="72B0B736" w14:textId="77777777" w:rsidR="004D3ED3" w:rsidRPr="001A0DB6" w:rsidRDefault="004D3ED3" w:rsidP="004D3ED3">
      <w:pPr>
        <w:rPr>
          <w:sz w:val="16"/>
        </w:rPr>
      </w:pPr>
      <w:r w:rsidRPr="001A0DB6">
        <w:rPr>
          <w:sz w:val="16"/>
        </w:rPr>
        <w:t xml:space="preserve">2. </w:t>
      </w:r>
      <w:r w:rsidRPr="001A0DB6">
        <w:rPr>
          <w:rStyle w:val="Emphasis"/>
        </w:rPr>
        <w:t>Allied Unity</w:t>
      </w:r>
      <w:r w:rsidRPr="001A0DB6">
        <w:rPr>
          <w:sz w:val="16"/>
        </w:rPr>
        <w:t xml:space="preserve">: </w:t>
      </w:r>
      <w:r w:rsidRPr="001A0DB6">
        <w:rPr>
          <w:rStyle w:val="StyleUnderline"/>
        </w:rPr>
        <w:t xml:space="preserve">At a recent NATO summit, allies raised </w:t>
      </w:r>
      <w:r w:rsidRPr="001A0DB6">
        <w:rPr>
          <w:rStyle w:val="Emphasis"/>
        </w:rPr>
        <w:t>defense</w:t>
      </w:r>
      <w:r w:rsidRPr="001A0DB6">
        <w:rPr>
          <w:rStyle w:val="StyleUnderline"/>
        </w:rPr>
        <w:t xml:space="preserve"> </w:t>
      </w:r>
      <w:r w:rsidRPr="001A0DB6">
        <w:rPr>
          <w:rStyle w:val="Emphasis"/>
        </w:rPr>
        <w:t>spending</w:t>
      </w:r>
      <w:r w:rsidRPr="001A0DB6">
        <w:rPr>
          <w:rStyle w:val="StyleUnderline"/>
        </w:rPr>
        <w:t xml:space="preserve"> to 5% of GDP</w:t>
      </w:r>
      <w:r w:rsidRPr="001A0DB6">
        <w:rPr>
          <w:sz w:val="16"/>
        </w:rPr>
        <w:t xml:space="preserve">, </w:t>
      </w:r>
      <w:r w:rsidRPr="001A0DB6">
        <w:rPr>
          <w:rStyle w:val="StyleUnderline"/>
        </w:rPr>
        <w:t xml:space="preserve">declared Russia a </w:t>
      </w:r>
      <w:r w:rsidRPr="001A0DB6">
        <w:rPr>
          <w:rStyle w:val="Emphasis"/>
        </w:rPr>
        <w:t>long-term threat</w:t>
      </w:r>
      <w:r w:rsidRPr="001A0DB6">
        <w:rPr>
          <w:sz w:val="16"/>
        </w:rPr>
        <w:t xml:space="preserve">, and demanded its withdrawal from Ukraine. </w:t>
      </w:r>
      <w:r w:rsidRPr="001A0DB6">
        <w:rPr>
          <w:rStyle w:val="StyleUnderline"/>
        </w:rPr>
        <w:t xml:space="preserve">This </w:t>
      </w:r>
      <w:r w:rsidRPr="001A0DB6">
        <w:rPr>
          <w:rStyle w:val="Emphasis"/>
        </w:rPr>
        <w:t>consensus</w:t>
      </w:r>
      <w:r w:rsidRPr="001A0DB6">
        <w:rPr>
          <w:sz w:val="16"/>
        </w:rPr>
        <w:t xml:space="preserve">, </w:t>
      </w:r>
      <w:r w:rsidRPr="001A0DB6">
        <w:rPr>
          <w:rStyle w:val="StyleUnderline"/>
        </w:rPr>
        <w:t xml:space="preserve">bolstered by U.S. strikes in </w:t>
      </w:r>
      <w:r w:rsidRPr="001A0DB6">
        <w:rPr>
          <w:rStyle w:val="Emphasis"/>
        </w:rPr>
        <w:t>Iran</w:t>
      </w:r>
      <w:r w:rsidRPr="001A0DB6">
        <w:rPr>
          <w:sz w:val="16"/>
        </w:rPr>
        <w:t xml:space="preserve"> and economic pledges for Ukraine in Rome, </w:t>
      </w:r>
      <w:r w:rsidRPr="001A0DB6">
        <w:rPr>
          <w:rStyle w:val="StyleUnderline"/>
        </w:rPr>
        <w:t xml:space="preserve">signals </w:t>
      </w:r>
      <w:r w:rsidRPr="001A0DB6">
        <w:rPr>
          <w:rStyle w:val="Emphasis"/>
        </w:rPr>
        <w:t>resolve</w:t>
      </w:r>
      <w:r w:rsidRPr="001A0DB6">
        <w:rPr>
          <w:rStyle w:val="StyleUnderline"/>
        </w:rPr>
        <w:t xml:space="preserve"> to </w:t>
      </w:r>
      <w:r w:rsidRPr="001A0DB6">
        <w:rPr>
          <w:rStyle w:val="Emphasis"/>
        </w:rPr>
        <w:t>Moscow</w:t>
      </w:r>
      <w:r w:rsidRPr="001A0DB6">
        <w:rPr>
          <w:sz w:val="16"/>
        </w:rPr>
        <w:t>.</w:t>
      </w:r>
    </w:p>
    <w:p w14:paraId="00717FDE" w14:textId="77777777" w:rsidR="004D3ED3" w:rsidRPr="001A0DB6" w:rsidRDefault="004D3ED3" w:rsidP="004D3ED3">
      <w:pPr>
        <w:rPr>
          <w:sz w:val="16"/>
        </w:rPr>
      </w:pPr>
      <w:r w:rsidRPr="001A0DB6">
        <w:rPr>
          <w:sz w:val="16"/>
        </w:rPr>
        <w:t>3. Sanctions Threat: A bipartisan Senate bill with over 82 co-sponsors proposes steep tariffs on nations buying Russian oil. Trump’s 50-day ultimatum amplifies pressure on Moscow’s allies like China and India to push for a ceasefire.</w:t>
      </w:r>
    </w:p>
    <w:p w14:paraId="1D4314D5" w14:textId="77777777" w:rsidR="004D3ED3" w:rsidRPr="001A0DB6" w:rsidRDefault="004D3ED3" w:rsidP="004D3ED3">
      <w:pPr>
        <w:rPr>
          <w:sz w:val="16"/>
        </w:rPr>
      </w:pPr>
      <w:r w:rsidRPr="001A0DB6">
        <w:rPr>
          <w:sz w:val="16"/>
        </w:rPr>
        <w:t>4. Potential Asset Seizure: Experts like Philip Zelikow note the U.S. controls $50 billion in frozen Russian funds, which could triple Ukraine’s defense production if seized—a bold, if unlikely, step.</w:t>
      </w:r>
    </w:p>
    <w:p w14:paraId="3182F72A" w14:textId="77777777" w:rsidR="004D3ED3" w:rsidRPr="001A0DB6" w:rsidRDefault="004D3ED3" w:rsidP="004D3ED3">
      <w:pPr>
        <w:rPr>
          <w:sz w:val="16"/>
        </w:rPr>
      </w:pPr>
      <w:r w:rsidRPr="001A0DB6">
        <w:rPr>
          <w:sz w:val="16"/>
        </w:rPr>
        <w:t>Further, experts like Philip Zelikow suggest the U.S. controls $50 billion in frozen Russian assets, which could triple Ukraine’s domestic defense production if seized, a move that, while unlikely, would use Russia’s own resources to thwart its invasion.</w:t>
      </w:r>
    </w:p>
    <w:p w14:paraId="0850C5B0" w14:textId="77777777" w:rsidR="004D3ED3" w:rsidRPr="001A0DB6" w:rsidRDefault="004D3ED3" w:rsidP="004D3ED3">
      <w:pPr>
        <w:rPr>
          <w:sz w:val="16"/>
        </w:rPr>
      </w:pPr>
      <w:r w:rsidRPr="001A0DB6">
        <w:rPr>
          <w:sz w:val="16"/>
        </w:rPr>
        <w:t>Melania's Influence:</w:t>
      </w:r>
    </w:p>
    <w:p w14:paraId="1DBCAE58" w14:textId="77777777" w:rsidR="004D3ED3" w:rsidRPr="001A0DB6" w:rsidRDefault="004D3ED3" w:rsidP="004D3ED3">
      <w:pPr>
        <w:rPr>
          <w:sz w:val="16"/>
        </w:rPr>
      </w:pPr>
      <w:r w:rsidRPr="001A0DB6">
        <w:rPr>
          <w:sz w:val="16"/>
        </w:rPr>
        <w:t>According to an article published by the British Times today, Trump credited Melania, who comes from Slovenia and grew up in the former Yugoslavia, as a decisive influence on his shift toward a tougher stance on Russia. She reportedly reminded him that, despite his friendly-sounding calls with Putin, Russian missile attacks were continuing. That contrast apparently persuaded Trump to approve Patriot missile sales to Ukraine and threaten 100</w:t>
      </w:r>
      <w:r w:rsidRPr="001A0DB6">
        <w:rPr>
          <w:rFonts w:ascii="Times New Roman" w:hAnsi="Times New Roman" w:cs="Times New Roman"/>
          <w:sz w:val="16"/>
        </w:rPr>
        <w:t> </w:t>
      </w:r>
      <w:r w:rsidRPr="001A0DB6">
        <w:rPr>
          <w:sz w:val="16"/>
        </w:rPr>
        <w:t>% tariffs on Russia if peace is not achieved within 50 days</w:t>
      </w:r>
    </w:p>
    <w:p w14:paraId="6A79270B" w14:textId="77777777" w:rsidR="004D3ED3" w:rsidRPr="001A0DB6" w:rsidRDefault="004D3ED3" w:rsidP="004D3ED3">
      <w:pPr>
        <w:rPr>
          <w:sz w:val="16"/>
        </w:rPr>
      </w:pPr>
      <w:r w:rsidRPr="001A0DB6">
        <w:rPr>
          <w:sz w:val="16"/>
        </w:rPr>
        <w:t>Why Now?</w:t>
      </w:r>
    </w:p>
    <w:p w14:paraId="44DBB49D" w14:textId="77777777" w:rsidR="004D3ED3" w:rsidRDefault="004D3ED3" w:rsidP="004D3ED3">
      <w:pPr>
        <w:rPr>
          <w:sz w:val="16"/>
        </w:rPr>
      </w:pPr>
      <w:r w:rsidRPr="001A0DB6">
        <w:rPr>
          <w:rStyle w:val="StyleUnderline"/>
        </w:rPr>
        <w:t xml:space="preserve">Trump’s shift stems from Putin’s betrayal of his trust and </w:t>
      </w:r>
      <w:r w:rsidRPr="001A0DB6">
        <w:rPr>
          <w:rStyle w:val="Emphasis"/>
        </w:rPr>
        <w:t>Zelensky’s diplomatic outreach</w:t>
      </w:r>
      <w:r w:rsidRPr="001A0DB6">
        <w:rPr>
          <w:sz w:val="16"/>
        </w:rPr>
        <w:t>, amplified by Russia’s staggering losses, 1 million casualties, 10,000 tanks, and billions in economic damage. With Ukraine producing 4 million drones in 2025 and holding a frozen front</w:t>
      </w:r>
      <w:r w:rsidRPr="001A0DB6">
        <w:rPr>
          <w:rStyle w:val="StyleUnderline"/>
        </w:rPr>
        <w:t xml:space="preserve">, Trump sees an opportunity to raise costs for </w:t>
      </w:r>
      <w:r w:rsidRPr="001A0DB6">
        <w:rPr>
          <w:rStyle w:val="Emphasis"/>
        </w:rPr>
        <w:t>Putin</w:t>
      </w:r>
      <w:r w:rsidRPr="001A0DB6">
        <w:rPr>
          <w:sz w:val="16"/>
        </w:rPr>
        <w:t xml:space="preserve">, whose war has yielded little gain. </w:t>
      </w:r>
      <w:r w:rsidRPr="001A0DB6">
        <w:rPr>
          <w:rStyle w:val="StyleUnderline"/>
        </w:rPr>
        <w:t xml:space="preserve">Backed by bipartisan congressional support and </w:t>
      </w:r>
      <w:r w:rsidRPr="001A0DB6">
        <w:rPr>
          <w:rStyle w:val="Emphasis"/>
        </w:rPr>
        <w:t>NATO’s consensus</w:t>
      </w:r>
      <w:r w:rsidRPr="001A0DB6">
        <w:rPr>
          <w:sz w:val="16"/>
        </w:rPr>
        <w:t xml:space="preserve">, </w:t>
      </w:r>
      <w:r w:rsidRPr="001A0DB6">
        <w:rPr>
          <w:rStyle w:val="StyleUnderline"/>
        </w:rPr>
        <w:t xml:space="preserve">Trump’s </w:t>
      </w:r>
      <w:r w:rsidRPr="001A0DB6">
        <w:rPr>
          <w:rStyle w:val="Emphasis"/>
        </w:rPr>
        <w:t>personal</w:t>
      </w:r>
      <w:r w:rsidRPr="001A0DB6">
        <w:rPr>
          <w:rStyle w:val="StyleUnderline"/>
        </w:rPr>
        <w:t xml:space="preserve"> </w:t>
      </w:r>
      <w:r w:rsidRPr="001A0DB6">
        <w:rPr>
          <w:rStyle w:val="Emphasis"/>
        </w:rPr>
        <w:t>stake</w:t>
      </w:r>
      <w:r w:rsidRPr="001A0DB6">
        <w:rPr>
          <w:sz w:val="16"/>
        </w:rPr>
        <w:t xml:space="preserve">, evident in his rebuke of Pentagon hesitancy, </w:t>
      </w:r>
      <w:r w:rsidRPr="001A0DB6">
        <w:rPr>
          <w:rStyle w:val="StyleUnderline"/>
        </w:rPr>
        <w:t xml:space="preserve">positions the U.S. as the </w:t>
      </w:r>
      <w:r w:rsidRPr="001A0DB6">
        <w:rPr>
          <w:rStyle w:val="Emphasis"/>
        </w:rPr>
        <w:t>stronger force</w:t>
      </w:r>
      <w:r w:rsidRPr="001A0DB6">
        <w:rPr>
          <w:sz w:val="16"/>
        </w:rPr>
        <w:t xml:space="preserve">, aiming to compel Moscow toward a ceasefire. </w:t>
      </w:r>
    </w:p>
    <w:p w14:paraId="3BACC480" w14:textId="77777777" w:rsidR="004D3ED3" w:rsidRPr="001A0DB6" w:rsidRDefault="004D3ED3" w:rsidP="004D3ED3">
      <w:pPr>
        <w:rPr>
          <w:sz w:val="16"/>
        </w:rPr>
      </w:pPr>
    </w:p>
    <w:p w14:paraId="6DFB37B1" w14:textId="77777777" w:rsidR="004D3ED3" w:rsidRDefault="004D3ED3" w:rsidP="004D3ED3">
      <w:pPr>
        <w:pStyle w:val="Heading4"/>
      </w:pPr>
      <w:r>
        <w:t xml:space="preserve">He’s </w:t>
      </w:r>
      <w:r>
        <w:rPr>
          <w:u w:val="single"/>
        </w:rPr>
        <w:t>appeasing</w:t>
      </w:r>
      <w:r>
        <w:t xml:space="preserve"> NATO’s hardliners.</w:t>
      </w:r>
    </w:p>
    <w:p w14:paraId="59946F4B" w14:textId="77777777" w:rsidR="004D3ED3" w:rsidRPr="00926F41" w:rsidRDefault="004D3ED3" w:rsidP="004D3ED3">
      <w:r w:rsidRPr="00926F41">
        <w:rPr>
          <w:rStyle w:val="Style13ptBold"/>
        </w:rPr>
        <w:t>Carpenter ’25</w:t>
      </w:r>
      <w:r>
        <w:t xml:space="preserve"> [Ted Galen; July 17; PhD in History, Vice President for Defense and Foreign Policy Studies; The American Conservative, “Trump Flirts with NATO’s Hardliners,” </w:t>
      </w:r>
      <w:r w:rsidRPr="00926F41">
        <w:t>https://www.theamericanconservative.com/trump-flirts-with-natos-demand-for-russias-surrender-to-ukraine/</w:t>
      </w:r>
      <w:r>
        <w:t>; Accessed 7.18.25]</w:t>
      </w:r>
    </w:p>
    <w:p w14:paraId="2E7E82F6" w14:textId="77777777" w:rsidR="004D3ED3" w:rsidRPr="00926F41" w:rsidRDefault="004D3ED3" w:rsidP="004D3ED3">
      <w:pPr>
        <w:rPr>
          <w:sz w:val="16"/>
        </w:rPr>
      </w:pPr>
      <w:r w:rsidRPr="00926F41">
        <w:rPr>
          <w:sz w:val="16"/>
        </w:rPr>
        <w:t xml:space="preserve">Multiple reports in Western news media highlight </w:t>
      </w:r>
      <w:r w:rsidRPr="00926F41">
        <w:rPr>
          <w:rStyle w:val="StyleUnderline"/>
        </w:rPr>
        <w:t xml:space="preserve">President Donald Trump’s </w:t>
      </w:r>
      <w:r w:rsidRPr="00926F41">
        <w:rPr>
          <w:rStyle w:val="Emphasis"/>
        </w:rPr>
        <w:t>growing</w:t>
      </w:r>
      <w:r w:rsidRPr="00926F41">
        <w:rPr>
          <w:rStyle w:val="StyleUnderline"/>
        </w:rPr>
        <w:t xml:space="preserve"> </w:t>
      </w:r>
      <w:r w:rsidRPr="00926F41">
        <w:rPr>
          <w:rStyle w:val="Emphasis"/>
        </w:rPr>
        <w:t>dissatisfaction</w:t>
      </w:r>
      <w:r w:rsidRPr="00926F41">
        <w:rPr>
          <w:rStyle w:val="StyleUnderline"/>
        </w:rPr>
        <w:t xml:space="preserve"> with Russian President Vladimir </w:t>
      </w:r>
      <w:r w:rsidRPr="00926F41">
        <w:rPr>
          <w:rStyle w:val="Emphasis"/>
        </w:rPr>
        <w:t>Putin</w:t>
      </w:r>
      <w:r w:rsidRPr="00926F41">
        <w:rPr>
          <w:sz w:val="16"/>
        </w:rPr>
        <w:t>. The Financial Times reported that Trump had encouraged Kiev to punish Putin by striking deep inside Russian territory—perhaps even hitting Moscow—if the U.S. provided it with more long-range weapons. (Trump has denied he supports such strikes.)</w:t>
      </w:r>
    </w:p>
    <w:p w14:paraId="4672F4BA" w14:textId="77777777" w:rsidR="004D3ED3" w:rsidRPr="00926F41" w:rsidRDefault="004D3ED3" w:rsidP="004D3ED3">
      <w:pPr>
        <w:rPr>
          <w:sz w:val="16"/>
        </w:rPr>
      </w:pPr>
      <w:r w:rsidRPr="00926F41">
        <w:rPr>
          <w:sz w:val="16"/>
        </w:rPr>
        <w:t xml:space="preserve">In marked contrast to the initial weeks of his second term, </w:t>
      </w:r>
      <w:r w:rsidRPr="00926F41">
        <w:rPr>
          <w:rStyle w:val="StyleUnderline"/>
        </w:rPr>
        <w:t xml:space="preserve">Trump has now </w:t>
      </w:r>
      <w:r w:rsidRPr="00926F41">
        <w:rPr>
          <w:rStyle w:val="Emphasis"/>
        </w:rPr>
        <w:t>effectively signed on</w:t>
      </w:r>
      <w:r w:rsidRPr="00926F41">
        <w:rPr>
          <w:rStyle w:val="StyleUnderline"/>
        </w:rPr>
        <w:t xml:space="preserve"> to NATO’s </w:t>
      </w:r>
      <w:r w:rsidRPr="00926F41">
        <w:rPr>
          <w:rStyle w:val="Emphasis"/>
        </w:rPr>
        <w:t>uncompromising strategy</w:t>
      </w:r>
      <w:r w:rsidRPr="00926F41">
        <w:rPr>
          <w:rStyle w:val="StyleUnderline"/>
        </w:rPr>
        <w:t xml:space="preserve"> of insisting on Russia’s capitulation with respect to the terms of a peace accord between Russia and Ukraine</w:t>
      </w:r>
      <w:r w:rsidRPr="00926F41">
        <w:rPr>
          <w:sz w:val="16"/>
        </w:rPr>
        <w:t xml:space="preserve">. The Western demands include Russia’s complete withdrawal from conquered Ukrainian territory (including Crimea) and its acquiescence to Kiev’s possibly joining NATO. </w:t>
      </w:r>
    </w:p>
    <w:p w14:paraId="432369D9" w14:textId="77777777" w:rsidR="004D3ED3" w:rsidRPr="00926F41" w:rsidRDefault="004D3ED3" w:rsidP="004D3ED3">
      <w:pPr>
        <w:rPr>
          <w:sz w:val="16"/>
        </w:rPr>
      </w:pPr>
      <w:r w:rsidRPr="00926F41">
        <w:rPr>
          <w:sz w:val="16"/>
        </w:rPr>
        <w:t xml:space="preserve">Former NATO Supreme Allied Commander Europe Admiral James Stavridis expresses the prevailing mentality of </w:t>
      </w:r>
      <w:r w:rsidRPr="00926F41">
        <w:rPr>
          <w:rStyle w:val="StyleUnderline"/>
        </w:rPr>
        <w:t xml:space="preserve">hardliners when he contends that sending Ukraine openly offensive weapons might be the most effective way to force </w:t>
      </w:r>
      <w:r w:rsidRPr="00926F41">
        <w:rPr>
          <w:rStyle w:val="Emphasis"/>
        </w:rPr>
        <w:t>Moscow</w:t>
      </w:r>
      <w:r w:rsidRPr="00926F41">
        <w:rPr>
          <w:rStyle w:val="StyleUnderline"/>
        </w:rPr>
        <w:t xml:space="preserve"> back to the </w:t>
      </w:r>
      <w:r w:rsidRPr="00926F41">
        <w:rPr>
          <w:rStyle w:val="Emphasis"/>
        </w:rPr>
        <w:t>negotiating table</w:t>
      </w:r>
      <w:r w:rsidRPr="00926F41">
        <w:rPr>
          <w:sz w:val="16"/>
        </w:rPr>
        <w:t>.</w:t>
      </w:r>
    </w:p>
    <w:p w14:paraId="40A08159" w14:textId="77777777" w:rsidR="004D3ED3" w:rsidRPr="00926F41" w:rsidRDefault="004D3ED3" w:rsidP="004D3ED3">
      <w:pPr>
        <w:rPr>
          <w:sz w:val="16"/>
        </w:rPr>
      </w:pPr>
      <w:r w:rsidRPr="00926F41">
        <w:rPr>
          <w:rStyle w:val="StyleUnderline"/>
        </w:rPr>
        <w:t xml:space="preserve">The ongoing transformation of Trump’s overall approach to the war between Russia and Ukraine has been </w:t>
      </w:r>
      <w:r w:rsidRPr="00926F41">
        <w:rPr>
          <w:rStyle w:val="Emphasis"/>
        </w:rPr>
        <w:t>breathtaking</w:t>
      </w:r>
      <w:r w:rsidRPr="00926F41">
        <w:rPr>
          <w:sz w:val="16"/>
        </w:rPr>
        <w:t>. During the 2024 presidential election campaign, Trump portrayed the Biden administration’s participation in NATO’s policy of using Ukraine in a proxy war against Russia as an expensive, potentially dangerous blunder. Trump led his political followers to believe that he would terminate the Ukraine entanglement as soon as possible, since it was inconsistent with his overall concept of an “America First” foreign policy. On one occasion, he even boasted that he could bring an end to the Russia–Ukraine conflict in 24 hours. Instead, he has now decided to help rearm Ukraine and even escalate Washington’s support by accelerating shipments of Patriot air defense missiles and other munitions to Kiev.</w:t>
      </w:r>
    </w:p>
    <w:p w14:paraId="688F132A" w14:textId="77777777" w:rsidR="004D3ED3" w:rsidRPr="00926F41" w:rsidRDefault="004D3ED3" w:rsidP="004D3ED3">
      <w:pPr>
        <w:rPr>
          <w:sz w:val="16"/>
        </w:rPr>
      </w:pPr>
      <w:r w:rsidRPr="00926F41">
        <w:rPr>
          <w:sz w:val="16"/>
        </w:rPr>
        <w:t>Trump’s attitude toward Putin and Ukrainian President Volodymyr Zelensky has undergone a similarly radical transformation. In the initial weeks of his second term, Trump seemed to grasp that improving Washington’s relations with Moscow needed to be a high priority, and that the Ukraine conflict was the principal obstacle to achieving that objective. His rhetoric toward Putin was conciliatory, in marked contrast to the openly hostile and contemptuous attitude of Biden administration officials. At the same time, Trump seemed to regard Zelensky as an arrogant, ungrateful U.S. and NATO client determined to continue pursuing a “wag the dog strategy” toward his Western patrons.</w:t>
      </w:r>
    </w:p>
    <w:p w14:paraId="53DF184F" w14:textId="77777777" w:rsidR="004D3ED3" w:rsidRPr="00926F41" w:rsidRDefault="004D3ED3" w:rsidP="004D3ED3">
      <w:pPr>
        <w:rPr>
          <w:sz w:val="16"/>
        </w:rPr>
      </w:pPr>
      <w:r w:rsidRPr="00926F41">
        <w:rPr>
          <w:sz w:val="16"/>
        </w:rPr>
        <w:t>That phase of the trilateral relationship between Ukraine, Russia, and the United States reached its apogee in late February, during a much-publicized session in the White House when both Trump and Vice President J.D. Vance berated Zelensky for a lack of cooperation regarding negotiations for a peace accord and a lack of gratitude for the financial and arms support that the U.S. and its NATO allies had already given to Ukraine.</w:t>
      </w:r>
    </w:p>
    <w:p w14:paraId="30B477AD" w14:textId="77777777" w:rsidR="004D3ED3" w:rsidRDefault="004D3ED3" w:rsidP="004D3ED3">
      <w:pPr>
        <w:rPr>
          <w:sz w:val="16"/>
        </w:rPr>
      </w:pPr>
      <w:r w:rsidRPr="00926F41">
        <w:rPr>
          <w:sz w:val="16"/>
        </w:rPr>
        <w:t xml:space="preserve">Almost immediately thereafter, though, </w:t>
      </w:r>
      <w:r w:rsidRPr="00926F41">
        <w:rPr>
          <w:rStyle w:val="StyleUnderline"/>
        </w:rPr>
        <w:t xml:space="preserve">Trump’s tone regarding the Russia–Ukraine war shifted </w:t>
      </w:r>
      <w:r w:rsidRPr="00926F41">
        <w:rPr>
          <w:rStyle w:val="Emphasis"/>
        </w:rPr>
        <w:t>dramatically</w:t>
      </w:r>
      <w:r w:rsidRPr="00926F41">
        <w:rPr>
          <w:sz w:val="16"/>
        </w:rPr>
        <w:t xml:space="preserve">. </w:t>
      </w:r>
      <w:r w:rsidRPr="00926F41">
        <w:rPr>
          <w:rStyle w:val="StyleUnderline"/>
        </w:rPr>
        <w:t xml:space="preserve">He became increasingly critical of </w:t>
      </w:r>
      <w:r w:rsidRPr="00926F41">
        <w:rPr>
          <w:rStyle w:val="Emphasis"/>
        </w:rPr>
        <w:t>Putin</w:t>
      </w:r>
      <w:r w:rsidRPr="00926F41">
        <w:rPr>
          <w:sz w:val="16"/>
        </w:rPr>
        <w:t xml:space="preserve">, now seeing him, rather than Zelensky, as the principal obstacle to a peace accord. </w:t>
      </w:r>
      <w:r w:rsidRPr="00926F41">
        <w:rPr>
          <w:rStyle w:val="StyleUnderline"/>
        </w:rPr>
        <w:t xml:space="preserve">Putin’s reluctance to accept a comprehensive ceasefire especially annoyed the </w:t>
      </w:r>
      <w:r w:rsidRPr="00926F41">
        <w:rPr>
          <w:rStyle w:val="Emphasis"/>
        </w:rPr>
        <w:t>White House</w:t>
      </w:r>
      <w:r w:rsidRPr="00926F41">
        <w:rPr>
          <w:sz w:val="16"/>
        </w:rPr>
        <w:t xml:space="preserve">. Over the succeeding weeks, </w:t>
      </w:r>
      <w:r w:rsidRPr="00926F41">
        <w:rPr>
          <w:rStyle w:val="StyleUnderline"/>
        </w:rPr>
        <w:t xml:space="preserve">Trump’s comments regarding the Russian president became ever more </w:t>
      </w:r>
      <w:r w:rsidRPr="00926F41">
        <w:rPr>
          <w:rStyle w:val="Emphasis"/>
        </w:rPr>
        <w:t>caustic</w:t>
      </w:r>
      <w:r w:rsidRPr="00926F41">
        <w:rPr>
          <w:rStyle w:val="StyleUnderline"/>
        </w:rPr>
        <w:t xml:space="preserve"> and</w:t>
      </w:r>
      <w:r w:rsidRPr="00926F41">
        <w:rPr>
          <w:sz w:val="16"/>
        </w:rPr>
        <w:t xml:space="preserve">, </w:t>
      </w:r>
      <w:r w:rsidRPr="00926F41">
        <w:rPr>
          <w:rStyle w:val="StyleUnderline"/>
        </w:rPr>
        <w:t xml:space="preserve">much to the </w:t>
      </w:r>
      <w:r w:rsidRPr="00926F41">
        <w:rPr>
          <w:rStyle w:val="Emphasis"/>
        </w:rPr>
        <w:t>cheers</w:t>
      </w:r>
      <w:r w:rsidRPr="00926F41">
        <w:rPr>
          <w:rStyle w:val="StyleUnderline"/>
        </w:rPr>
        <w:t xml:space="preserve"> of Kiev’s supporters in </w:t>
      </w:r>
      <w:r w:rsidRPr="00926F41">
        <w:rPr>
          <w:rStyle w:val="Emphasis"/>
        </w:rPr>
        <w:t>Europe</w:t>
      </w:r>
      <w:r w:rsidRPr="00926F41">
        <w:rPr>
          <w:rStyle w:val="StyleUnderline"/>
        </w:rPr>
        <w:t xml:space="preserve"> and the </w:t>
      </w:r>
      <w:r w:rsidRPr="00926F41">
        <w:rPr>
          <w:rStyle w:val="Emphasis"/>
        </w:rPr>
        <w:t>U</w:t>
      </w:r>
      <w:r w:rsidRPr="00926F41">
        <w:rPr>
          <w:rStyle w:val="StyleUnderline"/>
        </w:rPr>
        <w:t xml:space="preserve">nited </w:t>
      </w:r>
      <w:r w:rsidRPr="00926F41">
        <w:rPr>
          <w:rStyle w:val="Emphasis"/>
        </w:rPr>
        <w:t>S</w:t>
      </w:r>
      <w:r w:rsidRPr="00926F41">
        <w:rPr>
          <w:rStyle w:val="StyleUnderline"/>
        </w:rPr>
        <w:t>tates</w:t>
      </w:r>
      <w:r w:rsidRPr="00926F41">
        <w:rPr>
          <w:sz w:val="16"/>
        </w:rPr>
        <w:t xml:space="preserve">, </w:t>
      </w:r>
      <w:r w:rsidRPr="00926F41">
        <w:rPr>
          <w:rStyle w:val="StyleUnderline"/>
        </w:rPr>
        <w:t xml:space="preserve">the </w:t>
      </w:r>
      <w:r w:rsidRPr="00926F41">
        <w:rPr>
          <w:rStyle w:val="Emphasis"/>
        </w:rPr>
        <w:t>gap</w:t>
      </w:r>
      <w:r w:rsidRPr="00926F41">
        <w:rPr>
          <w:rStyle w:val="StyleUnderline"/>
        </w:rPr>
        <w:t xml:space="preserve"> between Washington’s policy and that of its </w:t>
      </w:r>
      <w:r w:rsidRPr="00926F41">
        <w:rPr>
          <w:rStyle w:val="Emphasis"/>
        </w:rPr>
        <w:t>NATO</w:t>
      </w:r>
      <w:r w:rsidRPr="00926F41">
        <w:rPr>
          <w:rStyle w:val="StyleUnderline"/>
        </w:rPr>
        <w:t xml:space="preserve"> allies regarding Ukraine has narrowed </w:t>
      </w:r>
      <w:r w:rsidRPr="00926F41">
        <w:rPr>
          <w:rStyle w:val="Emphasis"/>
        </w:rPr>
        <w:t>dramatically</w:t>
      </w:r>
      <w:r w:rsidRPr="00926F41">
        <w:rPr>
          <w:sz w:val="16"/>
        </w:rPr>
        <w:t>. The White House now is demanding that Moscow accept a ceasefire and commence negotiations for a peace settlement with Kiev within 50 days.</w:t>
      </w:r>
    </w:p>
    <w:p w14:paraId="165FEDAF" w14:textId="77777777" w:rsidR="004D3ED3" w:rsidRDefault="004D3ED3" w:rsidP="004D3ED3">
      <w:pPr>
        <w:rPr>
          <w:sz w:val="16"/>
        </w:rPr>
      </w:pPr>
    </w:p>
    <w:p w14:paraId="792E1123" w14:textId="77777777" w:rsidR="004D3ED3" w:rsidRDefault="004D3ED3" w:rsidP="004D3ED3">
      <w:pPr>
        <w:pStyle w:val="Heading4"/>
      </w:pPr>
      <w:r>
        <w:t xml:space="preserve">Rutte’s </w:t>
      </w:r>
      <w:r>
        <w:rPr>
          <w:u w:val="single"/>
        </w:rPr>
        <w:t>warming up</w:t>
      </w:r>
      <w:r>
        <w:t xml:space="preserve"> to Trump.</w:t>
      </w:r>
    </w:p>
    <w:p w14:paraId="77545F40" w14:textId="77777777" w:rsidR="004D3ED3" w:rsidRPr="00ED7038" w:rsidRDefault="004D3ED3" w:rsidP="004D3ED3">
      <w:r w:rsidRPr="00ED7038">
        <w:rPr>
          <w:rStyle w:val="Style13ptBold"/>
        </w:rPr>
        <w:t>Shams ’25</w:t>
      </w:r>
      <w:r>
        <w:t xml:space="preserve"> [Housnia; July 13; senior news reporter; The Express, “NATO chief due to meet Trump amid plans to send Ukraine weapons through alliance,” </w:t>
      </w:r>
      <w:r w:rsidRPr="00ED7038">
        <w:t>https://www.the-express.com/news/world-news/177304/nato-rutte-trump-meeting-ukraine</w:t>
      </w:r>
      <w:r>
        <w:t>; Accessed 7.18.25]</w:t>
      </w:r>
    </w:p>
    <w:p w14:paraId="7AD71E0C" w14:textId="77777777" w:rsidR="004D3ED3" w:rsidRPr="00ED7038" w:rsidRDefault="004D3ED3" w:rsidP="004D3ED3">
      <w:pPr>
        <w:rPr>
          <w:sz w:val="16"/>
        </w:rPr>
      </w:pPr>
      <w:r w:rsidRPr="00ED7038">
        <w:rPr>
          <w:rStyle w:val="StyleUnderline"/>
        </w:rPr>
        <w:t xml:space="preserve">NATO Secretary General </w:t>
      </w:r>
      <w:r w:rsidRPr="00ED7038">
        <w:rPr>
          <w:rStyle w:val="Emphasis"/>
        </w:rPr>
        <w:t>Mark Rutte</w:t>
      </w:r>
      <w:r w:rsidRPr="00ED7038">
        <w:rPr>
          <w:rStyle w:val="StyleUnderline"/>
        </w:rPr>
        <w:t xml:space="preserve"> is due to meet Donald Trump </w:t>
      </w:r>
      <w:r w:rsidRPr="00ED7038">
        <w:rPr>
          <w:rStyle w:val="Emphasis"/>
        </w:rPr>
        <w:t>this</w:t>
      </w:r>
      <w:r w:rsidRPr="00ED7038">
        <w:rPr>
          <w:rStyle w:val="StyleUnderline"/>
        </w:rPr>
        <w:t xml:space="preserve"> </w:t>
      </w:r>
      <w:r w:rsidRPr="00ED7038">
        <w:rPr>
          <w:rStyle w:val="Emphasis"/>
        </w:rPr>
        <w:t>week</w:t>
      </w:r>
      <w:r w:rsidRPr="00ED7038">
        <w:rPr>
          <w:sz w:val="16"/>
        </w:rPr>
        <w:t xml:space="preserve">, after </w:t>
      </w:r>
      <w:r w:rsidRPr="00ED7038">
        <w:rPr>
          <w:rStyle w:val="StyleUnderline"/>
        </w:rPr>
        <w:t xml:space="preserve">the US president revealed plans to sell </w:t>
      </w:r>
      <w:r w:rsidRPr="00ED7038">
        <w:rPr>
          <w:rStyle w:val="Emphasis"/>
        </w:rPr>
        <w:t>weapons</w:t>
      </w:r>
      <w:r w:rsidRPr="00ED7038">
        <w:rPr>
          <w:rStyle w:val="StyleUnderline"/>
        </w:rPr>
        <w:t xml:space="preserve"> to the </w:t>
      </w:r>
      <w:r w:rsidRPr="00ED7038">
        <w:rPr>
          <w:rStyle w:val="Emphasis"/>
        </w:rPr>
        <w:t>alliance</w:t>
      </w:r>
      <w:r w:rsidRPr="00ED7038">
        <w:rPr>
          <w:sz w:val="16"/>
        </w:rPr>
        <w:t xml:space="preserve"> that it can then pass on to Ukraine.</w:t>
      </w:r>
    </w:p>
    <w:p w14:paraId="29A89FAE" w14:textId="77777777" w:rsidR="004D3ED3" w:rsidRPr="00ED7038" w:rsidRDefault="004D3ED3" w:rsidP="004D3ED3">
      <w:pPr>
        <w:rPr>
          <w:sz w:val="16"/>
        </w:rPr>
      </w:pPr>
      <w:r w:rsidRPr="00ED7038">
        <w:rPr>
          <w:rStyle w:val="StyleUnderline"/>
        </w:rPr>
        <w:t xml:space="preserve">Rutte is scheduled to visit Trump in Washington on </w:t>
      </w:r>
      <w:r w:rsidRPr="00ED7038">
        <w:rPr>
          <w:rStyle w:val="Emphasis"/>
        </w:rPr>
        <w:t>Monday</w:t>
      </w:r>
      <w:r w:rsidRPr="00ED7038">
        <w:rPr>
          <w:rStyle w:val="StyleUnderline"/>
        </w:rPr>
        <w:t xml:space="preserve"> and </w:t>
      </w:r>
      <w:r w:rsidRPr="00ED7038">
        <w:rPr>
          <w:rStyle w:val="Emphasis"/>
        </w:rPr>
        <w:t>Tuesday</w:t>
      </w:r>
      <w:r w:rsidRPr="00ED7038">
        <w:rPr>
          <w:sz w:val="16"/>
        </w:rPr>
        <w:t xml:space="preserve">. </w:t>
      </w:r>
      <w:r w:rsidRPr="00ED7038">
        <w:rPr>
          <w:rStyle w:val="StyleUnderline"/>
        </w:rPr>
        <w:t xml:space="preserve">NATO said he would be holding talks with </w:t>
      </w:r>
      <w:r w:rsidRPr="00ED7038">
        <w:rPr>
          <w:rStyle w:val="Emphasis"/>
        </w:rPr>
        <w:t>Trump</w:t>
      </w:r>
      <w:r w:rsidRPr="00ED7038">
        <w:rPr>
          <w:sz w:val="16"/>
        </w:rPr>
        <w:t>, Secretary of State Marco Rubio, and Defense Secretary Pete Hegseth as well as members of Congress.</w:t>
      </w:r>
    </w:p>
    <w:p w14:paraId="4502B0A6" w14:textId="77777777" w:rsidR="004D3ED3" w:rsidRDefault="004D3ED3" w:rsidP="004D3ED3">
      <w:pPr>
        <w:rPr>
          <w:sz w:val="16"/>
        </w:rPr>
      </w:pPr>
      <w:r w:rsidRPr="00ED7038">
        <w:rPr>
          <w:sz w:val="16"/>
        </w:rPr>
        <w:t xml:space="preserve">Last week, </w:t>
      </w:r>
      <w:r w:rsidRPr="00ED7038">
        <w:rPr>
          <w:rStyle w:val="StyleUnderline"/>
        </w:rPr>
        <w:t xml:space="preserve">Trump said that the US was </w:t>
      </w:r>
      <w:r w:rsidRPr="00ED7038">
        <w:rPr>
          <w:rStyle w:val="Emphasis"/>
        </w:rPr>
        <w:t xml:space="preserve">selling weapons </w:t>
      </w:r>
      <w:r w:rsidRPr="00ED7038">
        <w:rPr>
          <w:rStyle w:val="StyleUnderline"/>
        </w:rPr>
        <w:t xml:space="preserve">to its NATO allies so they can provide them to Ukraine as it struggles to fend off a </w:t>
      </w:r>
      <w:r w:rsidRPr="00ED7038">
        <w:rPr>
          <w:rStyle w:val="Emphasis"/>
        </w:rPr>
        <w:t>recent escalation</w:t>
      </w:r>
      <w:r w:rsidRPr="00ED7038">
        <w:rPr>
          <w:sz w:val="16"/>
        </w:rPr>
        <w:t xml:space="preserve"> in Russia’s drone and missile attacks.</w:t>
      </w:r>
    </w:p>
    <w:p w14:paraId="133FB35D" w14:textId="77777777" w:rsidR="004D3ED3" w:rsidRDefault="004D3ED3" w:rsidP="004D3ED3">
      <w:pPr>
        <w:rPr>
          <w:sz w:val="16"/>
        </w:rPr>
      </w:pPr>
    </w:p>
    <w:p w14:paraId="049392E5" w14:textId="77777777" w:rsidR="004D3ED3" w:rsidRPr="004D3ED3" w:rsidRDefault="004D3ED3" w:rsidP="004D3ED3"/>
    <w:p w14:paraId="57CC3E79" w14:textId="5DE25AEB" w:rsidR="004102A4" w:rsidRDefault="004102A4" w:rsidP="004102A4">
      <w:pPr>
        <w:pStyle w:val="Heading3"/>
      </w:pPr>
      <w:r>
        <w:t>U---</w:t>
      </w:r>
      <w:r w:rsidR="0009692F">
        <w:t>Arctic</w:t>
      </w:r>
      <w:r w:rsidR="00C1546C">
        <w:t>---</w:t>
      </w:r>
      <w:r w:rsidR="00EE4F23">
        <w:t>2NC</w:t>
      </w:r>
    </w:p>
    <w:p w14:paraId="5185914E" w14:textId="6FFF29D5" w:rsidR="004102A4" w:rsidRPr="007344E4" w:rsidRDefault="004102A4" w:rsidP="004102A4">
      <w:pPr>
        <w:pStyle w:val="Heading4"/>
      </w:pPr>
      <w:r>
        <w:t xml:space="preserve">They’re </w:t>
      </w:r>
      <w:r>
        <w:rPr>
          <w:u w:val="single"/>
        </w:rPr>
        <w:t>unite</w:t>
      </w:r>
      <w:r w:rsidR="008D4F1A">
        <w:rPr>
          <w:u w:val="single"/>
        </w:rPr>
        <w:t>d</w:t>
      </w:r>
      <w:r w:rsidR="008D4F1A">
        <w:t xml:space="preserve">, </w:t>
      </w:r>
      <w:r w:rsidR="008D4F1A">
        <w:rPr>
          <w:u w:val="single"/>
        </w:rPr>
        <w:t>especially</w:t>
      </w:r>
      <w:r w:rsidR="008D4F1A">
        <w:t xml:space="preserve"> in the Arctic</w:t>
      </w:r>
      <w:r>
        <w:t>.</w:t>
      </w:r>
    </w:p>
    <w:p w14:paraId="0C244604" w14:textId="77777777" w:rsidR="004102A4" w:rsidRPr="007344E4" w:rsidRDefault="004102A4" w:rsidP="004102A4">
      <w:r w:rsidRPr="007344E4">
        <w:rPr>
          <w:rStyle w:val="Style13ptBold"/>
        </w:rPr>
        <w:t>Shevko ’25</w:t>
      </w:r>
      <w:r>
        <w:t xml:space="preserve"> [Demian; June 24; Investigative journalist and defense analyst; The New Voice of Ukraine, “NATO leaders promise unity again—but what will this summit really deliver?” </w:t>
      </w:r>
      <w:r w:rsidRPr="007344E4">
        <w:t>https://english.nv.ua/russian-war/doubts-grow-over-nato-summit-s-ability-to-deliver-amid-talk-of-unity-and-rising-global-threats-50523846.html</w:t>
      </w:r>
      <w:r>
        <w:t xml:space="preserve">; Accessed 7.14.25] </w:t>
      </w:r>
    </w:p>
    <w:p w14:paraId="669EB169" w14:textId="77777777" w:rsidR="004102A4" w:rsidRPr="007344E4" w:rsidRDefault="004102A4" w:rsidP="004102A4">
      <w:pPr>
        <w:rPr>
          <w:sz w:val="16"/>
        </w:rPr>
      </w:pPr>
      <w:r w:rsidRPr="007344E4">
        <w:rPr>
          <w:rStyle w:val="StyleUnderline"/>
        </w:rPr>
        <w:t xml:space="preserve">Arctic returns as an </w:t>
      </w:r>
      <w:r w:rsidRPr="007344E4">
        <w:rPr>
          <w:rStyle w:val="Emphasis"/>
        </w:rPr>
        <w:t>old-new priority</w:t>
      </w:r>
      <w:r w:rsidRPr="007344E4">
        <w:rPr>
          <w:rStyle w:val="StyleUnderline"/>
        </w:rPr>
        <w:t xml:space="preserve"> in NATO’s defense strategy</w:t>
      </w:r>
    </w:p>
    <w:p w14:paraId="7108FE8E" w14:textId="77777777" w:rsidR="004102A4" w:rsidRPr="007344E4" w:rsidRDefault="004102A4" w:rsidP="004102A4">
      <w:pPr>
        <w:rPr>
          <w:sz w:val="16"/>
        </w:rPr>
      </w:pPr>
      <w:r w:rsidRPr="007344E4">
        <w:rPr>
          <w:rStyle w:val="StyleUnderline"/>
        </w:rPr>
        <w:t xml:space="preserve">As NATO recalibrates its posture amid growing </w:t>
      </w:r>
      <w:r w:rsidRPr="007344E4">
        <w:rPr>
          <w:rStyle w:val="Emphasis"/>
        </w:rPr>
        <w:t>global</w:t>
      </w:r>
      <w:r w:rsidRPr="007344E4">
        <w:rPr>
          <w:rStyle w:val="StyleUnderline"/>
        </w:rPr>
        <w:t xml:space="preserve"> </w:t>
      </w:r>
      <w:r w:rsidRPr="007344E4">
        <w:rPr>
          <w:rStyle w:val="Emphasis"/>
        </w:rPr>
        <w:t>threats</w:t>
      </w:r>
      <w:r w:rsidRPr="007344E4">
        <w:rPr>
          <w:sz w:val="16"/>
        </w:rPr>
        <w:t xml:space="preserve">, </w:t>
      </w:r>
      <w:r w:rsidRPr="007344E4">
        <w:rPr>
          <w:rStyle w:val="StyleUnderline"/>
        </w:rPr>
        <w:t xml:space="preserve">the Arctic is reemerging as a critical </w:t>
      </w:r>
      <w:r w:rsidRPr="007344E4">
        <w:rPr>
          <w:rStyle w:val="Emphasis"/>
        </w:rPr>
        <w:t>strategic frontier</w:t>
      </w:r>
      <w:r w:rsidRPr="007344E4">
        <w:rPr>
          <w:sz w:val="16"/>
        </w:rPr>
        <w:t xml:space="preserve">, </w:t>
      </w:r>
      <w:r w:rsidRPr="007344E4">
        <w:rPr>
          <w:rStyle w:val="StyleUnderline"/>
        </w:rPr>
        <w:t>officials said</w:t>
      </w:r>
      <w:r w:rsidRPr="007344E4">
        <w:rPr>
          <w:sz w:val="16"/>
        </w:rPr>
        <w:t xml:space="preserve"> during the CEPA press briefing </w:t>
      </w:r>
      <w:r w:rsidRPr="007344E4">
        <w:rPr>
          <w:rStyle w:val="StyleUnderline"/>
        </w:rPr>
        <w:t xml:space="preserve">ahead of the </w:t>
      </w:r>
      <w:r w:rsidRPr="007344E4">
        <w:rPr>
          <w:rStyle w:val="Emphasis"/>
        </w:rPr>
        <w:t>NATO Summit</w:t>
      </w:r>
      <w:r w:rsidRPr="007344E4">
        <w:rPr>
          <w:sz w:val="16"/>
        </w:rPr>
        <w:t>.</w:t>
      </w:r>
    </w:p>
    <w:p w14:paraId="011A7FA2" w14:textId="77777777" w:rsidR="004102A4" w:rsidRPr="007344E4" w:rsidRDefault="004102A4" w:rsidP="004102A4">
      <w:pPr>
        <w:rPr>
          <w:sz w:val="16"/>
        </w:rPr>
      </w:pPr>
      <w:r w:rsidRPr="007344E4">
        <w:rPr>
          <w:sz w:val="16"/>
        </w:rPr>
        <w:t xml:space="preserve">Ambassador Deborah McCarthy, an expert on U.S. foreign and national security policy, </w:t>
      </w:r>
      <w:r w:rsidRPr="007344E4">
        <w:rPr>
          <w:rStyle w:val="StyleUnderline"/>
        </w:rPr>
        <w:t xml:space="preserve">emphasized that NATO’s focus on the region has intensified with the accession of </w:t>
      </w:r>
      <w:r w:rsidRPr="007344E4">
        <w:rPr>
          <w:rStyle w:val="Emphasis"/>
        </w:rPr>
        <w:t>Finland</w:t>
      </w:r>
      <w:r w:rsidRPr="007344E4">
        <w:rPr>
          <w:rStyle w:val="StyleUnderline"/>
        </w:rPr>
        <w:t xml:space="preserve"> and </w:t>
      </w:r>
      <w:r w:rsidRPr="007344E4">
        <w:rPr>
          <w:rStyle w:val="Emphasis"/>
        </w:rPr>
        <w:t>Sweden</w:t>
      </w:r>
      <w:r w:rsidRPr="007344E4">
        <w:rPr>
          <w:sz w:val="16"/>
        </w:rPr>
        <w:t>, bringing the number of Arctic-bordering NATO members to seven. “</w:t>
      </w:r>
      <w:r w:rsidRPr="007344E4">
        <w:rPr>
          <w:rStyle w:val="StyleUnderline"/>
        </w:rPr>
        <w:t xml:space="preserve">The commitment to the </w:t>
      </w:r>
      <w:r w:rsidRPr="007344E4">
        <w:rPr>
          <w:rStyle w:val="Emphasis"/>
        </w:rPr>
        <w:t>Arctic</w:t>
      </w:r>
      <w:r w:rsidRPr="007344E4">
        <w:rPr>
          <w:sz w:val="16"/>
        </w:rPr>
        <w:t xml:space="preserve"> — though waning and going up and down over the years — </w:t>
      </w:r>
      <w:r w:rsidRPr="007344E4">
        <w:rPr>
          <w:rStyle w:val="StyleUnderline"/>
        </w:rPr>
        <w:t xml:space="preserve">the attention is certainly </w:t>
      </w:r>
      <w:r w:rsidRPr="007344E4">
        <w:rPr>
          <w:rStyle w:val="Emphasis"/>
        </w:rPr>
        <w:t>increased</w:t>
      </w:r>
      <w:r w:rsidRPr="007344E4">
        <w:rPr>
          <w:sz w:val="16"/>
        </w:rPr>
        <w:t>,” she said.</w:t>
      </w:r>
    </w:p>
    <w:p w14:paraId="709F08A5" w14:textId="77777777" w:rsidR="004102A4" w:rsidRPr="007344E4" w:rsidRDefault="004102A4" w:rsidP="004102A4">
      <w:pPr>
        <w:rPr>
          <w:sz w:val="16"/>
        </w:rPr>
      </w:pPr>
      <w:r w:rsidRPr="007344E4">
        <w:rPr>
          <w:rStyle w:val="StyleUnderline"/>
        </w:rPr>
        <w:t xml:space="preserve">McCarthy noted that rising </w:t>
      </w:r>
      <w:r w:rsidRPr="007344E4">
        <w:rPr>
          <w:rStyle w:val="Emphasis"/>
        </w:rPr>
        <w:t>commercial activity</w:t>
      </w:r>
      <w:r w:rsidRPr="007344E4">
        <w:rPr>
          <w:rStyle w:val="StyleUnderline"/>
        </w:rPr>
        <w:t xml:space="preserve">, </w:t>
      </w:r>
      <w:r w:rsidRPr="007344E4">
        <w:rPr>
          <w:rStyle w:val="Emphasis"/>
        </w:rPr>
        <w:t>melting ice</w:t>
      </w:r>
      <w:r w:rsidRPr="007344E4">
        <w:rPr>
          <w:rStyle w:val="StyleUnderline"/>
        </w:rPr>
        <w:t xml:space="preserve">, and </w:t>
      </w:r>
      <w:r w:rsidRPr="007344E4">
        <w:rPr>
          <w:rStyle w:val="Emphasis"/>
        </w:rPr>
        <w:t>military buildup</w:t>
      </w:r>
      <w:r w:rsidRPr="007344E4">
        <w:rPr>
          <w:rStyle w:val="StyleUnderline"/>
        </w:rPr>
        <w:t xml:space="preserve"> in the High North are forcing </w:t>
      </w:r>
      <w:r w:rsidRPr="007344E4">
        <w:rPr>
          <w:rStyle w:val="Emphasis"/>
        </w:rPr>
        <w:t>renewed cooperation</w:t>
      </w:r>
      <w:r w:rsidRPr="007344E4">
        <w:rPr>
          <w:sz w:val="16"/>
        </w:rPr>
        <w:t xml:space="preserve">, even without a formal NATO Arctic strategy. “Even though </w:t>
      </w:r>
      <w:r w:rsidRPr="007344E4">
        <w:rPr>
          <w:rStyle w:val="StyleUnderline"/>
        </w:rPr>
        <w:t xml:space="preserve">the </w:t>
      </w:r>
      <w:r w:rsidRPr="007344E4">
        <w:rPr>
          <w:rStyle w:val="Emphasis"/>
        </w:rPr>
        <w:t>U</w:t>
      </w:r>
      <w:r w:rsidRPr="007344E4">
        <w:rPr>
          <w:rStyle w:val="StyleUnderline"/>
        </w:rPr>
        <w:t xml:space="preserve">nited </w:t>
      </w:r>
      <w:r w:rsidRPr="007344E4">
        <w:rPr>
          <w:rStyle w:val="Emphasis"/>
        </w:rPr>
        <w:t>S</w:t>
      </w:r>
      <w:r w:rsidRPr="007344E4">
        <w:rPr>
          <w:rStyle w:val="StyleUnderline"/>
        </w:rPr>
        <w:t>tates</w:t>
      </w:r>
      <w:r w:rsidRPr="007344E4">
        <w:rPr>
          <w:sz w:val="16"/>
        </w:rPr>
        <w:t xml:space="preserve"> is pulling back to some extent in terms of Europe, it</w:t>
      </w:r>
      <w:r w:rsidRPr="007344E4">
        <w:rPr>
          <w:rStyle w:val="StyleUnderline"/>
        </w:rPr>
        <w:t xml:space="preserve"> cannot pull back from being an </w:t>
      </w:r>
      <w:r w:rsidRPr="007344E4">
        <w:rPr>
          <w:rStyle w:val="Emphasis"/>
        </w:rPr>
        <w:t>Arctic nation</w:t>
      </w:r>
      <w:r w:rsidRPr="007344E4">
        <w:rPr>
          <w:sz w:val="16"/>
        </w:rPr>
        <w:t>,” she said, highlighting the need for coordination with Canada and others.</w:t>
      </w:r>
    </w:p>
    <w:p w14:paraId="201B94E3" w14:textId="77777777" w:rsidR="004102A4" w:rsidRDefault="004102A4" w:rsidP="004102A4">
      <w:pPr>
        <w:rPr>
          <w:sz w:val="16"/>
        </w:rPr>
      </w:pPr>
      <w:r w:rsidRPr="007344E4">
        <w:rPr>
          <w:sz w:val="16"/>
        </w:rPr>
        <w:t xml:space="preserve">With the Arctic Council sidelined and Russia expanding its presence, </w:t>
      </w:r>
      <w:r w:rsidRPr="007344E4">
        <w:rPr>
          <w:rStyle w:val="StyleUnderline"/>
        </w:rPr>
        <w:t xml:space="preserve">NATO is filling the security gap through </w:t>
      </w:r>
      <w:r w:rsidRPr="007344E4">
        <w:rPr>
          <w:rStyle w:val="Emphasis"/>
        </w:rPr>
        <w:t>regional</w:t>
      </w:r>
      <w:r w:rsidRPr="007344E4">
        <w:rPr>
          <w:rStyle w:val="StyleUnderline"/>
        </w:rPr>
        <w:t xml:space="preserve"> and </w:t>
      </w:r>
      <w:r w:rsidRPr="007344E4">
        <w:rPr>
          <w:rStyle w:val="Emphasis"/>
        </w:rPr>
        <w:t>alliance-level efforts</w:t>
      </w:r>
      <w:r w:rsidRPr="007344E4">
        <w:rPr>
          <w:sz w:val="16"/>
        </w:rPr>
        <w:t>. “It is not one where you can toss the hot potato to one of the seven,” McCarthy said. “</w:t>
      </w:r>
      <w:r w:rsidRPr="007344E4">
        <w:rPr>
          <w:rStyle w:val="StyleUnderline"/>
        </w:rPr>
        <w:t xml:space="preserve">There will be </w:t>
      </w:r>
      <w:r w:rsidRPr="007344E4">
        <w:rPr>
          <w:rStyle w:val="Emphasis"/>
        </w:rPr>
        <w:t>increased cooperation</w:t>
      </w:r>
      <w:r w:rsidRPr="007344E4">
        <w:rPr>
          <w:rStyle w:val="StyleUnderline"/>
        </w:rPr>
        <w:t xml:space="preserve"> among the </w:t>
      </w:r>
      <w:r w:rsidRPr="007344E4">
        <w:rPr>
          <w:rStyle w:val="Emphasis"/>
        </w:rPr>
        <w:t>seven</w:t>
      </w:r>
      <w:r w:rsidRPr="007344E4">
        <w:rPr>
          <w:rStyle w:val="StyleUnderline"/>
        </w:rPr>
        <w:t xml:space="preserve"> and beyond</w:t>
      </w:r>
      <w:r w:rsidRPr="007344E4">
        <w:rPr>
          <w:sz w:val="16"/>
        </w:rPr>
        <w:t>.”</w:t>
      </w:r>
    </w:p>
    <w:p w14:paraId="084FB2C7" w14:textId="324755EA" w:rsidR="00351E1C" w:rsidRDefault="00351E1C" w:rsidP="00F7026D">
      <w:pPr>
        <w:pStyle w:val="Heading3"/>
      </w:pPr>
      <w:r>
        <w:t>U---Brink---2NC</w:t>
      </w:r>
    </w:p>
    <w:p w14:paraId="17AB9884" w14:textId="77777777" w:rsidR="00351E1C" w:rsidRDefault="00351E1C" w:rsidP="00351E1C">
      <w:pPr>
        <w:pStyle w:val="Heading4"/>
      </w:pPr>
      <w:r>
        <w:rPr>
          <w:b w:val="0"/>
        </w:rPr>
        <w:t>NATO is fragile but can recover. US-Russia cooperation pushes us off the brink and destroys the alliance.</w:t>
      </w:r>
    </w:p>
    <w:p w14:paraId="2D06CE7B" w14:textId="77777777" w:rsidR="00351E1C" w:rsidRDefault="00351E1C" w:rsidP="00351E1C">
      <w:r>
        <w:rPr>
          <w:b/>
          <w:bCs/>
          <w:sz w:val="26"/>
          <w:szCs w:val="26"/>
        </w:rPr>
        <w:t xml:space="preserve">Micheals and Youssef 25 </w:t>
      </w:r>
      <w:r>
        <w:t>[Daniel Micheals: Brussels Bureau Chief for The Wall Street Journal, previously German Business Editor, also overseeing coverage of the European Central Bank. Nancy A. Youssef: former national security correspondent for The Wall Street, “Trump's Turn to Russia Spooks U.S. Allies Who Fear a Weakened NATO – Update” Dow Jones Institutional News, Feb 20 2025, https://www.proquest.com/docview/3169130928?parentSessionId=k1pPsex48MmXQtO0f3LXyBQohepWpI9KR7xeH8nOr8I%3D&amp;pq-origsite=primo&amp;accountid=14667&amp;sourcetype=Wire%20Feeds]//adri</w:t>
      </w:r>
    </w:p>
    <w:p w14:paraId="792C05F1" w14:textId="77777777" w:rsidR="00351E1C" w:rsidRDefault="00351E1C" w:rsidP="00351E1C">
      <w:pPr>
        <w:rPr>
          <w:rStyle w:val="StyleUnderline"/>
        </w:rPr>
      </w:pPr>
      <w:r>
        <w:rPr>
          <w:sz w:val="16"/>
          <w:szCs w:val="16"/>
        </w:rPr>
        <w:t xml:space="preserve">President Trump's tirades against Ukraine and the start of peace </w:t>
      </w:r>
      <w:r>
        <w:rPr>
          <w:rStyle w:val="StyleUnderline"/>
        </w:rPr>
        <w:t xml:space="preserve">talks between the U.S. and Russia have come as </w:t>
      </w:r>
      <w:r>
        <w:rPr>
          <w:rStyle w:val="Emphasis"/>
        </w:rPr>
        <w:t>painful blows to America's closest allies,</w:t>
      </w:r>
      <w:r>
        <w:rPr>
          <w:sz w:val="16"/>
          <w:szCs w:val="16"/>
        </w:rPr>
        <w:t xml:space="preserve"> </w:t>
      </w:r>
      <w:r>
        <w:rPr>
          <w:rStyle w:val="StyleUnderline"/>
        </w:rPr>
        <w:t>raising profound questions about whether</w:t>
      </w:r>
      <w:r>
        <w:rPr>
          <w:sz w:val="16"/>
          <w:szCs w:val="16"/>
        </w:rPr>
        <w:t xml:space="preserve"> the </w:t>
      </w:r>
      <w:r>
        <w:rPr>
          <w:rStyle w:val="StyleUnderline"/>
        </w:rPr>
        <w:t>NATO</w:t>
      </w:r>
      <w:r>
        <w:rPr>
          <w:sz w:val="16"/>
          <w:szCs w:val="16"/>
        </w:rPr>
        <w:t xml:space="preserve"> alliance </w:t>
      </w:r>
      <w:r>
        <w:rPr>
          <w:rStyle w:val="StyleUnderline"/>
        </w:rPr>
        <w:t>can survive.</w:t>
      </w:r>
    </w:p>
    <w:p w14:paraId="28ECF6C6" w14:textId="77777777" w:rsidR="00351E1C" w:rsidRDefault="00351E1C" w:rsidP="00351E1C">
      <w:pPr>
        <w:rPr>
          <w:sz w:val="16"/>
          <w:szCs w:val="16"/>
        </w:rPr>
      </w:pPr>
      <w:r>
        <w:rPr>
          <w:sz w:val="16"/>
          <w:szCs w:val="16"/>
        </w:rPr>
        <w:t>American and European supporters of the 32-country military bloc say that by siding with Europe's longstanding adversary, Trump has done serious damage to its greatest asset: the deterrence that comes from the alliance's ironclad commitment to collective defense.</w:t>
      </w:r>
    </w:p>
    <w:p w14:paraId="25C3C619" w14:textId="77777777" w:rsidR="00351E1C" w:rsidRDefault="00351E1C" w:rsidP="00351E1C">
      <w:pPr>
        <w:rPr>
          <w:sz w:val="16"/>
          <w:szCs w:val="16"/>
        </w:rPr>
      </w:pPr>
      <w:r>
        <w:rPr>
          <w:sz w:val="16"/>
          <w:szCs w:val="16"/>
        </w:rPr>
        <w:t xml:space="preserve">The </w:t>
      </w:r>
      <w:r>
        <w:rPr>
          <w:rStyle w:val="StyleUnderline"/>
        </w:rPr>
        <w:t>N</w:t>
      </w:r>
      <w:r>
        <w:rPr>
          <w:sz w:val="16"/>
          <w:szCs w:val="16"/>
        </w:rPr>
        <w:t xml:space="preserve">orth </w:t>
      </w:r>
      <w:r>
        <w:rPr>
          <w:rStyle w:val="StyleUnderline"/>
        </w:rPr>
        <w:t>A</w:t>
      </w:r>
      <w:r>
        <w:rPr>
          <w:sz w:val="16"/>
          <w:szCs w:val="16"/>
        </w:rPr>
        <w:t xml:space="preserve">tlantic </w:t>
      </w:r>
      <w:r>
        <w:rPr>
          <w:rStyle w:val="StyleUnderline"/>
        </w:rPr>
        <w:t>T</w:t>
      </w:r>
      <w:r>
        <w:rPr>
          <w:sz w:val="16"/>
          <w:szCs w:val="16"/>
        </w:rPr>
        <w:t xml:space="preserve">reaty </w:t>
      </w:r>
      <w:r>
        <w:rPr>
          <w:rStyle w:val="StyleUnderline"/>
        </w:rPr>
        <w:t>O</w:t>
      </w:r>
      <w:r>
        <w:rPr>
          <w:sz w:val="16"/>
          <w:szCs w:val="16"/>
        </w:rPr>
        <w:t xml:space="preserve">rganization, </w:t>
      </w:r>
      <w:r>
        <w:rPr>
          <w:rStyle w:val="StyleUnderline"/>
        </w:rPr>
        <w:t xml:space="preserve">formed </w:t>
      </w:r>
      <w:r>
        <w:rPr>
          <w:sz w:val="16"/>
          <w:szCs w:val="16"/>
        </w:rPr>
        <w:t xml:space="preserve">at the Cold War's dawn </w:t>
      </w:r>
      <w:r>
        <w:rPr>
          <w:rStyle w:val="StyleUnderline"/>
        </w:rPr>
        <w:t>to face down threats from Moscow,</w:t>
      </w:r>
      <w:r>
        <w:rPr>
          <w:sz w:val="16"/>
          <w:szCs w:val="16"/>
        </w:rPr>
        <w:t xml:space="preserve"> is based on the principle that countries sworn to protect each other -- with nuclear weapons, if necessary -- are stronger together than separately.</w:t>
      </w:r>
    </w:p>
    <w:p w14:paraId="62938173" w14:textId="77777777" w:rsidR="00351E1C" w:rsidRDefault="00351E1C" w:rsidP="00351E1C">
      <w:pPr>
        <w:rPr>
          <w:sz w:val="16"/>
          <w:szCs w:val="16"/>
        </w:rPr>
      </w:pPr>
      <w:r>
        <w:rPr>
          <w:sz w:val="16"/>
          <w:szCs w:val="16"/>
        </w:rPr>
        <w:t>"The first time one NATO member thinks the others won't defend it, that's the beginning of the end," said Peter Bator, a former ambassador to NATO of the Slovak Republic.</w:t>
      </w:r>
    </w:p>
    <w:p w14:paraId="4FDA06D9" w14:textId="77777777" w:rsidR="00351E1C" w:rsidRDefault="00351E1C" w:rsidP="00351E1C">
      <w:pPr>
        <w:rPr>
          <w:sz w:val="16"/>
          <w:szCs w:val="16"/>
        </w:rPr>
      </w:pPr>
      <w:r>
        <w:rPr>
          <w:sz w:val="16"/>
          <w:szCs w:val="16"/>
        </w:rPr>
        <w:t>Allied officials have said they also fear the Pentagon will pull a significant number of troops from Europe. Last week, Defense Secretary Pete Hegseth told European counterparts that the U.S. planned to withdraw some forces from Europe, a person familiar with the matter said.</w:t>
      </w:r>
    </w:p>
    <w:p w14:paraId="7A458626" w14:textId="77777777" w:rsidR="00351E1C" w:rsidRDefault="00351E1C" w:rsidP="00351E1C">
      <w:pPr>
        <w:rPr>
          <w:sz w:val="16"/>
          <w:szCs w:val="16"/>
        </w:rPr>
      </w:pPr>
      <w:r>
        <w:rPr>
          <w:sz w:val="16"/>
          <w:szCs w:val="16"/>
        </w:rPr>
        <w:t>The U.S., Hegseth said at NATO, "will no longer tolerate an imbalanced relationship which encourages dependency. Rather, our relationship will prioritize empowering Europe to own responsibility for its own security."</w:t>
      </w:r>
    </w:p>
    <w:p w14:paraId="58385F68" w14:textId="77777777" w:rsidR="00351E1C" w:rsidRDefault="00351E1C" w:rsidP="00351E1C">
      <w:pPr>
        <w:rPr>
          <w:sz w:val="16"/>
          <w:szCs w:val="16"/>
        </w:rPr>
      </w:pPr>
      <w:r>
        <w:rPr>
          <w:sz w:val="16"/>
          <w:szCs w:val="16"/>
        </w:rPr>
        <w:t>Army officials say they haven't received orders to draft withdrawal plans for U.S. troops in Europe, but many say they expect them. The Pentagon declined to comment.</w:t>
      </w:r>
    </w:p>
    <w:p w14:paraId="05B0FF83" w14:textId="77777777" w:rsidR="00351E1C" w:rsidRDefault="00351E1C" w:rsidP="00351E1C">
      <w:pPr>
        <w:rPr>
          <w:sz w:val="16"/>
          <w:szCs w:val="16"/>
        </w:rPr>
      </w:pPr>
      <w:r>
        <w:rPr>
          <w:sz w:val="16"/>
          <w:szCs w:val="16"/>
        </w:rPr>
        <w:t>Trump during his first term berated U.S. allies for failing to meet spending commitments and freeloading on American protection.</w:t>
      </w:r>
    </w:p>
    <w:p w14:paraId="7246F930" w14:textId="77777777" w:rsidR="00351E1C" w:rsidRDefault="00351E1C" w:rsidP="00351E1C">
      <w:pPr>
        <w:rPr>
          <w:sz w:val="16"/>
          <w:szCs w:val="16"/>
        </w:rPr>
      </w:pPr>
      <w:r>
        <w:rPr>
          <w:sz w:val="16"/>
          <w:szCs w:val="16"/>
        </w:rPr>
        <w:t>At a NATO summit in 2018 he threatened to withdraw the U.S. if allies didn't invest more in their militaries. Most have significantly increased outlays since 2014, though still not as high as Trump has said he would like.</w:t>
      </w:r>
    </w:p>
    <w:p w14:paraId="27D293E9" w14:textId="77777777" w:rsidR="00351E1C" w:rsidRDefault="00351E1C" w:rsidP="00351E1C">
      <w:pPr>
        <w:rPr>
          <w:sz w:val="16"/>
          <w:szCs w:val="16"/>
        </w:rPr>
      </w:pPr>
      <w:r>
        <w:rPr>
          <w:rStyle w:val="StyleUnderline"/>
        </w:rPr>
        <w:t>Now Trump isn't questioning NATO</w:t>
      </w:r>
      <w:r>
        <w:rPr>
          <w:sz w:val="16"/>
          <w:szCs w:val="16"/>
        </w:rPr>
        <w:t>'s existence. Hegseth told his peers at NATO: "</w:t>
      </w:r>
      <w:r>
        <w:rPr>
          <w:rStyle w:val="StyleUnderline"/>
        </w:rPr>
        <w:t xml:space="preserve">The United States </w:t>
      </w:r>
      <w:r>
        <w:rPr>
          <w:rStyle w:val="Emphasis"/>
        </w:rPr>
        <w:t>remains committed to the NATO alliance</w:t>
      </w:r>
      <w:r>
        <w:rPr>
          <w:rStyle w:val="StyleUnderline"/>
        </w:rPr>
        <w:t xml:space="preserve"> and to the defense partnership with Europe. </w:t>
      </w:r>
      <w:r>
        <w:rPr>
          <w:sz w:val="16"/>
          <w:szCs w:val="16"/>
        </w:rPr>
        <w:t>Full stop."</w:t>
      </w:r>
    </w:p>
    <w:p w14:paraId="548113A8" w14:textId="77777777" w:rsidR="00351E1C" w:rsidRDefault="00351E1C" w:rsidP="00351E1C">
      <w:pPr>
        <w:rPr>
          <w:sz w:val="16"/>
          <w:szCs w:val="16"/>
        </w:rPr>
      </w:pPr>
      <w:r>
        <w:rPr>
          <w:sz w:val="16"/>
          <w:szCs w:val="16"/>
        </w:rPr>
        <w:t xml:space="preserve">But to </w:t>
      </w:r>
      <w:r>
        <w:rPr>
          <w:rStyle w:val="StyleUnderline"/>
        </w:rPr>
        <w:t>officials</w:t>
      </w:r>
      <w:r>
        <w:rPr>
          <w:sz w:val="16"/>
          <w:szCs w:val="16"/>
        </w:rPr>
        <w:t xml:space="preserve"> who have spent time </w:t>
      </w:r>
      <w:r>
        <w:rPr>
          <w:rStyle w:val="StyleUnderline"/>
        </w:rPr>
        <w:t>in the alliance</w:t>
      </w:r>
      <w:r>
        <w:rPr>
          <w:sz w:val="16"/>
          <w:szCs w:val="16"/>
        </w:rPr>
        <w:t xml:space="preserve">, Trump's words and actions send a different message, that he doesn't support them. And they </w:t>
      </w:r>
      <w:r>
        <w:rPr>
          <w:rStyle w:val="StyleUnderline"/>
        </w:rPr>
        <w:t>fear</w:t>
      </w:r>
      <w:r>
        <w:rPr>
          <w:sz w:val="16"/>
          <w:szCs w:val="16"/>
        </w:rPr>
        <w:t xml:space="preserve"> Russian President Vladimir </w:t>
      </w:r>
      <w:r>
        <w:rPr>
          <w:rStyle w:val="StyleUnderline"/>
        </w:rPr>
        <w:t xml:space="preserve">Putin will feel </w:t>
      </w:r>
      <w:r>
        <w:rPr>
          <w:rStyle w:val="Emphasis"/>
        </w:rPr>
        <w:t>emboldened to attack alliance</w:t>
      </w:r>
      <w:r>
        <w:rPr>
          <w:sz w:val="16"/>
          <w:szCs w:val="16"/>
        </w:rPr>
        <w:t xml:space="preserve"> territory in some way.</w:t>
      </w:r>
    </w:p>
    <w:p w14:paraId="76DBEED7" w14:textId="77777777" w:rsidR="00351E1C" w:rsidRDefault="00351E1C" w:rsidP="00351E1C">
      <w:pPr>
        <w:rPr>
          <w:rStyle w:val="StyleUnderline"/>
        </w:rPr>
      </w:pPr>
      <w:r>
        <w:rPr>
          <w:sz w:val="16"/>
          <w:szCs w:val="16"/>
        </w:rPr>
        <w:t xml:space="preserve">Sen. Jeanne Shaheen (D., N.H.), the minority leader of the Senate Foreign Relations Committee who recently returned from meetings in Ukraine and Europe, said </w:t>
      </w:r>
      <w:r>
        <w:rPr>
          <w:rStyle w:val="StyleUnderline"/>
        </w:rPr>
        <w:t>Trump's actions amount to appeasement.</w:t>
      </w:r>
    </w:p>
    <w:p w14:paraId="6E66B400" w14:textId="77777777" w:rsidR="00351E1C" w:rsidRDefault="00351E1C" w:rsidP="00351E1C">
      <w:pPr>
        <w:rPr>
          <w:sz w:val="16"/>
          <w:szCs w:val="16"/>
        </w:rPr>
      </w:pPr>
      <w:r>
        <w:rPr>
          <w:sz w:val="16"/>
          <w:szCs w:val="16"/>
        </w:rPr>
        <w:t>Trump's criticism of Ukraine "gives Vladimir Putin the opportunity, if he's not stopped in Ukraine, to go into a NATO ally," Shaheen told a New Hampshire news program Wednesday.</w:t>
      </w:r>
    </w:p>
    <w:p w14:paraId="7514549D" w14:textId="77777777" w:rsidR="00351E1C" w:rsidRDefault="00351E1C" w:rsidP="00351E1C">
      <w:pPr>
        <w:rPr>
          <w:sz w:val="16"/>
          <w:szCs w:val="16"/>
        </w:rPr>
      </w:pPr>
      <w:r>
        <w:rPr>
          <w:sz w:val="16"/>
          <w:szCs w:val="16"/>
        </w:rPr>
        <w:t>That, she said, would trigger NATO's collective-defense rule, potentially pulling the U.S. into a war if Trump were to abide by the terms of the treaty, which is one of the things European leaders say has been thrown into doubt.</w:t>
      </w:r>
    </w:p>
    <w:p w14:paraId="27FF0B8A" w14:textId="77777777" w:rsidR="00351E1C" w:rsidRDefault="00351E1C" w:rsidP="00351E1C">
      <w:pPr>
        <w:rPr>
          <w:sz w:val="16"/>
          <w:szCs w:val="16"/>
        </w:rPr>
      </w:pPr>
      <w:r>
        <w:rPr>
          <w:sz w:val="16"/>
          <w:szCs w:val="16"/>
        </w:rPr>
        <w:t>Some observers see in Trump's moves an effort to jolt allies into action, though they say it could backfire.</w:t>
      </w:r>
    </w:p>
    <w:p w14:paraId="7E6A7463" w14:textId="77777777" w:rsidR="00351E1C" w:rsidRDefault="00351E1C" w:rsidP="00351E1C">
      <w:pPr>
        <w:rPr>
          <w:sz w:val="16"/>
          <w:szCs w:val="16"/>
        </w:rPr>
      </w:pPr>
      <w:r>
        <w:rPr>
          <w:sz w:val="16"/>
          <w:szCs w:val="16"/>
        </w:rPr>
        <w:t>"Trump's comments are so disconnected from reality and the prevailing NATO line to date that they are having a significant shock effect," said retired Army Maj. Gen. Gordon Davis, a former senior civilian official at NATO. "</w:t>
      </w:r>
      <w:r>
        <w:rPr>
          <w:rStyle w:val="StyleUnderline"/>
        </w:rPr>
        <w:t xml:space="preserve">If Trump's line of attack continues, he is likely to cause </w:t>
      </w:r>
      <w:r>
        <w:rPr>
          <w:rStyle w:val="Emphasis"/>
        </w:rPr>
        <w:t>greater mistrust</w:t>
      </w:r>
      <w:r>
        <w:rPr>
          <w:rStyle w:val="StyleUnderline"/>
        </w:rPr>
        <w:t xml:space="preserve"> and </w:t>
      </w:r>
      <w:r>
        <w:rPr>
          <w:rStyle w:val="Emphasis"/>
        </w:rPr>
        <w:t>resistance</w:t>
      </w:r>
      <w:r>
        <w:rPr>
          <w:rStyle w:val="StyleUnderline"/>
        </w:rPr>
        <w:t xml:space="preserve"> and </w:t>
      </w:r>
      <w:r>
        <w:rPr>
          <w:rStyle w:val="Emphasis"/>
        </w:rPr>
        <w:t>less cooperation</w:t>
      </w:r>
      <w:r>
        <w:rPr>
          <w:rStyle w:val="StyleUnderline"/>
        </w:rPr>
        <w:t xml:space="preserve"> </w:t>
      </w:r>
      <w:r>
        <w:rPr>
          <w:rStyle w:val="Emphasis"/>
        </w:rPr>
        <w:t>and support</w:t>
      </w:r>
      <w:r>
        <w:rPr>
          <w:rStyle w:val="StyleUnderline"/>
        </w:rPr>
        <w:t xml:space="preserve"> from NATO allies </w:t>
      </w:r>
      <w:r>
        <w:rPr>
          <w:sz w:val="16"/>
          <w:szCs w:val="16"/>
        </w:rPr>
        <w:t>for U.S. efforts to end the Ukraine conflict."</w:t>
      </w:r>
    </w:p>
    <w:p w14:paraId="54FFF033" w14:textId="77777777" w:rsidR="00351E1C" w:rsidRDefault="00351E1C" w:rsidP="00351E1C">
      <w:pPr>
        <w:rPr>
          <w:sz w:val="16"/>
          <w:szCs w:val="16"/>
        </w:rPr>
      </w:pPr>
      <w:r>
        <w:rPr>
          <w:sz w:val="16"/>
          <w:szCs w:val="16"/>
        </w:rPr>
        <w:t>Europeans are already assessing a future sharply different from the past 75 years.</w:t>
      </w:r>
    </w:p>
    <w:p w14:paraId="79AEC6A4" w14:textId="77777777" w:rsidR="00351E1C" w:rsidRDefault="00351E1C" w:rsidP="00351E1C">
      <w:pPr>
        <w:rPr>
          <w:sz w:val="16"/>
          <w:szCs w:val="16"/>
        </w:rPr>
      </w:pPr>
      <w:r>
        <w:rPr>
          <w:sz w:val="16"/>
          <w:szCs w:val="16"/>
        </w:rPr>
        <w:t>The U.S. will also not co-sponsor a United Nations resolution on the three-year anniversary of Russia's invasion that supports Kyiv and blames Moscow for the aggression, according to a U.N. official. The official added that it is unclear the U.S. will vote in favor of the resolution when it comes up for a vote in the U.N. General Assembly.</w:t>
      </w:r>
    </w:p>
    <w:p w14:paraId="410773EB" w14:textId="77777777" w:rsidR="00351E1C" w:rsidRDefault="00351E1C" w:rsidP="00351E1C">
      <w:pPr>
        <w:rPr>
          <w:sz w:val="16"/>
          <w:szCs w:val="16"/>
        </w:rPr>
      </w:pPr>
      <w:r>
        <w:rPr>
          <w:sz w:val="16"/>
          <w:szCs w:val="16"/>
        </w:rPr>
        <w:t>The reason for not signing onto the resolution is unclear. Reuters first reported that the U.S. wouldn't sign the document.</w:t>
      </w:r>
    </w:p>
    <w:p w14:paraId="55F6DF67" w14:textId="77777777" w:rsidR="00351E1C" w:rsidRDefault="00351E1C" w:rsidP="00351E1C">
      <w:pPr>
        <w:rPr>
          <w:sz w:val="16"/>
          <w:szCs w:val="16"/>
        </w:rPr>
      </w:pPr>
      <w:r>
        <w:rPr>
          <w:sz w:val="16"/>
          <w:szCs w:val="16"/>
        </w:rPr>
        <w:t xml:space="preserve">Meanwhile, a European official said it was unclear if the U.S. would sign on to a Group of Seven nations' statement that similarly criticized Russia for its invasion, saying there were "live discussions" about "how the conflict is framed." </w:t>
      </w:r>
      <w:r>
        <w:rPr>
          <w:rStyle w:val="StyleUnderline"/>
        </w:rPr>
        <w:t>If the U.S. doesn't join its fellow members</w:t>
      </w:r>
      <w:r>
        <w:rPr>
          <w:sz w:val="16"/>
          <w:szCs w:val="16"/>
        </w:rPr>
        <w:t xml:space="preserve"> in the statement, however, </w:t>
      </w:r>
      <w:r>
        <w:rPr>
          <w:rStyle w:val="Emphasis"/>
        </w:rPr>
        <w:t>it would show a clear break in unity</w:t>
      </w:r>
      <w:r>
        <w:rPr>
          <w:sz w:val="16"/>
          <w:szCs w:val="16"/>
        </w:rPr>
        <w:t xml:space="preserve"> within the bloc. Trump, in his discussions with Putin about improving U.S.-Russia ties, floated welcoming Russia back into the group, from which it was exiled after the 2014 annexation of Crimea.</w:t>
      </w:r>
    </w:p>
    <w:p w14:paraId="7AE554DF" w14:textId="77777777" w:rsidR="00351E1C" w:rsidRDefault="00351E1C" w:rsidP="00351E1C">
      <w:pPr>
        <w:rPr>
          <w:sz w:val="16"/>
          <w:szCs w:val="16"/>
        </w:rPr>
      </w:pPr>
      <w:r>
        <w:rPr>
          <w:sz w:val="16"/>
          <w:szCs w:val="16"/>
        </w:rPr>
        <w:t>"</w:t>
      </w:r>
      <w:r>
        <w:rPr>
          <w:rStyle w:val="StyleUnderline"/>
        </w:rPr>
        <w:t>Europeans</w:t>
      </w:r>
      <w:r>
        <w:rPr>
          <w:sz w:val="16"/>
          <w:szCs w:val="16"/>
        </w:rPr>
        <w:t xml:space="preserve"> would </w:t>
      </w:r>
      <w:r>
        <w:rPr>
          <w:rStyle w:val="StyleUnderline"/>
        </w:rPr>
        <w:t>like more robust language about</w:t>
      </w:r>
      <w:r>
        <w:rPr>
          <w:sz w:val="16"/>
          <w:szCs w:val="16"/>
        </w:rPr>
        <w:t xml:space="preserve"> the nature of </w:t>
      </w:r>
      <w:r>
        <w:rPr>
          <w:rStyle w:val="StyleUnderline"/>
        </w:rPr>
        <w:t>Russia</w:t>
      </w:r>
      <w:r>
        <w:rPr>
          <w:sz w:val="16"/>
          <w:szCs w:val="16"/>
        </w:rPr>
        <w:t>'s illegal invasion than the U.S. is currently comfortable with," the European official said. The Financial Times first reported on the continuing negotiations of the G-7 statement.</w:t>
      </w:r>
    </w:p>
    <w:p w14:paraId="4AF5E2C7" w14:textId="77777777" w:rsidR="00351E1C" w:rsidRDefault="00351E1C" w:rsidP="00351E1C">
      <w:pPr>
        <w:rPr>
          <w:sz w:val="16"/>
          <w:szCs w:val="16"/>
        </w:rPr>
      </w:pPr>
      <w:r>
        <w:rPr>
          <w:sz w:val="16"/>
          <w:szCs w:val="16"/>
        </w:rPr>
        <w:t xml:space="preserve">Trump's increased </w:t>
      </w:r>
      <w:r>
        <w:rPr>
          <w:rStyle w:val="StyleUnderline"/>
        </w:rPr>
        <w:t xml:space="preserve">hostility to Ukraine and Europeans </w:t>
      </w:r>
      <w:r>
        <w:rPr>
          <w:sz w:val="16"/>
          <w:szCs w:val="16"/>
        </w:rPr>
        <w:t xml:space="preserve">could </w:t>
      </w:r>
      <w:r>
        <w:rPr>
          <w:rStyle w:val="StyleUnderline"/>
        </w:rPr>
        <w:t>backfire</w:t>
      </w:r>
      <w:r>
        <w:rPr>
          <w:sz w:val="16"/>
          <w:szCs w:val="16"/>
        </w:rPr>
        <w:t xml:space="preserve"> on at least one front, say defense officials: orders for American weapons. Since Trump won the November election, Europeans have touted big purchases of U.S. arms as a way to solidify trans-Atlantic ties and appease Trump.</w:t>
      </w:r>
    </w:p>
    <w:p w14:paraId="5609B832" w14:textId="77777777" w:rsidR="00351E1C" w:rsidRDefault="00351E1C" w:rsidP="00351E1C">
      <w:pPr>
        <w:rPr>
          <w:sz w:val="16"/>
          <w:szCs w:val="16"/>
        </w:rPr>
      </w:pPr>
      <w:r>
        <w:rPr>
          <w:sz w:val="16"/>
          <w:szCs w:val="16"/>
        </w:rPr>
        <w:t>"This is not an exercise," said Nico Lange, a former chief of staff to the German defense minister. "Europeans have to get ready now to replace U.S. military capabilities in Europe if the U.S. are fading them out."</w:t>
      </w:r>
    </w:p>
    <w:p w14:paraId="4DEC3014" w14:textId="77777777" w:rsidR="00351E1C" w:rsidRDefault="00351E1C" w:rsidP="00351E1C">
      <w:pPr>
        <w:rPr>
          <w:sz w:val="16"/>
          <w:szCs w:val="16"/>
        </w:rPr>
      </w:pPr>
      <w:r>
        <w:rPr>
          <w:sz w:val="16"/>
          <w:szCs w:val="16"/>
        </w:rPr>
        <w:t>While some Europeans, led by French President Emmanuel Macron, have advocated spending European money on European weapons, many others have argued that U.S. weapons carry an implied assurance of U.S. support. Now that assumption is less certain.</w:t>
      </w:r>
    </w:p>
    <w:p w14:paraId="78FD47E7" w14:textId="77777777" w:rsidR="00351E1C" w:rsidRDefault="00351E1C" w:rsidP="00351E1C">
      <w:pPr>
        <w:rPr>
          <w:sz w:val="16"/>
          <w:szCs w:val="16"/>
        </w:rPr>
      </w:pPr>
      <w:r>
        <w:rPr>
          <w:sz w:val="16"/>
          <w:szCs w:val="16"/>
        </w:rPr>
        <w:t>"Europeans should move away from the idea of buying American and force their industries to more production quickly," said Lange.</w:t>
      </w:r>
    </w:p>
    <w:p w14:paraId="27BC648D" w14:textId="77777777" w:rsidR="00351E1C" w:rsidRDefault="00351E1C" w:rsidP="00351E1C">
      <w:pPr>
        <w:rPr>
          <w:sz w:val="16"/>
          <w:szCs w:val="16"/>
        </w:rPr>
      </w:pPr>
      <w:r>
        <w:rPr>
          <w:sz w:val="16"/>
          <w:szCs w:val="16"/>
        </w:rPr>
        <w:t>In a sign of that shift, Denmark on Wednesday announced a significant increase in military spending and resources for its domestic arms industry.</w:t>
      </w:r>
    </w:p>
    <w:p w14:paraId="016A43FA" w14:textId="77777777" w:rsidR="00351E1C" w:rsidRDefault="00351E1C" w:rsidP="00351E1C">
      <w:pPr>
        <w:rPr>
          <w:rStyle w:val="StyleUnderline"/>
        </w:rPr>
      </w:pPr>
      <w:r>
        <w:rPr>
          <w:rStyle w:val="StyleUnderline"/>
        </w:rPr>
        <w:t>The impact of Trump's swerve could take time to emerge.</w:t>
      </w:r>
    </w:p>
    <w:p w14:paraId="64BE7D9F" w14:textId="77777777" w:rsidR="00351E1C" w:rsidRDefault="00351E1C" w:rsidP="00351E1C">
      <w:pPr>
        <w:rPr>
          <w:sz w:val="16"/>
          <w:szCs w:val="16"/>
        </w:rPr>
      </w:pPr>
      <w:r>
        <w:rPr>
          <w:sz w:val="16"/>
          <w:szCs w:val="16"/>
        </w:rPr>
        <w:t>"We are at the very beginning of what is probably a lengthy process," said Bator in Slovakia. "It seems Trump has a much more detailed plan for how to make Europeans finally wake up than he has for what to do with Russia and how to end the conflict in Ukraine."</w:t>
      </w:r>
    </w:p>
    <w:p w14:paraId="7AE6389E" w14:textId="77777777" w:rsidR="00351E1C" w:rsidRDefault="00351E1C" w:rsidP="00351E1C">
      <w:pPr>
        <w:rPr>
          <w:sz w:val="16"/>
          <w:szCs w:val="16"/>
        </w:rPr>
      </w:pPr>
      <w:r>
        <w:rPr>
          <w:sz w:val="16"/>
          <w:szCs w:val="16"/>
        </w:rPr>
        <w:t>An early indication of Trump's intentions could come from European troop deployments. The Pentagon can quickly shrink its European footprint by not replacing rotating forces in the region, defense officials said.</w:t>
      </w:r>
    </w:p>
    <w:p w14:paraId="6D16F45D" w14:textId="77777777" w:rsidR="00351E1C" w:rsidRDefault="00351E1C" w:rsidP="00351E1C">
      <w:pPr>
        <w:rPr>
          <w:sz w:val="16"/>
          <w:szCs w:val="16"/>
        </w:rPr>
      </w:pPr>
      <w:r>
        <w:rPr>
          <w:sz w:val="16"/>
          <w:szCs w:val="16"/>
        </w:rPr>
        <w:t xml:space="preserve">European officials say that in talks last week they were told U.S. troops wouldn't be pulled from Europe, but </w:t>
      </w:r>
      <w:r>
        <w:rPr>
          <w:rStyle w:val="StyleUnderline"/>
        </w:rPr>
        <w:t xml:space="preserve">Europeans are increasingly </w:t>
      </w:r>
      <w:r>
        <w:rPr>
          <w:rStyle w:val="Emphasis"/>
        </w:rPr>
        <w:t>uncertain</w:t>
      </w:r>
      <w:r>
        <w:rPr>
          <w:sz w:val="16"/>
          <w:szCs w:val="16"/>
        </w:rPr>
        <w:t xml:space="preserve"> how long that might hold. Roughly 100,000 U.S. troops are stationed in Europe, of which about 60,000 are permanently based there. The rest are on rotations that generally last for several months.</w:t>
      </w:r>
    </w:p>
    <w:p w14:paraId="24A99470" w14:textId="77777777" w:rsidR="00351E1C" w:rsidRDefault="00351E1C" w:rsidP="00351E1C">
      <w:pPr>
        <w:rPr>
          <w:sz w:val="16"/>
          <w:szCs w:val="16"/>
        </w:rPr>
      </w:pPr>
      <w:r>
        <w:rPr>
          <w:sz w:val="16"/>
          <w:szCs w:val="16"/>
        </w:rPr>
        <w:t>Even before the administration's recent moves and comments, it was hinting at shifts in European military posture. Trump and his team are already implementing parts of the Project 2025 conservative policy blueprint whose drafters include newly appointed administration officials. The plan calls for the U.S. military to shift resources to the Navy to combat threats from China.</w:t>
      </w:r>
    </w:p>
    <w:p w14:paraId="18B061E2" w14:textId="77777777" w:rsidR="00351E1C" w:rsidRDefault="00351E1C" w:rsidP="00351E1C">
      <w:pPr>
        <w:rPr>
          <w:sz w:val="16"/>
          <w:szCs w:val="16"/>
        </w:rPr>
      </w:pPr>
      <w:r>
        <w:rPr>
          <w:sz w:val="16"/>
          <w:szCs w:val="16"/>
        </w:rPr>
        <w:t>Under Project 2025, Europe would bolster its own defense, decreasing reliance on the U.S. Army, which instead would focus on missions such as protecting the U.S. border with Mexico.</w:t>
      </w:r>
    </w:p>
    <w:p w14:paraId="41A7E2BC" w14:textId="77777777" w:rsidR="00351E1C" w:rsidRDefault="00351E1C" w:rsidP="00351E1C">
      <w:pPr>
        <w:rPr>
          <w:sz w:val="16"/>
          <w:szCs w:val="16"/>
        </w:rPr>
      </w:pPr>
      <w:r>
        <w:rPr>
          <w:sz w:val="16"/>
          <w:szCs w:val="16"/>
        </w:rPr>
        <w:t>Questions about the future of the U.S. military in Europe came as the Pentagon was awash in uncertainty after members of the Department of Government Efficiency arrived last week, promising cuts similar to ones already made in other government offices. Probationary employees have been told they could lose their jobs and others feared the administration could eliminate departments altogether.</w:t>
      </w:r>
    </w:p>
    <w:p w14:paraId="60B212A6" w14:textId="77777777" w:rsidR="00351E1C" w:rsidRDefault="00351E1C" w:rsidP="00351E1C">
      <w:pPr>
        <w:rPr>
          <w:sz w:val="16"/>
          <w:szCs w:val="16"/>
        </w:rPr>
      </w:pPr>
      <w:r>
        <w:rPr>
          <w:sz w:val="16"/>
          <w:szCs w:val="16"/>
        </w:rPr>
        <w:t>Others, who accepted a Trump administration proposal to resign in return for pay through September, have yet to receive a reply confirming the department had accepted their departure, leaving them confused about whether to keep coming to work, Pentagon officials said.</w:t>
      </w:r>
    </w:p>
    <w:p w14:paraId="2A8247AB" w14:textId="77777777" w:rsidR="00351E1C" w:rsidRDefault="00351E1C" w:rsidP="00351E1C">
      <w:pPr>
        <w:rPr>
          <w:sz w:val="16"/>
          <w:szCs w:val="16"/>
        </w:rPr>
      </w:pPr>
      <w:r>
        <w:rPr>
          <w:sz w:val="16"/>
          <w:szCs w:val="16"/>
        </w:rPr>
        <w:t>"There is no plan," one defense official said. "And it makes it hard for everyone to focus on the job."</w:t>
      </w:r>
    </w:p>
    <w:p w14:paraId="63042B08" w14:textId="77777777" w:rsidR="00351E1C" w:rsidRDefault="00351E1C" w:rsidP="00351E1C">
      <w:pPr>
        <w:rPr>
          <w:sz w:val="16"/>
          <w:szCs w:val="16"/>
        </w:rPr>
      </w:pPr>
    </w:p>
    <w:p w14:paraId="75B7B5AA" w14:textId="77777777" w:rsidR="00351E1C" w:rsidRPr="00351E1C" w:rsidRDefault="00351E1C" w:rsidP="00351E1C"/>
    <w:p w14:paraId="0C5057A7" w14:textId="77777777" w:rsidR="00351E1C" w:rsidRDefault="00351E1C" w:rsidP="00351E1C">
      <w:pPr>
        <w:pStyle w:val="Heading4"/>
      </w:pPr>
      <w:r>
        <w:rPr>
          <w:b w:val="0"/>
        </w:rPr>
        <w:t xml:space="preserve">Trump has </w:t>
      </w:r>
      <w:r>
        <w:rPr>
          <w:b w:val="0"/>
          <w:u w:val="single"/>
        </w:rPr>
        <w:t>shifted</w:t>
      </w:r>
      <w:r>
        <w:rPr>
          <w:b w:val="0"/>
        </w:rPr>
        <w:t xml:space="preserve">, but his posture </w:t>
      </w:r>
      <w:r>
        <w:rPr>
          <w:b w:val="0"/>
          <w:u w:val="single"/>
        </w:rPr>
        <w:t>remains uncertain</w:t>
      </w:r>
      <w:r>
        <w:rPr>
          <w:b w:val="0"/>
        </w:rPr>
        <w:t>. The plan poses serious risk.</w:t>
      </w:r>
    </w:p>
    <w:p w14:paraId="013F55AC" w14:textId="77777777" w:rsidR="00351E1C" w:rsidRDefault="00351E1C" w:rsidP="00351E1C">
      <w:r>
        <w:rPr>
          <w:b/>
          <w:bCs/>
          <w:sz w:val="26"/>
          <w:szCs w:val="26"/>
        </w:rPr>
        <w:t xml:space="preserve">Kim 7/14 </w:t>
      </w:r>
      <w:r>
        <w:t>[Minho Kim: economics and journalism at Northwestern University, reporter based in Washington. “In His Own Words: How Trump Changed His Tone on Putin and the War in Ukraine”, New York Times, July 14, 2025, https://www.nytimes.com/2025/07/14/us/politics/trump-putin-ukraine.html]//adri</w:t>
      </w:r>
    </w:p>
    <w:p w14:paraId="75C65D34" w14:textId="77777777" w:rsidR="00351E1C" w:rsidRDefault="00351E1C" w:rsidP="00351E1C">
      <w:pPr>
        <w:rPr>
          <w:sz w:val="16"/>
          <w:szCs w:val="16"/>
        </w:rPr>
      </w:pPr>
      <w:r>
        <w:rPr>
          <w:rStyle w:val="StyleUnderline"/>
        </w:rPr>
        <w:t xml:space="preserve">President </w:t>
      </w:r>
      <w:r>
        <w:rPr>
          <w:rStyle w:val="StyleUnderline"/>
          <w:highlight w:val="cyan"/>
        </w:rPr>
        <w:t>Trump’s </w:t>
      </w:r>
      <w:r>
        <w:rPr>
          <w:rStyle w:val="Emphasis"/>
          <w:highlight w:val="cyan"/>
        </w:rPr>
        <w:t>harsh words</w:t>
      </w:r>
      <w:r>
        <w:rPr>
          <w:rStyle w:val="StyleUnderline"/>
          <w:highlight w:val="cyan"/>
        </w:rPr>
        <w:t> in recent days</w:t>
      </w:r>
      <w:r>
        <w:rPr>
          <w:rStyle w:val="StyleUnderline"/>
        </w:rPr>
        <w:t xml:space="preserve"> about President Vladimir V. Putin </w:t>
      </w:r>
      <w:r>
        <w:rPr>
          <w:rStyle w:val="StyleUnderline"/>
          <w:highlight w:val="cyan"/>
        </w:rPr>
        <w:t>mark</w:t>
      </w:r>
      <w:r>
        <w:rPr>
          <w:rStyle w:val="StyleUnderline"/>
        </w:rPr>
        <w:t xml:space="preserve">ed </w:t>
      </w:r>
      <w:r>
        <w:rPr>
          <w:rStyle w:val="Emphasis"/>
        </w:rPr>
        <w:t xml:space="preserve">a </w:t>
      </w:r>
      <w:r>
        <w:rPr>
          <w:rStyle w:val="Emphasis"/>
          <w:highlight w:val="cyan"/>
        </w:rPr>
        <w:t>sharp break</w:t>
      </w:r>
      <w:r>
        <w:rPr>
          <w:rStyle w:val="StyleUnderline"/>
        </w:rPr>
        <w:t xml:space="preserve"> from the strikingly positive posture he has taken</w:t>
      </w:r>
      <w:r>
        <w:rPr>
          <w:sz w:val="16"/>
          <w:szCs w:val="16"/>
        </w:rPr>
        <w:t xml:space="preserve"> for years toward the Russian leader.</w:t>
      </w:r>
    </w:p>
    <w:p w14:paraId="55F29D29" w14:textId="77777777" w:rsidR="00351E1C" w:rsidRDefault="00351E1C" w:rsidP="00351E1C">
      <w:pPr>
        <w:rPr>
          <w:sz w:val="16"/>
          <w:szCs w:val="16"/>
        </w:rPr>
      </w:pPr>
      <w:r>
        <w:rPr>
          <w:sz w:val="16"/>
          <w:szCs w:val="16"/>
        </w:rPr>
        <w:t>During the 2016 presidential campaign, Mr. Trump repeatedly praised Mr. Putin and predicted the two men would forge a productive relationship. When Russia was preparing to invade Ukraine in 2022, Mr. Trump called Mr. Putin a “</w:t>
      </w:r>
      <w:hyperlink r:id="rId5" w:tgtFrame="_blank" w:history="1">
        <w:r>
          <w:rPr>
            <w:rStyle w:val="Hyperlink"/>
            <w:sz w:val="16"/>
            <w:szCs w:val="16"/>
          </w:rPr>
          <w:t>genius</w:t>
        </w:r>
      </w:hyperlink>
      <w:r>
        <w:rPr>
          <w:sz w:val="16"/>
          <w:szCs w:val="16"/>
        </w:rPr>
        <w:t>” for moving to seize large swaths of territory — applauding what he viewed as hard-line negotiation tactics.</w:t>
      </w:r>
    </w:p>
    <w:p w14:paraId="57840A48" w14:textId="77777777" w:rsidR="00351E1C" w:rsidRDefault="00351E1C" w:rsidP="00351E1C">
      <w:pPr>
        <w:rPr>
          <w:sz w:val="16"/>
          <w:szCs w:val="16"/>
        </w:rPr>
      </w:pPr>
      <w:r>
        <w:rPr>
          <w:sz w:val="16"/>
          <w:szCs w:val="16"/>
        </w:rPr>
        <w:t>“How smart is that? And he’s going to go in and be a peacekeeper,” Mr. Trump said, adding: “Here’s a guy who’s very savvy. I know him very well.”</w:t>
      </w:r>
    </w:p>
    <w:p w14:paraId="7F8B4491" w14:textId="77777777" w:rsidR="00351E1C" w:rsidRDefault="00351E1C" w:rsidP="00351E1C">
      <w:pPr>
        <w:rPr>
          <w:sz w:val="16"/>
          <w:szCs w:val="16"/>
        </w:rPr>
      </w:pPr>
      <w:r>
        <w:rPr>
          <w:sz w:val="16"/>
          <w:szCs w:val="16"/>
        </w:rPr>
        <w:t>As Mr. Putin’s army slaughtered civilians in a Ukrainian suburb and abducted Ukrainian children to Russia, Mr. Trump called such actions “terrible,” but stressed that he “got along with him really well.” Mr. Putin responded with his own compliments, saying that he couldn’t “help but feel happy about” Mr. Trump’s continued support for a negotiated peace favorable to Russia.</w:t>
      </w:r>
    </w:p>
    <w:p w14:paraId="1CD27BC5" w14:textId="77777777" w:rsidR="00351E1C" w:rsidRDefault="00351E1C" w:rsidP="00351E1C">
      <w:pPr>
        <w:rPr>
          <w:sz w:val="16"/>
          <w:szCs w:val="16"/>
        </w:rPr>
      </w:pPr>
      <w:r>
        <w:rPr>
          <w:sz w:val="16"/>
          <w:szCs w:val="16"/>
        </w:rPr>
        <w:t>Many of Mr. Trump’s comments about Mr. Putin have reflected his anger about the U.S. investigations into Russian interference in the 2016 election that dominated his first term.</w:t>
      </w:r>
    </w:p>
    <w:p w14:paraId="51E2E93D" w14:textId="77777777" w:rsidR="00351E1C" w:rsidRDefault="00351E1C" w:rsidP="00351E1C">
      <w:pPr>
        <w:rPr>
          <w:sz w:val="16"/>
          <w:szCs w:val="16"/>
        </w:rPr>
      </w:pPr>
      <w:r>
        <w:rPr>
          <w:sz w:val="16"/>
          <w:szCs w:val="16"/>
        </w:rPr>
        <w:t>“Let me tell you, Putin went through a hell of a lot with me,” he said in February, seated next to President Volodymyr Zelensky of Ukraine in the Oval Office.</w:t>
      </w:r>
    </w:p>
    <w:p w14:paraId="091ABD9A" w14:textId="77777777" w:rsidR="00351E1C" w:rsidRDefault="00351E1C" w:rsidP="00351E1C">
      <w:pPr>
        <w:rPr>
          <w:sz w:val="16"/>
          <w:szCs w:val="16"/>
        </w:rPr>
      </w:pPr>
      <w:r>
        <w:rPr>
          <w:sz w:val="16"/>
          <w:szCs w:val="16"/>
        </w:rPr>
        <w:t xml:space="preserve">But in recent weeks, Mr. </w:t>
      </w:r>
      <w:r>
        <w:rPr>
          <w:rStyle w:val="StyleUnderline"/>
          <w:highlight w:val="cyan"/>
        </w:rPr>
        <w:t>Trump</w:t>
      </w:r>
      <w:r>
        <w:rPr>
          <w:rStyle w:val="StyleUnderline"/>
        </w:rPr>
        <w:t xml:space="preserve"> has </w:t>
      </w:r>
      <w:r>
        <w:rPr>
          <w:rStyle w:val="StyleUnderline"/>
          <w:highlight w:val="cyan"/>
        </w:rPr>
        <w:t xml:space="preserve">grown </w:t>
      </w:r>
      <w:r>
        <w:rPr>
          <w:rStyle w:val="Emphasis"/>
          <w:highlight w:val="cyan"/>
        </w:rPr>
        <w:t>increasingly frustrated</w:t>
      </w:r>
      <w:r>
        <w:rPr>
          <w:rStyle w:val="StyleUnderline"/>
          <w:highlight w:val="cyan"/>
        </w:rPr>
        <w:t xml:space="preserve"> with</w:t>
      </w:r>
      <w:r>
        <w:rPr>
          <w:rStyle w:val="StyleUnderline"/>
        </w:rPr>
        <w:t xml:space="preserve"> his </w:t>
      </w:r>
      <w:r>
        <w:rPr>
          <w:rStyle w:val="StyleUnderline"/>
          <w:highlight w:val="cyan"/>
        </w:rPr>
        <w:t>Russian counterpart over the lack of</w:t>
      </w:r>
      <w:r>
        <w:rPr>
          <w:rStyle w:val="StyleUnderline"/>
        </w:rPr>
        <w:t xml:space="preserve"> progress on a </w:t>
      </w:r>
      <w:r>
        <w:rPr>
          <w:rStyle w:val="StyleUnderline"/>
          <w:highlight w:val="cyan"/>
        </w:rPr>
        <w:t>cease-fire in Ukraine,</w:t>
      </w:r>
      <w:r>
        <w:rPr>
          <w:sz w:val="16"/>
          <w:szCs w:val="16"/>
        </w:rPr>
        <w:t xml:space="preserve"> as The New York Times has reported.</w:t>
      </w:r>
    </w:p>
    <w:p w14:paraId="61E87AC2" w14:textId="77777777" w:rsidR="00351E1C" w:rsidRDefault="00351E1C" w:rsidP="00351E1C">
      <w:pPr>
        <w:rPr>
          <w:rStyle w:val="StyleUnderline"/>
        </w:rPr>
      </w:pPr>
      <w:r>
        <w:rPr>
          <w:rStyle w:val="StyleUnderline"/>
        </w:rPr>
        <w:t>“I am disappointed in President Putin,” Mr. Trump said</w:t>
      </w:r>
      <w:r>
        <w:rPr>
          <w:sz w:val="16"/>
          <w:szCs w:val="16"/>
        </w:rPr>
        <w:t xml:space="preserve"> on Monday, </w:t>
      </w:r>
      <w:r>
        <w:rPr>
          <w:rStyle w:val="StyleUnderline"/>
        </w:rPr>
        <w:t>announcing his plans to impose “</w:t>
      </w:r>
      <w:r>
        <w:rPr>
          <w:rStyle w:val="Emphasis"/>
        </w:rPr>
        <w:t>very severe” tariffs</w:t>
      </w:r>
      <w:r>
        <w:rPr>
          <w:rStyle w:val="StyleUnderline"/>
        </w:rPr>
        <w:t xml:space="preserve"> that would hurt Russia if it does not agree to a cease-fire deal in the next 50 days. “The talk doesn’t mean anything.”</w:t>
      </w:r>
    </w:p>
    <w:p w14:paraId="2EBA5F10" w14:textId="77777777" w:rsidR="00351E1C" w:rsidRDefault="00351E1C" w:rsidP="00351E1C">
      <w:pPr>
        <w:rPr>
          <w:sz w:val="16"/>
          <w:szCs w:val="16"/>
        </w:rPr>
      </w:pPr>
      <w:r>
        <w:rPr>
          <w:sz w:val="16"/>
          <w:szCs w:val="16"/>
        </w:rPr>
        <w:t>“My conversations with him are always very pleasant,” Mr. Trump said of Mr. Putin. “And then the missiles go off that night.”</w:t>
      </w:r>
    </w:p>
    <w:p w14:paraId="3EDDA295" w14:textId="77777777" w:rsidR="00351E1C" w:rsidRDefault="00351E1C" w:rsidP="00351E1C">
      <w:pPr>
        <w:rPr>
          <w:sz w:val="16"/>
          <w:szCs w:val="16"/>
        </w:rPr>
      </w:pPr>
      <w:r>
        <w:rPr>
          <w:sz w:val="16"/>
          <w:szCs w:val="16"/>
        </w:rPr>
        <w:t>The changes in Mr. Trump’s public remarks illuminate the challenges he has faced in fulfilling one of his main campaign pledges: that he would swiftly end the conflict.</w:t>
      </w:r>
    </w:p>
    <w:p w14:paraId="57B309B1" w14:textId="77777777" w:rsidR="00351E1C" w:rsidRDefault="00351E1C" w:rsidP="00351E1C">
      <w:pPr>
        <w:rPr>
          <w:sz w:val="16"/>
          <w:szCs w:val="16"/>
        </w:rPr>
      </w:pPr>
      <w:r>
        <w:rPr>
          <w:sz w:val="16"/>
          <w:szCs w:val="16"/>
        </w:rPr>
        <w:t>While he was running for president, Mr. Trump said he could settle the war in Ukraine in 24 hours, ending the largest land war in Europe since 1945 before his first day in office.</w:t>
      </w:r>
    </w:p>
    <w:p w14:paraId="0A87A3CB" w14:textId="77777777" w:rsidR="00351E1C" w:rsidRDefault="00351E1C" w:rsidP="00351E1C">
      <w:pPr>
        <w:rPr>
          <w:sz w:val="16"/>
          <w:szCs w:val="16"/>
        </w:rPr>
      </w:pPr>
      <w:r>
        <w:rPr>
          <w:sz w:val="16"/>
          <w:szCs w:val="16"/>
        </w:rPr>
        <w:t>The promise was implausible, but he kept doubling down.</w:t>
      </w:r>
    </w:p>
    <w:p w14:paraId="10A36A15" w14:textId="77777777" w:rsidR="00351E1C" w:rsidRDefault="00351E1C" w:rsidP="00351E1C">
      <w:pPr>
        <w:rPr>
          <w:sz w:val="16"/>
          <w:szCs w:val="16"/>
        </w:rPr>
      </w:pPr>
      <w:r>
        <w:rPr>
          <w:sz w:val="16"/>
          <w:szCs w:val="16"/>
        </w:rPr>
        <w:t>After he took office, Mr. Trump said he had been speaking “figuratively.” By May, Mr. Trump was telling Mr. Zelensky and other European leaders that Russia and Ukraine would have to find a solution to the war themselves.</w:t>
      </w:r>
    </w:p>
    <w:p w14:paraId="6829581B" w14:textId="77777777" w:rsidR="00351E1C" w:rsidRDefault="00351E1C" w:rsidP="00351E1C">
      <w:pPr>
        <w:rPr>
          <w:sz w:val="16"/>
          <w:szCs w:val="16"/>
        </w:rPr>
      </w:pPr>
      <w:r>
        <w:rPr>
          <w:sz w:val="16"/>
          <w:szCs w:val="16"/>
        </w:rPr>
        <w:t>The war is still raging, and Mr. Trump’s early message has changed dramatically.</w:t>
      </w:r>
    </w:p>
    <w:p w14:paraId="1525F1A8" w14:textId="77777777" w:rsidR="00351E1C" w:rsidRDefault="00351E1C" w:rsidP="00351E1C">
      <w:pPr>
        <w:rPr>
          <w:sz w:val="16"/>
          <w:szCs w:val="16"/>
        </w:rPr>
      </w:pPr>
      <w:r>
        <w:rPr>
          <w:sz w:val="16"/>
          <w:szCs w:val="16"/>
        </w:rPr>
        <w:t xml:space="preserve">“It’s more difficult than people would have any idea,” </w:t>
      </w:r>
      <w:r>
        <w:rPr>
          <w:rStyle w:val="StyleUnderline"/>
        </w:rPr>
        <w:t>Mr. Trump said</w:t>
      </w:r>
      <w:r>
        <w:rPr>
          <w:sz w:val="16"/>
          <w:szCs w:val="16"/>
        </w:rPr>
        <w:t xml:space="preserve"> at the NATO summit last month. “Vladimir </w:t>
      </w:r>
      <w:r>
        <w:rPr>
          <w:rStyle w:val="StyleUnderline"/>
        </w:rPr>
        <w:t>Putin has been more difficult.</w:t>
      </w:r>
      <w:r>
        <w:rPr>
          <w:sz w:val="16"/>
          <w:szCs w:val="16"/>
        </w:rPr>
        <w:t xml:space="preserve"> Frankly, I had some problems with Zelensky.”</w:t>
      </w:r>
    </w:p>
    <w:p w14:paraId="6BB47872" w14:textId="77777777" w:rsidR="00351E1C" w:rsidRDefault="00351E1C" w:rsidP="00351E1C">
      <w:pPr>
        <w:rPr>
          <w:sz w:val="16"/>
          <w:szCs w:val="16"/>
        </w:rPr>
      </w:pPr>
      <w:r>
        <w:rPr>
          <w:sz w:val="16"/>
          <w:szCs w:val="16"/>
        </w:rPr>
        <w:t xml:space="preserve">While </w:t>
      </w:r>
      <w:r>
        <w:rPr>
          <w:rStyle w:val="StyleUnderline"/>
        </w:rPr>
        <w:t>Mr. Trump previously expressed skepticism about devoting American resources to the conflict,</w:t>
      </w:r>
      <w:r>
        <w:rPr>
          <w:sz w:val="16"/>
          <w:szCs w:val="16"/>
        </w:rPr>
        <w:t xml:space="preserve"> he told reporters last week that it was necessary to bolster Ukraine’s defenses. He resumed the delivery of U.S. weapons to the country that had been temporarily paused.</w:t>
      </w:r>
    </w:p>
    <w:p w14:paraId="057D9305" w14:textId="77777777" w:rsidR="00351E1C" w:rsidRDefault="00351E1C" w:rsidP="00351E1C">
      <w:pPr>
        <w:rPr>
          <w:sz w:val="16"/>
          <w:szCs w:val="16"/>
        </w:rPr>
      </w:pPr>
      <w:r>
        <w:rPr>
          <w:sz w:val="16"/>
          <w:szCs w:val="16"/>
        </w:rPr>
        <w:t>“They have to be able to defend themselves,” he said. “They’re getting hit very hard. Now they’re getting hit very hard. We’re going to have to send more weapons, defensive weapons, primarily, but they’re getting hit very, very hard. So many people are dying in that mess.”</w:t>
      </w:r>
    </w:p>
    <w:p w14:paraId="3D7DE5FB" w14:textId="77777777" w:rsidR="00351E1C" w:rsidRDefault="00351E1C" w:rsidP="00351E1C">
      <w:pPr>
        <w:rPr>
          <w:sz w:val="16"/>
          <w:szCs w:val="16"/>
        </w:rPr>
      </w:pPr>
      <w:r>
        <w:rPr>
          <w:sz w:val="16"/>
          <w:szCs w:val="16"/>
        </w:rPr>
        <w:t>Anna Kelly, a White House spokeswoman, said that Mr. Trump had always been consistent on foreign policy and blamed former President Joseph R. Biden Jr. for the prolonged war in Ukraine.</w:t>
      </w:r>
    </w:p>
    <w:p w14:paraId="21ECACBF" w14:textId="77777777" w:rsidR="00351E1C" w:rsidRDefault="00351E1C" w:rsidP="00351E1C">
      <w:pPr>
        <w:rPr>
          <w:sz w:val="16"/>
          <w:szCs w:val="16"/>
        </w:rPr>
      </w:pPr>
      <w:r>
        <w:rPr>
          <w:sz w:val="16"/>
          <w:szCs w:val="16"/>
        </w:rPr>
        <w:t xml:space="preserve">Mr. Trump “will always put America first, and he wants peace in Ukraine and around the world,” Ms. Kelly said in a statement. After a review “to ensure all foreign military aid aligns with American interests, </w:t>
      </w:r>
      <w:r>
        <w:rPr>
          <w:rStyle w:val="StyleUnderline"/>
        </w:rPr>
        <w:t xml:space="preserve">the </w:t>
      </w:r>
      <w:r>
        <w:rPr>
          <w:rStyle w:val="StyleUnderline"/>
          <w:highlight w:val="cyan"/>
        </w:rPr>
        <w:t>pres</w:t>
      </w:r>
      <w:r>
        <w:rPr>
          <w:rStyle w:val="StyleUnderline"/>
        </w:rPr>
        <w:t xml:space="preserve">ident </w:t>
      </w:r>
      <w:r>
        <w:rPr>
          <w:rStyle w:val="StyleUnderline"/>
          <w:highlight w:val="cyan"/>
        </w:rPr>
        <w:t>decided to send Ukraine defensive munitions</w:t>
      </w:r>
      <w:r>
        <w:rPr>
          <w:sz w:val="16"/>
          <w:szCs w:val="16"/>
        </w:rPr>
        <w:t xml:space="preserve"> to help stop the killing in this brutal war.”</w:t>
      </w:r>
    </w:p>
    <w:p w14:paraId="0FABD7B5" w14:textId="77777777" w:rsidR="00351E1C" w:rsidRDefault="00351E1C" w:rsidP="00351E1C">
      <w:pPr>
        <w:rPr>
          <w:sz w:val="16"/>
          <w:szCs w:val="16"/>
        </w:rPr>
      </w:pPr>
      <w:r>
        <w:rPr>
          <w:rStyle w:val="StyleUnderline"/>
        </w:rPr>
        <w:t xml:space="preserve">Since </w:t>
      </w:r>
      <w:r>
        <w:rPr>
          <w:rStyle w:val="StyleUnderline"/>
          <w:highlight w:val="cyan"/>
        </w:rPr>
        <w:t>the resumption of U.S. military aid,</w:t>
      </w:r>
      <w:r>
        <w:rPr>
          <w:rStyle w:val="StyleUnderline"/>
        </w:rPr>
        <w:t xml:space="preserve"> Mr. </w:t>
      </w:r>
      <w:r>
        <w:rPr>
          <w:rStyle w:val="StyleUnderline"/>
          <w:highlight w:val="cyan"/>
        </w:rPr>
        <w:t>Putin has escalated his attack,</w:t>
      </w:r>
      <w:r>
        <w:rPr>
          <w:sz w:val="16"/>
          <w:szCs w:val="16"/>
        </w:rPr>
        <w:t xml:space="preserve"> again striking cities and towns across central and western Ukraine.</w:t>
      </w:r>
    </w:p>
    <w:p w14:paraId="4E7EF6B2" w14:textId="77777777" w:rsidR="00351E1C" w:rsidRDefault="00351E1C" w:rsidP="00351E1C">
      <w:pPr>
        <w:rPr>
          <w:sz w:val="16"/>
          <w:szCs w:val="16"/>
        </w:rPr>
      </w:pPr>
      <w:r>
        <w:rPr>
          <w:sz w:val="16"/>
          <w:szCs w:val="16"/>
        </w:rPr>
        <w:t>According to people close to the Kremlin, Mr. Putin is now convinced that his military could overpower Ukraine’s in the months to come, aiming for a strategic victory in the war that has lasted 40 months and led to hundreds of thousands of casualties within his military.</w:t>
      </w:r>
    </w:p>
    <w:p w14:paraId="77CAF07D" w14:textId="77777777" w:rsidR="00351E1C" w:rsidRDefault="00351E1C" w:rsidP="00351E1C">
      <w:pPr>
        <w:rPr>
          <w:rStyle w:val="StyleUnderline"/>
        </w:rPr>
      </w:pPr>
      <w:r>
        <w:rPr>
          <w:rStyle w:val="StyleUnderline"/>
        </w:rPr>
        <w:t xml:space="preserve">Mr. </w:t>
      </w:r>
      <w:r>
        <w:rPr>
          <w:rStyle w:val="StyleUnderline"/>
          <w:highlight w:val="cyan"/>
        </w:rPr>
        <w:t>Trump</w:t>
      </w:r>
      <w:r>
        <w:rPr>
          <w:rStyle w:val="StyleUnderline"/>
        </w:rPr>
        <w:t xml:space="preserve"> is now </w:t>
      </w:r>
      <w:r>
        <w:rPr>
          <w:rStyle w:val="Emphasis"/>
          <w:highlight w:val="cyan"/>
        </w:rPr>
        <w:t>sharply expressing his displeasure</w:t>
      </w:r>
      <w:r>
        <w:rPr>
          <w:rStyle w:val="StyleUnderline"/>
        </w:rPr>
        <w:t xml:space="preserve"> with Mr. Putin.</w:t>
      </w:r>
    </w:p>
    <w:p w14:paraId="3F78E5D8" w14:textId="77777777" w:rsidR="00351E1C" w:rsidRDefault="00351E1C" w:rsidP="00351E1C">
      <w:pPr>
        <w:rPr>
          <w:sz w:val="16"/>
          <w:szCs w:val="16"/>
        </w:rPr>
      </w:pPr>
      <w:r>
        <w:rPr>
          <w:sz w:val="16"/>
          <w:szCs w:val="16"/>
        </w:rPr>
        <w:t>During the 2024 campaign, Mr. Trump repeatedly expressed optimism that he could work with the Russian leader.</w:t>
      </w:r>
    </w:p>
    <w:p w14:paraId="1C1661D1" w14:textId="77777777" w:rsidR="00351E1C" w:rsidRDefault="00351E1C" w:rsidP="00351E1C">
      <w:pPr>
        <w:rPr>
          <w:sz w:val="16"/>
          <w:szCs w:val="16"/>
        </w:rPr>
      </w:pPr>
      <w:r>
        <w:rPr>
          <w:sz w:val="16"/>
          <w:szCs w:val="16"/>
        </w:rPr>
        <w:t>“It’s a smart thing” to talk to Mr. Putin, Mr. Trump said in October when asked whether he talked to Mr. Putin after his first term. “If I’m friendly with people, if I can have a relationship with people, that’s a good thing.”</w:t>
      </w:r>
    </w:p>
    <w:p w14:paraId="21B35A4E" w14:textId="77777777" w:rsidR="00351E1C" w:rsidRDefault="00351E1C" w:rsidP="00351E1C">
      <w:pPr>
        <w:rPr>
          <w:rStyle w:val="StyleUnderline"/>
        </w:rPr>
      </w:pPr>
      <w:r>
        <w:rPr>
          <w:rStyle w:val="StyleUnderline"/>
        </w:rPr>
        <w:t>After his re-election, Mr. Trump seemed to side with Russia in the conflict.</w:t>
      </w:r>
    </w:p>
    <w:p w14:paraId="789C31D5" w14:textId="77777777" w:rsidR="00351E1C" w:rsidRDefault="00351E1C" w:rsidP="00351E1C">
      <w:pPr>
        <w:rPr>
          <w:sz w:val="16"/>
          <w:szCs w:val="16"/>
        </w:rPr>
      </w:pPr>
      <w:r>
        <w:rPr>
          <w:sz w:val="16"/>
          <w:szCs w:val="16"/>
        </w:rPr>
        <w:t>He scolded Mr. Zelensky for being an ingrate and asking for more military support. He sent his envoys to Saudi Arabia to negotiate a peace deal in Ukraine with Mr. Putin’s surrogates — all without input or consent from Mr. Zelensky, an American ally.</w:t>
      </w:r>
    </w:p>
    <w:p w14:paraId="1B30ADDE" w14:textId="77777777" w:rsidR="00351E1C" w:rsidRDefault="00351E1C" w:rsidP="00351E1C">
      <w:pPr>
        <w:rPr>
          <w:sz w:val="16"/>
          <w:szCs w:val="16"/>
        </w:rPr>
      </w:pPr>
      <w:r>
        <w:rPr>
          <w:rStyle w:val="StyleUnderline"/>
        </w:rPr>
        <w:t>In March, Mr. Trump said he was confident Mr. Putin wanted to find a path to peace,</w:t>
      </w:r>
      <w:r>
        <w:rPr>
          <w:sz w:val="16"/>
          <w:szCs w:val="16"/>
        </w:rPr>
        <w:t xml:space="preserve"> even though the Russian leader was continuing to bomb Ukraine. “I believe him,” Mr. Trump said. “I think we’re doing very well with Russia.”</w:t>
      </w:r>
    </w:p>
    <w:p w14:paraId="358AF04C" w14:textId="77777777" w:rsidR="00351E1C" w:rsidRDefault="00351E1C" w:rsidP="00351E1C">
      <w:pPr>
        <w:rPr>
          <w:sz w:val="16"/>
          <w:szCs w:val="16"/>
        </w:rPr>
      </w:pPr>
      <w:r>
        <w:rPr>
          <w:sz w:val="16"/>
          <w:szCs w:val="16"/>
        </w:rPr>
        <w:t xml:space="preserve">But </w:t>
      </w:r>
      <w:r>
        <w:rPr>
          <w:rStyle w:val="Emphasis"/>
        </w:rPr>
        <w:t xml:space="preserve">his tone has shifted </w:t>
      </w:r>
      <w:r>
        <w:rPr>
          <w:sz w:val="16"/>
          <w:szCs w:val="16"/>
        </w:rPr>
        <w:t>in recent weeks.</w:t>
      </w:r>
    </w:p>
    <w:p w14:paraId="2E315480" w14:textId="77777777" w:rsidR="00351E1C" w:rsidRDefault="00351E1C" w:rsidP="00351E1C">
      <w:pPr>
        <w:rPr>
          <w:rStyle w:val="Emphasis"/>
        </w:rPr>
      </w:pPr>
      <w:r>
        <w:rPr>
          <w:rStyle w:val="StyleUnderline"/>
        </w:rPr>
        <w:t xml:space="preserve">After a July 3 call with Mr. Putin, Mr. Trump complained to reporters that their </w:t>
      </w:r>
      <w:r>
        <w:rPr>
          <w:rStyle w:val="StyleUnderline"/>
          <w:highlight w:val="cyan"/>
        </w:rPr>
        <w:t xml:space="preserve">conversation </w:t>
      </w:r>
      <w:r>
        <w:rPr>
          <w:rStyle w:val="Emphasis"/>
          <w:highlight w:val="cyan"/>
        </w:rPr>
        <w:t>did not lead to “progress.”</w:t>
      </w:r>
    </w:p>
    <w:p w14:paraId="35837184" w14:textId="77777777" w:rsidR="00351E1C" w:rsidRDefault="00351E1C" w:rsidP="00351E1C">
      <w:pPr>
        <w:rPr>
          <w:sz w:val="16"/>
          <w:szCs w:val="16"/>
        </w:rPr>
      </w:pPr>
      <w:r>
        <w:rPr>
          <w:sz w:val="16"/>
          <w:szCs w:val="16"/>
        </w:rPr>
        <w:t>The next day, Russia assaulted Kyiv and other Ukrainian cities with the largest number of drones and missiles launched since the beginning of the war.</w:t>
      </w:r>
    </w:p>
    <w:p w14:paraId="0EA6A594" w14:textId="77777777" w:rsidR="00351E1C" w:rsidRDefault="00351E1C" w:rsidP="00351E1C">
      <w:pPr>
        <w:rPr>
          <w:sz w:val="16"/>
          <w:szCs w:val="16"/>
        </w:rPr>
      </w:pPr>
      <w:r>
        <w:rPr>
          <w:rStyle w:val="Emphasis"/>
          <w:highlight w:val="cyan"/>
        </w:rPr>
        <w:t>“I’m not happy with President Putin at all,”</w:t>
      </w:r>
      <w:r>
        <w:rPr>
          <w:sz w:val="16"/>
          <w:szCs w:val="16"/>
        </w:rPr>
        <w:t xml:space="preserve"> Mr. Trump said on July 7.</w:t>
      </w:r>
    </w:p>
    <w:p w14:paraId="2A2AE354" w14:textId="77777777" w:rsidR="00351E1C" w:rsidRDefault="00351E1C" w:rsidP="00351E1C">
      <w:pPr>
        <w:rPr>
          <w:sz w:val="16"/>
          <w:szCs w:val="16"/>
        </w:rPr>
      </w:pPr>
      <w:r>
        <w:rPr>
          <w:sz w:val="16"/>
          <w:szCs w:val="16"/>
        </w:rPr>
        <w:t>Last week, after reversing the pause on U.S. military aid, Mr. Trump further expressed his frustration over Mr. Putin’s recalcitrance.</w:t>
      </w:r>
    </w:p>
    <w:p w14:paraId="4A5FC8B5" w14:textId="77777777" w:rsidR="00351E1C" w:rsidRDefault="00351E1C" w:rsidP="00351E1C">
      <w:pPr>
        <w:rPr>
          <w:sz w:val="16"/>
          <w:szCs w:val="16"/>
        </w:rPr>
      </w:pPr>
      <w:r>
        <w:rPr>
          <w:rStyle w:val="StyleUnderline"/>
        </w:rPr>
        <w:t>“We get a lot of bullshit thrown at us by Putin, if you want to know the truth,”</w:t>
      </w:r>
      <w:r>
        <w:rPr>
          <w:sz w:val="16"/>
          <w:szCs w:val="16"/>
        </w:rPr>
        <w:t xml:space="preserve"> Mr. Trump told reporters during a cabinet meeting.</w:t>
      </w:r>
    </w:p>
    <w:p w14:paraId="57A3B4A0" w14:textId="77777777" w:rsidR="00351E1C" w:rsidRDefault="00351E1C" w:rsidP="00351E1C">
      <w:pPr>
        <w:rPr>
          <w:sz w:val="16"/>
          <w:szCs w:val="16"/>
        </w:rPr>
      </w:pPr>
      <w:r>
        <w:rPr>
          <w:sz w:val="16"/>
          <w:szCs w:val="16"/>
        </w:rPr>
        <w:t>On Monday, he again suggested the Russian president has been duplicitous: “He has fooled a lot of people. He fooled Clinton, Bush, Obama, Biden.”</w:t>
      </w:r>
    </w:p>
    <w:p w14:paraId="3E55350B" w14:textId="77777777" w:rsidR="00351E1C" w:rsidRDefault="00351E1C" w:rsidP="00351E1C">
      <w:pPr>
        <w:rPr>
          <w:sz w:val="16"/>
          <w:szCs w:val="16"/>
        </w:rPr>
      </w:pPr>
      <w:r>
        <w:rPr>
          <w:sz w:val="16"/>
          <w:szCs w:val="16"/>
        </w:rPr>
        <w:t>But Mr. Trump said that he would be an exception to what he sees as the list of American presidents whom the Russian leader outmaneuvered.</w:t>
      </w:r>
    </w:p>
    <w:p w14:paraId="65E0B572" w14:textId="77777777" w:rsidR="00351E1C" w:rsidRDefault="00351E1C" w:rsidP="00351E1C">
      <w:pPr>
        <w:rPr>
          <w:rStyle w:val="StyleUnderline"/>
        </w:rPr>
      </w:pPr>
      <w:r>
        <w:rPr>
          <w:rStyle w:val="StyleUnderline"/>
        </w:rPr>
        <w:t>“He didn’t fool me,” Mr. Trump said.</w:t>
      </w:r>
    </w:p>
    <w:p w14:paraId="7E1A0A62" w14:textId="77777777" w:rsidR="00351E1C" w:rsidRPr="00351E1C" w:rsidRDefault="00351E1C" w:rsidP="00351E1C"/>
    <w:p w14:paraId="5D2B798B" w14:textId="1BAE49BE" w:rsidR="004102A4" w:rsidRPr="00F7026D" w:rsidRDefault="00F7026D" w:rsidP="00F7026D">
      <w:pPr>
        <w:pStyle w:val="Heading3"/>
      </w:pPr>
      <w:r w:rsidRPr="00F7026D">
        <w:t>U---CEE---2NC</w:t>
      </w:r>
    </w:p>
    <w:p w14:paraId="4906D841" w14:textId="77777777" w:rsidR="00F7026D" w:rsidRDefault="00F7026D" w:rsidP="00F7026D">
      <w:pPr>
        <w:pStyle w:val="Heading4"/>
      </w:pPr>
      <w:r>
        <w:t xml:space="preserve">Toss evidence about Western Europe---CEE states </w:t>
      </w:r>
      <w:r>
        <w:rPr>
          <w:u w:val="single"/>
        </w:rPr>
        <w:t>uniquely</w:t>
      </w:r>
      <w:r>
        <w:t xml:space="preserve"> hate relations with Russia and get along well with Trump. </w:t>
      </w:r>
    </w:p>
    <w:p w14:paraId="26A3167F" w14:textId="77777777" w:rsidR="00F7026D" w:rsidRPr="00C77F86" w:rsidRDefault="00F7026D" w:rsidP="00F7026D">
      <w:r>
        <w:t xml:space="preserve">Gorana </w:t>
      </w:r>
      <w:r w:rsidRPr="00C77F86">
        <w:rPr>
          <w:rStyle w:val="Style13ptBold"/>
        </w:rPr>
        <w:t>Grgić 25</w:t>
      </w:r>
      <w:r>
        <w:t>, Senior Researcher with the Swiss and Euro-Atlantic Security Team at the ETH Zürich Center for Security Studies, Ph.D. in International Relations from the University of Sydney, “A shift in (a)symmetry, not gravity: the transformation of Central and Eastern Europe in transatlantic relations,” International Politics, 02-14-2025, accessed 07-14-2025, https://doi.org/10.1057/s41311-025-00677-x, DG</w:t>
      </w:r>
    </w:p>
    <w:p w14:paraId="2C4E0AF3" w14:textId="630F838D" w:rsidR="00F7026D" w:rsidRPr="00F7026D" w:rsidRDefault="00F7026D" w:rsidP="00F7026D">
      <w:pPr>
        <w:rPr>
          <w:sz w:val="16"/>
        </w:rPr>
      </w:pPr>
      <w:r w:rsidRPr="00C77F86">
        <w:rPr>
          <w:rStyle w:val="StyleUnderline"/>
        </w:rPr>
        <w:t xml:space="preserve">The prospects for transatlantic relations between the USA and CEE may </w:t>
      </w:r>
      <w:r w:rsidRPr="00C77F86">
        <w:rPr>
          <w:rStyle w:val="Emphasis"/>
        </w:rPr>
        <w:t>fare better than those with Western Europe</w:t>
      </w:r>
      <w:r w:rsidRPr="00C77F86">
        <w:rPr>
          <w:sz w:val="16"/>
        </w:rPr>
        <w:t xml:space="preserve">, particularly </w:t>
      </w:r>
      <w:r w:rsidRPr="00C77F86">
        <w:rPr>
          <w:rStyle w:val="StyleUnderline"/>
        </w:rPr>
        <w:t>due to the region’s increased defence spending</w:t>
      </w:r>
      <w:r w:rsidRPr="00C77F86">
        <w:rPr>
          <w:sz w:val="16"/>
        </w:rPr>
        <w:t xml:space="preserve"> in recent years </w:t>
      </w:r>
      <w:r w:rsidRPr="00C77F86">
        <w:rPr>
          <w:rStyle w:val="StyleUnderline"/>
        </w:rPr>
        <w:t>and its strong security commitments, with Poland standing out as a key example</w:t>
      </w:r>
      <w:r w:rsidRPr="00C77F86">
        <w:rPr>
          <w:sz w:val="16"/>
        </w:rPr>
        <w:t xml:space="preserve">. Additionally, </w:t>
      </w:r>
      <w:r w:rsidRPr="00C77F86">
        <w:rPr>
          <w:rStyle w:val="StyleUnderline"/>
        </w:rPr>
        <w:t>the region’s history of trade deficits with the US aligns well with Trump’s transactional approach to foreign policy</w:t>
      </w:r>
      <w:r w:rsidRPr="00C77F86">
        <w:rPr>
          <w:sz w:val="16"/>
        </w:rPr>
        <w:t xml:space="preserve">. However, </w:t>
      </w:r>
      <w:r w:rsidRPr="00C77F86">
        <w:rPr>
          <w:rStyle w:val="Emphasis"/>
        </w:rPr>
        <w:t>friction could arise over the response to Russia’s</w:t>
      </w:r>
      <w:r w:rsidRPr="00C77F86">
        <w:rPr>
          <w:rStyle w:val="StyleUnderline"/>
        </w:rPr>
        <w:t xml:space="preserve"> ongoing </w:t>
      </w:r>
      <w:r w:rsidRPr="00C77F86">
        <w:rPr>
          <w:rStyle w:val="Emphasis"/>
        </w:rPr>
        <w:t>aggression</w:t>
      </w:r>
      <w:r w:rsidRPr="00C77F86">
        <w:rPr>
          <w:rStyle w:val="StyleUnderline"/>
        </w:rPr>
        <w:t xml:space="preserve"> against Ukraine</w:t>
      </w:r>
      <w:r w:rsidRPr="00C77F86">
        <w:rPr>
          <w:sz w:val="16"/>
        </w:rPr>
        <w:t xml:space="preserve">. While regional populists in CEE may share some of Trump’s stances, </w:t>
      </w:r>
      <w:r w:rsidRPr="00C77F86">
        <w:rPr>
          <w:rStyle w:val="StyleUnderline"/>
        </w:rPr>
        <w:t>Poland</w:t>
      </w:r>
      <w:r w:rsidRPr="00C77F86">
        <w:rPr>
          <w:sz w:val="16"/>
        </w:rPr>
        <w:t xml:space="preserve">, in particular, </w:t>
      </w:r>
      <w:r w:rsidRPr="00C77F86">
        <w:rPr>
          <w:rStyle w:val="StyleUnderline"/>
        </w:rPr>
        <w:t xml:space="preserve">is likely to </w:t>
      </w:r>
      <w:r w:rsidRPr="00C77F86">
        <w:rPr>
          <w:rStyle w:val="Emphasis"/>
        </w:rPr>
        <w:t>strongly oppose any deal that includes significant concessions to Russia</w:t>
      </w:r>
      <w:r w:rsidRPr="00C77F86">
        <w:rPr>
          <w:rStyle w:val="StyleUnderline"/>
        </w:rPr>
        <w:t>, reflecting its longstanding security concerns and opposition to Russian aggression</w:t>
      </w:r>
      <w:r w:rsidRPr="00C77F86">
        <w:rPr>
          <w:sz w:val="16"/>
        </w:rPr>
        <w:t>.</w:t>
      </w:r>
    </w:p>
    <w:p w14:paraId="77024617" w14:textId="3BDE617F" w:rsidR="006F5BC4" w:rsidRDefault="006F5BC4" w:rsidP="004102A4">
      <w:pPr>
        <w:pStyle w:val="Heading3"/>
      </w:pPr>
      <w:r>
        <w:t>U---AT: Burden Sharing---2NC</w:t>
      </w:r>
    </w:p>
    <w:p w14:paraId="3BC97802" w14:textId="77777777" w:rsidR="006F5BC4" w:rsidRDefault="006F5BC4" w:rsidP="006F5BC4">
      <w:pPr>
        <w:pStyle w:val="Heading4"/>
      </w:pPr>
      <w:r>
        <w:t xml:space="preserve">Burden sharing is </w:t>
      </w:r>
      <w:r>
        <w:rPr>
          <w:u w:val="single"/>
        </w:rPr>
        <w:t>good</w:t>
      </w:r>
      <w:r>
        <w:t xml:space="preserve"> for NATO.</w:t>
      </w:r>
    </w:p>
    <w:p w14:paraId="3B0DAA43" w14:textId="77777777" w:rsidR="006F5BC4" w:rsidRPr="00F551D8" w:rsidRDefault="006F5BC4" w:rsidP="006F5BC4">
      <w:r w:rsidRPr="00F551D8">
        <w:rPr>
          <w:rStyle w:val="Style13ptBold"/>
        </w:rPr>
        <w:t>Garbers and Bassi ’25</w:t>
      </w:r>
      <w:r>
        <w:t xml:space="preserve"> [Raquel and Justin; July 18; a visiting executive at the Centre for International Governance Innovation from Canada’s Department of National Defence; ASPI’s executive director; The Strategist, “Yes, the US has changed—because the world has changed,” </w:t>
      </w:r>
      <w:r w:rsidRPr="00F551D8">
        <w:t>https://www.aspistrategist.org.au/yes-the-us-has-changed-because-the-world-has-changed/</w:t>
      </w:r>
      <w:r>
        <w:t>; Accessed 7.18.25]</w:t>
      </w:r>
    </w:p>
    <w:p w14:paraId="16499566" w14:textId="77777777" w:rsidR="006F5BC4" w:rsidRPr="00F551D8" w:rsidRDefault="006F5BC4" w:rsidP="006F5BC4">
      <w:pPr>
        <w:rPr>
          <w:sz w:val="16"/>
        </w:rPr>
      </w:pPr>
      <w:r w:rsidRPr="00F551D8">
        <w:rPr>
          <w:rStyle w:val="StyleUnderline"/>
        </w:rPr>
        <w:t xml:space="preserve">The outcomes of the NATO summit in </w:t>
      </w:r>
      <w:r w:rsidRPr="00F551D8">
        <w:rPr>
          <w:rStyle w:val="Emphasis"/>
        </w:rPr>
        <w:t>June</w:t>
      </w:r>
      <w:r w:rsidRPr="00F551D8">
        <w:rPr>
          <w:sz w:val="16"/>
        </w:rPr>
        <w:t>—</w:t>
      </w:r>
      <w:r w:rsidRPr="00F551D8">
        <w:rPr>
          <w:rStyle w:val="StyleUnderline"/>
        </w:rPr>
        <w:t xml:space="preserve">with NATO allies committing to </w:t>
      </w:r>
      <w:r w:rsidRPr="00F551D8">
        <w:rPr>
          <w:rStyle w:val="Emphasis"/>
        </w:rPr>
        <w:t>increased de</w:t>
      </w:r>
      <w:r w:rsidRPr="00F551D8">
        <w:rPr>
          <w:rStyle w:val="StyleUnderline"/>
        </w:rPr>
        <w:t xml:space="preserve">fence spending and Trump reiterating US commitment to </w:t>
      </w:r>
      <w:r w:rsidRPr="00F551D8">
        <w:rPr>
          <w:rStyle w:val="Emphasis"/>
        </w:rPr>
        <w:t>Article 5</w:t>
      </w:r>
      <w:r w:rsidRPr="00F551D8">
        <w:rPr>
          <w:sz w:val="16"/>
        </w:rPr>
        <w:t>—</w:t>
      </w:r>
      <w:r w:rsidRPr="00F551D8">
        <w:rPr>
          <w:rStyle w:val="StyleUnderline"/>
        </w:rPr>
        <w:t xml:space="preserve">show that difficult conversations can lead to </w:t>
      </w:r>
      <w:r w:rsidRPr="00F551D8">
        <w:rPr>
          <w:rStyle w:val="Emphasis"/>
        </w:rPr>
        <w:t>better security outcomes</w:t>
      </w:r>
      <w:r w:rsidRPr="00F551D8">
        <w:rPr>
          <w:rStyle w:val="StyleUnderline"/>
        </w:rPr>
        <w:t xml:space="preserve"> and reinforce collective </w:t>
      </w:r>
      <w:r w:rsidRPr="00F551D8">
        <w:rPr>
          <w:rStyle w:val="Emphasis"/>
        </w:rPr>
        <w:t>commitment</w:t>
      </w:r>
      <w:r w:rsidRPr="00F551D8">
        <w:rPr>
          <w:rStyle w:val="StyleUnderline"/>
        </w:rPr>
        <w:t xml:space="preserve"> to protecting national security and </w:t>
      </w:r>
      <w:r w:rsidRPr="00F551D8">
        <w:rPr>
          <w:rStyle w:val="Emphasis"/>
        </w:rPr>
        <w:t>international rules</w:t>
      </w:r>
      <w:r w:rsidRPr="00F551D8">
        <w:rPr>
          <w:sz w:val="16"/>
        </w:rPr>
        <w:t xml:space="preserve">. To be clear, </w:t>
      </w:r>
      <w:r w:rsidRPr="00F551D8">
        <w:rPr>
          <w:rStyle w:val="StyleUnderline"/>
        </w:rPr>
        <w:t xml:space="preserve">NATO’s increased defence spending was not a gift to the US, but vital to the </w:t>
      </w:r>
      <w:r w:rsidRPr="00F551D8">
        <w:rPr>
          <w:rStyle w:val="Emphasis"/>
        </w:rPr>
        <w:t>national security</w:t>
      </w:r>
      <w:r w:rsidRPr="00F551D8">
        <w:rPr>
          <w:rStyle w:val="StyleUnderline"/>
        </w:rPr>
        <w:t xml:space="preserve"> of each individual NATO member</w:t>
      </w:r>
      <w:r w:rsidRPr="00F551D8">
        <w:rPr>
          <w:sz w:val="16"/>
        </w:rPr>
        <w:t>.</w:t>
      </w:r>
    </w:p>
    <w:p w14:paraId="1FF5215B" w14:textId="77777777" w:rsidR="006F5BC4" w:rsidRPr="00F551D8" w:rsidRDefault="006F5BC4" w:rsidP="006F5BC4">
      <w:pPr>
        <w:rPr>
          <w:sz w:val="16"/>
        </w:rPr>
      </w:pPr>
      <w:r w:rsidRPr="00F551D8">
        <w:rPr>
          <w:rStyle w:val="StyleUnderline"/>
        </w:rPr>
        <w:t xml:space="preserve">For too long the rest of us took for granted that the US would just accept the </w:t>
      </w:r>
      <w:r w:rsidRPr="00F551D8">
        <w:rPr>
          <w:rStyle w:val="Emphasis"/>
        </w:rPr>
        <w:t>global security</w:t>
      </w:r>
      <w:r w:rsidRPr="00F551D8">
        <w:rPr>
          <w:rStyle w:val="StyleUnderline"/>
        </w:rPr>
        <w:t xml:space="preserve"> </w:t>
      </w:r>
      <w:r w:rsidRPr="00F551D8">
        <w:rPr>
          <w:rStyle w:val="Emphasis"/>
        </w:rPr>
        <w:t>burden</w:t>
      </w:r>
      <w:r w:rsidRPr="00F551D8">
        <w:rPr>
          <w:rStyle w:val="StyleUnderline"/>
        </w:rPr>
        <w:t xml:space="preserve"> while we accepted economic benefit from Moscow and Beijing</w:t>
      </w:r>
      <w:r w:rsidRPr="00F551D8">
        <w:rPr>
          <w:sz w:val="16"/>
        </w:rPr>
        <w:t>. The US must share the blame, too—for doing too little to form a powerful collective of those valuing individual freedoms.</w:t>
      </w:r>
    </w:p>
    <w:p w14:paraId="1A0D557C" w14:textId="77777777" w:rsidR="006F5BC4" w:rsidRPr="00F551D8" w:rsidRDefault="006F5BC4" w:rsidP="006F5BC4">
      <w:pPr>
        <w:rPr>
          <w:sz w:val="16"/>
        </w:rPr>
      </w:pPr>
      <w:r w:rsidRPr="00F551D8">
        <w:rPr>
          <w:sz w:val="16"/>
        </w:rPr>
        <w:t xml:space="preserve">Now understanding the world as it is, </w:t>
      </w:r>
      <w:r w:rsidRPr="00F551D8">
        <w:rPr>
          <w:rStyle w:val="StyleUnderline"/>
        </w:rPr>
        <w:t xml:space="preserve">the US is moving at speed to </w:t>
      </w:r>
      <w:r w:rsidRPr="00F551D8">
        <w:rPr>
          <w:rStyle w:val="Emphasis"/>
        </w:rPr>
        <w:t>rebuild</w:t>
      </w:r>
      <w:r w:rsidRPr="00F551D8">
        <w:rPr>
          <w:rStyle w:val="StyleUnderline"/>
        </w:rPr>
        <w:t xml:space="preserve"> its </w:t>
      </w:r>
      <w:r w:rsidRPr="00F551D8">
        <w:rPr>
          <w:rStyle w:val="Emphasis"/>
        </w:rPr>
        <w:t>national power</w:t>
      </w:r>
      <w:r w:rsidRPr="00F551D8">
        <w:rPr>
          <w:sz w:val="16"/>
        </w:rPr>
        <w:t xml:space="preserve">, safeguard itself against hostile states and arrest the growing risk of a major hot war. The first Trump administration began the process, and the Biden administration pushed it forward with vigor. </w:t>
      </w:r>
      <w:r w:rsidRPr="00F551D8">
        <w:rPr>
          <w:rStyle w:val="StyleUnderline"/>
        </w:rPr>
        <w:t xml:space="preserve">Now Trump and his officials have turned the dial </w:t>
      </w:r>
      <w:r w:rsidRPr="00F551D8">
        <w:rPr>
          <w:rStyle w:val="Emphasis"/>
        </w:rPr>
        <w:t>much further</w:t>
      </w:r>
      <w:r w:rsidRPr="00F551D8">
        <w:rPr>
          <w:sz w:val="16"/>
        </w:rPr>
        <w:t>.</w:t>
      </w:r>
    </w:p>
    <w:p w14:paraId="0C953D15" w14:textId="77777777" w:rsidR="006F5BC4" w:rsidRPr="00F551D8" w:rsidRDefault="006F5BC4" w:rsidP="006F5BC4">
      <w:pPr>
        <w:rPr>
          <w:sz w:val="16"/>
        </w:rPr>
      </w:pPr>
      <w:r w:rsidRPr="00F551D8">
        <w:rPr>
          <w:sz w:val="16"/>
        </w:rPr>
        <w:t>Facing a worsened and still worsening geopolitical outlook, the primary tasks of liberal democracies are reinforcing the US’s power of deterrence and giving Washington compelling reasons to continue serving as the anchor of the alliance against authoritarianism.</w:t>
      </w:r>
    </w:p>
    <w:p w14:paraId="54550999" w14:textId="77777777" w:rsidR="006F5BC4" w:rsidRPr="00F551D8" w:rsidRDefault="006F5BC4" w:rsidP="006F5BC4">
      <w:pPr>
        <w:rPr>
          <w:sz w:val="16"/>
        </w:rPr>
      </w:pPr>
      <w:r w:rsidRPr="00F551D8">
        <w:rPr>
          <w:sz w:val="16"/>
        </w:rPr>
        <w:t xml:space="preserve">While raging at the US, its </w:t>
      </w:r>
      <w:r w:rsidRPr="00F551D8">
        <w:rPr>
          <w:rStyle w:val="StyleUnderline"/>
        </w:rPr>
        <w:t>allies</w:t>
      </w:r>
      <w:r w:rsidRPr="00F551D8">
        <w:rPr>
          <w:sz w:val="16"/>
        </w:rPr>
        <w:t xml:space="preserve"> should stop to consider a painful truth: </w:t>
      </w:r>
      <w:r w:rsidRPr="00F551D8">
        <w:rPr>
          <w:rStyle w:val="StyleUnderline"/>
        </w:rPr>
        <w:t xml:space="preserve">having let their militaries fall into </w:t>
      </w:r>
      <w:r w:rsidRPr="00F551D8">
        <w:rPr>
          <w:rStyle w:val="Emphasis"/>
        </w:rPr>
        <w:t>relative decline</w:t>
      </w:r>
      <w:r w:rsidRPr="00F551D8">
        <w:rPr>
          <w:rStyle w:val="StyleUnderline"/>
        </w:rPr>
        <w:t xml:space="preserve"> and wilfully ensnared themselves in Beijing’s economic and technological webs, they have made themselves </w:t>
      </w:r>
      <w:r w:rsidRPr="00F551D8">
        <w:rPr>
          <w:rStyle w:val="Emphasis"/>
        </w:rPr>
        <w:t>vulnerable</w:t>
      </w:r>
      <w:r w:rsidRPr="00F551D8">
        <w:rPr>
          <w:rStyle w:val="StyleUnderline"/>
        </w:rPr>
        <w:t xml:space="preserve"> to their </w:t>
      </w:r>
      <w:r w:rsidRPr="00F551D8">
        <w:rPr>
          <w:rStyle w:val="Emphasis"/>
        </w:rPr>
        <w:t>enemies</w:t>
      </w:r>
      <w:r w:rsidRPr="00F551D8">
        <w:rPr>
          <w:sz w:val="16"/>
        </w:rPr>
        <w:t>. To the extent that it has made the same mistake, the</w:t>
      </w:r>
      <w:r w:rsidRPr="00F551D8">
        <w:t xml:space="preserve"> </w:t>
      </w:r>
      <w:r w:rsidRPr="00F551D8">
        <w:rPr>
          <w:rStyle w:val="StyleUnderline"/>
        </w:rPr>
        <w:t xml:space="preserve">US is striving to </w:t>
      </w:r>
      <w:r w:rsidRPr="00F551D8">
        <w:rPr>
          <w:rStyle w:val="Emphasis"/>
        </w:rPr>
        <w:t>correct</w:t>
      </w:r>
      <w:r w:rsidRPr="00F551D8">
        <w:rPr>
          <w:rStyle w:val="StyleUnderline"/>
        </w:rPr>
        <w:t xml:space="preserve"> the </w:t>
      </w:r>
      <w:r w:rsidRPr="00F551D8">
        <w:rPr>
          <w:rStyle w:val="Emphasis"/>
        </w:rPr>
        <w:t>error</w:t>
      </w:r>
      <w:r w:rsidRPr="00F551D8">
        <w:rPr>
          <w:sz w:val="16"/>
        </w:rPr>
        <w:t>.</w:t>
      </w:r>
    </w:p>
    <w:p w14:paraId="5D5E0A8C" w14:textId="77777777" w:rsidR="006F5BC4" w:rsidRPr="00F551D8" w:rsidRDefault="006F5BC4" w:rsidP="006F5BC4">
      <w:pPr>
        <w:rPr>
          <w:sz w:val="16"/>
        </w:rPr>
      </w:pPr>
      <w:r w:rsidRPr="00F551D8">
        <w:rPr>
          <w:sz w:val="16"/>
        </w:rPr>
        <w:t>We could indeed use a little emulation by US allies of some Trump administration policies towards China.</w:t>
      </w:r>
    </w:p>
    <w:p w14:paraId="7BC78023" w14:textId="77777777" w:rsidR="006F5BC4" w:rsidRPr="00F551D8" w:rsidRDefault="006F5BC4" w:rsidP="006F5BC4">
      <w:pPr>
        <w:rPr>
          <w:sz w:val="16"/>
        </w:rPr>
      </w:pPr>
      <w:r w:rsidRPr="00F551D8">
        <w:rPr>
          <w:rStyle w:val="StyleUnderline"/>
        </w:rPr>
        <w:t xml:space="preserve">This, and further efforts to build </w:t>
      </w:r>
      <w:r w:rsidRPr="00F551D8">
        <w:rPr>
          <w:rStyle w:val="Emphasis"/>
        </w:rPr>
        <w:t>military strength</w:t>
      </w:r>
      <w:r w:rsidRPr="00F551D8">
        <w:rPr>
          <w:rStyle w:val="StyleUnderline"/>
        </w:rPr>
        <w:t xml:space="preserve">, would show the seriousness needed to gain renewed </w:t>
      </w:r>
      <w:r w:rsidRPr="00F551D8">
        <w:rPr>
          <w:rStyle w:val="Emphasis"/>
        </w:rPr>
        <w:t>US commitment</w:t>
      </w:r>
      <w:r w:rsidRPr="00F551D8">
        <w:rPr>
          <w:rStyle w:val="StyleUnderline"/>
        </w:rPr>
        <w:t xml:space="preserve"> to serve as the </w:t>
      </w:r>
      <w:r w:rsidRPr="00F551D8">
        <w:rPr>
          <w:rStyle w:val="Emphasis"/>
        </w:rPr>
        <w:t>anchor ally</w:t>
      </w:r>
      <w:r w:rsidRPr="00F551D8">
        <w:rPr>
          <w:sz w:val="16"/>
        </w:rPr>
        <w:t>. Without it, US allies are at high risk of losing without fighting, capitulating to ever-worsening aggression from Russia and China because they cannot fight back.</w:t>
      </w:r>
    </w:p>
    <w:p w14:paraId="5D4F06EC" w14:textId="77777777" w:rsidR="006F5BC4" w:rsidRPr="006F5BC4" w:rsidRDefault="006F5BC4" w:rsidP="006F5BC4"/>
    <w:p w14:paraId="5EFAEEF8" w14:textId="73F0C6A9" w:rsidR="004102A4" w:rsidRDefault="004102A4" w:rsidP="004102A4">
      <w:pPr>
        <w:pStyle w:val="Heading3"/>
      </w:pPr>
      <w:r>
        <w:t>U---AT: Sanctions---2NC</w:t>
      </w:r>
    </w:p>
    <w:p w14:paraId="5BAE7E5A" w14:textId="77777777" w:rsidR="004102A4" w:rsidRDefault="004102A4" w:rsidP="004102A4">
      <w:pPr>
        <w:pStyle w:val="Heading4"/>
      </w:pPr>
      <w:r>
        <w:t xml:space="preserve">Sanctions </w:t>
      </w:r>
      <w:r>
        <w:rPr>
          <w:u w:val="single"/>
        </w:rPr>
        <w:t>don’t thump</w:t>
      </w:r>
      <w:r>
        <w:t>.</w:t>
      </w:r>
    </w:p>
    <w:p w14:paraId="50322FDD" w14:textId="77777777" w:rsidR="004102A4" w:rsidRPr="00504068" w:rsidRDefault="004102A4" w:rsidP="004102A4">
      <w:r w:rsidRPr="00504068">
        <w:rPr>
          <w:rStyle w:val="Style13ptBold"/>
        </w:rPr>
        <w:t>Aljazeera ’25</w:t>
      </w:r>
      <w:r>
        <w:t xml:space="preserve"> [Aljazeera; February 3; Citing NATO Chief Mark Rutte; News, “NATO chief says European defence without US ‘will not work’,” </w:t>
      </w:r>
      <w:r w:rsidRPr="00504068">
        <w:t>https://www.aljazeera.com/news/2025/2/3/nato-without-us-silly-but-trade-tensions-wont-affect-deterrence-chief</w:t>
      </w:r>
      <w:r>
        <w:t xml:space="preserve">; Accessed 7.14.25] </w:t>
      </w:r>
    </w:p>
    <w:p w14:paraId="30632414" w14:textId="77777777" w:rsidR="004102A4" w:rsidRPr="00504068" w:rsidRDefault="004102A4" w:rsidP="004102A4">
      <w:pPr>
        <w:rPr>
          <w:sz w:val="16"/>
        </w:rPr>
      </w:pPr>
      <w:r w:rsidRPr="00504068">
        <w:rPr>
          <w:sz w:val="16"/>
        </w:rPr>
        <w:t xml:space="preserve">NATO chief Mark Rutte says </w:t>
      </w:r>
      <w:r w:rsidRPr="00504068">
        <w:rPr>
          <w:rStyle w:val="Emphasis"/>
        </w:rPr>
        <w:t>tensions</w:t>
      </w:r>
      <w:r w:rsidRPr="00504068">
        <w:rPr>
          <w:rStyle w:val="StyleUnderline"/>
        </w:rPr>
        <w:t xml:space="preserve"> between Europe and the United States over tra</w:t>
      </w:r>
      <w:r w:rsidRPr="00504068">
        <w:rPr>
          <w:rStyle w:val="Emphasis"/>
        </w:rPr>
        <w:t>de issues</w:t>
      </w:r>
      <w:r w:rsidRPr="00504068">
        <w:rPr>
          <w:rStyle w:val="StyleUnderline"/>
        </w:rPr>
        <w:t xml:space="preserve"> under President Donald Trump will not affect the alliance’s </w:t>
      </w:r>
      <w:r w:rsidRPr="00504068">
        <w:rPr>
          <w:rStyle w:val="Emphasis"/>
        </w:rPr>
        <w:t>collective deterrence</w:t>
      </w:r>
      <w:r w:rsidRPr="00504068">
        <w:rPr>
          <w:sz w:val="16"/>
        </w:rPr>
        <w:t>.</w:t>
      </w:r>
    </w:p>
    <w:p w14:paraId="666BD13B" w14:textId="77777777" w:rsidR="004102A4" w:rsidRPr="00504068" w:rsidRDefault="004102A4" w:rsidP="004102A4">
      <w:pPr>
        <w:rPr>
          <w:sz w:val="16"/>
        </w:rPr>
      </w:pPr>
      <w:r w:rsidRPr="00504068">
        <w:rPr>
          <w:sz w:val="16"/>
        </w:rPr>
        <w:t xml:space="preserve">Speaking to reporters in Brussels on Monday, </w:t>
      </w:r>
      <w:r w:rsidRPr="00504068">
        <w:rPr>
          <w:rStyle w:val="StyleUnderline"/>
        </w:rPr>
        <w:t xml:space="preserve">Rutte also dismissed any notion that Europe could abandon its </w:t>
      </w:r>
      <w:r w:rsidRPr="00504068">
        <w:rPr>
          <w:rStyle w:val="Emphasis"/>
        </w:rPr>
        <w:t>security relationship</w:t>
      </w:r>
      <w:r w:rsidRPr="00504068">
        <w:rPr>
          <w:rStyle w:val="StyleUnderline"/>
        </w:rPr>
        <w:t xml:space="preserve"> with the </w:t>
      </w:r>
      <w:r w:rsidRPr="00504068">
        <w:rPr>
          <w:rStyle w:val="Emphasis"/>
        </w:rPr>
        <w:t>US</w:t>
      </w:r>
      <w:r w:rsidRPr="00504068">
        <w:rPr>
          <w:sz w:val="16"/>
        </w:rPr>
        <w:t>. NATO’s secretary-general said a European defence strategy without Washington would be a “silly thought”.</w:t>
      </w:r>
    </w:p>
    <w:p w14:paraId="5146A697" w14:textId="77777777" w:rsidR="004102A4" w:rsidRPr="00504068" w:rsidRDefault="004102A4" w:rsidP="004102A4">
      <w:pPr>
        <w:rPr>
          <w:sz w:val="16"/>
        </w:rPr>
      </w:pPr>
      <w:r w:rsidRPr="00504068">
        <w:rPr>
          <w:sz w:val="16"/>
        </w:rPr>
        <w:t>“</w:t>
      </w:r>
      <w:r w:rsidRPr="00504068">
        <w:rPr>
          <w:rStyle w:val="StyleUnderline"/>
        </w:rPr>
        <w:t xml:space="preserve">We have to stay </w:t>
      </w:r>
      <w:r w:rsidRPr="00504068">
        <w:rPr>
          <w:rStyle w:val="Emphasis"/>
        </w:rPr>
        <w:t>connected</w:t>
      </w:r>
      <w:r w:rsidRPr="00504068">
        <w:rPr>
          <w:sz w:val="16"/>
        </w:rPr>
        <w:t xml:space="preserve">,” </w:t>
      </w:r>
      <w:r w:rsidRPr="00504068">
        <w:rPr>
          <w:rStyle w:val="StyleUnderline"/>
        </w:rPr>
        <w:t>Rutte told reporters</w:t>
      </w:r>
      <w:r w:rsidRPr="00504068">
        <w:rPr>
          <w:sz w:val="16"/>
        </w:rPr>
        <w:t>, citing geopolitical “threats”, including Russia.</w:t>
      </w:r>
    </w:p>
    <w:p w14:paraId="1E71C6C0" w14:textId="77777777" w:rsidR="004102A4" w:rsidRPr="00504068" w:rsidRDefault="004102A4" w:rsidP="004102A4">
      <w:pPr>
        <w:rPr>
          <w:sz w:val="16"/>
        </w:rPr>
      </w:pPr>
      <w:r w:rsidRPr="00504068">
        <w:rPr>
          <w:sz w:val="16"/>
        </w:rPr>
        <w:t>“</w:t>
      </w:r>
      <w:r w:rsidRPr="00504068">
        <w:rPr>
          <w:rStyle w:val="StyleUnderline"/>
        </w:rPr>
        <w:t xml:space="preserve">The best thing the West can do is to stay </w:t>
      </w:r>
      <w:r w:rsidRPr="00504068">
        <w:rPr>
          <w:rStyle w:val="Emphasis"/>
        </w:rPr>
        <w:t>united</w:t>
      </w:r>
      <w:r w:rsidRPr="00504068">
        <w:rPr>
          <w:sz w:val="16"/>
        </w:rPr>
        <w:t xml:space="preserve">, </w:t>
      </w:r>
      <w:r w:rsidRPr="00504068">
        <w:rPr>
          <w:rStyle w:val="StyleUnderline"/>
        </w:rPr>
        <w:t xml:space="preserve">and I know that the same thinking is still </w:t>
      </w:r>
      <w:r w:rsidRPr="00504068">
        <w:rPr>
          <w:rStyle w:val="Emphasis"/>
        </w:rPr>
        <w:t>prevalent</w:t>
      </w:r>
      <w:r w:rsidRPr="00504068">
        <w:rPr>
          <w:rStyle w:val="StyleUnderline"/>
        </w:rPr>
        <w:t xml:space="preserve"> in the </w:t>
      </w:r>
      <w:r w:rsidRPr="00504068">
        <w:rPr>
          <w:rStyle w:val="Emphasis"/>
        </w:rPr>
        <w:t>US</w:t>
      </w:r>
      <w:r w:rsidRPr="00504068">
        <w:rPr>
          <w:sz w:val="16"/>
        </w:rPr>
        <w:t>, including in the White House,” he added.</w:t>
      </w:r>
    </w:p>
    <w:p w14:paraId="0DE269B4" w14:textId="77777777" w:rsidR="004102A4" w:rsidRPr="00504068" w:rsidRDefault="004102A4" w:rsidP="004102A4">
      <w:pPr>
        <w:rPr>
          <w:sz w:val="16"/>
        </w:rPr>
      </w:pPr>
      <w:r w:rsidRPr="00504068">
        <w:rPr>
          <w:sz w:val="16"/>
        </w:rPr>
        <w:t>Rutte made the comments after Trump has often accused Washington’s NATO partners of not spending enough on defence and threatened not to protect them in case of attack.</w:t>
      </w:r>
    </w:p>
    <w:p w14:paraId="41FDC979" w14:textId="77777777" w:rsidR="004102A4" w:rsidRPr="00504068" w:rsidRDefault="004102A4" w:rsidP="004102A4">
      <w:pPr>
        <w:rPr>
          <w:sz w:val="16"/>
        </w:rPr>
      </w:pPr>
      <w:r w:rsidRPr="00504068">
        <w:rPr>
          <w:sz w:val="16"/>
        </w:rPr>
        <w:t>Many European members of the bloc have recently moved to raise their defence spending to 2 percent of their gross domestic products (GDPs), NATO’s current minimum recommendation. However, Trump demanded an enormous hike last month, calling for spending of 5 percent of their GDPs.</w:t>
      </w:r>
    </w:p>
    <w:p w14:paraId="402711CE" w14:textId="77777777" w:rsidR="004102A4" w:rsidRPr="00504068" w:rsidRDefault="004102A4" w:rsidP="004102A4">
      <w:pPr>
        <w:rPr>
          <w:sz w:val="16"/>
        </w:rPr>
      </w:pPr>
      <w:r w:rsidRPr="00504068">
        <w:rPr>
          <w:rStyle w:val="StyleUnderline"/>
        </w:rPr>
        <w:t>While Rutte said European defence without the US</w:t>
      </w:r>
      <w:r w:rsidRPr="00504068">
        <w:rPr>
          <w:sz w:val="16"/>
        </w:rPr>
        <w:t xml:space="preserve"> “</w:t>
      </w:r>
      <w:r w:rsidRPr="00504068">
        <w:rPr>
          <w:rStyle w:val="StyleUnderline"/>
        </w:rPr>
        <w:t xml:space="preserve">will </w:t>
      </w:r>
      <w:r w:rsidRPr="00504068">
        <w:rPr>
          <w:rStyle w:val="Emphasis"/>
        </w:rPr>
        <w:t>not work</w:t>
      </w:r>
      <w:r w:rsidRPr="00504068">
        <w:rPr>
          <w:rStyle w:val="StyleUnderline"/>
        </w:rPr>
        <w:t xml:space="preserve">”, he stressed that Trump-instigated </w:t>
      </w:r>
      <w:r w:rsidRPr="00504068">
        <w:rPr>
          <w:rStyle w:val="Emphasis"/>
        </w:rPr>
        <w:t>trade tensions</w:t>
      </w:r>
      <w:r w:rsidRPr="00504068">
        <w:rPr>
          <w:sz w:val="16"/>
        </w:rPr>
        <w:t xml:space="preserve"> “will not get in the way of our collective determination to keep our </w:t>
      </w:r>
      <w:r w:rsidRPr="00504068">
        <w:rPr>
          <w:rStyle w:val="Emphasis"/>
        </w:rPr>
        <w:t>deterrence strong</w:t>
      </w:r>
      <w:r w:rsidRPr="00504068">
        <w:rPr>
          <w:sz w:val="16"/>
        </w:rPr>
        <w:t>”.</w:t>
      </w:r>
    </w:p>
    <w:p w14:paraId="35E2E66D" w14:textId="77777777" w:rsidR="004102A4" w:rsidRPr="00504068" w:rsidRDefault="004102A4" w:rsidP="004102A4">
      <w:pPr>
        <w:rPr>
          <w:sz w:val="16"/>
        </w:rPr>
      </w:pPr>
      <w:r w:rsidRPr="00504068">
        <w:rPr>
          <w:sz w:val="16"/>
        </w:rPr>
        <w:t>“</w:t>
      </w:r>
      <w:r w:rsidRPr="00504068">
        <w:rPr>
          <w:rStyle w:val="StyleUnderline"/>
        </w:rPr>
        <w:t xml:space="preserve">There are always issues </w:t>
      </w:r>
      <w:r w:rsidRPr="00504068">
        <w:rPr>
          <w:rStyle w:val="Emphasis"/>
        </w:rPr>
        <w:t>between allies</w:t>
      </w:r>
      <w:r w:rsidRPr="00504068">
        <w:rPr>
          <w:sz w:val="16"/>
        </w:rPr>
        <w:t>. It is never always tranquil and happy going,” Rutte said.</w:t>
      </w:r>
    </w:p>
    <w:p w14:paraId="5C0DED5C" w14:textId="77777777" w:rsidR="004102A4" w:rsidRPr="004102A4" w:rsidRDefault="004102A4" w:rsidP="004102A4"/>
    <w:p w14:paraId="3C614CC8" w14:textId="4C2FF544" w:rsidR="00836E56" w:rsidRDefault="00836E56" w:rsidP="00836E56">
      <w:pPr>
        <w:pStyle w:val="Heading3"/>
      </w:pPr>
      <w:r>
        <w:t>Link---2NC</w:t>
      </w:r>
    </w:p>
    <w:p w14:paraId="105DA752" w14:textId="77777777" w:rsidR="00D5495A" w:rsidRPr="00772E6B" w:rsidRDefault="00D5495A" w:rsidP="00D5495A">
      <w:pPr>
        <w:pStyle w:val="Heading4"/>
      </w:pPr>
      <w:r>
        <w:t xml:space="preserve">NATO-Russia tensions are </w:t>
      </w:r>
      <w:r>
        <w:rPr>
          <w:u w:val="single"/>
        </w:rPr>
        <w:t>high</w:t>
      </w:r>
      <w:r>
        <w:t xml:space="preserve">. Cooperation would </w:t>
      </w:r>
      <w:r>
        <w:rPr>
          <w:u w:val="single"/>
        </w:rPr>
        <w:t>scare</w:t>
      </w:r>
      <w:r>
        <w:t xml:space="preserve"> NATO. </w:t>
      </w:r>
    </w:p>
    <w:p w14:paraId="73E8B6F3" w14:textId="77777777" w:rsidR="00D5495A" w:rsidRPr="00FB4831" w:rsidRDefault="00D5495A" w:rsidP="00D5495A">
      <w:r w:rsidRPr="00FB4831">
        <w:rPr>
          <w:rStyle w:val="Style13ptBold"/>
        </w:rPr>
        <w:t>Cole ’25</w:t>
      </w:r>
      <w:r>
        <w:t xml:space="preserve"> [Brendan; February 27; Geopolitics reporter focusing on Russia and Ukraine; Newsweek, “NATO's Plan to Defend Arctic From Putin Faces Trump-Shaped Hurdle,” </w:t>
      </w:r>
      <w:r w:rsidRPr="00FB4831">
        <w:t>https://www.newsweek.com/nato-russia-arctic-north-pole-2037200</w:t>
      </w:r>
      <w:r>
        <w:t>; Accessed 7.14.25]</w:t>
      </w:r>
    </w:p>
    <w:p w14:paraId="41BF7107" w14:textId="77777777" w:rsidR="00D5495A" w:rsidRPr="00FB4831" w:rsidRDefault="00D5495A" w:rsidP="00D5495A">
      <w:pPr>
        <w:rPr>
          <w:sz w:val="16"/>
        </w:rPr>
      </w:pPr>
      <w:r w:rsidRPr="00FB4831">
        <w:rPr>
          <w:rStyle w:val="StyleUnderline"/>
        </w:rPr>
        <w:t xml:space="preserve">The </w:t>
      </w:r>
      <w:r w:rsidRPr="00FB4831">
        <w:rPr>
          <w:rStyle w:val="Emphasis"/>
        </w:rPr>
        <w:t>U</w:t>
      </w:r>
      <w:r w:rsidRPr="00FB4831">
        <w:rPr>
          <w:rStyle w:val="StyleUnderline"/>
        </w:rPr>
        <w:t xml:space="preserve">nited </w:t>
      </w:r>
      <w:r w:rsidRPr="00FB4831">
        <w:rPr>
          <w:rStyle w:val="Emphasis"/>
        </w:rPr>
        <w:t>S</w:t>
      </w:r>
      <w:r w:rsidRPr="00FB4831">
        <w:rPr>
          <w:rStyle w:val="StyleUnderline"/>
        </w:rPr>
        <w:t xml:space="preserve">tates and </w:t>
      </w:r>
      <w:r w:rsidRPr="00FB4831">
        <w:rPr>
          <w:rStyle w:val="Emphasis"/>
        </w:rPr>
        <w:t>Russia</w:t>
      </w:r>
      <w:r w:rsidRPr="00FB4831">
        <w:rPr>
          <w:rStyle w:val="StyleUnderline"/>
        </w:rPr>
        <w:t xml:space="preserve"> reportedly could work together to explore the Arctic's </w:t>
      </w:r>
      <w:r w:rsidRPr="00FB4831">
        <w:rPr>
          <w:rStyle w:val="Emphasis"/>
        </w:rPr>
        <w:t>natural resources</w:t>
      </w:r>
      <w:r w:rsidRPr="00FB4831">
        <w:rPr>
          <w:rStyle w:val="StyleUnderline"/>
        </w:rPr>
        <w:t xml:space="preserve"> and </w:t>
      </w:r>
      <w:r w:rsidRPr="00FB4831">
        <w:rPr>
          <w:rStyle w:val="Emphasis"/>
        </w:rPr>
        <w:t>trade</w:t>
      </w:r>
      <w:r w:rsidRPr="00FB4831">
        <w:rPr>
          <w:rStyle w:val="StyleUnderline"/>
        </w:rPr>
        <w:t xml:space="preserve"> </w:t>
      </w:r>
      <w:r w:rsidRPr="00FB4831">
        <w:rPr>
          <w:sz w:val="16"/>
        </w:rPr>
        <w:t>routes.</w:t>
      </w:r>
    </w:p>
    <w:p w14:paraId="685FF0FB" w14:textId="77777777" w:rsidR="00D5495A" w:rsidRPr="00FB4831" w:rsidRDefault="00D5495A" w:rsidP="00D5495A">
      <w:pPr>
        <w:rPr>
          <w:sz w:val="16"/>
        </w:rPr>
      </w:pPr>
      <w:r w:rsidRPr="00FB4831">
        <w:rPr>
          <w:sz w:val="16"/>
        </w:rPr>
        <w:t>Citing unnamed U.S. officials, Bloomberg reported that Moscow and Washington were discussing economic cooperation in the far north, which could "drive a wedge" between Russia and key trading ally China. It could also be part of a detente between the U.S. and Russia sought by U.S. President Donald Trump.</w:t>
      </w:r>
    </w:p>
    <w:p w14:paraId="43ACCC69" w14:textId="77777777" w:rsidR="00D5495A" w:rsidRPr="00FB4831" w:rsidRDefault="00D5495A" w:rsidP="00D5495A">
      <w:pPr>
        <w:rPr>
          <w:sz w:val="16"/>
        </w:rPr>
      </w:pPr>
      <w:r w:rsidRPr="00FB4831">
        <w:rPr>
          <w:sz w:val="16"/>
        </w:rPr>
        <w:t>Newsweek reached out to the U.S. State Department and the Russian Foreign Ministry for comment.</w:t>
      </w:r>
    </w:p>
    <w:p w14:paraId="572AC251" w14:textId="77777777" w:rsidR="00D5495A" w:rsidRPr="00FB4831" w:rsidRDefault="00D5495A" w:rsidP="00D5495A">
      <w:pPr>
        <w:rPr>
          <w:sz w:val="16"/>
        </w:rPr>
      </w:pPr>
      <w:r w:rsidRPr="00FB4831">
        <w:rPr>
          <w:sz w:val="16"/>
        </w:rPr>
        <w:t>Why It Matters</w:t>
      </w:r>
    </w:p>
    <w:p w14:paraId="1E6D8607" w14:textId="77777777" w:rsidR="00D5495A" w:rsidRPr="00FB4831" w:rsidRDefault="00D5495A" w:rsidP="00D5495A">
      <w:pPr>
        <w:rPr>
          <w:sz w:val="16"/>
        </w:rPr>
      </w:pPr>
      <w:r w:rsidRPr="00FB4831">
        <w:rPr>
          <w:sz w:val="16"/>
        </w:rPr>
        <w:t>The Pentagon's new Arctic Strategy, released last year, highlighted the risk of China and Russia teaming up in the Arctic. The Biden-era policy sought to expand its military readiness and surveillance in the region.</w:t>
      </w:r>
    </w:p>
    <w:p w14:paraId="6ABB83E5" w14:textId="77777777" w:rsidR="00D5495A" w:rsidRPr="00FB4831" w:rsidRDefault="00D5495A" w:rsidP="00D5495A">
      <w:pPr>
        <w:rPr>
          <w:sz w:val="16"/>
        </w:rPr>
      </w:pPr>
      <w:r w:rsidRPr="00FB4831">
        <w:rPr>
          <w:sz w:val="16"/>
        </w:rPr>
        <w:t xml:space="preserve">A report by the Center for European Policy Analysis (CEPA) released in December concluded that </w:t>
      </w:r>
      <w:r w:rsidRPr="00FB4831">
        <w:rPr>
          <w:rStyle w:val="StyleUnderline"/>
        </w:rPr>
        <w:t xml:space="preserve">geopolitics and </w:t>
      </w:r>
      <w:r w:rsidRPr="00FB4831">
        <w:rPr>
          <w:rStyle w:val="Emphasis"/>
        </w:rPr>
        <w:t>strategic competition</w:t>
      </w:r>
      <w:r w:rsidRPr="00FB4831">
        <w:rPr>
          <w:rStyle w:val="StyleUnderline"/>
        </w:rPr>
        <w:t xml:space="preserve"> are quickly changing the Arctic </w:t>
      </w:r>
      <w:r w:rsidRPr="00FB4831">
        <w:rPr>
          <w:rStyle w:val="Emphasis"/>
        </w:rPr>
        <w:t>security landscape</w:t>
      </w:r>
      <w:r w:rsidRPr="00FB4831">
        <w:rPr>
          <w:rStyle w:val="StyleUnderline"/>
        </w:rPr>
        <w:t xml:space="preserve"> and that </w:t>
      </w:r>
      <w:r w:rsidRPr="00FB4831">
        <w:rPr>
          <w:rStyle w:val="Emphasis"/>
        </w:rPr>
        <w:t>Russia</w:t>
      </w:r>
      <w:r w:rsidRPr="00FB4831">
        <w:rPr>
          <w:rStyle w:val="StyleUnderline"/>
        </w:rPr>
        <w:t xml:space="preserve"> represents a </w:t>
      </w:r>
      <w:r w:rsidRPr="00FB4831">
        <w:rPr>
          <w:rStyle w:val="Emphasis"/>
        </w:rPr>
        <w:t>threat</w:t>
      </w:r>
      <w:r w:rsidRPr="00FB4831">
        <w:rPr>
          <w:rStyle w:val="StyleUnderline"/>
        </w:rPr>
        <w:t xml:space="preserve"> to </w:t>
      </w:r>
      <w:r w:rsidRPr="00FB4831">
        <w:rPr>
          <w:rStyle w:val="Emphasis"/>
        </w:rPr>
        <w:t>NATO</w:t>
      </w:r>
      <w:r w:rsidRPr="00FB4831">
        <w:rPr>
          <w:rStyle w:val="StyleUnderline"/>
        </w:rPr>
        <w:t xml:space="preserve"> and </w:t>
      </w:r>
      <w:r w:rsidRPr="00FB4831">
        <w:rPr>
          <w:rStyle w:val="Emphasis"/>
        </w:rPr>
        <w:t>regional stability</w:t>
      </w:r>
      <w:r w:rsidRPr="00FB4831">
        <w:rPr>
          <w:sz w:val="16"/>
        </w:rPr>
        <w:t xml:space="preserve">. The </w:t>
      </w:r>
      <w:r w:rsidRPr="00FB4831">
        <w:rPr>
          <w:rStyle w:val="StyleUnderline"/>
        </w:rPr>
        <w:t xml:space="preserve">alliance has accused Moscow of </w:t>
      </w:r>
      <w:r w:rsidRPr="00FB4831">
        <w:rPr>
          <w:rStyle w:val="Emphasis"/>
        </w:rPr>
        <w:t>hybrid war</w:t>
      </w:r>
      <w:r w:rsidRPr="00FB4831">
        <w:rPr>
          <w:rStyle w:val="StyleUnderline"/>
        </w:rPr>
        <w:t>fare operations in the Baltic Sea</w:t>
      </w:r>
      <w:r w:rsidRPr="00FB4831">
        <w:rPr>
          <w:sz w:val="16"/>
        </w:rPr>
        <w:t xml:space="preserve">, so the </w:t>
      </w:r>
      <w:r w:rsidRPr="00FB4831">
        <w:rPr>
          <w:rStyle w:val="Emphasis"/>
        </w:rPr>
        <w:t>prospect</w:t>
      </w:r>
      <w:r w:rsidRPr="00FB4831">
        <w:rPr>
          <w:rStyle w:val="StyleUnderline"/>
        </w:rPr>
        <w:t xml:space="preserve"> of the U.S. and Russia </w:t>
      </w:r>
      <w:r w:rsidRPr="00FB4831">
        <w:rPr>
          <w:rStyle w:val="Emphasis"/>
        </w:rPr>
        <w:t>cooperating</w:t>
      </w:r>
      <w:r w:rsidRPr="00FB4831">
        <w:rPr>
          <w:rStyle w:val="StyleUnderline"/>
        </w:rPr>
        <w:t xml:space="preserve"> over the strategically sensitive region would be </w:t>
      </w:r>
      <w:r w:rsidRPr="00FB4831">
        <w:rPr>
          <w:rStyle w:val="Emphasis"/>
        </w:rPr>
        <w:t>significant</w:t>
      </w:r>
      <w:r w:rsidRPr="00FB4831">
        <w:rPr>
          <w:sz w:val="16"/>
        </w:rPr>
        <w:t>.</w:t>
      </w:r>
    </w:p>
    <w:p w14:paraId="36BFE1BA" w14:textId="77777777" w:rsidR="00D5495A" w:rsidRPr="00FB4831" w:rsidRDefault="00D5495A" w:rsidP="00D5495A">
      <w:pPr>
        <w:rPr>
          <w:sz w:val="16"/>
        </w:rPr>
      </w:pPr>
      <w:r w:rsidRPr="00FB4831">
        <w:rPr>
          <w:sz w:val="16"/>
        </w:rPr>
        <w:t>What To Know</w:t>
      </w:r>
    </w:p>
    <w:p w14:paraId="7A4367DF" w14:textId="77777777" w:rsidR="00D5495A" w:rsidRPr="00FB4831" w:rsidRDefault="00D5495A" w:rsidP="00D5495A">
      <w:pPr>
        <w:rPr>
          <w:sz w:val="16"/>
        </w:rPr>
      </w:pPr>
      <w:r w:rsidRPr="00FB4831">
        <w:rPr>
          <w:rStyle w:val="StyleUnderline"/>
        </w:rPr>
        <w:t xml:space="preserve">There have been </w:t>
      </w:r>
      <w:r w:rsidRPr="00FB4831">
        <w:rPr>
          <w:rStyle w:val="Emphasis"/>
        </w:rPr>
        <w:t>tensions</w:t>
      </w:r>
      <w:r w:rsidRPr="00FB4831">
        <w:rPr>
          <w:rStyle w:val="StyleUnderline"/>
        </w:rPr>
        <w:t xml:space="preserve"> over </w:t>
      </w:r>
      <w:r w:rsidRPr="00FB4831">
        <w:rPr>
          <w:rStyle w:val="Emphasis"/>
        </w:rPr>
        <w:t>NATO</w:t>
      </w:r>
      <w:r w:rsidRPr="00FB4831">
        <w:rPr>
          <w:rStyle w:val="StyleUnderline"/>
        </w:rPr>
        <w:t xml:space="preserve"> accusing Russia of sabotaging vessels in the Baltic Sea and claims of hybrid warfare</w:t>
      </w:r>
      <w:r w:rsidRPr="00FB4831">
        <w:rPr>
          <w:sz w:val="16"/>
        </w:rPr>
        <w:t xml:space="preserve"> around what is dubbed the NATO Lake as the alliance's members move to combat Moscow's belligerence in the region.</w:t>
      </w:r>
    </w:p>
    <w:p w14:paraId="06F4C4E9" w14:textId="77777777" w:rsidR="00D5495A" w:rsidRPr="00FB4831" w:rsidRDefault="00D5495A" w:rsidP="00D5495A">
      <w:pPr>
        <w:rPr>
          <w:sz w:val="16"/>
        </w:rPr>
      </w:pPr>
      <w:r w:rsidRPr="00FB4831">
        <w:rPr>
          <w:rStyle w:val="StyleUnderline"/>
        </w:rPr>
        <w:t xml:space="preserve">Bloomberg reported that U.S. and Russian officials have discussed </w:t>
      </w:r>
      <w:r w:rsidRPr="00FB4831">
        <w:rPr>
          <w:rStyle w:val="Emphasis"/>
        </w:rPr>
        <w:t>economic cooperation</w:t>
      </w:r>
      <w:r w:rsidRPr="00FB4831">
        <w:rPr>
          <w:rStyle w:val="StyleUnderline"/>
        </w:rPr>
        <w:t xml:space="preserve"> in the Arctic as part of a detente that Trump is seeking with Moscow as the U.S. pursues an </w:t>
      </w:r>
      <w:r w:rsidRPr="00FB4831">
        <w:rPr>
          <w:rStyle w:val="Emphasis"/>
        </w:rPr>
        <w:t>end</w:t>
      </w:r>
      <w:r w:rsidRPr="00FB4831">
        <w:rPr>
          <w:rStyle w:val="StyleUnderline"/>
        </w:rPr>
        <w:t xml:space="preserve"> to the war with </w:t>
      </w:r>
      <w:r w:rsidRPr="00FB4831">
        <w:rPr>
          <w:rStyle w:val="Emphasis"/>
        </w:rPr>
        <w:t>Ukraine</w:t>
      </w:r>
      <w:r w:rsidRPr="00FB4831">
        <w:rPr>
          <w:sz w:val="16"/>
        </w:rPr>
        <w:t>.</w:t>
      </w:r>
    </w:p>
    <w:p w14:paraId="7732CB86" w14:textId="77777777" w:rsidR="00D5495A" w:rsidRPr="00FB4831" w:rsidRDefault="00D5495A" w:rsidP="00D5495A">
      <w:pPr>
        <w:rPr>
          <w:sz w:val="16"/>
        </w:rPr>
      </w:pPr>
      <w:r w:rsidRPr="00FB4831">
        <w:rPr>
          <w:sz w:val="16"/>
        </w:rPr>
        <w:t>The talks are at an early stage, according to an unnamed source who said natural resources, energy exploration and trade routes are being discussed.</w:t>
      </w:r>
    </w:p>
    <w:p w14:paraId="72B6CC50" w14:textId="77777777" w:rsidR="00D5495A" w:rsidRPr="00FB4831" w:rsidRDefault="00D5495A" w:rsidP="00D5495A">
      <w:pPr>
        <w:rPr>
          <w:sz w:val="16"/>
        </w:rPr>
      </w:pPr>
      <w:r w:rsidRPr="00FB4831">
        <w:rPr>
          <w:sz w:val="16"/>
        </w:rPr>
        <w:t>Politico reported this month that cooperation in the Arctic had been discussed in talks between Russia and the U.S. in Saudi Arabia, citing Kirill Dmitriev, head of the state-owned Russian Direct Investment Fund.</w:t>
      </w:r>
    </w:p>
    <w:p w14:paraId="69C903FC" w14:textId="77777777" w:rsidR="00D5495A" w:rsidRPr="00FB4831" w:rsidRDefault="00D5495A" w:rsidP="00D5495A">
      <w:pPr>
        <w:rPr>
          <w:sz w:val="16"/>
        </w:rPr>
      </w:pPr>
      <w:r w:rsidRPr="00FB4831">
        <w:rPr>
          <w:sz w:val="16"/>
        </w:rPr>
        <w:t xml:space="preserve">Bloomberg said the </w:t>
      </w:r>
      <w:r w:rsidRPr="00FB4831">
        <w:rPr>
          <w:rStyle w:val="StyleUnderline"/>
        </w:rPr>
        <w:t xml:space="preserve">Trump administration is open to </w:t>
      </w:r>
      <w:r w:rsidRPr="00FB4831">
        <w:rPr>
          <w:rStyle w:val="Emphasis"/>
        </w:rPr>
        <w:t>business ventures</w:t>
      </w:r>
      <w:r w:rsidRPr="00FB4831">
        <w:rPr>
          <w:rStyle w:val="StyleUnderline"/>
        </w:rPr>
        <w:t xml:space="preserve"> and cooperation with Moscow, causing </w:t>
      </w:r>
      <w:r w:rsidRPr="00FB4831">
        <w:rPr>
          <w:rStyle w:val="Emphasis"/>
        </w:rPr>
        <w:t>concern</w:t>
      </w:r>
      <w:r w:rsidRPr="00FB4831">
        <w:rPr>
          <w:rStyle w:val="StyleUnderline"/>
        </w:rPr>
        <w:t xml:space="preserve"> among Ukraine's </w:t>
      </w:r>
      <w:r w:rsidRPr="00FB4831">
        <w:rPr>
          <w:rStyle w:val="Emphasis"/>
        </w:rPr>
        <w:t>Europea</w:t>
      </w:r>
      <w:r w:rsidRPr="00FB4831">
        <w:rPr>
          <w:rStyle w:val="StyleUnderline"/>
        </w:rPr>
        <w:t xml:space="preserve">n and </w:t>
      </w:r>
      <w:r w:rsidRPr="00FB4831">
        <w:rPr>
          <w:rStyle w:val="Emphasis"/>
        </w:rPr>
        <w:t>NATO</w:t>
      </w:r>
      <w:r w:rsidRPr="00FB4831">
        <w:rPr>
          <w:rStyle w:val="StyleUnderline"/>
        </w:rPr>
        <w:t xml:space="preserve"> allies</w:t>
      </w:r>
      <w:r w:rsidRPr="00FB4831">
        <w:rPr>
          <w:sz w:val="16"/>
        </w:rPr>
        <w:t xml:space="preserve"> who have accused Russia of GPS jamming in the Baltic Sea and sabotaging underwater cables.</w:t>
      </w:r>
    </w:p>
    <w:p w14:paraId="5FAABC2D" w14:textId="77777777" w:rsidR="00D5495A" w:rsidRPr="00FB4831" w:rsidRDefault="00D5495A" w:rsidP="00D5495A">
      <w:pPr>
        <w:rPr>
          <w:sz w:val="16"/>
        </w:rPr>
      </w:pPr>
      <w:r w:rsidRPr="00FB4831">
        <w:rPr>
          <w:rStyle w:val="StyleUnderline"/>
        </w:rPr>
        <w:t xml:space="preserve">The United Kingdom and Norway started talks last week on a defense deal aimed at </w:t>
      </w:r>
      <w:r w:rsidRPr="00FB4831">
        <w:rPr>
          <w:rStyle w:val="Emphasis"/>
        </w:rPr>
        <w:t>countering</w:t>
      </w:r>
      <w:r w:rsidRPr="00FB4831">
        <w:rPr>
          <w:rStyle w:val="StyleUnderline"/>
        </w:rPr>
        <w:t xml:space="preserve"> the threat from </w:t>
      </w:r>
      <w:r w:rsidRPr="00FB4831">
        <w:rPr>
          <w:rStyle w:val="Emphasis"/>
        </w:rPr>
        <w:t>Russia</w:t>
      </w:r>
      <w:r w:rsidRPr="00FB4831">
        <w:rPr>
          <w:sz w:val="16"/>
        </w:rPr>
        <w:t xml:space="preserve"> in the Arctic that will see the countries' armed forces working more closely, including protecting undersea cables from sabotage.</w:t>
      </w:r>
    </w:p>
    <w:p w14:paraId="39C93D8C" w14:textId="77777777" w:rsidR="00F7026D" w:rsidRDefault="00F7026D" w:rsidP="00F7026D">
      <w:pPr>
        <w:pStyle w:val="Heading4"/>
      </w:pPr>
      <w:r>
        <w:t xml:space="preserve">The plan breaks anti-Russian consensus within NATO, fracturing assurance of Eastern Europe. </w:t>
      </w:r>
    </w:p>
    <w:p w14:paraId="784AF827" w14:textId="77777777" w:rsidR="00F7026D" w:rsidRPr="0084732A" w:rsidRDefault="00F7026D" w:rsidP="00F7026D">
      <w:r>
        <w:t xml:space="preserve">Sławomir </w:t>
      </w:r>
      <w:r w:rsidRPr="0084732A">
        <w:rPr>
          <w:rStyle w:val="Style13ptBold"/>
        </w:rPr>
        <w:t>Sierakowski 22</w:t>
      </w:r>
      <w:r>
        <w:t>, Senior Fellow in the Alfred von Oppenheim Center for European Policy Studies at the German Council on Foreign Relations, Founder and Leader of Krytyka Polityczna, “Stronger Against Russia,” Internationale Politik Quarterly, 08-24-2022, accessed 07-14-2025, https://ip-quarterly.com/en/stronger-against-russia, DG</w:t>
      </w:r>
    </w:p>
    <w:p w14:paraId="6F1ED744" w14:textId="77777777" w:rsidR="00F7026D" w:rsidRPr="0084732A" w:rsidRDefault="00F7026D" w:rsidP="00F7026D">
      <w:pPr>
        <w:rPr>
          <w:sz w:val="16"/>
        </w:rPr>
      </w:pPr>
      <w:r w:rsidRPr="00580E12">
        <w:rPr>
          <w:rStyle w:val="StyleUnderline"/>
        </w:rPr>
        <w:t>Since the main reason for the</w:t>
      </w:r>
      <w:r w:rsidRPr="0084732A">
        <w:rPr>
          <w:sz w:val="16"/>
        </w:rPr>
        <w:t xml:space="preserve"> fundamental </w:t>
      </w:r>
      <w:r w:rsidRPr="00580E12">
        <w:rPr>
          <w:rStyle w:val="StyleUnderline"/>
        </w:rPr>
        <w:t>change in the foreign policy undertaken</w:t>
      </w:r>
      <w:r w:rsidRPr="0084732A">
        <w:rPr>
          <w:sz w:val="16"/>
        </w:rPr>
        <w:t xml:space="preserve"> by our northern neighbors </w:t>
      </w:r>
      <w:r w:rsidRPr="00580E12">
        <w:rPr>
          <w:rStyle w:val="StyleUnderline"/>
        </w:rPr>
        <w:t>is Russia, the Eastern European states are</w:t>
      </w:r>
      <w:r w:rsidRPr="0084732A">
        <w:rPr>
          <w:sz w:val="16"/>
        </w:rPr>
        <w:t xml:space="preserve"> likely to become </w:t>
      </w:r>
      <w:r w:rsidRPr="00580E12">
        <w:rPr>
          <w:rStyle w:val="StyleUnderline"/>
        </w:rPr>
        <w:t xml:space="preserve">Stockholm’s and Helsinki’s </w:t>
      </w:r>
      <w:r w:rsidRPr="00580E12">
        <w:rPr>
          <w:rStyle w:val="Emphasis"/>
        </w:rPr>
        <w:t>natural partners in NATO</w:t>
      </w:r>
      <w:r w:rsidRPr="00580E12">
        <w:rPr>
          <w:rStyle w:val="StyleUnderline"/>
        </w:rPr>
        <w:t>. All three</w:t>
      </w:r>
      <w:r w:rsidRPr="0084732A">
        <w:rPr>
          <w:sz w:val="16"/>
        </w:rPr>
        <w:t xml:space="preserve"> “</w:t>
      </w:r>
      <w:r w:rsidRPr="00580E12">
        <w:rPr>
          <w:rStyle w:val="StyleUnderline"/>
        </w:rPr>
        <w:t>blocs</w:t>
      </w:r>
      <w:r w:rsidRPr="0084732A">
        <w:rPr>
          <w:sz w:val="16"/>
        </w:rPr>
        <w:t>” (</w:t>
      </w:r>
      <w:r w:rsidRPr="00580E12">
        <w:rPr>
          <w:rStyle w:val="StyleUnderline"/>
        </w:rPr>
        <w:t>Sweden and Finland; the three Baltic states</w:t>
      </w:r>
      <w:r w:rsidRPr="0084732A">
        <w:rPr>
          <w:sz w:val="16"/>
        </w:rPr>
        <w:t xml:space="preserve"> Estonia, Latvia, and Lithuania; </w:t>
      </w:r>
      <w:r w:rsidRPr="00580E12">
        <w:rPr>
          <w:rStyle w:val="StyleUnderline"/>
        </w:rPr>
        <w:t>Poland, the Czech Republic, Slovakia, and Romania</w:t>
      </w:r>
      <w:r w:rsidRPr="0084732A">
        <w:rPr>
          <w:sz w:val="16"/>
        </w:rPr>
        <w:t xml:space="preserve">) </w:t>
      </w:r>
      <w:r w:rsidRPr="00580E12">
        <w:rPr>
          <w:rStyle w:val="StyleUnderline"/>
        </w:rPr>
        <w:t xml:space="preserve">are facing </w:t>
      </w:r>
      <w:r w:rsidRPr="00580E12">
        <w:rPr>
          <w:rStyle w:val="Emphasis"/>
        </w:rPr>
        <w:t>multidimensional integration</w:t>
      </w:r>
      <w:r w:rsidRPr="00580E12">
        <w:rPr>
          <w:rStyle w:val="StyleUnderline"/>
        </w:rPr>
        <w:t xml:space="preserve"> and </w:t>
      </w:r>
      <w:r w:rsidRPr="00580E12">
        <w:rPr>
          <w:rStyle w:val="Emphasis"/>
        </w:rPr>
        <w:t>coordination of defense policies</w:t>
      </w:r>
      <w:r w:rsidRPr="0084732A">
        <w:rPr>
          <w:sz w:val="16"/>
        </w:rPr>
        <w:t>.</w:t>
      </w:r>
    </w:p>
    <w:p w14:paraId="0D354983" w14:textId="77777777" w:rsidR="00F7026D" w:rsidRPr="0084732A" w:rsidRDefault="00F7026D" w:rsidP="00F7026D">
      <w:pPr>
        <w:rPr>
          <w:sz w:val="16"/>
        </w:rPr>
      </w:pPr>
      <w:r w:rsidRPr="0084732A">
        <w:rPr>
          <w:sz w:val="16"/>
        </w:rPr>
        <w:t xml:space="preserve">Especially </w:t>
      </w:r>
      <w:r w:rsidRPr="00580E12">
        <w:rPr>
          <w:rStyle w:val="Emphasis"/>
        </w:rPr>
        <w:t>Poland, Sweden, and Finland are natural partners</w:t>
      </w:r>
      <w:r w:rsidRPr="0084732A">
        <w:rPr>
          <w:sz w:val="16"/>
        </w:rPr>
        <w:t xml:space="preserve"> for each other—and largely complementary. </w:t>
      </w:r>
      <w:r w:rsidRPr="00580E12">
        <w:rPr>
          <w:rStyle w:val="StyleUnderline"/>
        </w:rPr>
        <w:t>This has</w:t>
      </w:r>
      <w:r w:rsidRPr="0084732A">
        <w:rPr>
          <w:sz w:val="16"/>
        </w:rPr>
        <w:t xml:space="preserve"> already </w:t>
      </w:r>
      <w:r w:rsidRPr="00580E12">
        <w:rPr>
          <w:rStyle w:val="StyleUnderline"/>
        </w:rPr>
        <w:t>been reflected in the Eastern Partnership project, jointly initiated within the EU by Poland and Sweden</w:t>
      </w:r>
      <w:r w:rsidRPr="0084732A">
        <w:rPr>
          <w:sz w:val="16"/>
        </w:rPr>
        <w:t>, by the then respective foreign ministers Carl Bildt and Radek Sikorski. The project was aimed precisely at countries that today constitute the main field of confrontation with Russia: Ukraine, Moldova, Georgia, but also other countries, including even Belarus. It was supposed to be a platform for communication, but also a way to mobilize, facilitate, and introduce some rivalry between countries in their fight against corruption on the road to democratization and eventual integration into the European Union.</w:t>
      </w:r>
    </w:p>
    <w:p w14:paraId="5051D92A" w14:textId="77777777" w:rsidR="00F7026D" w:rsidRPr="0084732A" w:rsidRDefault="00F7026D" w:rsidP="00F7026D">
      <w:pPr>
        <w:rPr>
          <w:sz w:val="16"/>
        </w:rPr>
      </w:pPr>
      <w:r w:rsidRPr="00580E12">
        <w:rPr>
          <w:rStyle w:val="StyleUnderline"/>
        </w:rPr>
        <w:t>Finland and Sweden joining NATO represents a fundamental change for the Baltic states and is</w:t>
      </w:r>
      <w:r w:rsidRPr="0084732A">
        <w:rPr>
          <w:sz w:val="16"/>
        </w:rPr>
        <w:t xml:space="preserve"> therefore </w:t>
      </w:r>
      <w:r w:rsidRPr="00580E12">
        <w:rPr>
          <w:rStyle w:val="StyleUnderline"/>
        </w:rPr>
        <w:t xml:space="preserve">a </w:t>
      </w:r>
      <w:r w:rsidRPr="00580E12">
        <w:rPr>
          <w:rStyle w:val="Emphasis"/>
        </w:rPr>
        <w:t>serious challenge to</w:t>
      </w:r>
      <w:r w:rsidRPr="00580E12">
        <w:rPr>
          <w:rStyle w:val="StyleUnderline"/>
        </w:rPr>
        <w:t xml:space="preserve"> Vladimir </w:t>
      </w:r>
      <w:r w:rsidRPr="00580E12">
        <w:rPr>
          <w:rStyle w:val="Emphasis"/>
        </w:rPr>
        <w:t>Putin</w:t>
      </w:r>
      <w:r w:rsidRPr="0084732A">
        <w:rPr>
          <w:sz w:val="16"/>
        </w:rPr>
        <w:t xml:space="preserve">. The Russian president considers himself the reincarnation of Vladimir the Great and wants to complete his work: to collect the “Rus lands” that do not belong to the West, but are part of Russki mir, “the Russian world.” </w:t>
      </w:r>
      <w:r w:rsidRPr="00580E12">
        <w:rPr>
          <w:rStyle w:val="StyleUnderline"/>
        </w:rPr>
        <w:t>For Lithuania, Latvia, and Estonia, the</w:t>
      </w:r>
      <w:r w:rsidRPr="0084732A">
        <w:rPr>
          <w:sz w:val="16"/>
        </w:rPr>
        <w:t xml:space="preserve"> main </w:t>
      </w:r>
      <w:r w:rsidRPr="00580E12">
        <w:rPr>
          <w:rStyle w:val="StyleUnderline"/>
        </w:rPr>
        <w:t>pretext Moscow uses is</w:t>
      </w:r>
      <w:r w:rsidRPr="0084732A">
        <w:rPr>
          <w:sz w:val="16"/>
        </w:rPr>
        <w:t xml:space="preserve"> namely that </w:t>
      </w:r>
      <w:r w:rsidRPr="00580E12">
        <w:rPr>
          <w:rStyle w:val="StyleUnderline"/>
        </w:rPr>
        <w:t>of</w:t>
      </w:r>
      <w:r w:rsidRPr="0084732A">
        <w:rPr>
          <w:sz w:val="16"/>
        </w:rPr>
        <w:t xml:space="preserve"> “</w:t>
      </w:r>
      <w:r w:rsidRPr="00580E12">
        <w:rPr>
          <w:rStyle w:val="StyleUnderline"/>
        </w:rPr>
        <w:t>defending the Russian minority</w:t>
      </w:r>
      <w:r w:rsidRPr="0084732A">
        <w:rPr>
          <w:sz w:val="16"/>
        </w:rPr>
        <w:t xml:space="preserve">.” After Ukraine and Moldova, it is the </w:t>
      </w:r>
      <w:r w:rsidRPr="00580E12">
        <w:rPr>
          <w:rStyle w:val="StyleUnderline"/>
        </w:rPr>
        <w:t>Baltic states</w:t>
      </w:r>
      <w:r w:rsidRPr="0084732A">
        <w:rPr>
          <w:sz w:val="16"/>
        </w:rPr>
        <w:t xml:space="preserve"> that </w:t>
      </w:r>
      <w:r w:rsidRPr="00580E12">
        <w:rPr>
          <w:rStyle w:val="StyleUnderline"/>
        </w:rPr>
        <w:t xml:space="preserve">are threatened the most and at the same time are </w:t>
      </w:r>
      <w:r w:rsidRPr="00580E12">
        <w:rPr>
          <w:rStyle w:val="Emphasis"/>
        </w:rPr>
        <w:t>the most vulnerable</w:t>
      </w:r>
      <w:r w:rsidRPr="0084732A">
        <w:rPr>
          <w:sz w:val="16"/>
        </w:rPr>
        <w:t>.</w:t>
      </w:r>
    </w:p>
    <w:p w14:paraId="6F051166" w14:textId="77777777" w:rsidR="00F7026D" w:rsidRPr="0084732A" w:rsidRDefault="00F7026D" w:rsidP="00F7026D">
      <w:pPr>
        <w:rPr>
          <w:sz w:val="16"/>
        </w:rPr>
      </w:pPr>
      <w:r w:rsidRPr="00580E12">
        <w:rPr>
          <w:rStyle w:val="StyleUnderline"/>
        </w:rPr>
        <w:t xml:space="preserve">Sweden and Finland are like-minded countries with </w:t>
      </w:r>
      <w:r w:rsidRPr="00580E12">
        <w:rPr>
          <w:rStyle w:val="Emphasis"/>
        </w:rPr>
        <w:t>no illusions about Russia. No political capital can be gained</w:t>
      </w:r>
      <w:r w:rsidRPr="0084732A">
        <w:rPr>
          <w:sz w:val="16"/>
        </w:rPr>
        <w:t xml:space="preserve"> there </w:t>
      </w:r>
      <w:r w:rsidRPr="00580E12">
        <w:rPr>
          <w:rStyle w:val="Emphasis"/>
        </w:rPr>
        <w:t>by pushing</w:t>
      </w:r>
      <w:r w:rsidRPr="0084732A">
        <w:rPr>
          <w:sz w:val="16"/>
        </w:rPr>
        <w:t xml:space="preserve"> “</w:t>
      </w:r>
      <w:r w:rsidRPr="00580E12">
        <w:rPr>
          <w:rStyle w:val="Emphasis"/>
        </w:rPr>
        <w:t>pro-Russian policies</w:t>
      </w:r>
      <w:r w:rsidRPr="0084732A">
        <w:rPr>
          <w:sz w:val="16"/>
        </w:rPr>
        <w:t xml:space="preserve">.” Russian disinformation has little scope there. </w:t>
      </w:r>
      <w:r w:rsidRPr="00580E12">
        <w:rPr>
          <w:rStyle w:val="Emphasis"/>
        </w:rPr>
        <w:t>The Finns know as well as the Poles that Russia ends where it is stopped</w:t>
      </w:r>
      <w:r w:rsidRPr="0084732A">
        <w:rPr>
          <w:sz w:val="16"/>
        </w:rPr>
        <w:t xml:space="preserve">. And </w:t>
      </w:r>
      <w:r w:rsidRPr="0084732A">
        <w:rPr>
          <w:rStyle w:val="StyleUnderline"/>
        </w:rPr>
        <w:t>a potential land offensive against the Baltic states would</w:t>
      </w:r>
      <w:r w:rsidRPr="0084732A">
        <w:rPr>
          <w:sz w:val="16"/>
        </w:rPr>
        <w:t xml:space="preserve"> first </w:t>
      </w:r>
      <w:r w:rsidRPr="0084732A">
        <w:rPr>
          <w:rStyle w:val="StyleUnderline"/>
        </w:rPr>
        <w:t>have to be stopped by</w:t>
      </w:r>
      <w:r w:rsidRPr="0084732A">
        <w:rPr>
          <w:sz w:val="16"/>
        </w:rPr>
        <w:t xml:space="preserve"> the </w:t>
      </w:r>
      <w:r w:rsidRPr="0084732A">
        <w:rPr>
          <w:rStyle w:val="StyleUnderline"/>
        </w:rPr>
        <w:t>northern European partners</w:t>
      </w:r>
      <w:r w:rsidRPr="0084732A">
        <w:rPr>
          <w:sz w:val="16"/>
        </w:rPr>
        <w:t>. This also concerns the so-called “Suwalki gap,” i.e., the northeastern edge of Poland, which serves as a land corridor to Lithuania along the border to Belarus, which is subordinated to Russia, and the Kaliningrad district. The “Suwalki gap” is often mentioned in the Russian media by Russian military experts.</w:t>
      </w:r>
    </w:p>
    <w:p w14:paraId="30795A89" w14:textId="77777777" w:rsidR="00F7026D" w:rsidRPr="0084732A" w:rsidRDefault="00F7026D" w:rsidP="00F7026D">
      <w:pPr>
        <w:rPr>
          <w:sz w:val="16"/>
        </w:rPr>
      </w:pPr>
      <w:r w:rsidRPr="0084732A">
        <w:rPr>
          <w:rStyle w:val="StyleUnderline"/>
        </w:rPr>
        <w:t>From Polish point of view, making the Baltic Sea a NATO mare nostrum and the</w:t>
      </w:r>
      <w:r w:rsidRPr="0084732A">
        <w:rPr>
          <w:sz w:val="16"/>
        </w:rPr>
        <w:t xml:space="preserve"> “</w:t>
      </w:r>
      <w:r w:rsidRPr="0084732A">
        <w:rPr>
          <w:rStyle w:val="StyleUnderline"/>
        </w:rPr>
        <w:t>spreading thin</w:t>
      </w:r>
      <w:r w:rsidRPr="0084732A">
        <w:rPr>
          <w:sz w:val="16"/>
        </w:rPr>
        <w:t xml:space="preserve">” </w:t>
      </w:r>
      <w:r w:rsidRPr="0084732A">
        <w:rPr>
          <w:rStyle w:val="StyleUnderline"/>
        </w:rPr>
        <w:t>of Russian troops along the borders</w:t>
      </w:r>
      <w:r w:rsidRPr="0084732A">
        <w:rPr>
          <w:sz w:val="16"/>
        </w:rPr>
        <w:t xml:space="preserve"> (many will have to be moved closer to the Arctic) </w:t>
      </w:r>
      <w:r w:rsidRPr="0084732A">
        <w:rPr>
          <w:rStyle w:val="StyleUnderline"/>
        </w:rPr>
        <w:t xml:space="preserve">is likely to buy at least several years of peace and time for better </w:t>
      </w:r>
      <w:r w:rsidRPr="0084732A">
        <w:rPr>
          <w:rStyle w:val="Emphasis"/>
        </w:rPr>
        <w:t>prep</w:t>
      </w:r>
      <w:r w:rsidRPr="0084732A">
        <w:rPr>
          <w:rStyle w:val="StyleUnderline"/>
        </w:rPr>
        <w:t>aration</w:t>
      </w:r>
      <w:r w:rsidRPr="0084732A">
        <w:rPr>
          <w:sz w:val="16"/>
        </w:rPr>
        <w:t>. As the head of the intelligence analysis agency of the Finnish Armed Forces, Colonel Esapekka Vehkaoja, stated, “It is difficult to see that Russia will be able to significantly strengthen its troops near the border with Finland in the coming years.” Admittedly, the Kremlin has announced the creation of an additional 10 paramilitary brigades to be sent north. For the time being, however, it is taking troops from across the Finnish border and sending them into battle in Ukraine. Sweden and Finland in NATO will significantly strengthen the joint deterrent force, given that the American nuclear umbrella alone may not be enough. As the war in Ukraine shows, conventional wars are by no means a thing of the past.</w:t>
      </w:r>
    </w:p>
    <w:p w14:paraId="3A930393" w14:textId="77777777" w:rsidR="00F7026D" w:rsidRPr="0084732A" w:rsidRDefault="00F7026D" w:rsidP="00F7026D">
      <w:pPr>
        <w:rPr>
          <w:sz w:val="16"/>
        </w:rPr>
      </w:pPr>
      <w:r w:rsidRPr="0084732A">
        <w:rPr>
          <w:sz w:val="16"/>
        </w:rPr>
        <w:t>Back to NATO’s Roots</w:t>
      </w:r>
    </w:p>
    <w:p w14:paraId="34FCF505" w14:textId="77777777" w:rsidR="00F7026D" w:rsidRPr="0084732A" w:rsidRDefault="00F7026D" w:rsidP="00F7026D">
      <w:pPr>
        <w:rPr>
          <w:sz w:val="16"/>
        </w:rPr>
      </w:pPr>
      <w:r w:rsidRPr="0084732A">
        <w:rPr>
          <w:sz w:val="16"/>
        </w:rPr>
        <w:t>Ukraine’s brave defenders have already eliminated about 30 percent of the Russian army from combat utility for years to come or is about to do so. The entry of Sweden and Finland will block another 10 to 20 percent to protect the very long border. This significantly weakens Russia’s offensive capabilities. The accession of Sweden and Finland in NATO itself strengthens the power of countries in favor of increasing pressure on Russia instead of seeking a truce at the expense of Ukraine’s territory. It also increases NATO’s effective defense capability now without waiting for Germany to arm itself, which will take years. High compatibility with NATO standards will allow very rapid operational participation by both Nordic countries, which increases NATO’s deterrence power. Let’s also remember that the future theater of military confrontation could be the Arctic. Here Finland and Sweden greatly strengthen the transatlantic alliance and shrink Russia’s room for maneuver.</w:t>
      </w:r>
    </w:p>
    <w:p w14:paraId="675099C1" w14:textId="77777777" w:rsidR="00F7026D" w:rsidRPr="0084732A" w:rsidRDefault="00F7026D" w:rsidP="00F7026D">
      <w:pPr>
        <w:rPr>
          <w:sz w:val="16"/>
        </w:rPr>
      </w:pPr>
      <w:r w:rsidRPr="0084732A">
        <w:rPr>
          <w:sz w:val="16"/>
        </w:rPr>
        <w:t xml:space="preserve">The </w:t>
      </w:r>
      <w:r w:rsidRPr="0084732A">
        <w:rPr>
          <w:rStyle w:val="StyleUnderline"/>
        </w:rPr>
        <w:t>accession of Finland and Sweden</w:t>
      </w:r>
      <w:r w:rsidRPr="0084732A">
        <w:rPr>
          <w:sz w:val="16"/>
        </w:rPr>
        <w:t xml:space="preserve"> also </w:t>
      </w:r>
      <w:r w:rsidRPr="0084732A">
        <w:rPr>
          <w:rStyle w:val="StyleUnderline"/>
        </w:rPr>
        <w:t xml:space="preserve">restores NATO’s original mission of </w:t>
      </w:r>
      <w:r w:rsidRPr="0084732A">
        <w:rPr>
          <w:rStyle w:val="Emphasis"/>
        </w:rPr>
        <w:t>containing Russia in Europe</w:t>
      </w:r>
      <w:r w:rsidRPr="0084732A">
        <w:rPr>
          <w:rStyle w:val="StyleUnderline"/>
        </w:rPr>
        <w:t>, rather than intervening outside of that area</w:t>
      </w:r>
      <w:r w:rsidRPr="0084732A">
        <w:rPr>
          <w:sz w:val="16"/>
        </w:rPr>
        <w:t xml:space="preserve">, which has proven to be a failure. </w:t>
      </w:r>
      <w:r w:rsidRPr="0084732A">
        <w:rPr>
          <w:rStyle w:val="StyleUnderline"/>
        </w:rPr>
        <w:t>This ends the dream of NATO as a US special task force</w:t>
      </w:r>
      <w:r w:rsidRPr="0084732A">
        <w:rPr>
          <w:sz w:val="16"/>
        </w:rPr>
        <w:t>. At the same time France’s influence will be reduced to its real size. It would be bad news if Finland and Sweden wanted to bring their neutrality inside the alliance, but their active attitude toward assisting Ukraine shows that there is no such danger.</w:t>
      </w:r>
    </w:p>
    <w:p w14:paraId="1A277242" w14:textId="77777777" w:rsidR="00F7026D" w:rsidRPr="0084732A" w:rsidRDefault="00F7026D" w:rsidP="00F7026D">
      <w:pPr>
        <w:rPr>
          <w:sz w:val="16"/>
        </w:rPr>
      </w:pPr>
      <w:r w:rsidRPr="0084732A">
        <w:rPr>
          <w:sz w:val="16"/>
        </w:rPr>
        <w:t xml:space="preserve">The NATO summit in Madrid showed that the Americans do not want to increase their military presence in Europe very much. NATO’s eastern flank will not be effectively defended by Germany—it has no such aspirations or capabilities. Chancellor Olaf Scholz’s indolence in the matter of supplying heavy arms to Ukraine leaves no illusions about the scale of commitment and sacrifice Germany is prepared to offer not only to Ukraine, but also to Poland and the Baltics in the event of a direct threat. </w:t>
      </w:r>
      <w:r w:rsidRPr="0084732A">
        <w:rPr>
          <w:rStyle w:val="StyleUnderline"/>
        </w:rPr>
        <w:t>Defense against Russia is a problem and a task for Poles, Balts, Czechs, Slovaks, Romanians, Swedes, and Finns</w:t>
      </w:r>
      <w:r w:rsidRPr="0084732A">
        <w:rPr>
          <w:sz w:val="16"/>
        </w:rPr>
        <w:t xml:space="preserve">. Nevertheless, </w:t>
      </w:r>
      <w:r w:rsidRPr="0084732A">
        <w:rPr>
          <w:rStyle w:val="StyleUnderline"/>
        </w:rPr>
        <w:t xml:space="preserve">stopping Russia’s medieval imperial tendencies, on which security in Europe depends, </w:t>
      </w:r>
      <w:r w:rsidRPr="0084732A">
        <w:rPr>
          <w:rStyle w:val="Emphasis"/>
        </w:rPr>
        <w:t>requires the unity of the entire West, including countries hitherto neutral</w:t>
      </w:r>
      <w:r w:rsidRPr="0084732A">
        <w:rPr>
          <w:sz w:val="16"/>
        </w:rPr>
        <w:t>. Nec Hercules contra plures (“Even Hercules cannot win against the many.”)</w:t>
      </w:r>
    </w:p>
    <w:p w14:paraId="76570C17" w14:textId="77777777" w:rsidR="00F7026D" w:rsidRPr="00747D5C" w:rsidRDefault="00F7026D" w:rsidP="00F7026D">
      <w:pPr>
        <w:pStyle w:val="Heading4"/>
      </w:pPr>
      <w:r>
        <w:t xml:space="preserve">The plan is a </w:t>
      </w:r>
      <w:r>
        <w:rPr>
          <w:u w:val="single"/>
        </w:rPr>
        <w:t>second Munich Betrayal</w:t>
      </w:r>
      <w:r>
        <w:t xml:space="preserve">, undermining the </w:t>
      </w:r>
      <w:r>
        <w:rPr>
          <w:u w:val="single"/>
        </w:rPr>
        <w:t>insurance value</w:t>
      </w:r>
      <w:r>
        <w:t xml:space="preserve"> of NATO membership. </w:t>
      </w:r>
    </w:p>
    <w:p w14:paraId="0477BE74" w14:textId="77777777" w:rsidR="00F7026D" w:rsidRPr="00D36BFA" w:rsidRDefault="00F7026D" w:rsidP="00F7026D">
      <w:r>
        <w:t xml:space="preserve">Jamie </w:t>
      </w:r>
      <w:r w:rsidRPr="00D36BFA">
        <w:rPr>
          <w:rStyle w:val="Style13ptBold"/>
        </w:rPr>
        <w:t>Dettmer 23</w:t>
      </w:r>
      <w:r>
        <w:t>, Opinion Editor for POLITICO Europe, M.A. from the University of Cambridge, “Central Europe warns against a second ‘Munich betrayal’,” POLITICO Europe, 02-17-2023, accessed 07-14-2025, https://www.politico.eu/article/central-europe-warn-second-munich-betrayal-mateusz-morawiecki-war-ukraine-munich-security-conference, DG</w:t>
      </w:r>
    </w:p>
    <w:p w14:paraId="00D2116E" w14:textId="77777777" w:rsidR="00F7026D" w:rsidRPr="00245395" w:rsidRDefault="00F7026D" w:rsidP="00F7026D">
      <w:pPr>
        <w:rPr>
          <w:sz w:val="16"/>
        </w:rPr>
      </w:pPr>
      <w:r w:rsidRPr="00D36BFA">
        <w:rPr>
          <w:sz w:val="16"/>
        </w:rPr>
        <w:t>“</w:t>
      </w:r>
      <w:r w:rsidRPr="00245395">
        <w:rPr>
          <w:sz w:val="16"/>
        </w:rPr>
        <w:t>We must admit that it will be a big challenge to keep the EU member countries enthusiastic,” Poland’s Prime Minister Mateusz Morawiecki warned in a podcast last week. “We have woken up the West, so we can’t let it fall asleep again.”</w:t>
      </w:r>
    </w:p>
    <w:p w14:paraId="15F35FA9" w14:textId="77777777" w:rsidR="00F7026D" w:rsidRPr="00245395" w:rsidRDefault="00F7026D" w:rsidP="00F7026D">
      <w:pPr>
        <w:rPr>
          <w:sz w:val="16"/>
        </w:rPr>
      </w:pPr>
      <w:r w:rsidRPr="00245395">
        <w:rPr>
          <w:rStyle w:val="StyleUnderline"/>
        </w:rPr>
        <w:t>Leaders from Central Europe</w:t>
      </w:r>
      <w:r w:rsidRPr="00245395">
        <w:rPr>
          <w:sz w:val="16"/>
        </w:rPr>
        <w:t xml:space="preserve">, the Baltics and Scandinavia, including Morawiecki, </w:t>
      </w:r>
      <w:r w:rsidRPr="00245395">
        <w:rPr>
          <w:rStyle w:val="StyleUnderline"/>
        </w:rPr>
        <w:t xml:space="preserve">have </w:t>
      </w:r>
      <w:r w:rsidRPr="00245395">
        <w:rPr>
          <w:rStyle w:val="Emphasis"/>
        </w:rPr>
        <w:t>a</w:t>
      </w:r>
      <w:r w:rsidRPr="00245395">
        <w:rPr>
          <w:rStyle w:val="StyleUnderline"/>
        </w:rPr>
        <w:t>n innately different and</w:t>
      </w:r>
      <w:r w:rsidRPr="00245395">
        <w:rPr>
          <w:sz w:val="16"/>
        </w:rPr>
        <w:t xml:space="preserve"> much </w:t>
      </w:r>
      <w:r w:rsidRPr="00245395">
        <w:rPr>
          <w:rStyle w:val="StyleUnderline"/>
        </w:rPr>
        <w:t xml:space="preserve">more stomach-churning perspective on </w:t>
      </w:r>
      <w:r w:rsidRPr="00245395">
        <w:rPr>
          <w:rStyle w:val="Emphasis"/>
        </w:rPr>
        <w:t>Russia</w:t>
      </w:r>
      <w:r w:rsidRPr="00245395">
        <w:rPr>
          <w:rStyle w:val="StyleUnderline"/>
        </w:rPr>
        <w:t>’s invasion of Ukraine compared to</w:t>
      </w:r>
      <w:r w:rsidRPr="00245395">
        <w:rPr>
          <w:sz w:val="16"/>
        </w:rPr>
        <w:t xml:space="preserve"> their </w:t>
      </w:r>
      <w:r w:rsidRPr="00245395">
        <w:rPr>
          <w:rStyle w:val="Emphasis"/>
        </w:rPr>
        <w:t>Western Europe</w:t>
      </w:r>
      <w:r w:rsidRPr="00245395">
        <w:rPr>
          <w:rStyle w:val="StyleUnderline"/>
        </w:rPr>
        <w:t>an counterparts</w:t>
      </w:r>
      <w:r w:rsidRPr="00245395">
        <w:rPr>
          <w:sz w:val="16"/>
        </w:rPr>
        <w:t>.</w:t>
      </w:r>
    </w:p>
    <w:p w14:paraId="34A9A0CD" w14:textId="77777777" w:rsidR="00F7026D" w:rsidRPr="00245395" w:rsidRDefault="00F7026D" w:rsidP="00F7026D">
      <w:pPr>
        <w:rPr>
          <w:sz w:val="16"/>
        </w:rPr>
      </w:pPr>
      <w:r w:rsidRPr="00245395">
        <w:rPr>
          <w:rStyle w:val="StyleUnderline"/>
        </w:rPr>
        <w:t>Countries that were once grinded under the Russian boot</w:t>
      </w:r>
      <w:r w:rsidRPr="00245395">
        <w:rPr>
          <w:sz w:val="16"/>
        </w:rPr>
        <w:t xml:space="preserve"> — </w:t>
      </w:r>
      <w:r w:rsidRPr="00245395">
        <w:rPr>
          <w:rStyle w:val="StyleUnderline"/>
        </w:rPr>
        <w:t>or were anxious neighbors of a bullying Soviet Union</w:t>
      </w:r>
      <w:r w:rsidRPr="00245395">
        <w:rPr>
          <w:sz w:val="16"/>
        </w:rPr>
        <w:t xml:space="preserve"> — have </w:t>
      </w:r>
      <w:r w:rsidRPr="00245395">
        <w:rPr>
          <w:rStyle w:val="StyleUnderline"/>
        </w:rPr>
        <w:t>reacted to the war with</w:t>
      </w:r>
      <w:r w:rsidRPr="00245395">
        <w:rPr>
          <w:sz w:val="16"/>
        </w:rPr>
        <w:t xml:space="preserve"> what psychologists call </w:t>
      </w:r>
      <w:r w:rsidRPr="00245395">
        <w:rPr>
          <w:rStyle w:val="StyleUnderline"/>
        </w:rPr>
        <w:t xml:space="preserve">a </w:t>
      </w:r>
      <w:r w:rsidRPr="00245395">
        <w:rPr>
          <w:rStyle w:val="Emphasis"/>
        </w:rPr>
        <w:t>survival response</w:t>
      </w:r>
      <w:r w:rsidRPr="00245395">
        <w:rPr>
          <w:sz w:val="16"/>
        </w:rPr>
        <w:t xml:space="preserve">. And this is informed by not just the recent past but a history stretching back centuries, </w:t>
      </w:r>
      <w:r w:rsidRPr="00245395">
        <w:rPr>
          <w:rStyle w:val="StyleUnderline"/>
        </w:rPr>
        <w:t xml:space="preserve">impelling these countries to commit to a </w:t>
      </w:r>
      <w:r w:rsidRPr="00245395">
        <w:rPr>
          <w:rStyle w:val="Emphasis"/>
        </w:rPr>
        <w:t>total</w:t>
      </w:r>
      <w:r w:rsidRPr="00245395">
        <w:rPr>
          <w:rStyle w:val="StyleUnderline"/>
        </w:rPr>
        <w:t xml:space="preserve"> and </w:t>
      </w:r>
      <w:r w:rsidRPr="00245395">
        <w:rPr>
          <w:rStyle w:val="Emphasis"/>
        </w:rPr>
        <w:t>uncompromised Russian defeat</w:t>
      </w:r>
      <w:r w:rsidRPr="00245395">
        <w:rPr>
          <w:sz w:val="16"/>
        </w:rPr>
        <w:t>.</w:t>
      </w:r>
    </w:p>
    <w:p w14:paraId="6A8AA59C" w14:textId="77777777" w:rsidR="00F7026D" w:rsidRPr="00245395" w:rsidRDefault="00F7026D" w:rsidP="00F7026D">
      <w:pPr>
        <w:rPr>
          <w:sz w:val="16"/>
        </w:rPr>
      </w:pPr>
      <w:r w:rsidRPr="00245395">
        <w:rPr>
          <w:rStyle w:val="StyleUnderline"/>
        </w:rPr>
        <w:t xml:space="preserve">They see their future as </w:t>
      </w:r>
      <w:r w:rsidRPr="00245395">
        <w:rPr>
          <w:rStyle w:val="Emphasis"/>
        </w:rPr>
        <w:t>inextricably bound to Ukraine’s</w:t>
      </w:r>
      <w:r w:rsidRPr="00245395">
        <w:rPr>
          <w:rStyle w:val="StyleUnderline"/>
        </w:rPr>
        <w:t>, and a Russian win</w:t>
      </w:r>
      <w:r w:rsidRPr="00245395">
        <w:rPr>
          <w:sz w:val="16"/>
        </w:rPr>
        <w:t xml:space="preserve"> — partial or otherwise — </w:t>
      </w:r>
      <w:r w:rsidRPr="00245395">
        <w:rPr>
          <w:rStyle w:val="StyleUnderline"/>
        </w:rPr>
        <w:t>as their defeat</w:t>
      </w:r>
      <w:r w:rsidRPr="00245395">
        <w:rPr>
          <w:sz w:val="16"/>
        </w:rPr>
        <w:t xml:space="preserve"> also. </w:t>
      </w:r>
      <w:r w:rsidRPr="00245395">
        <w:rPr>
          <w:rStyle w:val="StyleUnderline"/>
        </w:rPr>
        <w:t xml:space="preserve">For them, there can be </w:t>
      </w:r>
      <w:r w:rsidRPr="00245395">
        <w:rPr>
          <w:rStyle w:val="Emphasis"/>
        </w:rPr>
        <w:t>no</w:t>
      </w:r>
      <w:r w:rsidRPr="00245395">
        <w:rPr>
          <w:sz w:val="16"/>
        </w:rPr>
        <w:t xml:space="preserve"> frozen conflict, and no </w:t>
      </w:r>
      <w:r w:rsidRPr="00245395">
        <w:rPr>
          <w:rStyle w:val="Emphasis"/>
        </w:rPr>
        <w:t>negotiations</w:t>
      </w:r>
      <w:r w:rsidRPr="00245395">
        <w:rPr>
          <w:sz w:val="16"/>
        </w:rPr>
        <w:t xml:space="preserve"> that could leave Russian President Vladimir Putin an opportunity to regroup his forces and come back to haunt them.</w:t>
      </w:r>
    </w:p>
    <w:p w14:paraId="64003EA7" w14:textId="77777777" w:rsidR="00F7026D" w:rsidRPr="00245395" w:rsidRDefault="00F7026D" w:rsidP="00F7026D">
      <w:pPr>
        <w:rPr>
          <w:sz w:val="16"/>
        </w:rPr>
      </w:pPr>
      <w:r w:rsidRPr="00245395">
        <w:rPr>
          <w:sz w:val="16"/>
        </w:rPr>
        <w:t xml:space="preserve">And this fear of a clear and present danger is informing cajoling interactions with Western European counterparts here at the Munich Security Conference — one of the most influential forums for global diplomacy — as </w:t>
      </w:r>
      <w:r w:rsidRPr="00245395">
        <w:rPr>
          <w:rStyle w:val="StyleUnderline"/>
        </w:rPr>
        <w:t>Central Europeans press for warplanes and more tanks</w:t>
      </w:r>
      <w:r w:rsidRPr="00245395">
        <w:rPr>
          <w:sz w:val="16"/>
        </w:rPr>
        <w:t xml:space="preserve"> for Ukraine, and for a clear understanding that the fighting can only end when Russia has been devastatingly vanquished.</w:t>
      </w:r>
    </w:p>
    <w:p w14:paraId="78708141" w14:textId="77777777" w:rsidR="00F7026D" w:rsidRPr="00245395" w:rsidRDefault="00F7026D" w:rsidP="00F7026D">
      <w:pPr>
        <w:rPr>
          <w:sz w:val="16"/>
        </w:rPr>
      </w:pPr>
      <w:r w:rsidRPr="00245395">
        <w:rPr>
          <w:sz w:val="16"/>
        </w:rPr>
        <w:t>At past conferences in Munich, reporters and observers were drawn more to the interplay between adversaries. But this time, with no Russia or Iran — both countries were uninvited — the focus is on Western allies and how they will align and proceed on Ukraine.</w:t>
      </w:r>
    </w:p>
    <w:p w14:paraId="0F1B8CBB" w14:textId="77777777" w:rsidR="00F7026D" w:rsidRPr="00245395" w:rsidRDefault="00F7026D" w:rsidP="00F7026D">
      <w:pPr>
        <w:rPr>
          <w:sz w:val="16"/>
        </w:rPr>
      </w:pPr>
      <w:r w:rsidRPr="00245395">
        <w:rPr>
          <w:rStyle w:val="StyleUnderline"/>
        </w:rPr>
        <w:t xml:space="preserve">There will be much talk of </w:t>
      </w:r>
      <w:r w:rsidRPr="00245395">
        <w:rPr>
          <w:rStyle w:val="Emphasis"/>
        </w:rPr>
        <w:t>unity</w:t>
      </w:r>
      <w:r w:rsidRPr="00245395">
        <w:rPr>
          <w:sz w:val="16"/>
        </w:rPr>
        <w:t xml:space="preserve"> over the next two days </w:t>
      </w:r>
      <w:r w:rsidRPr="00245395">
        <w:rPr>
          <w:rStyle w:val="StyleUnderline"/>
        </w:rPr>
        <w:t>and self-praise for</w:t>
      </w:r>
      <w:r w:rsidRPr="00245395">
        <w:rPr>
          <w:sz w:val="16"/>
        </w:rPr>
        <w:t xml:space="preserve"> the </w:t>
      </w:r>
      <w:r w:rsidRPr="00245395">
        <w:rPr>
          <w:rStyle w:val="Emphasis"/>
        </w:rPr>
        <w:t>cohesion</w:t>
      </w:r>
      <w:r w:rsidRPr="00245395">
        <w:rPr>
          <w:sz w:val="16"/>
        </w:rPr>
        <w:t xml:space="preserve"> shown to date. It will be </w:t>
      </w:r>
      <w:r w:rsidRPr="00245395">
        <w:rPr>
          <w:rStyle w:val="StyleUnderline"/>
        </w:rPr>
        <w:t>an opportunity to display the strength and purposefulness of the transatlantic alliance</w:t>
      </w:r>
      <w:r w:rsidRPr="00245395">
        <w:rPr>
          <w:sz w:val="16"/>
        </w:rPr>
        <w:t>. But the niggling fear for Morawiecki and his cohort is that Western Europe will tire and, if presented with an opportunity for a negotiated settlement — however dubious — they will grab it.</w:t>
      </w:r>
    </w:p>
    <w:p w14:paraId="2EF2ADFD" w14:textId="77777777" w:rsidR="00F7026D" w:rsidRPr="00245395" w:rsidRDefault="00F7026D" w:rsidP="00F7026D">
      <w:pPr>
        <w:rPr>
          <w:sz w:val="16"/>
        </w:rPr>
      </w:pPr>
      <w:r w:rsidRPr="00245395">
        <w:rPr>
          <w:sz w:val="16"/>
        </w:rPr>
        <w:t>And it might not just be the Western Europeans.</w:t>
      </w:r>
    </w:p>
    <w:p w14:paraId="2F098466" w14:textId="77777777" w:rsidR="00F7026D" w:rsidRPr="00245395" w:rsidRDefault="00F7026D" w:rsidP="00F7026D">
      <w:pPr>
        <w:rPr>
          <w:sz w:val="16"/>
        </w:rPr>
      </w:pPr>
      <w:r w:rsidRPr="00245395">
        <w:rPr>
          <w:sz w:val="16"/>
        </w:rPr>
        <w:t>On Tuesday, after a meeting of Western defense chiefs at Ramstein, U.S. Secretary of Defense Lloyd Austin said Western partners had agreed to deliver more air defense systems, tanks, artillery and shells, as well as training for the Ukrainian military. “This Contact Group has made it clear that we will support Ukraine’s fight for freedom over the long haul,” Austin told reporters.</w:t>
      </w:r>
    </w:p>
    <w:p w14:paraId="1B290D75" w14:textId="77777777" w:rsidR="00F7026D" w:rsidRPr="00245395" w:rsidRDefault="00F7026D" w:rsidP="00F7026D">
      <w:pPr>
        <w:rPr>
          <w:sz w:val="16"/>
        </w:rPr>
      </w:pPr>
      <w:r w:rsidRPr="00245395">
        <w:rPr>
          <w:sz w:val="16"/>
        </w:rPr>
        <w:t>But U.S. officials have reportedly been urging Kyiv to make significant gains on the battlefield as soon as it can, while the West maintains a strong political appetite to back it and before a Republican-led U.S. Congress starts trimming support in earnest, or election cycles get in the way and the more cautious among President Joe Biden’s administration start pressing the question of exit strategies.</w:t>
      </w:r>
    </w:p>
    <w:p w14:paraId="10F5F129" w14:textId="77777777" w:rsidR="00F7026D" w:rsidRPr="00245395" w:rsidRDefault="00F7026D" w:rsidP="00F7026D">
      <w:pPr>
        <w:rPr>
          <w:sz w:val="16"/>
        </w:rPr>
      </w:pPr>
      <w:r w:rsidRPr="00245395">
        <w:rPr>
          <w:rStyle w:val="StyleUnderline"/>
        </w:rPr>
        <w:t>Central European leaders</w:t>
      </w:r>
      <w:r w:rsidRPr="00245395">
        <w:rPr>
          <w:sz w:val="16"/>
        </w:rPr>
        <w:t xml:space="preserve"> don’t see this war through the lens of election cycles, however, and their </w:t>
      </w:r>
      <w:r w:rsidRPr="00245395">
        <w:rPr>
          <w:rStyle w:val="StyleUnderline"/>
        </w:rPr>
        <w:t xml:space="preserve">nervousness is based on </w:t>
      </w:r>
      <w:r w:rsidRPr="00245395">
        <w:rPr>
          <w:rStyle w:val="Emphasis"/>
        </w:rPr>
        <w:t>history</w:t>
      </w:r>
      <w:r w:rsidRPr="00245395">
        <w:rPr>
          <w:sz w:val="16"/>
        </w:rPr>
        <w:t xml:space="preserve"> — including the history of Munich itself.</w:t>
      </w:r>
    </w:p>
    <w:p w14:paraId="46317973" w14:textId="77777777" w:rsidR="00F7026D" w:rsidRPr="00245395" w:rsidRDefault="00F7026D" w:rsidP="00F7026D">
      <w:pPr>
        <w:rPr>
          <w:sz w:val="16"/>
        </w:rPr>
      </w:pPr>
      <w:r w:rsidRPr="00245395">
        <w:rPr>
          <w:rStyle w:val="StyleUnderline"/>
        </w:rPr>
        <w:t>They’ve been left in the lurch before</w:t>
      </w:r>
      <w:r w:rsidRPr="00245395">
        <w:rPr>
          <w:sz w:val="16"/>
        </w:rPr>
        <w:t xml:space="preserve">, notably in 1938, </w:t>
      </w:r>
      <w:r w:rsidRPr="00245395">
        <w:rPr>
          <w:rStyle w:val="StyleUnderline"/>
        </w:rPr>
        <w:t>when</w:t>
      </w:r>
      <w:r w:rsidRPr="00245395">
        <w:rPr>
          <w:sz w:val="16"/>
        </w:rPr>
        <w:t xml:space="preserve"> just a kilometer from where I write this, Britain’s Neville </w:t>
      </w:r>
      <w:r w:rsidRPr="00245395">
        <w:rPr>
          <w:rStyle w:val="StyleUnderline"/>
        </w:rPr>
        <w:t>Chamberlain and</w:t>
      </w:r>
      <w:r w:rsidRPr="00245395">
        <w:rPr>
          <w:sz w:val="16"/>
        </w:rPr>
        <w:t xml:space="preserve"> France’s Édouard </w:t>
      </w:r>
      <w:r w:rsidRPr="00245395">
        <w:rPr>
          <w:rStyle w:val="StyleUnderline"/>
        </w:rPr>
        <w:t>Daladier signed the infamous agreement giving the Sudetenland away to Germany</w:t>
      </w:r>
      <w:r w:rsidRPr="00245395">
        <w:rPr>
          <w:sz w:val="16"/>
        </w:rPr>
        <w:t xml:space="preserve"> 85 years ago. </w:t>
      </w:r>
      <w:r w:rsidRPr="00245395">
        <w:rPr>
          <w:rStyle w:val="StyleUnderline"/>
        </w:rPr>
        <w:t>The Czechs know the appeasement as</w:t>
      </w:r>
      <w:r w:rsidRPr="00245395">
        <w:rPr>
          <w:sz w:val="16"/>
        </w:rPr>
        <w:t xml:space="preserve"> Mnichovská zrada, or </w:t>
      </w:r>
      <w:r w:rsidRPr="00245395">
        <w:rPr>
          <w:rStyle w:val="Emphasis"/>
        </w:rPr>
        <w:t>the Munich Betrayal</w:t>
      </w:r>
      <w:r w:rsidRPr="00245395">
        <w:rPr>
          <w:sz w:val="16"/>
        </w:rPr>
        <w:t>.</w:t>
      </w:r>
    </w:p>
    <w:p w14:paraId="730D1C85" w14:textId="77777777" w:rsidR="00F7026D" w:rsidRPr="00245395" w:rsidRDefault="00F7026D" w:rsidP="00F7026D">
      <w:pPr>
        <w:rPr>
          <w:sz w:val="16"/>
        </w:rPr>
      </w:pPr>
      <w:r w:rsidRPr="00245395">
        <w:rPr>
          <w:sz w:val="16"/>
        </w:rPr>
        <w:t xml:space="preserve">Then, after the war, there was </w:t>
      </w:r>
      <w:r w:rsidRPr="00245395">
        <w:rPr>
          <w:rStyle w:val="StyleUnderline"/>
        </w:rPr>
        <w:t>Yalta and Potsdam</w:t>
      </w:r>
      <w:r w:rsidRPr="00245395">
        <w:rPr>
          <w:sz w:val="16"/>
        </w:rPr>
        <w:t xml:space="preserve"> — the conferences that </w:t>
      </w:r>
      <w:r w:rsidRPr="00245395">
        <w:rPr>
          <w:rStyle w:val="StyleUnderline"/>
        </w:rPr>
        <w:t>saw</w:t>
      </w:r>
      <w:r w:rsidRPr="00245395">
        <w:rPr>
          <w:sz w:val="16"/>
        </w:rPr>
        <w:t xml:space="preserve"> Joseph </w:t>
      </w:r>
      <w:r w:rsidRPr="00245395">
        <w:rPr>
          <w:rStyle w:val="StyleUnderline"/>
        </w:rPr>
        <w:t>Stalin bring his boot down on Central Europe</w:t>
      </w:r>
      <w:r w:rsidRPr="00245395">
        <w:rPr>
          <w:sz w:val="16"/>
        </w:rPr>
        <w:t>.</w:t>
      </w:r>
    </w:p>
    <w:p w14:paraId="590C2229" w14:textId="77777777" w:rsidR="00F7026D" w:rsidRPr="00245395" w:rsidRDefault="00F7026D" w:rsidP="00F7026D">
      <w:pPr>
        <w:rPr>
          <w:sz w:val="16"/>
        </w:rPr>
      </w:pPr>
      <w:r w:rsidRPr="00245395">
        <w:rPr>
          <w:sz w:val="16"/>
        </w:rPr>
        <w:t>But, when the Berlin Wall came down, Central Europe and the Baltics could finally stop looking east with trepidation and reset their gaze west, shaping their post-Soviet identities and direction. They had escaped the trap of history — or so they thought.</w:t>
      </w:r>
    </w:p>
    <w:p w14:paraId="418764DF" w14:textId="77777777" w:rsidR="00F7026D" w:rsidRPr="00245395" w:rsidRDefault="00F7026D" w:rsidP="00F7026D">
      <w:pPr>
        <w:rPr>
          <w:sz w:val="16"/>
        </w:rPr>
      </w:pPr>
      <w:r w:rsidRPr="00245395">
        <w:rPr>
          <w:rStyle w:val="StyleUnderline"/>
        </w:rPr>
        <w:t>For them, joining</w:t>
      </w:r>
      <w:r w:rsidRPr="00245395">
        <w:rPr>
          <w:sz w:val="16"/>
        </w:rPr>
        <w:t xml:space="preserve"> the European Union and </w:t>
      </w:r>
      <w:r w:rsidRPr="00245395">
        <w:rPr>
          <w:rStyle w:val="StyleUnderline"/>
        </w:rPr>
        <w:t>NATO was driven by different motives</w:t>
      </w:r>
      <w:r w:rsidRPr="00245395">
        <w:rPr>
          <w:sz w:val="16"/>
        </w:rPr>
        <w:t xml:space="preserve"> than those of other Western European countries. </w:t>
      </w:r>
      <w:r w:rsidRPr="00245395">
        <w:rPr>
          <w:rStyle w:val="StyleUnderline"/>
        </w:rPr>
        <w:t>They thought</w:t>
      </w:r>
      <w:r w:rsidRPr="00245395">
        <w:rPr>
          <w:sz w:val="16"/>
        </w:rPr>
        <w:t xml:space="preserve"> these </w:t>
      </w:r>
      <w:r w:rsidRPr="00245395">
        <w:rPr>
          <w:rStyle w:val="StyleUnderline"/>
        </w:rPr>
        <w:t xml:space="preserve">alliances </w:t>
      </w:r>
      <w:r w:rsidRPr="00245395">
        <w:rPr>
          <w:rStyle w:val="Emphasis"/>
        </w:rPr>
        <w:t>represent</w:t>
      </w:r>
      <w:r w:rsidRPr="00245395">
        <w:rPr>
          <w:rStyle w:val="StyleUnderline"/>
        </w:rPr>
        <w:t xml:space="preserve">ed </w:t>
      </w:r>
      <w:r w:rsidRPr="00245395">
        <w:rPr>
          <w:rStyle w:val="Emphasis"/>
        </w:rPr>
        <w:t>insurance against being entrapped</w:t>
      </w:r>
      <w:r w:rsidRPr="00245395">
        <w:rPr>
          <w:sz w:val="16"/>
        </w:rPr>
        <w:t xml:space="preserve"> ever again, according to Polish historian Jarosław Kuisz, founder and editor of weekly Kultura Liberalna.</w:t>
      </w:r>
    </w:p>
    <w:p w14:paraId="0235A106" w14:textId="77777777" w:rsidR="00F7026D" w:rsidRPr="00245395" w:rsidRDefault="00F7026D" w:rsidP="00F7026D">
      <w:pPr>
        <w:rPr>
          <w:sz w:val="16"/>
        </w:rPr>
      </w:pPr>
      <w:r w:rsidRPr="00245395">
        <w:rPr>
          <w:sz w:val="16"/>
        </w:rPr>
        <w:t>But, now — as throughout much of their history, going back even further back from the commissars to the czars — “the east is back,” he said.</w:t>
      </w:r>
    </w:p>
    <w:p w14:paraId="5E6F06C5" w14:textId="77777777" w:rsidR="00F7026D" w:rsidRPr="00245395" w:rsidRDefault="00F7026D" w:rsidP="00F7026D">
      <w:pPr>
        <w:rPr>
          <w:sz w:val="16"/>
        </w:rPr>
      </w:pPr>
      <w:r w:rsidRPr="00245395">
        <w:rPr>
          <w:sz w:val="16"/>
        </w:rPr>
        <w:t xml:space="preserve">From the start, </w:t>
      </w:r>
      <w:r w:rsidRPr="00245395">
        <w:rPr>
          <w:rStyle w:val="StyleUnderline"/>
        </w:rPr>
        <w:t>Russia’s invasion was interpreted</w:t>
      </w:r>
      <w:r w:rsidRPr="00245395">
        <w:rPr>
          <w:sz w:val="16"/>
        </w:rPr>
        <w:t xml:space="preserve"> in the region “not as an event, but </w:t>
      </w:r>
      <w:r w:rsidRPr="00245395">
        <w:rPr>
          <w:rStyle w:val="StyleUnderline"/>
        </w:rPr>
        <w:t>as part of a long historical process</w:t>
      </w:r>
      <w:r w:rsidRPr="00245395">
        <w:rPr>
          <w:sz w:val="16"/>
        </w:rPr>
        <w:t xml:space="preserve">,” Kuisz noted. And that perception is </w:t>
      </w:r>
      <w:r w:rsidRPr="00245395">
        <w:rPr>
          <w:rStyle w:val="StyleUnderline"/>
        </w:rPr>
        <w:t>founded on the experience of previous generations</w:t>
      </w:r>
      <w:r w:rsidRPr="00245395">
        <w:rPr>
          <w:sz w:val="16"/>
        </w:rPr>
        <w:t>, passed on through public and private education and shared at kitchen tables as families memorialize their histories.</w:t>
      </w:r>
    </w:p>
    <w:p w14:paraId="6463981F" w14:textId="77777777" w:rsidR="00F7026D" w:rsidRPr="00245395" w:rsidRDefault="00F7026D" w:rsidP="00F7026D">
      <w:pPr>
        <w:rPr>
          <w:sz w:val="16"/>
        </w:rPr>
      </w:pPr>
      <w:r w:rsidRPr="00245395">
        <w:rPr>
          <w:sz w:val="16"/>
        </w:rPr>
        <w:t>It also informed the welcome that Poles and other Central Europeans extended to Ukrainian refugees, in contrast to their spurning of those from other parts of the world. Historical reasons explain the different treatment, Poles say, pointing to Ukraine’s proximity and the cultural and linguistic ties linking the two countries, as well as an underlying sense of what could be described as preemptive empathy.</w:t>
      </w:r>
    </w:p>
    <w:p w14:paraId="5BCFC4F6" w14:textId="77777777" w:rsidR="00F7026D" w:rsidRPr="00245395" w:rsidRDefault="00F7026D" w:rsidP="00F7026D">
      <w:pPr>
        <w:rPr>
          <w:sz w:val="16"/>
        </w:rPr>
      </w:pPr>
      <w:r w:rsidRPr="00245395">
        <w:rPr>
          <w:sz w:val="16"/>
        </w:rPr>
        <w:t xml:space="preserve">When asked about their embrace of fleeing Ukrainians, </w:t>
      </w:r>
      <w:r w:rsidRPr="00245395">
        <w:rPr>
          <w:rStyle w:val="StyleUnderline"/>
        </w:rPr>
        <w:t>Central Europeans</w:t>
      </w:r>
      <w:r w:rsidRPr="00245395">
        <w:rPr>
          <w:sz w:val="16"/>
        </w:rPr>
        <w:t xml:space="preserve"> of all ages </w:t>
      </w:r>
      <w:r w:rsidRPr="00245395">
        <w:rPr>
          <w:rStyle w:val="StyleUnderline"/>
        </w:rPr>
        <w:t xml:space="preserve">mention a </w:t>
      </w:r>
      <w:r w:rsidRPr="00245395">
        <w:rPr>
          <w:rStyle w:val="Emphasis"/>
        </w:rPr>
        <w:t>moral duty</w:t>
      </w:r>
      <w:r w:rsidRPr="00245395">
        <w:rPr>
          <w:rStyle w:val="StyleUnderline"/>
        </w:rPr>
        <w:t xml:space="preserve"> and compassion</w:t>
      </w:r>
      <w:r w:rsidRPr="00245395">
        <w:rPr>
          <w:sz w:val="16"/>
        </w:rPr>
        <w:t xml:space="preserve">, but </w:t>
      </w:r>
      <w:r w:rsidRPr="00245395">
        <w:rPr>
          <w:rStyle w:val="StyleUnderline"/>
        </w:rPr>
        <w:t xml:space="preserve">they also highlight worries about the </w:t>
      </w:r>
      <w:r w:rsidRPr="00245395">
        <w:rPr>
          <w:rStyle w:val="Emphasis"/>
        </w:rPr>
        <w:t>conflict spilling over</w:t>
      </w:r>
      <w:r w:rsidRPr="00245395">
        <w:rPr>
          <w:sz w:val="16"/>
        </w:rPr>
        <w:t xml:space="preserve">. The alarm is </w:t>
      </w:r>
      <w:r w:rsidRPr="00245395">
        <w:rPr>
          <w:rStyle w:val="StyleUnderline"/>
        </w:rPr>
        <w:t xml:space="preserve">underpinned by an </w:t>
      </w:r>
      <w:r w:rsidRPr="00245395">
        <w:rPr>
          <w:rStyle w:val="Emphasis"/>
        </w:rPr>
        <w:t>unshakable historical anxiety</w:t>
      </w:r>
      <w:r w:rsidRPr="00245395">
        <w:rPr>
          <w:rStyle w:val="StyleUnderline"/>
        </w:rPr>
        <w:t xml:space="preserve">, and Putin’s invasion of Ukraine, along with the horrors of Bucha and Irpin, has prompted a </w:t>
      </w:r>
      <w:r w:rsidRPr="00245395">
        <w:rPr>
          <w:rStyle w:val="Emphasis"/>
        </w:rPr>
        <w:t>genetic shudder</w:t>
      </w:r>
      <w:r w:rsidRPr="00245395">
        <w:rPr>
          <w:sz w:val="16"/>
        </w:rPr>
        <w:t xml:space="preserve"> — one </w:t>
      </w:r>
      <w:r w:rsidRPr="00245395">
        <w:rPr>
          <w:rStyle w:val="Emphasis"/>
        </w:rPr>
        <w:t>shared by all of Russia’s neighbors</w:t>
      </w:r>
      <w:r w:rsidRPr="00245395">
        <w:rPr>
          <w:sz w:val="16"/>
        </w:rPr>
        <w:t>.</w:t>
      </w:r>
    </w:p>
    <w:p w14:paraId="4CC3FA31" w14:textId="77777777" w:rsidR="00F7026D" w:rsidRPr="00245395" w:rsidRDefault="00F7026D" w:rsidP="00F7026D">
      <w:pPr>
        <w:rPr>
          <w:sz w:val="16"/>
        </w:rPr>
      </w:pPr>
      <w:r w:rsidRPr="00245395">
        <w:rPr>
          <w:sz w:val="16"/>
        </w:rPr>
        <w:t>Seeing the war as part of a historical process, as opposed to an event that can be arbitrarily or quickly ended, is also reshaping alliances in Central Europe. Established partnerships, like the Visegrád Four, are being superseded by a group of countries stretching from Estonia to Bulgaria — Hungary being a notable exception — determined to drive this war to a definitive conclusion, however long it takes, and to ensure they aren’t drawn back into a trap.</w:t>
      </w:r>
    </w:p>
    <w:p w14:paraId="3401FE30" w14:textId="394FF3EC" w:rsidR="00D5495A" w:rsidRPr="00F7026D" w:rsidRDefault="00F7026D" w:rsidP="00D5495A">
      <w:pPr>
        <w:rPr>
          <w:sz w:val="16"/>
        </w:rPr>
      </w:pPr>
      <w:r w:rsidRPr="00245395">
        <w:rPr>
          <w:sz w:val="16"/>
        </w:rPr>
        <w:t>Or, as Morawiecki put it: “We do more than others because we have more to win, and more than others to lose.”</w:t>
      </w:r>
    </w:p>
    <w:p w14:paraId="5255DDEA" w14:textId="77777777" w:rsidR="004102A4" w:rsidRDefault="004102A4" w:rsidP="004102A4">
      <w:pPr>
        <w:pStyle w:val="Heading4"/>
      </w:pPr>
      <w:r>
        <w:t xml:space="preserve">NATO </w:t>
      </w:r>
      <w:r>
        <w:rPr>
          <w:u w:val="single"/>
        </w:rPr>
        <w:t>hates</w:t>
      </w:r>
      <w:r>
        <w:t xml:space="preserve"> Russia. Cooperation would </w:t>
      </w:r>
      <w:r>
        <w:rPr>
          <w:u w:val="single"/>
        </w:rPr>
        <w:t>contradict</w:t>
      </w:r>
      <w:r>
        <w:t xml:space="preserve"> their </w:t>
      </w:r>
      <w:r>
        <w:rPr>
          <w:u w:val="single"/>
        </w:rPr>
        <w:t>containment</w:t>
      </w:r>
      <w:r>
        <w:t xml:space="preserve"> policy.</w:t>
      </w:r>
    </w:p>
    <w:p w14:paraId="432F429C" w14:textId="77777777" w:rsidR="004102A4" w:rsidRPr="00C45A36" w:rsidRDefault="004102A4" w:rsidP="004102A4">
      <w:r w:rsidRPr="00C45A36">
        <w:rPr>
          <w:rStyle w:val="Style13ptBold"/>
        </w:rPr>
        <w:t>NATO ’24</w:t>
      </w:r>
      <w:r>
        <w:t xml:space="preserve"> [NATO; August 5; North Atlantic Treaty Organization, “Relations with Russia,” </w:t>
      </w:r>
      <w:r w:rsidRPr="00C45A36">
        <w:t>https://www.nato.int/cps/en/natohq/topics_50090.htm</w:t>
      </w:r>
      <w:r>
        <w:t xml:space="preserve">; Accessed 7.14.25]  </w:t>
      </w:r>
    </w:p>
    <w:p w14:paraId="071B2408" w14:textId="77777777" w:rsidR="004102A4" w:rsidRPr="00922DD6" w:rsidRDefault="004102A4" w:rsidP="004102A4">
      <w:pPr>
        <w:rPr>
          <w:sz w:val="16"/>
        </w:rPr>
      </w:pPr>
      <w:r w:rsidRPr="00922DD6">
        <w:rPr>
          <w:sz w:val="16"/>
        </w:rPr>
        <w:t xml:space="preserve">For more than 30 years, </w:t>
      </w:r>
      <w:r w:rsidRPr="00922DD6">
        <w:rPr>
          <w:rStyle w:val="StyleUnderline"/>
        </w:rPr>
        <w:t xml:space="preserve">NATO tried to build a </w:t>
      </w:r>
      <w:r w:rsidRPr="00922DD6">
        <w:rPr>
          <w:rStyle w:val="Emphasis"/>
        </w:rPr>
        <w:t>partnership</w:t>
      </w:r>
      <w:r w:rsidRPr="00922DD6">
        <w:rPr>
          <w:rStyle w:val="StyleUnderline"/>
        </w:rPr>
        <w:t xml:space="preserve"> with </w:t>
      </w:r>
      <w:r w:rsidRPr="00922DD6">
        <w:rPr>
          <w:rStyle w:val="Emphasis"/>
        </w:rPr>
        <w:t>Russia</w:t>
      </w:r>
      <w:r w:rsidRPr="00922DD6">
        <w:rPr>
          <w:rStyle w:val="StyleUnderline"/>
        </w:rPr>
        <w:t xml:space="preserve">, developing dialogue and </w:t>
      </w:r>
      <w:r w:rsidRPr="00922DD6">
        <w:rPr>
          <w:rStyle w:val="Emphasis"/>
        </w:rPr>
        <w:t>practical cooperation</w:t>
      </w:r>
      <w:r w:rsidRPr="00922DD6">
        <w:rPr>
          <w:rStyle w:val="StyleUnderline"/>
        </w:rPr>
        <w:t xml:space="preserve"> in areas of </w:t>
      </w:r>
      <w:r w:rsidRPr="00922DD6">
        <w:rPr>
          <w:rStyle w:val="Emphasis"/>
        </w:rPr>
        <w:t>common interest</w:t>
      </w:r>
      <w:r w:rsidRPr="00922DD6">
        <w:rPr>
          <w:sz w:val="16"/>
        </w:rPr>
        <w:t xml:space="preserve">. Despite this, </w:t>
      </w:r>
      <w:r w:rsidRPr="00922DD6">
        <w:rPr>
          <w:rStyle w:val="StyleUnderline"/>
        </w:rPr>
        <w:t xml:space="preserve">Russia has continuously violated the norms and principles that contributed to a stable and predictable European </w:t>
      </w:r>
      <w:r w:rsidRPr="00922DD6">
        <w:rPr>
          <w:rStyle w:val="Emphasis"/>
        </w:rPr>
        <w:t>security order</w:t>
      </w:r>
      <w:r w:rsidRPr="00922DD6">
        <w:rPr>
          <w:rStyle w:val="StyleUnderline"/>
        </w:rPr>
        <w:t xml:space="preserve">, particularly over the </w:t>
      </w:r>
      <w:r w:rsidRPr="00922DD6">
        <w:rPr>
          <w:rStyle w:val="Emphasis"/>
        </w:rPr>
        <w:t>past decade</w:t>
      </w:r>
      <w:r w:rsidRPr="00922DD6">
        <w:rPr>
          <w:sz w:val="16"/>
        </w:rPr>
        <w:t xml:space="preserve">. Russia’s war of aggression against Ukraine has shattered peace and stability in the Euro-Atlantic area and gravely undermined global security. In light of its hostile policies and actions, </w:t>
      </w:r>
      <w:r w:rsidRPr="00922DD6">
        <w:rPr>
          <w:rStyle w:val="StyleUnderline"/>
        </w:rPr>
        <w:t xml:space="preserve">NATO can no longer consider </w:t>
      </w:r>
      <w:r w:rsidRPr="00922DD6">
        <w:rPr>
          <w:rStyle w:val="Emphasis"/>
        </w:rPr>
        <w:t>Russia</w:t>
      </w:r>
      <w:r w:rsidRPr="00922DD6">
        <w:rPr>
          <w:rStyle w:val="StyleUnderline"/>
        </w:rPr>
        <w:t xml:space="preserve"> to be a </w:t>
      </w:r>
      <w:r w:rsidRPr="00922DD6">
        <w:rPr>
          <w:rStyle w:val="Emphasis"/>
        </w:rPr>
        <w:t>partner</w:t>
      </w:r>
      <w:r w:rsidRPr="00922DD6">
        <w:rPr>
          <w:sz w:val="16"/>
        </w:rPr>
        <w:t>. The Russian Federation is the most significant and direct threat to Allies’ security. However, NATO remains willing to maintain channels of communication with Moscow to mitigate risks and prevent escalation. NATO does not seek confrontation and poses no threat to Russia. The Alliance will continue to respond to Russian threats and hostile actions in a united and responsible way.</w:t>
      </w:r>
    </w:p>
    <w:p w14:paraId="3741F3B7" w14:textId="77777777" w:rsidR="004102A4" w:rsidRPr="00922DD6" w:rsidRDefault="004102A4" w:rsidP="004102A4">
      <w:pPr>
        <w:rPr>
          <w:sz w:val="16"/>
        </w:rPr>
      </w:pPr>
      <w:r w:rsidRPr="00922DD6">
        <w:rPr>
          <w:sz w:val="16"/>
        </w:rPr>
        <w:t>Following the end of the Cold War and the dissolution of the Soviet Union, NATO tried to build a partnership and pursue dialogue with Russia, including through the NATO-Russia Council (NRC), a forum for consultation on security issues and cooperation.</w:t>
      </w:r>
    </w:p>
    <w:p w14:paraId="782F7EC8" w14:textId="77777777" w:rsidR="004102A4" w:rsidRPr="00922DD6" w:rsidRDefault="004102A4" w:rsidP="004102A4">
      <w:pPr>
        <w:rPr>
          <w:sz w:val="16"/>
        </w:rPr>
      </w:pPr>
      <w:r w:rsidRPr="00922DD6">
        <w:rPr>
          <w:sz w:val="16"/>
        </w:rPr>
        <w:t xml:space="preserve">However, in response to Russia’s aggressive actions against Ukraine, including its illegal and illegitimate annexation of Crimea, </w:t>
      </w:r>
      <w:r w:rsidRPr="00922DD6">
        <w:rPr>
          <w:rStyle w:val="StyleUnderline"/>
        </w:rPr>
        <w:t xml:space="preserve">NATO suspended all practical </w:t>
      </w:r>
      <w:r w:rsidRPr="00922DD6">
        <w:rPr>
          <w:rStyle w:val="Emphasis"/>
        </w:rPr>
        <w:t>civilian</w:t>
      </w:r>
      <w:r w:rsidRPr="00922DD6">
        <w:rPr>
          <w:rStyle w:val="StyleUnderline"/>
        </w:rPr>
        <w:t xml:space="preserve"> and </w:t>
      </w:r>
      <w:r w:rsidRPr="00922DD6">
        <w:rPr>
          <w:rStyle w:val="Emphasis"/>
        </w:rPr>
        <w:t>military cooperation</w:t>
      </w:r>
      <w:r w:rsidRPr="00922DD6">
        <w:rPr>
          <w:rStyle w:val="StyleUnderline"/>
        </w:rPr>
        <w:t xml:space="preserve"> with </w:t>
      </w:r>
      <w:r w:rsidRPr="00922DD6">
        <w:rPr>
          <w:rStyle w:val="Emphasis"/>
        </w:rPr>
        <w:t>Russia</w:t>
      </w:r>
      <w:r w:rsidRPr="00922DD6">
        <w:rPr>
          <w:rStyle w:val="StyleUnderline"/>
        </w:rPr>
        <w:t xml:space="preserve"> in April 2014</w:t>
      </w:r>
      <w:r w:rsidRPr="00922DD6">
        <w:rPr>
          <w:sz w:val="16"/>
        </w:rPr>
        <w:t>, while keeping open channels of political and military communication.</w:t>
      </w:r>
    </w:p>
    <w:p w14:paraId="511FAD8D" w14:textId="77777777" w:rsidR="004102A4" w:rsidRPr="00922DD6" w:rsidRDefault="004102A4" w:rsidP="004102A4">
      <w:pPr>
        <w:rPr>
          <w:sz w:val="16"/>
        </w:rPr>
      </w:pPr>
      <w:r w:rsidRPr="00922DD6">
        <w:rPr>
          <w:sz w:val="16"/>
        </w:rPr>
        <w:t xml:space="preserve">Following Russia’s full-scale invasion of Ukraine in February 2022, </w:t>
      </w:r>
      <w:r w:rsidRPr="00922DD6">
        <w:rPr>
          <w:rStyle w:val="StyleUnderline"/>
        </w:rPr>
        <w:t xml:space="preserve">relations between NATO and Russia are at their </w:t>
      </w:r>
      <w:r w:rsidRPr="00922DD6">
        <w:rPr>
          <w:rStyle w:val="Emphasis"/>
        </w:rPr>
        <w:t>lowest point</w:t>
      </w:r>
      <w:r w:rsidRPr="00922DD6">
        <w:rPr>
          <w:rStyle w:val="StyleUnderline"/>
        </w:rPr>
        <w:t xml:space="preserve"> since the Cold War</w:t>
      </w:r>
      <w:r w:rsidRPr="00922DD6">
        <w:rPr>
          <w:sz w:val="16"/>
        </w:rPr>
        <w:t xml:space="preserve">. NATO condemns Russia's war of aggression against Ukraine in the strongest possible terms. </w:t>
      </w:r>
      <w:r w:rsidRPr="00922DD6">
        <w:rPr>
          <w:rStyle w:val="StyleUnderline"/>
        </w:rPr>
        <w:t xml:space="preserve">This aggression is a </w:t>
      </w:r>
      <w:r w:rsidRPr="00922DD6">
        <w:rPr>
          <w:rStyle w:val="Emphasis"/>
        </w:rPr>
        <w:t>blatant violation</w:t>
      </w:r>
      <w:r w:rsidRPr="00922DD6">
        <w:rPr>
          <w:rStyle w:val="StyleUnderline"/>
        </w:rPr>
        <w:t xml:space="preserve"> of </w:t>
      </w:r>
      <w:r w:rsidRPr="00922DD6">
        <w:rPr>
          <w:rStyle w:val="Emphasis"/>
        </w:rPr>
        <w:t>i</w:t>
      </w:r>
      <w:r w:rsidRPr="00922DD6">
        <w:rPr>
          <w:rStyle w:val="StyleUnderline"/>
        </w:rPr>
        <w:t xml:space="preserve">nternational </w:t>
      </w:r>
      <w:r w:rsidRPr="00922DD6">
        <w:rPr>
          <w:rStyle w:val="Emphasis"/>
        </w:rPr>
        <w:t>law</w:t>
      </w:r>
      <w:r w:rsidRPr="00922DD6">
        <w:rPr>
          <w:rStyle w:val="StyleUnderline"/>
        </w:rPr>
        <w:t>, including the United Nations</w:t>
      </w:r>
      <w:r w:rsidRPr="00922DD6">
        <w:rPr>
          <w:sz w:val="16"/>
        </w:rPr>
        <w:t xml:space="preserve"> (UN) </w:t>
      </w:r>
      <w:r w:rsidRPr="00922DD6">
        <w:rPr>
          <w:rStyle w:val="StyleUnderline"/>
        </w:rPr>
        <w:t>Charter</w:t>
      </w:r>
      <w:r w:rsidRPr="00922DD6">
        <w:rPr>
          <w:sz w:val="16"/>
        </w:rPr>
        <w:t>. NATO Allies, in line with relevant resolutions of the UN General Assembly, demand that Russia stop the war immediately, and completely and unconditionally withdraw all its forces from Ukraine.</w:t>
      </w:r>
    </w:p>
    <w:p w14:paraId="4751CD78" w14:textId="77777777" w:rsidR="004102A4" w:rsidRPr="00922DD6" w:rsidRDefault="004102A4" w:rsidP="004102A4">
      <w:pPr>
        <w:rPr>
          <w:sz w:val="16"/>
        </w:rPr>
      </w:pPr>
      <w:r w:rsidRPr="00922DD6">
        <w:rPr>
          <w:sz w:val="16"/>
        </w:rPr>
        <w:t>In addition to its brutal and unlawful war against Ukraine, R</w:t>
      </w:r>
      <w:r w:rsidRPr="00922DD6">
        <w:rPr>
          <w:rStyle w:val="StyleUnderline"/>
        </w:rPr>
        <w:t xml:space="preserve">ussia’s behaviour reflects a pattern of </w:t>
      </w:r>
      <w:r w:rsidRPr="00922DD6">
        <w:rPr>
          <w:rStyle w:val="Emphasis"/>
        </w:rPr>
        <w:t>aggressive actions against</w:t>
      </w:r>
      <w:r w:rsidRPr="00922DD6">
        <w:rPr>
          <w:rStyle w:val="StyleUnderline"/>
        </w:rPr>
        <w:t xml:space="preserve"> its neighbours and the wider </w:t>
      </w:r>
      <w:r w:rsidRPr="00922DD6">
        <w:rPr>
          <w:rStyle w:val="Emphasis"/>
        </w:rPr>
        <w:t>transatlantic community</w:t>
      </w:r>
      <w:r w:rsidRPr="00922DD6">
        <w:rPr>
          <w:sz w:val="16"/>
        </w:rPr>
        <w:t xml:space="preserve">. Russia seeks to establish spheres of influence and direct control through coercion, subversion, aggression and attempted annexations. </w:t>
      </w:r>
      <w:r w:rsidRPr="00922DD6">
        <w:rPr>
          <w:rStyle w:val="StyleUnderline"/>
        </w:rPr>
        <w:t xml:space="preserve">It uses conventional, cyber and hybrid means </w:t>
      </w:r>
      <w:r w:rsidRPr="00922DD6">
        <w:rPr>
          <w:rStyle w:val="Emphasis"/>
        </w:rPr>
        <w:t>against NATO</w:t>
      </w:r>
      <w:r w:rsidRPr="00922DD6">
        <w:rPr>
          <w:rStyle w:val="StyleUnderline"/>
        </w:rPr>
        <w:t xml:space="preserve"> member countries and partners</w:t>
      </w:r>
      <w:r w:rsidRPr="00922DD6">
        <w:rPr>
          <w:sz w:val="16"/>
        </w:rPr>
        <w:t>. Its coercive military posture, rhetoric and proven willingness to use force to pursue its political goals undermine the rules-based international order.</w:t>
      </w:r>
    </w:p>
    <w:p w14:paraId="284446DE" w14:textId="77777777" w:rsidR="004102A4" w:rsidRPr="00922DD6" w:rsidRDefault="004102A4" w:rsidP="004102A4">
      <w:pPr>
        <w:rPr>
          <w:sz w:val="16"/>
        </w:rPr>
      </w:pPr>
      <w:r w:rsidRPr="00922DD6">
        <w:rPr>
          <w:sz w:val="16"/>
        </w:rPr>
        <w:t xml:space="preserve">In light of its hostile policies and actions, </w:t>
      </w:r>
      <w:r w:rsidRPr="00922DD6">
        <w:rPr>
          <w:rStyle w:val="StyleUnderline"/>
          <w:sz w:val="36"/>
          <w:szCs w:val="36"/>
        </w:rPr>
        <w:t xml:space="preserve">the Alliance can </w:t>
      </w:r>
      <w:r w:rsidRPr="00922DD6">
        <w:rPr>
          <w:rStyle w:val="Emphasis"/>
          <w:sz w:val="40"/>
          <w:szCs w:val="36"/>
        </w:rPr>
        <w:t>no longer</w:t>
      </w:r>
      <w:r w:rsidRPr="00922DD6">
        <w:rPr>
          <w:rStyle w:val="StyleUnderline"/>
          <w:sz w:val="36"/>
          <w:szCs w:val="36"/>
        </w:rPr>
        <w:t xml:space="preserve"> consider </w:t>
      </w:r>
      <w:r w:rsidRPr="00922DD6">
        <w:rPr>
          <w:rStyle w:val="Emphasis"/>
          <w:sz w:val="40"/>
          <w:szCs w:val="36"/>
        </w:rPr>
        <w:t>Russia</w:t>
      </w:r>
      <w:r w:rsidRPr="00922DD6">
        <w:rPr>
          <w:rStyle w:val="StyleUnderline"/>
          <w:sz w:val="36"/>
          <w:szCs w:val="36"/>
        </w:rPr>
        <w:t xml:space="preserve"> to be a partner</w:t>
      </w:r>
      <w:r w:rsidRPr="00922DD6">
        <w:rPr>
          <w:sz w:val="16"/>
        </w:rPr>
        <w:t xml:space="preserve">. </w:t>
      </w:r>
      <w:r w:rsidRPr="00922DD6">
        <w:rPr>
          <w:rStyle w:val="StyleUnderline"/>
        </w:rPr>
        <w:t xml:space="preserve">The Russian Federation is the most </w:t>
      </w:r>
      <w:r w:rsidRPr="00922DD6">
        <w:rPr>
          <w:rStyle w:val="Emphasis"/>
        </w:rPr>
        <w:t>significant</w:t>
      </w:r>
      <w:r w:rsidRPr="00922DD6">
        <w:rPr>
          <w:rStyle w:val="StyleUnderline"/>
        </w:rPr>
        <w:t xml:space="preserve"> and direct threat to </w:t>
      </w:r>
      <w:r w:rsidRPr="00922DD6">
        <w:rPr>
          <w:rStyle w:val="Emphasis"/>
        </w:rPr>
        <w:t>Allies’ security</w:t>
      </w:r>
      <w:r w:rsidRPr="00922DD6">
        <w:rPr>
          <w:rStyle w:val="StyleUnderline"/>
        </w:rPr>
        <w:t xml:space="preserve"> and to peace and stability in the Euro-Atlantic area</w:t>
      </w:r>
      <w:r w:rsidRPr="00922DD6">
        <w:rPr>
          <w:sz w:val="16"/>
        </w:rPr>
        <w:t>.</w:t>
      </w:r>
    </w:p>
    <w:p w14:paraId="5E5F770E" w14:textId="77777777" w:rsidR="004102A4" w:rsidRPr="00922DD6" w:rsidRDefault="004102A4" w:rsidP="004102A4">
      <w:pPr>
        <w:rPr>
          <w:sz w:val="16"/>
        </w:rPr>
      </w:pPr>
      <w:r w:rsidRPr="00922DD6">
        <w:rPr>
          <w:rStyle w:val="StyleUnderline"/>
        </w:rPr>
        <w:t xml:space="preserve">NATO is determined to </w:t>
      </w:r>
      <w:r w:rsidRPr="00922DD6">
        <w:rPr>
          <w:rStyle w:val="Emphasis"/>
        </w:rPr>
        <w:t>constrain</w:t>
      </w:r>
      <w:r w:rsidRPr="00922DD6">
        <w:rPr>
          <w:rStyle w:val="StyleUnderline"/>
        </w:rPr>
        <w:t xml:space="preserve"> and </w:t>
      </w:r>
      <w:r w:rsidRPr="00922DD6">
        <w:rPr>
          <w:rStyle w:val="Emphasis"/>
        </w:rPr>
        <w:t>contest</w:t>
      </w:r>
      <w:r w:rsidRPr="00922DD6">
        <w:rPr>
          <w:rStyle w:val="StyleUnderline"/>
        </w:rPr>
        <w:t xml:space="preserve"> Russia’s aggressive actions and to counter its ability to conduct </w:t>
      </w:r>
      <w:r w:rsidRPr="00922DD6">
        <w:rPr>
          <w:rStyle w:val="Emphasis"/>
        </w:rPr>
        <w:t>destabilising activities</w:t>
      </w:r>
      <w:r w:rsidRPr="00922DD6">
        <w:rPr>
          <w:rStyle w:val="StyleUnderline"/>
        </w:rPr>
        <w:t xml:space="preserve"> towards NATO and Allies</w:t>
      </w:r>
      <w:r w:rsidRPr="00922DD6">
        <w:rPr>
          <w:sz w:val="16"/>
        </w:rPr>
        <w:t>. However, Allies remain willing to maintain channels of communication with Moscow to mitigate risks and prevent escalation.</w:t>
      </w:r>
    </w:p>
    <w:p w14:paraId="3B05E554" w14:textId="77777777" w:rsidR="00351E1C" w:rsidRPr="00421718" w:rsidRDefault="00351E1C" w:rsidP="00421718">
      <w:pPr>
        <w:pStyle w:val="Heading4"/>
      </w:pPr>
      <w:r w:rsidRPr="00421718">
        <w:t>NATO is committed to deterring Russia. The plan fractures the alliance’s foundations.</w:t>
      </w:r>
    </w:p>
    <w:p w14:paraId="6C3B89FA" w14:textId="77777777" w:rsidR="00351E1C" w:rsidRDefault="00351E1C" w:rsidP="00351E1C">
      <w:r>
        <w:rPr>
          <w:b/>
          <w:bCs/>
          <w:sz w:val="26"/>
          <w:szCs w:val="26"/>
        </w:rPr>
        <w:t>Asia News Monitor 25</w:t>
      </w:r>
      <w:r>
        <w:t xml:space="preserve"> [Asia News Monitor: is a news coalition of 24 news organizations from various Asian countries, headquartered in Singapore. “Russia: NATO to keep with anti-Russia agenda for foreseeable future - Russian Foreign Ministry” Asia News Monitor, June 30 2025, https://www.proquest.com/docview/3224615513?parentSessionId=0ZoY0%2FX0dTkQxgYbvTB5AC%2FJ50C8hb94XahyRDfv7GM%3D&amp;pq-origsite=primo&amp;accountid=14667&amp;sourcetype=Newspapers]//adri</w:t>
      </w:r>
    </w:p>
    <w:p w14:paraId="43291A15" w14:textId="77777777" w:rsidR="00351E1C" w:rsidRDefault="00351E1C" w:rsidP="00351E1C">
      <w:pPr>
        <w:rPr>
          <w:sz w:val="16"/>
          <w:szCs w:val="16"/>
        </w:rPr>
      </w:pPr>
      <w:r>
        <w:rPr>
          <w:rStyle w:val="StyleUnderline"/>
        </w:rPr>
        <w:t>NATO is unlikely to alter its confrontational stance towards Russia</w:t>
      </w:r>
      <w:r>
        <w:rPr>
          <w:sz w:val="16"/>
          <w:szCs w:val="16"/>
        </w:rPr>
        <w:t xml:space="preserve"> in the medium term, and it&amp;apos;s not in Moscow&amp;apos;s best interests to be the one to extend an olive branch, stated Vladislav Maslennikov, Director of the European Problems Department at the Russian Foreign Ministry.</w:t>
      </w:r>
    </w:p>
    <w:p w14:paraId="1ADA5E97" w14:textId="77777777" w:rsidR="00351E1C" w:rsidRDefault="00351E1C" w:rsidP="00351E1C">
      <w:pPr>
        <w:rPr>
          <w:sz w:val="16"/>
          <w:szCs w:val="16"/>
        </w:rPr>
      </w:pPr>
      <w:r>
        <w:rPr>
          <w:rStyle w:val="StyleUnderline"/>
        </w:rPr>
        <w:t xml:space="preserve">"Countering the Russian threat remains a </w:t>
      </w:r>
      <w:r>
        <w:rPr>
          <w:rStyle w:val="Emphasis"/>
        </w:rPr>
        <w:t>foundational element</w:t>
      </w:r>
      <w:r>
        <w:rPr>
          <w:rStyle w:val="StyleUnderline"/>
        </w:rPr>
        <w:t xml:space="preserve"> in NATO&amp;apos;s strategic documents and is increasingly reflected in tangible military infrastructure </w:t>
      </w:r>
      <w:r>
        <w:rPr>
          <w:sz w:val="16"/>
          <w:szCs w:val="16"/>
        </w:rPr>
        <w:t xml:space="preserve">near our borders," Maslennikov noted during a discussion at the Valdai Club, which focused on the outcomes of the NATO summit held in The Hague on June 24-25. He emphasized that "dismantling NATO&amp;apos;s current plans would require significant time and effort - if they are even capable of doing so at all." The diplomat also highlighted that </w:t>
      </w:r>
      <w:r>
        <w:rPr>
          <w:rStyle w:val="StyleUnderline"/>
        </w:rPr>
        <w:t>"</w:t>
      </w:r>
      <w:r>
        <w:rPr>
          <w:rStyle w:val="Emphasis"/>
        </w:rPr>
        <w:t>much will depend on how relations between Russia</w:t>
      </w:r>
      <w:r>
        <w:rPr>
          <w:rStyle w:val="StyleUnderline"/>
        </w:rPr>
        <w:t xml:space="preserve"> and the </w:t>
      </w:r>
      <w:r>
        <w:rPr>
          <w:rStyle w:val="Emphasis"/>
        </w:rPr>
        <w:t>U</w:t>
      </w:r>
      <w:r>
        <w:rPr>
          <w:rStyle w:val="StyleUnderline"/>
        </w:rPr>
        <w:t xml:space="preserve">nited </w:t>
      </w:r>
      <w:r>
        <w:rPr>
          <w:rStyle w:val="Emphasis"/>
        </w:rPr>
        <w:t>S</w:t>
      </w:r>
      <w:r>
        <w:rPr>
          <w:rStyle w:val="StyleUnderline"/>
        </w:rPr>
        <w:t xml:space="preserve">tates </w:t>
      </w:r>
      <w:r>
        <w:rPr>
          <w:rStyle w:val="Emphasis"/>
        </w:rPr>
        <w:t>evolve</w:t>
      </w:r>
      <w:r>
        <w:rPr>
          <w:rStyle w:val="StyleUnderline"/>
        </w:rPr>
        <w:t xml:space="preserve"> in the near future."</w:t>
      </w:r>
    </w:p>
    <w:p w14:paraId="466B7ADB" w14:textId="77777777" w:rsidR="00351E1C" w:rsidRDefault="00351E1C" w:rsidP="00351E1C">
      <w:pPr>
        <w:rPr>
          <w:sz w:val="16"/>
          <w:szCs w:val="16"/>
        </w:rPr>
      </w:pPr>
      <w:r>
        <w:rPr>
          <w:sz w:val="16"/>
          <w:szCs w:val="16"/>
        </w:rPr>
        <w:t>He expressed skepticism about the prospects of reversing deeply entrenched anti-Russian sentiments within NATO and the European Union, cautioning that "we should not expect a prompt return to constructive dialogue." However, Maslennikov pointed out that such a dialogue could be possible under certain conditions: "The West would need to abandon its confrontational approach toward Russia and demonstrate a willingness to engage pragmatically, based on principles of sovereign equality and mutual respect."</w:t>
      </w:r>
    </w:p>
    <w:p w14:paraId="2454FFA6" w14:textId="77777777" w:rsidR="00351E1C" w:rsidRDefault="00351E1C" w:rsidP="00351E1C">
      <w:pPr>
        <w:rPr>
          <w:sz w:val="16"/>
          <w:szCs w:val="16"/>
        </w:rPr>
      </w:pPr>
      <w:r>
        <w:rPr>
          <w:sz w:val="16"/>
          <w:szCs w:val="16"/>
        </w:rPr>
        <w:t>Nonetheless, he was clear in his outlook: "Honestly, we do not anticipate such changes in NATO - at least not in the medium term." He argued that NATO&amp;apos;s approach to Russia is underpinned by ideological motives - a persistent opposition between democracy and autocracy, and a framing of history as a battle between "right" and "wrong."</w:t>
      </w:r>
    </w:p>
    <w:p w14:paraId="6BE03FD8" w14:textId="77777777" w:rsidR="00351E1C" w:rsidRDefault="00351E1C" w:rsidP="00351E1C">
      <w:pPr>
        <w:rPr>
          <w:sz w:val="16"/>
          <w:szCs w:val="16"/>
        </w:rPr>
      </w:pPr>
      <w:r>
        <w:rPr>
          <w:sz w:val="16"/>
          <w:szCs w:val="16"/>
        </w:rPr>
        <w:t>Maslennikov criticized this mindset as "megalomania," describing NATO as perceiving itself as the beacon of light, freedom, and democracy - expecting its population to sacrifice social welfare, economic stability, and overall well-being for this perceived mission. He observed that this trend continues to grow.</w:t>
      </w:r>
    </w:p>
    <w:p w14:paraId="14FE38AF" w14:textId="77777777" w:rsidR="00351E1C" w:rsidRDefault="00351E1C" w:rsidP="00351E1C">
      <w:pPr>
        <w:rPr>
          <w:sz w:val="16"/>
          <w:szCs w:val="16"/>
        </w:rPr>
      </w:pPr>
      <w:r>
        <w:rPr>
          <w:sz w:val="16"/>
          <w:szCs w:val="16"/>
        </w:rPr>
        <w:t xml:space="preserve">Furthermore, the diplomat pointed out that a </w:t>
      </w:r>
      <w:r>
        <w:rPr>
          <w:rStyle w:val="Emphasis"/>
        </w:rPr>
        <w:t>Russian threat remains a compelling narrative for NATO</w:t>
      </w:r>
      <w:r>
        <w:rPr>
          <w:rStyle w:val="StyleUnderline"/>
        </w:rPr>
        <w:t>,</w:t>
      </w:r>
      <w:r>
        <w:rPr>
          <w:sz w:val="16"/>
          <w:szCs w:val="16"/>
        </w:rPr>
        <w:t xml:space="preserve"> making it difficult for the alliance to relinquish this justification. He recalled that Russia&amp;apos;s relations with NATO began to decline well before the 2014 crisis and the recent military operations, noting that many </w:t>
      </w:r>
      <w:r>
        <w:rPr>
          <w:rStyle w:val="StyleUnderline"/>
        </w:rPr>
        <w:t xml:space="preserve">NATO members have long shown </w:t>
      </w:r>
      <w:r>
        <w:rPr>
          <w:rStyle w:val="Emphasis"/>
        </w:rPr>
        <w:t>reluctance</w:t>
      </w:r>
      <w:r>
        <w:rPr>
          <w:rStyle w:val="StyleUnderline"/>
        </w:rPr>
        <w:t xml:space="preserve"> to see Russia as an equal partner,</w:t>
      </w:r>
      <w:r>
        <w:rPr>
          <w:sz w:val="16"/>
          <w:szCs w:val="16"/>
        </w:rPr>
        <w:t xml:space="preserve"> even when their interests objectively align.</w:t>
      </w:r>
    </w:p>
    <w:p w14:paraId="77D144BF" w14:textId="77777777" w:rsidR="00351E1C" w:rsidRDefault="00351E1C" w:rsidP="00351E1C">
      <w:pPr>
        <w:rPr>
          <w:sz w:val="16"/>
          <w:szCs w:val="16"/>
        </w:rPr>
      </w:pPr>
    </w:p>
    <w:p w14:paraId="0F674E13" w14:textId="77777777" w:rsidR="004102A4" w:rsidRDefault="004102A4" w:rsidP="004102A4">
      <w:pPr>
        <w:rPr>
          <w:sz w:val="16"/>
        </w:rPr>
      </w:pPr>
    </w:p>
    <w:p w14:paraId="23478EC4" w14:textId="5B4DF4F2" w:rsidR="000B686C" w:rsidRDefault="000B686C" w:rsidP="000B686C">
      <w:pPr>
        <w:pStyle w:val="Heading3"/>
      </w:pPr>
      <w:r>
        <w:t>Link---Abandonment---2NC</w:t>
      </w:r>
    </w:p>
    <w:p w14:paraId="72BDEF05" w14:textId="4116D072" w:rsidR="00D5495A" w:rsidRDefault="00D5495A" w:rsidP="00D5495A">
      <w:pPr>
        <w:pStyle w:val="Heading4"/>
      </w:pPr>
      <w:r>
        <w:t xml:space="preserve">Cooperation could </w:t>
      </w:r>
      <w:r>
        <w:rPr>
          <w:u w:val="single"/>
        </w:rPr>
        <w:t>freeze</w:t>
      </w:r>
      <w:r>
        <w:t xml:space="preserve"> out NATO.</w:t>
      </w:r>
    </w:p>
    <w:p w14:paraId="7B879A5C" w14:textId="77777777" w:rsidR="00D5495A" w:rsidRPr="008E3079" w:rsidRDefault="00D5495A" w:rsidP="00D5495A">
      <w:r w:rsidRPr="008E3079">
        <w:rPr>
          <w:rStyle w:val="Style13ptBold"/>
        </w:rPr>
        <w:t>Depledge and Pipe ’25</w:t>
      </w:r>
      <w:r>
        <w:t xml:space="preserve"> [Duncan and Caroline Kennedy; March 5; Senior Lecturer in Geopolitics and Security, Loughborough University; Professor of War Studies, Loughborough University; The Conversation, “Growing Trump-Putin detente could spell trouble for the Arctic,” </w:t>
      </w:r>
      <w:r w:rsidRPr="008E3079">
        <w:t>https://theconversation.com/growing-trump-putin-detente-could-spell-trouble-for-the-arctic-251386</w:t>
      </w:r>
      <w:r>
        <w:t>; Accessed 7.14.25]</w:t>
      </w:r>
    </w:p>
    <w:p w14:paraId="1C39ABE4" w14:textId="77777777" w:rsidR="00D5495A" w:rsidRPr="008E3079" w:rsidRDefault="00D5495A" w:rsidP="00D5495A">
      <w:pPr>
        <w:rPr>
          <w:sz w:val="16"/>
        </w:rPr>
      </w:pPr>
      <w:r w:rsidRPr="008E3079">
        <w:rPr>
          <w:sz w:val="16"/>
        </w:rPr>
        <w:t>In this landscape of “</w:t>
      </w:r>
      <w:r w:rsidRPr="008E3079">
        <w:rPr>
          <w:rStyle w:val="StyleUnderline"/>
        </w:rPr>
        <w:t>America first</w:t>
      </w:r>
      <w:r w:rsidRPr="008E3079">
        <w:rPr>
          <w:sz w:val="16"/>
        </w:rPr>
        <w:t xml:space="preserve">”, </w:t>
      </w:r>
      <w:r w:rsidRPr="008E3079">
        <w:rPr>
          <w:rStyle w:val="StyleUnderline"/>
        </w:rPr>
        <w:t xml:space="preserve">the prospect of Washington and Moscow dividing the Arctic and its resources seems </w:t>
      </w:r>
      <w:r w:rsidRPr="008E3079">
        <w:rPr>
          <w:rStyle w:val="Emphasis"/>
        </w:rPr>
        <w:t>increasingly</w:t>
      </w:r>
      <w:r w:rsidRPr="008E3079">
        <w:rPr>
          <w:rStyle w:val="StyleUnderline"/>
        </w:rPr>
        <w:t xml:space="preserve"> </w:t>
      </w:r>
      <w:r w:rsidRPr="008E3079">
        <w:rPr>
          <w:rStyle w:val="Emphasis"/>
        </w:rPr>
        <w:t>realistic</w:t>
      </w:r>
      <w:r w:rsidRPr="008E3079">
        <w:rPr>
          <w:sz w:val="16"/>
        </w:rPr>
        <w:t xml:space="preserve">. In such a situation, </w:t>
      </w:r>
      <w:r w:rsidRPr="008E3079">
        <w:rPr>
          <w:rStyle w:val="StyleUnderline"/>
        </w:rPr>
        <w:t xml:space="preserve">the international treaties signed by the </w:t>
      </w:r>
      <w:r w:rsidRPr="008E3079">
        <w:rPr>
          <w:rStyle w:val="Emphasis"/>
        </w:rPr>
        <w:t>A8</w:t>
      </w:r>
      <w:r w:rsidRPr="008E3079">
        <w:rPr>
          <w:rStyle w:val="StyleUnderline"/>
        </w:rPr>
        <w:t xml:space="preserve">, and the </w:t>
      </w:r>
      <w:r w:rsidRPr="008E3079">
        <w:rPr>
          <w:rStyle w:val="Emphasis"/>
        </w:rPr>
        <w:t>CAO</w:t>
      </w:r>
      <w:r w:rsidRPr="008E3079">
        <w:rPr>
          <w:rStyle w:val="StyleUnderline"/>
        </w:rPr>
        <w:t xml:space="preserve"> may also be at </w:t>
      </w:r>
      <w:r w:rsidRPr="008E3079">
        <w:rPr>
          <w:rStyle w:val="Emphasis"/>
        </w:rPr>
        <w:t>risk</w:t>
      </w:r>
      <w:r w:rsidRPr="008E3079">
        <w:rPr>
          <w:sz w:val="16"/>
        </w:rPr>
        <w:t xml:space="preserve">. </w:t>
      </w:r>
      <w:r w:rsidRPr="008E3079">
        <w:rPr>
          <w:rStyle w:val="StyleUnderline"/>
        </w:rPr>
        <w:t xml:space="preserve">Denmark may find itself </w:t>
      </w:r>
      <w:r w:rsidRPr="008E3079">
        <w:rPr>
          <w:rStyle w:val="Emphasis"/>
        </w:rPr>
        <w:t>excluded altogether</w:t>
      </w:r>
      <w:r w:rsidRPr="008E3079">
        <w:rPr>
          <w:rStyle w:val="StyleUnderline"/>
        </w:rPr>
        <w:t xml:space="preserve"> from Arctic affairs</w:t>
      </w:r>
      <w:r w:rsidRPr="008E3079">
        <w:rPr>
          <w:sz w:val="16"/>
        </w:rPr>
        <w:t xml:space="preserve"> if Trump gets his way over Greenland. At any rate, </w:t>
      </w:r>
      <w:r w:rsidRPr="008E3079">
        <w:rPr>
          <w:rStyle w:val="StyleUnderline"/>
        </w:rPr>
        <w:t xml:space="preserve">all the Nordic Arctic states are likely to </w:t>
      </w:r>
      <w:r w:rsidRPr="008E3079">
        <w:rPr>
          <w:rStyle w:val="Emphasis"/>
        </w:rPr>
        <w:t>struggle</w:t>
      </w:r>
      <w:r w:rsidRPr="008E3079">
        <w:rPr>
          <w:rStyle w:val="StyleUnderline"/>
        </w:rPr>
        <w:t xml:space="preserve"> to make their voices in the </w:t>
      </w:r>
      <w:r w:rsidRPr="008E3079">
        <w:rPr>
          <w:rStyle w:val="Emphasis"/>
        </w:rPr>
        <w:t>region heard</w:t>
      </w:r>
      <w:r w:rsidRPr="008E3079">
        <w:rPr>
          <w:sz w:val="16"/>
        </w:rPr>
        <w:t>.</w:t>
      </w:r>
    </w:p>
    <w:p w14:paraId="6B841607" w14:textId="77777777" w:rsidR="00D5495A" w:rsidRDefault="00D5495A" w:rsidP="00D5495A">
      <w:pPr>
        <w:rPr>
          <w:sz w:val="16"/>
        </w:rPr>
      </w:pPr>
      <w:r w:rsidRPr="008E3079">
        <w:rPr>
          <w:rStyle w:val="StyleUnderline"/>
        </w:rPr>
        <w:t xml:space="preserve">A key question for </w:t>
      </w:r>
      <w:r w:rsidRPr="008E3079">
        <w:rPr>
          <w:rStyle w:val="Emphasis"/>
        </w:rPr>
        <w:t>European Nato</w:t>
      </w:r>
      <w:r w:rsidRPr="008E3079">
        <w:rPr>
          <w:rStyle w:val="StyleUnderline"/>
        </w:rPr>
        <w:t xml:space="preserve"> and </w:t>
      </w:r>
      <w:r w:rsidRPr="008E3079">
        <w:rPr>
          <w:rStyle w:val="Emphasis"/>
        </w:rPr>
        <w:t>EU</w:t>
      </w:r>
      <w:r w:rsidRPr="008E3079">
        <w:rPr>
          <w:rStyle w:val="StyleUnderline"/>
        </w:rPr>
        <w:t xml:space="preserve"> members is whether Trump would worry about </w:t>
      </w:r>
      <w:r w:rsidRPr="008E3079">
        <w:rPr>
          <w:rStyle w:val="Emphasis"/>
        </w:rPr>
        <w:t>Russian dominance</w:t>
      </w:r>
      <w:r w:rsidRPr="008E3079">
        <w:rPr>
          <w:rStyle w:val="StyleUnderline"/>
        </w:rPr>
        <w:t xml:space="preserve"> in the European Arctic if it brought US-Russia </w:t>
      </w:r>
      <w:r w:rsidRPr="008E3079">
        <w:rPr>
          <w:rStyle w:val="Emphasis"/>
        </w:rPr>
        <w:t>economic cooperation</w:t>
      </w:r>
      <w:r w:rsidRPr="008E3079">
        <w:rPr>
          <w:sz w:val="16"/>
        </w:rPr>
        <w:t xml:space="preserve"> to extract the region’s wealth? </w:t>
      </w:r>
      <w:r w:rsidRPr="008E3079">
        <w:rPr>
          <w:rStyle w:val="StyleUnderline"/>
        </w:rPr>
        <w:t xml:space="preserve">Might Trump even be supportive of </w:t>
      </w:r>
      <w:r w:rsidRPr="008E3079">
        <w:rPr>
          <w:rStyle w:val="Emphasis"/>
        </w:rPr>
        <w:t>Russian attempts</w:t>
      </w:r>
      <w:r w:rsidRPr="008E3079">
        <w:rPr>
          <w:rStyle w:val="StyleUnderline"/>
        </w:rPr>
        <w:t xml:space="preserve"> to revisit the terms of the 1920 </w:t>
      </w:r>
      <w:r w:rsidRPr="008E3079">
        <w:rPr>
          <w:rStyle w:val="Emphasis"/>
        </w:rPr>
        <w:t>Spitsbergen Treaty</w:t>
      </w:r>
      <w:r w:rsidRPr="008E3079">
        <w:rPr>
          <w:sz w:val="16"/>
        </w:rPr>
        <w:t xml:space="preserve">, which ultimately gave Norway sovereignty over the Arctic archipelago (albeit with some limitations), if that too meant jointly unlocking Svalbard’s mineral resources let alone the wealth of the Arctic seabed? </w:t>
      </w:r>
    </w:p>
    <w:p w14:paraId="454E0055" w14:textId="77777777" w:rsidR="00D5495A" w:rsidRDefault="00D5495A" w:rsidP="00D5495A">
      <w:pPr>
        <w:rPr>
          <w:sz w:val="16"/>
        </w:rPr>
      </w:pPr>
    </w:p>
    <w:p w14:paraId="3CDC2D6B" w14:textId="77777777" w:rsidR="00FD7ED2" w:rsidRDefault="00FD7ED2" w:rsidP="00FD7ED2">
      <w:pPr>
        <w:pStyle w:val="Heading3"/>
      </w:pPr>
      <w:r>
        <w:t>Link---Arctic Key---2NC</w:t>
      </w:r>
    </w:p>
    <w:p w14:paraId="72BB80BE" w14:textId="77777777" w:rsidR="00F7026D" w:rsidRDefault="00F7026D" w:rsidP="00F7026D">
      <w:pPr>
        <w:pStyle w:val="Heading4"/>
      </w:pPr>
      <w:r>
        <w:t xml:space="preserve">Arctic is key---it’s perceived as the </w:t>
      </w:r>
      <w:r>
        <w:rPr>
          <w:u w:val="single"/>
        </w:rPr>
        <w:t>next venue</w:t>
      </w:r>
      <w:r>
        <w:t xml:space="preserve"> for Russian dominance by states, and the ban on Arctic cooperation is </w:t>
      </w:r>
      <w:r>
        <w:rPr>
          <w:u w:val="single"/>
        </w:rPr>
        <w:t>necessary</w:t>
      </w:r>
      <w:r>
        <w:t xml:space="preserve"> for assurances. </w:t>
      </w:r>
    </w:p>
    <w:p w14:paraId="1E46DD21" w14:textId="77777777" w:rsidR="00F7026D" w:rsidRPr="006A2E10" w:rsidRDefault="00F7026D" w:rsidP="00F7026D">
      <w:r>
        <w:t xml:space="preserve">Karolina </w:t>
      </w:r>
      <w:r w:rsidRPr="006A2E10">
        <w:rPr>
          <w:rStyle w:val="Style13ptBold"/>
        </w:rPr>
        <w:t>Zub-Lewińska 24</w:t>
      </w:r>
      <w:r>
        <w:t>, Translator at the Polish Chief Technical Organization, M.A. in Post Soviet Area Studies from Jagiellonian University, “North to the future?”, New Eastern Europe, 02-12-2024, accessed 07-14-2025, https://neweasterneurope.eu/2024/02/12/north-to-the-future, DG</w:t>
      </w:r>
    </w:p>
    <w:p w14:paraId="1F9E083E" w14:textId="77777777" w:rsidR="00F7026D" w:rsidRPr="006A2E10" w:rsidRDefault="00F7026D" w:rsidP="00F7026D">
      <w:pPr>
        <w:rPr>
          <w:sz w:val="16"/>
        </w:rPr>
      </w:pPr>
      <w:r w:rsidRPr="00693F62">
        <w:rPr>
          <w:rStyle w:val="StyleUnderline"/>
        </w:rPr>
        <w:t>The Arctic</w:t>
      </w:r>
      <w:r w:rsidRPr="006A2E10">
        <w:rPr>
          <w:sz w:val="16"/>
        </w:rPr>
        <w:t xml:space="preserve"> now </w:t>
      </w:r>
      <w:r w:rsidRPr="00693F62">
        <w:rPr>
          <w:rStyle w:val="StyleUnderline"/>
        </w:rPr>
        <w:t>appears to come up repeatedly in statements</w:t>
      </w:r>
      <w:r w:rsidRPr="006A2E10">
        <w:rPr>
          <w:sz w:val="16"/>
        </w:rPr>
        <w:t xml:space="preserve"> given </w:t>
      </w:r>
      <w:r w:rsidRPr="00693F62">
        <w:rPr>
          <w:rStyle w:val="StyleUnderline"/>
        </w:rPr>
        <w:t>by senior Russian</w:t>
      </w:r>
      <w:r w:rsidRPr="006A2E10">
        <w:rPr>
          <w:sz w:val="16"/>
        </w:rPr>
        <w:t xml:space="preserve"> politicians and military </w:t>
      </w:r>
      <w:r w:rsidRPr="00693F62">
        <w:rPr>
          <w:rStyle w:val="StyleUnderline"/>
        </w:rPr>
        <w:t xml:space="preserve">officials. </w:t>
      </w:r>
      <w:r w:rsidRPr="006A2E10">
        <w:rPr>
          <w:sz w:val="16"/>
        </w:rPr>
        <w:t xml:space="preserve">They suggest that NATO countries that militarily support Ukraine could be “dragged into a war” in the High North in retaliation, or openly discuss a “spill over” of the Russian-Ukrainian conflict into the region. Vladimir </w:t>
      </w:r>
      <w:r w:rsidRPr="00507CAE">
        <w:rPr>
          <w:rStyle w:val="StyleUnderline"/>
        </w:rPr>
        <w:t>Putin</w:t>
      </w:r>
      <w:r w:rsidRPr="006A2E10">
        <w:rPr>
          <w:sz w:val="16"/>
        </w:rPr>
        <w:t xml:space="preserve"> himself, at the end of January 2023, at a special meeting of the Security Council of the Russian Federation dedicated to Ukraine, </w:t>
      </w:r>
      <w:r w:rsidRPr="00507CAE">
        <w:rPr>
          <w:rStyle w:val="StyleUnderline"/>
        </w:rPr>
        <w:t>was set to announce that</w:t>
      </w:r>
      <w:r w:rsidRPr="006A2E10">
        <w:rPr>
          <w:sz w:val="16"/>
        </w:rPr>
        <w:t xml:space="preserve"> “</w:t>
      </w:r>
      <w:r w:rsidRPr="00507CAE">
        <w:rPr>
          <w:rStyle w:val="Emphasis"/>
        </w:rPr>
        <w:t>Ukraine is not enough</w:t>
      </w:r>
      <w:r w:rsidRPr="006A2E10">
        <w:rPr>
          <w:sz w:val="16"/>
        </w:rPr>
        <w:t>”. He was to announce the goal of expanding the territory of the world’s largest state also in the Arctic.</w:t>
      </w:r>
    </w:p>
    <w:p w14:paraId="0CAEF06B" w14:textId="77777777" w:rsidR="00F7026D" w:rsidRPr="006A2E10" w:rsidRDefault="00F7026D" w:rsidP="00F7026D">
      <w:pPr>
        <w:rPr>
          <w:sz w:val="16"/>
        </w:rPr>
      </w:pPr>
      <w:r w:rsidRPr="00507CAE">
        <w:rPr>
          <w:rStyle w:val="StyleUnderline"/>
        </w:rPr>
        <w:t>Threats of conflict</w:t>
      </w:r>
      <w:r w:rsidRPr="006A2E10">
        <w:rPr>
          <w:sz w:val="16"/>
        </w:rPr>
        <w:t xml:space="preserve"> in this part of the world </w:t>
      </w:r>
      <w:r w:rsidRPr="00507CAE">
        <w:rPr>
          <w:rStyle w:val="StyleUnderline"/>
        </w:rPr>
        <w:t>were</w:t>
      </w:r>
      <w:r w:rsidRPr="006A2E10">
        <w:rPr>
          <w:sz w:val="16"/>
        </w:rPr>
        <w:t xml:space="preserve"> particularly </w:t>
      </w:r>
      <w:r w:rsidRPr="00507CAE">
        <w:rPr>
          <w:rStyle w:val="StyleUnderline"/>
        </w:rPr>
        <w:t>frequent</w:t>
      </w:r>
      <w:r w:rsidRPr="006A2E10">
        <w:rPr>
          <w:sz w:val="16"/>
        </w:rPr>
        <w:t xml:space="preserve"> immediately </w:t>
      </w:r>
      <w:r w:rsidRPr="00507CAE">
        <w:rPr>
          <w:rStyle w:val="StyleUnderline"/>
        </w:rPr>
        <w:t>after Finland and Sweden declared their readiness to join NATO</w:t>
      </w:r>
      <w:r w:rsidRPr="006A2E10">
        <w:rPr>
          <w:sz w:val="16"/>
        </w:rPr>
        <w:t>. In May 2022, when these two states expressed their willingness to become members, Russia’s representative to the Arctic Council Nikolay Korchunov expressed “concern” about this on behalf of the Russian foreign ministry. He emphasized that such a development would “negatively affect confidence and security in the region”, which could consequently lead to “unintended incidents” that would not only generate threats to the stability of the Arctic but could also cause damage to its fragile ecosystem.</w:t>
      </w:r>
    </w:p>
    <w:p w14:paraId="2E49EDB2" w14:textId="77777777" w:rsidR="00F7026D" w:rsidRPr="006A2E10" w:rsidRDefault="00F7026D" w:rsidP="00F7026D">
      <w:pPr>
        <w:rPr>
          <w:sz w:val="16"/>
        </w:rPr>
      </w:pPr>
      <w:r w:rsidRPr="006A2E10">
        <w:rPr>
          <w:sz w:val="16"/>
        </w:rPr>
        <w:t>Given that since the start of Russia’s full-scale war against Ukraine there has been an unprecedented return to Cold War rhetoric, as well as the use of nuclear blackmail on an unprecedented scale and a decisive shift in the region away from the paradigm of peaceful cooperation, these threats are taking on a very specific dimension.</w:t>
      </w:r>
    </w:p>
    <w:p w14:paraId="6530A1AD" w14:textId="77777777" w:rsidR="00F7026D" w:rsidRPr="006A2E10" w:rsidRDefault="00F7026D" w:rsidP="00F7026D">
      <w:pPr>
        <w:rPr>
          <w:sz w:val="16"/>
        </w:rPr>
      </w:pPr>
      <w:r w:rsidRPr="006A2E10">
        <w:rPr>
          <w:sz w:val="16"/>
        </w:rPr>
        <w:t>Significance of the Arctic region</w:t>
      </w:r>
    </w:p>
    <w:p w14:paraId="15B745CA" w14:textId="77777777" w:rsidR="00F7026D" w:rsidRPr="006A2E10" w:rsidRDefault="00F7026D" w:rsidP="00F7026D">
      <w:pPr>
        <w:rPr>
          <w:sz w:val="16"/>
        </w:rPr>
      </w:pPr>
      <w:r w:rsidRPr="00507CAE">
        <w:rPr>
          <w:rStyle w:val="StyleUnderline"/>
        </w:rPr>
        <w:t xml:space="preserve">Arctic territories, due to their </w:t>
      </w:r>
      <w:r w:rsidRPr="00507CAE">
        <w:rPr>
          <w:rStyle w:val="Emphasis"/>
        </w:rPr>
        <w:t>geostrategic location</w:t>
      </w:r>
      <w:r w:rsidRPr="00507CAE">
        <w:rPr>
          <w:rStyle w:val="StyleUnderline"/>
        </w:rPr>
        <w:t xml:space="preserve">, offer the possibility of </w:t>
      </w:r>
      <w:r w:rsidRPr="00507CAE">
        <w:rPr>
          <w:rStyle w:val="Emphasis"/>
        </w:rPr>
        <w:t>attacking almost any object on the globe</w:t>
      </w:r>
      <w:r w:rsidRPr="00507CAE">
        <w:rPr>
          <w:rStyle w:val="StyleUnderline"/>
        </w:rPr>
        <w:t>, as well as excellent conditions for hiding and camouflage</w:t>
      </w:r>
      <w:r w:rsidRPr="006A2E10">
        <w:rPr>
          <w:sz w:val="16"/>
        </w:rPr>
        <w:t xml:space="preserve">. As a result, </w:t>
      </w:r>
      <w:r w:rsidRPr="00507CAE">
        <w:rPr>
          <w:rStyle w:val="StyleUnderline"/>
        </w:rPr>
        <w:t xml:space="preserve">they provide a natural flight path for </w:t>
      </w:r>
      <w:r w:rsidRPr="00507CAE">
        <w:rPr>
          <w:rStyle w:val="Emphasis"/>
        </w:rPr>
        <w:t>i</w:t>
      </w:r>
      <w:r w:rsidRPr="00507CAE">
        <w:rPr>
          <w:rStyle w:val="StyleUnderline"/>
        </w:rPr>
        <w:t>nter</w:t>
      </w:r>
      <w:r w:rsidRPr="00507CAE">
        <w:rPr>
          <w:rStyle w:val="Emphasis"/>
        </w:rPr>
        <w:t>c</w:t>
      </w:r>
      <w:r w:rsidRPr="00507CAE">
        <w:rPr>
          <w:rStyle w:val="StyleUnderline"/>
        </w:rPr>
        <w:t xml:space="preserve">ontinental </w:t>
      </w:r>
      <w:r w:rsidRPr="00507CAE">
        <w:rPr>
          <w:rStyle w:val="Emphasis"/>
        </w:rPr>
        <w:t>b</w:t>
      </w:r>
      <w:r w:rsidRPr="00507CAE">
        <w:rPr>
          <w:rStyle w:val="StyleUnderline"/>
        </w:rPr>
        <w:t xml:space="preserve">allistic </w:t>
      </w:r>
      <w:r w:rsidRPr="00507CAE">
        <w:rPr>
          <w:rStyle w:val="Emphasis"/>
        </w:rPr>
        <w:t>m</w:t>
      </w:r>
      <w:r w:rsidRPr="00507CAE">
        <w:rPr>
          <w:rStyle w:val="StyleUnderline"/>
        </w:rPr>
        <w:t>issiles in a potential nuclear conflict. It is</w:t>
      </w:r>
      <w:r w:rsidRPr="006A2E10">
        <w:rPr>
          <w:sz w:val="16"/>
        </w:rPr>
        <w:t xml:space="preserve"> also </w:t>
      </w:r>
      <w:r w:rsidRPr="00507CAE">
        <w:rPr>
          <w:rStyle w:val="StyleUnderline"/>
        </w:rPr>
        <w:t>an excellent place to maintain</w:t>
      </w:r>
      <w:r w:rsidRPr="006A2E10">
        <w:rPr>
          <w:sz w:val="16"/>
        </w:rPr>
        <w:t xml:space="preserve"> one of the elements of the strategic nuclear triad – </w:t>
      </w:r>
      <w:r w:rsidRPr="00507CAE">
        <w:rPr>
          <w:rStyle w:val="StyleUnderline"/>
        </w:rPr>
        <w:t xml:space="preserve">nuclear </w:t>
      </w:r>
      <w:r w:rsidRPr="00507CAE">
        <w:rPr>
          <w:rStyle w:val="Emphasis"/>
        </w:rPr>
        <w:t>sub</w:t>
      </w:r>
      <w:r w:rsidRPr="00507CAE">
        <w:rPr>
          <w:rStyle w:val="StyleUnderline"/>
        </w:rPr>
        <w:t>marine</w:t>
      </w:r>
      <w:r w:rsidRPr="00507CAE">
        <w:rPr>
          <w:rStyle w:val="Emphasis"/>
        </w:rPr>
        <w:t>s</w:t>
      </w:r>
      <w:r w:rsidRPr="00507CAE">
        <w:rPr>
          <w:rStyle w:val="StyleUnderline"/>
        </w:rPr>
        <w:t xml:space="preserve"> with long-range</w:t>
      </w:r>
      <w:r w:rsidRPr="006A2E10">
        <w:rPr>
          <w:sz w:val="16"/>
        </w:rPr>
        <w:t xml:space="preserve"> strategic nuclear </w:t>
      </w:r>
      <w:r w:rsidRPr="00507CAE">
        <w:rPr>
          <w:rStyle w:val="StyleUnderline"/>
        </w:rPr>
        <w:t>missiles</w:t>
      </w:r>
      <w:r w:rsidRPr="006A2E10">
        <w:rPr>
          <w:sz w:val="16"/>
        </w:rPr>
        <w:t>. The region had great importance for conducting military operations during the Cold War period, as battles between the two opposing blocs were also to be fought in the area. In the event of an armed conflict, the Far North was to become an area of military operations that would significantly influence the course of fighting.</w:t>
      </w:r>
    </w:p>
    <w:p w14:paraId="32FD04FD" w14:textId="77777777" w:rsidR="00F7026D" w:rsidRPr="006A2E10" w:rsidRDefault="00F7026D" w:rsidP="00F7026D">
      <w:pPr>
        <w:rPr>
          <w:sz w:val="16"/>
        </w:rPr>
      </w:pPr>
      <w:r w:rsidRPr="006A2E10">
        <w:rPr>
          <w:sz w:val="16"/>
        </w:rPr>
        <w:t xml:space="preserve">However, the strategic importance of the Arctic is not only determined by issues related strictly to security. According to 2008 data from the US Geological Survey scientific agency, </w:t>
      </w:r>
      <w:r w:rsidRPr="00507CAE">
        <w:rPr>
          <w:rStyle w:val="StyleUnderline"/>
        </w:rPr>
        <w:t>the Arctic Ocean floor may hold up to 30 per cent of the world’s</w:t>
      </w:r>
      <w:r w:rsidRPr="006A2E10">
        <w:rPr>
          <w:sz w:val="16"/>
        </w:rPr>
        <w:t xml:space="preserve"> as of yet </w:t>
      </w:r>
      <w:r w:rsidRPr="00507CAE">
        <w:rPr>
          <w:rStyle w:val="StyleUnderline"/>
        </w:rPr>
        <w:t>undiscovered but technically accessible reserves of natural gas</w:t>
      </w:r>
      <w:r w:rsidRPr="006A2E10">
        <w:rPr>
          <w:sz w:val="16"/>
        </w:rPr>
        <w:t xml:space="preserve">, alongside 13 per cent of oil. </w:t>
      </w:r>
      <w:r w:rsidRPr="00507CAE">
        <w:rPr>
          <w:rStyle w:val="StyleUnderline"/>
        </w:rPr>
        <w:t>The continental shelf</w:t>
      </w:r>
      <w:r w:rsidRPr="006A2E10">
        <w:rPr>
          <w:sz w:val="16"/>
        </w:rPr>
        <w:t xml:space="preserve"> of the Arctic Ocean </w:t>
      </w:r>
      <w:r w:rsidRPr="00507CAE">
        <w:rPr>
          <w:rStyle w:val="StyleUnderline"/>
        </w:rPr>
        <w:t>is</w:t>
      </w:r>
      <w:r w:rsidRPr="006A2E10">
        <w:rPr>
          <w:sz w:val="16"/>
        </w:rPr>
        <w:t xml:space="preserve"> also </w:t>
      </w:r>
      <w:r w:rsidRPr="00507CAE">
        <w:rPr>
          <w:rStyle w:val="StyleUnderline"/>
        </w:rPr>
        <w:t>rich in</w:t>
      </w:r>
      <w:r w:rsidRPr="006A2E10">
        <w:rPr>
          <w:sz w:val="16"/>
        </w:rPr>
        <w:t xml:space="preserve"> other </w:t>
      </w:r>
      <w:r w:rsidRPr="00507CAE">
        <w:rPr>
          <w:rStyle w:val="StyleUnderline"/>
        </w:rPr>
        <w:t>mineral resources</w:t>
      </w:r>
      <w:r w:rsidRPr="006A2E10">
        <w:rPr>
          <w:sz w:val="16"/>
        </w:rPr>
        <w:t xml:space="preserve"> such as zinc, lead, molybdenum, nickel, platinum and even gold and diamonds.</w:t>
      </w:r>
    </w:p>
    <w:p w14:paraId="2FB53700" w14:textId="77777777" w:rsidR="00F7026D" w:rsidRPr="006A2E10" w:rsidRDefault="00F7026D" w:rsidP="00F7026D">
      <w:pPr>
        <w:rPr>
          <w:sz w:val="16"/>
        </w:rPr>
      </w:pPr>
      <w:r w:rsidRPr="00507CAE">
        <w:rPr>
          <w:rStyle w:val="StyleUnderline"/>
        </w:rPr>
        <w:t>An important aspect indicating the attractiveness of the region is</w:t>
      </w:r>
      <w:r w:rsidRPr="006A2E10">
        <w:rPr>
          <w:sz w:val="16"/>
        </w:rPr>
        <w:t xml:space="preserve"> the </w:t>
      </w:r>
      <w:r w:rsidRPr="00507CAE">
        <w:rPr>
          <w:rStyle w:val="StyleUnderline"/>
        </w:rPr>
        <w:t>opportunities related to maritime transport</w:t>
      </w:r>
      <w:r w:rsidRPr="006A2E10">
        <w:rPr>
          <w:sz w:val="16"/>
        </w:rPr>
        <w:t>. There are two routes through the Arctic, the Northeast Passage (along the coast of Siberia, the shortest route from Europe to China) and the Northwest Passage (along the coast of Canada). For decades, these routes were of little importance due to the impassable ice cap. However, when the ice cap began to shrink as a result of climate change, new opportunities for the economic exploitation of the region emerged for the Arctic states. The Northwest Passage shortens the route from Europe to East Asia by several thousand kilometres compared to the Panama Canal route, and the Northeast Passage by as much as 9,000 kilometres compared to the Suez Canal route.</w:t>
      </w:r>
    </w:p>
    <w:p w14:paraId="560BD3B7" w14:textId="77777777" w:rsidR="00F7026D" w:rsidRPr="006A2E10" w:rsidRDefault="00F7026D" w:rsidP="00F7026D">
      <w:pPr>
        <w:rPr>
          <w:sz w:val="16"/>
        </w:rPr>
      </w:pPr>
      <w:r w:rsidRPr="00507CAE">
        <w:rPr>
          <w:rStyle w:val="StyleUnderline"/>
        </w:rPr>
        <w:t>Claims to the region’s riches are made not only by the states of the</w:t>
      </w:r>
      <w:r w:rsidRPr="006A2E10">
        <w:rPr>
          <w:sz w:val="16"/>
        </w:rPr>
        <w:t xml:space="preserve"> so-called </w:t>
      </w:r>
      <w:r w:rsidRPr="00507CAE">
        <w:rPr>
          <w:rStyle w:val="StyleUnderline"/>
        </w:rPr>
        <w:t>Arctic Eight</w:t>
      </w:r>
      <w:r w:rsidRPr="006A2E10">
        <w:rPr>
          <w:sz w:val="16"/>
        </w:rPr>
        <w:t xml:space="preserve">, i.e., states with territories in the Far North (Russia, the US, Canada, Sweden, Finland, Iceland, Norway and, through Greenland, Denmark) </w:t>
      </w:r>
      <w:r w:rsidRPr="00507CAE">
        <w:rPr>
          <w:rStyle w:val="StyleUnderline"/>
        </w:rPr>
        <w:t>but also by states with no territory in the region</w:t>
      </w:r>
      <w:r w:rsidRPr="006A2E10">
        <w:rPr>
          <w:sz w:val="16"/>
        </w:rPr>
        <w:t xml:space="preserve"> (China plays a special role here). The Far North plays a particularly important role in the policies of </w:t>
      </w:r>
      <w:r w:rsidRPr="00507CAE">
        <w:rPr>
          <w:rStyle w:val="StyleUnderline"/>
        </w:rPr>
        <w:t xml:space="preserve">the </w:t>
      </w:r>
      <w:r w:rsidRPr="00507CAE">
        <w:rPr>
          <w:rStyle w:val="Emphasis"/>
        </w:rPr>
        <w:t>Russia</w:t>
      </w:r>
      <w:r w:rsidRPr="00507CAE">
        <w:rPr>
          <w:rStyle w:val="StyleUnderline"/>
        </w:rPr>
        <w:t>n Federation</w:t>
      </w:r>
      <w:r w:rsidRPr="006A2E10">
        <w:rPr>
          <w:sz w:val="16"/>
        </w:rPr>
        <w:t xml:space="preserve">, which </w:t>
      </w:r>
      <w:r w:rsidRPr="00507CAE">
        <w:rPr>
          <w:rStyle w:val="StyleUnderline"/>
        </w:rPr>
        <w:t xml:space="preserve">is pursuing the </w:t>
      </w:r>
      <w:r w:rsidRPr="00507CAE">
        <w:rPr>
          <w:rStyle w:val="Emphasis"/>
        </w:rPr>
        <w:t>most expansive policy</w:t>
      </w:r>
      <w:r w:rsidRPr="00507CAE">
        <w:rPr>
          <w:rStyle w:val="StyleUnderline"/>
        </w:rPr>
        <w:t xml:space="preserve"> in relation to the area</w:t>
      </w:r>
      <w:r w:rsidRPr="006A2E10">
        <w:rPr>
          <w:sz w:val="16"/>
        </w:rPr>
        <w:t>. This fact is not surprising, given that the region generates 15 to 20 per cent of Russian GDP, while as much as 80 per cent of Russian gas is extracted there. The Russian Arctic territories also account for more than half of the Arctic as a whole.</w:t>
      </w:r>
    </w:p>
    <w:p w14:paraId="1EC5EFB8" w14:textId="77777777" w:rsidR="00F7026D" w:rsidRPr="006A2E10" w:rsidRDefault="00F7026D" w:rsidP="00F7026D">
      <w:pPr>
        <w:rPr>
          <w:sz w:val="16"/>
        </w:rPr>
      </w:pPr>
      <w:r w:rsidRPr="006A2E10">
        <w:rPr>
          <w:sz w:val="16"/>
        </w:rPr>
        <w:t xml:space="preserve">According to the data presented in 2017 by the Arctic Council, by the summer of 2040, the Far North will be completely free of ice. Therefore, on the one hand, </w:t>
      </w:r>
      <w:r w:rsidRPr="00507CAE">
        <w:rPr>
          <w:rStyle w:val="StyleUnderline"/>
        </w:rPr>
        <w:t>climate change</w:t>
      </w:r>
      <w:r w:rsidRPr="006A2E10">
        <w:rPr>
          <w:sz w:val="16"/>
        </w:rPr>
        <w:t xml:space="preserve"> presents an opportunity for the countries involved in the “Arctic race” to pursue their economic interests. On the other hand, this </w:t>
      </w:r>
      <w:r w:rsidRPr="00507CAE">
        <w:rPr>
          <w:rStyle w:val="StyleUnderline"/>
        </w:rPr>
        <w:t>is generating a number of new security threats and contributing to increased tensions between</w:t>
      </w:r>
      <w:r w:rsidRPr="006A2E10">
        <w:rPr>
          <w:sz w:val="16"/>
        </w:rPr>
        <w:t xml:space="preserve"> the </w:t>
      </w:r>
      <w:r w:rsidRPr="00507CAE">
        <w:rPr>
          <w:rStyle w:val="StyleUnderline"/>
        </w:rPr>
        <w:t>states</w:t>
      </w:r>
      <w:r w:rsidRPr="006A2E10">
        <w:rPr>
          <w:sz w:val="16"/>
        </w:rPr>
        <w:t>.</w:t>
      </w:r>
    </w:p>
    <w:p w14:paraId="2A8A3053" w14:textId="77777777" w:rsidR="00F7026D" w:rsidRPr="006A2E10" w:rsidRDefault="00F7026D" w:rsidP="00F7026D">
      <w:pPr>
        <w:rPr>
          <w:sz w:val="16"/>
        </w:rPr>
      </w:pPr>
      <w:r w:rsidRPr="006A2E10">
        <w:rPr>
          <w:sz w:val="16"/>
        </w:rPr>
        <w:t>NATO and the Arctic</w:t>
      </w:r>
    </w:p>
    <w:p w14:paraId="126CA8C3" w14:textId="77777777" w:rsidR="00F7026D" w:rsidRPr="006A2E10" w:rsidRDefault="00F7026D" w:rsidP="00F7026D">
      <w:pPr>
        <w:rPr>
          <w:sz w:val="16"/>
        </w:rPr>
      </w:pPr>
      <w:r w:rsidRPr="006A2E10">
        <w:rPr>
          <w:sz w:val="16"/>
        </w:rPr>
        <w:t xml:space="preserve">The North Atlantic Alliance’s approach to the Far North has been gradually changing over the past few years. The impulse to look more closely at the affairs of this strategically important region was caused by unprecedented climate change and the progressive militarization of the Arctic by the Russian Federation starting in 2014. </w:t>
      </w:r>
      <w:r w:rsidRPr="00507CAE">
        <w:rPr>
          <w:rStyle w:val="StyleUnderline"/>
        </w:rPr>
        <w:t>The Kremlin’s hybrid activities in the Far North, as well as Beijing’s growing aspirations</w:t>
      </w:r>
      <w:r w:rsidRPr="006A2E10">
        <w:rPr>
          <w:sz w:val="16"/>
        </w:rPr>
        <w:t xml:space="preserve"> towards the polar regions in the “Arctic game”, also </w:t>
      </w:r>
      <w:r w:rsidRPr="00507CAE">
        <w:rPr>
          <w:rStyle w:val="Emphasis"/>
        </w:rPr>
        <w:t>began to cause concern</w:t>
      </w:r>
      <w:r w:rsidRPr="00507CAE">
        <w:rPr>
          <w:rStyle w:val="StyleUnderline"/>
        </w:rPr>
        <w:t xml:space="preserve"> among member states</w:t>
      </w:r>
      <w:r w:rsidRPr="006A2E10">
        <w:rPr>
          <w:sz w:val="16"/>
        </w:rPr>
        <w:t>.</w:t>
      </w:r>
    </w:p>
    <w:p w14:paraId="6D92F4B0" w14:textId="77777777" w:rsidR="00F7026D" w:rsidRPr="006A2E10" w:rsidRDefault="00F7026D" w:rsidP="00F7026D">
      <w:pPr>
        <w:rPr>
          <w:sz w:val="16"/>
        </w:rPr>
      </w:pPr>
      <w:r w:rsidRPr="00507CAE">
        <w:rPr>
          <w:rStyle w:val="StyleUnderline"/>
        </w:rPr>
        <w:t>Allied Command Transformation</w:t>
      </w:r>
      <w:r w:rsidRPr="006A2E10">
        <w:rPr>
          <w:sz w:val="16"/>
        </w:rPr>
        <w:t xml:space="preserve"> (</w:t>
      </w:r>
      <w:r w:rsidRPr="00507CAE">
        <w:rPr>
          <w:rStyle w:val="StyleUnderline"/>
        </w:rPr>
        <w:t>one of NATO’s two Strategic Commands</w:t>
      </w:r>
      <w:r w:rsidRPr="006A2E10">
        <w:rPr>
          <w:sz w:val="16"/>
        </w:rPr>
        <w:t xml:space="preserve"> whose main task is to transform the Alliance’s military capabilities in line with changing geopolitical conditions) </w:t>
      </w:r>
      <w:r w:rsidRPr="00507CAE">
        <w:rPr>
          <w:rStyle w:val="StyleUnderline"/>
        </w:rPr>
        <w:t>predicts that</w:t>
      </w:r>
      <w:r w:rsidRPr="006A2E10">
        <w:rPr>
          <w:sz w:val="16"/>
        </w:rPr>
        <w:t xml:space="preserve"> specifically in 2040, </w:t>
      </w:r>
      <w:r w:rsidRPr="00507CAE">
        <w:rPr>
          <w:rStyle w:val="StyleUnderline"/>
        </w:rPr>
        <w:t xml:space="preserve">the Arctic will become an </w:t>
      </w:r>
      <w:r w:rsidRPr="00507CAE">
        <w:rPr>
          <w:rStyle w:val="Emphasis"/>
        </w:rPr>
        <w:t>important theatre for global superpower rivalry</w:t>
      </w:r>
      <w:r w:rsidRPr="006A2E10">
        <w:rPr>
          <w:rStyle w:val="StyleUnderline"/>
        </w:rPr>
        <w:t>. This will generate</w:t>
      </w:r>
      <w:r w:rsidRPr="006A2E10">
        <w:rPr>
          <w:sz w:val="16"/>
        </w:rPr>
        <w:t xml:space="preserve"> a number of </w:t>
      </w:r>
      <w:r w:rsidRPr="006A2E10">
        <w:rPr>
          <w:rStyle w:val="Emphasis"/>
        </w:rPr>
        <w:t>new security challenges</w:t>
      </w:r>
      <w:r w:rsidRPr="006A2E10">
        <w:rPr>
          <w:rStyle w:val="StyleUnderline"/>
        </w:rPr>
        <w:t xml:space="preserve"> for the North Atlantic Alliance</w:t>
      </w:r>
      <w:r w:rsidRPr="006A2E10">
        <w:rPr>
          <w:sz w:val="16"/>
        </w:rPr>
        <w:t>, as well as the need to develop a new joint strategy to protect interests in the Far North. The Arctic members of the Alliance will have to deal with issues such as electronic warfare, the protection of maritime communication lines, tracking and combatting Russian submarines capable of carrying nuclear warheads, and even terrorist or pirate activities (which may be carried out by private military formations created in the Arctic by Gazprom). Climate and environmental problems will also worsen, generating threats that extend decisively beyond the Far North.</w:t>
      </w:r>
    </w:p>
    <w:p w14:paraId="39C1F874" w14:textId="77777777" w:rsidR="00F7026D" w:rsidRPr="006A2E10" w:rsidRDefault="00F7026D" w:rsidP="00F7026D">
      <w:pPr>
        <w:rPr>
          <w:sz w:val="16"/>
        </w:rPr>
      </w:pPr>
      <w:r w:rsidRPr="006A2E10">
        <w:rPr>
          <w:sz w:val="16"/>
        </w:rPr>
        <w:t xml:space="preserve">Without a doubt, </w:t>
      </w:r>
      <w:r w:rsidRPr="006A2E10">
        <w:rPr>
          <w:rStyle w:val="StyleUnderline"/>
        </w:rPr>
        <w:t>an important</w:t>
      </w:r>
      <w:r w:rsidRPr="006A2E10">
        <w:rPr>
          <w:sz w:val="16"/>
        </w:rPr>
        <w:t xml:space="preserve"> “</w:t>
      </w:r>
      <w:r w:rsidRPr="006A2E10">
        <w:rPr>
          <w:rStyle w:val="StyleUnderline"/>
        </w:rPr>
        <w:t>caesura</w:t>
      </w:r>
      <w:r w:rsidRPr="006A2E10">
        <w:rPr>
          <w:sz w:val="16"/>
        </w:rPr>
        <w:t xml:space="preserve">” </w:t>
      </w:r>
      <w:r w:rsidRPr="006A2E10">
        <w:rPr>
          <w:rStyle w:val="StyleUnderline"/>
        </w:rPr>
        <w:t>in the history of the region and NATO’s increased involvement</w:t>
      </w:r>
      <w:r w:rsidRPr="006A2E10">
        <w:rPr>
          <w:sz w:val="16"/>
        </w:rPr>
        <w:t xml:space="preserve"> in Arctic affairs </w:t>
      </w:r>
      <w:r w:rsidRPr="006A2E10">
        <w:rPr>
          <w:rStyle w:val="StyleUnderline"/>
        </w:rPr>
        <w:t>is Russia’s ongoing full-scale invasion against independent Ukraine</w:t>
      </w:r>
      <w:r w:rsidRPr="006A2E10">
        <w:rPr>
          <w:sz w:val="16"/>
        </w:rPr>
        <w:t xml:space="preserve">, which began in February 2022. In this case, unlike in 2014, following the Kremlin’s annexation of the Crimean Peninsula, </w:t>
      </w:r>
      <w:r w:rsidRPr="006A2E10">
        <w:rPr>
          <w:rStyle w:val="StyleUnderline"/>
        </w:rPr>
        <w:t xml:space="preserve">western states </w:t>
      </w:r>
      <w:r w:rsidRPr="006A2E10">
        <w:rPr>
          <w:rStyle w:val="Emphasis"/>
        </w:rPr>
        <w:t>rejected</w:t>
      </w:r>
      <w:r w:rsidRPr="006A2E10">
        <w:rPr>
          <w:rStyle w:val="StyleUnderline"/>
        </w:rPr>
        <w:t xml:space="preserve"> </w:t>
      </w:r>
      <w:r w:rsidRPr="006A2E10">
        <w:rPr>
          <w:rStyle w:val="Emphasis"/>
        </w:rPr>
        <w:t>the possibility of cooperating with Russia</w:t>
      </w:r>
      <w:r w:rsidRPr="006A2E10">
        <w:rPr>
          <w:sz w:val="16"/>
        </w:rPr>
        <w:t xml:space="preserve"> on existing terms within the paradigm of “peaceful cooperation”. In March 2022, </w:t>
      </w:r>
      <w:r w:rsidRPr="006A2E10">
        <w:rPr>
          <w:rStyle w:val="StyleUnderline"/>
        </w:rPr>
        <w:t>seven of the eight members of the Arctic Council</w:t>
      </w:r>
      <w:r w:rsidRPr="006A2E10">
        <w:rPr>
          <w:sz w:val="16"/>
        </w:rPr>
        <w:t xml:space="preserve">, i.e., the US, Canada, Norway, Denmark, Sweden, Iceland and Finland, </w:t>
      </w:r>
      <w:r w:rsidRPr="006A2E10">
        <w:rPr>
          <w:rStyle w:val="StyleUnderline"/>
        </w:rPr>
        <w:t>suspended their participation in the Arctic Council</w:t>
      </w:r>
      <w:r w:rsidRPr="006A2E10">
        <w:rPr>
          <w:sz w:val="16"/>
        </w:rPr>
        <w:t xml:space="preserve">, in which the Russian Federation held the chairmanship from 2021 to 2023 (the chairmanship of the Arctic Council rotates among all its permanent members; each member’s term of office lasts two years). In response to the Russian invasion, </w:t>
      </w:r>
      <w:r w:rsidRPr="006A2E10">
        <w:rPr>
          <w:rStyle w:val="StyleUnderline"/>
        </w:rPr>
        <w:t>the majority of NATO members strongly advocated for increased defence spending</w:t>
      </w:r>
      <w:r w:rsidRPr="006A2E10">
        <w:rPr>
          <w:sz w:val="16"/>
        </w:rPr>
        <w:t>. The fulfilment of these declarations will undoubtedly contribute to making up for the Arctic deficiencies of Alliance members in the region and strengthening deterrence on the northern flank. Rising energy commodity prices may also contribute to Alliance members’ interests in reserves hidden beneath the bottom of the Arctic Ocean and in the contentious continental shelf.</w:t>
      </w:r>
    </w:p>
    <w:p w14:paraId="61653EFF" w14:textId="77777777" w:rsidR="00F7026D" w:rsidRPr="006A2E10" w:rsidRDefault="00F7026D" w:rsidP="00F7026D">
      <w:pPr>
        <w:rPr>
          <w:sz w:val="16"/>
        </w:rPr>
      </w:pPr>
      <w:r w:rsidRPr="006A2E10">
        <w:rPr>
          <w:sz w:val="16"/>
        </w:rPr>
        <w:t xml:space="preserve">Russia is currently dulling its imperial claws in the war in Ukraine and there is no indication that it has the military capability to open a new front. However, </w:t>
      </w:r>
      <w:r w:rsidRPr="006A2E10">
        <w:rPr>
          <w:rStyle w:val="StyleUnderline"/>
        </w:rPr>
        <w:t xml:space="preserve">the Kremlin has an arsenal of means with which it is capable of destabilizing </w:t>
      </w:r>
      <w:r w:rsidRPr="006A2E10">
        <w:rPr>
          <w:rStyle w:val="Emphasis"/>
        </w:rPr>
        <w:t>any part of the Earth</w:t>
      </w:r>
      <w:r w:rsidRPr="006A2E10">
        <w:rPr>
          <w:rStyle w:val="StyleUnderline"/>
        </w:rPr>
        <w:t xml:space="preserve"> for long periods of time. Of increasing concern to Arctic NATO states are</w:t>
      </w:r>
      <w:r w:rsidRPr="006A2E10">
        <w:rPr>
          <w:sz w:val="16"/>
        </w:rPr>
        <w:t xml:space="preserve"> the Russian Federation’s “</w:t>
      </w:r>
      <w:r w:rsidRPr="006A2E10">
        <w:rPr>
          <w:rStyle w:val="StyleUnderline"/>
        </w:rPr>
        <w:t>below the threshold of war</w:t>
      </w:r>
      <w:r w:rsidRPr="006A2E10">
        <w:rPr>
          <w:sz w:val="16"/>
        </w:rPr>
        <w:t xml:space="preserve">” </w:t>
      </w:r>
      <w:r w:rsidRPr="006A2E10">
        <w:rPr>
          <w:rStyle w:val="StyleUnderline"/>
        </w:rPr>
        <w:t>activities, which intensified in the Far North after February 2022</w:t>
      </w:r>
      <w:r w:rsidRPr="006A2E10">
        <w:rPr>
          <w:sz w:val="16"/>
        </w:rPr>
        <w:t>. Underestimated by the West, an element of the Kremlin’s game that strongly affects not only the imagination of policymakers but also of entire societies is nuclear blackmail. We should expect more frequent demonstrations by Russia of its nuclear power and military readiness in the Barents Sea and Arctic Ocean.</w:t>
      </w:r>
    </w:p>
    <w:p w14:paraId="108FABB9" w14:textId="423E4880" w:rsidR="00F7026D" w:rsidRPr="00F7026D" w:rsidRDefault="00F7026D" w:rsidP="00F7026D">
      <w:pPr>
        <w:rPr>
          <w:sz w:val="16"/>
        </w:rPr>
      </w:pPr>
      <w:r w:rsidRPr="006A2E10">
        <w:rPr>
          <w:sz w:val="16"/>
        </w:rPr>
        <w:t xml:space="preserve">In this context, </w:t>
      </w:r>
      <w:r w:rsidRPr="006A2E10">
        <w:rPr>
          <w:rStyle w:val="StyleUnderline"/>
        </w:rPr>
        <w:t xml:space="preserve">from the perspective of the North Atlantic Alliance, the fact that a Northern European state has joined its ranks </w:t>
      </w:r>
      <w:r w:rsidRPr="006A2E10">
        <w:rPr>
          <w:rStyle w:val="Emphasis"/>
        </w:rPr>
        <w:t>cannot be overestimated</w:t>
      </w:r>
      <w:r w:rsidRPr="006A2E10">
        <w:rPr>
          <w:sz w:val="16"/>
        </w:rPr>
        <w:t>.</w:t>
      </w:r>
    </w:p>
    <w:p w14:paraId="65C7247B" w14:textId="77777777" w:rsidR="00FD7ED2" w:rsidRPr="0012168E" w:rsidRDefault="00FD7ED2" w:rsidP="00FD7ED2">
      <w:pPr>
        <w:pStyle w:val="Heading4"/>
      </w:pPr>
      <w:r>
        <w:t>The Arctic is key to US-NATO assurance over Russia and China</w:t>
      </w:r>
    </w:p>
    <w:p w14:paraId="23CF6EE2" w14:textId="77777777" w:rsidR="00FD7ED2" w:rsidRPr="00F40EC0" w:rsidRDefault="00FD7ED2" w:rsidP="00FD7ED2">
      <w:r>
        <w:t xml:space="preserve">Liselotte </w:t>
      </w:r>
      <w:r w:rsidRPr="0012168E">
        <w:rPr>
          <w:b/>
          <w:bCs/>
          <w:sz w:val="26"/>
          <w:szCs w:val="26"/>
        </w:rPr>
        <w:t>Odgaard 25</w:t>
      </w:r>
      <w:r w:rsidRPr="00F40EC0">
        <w:t>,</w:t>
      </w:r>
      <w:r>
        <w:t xml:space="preserve"> A senior fellow at Hudson Institute</w:t>
      </w:r>
      <w:r w:rsidRPr="00F40EC0">
        <w:t xml:space="preserve"> 7-11-2025, "Taking the Arctic Seriously Might Be the Key to NATO’s Relevance", Hudson Institute, https://www.hudson.org/politics-government/taking-arctic-seriously-might-be-key-natos-relevance-liselotte-odgaard</w:t>
      </w:r>
      <w:r>
        <w:t xml:space="preserve"> // accessed 07-14-25 // AA </w:t>
      </w:r>
    </w:p>
    <w:p w14:paraId="67DD92AA" w14:textId="77777777" w:rsidR="00FD7ED2" w:rsidRDefault="00FD7ED2" w:rsidP="00FD7ED2">
      <w:pPr>
        <w:rPr>
          <w:sz w:val="16"/>
        </w:rPr>
      </w:pPr>
      <w:r w:rsidRPr="00F40EC0">
        <w:rPr>
          <w:rStyle w:val="StyleUnderline"/>
        </w:rPr>
        <w:t>Since the Cold War,</w:t>
      </w:r>
      <w:r w:rsidRPr="00F40EC0">
        <w:rPr>
          <w:sz w:val="16"/>
        </w:rPr>
        <w:t xml:space="preserve"> the </w:t>
      </w:r>
      <w:r w:rsidRPr="00F40EC0">
        <w:rPr>
          <w:rStyle w:val="StyleUnderline"/>
        </w:rPr>
        <w:t>United States and many of its North Atlantic Treaty Organization allies</w:t>
      </w:r>
      <w:r w:rsidRPr="00F40EC0">
        <w:rPr>
          <w:sz w:val="16"/>
        </w:rPr>
        <w:t xml:space="preserve"> have </w:t>
      </w:r>
      <w:r w:rsidRPr="00F40EC0">
        <w:rPr>
          <w:rStyle w:val="StyleUnderline"/>
        </w:rPr>
        <w:t>regarded the Arctic as a barren wasteland</w:t>
      </w:r>
      <w:r w:rsidRPr="00F40EC0">
        <w:rPr>
          <w:sz w:val="16"/>
        </w:rPr>
        <w:t xml:space="preserve"> </w:t>
      </w:r>
      <w:r w:rsidRPr="00F40EC0">
        <w:rPr>
          <w:rStyle w:val="StyleUnderline"/>
        </w:rPr>
        <w:t>with no geopolitical significance</w:t>
      </w:r>
      <w:r w:rsidRPr="00F40EC0">
        <w:rPr>
          <w:sz w:val="16"/>
        </w:rPr>
        <w:t xml:space="preserve">. But </w:t>
      </w:r>
      <w:r w:rsidRPr="00F40EC0">
        <w:rPr>
          <w:rStyle w:val="StyleUnderline"/>
        </w:rPr>
        <w:t>China’s rise and its strategic alliance with Moscow</w:t>
      </w:r>
      <w:r w:rsidRPr="00F40EC0">
        <w:rPr>
          <w:sz w:val="16"/>
        </w:rPr>
        <w:t xml:space="preserve"> have </w:t>
      </w:r>
      <w:r w:rsidRPr="00F40EC0">
        <w:rPr>
          <w:rStyle w:val="StyleUnderline"/>
        </w:rPr>
        <w:t>made the region a tinderbox</w:t>
      </w:r>
      <w:r w:rsidRPr="00F40EC0">
        <w:rPr>
          <w:sz w:val="16"/>
        </w:rPr>
        <w:t xml:space="preserve"> </w:t>
      </w:r>
      <w:r w:rsidRPr="00F40EC0">
        <w:rPr>
          <w:rStyle w:val="StyleUnderline"/>
        </w:rPr>
        <w:t>that could redefine global security</w:t>
      </w:r>
      <w:r w:rsidRPr="00F40EC0">
        <w:rPr>
          <w:sz w:val="16"/>
        </w:rPr>
        <w:t xml:space="preserve">. By ignoring the Arctic, NATO risks rendering itself irrelevant in the face of rising Russian and Chinese ambitions. </w:t>
      </w:r>
      <w:r w:rsidRPr="00F40EC0">
        <w:rPr>
          <w:rStyle w:val="StyleUnderline"/>
        </w:rPr>
        <w:t>At the 2025 NATO summit in The Hague</w:t>
      </w:r>
      <w:r w:rsidRPr="00F40EC0">
        <w:rPr>
          <w:sz w:val="16"/>
        </w:rPr>
        <w:t xml:space="preserve">, </w:t>
      </w:r>
      <w:r w:rsidRPr="00F40EC0">
        <w:rPr>
          <w:rStyle w:val="StyleUnderline"/>
        </w:rPr>
        <w:t>leaders focused on presenting a united front</w:t>
      </w:r>
      <w:r w:rsidRPr="00F40EC0">
        <w:rPr>
          <w:sz w:val="16"/>
        </w:rPr>
        <w:t xml:space="preserve"> at a time of mounting internal arguments over how </w:t>
      </w:r>
      <w:r w:rsidRPr="00F40EC0">
        <w:rPr>
          <w:rStyle w:val="StyleUnderline"/>
        </w:rPr>
        <w:t>to prioritize growing security</w:t>
      </w:r>
      <w:r w:rsidRPr="00F40EC0">
        <w:rPr>
          <w:sz w:val="16"/>
        </w:rPr>
        <w:t xml:space="preserve"> challenges </w:t>
      </w:r>
      <w:r w:rsidRPr="00F40EC0">
        <w:rPr>
          <w:rStyle w:val="StyleUnderline"/>
        </w:rPr>
        <w:t>from actors such as Russia, China, terrorists, and migrants</w:t>
      </w:r>
      <w:r w:rsidRPr="00F40EC0">
        <w:rPr>
          <w:sz w:val="16"/>
        </w:rPr>
        <w:t xml:space="preserve">. </w:t>
      </w:r>
      <w:r w:rsidRPr="00F40EC0">
        <w:rPr>
          <w:rStyle w:val="StyleUnderline"/>
        </w:rPr>
        <w:t>The difficult decisions on how to spend the 5 percent of GDP</w:t>
      </w:r>
      <w:r w:rsidRPr="00F40EC0">
        <w:rPr>
          <w:sz w:val="16"/>
        </w:rPr>
        <w:t xml:space="preserve"> that the alliance’s member states agreed to allocate for military expenditures by 2035 have yet to take place. When these difficult talks take place, NATO must prioritize building a credible defense force posture in the Arctic, as Russia and China expand their strategic presence in the alliance’s northern flank. Economically, Russia’s Arctic coastline has tremendous potential for shipping, energy, and fishing ventures. In 2024, the Arctic accounted for 7.5 percent of the country’s GDP. This figure is likely to increase. As sea ice is melting, Moscow is advertising the Northern Sea Route as a time- and money-saving link for the shipping industry, logging 38 million tons in 2024. The route is Russia’s national maritime waterway, generating substantial revenue from oil and liquefied natural gas extracted in the Arctic region and transported to Asia with costly icebreaker assistance. At an estimated $19.2 billion in 2025, Arctic fisheries are also an important source of revenue. </w:t>
      </w:r>
      <w:r w:rsidRPr="00F40EC0">
        <w:rPr>
          <w:rStyle w:val="StyleUnderline"/>
        </w:rPr>
        <w:t>Rising Arctic commercial traffic creates control problems</w:t>
      </w:r>
      <w:r w:rsidRPr="00F40EC0">
        <w:rPr>
          <w:sz w:val="16"/>
        </w:rPr>
        <w:t xml:space="preserve">, threatening Moscow’s strategic assets. </w:t>
      </w:r>
      <w:r w:rsidRPr="00F40EC0">
        <w:rPr>
          <w:rStyle w:val="StyleUnderline"/>
        </w:rPr>
        <w:t>Russia has therefore been transforming its Arctic coast into a modern maritime fortress. Its growing fleet of submarines, including nuclear-powered ballistic missile subs</w:t>
      </w:r>
      <w:r w:rsidRPr="00F40EC0">
        <w:rPr>
          <w:sz w:val="16"/>
        </w:rPr>
        <w:t xml:space="preserve"> lurking near the Barents Sea</w:t>
      </w:r>
      <w:r w:rsidRPr="00F40EC0">
        <w:rPr>
          <w:rStyle w:val="StyleUnderline"/>
        </w:rPr>
        <w:t>, poses a direct threat not just to regional stability but to the U.S. homeland</w:t>
      </w:r>
      <w:r w:rsidRPr="00F40EC0">
        <w:rPr>
          <w:sz w:val="16"/>
        </w:rPr>
        <w:t xml:space="preserve">. </w:t>
      </w:r>
      <w:r w:rsidRPr="00F40EC0">
        <w:rPr>
          <w:rStyle w:val="StyleUnderline"/>
        </w:rPr>
        <w:t>Moscow is also investing heavily in autonomous underwater vehicles</w:t>
      </w:r>
      <w:r w:rsidRPr="00F40EC0">
        <w:rPr>
          <w:sz w:val="16"/>
        </w:rPr>
        <w:t xml:space="preserve"> </w:t>
      </w:r>
      <w:r w:rsidRPr="00F40EC0">
        <w:rPr>
          <w:rStyle w:val="StyleUnderline"/>
        </w:rPr>
        <w:t>and upgrading its Northern Fleet base</w:t>
      </w:r>
      <w:r w:rsidRPr="00F40EC0">
        <w:rPr>
          <w:sz w:val="16"/>
        </w:rPr>
        <w:t xml:space="preserve">s, </w:t>
      </w:r>
      <w:r w:rsidRPr="00F40EC0">
        <w:rPr>
          <w:rStyle w:val="StyleUnderline"/>
        </w:rPr>
        <w:t>aiming for sea denial and nuclear deterrence</w:t>
      </w:r>
      <w:r w:rsidRPr="00F40EC0">
        <w:rPr>
          <w:sz w:val="16"/>
        </w:rPr>
        <w:t>—</w:t>
      </w:r>
      <w:r w:rsidRPr="00F40EC0">
        <w:rPr>
          <w:rStyle w:val="StyleUnderline"/>
        </w:rPr>
        <w:t>trends that should concern Western defense officials.</w:t>
      </w:r>
      <w:r>
        <w:rPr>
          <w:rStyle w:val="StyleUnderline"/>
        </w:rPr>
        <w:t xml:space="preserve"> </w:t>
      </w:r>
      <w:r w:rsidRPr="00F40EC0">
        <w:rPr>
          <w:sz w:val="16"/>
        </w:rPr>
        <w:t xml:space="preserve">Meanwhile, </w:t>
      </w:r>
      <w:r w:rsidRPr="00F40EC0">
        <w:rPr>
          <w:rStyle w:val="StyleUnderline"/>
        </w:rPr>
        <w:t>China is evolving from a distant observer to an active participant in the Arctic</w:t>
      </w:r>
      <w:r w:rsidRPr="00F40EC0">
        <w:rPr>
          <w:sz w:val="16"/>
        </w:rPr>
        <w:t xml:space="preserve">. Russia is a leading exporter of liquefied natural gas (LNG), oil, and fish from the Arctic to China, and China has invested heavily in these industries. As the EU is phasing out Russian LNG, cargoes are increasingly shipped to the Chinese market. Moscow relies on Beijing’s financial resources and technological prowess to build a credible Arctic defense. </w:t>
      </w:r>
      <w:r w:rsidRPr="00F40EC0">
        <w:rPr>
          <w:rStyle w:val="StyleUnderline"/>
        </w:rPr>
        <w:t>The two are connecting Russia’s Arctic ports to China’s Polar Silk Road,</w:t>
      </w:r>
      <w:r w:rsidRPr="00F40EC0">
        <w:rPr>
          <w:sz w:val="16"/>
        </w:rPr>
        <w:t xml:space="preserve"> forging logistical networks that enhance interoperability</w:t>
      </w:r>
      <w:r w:rsidRPr="00F40EC0">
        <w:rPr>
          <w:rStyle w:val="StyleUnderline"/>
        </w:rPr>
        <w:t>. In 2024, a Russia-Chinese joint venture announced plans to build and operate five ice-class container ships with dual-use potential all-year round on the Northern Sea Route</w:t>
      </w:r>
      <w:r w:rsidRPr="00F40EC0">
        <w:rPr>
          <w:sz w:val="16"/>
        </w:rPr>
        <w:t xml:space="preserve">. While China currently maintains a limited military footprint—just a handful of icebreakers and polar research vessels—the potential for strategic expansion is evident. </w:t>
      </w:r>
      <w:r w:rsidRPr="00F40EC0">
        <w:rPr>
          <w:rStyle w:val="StyleUnderline"/>
        </w:rPr>
        <w:t>Next-generation submarines, hypersonic missiles, and space-based systems could someday allow China to project power across the Arctic.</w:t>
      </w:r>
      <w:r>
        <w:rPr>
          <w:rStyle w:val="StyleUnderline"/>
        </w:rPr>
        <w:t xml:space="preserve"> </w:t>
      </w:r>
      <w:r w:rsidRPr="00F40EC0">
        <w:rPr>
          <w:rStyle w:val="StyleUnderline"/>
        </w:rPr>
        <w:t>NATO’s Arctic member states are woefully unprepared for this new reality. Only recently has the alliance truly begun to prioritize Arctic security</w:t>
      </w:r>
      <w:r w:rsidRPr="00F40EC0">
        <w:rPr>
          <w:sz w:val="16"/>
        </w:rPr>
        <w:t xml:space="preserve">, through exercises like Dynamic Mongoose and Nordic Response. </w:t>
      </w:r>
      <w:r w:rsidRPr="00F40EC0">
        <w:rPr>
          <w:rStyle w:val="StyleUnderline"/>
        </w:rPr>
        <w:t>Yet NATO still lacks the critical infrastructure</w:t>
      </w:r>
      <w:r w:rsidRPr="00F40EC0">
        <w:rPr>
          <w:sz w:val="16"/>
        </w:rPr>
        <w:t>—</w:t>
      </w:r>
      <w:r w:rsidRPr="00F40EC0">
        <w:rPr>
          <w:rStyle w:val="StyleUnderline"/>
        </w:rPr>
        <w:t>polar-capable ships, surveillance systems, missile defense, and sealift capacity</w:t>
      </w:r>
      <w:r w:rsidRPr="00F40EC0">
        <w:rPr>
          <w:sz w:val="16"/>
        </w:rPr>
        <w:t xml:space="preserve">—that would make it a credible force in the Arctic. </w:t>
      </w:r>
      <w:r w:rsidRPr="00F40EC0">
        <w:rPr>
          <w:rStyle w:val="StyleUnderline"/>
        </w:rPr>
        <w:t>The alliance’s approach is reactive rather than strategic</w:t>
      </w:r>
      <w:r w:rsidRPr="00F40EC0">
        <w:rPr>
          <w:sz w:val="16"/>
        </w:rPr>
        <w:t xml:space="preserve">. </w:t>
      </w:r>
      <w:r w:rsidRPr="00F40EC0">
        <w:rPr>
          <w:rStyle w:val="StyleUnderline"/>
        </w:rPr>
        <w:t>NATO nations has announced some promising Arctic defense investments</w:t>
      </w:r>
      <w:r w:rsidRPr="00F40EC0">
        <w:rPr>
          <w:sz w:val="16"/>
        </w:rPr>
        <w:t xml:space="preserve"> such as Canada’s plans to acquire missile defense systems and Denmark’s commitment to strengthen surveillance around Greenland. But NATO nations </w:t>
      </w:r>
      <w:r w:rsidRPr="00F40EC0">
        <w:rPr>
          <w:rStyle w:val="StyleUnderline"/>
        </w:rPr>
        <w:t>need to demonstrate real-world capabilities</w:t>
      </w:r>
      <w:r w:rsidRPr="00F40EC0">
        <w:rPr>
          <w:sz w:val="16"/>
        </w:rPr>
        <w:t xml:space="preserve"> and increased coordination with allies before they can truly restore credibility to the alliance’s Arctic force posture. </w:t>
      </w:r>
      <w:r w:rsidRPr="00F40EC0">
        <w:rPr>
          <w:rStyle w:val="StyleUnderline"/>
        </w:rPr>
        <w:t>What’s missing? A cohesive Arctic strategy</w:t>
      </w:r>
      <w:r w:rsidRPr="00F40EC0">
        <w:rPr>
          <w:sz w:val="16"/>
        </w:rPr>
        <w:t xml:space="preserve"> </w:t>
      </w:r>
      <w:r w:rsidRPr="00F40EC0">
        <w:rPr>
          <w:rStyle w:val="StyleUnderline"/>
        </w:rPr>
        <w:t>that unites NATO members</w:t>
      </w:r>
      <w:r w:rsidRPr="00F40EC0">
        <w:rPr>
          <w:sz w:val="16"/>
        </w:rPr>
        <w:t xml:space="preserve"> </w:t>
      </w:r>
      <w:r w:rsidRPr="00F40EC0">
        <w:rPr>
          <w:rStyle w:val="StyleUnderline"/>
        </w:rPr>
        <w:t xml:space="preserve">with </w:t>
      </w:r>
      <w:r w:rsidRPr="00F40EC0">
        <w:rPr>
          <w:sz w:val="16"/>
        </w:rPr>
        <w:t xml:space="preserve">stakes in the region—Canada, Denmark, Finland, Iceland, Norway, Sweden, and the </w:t>
      </w:r>
      <w:r w:rsidRPr="00F40EC0">
        <w:rPr>
          <w:rStyle w:val="StyleUnderline"/>
        </w:rPr>
        <w:t>U.S.</w:t>
      </w:r>
      <w:r w:rsidRPr="00F40EC0">
        <w:rPr>
          <w:sz w:val="16"/>
        </w:rPr>
        <w:t xml:space="preserve"> NATO’s advantage is that its Arctic states share common concerns rooted in geography and security interests. The answer is not broad, diffuse involvement. Finland and Sweden’s NATO membership has fueled Russia’s sense of encirclement and vulnerability. </w:t>
      </w:r>
      <w:r w:rsidRPr="00F40EC0">
        <w:rPr>
          <w:rStyle w:val="StyleUnderline"/>
        </w:rPr>
        <w:t>Moscow now views the Arctic as a potential conflict zone</w:t>
      </w:r>
      <w:r w:rsidRPr="00F40EC0">
        <w:rPr>
          <w:sz w:val="16"/>
        </w:rPr>
        <w:t xml:space="preserve">, making increased alliance presence and preparedness more urgent to prevent future incursions. At the same time, </w:t>
      </w:r>
      <w:r w:rsidRPr="00F40EC0">
        <w:rPr>
          <w:rStyle w:val="StyleUnderline"/>
        </w:rPr>
        <w:t>NATO should bolster cooperation among Arctic members</w:t>
      </w:r>
      <w:r w:rsidRPr="00F40EC0">
        <w:rPr>
          <w:sz w:val="16"/>
        </w:rPr>
        <w:t xml:space="preserve"> with legal regional rights and responsibilities such as patrolling and environmental protection to avoid unnecessary escalation. Critical next steps include extending existing agreements like the ICE Pact to include the UK—positioned perfectly at the vital Greenland–Iceland–United Kingdom (GIUK) gap—and develop tailored plans for deterrence. Imagining an expanded Arctic pact, with clear priorities like missile defense sites along East Greenland to intercept Russian and Chinese threats, makes strategic sense. Further, enhancing situational awareness through polar satellites, autonomous vehicles, and more icebreakers is essential. In the long term, NATO must plan for increased submarine and surface warfare capabilities, logistics, and infrastructure investments—covering ports, command and control systems, and industrial bases. The goal: build a resilient, credible deterrent capable of operating year-round in one of the world’s most extreme environments. </w:t>
      </w:r>
      <w:r w:rsidRPr="00F40EC0">
        <w:rPr>
          <w:rStyle w:val="StyleUnderline"/>
        </w:rPr>
        <w:t>But investing in Arctic defenses isn’t cheap</w:t>
      </w:r>
      <w:r w:rsidRPr="00F40EC0">
        <w:rPr>
          <w:sz w:val="16"/>
        </w:rPr>
        <w:t xml:space="preserve">. Tensions across Europe and the Indo-Pacific compete for limited resources. That is why NATO must recognize that Arctic security is not a bonus; it is vital to the alliance’s future to include Arctic defense in future alliance commitments and spending targets. Transatlantic defense investments are likely to spin off commercial investments in Arctic industries such as minerals, energy, and infrastructure. </w:t>
      </w:r>
      <w:r w:rsidRPr="00F40EC0">
        <w:rPr>
          <w:rStyle w:val="StyleUnderline"/>
        </w:rPr>
        <w:t>This would give a much-needed boost to regional economies such as Alaska and Canada’s northern territories</w:t>
      </w:r>
      <w:r w:rsidRPr="00F40EC0">
        <w:rPr>
          <w:sz w:val="16"/>
        </w:rPr>
        <w:t>, which now account for less than one percent of each economy’s gross production figures. If NATO fails to adapt to the Arctic’s renewed importance, it risks being cold shouldered in tomorrow’s Arctic conflicts.</w:t>
      </w:r>
    </w:p>
    <w:p w14:paraId="3A50774C" w14:textId="77777777" w:rsidR="00FD7ED2" w:rsidRPr="004102A4" w:rsidRDefault="00FD7ED2" w:rsidP="00FD7ED2"/>
    <w:p w14:paraId="06856F37" w14:textId="77777777" w:rsidR="00C062EB" w:rsidRDefault="00C062EB" w:rsidP="00C062EB">
      <w:pPr>
        <w:pStyle w:val="Heading3"/>
      </w:pPr>
      <w:r>
        <w:t>Link---Cooperation---2NC</w:t>
      </w:r>
    </w:p>
    <w:p w14:paraId="48083F36" w14:textId="77777777" w:rsidR="00C062EB" w:rsidRPr="00421718" w:rsidRDefault="00C062EB" w:rsidP="00421718">
      <w:pPr>
        <w:pStyle w:val="Heading4"/>
      </w:pPr>
      <w:r w:rsidRPr="00421718">
        <w:t>Russia-US cooperation causes NATO collapse and devastates European allies.</w:t>
      </w:r>
    </w:p>
    <w:p w14:paraId="7F6DD73A" w14:textId="77777777" w:rsidR="00C062EB" w:rsidRDefault="00C062EB" w:rsidP="00C062EB">
      <w:r>
        <w:rPr>
          <w:b/>
          <w:bCs/>
          <w:sz w:val="26"/>
          <w:szCs w:val="26"/>
        </w:rPr>
        <w:t xml:space="preserve">Micheals 25 </w:t>
      </w:r>
      <w:r>
        <w:t>[Daniel Micheals: Brussels Bureau Chief for The Wall Street Journal, previously German Business Editor, also overseeing coverage of the European Central Bank. “Trump's Embrace of Russia Rocks NATO Alliance -- WSJ” Dow Jones Institutional News, March 3 2025, https://www.proquest.com/docview/3173309119?parentSessionId=m4C%2BH1p5jNKqQ1qW9299%2FmsuRfid8kUCU4q9%2Fag1kdA%3D&amp;pq-origsite=primo&amp;accountid=14667&amp;sourcetype=Wire%20Feeds]//adri</w:t>
      </w:r>
    </w:p>
    <w:p w14:paraId="33E6B964" w14:textId="77777777" w:rsidR="00C062EB" w:rsidRDefault="00C062EB" w:rsidP="00C062EB">
      <w:pPr>
        <w:rPr>
          <w:sz w:val="16"/>
          <w:szCs w:val="16"/>
        </w:rPr>
      </w:pPr>
      <w:r>
        <w:rPr>
          <w:sz w:val="16"/>
          <w:szCs w:val="16"/>
        </w:rPr>
        <w:t>BRUSSELS -- The argument between President Trump and his Ukrainian counterpart at the White House sent relations between the two countries into a tailspin. It also caused serious damage to an alliance at the heart of the post-World War II order: NATO.</w:t>
      </w:r>
    </w:p>
    <w:p w14:paraId="35630BC4" w14:textId="77777777" w:rsidR="00C062EB" w:rsidRDefault="00C062EB" w:rsidP="00C062EB">
      <w:pPr>
        <w:rPr>
          <w:sz w:val="16"/>
          <w:szCs w:val="16"/>
        </w:rPr>
      </w:pPr>
      <w:r>
        <w:rPr>
          <w:sz w:val="16"/>
          <w:szCs w:val="16"/>
        </w:rPr>
        <w:t>Trump staked out a position that many European allies saw as siding with Russia's autocratic leader, Vladimir Putin, by dismissing the security concerns of a friendly country in need of Western help. He said Ukrainian President Volodymyr Zelensky was losing the war and had "no cards."</w:t>
      </w:r>
    </w:p>
    <w:p w14:paraId="33C74142" w14:textId="77777777" w:rsidR="00C062EB" w:rsidRDefault="00C062EB" w:rsidP="00C062EB">
      <w:pPr>
        <w:rPr>
          <w:sz w:val="16"/>
          <w:szCs w:val="16"/>
        </w:rPr>
      </w:pPr>
      <w:r>
        <w:rPr>
          <w:sz w:val="16"/>
          <w:szCs w:val="16"/>
        </w:rPr>
        <w:t xml:space="preserve">The American president's </w:t>
      </w:r>
      <w:r>
        <w:rPr>
          <w:rStyle w:val="StyleUnderline"/>
        </w:rPr>
        <w:t>embrace of Russia,</w:t>
      </w:r>
      <w:r>
        <w:rPr>
          <w:sz w:val="16"/>
          <w:szCs w:val="16"/>
        </w:rPr>
        <w:t xml:space="preserve"> an adversary that has worked for years to undermine U.S. global leadership</w:t>
      </w:r>
      <w:r>
        <w:rPr>
          <w:rStyle w:val="StyleUnderline"/>
        </w:rPr>
        <w:t xml:space="preserve">, </w:t>
      </w:r>
      <w:r>
        <w:rPr>
          <w:rStyle w:val="Emphasis"/>
        </w:rPr>
        <w:t xml:space="preserve">runs counter to </w:t>
      </w:r>
      <w:r>
        <w:rPr>
          <w:sz w:val="16"/>
          <w:szCs w:val="16"/>
        </w:rPr>
        <w:t xml:space="preserve">decades of Western policy. The U.S. and its allies founded the </w:t>
      </w:r>
      <w:r>
        <w:rPr>
          <w:rStyle w:val="StyleUnderline"/>
        </w:rPr>
        <w:t>N</w:t>
      </w:r>
      <w:r>
        <w:rPr>
          <w:sz w:val="16"/>
          <w:szCs w:val="16"/>
        </w:rPr>
        <w:t xml:space="preserve">orth </w:t>
      </w:r>
      <w:r>
        <w:rPr>
          <w:rStyle w:val="StyleUnderline"/>
        </w:rPr>
        <w:t>A</w:t>
      </w:r>
      <w:r>
        <w:rPr>
          <w:sz w:val="16"/>
          <w:szCs w:val="16"/>
        </w:rPr>
        <w:t xml:space="preserve">tlantic </w:t>
      </w:r>
      <w:r>
        <w:rPr>
          <w:rStyle w:val="StyleUnderline"/>
        </w:rPr>
        <w:t>T</w:t>
      </w:r>
      <w:r>
        <w:rPr>
          <w:sz w:val="16"/>
          <w:szCs w:val="16"/>
        </w:rPr>
        <w:t xml:space="preserve">reaty </w:t>
      </w:r>
      <w:r>
        <w:rPr>
          <w:rStyle w:val="StyleUnderline"/>
        </w:rPr>
        <w:t>O</w:t>
      </w:r>
      <w:r>
        <w:rPr>
          <w:sz w:val="16"/>
          <w:szCs w:val="16"/>
        </w:rPr>
        <w:t>rganization 75 years ago as protection against Soviet Russia.</w:t>
      </w:r>
    </w:p>
    <w:p w14:paraId="7E1F5FC2" w14:textId="77777777" w:rsidR="00C062EB" w:rsidRDefault="00C062EB" w:rsidP="00C062EB">
      <w:pPr>
        <w:rPr>
          <w:sz w:val="16"/>
          <w:szCs w:val="16"/>
        </w:rPr>
      </w:pPr>
      <w:r>
        <w:rPr>
          <w:sz w:val="16"/>
          <w:szCs w:val="16"/>
        </w:rPr>
        <w:t>NATO is based on the idea that the U.S. would use its military might, including its arsenal of nuclear weapons, to come to the defense of any ally that is attacked. That bedrock assumption has now been called into question.</w:t>
      </w:r>
    </w:p>
    <w:p w14:paraId="14A98D11" w14:textId="77777777" w:rsidR="00C062EB" w:rsidRDefault="00C062EB" w:rsidP="00C062EB">
      <w:pPr>
        <w:rPr>
          <w:sz w:val="16"/>
          <w:szCs w:val="16"/>
        </w:rPr>
      </w:pPr>
      <w:r>
        <w:rPr>
          <w:sz w:val="16"/>
          <w:szCs w:val="16"/>
        </w:rPr>
        <w:t xml:space="preserve">"I worry that we may be in the last days of </w:t>
      </w:r>
      <w:r>
        <w:rPr>
          <w:rStyle w:val="StyleUnderline"/>
        </w:rPr>
        <w:t>NATO</w:t>
      </w:r>
      <w:r>
        <w:rPr>
          <w:sz w:val="16"/>
          <w:szCs w:val="16"/>
        </w:rPr>
        <w:t>," said retired Navy Adm. James Stavridis, who served as NATO's supreme allied commander. He said the trans-Atlantic alliance "</w:t>
      </w:r>
      <w:r>
        <w:rPr>
          <w:rStyle w:val="StyleUnderline"/>
        </w:rPr>
        <w:t>may not be about to collapse, but</w:t>
      </w:r>
      <w:r>
        <w:rPr>
          <w:sz w:val="16"/>
          <w:szCs w:val="16"/>
        </w:rPr>
        <w:t xml:space="preserve"> I can sure hear </w:t>
      </w:r>
      <w:r>
        <w:rPr>
          <w:rStyle w:val="StyleUnderline"/>
        </w:rPr>
        <w:t>it creaking louder</w:t>
      </w:r>
      <w:r>
        <w:rPr>
          <w:sz w:val="16"/>
          <w:szCs w:val="16"/>
        </w:rPr>
        <w:t xml:space="preserve"> than at any time in my long career in the military."</w:t>
      </w:r>
    </w:p>
    <w:p w14:paraId="479574C1" w14:textId="77777777" w:rsidR="00C062EB" w:rsidRDefault="00C062EB" w:rsidP="00C062EB">
      <w:pPr>
        <w:rPr>
          <w:sz w:val="16"/>
          <w:szCs w:val="16"/>
        </w:rPr>
      </w:pPr>
      <w:r>
        <w:rPr>
          <w:sz w:val="16"/>
          <w:szCs w:val="16"/>
        </w:rPr>
        <w:t>Trump on Sunday wrote on his Truth Social platform: "We should spend less time worrying about Putin, and more time worrying about migrant rape gangs, drug lords, murderers, and people from mental institutions entering our Country -- So that we don't end up like Europe!" Last week, he said the European Union "was formed in order to screw the United States."</w:t>
      </w:r>
    </w:p>
    <w:p w14:paraId="4BACF710" w14:textId="77777777" w:rsidR="00C062EB" w:rsidRDefault="00C062EB" w:rsidP="00C062EB">
      <w:pPr>
        <w:rPr>
          <w:sz w:val="16"/>
          <w:szCs w:val="16"/>
        </w:rPr>
      </w:pPr>
      <w:r>
        <w:rPr>
          <w:sz w:val="16"/>
          <w:szCs w:val="16"/>
        </w:rPr>
        <w:t>The White House on Monday didn't immediately comment on administration policy toward NATO.</w:t>
      </w:r>
    </w:p>
    <w:p w14:paraId="458F10AE" w14:textId="77777777" w:rsidR="00C062EB" w:rsidRDefault="00C062EB" w:rsidP="00C062EB">
      <w:pPr>
        <w:rPr>
          <w:sz w:val="16"/>
          <w:szCs w:val="16"/>
        </w:rPr>
      </w:pPr>
      <w:r>
        <w:rPr>
          <w:sz w:val="16"/>
          <w:szCs w:val="16"/>
        </w:rPr>
        <w:t xml:space="preserve">The strength of Trump's </w:t>
      </w:r>
      <w:r>
        <w:rPr>
          <w:rStyle w:val="StyleUnderline"/>
        </w:rPr>
        <w:t>support for NATO,</w:t>
      </w:r>
      <w:r>
        <w:rPr>
          <w:sz w:val="16"/>
          <w:szCs w:val="16"/>
        </w:rPr>
        <w:t xml:space="preserve"> which he has criticized in the past, </w:t>
      </w:r>
      <w:r>
        <w:rPr>
          <w:rStyle w:val="StyleUnderline"/>
        </w:rPr>
        <w:t>remains unclear.</w:t>
      </w:r>
      <w:r>
        <w:rPr>
          <w:sz w:val="16"/>
          <w:szCs w:val="16"/>
        </w:rPr>
        <w:t xml:space="preserve"> At the White House on Friday, he said, "we're committed to NATO" and praised alliance member Poland, which spends heavily on defense. He was less enthusiastic in his support for the high-spending Baltic states, which are also in NATO.</w:t>
      </w:r>
    </w:p>
    <w:p w14:paraId="1C7FC452" w14:textId="77777777" w:rsidR="00C062EB" w:rsidRDefault="00C062EB" w:rsidP="00C062EB">
      <w:pPr>
        <w:rPr>
          <w:sz w:val="16"/>
          <w:szCs w:val="16"/>
        </w:rPr>
      </w:pPr>
      <w:r>
        <w:rPr>
          <w:sz w:val="16"/>
          <w:szCs w:val="16"/>
        </w:rPr>
        <w:t>On Saturday, billionaire Elon Musk, a Trump adviser who leads the Department of Government Efficiency, endorsed a post advocating U.S. withdrawal from NATO and the United Nations on his social-media platform, X.</w:t>
      </w:r>
    </w:p>
    <w:p w14:paraId="6C9B40D9" w14:textId="77777777" w:rsidR="00C062EB" w:rsidRDefault="00C062EB" w:rsidP="00C062EB">
      <w:pPr>
        <w:rPr>
          <w:sz w:val="16"/>
          <w:szCs w:val="16"/>
        </w:rPr>
      </w:pPr>
      <w:r>
        <w:rPr>
          <w:rStyle w:val="StyleUnderline"/>
        </w:rPr>
        <w:t>European leaders</w:t>
      </w:r>
      <w:r>
        <w:rPr>
          <w:sz w:val="16"/>
          <w:szCs w:val="16"/>
        </w:rPr>
        <w:t xml:space="preserve">, who </w:t>
      </w:r>
      <w:r>
        <w:rPr>
          <w:rStyle w:val="StyleUnderline"/>
        </w:rPr>
        <w:t>rely on NATO for</w:t>
      </w:r>
      <w:r>
        <w:rPr>
          <w:sz w:val="16"/>
          <w:szCs w:val="16"/>
        </w:rPr>
        <w:t xml:space="preserve"> their </w:t>
      </w:r>
      <w:r>
        <w:rPr>
          <w:rStyle w:val="Emphasis"/>
        </w:rPr>
        <w:t>countries' security</w:t>
      </w:r>
      <w:r>
        <w:rPr>
          <w:sz w:val="16"/>
          <w:szCs w:val="16"/>
        </w:rPr>
        <w:t>, have refrained from talking publicly about mortal threats to the alliance, but some are starting to talk about alternate plans.</w:t>
      </w:r>
    </w:p>
    <w:p w14:paraId="1B13B47A" w14:textId="77777777" w:rsidR="00C062EB" w:rsidRDefault="00C062EB" w:rsidP="00C062EB">
      <w:pPr>
        <w:rPr>
          <w:sz w:val="16"/>
          <w:szCs w:val="16"/>
        </w:rPr>
      </w:pPr>
      <w:r>
        <w:rPr>
          <w:sz w:val="16"/>
          <w:szCs w:val="16"/>
        </w:rPr>
        <w:t>"We want to preserve the trans-Atlantic partnership and our joint strength," German Foreign Minister Annalena Baerbock said Saturday. "But yesterday showed once again that we Europeans must not be naive," she said, referring to events Friday at the White House. "We must take responsibility for our own interests, our own values and our own security, for the sake of our people in Europe."</w:t>
      </w:r>
    </w:p>
    <w:p w14:paraId="5DFF78AC" w14:textId="77777777" w:rsidR="00C062EB" w:rsidRDefault="00C062EB" w:rsidP="00C062EB">
      <w:pPr>
        <w:rPr>
          <w:sz w:val="16"/>
          <w:szCs w:val="16"/>
        </w:rPr>
      </w:pPr>
      <w:r>
        <w:rPr>
          <w:rStyle w:val="StyleUnderline"/>
        </w:rPr>
        <w:t>European leaders</w:t>
      </w:r>
      <w:r>
        <w:rPr>
          <w:sz w:val="16"/>
          <w:szCs w:val="16"/>
        </w:rPr>
        <w:t xml:space="preserve"> met in London on Sunday, </w:t>
      </w:r>
      <w:r>
        <w:rPr>
          <w:rStyle w:val="StyleUnderline"/>
        </w:rPr>
        <w:t>pledged to develop a peace plan</w:t>
      </w:r>
      <w:r>
        <w:rPr>
          <w:sz w:val="16"/>
          <w:szCs w:val="16"/>
        </w:rPr>
        <w:t xml:space="preserve"> for Ukraine </w:t>
      </w:r>
      <w:r>
        <w:rPr>
          <w:rStyle w:val="StyleUnderline"/>
        </w:rPr>
        <w:t xml:space="preserve">and </w:t>
      </w:r>
      <w:r>
        <w:rPr>
          <w:rStyle w:val="Emphasis"/>
        </w:rPr>
        <w:t>dismissed</w:t>
      </w:r>
      <w:r>
        <w:rPr>
          <w:sz w:val="16"/>
          <w:szCs w:val="16"/>
        </w:rPr>
        <w:t xml:space="preserve"> suggestions that Friday's White House meeting had damaged the trans-Atlantic alliance. "I do not accept that </w:t>
      </w:r>
      <w:r>
        <w:rPr>
          <w:rStyle w:val="StyleUnderline"/>
        </w:rPr>
        <w:t>the U.S. is an unreliable ally</w:t>
      </w:r>
      <w:r>
        <w:rPr>
          <w:sz w:val="16"/>
          <w:szCs w:val="16"/>
        </w:rPr>
        <w:t>," said British Prime Minister Keir Starmer.</w:t>
      </w:r>
    </w:p>
    <w:p w14:paraId="2CC53BD9" w14:textId="77777777" w:rsidR="00C062EB" w:rsidRDefault="00C062EB" w:rsidP="00C062EB">
      <w:pPr>
        <w:rPr>
          <w:sz w:val="16"/>
          <w:szCs w:val="16"/>
        </w:rPr>
      </w:pPr>
      <w:r>
        <w:rPr>
          <w:sz w:val="16"/>
          <w:szCs w:val="16"/>
        </w:rPr>
        <w:t>The U.K. and France are leading efforts to develop a "coalition of the willing" that would secure an eventual cease-fire in Ukraine, including by deploying ground troops and military assets. They hope that by doing so, they will manage to convince Trump to contribute to their plan some vital U.S. military resources where Europe falls short, such as in systems for intelligence, surveillance and reconnaissance, command-and-control, air-defense and heavy airlift.</w:t>
      </w:r>
    </w:p>
    <w:p w14:paraId="2595B3BF" w14:textId="77777777" w:rsidR="00C062EB" w:rsidRDefault="00C062EB" w:rsidP="00C062EB">
      <w:pPr>
        <w:rPr>
          <w:sz w:val="16"/>
          <w:szCs w:val="16"/>
        </w:rPr>
      </w:pPr>
      <w:r>
        <w:rPr>
          <w:sz w:val="16"/>
          <w:szCs w:val="16"/>
        </w:rPr>
        <w:t>Europe lacks what military tacticians call enablement -- the systems and equipment that enable modern military action -- both for a potential Ukraine operation and Europe's own defense. European NATO members don't have those capabilities due to a mix of their own underinvestment and America's longstanding preference to be in control of such systems. In NATO's traditional division of labor, broadly speaking, Europe was envisioned as contributing the mass of forces while the U.S. would provide sophisticated systems and cohesion for coalition forces.</w:t>
      </w:r>
    </w:p>
    <w:p w14:paraId="7B1D7DE6" w14:textId="77777777" w:rsidR="00C062EB" w:rsidRDefault="00C062EB" w:rsidP="00C062EB">
      <w:pPr>
        <w:rPr>
          <w:sz w:val="16"/>
          <w:szCs w:val="16"/>
        </w:rPr>
      </w:pPr>
      <w:r>
        <w:rPr>
          <w:sz w:val="16"/>
          <w:szCs w:val="16"/>
        </w:rPr>
        <w:t>The current crisis flips Europe's longstanding security dilemma on its head. For years, U.S. strategists fretted over whether they could fend off hostility from Moscow if Europe didn't pull its weight militarily. Now it is Europeans who are in a sweat, wondering if they can defend against Russia without the U.S.</w:t>
      </w:r>
    </w:p>
    <w:p w14:paraId="3573E6C1" w14:textId="77777777" w:rsidR="00C062EB" w:rsidRDefault="00C062EB" w:rsidP="00C062EB">
      <w:pPr>
        <w:rPr>
          <w:sz w:val="16"/>
          <w:szCs w:val="16"/>
        </w:rPr>
      </w:pPr>
      <w:r>
        <w:rPr>
          <w:sz w:val="16"/>
          <w:szCs w:val="16"/>
        </w:rPr>
        <w:t>"Europeans are wise to be concerned and to build up their own military industry and capabilities," said Rose Gottemoeller, a former NATO deputy secretary-general and chief U.S. arms negotiator with Russia.</w:t>
      </w:r>
    </w:p>
    <w:p w14:paraId="3A6839E1" w14:textId="77777777" w:rsidR="00C062EB" w:rsidRDefault="00C062EB" w:rsidP="00C062EB">
      <w:pPr>
        <w:rPr>
          <w:sz w:val="16"/>
          <w:szCs w:val="16"/>
        </w:rPr>
      </w:pPr>
      <w:r>
        <w:rPr>
          <w:sz w:val="16"/>
          <w:szCs w:val="16"/>
        </w:rPr>
        <w:t>Gottemoeller said concern about U.S. commitment first flared in 2017, at the start of Trump's first term, when he stood in front of NATO's new headquarters building and refused to endorse the alliance's core mutual-defense pact unless Europeans raised military spending.</w:t>
      </w:r>
    </w:p>
    <w:p w14:paraId="4B813651" w14:textId="77777777" w:rsidR="00C062EB" w:rsidRDefault="00C062EB" w:rsidP="00C062EB">
      <w:pPr>
        <w:rPr>
          <w:sz w:val="16"/>
          <w:szCs w:val="16"/>
        </w:rPr>
      </w:pPr>
      <w:r>
        <w:rPr>
          <w:sz w:val="16"/>
          <w:szCs w:val="16"/>
        </w:rPr>
        <w:t>Since then, European outlays have jumped. Defense Secretary Pete Hegseth on his first trip to NATO's headquarters recently affirmed America's commitment to the alliance and its core tenet of collective security, while still admonishing Europeans to spend even more.</w:t>
      </w:r>
    </w:p>
    <w:p w14:paraId="370DA981" w14:textId="77777777" w:rsidR="00C062EB" w:rsidRDefault="00C062EB" w:rsidP="00C062EB">
      <w:pPr>
        <w:rPr>
          <w:sz w:val="16"/>
          <w:szCs w:val="16"/>
        </w:rPr>
      </w:pPr>
      <w:r>
        <w:rPr>
          <w:sz w:val="16"/>
          <w:szCs w:val="16"/>
        </w:rPr>
        <w:t>The difference now is the administration's view of threats from Russia. Trump and his team are engaging with Russia, siding with Putin and rejecting traditional U.S. wariness of the Kremlin to a degree unprecedented since World War II -- and by some measures since the founding of the Soviet Union more than a century ago.</w:t>
      </w:r>
    </w:p>
    <w:p w14:paraId="222C78CE" w14:textId="77777777" w:rsidR="00C062EB" w:rsidRDefault="00C062EB" w:rsidP="00C062EB">
      <w:pPr>
        <w:rPr>
          <w:rStyle w:val="StyleUnderline"/>
        </w:rPr>
      </w:pPr>
      <w:r>
        <w:rPr>
          <w:sz w:val="16"/>
          <w:szCs w:val="16"/>
        </w:rPr>
        <w:t xml:space="preserve">Most </w:t>
      </w:r>
      <w:r>
        <w:rPr>
          <w:rStyle w:val="StyleUnderline"/>
        </w:rPr>
        <w:t xml:space="preserve">European leaders, meanwhile, still see Putin's Russia as an </w:t>
      </w:r>
      <w:r>
        <w:rPr>
          <w:rStyle w:val="Emphasis"/>
        </w:rPr>
        <w:t>existential threat.</w:t>
      </w:r>
    </w:p>
    <w:p w14:paraId="1F23407E" w14:textId="77777777" w:rsidR="00C062EB" w:rsidRDefault="00C062EB" w:rsidP="00C062EB">
      <w:pPr>
        <w:rPr>
          <w:sz w:val="16"/>
          <w:szCs w:val="16"/>
        </w:rPr>
      </w:pPr>
      <w:r>
        <w:rPr>
          <w:sz w:val="16"/>
          <w:szCs w:val="16"/>
        </w:rPr>
        <w:t>A large-scale Russian attack on Europe doesn't appear imminent, but the prospect of an armistice in Ukraine is raising European anxiety. Many of Washington's traditional allies worry that a deal could put Russia in position to rebuild its battered military, economy and global standing without simultaneously boosting European security.</w:t>
      </w:r>
    </w:p>
    <w:p w14:paraId="266DEA75" w14:textId="77777777" w:rsidR="00C062EB" w:rsidRDefault="00C062EB" w:rsidP="00C062EB">
      <w:pPr>
        <w:rPr>
          <w:sz w:val="16"/>
          <w:szCs w:val="16"/>
        </w:rPr>
      </w:pPr>
      <w:r>
        <w:rPr>
          <w:sz w:val="16"/>
          <w:szCs w:val="16"/>
        </w:rPr>
        <w:t>A recent survey of almost 400 European international-security professionals assessing 30 potential high-impact dangers to the EU this year identified a Ukraine cease-fire favorable to Russia as the gravest potential threat on the list. The survey was conducted between the U.S. election and Trump's inauguration.</w:t>
      </w:r>
    </w:p>
    <w:p w14:paraId="61C84552" w14:textId="77777777" w:rsidR="00C062EB" w:rsidRDefault="00C062EB" w:rsidP="00C062EB">
      <w:pPr>
        <w:rPr>
          <w:sz w:val="16"/>
          <w:szCs w:val="16"/>
        </w:rPr>
      </w:pPr>
      <w:r>
        <w:rPr>
          <w:sz w:val="16"/>
          <w:szCs w:val="16"/>
        </w:rPr>
        <w:t>U.S. isolationism and a withdrawal of its security guarantees to Europe ranked almost on par with a bad Ukraine deal among threats listed -- and comparable to the danger of a Russian nuclear strike, according to the study, led by the European University Institute.</w:t>
      </w:r>
    </w:p>
    <w:p w14:paraId="5B184B2E" w14:textId="77777777" w:rsidR="00C062EB" w:rsidRDefault="00C062EB" w:rsidP="00C062EB">
      <w:pPr>
        <w:rPr>
          <w:sz w:val="16"/>
          <w:szCs w:val="16"/>
        </w:rPr>
      </w:pPr>
      <w:r>
        <w:rPr>
          <w:sz w:val="16"/>
          <w:szCs w:val="16"/>
        </w:rPr>
        <w:t>"European worries are confirmed by what we've seen over recent weeks," said survey organizer Veronica Anghel.</w:t>
      </w:r>
    </w:p>
    <w:p w14:paraId="4E090F3C" w14:textId="77777777" w:rsidR="00C062EB" w:rsidRDefault="00C062EB" w:rsidP="00C062EB">
      <w:pPr>
        <w:rPr>
          <w:sz w:val="16"/>
          <w:szCs w:val="16"/>
        </w:rPr>
      </w:pPr>
      <w:r>
        <w:rPr>
          <w:rStyle w:val="StyleUnderline"/>
        </w:rPr>
        <w:t>European governments</w:t>
      </w:r>
      <w:r>
        <w:rPr>
          <w:sz w:val="16"/>
          <w:szCs w:val="16"/>
        </w:rPr>
        <w:t xml:space="preserve"> are sprinting belatedly to rebuild their militaries, </w:t>
      </w:r>
      <w:r>
        <w:rPr>
          <w:rStyle w:val="StyleUnderline"/>
        </w:rPr>
        <w:t>compelled by fear of attack by Russia and abandonment by the U.S.</w:t>
      </w:r>
      <w:r>
        <w:rPr>
          <w:sz w:val="16"/>
          <w:szCs w:val="16"/>
        </w:rPr>
        <w:t xml:space="preserve"> Leaders of the EU's 27 countries will gather in Brussels on Thursday to hash out plans to boost military spending and its ability to handle security challenges independently.</w:t>
      </w:r>
    </w:p>
    <w:p w14:paraId="4C9A3D60" w14:textId="77777777" w:rsidR="00C062EB" w:rsidRDefault="00C062EB" w:rsidP="00C062EB">
      <w:pPr>
        <w:rPr>
          <w:sz w:val="16"/>
          <w:szCs w:val="16"/>
        </w:rPr>
      </w:pPr>
      <w:r>
        <w:rPr>
          <w:sz w:val="16"/>
          <w:szCs w:val="16"/>
        </w:rPr>
        <w:t xml:space="preserve">One big catch: The </w:t>
      </w:r>
      <w:r>
        <w:rPr>
          <w:rStyle w:val="StyleUnderline"/>
        </w:rPr>
        <w:t>EU isn't a military organization</w:t>
      </w:r>
      <w:r>
        <w:rPr>
          <w:sz w:val="16"/>
          <w:szCs w:val="16"/>
        </w:rPr>
        <w:t xml:space="preserve"> and its work is focused on coordinating members' efforts while boosting Europe's atrophied, inefficient arms industry.</w:t>
      </w:r>
    </w:p>
    <w:p w14:paraId="543157C7" w14:textId="77777777" w:rsidR="00C062EB" w:rsidRDefault="00C062EB" w:rsidP="00C062EB">
      <w:pPr>
        <w:rPr>
          <w:sz w:val="16"/>
          <w:szCs w:val="16"/>
        </w:rPr>
      </w:pPr>
      <w:r>
        <w:rPr>
          <w:sz w:val="16"/>
          <w:szCs w:val="16"/>
        </w:rPr>
        <w:t xml:space="preserve">In terms of military action, </w:t>
      </w:r>
      <w:r>
        <w:rPr>
          <w:rStyle w:val="StyleUnderline"/>
        </w:rPr>
        <w:t>European efforts fit within plans drawn up at NATO over the past three years,</w:t>
      </w:r>
      <w:r>
        <w:rPr>
          <w:sz w:val="16"/>
          <w:szCs w:val="16"/>
        </w:rPr>
        <w:t xml:space="preserve"> following Russia's large-scale invasion of Ukraine. While European investments will bolster the continent's defenses, they slot into a grand design premised on American participation. The new European equipment and units are part of NATO battle plans and command structures.</w:t>
      </w:r>
    </w:p>
    <w:p w14:paraId="04014736" w14:textId="77777777" w:rsidR="00C062EB" w:rsidRDefault="00C062EB" w:rsidP="00C062EB">
      <w:pPr>
        <w:rPr>
          <w:sz w:val="16"/>
          <w:szCs w:val="16"/>
        </w:rPr>
      </w:pPr>
      <w:r>
        <w:rPr>
          <w:rStyle w:val="StyleUnderline"/>
        </w:rPr>
        <w:t xml:space="preserve">Europe has no continentwide military command </w:t>
      </w:r>
      <w:r>
        <w:rPr>
          <w:rStyle w:val="Emphasis"/>
        </w:rPr>
        <w:t>outside NATO.</w:t>
      </w:r>
      <w:r>
        <w:rPr>
          <w:sz w:val="16"/>
          <w:szCs w:val="16"/>
        </w:rPr>
        <w:t xml:space="preserve"> The U.S. spent decades ensuring that by co-opting or squelching any effort by allied European governments to create rival military groupings. Europeans have repeatedly talked about establishing a multinational fighting force but made little headway.</w:t>
      </w:r>
    </w:p>
    <w:p w14:paraId="401594E5" w14:textId="77777777" w:rsidR="00C062EB" w:rsidRDefault="00C062EB" w:rsidP="00C062EB">
      <w:pPr>
        <w:rPr>
          <w:sz w:val="16"/>
          <w:szCs w:val="16"/>
        </w:rPr>
      </w:pPr>
      <w:r>
        <w:rPr>
          <w:sz w:val="16"/>
          <w:szCs w:val="16"/>
        </w:rPr>
        <w:t>Now Europeans are pondering what collective defense might look like without the U.S. Talk of defending Ukraine is focusing European thinking on how to establish a command structure not built around U.S. capabilities. The next step would be considering how to defend European territory without relying on American systems.</w:t>
      </w:r>
    </w:p>
    <w:p w14:paraId="16FDEA76" w14:textId="77777777" w:rsidR="00C062EB" w:rsidRDefault="00C062EB" w:rsidP="00C062EB">
      <w:pPr>
        <w:rPr>
          <w:sz w:val="16"/>
          <w:szCs w:val="16"/>
        </w:rPr>
      </w:pPr>
      <w:r>
        <w:rPr>
          <w:sz w:val="16"/>
          <w:szCs w:val="16"/>
        </w:rPr>
        <w:t>"If you expect Trump will deal transactionally with Europe or disengage -- or both -- you have to prepare for both," said Giuseppe Spatafora, a former NATO planner and now a research analyst at the EU Institute for Security Studies, the bloc's external-policy think tank.</w:t>
      </w:r>
    </w:p>
    <w:p w14:paraId="26187F78" w14:textId="77777777" w:rsidR="00C062EB" w:rsidRDefault="00C062EB" w:rsidP="00C062EB">
      <w:pPr>
        <w:rPr>
          <w:sz w:val="16"/>
          <w:szCs w:val="16"/>
        </w:rPr>
      </w:pPr>
      <w:r>
        <w:rPr>
          <w:sz w:val="16"/>
          <w:szCs w:val="16"/>
        </w:rPr>
        <w:t>"How you make up for the U.S. commitment is a political question, and one that must be discussed and acted upon now," said Spatafora.</w:t>
      </w:r>
    </w:p>
    <w:p w14:paraId="14DEE6D4" w14:textId="77777777" w:rsidR="00C062EB" w:rsidRPr="00C062EB" w:rsidRDefault="00C062EB" w:rsidP="00C062EB"/>
    <w:p w14:paraId="249B79FF" w14:textId="77777777" w:rsidR="00FD7ED2" w:rsidRDefault="00FD7ED2" w:rsidP="00FD7ED2">
      <w:pPr>
        <w:pStyle w:val="Heading3"/>
      </w:pPr>
      <w:r>
        <w:t>Link---Energy---2NC</w:t>
      </w:r>
    </w:p>
    <w:p w14:paraId="7BA3F836" w14:textId="77777777" w:rsidR="00FD7ED2" w:rsidRDefault="00FD7ED2" w:rsidP="00FD7ED2">
      <w:pPr>
        <w:pStyle w:val="Heading4"/>
      </w:pPr>
      <w:r>
        <w:t xml:space="preserve">Cooperation over </w:t>
      </w:r>
      <w:r>
        <w:rPr>
          <w:u w:val="single"/>
        </w:rPr>
        <w:t>energy</w:t>
      </w:r>
      <w:r>
        <w:t xml:space="preserve"> is a </w:t>
      </w:r>
      <w:r>
        <w:rPr>
          <w:u w:val="single"/>
        </w:rPr>
        <w:t>hard sell</w:t>
      </w:r>
      <w:r>
        <w:t xml:space="preserve"> for NATO.</w:t>
      </w:r>
    </w:p>
    <w:p w14:paraId="5C7621E2" w14:textId="77777777" w:rsidR="00FD7ED2" w:rsidRPr="009B3A88" w:rsidRDefault="00FD7ED2" w:rsidP="00FD7ED2">
      <w:r w:rsidRPr="009B3A88">
        <w:rPr>
          <w:rStyle w:val="Style13ptBold"/>
        </w:rPr>
        <w:t>Ilyushina ’25</w:t>
      </w:r>
      <w:r>
        <w:t xml:space="preserve"> [Mary; March 31; reporter on the Foreign Desk covering Russia, began career in independent Russian media; Washington Post, “Lure of the north: What Russia’s Arctic can offer Trump,” </w:t>
      </w:r>
      <w:r w:rsidRPr="009B3A88">
        <w:t>https://www.washingtonpost.com/world/2025/03/31/russia-arctic-gas-minerals-trump-putin/</w:t>
      </w:r>
      <w:r>
        <w:t xml:space="preserve">; Accessed 7.14.25] </w:t>
      </w:r>
    </w:p>
    <w:p w14:paraId="3AFEB517" w14:textId="77777777" w:rsidR="00FD7ED2" w:rsidRPr="009B3A88" w:rsidRDefault="00FD7ED2" w:rsidP="00FD7ED2">
      <w:pPr>
        <w:rPr>
          <w:sz w:val="16"/>
        </w:rPr>
      </w:pPr>
      <w:r w:rsidRPr="009B3A88">
        <w:rPr>
          <w:sz w:val="16"/>
        </w:rPr>
        <w:t xml:space="preserve">For Trump, </w:t>
      </w:r>
      <w:r w:rsidRPr="009B3A88">
        <w:rPr>
          <w:rStyle w:val="StyleUnderline"/>
        </w:rPr>
        <w:t xml:space="preserve">expansion in the Arctic can be a way to resell </w:t>
      </w:r>
      <w:r w:rsidRPr="009B3A88">
        <w:rPr>
          <w:rStyle w:val="Emphasis"/>
        </w:rPr>
        <w:t>cheap energy</w:t>
      </w:r>
      <w:r w:rsidRPr="009B3A88">
        <w:rPr>
          <w:rStyle w:val="StyleUnderline"/>
        </w:rPr>
        <w:t xml:space="preserve"> or buy minerals and rare earth metals from </w:t>
      </w:r>
      <w:r w:rsidRPr="009B3A88">
        <w:rPr>
          <w:rStyle w:val="Emphasis"/>
        </w:rPr>
        <w:t>Russia</w:t>
      </w:r>
      <w:r w:rsidRPr="009B3A88">
        <w:rPr>
          <w:rStyle w:val="StyleUnderline"/>
        </w:rPr>
        <w:t>, experts said</w:t>
      </w:r>
      <w:r w:rsidRPr="009B3A88">
        <w:rPr>
          <w:sz w:val="16"/>
        </w:rPr>
        <w:t xml:space="preserve">. </w:t>
      </w:r>
      <w:r w:rsidRPr="009B3A88">
        <w:rPr>
          <w:rStyle w:val="StyleUnderline"/>
        </w:rPr>
        <w:t xml:space="preserve">Cooperation with Russia would also be a way to stave off the growing interest of China, which has </w:t>
      </w:r>
      <w:r w:rsidRPr="009B3A88">
        <w:rPr>
          <w:rStyle w:val="Emphasis"/>
        </w:rPr>
        <w:t>declared itself</w:t>
      </w:r>
      <w:r w:rsidRPr="009B3A88">
        <w:rPr>
          <w:sz w:val="16"/>
        </w:rPr>
        <w:t xml:space="preserve"> “</w:t>
      </w:r>
      <w:r w:rsidRPr="009B3A88">
        <w:rPr>
          <w:rStyle w:val="StyleUnderline"/>
        </w:rPr>
        <w:t xml:space="preserve">a </w:t>
      </w:r>
      <w:r w:rsidRPr="009B3A88">
        <w:rPr>
          <w:rStyle w:val="Emphasis"/>
        </w:rPr>
        <w:t>near-Arctic state</w:t>
      </w:r>
      <w:r w:rsidRPr="009B3A88">
        <w:rPr>
          <w:sz w:val="16"/>
        </w:rPr>
        <w:t>,” and is building its own icebreaking fleet to explore the emerging trade routes.</w:t>
      </w:r>
    </w:p>
    <w:p w14:paraId="587612F6" w14:textId="77777777" w:rsidR="00FD7ED2" w:rsidRPr="009B3A88" w:rsidRDefault="00FD7ED2" w:rsidP="00FD7ED2">
      <w:pPr>
        <w:rPr>
          <w:sz w:val="16"/>
        </w:rPr>
      </w:pPr>
      <w:r w:rsidRPr="009B3A88">
        <w:rPr>
          <w:sz w:val="16"/>
        </w:rPr>
        <w:t xml:space="preserve">For Russia, </w:t>
      </w:r>
      <w:r w:rsidRPr="009B3A88">
        <w:rPr>
          <w:rStyle w:val="StyleUnderline"/>
        </w:rPr>
        <w:t xml:space="preserve">this presents an opportunity to access the </w:t>
      </w:r>
      <w:r w:rsidRPr="009B3A88">
        <w:rPr>
          <w:rStyle w:val="Emphasis"/>
        </w:rPr>
        <w:t>LNG technologies</w:t>
      </w:r>
      <w:r w:rsidRPr="009B3A88">
        <w:rPr>
          <w:rStyle w:val="StyleUnderline"/>
        </w:rPr>
        <w:t xml:space="preserve"> it lacks</w:t>
      </w:r>
      <w:r w:rsidRPr="009B3A88">
        <w:rPr>
          <w:sz w:val="16"/>
        </w:rPr>
        <w:t xml:space="preserve"> and revive some of its key revenue makers, </w:t>
      </w:r>
      <w:r w:rsidRPr="009B3A88">
        <w:rPr>
          <w:rStyle w:val="StyleUnderline"/>
        </w:rPr>
        <w:t xml:space="preserve">which have been hindered by </w:t>
      </w:r>
      <w:r w:rsidRPr="009B3A88">
        <w:rPr>
          <w:rStyle w:val="Emphasis"/>
        </w:rPr>
        <w:t>sanctions</w:t>
      </w:r>
      <w:r w:rsidRPr="009B3A88">
        <w:rPr>
          <w:rStyle w:val="StyleUnderline"/>
        </w:rPr>
        <w:t xml:space="preserve"> since the </w:t>
      </w:r>
      <w:r w:rsidRPr="009B3A88">
        <w:rPr>
          <w:rStyle w:val="Emphasis"/>
        </w:rPr>
        <w:t>invasion</w:t>
      </w:r>
      <w:r w:rsidRPr="009B3A88">
        <w:rPr>
          <w:rStyle w:val="StyleUnderline"/>
        </w:rPr>
        <w:t xml:space="preserve"> of </w:t>
      </w:r>
      <w:r w:rsidRPr="009B3A88">
        <w:rPr>
          <w:rStyle w:val="Emphasis"/>
        </w:rPr>
        <w:t>Ukraine</w:t>
      </w:r>
      <w:r w:rsidRPr="009B3A88">
        <w:rPr>
          <w:sz w:val="16"/>
        </w:rPr>
        <w:t>.</w:t>
      </w:r>
    </w:p>
    <w:p w14:paraId="44C25EE1" w14:textId="77777777" w:rsidR="00FD7ED2" w:rsidRPr="009B3A88" w:rsidRDefault="00FD7ED2" w:rsidP="00FD7ED2">
      <w:pPr>
        <w:rPr>
          <w:sz w:val="16"/>
        </w:rPr>
      </w:pPr>
      <w:r w:rsidRPr="009B3A88">
        <w:rPr>
          <w:sz w:val="16"/>
        </w:rPr>
        <w:t xml:space="preserve">“When it comes to Arctic, </w:t>
      </w:r>
      <w:r w:rsidRPr="009B3A88">
        <w:rPr>
          <w:rStyle w:val="StyleUnderline"/>
        </w:rPr>
        <w:t xml:space="preserve">Russia has a </w:t>
      </w:r>
      <w:r w:rsidRPr="009B3A88">
        <w:rPr>
          <w:rStyle w:val="Emphasis"/>
        </w:rPr>
        <w:t>lot</w:t>
      </w:r>
      <w:r w:rsidRPr="009B3A88">
        <w:rPr>
          <w:rStyle w:val="StyleUnderline"/>
        </w:rPr>
        <w:t xml:space="preserve"> </w:t>
      </w:r>
      <w:r w:rsidRPr="009B3A88">
        <w:rPr>
          <w:rStyle w:val="Emphasis"/>
        </w:rPr>
        <w:t>to offer</w:t>
      </w:r>
      <w:r w:rsidRPr="009B3A88">
        <w:rPr>
          <w:sz w:val="16"/>
        </w:rPr>
        <w:t>,” said Russian economist and Arctic expert Vladislav Inozemtsev. “</w:t>
      </w:r>
      <w:r w:rsidRPr="009B3A88">
        <w:rPr>
          <w:rStyle w:val="StyleUnderline"/>
        </w:rPr>
        <w:t xml:space="preserve">It is also something Russia cannot </w:t>
      </w:r>
      <w:r w:rsidRPr="009B3A88">
        <w:rPr>
          <w:rStyle w:val="Emphasis"/>
        </w:rPr>
        <w:t>fully develop</w:t>
      </w:r>
      <w:r w:rsidRPr="009B3A88">
        <w:rPr>
          <w:rStyle w:val="StyleUnderline"/>
        </w:rPr>
        <w:t xml:space="preserve"> on its </w:t>
      </w:r>
      <w:r w:rsidRPr="009B3A88">
        <w:rPr>
          <w:rStyle w:val="Emphasis"/>
        </w:rPr>
        <w:t>own</w:t>
      </w:r>
      <w:r w:rsidRPr="009B3A88">
        <w:rPr>
          <w:sz w:val="16"/>
        </w:rPr>
        <w:t>.”</w:t>
      </w:r>
    </w:p>
    <w:p w14:paraId="6FBEACB6" w14:textId="77777777" w:rsidR="00FD7ED2" w:rsidRPr="009B3A88" w:rsidRDefault="00FD7ED2" w:rsidP="00FD7ED2">
      <w:pPr>
        <w:rPr>
          <w:sz w:val="16"/>
        </w:rPr>
      </w:pPr>
      <w:r w:rsidRPr="009B3A88">
        <w:rPr>
          <w:sz w:val="16"/>
        </w:rPr>
        <w:t>All about the gas</w:t>
      </w:r>
    </w:p>
    <w:p w14:paraId="00F4AD32" w14:textId="77777777" w:rsidR="00FD7ED2" w:rsidRPr="009B3A88" w:rsidRDefault="00FD7ED2" w:rsidP="00FD7ED2">
      <w:pPr>
        <w:rPr>
          <w:sz w:val="16"/>
        </w:rPr>
      </w:pPr>
      <w:r w:rsidRPr="009B3A88">
        <w:rPr>
          <w:sz w:val="16"/>
        </w:rPr>
        <w:t>A warming climate has unlocked economic opportunities along the Northern Sea Route, a faster trade lane between Europe and Asia that was once frozen, and Russia aims to capitalize on this with its unrivaled icebreaker fleet.</w:t>
      </w:r>
    </w:p>
    <w:p w14:paraId="45A4FA01" w14:textId="77777777" w:rsidR="00FD7ED2" w:rsidRPr="009B3A88" w:rsidRDefault="00FD7ED2" w:rsidP="00FD7ED2">
      <w:pPr>
        <w:rPr>
          <w:sz w:val="16"/>
        </w:rPr>
      </w:pPr>
      <w:r w:rsidRPr="009B3A88">
        <w:rPr>
          <w:rStyle w:val="StyleUnderline"/>
        </w:rPr>
        <w:t xml:space="preserve">These Arctic regions are rich in </w:t>
      </w:r>
      <w:r w:rsidRPr="009B3A88">
        <w:rPr>
          <w:rStyle w:val="Emphasis"/>
        </w:rPr>
        <w:t>massive deposits</w:t>
      </w:r>
      <w:r w:rsidRPr="009B3A88">
        <w:rPr>
          <w:rStyle w:val="StyleUnderline"/>
        </w:rPr>
        <w:t xml:space="preserve"> of natural gas</w:t>
      </w:r>
      <w:r w:rsidRPr="009B3A88">
        <w:rPr>
          <w:sz w:val="16"/>
        </w:rPr>
        <w:t>, with the Bovanenkovo field on the Yamal Peninsula alone holding approximately 4.9 trillion cubic meters of gas reserves, rivaling major U.S. fields such as Eagle Ford Shale. Russia had invested millions in LNG facilities along the northern route — until Western sanctions derailed those plans.</w:t>
      </w:r>
    </w:p>
    <w:p w14:paraId="6517E3F6" w14:textId="77777777" w:rsidR="00FD7ED2" w:rsidRPr="009B3A88" w:rsidRDefault="00FD7ED2" w:rsidP="00FD7ED2">
      <w:pPr>
        <w:rPr>
          <w:sz w:val="16"/>
        </w:rPr>
      </w:pPr>
      <w:r w:rsidRPr="009B3A88">
        <w:rPr>
          <w:sz w:val="16"/>
        </w:rPr>
        <w:t>In 2019, Russia aimed for 30 percent to 40 percent control of the global LNG market and hoped to boost production to 70 million tons by 2030.</w:t>
      </w:r>
    </w:p>
    <w:p w14:paraId="60913360" w14:textId="77777777" w:rsidR="00FD7ED2" w:rsidRPr="009B3A88" w:rsidRDefault="00FD7ED2" w:rsidP="00FD7ED2">
      <w:pPr>
        <w:rPr>
          <w:sz w:val="16"/>
        </w:rPr>
      </w:pPr>
      <w:r w:rsidRPr="009B3A88">
        <w:rPr>
          <w:rStyle w:val="StyleUnderline"/>
        </w:rPr>
        <w:t xml:space="preserve">But Russia’s LNG industry is heavily reliant on </w:t>
      </w:r>
      <w:r w:rsidRPr="009B3A88">
        <w:rPr>
          <w:rStyle w:val="Emphasis"/>
        </w:rPr>
        <w:t>Western technology</w:t>
      </w:r>
      <w:r w:rsidRPr="009B3A88">
        <w:rPr>
          <w:rStyle w:val="StyleUnderline"/>
        </w:rPr>
        <w:t xml:space="preserve"> and </w:t>
      </w:r>
      <w:r w:rsidRPr="009B3A88">
        <w:rPr>
          <w:rStyle w:val="Emphasis"/>
        </w:rPr>
        <w:t>equipment</w:t>
      </w:r>
      <w:r w:rsidRPr="009B3A88">
        <w:rPr>
          <w:sz w:val="16"/>
        </w:rPr>
        <w:t>, and it was crippled by the post-invasion sanctions. By 2024, Russia still had only an 8 percent market share.</w:t>
      </w:r>
    </w:p>
    <w:p w14:paraId="3D6CD001" w14:textId="77777777" w:rsidR="00FD7ED2" w:rsidRPr="009B3A88" w:rsidRDefault="00FD7ED2" w:rsidP="00FD7ED2">
      <w:pPr>
        <w:rPr>
          <w:sz w:val="16"/>
        </w:rPr>
      </w:pPr>
      <w:r w:rsidRPr="009B3A88">
        <w:rPr>
          <w:sz w:val="16"/>
        </w:rPr>
        <w:t xml:space="preserve">Echoing </w:t>
      </w:r>
      <w:r w:rsidRPr="009B3A88">
        <w:rPr>
          <w:rStyle w:val="Emphasis"/>
        </w:rPr>
        <w:t>Witkoff’s idea</w:t>
      </w:r>
      <w:r w:rsidRPr="009B3A88">
        <w:rPr>
          <w:sz w:val="16"/>
        </w:rPr>
        <w:t xml:space="preserve">, Inozemtsev suggested that </w:t>
      </w:r>
      <w:r w:rsidRPr="009B3A88">
        <w:rPr>
          <w:rStyle w:val="StyleUnderline"/>
        </w:rPr>
        <w:t xml:space="preserve">Trump could strike a deal with Russia by letting the </w:t>
      </w:r>
      <w:r w:rsidRPr="009B3A88">
        <w:rPr>
          <w:rStyle w:val="Emphasis"/>
        </w:rPr>
        <w:t>U</w:t>
      </w:r>
      <w:r w:rsidRPr="009B3A88">
        <w:rPr>
          <w:rStyle w:val="StyleUnderline"/>
        </w:rPr>
        <w:t xml:space="preserve">nited </w:t>
      </w:r>
      <w:r w:rsidRPr="009B3A88">
        <w:rPr>
          <w:rStyle w:val="Emphasis"/>
        </w:rPr>
        <w:t>S</w:t>
      </w:r>
      <w:r w:rsidRPr="009B3A88">
        <w:rPr>
          <w:rStyle w:val="StyleUnderline"/>
        </w:rPr>
        <w:t xml:space="preserve">tates have a stake in developing the </w:t>
      </w:r>
      <w:r w:rsidRPr="009B3A88">
        <w:rPr>
          <w:rStyle w:val="Emphasis"/>
        </w:rPr>
        <w:t>LNG projects</w:t>
      </w:r>
      <w:r w:rsidRPr="009B3A88">
        <w:rPr>
          <w:rStyle w:val="StyleUnderline"/>
        </w:rPr>
        <w:t xml:space="preserve"> in Russia and then giving them a share of gas to resell to </w:t>
      </w:r>
      <w:r w:rsidRPr="009B3A88">
        <w:rPr>
          <w:rStyle w:val="Emphasis"/>
        </w:rPr>
        <w:t>third countries</w:t>
      </w:r>
      <w:r w:rsidRPr="009B3A88">
        <w:rPr>
          <w:sz w:val="16"/>
        </w:rPr>
        <w:t>.</w:t>
      </w:r>
    </w:p>
    <w:p w14:paraId="12747FF2" w14:textId="77777777" w:rsidR="00FD7ED2" w:rsidRPr="009B3A88" w:rsidRDefault="00FD7ED2" w:rsidP="00FD7ED2">
      <w:pPr>
        <w:rPr>
          <w:sz w:val="16"/>
        </w:rPr>
      </w:pPr>
      <w:r w:rsidRPr="009B3A88">
        <w:rPr>
          <w:rStyle w:val="StyleUnderline"/>
        </w:rPr>
        <w:t xml:space="preserve">One possible arrangement could see the </w:t>
      </w:r>
      <w:r w:rsidRPr="009B3A88">
        <w:rPr>
          <w:rStyle w:val="Emphasis"/>
        </w:rPr>
        <w:t>U</w:t>
      </w:r>
      <w:r w:rsidRPr="009B3A88">
        <w:rPr>
          <w:rStyle w:val="StyleUnderline"/>
        </w:rPr>
        <w:t xml:space="preserve">nited </w:t>
      </w:r>
      <w:r w:rsidRPr="009B3A88">
        <w:rPr>
          <w:rStyle w:val="Emphasis"/>
        </w:rPr>
        <w:t>S</w:t>
      </w:r>
      <w:r w:rsidRPr="009B3A88">
        <w:rPr>
          <w:rStyle w:val="StyleUnderline"/>
        </w:rPr>
        <w:t xml:space="preserve">tates acting as an </w:t>
      </w:r>
      <w:r w:rsidRPr="009B3A88">
        <w:rPr>
          <w:rStyle w:val="Emphasis"/>
        </w:rPr>
        <w:t>intermediary</w:t>
      </w:r>
      <w:r w:rsidRPr="009B3A88">
        <w:rPr>
          <w:rStyle w:val="StyleUnderline"/>
        </w:rPr>
        <w:t xml:space="preserve"> for Russian gas sales to </w:t>
      </w:r>
      <w:r w:rsidRPr="009B3A88">
        <w:rPr>
          <w:rStyle w:val="Emphasis"/>
        </w:rPr>
        <w:t>Europe</w:t>
      </w:r>
      <w:r w:rsidRPr="009B3A88">
        <w:rPr>
          <w:sz w:val="16"/>
        </w:rPr>
        <w:t>, which after the Ukraine invasion largely weaned itself off Russian gas.</w:t>
      </w:r>
    </w:p>
    <w:p w14:paraId="1A5D28A1" w14:textId="77777777" w:rsidR="00FD7ED2" w:rsidRPr="009B3A88" w:rsidRDefault="00FD7ED2" w:rsidP="00FD7ED2">
      <w:pPr>
        <w:rPr>
          <w:sz w:val="16"/>
        </w:rPr>
      </w:pPr>
      <w:r w:rsidRPr="009B3A88">
        <w:rPr>
          <w:sz w:val="16"/>
        </w:rPr>
        <w:t xml:space="preserve">In this scenario, Inozemtsev said, </w:t>
      </w:r>
      <w:r w:rsidRPr="009B3A88">
        <w:rPr>
          <w:rStyle w:val="StyleUnderline"/>
        </w:rPr>
        <w:t xml:space="preserve">Trump could push Europe to restart Russian </w:t>
      </w:r>
      <w:r w:rsidRPr="009B3A88">
        <w:rPr>
          <w:rStyle w:val="Emphasis"/>
        </w:rPr>
        <w:t>pipeline gas imports</w:t>
      </w:r>
      <w:r w:rsidRPr="009B3A88">
        <w:rPr>
          <w:sz w:val="16"/>
        </w:rPr>
        <w:t>, while Moscow, in return, would compensate the United States with a share of the Arctic liquefied gas that it could then ship to other countries at a higher profit margin.</w:t>
      </w:r>
    </w:p>
    <w:p w14:paraId="02EC676F" w14:textId="77777777" w:rsidR="00FD7ED2" w:rsidRPr="009B3A88" w:rsidRDefault="00FD7ED2" w:rsidP="00FD7ED2">
      <w:pPr>
        <w:rPr>
          <w:sz w:val="16"/>
        </w:rPr>
      </w:pPr>
      <w:r w:rsidRPr="009B3A88">
        <w:rPr>
          <w:sz w:val="16"/>
        </w:rPr>
        <w:t>“Russia has lucrative things to offer to the U.S., should the U.S., in turn, put pressure on Europe,” Inozemtsev said. The United States could fulfill its gas contracts to Europe by selling them reflagged Russian gas from the pipeline network and then sell its own LNG elsewhere.</w:t>
      </w:r>
    </w:p>
    <w:p w14:paraId="4248B09E" w14:textId="77777777" w:rsidR="00FD7ED2" w:rsidRPr="009B3A88" w:rsidRDefault="00FD7ED2" w:rsidP="00FD7ED2">
      <w:pPr>
        <w:rPr>
          <w:sz w:val="16"/>
        </w:rPr>
      </w:pPr>
      <w:r w:rsidRPr="009B3A88">
        <w:rPr>
          <w:sz w:val="16"/>
        </w:rPr>
        <w:t>There have also been reports of efforts to restart the Nord Stream pipeline which once brought gas across the Baltic Sea into Europe.</w:t>
      </w:r>
    </w:p>
    <w:p w14:paraId="65D50573" w14:textId="238571FA" w:rsidR="00FD7ED2" w:rsidRPr="00421718" w:rsidRDefault="00FD7ED2" w:rsidP="00FD7ED2">
      <w:pPr>
        <w:rPr>
          <w:sz w:val="16"/>
        </w:rPr>
      </w:pPr>
      <w:r w:rsidRPr="009B3A88">
        <w:rPr>
          <w:sz w:val="16"/>
        </w:rPr>
        <w:t xml:space="preserve">Pushing Europe to reopen sanctioned pipelines, however, </w:t>
      </w:r>
      <w:r w:rsidRPr="009B3A88">
        <w:rPr>
          <w:rStyle w:val="StyleUnderline"/>
        </w:rPr>
        <w:t xml:space="preserve">is a </w:t>
      </w:r>
      <w:r w:rsidRPr="009B3A88">
        <w:rPr>
          <w:rStyle w:val="Emphasis"/>
        </w:rPr>
        <w:t>hard sell</w:t>
      </w:r>
      <w:r w:rsidRPr="009B3A88">
        <w:rPr>
          <w:rStyle w:val="StyleUnderline"/>
        </w:rPr>
        <w:t xml:space="preserve"> after the continent’s painful breakup with Russian gas and oil after the </w:t>
      </w:r>
      <w:r w:rsidRPr="009B3A88">
        <w:rPr>
          <w:rStyle w:val="Emphasis"/>
        </w:rPr>
        <w:t>invasion</w:t>
      </w:r>
      <w:r w:rsidRPr="009B3A88">
        <w:rPr>
          <w:sz w:val="16"/>
        </w:rPr>
        <w:t xml:space="preserve">. German Economy Minister Robert Habeck dismissed the idea of reviving Nord Stream, calling it “completely the wrong direction,” following a recent Financial Times report about another possible effort. </w:t>
      </w:r>
      <w:r w:rsidRPr="009B3A88">
        <w:rPr>
          <w:rStyle w:val="StyleUnderline"/>
        </w:rPr>
        <w:t xml:space="preserve">Similar resistance is likely across </w:t>
      </w:r>
      <w:r w:rsidRPr="009B3A88">
        <w:rPr>
          <w:rStyle w:val="Emphasis"/>
        </w:rPr>
        <w:t>Europe</w:t>
      </w:r>
      <w:r w:rsidRPr="009B3A88">
        <w:rPr>
          <w:rStyle w:val="StyleUnderline"/>
        </w:rPr>
        <w:t xml:space="preserve">, as many countries remain wary of </w:t>
      </w:r>
      <w:r w:rsidRPr="009B3A88">
        <w:rPr>
          <w:rStyle w:val="Emphasis"/>
        </w:rPr>
        <w:t>rekindling</w:t>
      </w:r>
      <w:r w:rsidRPr="009B3A88">
        <w:rPr>
          <w:rStyle w:val="StyleUnderline"/>
        </w:rPr>
        <w:t xml:space="preserve"> </w:t>
      </w:r>
      <w:r w:rsidRPr="009B3A88">
        <w:rPr>
          <w:rStyle w:val="Emphasis"/>
        </w:rPr>
        <w:t>ties</w:t>
      </w:r>
      <w:r w:rsidRPr="009B3A88">
        <w:rPr>
          <w:rStyle w:val="StyleUnderline"/>
        </w:rPr>
        <w:t xml:space="preserve"> with a supplier that has shown </w:t>
      </w:r>
      <w:r w:rsidRPr="009B3A88">
        <w:rPr>
          <w:rStyle w:val="Emphasis"/>
        </w:rPr>
        <w:t>few qualms</w:t>
      </w:r>
      <w:r w:rsidRPr="009B3A88">
        <w:rPr>
          <w:rStyle w:val="StyleUnderline"/>
        </w:rPr>
        <w:t xml:space="preserve"> about using its resources for </w:t>
      </w:r>
      <w:r w:rsidRPr="009B3A88">
        <w:rPr>
          <w:rStyle w:val="Emphasis"/>
        </w:rPr>
        <w:t>political ends</w:t>
      </w:r>
      <w:r w:rsidRPr="009B3A88">
        <w:rPr>
          <w:sz w:val="16"/>
        </w:rPr>
        <w:t>.</w:t>
      </w:r>
    </w:p>
    <w:p w14:paraId="383EF41B" w14:textId="77777777" w:rsidR="00FD7ED2" w:rsidRDefault="00FD7ED2" w:rsidP="00FD7ED2">
      <w:pPr>
        <w:pStyle w:val="Heading4"/>
      </w:pPr>
      <w:r>
        <w:t xml:space="preserve">Europe invests in itself and strengthens security, including both conventional and nuclear weapons, if the US cooperates with Russia – increasing the potential for escalation. </w:t>
      </w:r>
    </w:p>
    <w:p w14:paraId="622775CA" w14:textId="77777777" w:rsidR="00FD7ED2" w:rsidRPr="00421718" w:rsidRDefault="00FD7ED2" w:rsidP="00421718">
      <w:r w:rsidRPr="00421718">
        <w:rPr>
          <w:rStyle w:val="Style13ptBold"/>
        </w:rPr>
        <w:t>Mammadov ’25</w:t>
      </w:r>
      <w:r w:rsidRPr="00421718">
        <w:t xml:space="preserve"> [June 12; Ali Mammadov is a Ph.D. researcher at George Mason’s University Schar School of Policy and Government and the managing editor of the Center for Security Policy Studies. His work focuses on military alliances, great power competition, and the role of rising powers in global security. “If America Abandons Europe, will the Content Fragment or Unify?” War on the Rocks; https://warontherocks.com/2025/06/if-america-abandons-europe-will-the-continent-fragment-or-unify/]</w:t>
      </w:r>
    </w:p>
    <w:p w14:paraId="1EDEB940" w14:textId="77777777" w:rsidR="00FD7ED2" w:rsidRPr="003A6CC7" w:rsidRDefault="00FD7ED2" w:rsidP="00FD7ED2">
      <w:pPr>
        <w:rPr>
          <w:sz w:val="16"/>
        </w:rPr>
      </w:pPr>
      <w:r w:rsidRPr="003A6CC7">
        <w:rPr>
          <w:sz w:val="16"/>
        </w:rPr>
        <w:t xml:space="preserve">For over seventy years, U.S. military power has formed the backbone of Europe’s security architecture. </w:t>
      </w:r>
      <w:r w:rsidRPr="003A6CC7">
        <w:rPr>
          <w:rStyle w:val="StyleUnderline"/>
        </w:rPr>
        <w:t>American leadership</w:t>
      </w:r>
      <w:r w:rsidRPr="003A6CC7">
        <w:rPr>
          <w:sz w:val="16"/>
        </w:rPr>
        <w:t xml:space="preserve"> enabled the continent to prioritize political integration and economic development while relying on a trans-Atlantic alliance to deter external threats. That arrangement is now </w:t>
      </w:r>
      <w:r w:rsidRPr="003A6CC7">
        <w:rPr>
          <w:rStyle w:val="StyleUnderline"/>
        </w:rPr>
        <w:t>under increasing strain</w:t>
      </w:r>
      <w:r w:rsidRPr="003A6CC7">
        <w:rPr>
          <w:sz w:val="16"/>
        </w:rPr>
        <w:t xml:space="preserve">. In his second term, President Donald </w:t>
      </w:r>
      <w:r w:rsidRPr="003A6CC7">
        <w:rPr>
          <w:rStyle w:val="StyleUnderline"/>
        </w:rPr>
        <w:t>Trump has pushed European allies to commit up to five percent of their gross domestic product to defense and has signaled that the United States may no longer provide a conventional military backstop on the continent</w:t>
      </w:r>
      <w:r w:rsidRPr="003A6CC7">
        <w:rPr>
          <w:sz w:val="16"/>
        </w:rPr>
        <w:t xml:space="preserve">. Some suggest that this is a calculated effort to compel Europe to assume greater responsibility and that the United States will remain committed to the alliance. Yet even if that is the intent rather than absolute abandonment, the effect is the same: </w:t>
      </w:r>
      <w:r w:rsidRPr="003A6CC7">
        <w:rPr>
          <w:rStyle w:val="StyleUnderline"/>
        </w:rPr>
        <w:t>Europe would be prudent to plan for a future without an American security guarantee</w:t>
      </w:r>
      <w:r w:rsidRPr="003A6CC7">
        <w:rPr>
          <w:sz w:val="16"/>
        </w:rPr>
        <w:t xml:space="preserve">. What follows from such a shift is far from predetermined. </w:t>
      </w:r>
      <w:r w:rsidRPr="003A6CC7">
        <w:rPr>
          <w:rStyle w:val="StyleUnderline"/>
        </w:rPr>
        <w:t>One possibility is</w:t>
      </w:r>
      <w:r w:rsidRPr="003A6CC7">
        <w:rPr>
          <w:sz w:val="16"/>
        </w:rPr>
        <w:t xml:space="preserve"> that </w:t>
      </w:r>
      <w:r w:rsidRPr="003A6CC7">
        <w:rPr>
          <w:rStyle w:val="StyleUnderline"/>
        </w:rPr>
        <w:t>the shock of American disengagement catalyzes greater European unity and strategic coherence</w:t>
      </w:r>
      <w:r w:rsidRPr="003A6CC7">
        <w:rPr>
          <w:sz w:val="16"/>
        </w:rPr>
        <w:t xml:space="preserve">. </w:t>
      </w:r>
      <w:r w:rsidRPr="003A6CC7">
        <w:rPr>
          <w:rStyle w:val="StyleUnderline"/>
        </w:rPr>
        <w:t>Another is that the loss of U.S. leadership accelerates internal divisions and geopolitical vulnerability</w:t>
      </w:r>
      <w:r w:rsidRPr="003A6CC7">
        <w:rPr>
          <w:sz w:val="16"/>
        </w:rPr>
        <w:t xml:space="preserve">. Which path Europe takes will depend on choices made now — by </w:t>
      </w:r>
      <w:r w:rsidRPr="003A6CC7">
        <w:rPr>
          <w:rStyle w:val="StyleUnderline"/>
        </w:rPr>
        <w:t>policymakers</w:t>
      </w:r>
      <w:r w:rsidRPr="003A6CC7">
        <w:rPr>
          <w:sz w:val="16"/>
        </w:rPr>
        <w:t xml:space="preserve"> who </w:t>
      </w:r>
      <w:r w:rsidRPr="003A6CC7">
        <w:rPr>
          <w:rStyle w:val="StyleUnderline"/>
        </w:rPr>
        <w:t>should prepare for contingency, not continuity</w:t>
      </w:r>
      <w:r w:rsidRPr="003A6CC7">
        <w:rPr>
          <w:sz w:val="16"/>
        </w:rPr>
        <w:t xml:space="preserve">. In the first scenario, European </w:t>
      </w:r>
      <w:r w:rsidRPr="003A6CC7">
        <w:rPr>
          <w:rStyle w:val="StyleUnderline"/>
        </w:rPr>
        <w:t>NATO member states</w:t>
      </w:r>
      <w:r w:rsidRPr="003A6CC7">
        <w:rPr>
          <w:sz w:val="16"/>
        </w:rPr>
        <w:t xml:space="preserve"> respond to a sustained American withdrawal by </w:t>
      </w:r>
      <w:r w:rsidRPr="003A6CC7">
        <w:rPr>
          <w:rStyle w:val="StyleUnderline"/>
        </w:rPr>
        <w:t>expanding their security capacities through a range of measures, including the formation of new partnerships, the enlargement of their armed forces, and the strengthening of domestic defense industries.</w:t>
      </w:r>
      <w:r w:rsidRPr="003A6CC7">
        <w:rPr>
          <w:sz w:val="16"/>
        </w:rPr>
        <w:t xml:space="preserve"> Unlike more ambiguous past episodes, </w:t>
      </w:r>
      <w:r w:rsidRPr="003A6CC7">
        <w:rPr>
          <w:rStyle w:val="StyleUnderline"/>
        </w:rPr>
        <w:t>Washington</w:t>
      </w:r>
      <w:r w:rsidRPr="003A6CC7">
        <w:rPr>
          <w:sz w:val="16"/>
        </w:rPr>
        <w:t xml:space="preserve"> is now making its intentions clear through concrete actions — </w:t>
      </w:r>
      <w:r w:rsidRPr="003A6CC7">
        <w:rPr>
          <w:rStyle w:val="StyleUnderline"/>
        </w:rPr>
        <w:t>systematically withdrawing from Europe and signaling that it no longer considers the continent a strategic priority</w:t>
      </w:r>
      <w:r w:rsidRPr="003A6CC7">
        <w:rPr>
          <w:sz w:val="16"/>
        </w:rPr>
        <w:t xml:space="preserve"> by either de jure or de facto dismissal of security agreements. In an effort to concentrate on countering China and driving a wedge between Beijing and Moscow, </w:t>
      </w:r>
      <w:r w:rsidRPr="003A6CC7">
        <w:rPr>
          <w:rStyle w:val="StyleUnderline"/>
        </w:rPr>
        <w:t>Washington either intensifies cooperation with Moscow or begins clearly recognizing a Russian sphere of influence in its immediate neighborhood</w:t>
      </w:r>
      <w:r w:rsidRPr="003A6CC7">
        <w:rPr>
          <w:sz w:val="16"/>
        </w:rPr>
        <w:t xml:space="preserve">. These moves send a message that </w:t>
      </w:r>
      <w:r w:rsidRPr="003A6CC7">
        <w:rPr>
          <w:rStyle w:val="StyleUnderline"/>
        </w:rPr>
        <w:t>the U.S.-European alliance is no longer a U.S. priority, and the United States is not likely to be positioned to come to Europe’s defense in the event of Russian aggression — or be willing to do so</w:t>
      </w:r>
      <w:r w:rsidRPr="003A6CC7">
        <w:rPr>
          <w:sz w:val="16"/>
        </w:rPr>
        <w:t xml:space="preserve">. European leaders come to recognize that </w:t>
      </w:r>
      <w:r w:rsidRPr="003A6CC7">
        <w:rPr>
          <w:rStyle w:val="StyleUnderline"/>
        </w:rPr>
        <w:t>their only viable path forward lies in developing a more unified and strategically coherent security architecture.</w:t>
      </w:r>
      <w:r w:rsidRPr="003A6CC7">
        <w:rPr>
          <w:sz w:val="16"/>
        </w:rPr>
        <w:t xml:space="preserve"> In the absence of U.S. leadership, previously peripheral actors become more central. The United Kingdom, despite no longer being part of the European Union, takes an important role by mobilizing support from Commonwealth countries such as Canada and Australia to contribute to European security initiatives. At the same time, the United Kingdom maintains close ties with the United States and increasingly acts as a bridge between the two sides of the Atlantic. </w:t>
      </w:r>
      <w:r w:rsidRPr="003A6CC7">
        <w:rPr>
          <w:rStyle w:val="StyleUnderline"/>
        </w:rPr>
        <w:t>France leads the initiative to reshape Europe’s defense posture, with Germany</w:t>
      </w:r>
      <w:r w:rsidRPr="003A6CC7">
        <w:rPr>
          <w:sz w:val="16"/>
        </w:rPr>
        <w:t xml:space="preserve"> — initially cautious — </w:t>
      </w:r>
      <w:r w:rsidRPr="003A6CC7">
        <w:rPr>
          <w:rStyle w:val="StyleUnderline"/>
        </w:rPr>
        <w:t>joining as the urgency of the situation becomes clear</w:t>
      </w:r>
      <w:r w:rsidRPr="003A6CC7">
        <w:rPr>
          <w:sz w:val="16"/>
        </w:rPr>
        <w:t xml:space="preserve">. Over time, countries like Norway, already closely aligned with the European Union, move toward full membership, further consolidating the European defense framework. </w:t>
      </w:r>
      <w:r w:rsidRPr="003A6CC7">
        <w:rPr>
          <w:rStyle w:val="StyleUnderline"/>
        </w:rPr>
        <w:t>The European Security Council evolves into a more robust and active institution, increasingly taking on strategic coordination responsibilities</w:t>
      </w:r>
      <w:r w:rsidRPr="003A6CC7">
        <w:rPr>
          <w:sz w:val="16"/>
        </w:rPr>
        <w:t xml:space="preserve">. To compensate for the loss of the U.S. nuclear umbrella, </w:t>
      </w:r>
      <w:r w:rsidRPr="003A6CC7">
        <w:rPr>
          <w:rStyle w:val="StyleUnderline"/>
        </w:rPr>
        <w:t>France and the United Kingdom jointly develop a European nuclear deterrent framework, offering protection to E.U. and partner states in the new security environment</w:t>
      </w:r>
      <w:r w:rsidRPr="003A6CC7">
        <w:rPr>
          <w:sz w:val="16"/>
        </w:rPr>
        <w:t xml:space="preserve">. Although Europe’s overall military capacity remains limited, a </w:t>
      </w:r>
      <w:r w:rsidRPr="003A6CC7">
        <w:rPr>
          <w:rStyle w:val="StyleUnderline"/>
        </w:rPr>
        <w:t>significant degree of deterrence is achieved through intensified cooperation and an unprecedented level of political unity</w:t>
      </w:r>
      <w:r w:rsidRPr="003A6CC7">
        <w:rPr>
          <w:sz w:val="16"/>
        </w:rPr>
        <w:t xml:space="preserve">. </w:t>
      </w:r>
      <w:r w:rsidRPr="003A6CC7">
        <w:rPr>
          <w:rStyle w:val="StyleUnderline"/>
        </w:rPr>
        <w:t>Major defense capabilities are developed and strategically positioned, with a particular focus on bolstering troop presence and military infrastructure in the Baltic states and Eastern Europe to deter potential Russian aggression</w:t>
      </w:r>
      <w:r w:rsidRPr="003A6CC7">
        <w:rPr>
          <w:sz w:val="16"/>
        </w:rPr>
        <w:t xml:space="preserve">. As confidence in NATO declines, several European countries reduce their contributions to the alliance and begin to question its relevance altogether. Some even consider formally withdrawing or adopting a more passive role, viewing continued alignment with the United States as a constraint on foreign policy — particularly in relation to China. Over time, Western European states begin reassessing their broader strategic priorities, seeking to balance multiple global challenges, while Eastern European countries continue to view Russia as the principal and immediate threat. Despite occasional disagreements from states such as Hungary and Slovakia, Europe manages to maintain a degree of cohesion. </w:t>
      </w:r>
      <w:r w:rsidRPr="003A6CC7">
        <w:rPr>
          <w:rStyle w:val="StyleUnderline"/>
        </w:rPr>
        <w:t>This growing unity fosters the emergence of a distinct European identity in international affairs, defined by the capacity to pursue independent strategic objectives</w:t>
      </w:r>
      <w:r w:rsidRPr="003A6CC7">
        <w:rPr>
          <w:sz w:val="16"/>
        </w:rPr>
        <w:t xml:space="preserve">. As a result, </w:t>
      </w:r>
      <w:r w:rsidRPr="003A6CC7">
        <w:rPr>
          <w:rStyle w:val="StyleUnderline"/>
        </w:rPr>
        <w:t>Europe increasingly positions itself as a global power</w:t>
      </w:r>
      <w:r w:rsidRPr="003A6CC7">
        <w:rPr>
          <w:sz w:val="16"/>
        </w:rPr>
        <w:t>, balancing between the United States and China, while also independently cultivating partnerships with emerging actors such as India and various Central Asian states. This scenario builds on the core premise that Europe’s transformation from a continent of conflict to a liberal success story was made possible in large part by long-standing U.S. security guarantees. As in the previous scenarios, the initial response to a U.S. withdrawal is a concerted European effort to increase defense capacity. The United Kingdom becomes more deeply engaged in continental security and shares a leadership role with France, while Germany accelerates its rearmament and begins to close the capability gap. In the early phase, this cooperative momentum holds. Faced with the shared urgency of deterring immediate threats, particularly from Russia, European states coordinate military investments, intelligence sharing, and regional force deployments with relatively little friction. Over time, however, as national capacities grow and the immediate sense of unity fades, underlying tensions begin to resurface. France — long invested in shaping Europe’s strategic direction — grows uneasy about the prominent role of the United Kingdom, a non-E.U. member, in continental security affairs. The United Kingdom, for its part, remains committed to a strong presence in Europe and shows little interest in deferring to E.U. leadership. Rising militarization, combined with the ascent of right-wing political forces across the continent, brings renewed focus to questions of national status, strategic autonomy, and geopolitical influence. Germany, having rapidly expanded its defense capabilities, begins to assert that its growing role warrants greater strategic influence — particularly in decisions traditionally shaped by Franco-British leadership. The inclusive and consensus-driven model of European multilateralism begins to erode, giving way to new patterns of fragmentation, rivalry, and regional alignment. In this increasingly competitive environment, European states begin prioritizing bilateral, interest-driven partnerships — both among themselves and with external actors. With multilateral institutions losing coherence, states pursue transactional arrangements tailored to their own security and strategic needs. Confronted with prolonged uncertainty and lacking a credible collective deterrent, some Eastern European countries — particularly those geographically vulnerable or politically divided — may even adopt a bandwagoning approach by seeking limited accommodation with Russia. Meanwhile, other states on the periphery, such as Poland, the Baltic countries, or Finland, strengthen bilateral defense ties with like-minded partners in an effort to resist Russian influence as much as possible. Rising uncertainty and deepening divisions bring long-suppressed historical tensions back to the surface, particularly territorial disputes and ethnic grievances. In the Balkans, the unresolved Kosovar–Serbian issue reignites, with Russia openly supporting Serbian claims and emboldening nationalist elements. Across Central and Eastern Europe, the resurgence of nationalism prompts Hungary to pursue a more assertive policy aimed at “protecting Hungarian-speaking populations” in Romania, Slovakia, and Serbia, fueling regional friction. Russia intensifies its hybrid operations across the Baltics, the Balkans, and Moldova, justifying its actions by invoking the need to defend “Russian-speaking minorities” in these areas. Meanwhile, in the Eastern Mediterranean, the absence of a robust deterrent framework encourages Turkey to escalate its involvement in Cyprus, raising the risk of a direct confrontation with Greece. Whether Europe moves toward strategic unity or drifts into fragmentation will depend not only on the trajectory of U.S. disengagement, but also on Europe’s ability to confront internal divisions and respond pragmatically to a more fluid global order. While the United States has not fully withdrawn from Europe, its long-term commitment appears increasingly uncertain. The challenge for Europe is not to replace U.S. leadership outright, but to build the resilience and internal coordination needed to manage growing security responsibilities amid shifting global alignments. Strategic autonomy, even in a limited form, will likely face considerable headwinds. Europe is internally divided by geography, threat perception, and political will — and also constrained by structural factors. Defense spending remains uneven, energy dependence is unresolved, and aging populations place pressure on budgets and manpower alike. The capacity to project power independently — especially in nuclear terms — remains far below that of the United States or Russia. In light of these realities, near-term efforts may center more on practical coordination. Joint procurement in key areas such as missile defense, cyber capabilities, and logistics may offer more immediate gains. Enhanced interoperability among command structures, particularly across eastern and western members, could reduce duplication and build trust incrementally. A loose leadership framework — anchored in France, Germany, and the United Kingdom — may serve as a useful starting point, especially if it includes participation from Poland, Italy, and the Nordics. Externally, Europe will likely continue to hedge. Deeper partnerships with Japan, Australia, ASEAN, and others could help reduce exposure to overdependence on any one actor, particularly China. The relationship with Turkey will remain complicated, yet strategically indispensable, especially given its position as a NATO ally and its independent regional posture. The path toward autonomy will not be quick or comprehensive. It will be shaped less by quick solutions than by incremental adaptation, flexible coalitions, and shared burdens where feasible. Europe’s ability to coordinate within these constraints may determine not only the future of its unity — but its relevance in a world of dispersed power and conditional alignments.</w:t>
      </w:r>
    </w:p>
    <w:p w14:paraId="6175912F" w14:textId="77777777" w:rsidR="00FD7ED2" w:rsidRPr="00F601E6" w:rsidRDefault="00FD7ED2" w:rsidP="00FD7ED2"/>
    <w:p w14:paraId="764F961B" w14:textId="77777777" w:rsidR="00FD7ED2" w:rsidRPr="001A2A0E" w:rsidRDefault="00FD7ED2" w:rsidP="00FD7ED2"/>
    <w:p w14:paraId="1855CA5F" w14:textId="25F7C6DD" w:rsidR="00E74198" w:rsidRDefault="00E74198" w:rsidP="00E74198">
      <w:pPr>
        <w:pStyle w:val="Heading3"/>
      </w:pPr>
      <w:r>
        <w:t>Link---Unilateral---2NC</w:t>
      </w:r>
    </w:p>
    <w:p w14:paraId="5B91B46E" w14:textId="274B8C65" w:rsidR="00E74198" w:rsidRPr="00C64457" w:rsidRDefault="00E74198" w:rsidP="00E74198">
      <w:pPr>
        <w:pStyle w:val="Heading4"/>
      </w:pPr>
      <w:r>
        <w:t xml:space="preserve">It's </w:t>
      </w:r>
      <w:r>
        <w:rPr>
          <w:u w:val="single"/>
        </w:rPr>
        <w:t>perceived</w:t>
      </w:r>
      <w:r>
        <w:t xml:space="preserve"> as unilateral.</w:t>
      </w:r>
    </w:p>
    <w:p w14:paraId="7FC3D4D8" w14:textId="77777777" w:rsidR="00E74198" w:rsidRPr="00C64457" w:rsidRDefault="00E74198" w:rsidP="00E74198">
      <w:r w:rsidRPr="00C64457">
        <w:rPr>
          <w:rStyle w:val="Style13ptBold"/>
        </w:rPr>
        <w:t>Seethi ’25</w:t>
      </w:r>
      <w:r>
        <w:t xml:space="preserve"> [K.M; March 11; Director, Inter University Centre for Social Science Research and Extension, former Senior Professor and Dean of International Relations at MGU; The Geopolitics, “Polar Realignment: Trump, Putin, and the Future of Arctic Power Politics,” </w:t>
      </w:r>
      <w:r w:rsidRPr="00C64457">
        <w:t>https://thegeopolitics.com/polar-realignment-trump-putin-and-the-future-of-arctic-power-politics/</w:t>
      </w:r>
      <w:r>
        <w:t>; Accessed 7.14.25]</w:t>
      </w:r>
    </w:p>
    <w:p w14:paraId="16C97076" w14:textId="77777777" w:rsidR="00E74198" w:rsidRPr="00C64457" w:rsidRDefault="00E74198" w:rsidP="00E74198">
      <w:pPr>
        <w:rPr>
          <w:rStyle w:val="StyleUnderline"/>
        </w:rPr>
      </w:pPr>
      <w:r w:rsidRPr="00C64457">
        <w:rPr>
          <w:rStyle w:val="StyleUnderline"/>
        </w:rPr>
        <w:t xml:space="preserve">Arctic Cooperation on the Sidelines of War </w:t>
      </w:r>
      <w:r w:rsidRPr="00C64457">
        <w:rPr>
          <w:rStyle w:val="Emphasis"/>
        </w:rPr>
        <w:t>Diplomacy</w:t>
      </w:r>
    </w:p>
    <w:p w14:paraId="48EC1A6F" w14:textId="77777777" w:rsidR="00E74198" w:rsidRPr="00C64457" w:rsidRDefault="00E74198" w:rsidP="00E74198">
      <w:pPr>
        <w:rPr>
          <w:sz w:val="16"/>
        </w:rPr>
      </w:pPr>
      <w:r w:rsidRPr="00C64457">
        <w:rPr>
          <w:rStyle w:val="StyleUnderline"/>
        </w:rPr>
        <w:t xml:space="preserve">What began as negotiations on Ukraine in Riyadh between </w:t>
      </w:r>
      <w:r w:rsidRPr="00C64457">
        <w:rPr>
          <w:rStyle w:val="Emphasis"/>
        </w:rPr>
        <w:t>Russian</w:t>
      </w:r>
      <w:r w:rsidRPr="00C64457">
        <w:rPr>
          <w:rStyle w:val="StyleUnderline"/>
        </w:rPr>
        <w:t xml:space="preserve"> and </w:t>
      </w:r>
      <w:r w:rsidRPr="00C64457">
        <w:rPr>
          <w:rStyle w:val="Emphasis"/>
        </w:rPr>
        <w:t>U.S. delegations</w:t>
      </w:r>
      <w:r w:rsidRPr="00C64457">
        <w:rPr>
          <w:rStyle w:val="StyleUnderline"/>
        </w:rPr>
        <w:t xml:space="preserve"> also quietly included discussion on Arctic </w:t>
      </w:r>
      <w:r w:rsidRPr="00C64457">
        <w:rPr>
          <w:rStyle w:val="Emphasis"/>
        </w:rPr>
        <w:t>energy</w:t>
      </w:r>
      <w:r w:rsidRPr="00C64457">
        <w:rPr>
          <w:rStyle w:val="StyleUnderline"/>
        </w:rPr>
        <w:t xml:space="preserve"> and </w:t>
      </w:r>
      <w:r w:rsidRPr="00C64457">
        <w:rPr>
          <w:rStyle w:val="Emphasis"/>
        </w:rPr>
        <w:t>trade cooperation</w:t>
      </w:r>
      <w:r w:rsidRPr="00C64457">
        <w:rPr>
          <w:sz w:val="16"/>
        </w:rPr>
        <w:t>. Kirill Dmitriev, head of the Russian Direct Investment Fund (RDIF), confirmed that joint Arctic projects were explicitly discussed, although details remain sparse. U.S. representatives, including Secretary of State Marco Rubio and National Security Advisor Mike Waltz, reportedly viewed this engagement as a chance to “drive a wedge” between Russia and China.</w:t>
      </w:r>
    </w:p>
    <w:p w14:paraId="24BEFDAD" w14:textId="77777777" w:rsidR="00E74198" w:rsidRDefault="00E74198" w:rsidP="00E74198">
      <w:pPr>
        <w:rPr>
          <w:sz w:val="16"/>
        </w:rPr>
      </w:pPr>
      <w:r w:rsidRPr="00C64457">
        <w:rPr>
          <w:rStyle w:val="StyleUnderline"/>
        </w:rPr>
        <w:t xml:space="preserve">This </w:t>
      </w:r>
      <w:r w:rsidRPr="00C64457">
        <w:rPr>
          <w:rStyle w:val="Emphasis"/>
        </w:rPr>
        <w:t>strategic outreach</w:t>
      </w:r>
      <w:r w:rsidRPr="00C64457">
        <w:rPr>
          <w:sz w:val="16"/>
        </w:rPr>
        <w:t xml:space="preserve">, </w:t>
      </w:r>
      <w:r w:rsidRPr="00C64457">
        <w:rPr>
          <w:rStyle w:val="StyleUnderline"/>
        </w:rPr>
        <w:t xml:space="preserve">while shrouded under </w:t>
      </w:r>
      <w:r w:rsidRPr="00C64457">
        <w:rPr>
          <w:rStyle w:val="Emphasis"/>
        </w:rPr>
        <w:t>economic cooperation</w:t>
      </w:r>
      <w:r w:rsidRPr="00C64457">
        <w:rPr>
          <w:sz w:val="16"/>
        </w:rPr>
        <w:t xml:space="preserve">, </w:t>
      </w:r>
      <w:r w:rsidRPr="00C64457">
        <w:rPr>
          <w:rStyle w:val="StyleUnderline"/>
        </w:rPr>
        <w:t xml:space="preserve">indicates an evolving U.S. </w:t>
      </w:r>
      <w:r w:rsidRPr="00C64457">
        <w:rPr>
          <w:rStyle w:val="Emphasis"/>
        </w:rPr>
        <w:t>posture</w:t>
      </w:r>
      <w:r w:rsidRPr="00C64457">
        <w:rPr>
          <w:rStyle w:val="StyleUnderline"/>
        </w:rPr>
        <w:t xml:space="preserve"> toward </w:t>
      </w:r>
      <w:r w:rsidRPr="00C64457">
        <w:rPr>
          <w:rStyle w:val="Emphasis"/>
        </w:rPr>
        <w:t>Arctic governance</w:t>
      </w:r>
      <w:r w:rsidRPr="00C64457">
        <w:rPr>
          <w:sz w:val="16"/>
        </w:rPr>
        <w:t xml:space="preserve">. </w:t>
      </w:r>
      <w:r w:rsidRPr="00C64457">
        <w:rPr>
          <w:rStyle w:val="StyleUnderline"/>
        </w:rPr>
        <w:t xml:space="preserve">Trump’s willingness to engage with Putin outside the traditional frameworks upsets </w:t>
      </w:r>
      <w:r w:rsidRPr="00C64457">
        <w:rPr>
          <w:rStyle w:val="Emphasis"/>
        </w:rPr>
        <w:t>European capitals</w:t>
      </w:r>
      <w:r w:rsidRPr="00C64457">
        <w:rPr>
          <w:sz w:val="16"/>
        </w:rPr>
        <w:t xml:space="preserve">, </w:t>
      </w:r>
      <w:r w:rsidRPr="00C64457">
        <w:rPr>
          <w:rStyle w:val="StyleUnderline"/>
        </w:rPr>
        <w:t xml:space="preserve">already concerned about being excluded from </w:t>
      </w:r>
      <w:r w:rsidRPr="00C64457">
        <w:rPr>
          <w:rStyle w:val="Emphasis"/>
        </w:rPr>
        <w:t>geopolitical decisions</w:t>
      </w:r>
      <w:r w:rsidRPr="00C64457">
        <w:rPr>
          <w:rStyle w:val="StyleUnderline"/>
        </w:rPr>
        <w:t xml:space="preserve"> affecting the region</w:t>
      </w:r>
      <w:r w:rsidRPr="00C64457">
        <w:rPr>
          <w:sz w:val="16"/>
        </w:rPr>
        <w:t xml:space="preserve">. The Arctic, once a domain of scientific collaboration and environmental diplomacy, </w:t>
      </w:r>
      <w:r w:rsidRPr="00C64457">
        <w:rPr>
          <w:rStyle w:val="StyleUnderline"/>
        </w:rPr>
        <w:t xml:space="preserve">risks becoming a theatre of </w:t>
      </w:r>
      <w:r w:rsidRPr="00C64457">
        <w:rPr>
          <w:rStyle w:val="Emphasis"/>
        </w:rPr>
        <w:t>transactional deals</w:t>
      </w:r>
      <w:r w:rsidRPr="00C64457">
        <w:rPr>
          <w:rStyle w:val="StyleUnderline"/>
        </w:rPr>
        <w:t xml:space="preserve"> and </w:t>
      </w:r>
      <w:r w:rsidRPr="00C64457">
        <w:rPr>
          <w:rStyle w:val="Emphasis"/>
        </w:rPr>
        <w:t>territorial bargaining</w:t>
      </w:r>
      <w:r w:rsidRPr="00C64457">
        <w:rPr>
          <w:sz w:val="16"/>
        </w:rPr>
        <w:t>.</w:t>
      </w:r>
    </w:p>
    <w:p w14:paraId="4E169829" w14:textId="77777777" w:rsidR="00E74198" w:rsidRDefault="00E74198" w:rsidP="00E74198">
      <w:pPr>
        <w:rPr>
          <w:sz w:val="16"/>
        </w:rPr>
      </w:pPr>
    </w:p>
    <w:p w14:paraId="53D82D37" w14:textId="77777777" w:rsidR="00E74198" w:rsidRDefault="00E74198" w:rsidP="00E74198">
      <w:pPr>
        <w:rPr>
          <w:sz w:val="16"/>
        </w:rPr>
      </w:pPr>
    </w:p>
    <w:p w14:paraId="092AD74B" w14:textId="77777777" w:rsidR="004102A4" w:rsidRDefault="004102A4" w:rsidP="004102A4">
      <w:pPr>
        <w:pStyle w:val="Heading4"/>
      </w:pPr>
      <w:r>
        <w:t xml:space="preserve">The plan’s </w:t>
      </w:r>
      <w:r>
        <w:rPr>
          <w:u w:val="single"/>
        </w:rPr>
        <w:t>divergent</w:t>
      </w:r>
      <w:r>
        <w:t xml:space="preserve"> approach </w:t>
      </w:r>
      <w:r>
        <w:rPr>
          <w:u w:val="single"/>
        </w:rPr>
        <w:t>shatters</w:t>
      </w:r>
      <w:r>
        <w:t xml:space="preserve"> NATO cohesion.</w:t>
      </w:r>
    </w:p>
    <w:p w14:paraId="4B92080D" w14:textId="77777777" w:rsidR="004102A4" w:rsidRPr="00EC0C25" w:rsidRDefault="004102A4" w:rsidP="004102A4">
      <w:pPr>
        <w:rPr>
          <w:sz w:val="24"/>
          <w:szCs w:val="24"/>
        </w:rPr>
      </w:pPr>
      <w:r w:rsidRPr="00EC0C25">
        <w:rPr>
          <w:rStyle w:val="Style13ptBold"/>
        </w:rPr>
        <w:t>Taylor et al</w:t>
      </w:r>
      <w:r>
        <w:rPr>
          <w:rStyle w:val="Style13ptBold"/>
        </w:rPr>
        <w:t>.</w:t>
      </w:r>
      <w:r w:rsidRPr="00EC0C25">
        <w:rPr>
          <w:rStyle w:val="Style13ptBold"/>
        </w:rPr>
        <w:t xml:space="preserve"> ’21 </w:t>
      </w:r>
      <w:r>
        <w:t xml:space="preserve">[Andrea; November 18; senior fellow and director of the Transatlantic Security Program., BA in politics from Princeton University and her PhD in political science from UCLA; CNAS, “Navigating Relations with Russia in the Arctic,” </w:t>
      </w:r>
      <w:r w:rsidRPr="00EC0C25">
        <w:t>https://www.cnas.org/publications/reports/navigating-relations-with-russia-in-the-arctic</w:t>
      </w:r>
      <w:r>
        <w:t>; Accessed 7.14.25]</w:t>
      </w:r>
    </w:p>
    <w:p w14:paraId="3C4BB037" w14:textId="77777777" w:rsidR="004102A4" w:rsidRPr="00EC0C25" w:rsidRDefault="004102A4" w:rsidP="004102A4">
      <w:pPr>
        <w:rPr>
          <w:sz w:val="16"/>
        </w:rPr>
      </w:pPr>
      <w:r w:rsidRPr="00EC0C25">
        <w:rPr>
          <w:rStyle w:val="StyleUnderline"/>
        </w:rPr>
        <w:t>The United States and Europe must</w:t>
      </w:r>
      <w:r w:rsidRPr="00EC0C25">
        <w:rPr>
          <w:rStyle w:val="Emphasis"/>
        </w:rPr>
        <w:t xml:space="preserve"> stay united</w:t>
      </w:r>
      <w:r w:rsidRPr="00EC0C25">
        <w:rPr>
          <w:rStyle w:val="StyleUnderline"/>
        </w:rPr>
        <w:t xml:space="preserve"> in their approach</w:t>
      </w:r>
      <w:r w:rsidRPr="00EC0C25">
        <w:rPr>
          <w:sz w:val="16"/>
        </w:rPr>
        <w:t xml:space="preserve">. </w:t>
      </w:r>
      <w:r w:rsidRPr="00EC0C25">
        <w:rPr>
          <w:rStyle w:val="StyleUnderline"/>
        </w:rPr>
        <w:t>This will require</w:t>
      </w:r>
      <w:r w:rsidRPr="00EC0C25">
        <w:rPr>
          <w:sz w:val="16"/>
        </w:rPr>
        <w:t xml:space="preserve">, among other things, </w:t>
      </w:r>
      <w:r w:rsidRPr="00EC0C25">
        <w:rPr>
          <w:rStyle w:val="StyleUnderline"/>
        </w:rPr>
        <w:t xml:space="preserve">a </w:t>
      </w:r>
      <w:r w:rsidRPr="00EC0C25">
        <w:rPr>
          <w:rStyle w:val="Emphasis"/>
        </w:rPr>
        <w:t>common</w:t>
      </w:r>
      <w:r w:rsidRPr="00EC0C25">
        <w:rPr>
          <w:rStyle w:val="StyleUnderline"/>
        </w:rPr>
        <w:t xml:space="preserve"> </w:t>
      </w:r>
      <w:r w:rsidRPr="00EC0C25">
        <w:rPr>
          <w:rStyle w:val="Emphasis"/>
        </w:rPr>
        <w:t>picture</w:t>
      </w:r>
      <w:r w:rsidRPr="00EC0C25">
        <w:rPr>
          <w:rStyle w:val="StyleUnderline"/>
        </w:rPr>
        <w:t xml:space="preserve"> of what is occurring in the region</w:t>
      </w:r>
      <w:r w:rsidRPr="00EC0C25">
        <w:rPr>
          <w:sz w:val="16"/>
        </w:rPr>
        <w:t>.</w:t>
      </w:r>
    </w:p>
    <w:p w14:paraId="3EB4117C" w14:textId="77777777" w:rsidR="004102A4" w:rsidRPr="00EC0C25" w:rsidRDefault="004102A4" w:rsidP="004102A4">
      <w:pPr>
        <w:rPr>
          <w:sz w:val="16"/>
        </w:rPr>
      </w:pPr>
      <w:r w:rsidRPr="00EC0C25">
        <w:rPr>
          <w:rStyle w:val="StyleUnderline"/>
        </w:rPr>
        <w:t xml:space="preserve">Maintaining </w:t>
      </w:r>
      <w:r w:rsidRPr="00EC0C25">
        <w:rPr>
          <w:rStyle w:val="Emphasis"/>
        </w:rPr>
        <w:t>transatlantic cohesion</w:t>
      </w:r>
      <w:r w:rsidRPr="00EC0C25">
        <w:rPr>
          <w:sz w:val="16"/>
        </w:rPr>
        <w:t>. There are already ongoing bilateral and trilateral initiatives between Arctic member states and Russia. Nonetheless, the United States and Europe must stay united in their approach. This will require, among other things, a common picture of what is occurring in the region, to be achieved through greater intelligence sharing as well as a coordinated road map on the way ahead.</w:t>
      </w:r>
    </w:p>
    <w:p w14:paraId="1D0FA448" w14:textId="77777777" w:rsidR="004102A4" w:rsidRPr="00EC0C25" w:rsidRDefault="004102A4" w:rsidP="004102A4">
      <w:pPr>
        <w:rPr>
          <w:sz w:val="16"/>
        </w:rPr>
      </w:pPr>
      <w:r w:rsidRPr="00EC0C25">
        <w:rPr>
          <w:sz w:val="16"/>
        </w:rPr>
        <w:t xml:space="preserve">Despite these areas of transatlantic agreement, </w:t>
      </w:r>
      <w:r w:rsidRPr="00EC0C25">
        <w:rPr>
          <w:rStyle w:val="StyleUnderline"/>
        </w:rPr>
        <w:t xml:space="preserve">there exist differences of opinion both between the United States and Europe and among </w:t>
      </w:r>
      <w:r w:rsidRPr="00EC0C25">
        <w:rPr>
          <w:rStyle w:val="Emphasis"/>
        </w:rPr>
        <w:t>European states</w:t>
      </w:r>
      <w:r w:rsidRPr="00EC0C25">
        <w:rPr>
          <w:rStyle w:val="StyleUnderline"/>
        </w:rPr>
        <w:t xml:space="preserve"> about how best to engage Russia in the Arctic</w:t>
      </w:r>
      <w:r w:rsidRPr="00EC0C25">
        <w:rPr>
          <w:sz w:val="16"/>
        </w:rPr>
        <w:t>. Potential points of divergence include:</w:t>
      </w:r>
    </w:p>
    <w:p w14:paraId="7C1E16A6" w14:textId="7317E3D1" w:rsidR="004102A4" w:rsidRDefault="004102A4" w:rsidP="004102A4">
      <w:pPr>
        <w:rPr>
          <w:sz w:val="16"/>
        </w:rPr>
      </w:pPr>
      <w:r w:rsidRPr="00EC0C25">
        <w:rPr>
          <w:sz w:val="16"/>
        </w:rPr>
        <w:t xml:space="preserve">The role of dialogue. Despite transatlantic consensus on the need to increase communication with Russia, </w:t>
      </w:r>
      <w:r w:rsidRPr="00EC0C25">
        <w:rPr>
          <w:rStyle w:val="StyleUnderline"/>
        </w:rPr>
        <w:t xml:space="preserve">there is disagreement about the </w:t>
      </w:r>
      <w:r w:rsidRPr="00EC0C25">
        <w:rPr>
          <w:rStyle w:val="Emphasis"/>
        </w:rPr>
        <w:t>appropriate role</w:t>
      </w:r>
      <w:r w:rsidRPr="00EC0C25">
        <w:rPr>
          <w:rStyle w:val="StyleUnderline"/>
        </w:rPr>
        <w:t xml:space="preserve"> of </w:t>
      </w:r>
      <w:r w:rsidRPr="00EC0C25">
        <w:rPr>
          <w:rStyle w:val="Emphasis"/>
        </w:rPr>
        <w:t>dialogue</w:t>
      </w:r>
      <w:r w:rsidRPr="00EC0C25">
        <w:rPr>
          <w:sz w:val="16"/>
        </w:rPr>
        <w:t xml:space="preserve">. </w:t>
      </w:r>
      <w:r w:rsidRPr="00EC0C25">
        <w:rPr>
          <w:rStyle w:val="StyleUnderline"/>
        </w:rPr>
        <w:t xml:space="preserve">Whereas some experts see </w:t>
      </w:r>
      <w:r w:rsidRPr="00EC0C25">
        <w:rPr>
          <w:rStyle w:val="Emphasis"/>
        </w:rPr>
        <w:t>dialogue</w:t>
      </w:r>
      <w:r w:rsidRPr="00EC0C25">
        <w:rPr>
          <w:sz w:val="16"/>
        </w:rPr>
        <w:t xml:space="preserve"> not as a reward but </w:t>
      </w:r>
      <w:r w:rsidRPr="00EC0C25">
        <w:rPr>
          <w:rStyle w:val="StyleUnderline"/>
        </w:rPr>
        <w:t xml:space="preserve">as </w:t>
      </w:r>
      <w:r w:rsidRPr="00EC0C25">
        <w:rPr>
          <w:rStyle w:val="Emphasis"/>
        </w:rPr>
        <w:t>critical</w:t>
      </w:r>
      <w:r w:rsidRPr="00EC0C25">
        <w:rPr>
          <w:rStyle w:val="StyleUnderline"/>
        </w:rPr>
        <w:t xml:space="preserve"> to maintaining </w:t>
      </w:r>
      <w:r w:rsidRPr="00EC0C25">
        <w:rPr>
          <w:rStyle w:val="Emphasis"/>
        </w:rPr>
        <w:t>stability</w:t>
      </w:r>
      <w:r w:rsidRPr="00EC0C25">
        <w:rPr>
          <w:sz w:val="16"/>
        </w:rPr>
        <w:t xml:space="preserve">, </w:t>
      </w:r>
      <w:r w:rsidRPr="00EC0C25">
        <w:rPr>
          <w:rStyle w:val="StyleUnderline"/>
        </w:rPr>
        <w:t xml:space="preserve">others assess that the resumption of dialogue that was halted post-2014 would be seen as a </w:t>
      </w:r>
      <w:r w:rsidRPr="00EC0C25">
        <w:rPr>
          <w:rStyle w:val="Emphasis"/>
        </w:rPr>
        <w:t>concession</w:t>
      </w:r>
      <w:r w:rsidRPr="00EC0C25">
        <w:rPr>
          <w:rStyle w:val="StyleUnderline"/>
        </w:rPr>
        <w:t xml:space="preserve"> that the Kremlin would simply </w:t>
      </w:r>
      <w:r w:rsidRPr="00EC0C25">
        <w:rPr>
          <w:rStyle w:val="Emphasis"/>
        </w:rPr>
        <w:t>pocket</w:t>
      </w:r>
      <w:r w:rsidRPr="00EC0C25">
        <w:rPr>
          <w:sz w:val="16"/>
        </w:rPr>
        <w:t>. Instead, the latter argue, any engagement with Russia should be conditional on concrete changes in Moscow’s actions at least in the Arctic if not also in Europe.</w:t>
      </w:r>
    </w:p>
    <w:p w14:paraId="55851384" w14:textId="1413D071" w:rsidR="00351E1C" w:rsidRDefault="00351E1C" w:rsidP="00370748">
      <w:pPr>
        <w:pStyle w:val="Heading3"/>
      </w:pPr>
      <w:r>
        <w:t>Link---U.S. Key---2NC</w:t>
      </w:r>
    </w:p>
    <w:p w14:paraId="7AFDD1F6" w14:textId="77777777" w:rsidR="00351E1C" w:rsidRDefault="00351E1C" w:rsidP="00421718">
      <w:pPr>
        <w:pStyle w:val="Heading4"/>
        <w:rPr>
          <w:u w:val="single"/>
        </w:rPr>
      </w:pPr>
      <w:r>
        <w:t xml:space="preserve">The </w:t>
      </w:r>
      <w:r>
        <w:rPr>
          <w:u w:val="single"/>
        </w:rPr>
        <w:t>Arctic is key</w:t>
      </w:r>
      <w:r>
        <w:t xml:space="preserve"> for NATO. It’s just a question of </w:t>
      </w:r>
      <w:r>
        <w:rPr>
          <w:u w:val="single"/>
        </w:rPr>
        <w:t>U.S positioning.</w:t>
      </w:r>
    </w:p>
    <w:p w14:paraId="766CB211" w14:textId="77777777" w:rsidR="00351E1C" w:rsidRDefault="00351E1C" w:rsidP="00351E1C">
      <w:r>
        <w:rPr>
          <w:b/>
          <w:bCs/>
          <w:sz w:val="26"/>
          <w:szCs w:val="26"/>
        </w:rPr>
        <w:t>Piechowicz 25</w:t>
      </w:r>
      <w:r>
        <w:t xml:space="preserve"> [Michal Piechowicz: Department of European Studies, Nicolaus Copernicus University, Torun, Poland “NATO and Russia’s actions in the Arctic as an example of symmetry in international security.” Defense &amp; Security Analysis Vol 41(2), 336–352, Jan 28 2025, https://doi-org.proxy.lib.umich.edu/10.1080/14751798.2025.2456309]//adri</w:t>
      </w:r>
    </w:p>
    <w:p w14:paraId="42F81F00" w14:textId="77777777" w:rsidR="00351E1C" w:rsidRDefault="00351E1C" w:rsidP="00351E1C">
      <w:pPr>
        <w:rPr>
          <w:sz w:val="16"/>
          <w:szCs w:val="16"/>
        </w:rPr>
      </w:pPr>
      <w:r>
        <w:rPr>
          <w:sz w:val="16"/>
          <w:szCs w:val="16"/>
        </w:rPr>
        <w:t>The Arctic’s importance for NATO</w:t>
      </w:r>
    </w:p>
    <w:p w14:paraId="43CA2156" w14:textId="77777777" w:rsidR="00351E1C" w:rsidRDefault="00351E1C" w:rsidP="00351E1C">
      <w:pPr>
        <w:rPr>
          <w:sz w:val="16"/>
          <w:szCs w:val="16"/>
        </w:rPr>
      </w:pPr>
      <w:r>
        <w:rPr>
          <w:rStyle w:val="StyleUnderline"/>
        </w:rPr>
        <w:t xml:space="preserve">Strengthening </w:t>
      </w:r>
      <w:r>
        <w:rPr>
          <w:rStyle w:val="StyleUnderline"/>
          <w:highlight w:val="cyan"/>
        </w:rPr>
        <w:t>Russia's operative possibilities in</w:t>
      </w:r>
      <w:r>
        <w:rPr>
          <w:rStyle w:val="StyleUnderline"/>
        </w:rPr>
        <w:t xml:space="preserve"> the </w:t>
      </w:r>
      <w:r>
        <w:rPr>
          <w:rStyle w:val="StyleUnderline"/>
          <w:highlight w:val="cyan"/>
        </w:rPr>
        <w:t>Arctic</w:t>
      </w:r>
      <w:r>
        <w:rPr>
          <w:rStyle w:val="StyleUnderline"/>
        </w:rPr>
        <w:t xml:space="preserve">'s melting areas also </w:t>
      </w:r>
      <w:r>
        <w:rPr>
          <w:rStyle w:val="StyleUnderline"/>
          <w:highlight w:val="cyan"/>
        </w:rPr>
        <w:t>merges with Canadian and American security problems.</w:t>
      </w:r>
      <w:r>
        <w:rPr>
          <w:rStyle w:val="StyleUnderline"/>
        </w:rPr>
        <w:t xml:space="preserve"> Russian submarines operating, for example in the Beaufort Sea, equipped with offensive missiles will </w:t>
      </w:r>
      <w:r>
        <w:rPr>
          <w:rStyle w:val="Emphasis"/>
          <w:highlight w:val="cyan"/>
        </w:rPr>
        <w:t>pose a challenge</w:t>
      </w:r>
      <w:r>
        <w:rPr>
          <w:sz w:val="16"/>
          <w:szCs w:val="16"/>
        </w:rPr>
        <w:t xml:space="preserve"> not only </w:t>
      </w:r>
      <w:r>
        <w:rPr>
          <w:rStyle w:val="StyleUnderline"/>
        </w:rPr>
        <w:t>to Canada, but even to</w:t>
      </w:r>
      <w:r>
        <w:rPr>
          <w:sz w:val="16"/>
          <w:szCs w:val="16"/>
        </w:rPr>
        <w:t xml:space="preserve"> the central states of </w:t>
      </w:r>
      <w:r>
        <w:rPr>
          <w:rStyle w:val="StyleUnderline"/>
        </w:rPr>
        <w:t xml:space="preserve">the US. </w:t>
      </w:r>
      <w:r>
        <w:rPr>
          <w:rStyle w:val="StyleUnderline"/>
          <w:highlight w:val="cyan"/>
        </w:rPr>
        <w:t>With</w:t>
      </w:r>
      <w:r>
        <w:rPr>
          <w:sz w:val="16"/>
          <w:szCs w:val="16"/>
        </w:rPr>
        <w:t xml:space="preserve"> the deployment of </w:t>
      </w:r>
      <w:r>
        <w:rPr>
          <w:rStyle w:val="StyleUnderline"/>
          <w:highlight w:val="cyan"/>
        </w:rPr>
        <w:t>Russian forces</w:t>
      </w:r>
      <w:r>
        <w:rPr>
          <w:rStyle w:val="StyleUnderline"/>
        </w:rPr>
        <w:t xml:space="preserve"> in the Arctic, </w:t>
      </w:r>
      <w:r>
        <w:rPr>
          <w:rStyle w:val="StyleUnderline"/>
          <w:highlight w:val="cyan"/>
        </w:rPr>
        <w:t>NATO’s security</w:t>
      </w:r>
      <w:r>
        <w:rPr>
          <w:rStyle w:val="StyleUnderline"/>
        </w:rPr>
        <w:t xml:space="preserve"> approach and responses </w:t>
      </w:r>
      <w:r>
        <w:rPr>
          <w:rStyle w:val="StyleUnderline"/>
          <w:highlight w:val="cyan"/>
        </w:rPr>
        <w:t>require</w:t>
      </w:r>
      <w:r>
        <w:rPr>
          <w:rStyle w:val="StyleUnderline"/>
        </w:rPr>
        <w:t xml:space="preserve">d </w:t>
      </w:r>
      <w:r>
        <w:rPr>
          <w:rStyle w:val="Emphasis"/>
          <w:highlight w:val="cyan"/>
        </w:rPr>
        <w:t>reconsideration</w:t>
      </w:r>
      <w:r>
        <w:rPr>
          <w:rStyle w:val="Emphasis"/>
        </w:rPr>
        <w:t xml:space="preserve"> </w:t>
      </w:r>
      <w:r>
        <w:rPr>
          <w:rStyle w:val="StyleUnderline"/>
        </w:rPr>
        <w:t>as US military assets in Greenland (Thule), Iceland (Naval Air Station in Keflavik), and Northern Europe (Bodø air station) are currently more under threat.</w:t>
      </w:r>
      <w:r>
        <w:rPr>
          <w:sz w:val="16"/>
          <w:szCs w:val="16"/>
        </w:rPr>
        <w:t xml:space="preserve"> If there were a full spectrum of operationality in the Arctic, with a tracking field which is inevitable in anti-missile systems, then the Western defensive systems would symmetrically balance an increasing threat. But, in this case, the deployment of </w:t>
      </w:r>
      <w:r>
        <w:rPr>
          <w:rStyle w:val="StyleUnderline"/>
        </w:rPr>
        <w:t>new Russian missiles</w:t>
      </w:r>
      <w:r>
        <w:rPr>
          <w:sz w:val="16"/>
          <w:szCs w:val="16"/>
        </w:rPr>
        <w:t xml:space="preserve"> to the Artic drastically </w:t>
      </w:r>
      <w:r>
        <w:rPr>
          <w:rStyle w:val="StyleUnderline"/>
        </w:rPr>
        <w:t>shortens the response time in North America</w:t>
      </w:r>
      <w:r>
        <w:rPr>
          <w:sz w:val="16"/>
          <w:szCs w:val="16"/>
        </w:rPr>
        <w:t xml:space="preserve"> without falling within the classic range of alarms and defence measures. In July 2021, the Russian armed forces tested the Zircon hypersonic guided missile by launching it from a frigate in the White Sea with the missiles flying across the Kola Peninsula to a target approximately three hundred fifty kilometres away in the Barents Sea. The distance of this test is not impressive, but it indicates the probable direction of this technology’s development. 44</w:t>
      </w:r>
    </w:p>
    <w:p w14:paraId="3C6DAE05" w14:textId="77777777" w:rsidR="00351E1C" w:rsidRDefault="00351E1C" w:rsidP="00351E1C">
      <w:pPr>
        <w:rPr>
          <w:sz w:val="16"/>
          <w:szCs w:val="16"/>
        </w:rPr>
      </w:pPr>
      <w:r>
        <w:rPr>
          <w:sz w:val="16"/>
          <w:szCs w:val="16"/>
        </w:rPr>
        <w:t xml:space="preserve">Analysing Russia's ambitions towards tactical planning and NATO strategy, the Kremlin pressures two regional bottlenecks, the GIUK-N gap and the Svalbard archipelago. It is worth adding that </w:t>
      </w:r>
      <w:r>
        <w:rPr>
          <w:rStyle w:val="StyleUnderline"/>
        </w:rPr>
        <w:t>Norway had extended its sovereignty over Svalbard by the Treaty of 1920</w:t>
      </w:r>
      <w:r>
        <w:rPr>
          <w:sz w:val="16"/>
          <w:szCs w:val="16"/>
        </w:rPr>
        <w:t xml:space="preserve"> (implemented in 1925), however </w:t>
      </w:r>
      <w:r>
        <w:rPr>
          <w:rStyle w:val="StyleUnderline"/>
        </w:rPr>
        <w:t>the stationing of armed forces there is prohibited,</w:t>
      </w:r>
      <w:r>
        <w:rPr>
          <w:sz w:val="16"/>
          <w:szCs w:val="16"/>
        </w:rPr>
        <w:t xml:space="preserve"> as is the use of the archipelago for “war purposes.”45 Svalbard is an ideal area to place air defence systems, and moreover the risk is that </w:t>
      </w:r>
      <w:r>
        <w:rPr>
          <w:rStyle w:val="StyleUnderline"/>
          <w:highlight w:val="cyan"/>
        </w:rPr>
        <w:t>Russian forces</w:t>
      </w:r>
      <w:r>
        <w:rPr>
          <w:sz w:val="16"/>
          <w:szCs w:val="16"/>
        </w:rPr>
        <w:t xml:space="preserve"> could land on Bear Island to deploy sea and air defence forces there. As it is located approximately halfway between mainland Norway and the main islands of the Svalbard archipelago, such an intervention </w:t>
      </w:r>
      <w:r>
        <w:rPr>
          <w:rStyle w:val="Emphasis"/>
          <w:highlight w:val="cyan"/>
        </w:rPr>
        <w:t>would hamper</w:t>
      </w:r>
      <w:r>
        <w:rPr>
          <w:rStyle w:val="Emphasis"/>
        </w:rPr>
        <w:t xml:space="preserve"> </w:t>
      </w:r>
      <w:r>
        <w:rPr>
          <w:rStyle w:val="StyleUnderline"/>
        </w:rPr>
        <w:t>the</w:t>
      </w:r>
      <w:r>
        <w:rPr>
          <w:rStyle w:val="Emphasis"/>
        </w:rPr>
        <w:t xml:space="preserve"> </w:t>
      </w:r>
      <w:r>
        <w:rPr>
          <w:rStyle w:val="Emphasis"/>
          <w:highlight w:val="cyan"/>
        </w:rPr>
        <w:t>movement and operation</w:t>
      </w:r>
      <w:r>
        <w:rPr>
          <w:rStyle w:val="StyleUnderline"/>
          <w:highlight w:val="cyan"/>
        </w:rPr>
        <w:t xml:space="preserve"> of NATO forces in the region</w:t>
      </w:r>
      <w:r>
        <w:rPr>
          <w:sz w:val="16"/>
          <w:szCs w:val="16"/>
          <w:highlight w:val="cyan"/>
        </w:rPr>
        <w:t>.</w:t>
      </w:r>
      <w:r>
        <w:rPr>
          <w:sz w:val="16"/>
          <w:szCs w:val="16"/>
        </w:rPr>
        <w:t xml:space="preserve"> Note that such a scenario is unlikely, but realistic. However, by invading Svalbard, Russia would increase its operational scope in the area, improving access to its waters and enhancing the security of the Northern Fleet. 46</w:t>
      </w:r>
    </w:p>
    <w:p w14:paraId="56B9BE1F" w14:textId="77777777" w:rsidR="00351E1C" w:rsidRDefault="00351E1C" w:rsidP="00351E1C">
      <w:pPr>
        <w:rPr>
          <w:sz w:val="16"/>
          <w:szCs w:val="16"/>
        </w:rPr>
      </w:pPr>
      <w:r>
        <w:rPr>
          <w:sz w:val="16"/>
          <w:szCs w:val="16"/>
        </w:rPr>
        <w:t xml:space="preserve">This </w:t>
      </w:r>
      <w:r>
        <w:rPr>
          <w:rStyle w:val="StyleUnderline"/>
          <w:highlight w:val="cyan"/>
        </w:rPr>
        <w:t>region is also</w:t>
      </w:r>
      <w:r>
        <w:rPr>
          <w:rStyle w:val="StyleUnderline"/>
        </w:rPr>
        <w:t xml:space="preserve"> of direct importance for </w:t>
      </w:r>
      <w:r>
        <w:rPr>
          <w:rStyle w:val="StyleUnderline"/>
          <w:highlight w:val="cyan"/>
        </w:rPr>
        <w:t>guarantee</w:t>
      </w:r>
      <w:r>
        <w:rPr>
          <w:rStyle w:val="StyleUnderline"/>
        </w:rPr>
        <w:t xml:space="preserve">ing </w:t>
      </w:r>
      <w:r>
        <w:rPr>
          <w:rStyle w:val="Emphasis"/>
          <w:highlight w:val="cyan"/>
        </w:rPr>
        <w:t>f</w:t>
      </w:r>
      <w:r>
        <w:rPr>
          <w:rStyle w:val="StyleUnderline"/>
        </w:rPr>
        <w:t xml:space="preserve">reedom </w:t>
      </w:r>
      <w:r>
        <w:rPr>
          <w:rStyle w:val="Emphasis"/>
          <w:highlight w:val="cyan"/>
        </w:rPr>
        <w:t>o</w:t>
      </w:r>
      <w:r>
        <w:rPr>
          <w:rStyle w:val="StyleUnderline"/>
        </w:rPr>
        <w:t xml:space="preserve">f </w:t>
      </w:r>
      <w:r>
        <w:rPr>
          <w:rStyle w:val="Emphasis"/>
          <w:highlight w:val="cyan"/>
        </w:rPr>
        <w:t>n</w:t>
      </w:r>
      <w:r>
        <w:rPr>
          <w:rStyle w:val="StyleUnderline"/>
        </w:rPr>
        <w:t>avigation</w:t>
      </w:r>
      <w:r>
        <w:rPr>
          <w:sz w:val="16"/>
          <w:szCs w:val="16"/>
        </w:rPr>
        <w:t xml:space="preserve">. 47 </w:t>
      </w:r>
      <w:r>
        <w:rPr>
          <w:rStyle w:val="StyleUnderline"/>
        </w:rPr>
        <w:t xml:space="preserve">This is a </w:t>
      </w:r>
      <w:r>
        <w:rPr>
          <w:rStyle w:val="Emphasis"/>
          <w:highlight w:val="cyan"/>
        </w:rPr>
        <w:t>critical aspect of the alliance,</w:t>
      </w:r>
      <w:r>
        <w:rPr>
          <w:rStyle w:val="StyleUnderline"/>
        </w:rPr>
        <w:t xml:space="preserve"> especially in securing logistics and supplies</w:t>
      </w:r>
      <w:r>
        <w:rPr>
          <w:sz w:val="16"/>
          <w:szCs w:val="16"/>
        </w:rPr>
        <w:t xml:space="preserve"> from North America in case of potential arenas of operations in Europe. Securing Transatlantic underwater telecommunications cables48 also influences this picture. However, when analysing the potential of the High North, it is </w:t>
      </w:r>
      <w:r>
        <w:rPr>
          <w:rStyle w:val="StyleUnderline"/>
        </w:rPr>
        <w:t xml:space="preserve">unsurprising that </w:t>
      </w:r>
      <w:r>
        <w:rPr>
          <w:rStyle w:val="StyleUnderline"/>
          <w:highlight w:val="cyan"/>
        </w:rPr>
        <w:t>Russia's goal is to exercise control in</w:t>
      </w:r>
      <w:r>
        <w:rPr>
          <w:rStyle w:val="StyleUnderline"/>
        </w:rPr>
        <w:t xml:space="preserve"> its </w:t>
      </w:r>
      <w:r>
        <w:rPr>
          <w:rStyle w:val="StyleUnderline"/>
          <w:highlight w:val="cyan"/>
        </w:rPr>
        <w:t>EEZ and</w:t>
      </w:r>
      <w:r>
        <w:rPr>
          <w:rStyle w:val="StyleUnderline"/>
        </w:rPr>
        <w:t xml:space="preserve"> strive to </w:t>
      </w:r>
      <w:r>
        <w:rPr>
          <w:rStyle w:val="StyleUnderline"/>
          <w:highlight w:val="cyan"/>
        </w:rPr>
        <w:t>expand</w:t>
      </w:r>
      <w:r>
        <w:rPr>
          <w:rStyle w:val="StyleUnderline"/>
        </w:rPr>
        <w:t xml:space="preserve"> systematically the </w:t>
      </w:r>
      <w:r>
        <w:rPr>
          <w:rStyle w:val="Emphasis"/>
          <w:highlight w:val="cyan"/>
        </w:rPr>
        <w:t>scope of its influence.</w:t>
      </w:r>
      <w:r>
        <w:rPr>
          <w:sz w:val="16"/>
          <w:szCs w:val="16"/>
        </w:rPr>
        <w:t>49 Thus, in a conceivable case of conflict-escalation, it is likely optimal for the Russian command to direct the arena of operations towards the North Atlantic, distant from its territorial waters. 50 However, analysing capabilities and threat awareness should not be equated with overestimating Russian capacities, Despite its potential, Russia does not currently have air superiority to conduct long-range interdiction operations in the North Atlantic.</w:t>
      </w:r>
    </w:p>
    <w:p w14:paraId="57303FF0" w14:textId="77777777" w:rsidR="00351E1C" w:rsidRPr="00351E1C" w:rsidRDefault="00351E1C" w:rsidP="00351E1C"/>
    <w:p w14:paraId="768BC7ED" w14:textId="789DB712" w:rsidR="00370748" w:rsidRDefault="00370748" w:rsidP="00370748">
      <w:pPr>
        <w:pStyle w:val="Heading3"/>
      </w:pPr>
      <w:r>
        <w:t>Link---AT: No Cred Theory---</w:t>
      </w:r>
      <w:r w:rsidR="00AB0C6F">
        <w:t>2NC</w:t>
      </w:r>
    </w:p>
    <w:p w14:paraId="683786F6" w14:textId="77777777" w:rsidR="00370748" w:rsidRDefault="00370748" w:rsidP="00370748">
      <w:pPr>
        <w:pStyle w:val="Heading4"/>
      </w:pPr>
      <w:r>
        <w:t xml:space="preserve">Credibility in </w:t>
      </w:r>
      <w:r w:rsidRPr="008B14AC">
        <w:rPr>
          <w:u w:val="single"/>
        </w:rPr>
        <w:t>alliance commitments</w:t>
      </w:r>
      <w:r>
        <w:t xml:space="preserve"> is </w:t>
      </w:r>
      <w:r w:rsidRPr="008B14AC">
        <w:rPr>
          <w:u w:val="single"/>
        </w:rPr>
        <w:t>true</w:t>
      </w:r>
      <w:r>
        <w:t xml:space="preserve">---AND </w:t>
      </w:r>
      <w:r w:rsidRPr="008B14AC">
        <w:rPr>
          <w:u w:val="single"/>
        </w:rPr>
        <w:t>avoids</w:t>
      </w:r>
      <w:r>
        <w:t xml:space="preserve"> their critiques.</w:t>
      </w:r>
    </w:p>
    <w:p w14:paraId="35416DD3" w14:textId="77777777" w:rsidR="00370748" w:rsidRDefault="00370748" w:rsidP="00370748">
      <w:r>
        <w:t xml:space="preserve">Hal </w:t>
      </w:r>
      <w:r w:rsidRPr="008B14AC">
        <w:rPr>
          <w:rStyle w:val="Style13ptBold"/>
        </w:rPr>
        <w:t>Brands 20</w:t>
      </w:r>
      <w:r>
        <w:t>, Henry Kissinger Distinguished Professor at Johns Hopkins University’s School of Advanced International Studies, and a scholar at the American Enterprise Institute, "Trump is putting the credibility question to test," Japan Times, 1-20-2020, https://www.japantimes.co.jp/opinion/2020/01/20/commentary/world-commentary/trump-putting-credibility-question-test/.</w:t>
      </w:r>
    </w:p>
    <w:p w14:paraId="2A1F050E" w14:textId="77777777" w:rsidR="00370748" w:rsidRPr="00907455" w:rsidRDefault="00370748" w:rsidP="00370748">
      <w:pPr>
        <w:rPr>
          <w:sz w:val="16"/>
        </w:rPr>
      </w:pPr>
      <w:r w:rsidRPr="00907455">
        <w:rPr>
          <w:sz w:val="16"/>
        </w:rPr>
        <w:t xml:space="preserve">WASHINGTON – The </w:t>
      </w:r>
      <w:r w:rsidRPr="00907455">
        <w:rPr>
          <w:rStyle w:val="StyleUnderline"/>
        </w:rPr>
        <w:t>latest</w:t>
      </w:r>
      <w:r w:rsidRPr="00907455">
        <w:rPr>
          <w:sz w:val="16"/>
        </w:rPr>
        <w:t xml:space="preserve"> U.S.-Iran </w:t>
      </w:r>
      <w:r w:rsidRPr="00907455">
        <w:rPr>
          <w:rStyle w:val="StyleUnderline"/>
        </w:rPr>
        <w:t>crisis</w:t>
      </w:r>
      <w:r w:rsidRPr="00907455">
        <w:rPr>
          <w:sz w:val="16"/>
        </w:rPr>
        <w:t xml:space="preserve"> has </w:t>
      </w:r>
      <w:r w:rsidRPr="00907455">
        <w:rPr>
          <w:rStyle w:val="StyleUnderline"/>
        </w:rPr>
        <w:t xml:space="preserve">brought a </w:t>
      </w:r>
      <w:r w:rsidRPr="00907455">
        <w:rPr>
          <w:rStyle w:val="Emphasis"/>
        </w:rPr>
        <w:t>hoary issue</w:t>
      </w:r>
      <w:r w:rsidRPr="00907455">
        <w:rPr>
          <w:rStyle w:val="StyleUnderline"/>
        </w:rPr>
        <w:t xml:space="preserve"> back to the center</w:t>
      </w:r>
      <w:r w:rsidRPr="00907455">
        <w:rPr>
          <w:sz w:val="16"/>
        </w:rPr>
        <w:t xml:space="preserve"> </w:t>
      </w:r>
      <w:r w:rsidRPr="00907455">
        <w:rPr>
          <w:rStyle w:val="StyleUnderline"/>
        </w:rPr>
        <w:t xml:space="preserve">of the </w:t>
      </w:r>
      <w:r w:rsidRPr="00907455">
        <w:rPr>
          <w:rStyle w:val="Emphasis"/>
        </w:rPr>
        <w:t>foreign policy debate</w:t>
      </w:r>
      <w:r w:rsidRPr="00907455">
        <w:rPr>
          <w:sz w:val="16"/>
        </w:rPr>
        <w:t xml:space="preserve">: </w:t>
      </w:r>
      <w:r w:rsidRPr="00907455">
        <w:rPr>
          <w:rStyle w:val="StyleUnderline"/>
        </w:rPr>
        <w:t xml:space="preserve">the question of </w:t>
      </w:r>
      <w:r w:rsidRPr="00907455">
        <w:rPr>
          <w:rStyle w:val="Emphasis"/>
        </w:rPr>
        <w:t>credibility</w:t>
      </w:r>
      <w:r w:rsidRPr="00907455">
        <w:rPr>
          <w:sz w:val="16"/>
        </w:rPr>
        <w:t>. Pundits have argued about whether the killing of Iran’s savviest military commander, Qassem Soleimani, will strengthen America’s reputation for forcefully defending its interests, and whether U.S. President Donald Trump’s prior restraint in the face of military provocations had invited Iran to act more boldly.</w:t>
      </w:r>
    </w:p>
    <w:p w14:paraId="0311B5EB" w14:textId="77777777" w:rsidR="00370748" w:rsidRPr="00907455" w:rsidRDefault="00370748" w:rsidP="00370748">
      <w:pPr>
        <w:rPr>
          <w:sz w:val="16"/>
        </w:rPr>
      </w:pPr>
      <w:r w:rsidRPr="00907455">
        <w:rPr>
          <w:sz w:val="16"/>
        </w:rPr>
        <w:t xml:space="preserve">If the arguments seem familiar, that’s because </w:t>
      </w:r>
      <w:r w:rsidRPr="00907455">
        <w:rPr>
          <w:rStyle w:val="Emphasis"/>
        </w:rPr>
        <w:t>similar debates</w:t>
      </w:r>
      <w:r w:rsidRPr="00907455">
        <w:rPr>
          <w:rStyle w:val="StyleUnderline"/>
        </w:rPr>
        <w:t xml:space="preserve"> erupted during the Syria</w:t>
      </w:r>
      <w:r w:rsidRPr="00907455">
        <w:rPr>
          <w:sz w:val="16"/>
        </w:rPr>
        <w:t xml:space="preserve"> </w:t>
      </w:r>
      <w:r w:rsidRPr="00907455">
        <w:rPr>
          <w:rStyle w:val="StyleUnderline"/>
        </w:rPr>
        <w:t>“</w:t>
      </w:r>
      <w:r w:rsidRPr="00907455">
        <w:rPr>
          <w:rStyle w:val="Emphasis"/>
        </w:rPr>
        <w:t>red line</w:t>
      </w:r>
      <w:r w:rsidRPr="00907455">
        <w:rPr>
          <w:rStyle w:val="StyleUnderline"/>
        </w:rPr>
        <w:t>” incident of 2013</w:t>
      </w:r>
      <w:r w:rsidRPr="00907455">
        <w:rPr>
          <w:sz w:val="16"/>
        </w:rPr>
        <w:t xml:space="preserve">, when U.S. President Barack Obama retreated from his threat to strike Syrian President Bashar Assad’s forces if they used chemical weapons against civilians. In fact, </w:t>
      </w:r>
      <w:r w:rsidRPr="00907455">
        <w:rPr>
          <w:rStyle w:val="StyleUnderline"/>
        </w:rPr>
        <w:t>concerns about credibility go</w:t>
      </w:r>
      <w:r w:rsidRPr="00907455">
        <w:rPr>
          <w:sz w:val="16"/>
        </w:rPr>
        <w:t xml:space="preserve"> back </w:t>
      </w:r>
      <w:r w:rsidRPr="00907455">
        <w:rPr>
          <w:rStyle w:val="StyleUnderline"/>
        </w:rPr>
        <w:t>to the beginning of America’s career</w:t>
      </w:r>
      <w:r w:rsidRPr="00907455">
        <w:rPr>
          <w:sz w:val="16"/>
        </w:rPr>
        <w:t xml:space="preserve"> </w:t>
      </w:r>
      <w:r w:rsidRPr="00907455">
        <w:rPr>
          <w:rStyle w:val="StyleUnderline"/>
        </w:rPr>
        <w:t xml:space="preserve">as a </w:t>
      </w:r>
      <w:r w:rsidRPr="00907455">
        <w:rPr>
          <w:rStyle w:val="Emphasis"/>
        </w:rPr>
        <w:t>superpower</w:t>
      </w:r>
      <w:r w:rsidRPr="00907455">
        <w:rPr>
          <w:sz w:val="16"/>
        </w:rPr>
        <w:t xml:space="preserve">. And </w:t>
      </w:r>
      <w:r w:rsidRPr="00907455">
        <w:rPr>
          <w:rStyle w:val="StyleUnderline"/>
        </w:rPr>
        <w:t xml:space="preserve">while the </w:t>
      </w:r>
      <w:r w:rsidRPr="00907455">
        <w:rPr>
          <w:rStyle w:val="Emphasis"/>
        </w:rPr>
        <w:t>credibility debate</w:t>
      </w:r>
      <w:r w:rsidRPr="00907455">
        <w:rPr>
          <w:sz w:val="16"/>
        </w:rPr>
        <w:t xml:space="preserve"> has often </w:t>
      </w:r>
      <w:r w:rsidRPr="00907455">
        <w:rPr>
          <w:rStyle w:val="StyleUnderline"/>
        </w:rPr>
        <w:t xml:space="preserve">pitted </w:t>
      </w:r>
      <w:r w:rsidRPr="00907455">
        <w:rPr>
          <w:rStyle w:val="Emphasis"/>
        </w:rPr>
        <w:t>policymakers</w:t>
      </w:r>
      <w:r w:rsidRPr="00907455">
        <w:rPr>
          <w:rStyle w:val="StyleUnderline"/>
        </w:rPr>
        <w:t xml:space="preserve"> against</w:t>
      </w:r>
      <w:r w:rsidRPr="00907455">
        <w:rPr>
          <w:sz w:val="16"/>
        </w:rPr>
        <w:t xml:space="preserve"> </w:t>
      </w:r>
      <w:r w:rsidRPr="00907455">
        <w:rPr>
          <w:rStyle w:val="Emphasis"/>
        </w:rPr>
        <w:t>academics</w:t>
      </w:r>
      <w:r w:rsidRPr="00907455">
        <w:rPr>
          <w:rStyle w:val="StyleUnderline"/>
        </w:rPr>
        <w:t>, recent scholarship</w:t>
      </w:r>
      <w:r w:rsidRPr="00907455">
        <w:rPr>
          <w:sz w:val="16"/>
        </w:rPr>
        <w:t xml:space="preserve"> has </w:t>
      </w:r>
      <w:r w:rsidRPr="00907455">
        <w:rPr>
          <w:rStyle w:val="StyleUnderline"/>
        </w:rPr>
        <w:t xml:space="preserve">helped bridge that divide by clarifying </w:t>
      </w:r>
      <w:r w:rsidRPr="00907455">
        <w:rPr>
          <w:rStyle w:val="Emphasis"/>
        </w:rPr>
        <w:t>when and how</w:t>
      </w:r>
      <w:r w:rsidRPr="00907455">
        <w:rPr>
          <w:sz w:val="16"/>
        </w:rPr>
        <w:t xml:space="preserve"> </w:t>
      </w:r>
      <w:r w:rsidRPr="00907455">
        <w:rPr>
          <w:rStyle w:val="StyleUnderline"/>
        </w:rPr>
        <w:t>credibility</w:t>
      </w:r>
      <w:r w:rsidRPr="00907455">
        <w:rPr>
          <w:sz w:val="16"/>
        </w:rPr>
        <w:t xml:space="preserve"> really </w:t>
      </w:r>
      <w:r w:rsidRPr="00907455">
        <w:rPr>
          <w:rStyle w:val="StyleUnderline"/>
        </w:rPr>
        <w:t>matters</w:t>
      </w:r>
      <w:r w:rsidRPr="00907455">
        <w:rPr>
          <w:sz w:val="16"/>
        </w:rPr>
        <w:t>.</w:t>
      </w:r>
    </w:p>
    <w:p w14:paraId="597CA4F4" w14:textId="77777777" w:rsidR="00370748" w:rsidRPr="00907455" w:rsidRDefault="00370748" w:rsidP="00370748">
      <w:pPr>
        <w:rPr>
          <w:sz w:val="16"/>
        </w:rPr>
      </w:pPr>
      <w:r w:rsidRPr="00907455">
        <w:rPr>
          <w:sz w:val="16"/>
        </w:rPr>
        <w:t xml:space="preserve">The foreign policy community has long been obsessed with credibility, for good reason. Credibility — the perception that a country will defend its interests and uphold its commitments when challenged — is the coin of the realm for a global superpower. If U.S. credibility is strong, then it will not have to use force often, because other countries will recognize that attacking its interests and its global network of allies will invite sharp retaliation. A </w:t>
      </w:r>
      <w:r w:rsidRPr="00907455">
        <w:rPr>
          <w:rStyle w:val="StyleUnderline"/>
        </w:rPr>
        <w:t xml:space="preserve">credible superpower has little trouble </w:t>
      </w:r>
      <w:r w:rsidRPr="00907455">
        <w:rPr>
          <w:rStyle w:val="Emphasis"/>
        </w:rPr>
        <w:t>attracting</w:t>
      </w:r>
      <w:r w:rsidRPr="00907455">
        <w:rPr>
          <w:rStyle w:val="StyleUnderline"/>
        </w:rPr>
        <w:t xml:space="preserve"> and </w:t>
      </w:r>
      <w:r w:rsidRPr="00907455">
        <w:rPr>
          <w:rStyle w:val="Emphasis"/>
        </w:rPr>
        <w:t>retaining</w:t>
      </w:r>
      <w:r w:rsidRPr="00907455">
        <w:rPr>
          <w:rStyle w:val="StyleUnderline"/>
        </w:rPr>
        <w:t xml:space="preserve"> allies</w:t>
      </w:r>
      <w:r w:rsidRPr="00907455">
        <w:rPr>
          <w:sz w:val="16"/>
        </w:rPr>
        <w:t xml:space="preserve">. </w:t>
      </w:r>
      <w:r w:rsidRPr="00907455">
        <w:rPr>
          <w:rStyle w:val="StyleUnderline"/>
        </w:rPr>
        <w:t>Yet if</w:t>
      </w:r>
      <w:r w:rsidRPr="00907455">
        <w:rPr>
          <w:sz w:val="16"/>
        </w:rPr>
        <w:t xml:space="preserve"> </w:t>
      </w:r>
      <w:r w:rsidRPr="00907455">
        <w:rPr>
          <w:rStyle w:val="StyleUnderline"/>
        </w:rPr>
        <w:t xml:space="preserve">America’s credibility is </w:t>
      </w:r>
      <w:r w:rsidRPr="00907455">
        <w:rPr>
          <w:rStyle w:val="Emphasis"/>
        </w:rPr>
        <w:t>weak</w:t>
      </w:r>
      <w:r w:rsidRPr="00907455">
        <w:rPr>
          <w:sz w:val="16"/>
        </w:rPr>
        <w:t xml:space="preserve">, aggressors will be more likely to test U.S. power, and </w:t>
      </w:r>
      <w:r w:rsidRPr="00907455">
        <w:rPr>
          <w:rStyle w:val="StyleUnderline"/>
        </w:rPr>
        <w:t>allies</w:t>
      </w:r>
      <w:r w:rsidRPr="00907455">
        <w:rPr>
          <w:sz w:val="16"/>
        </w:rPr>
        <w:t xml:space="preserve"> </w:t>
      </w:r>
      <w:r w:rsidRPr="00907455">
        <w:rPr>
          <w:rStyle w:val="StyleUnderline"/>
        </w:rPr>
        <w:t xml:space="preserve">will be </w:t>
      </w:r>
      <w:r w:rsidRPr="00907455">
        <w:rPr>
          <w:rStyle w:val="Emphasis"/>
        </w:rPr>
        <w:t>unnerved</w:t>
      </w:r>
      <w:r w:rsidRPr="00907455">
        <w:rPr>
          <w:sz w:val="16"/>
        </w:rPr>
        <w:t>.</w:t>
      </w:r>
    </w:p>
    <w:p w14:paraId="1DD10168" w14:textId="77777777" w:rsidR="00370748" w:rsidRPr="00907455" w:rsidRDefault="00370748" w:rsidP="00370748">
      <w:pPr>
        <w:rPr>
          <w:sz w:val="16"/>
        </w:rPr>
      </w:pPr>
      <w:r w:rsidRPr="00907455">
        <w:rPr>
          <w:sz w:val="16"/>
        </w:rPr>
        <w:t xml:space="preserve">It is no exaggeration to say that </w:t>
      </w:r>
      <w:r w:rsidRPr="00907455">
        <w:rPr>
          <w:rStyle w:val="StyleUnderline"/>
        </w:rPr>
        <w:t>American global influence</w:t>
      </w:r>
      <w:r w:rsidRPr="00907455">
        <w:rPr>
          <w:sz w:val="16"/>
        </w:rPr>
        <w:t xml:space="preserve"> and the stability of the international system </w:t>
      </w:r>
      <w:r w:rsidRPr="00907455">
        <w:rPr>
          <w:rStyle w:val="StyleUnderline"/>
        </w:rPr>
        <w:t xml:space="preserve">rest on the </w:t>
      </w:r>
      <w:r w:rsidRPr="00907455">
        <w:rPr>
          <w:rStyle w:val="Emphasis"/>
        </w:rPr>
        <w:t>credibility</w:t>
      </w:r>
      <w:r w:rsidRPr="00907455">
        <w:rPr>
          <w:rStyle w:val="StyleUnderline"/>
        </w:rPr>
        <w:t xml:space="preserve"> of U.S. </w:t>
      </w:r>
      <w:r w:rsidRPr="00907455">
        <w:rPr>
          <w:rStyle w:val="Emphasis"/>
        </w:rPr>
        <w:t>threats</w:t>
      </w:r>
      <w:r w:rsidRPr="00907455">
        <w:rPr>
          <w:rStyle w:val="StyleUnderline"/>
        </w:rPr>
        <w:t xml:space="preserve"> and </w:t>
      </w:r>
      <w:r w:rsidRPr="00907455">
        <w:rPr>
          <w:rStyle w:val="Emphasis"/>
        </w:rPr>
        <w:t>promises</w:t>
      </w:r>
      <w:r w:rsidRPr="00907455">
        <w:rPr>
          <w:sz w:val="16"/>
        </w:rPr>
        <w:t xml:space="preserve">. For better or worse, </w:t>
      </w:r>
      <w:r w:rsidRPr="00907455">
        <w:rPr>
          <w:rStyle w:val="StyleUnderline"/>
        </w:rPr>
        <w:t>the U.S. has</w:t>
      </w:r>
      <w:r w:rsidRPr="00907455">
        <w:rPr>
          <w:sz w:val="16"/>
        </w:rPr>
        <w:t xml:space="preserve"> even </w:t>
      </w:r>
      <w:r w:rsidRPr="00907455">
        <w:rPr>
          <w:rStyle w:val="StyleUnderline"/>
        </w:rPr>
        <w:t xml:space="preserve">fought major wars in </w:t>
      </w:r>
      <w:r w:rsidRPr="00907455">
        <w:rPr>
          <w:rStyle w:val="Emphasis"/>
        </w:rPr>
        <w:t>out-of-the-way places</w:t>
      </w:r>
      <w:r w:rsidRPr="00907455">
        <w:rPr>
          <w:sz w:val="16"/>
        </w:rPr>
        <w:t xml:space="preserve"> such as Korea and Vietnam in large part </w:t>
      </w:r>
      <w:r w:rsidRPr="00907455">
        <w:rPr>
          <w:rStyle w:val="StyleUnderline"/>
        </w:rPr>
        <w:t xml:space="preserve">to </w:t>
      </w:r>
      <w:r w:rsidRPr="00907455">
        <w:rPr>
          <w:rStyle w:val="Emphasis"/>
        </w:rPr>
        <w:t>convince</w:t>
      </w:r>
      <w:r w:rsidRPr="00907455">
        <w:rPr>
          <w:rStyle w:val="StyleUnderline"/>
        </w:rPr>
        <w:t xml:space="preserve"> allies</w:t>
      </w:r>
      <w:r w:rsidRPr="00907455">
        <w:rPr>
          <w:sz w:val="16"/>
        </w:rPr>
        <w:t xml:space="preserve"> and adversaries that </w:t>
      </w:r>
      <w:r w:rsidRPr="00907455">
        <w:rPr>
          <w:rStyle w:val="StyleUnderline"/>
        </w:rPr>
        <w:t>it is willing to fight in more critical places</w:t>
      </w:r>
      <w:r w:rsidRPr="00907455">
        <w:rPr>
          <w:sz w:val="16"/>
        </w:rPr>
        <w:t>, such as Europe.</w:t>
      </w:r>
    </w:p>
    <w:p w14:paraId="762FB850" w14:textId="77777777" w:rsidR="00370748" w:rsidRPr="00907455" w:rsidRDefault="00370748" w:rsidP="00370748">
      <w:pPr>
        <w:rPr>
          <w:sz w:val="16"/>
        </w:rPr>
      </w:pPr>
      <w:r w:rsidRPr="00907455">
        <w:rPr>
          <w:sz w:val="16"/>
        </w:rPr>
        <w:t xml:space="preserve">Foreign-policy </w:t>
      </w:r>
      <w:r w:rsidRPr="00907455">
        <w:rPr>
          <w:rStyle w:val="StyleUnderline"/>
        </w:rPr>
        <w:t>academics have taken a</w:t>
      </w:r>
      <w:r w:rsidRPr="00907455">
        <w:rPr>
          <w:sz w:val="16"/>
        </w:rPr>
        <w:t xml:space="preserve"> more </w:t>
      </w:r>
      <w:r w:rsidRPr="00907455">
        <w:rPr>
          <w:rStyle w:val="Emphasis"/>
        </w:rPr>
        <w:t>conflicted view</w:t>
      </w:r>
      <w:r w:rsidRPr="00907455">
        <w:rPr>
          <w:rStyle w:val="StyleUnderline"/>
        </w:rPr>
        <w:t xml:space="preserve"> of credibility</w:t>
      </w:r>
      <w:r w:rsidRPr="00907455">
        <w:rPr>
          <w:sz w:val="16"/>
        </w:rPr>
        <w:t xml:space="preserve">. A first wave of scholarship emerged in the 1960s, with the future Nobel Prize winner in economics Thomas Schelling at its crest. </w:t>
      </w:r>
      <w:r w:rsidRPr="00907455">
        <w:rPr>
          <w:rStyle w:val="StyleUnderline"/>
        </w:rPr>
        <w:t>Schelling saw</w:t>
      </w:r>
      <w:r w:rsidRPr="00907455">
        <w:rPr>
          <w:sz w:val="16"/>
        </w:rPr>
        <w:t xml:space="preserve"> U.S. </w:t>
      </w:r>
      <w:r w:rsidRPr="00907455">
        <w:rPr>
          <w:rStyle w:val="StyleUnderline"/>
        </w:rPr>
        <w:t xml:space="preserve">commitments as a </w:t>
      </w:r>
      <w:r w:rsidRPr="00907455">
        <w:rPr>
          <w:rStyle w:val="Emphasis"/>
        </w:rPr>
        <w:t>seamless global web</w:t>
      </w:r>
      <w:r w:rsidRPr="00907455">
        <w:rPr>
          <w:sz w:val="16"/>
        </w:rPr>
        <w:t xml:space="preserve">. In a contest against the Soviet Union, </w:t>
      </w:r>
      <w:r w:rsidRPr="00907455">
        <w:rPr>
          <w:rStyle w:val="StyleUnderline"/>
        </w:rPr>
        <w:t>the way in which America responded to</w:t>
      </w:r>
      <w:r w:rsidRPr="00907455">
        <w:rPr>
          <w:sz w:val="16"/>
        </w:rPr>
        <w:t xml:space="preserve"> </w:t>
      </w:r>
      <w:r w:rsidRPr="00907455">
        <w:rPr>
          <w:rStyle w:val="StyleUnderline"/>
        </w:rPr>
        <w:t>challenges</w:t>
      </w:r>
      <w:r w:rsidRPr="00907455">
        <w:rPr>
          <w:sz w:val="16"/>
        </w:rPr>
        <w:t xml:space="preserve"> anywhere </w:t>
      </w:r>
      <w:r w:rsidRPr="00907455">
        <w:rPr>
          <w:rStyle w:val="StyleUnderline"/>
        </w:rPr>
        <w:t xml:space="preserve">would affect how </w:t>
      </w:r>
      <w:r w:rsidRPr="00907455">
        <w:rPr>
          <w:rStyle w:val="Emphasis"/>
        </w:rPr>
        <w:t>other players</w:t>
      </w:r>
      <w:r w:rsidRPr="00907455">
        <w:rPr>
          <w:rStyle w:val="StyleUnderline"/>
        </w:rPr>
        <w:t xml:space="preserve"> gauged its willingness</w:t>
      </w:r>
      <w:r w:rsidRPr="00907455">
        <w:rPr>
          <w:sz w:val="16"/>
        </w:rPr>
        <w:t xml:space="preserve"> to respond to aggression everywhere. “We lost 30,000 dead in Korea to save face for the United States and the United Nations, not to save South Korea for the South Koreans, and it was undoubtedly worth it,” Schelling wrote.</w:t>
      </w:r>
    </w:p>
    <w:p w14:paraId="1FBEC47C" w14:textId="77777777" w:rsidR="00370748" w:rsidRPr="00907455" w:rsidRDefault="00370748" w:rsidP="00370748">
      <w:pPr>
        <w:rPr>
          <w:sz w:val="16"/>
        </w:rPr>
      </w:pPr>
      <w:r w:rsidRPr="00907455">
        <w:rPr>
          <w:sz w:val="16"/>
        </w:rPr>
        <w:t xml:space="preserve">Yet the fixation with credibility also brought strategic disasters such as Vietnam. So there subsequently emerged </w:t>
      </w:r>
      <w:r w:rsidRPr="00907455">
        <w:rPr>
          <w:rStyle w:val="StyleUnderline"/>
        </w:rPr>
        <w:t>a second wave of scholarship</w:t>
      </w:r>
      <w:r w:rsidRPr="00907455">
        <w:rPr>
          <w:sz w:val="16"/>
        </w:rPr>
        <w:t xml:space="preserve">, which </w:t>
      </w:r>
      <w:r w:rsidRPr="00907455">
        <w:rPr>
          <w:rStyle w:val="StyleUnderline"/>
        </w:rPr>
        <w:t xml:space="preserve">held that </w:t>
      </w:r>
      <w:r w:rsidRPr="00907455">
        <w:rPr>
          <w:rStyle w:val="Emphasis"/>
        </w:rPr>
        <w:t>past behavior</w:t>
      </w:r>
      <w:r w:rsidRPr="00907455">
        <w:rPr>
          <w:rStyle w:val="StyleUnderline"/>
        </w:rPr>
        <w:t xml:space="preserve"> was</w:t>
      </w:r>
      <w:r w:rsidRPr="00907455">
        <w:rPr>
          <w:sz w:val="16"/>
        </w:rPr>
        <w:t xml:space="preserve"> </w:t>
      </w:r>
      <w:r w:rsidRPr="00907455">
        <w:rPr>
          <w:rStyle w:val="StyleUnderline"/>
        </w:rPr>
        <w:t xml:space="preserve">irrelevant to whether adversaries </w:t>
      </w:r>
      <w:r w:rsidRPr="00907455">
        <w:rPr>
          <w:rStyle w:val="Emphasis"/>
        </w:rPr>
        <w:t>chose to challenge</w:t>
      </w:r>
      <w:r w:rsidRPr="00907455">
        <w:rPr>
          <w:sz w:val="16"/>
        </w:rPr>
        <w:t xml:space="preserve">. </w:t>
      </w:r>
      <w:r w:rsidRPr="00907455">
        <w:rPr>
          <w:rStyle w:val="StyleUnderline"/>
        </w:rPr>
        <w:t>Other variables, such as the</w:t>
      </w:r>
      <w:r w:rsidRPr="00907455">
        <w:rPr>
          <w:sz w:val="16"/>
        </w:rPr>
        <w:t xml:space="preserve"> </w:t>
      </w:r>
      <w:r w:rsidRPr="00907455">
        <w:rPr>
          <w:rStyle w:val="Emphasis"/>
        </w:rPr>
        <w:t>balance of power</w:t>
      </w:r>
      <w:r w:rsidRPr="00907455">
        <w:rPr>
          <w:rStyle w:val="StyleUnderline"/>
        </w:rPr>
        <w:t xml:space="preserve"> and</w:t>
      </w:r>
      <w:r w:rsidRPr="00907455">
        <w:rPr>
          <w:sz w:val="16"/>
        </w:rPr>
        <w:t xml:space="preserve"> the </w:t>
      </w:r>
      <w:r w:rsidRPr="00907455">
        <w:rPr>
          <w:rStyle w:val="Emphasis"/>
        </w:rPr>
        <w:t>importance</w:t>
      </w:r>
      <w:r w:rsidRPr="00907455">
        <w:rPr>
          <w:rStyle w:val="StyleUnderline"/>
        </w:rPr>
        <w:t xml:space="preserve"> of the interests</w:t>
      </w:r>
      <w:r w:rsidRPr="00907455">
        <w:rPr>
          <w:sz w:val="16"/>
        </w:rPr>
        <w:t xml:space="preserve"> at stake, </w:t>
      </w:r>
      <w:r w:rsidRPr="00907455">
        <w:rPr>
          <w:rStyle w:val="StyleUnderline"/>
        </w:rPr>
        <w:t>were what mattered</w:t>
      </w:r>
      <w:r w:rsidRPr="00907455">
        <w:rPr>
          <w:sz w:val="16"/>
        </w:rPr>
        <w:t>. As one scholar put it, “Credibility is an illusion — and an exceptionally dangerous one at that.”</w:t>
      </w:r>
    </w:p>
    <w:p w14:paraId="7484806A" w14:textId="77777777" w:rsidR="00370748" w:rsidRPr="00907455" w:rsidRDefault="00370748" w:rsidP="00370748">
      <w:pPr>
        <w:rPr>
          <w:sz w:val="16"/>
        </w:rPr>
      </w:pPr>
      <w:r w:rsidRPr="00907455">
        <w:rPr>
          <w:rStyle w:val="StyleUnderline"/>
        </w:rPr>
        <w:t>This position was</w:t>
      </w:r>
      <w:r w:rsidRPr="00907455">
        <w:rPr>
          <w:sz w:val="16"/>
        </w:rPr>
        <w:t xml:space="preserve"> always a bit of </w:t>
      </w:r>
      <w:r w:rsidRPr="00907455">
        <w:rPr>
          <w:rStyle w:val="StyleUnderline"/>
        </w:rPr>
        <w:t xml:space="preserve">a </w:t>
      </w:r>
      <w:r w:rsidRPr="00907455">
        <w:rPr>
          <w:rStyle w:val="Emphasis"/>
        </w:rPr>
        <w:t>head-scratcher</w:t>
      </w:r>
      <w:r w:rsidRPr="00907455">
        <w:rPr>
          <w:rStyle w:val="StyleUnderline"/>
        </w:rPr>
        <w:t xml:space="preserve">, because it required accepting that what a country does today has </w:t>
      </w:r>
      <w:r w:rsidRPr="00907455">
        <w:rPr>
          <w:rStyle w:val="Emphasis"/>
        </w:rPr>
        <w:t>no impact</w:t>
      </w:r>
      <w:r w:rsidRPr="00907455">
        <w:rPr>
          <w:rStyle w:val="StyleUnderline"/>
        </w:rPr>
        <w:t xml:space="preserve"> on what others expect</w:t>
      </w:r>
      <w:r w:rsidRPr="00907455">
        <w:rPr>
          <w:sz w:val="16"/>
        </w:rPr>
        <w:t xml:space="preserve"> it will do </w:t>
      </w:r>
      <w:r w:rsidRPr="00907455">
        <w:rPr>
          <w:rStyle w:val="Emphasis"/>
        </w:rPr>
        <w:t>tomorrow</w:t>
      </w:r>
      <w:r w:rsidRPr="00907455">
        <w:rPr>
          <w:sz w:val="16"/>
        </w:rPr>
        <w:t xml:space="preserve">. Fortunately, a </w:t>
      </w:r>
      <w:r w:rsidRPr="00907455">
        <w:rPr>
          <w:rStyle w:val="StyleUnderline"/>
        </w:rPr>
        <w:t>third wave of scholarship</w:t>
      </w:r>
      <w:r w:rsidRPr="00907455">
        <w:rPr>
          <w:sz w:val="16"/>
        </w:rPr>
        <w:t xml:space="preserve"> has now </w:t>
      </w:r>
      <w:r w:rsidRPr="00907455">
        <w:rPr>
          <w:rStyle w:val="StyleUnderline"/>
        </w:rPr>
        <w:t xml:space="preserve">knocked down the </w:t>
      </w:r>
      <w:r w:rsidRPr="00907455">
        <w:rPr>
          <w:rStyle w:val="Emphasis"/>
        </w:rPr>
        <w:t>more extreme academic critiques</w:t>
      </w:r>
      <w:r w:rsidRPr="00907455">
        <w:rPr>
          <w:rStyle w:val="StyleUnderline"/>
        </w:rPr>
        <w:t xml:space="preserve">, without obscuring </w:t>
      </w:r>
      <w:r w:rsidRPr="00907455">
        <w:rPr>
          <w:rStyle w:val="Emphasis"/>
        </w:rPr>
        <w:t>important nuances</w:t>
      </w:r>
      <w:r w:rsidRPr="00907455">
        <w:rPr>
          <w:rStyle w:val="StyleUnderline"/>
        </w:rPr>
        <w:t xml:space="preserve"> in how credibility actually works</w:t>
      </w:r>
      <w:r w:rsidRPr="00907455">
        <w:rPr>
          <w:sz w:val="16"/>
        </w:rPr>
        <w:t>.</w:t>
      </w:r>
    </w:p>
    <w:p w14:paraId="1A3F6BA1" w14:textId="77777777" w:rsidR="00370748" w:rsidRPr="00907455" w:rsidRDefault="00370748" w:rsidP="00370748">
      <w:pPr>
        <w:rPr>
          <w:sz w:val="16"/>
        </w:rPr>
      </w:pPr>
      <w:r w:rsidRPr="00907455">
        <w:rPr>
          <w:sz w:val="16"/>
        </w:rPr>
        <w:t xml:space="preserve">Cold War historians have suggested that </w:t>
      </w:r>
      <w:r w:rsidRPr="00907455">
        <w:rPr>
          <w:rStyle w:val="StyleUnderline"/>
        </w:rPr>
        <w:t xml:space="preserve">U.S. intervention in </w:t>
      </w:r>
      <w:r w:rsidRPr="00907455">
        <w:rPr>
          <w:rStyle w:val="Emphasis"/>
        </w:rPr>
        <w:t>Korea</w:t>
      </w:r>
      <w:r w:rsidRPr="00907455">
        <w:rPr>
          <w:rStyle w:val="StyleUnderline"/>
        </w:rPr>
        <w:t>, which Soviet leader</w:t>
      </w:r>
      <w:r w:rsidRPr="00907455">
        <w:rPr>
          <w:sz w:val="16"/>
        </w:rPr>
        <w:t xml:space="preserve"> </w:t>
      </w:r>
      <w:r w:rsidRPr="00907455">
        <w:rPr>
          <w:rStyle w:val="StyleUnderline"/>
        </w:rPr>
        <w:t xml:space="preserve">Josef </w:t>
      </w:r>
      <w:r w:rsidRPr="00907455">
        <w:rPr>
          <w:rStyle w:val="Emphasis"/>
        </w:rPr>
        <w:t>Stalin</w:t>
      </w:r>
      <w:r w:rsidRPr="00907455">
        <w:rPr>
          <w:rStyle w:val="StyleUnderline"/>
        </w:rPr>
        <w:t xml:space="preserve"> had not expected, did </w:t>
      </w:r>
      <w:r w:rsidRPr="00907455">
        <w:rPr>
          <w:rStyle w:val="Emphasis"/>
        </w:rPr>
        <w:t>strongly influence</w:t>
      </w:r>
      <w:r w:rsidRPr="00907455">
        <w:rPr>
          <w:rStyle w:val="StyleUnderline"/>
        </w:rPr>
        <w:t xml:space="preserve"> his views of whether Washington</w:t>
      </w:r>
      <w:r w:rsidRPr="00907455">
        <w:rPr>
          <w:sz w:val="16"/>
        </w:rPr>
        <w:t xml:space="preserve"> </w:t>
      </w:r>
      <w:r w:rsidRPr="00907455">
        <w:rPr>
          <w:rStyle w:val="StyleUnderline"/>
        </w:rPr>
        <w:t>would</w:t>
      </w:r>
      <w:r w:rsidRPr="00907455">
        <w:rPr>
          <w:sz w:val="16"/>
        </w:rPr>
        <w:t xml:space="preserve"> also </w:t>
      </w:r>
      <w:r w:rsidRPr="00907455">
        <w:rPr>
          <w:rStyle w:val="StyleUnderline"/>
        </w:rPr>
        <w:t>resist</w:t>
      </w:r>
      <w:r w:rsidRPr="00907455">
        <w:rPr>
          <w:sz w:val="16"/>
        </w:rPr>
        <w:t xml:space="preserve"> blatant communist </w:t>
      </w:r>
      <w:r w:rsidRPr="00907455">
        <w:rPr>
          <w:rStyle w:val="Emphasis"/>
        </w:rPr>
        <w:t>military provocations</w:t>
      </w:r>
      <w:r w:rsidRPr="00907455">
        <w:rPr>
          <w:rStyle w:val="StyleUnderline"/>
        </w:rPr>
        <w:t xml:space="preserve"> elsewhere</w:t>
      </w:r>
      <w:r w:rsidRPr="00907455">
        <w:rPr>
          <w:sz w:val="16"/>
        </w:rPr>
        <w:t xml:space="preserve">. We now know that John F. </w:t>
      </w:r>
      <w:r w:rsidRPr="00907455">
        <w:rPr>
          <w:rStyle w:val="StyleUnderline"/>
        </w:rPr>
        <w:t>Kennedy’s</w:t>
      </w:r>
      <w:r w:rsidRPr="00907455">
        <w:rPr>
          <w:sz w:val="16"/>
        </w:rPr>
        <w:t xml:space="preserve"> perceived </w:t>
      </w:r>
      <w:r w:rsidRPr="00907455">
        <w:rPr>
          <w:rStyle w:val="StyleUnderline"/>
        </w:rPr>
        <w:t xml:space="preserve">weakness in handling the botched </w:t>
      </w:r>
      <w:r w:rsidRPr="00907455">
        <w:rPr>
          <w:rStyle w:val="Emphasis"/>
        </w:rPr>
        <w:t>Bay of Pigs invasion</w:t>
      </w:r>
      <w:r w:rsidRPr="00907455">
        <w:rPr>
          <w:sz w:val="16"/>
        </w:rPr>
        <w:t xml:space="preserve"> in 1961 </w:t>
      </w:r>
      <w:r w:rsidRPr="00907455">
        <w:rPr>
          <w:rStyle w:val="StyleUnderline"/>
        </w:rPr>
        <w:t>encouraged Soviet leader</w:t>
      </w:r>
      <w:r w:rsidRPr="00907455">
        <w:rPr>
          <w:sz w:val="16"/>
        </w:rPr>
        <w:t xml:space="preserve"> Nikita </w:t>
      </w:r>
      <w:r w:rsidRPr="00907455">
        <w:rPr>
          <w:rStyle w:val="Emphasis"/>
        </w:rPr>
        <w:t>Khrushchev</w:t>
      </w:r>
      <w:r w:rsidRPr="00907455">
        <w:rPr>
          <w:rStyle w:val="StyleUnderline"/>
        </w:rPr>
        <w:t xml:space="preserve"> to think he could bully the</w:t>
      </w:r>
      <w:r w:rsidRPr="00907455">
        <w:rPr>
          <w:sz w:val="16"/>
        </w:rPr>
        <w:t xml:space="preserve"> young </w:t>
      </w:r>
      <w:r w:rsidRPr="00907455">
        <w:rPr>
          <w:rStyle w:val="StyleUnderline"/>
        </w:rPr>
        <w:t>U.S.</w:t>
      </w:r>
      <w:r w:rsidRPr="00907455">
        <w:rPr>
          <w:sz w:val="16"/>
        </w:rPr>
        <w:t xml:space="preserve"> president </w:t>
      </w:r>
      <w:r w:rsidRPr="00907455">
        <w:rPr>
          <w:rStyle w:val="StyleUnderline"/>
        </w:rPr>
        <w:t xml:space="preserve">by trying to evict Western forces from </w:t>
      </w:r>
      <w:r w:rsidRPr="00907455">
        <w:rPr>
          <w:rStyle w:val="Emphasis"/>
        </w:rPr>
        <w:t>Berlin</w:t>
      </w:r>
      <w:r w:rsidRPr="00907455">
        <w:rPr>
          <w:rStyle w:val="StyleUnderline"/>
        </w:rPr>
        <w:t xml:space="preserve"> and</w:t>
      </w:r>
      <w:r w:rsidRPr="00907455">
        <w:rPr>
          <w:sz w:val="16"/>
        </w:rPr>
        <w:t xml:space="preserve"> secretly </w:t>
      </w:r>
      <w:r w:rsidRPr="00907455">
        <w:rPr>
          <w:rStyle w:val="Emphasis"/>
        </w:rPr>
        <w:t>shipping</w:t>
      </w:r>
      <w:r w:rsidRPr="00907455">
        <w:rPr>
          <w:rStyle w:val="StyleUnderline"/>
        </w:rPr>
        <w:t xml:space="preserve"> nuclear</w:t>
      </w:r>
      <w:r w:rsidRPr="00907455">
        <w:rPr>
          <w:sz w:val="16"/>
        </w:rPr>
        <w:t xml:space="preserve"> </w:t>
      </w:r>
      <w:r w:rsidRPr="00907455">
        <w:rPr>
          <w:rStyle w:val="StyleUnderline"/>
        </w:rPr>
        <w:t>missiles</w:t>
      </w:r>
      <w:r w:rsidRPr="00907455">
        <w:rPr>
          <w:sz w:val="16"/>
        </w:rPr>
        <w:t xml:space="preserve"> to Cuba.</w:t>
      </w:r>
    </w:p>
    <w:p w14:paraId="0E10C28D" w14:textId="77777777" w:rsidR="00370748" w:rsidRPr="00907455" w:rsidRDefault="00370748" w:rsidP="00370748">
      <w:pPr>
        <w:rPr>
          <w:sz w:val="16"/>
        </w:rPr>
      </w:pPr>
      <w:r w:rsidRPr="00907455">
        <w:rPr>
          <w:sz w:val="16"/>
        </w:rPr>
        <w:t xml:space="preserve">Looking beyond the Cold War context, America’s relatively timid responses to al-Qaida attacks during the 1990s encouraged Osama bin Laden to think that a major strike on the U.S. homeland might drive Washington out of the Middle East altogether. Likewise, a </w:t>
      </w:r>
      <w:r w:rsidRPr="00907455">
        <w:rPr>
          <w:rStyle w:val="StyleUnderline"/>
        </w:rPr>
        <w:t xml:space="preserve">number of </w:t>
      </w:r>
      <w:r w:rsidRPr="00907455">
        <w:rPr>
          <w:rStyle w:val="Emphasis"/>
        </w:rPr>
        <w:t>political science studies</w:t>
      </w:r>
      <w:r w:rsidRPr="00907455">
        <w:rPr>
          <w:rStyle w:val="StyleUnderline"/>
        </w:rPr>
        <w:t>, many</w:t>
      </w:r>
      <w:r w:rsidRPr="00907455">
        <w:rPr>
          <w:sz w:val="16"/>
        </w:rPr>
        <w:t xml:space="preserve"> of them </w:t>
      </w:r>
      <w:r w:rsidRPr="00907455">
        <w:rPr>
          <w:rStyle w:val="StyleUnderline"/>
        </w:rPr>
        <w:t xml:space="preserve">using statistical methods to </w:t>
      </w:r>
      <w:r w:rsidRPr="00907455">
        <w:rPr>
          <w:rStyle w:val="Emphasis"/>
        </w:rPr>
        <w:t>divine</w:t>
      </w:r>
      <w:r w:rsidRPr="00907455">
        <w:rPr>
          <w:rStyle w:val="StyleUnderline"/>
        </w:rPr>
        <w:t xml:space="preserve"> broad trends, demonstrate</w:t>
      </w:r>
      <w:r w:rsidRPr="00907455">
        <w:rPr>
          <w:sz w:val="16"/>
        </w:rPr>
        <w:t xml:space="preserve"> that </w:t>
      </w:r>
      <w:r w:rsidRPr="00907455">
        <w:rPr>
          <w:rStyle w:val="StyleUnderline"/>
        </w:rPr>
        <w:t xml:space="preserve">states that honor their </w:t>
      </w:r>
      <w:r w:rsidRPr="00907455">
        <w:rPr>
          <w:rStyle w:val="Emphasis"/>
        </w:rPr>
        <w:t>commitments</w:t>
      </w:r>
      <w:r w:rsidRPr="00907455">
        <w:rPr>
          <w:sz w:val="16"/>
        </w:rPr>
        <w:t xml:space="preserve"> and meet challenges head-on </w:t>
      </w:r>
      <w:r w:rsidRPr="00907455">
        <w:rPr>
          <w:rStyle w:val="StyleUnderline"/>
        </w:rPr>
        <w:t xml:space="preserve">are </w:t>
      </w:r>
      <w:r w:rsidRPr="00907455">
        <w:rPr>
          <w:rStyle w:val="Emphasis"/>
        </w:rPr>
        <w:t>more likely to win</w:t>
      </w:r>
      <w:r w:rsidRPr="00907455">
        <w:rPr>
          <w:rStyle w:val="StyleUnderline"/>
        </w:rPr>
        <w:t xml:space="preserve"> allies</w:t>
      </w:r>
      <w:r w:rsidRPr="00907455">
        <w:rPr>
          <w:sz w:val="16"/>
        </w:rPr>
        <w:t xml:space="preserve"> and deter future challenges.</w:t>
      </w:r>
    </w:p>
    <w:p w14:paraId="34046481" w14:textId="77777777" w:rsidR="00370748" w:rsidRPr="00907455" w:rsidRDefault="00370748" w:rsidP="00370748">
      <w:pPr>
        <w:rPr>
          <w:sz w:val="16"/>
        </w:rPr>
      </w:pPr>
      <w:r w:rsidRPr="00907455">
        <w:rPr>
          <w:sz w:val="16"/>
        </w:rPr>
        <w:t xml:space="preserve">Why does any of this matter? For one thing, it shows that </w:t>
      </w:r>
      <w:r w:rsidRPr="00907455">
        <w:rPr>
          <w:rStyle w:val="StyleUnderline"/>
        </w:rPr>
        <w:t>it is foolish to brush off</w:t>
      </w:r>
      <w:r w:rsidRPr="00907455">
        <w:rPr>
          <w:sz w:val="16"/>
        </w:rPr>
        <w:t xml:space="preserve"> </w:t>
      </w:r>
      <w:r w:rsidRPr="00907455">
        <w:rPr>
          <w:rStyle w:val="StyleUnderline"/>
        </w:rPr>
        <w:t>concerns about credibility</w:t>
      </w:r>
      <w:r w:rsidRPr="00907455">
        <w:rPr>
          <w:sz w:val="16"/>
        </w:rPr>
        <w:t xml:space="preserve">, as Obama did in remarking that “dropping bombs on someone to prove that you’re willing to drop bombs on someone is just about the worst reason to use force.” Especially </w:t>
      </w:r>
      <w:r w:rsidRPr="00907455">
        <w:rPr>
          <w:rStyle w:val="StyleUnderline"/>
        </w:rPr>
        <w:t xml:space="preserve">in cases where the U.S. is </w:t>
      </w:r>
      <w:r w:rsidRPr="00907455">
        <w:rPr>
          <w:rStyle w:val="Emphasis"/>
        </w:rPr>
        <w:t>interacting</w:t>
      </w:r>
      <w:r w:rsidRPr="00907455">
        <w:rPr>
          <w:rStyle w:val="StyleUnderline"/>
        </w:rPr>
        <w:t xml:space="preserve"> repeatedly with a </w:t>
      </w:r>
      <w:r w:rsidRPr="00907455">
        <w:rPr>
          <w:rStyle w:val="Emphasis"/>
        </w:rPr>
        <w:t>single challenger</w:t>
      </w:r>
      <w:r w:rsidRPr="00907455">
        <w:rPr>
          <w:rStyle w:val="StyleUnderline"/>
        </w:rPr>
        <w:t>, or</w:t>
      </w:r>
      <w:r w:rsidRPr="00907455">
        <w:rPr>
          <w:sz w:val="16"/>
        </w:rPr>
        <w:t xml:space="preserve"> where </w:t>
      </w:r>
      <w:r w:rsidRPr="00907455">
        <w:rPr>
          <w:rStyle w:val="StyleUnderline"/>
        </w:rPr>
        <w:t xml:space="preserve">its </w:t>
      </w:r>
      <w:r w:rsidRPr="00907455">
        <w:rPr>
          <w:rStyle w:val="Emphasis"/>
        </w:rPr>
        <w:t>reaction</w:t>
      </w:r>
      <w:r w:rsidRPr="00907455">
        <w:rPr>
          <w:rStyle w:val="StyleUnderline"/>
        </w:rPr>
        <w:t xml:space="preserve"> to one challenge might </w:t>
      </w:r>
      <w:r w:rsidRPr="00907455">
        <w:rPr>
          <w:rStyle w:val="Emphasis"/>
        </w:rPr>
        <w:t>reasonably be expected</w:t>
      </w:r>
      <w:r w:rsidRPr="00907455">
        <w:rPr>
          <w:rStyle w:val="StyleUnderline"/>
        </w:rPr>
        <w:t xml:space="preserve"> to yield</w:t>
      </w:r>
      <w:r w:rsidRPr="00907455">
        <w:rPr>
          <w:sz w:val="16"/>
        </w:rPr>
        <w:t xml:space="preserve"> </w:t>
      </w:r>
      <w:r w:rsidRPr="00907455">
        <w:rPr>
          <w:rStyle w:val="StyleUnderline"/>
        </w:rPr>
        <w:t xml:space="preserve">clues about its </w:t>
      </w:r>
      <w:r w:rsidRPr="00907455">
        <w:rPr>
          <w:rStyle w:val="Emphasis"/>
        </w:rPr>
        <w:t>reaction</w:t>
      </w:r>
      <w:r w:rsidRPr="00907455">
        <w:rPr>
          <w:rStyle w:val="StyleUnderline"/>
        </w:rPr>
        <w:t xml:space="preserve"> to a similar</w:t>
      </w:r>
      <w:r w:rsidRPr="00907455">
        <w:rPr>
          <w:sz w:val="16"/>
        </w:rPr>
        <w:t xml:space="preserve"> type of </w:t>
      </w:r>
      <w:r w:rsidRPr="00907455">
        <w:rPr>
          <w:rStyle w:val="StyleUnderline"/>
        </w:rPr>
        <w:t>provocation</w:t>
      </w:r>
      <w:r w:rsidRPr="00907455">
        <w:rPr>
          <w:sz w:val="16"/>
        </w:rPr>
        <w:t xml:space="preserve"> in the future, </w:t>
      </w:r>
      <w:r w:rsidRPr="00907455">
        <w:rPr>
          <w:rStyle w:val="StyleUnderline"/>
        </w:rPr>
        <w:t xml:space="preserve">you can bet </w:t>
      </w:r>
      <w:r w:rsidRPr="00907455">
        <w:rPr>
          <w:sz w:val="16"/>
        </w:rPr>
        <w:t xml:space="preserve">that </w:t>
      </w:r>
      <w:r w:rsidRPr="00907455">
        <w:rPr>
          <w:rStyle w:val="StyleUnderline"/>
        </w:rPr>
        <w:t>Washington’s choices</w:t>
      </w:r>
      <w:r w:rsidRPr="00907455">
        <w:rPr>
          <w:sz w:val="16"/>
        </w:rPr>
        <w:t xml:space="preserve"> will </w:t>
      </w:r>
      <w:r w:rsidRPr="00907455">
        <w:rPr>
          <w:rStyle w:val="StyleUnderline"/>
        </w:rPr>
        <w:t xml:space="preserve">shape </w:t>
      </w:r>
      <w:r w:rsidRPr="00907455">
        <w:rPr>
          <w:rStyle w:val="Emphasis"/>
        </w:rPr>
        <w:t>global views</w:t>
      </w:r>
      <w:r w:rsidRPr="00907455">
        <w:rPr>
          <w:rStyle w:val="StyleUnderline"/>
        </w:rPr>
        <w:t xml:space="preserve"> of its credibility and resolve</w:t>
      </w:r>
      <w:r w:rsidRPr="00907455">
        <w:rPr>
          <w:sz w:val="16"/>
        </w:rPr>
        <w:t>.</w:t>
      </w:r>
    </w:p>
    <w:p w14:paraId="27907511" w14:textId="77777777" w:rsidR="00370748" w:rsidRPr="00907455" w:rsidRDefault="00370748" w:rsidP="00370748">
      <w:pPr>
        <w:rPr>
          <w:sz w:val="16"/>
        </w:rPr>
      </w:pPr>
      <w:r w:rsidRPr="00907455">
        <w:rPr>
          <w:sz w:val="16"/>
        </w:rPr>
        <w:t>It seems almost certain that Trump’s reticence in using force against Iran through nearly all of 2019 influenced Tehran’s willingness to gradually increase the military pressure — and so it’s plausible that killing Soleimani may throw a wrench in the calculations of Iran or other Middle Eastern actors who are tempted to use force against American interests.</w:t>
      </w:r>
    </w:p>
    <w:p w14:paraId="6BE7DC99" w14:textId="77777777" w:rsidR="00370748" w:rsidRPr="00907455" w:rsidRDefault="00370748" w:rsidP="00370748">
      <w:pPr>
        <w:rPr>
          <w:sz w:val="16"/>
        </w:rPr>
      </w:pPr>
      <w:r w:rsidRPr="00907455">
        <w:rPr>
          <w:sz w:val="16"/>
        </w:rPr>
        <w:t xml:space="preserve">But don’t get carried away. Second-wave scholarship reminds us that </w:t>
      </w:r>
      <w:r w:rsidRPr="00907455">
        <w:rPr>
          <w:rStyle w:val="Emphasis"/>
        </w:rPr>
        <w:t>context matters</w:t>
      </w:r>
      <w:r w:rsidRPr="00907455">
        <w:rPr>
          <w:sz w:val="16"/>
        </w:rPr>
        <w:t xml:space="preserve">: </w:t>
      </w:r>
      <w:r w:rsidRPr="00907455">
        <w:rPr>
          <w:rStyle w:val="StyleUnderline"/>
        </w:rPr>
        <w:t xml:space="preserve">The fact that the U.S. doesn’t use force to punish </w:t>
      </w:r>
      <w:r w:rsidRPr="00907455">
        <w:rPr>
          <w:rStyle w:val="Emphasis"/>
        </w:rPr>
        <w:t>humanitarian outrages</w:t>
      </w:r>
      <w:r w:rsidRPr="00907455">
        <w:rPr>
          <w:rStyle w:val="StyleUnderline"/>
        </w:rPr>
        <w:t xml:space="preserve"> or protect a</w:t>
      </w:r>
      <w:r w:rsidRPr="00907455">
        <w:rPr>
          <w:sz w:val="16"/>
        </w:rPr>
        <w:t xml:space="preserve"> </w:t>
      </w:r>
      <w:r w:rsidRPr="00907455">
        <w:rPr>
          <w:rStyle w:val="Emphasis"/>
        </w:rPr>
        <w:t>non-treaty ally</w:t>
      </w:r>
      <w:r w:rsidRPr="00907455">
        <w:rPr>
          <w:rStyle w:val="StyleUnderline"/>
        </w:rPr>
        <w:t xml:space="preserve"> in one region doesn’t</w:t>
      </w:r>
      <w:r w:rsidRPr="00907455">
        <w:rPr>
          <w:sz w:val="16"/>
        </w:rPr>
        <w:t xml:space="preserve"> necessarily </w:t>
      </w:r>
      <w:r w:rsidRPr="00907455">
        <w:rPr>
          <w:rStyle w:val="StyleUnderline"/>
        </w:rPr>
        <w:t xml:space="preserve">have much impact on </w:t>
      </w:r>
      <w:r w:rsidRPr="00907455">
        <w:rPr>
          <w:rStyle w:val="Emphasis"/>
        </w:rPr>
        <w:t>expectations</w:t>
      </w:r>
      <w:r w:rsidRPr="00907455">
        <w:rPr>
          <w:rStyle w:val="StyleUnderline"/>
        </w:rPr>
        <w:t xml:space="preserve"> of</w:t>
      </w:r>
      <w:r w:rsidRPr="00907455">
        <w:rPr>
          <w:sz w:val="16"/>
        </w:rPr>
        <w:t xml:space="preserve"> </w:t>
      </w:r>
      <w:r w:rsidRPr="00907455">
        <w:rPr>
          <w:rStyle w:val="StyleUnderline"/>
        </w:rPr>
        <w:t>whether it will defend treaty allies</w:t>
      </w:r>
      <w:r w:rsidRPr="00907455">
        <w:rPr>
          <w:sz w:val="16"/>
        </w:rPr>
        <w:t xml:space="preserve"> from invasion in another region.</w:t>
      </w:r>
    </w:p>
    <w:p w14:paraId="3906C81A" w14:textId="77777777" w:rsidR="00370748" w:rsidRPr="00907455" w:rsidRDefault="00370748" w:rsidP="00370748">
      <w:pPr>
        <w:rPr>
          <w:sz w:val="16"/>
        </w:rPr>
      </w:pPr>
      <w:r w:rsidRPr="00907455">
        <w:rPr>
          <w:sz w:val="16"/>
        </w:rPr>
        <w:t xml:space="preserve">The </w:t>
      </w:r>
      <w:r w:rsidRPr="00907455">
        <w:rPr>
          <w:rStyle w:val="StyleUnderline"/>
        </w:rPr>
        <w:t>situations</w:t>
      </w:r>
      <w:r w:rsidRPr="00907455">
        <w:rPr>
          <w:sz w:val="16"/>
        </w:rPr>
        <w:t xml:space="preserve"> just </w:t>
      </w:r>
      <w:r w:rsidRPr="00907455">
        <w:rPr>
          <w:rStyle w:val="StyleUnderline"/>
        </w:rPr>
        <w:t xml:space="preserve">aren’t the </w:t>
      </w:r>
      <w:r w:rsidRPr="00907455">
        <w:rPr>
          <w:rStyle w:val="Emphasis"/>
        </w:rPr>
        <w:t>same</w:t>
      </w:r>
      <w:r w:rsidRPr="00907455">
        <w:rPr>
          <w:rStyle w:val="StyleUnderline"/>
        </w:rPr>
        <w:t>, because</w:t>
      </w:r>
      <w:r w:rsidRPr="00907455">
        <w:rPr>
          <w:sz w:val="16"/>
        </w:rPr>
        <w:t xml:space="preserve"> U.S. </w:t>
      </w:r>
      <w:r w:rsidRPr="00907455">
        <w:rPr>
          <w:rStyle w:val="StyleUnderline"/>
        </w:rPr>
        <w:t xml:space="preserve">security </w:t>
      </w:r>
      <w:r w:rsidRPr="00907455">
        <w:rPr>
          <w:rStyle w:val="Emphasis"/>
        </w:rPr>
        <w:t>interests</w:t>
      </w:r>
      <w:r w:rsidRPr="00907455">
        <w:rPr>
          <w:rStyle w:val="StyleUnderline"/>
        </w:rPr>
        <w:t xml:space="preserve"> and </w:t>
      </w:r>
      <w:r w:rsidRPr="00907455">
        <w:rPr>
          <w:rStyle w:val="Emphasis"/>
        </w:rPr>
        <w:t>concerns</w:t>
      </w:r>
      <w:r w:rsidRPr="00907455">
        <w:rPr>
          <w:sz w:val="16"/>
        </w:rPr>
        <w:t xml:space="preserve"> about prestige </w:t>
      </w:r>
      <w:r w:rsidRPr="00907455">
        <w:rPr>
          <w:rStyle w:val="StyleUnderline"/>
        </w:rPr>
        <w:t>are</w:t>
      </w:r>
      <w:r w:rsidRPr="00907455">
        <w:rPr>
          <w:sz w:val="16"/>
        </w:rPr>
        <w:t xml:space="preserve"> so </w:t>
      </w:r>
      <w:r w:rsidRPr="00907455">
        <w:rPr>
          <w:rStyle w:val="StyleUnderline"/>
        </w:rPr>
        <w:t>much more intense in the latter case</w:t>
      </w:r>
      <w:r w:rsidRPr="00907455">
        <w:rPr>
          <w:sz w:val="16"/>
        </w:rPr>
        <w:t xml:space="preserve"> than the former. To use a historical analogy, the Soviets believed that the U.S. withdrawal from Vietnam signaled a declining American willingness to contest communist gains in the Third World. They didn’t think that Washington would remain passive in the face of a Warsaw Pact assault on the North Atlantic Treaty Organization.</w:t>
      </w:r>
    </w:p>
    <w:p w14:paraId="54376449" w14:textId="77777777" w:rsidR="00370748" w:rsidRPr="00907455" w:rsidRDefault="00370748" w:rsidP="00370748">
      <w:pPr>
        <w:rPr>
          <w:sz w:val="16"/>
        </w:rPr>
      </w:pPr>
      <w:r w:rsidRPr="00907455">
        <w:rPr>
          <w:sz w:val="16"/>
        </w:rPr>
        <w:t>Similarly, it is a stretch to suggest that U.S. inaction in Syria in 2013 tempted Putin to annex Crimea the following year. After all, the U.S. never had a treaty commitment to defend Ukraine, and local factors — namely, Putin’s nightmare of losing Ukraine to the West — surely overrode all other considerations.</w:t>
      </w:r>
    </w:p>
    <w:p w14:paraId="6C0F325D" w14:textId="77777777" w:rsidR="00370748" w:rsidRPr="00907455" w:rsidRDefault="00370748" w:rsidP="00370748">
      <w:pPr>
        <w:rPr>
          <w:sz w:val="16"/>
        </w:rPr>
      </w:pPr>
      <w:r w:rsidRPr="00907455">
        <w:rPr>
          <w:sz w:val="16"/>
        </w:rPr>
        <w:t>Finally, credibility isn’t everything. If killing Soleimani convinces Iran that the U.S. means business, that’s good. But if it gets the U.S. thrown out of Iraq (thereby weakening its position against Tehran) or forces Washington to commit far more resources to the Gulf (thereby weakening its position against China), what has America really gained?</w:t>
      </w:r>
    </w:p>
    <w:p w14:paraId="1E0BFE91" w14:textId="77777777" w:rsidR="00370748" w:rsidRDefault="00370748" w:rsidP="00370748">
      <w:pPr>
        <w:rPr>
          <w:sz w:val="16"/>
        </w:rPr>
      </w:pPr>
      <w:r w:rsidRPr="00907455">
        <w:rPr>
          <w:sz w:val="16"/>
        </w:rPr>
        <w:t xml:space="preserve">The </w:t>
      </w:r>
      <w:r w:rsidRPr="00907455">
        <w:rPr>
          <w:rStyle w:val="StyleUnderline"/>
        </w:rPr>
        <w:t xml:space="preserve">debates </w:t>
      </w:r>
      <w:r w:rsidRPr="00907455">
        <w:rPr>
          <w:rStyle w:val="Emphasis"/>
        </w:rPr>
        <w:t>surrounding credibility</w:t>
      </w:r>
      <w:r w:rsidRPr="00907455">
        <w:rPr>
          <w:rStyle w:val="StyleUnderline"/>
        </w:rPr>
        <w:t xml:space="preserve"> are complex</w:t>
      </w:r>
      <w:r w:rsidRPr="00907455">
        <w:rPr>
          <w:sz w:val="16"/>
        </w:rPr>
        <w:t xml:space="preserve">. The good news is that this is a case in which </w:t>
      </w:r>
      <w:r w:rsidRPr="00907455">
        <w:rPr>
          <w:rStyle w:val="StyleUnderline"/>
        </w:rPr>
        <w:t>recent academic work can help</w:t>
      </w:r>
      <w:r w:rsidRPr="00907455">
        <w:rPr>
          <w:sz w:val="16"/>
        </w:rPr>
        <w:t xml:space="preserve"> U.S. </w:t>
      </w:r>
      <w:r w:rsidRPr="00907455">
        <w:rPr>
          <w:rStyle w:val="StyleUnderline"/>
        </w:rPr>
        <w:t xml:space="preserve">officials make sense of the </w:t>
      </w:r>
      <w:r w:rsidRPr="00907455">
        <w:rPr>
          <w:rStyle w:val="Emphasis"/>
        </w:rPr>
        <w:t>complexity</w:t>
      </w:r>
      <w:r w:rsidRPr="00907455">
        <w:rPr>
          <w:rStyle w:val="StyleUnderline"/>
        </w:rPr>
        <w:t xml:space="preserve"> and</w:t>
      </w:r>
      <w:r w:rsidRPr="00907455">
        <w:rPr>
          <w:sz w:val="16"/>
        </w:rPr>
        <w:t xml:space="preserve"> </w:t>
      </w:r>
      <w:r w:rsidRPr="00907455">
        <w:rPr>
          <w:rStyle w:val="StyleUnderline"/>
        </w:rPr>
        <w:t>avoid</w:t>
      </w:r>
      <w:r w:rsidRPr="00907455">
        <w:rPr>
          <w:sz w:val="16"/>
        </w:rPr>
        <w:t xml:space="preserve"> the </w:t>
      </w:r>
      <w:r w:rsidRPr="00907455">
        <w:rPr>
          <w:rStyle w:val="Emphasis"/>
        </w:rPr>
        <w:t>mistakes</w:t>
      </w:r>
      <w:r w:rsidRPr="00907455">
        <w:rPr>
          <w:rStyle w:val="StyleUnderline"/>
        </w:rPr>
        <w:t xml:space="preserve"> that come with either </w:t>
      </w:r>
      <w:r w:rsidRPr="00907455">
        <w:rPr>
          <w:rStyle w:val="Emphasis"/>
        </w:rPr>
        <w:t>undervaluing</w:t>
      </w:r>
      <w:r w:rsidRPr="00907455">
        <w:rPr>
          <w:rStyle w:val="StyleUnderline"/>
        </w:rPr>
        <w:t xml:space="preserve"> or </w:t>
      </w:r>
      <w:r w:rsidRPr="00907455">
        <w:rPr>
          <w:rStyle w:val="Emphasis"/>
        </w:rPr>
        <w:t>overvaluing</w:t>
      </w:r>
      <w:r w:rsidRPr="00907455">
        <w:rPr>
          <w:rStyle w:val="StyleUnderline"/>
        </w:rPr>
        <w:t xml:space="preserve"> credibility</w:t>
      </w:r>
      <w:r w:rsidRPr="00907455">
        <w:rPr>
          <w:sz w:val="16"/>
        </w:rPr>
        <w:t>. For policymakers, the scariest words in the English language need not be, “I’m from academia, and I’m here to help.”</w:t>
      </w:r>
    </w:p>
    <w:p w14:paraId="4D31BFFD" w14:textId="634688FD" w:rsidR="00370748" w:rsidRPr="00F218A5" w:rsidRDefault="00370748" w:rsidP="00370748">
      <w:pPr>
        <w:pStyle w:val="Heading4"/>
      </w:pPr>
      <w:r>
        <w:t xml:space="preserve">Allies </w:t>
      </w:r>
      <w:r>
        <w:rPr>
          <w:u w:val="single"/>
        </w:rPr>
        <w:t>make the connection</w:t>
      </w:r>
      <w:r>
        <w:t xml:space="preserve">. </w:t>
      </w:r>
    </w:p>
    <w:p w14:paraId="089F3969" w14:textId="77777777" w:rsidR="00370748" w:rsidRPr="00D041B4" w:rsidRDefault="00370748" w:rsidP="00370748">
      <w:r>
        <w:t xml:space="preserve">Tongfi </w:t>
      </w:r>
      <w:r w:rsidRPr="008D0F3E">
        <w:rPr>
          <w:rStyle w:val="Style13ptBold"/>
        </w:rPr>
        <w:t>Kim &amp;</w:t>
      </w:r>
      <w:r>
        <w:t xml:space="preserve"> Luis </w:t>
      </w:r>
      <w:r w:rsidRPr="008D0F3E">
        <w:rPr>
          <w:rStyle w:val="Style13ptBold"/>
        </w:rPr>
        <w:t>Simón 21</w:t>
      </w:r>
      <w:r>
        <w:t>, Assistant Professor of International Affairs at Vrije University Brussels, Ph.D. in Political Science from The Ohio State University; Research Professor of International Security at Vrije University Brussels, Ph.D. in International Relations from the University of London, “Greater Security Cooperation: US Allies in Europe and East Asia,” Parameters, Vol. 51, No. 1, 2021, https://doi.org/10.55540/0031-1723.3068</w:t>
      </w:r>
    </w:p>
    <w:p w14:paraId="5F6A2538" w14:textId="77777777" w:rsidR="00370748" w:rsidRPr="00907455" w:rsidRDefault="00370748" w:rsidP="00370748">
      <w:pPr>
        <w:rPr>
          <w:sz w:val="16"/>
        </w:rPr>
      </w:pPr>
      <w:r w:rsidRPr="00907455">
        <w:rPr>
          <w:rStyle w:val="StyleUnderline"/>
        </w:rPr>
        <w:t>Connections between US Alliances in Europe and East Asia</w:t>
      </w:r>
      <w:r w:rsidRPr="00907455">
        <w:rPr>
          <w:sz w:val="16"/>
        </w:rPr>
        <w:t xml:space="preserve"> may not be apparent at first glance, but they do exist and can </w:t>
      </w:r>
      <w:r w:rsidRPr="00907455">
        <w:rPr>
          <w:rStyle w:val="StyleUnderline"/>
        </w:rPr>
        <w:t xml:space="preserve">have a </w:t>
      </w:r>
      <w:r w:rsidRPr="00907455">
        <w:rPr>
          <w:rStyle w:val="Emphasis"/>
        </w:rPr>
        <w:t>meaningful impact</w:t>
      </w:r>
      <w:r w:rsidRPr="00907455">
        <w:rPr>
          <w:rStyle w:val="StyleUnderline"/>
        </w:rPr>
        <w:t xml:space="preserve"> on the strategic calculations of US Allies in each region</w:t>
      </w:r>
      <w:r w:rsidRPr="00907455">
        <w:rPr>
          <w:sz w:val="16"/>
        </w:rPr>
        <w:t xml:space="preserve">—and even on the United States itself. </w:t>
      </w:r>
      <w:r w:rsidRPr="00907455">
        <w:rPr>
          <w:rStyle w:val="StyleUnderline"/>
        </w:rPr>
        <w:t>When new developments create uncertainty about US policy, with</w:t>
      </w:r>
      <w:r w:rsidRPr="00907455">
        <w:rPr>
          <w:sz w:val="16"/>
        </w:rPr>
        <w:t xml:space="preserve"> potential </w:t>
      </w:r>
      <w:r w:rsidRPr="00907455">
        <w:rPr>
          <w:rStyle w:val="StyleUnderline"/>
        </w:rPr>
        <w:t xml:space="preserve">implications for the </w:t>
      </w:r>
      <w:r w:rsidRPr="00907455">
        <w:rPr>
          <w:rStyle w:val="Emphasis"/>
        </w:rPr>
        <w:t>U</w:t>
      </w:r>
      <w:r w:rsidRPr="00907455">
        <w:rPr>
          <w:rStyle w:val="StyleUnderline"/>
        </w:rPr>
        <w:t xml:space="preserve">nited </w:t>
      </w:r>
      <w:r w:rsidRPr="00907455">
        <w:rPr>
          <w:rStyle w:val="Emphasis"/>
        </w:rPr>
        <w:t>S</w:t>
      </w:r>
      <w:r w:rsidRPr="00907455">
        <w:rPr>
          <w:rStyle w:val="StyleUnderline"/>
        </w:rPr>
        <w:t xml:space="preserve">tates’ reputation </w:t>
      </w:r>
      <w:r w:rsidRPr="00907455">
        <w:rPr>
          <w:rStyle w:val="Emphasis"/>
        </w:rPr>
        <w:t>as an Ally</w:t>
      </w:r>
      <w:r w:rsidRPr="00907455">
        <w:rPr>
          <w:sz w:val="16"/>
        </w:rPr>
        <w:t xml:space="preserve"> or the allocation of US military resources, the </w:t>
      </w:r>
      <w:r w:rsidRPr="00907455">
        <w:rPr>
          <w:rStyle w:val="Emphasis"/>
        </w:rPr>
        <w:t>Allies pay close attention to</w:t>
      </w:r>
      <w:r w:rsidRPr="00907455">
        <w:rPr>
          <w:sz w:val="16"/>
        </w:rPr>
        <w:t xml:space="preserve"> situations in </w:t>
      </w:r>
      <w:r w:rsidRPr="00907455">
        <w:rPr>
          <w:rStyle w:val="Emphasis"/>
        </w:rPr>
        <w:t>distant regions</w:t>
      </w:r>
      <w:r w:rsidRPr="00907455">
        <w:rPr>
          <w:sz w:val="16"/>
        </w:rPr>
        <w:t>.</w:t>
      </w:r>
    </w:p>
    <w:p w14:paraId="0622B867" w14:textId="77777777" w:rsidR="00370748" w:rsidRPr="00907455" w:rsidRDefault="00370748" w:rsidP="00370748">
      <w:pPr>
        <w:rPr>
          <w:sz w:val="16"/>
        </w:rPr>
      </w:pPr>
      <w:r w:rsidRPr="00907455">
        <w:rPr>
          <w:sz w:val="16"/>
        </w:rPr>
        <w:t xml:space="preserve">Moreover, </w:t>
      </w:r>
      <w:r w:rsidRPr="00907455">
        <w:rPr>
          <w:rStyle w:val="StyleUnderline"/>
        </w:rPr>
        <w:t xml:space="preserve">as the </w:t>
      </w:r>
      <w:r w:rsidRPr="00907455">
        <w:rPr>
          <w:rStyle w:val="Emphasis"/>
        </w:rPr>
        <w:t>U</w:t>
      </w:r>
      <w:r w:rsidRPr="00907455">
        <w:rPr>
          <w:rStyle w:val="StyleUnderline"/>
        </w:rPr>
        <w:t xml:space="preserve">nited </w:t>
      </w:r>
      <w:r w:rsidRPr="00907455">
        <w:rPr>
          <w:rStyle w:val="Emphasis"/>
        </w:rPr>
        <w:t>S</w:t>
      </w:r>
      <w:r w:rsidRPr="00907455">
        <w:rPr>
          <w:rStyle w:val="StyleUnderline"/>
        </w:rPr>
        <w:t>tates prepares for global competition</w:t>
      </w:r>
      <w:r w:rsidRPr="00907455">
        <w:rPr>
          <w:sz w:val="16"/>
        </w:rPr>
        <w:t xml:space="preserve"> with China, </w:t>
      </w:r>
      <w:r w:rsidRPr="00907455">
        <w:rPr>
          <w:rStyle w:val="StyleUnderline"/>
        </w:rPr>
        <w:t xml:space="preserve">Washington has been paving the road for </w:t>
      </w:r>
      <w:r w:rsidRPr="00907455">
        <w:rPr>
          <w:rStyle w:val="Emphasis"/>
        </w:rPr>
        <w:t>interregional coop</w:t>
      </w:r>
      <w:r w:rsidRPr="00907455">
        <w:rPr>
          <w:rStyle w:val="StyleUnderline"/>
        </w:rPr>
        <w:t>eration</w:t>
      </w:r>
      <w:r w:rsidRPr="00907455">
        <w:rPr>
          <w:sz w:val="16"/>
        </w:rPr>
        <w:t xml:space="preserve"> between US Allies. For example, a recent expert group report to the NATO secretary general argues China is “best understood as a full-spectrum systemic rival, rather than a purely economic player or an only Asia-focused security actor,” and asserts “NATO must devote much more time, political resources and action to the security challenges posed by China.”31</w:t>
      </w:r>
    </w:p>
    <w:p w14:paraId="7D08FFD6" w14:textId="77777777" w:rsidR="00370748" w:rsidRPr="00D041B4" w:rsidRDefault="00370748" w:rsidP="00370748">
      <w:pPr>
        <w:rPr>
          <w:sz w:val="16"/>
        </w:rPr>
      </w:pPr>
      <w:r w:rsidRPr="00907455">
        <w:rPr>
          <w:sz w:val="16"/>
        </w:rPr>
        <w:t xml:space="preserve">Two somewhat contradictory interregional connections are particularly important for US Alliances. First, US </w:t>
      </w:r>
      <w:r w:rsidRPr="00907455">
        <w:rPr>
          <w:rStyle w:val="StyleUnderline"/>
        </w:rPr>
        <w:t xml:space="preserve">Allies in both regions are affected by the reputation of the </w:t>
      </w:r>
      <w:r w:rsidRPr="00907455">
        <w:rPr>
          <w:rStyle w:val="Emphasis"/>
        </w:rPr>
        <w:t>U</w:t>
      </w:r>
      <w:r w:rsidRPr="00907455">
        <w:rPr>
          <w:rStyle w:val="StyleUnderline"/>
        </w:rPr>
        <w:t xml:space="preserve">nited </w:t>
      </w:r>
      <w:r w:rsidRPr="00907455">
        <w:rPr>
          <w:rStyle w:val="Emphasis"/>
        </w:rPr>
        <w:t>S</w:t>
      </w:r>
      <w:r w:rsidRPr="00907455">
        <w:rPr>
          <w:rStyle w:val="StyleUnderline"/>
        </w:rPr>
        <w:t xml:space="preserve">tates as a </w:t>
      </w:r>
      <w:r w:rsidRPr="00907455">
        <w:rPr>
          <w:rStyle w:val="Emphasis"/>
        </w:rPr>
        <w:t>military protector</w:t>
      </w:r>
      <w:r w:rsidRPr="00907455">
        <w:rPr>
          <w:sz w:val="16"/>
        </w:rPr>
        <w:t xml:space="preserve">.32 </w:t>
      </w:r>
      <w:r w:rsidRPr="00907455">
        <w:rPr>
          <w:rStyle w:val="StyleUnderline"/>
        </w:rPr>
        <w:t xml:space="preserve">Insofar as </w:t>
      </w:r>
      <w:r w:rsidRPr="00907455">
        <w:rPr>
          <w:rStyle w:val="Emphasis"/>
        </w:rPr>
        <w:t>rep</w:t>
      </w:r>
      <w:r w:rsidRPr="00907455">
        <w:rPr>
          <w:rStyle w:val="StyleUnderline"/>
        </w:rPr>
        <w:t xml:space="preserve">utation is a global commodity, </w:t>
      </w:r>
      <w:r w:rsidRPr="00907455">
        <w:rPr>
          <w:rStyle w:val="Emphasis"/>
        </w:rPr>
        <w:t>all</w:t>
      </w:r>
      <w:r w:rsidRPr="00907455">
        <w:rPr>
          <w:sz w:val="16"/>
        </w:rPr>
        <w:t xml:space="preserve"> US </w:t>
      </w:r>
      <w:r w:rsidRPr="00907455">
        <w:rPr>
          <w:rStyle w:val="Emphasis"/>
        </w:rPr>
        <w:t>Allies</w:t>
      </w:r>
      <w:r w:rsidRPr="00907455">
        <w:rPr>
          <w:rStyle w:val="StyleUnderline"/>
        </w:rPr>
        <w:t xml:space="preserve"> have reasons to support the reputation of the </w:t>
      </w:r>
      <w:r w:rsidRPr="00907455">
        <w:rPr>
          <w:rStyle w:val="Emphasis"/>
        </w:rPr>
        <w:t>U</w:t>
      </w:r>
      <w:r w:rsidRPr="00907455">
        <w:rPr>
          <w:rStyle w:val="StyleUnderline"/>
        </w:rPr>
        <w:t xml:space="preserve">nited </w:t>
      </w:r>
      <w:r w:rsidRPr="00907455">
        <w:rPr>
          <w:rStyle w:val="Emphasis"/>
        </w:rPr>
        <w:t>S</w:t>
      </w:r>
      <w:r w:rsidRPr="00907455">
        <w:rPr>
          <w:rStyle w:val="StyleUnderline"/>
        </w:rPr>
        <w:t>tates</w:t>
      </w:r>
      <w:r w:rsidRPr="00907455">
        <w:rPr>
          <w:sz w:val="16"/>
        </w:rPr>
        <w:t xml:space="preserve">—the </w:t>
      </w:r>
      <w:r w:rsidRPr="00907455">
        <w:rPr>
          <w:rStyle w:val="Emphasis"/>
        </w:rPr>
        <w:t>cred</w:t>
      </w:r>
      <w:r w:rsidRPr="00907455">
        <w:rPr>
          <w:rStyle w:val="StyleUnderline"/>
        </w:rPr>
        <w:t>ibility</w:t>
      </w:r>
      <w:r w:rsidRPr="00907455">
        <w:rPr>
          <w:sz w:val="16"/>
        </w:rPr>
        <w:t xml:space="preserve"> of US extended deterrence </w:t>
      </w:r>
      <w:r w:rsidRPr="00907455">
        <w:rPr>
          <w:rStyle w:val="Emphasis"/>
        </w:rPr>
        <w:t>helps guarantee their own security</w:t>
      </w:r>
      <w:r w:rsidRPr="00907455">
        <w:rPr>
          <w:sz w:val="16"/>
        </w:rPr>
        <w:t xml:space="preserve">. Yet </w:t>
      </w:r>
      <w:r w:rsidRPr="00907455">
        <w:rPr>
          <w:rStyle w:val="StyleUnderline"/>
        </w:rPr>
        <w:t>US military resources</w:t>
      </w:r>
      <w:r w:rsidRPr="00907455">
        <w:rPr>
          <w:sz w:val="16"/>
        </w:rPr>
        <w:t xml:space="preserve">, including policymakers’ attention, </w:t>
      </w:r>
      <w:r w:rsidRPr="00907455">
        <w:rPr>
          <w:rStyle w:val="StyleUnderline"/>
        </w:rPr>
        <w:t xml:space="preserve">are limited, resulting in an </w:t>
      </w:r>
      <w:r w:rsidRPr="00907455">
        <w:rPr>
          <w:rStyle w:val="Emphasis"/>
        </w:rPr>
        <w:t>inevitable trade-off</w:t>
      </w:r>
      <w:r w:rsidRPr="00907455">
        <w:rPr>
          <w:rStyle w:val="StyleUnderline"/>
        </w:rPr>
        <w:t xml:space="preserve"> between</w:t>
      </w:r>
      <w:r w:rsidRPr="00907455">
        <w:rPr>
          <w:sz w:val="16"/>
        </w:rPr>
        <w:t xml:space="preserve"> what the United States can commit to in </w:t>
      </w:r>
      <w:r w:rsidRPr="00907455">
        <w:rPr>
          <w:rStyle w:val="StyleUnderline"/>
        </w:rPr>
        <w:t>East Asia and in Europe</w:t>
      </w:r>
      <w:r w:rsidRPr="00907455">
        <w:rPr>
          <w:sz w:val="16"/>
        </w:rPr>
        <w:t>.</w:t>
      </w:r>
    </w:p>
    <w:p w14:paraId="5D4BAC54" w14:textId="77777777" w:rsidR="00370748" w:rsidRPr="00F218A5" w:rsidRDefault="00370748" w:rsidP="00370748">
      <w:pPr>
        <w:pStyle w:val="Heading4"/>
      </w:pPr>
      <w:r>
        <w:t xml:space="preserve">Prefer </w:t>
      </w:r>
      <w:r>
        <w:rPr>
          <w:u w:val="single"/>
        </w:rPr>
        <w:t>empirics</w:t>
      </w:r>
      <w:r>
        <w:t xml:space="preserve">. </w:t>
      </w:r>
    </w:p>
    <w:p w14:paraId="3B1EE876" w14:textId="77777777" w:rsidR="00370748" w:rsidRDefault="00370748" w:rsidP="00370748">
      <w:r>
        <w:t xml:space="preserve">Iain </w:t>
      </w:r>
      <w:r w:rsidRPr="00A55A49">
        <w:rPr>
          <w:rStyle w:val="Style13ptBold"/>
        </w:rPr>
        <w:t>Henry 14</w:t>
      </w:r>
      <w:r>
        <w:t>, PhD Candidate at the Australian National University's Strategic and Defence Studies Centre, MA in Strategic Studies from Australian National University, Fulbright Scholar, “The Alliance Audience Effect in America’s Asian Alliances”, 11-16, p. 3-4</w:t>
      </w:r>
    </w:p>
    <w:p w14:paraId="2BC8B775" w14:textId="77777777" w:rsidR="00370748" w:rsidRPr="00907455" w:rsidRDefault="00370748" w:rsidP="00370748">
      <w:pPr>
        <w:rPr>
          <w:sz w:val="16"/>
        </w:rPr>
      </w:pPr>
      <w:r w:rsidRPr="00907455">
        <w:rPr>
          <w:rStyle w:val="StyleUnderline"/>
        </w:rPr>
        <w:t>Recent scholarship</w:t>
      </w:r>
      <w:r w:rsidRPr="00907455">
        <w:rPr>
          <w:sz w:val="16"/>
        </w:rPr>
        <w:t xml:space="preserve"> has </w:t>
      </w:r>
      <w:r w:rsidRPr="00907455">
        <w:rPr>
          <w:rStyle w:val="StyleUnderline"/>
        </w:rPr>
        <w:t>questioned</w:t>
      </w:r>
      <w:r w:rsidRPr="00907455">
        <w:rPr>
          <w:sz w:val="16"/>
        </w:rPr>
        <w:t xml:space="preserve"> aspects of </w:t>
      </w:r>
      <w:r w:rsidRPr="00907455">
        <w:rPr>
          <w:rStyle w:val="StyleUnderline"/>
        </w:rPr>
        <w:t>deterrence theory and</w:t>
      </w:r>
      <w:r w:rsidRPr="00907455">
        <w:rPr>
          <w:sz w:val="16"/>
        </w:rPr>
        <w:t xml:space="preserve"> instead </w:t>
      </w:r>
      <w:r w:rsidRPr="00907455">
        <w:rPr>
          <w:rStyle w:val="StyleUnderline"/>
        </w:rPr>
        <w:t>suggests</w:t>
      </w:r>
      <w:r w:rsidRPr="00907455">
        <w:rPr>
          <w:sz w:val="16"/>
        </w:rPr>
        <w:t xml:space="preserve"> that bac</w:t>
      </w:r>
      <w:r w:rsidRPr="00907455">
        <w:rPr>
          <w:rStyle w:val="StyleUnderline"/>
        </w:rPr>
        <w:t>king down in one confrontation does not lead an adversary to regard a state as irresolute</w:t>
      </w:r>
      <w:r w:rsidRPr="00907455">
        <w:rPr>
          <w:sz w:val="16"/>
        </w:rPr>
        <w:t xml:space="preserve">, or increase the likelihood of further challenges. </w:t>
      </w:r>
      <w:r w:rsidRPr="00907455">
        <w:rPr>
          <w:rStyle w:val="StyleUnderline"/>
        </w:rPr>
        <w:t>Authors such as</w:t>
      </w:r>
      <w:r w:rsidRPr="00907455">
        <w:rPr>
          <w:sz w:val="16"/>
        </w:rPr>
        <w:t xml:space="preserve"> Daryl </w:t>
      </w:r>
      <w:r w:rsidRPr="00907455">
        <w:rPr>
          <w:rStyle w:val="StyleUnderline"/>
        </w:rPr>
        <w:t>Press and</w:t>
      </w:r>
      <w:r w:rsidRPr="00907455">
        <w:rPr>
          <w:sz w:val="16"/>
        </w:rPr>
        <w:t xml:space="preserve"> Jonathan </w:t>
      </w:r>
      <w:r w:rsidRPr="00907455">
        <w:rPr>
          <w:rStyle w:val="StyleUnderline"/>
        </w:rPr>
        <w:t>Mercer</w:t>
      </w:r>
      <w:r w:rsidRPr="00907455">
        <w:rPr>
          <w:sz w:val="16"/>
        </w:rPr>
        <w:t xml:space="preserve"> have </w:t>
      </w:r>
      <w:r w:rsidRPr="00907455">
        <w:rPr>
          <w:rStyle w:val="StyleUnderline"/>
        </w:rPr>
        <w:t xml:space="preserve">argued that in assessing a state's level of resolve, an </w:t>
      </w:r>
      <w:r w:rsidRPr="00907455">
        <w:rPr>
          <w:rStyle w:val="Emphasis"/>
        </w:rPr>
        <w:t>adversary</w:t>
      </w:r>
      <w:r w:rsidRPr="00907455">
        <w:rPr>
          <w:rStyle w:val="StyleUnderline"/>
        </w:rPr>
        <w:t xml:space="preserve"> is more likely to consider that state's current</w:t>
      </w:r>
      <w:r w:rsidRPr="00907455">
        <w:rPr>
          <w:sz w:val="16"/>
        </w:rPr>
        <w:t xml:space="preserve"> interests and </w:t>
      </w:r>
      <w:r w:rsidRPr="00907455">
        <w:rPr>
          <w:rStyle w:val="StyleUnderline"/>
        </w:rPr>
        <w:t>capabilities, rather than</w:t>
      </w:r>
      <w:r w:rsidRPr="00907455">
        <w:rPr>
          <w:sz w:val="16"/>
        </w:rPr>
        <w:t xml:space="preserve"> its </w:t>
      </w:r>
      <w:r w:rsidRPr="00907455">
        <w:rPr>
          <w:rStyle w:val="StyleUnderline"/>
        </w:rPr>
        <w:t>past actions</w:t>
      </w:r>
      <w:r w:rsidRPr="00907455">
        <w:rPr>
          <w:sz w:val="16"/>
        </w:rPr>
        <w:t xml:space="preserve">.2 For interactions with adversaries, recent scholarship concludes that credible threats require significant interests and the capabilities necessary to pursue or protect them. </w:t>
      </w:r>
      <w:r w:rsidRPr="00907455">
        <w:rPr>
          <w:rStyle w:val="StyleUnderline"/>
        </w:rPr>
        <w:t xml:space="preserve">However, there has been </w:t>
      </w:r>
      <w:r w:rsidRPr="00907455">
        <w:rPr>
          <w:rStyle w:val="Emphasis"/>
        </w:rPr>
        <w:t>less academic focus</w:t>
      </w:r>
      <w:r w:rsidRPr="00907455">
        <w:rPr>
          <w:rStyle w:val="StyleUnderline"/>
        </w:rPr>
        <w:t xml:space="preserve"> on another aspect</w:t>
      </w:r>
      <w:r w:rsidRPr="00907455">
        <w:rPr>
          <w:sz w:val="16"/>
        </w:rPr>
        <w:t xml:space="preserve"> of international relations - </w:t>
      </w:r>
      <w:r w:rsidRPr="00907455">
        <w:rPr>
          <w:rStyle w:val="StyleUnderline"/>
        </w:rPr>
        <w:t xml:space="preserve">how a state might assess the security reliability of an </w:t>
      </w:r>
      <w:r w:rsidRPr="00907455">
        <w:rPr>
          <w:rStyle w:val="Emphasis"/>
        </w:rPr>
        <w:t>ally</w:t>
      </w:r>
      <w:r w:rsidRPr="00907455">
        <w:rPr>
          <w:sz w:val="16"/>
        </w:rPr>
        <w:t>.</w:t>
      </w:r>
    </w:p>
    <w:p w14:paraId="4E32CD02" w14:textId="77777777" w:rsidR="00370748" w:rsidRPr="00907455" w:rsidRDefault="00370748" w:rsidP="00370748">
      <w:pPr>
        <w:rPr>
          <w:sz w:val="16"/>
        </w:rPr>
      </w:pPr>
      <w:r w:rsidRPr="00907455">
        <w:rPr>
          <w:sz w:val="16"/>
        </w:rPr>
        <w:t>Some authors have argued that states should not worry about whether allies consider them reliable. Mercer suggests that because 'Decision-makers do not consistently use another state's past behaviour...to predict that state's behavior', the United States should not be concerned about its allies viewing it as irresolute, as these allies will simply assume that America's 'interests and capabilities determine [its] resolve'.3 Although Press largely supports Mercer's conclusions about adversaries and resolve, he is more reserved on how allies might assess a state's actions. Press notes that although 'it is critical to know how countries assess the credibility of their allies,' this remains a research gap.4</w:t>
      </w:r>
    </w:p>
    <w:p w14:paraId="0DEFA6D6" w14:textId="77777777" w:rsidR="00370748" w:rsidRPr="00907455" w:rsidRDefault="00370748" w:rsidP="00370748">
      <w:pPr>
        <w:rPr>
          <w:sz w:val="16"/>
        </w:rPr>
      </w:pPr>
      <w:r w:rsidRPr="00907455">
        <w:rPr>
          <w:sz w:val="16"/>
        </w:rPr>
        <w:t>The issue of reliability within alliances is not a completely unexplored field, but most of the scholarly work focussing on alliance reliability has examined its connection to alliance formation and termination. Douglas Gibler looks primarily at the issue of alliance foimation, but also finds that states with reliable allies are less likely to be targeted in disputes.5 Gregory Miller finds that unreliable states will be more constrained by the design of their alliances—allies will impose tighter alliance controls to compensate for any unreliability—but it is less clear how this finding assists in understanding alliance management in situations where the simple rewriting of an alliance treaty might not be practical.6 For example, it is hard to conceive how Japan, if it began to doubt American reliability today, could simply rewrite its alliance with the United States in order to mitigate the risk of abandonment Brett Leeds has considered the reliability of alliance commitments in times of war, but the subject of reliability perceptions within non-wartime alliance management is relatively unexamined.7</w:t>
      </w:r>
    </w:p>
    <w:p w14:paraId="3DE022CE" w14:textId="77777777" w:rsidR="00370748" w:rsidRPr="00907455" w:rsidRDefault="00370748" w:rsidP="00370748">
      <w:pPr>
        <w:rPr>
          <w:sz w:val="16"/>
        </w:rPr>
      </w:pPr>
      <w:r w:rsidRPr="00907455">
        <w:rPr>
          <w:rStyle w:val="StyleUnderline"/>
        </w:rPr>
        <w:t>This article constructs and tests a theory of the "alliance audience effect", which addresses how states might observe their ally's behaviour in order to fonn assessments about its security reliability. Drawing on neo-realist alliance theory</w:t>
      </w:r>
      <w:r w:rsidRPr="00907455">
        <w:rPr>
          <w:sz w:val="16"/>
        </w:rPr>
        <w:t xml:space="preserve">, this article argues that </w:t>
      </w:r>
      <w:r w:rsidRPr="00907455">
        <w:rPr>
          <w:rStyle w:val="StyleUnderline"/>
        </w:rPr>
        <w:t>a state should monitor how their ally behaves within other alliance relationships in order to form accurate assessments of</w:t>
      </w:r>
      <w:r w:rsidRPr="00907455">
        <w:rPr>
          <w:sz w:val="16"/>
        </w:rPr>
        <w:t xml:space="preserve"> the ally1 s </w:t>
      </w:r>
      <w:r w:rsidRPr="00907455">
        <w:rPr>
          <w:rStyle w:val="StyleUnderline"/>
        </w:rPr>
        <w:t>reliability</w:t>
      </w:r>
      <w:r w:rsidRPr="00907455">
        <w:rPr>
          <w:sz w:val="16"/>
        </w:rPr>
        <w:t xml:space="preserve">. Based on these assessments, states should adopt balancing behaviour in order to mitigate the risks of abandonment or entrapment </w:t>
      </w:r>
      <w:r w:rsidRPr="00907455">
        <w:rPr>
          <w:rStyle w:val="StyleUnderline"/>
        </w:rPr>
        <w:t xml:space="preserve">After discussing the deductive basis for these ideas. I </w:t>
      </w:r>
      <w:r w:rsidRPr="00907455">
        <w:rPr>
          <w:rStyle w:val="Emphasis"/>
        </w:rPr>
        <w:t>test them against America's conduct in Asia between 1949-1951</w:t>
      </w:r>
      <w:r w:rsidRPr="00907455">
        <w:rPr>
          <w:sz w:val="16"/>
        </w:rPr>
        <w:t>.</w:t>
      </w:r>
    </w:p>
    <w:p w14:paraId="5AA4021D" w14:textId="77777777" w:rsidR="00370748" w:rsidRDefault="00370748" w:rsidP="00370748">
      <w:pPr>
        <w:rPr>
          <w:sz w:val="16"/>
        </w:rPr>
      </w:pPr>
      <w:r w:rsidRPr="00907455">
        <w:rPr>
          <w:sz w:val="16"/>
        </w:rPr>
        <w:t xml:space="preserve">I do not claim that a state's observations of allied behaviour will be the only influence on that state's beliefs about the reliability of the ally. However, </w:t>
      </w:r>
      <w:r w:rsidRPr="00907455">
        <w:rPr>
          <w:rStyle w:val="StyleUnderline"/>
        </w:rPr>
        <w:t xml:space="preserve">this article shows that states </w:t>
      </w:r>
      <w:r w:rsidRPr="00907455">
        <w:rPr>
          <w:rStyle w:val="Emphasis"/>
        </w:rPr>
        <w:t>do monitor</w:t>
      </w:r>
      <w:r w:rsidRPr="00907455">
        <w:rPr>
          <w:rStyle w:val="StyleUnderline"/>
        </w:rPr>
        <w:t xml:space="preserve"> the conduct of their ally and that these observations can influence that state to adopt balancing behaviour intended to mitigate the risks posed by the ally's unreliability.</w:t>
      </w:r>
      <w:r w:rsidRPr="00907455">
        <w:rPr>
          <w:sz w:val="16"/>
        </w:rPr>
        <w:t xml:space="preserve"> I argue that </w:t>
      </w:r>
      <w:r w:rsidRPr="00907455">
        <w:rPr>
          <w:rStyle w:val="StyleUnderline"/>
        </w:rPr>
        <w:t xml:space="preserve">the "alliance audience" </w:t>
      </w:r>
      <w:r w:rsidRPr="00907455">
        <w:rPr>
          <w:rStyle w:val="Emphasis"/>
        </w:rPr>
        <w:t>exists</w:t>
      </w:r>
      <w:r w:rsidRPr="00907455">
        <w:rPr>
          <w:rStyle w:val="StyleUnderline"/>
        </w:rPr>
        <w:t xml:space="preserve">, and that demonstrating unreliability on the global stage can have </w:t>
      </w:r>
      <w:r w:rsidRPr="00907455">
        <w:rPr>
          <w:rStyle w:val="Emphasis"/>
        </w:rPr>
        <w:t>significant effects</w:t>
      </w:r>
      <w:r w:rsidRPr="00907455">
        <w:rPr>
          <w:sz w:val="16"/>
        </w:rPr>
        <w:t>. The article then concludes by outlining the current policy relevance of these concepts and suggesting further areas of research.</w:t>
      </w:r>
    </w:p>
    <w:p w14:paraId="2B3D42C7" w14:textId="77777777" w:rsidR="00370748" w:rsidRPr="00370748" w:rsidRDefault="00370748" w:rsidP="00370748"/>
    <w:p w14:paraId="691216DC" w14:textId="01C7C330" w:rsidR="000D780B" w:rsidRDefault="000D780B" w:rsidP="0063456E">
      <w:pPr>
        <w:pStyle w:val="Heading2"/>
      </w:pPr>
      <w:r>
        <w:t>Impact---</w:t>
      </w:r>
      <w:r w:rsidR="008B3158">
        <w:t>Topshelf</w:t>
      </w:r>
    </w:p>
    <w:p w14:paraId="1E89C219" w14:textId="2E4489B3" w:rsidR="000D780B" w:rsidRDefault="000D780B" w:rsidP="000D780B">
      <w:pPr>
        <w:pStyle w:val="Heading3"/>
      </w:pPr>
      <w:r>
        <w:t>Impact---Proliferat</w:t>
      </w:r>
      <w:r w:rsidR="008B3158">
        <w:t>i</w:t>
      </w:r>
      <w:r>
        <w:t>on---1NC</w:t>
      </w:r>
    </w:p>
    <w:p w14:paraId="7E1B594E" w14:textId="77777777" w:rsidR="000D780B" w:rsidRDefault="000D780B" w:rsidP="001203C6">
      <w:pPr>
        <w:pStyle w:val="Heading4"/>
      </w:pPr>
      <w:r>
        <w:t xml:space="preserve">Allied proliferation causes </w:t>
      </w:r>
      <w:r>
        <w:rPr>
          <w:u w:val="single"/>
        </w:rPr>
        <w:t>nuclear war</w:t>
      </w:r>
      <w:r>
        <w:t xml:space="preserve">---preemption, entrapment, and prolif cascades are </w:t>
      </w:r>
      <w:r>
        <w:rPr>
          <w:u w:val="single"/>
        </w:rPr>
        <w:t>independent internal links</w:t>
      </w:r>
      <w:r>
        <w:t>.</w:t>
      </w:r>
    </w:p>
    <w:p w14:paraId="7A3E0BE7" w14:textId="77777777" w:rsidR="000D780B" w:rsidRDefault="000D780B" w:rsidP="000D780B">
      <w:r>
        <w:rPr>
          <w:rStyle w:val="Style13ptBold"/>
        </w:rPr>
        <w:t>Panda et al. 25</w:t>
      </w:r>
      <w:r>
        <w:t>, Ankit Panda, Stanton Senior Fellow in the Nuclear Policy Program at the Carnegie Endowment for International Peace; Vipin Narang, Frank Stanton Professor of Nuclear Security and Political Science at the Massachusetts Institute of Technology, Ph.D. in Government from Harvard University; Pranay Vaddi, Senior Nuclear Fellow at the Massachusetts Institute of Technology Center for Nuclear Security Policy, former Senior Director for Arms Control, Disarmament, and Nonproliferation at the U.S. National Security Council, “Nuclear Proliferation Will Haunt ‘America First’,” War on the Rocks, 03-10-2025, accessed 07-20-2025, https://warontherocks.com/2025/03/nuclear-proliferation-will-haunt-america-first, DG</w:t>
      </w:r>
    </w:p>
    <w:p w14:paraId="395BA5D0" w14:textId="77777777" w:rsidR="000D780B" w:rsidRDefault="000D780B" w:rsidP="000D780B">
      <w:pPr>
        <w:rPr>
          <w:sz w:val="16"/>
        </w:rPr>
      </w:pPr>
      <w:r>
        <w:rPr>
          <w:sz w:val="16"/>
        </w:rPr>
        <w:t xml:space="preserve">In the contemporary context, this quite literally means that pursuing a grand strategy that seeks to place ‘America First’ at the heart of U.S. statecraft should prize nonproliferation. Most importantly, </w:t>
      </w:r>
      <w:r>
        <w:rPr>
          <w:rStyle w:val="StyleUnderline"/>
        </w:rPr>
        <w:t xml:space="preserve">allied proliferation complicates America’s ability to exercise its hard power, </w:t>
      </w:r>
      <w:r>
        <w:rPr>
          <w:rStyle w:val="Emphasis"/>
        </w:rPr>
        <w:t>limiting the privileges of primacy</w:t>
      </w:r>
      <w:r>
        <w:rPr>
          <w:sz w:val="16"/>
        </w:rPr>
        <w:t xml:space="preserve"> that </w:t>
      </w:r>
      <w:r>
        <w:rPr>
          <w:rStyle w:val="StyleUnderline"/>
        </w:rPr>
        <w:t>Trump</w:t>
      </w:r>
      <w:r>
        <w:rPr>
          <w:sz w:val="16"/>
        </w:rPr>
        <w:t xml:space="preserve"> so </w:t>
      </w:r>
      <w:r>
        <w:rPr>
          <w:rStyle w:val="StyleUnderline"/>
        </w:rPr>
        <w:t>relishes</w:t>
      </w:r>
      <w:r>
        <w:rPr>
          <w:sz w:val="16"/>
        </w:rPr>
        <w:t>.</w:t>
      </w:r>
    </w:p>
    <w:p w14:paraId="0BF4F103" w14:textId="77777777" w:rsidR="000D780B" w:rsidRDefault="000D780B" w:rsidP="000D780B">
      <w:pPr>
        <w:rPr>
          <w:sz w:val="16"/>
        </w:rPr>
      </w:pPr>
      <w:r>
        <w:rPr>
          <w:sz w:val="16"/>
        </w:rPr>
        <w:t xml:space="preserve">First, in practical terms, </w:t>
      </w:r>
      <w:r>
        <w:rPr>
          <w:rStyle w:val="StyleUnderline"/>
        </w:rPr>
        <w:t>allies</w:t>
      </w:r>
      <w:r>
        <w:rPr>
          <w:sz w:val="16"/>
        </w:rPr>
        <w:t xml:space="preserve"> today </w:t>
      </w:r>
      <w:r>
        <w:rPr>
          <w:rStyle w:val="StyleUnderline"/>
        </w:rPr>
        <w:t>that consider building their own nuclear arsenals need to contend with</w:t>
      </w:r>
      <w:r>
        <w:rPr>
          <w:sz w:val="16"/>
        </w:rPr>
        <w:t xml:space="preserve"> the </w:t>
      </w:r>
      <w:r>
        <w:rPr>
          <w:rStyle w:val="StyleUnderline"/>
        </w:rPr>
        <w:t>strategic and technical barriers</w:t>
      </w:r>
      <w:r>
        <w:rPr>
          <w:sz w:val="16"/>
        </w:rPr>
        <w:t xml:space="preserve"> to actually doing so. </w:t>
      </w:r>
      <w:r>
        <w:rPr>
          <w:rStyle w:val="StyleUnderline"/>
        </w:rPr>
        <w:t>Ukraine, Poland, South Korea, and</w:t>
      </w:r>
      <w:r>
        <w:rPr>
          <w:sz w:val="16"/>
        </w:rPr>
        <w:t xml:space="preserve"> even </w:t>
      </w:r>
      <w:r>
        <w:rPr>
          <w:rStyle w:val="StyleUnderline"/>
        </w:rPr>
        <w:t>Taiwan</w:t>
      </w:r>
      <w:r>
        <w:rPr>
          <w:sz w:val="16"/>
        </w:rPr>
        <w:t xml:space="preserve"> all </w:t>
      </w:r>
      <w:r>
        <w:rPr>
          <w:rStyle w:val="StyleUnderline"/>
        </w:rPr>
        <w:t>would face the potential</w:t>
      </w:r>
      <w:r>
        <w:rPr>
          <w:sz w:val="16"/>
        </w:rPr>
        <w:t xml:space="preserve"> of an explicit </w:t>
      </w:r>
      <w:r>
        <w:rPr>
          <w:rStyle w:val="StyleUnderline"/>
        </w:rPr>
        <w:t>renunciation of U.S.</w:t>
      </w:r>
      <w:r>
        <w:rPr>
          <w:sz w:val="16"/>
        </w:rPr>
        <w:t xml:space="preserve"> protection or </w:t>
      </w:r>
      <w:r>
        <w:rPr>
          <w:rStyle w:val="StyleUnderline"/>
        </w:rPr>
        <w:t>assurances</w:t>
      </w:r>
      <w:r>
        <w:rPr>
          <w:sz w:val="16"/>
        </w:rPr>
        <w:t xml:space="preserve"> if they chose to pursue nuclear weapons. While some in these states may argue this is today’s status quo with the Trump administration’s approach to alliances, </w:t>
      </w:r>
      <w:r>
        <w:rPr>
          <w:rStyle w:val="StyleUnderline"/>
        </w:rPr>
        <w:t>they would face</w:t>
      </w:r>
      <w:r>
        <w:rPr>
          <w:sz w:val="16"/>
        </w:rPr>
        <w:t xml:space="preserve"> the problem of </w:t>
      </w:r>
      <w:r>
        <w:rPr>
          <w:rStyle w:val="Emphasis"/>
        </w:rPr>
        <w:t>vulnerability to attack</w:t>
      </w:r>
      <w:r>
        <w:rPr>
          <w:rStyle w:val="StyleUnderline"/>
        </w:rPr>
        <w:t xml:space="preserve"> as they sought to build the bomb. Reprocessing and enrichment facilities will be hardly invulnerable</w:t>
      </w:r>
      <w:r>
        <w:rPr>
          <w:sz w:val="16"/>
        </w:rPr>
        <w:t xml:space="preserve"> to attack, and their adversaries — </w:t>
      </w:r>
      <w:r>
        <w:rPr>
          <w:rStyle w:val="StyleUnderline"/>
        </w:rPr>
        <w:t>Russia, China, and North Korea</w:t>
      </w:r>
      <w:r>
        <w:rPr>
          <w:sz w:val="16"/>
        </w:rPr>
        <w:t xml:space="preserve"> — will </w:t>
      </w:r>
      <w:r>
        <w:rPr>
          <w:rStyle w:val="StyleUnderline"/>
        </w:rPr>
        <w:t xml:space="preserve">have ample incentive to consider </w:t>
      </w:r>
      <w:r>
        <w:rPr>
          <w:rStyle w:val="Emphasis"/>
        </w:rPr>
        <w:t>sabotage, conventional air strikes, or worse</w:t>
      </w:r>
      <w:r>
        <w:rPr>
          <w:rStyle w:val="StyleUnderline"/>
        </w:rPr>
        <w:t>. Russian, Chinese, or North Korean attempts to kill our proliferation-curious allies</w:t>
      </w:r>
      <w:r>
        <w:rPr>
          <w:sz w:val="16"/>
        </w:rPr>
        <w:t xml:space="preserve"> to stop them from getting there </w:t>
      </w:r>
      <w:r>
        <w:rPr>
          <w:rStyle w:val="StyleUnderline"/>
        </w:rPr>
        <w:t xml:space="preserve">could </w:t>
      </w:r>
      <w:r>
        <w:rPr>
          <w:rStyle w:val="Emphasis"/>
        </w:rPr>
        <w:t>drag us into a major conflict</w:t>
      </w:r>
      <w:r>
        <w:rPr>
          <w:sz w:val="16"/>
        </w:rPr>
        <w:t xml:space="preserve">, as </w:t>
      </w:r>
      <w:r>
        <w:rPr>
          <w:rStyle w:val="StyleUnderline"/>
        </w:rPr>
        <w:t>they would</w:t>
      </w:r>
      <w:r>
        <w:rPr>
          <w:sz w:val="16"/>
        </w:rPr>
        <w:t xml:space="preserve"> certainly </w:t>
      </w:r>
      <w:r>
        <w:rPr>
          <w:rStyle w:val="StyleUnderline"/>
        </w:rPr>
        <w:t xml:space="preserve">threaten the stability of the </w:t>
      </w:r>
      <w:r>
        <w:rPr>
          <w:rStyle w:val="Emphasis"/>
        </w:rPr>
        <w:t>global economy</w:t>
      </w:r>
      <w:r>
        <w:rPr>
          <w:sz w:val="16"/>
        </w:rPr>
        <w:t xml:space="preserve"> and thus American interests.</w:t>
      </w:r>
    </w:p>
    <w:p w14:paraId="4ECEA867" w14:textId="77777777" w:rsidR="000D780B" w:rsidRDefault="000D780B" w:rsidP="000D780B">
      <w:pPr>
        <w:rPr>
          <w:sz w:val="16"/>
        </w:rPr>
      </w:pPr>
      <w:r>
        <w:rPr>
          <w:sz w:val="16"/>
        </w:rPr>
        <w:t xml:space="preserve">Second, </w:t>
      </w:r>
      <w:r>
        <w:rPr>
          <w:rStyle w:val="StyleUnderline"/>
        </w:rPr>
        <w:t>even with friendly countries that might</w:t>
      </w:r>
      <w:r>
        <w:rPr>
          <w:sz w:val="16"/>
        </w:rPr>
        <w:t xml:space="preserve"> successfully </w:t>
      </w:r>
      <w:r>
        <w:rPr>
          <w:rStyle w:val="StyleUnderline"/>
        </w:rPr>
        <w:t>proliferate, the actions they take after</w:t>
      </w:r>
      <w:r>
        <w:rPr>
          <w:sz w:val="16"/>
        </w:rPr>
        <w:t xml:space="preserve"> acquiring nuclear weapons </w:t>
      </w:r>
      <w:r>
        <w:rPr>
          <w:rStyle w:val="StyleUnderline"/>
        </w:rPr>
        <w:t xml:space="preserve">may </w:t>
      </w:r>
      <w:r>
        <w:rPr>
          <w:rStyle w:val="Emphasis"/>
        </w:rPr>
        <w:t>force Washington to intervene in crises</w:t>
      </w:r>
      <w:r>
        <w:rPr>
          <w:rStyle w:val="StyleUnderline"/>
        </w:rPr>
        <w:t xml:space="preserve"> or wars against its own interests</w:t>
      </w:r>
      <w:r>
        <w:rPr>
          <w:sz w:val="16"/>
        </w:rPr>
        <w:t xml:space="preserve">. For instance, </w:t>
      </w:r>
      <w:r>
        <w:rPr>
          <w:rStyle w:val="StyleUnderline"/>
        </w:rPr>
        <w:t>an ally may force a U.S. president to</w:t>
      </w:r>
      <w:r>
        <w:rPr>
          <w:sz w:val="16"/>
        </w:rPr>
        <w:t xml:space="preserve"> step in and </w:t>
      </w:r>
      <w:r>
        <w:rPr>
          <w:rStyle w:val="StyleUnderline"/>
        </w:rPr>
        <w:t>prevent</w:t>
      </w:r>
      <w:r>
        <w:rPr>
          <w:sz w:val="16"/>
        </w:rPr>
        <w:t xml:space="preserve"> dangerous </w:t>
      </w:r>
      <w:r>
        <w:rPr>
          <w:rStyle w:val="StyleUnderline"/>
        </w:rPr>
        <w:t xml:space="preserve">nuclear signaling or </w:t>
      </w:r>
      <w:r>
        <w:rPr>
          <w:rStyle w:val="Emphasis"/>
        </w:rPr>
        <w:t>use</w:t>
      </w:r>
      <w:r>
        <w:rPr>
          <w:sz w:val="16"/>
        </w:rPr>
        <w:t>, as has been the case in the past with the United Kingdom, France, and Israel in 1956; Israel in 1973; and India and Pakistan after 1998.</w:t>
      </w:r>
    </w:p>
    <w:p w14:paraId="691F469D" w14:textId="77777777" w:rsidR="000D780B" w:rsidRDefault="000D780B" w:rsidP="000D780B">
      <w:pPr>
        <w:rPr>
          <w:sz w:val="16"/>
        </w:rPr>
      </w:pPr>
      <w:r>
        <w:rPr>
          <w:rStyle w:val="StyleUnderline"/>
        </w:rPr>
        <w:t>A newly emboldened</w:t>
      </w:r>
      <w:r>
        <w:rPr>
          <w:sz w:val="16"/>
        </w:rPr>
        <w:t xml:space="preserve"> but still weaker </w:t>
      </w:r>
      <w:r>
        <w:rPr>
          <w:rStyle w:val="StyleUnderline"/>
        </w:rPr>
        <w:t>nuclear-armed ally</w:t>
      </w:r>
      <w:r>
        <w:rPr>
          <w:sz w:val="16"/>
        </w:rPr>
        <w:t xml:space="preserve"> or partner </w:t>
      </w:r>
      <w:r>
        <w:rPr>
          <w:rStyle w:val="StyleUnderline"/>
        </w:rPr>
        <w:t>may</w:t>
      </w:r>
      <w:r>
        <w:rPr>
          <w:sz w:val="16"/>
        </w:rPr>
        <w:t xml:space="preserve"> try to </w:t>
      </w:r>
      <w:r>
        <w:rPr>
          <w:rStyle w:val="Emphasis"/>
        </w:rPr>
        <w:t>provoke a major U.S. adversary</w:t>
      </w:r>
      <w:r>
        <w:rPr>
          <w:rStyle w:val="StyleUnderline"/>
        </w:rPr>
        <w:t xml:space="preserve">, pulling the </w:t>
      </w:r>
      <w:r>
        <w:rPr>
          <w:rStyle w:val="Emphasis"/>
        </w:rPr>
        <w:t>U</w:t>
      </w:r>
      <w:r>
        <w:rPr>
          <w:rStyle w:val="StyleUnderline"/>
        </w:rPr>
        <w:t xml:space="preserve">nited </w:t>
      </w:r>
      <w:r>
        <w:rPr>
          <w:rStyle w:val="Emphasis"/>
        </w:rPr>
        <w:t>S</w:t>
      </w:r>
      <w:r>
        <w:rPr>
          <w:rStyle w:val="StyleUnderline"/>
        </w:rPr>
        <w:t>tates into a crisis</w:t>
      </w:r>
      <w:r>
        <w:rPr>
          <w:sz w:val="16"/>
        </w:rPr>
        <w:t xml:space="preserve"> as a mediator, or worse. </w:t>
      </w:r>
      <w:r>
        <w:rPr>
          <w:rStyle w:val="StyleUnderline"/>
        </w:rPr>
        <w:t xml:space="preserve">With more nuclear-armed states, the </w:t>
      </w:r>
      <w:r>
        <w:rPr>
          <w:rStyle w:val="Emphasis"/>
        </w:rPr>
        <w:t>intersection of crises</w:t>
      </w:r>
      <w:r>
        <w:rPr>
          <w:rStyle w:val="StyleUnderline"/>
        </w:rPr>
        <w:t xml:space="preserve"> that</w:t>
      </w:r>
      <w:r>
        <w:rPr>
          <w:sz w:val="16"/>
        </w:rPr>
        <w:t xml:space="preserve"> may </w:t>
      </w:r>
      <w:r>
        <w:rPr>
          <w:rStyle w:val="StyleUnderline"/>
        </w:rPr>
        <w:t xml:space="preserve">implicate U.S. interests with nuclear weapons uncontrolled by Washington becomes </w:t>
      </w:r>
      <w:r>
        <w:rPr>
          <w:rStyle w:val="Emphasis"/>
        </w:rPr>
        <w:t>far more likely</w:t>
      </w:r>
      <w:r>
        <w:rPr>
          <w:rStyle w:val="StyleUnderline"/>
        </w:rPr>
        <w:t xml:space="preserve">. In a world of reduced U.S. influence on multiple, </w:t>
      </w:r>
      <w:r>
        <w:rPr>
          <w:rStyle w:val="Emphasis"/>
        </w:rPr>
        <w:t>skittish new nuclear decision-making centers</w:t>
      </w:r>
      <w:r>
        <w:rPr>
          <w:rStyle w:val="StyleUnderline"/>
        </w:rPr>
        <w:t xml:space="preserve"> in </w:t>
      </w:r>
      <w:r>
        <w:rPr>
          <w:rStyle w:val="Emphasis"/>
        </w:rPr>
        <w:t>Asia, the Middle East, Africa, or elsewhere</w:t>
      </w:r>
      <w:r>
        <w:rPr>
          <w:rStyle w:val="StyleUnderline"/>
        </w:rPr>
        <w:t xml:space="preserve">, states are </w:t>
      </w:r>
      <w:r>
        <w:rPr>
          <w:rStyle w:val="Emphasis"/>
        </w:rPr>
        <w:t>less likely to consider Washington’s opinion</w:t>
      </w:r>
      <w:r>
        <w:rPr>
          <w:rStyle w:val="StyleUnderline"/>
        </w:rPr>
        <w:t xml:space="preserve"> before engaging in nuclear threat-making</w:t>
      </w:r>
      <w:r>
        <w:rPr>
          <w:sz w:val="16"/>
        </w:rPr>
        <w:t xml:space="preserve"> — </w:t>
      </w:r>
      <w:r>
        <w:rPr>
          <w:rStyle w:val="Emphasis"/>
        </w:rPr>
        <w:t>or use</w:t>
      </w:r>
      <w:r>
        <w:rPr>
          <w:sz w:val="16"/>
        </w:rPr>
        <w:t xml:space="preserve"> — </w:t>
      </w:r>
      <w:r>
        <w:rPr>
          <w:rStyle w:val="StyleUnderline"/>
        </w:rPr>
        <w:t>to address local grievances</w:t>
      </w:r>
      <w:r>
        <w:rPr>
          <w:sz w:val="16"/>
        </w:rPr>
        <w:t xml:space="preserve"> or right historical wrongs.</w:t>
      </w:r>
    </w:p>
    <w:p w14:paraId="6FE4F503" w14:textId="77777777" w:rsidR="000D780B" w:rsidRDefault="000D780B" w:rsidP="000D780B">
      <w:pPr>
        <w:rPr>
          <w:sz w:val="16"/>
        </w:rPr>
      </w:pPr>
      <w:r>
        <w:rPr>
          <w:sz w:val="16"/>
        </w:rPr>
        <w:t>This would hardly serve an ‘America First’ world. The potential for metastasizing nuclear crises assuredly contradict the goal of the “strategic prioritization” that former and incoming officials support.</w:t>
      </w:r>
    </w:p>
    <w:p w14:paraId="3D985738" w14:textId="77777777" w:rsidR="000D780B" w:rsidRDefault="000D780B" w:rsidP="000D780B">
      <w:pPr>
        <w:rPr>
          <w:sz w:val="16"/>
        </w:rPr>
      </w:pPr>
      <w:r>
        <w:rPr>
          <w:sz w:val="16"/>
        </w:rPr>
        <w:t xml:space="preserve">In addition to diminishing American power, further </w:t>
      </w:r>
      <w:r>
        <w:rPr>
          <w:rStyle w:val="StyleUnderline"/>
        </w:rPr>
        <w:t>proliferation anywhere</w:t>
      </w:r>
      <w:r>
        <w:rPr>
          <w:sz w:val="16"/>
        </w:rPr>
        <w:t xml:space="preserve"> — </w:t>
      </w:r>
      <w:r>
        <w:rPr>
          <w:rStyle w:val="StyleUnderline"/>
        </w:rPr>
        <w:t xml:space="preserve">especially by </w:t>
      </w:r>
      <w:r>
        <w:rPr>
          <w:sz w:val="16"/>
        </w:rPr>
        <w:t xml:space="preserve">prosperous, democratic </w:t>
      </w:r>
      <w:r>
        <w:rPr>
          <w:rStyle w:val="StyleUnderline"/>
        </w:rPr>
        <w:t>allies</w:t>
      </w:r>
      <w:r>
        <w:rPr>
          <w:sz w:val="16"/>
        </w:rPr>
        <w:t xml:space="preserve"> of the United States, like South Korea — </w:t>
      </w:r>
      <w:r>
        <w:rPr>
          <w:rStyle w:val="StyleUnderline"/>
        </w:rPr>
        <w:t xml:space="preserve">is likely to </w:t>
      </w:r>
      <w:r>
        <w:rPr>
          <w:rStyle w:val="Emphasis"/>
        </w:rPr>
        <w:t>beget</w:t>
      </w:r>
      <w:r>
        <w:rPr>
          <w:sz w:val="16"/>
        </w:rPr>
        <w:t xml:space="preserve"> further </w:t>
      </w:r>
      <w:r>
        <w:rPr>
          <w:rStyle w:val="Emphasis"/>
        </w:rPr>
        <w:t>proliferation everywhere</w:t>
      </w:r>
      <w:r>
        <w:rPr>
          <w:sz w:val="16"/>
        </w:rPr>
        <w:t xml:space="preserve">. While some U.S. officials may be comfortable with a nuclear </w:t>
      </w:r>
      <w:r>
        <w:rPr>
          <w:rStyle w:val="StyleUnderline"/>
        </w:rPr>
        <w:t>South Korea</w:t>
      </w:r>
      <w:r>
        <w:rPr>
          <w:sz w:val="16"/>
        </w:rPr>
        <w:t xml:space="preserve">, they should ask whether they are comfortable with all that may follow in total — such as </w:t>
      </w:r>
      <w:r>
        <w:rPr>
          <w:rStyle w:val="StyleUnderline"/>
        </w:rPr>
        <w:t>Japan, Taiwan, Poland, Saudi Arabia</w:t>
      </w:r>
      <w:r>
        <w:rPr>
          <w:sz w:val="16"/>
        </w:rPr>
        <w:t xml:space="preserve">, all supporters of today’s nonproliferation regime. </w:t>
      </w:r>
      <w:r>
        <w:rPr>
          <w:rStyle w:val="StyleUnderline"/>
        </w:rPr>
        <w:t xml:space="preserve">Should this dam break, the </w:t>
      </w:r>
      <w:r>
        <w:rPr>
          <w:rStyle w:val="Emphasis"/>
        </w:rPr>
        <w:t>U</w:t>
      </w:r>
      <w:r>
        <w:rPr>
          <w:rStyle w:val="StyleUnderline"/>
        </w:rPr>
        <w:t xml:space="preserve">nited </w:t>
      </w:r>
      <w:r>
        <w:rPr>
          <w:rStyle w:val="Emphasis"/>
        </w:rPr>
        <w:t>S</w:t>
      </w:r>
      <w:r>
        <w:rPr>
          <w:rStyle w:val="StyleUnderline"/>
        </w:rPr>
        <w:t xml:space="preserve">tates’ relative power and influence </w:t>
      </w:r>
      <w:r>
        <w:rPr>
          <w:rStyle w:val="Emphasis"/>
        </w:rPr>
        <w:t>stands to decline</w:t>
      </w:r>
      <w:r>
        <w:rPr>
          <w:sz w:val="16"/>
        </w:rPr>
        <w:t xml:space="preserve">. And </w:t>
      </w:r>
      <w:r>
        <w:rPr>
          <w:rStyle w:val="StyleUnderline"/>
        </w:rPr>
        <w:t>Trump’s dreams of a denuclearization</w:t>
      </w:r>
      <w:r>
        <w:rPr>
          <w:sz w:val="16"/>
        </w:rPr>
        <w:t xml:space="preserve"> pact </w:t>
      </w:r>
      <w:r>
        <w:rPr>
          <w:rStyle w:val="StyleUnderline"/>
        </w:rPr>
        <w:t xml:space="preserve">with Russia and China will be </w:t>
      </w:r>
      <w:r>
        <w:rPr>
          <w:rStyle w:val="Emphasis"/>
        </w:rPr>
        <w:t>completely out of reach</w:t>
      </w:r>
      <w:r>
        <w:rPr>
          <w:sz w:val="16"/>
        </w:rPr>
        <w:t xml:space="preserve"> in a world where multiple new nuclear aspirants emerge. Keeping ‘America First’ in that world becomes a lot more challenging. Keeping nuclear use from occurring, and potentially embroiling the United States, an ally, or other economic partner in a conflict, becomes much more unpredictable.</w:t>
      </w:r>
    </w:p>
    <w:p w14:paraId="1856E52D" w14:textId="77777777" w:rsidR="000D780B" w:rsidRDefault="000D780B" w:rsidP="000D780B">
      <w:pPr>
        <w:rPr>
          <w:sz w:val="16"/>
        </w:rPr>
      </w:pPr>
      <w:r>
        <w:rPr>
          <w:sz w:val="16"/>
        </w:rPr>
        <w:t xml:space="preserve">The history of nuclear proliferation suggests that </w:t>
      </w:r>
      <w:r>
        <w:rPr>
          <w:rStyle w:val="StyleUnderline"/>
        </w:rPr>
        <w:t xml:space="preserve">any decisions to shelter or encourage allied proliferation are </w:t>
      </w:r>
      <w:r>
        <w:rPr>
          <w:rStyle w:val="Emphasis"/>
        </w:rPr>
        <w:t>likely to be permanent</w:t>
      </w:r>
      <w:r>
        <w:rPr>
          <w:sz w:val="16"/>
        </w:rPr>
        <w:t xml:space="preserve">. With the exception of South Africa, no other state — not even Ukraine, which never had control over the weapons on its territory — has ever relinquished its nuclear weapons. Despite the remarkable success of the United States in leading nonproliferation efforts worldwide, </w:t>
      </w:r>
      <w:r>
        <w:rPr>
          <w:rStyle w:val="Emphasis"/>
        </w:rPr>
        <w:t>the proliferation genie does not easily reenter its bottle</w:t>
      </w:r>
      <w:r>
        <w:rPr>
          <w:sz w:val="16"/>
        </w:rPr>
        <w:t xml:space="preserve">. The </w:t>
      </w:r>
      <w:r>
        <w:rPr>
          <w:rStyle w:val="StyleUnderline"/>
        </w:rPr>
        <w:t>acquisition</w:t>
      </w:r>
      <w:r>
        <w:rPr>
          <w:sz w:val="16"/>
        </w:rPr>
        <w:t xml:space="preserve"> of nuclear weapons </w:t>
      </w:r>
      <w:r>
        <w:rPr>
          <w:rStyle w:val="StyleUnderline"/>
        </w:rPr>
        <w:t>is a lasting mark on international politics, and America’s freedom to maneuver</w:t>
      </w:r>
      <w:r>
        <w:rPr>
          <w:sz w:val="16"/>
        </w:rPr>
        <w:t>, even if by “friendly states.”</w:t>
      </w:r>
    </w:p>
    <w:p w14:paraId="58A29D0E" w14:textId="77777777" w:rsidR="000D780B" w:rsidRDefault="000D780B" w:rsidP="000D780B">
      <w:pPr>
        <w:rPr>
          <w:sz w:val="16"/>
        </w:rPr>
      </w:pPr>
      <w:r>
        <w:rPr>
          <w:sz w:val="16"/>
        </w:rPr>
        <w:t xml:space="preserve">Compared to these potential costs, the administration should tread carefully as it seeks to revise longstanding compacts with its treaty allies around the world. While Trump reels at the peacetime costs of sustaining forward-deployed conventional forces in Europe and Asia, seeing them as evidence of the United States being taken for a ride, the alternatives could be far more costly to the United States. </w:t>
      </w:r>
      <w:r>
        <w:rPr>
          <w:rStyle w:val="Emphasis"/>
        </w:rPr>
        <w:t>Unleashing a cascade of nuclear prolif</w:t>
      </w:r>
      <w:r>
        <w:rPr>
          <w:rStyle w:val="StyleUnderline"/>
        </w:rPr>
        <w:t>eration</w:t>
      </w:r>
      <w:r>
        <w:rPr>
          <w:sz w:val="16"/>
        </w:rPr>
        <w:t xml:space="preserve">, or rebuilding American economic strength in the aftermath of nuclear conflicts, </w:t>
      </w:r>
      <w:r>
        <w:rPr>
          <w:rStyle w:val="Emphasis"/>
        </w:rPr>
        <w:t>would be far more expensive than sustaining the U.S. extended deterrence approach</w:t>
      </w:r>
      <w:r>
        <w:rPr>
          <w:sz w:val="16"/>
        </w:rPr>
        <w:t>.</w:t>
      </w:r>
    </w:p>
    <w:p w14:paraId="716FF448" w14:textId="77777777" w:rsidR="000D780B" w:rsidRDefault="000D780B" w:rsidP="000D780B">
      <w:pPr>
        <w:rPr>
          <w:sz w:val="16"/>
        </w:rPr>
      </w:pPr>
      <w:r>
        <w:rPr>
          <w:sz w:val="16"/>
        </w:rPr>
        <w:t>The surest way for the “crazy” power of nuclear weapons to boomerang back at the United States — constraining our freedom of action and potentially chain-ganging us into conflicts we seek to avoid — is for Washington to actively dismantle the extended nuclear deterrence architecture it so carefully crafted over three-quarters of a century, which managed to keep new allies from getting the bomb. In addition to reinstalling the software of extended deterrence, in order to prevent allied proliferation, the United States may have to make adjustments to the size or composition of its own deployed nuclear force posture. This will ensure that its hardware remains credible for deterrence, as well as assurance — some degree of vertical proliferation may be necessary to stanch the threat of horizontal proliferation, an oft lost point.</w:t>
      </w:r>
    </w:p>
    <w:p w14:paraId="6EFB51F5" w14:textId="77777777" w:rsidR="000D780B" w:rsidRDefault="000D780B" w:rsidP="000D780B">
      <w:pPr>
        <w:rPr>
          <w:sz w:val="16"/>
        </w:rPr>
      </w:pPr>
      <w:r>
        <w:rPr>
          <w:sz w:val="16"/>
        </w:rPr>
        <w:t xml:space="preserve">The post-Cold War conflation of nuclear nonproliferation with the so-called liberal order was understandable given the geopolitical context of the 1990s, but for the United States, is largely ahistorical. </w:t>
      </w:r>
      <w:r>
        <w:rPr>
          <w:rStyle w:val="StyleUnderline"/>
        </w:rPr>
        <w:t>If Trump wants to pursue a grand strategic project with the goal of keeping</w:t>
      </w:r>
      <w:r>
        <w:rPr>
          <w:sz w:val="16"/>
        </w:rPr>
        <w:t xml:space="preserve"> </w:t>
      </w:r>
      <w:r>
        <w:rPr>
          <w:rStyle w:val="StyleUnderline"/>
        </w:rPr>
        <w:t>‘America First</w:t>
      </w:r>
      <w:r>
        <w:rPr>
          <w:sz w:val="16"/>
        </w:rPr>
        <w:t xml:space="preserve">’, </w:t>
      </w:r>
      <w:r>
        <w:rPr>
          <w:rStyle w:val="Emphasis"/>
        </w:rPr>
        <w:t>nuclear nonproliferation</w:t>
      </w:r>
      <w:r>
        <w:rPr>
          <w:sz w:val="16"/>
        </w:rPr>
        <w:t xml:space="preserve"> — not just by adversaries but also by allies — </w:t>
      </w:r>
      <w:r>
        <w:rPr>
          <w:rStyle w:val="Emphasis"/>
        </w:rPr>
        <w:t>is an essential pillar</w:t>
      </w:r>
      <w:r>
        <w:rPr>
          <w:sz w:val="16"/>
        </w:rPr>
        <w:t>.</w:t>
      </w:r>
    </w:p>
    <w:p w14:paraId="6CD6D868" w14:textId="722BBB35" w:rsidR="000D780B" w:rsidRDefault="001203C6" w:rsidP="001203C6">
      <w:pPr>
        <w:pStyle w:val="Heading3"/>
      </w:pPr>
      <w:r>
        <w:t>Impact---Proliferation---2NC</w:t>
      </w:r>
    </w:p>
    <w:p w14:paraId="5A509425" w14:textId="77777777" w:rsidR="001203C6" w:rsidRDefault="001203C6" w:rsidP="008B3158">
      <w:pPr>
        <w:pStyle w:val="Heading4"/>
      </w:pPr>
      <w:r>
        <w:t>Other states follow, and the U.S. gets dragged into any war that results.</w:t>
      </w:r>
    </w:p>
    <w:p w14:paraId="60504753" w14:textId="77777777" w:rsidR="001203C6" w:rsidRDefault="001203C6" w:rsidP="001203C6">
      <w:r>
        <w:t xml:space="preserve">Vipin </w:t>
      </w:r>
      <w:r>
        <w:rPr>
          <w:rStyle w:val="Style13ptBold"/>
        </w:rPr>
        <w:t>Narang &amp;</w:t>
      </w:r>
      <w:r>
        <w:t xml:space="preserve"> Pranay </w:t>
      </w:r>
      <w:r>
        <w:rPr>
          <w:rStyle w:val="Style13ptBold"/>
        </w:rPr>
        <w:t>Vaddi 25</w:t>
      </w:r>
      <w:r>
        <w:t>, Frank Stanton Professor of Nuclear Security and Political Science at the Massachusetts Institute of Technology, Ph.D. in Government from Harvard University; Senior Nuclear Fellow at the Massachusetts Institute of Technology Center for Nuclear Security Policy, former Senior Director for Arms Control, Disarmament, and Nonproliferation at the U.S. National Security Council, “How to Survive the New Nuclear Age,” Foreign Affairs, 06-24-2025, accessed 07-20-2025, https://www.foreignaffairs.com/united-states/how-survive-new-nuclear-age-narang-vaddi, DG</w:t>
      </w:r>
    </w:p>
    <w:p w14:paraId="02CD2CF9" w14:textId="77777777" w:rsidR="001203C6" w:rsidRDefault="001203C6" w:rsidP="001203C6">
      <w:pPr>
        <w:rPr>
          <w:sz w:val="16"/>
        </w:rPr>
      </w:pPr>
      <w:r>
        <w:rPr>
          <w:sz w:val="16"/>
        </w:rPr>
        <w:t xml:space="preserve">Amid these volatile developments, a number of nonnuclear states—including, for the first time this century, </w:t>
      </w:r>
      <w:r>
        <w:rPr>
          <w:rStyle w:val="StyleUnderline"/>
        </w:rPr>
        <w:t>Washington’s own allies</w:t>
      </w:r>
      <w:r>
        <w:rPr>
          <w:sz w:val="16"/>
        </w:rPr>
        <w:t>—</w:t>
      </w:r>
      <w:r>
        <w:rPr>
          <w:rStyle w:val="StyleUnderline"/>
        </w:rPr>
        <w:t>are contemplating</w:t>
      </w:r>
      <w:r>
        <w:rPr>
          <w:sz w:val="16"/>
        </w:rPr>
        <w:t xml:space="preserve"> developing their own </w:t>
      </w:r>
      <w:r>
        <w:rPr>
          <w:rStyle w:val="StyleUnderline"/>
        </w:rPr>
        <w:t>nuclear arsenals</w:t>
      </w:r>
      <w:r>
        <w:rPr>
          <w:sz w:val="16"/>
        </w:rPr>
        <w:t xml:space="preserve">. For decades, a key pillar of American nuclear strategy has been extending the U.S. nuclear deterrent to at least 34 formal allies across two vast oceans, a responsibility no other power assumes. This policy was born not out of altruism but out of self-interest: </w:t>
      </w:r>
      <w:r>
        <w:rPr>
          <w:rStyle w:val="StyleUnderline"/>
        </w:rPr>
        <w:t xml:space="preserve">the </w:t>
      </w:r>
      <w:r>
        <w:rPr>
          <w:rStyle w:val="Emphasis"/>
        </w:rPr>
        <w:t>U</w:t>
      </w:r>
      <w:r>
        <w:rPr>
          <w:rStyle w:val="StyleUnderline"/>
        </w:rPr>
        <w:t xml:space="preserve">nited </w:t>
      </w:r>
      <w:r>
        <w:rPr>
          <w:rStyle w:val="Emphasis"/>
        </w:rPr>
        <w:t>S</w:t>
      </w:r>
      <w:r>
        <w:rPr>
          <w:rStyle w:val="StyleUnderline"/>
        </w:rPr>
        <w:t xml:space="preserve">tates and its collective deterrent are stronger with the geography, capabilities, and political unity that allies provide. </w:t>
      </w:r>
      <w:r>
        <w:rPr>
          <w:rStyle w:val="Emphasis"/>
        </w:rPr>
        <w:t>Fewer nuclear powers means fewer opportunities for nuclear use</w:t>
      </w:r>
      <w:r>
        <w:rPr>
          <w:sz w:val="16"/>
        </w:rPr>
        <w:t>, a goal that has also allowed Washington to centralize alliance decision-making under its command.</w:t>
      </w:r>
    </w:p>
    <w:p w14:paraId="1442FC90" w14:textId="77777777" w:rsidR="001203C6" w:rsidRDefault="001203C6" w:rsidP="001203C6">
      <w:pPr>
        <w:rPr>
          <w:sz w:val="16"/>
        </w:rPr>
      </w:pPr>
      <w:r>
        <w:rPr>
          <w:rStyle w:val="StyleUnderline"/>
        </w:rPr>
        <w:t>With</w:t>
      </w:r>
      <w:r>
        <w:rPr>
          <w:sz w:val="16"/>
        </w:rPr>
        <w:t xml:space="preserve"> the </w:t>
      </w:r>
      <w:r>
        <w:rPr>
          <w:rStyle w:val="StyleUnderline"/>
        </w:rPr>
        <w:t>rapid changes in</w:t>
      </w:r>
      <w:r>
        <w:rPr>
          <w:sz w:val="16"/>
        </w:rPr>
        <w:t xml:space="preserve"> both </w:t>
      </w:r>
      <w:r>
        <w:rPr>
          <w:rStyle w:val="StyleUnderline"/>
        </w:rPr>
        <w:t>the global nuclear environment and U.S. foreign policy</w:t>
      </w:r>
      <w:r>
        <w:rPr>
          <w:sz w:val="16"/>
        </w:rPr>
        <w:t xml:space="preserve">, however, some American allies have begun to question Washington’s ability and willingness to extend deterrence. </w:t>
      </w:r>
      <w:r>
        <w:rPr>
          <w:rStyle w:val="Emphasis"/>
        </w:rPr>
        <w:t>South Korea</w:t>
      </w:r>
      <w:r>
        <w:rPr>
          <w:sz w:val="16"/>
        </w:rPr>
        <w:t>—anxious about American abandonment—</w:t>
      </w:r>
      <w:r>
        <w:rPr>
          <w:rStyle w:val="StyleUnderline"/>
        </w:rPr>
        <w:t>is</w:t>
      </w:r>
      <w:r>
        <w:rPr>
          <w:sz w:val="16"/>
        </w:rPr>
        <w:t xml:space="preserve"> now </w:t>
      </w:r>
      <w:r>
        <w:rPr>
          <w:rStyle w:val="StyleUnderline"/>
        </w:rPr>
        <w:t>most likely to engage in nuclear proliferation</w:t>
      </w:r>
      <w:r>
        <w:rPr>
          <w:sz w:val="16"/>
        </w:rPr>
        <w:t xml:space="preserve">, although some </w:t>
      </w:r>
      <w:r>
        <w:rPr>
          <w:rStyle w:val="Emphasis"/>
        </w:rPr>
        <w:t>NATO</w:t>
      </w:r>
      <w:r>
        <w:rPr>
          <w:rStyle w:val="StyleUnderline"/>
        </w:rPr>
        <w:t xml:space="preserve"> powers could</w:t>
      </w:r>
      <w:r>
        <w:rPr>
          <w:sz w:val="16"/>
        </w:rPr>
        <w:t xml:space="preserve"> also </w:t>
      </w:r>
      <w:r>
        <w:rPr>
          <w:rStyle w:val="StyleUnderline"/>
        </w:rPr>
        <w:t>be candidates</w:t>
      </w:r>
      <w:r>
        <w:rPr>
          <w:sz w:val="16"/>
        </w:rPr>
        <w:t xml:space="preserve">. In Europe, </w:t>
      </w:r>
      <w:r>
        <w:rPr>
          <w:rStyle w:val="StyleUnderline"/>
        </w:rPr>
        <w:t>the United Kingdom’s and France’s nuclear arsenals</w:t>
      </w:r>
      <w:r>
        <w:rPr>
          <w:sz w:val="16"/>
        </w:rPr>
        <w:t xml:space="preserve"> can compensate to some degree for reduced U.S. engagement. But these forces, even combined with additional nonnuclear capabilities, </w:t>
      </w:r>
      <w:r>
        <w:rPr>
          <w:rStyle w:val="StyleUnderline"/>
        </w:rPr>
        <w:t>are not positioned to limit the damage</w:t>
      </w:r>
      <w:r>
        <w:rPr>
          <w:sz w:val="16"/>
        </w:rPr>
        <w:t xml:space="preserve"> that </w:t>
      </w:r>
      <w:r>
        <w:rPr>
          <w:rStyle w:val="StyleUnderline"/>
        </w:rPr>
        <w:t>Russia can cause</w:t>
      </w:r>
      <w:r>
        <w:rPr>
          <w:sz w:val="16"/>
        </w:rPr>
        <w:t xml:space="preserve"> to allies and thus cannot credibly replace the nuclear umbrella offered by the United States. As a result, countries such as </w:t>
      </w:r>
      <w:r>
        <w:rPr>
          <w:rStyle w:val="Emphasis"/>
        </w:rPr>
        <w:t>Poland</w:t>
      </w:r>
      <w:r>
        <w:rPr>
          <w:rStyle w:val="StyleUnderline"/>
        </w:rPr>
        <w:t xml:space="preserve"> or</w:t>
      </w:r>
      <w:r>
        <w:rPr>
          <w:sz w:val="16"/>
        </w:rPr>
        <w:t xml:space="preserve"> even </w:t>
      </w:r>
      <w:r>
        <w:rPr>
          <w:rStyle w:val="Emphasis"/>
        </w:rPr>
        <w:t>Germany</w:t>
      </w:r>
      <w:r>
        <w:rPr>
          <w:rStyle w:val="StyleUnderline"/>
        </w:rPr>
        <w:t xml:space="preserve"> could decide to seek their own nuclear weapons if</w:t>
      </w:r>
      <w:r>
        <w:rPr>
          <w:sz w:val="16"/>
        </w:rPr>
        <w:t xml:space="preserve"> they become </w:t>
      </w:r>
      <w:r>
        <w:rPr>
          <w:rStyle w:val="StyleUnderline"/>
        </w:rPr>
        <w:t>convinced</w:t>
      </w:r>
      <w:r>
        <w:rPr>
          <w:sz w:val="16"/>
        </w:rPr>
        <w:t xml:space="preserve"> that </w:t>
      </w:r>
      <w:r>
        <w:rPr>
          <w:rStyle w:val="StyleUnderline"/>
        </w:rPr>
        <w:t xml:space="preserve">the </w:t>
      </w:r>
      <w:r>
        <w:rPr>
          <w:rStyle w:val="Emphasis"/>
        </w:rPr>
        <w:t>U</w:t>
      </w:r>
      <w:r>
        <w:rPr>
          <w:rStyle w:val="StyleUnderline"/>
        </w:rPr>
        <w:t xml:space="preserve">nited </w:t>
      </w:r>
      <w:r>
        <w:rPr>
          <w:rStyle w:val="Emphasis"/>
        </w:rPr>
        <w:t>S</w:t>
      </w:r>
      <w:r>
        <w:rPr>
          <w:rStyle w:val="StyleUnderline"/>
        </w:rPr>
        <w:t>tates is no longer willing or able to protect them</w:t>
      </w:r>
      <w:r>
        <w:rPr>
          <w:sz w:val="16"/>
        </w:rPr>
        <w:t>.</w:t>
      </w:r>
    </w:p>
    <w:p w14:paraId="68DFEB51" w14:textId="77777777" w:rsidR="001203C6" w:rsidRDefault="001203C6" w:rsidP="001203C6">
      <w:pPr>
        <w:rPr>
          <w:sz w:val="16"/>
        </w:rPr>
      </w:pPr>
      <w:r>
        <w:rPr>
          <w:rStyle w:val="StyleUnderline"/>
        </w:rPr>
        <w:t>The advent of more nuclear powers</w:t>
      </w:r>
      <w:r>
        <w:rPr>
          <w:sz w:val="16"/>
        </w:rPr>
        <w:t xml:space="preserve">, regardless of whether they are U.S. allies, </w:t>
      </w:r>
      <w:r>
        <w:rPr>
          <w:rStyle w:val="StyleUnderline"/>
        </w:rPr>
        <w:t xml:space="preserve">would open a </w:t>
      </w:r>
      <w:r>
        <w:rPr>
          <w:rStyle w:val="Emphasis"/>
        </w:rPr>
        <w:t xml:space="preserve">Pandora’s box </w:t>
      </w:r>
      <w:r>
        <w:rPr>
          <w:rStyle w:val="StyleUnderline"/>
        </w:rPr>
        <w:t>that Washington has fought for decades to keep closed</w:t>
      </w:r>
      <w:r>
        <w:rPr>
          <w:sz w:val="16"/>
        </w:rPr>
        <w:t>. For one thing, the same nuclear powers these countries are seeking to deter—</w:t>
      </w:r>
      <w:r>
        <w:rPr>
          <w:rStyle w:val="StyleUnderline"/>
        </w:rPr>
        <w:t>China, Russia, and North Korea</w:t>
      </w:r>
      <w:r>
        <w:rPr>
          <w:sz w:val="16"/>
        </w:rPr>
        <w:t>—</w:t>
      </w:r>
      <w:r>
        <w:rPr>
          <w:rStyle w:val="StyleUnderline"/>
        </w:rPr>
        <w:t>could</w:t>
      </w:r>
      <w:r>
        <w:rPr>
          <w:sz w:val="16"/>
        </w:rPr>
        <w:t xml:space="preserve"> decide to </w:t>
      </w:r>
      <w:r>
        <w:rPr>
          <w:rStyle w:val="StyleUnderline"/>
        </w:rPr>
        <w:t>wipe out any emerging nuclear programs in a preventive attack</w:t>
      </w:r>
      <w:r>
        <w:rPr>
          <w:sz w:val="16"/>
        </w:rPr>
        <w:t xml:space="preserve">. And even if </w:t>
      </w:r>
      <w:r>
        <w:rPr>
          <w:rStyle w:val="StyleUnderline"/>
        </w:rPr>
        <w:t>a U.S. ally</w:t>
      </w:r>
      <w:r>
        <w:rPr>
          <w:sz w:val="16"/>
        </w:rPr>
        <w:t xml:space="preserve"> succeeds in acquiring nuclear weapons, its small arsenal </w:t>
      </w:r>
      <w:r>
        <w:rPr>
          <w:rStyle w:val="StyleUnderline"/>
        </w:rPr>
        <w:t xml:space="preserve">would become vulnerable to more powerful adversaries as U.S. security guarantees fade, </w:t>
      </w:r>
      <w:r>
        <w:rPr>
          <w:rStyle w:val="Emphasis"/>
        </w:rPr>
        <w:t>leading to growing instability</w:t>
      </w:r>
      <w:r>
        <w:rPr>
          <w:sz w:val="16"/>
        </w:rPr>
        <w:t xml:space="preserve">. Consider South Asia, where India and Pakistan continue to engage in increasingly intense conventional strikes despite the ever-present threat of nuclear use, </w:t>
      </w:r>
      <w:r>
        <w:rPr>
          <w:rStyle w:val="StyleUnderline"/>
        </w:rPr>
        <w:t>testing the limits of the</w:t>
      </w:r>
      <w:r>
        <w:rPr>
          <w:sz w:val="16"/>
        </w:rPr>
        <w:t xml:space="preserve"> so-called </w:t>
      </w:r>
      <w:r>
        <w:rPr>
          <w:rStyle w:val="Emphasis"/>
        </w:rPr>
        <w:t>stability-instability paradox</w:t>
      </w:r>
      <w:r>
        <w:rPr>
          <w:sz w:val="16"/>
        </w:rPr>
        <w:t xml:space="preserve">, wherein the existence of </w:t>
      </w:r>
      <w:r>
        <w:rPr>
          <w:rStyle w:val="StyleUnderline"/>
        </w:rPr>
        <w:t>nuclear stability between two countries may</w:t>
      </w:r>
      <w:r>
        <w:rPr>
          <w:sz w:val="16"/>
        </w:rPr>
        <w:t xml:space="preserve"> actually </w:t>
      </w:r>
      <w:r>
        <w:rPr>
          <w:rStyle w:val="Emphasis"/>
        </w:rPr>
        <w:t>increase the likelihood of conventional conflict</w:t>
      </w:r>
      <w:r>
        <w:rPr>
          <w:sz w:val="16"/>
        </w:rPr>
        <w:t xml:space="preserve">. Moreover, </w:t>
      </w:r>
      <w:r>
        <w:rPr>
          <w:rStyle w:val="Emphasis"/>
        </w:rPr>
        <w:t>if one U.S. ally</w:t>
      </w:r>
      <w:r>
        <w:rPr>
          <w:sz w:val="16"/>
        </w:rPr>
        <w:t>—say, South Korea—</w:t>
      </w:r>
      <w:r>
        <w:rPr>
          <w:rStyle w:val="Emphasis"/>
        </w:rPr>
        <w:t>developed nuclear weapons, it would</w:t>
      </w:r>
      <w:r>
        <w:rPr>
          <w:sz w:val="16"/>
        </w:rPr>
        <w:t xml:space="preserve"> likely </w:t>
      </w:r>
      <w:r>
        <w:rPr>
          <w:rStyle w:val="Emphasis"/>
        </w:rPr>
        <w:t>encourage others</w:t>
      </w:r>
      <w:r>
        <w:rPr>
          <w:sz w:val="16"/>
        </w:rPr>
        <w:t>, such as Japan</w:t>
      </w:r>
      <w:r>
        <w:rPr>
          <w:rStyle w:val="Emphasis"/>
        </w:rPr>
        <w:t>, to quickly follow suit</w:t>
      </w:r>
      <w:r>
        <w:rPr>
          <w:rStyle w:val="StyleUnderline"/>
        </w:rPr>
        <w:t>. This would deliver a damaging blow to an already fragile Nuclear Nonproliferation Treaty, which has</w:t>
      </w:r>
      <w:r>
        <w:rPr>
          <w:sz w:val="16"/>
        </w:rPr>
        <w:t xml:space="preserve"> for decades </w:t>
      </w:r>
      <w:r>
        <w:rPr>
          <w:rStyle w:val="StyleUnderline"/>
        </w:rPr>
        <w:t xml:space="preserve">served as a </w:t>
      </w:r>
      <w:r>
        <w:rPr>
          <w:rStyle w:val="Emphasis"/>
        </w:rPr>
        <w:t>crucial brake</w:t>
      </w:r>
      <w:r>
        <w:rPr>
          <w:rStyle w:val="StyleUnderline"/>
        </w:rPr>
        <w:t xml:space="preserve"> on the spread of nuclear weapons. Keeping allies nonnuclear and preserving the treaty are core American interests</w:t>
      </w:r>
      <w:r>
        <w:rPr>
          <w:sz w:val="16"/>
        </w:rPr>
        <w:t xml:space="preserve">—if nothing else, </w:t>
      </w:r>
      <w:r>
        <w:rPr>
          <w:rStyle w:val="StyleUnderline"/>
        </w:rPr>
        <w:t xml:space="preserve">to </w:t>
      </w:r>
      <w:r>
        <w:rPr>
          <w:rStyle w:val="Emphasis"/>
        </w:rPr>
        <w:t>prevent other states from starting, and dragging Washington into, nuclear wars</w:t>
      </w:r>
      <w:r>
        <w:rPr>
          <w:rStyle w:val="StyleUnderline"/>
        </w:rPr>
        <w:t xml:space="preserve"> that </w:t>
      </w:r>
      <w:r>
        <w:rPr>
          <w:rStyle w:val="Emphasis"/>
        </w:rPr>
        <w:t>the U</w:t>
      </w:r>
      <w:r>
        <w:rPr>
          <w:rStyle w:val="StyleUnderline"/>
        </w:rPr>
        <w:t xml:space="preserve">nited </w:t>
      </w:r>
      <w:r>
        <w:rPr>
          <w:rStyle w:val="Emphasis"/>
        </w:rPr>
        <w:t>S</w:t>
      </w:r>
      <w:r>
        <w:rPr>
          <w:rStyle w:val="StyleUnderline"/>
        </w:rPr>
        <w:t xml:space="preserve">tates </w:t>
      </w:r>
      <w:r>
        <w:rPr>
          <w:rStyle w:val="Emphasis"/>
        </w:rPr>
        <w:t>has to finish</w:t>
      </w:r>
      <w:r>
        <w:rPr>
          <w:sz w:val="16"/>
        </w:rPr>
        <w:t>.</w:t>
      </w:r>
    </w:p>
    <w:p w14:paraId="4033D2A9" w14:textId="4D3A0702" w:rsidR="008B3158" w:rsidRDefault="008B3158" w:rsidP="008B3158">
      <w:pPr>
        <w:pStyle w:val="Heading3"/>
      </w:pPr>
      <w:r>
        <w:t>Impact---Proliferation---Europe</w:t>
      </w:r>
    </w:p>
    <w:p w14:paraId="51412126" w14:textId="77777777" w:rsidR="008B3158" w:rsidRDefault="008B3158" w:rsidP="00421718">
      <w:pPr>
        <w:pStyle w:val="Heading4"/>
      </w:pPr>
      <w:r>
        <w:t>European prolif causes preemption and ends the NPT.</w:t>
      </w:r>
    </w:p>
    <w:p w14:paraId="4AA19B13" w14:textId="77777777" w:rsidR="008B3158" w:rsidRDefault="008B3158" w:rsidP="008B3158">
      <w:r>
        <w:t xml:space="preserve">Mark S. </w:t>
      </w:r>
      <w:r>
        <w:rPr>
          <w:rStyle w:val="Style13ptBold"/>
        </w:rPr>
        <w:t>Bell &amp;</w:t>
      </w:r>
      <w:r>
        <w:t xml:space="preserve"> Fabian R. </w:t>
      </w:r>
      <w:r>
        <w:rPr>
          <w:rStyle w:val="Style13ptBold"/>
        </w:rPr>
        <w:t>Hoffmann 25</w:t>
      </w:r>
      <w:r>
        <w:t>, Associate Professor of Political Science at the University of Minnesota, Ph.D. in Political Science from the Massachusetts Institute of Technology; Fellow with the Transatlantic Defense and Security Program at the Center for European Policy Analysis, Ph.D. candidate in Nuclear Strategy at the University of Oslo, “Europe’s Nuclear Trilemma,” Foreign Affairs, 03-31-2025, accessed 07-20-2025, https://www.foreignaffairs.com/europe/europes-nuclear-trilemma, DG</w:t>
      </w:r>
    </w:p>
    <w:p w14:paraId="34C713CD" w14:textId="77777777" w:rsidR="008B3158" w:rsidRDefault="008B3158" w:rsidP="008B3158">
      <w:pPr>
        <w:rPr>
          <w:sz w:val="16"/>
        </w:rPr>
      </w:pPr>
      <w:r>
        <w:rPr>
          <w:rStyle w:val="StyleUnderline"/>
        </w:rPr>
        <w:t>Allowing proliferation in Europe</w:t>
      </w:r>
      <w:r>
        <w:rPr>
          <w:sz w:val="16"/>
        </w:rPr>
        <w:t xml:space="preserve"> by choosing strategic stability and credible deterrence </w:t>
      </w:r>
      <w:r>
        <w:rPr>
          <w:rStyle w:val="StyleUnderline"/>
        </w:rPr>
        <w:t xml:space="preserve">would be </w:t>
      </w:r>
      <w:r>
        <w:rPr>
          <w:rStyle w:val="Emphasis"/>
        </w:rPr>
        <w:t>highly costly</w:t>
      </w:r>
      <w:r>
        <w:rPr>
          <w:sz w:val="16"/>
        </w:rPr>
        <w:t xml:space="preserve">, however, making it the least attractive of the three options. </w:t>
      </w:r>
      <w:r>
        <w:rPr>
          <w:rStyle w:val="StyleUnderline"/>
        </w:rPr>
        <w:t>European states acquiring nuclear weapons could</w:t>
      </w:r>
      <w:r>
        <w:rPr>
          <w:sz w:val="16"/>
        </w:rPr>
        <w:t xml:space="preserve"> well </w:t>
      </w:r>
      <w:r>
        <w:rPr>
          <w:rStyle w:val="StyleUnderline"/>
        </w:rPr>
        <w:t xml:space="preserve">deal a </w:t>
      </w:r>
      <w:r>
        <w:rPr>
          <w:rStyle w:val="Emphasis"/>
        </w:rPr>
        <w:t>deathblow</w:t>
      </w:r>
      <w:r>
        <w:rPr>
          <w:rStyle w:val="StyleUnderline"/>
        </w:rPr>
        <w:t xml:space="preserve"> to the Nonproliferation Treaty</w:t>
      </w:r>
      <w:r>
        <w:rPr>
          <w:sz w:val="16"/>
        </w:rPr>
        <w:t xml:space="preserve">, an international accord that took effect in 1970, and the global effort to stop the spread of these weapons. Moreover, </w:t>
      </w:r>
      <w:r>
        <w:rPr>
          <w:rStyle w:val="StyleUnderline"/>
        </w:rPr>
        <w:t xml:space="preserve">proliferation is an </w:t>
      </w:r>
      <w:r>
        <w:rPr>
          <w:rStyle w:val="Emphasis"/>
        </w:rPr>
        <w:t>arduous</w:t>
      </w:r>
      <w:r>
        <w:rPr>
          <w:rStyle w:val="StyleUnderline"/>
        </w:rPr>
        <w:t xml:space="preserve"> and </w:t>
      </w:r>
      <w:r>
        <w:rPr>
          <w:rStyle w:val="Emphasis"/>
        </w:rPr>
        <w:t>dangerous process</w:t>
      </w:r>
      <w:r>
        <w:rPr>
          <w:rStyle w:val="StyleUnderline"/>
        </w:rPr>
        <w:t>. It would be logistically difficult</w:t>
      </w:r>
      <w:r>
        <w:rPr>
          <w:sz w:val="16"/>
        </w:rPr>
        <w:t xml:space="preserve"> for countries such as Poland </w:t>
      </w:r>
      <w:r>
        <w:rPr>
          <w:rStyle w:val="StyleUnderline"/>
        </w:rPr>
        <w:t>to acquire nuclear capabilities quickly</w:t>
      </w:r>
      <w:r>
        <w:rPr>
          <w:sz w:val="16"/>
        </w:rPr>
        <w:t xml:space="preserve"> because they lack suitable civilian nuclear infrastructure to divert to a nuclear weapons program. </w:t>
      </w:r>
      <w:r>
        <w:rPr>
          <w:rStyle w:val="StyleUnderline"/>
        </w:rPr>
        <w:t>The proliferation process would</w:t>
      </w:r>
      <w:r>
        <w:rPr>
          <w:sz w:val="16"/>
        </w:rPr>
        <w:t xml:space="preserve"> therefore </w:t>
      </w:r>
      <w:r>
        <w:rPr>
          <w:rStyle w:val="StyleUnderline"/>
        </w:rPr>
        <w:t xml:space="preserve">involve a </w:t>
      </w:r>
      <w:r>
        <w:rPr>
          <w:rStyle w:val="Emphasis"/>
        </w:rPr>
        <w:t>long period of instability</w:t>
      </w:r>
      <w:r>
        <w:rPr>
          <w:rStyle w:val="StyleUnderline"/>
        </w:rPr>
        <w:t xml:space="preserve"> because Russia would have an incentive to take </w:t>
      </w:r>
      <w:r>
        <w:rPr>
          <w:rStyle w:val="Emphasis"/>
        </w:rPr>
        <w:t>preventive military action</w:t>
      </w:r>
      <w:r>
        <w:rPr>
          <w:rStyle w:val="StyleUnderline"/>
        </w:rPr>
        <w:t xml:space="preserve"> to stop frontline European states acquiring the weapons to deter it</w:t>
      </w:r>
      <w:r>
        <w:rPr>
          <w:sz w:val="16"/>
        </w:rPr>
        <w:t>.</w:t>
      </w:r>
    </w:p>
    <w:p w14:paraId="462BACEC" w14:textId="77777777" w:rsidR="008B3158" w:rsidRPr="008B3158" w:rsidRDefault="008B3158" w:rsidP="008B3158"/>
    <w:p w14:paraId="12B9DCB7" w14:textId="6797A8CE" w:rsidR="001203C6" w:rsidRDefault="008B3158" w:rsidP="008B3158">
      <w:pPr>
        <w:pStyle w:val="Heading3"/>
      </w:pPr>
      <w:r>
        <w:t>Impact---Proliferation---AT: Good---2NC</w:t>
      </w:r>
    </w:p>
    <w:p w14:paraId="17B6AA16" w14:textId="77777777" w:rsidR="008B3158" w:rsidRDefault="008B3158" w:rsidP="00421718">
      <w:pPr>
        <w:pStyle w:val="Heading4"/>
      </w:pPr>
      <w:r>
        <w:t>Nuclear proliferation cannot bring about deterrence.</w:t>
      </w:r>
    </w:p>
    <w:p w14:paraId="55A7DEB0" w14:textId="77777777" w:rsidR="008B3158" w:rsidRDefault="008B3158" w:rsidP="008B3158">
      <w:r>
        <w:t xml:space="preserve">Jing </w:t>
      </w:r>
      <w:r>
        <w:rPr>
          <w:rStyle w:val="Style13ptBold"/>
        </w:rPr>
        <w:t>Ge 25</w:t>
      </w:r>
      <w:r>
        <w:t>, Ph.D. candidate in International Relations at Florida International University, “Nuclear Proliferation and Global Peace: Threat or Guarantee,” Open Journal of Social Sciences, Vol. 13, No. 3, March 2025, accessed 07-20-2025, https://doi.org/10.4236/jss.2025.133004, DG</w:t>
      </w:r>
    </w:p>
    <w:p w14:paraId="2416F7D5" w14:textId="77777777" w:rsidR="008B3158" w:rsidRDefault="008B3158" w:rsidP="008B3158">
      <w:pPr>
        <w:rPr>
          <w:sz w:val="16"/>
        </w:rPr>
      </w:pPr>
      <w:r>
        <w:rPr>
          <w:sz w:val="16"/>
        </w:rPr>
        <w:t xml:space="preserve">In sum, </w:t>
      </w:r>
      <w:r>
        <w:rPr>
          <w:rStyle w:val="StyleUnderline"/>
        </w:rPr>
        <w:t xml:space="preserve">any use of nuclear weapons by miscalculation and malicious intentions can cause a </w:t>
      </w:r>
      <w:r>
        <w:rPr>
          <w:rStyle w:val="Emphasis"/>
        </w:rPr>
        <w:t>catastrophic disaster</w:t>
      </w:r>
      <w:r>
        <w:rPr>
          <w:sz w:val="16"/>
        </w:rPr>
        <w:t xml:space="preserve"> for human society, the economy, and the environment. Therefore, </w:t>
      </w:r>
      <w:r>
        <w:rPr>
          <w:rStyle w:val="Emphasis"/>
        </w:rPr>
        <w:t>nuclear weapons cannot bring world peace</w:t>
      </w:r>
      <w:r>
        <w:rPr>
          <w:sz w:val="16"/>
        </w:rPr>
        <w:t xml:space="preserve"> for five reasons. First, </w:t>
      </w:r>
      <w:r>
        <w:rPr>
          <w:rStyle w:val="StyleUnderline"/>
        </w:rPr>
        <w:t>only rational and predictable behavior can make nuclear deterrence work</w:t>
      </w:r>
      <w:r>
        <w:rPr>
          <w:sz w:val="16"/>
        </w:rPr>
        <w:t xml:space="preserve">, however, </w:t>
      </w:r>
      <w:r>
        <w:rPr>
          <w:rStyle w:val="Emphasis"/>
        </w:rPr>
        <w:t>this is not the way people work, especially during warfare</w:t>
      </w:r>
      <w:r>
        <w:rPr>
          <w:sz w:val="16"/>
        </w:rPr>
        <w:t xml:space="preserve">. Second, from the historical narrative, since 1945, </w:t>
      </w:r>
      <w:r>
        <w:rPr>
          <w:rStyle w:val="StyleUnderline"/>
        </w:rPr>
        <w:t>nuclear weapons do not play a significant role in preventing military conflicts</w:t>
      </w:r>
      <w:r>
        <w:rPr>
          <w:sz w:val="16"/>
        </w:rPr>
        <w:t xml:space="preserve"> (such as aggressing against states with nuclear weapons) </w:t>
      </w:r>
      <w:r>
        <w:rPr>
          <w:rStyle w:val="StyleUnderline"/>
        </w:rPr>
        <w:t>and bringing positive peace</w:t>
      </w:r>
      <w:r>
        <w:rPr>
          <w:sz w:val="16"/>
        </w:rPr>
        <w:t xml:space="preserve">. Third, </w:t>
      </w:r>
      <w:r>
        <w:rPr>
          <w:rStyle w:val="StyleUnderline"/>
        </w:rPr>
        <w:t>instead of making</w:t>
      </w:r>
      <w:r>
        <w:rPr>
          <w:sz w:val="16"/>
        </w:rPr>
        <w:t xml:space="preserve"> the </w:t>
      </w:r>
      <w:r>
        <w:rPr>
          <w:rStyle w:val="StyleUnderline"/>
        </w:rPr>
        <w:t xml:space="preserve">conflicts better, nuclear weapons </w:t>
      </w:r>
      <w:r>
        <w:rPr>
          <w:rStyle w:val="Emphasis"/>
        </w:rPr>
        <w:t>make them worse</w:t>
      </w:r>
      <w:r>
        <w:rPr>
          <w:sz w:val="16"/>
        </w:rPr>
        <w:t>. For example, the Russia-</w:t>
      </w:r>
      <w:r>
        <w:rPr>
          <w:rStyle w:val="StyleUnderline"/>
        </w:rPr>
        <w:t>Ukraine</w:t>
      </w:r>
      <w:r>
        <w:rPr>
          <w:sz w:val="16"/>
        </w:rPr>
        <w:t xml:space="preserve"> war </w:t>
      </w:r>
      <w:r>
        <w:rPr>
          <w:rStyle w:val="StyleUnderline"/>
        </w:rPr>
        <w:t xml:space="preserve">shows how </w:t>
      </w:r>
      <w:r>
        <w:rPr>
          <w:rStyle w:val="Emphasis"/>
        </w:rPr>
        <w:t>states with nuclear weapons</w:t>
      </w:r>
      <w:r>
        <w:rPr>
          <w:sz w:val="16"/>
        </w:rPr>
        <w:t xml:space="preserve"> (Russia) </w:t>
      </w:r>
      <w:r>
        <w:rPr>
          <w:rStyle w:val="Emphasis"/>
        </w:rPr>
        <w:t>threaten the states with no nuclear weapons</w:t>
      </w:r>
      <w:r>
        <w:rPr>
          <w:sz w:val="16"/>
        </w:rPr>
        <w:t xml:space="preserve"> (Ukraine), </w:t>
      </w:r>
      <w:r>
        <w:rPr>
          <w:rStyle w:val="Emphasis"/>
        </w:rPr>
        <w:t>and constrain their capacities to respond</w:t>
      </w:r>
      <w:r>
        <w:rPr>
          <w:sz w:val="16"/>
        </w:rPr>
        <w:t xml:space="preserve">. Fourth, </w:t>
      </w:r>
      <w:r>
        <w:rPr>
          <w:rStyle w:val="StyleUnderline"/>
        </w:rPr>
        <w:t xml:space="preserve">nuclear deterrence makes the use of nuclear weapons </w:t>
      </w:r>
      <w:r>
        <w:rPr>
          <w:rStyle w:val="Emphasis"/>
        </w:rPr>
        <w:t>become possible</w:t>
      </w:r>
      <w:r>
        <w:rPr>
          <w:sz w:val="16"/>
        </w:rPr>
        <w:t xml:space="preserve">, because </w:t>
      </w:r>
      <w:r>
        <w:rPr>
          <w:rStyle w:val="StyleUnderline"/>
        </w:rPr>
        <w:t>states</w:t>
      </w:r>
      <w:r>
        <w:rPr>
          <w:sz w:val="16"/>
        </w:rPr>
        <w:t xml:space="preserve"> with nuclear weapons </w:t>
      </w:r>
      <w:r>
        <w:rPr>
          <w:rStyle w:val="Emphasis"/>
        </w:rPr>
        <w:t>always prepare to launch</w:t>
      </w:r>
      <w:r>
        <w:rPr>
          <w:sz w:val="16"/>
        </w:rPr>
        <w:t xml:space="preserve"> nuclear weapons. At last, nowadays, there are </w:t>
      </w:r>
      <w:r>
        <w:rPr>
          <w:rStyle w:val="StyleUnderline"/>
        </w:rPr>
        <w:t>many factors</w:t>
      </w:r>
      <w:r>
        <w:rPr>
          <w:sz w:val="16"/>
        </w:rPr>
        <w:t xml:space="preserve"> that can </w:t>
      </w:r>
      <w:r>
        <w:rPr>
          <w:rStyle w:val="StyleUnderline"/>
        </w:rPr>
        <w:t xml:space="preserve">threaten world peace, such as </w:t>
      </w:r>
      <w:r>
        <w:rPr>
          <w:rStyle w:val="Emphasis"/>
        </w:rPr>
        <w:t>terrorism, climate change, poverty, cyber-attacks</w:t>
      </w:r>
      <w:r>
        <w:rPr>
          <w:rStyle w:val="StyleUnderline"/>
        </w:rPr>
        <w:t xml:space="preserve">, and </w:t>
      </w:r>
      <w:r>
        <w:rPr>
          <w:rStyle w:val="Emphasis"/>
        </w:rPr>
        <w:t>human trafficking</w:t>
      </w:r>
      <w:r>
        <w:rPr>
          <w:sz w:val="16"/>
        </w:rPr>
        <w:t xml:space="preserve">. Although stopping these activities is a national security priority for most states, </w:t>
      </w:r>
      <w:r>
        <w:rPr>
          <w:rStyle w:val="StyleUnderline"/>
        </w:rPr>
        <w:t>it is not reasonable</w:t>
      </w:r>
      <w:r>
        <w:rPr>
          <w:sz w:val="16"/>
        </w:rPr>
        <w:t xml:space="preserve"> for them </w:t>
      </w:r>
      <w:r>
        <w:rPr>
          <w:rStyle w:val="StyleUnderline"/>
        </w:rPr>
        <w:t>to use nuclear weapons to deter these threats</w:t>
      </w:r>
      <w:r>
        <w:rPr>
          <w:sz w:val="16"/>
        </w:rPr>
        <w:t xml:space="preserve"> or to compel the states engaged in them to stop. In a nutshell, </w:t>
      </w:r>
      <w:r>
        <w:rPr>
          <w:rStyle w:val="StyleUnderline"/>
        </w:rPr>
        <w:t xml:space="preserve">nuclear weapons </w:t>
      </w:r>
      <w:r>
        <w:rPr>
          <w:rStyle w:val="Emphasis"/>
        </w:rPr>
        <w:t>cannot be used to solve such security issue</w:t>
      </w:r>
      <w:r>
        <w:rPr>
          <w:rStyle w:val="StyleUnderline"/>
        </w:rPr>
        <w:t>s</w:t>
      </w:r>
      <w:r>
        <w:rPr>
          <w:sz w:val="16"/>
        </w:rPr>
        <w:t xml:space="preserve">. In fact, </w:t>
      </w:r>
      <w:r>
        <w:rPr>
          <w:rStyle w:val="StyleUnderline"/>
        </w:rPr>
        <w:t xml:space="preserve">these risks can </w:t>
      </w:r>
      <w:r>
        <w:rPr>
          <w:rStyle w:val="Emphasis"/>
        </w:rPr>
        <w:t>reinforce</w:t>
      </w:r>
      <w:r>
        <w:rPr>
          <w:rStyle w:val="StyleUnderline"/>
        </w:rPr>
        <w:t xml:space="preserve"> the </w:t>
      </w:r>
      <w:r>
        <w:rPr>
          <w:rStyle w:val="Emphasis"/>
        </w:rPr>
        <w:t>instability</w:t>
      </w:r>
      <w:r>
        <w:rPr>
          <w:rStyle w:val="StyleUnderline"/>
        </w:rPr>
        <w:t xml:space="preserve"> in the world</w:t>
      </w:r>
      <w:r>
        <w:rPr>
          <w:sz w:val="16"/>
        </w:rPr>
        <w:t xml:space="preserve"> in turn. For instance, </w:t>
      </w:r>
      <w:r>
        <w:rPr>
          <w:rStyle w:val="Emphasis"/>
        </w:rPr>
        <w:t>cyber-attacks</w:t>
      </w:r>
      <w:r>
        <w:rPr>
          <w:rStyle w:val="StyleUnderline"/>
        </w:rPr>
        <w:t xml:space="preserve"> can manipulate national leaders to launch nuclear strikes due to misinformation or </w:t>
      </w:r>
      <w:r>
        <w:rPr>
          <w:rStyle w:val="Emphasis"/>
        </w:rPr>
        <w:t>miscalc</w:t>
      </w:r>
      <w:r>
        <w:rPr>
          <w:rStyle w:val="StyleUnderline"/>
        </w:rPr>
        <w:t>ulation</w:t>
      </w:r>
      <w:r>
        <w:rPr>
          <w:sz w:val="16"/>
        </w:rPr>
        <w:t>. Therefore, eliminating nuclear weapons can remove potential collateral risks, and eventually bring the world positive peace.</w:t>
      </w:r>
    </w:p>
    <w:p w14:paraId="202E5D74" w14:textId="77777777" w:rsidR="008B3158" w:rsidRDefault="008B3158" w:rsidP="00421718">
      <w:pPr>
        <w:pStyle w:val="Heading4"/>
      </w:pPr>
      <w:r>
        <w:t xml:space="preserve">Every argument for proliferation is </w:t>
      </w:r>
      <w:r>
        <w:rPr>
          <w:u w:val="single"/>
        </w:rPr>
        <w:t>debunked</w:t>
      </w:r>
      <w:r>
        <w:t xml:space="preserve"> by history and logic. </w:t>
      </w:r>
    </w:p>
    <w:p w14:paraId="2DC3F206" w14:textId="77777777" w:rsidR="008B3158" w:rsidRDefault="008B3158" w:rsidP="008B3158">
      <w:r>
        <w:t xml:space="preserve">Jing </w:t>
      </w:r>
      <w:r>
        <w:rPr>
          <w:rStyle w:val="Style13ptBold"/>
        </w:rPr>
        <w:t>Ge 25</w:t>
      </w:r>
      <w:r>
        <w:t>, Ph.D. candidate in International Relations at Florida International University, “Nuclear Proliferation and Global Peace: Threat or Guarantee,” Open Journal of Social Sciences, Vol. 13, No. 3, March 2025, accessed 07-20-2025, https://doi.org/10.4236/jss.2025.133004, DG</w:t>
      </w:r>
    </w:p>
    <w:p w14:paraId="5128A393" w14:textId="77777777" w:rsidR="008B3158" w:rsidRDefault="008B3158" w:rsidP="008B3158">
      <w:pPr>
        <w:rPr>
          <w:sz w:val="16"/>
        </w:rPr>
      </w:pPr>
      <w:r>
        <w:rPr>
          <w:sz w:val="16"/>
        </w:rPr>
        <w:t xml:space="preserve">There were two opposing theories regarding the issues of nuclear proliferation and non-proliferation. Some IR scholars refused to acknowledge the theory that nuclear proliferation would increase the possibility of nuclear conflict. Waltz claims to adhere to “more may be better”, and “rational deterrence theory”, he claims that the spread of nuclear weapons would bring stability and peace to the international or regional order since nuclear proliferation would be deterred from attacking each other by the risk of nuclear retaliation, which is adopted by North Korea in defense of its nuclear program. Moreover, </w:t>
      </w:r>
      <w:r>
        <w:rPr>
          <w:rStyle w:val="StyleUnderline"/>
        </w:rPr>
        <w:t>Waltz claimed</w:t>
      </w:r>
      <w:r>
        <w:rPr>
          <w:sz w:val="16"/>
        </w:rPr>
        <w:t xml:space="preserve"> that </w:t>
      </w:r>
      <w:r>
        <w:rPr>
          <w:rStyle w:val="StyleUnderline"/>
        </w:rPr>
        <w:t>nuclear deterrence is a form of peace that most states can acquire by possessing nuclear weapons</w:t>
      </w:r>
      <w:r>
        <w:rPr>
          <w:sz w:val="16"/>
        </w:rPr>
        <w:t xml:space="preserve"> (Waltz, 1990). Waltz argues that in an anarchic state, it is important to protect the sovereignty and national security, especially in the nuclear era. Therefore, nuclear deterrence is necessary for states living under the threat of a nuclear rival. However, others claimed that nuclear weapons unavoidably increase the risk of a catastrophic nuclear explosion. For instance, Scott Sagan’s “Organizational Theory” was used against nuclear proliferation. He argued that the behavior of the state and military are different. For instance, unlike the military going to war merely for victory, states aimed at gaining broader political interests. In other words, for the military, defeating the enemy even by a small margin still could be regarded as a victory (Sagan, 1994). Therefore, the military would be considered using nuclear weapons if they were not controlled by the states.</w:t>
      </w:r>
    </w:p>
    <w:p w14:paraId="1F181E9D" w14:textId="77777777" w:rsidR="008B3158" w:rsidRDefault="008B3158" w:rsidP="008B3158">
      <w:pPr>
        <w:rPr>
          <w:sz w:val="16"/>
        </w:rPr>
      </w:pPr>
      <w:r>
        <w:rPr>
          <w:sz w:val="16"/>
        </w:rPr>
        <w:t xml:space="preserve">However, the argument is that </w:t>
      </w:r>
      <w:r>
        <w:rPr>
          <w:rStyle w:val="StyleUnderline"/>
        </w:rPr>
        <w:t xml:space="preserve">Waltz’s idea about using nuclear peace as justification for nuclear proliferation </w:t>
      </w:r>
      <w:r>
        <w:rPr>
          <w:rStyle w:val="Emphasis"/>
        </w:rPr>
        <w:t>ignored the actual reasons for the general peace</w:t>
      </w:r>
      <w:r>
        <w:rPr>
          <w:sz w:val="16"/>
        </w:rPr>
        <w:t xml:space="preserve">. After World War II, </w:t>
      </w:r>
      <w:r>
        <w:rPr>
          <w:rStyle w:val="StyleUnderline"/>
        </w:rPr>
        <w:t>it was</w:t>
      </w:r>
      <w:r>
        <w:rPr>
          <w:sz w:val="16"/>
        </w:rPr>
        <w:t xml:space="preserve"> the notion of </w:t>
      </w:r>
      <w:r>
        <w:rPr>
          <w:rStyle w:val="Emphasis"/>
        </w:rPr>
        <w:t xml:space="preserve">collective security and Democratic Peace Theory </w:t>
      </w:r>
      <w:r>
        <w:rPr>
          <w:sz w:val="16"/>
        </w:rPr>
        <w:t xml:space="preserve">(Rosato, 2003), </w:t>
      </w:r>
      <w:r>
        <w:rPr>
          <w:rStyle w:val="Emphasis"/>
        </w:rPr>
        <w:t>rather than the nuclear peace theory that brought peace to the world order</w:t>
      </w:r>
      <w:r>
        <w:rPr>
          <w:sz w:val="16"/>
        </w:rPr>
        <w:t xml:space="preserve">. Also, the opposing argument for Waltz’s assertion “more may be better (Waltz, 2013)” for </w:t>
      </w:r>
      <w:r>
        <w:rPr>
          <w:rStyle w:val="StyleUnderline"/>
        </w:rPr>
        <w:t>nuclear proliferation</w:t>
      </w:r>
      <w:r>
        <w:rPr>
          <w:sz w:val="16"/>
        </w:rPr>
        <w:t xml:space="preserve"> is that he </w:t>
      </w:r>
      <w:r>
        <w:rPr>
          <w:rStyle w:val="StyleUnderline"/>
        </w:rPr>
        <w:t>did not take the situation</w:t>
      </w:r>
      <w:r>
        <w:rPr>
          <w:sz w:val="16"/>
        </w:rPr>
        <w:t>—“</w:t>
      </w:r>
      <w:r>
        <w:rPr>
          <w:rStyle w:val="Emphasis"/>
        </w:rPr>
        <w:t>less rational actors take control of nuclear weapons</w:t>
      </w:r>
      <w:r>
        <w:rPr>
          <w:sz w:val="16"/>
        </w:rPr>
        <w:t xml:space="preserve">” into consideration, </w:t>
      </w:r>
      <w:r>
        <w:rPr>
          <w:rStyle w:val="Emphasis"/>
        </w:rPr>
        <w:t>such as terrorists</w:t>
      </w:r>
      <w:r>
        <w:rPr>
          <w:rStyle w:val="StyleUnderline"/>
        </w:rPr>
        <w:t>. As non-state actors, terrorists lack restrictions and cannot be deterred</w:t>
      </w:r>
      <w:r>
        <w:rPr>
          <w:sz w:val="16"/>
        </w:rPr>
        <w:t xml:space="preserve"> by state-based means. For instance, as a nuclear state, although </w:t>
      </w:r>
      <w:r>
        <w:rPr>
          <w:rStyle w:val="StyleUnderline"/>
        </w:rPr>
        <w:t>Pakistan</w:t>
      </w:r>
      <w:r>
        <w:rPr>
          <w:sz w:val="16"/>
        </w:rPr>
        <w:t xml:space="preserve"> confronted a nuclear-armed India, and had reasons to acquire nuclear weapons, it </w:t>
      </w:r>
      <w:r>
        <w:rPr>
          <w:rStyle w:val="StyleUnderline"/>
        </w:rPr>
        <w:t>had not increased international security and peace</w:t>
      </w:r>
      <w:r>
        <w:rPr>
          <w:sz w:val="16"/>
        </w:rPr>
        <w:t xml:space="preserve"> as Waltz claimed. On the contrary, </w:t>
      </w:r>
      <w:r>
        <w:rPr>
          <w:rStyle w:val="StyleUnderline"/>
        </w:rPr>
        <w:t>with the collapse of its internal security, terrorism became normalized</w:t>
      </w:r>
      <w:r>
        <w:rPr>
          <w:sz w:val="16"/>
        </w:rPr>
        <w:t xml:space="preserve"> in Pakistan. </w:t>
      </w:r>
      <w:r>
        <w:rPr>
          <w:rStyle w:val="StyleUnderline"/>
        </w:rPr>
        <w:t>Although</w:t>
      </w:r>
      <w:r>
        <w:rPr>
          <w:sz w:val="16"/>
        </w:rPr>
        <w:t xml:space="preserve"> the </w:t>
      </w:r>
      <w:r>
        <w:rPr>
          <w:rStyle w:val="StyleUnderline"/>
        </w:rPr>
        <w:t>nuclear capacity can guarantee</w:t>
      </w:r>
      <w:r>
        <w:rPr>
          <w:sz w:val="16"/>
        </w:rPr>
        <w:t xml:space="preserve"> its </w:t>
      </w:r>
      <w:r>
        <w:rPr>
          <w:rStyle w:val="StyleUnderline"/>
        </w:rPr>
        <w:t>survival, the threat</w:t>
      </w:r>
      <w:r>
        <w:rPr>
          <w:sz w:val="16"/>
        </w:rPr>
        <w:t xml:space="preserve"> of nuclear weapons largely </w:t>
      </w:r>
      <w:r>
        <w:rPr>
          <w:rStyle w:val="Emphasis"/>
        </w:rPr>
        <w:t>impedes</w:t>
      </w:r>
      <w:r>
        <w:rPr>
          <w:sz w:val="16"/>
        </w:rPr>
        <w:t xml:space="preserve"> the </w:t>
      </w:r>
      <w:r>
        <w:rPr>
          <w:rStyle w:val="Emphasis"/>
        </w:rPr>
        <w:t>long-term security</w:t>
      </w:r>
      <w:r>
        <w:rPr>
          <w:sz w:val="16"/>
        </w:rPr>
        <w:t xml:space="preserve"> of the region in turn, as well as can destroy innocent neighboring states.</w:t>
      </w:r>
    </w:p>
    <w:p w14:paraId="7B5B2933" w14:textId="77777777" w:rsidR="008B3158" w:rsidRDefault="008B3158" w:rsidP="008B3158">
      <w:pPr>
        <w:rPr>
          <w:sz w:val="16"/>
        </w:rPr>
      </w:pPr>
      <w:r>
        <w:rPr>
          <w:sz w:val="16"/>
        </w:rPr>
        <w:t xml:space="preserve">Moreover, for non-nuclear proliferation advocates, </w:t>
      </w:r>
      <w:r>
        <w:rPr>
          <w:rStyle w:val="StyleUnderline"/>
        </w:rPr>
        <w:t xml:space="preserve">nuclear deterrence is </w:t>
      </w:r>
      <w:r>
        <w:rPr>
          <w:rStyle w:val="Emphasis"/>
        </w:rPr>
        <w:t>not a stable way for states to protect themselves</w:t>
      </w:r>
      <w:r>
        <w:rPr>
          <w:sz w:val="16"/>
        </w:rPr>
        <w:t xml:space="preserve"> from gaining nuclear weapons (Mearsheimer, 1993). However, the deterrence strategy has two limitations. Firstly, if both Iraq and Israel possessed nuclear weapons, there would not be enhanced peace in the Middle East, nor would the peace and stability of the Korean peninsula if North Korea and South Korea were nuclear proliferation states, and if they were involved in the regional conflicts to gain more warheads and missiles than their rivals. In addition, </w:t>
      </w:r>
      <w:r>
        <w:rPr>
          <w:rStyle w:val="StyleUnderline"/>
        </w:rPr>
        <w:t>the Cold War was not a period of peace bu</w:t>
      </w:r>
      <w:r>
        <w:rPr>
          <w:sz w:val="16"/>
        </w:rPr>
        <w:t xml:space="preserve">t a period of </w:t>
      </w:r>
      <w:r>
        <w:rPr>
          <w:rStyle w:val="StyleUnderline"/>
        </w:rPr>
        <w:t xml:space="preserve">intensified aggression and </w:t>
      </w:r>
      <w:r>
        <w:rPr>
          <w:sz w:val="16"/>
        </w:rPr>
        <w:t xml:space="preserve">the </w:t>
      </w:r>
      <w:r>
        <w:rPr>
          <w:rStyle w:val="StyleUnderline"/>
        </w:rPr>
        <w:t>fear</w:t>
      </w:r>
      <w:r>
        <w:rPr>
          <w:sz w:val="16"/>
        </w:rPr>
        <w:t xml:space="preserve"> of the possibility of a holocaust of nuclear proliferation. Amounts of </w:t>
      </w:r>
      <w:r>
        <w:rPr>
          <w:rStyle w:val="StyleUnderline"/>
        </w:rPr>
        <w:t>historical evidence showed</w:t>
      </w:r>
      <w:r>
        <w:rPr>
          <w:sz w:val="16"/>
        </w:rPr>
        <w:t xml:space="preserve"> that </w:t>
      </w:r>
      <w:r>
        <w:rPr>
          <w:rStyle w:val="StyleUnderline"/>
        </w:rPr>
        <w:t xml:space="preserve">keeping nuclear weapons can </w:t>
      </w:r>
      <w:r>
        <w:rPr>
          <w:rStyle w:val="Emphasis"/>
        </w:rPr>
        <w:t>barely prevent a state from attacking</w:t>
      </w:r>
      <w:r>
        <w:rPr>
          <w:rStyle w:val="StyleUnderline"/>
        </w:rPr>
        <w:t xml:space="preserve"> another</w:t>
      </w:r>
      <w:r>
        <w:rPr>
          <w:sz w:val="16"/>
        </w:rPr>
        <w:t xml:space="preserve"> (Sagan, 1996). For instance, </w:t>
      </w:r>
      <w:r>
        <w:rPr>
          <w:rStyle w:val="StyleUnderline"/>
        </w:rPr>
        <w:t>the U.S.’s</w:t>
      </w:r>
      <w:r>
        <w:rPr>
          <w:sz w:val="16"/>
        </w:rPr>
        <w:t xml:space="preserve"> nuclear weapons </w:t>
      </w:r>
      <w:r>
        <w:rPr>
          <w:rStyle w:val="StyleUnderline"/>
        </w:rPr>
        <w:t>did not deter Chinese armies from attacking its forces at Yalu River, Britain’s</w:t>
      </w:r>
      <w:r>
        <w:rPr>
          <w:sz w:val="16"/>
        </w:rPr>
        <w:t xml:space="preserve"> nuclear weapons </w:t>
      </w:r>
      <w:r>
        <w:rPr>
          <w:rStyle w:val="StyleUnderline"/>
        </w:rPr>
        <w:t>did not stop Argentina from invading the Falkland Islands, and Israel’s</w:t>
      </w:r>
      <w:r>
        <w:rPr>
          <w:sz w:val="16"/>
        </w:rPr>
        <w:t xml:space="preserve"> nuclear weapons </w:t>
      </w:r>
      <w:r>
        <w:rPr>
          <w:rStyle w:val="StyleUnderline"/>
        </w:rPr>
        <w:t>did not stop Egypt from attacking</w:t>
      </w:r>
      <w:r>
        <w:rPr>
          <w:sz w:val="16"/>
        </w:rPr>
        <w:t xml:space="preserve"> in 1973 (Blechman &amp; Hart, 1982). Also, the Sino-Soviet border conflict in 1969 over the Ussuri River and China invading Vietnam (a client state of the USSR) in 1979 showed that human error and fear of the possibility of nuclear proliferation did not deter a state from invading another.</w:t>
      </w:r>
    </w:p>
    <w:p w14:paraId="73488442" w14:textId="77777777" w:rsidR="008B3158" w:rsidRDefault="008B3158" w:rsidP="008B3158">
      <w:pPr>
        <w:rPr>
          <w:sz w:val="16"/>
        </w:rPr>
      </w:pPr>
      <w:r>
        <w:rPr>
          <w:sz w:val="16"/>
        </w:rPr>
        <w:t xml:space="preserve">Secondly, although there is no doubt that nuclear weapons can bring an effective deterrence to some conflicts, as long as warring parties act rationally, their military capabilities will have checks and balances, </w:t>
      </w:r>
      <w:r>
        <w:rPr>
          <w:rStyle w:val="StyleUnderline"/>
        </w:rPr>
        <w:t xml:space="preserve">there is </w:t>
      </w:r>
      <w:r>
        <w:rPr>
          <w:rStyle w:val="Emphasis"/>
        </w:rPr>
        <w:t>no proof</w:t>
      </w:r>
      <w:r>
        <w:rPr>
          <w:sz w:val="16"/>
        </w:rPr>
        <w:t xml:space="preserve"> that </w:t>
      </w:r>
      <w:r>
        <w:rPr>
          <w:rStyle w:val="StyleUnderline"/>
        </w:rPr>
        <w:t>nuclear deterrence can realize lasting peace, stability, and security</w:t>
      </w:r>
      <w:r>
        <w:rPr>
          <w:sz w:val="16"/>
        </w:rPr>
        <w:t xml:space="preserve">. In other words, the </w:t>
      </w:r>
      <w:r>
        <w:rPr>
          <w:rStyle w:val="StyleUnderline"/>
        </w:rPr>
        <w:t>nuclear deterrence</w:t>
      </w:r>
      <w:r>
        <w:rPr>
          <w:sz w:val="16"/>
        </w:rPr>
        <w:t xml:space="preserve"> theory </w:t>
      </w:r>
      <w:r>
        <w:rPr>
          <w:rStyle w:val="StyleUnderline"/>
        </w:rPr>
        <w:t>can only be realized under certain preconditions, such as</w:t>
      </w:r>
      <w:r>
        <w:rPr>
          <w:sz w:val="16"/>
        </w:rPr>
        <w:t xml:space="preserve"> the </w:t>
      </w:r>
      <w:r>
        <w:rPr>
          <w:rStyle w:val="StyleUnderline"/>
        </w:rPr>
        <w:t>rationality</w:t>
      </w:r>
      <w:r>
        <w:rPr>
          <w:sz w:val="16"/>
        </w:rPr>
        <w:t xml:space="preserve"> of political actors, </w:t>
      </w:r>
      <w:r>
        <w:rPr>
          <w:rStyle w:val="StyleUnderline"/>
        </w:rPr>
        <w:t>the difference between deterrence and compellence, and the pursuit of national objectives</w:t>
      </w:r>
      <w:r>
        <w:rPr>
          <w:sz w:val="16"/>
        </w:rPr>
        <w:t xml:space="preserve"> rather than the supposedly unchallengeable nature of the international system. However, in a self-help international system, it is impossible that nuclear weapons can become a dependable preserver of peace and stability. In fact, </w:t>
      </w:r>
      <w:r>
        <w:rPr>
          <w:rStyle w:val="Emphasis"/>
        </w:rPr>
        <w:t>the more nuclear-armed states, the more potential conflicts will be</w:t>
      </w:r>
      <w:r>
        <w:rPr>
          <w:sz w:val="16"/>
        </w:rPr>
        <w:t xml:space="preserve">. According to deterrence theory, </w:t>
      </w:r>
      <w:r>
        <w:rPr>
          <w:rStyle w:val="StyleUnderline"/>
        </w:rPr>
        <w:t>deterrence is most</w:t>
      </w:r>
      <w:r>
        <w:rPr>
          <w:sz w:val="16"/>
        </w:rPr>
        <w:t xml:space="preserve"> likely to be </w:t>
      </w:r>
      <w:r>
        <w:rPr>
          <w:rStyle w:val="StyleUnderline"/>
        </w:rPr>
        <w:t>effective when attackers suppose</w:t>
      </w:r>
      <w:r>
        <w:rPr>
          <w:sz w:val="16"/>
        </w:rPr>
        <w:t xml:space="preserve"> that </w:t>
      </w:r>
      <w:r>
        <w:rPr>
          <w:rStyle w:val="StyleUnderline"/>
        </w:rPr>
        <w:t>the probability of success is low and the costs of attack are high</w:t>
      </w:r>
      <w:r>
        <w:rPr>
          <w:sz w:val="16"/>
        </w:rPr>
        <w:t xml:space="preserve"> (Werner, 2000). However, on one hand, if developing states that lay on the periphery of the balance of power between the two powers </w:t>
      </w:r>
      <w:r>
        <w:rPr>
          <w:rStyle w:val="StyleUnderline"/>
        </w:rPr>
        <w:t>with nuclear proliferation</w:t>
      </w:r>
      <w:r>
        <w:rPr>
          <w:sz w:val="16"/>
        </w:rPr>
        <w:t xml:space="preserve">, possessed nuclear capability, the original </w:t>
      </w:r>
      <w:r>
        <w:rPr>
          <w:rStyle w:val="Emphasis"/>
        </w:rPr>
        <w:t>balance</w:t>
      </w:r>
      <w:r>
        <w:rPr>
          <w:sz w:val="16"/>
        </w:rPr>
        <w:t xml:space="preserve"> of power </w:t>
      </w:r>
      <w:r>
        <w:rPr>
          <w:rStyle w:val="Emphasis"/>
        </w:rPr>
        <w:t>would be broken</w:t>
      </w:r>
      <w:r>
        <w:rPr>
          <w:sz w:val="16"/>
        </w:rPr>
        <w:t xml:space="preserve">, and the deterrence system would be threatened. On the other hand, </w:t>
      </w:r>
      <w:r>
        <w:rPr>
          <w:rStyle w:val="StyleUnderline"/>
        </w:rPr>
        <w:t>if states with volatile border disputes have the ability to attack</w:t>
      </w:r>
      <w:r>
        <w:rPr>
          <w:sz w:val="16"/>
        </w:rPr>
        <w:t xml:space="preserve"> other states </w:t>
      </w:r>
      <w:r>
        <w:rPr>
          <w:rStyle w:val="StyleUnderline"/>
        </w:rPr>
        <w:t xml:space="preserve">with nuclear weapons, </w:t>
      </w:r>
      <w:r>
        <w:rPr>
          <w:rStyle w:val="Emphasis"/>
        </w:rPr>
        <w:t>the likelihood of nuclear wars would be increased</w:t>
      </w:r>
      <w:r>
        <w:rPr>
          <w:sz w:val="16"/>
        </w:rPr>
        <w:t>. For instance, In 1964, China carried out its first nuclear test, which theoretically gave China a deterrent capability. However, its nuclear weapons systems left much to be desired, such as the uncertain reliability of missiles, and lack of the range to strike the targets in the USSR.</w:t>
      </w:r>
    </w:p>
    <w:p w14:paraId="4006C632" w14:textId="77777777" w:rsidR="008B3158" w:rsidRDefault="008B3158" w:rsidP="008B3158">
      <w:pPr>
        <w:rPr>
          <w:sz w:val="16"/>
        </w:rPr>
      </w:pPr>
      <w:r>
        <w:rPr>
          <w:sz w:val="16"/>
        </w:rPr>
        <w:t xml:space="preserve">In addition, the Kargil War can be viewed as a counterexample of the Democratic Peace Theory and successful nuclear deterrence. India and Pakistan have become nuclear powers since they successfully tested their nuclear weapons in 1998. Thereby, some people believe that nuclear deterrence can reduce the possibility of military conflicts between India and Pakistan, and bring stability and peace to the region. In other words, the presence of nuclear weapons can avoid war between these two states and achieve their political objectives peacefully. Based on the experience that nuclear deterrence between the U.S. and the USSR during the Cold War, many hold the optimistic attitude that nuclear war far outweighs its benefit and can effectively reduce the tensions between nuclear powers. Also, the Lahore Declaration included nuclear and non-nuclear Confidence Building Measures that were signed between India and Pakistan further promote such optimism. Therefore, </w:t>
      </w:r>
      <w:r>
        <w:rPr>
          <w:rStyle w:val="StyleUnderline"/>
        </w:rPr>
        <w:t xml:space="preserve">advocates of nuclear deterrence are </w:t>
      </w:r>
      <w:r>
        <w:rPr>
          <w:rStyle w:val="Emphasis"/>
        </w:rPr>
        <w:t>surprised by Kargil War</w:t>
      </w:r>
      <w:r>
        <w:rPr>
          <w:sz w:val="16"/>
        </w:rPr>
        <w:t xml:space="preserve"> between India and Pakistan, </w:t>
      </w:r>
      <w:r>
        <w:rPr>
          <w:rStyle w:val="StyleUnderline"/>
        </w:rPr>
        <w:t>which challenged</w:t>
      </w:r>
      <w:r>
        <w:rPr>
          <w:sz w:val="16"/>
        </w:rPr>
        <w:t xml:space="preserve"> the </w:t>
      </w:r>
      <w:r>
        <w:rPr>
          <w:rStyle w:val="StyleUnderline"/>
        </w:rPr>
        <w:t>nuclear deterrence theory</w:t>
      </w:r>
      <w:r>
        <w:rPr>
          <w:sz w:val="16"/>
        </w:rPr>
        <w:t xml:space="preserve"> based on the Cold War experience. The fact is that the </w:t>
      </w:r>
      <w:r>
        <w:rPr>
          <w:rStyle w:val="StyleUnderline"/>
        </w:rPr>
        <w:t>nuclear weapons canceled out the advantage of India in conventional war from the perspective of Pakistan</w:t>
      </w:r>
      <w:r>
        <w:rPr>
          <w:sz w:val="16"/>
        </w:rPr>
        <w:t xml:space="preserve">. In other words, </w:t>
      </w:r>
      <w:r>
        <w:rPr>
          <w:rStyle w:val="StyleUnderline"/>
        </w:rPr>
        <w:t>it deters India from retaliating against Pakistan’s invasion of Kashmir</w:t>
      </w:r>
      <w:r>
        <w:rPr>
          <w:sz w:val="16"/>
        </w:rPr>
        <w:t xml:space="preserve">. Hence, </w:t>
      </w:r>
      <w:r>
        <w:rPr>
          <w:rStyle w:val="StyleUnderline"/>
        </w:rPr>
        <w:t>Kargil War shows</w:t>
      </w:r>
      <w:r>
        <w:rPr>
          <w:sz w:val="16"/>
        </w:rPr>
        <w:t xml:space="preserve"> that </w:t>
      </w:r>
      <w:r>
        <w:rPr>
          <w:rStyle w:val="Emphasis"/>
        </w:rPr>
        <w:t>stability at the strategic level can cause instability at the tactical level</w:t>
      </w:r>
      <w:r>
        <w:rPr>
          <w:sz w:val="16"/>
        </w:rPr>
        <w:t>, and the conflicts-prone nature of the India-Pakistan relationship can have a qualitative change in a nuclear environment. Also, the Democratic Peace Theory was proposed by Kant and Doyle, who argue that democratic states do not fight each other when they have conflicts, instead, democrats tend to settle peacefully through negotiation and dialogue. However, even though both India and Pakistan were being ruled by democratically elected leaders during the Kargil War, the war still happened because Pakistan’s army takes an essential position in its domestic and foreign affairs since its independence, even if its civilian government controls affairs.</w:t>
      </w:r>
    </w:p>
    <w:p w14:paraId="5EEE4D7F" w14:textId="77777777" w:rsidR="008B3158" w:rsidRDefault="008B3158" w:rsidP="008B3158">
      <w:pPr>
        <w:rPr>
          <w:sz w:val="16"/>
        </w:rPr>
      </w:pPr>
      <w:r>
        <w:rPr>
          <w:sz w:val="16"/>
        </w:rPr>
        <w:t xml:space="preserve">The concept of </w:t>
      </w:r>
      <w:r>
        <w:rPr>
          <w:rStyle w:val="StyleUnderline"/>
        </w:rPr>
        <w:t>negative peace is particularly relevant</w:t>
      </w:r>
      <w:r>
        <w:rPr>
          <w:sz w:val="16"/>
        </w:rPr>
        <w:t xml:space="preserve"> to the nuclear relationship between </w:t>
      </w:r>
      <w:r>
        <w:rPr>
          <w:rStyle w:val="StyleUnderline"/>
        </w:rPr>
        <w:t>India and Pakistan</w:t>
      </w:r>
      <w:r>
        <w:rPr>
          <w:sz w:val="16"/>
        </w:rPr>
        <w:t xml:space="preserve">, where nuclear deterrence has prevented full-scale war but has not fostered meaningful reconciliation. While both nations </w:t>
      </w:r>
      <w:r>
        <w:rPr>
          <w:rStyle w:val="StyleUnderline"/>
        </w:rPr>
        <w:t>have engaged in low-intensity conflicts</w:t>
      </w:r>
      <w:r>
        <w:rPr>
          <w:sz w:val="16"/>
        </w:rPr>
        <w:t xml:space="preserve">, such as the Kargil War (1999) and the 2019 Balakot air-strikes, </w:t>
      </w:r>
      <w:r>
        <w:rPr>
          <w:rStyle w:val="StyleUnderline"/>
        </w:rPr>
        <w:t>nuclear weapons</w:t>
      </w:r>
      <w:r>
        <w:rPr>
          <w:sz w:val="16"/>
        </w:rPr>
        <w:t xml:space="preserve"> have </w:t>
      </w:r>
      <w:r>
        <w:rPr>
          <w:rStyle w:val="StyleUnderline"/>
        </w:rPr>
        <w:t>acted as a restraining factor</w:t>
      </w:r>
      <w:r>
        <w:rPr>
          <w:sz w:val="16"/>
        </w:rPr>
        <w:t xml:space="preserve">, ensuring that hostilities remain below the threshold of total war. </w:t>
      </w:r>
      <w:r>
        <w:rPr>
          <w:rStyle w:val="StyleUnderline"/>
        </w:rPr>
        <w:t xml:space="preserve">However, this deterrence has </w:t>
      </w:r>
      <w:r>
        <w:rPr>
          <w:rStyle w:val="Emphasis"/>
        </w:rPr>
        <w:t>not eliminated tensions</w:t>
      </w:r>
      <w:r>
        <w:rPr>
          <w:sz w:val="16"/>
        </w:rPr>
        <w:t xml:space="preserve">; instead, </w:t>
      </w:r>
      <w:r>
        <w:rPr>
          <w:rStyle w:val="StyleUnderline"/>
        </w:rPr>
        <w:t xml:space="preserve">it has led to a </w:t>
      </w:r>
      <w:r>
        <w:rPr>
          <w:rStyle w:val="Emphasis"/>
        </w:rPr>
        <w:t>stability-instability paradox</w:t>
      </w:r>
      <w:r>
        <w:rPr>
          <w:rStyle w:val="StyleUnderline"/>
        </w:rPr>
        <w:t>, where limited conflicts, proxy wars, and cross-border skirmishes continue</w:t>
      </w:r>
      <w:r>
        <w:rPr>
          <w:sz w:val="16"/>
        </w:rPr>
        <w:t xml:space="preserve"> under the nuclear umbrella. Moreover, </w:t>
      </w:r>
      <w:r>
        <w:rPr>
          <w:rStyle w:val="StyleUnderline"/>
        </w:rPr>
        <w:t xml:space="preserve">the region experiences </w:t>
      </w:r>
      <w:r>
        <w:rPr>
          <w:rStyle w:val="Emphasis"/>
        </w:rPr>
        <w:t>recurring crises</w:t>
      </w:r>
      <w:r>
        <w:rPr>
          <w:sz w:val="16"/>
        </w:rPr>
        <w:t xml:space="preserve">, such as the 2008 Mumbai attacks and the Pulwama-Balakot crisis (2019), demonstrating how peace remains fragile and crisis-prone. Unlike other historical rivalries that have transitioned to positive peace through economic and diplomatic cooperation, </w:t>
      </w:r>
      <w:r>
        <w:rPr>
          <w:rStyle w:val="StyleUnderline"/>
        </w:rPr>
        <w:t>India and Pakistan remain locked in militarized deterrence, political distrust, and minimal cross-border engagement</w:t>
      </w:r>
      <w:r>
        <w:rPr>
          <w:sz w:val="16"/>
        </w:rPr>
        <w:t>. This fragile balance highlights how nuclear deterrence can maintain negative peace by preventing large-scale war while allowing for ongoing tensions, conflicts, and hostilities that make true stability elusive.</w:t>
      </w:r>
    </w:p>
    <w:p w14:paraId="771FD919" w14:textId="77777777" w:rsidR="008B3158" w:rsidRDefault="008B3158" w:rsidP="008B3158">
      <w:pPr>
        <w:rPr>
          <w:sz w:val="16"/>
        </w:rPr>
      </w:pPr>
      <w:r>
        <w:rPr>
          <w:sz w:val="16"/>
        </w:rPr>
        <w:t xml:space="preserve">At last, </w:t>
      </w:r>
      <w:r>
        <w:rPr>
          <w:rStyle w:val="StyleUnderline"/>
        </w:rPr>
        <w:t>Waltz did not consider the character of the regime</w:t>
      </w:r>
      <w:r>
        <w:rPr>
          <w:sz w:val="16"/>
        </w:rPr>
        <w:t xml:space="preserve">. For instance, </w:t>
      </w:r>
      <w:r>
        <w:rPr>
          <w:rStyle w:val="StyleUnderline"/>
        </w:rPr>
        <w:t>compare with mixed regime dyads, jointly autocratic dyads</w:t>
      </w:r>
      <w:r>
        <w:rPr>
          <w:sz w:val="16"/>
        </w:rPr>
        <w:t xml:space="preserve"> (Wright &amp; Diehl, 2016) </w:t>
      </w:r>
      <w:r>
        <w:rPr>
          <w:rStyle w:val="StyleUnderline"/>
        </w:rPr>
        <w:t>are more likely to stay away from the escalation of militarization that may cause the use of nuclear weapons, and tend to end up with stalemate or negotiate outcomes and bring the negative peace</w:t>
      </w:r>
      <w:r>
        <w:rPr>
          <w:sz w:val="16"/>
        </w:rPr>
        <w:t>, such as the Sino-Soviet border conflict in 1969.</w:t>
      </w:r>
    </w:p>
    <w:p w14:paraId="392086ED" w14:textId="77777777" w:rsidR="008B3158" w:rsidRPr="008B3158" w:rsidRDefault="008B3158" w:rsidP="008B3158"/>
    <w:p w14:paraId="41083809" w14:textId="02CC0CC2" w:rsidR="0063456E" w:rsidRDefault="0063456E" w:rsidP="0063456E">
      <w:pPr>
        <w:pStyle w:val="Heading2"/>
      </w:pPr>
      <w:r>
        <w:t>Impact---Baltics</w:t>
      </w:r>
    </w:p>
    <w:p w14:paraId="79D30D3B" w14:textId="1DF4E73E" w:rsidR="00503AA0" w:rsidRDefault="0063456E" w:rsidP="00503AA0">
      <w:pPr>
        <w:pStyle w:val="Heading3"/>
      </w:pPr>
      <w:r>
        <w:t>1NC</w:t>
      </w:r>
    </w:p>
    <w:p w14:paraId="11F7145F" w14:textId="77777777" w:rsidR="00180296" w:rsidRPr="002D3B22" w:rsidRDefault="00180296" w:rsidP="00180296">
      <w:pPr>
        <w:pStyle w:val="Heading4"/>
      </w:pPr>
      <w:r>
        <w:t xml:space="preserve">The plan </w:t>
      </w:r>
      <w:r>
        <w:rPr>
          <w:u w:val="single"/>
        </w:rPr>
        <w:t>greenlights</w:t>
      </w:r>
      <w:r>
        <w:t xml:space="preserve"> Baltic hybrid escalation.</w:t>
      </w:r>
    </w:p>
    <w:p w14:paraId="4ED5467F" w14:textId="77777777" w:rsidR="00180296" w:rsidRPr="002D3B22" w:rsidRDefault="00180296" w:rsidP="00180296">
      <w:r w:rsidRPr="00FB4831">
        <w:rPr>
          <w:rStyle w:val="Style13ptBold"/>
        </w:rPr>
        <w:t>Cole ’25</w:t>
      </w:r>
      <w:r>
        <w:t xml:space="preserve"> [Brendan; February 27; Geopolitics reporter focusing on Russia and Ukraine; Newsweek, “NATO's Plan to Defend Arctic From Putin Faces Trump-Shaped Hurdle,” </w:t>
      </w:r>
      <w:r w:rsidRPr="00FB4831">
        <w:t>https://www.newsweek.com/nato-russia-arctic-north-pole-2037200</w:t>
      </w:r>
      <w:r>
        <w:t>; Accessed 7.14.25]</w:t>
      </w:r>
    </w:p>
    <w:p w14:paraId="66FE42A3" w14:textId="77777777" w:rsidR="00180296" w:rsidRPr="00B13275" w:rsidRDefault="00180296" w:rsidP="00180296">
      <w:pPr>
        <w:rPr>
          <w:sz w:val="16"/>
        </w:rPr>
      </w:pPr>
      <w:r w:rsidRPr="002D3B22">
        <w:rPr>
          <w:rStyle w:val="StyleUnderline"/>
        </w:rPr>
        <w:t>Jeremy Holt</w:t>
      </w:r>
      <w:r w:rsidRPr="00B13275">
        <w:rPr>
          <w:sz w:val="16"/>
        </w:rPr>
        <w:t xml:space="preserve">, associate director at S-RM, </w:t>
      </w:r>
      <w:r w:rsidRPr="002D3B22">
        <w:rPr>
          <w:rStyle w:val="StyleUnderline"/>
        </w:rPr>
        <w:t xml:space="preserve">a geopolitical and </w:t>
      </w:r>
      <w:r w:rsidRPr="002D3B22">
        <w:rPr>
          <w:rStyle w:val="Emphasis"/>
        </w:rPr>
        <w:t>cyber risk consultancy</w:t>
      </w:r>
      <w:r w:rsidRPr="00B13275">
        <w:rPr>
          <w:sz w:val="16"/>
        </w:rPr>
        <w:t xml:space="preserve">, told Newsweek on Thursday that an </w:t>
      </w:r>
      <w:r w:rsidRPr="002D3B22">
        <w:rPr>
          <w:rStyle w:val="StyleUnderline"/>
        </w:rPr>
        <w:t xml:space="preserve">Arctic deal between Russia and the U.S. would be </w:t>
      </w:r>
      <w:r w:rsidRPr="002D3B22">
        <w:rPr>
          <w:rStyle w:val="Emphasis"/>
        </w:rPr>
        <w:t>unlikely</w:t>
      </w:r>
      <w:r w:rsidRPr="002D3B22">
        <w:rPr>
          <w:rStyle w:val="StyleUnderline"/>
        </w:rPr>
        <w:t xml:space="preserve"> to reduce security tensions in the </w:t>
      </w:r>
      <w:r w:rsidRPr="002D3B22">
        <w:rPr>
          <w:rStyle w:val="Emphasis"/>
        </w:rPr>
        <w:t>Baltic Sea</w:t>
      </w:r>
      <w:r w:rsidRPr="00B13275">
        <w:rPr>
          <w:sz w:val="16"/>
        </w:rPr>
        <w:t xml:space="preserve"> unless Moscow addressed its hybrid activities in the region. </w:t>
      </w:r>
      <w:r w:rsidRPr="002D3B22">
        <w:rPr>
          <w:rStyle w:val="StyleUnderline"/>
        </w:rPr>
        <w:t xml:space="preserve">It is unclear whether this would be viewed as a </w:t>
      </w:r>
      <w:r w:rsidRPr="002D3B22">
        <w:rPr>
          <w:rStyle w:val="Emphasis"/>
        </w:rPr>
        <w:t>U.S. priority</w:t>
      </w:r>
      <w:r w:rsidRPr="00B13275">
        <w:rPr>
          <w:sz w:val="16"/>
        </w:rPr>
        <w:t>.</w:t>
      </w:r>
    </w:p>
    <w:p w14:paraId="434F5283" w14:textId="77777777" w:rsidR="00180296" w:rsidRDefault="00180296" w:rsidP="00180296">
      <w:pPr>
        <w:rPr>
          <w:sz w:val="16"/>
        </w:rPr>
      </w:pPr>
      <w:r w:rsidRPr="002D3B22">
        <w:rPr>
          <w:rStyle w:val="StyleUnderline"/>
        </w:rPr>
        <w:t xml:space="preserve">He said that a more </w:t>
      </w:r>
      <w:r w:rsidRPr="002D3B22">
        <w:rPr>
          <w:rStyle w:val="Emphasis"/>
        </w:rPr>
        <w:t>transactional</w:t>
      </w:r>
      <w:r w:rsidRPr="002D3B22">
        <w:rPr>
          <w:rStyle w:val="StyleUnderline"/>
        </w:rPr>
        <w:t xml:space="preserve"> and </w:t>
      </w:r>
      <w:r w:rsidRPr="002D3B22">
        <w:rPr>
          <w:rStyle w:val="Emphasis"/>
        </w:rPr>
        <w:t>bilateral U.S. foreign policy</w:t>
      </w:r>
      <w:r w:rsidRPr="002D3B22">
        <w:rPr>
          <w:rStyle w:val="StyleUnderline"/>
        </w:rPr>
        <w:t xml:space="preserve"> may make the security of Baltic subsea infrastructure less of a </w:t>
      </w:r>
      <w:r w:rsidRPr="002D3B22">
        <w:rPr>
          <w:rStyle w:val="Emphasis"/>
        </w:rPr>
        <w:t>priority</w:t>
      </w:r>
      <w:r w:rsidRPr="00B13275">
        <w:rPr>
          <w:sz w:val="16"/>
        </w:rPr>
        <w:t xml:space="preserve">, </w:t>
      </w:r>
      <w:r w:rsidRPr="002D3B22">
        <w:rPr>
          <w:rStyle w:val="StyleUnderline"/>
        </w:rPr>
        <w:t xml:space="preserve">allowing Russia and other actors more room to pursue so-called </w:t>
      </w:r>
      <w:r w:rsidRPr="002D3B22">
        <w:rPr>
          <w:rStyle w:val="Emphasis"/>
        </w:rPr>
        <w:t>hybrid activities</w:t>
      </w:r>
      <w:r w:rsidRPr="002D3B22">
        <w:rPr>
          <w:rStyle w:val="StyleUnderline"/>
        </w:rPr>
        <w:t xml:space="preserve"> in the region</w:t>
      </w:r>
      <w:r w:rsidRPr="00B13275">
        <w:rPr>
          <w:sz w:val="16"/>
        </w:rPr>
        <w:t>.</w:t>
      </w:r>
    </w:p>
    <w:p w14:paraId="551D49A0" w14:textId="77777777" w:rsidR="00180296" w:rsidRDefault="00180296" w:rsidP="00180296">
      <w:pPr>
        <w:rPr>
          <w:sz w:val="16"/>
        </w:rPr>
      </w:pPr>
    </w:p>
    <w:p w14:paraId="5F9E5764" w14:textId="77777777" w:rsidR="00180296" w:rsidRDefault="00180296" w:rsidP="00180296">
      <w:pPr>
        <w:rPr>
          <w:sz w:val="16"/>
        </w:rPr>
      </w:pPr>
    </w:p>
    <w:p w14:paraId="7859121A" w14:textId="69AF70A8" w:rsidR="00180296" w:rsidRDefault="00180296" w:rsidP="00180296">
      <w:pPr>
        <w:pStyle w:val="Heading4"/>
      </w:pPr>
      <w:r>
        <w:t xml:space="preserve">&lt;&lt;Baltic Escalation </w:t>
      </w:r>
      <w:r w:rsidR="0050332E">
        <w:t>Impact</w:t>
      </w:r>
      <w:r w:rsidR="000B0B72">
        <w:t>&gt;&gt;</w:t>
      </w:r>
    </w:p>
    <w:p w14:paraId="14813F54" w14:textId="4212C53A" w:rsidR="00737FD3" w:rsidRPr="00972D2F" w:rsidRDefault="00737FD3" w:rsidP="00461B18">
      <w:pPr>
        <w:pStyle w:val="Heading3"/>
      </w:pPr>
      <w:r>
        <w:t>Baltics---</w:t>
      </w:r>
      <w:r w:rsidR="00461B18">
        <w:t>Link</w:t>
      </w:r>
      <w:r>
        <w:t>---</w:t>
      </w:r>
      <w:r w:rsidR="00166CD5">
        <w:t>1NC</w:t>
      </w:r>
    </w:p>
    <w:p w14:paraId="3D6744AB" w14:textId="77777777" w:rsidR="00737FD3" w:rsidRDefault="00737FD3" w:rsidP="00737FD3">
      <w:pPr>
        <w:pStyle w:val="Heading4"/>
      </w:pPr>
      <w:r>
        <w:t xml:space="preserve">Cooperation is </w:t>
      </w:r>
      <w:r>
        <w:rPr>
          <w:u w:val="single"/>
        </w:rPr>
        <w:t>leverage</w:t>
      </w:r>
      <w:r>
        <w:t xml:space="preserve"> for Baltic hybrid escalation.</w:t>
      </w:r>
    </w:p>
    <w:p w14:paraId="3DC23514" w14:textId="77777777" w:rsidR="00737FD3" w:rsidRPr="00972D2F" w:rsidRDefault="00737FD3" w:rsidP="00737FD3">
      <w:r w:rsidRPr="00972D2F">
        <w:rPr>
          <w:rStyle w:val="Style13ptBold"/>
        </w:rPr>
        <w:t>Komin and Hosa ’25</w:t>
      </w:r>
      <w:r>
        <w:t xml:space="preserve"> [Mikhail and Joanna; May 27; Masters in Political Science, Higher School of Economics, visiting fellow with the Wider Europe programme; graduate of the University of Edinburgh and the College of Europe; ECFR, “The bear beneath the ice: Russia’s ambitions in the Arctic,” </w:t>
      </w:r>
      <w:r w:rsidRPr="00972D2F">
        <w:t>https://ecfr.eu/publication/the-bear-beneath-the-ice-russias-ambitions-in-the-arctic/</w:t>
      </w:r>
      <w:r>
        <w:t>; Accessed 7.14.25]</w:t>
      </w:r>
    </w:p>
    <w:p w14:paraId="5E7B1BC0" w14:textId="77777777" w:rsidR="00737FD3" w:rsidRPr="00972D2F" w:rsidRDefault="00737FD3" w:rsidP="00737FD3">
      <w:pPr>
        <w:rPr>
          <w:sz w:val="16"/>
        </w:rPr>
      </w:pPr>
      <w:r w:rsidRPr="00972D2F">
        <w:rPr>
          <w:sz w:val="16"/>
        </w:rPr>
        <w:t xml:space="preserve">In time, </w:t>
      </w:r>
      <w:r w:rsidRPr="00972D2F">
        <w:rPr>
          <w:rStyle w:val="StyleUnderline"/>
        </w:rPr>
        <w:t xml:space="preserve">Moscow hopes the Arctic can become part of its </w:t>
      </w:r>
      <w:r w:rsidRPr="00972D2F">
        <w:rPr>
          <w:rStyle w:val="Emphasis"/>
        </w:rPr>
        <w:t>leverage</w:t>
      </w:r>
      <w:r w:rsidRPr="00972D2F">
        <w:rPr>
          <w:rStyle w:val="StyleUnderline"/>
        </w:rPr>
        <w:t xml:space="preserve"> to help renegotiate a</w:t>
      </w:r>
      <w:r w:rsidRPr="00972D2F">
        <w:rPr>
          <w:sz w:val="16"/>
        </w:rPr>
        <w:t xml:space="preserve"> “</w:t>
      </w:r>
      <w:r w:rsidRPr="00972D2F">
        <w:rPr>
          <w:rStyle w:val="Emphasis"/>
        </w:rPr>
        <w:t>new world order</w:t>
      </w:r>
      <w:r w:rsidRPr="00972D2F">
        <w:rPr>
          <w:sz w:val="16"/>
        </w:rPr>
        <w:t xml:space="preserve">”. </w:t>
      </w:r>
      <w:r w:rsidRPr="00972D2F">
        <w:rPr>
          <w:rStyle w:val="StyleUnderline"/>
        </w:rPr>
        <w:t xml:space="preserve">This strategy involves asserting itself in the </w:t>
      </w:r>
      <w:r w:rsidRPr="00972D2F">
        <w:rPr>
          <w:rStyle w:val="Emphasis"/>
        </w:rPr>
        <w:t>Arctic</w:t>
      </w:r>
      <w:r w:rsidRPr="00972D2F">
        <w:rPr>
          <w:rStyle w:val="StyleUnderline"/>
        </w:rPr>
        <w:t xml:space="preserve"> not only through economic </w:t>
      </w:r>
      <w:r w:rsidRPr="00972D2F">
        <w:rPr>
          <w:rStyle w:val="Emphasis"/>
        </w:rPr>
        <w:t>investment</w:t>
      </w:r>
      <w:r w:rsidRPr="00972D2F">
        <w:rPr>
          <w:rStyle w:val="StyleUnderline"/>
        </w:rPr>
        <w:t xml:space="preserve"> and </w:t>
      </w:r>
      <w:r w:rsidRPr="00972D2F">
        <w:rPr>
          <w:rStyle w:val="Emphasis"/>
        </w:rPr>
        <w:t>military displays</w:t>
      </w:r>
      <w:r w:rsidRPr="00972D2F">
        <w:rPr>
          <w:rStyle w:val="StyleUnderline"/>
        </w:rPr>
        <w:t xml:space="preserve"> but also via overt </w:t>
      </w:r>
      <w:r w:rsidRPr="00972D2F">
        <w:rPr>
          <w:rStyle w:val="Emphasis"/>
        </w:rPr>
        <w:t>cooperation</w:t>
      </w:r>
      <w:r w:rsidRPr="00972D2F">
        <w:rPr>
          <w:rStyle w:val="StyleUnderline"/>
        </w:rPr>
        <w:t xml:space="preserve"> with </w:t>
      </w:r>
      <w:r w:rsidRPr="00972D2F">
        <w:rPr>
          <w:rStyle w:val="Emphasis"/>
        </w:rPr>
        <w:t>China</w:t>
      </w:r>
      <w:r w:rsidRPr="00972D2F">
        <w:rPr>
          <w:sz w:val="16"/>
        </w:rPr>
        <w:t xml:space="preserve">. Meanwhile, </w:t>
      </w:r>
      <w:r w:rsidRPr="00972D2F">
        <w:rPr>
          <w:rStyle w:val="StyleUnderline"/>
        </w:rPr>
        <w:t xml:space="preserve">Moscow aims to use </w:t>
      </w:r>
      <w:r w:rsidRPr="00972D2F">
        <w:rPr>
          <w:rStyle w:val="Emphasis"/>
        </w:rPr>
        <w:t>symbolic concessions</w:t>
      </w:r>
      <w:r w:rsidRPr="00972D2F">
        <w:rPr>
          <w:rStyle w:val="StyleUnderline"/>
        </w:rPr>
        <w:t xml:space="preserve"> in the </w:t>
      </w:r>
      <w:r w:rsidRPr="00972D2F">
        <w:rPr>
          <w:rStyle w:val="Emphasis"/>
        </w:rPr>
        <w:t>Arctic</w:t>
      </w:r>
      <w:r w:rsidRPr="00972D2F">
        <w:rPr>
          <w:sz w:val="16"/>
        </w:rPr>
        <w:t xml:space="preserve"> (such as arms control deals, a revived Arctic Council or limits on non-Arctic state involvement) </w:t>
      </w:r>
      <w:r w:rsidRPr="00972D2F">
        <w:rPr>
          <w:rStyle w:val="StyleUnderline"/>
        </w:rPr>
        <w:t xml:space="preserve">as bargaining chips for strategic gains </w:t>
      </w:r>
      <w:r w:rsidRPr="00972D2F">
        <w:rPr>
          <w:rStyle w:val="Emphasis"/>
        </w:rPr>
        <w:t>elsewhere</w:t>
      </w:r>
      <w:r w:rsidRPr="00972D2F">
        <w:rPr>
          <w:sz w:val="16"/>
        </w:rPr>
        <w:t xml:space="preserve">, </w:t>
      </w:r>
      <w:r w:rsidRPr="00972D2F">
        <w:rPr>
          <w:rStyle w:val="StyleUnderline"/>
        </w:rPr>
        <w:t>particularly in</w:t>
      </w:r>
      <w:r w:rsidRPr="00972D2F">
        <w:rPr>
          <w:rStyle w:val="Emphasis"/>
        </w:rPr>
        <w:t xml:space="preserve"> Ukraine</w:t>
      </w:r>
      <w:r w:rsidRPr="00972D2F">
        <w:rPr>
          <w:sz w:val="16"/>
        </w:rPr>
        <w:t xml:space="preserve">. </w:t>
      </w:r>
      <w:r w:rsidRPr="00972D2F">
        <w:rPr>
          <w:rStyle w:val="StyleUnderline"/>
        </w:rPr>
        <w:t xml:space="preserve">This year’s </w:t>
      </w:r>
      <w:r w:rsidRPr="00972D2F">
        <w:rPr>
          <w:rStyle w:val="Emphasis"/>
        </w:rPr>
        <w:t>negotiations</w:t>
      </w:r>
      <w:r w:rsidRPr="00972D2F">
        <w:rPr>
          <w:rStyle w:val="StyleUnderline"/>
        </w:rPr>
        <w:t xml:space="preserve"> with the </w:t>
      </w:r>
      <w:r w:rsidRPr="00972D2F">
        <w:rPr>
          <w:rStyle w:val="Emphasis"/>
        </w:rPr>
        <w:t>US</w:t>
      </w:r>
      <w:r w:rsidRPr="00972D2F">
        <w:rPr>
          <w:rStyle w:val="StyleUnderline"/>
        </w:rPr>
        <w:t xml:space="preserve"> showed signs of this</w:t>
      </w:r>
      <w:r w:rsidRPr="00972D2F">
        <w:rPr>
          <w:sz w:val="16"/>
        </w:rPr>
        <w:t xml:space="preserve">, </w:t>
      </w:r>
      <w:r w:rsidRPr="00972D2F">
        <w:rPr>
          <w:rStyle w:val="StyleUnderline"/>
        </w:rPr>
        <w:t xml:space="preserve">with Russia using Arctic cooperation on </w:t>
      </w:r>
      <w:r w:rsidRPr="00972D2F">
        <w:rPr>
          <w:rStyle w:val="Emphasis"/>
        </w:rPr>
        <w:t>offshore</w:t>
      </w:r>
      <w:r w:rsidRPr="00972D2F">
        <w:rPr>
          <w:rStyle w:val="StyleUnderline"/>
        </w:rPr>
        <w:t xml:space="preserve"> </w:t>
      </w:r>
      <w:r w:rsidRPr="00972D2F">
        <w:rPr>
          <w:rStyle w:val="Emphasis"/>
        </w:rPr>
        <w:t>resources</w:t>
      </w:r>
      <w:r w:rsidRPr="00972D2F">
        <w:rPr>
          <w:rStyle w:val="StyleUnderline"/>
        </w:rPr>
        <w:t xml:space="preserve"> as a lure to reopen </w:t>
      </w:r>
      <w:r w:rsidRPr="00972D2F">
        <w:rPr>
          <w:rStyle w:val="Emphasis"/>
        </w:rPr>
        <w:t>broader talks</w:t>
      </w:r>
      <w:r w:rsidRPr="00972D2F">
        <w:rPr>
          <w:rStyle w:val="StyleUnderline"/>
        </w:rPr>
        <w:t xml:space="preserve"> with the West</w:t>
      </w:r>
      <w:r w:rsidRPr="00972D2F">
        <w:rPr>
          <w:sz w:val="16"/>
        </w:rPr>
        <w:t>.</w:t>
      </w:r>
    </w:p>
    <w:p w14:paraId="33E48CA3" w14:textId="77777777" w:rsidR="00737FD3" w:rsidRPr="00972D2F" w:rsidRDefault="00737FD3" w:rsidP="00737FD3">
      <w:pPr>
        <w:rPr>
          <w:sz w:val="16"/>
        </w:rPr>
      </w:pPr>
      <w:r w:rsidRPr="00972D2F">
        <w:rPr>
          <w:rStyle w:val="StyleUnderline"/>
        </w:rPr>
        <w:t>With Putin</w:t>
      </w:r>
      <w:r w:rsidRPr="00972D2F">
        <w:rPr>
          <w:sz w:val="16"/>
        </w:rPr>
        <w:t xml:space="preserve"> personally invested in </w:t>
      </w:r>
      <w:r w:rsidRPr="00972D2F">
        <w:rPr>
          <w:rStyle w:val="Emphasis"/>
        </w:rPr>
        <w:t>strengthening Russian control</w:t>
      </w:r>
      <w:r w:rsidRPr="00972D2F">
        <w:rPr>
          <w:rStyle w:val="StyleUnderline"/>
        </w:rPr>
        <w:t xml:space="preserve"> over the </w:t>
      </w:r>
      <w:r w:rsidRPr="00972D2F">
        <w:rPr>
          <w:rStyle w:val="Emphasis"/>
        </w:rPr>
        <w:t>Arctic</w:t>
      </w:r>
      <w:r w:rsidRPr="00972D2F">
        <w:rPr>
          <w:rStyle w:val="StyleUnderline"/>
        </w:rPr>
        <w:t xml:space="preserve"> and Trump signalling a </w:t>
      </w:r>
      <w:r w:rsidRPr="00972D2F">
        <w:rPr>
          <w:rStyle w:val="Emphasis"/>
        </w:rPr>
        <w:t>prioritisation</w:t>
      </w:r>
      <w:r w:rsidRPr="00972D2F">
        <w:rPr>
          <w:rStyle w:val="StyleUnderline"/>
        </w:rPr>
        <w:t xml:space="preserve"> of the region</w:t>
      </w:r>
      <w:r w:rsidRPr="00972D2F">
        <w:rPr>
          <w:sz w:val="16"/>
        </w:rPr>
        <w:t xml:space="preserve">, </w:t>
      </w:r>
      <w:r w:rsidRPr="00972D2F">
        <w:rPr>
          <w:rStyle w:val="StyleUnderline"/>
        </w:rPr>
        <w:t xml:space="preserve">the next major point of European confrontation could be in the </w:t>
      </w:r>
      <w:r w:rsidRPr="00972D2F">
        <w:rPr>
          <w:rStyle w:val="Emphasis"/>
        </w:rPr>
        <w:t>Barents</w:t>
      </w:r>
      <w:r w:rsidRPr="00972D2F">
        <w:rPr>
          <w:rStyle w:val="StyleUnderline"/>
        </w:rPr>
        <w:t xml:space="preserve"> or </w:t>
      </w:r>
      <w:r w:rsidRPr="00972D2F">
        <w:rPr>
          <w:rStyle w:val="Emphasis"/>
        </w:rPr>
        <w:t>Baltic seas</w:t>
      </w:r>
      <w:r w:rsidRPr="00972D2F">
        <w:rPr>
          <w:sz w:val="16"/>
        </w:rPr>
        <w:t>—not in eastern or central Europe.</w:t>
      </w:r>
    </w:p>
    <w:p w14:paraId="61F414AA" w14:textId="77777777" w:rsidR="00737FD3" w:rsidRDefault="00737FD3" w:rsidP="00737FD3">
      <w:pPr>
        <w:rPr>
          <w:sz w:val="16"/>
        </w:rPr>
      </w:pPr>
    </w:p>
    <w:p w14:paraId="52F7BDD6" w14:textId="4380F652" w:rsidR="00C24EC3" w:rsidRDefault="00C24EC3" w:rsidP="00C24EC3">
      <w:pPr>
        <w:pStyle w:val="Heading3"/>
      </w:pPr>
      <w:r>
        <w:t>Baltics---</w:t>
      </w:r>
      <w:r w:rsidR="002A351E">
        <w:t>Link</w:t>
      </w:r>
      <w:r>
        <w:t>---2NC</w:t>
      </w:r>
    </w:p>
    <w:p w14:paraId="30AF7B48" w14:textId="19A7BC83" w:rsidR="00503AA0" w:rsidRDefault="00503AA0" w:rsidP="00503AA0">
      <w:pPr>
        <w:pStyle w:val="Heading4"/>
      </w:pPr>
      <w:r>
        <w:t xml:space="preserve">Cooperation </w:t>
      </w:r>
      <w:r>
        <w:rPr>
          <w:u w:val="single"/>
        </w:rPr>
        <w:t>greenlights</w:t>
      </w:r>
      <w:r>
        <w:t xml:space="preserve"> Russian militarization, in </w:t>
      </w:r>
      <w:r>
        <w:rPr>
          <w:u w:val="single"/>
        </w:rPr>
        <w:t>opposition</w:t>
      </w:r>
      <w:r>
        <w:t xml:space="preserve"> to NATO.</w:t>
      </w:r>
    </w:p>
    <w:p w14:paraId="571953E5" w14:textId="77777777" w:rsidR="00503AA0" w:rsidRPr="000717C6" w:rsidRDefault="00503AA0" w:rsidP="00503AA0">
      <w:pPr>
        <w:rPr>
          <w:sz w:val="20"/>
          <w:szCs w:val="20"/>
        </w:rPr>
      </w:pPr>
      <w:r w:rsidRPr="000717C6">
        <w:rPr>
          <w:rStyle w:val="Style13ptBold"/>
        </w:rPr>
        <w:t>Sonmez ’25</w:t>
      </w:r>
      <w:r>
        <w:t xml:space="preserve"> [Dogus; 2025; BA in Political Science and International Relations, MA in International Relations from Marmara University, Research Assistant at Kadir Has University; The Loop, “Russia’s changing Arctic policy: from economic ambitions to military dominance," </w:t>
      </w:r>
      <w:r w:rsidRPr="000717C6">
        <w:t>https://theloop.ecpr.eu/russias-changing-arctic-policy-from-economic-ambitions-to-military-dominance/</w:t>
      </w:r>
      <w:r>
        <w:rPr>
          <w:sz w:val="20"/>
          <w:szCs w:val="20"/>
        </w:rPr>
        <w:t>; Accessed 7.14.25]</w:t>
      </w:r>
    </w:p>
    <w:p w14:paraId="01B450C3" w14:textId="77777777" w:rsidR="00503AA0" w:rsidRPr="000717C6" w:rsidRDefault="00503AA0" w:rsidP="00503AA0">
      <w:pPr>
        <w:rPr>
          <w:sz w:val="16"/>
        </w:rPr>
      </w:pPr>
      <w:r w:rsidRPr="000717C6">
        <w:rPr>
          <w:sz w:val="16"/>
        </w:rPr>
        <w:t>Postwar changes</w:t>
      </w:r>
    </w:p>
    <w:p w14:paraId="7D8AF0C6" w14:textId="77777777" w:rsidR="00503AA0" w:rsidRPr="000717C6" w:rsidRDefault="00503AA0" w:rsidP="00503AA0">
      <w:pPr>
        <w:rPr>
          <w:sz w:val="16"/>
        </w:rPr>
      </w:pPr>
      <w:r w:rsidRPr="000717C6">
        <w:rPr>
          <w:rStyle w:val="StyleUnderline"/>
        </w:rPr>
        <w:t>Russia's full-scale invasion of Ukraine in 2022 triggered three significant shifts in Russia’s Arctic policy</w:t>
      </w:r>
      <w:r w:rsidRPr="000717C6">
        <w:rPr>
          <w:sz w:val="16"/>
        </w:rPr>
        <w:t xml:space="preserve">: </w:t>
      </w:r>
      <w:r w:rsidRPr="000717C6">
        <w:rPr>
          <w:rStyle w:val="StyleUnderline"/>
        </w:rPr>
        <w:t xml:space="preserve">economic disruptions as a result of </w:t>
      </w:r>
      <w:r w:rsidRPr="000717C6">
        <w:rPr>
          <w:rStyle w:val="Emphasis"/>
        </w:rPr>
        <w:t>Western sanctions</w:t>
      </w:r>
      <w:r w:rsidRPr="000717C6">
        <w:rPr>
          <w:sz w:val="16"/>
        </w:rPr>
        <w:t xml:space="preserve">, </w:t>
      </w:r>
      <w:r w:rsidRPr="000717C6">
        <w:rPr>
          <w:rStyle w:val="StyleUnderline"/>
        </w:rPr>
        <w:t xml:space="preserve">increased </w:t>
      </w:r>
      <w:r w:rsidRPr="000717C6">
        <w:rPr>
          <w:rStyle w:val="Emphasis"/>
        </w:rPr>
        <w:t>militarisation</w:t>
      </w:r>
      <w:r w:rsidRPr="000717C6">
        <w:rPr>
          <w:sz w:val="16"/>
        </w:rPr>
        <w:t>, and a strategic pivot towards Asia.</w:t>
      </w:r>
    </w:p>
    <w:p w14:paraId="5643D504" w14:textId="77777777" w:rsidR="00503AA0" w:rsidRPr="000717C6" w:rsidRDefault="00503AA0" w:rsidP="00503AA0">
      <w:pPr>
        <w:rPr>
          <w:sz w:val="16"/>
        </w:rPr>
      </w:pPr>
      <w:r w:rsidRPr="000717C6">
        <w:rPr>
          <w:sz w:val="16"/>
        </w:rPr>
        <w:t>First, Western sanctions devastated Russia’s Arctic energy sector. Companies like ExxonMobil and BP withdrew from Russian projects, disrupting key oil and gas developments. Sanctions also restricted Russia’s access to Western technology, slowing energy extraction efforts. In response, Russia has sought new partnerships with China, which has expressed growing interest in Arctic investments. However, Chinese technology cannot fully replace Western expertise, and this creates challenges for Russia’s Arctic ambitions.</w:t>
      </w:r>
    </w:p>
    <w:p w14:paraId="034FD964" w14:textId="77777777" w:rsidR="00503AA0" w:rsidRPr="000717C6" w:rsidRDefault="00503AA0" w:rsidP="00503AA0">
      <w:pPr>
        <w:rPr>
          <w:sz w:val="16"/>
        </w:rPr>
      </w:pPr>
      <w:r w:rsidRPr="000717C6">
        <w:rPr>
          <w:sz w:val="16"/>
        </w:rPr>
        <w:t>Finland and Sweden’s NATO accession has transformed the regional security landscape, forcing Moscow to reinforce its military presence in the Arctic</w:t>
      </w:r>
    </w:p>
    <w:p w14:paraId="29538A20" w14:textId="77777777" w:rsidR="00503AA0" w:rsidRPr="000717C6" w:rsidRDefault="00503AA0" w:rsidP="00503AA0">
      <w:pPr>
        <w:rPr>
          <w:sz w:val="16"/>
        </w:rPr>
      </w:pPr>
      <w:r w:rsidRPr="000717C6">
        <w:rPr>
          <w:rStyle w:val="StyleUnderline"/>
        </w:rPr>
        <w:t xml:space="preserve">Second, NATO’s northern expansion has heightened </w:t>
      </w:r>
      <w:r w:rsidRPr="000717C6">
        <w:rPr>
          <w:rStyle w:val="Emphasis"/>
        </w:rPr>
        <w:t>military tensions</w:t>
      </w:r>
      <w:r w:rsidRPr="000717C6">
        <w:rPr>
          <w:rStyle w:val="StyleUnderline"/>
        </w:rPr>
        <w:t xml:space="preserve"> in the Arctic</w:t>
      </w:r>
      <w:r w:rsidRPr="000717C6">
        <w:rPr>
          <w:sz w:val="16"/>
        </w:rPr>
        <w:t xml:space="preserve">. </w:t>
      </w:r>
      <w:r w:rsidRPr="000717C6">
        <w:rPr>
          <w:rStyle w:val="StyleUnderline"/>
        </w:rPr>
        <w:t>The accession to NATO of Finland and Sweden</w:t>
      </w:r>
      <w:r w:rsidRPr="000717C6">
        <w:rPr>
          <w:sz w:val="16"/>
        </w:rPr>
        <w:t xml:space="preserve"> has transformed the regional security landscape, </w:t>
      </w:r>
      <w:r w:rsidRPr="000717C6">
        <w:rPr>
          <w:rStyle w:val="StyleUnderline"/>
        </w:rPr>
        <w:t xml:space="preserve">forcing Moscow to reinforce its </w:t>
      </w:r>
      <w:r w:rsidRPr="000717C6">
        <w:rPr>
          <w:rStyle w:val="Emphasis"/>
        </w:rPr>
        <w:t>military presence</w:t>
      </w:r>
      <w:r w:rsidRPr="000717C6">
        <w:rPr>
          <w:rStyle w:val="StyleUnderline"/>
        </w:rPr>
        <w:t xml:space="preserve"> in the Arctic</w:t>
      </w:r>
      <w:r w:rsidRPr="000717C6">
        <w:rPr>
          <w:sz w:val="16"/>
        </w:rPr>
        <w:t xml:space="preserve">. Russia has increased Arctic military exercises, </w:t>
      </w:r>
      <w:r w:rsidRPr="000717C6">
        <w:rPr>
          <w:rStyle w:val="StyleUnderline"/>
        </w:rPr>
        <w:t xml:space="preserve">expanded its </w:t>
      </w:r>
      <w:r w:rsidRPr="000717C6">
        <w:rPr>
          <w:rStyle w:val="Emphasis"/>
        </w:rPr>
        <w:t>air defence</w:t>
      </w:r>
      <w:r w:rsidRPr="000717C6">
        <w:rPr>
          <w:rStyle w:val="StyleUnderline"/>
        </w:rPr>
        <w:t xml:space="preserve"> systems</w:t>
      </w:r>
      <w:r w:rsidRPr="000717C6">
        <w:rPr>
          <w:sz w:val="16"/>
        </w:rPr>
        <w:t xml:space="preserve">, and deployed new Arctic-based military units. </w:t>
      </w:r>
      <w:r w:rsidRPr="000717C6">
        <w:rPr>
          <w:rStyle w:val="StyleUnderline"/>
        </w:rPr>
        <w:t xml:space="preserve">These actions suggest a </w:t>
      </w:r>
      <w:r w:rsidRPr="000717C6">
        <w:rPr>
          <w:rStyle w:val="Emphasis"/>
        </w:rPr>
        <w:t>shift</w:t>
      </w:r>
      <w:r w:rsidRPr="000717C6">
        <w:rPr>
          <w:rStyle w:val="StyleUnderline"/>
        </w:rPr>
        <w:t xml:space="preserve"> from </w:t>
      </w:r>
      <w:r w:rsidRPr="000717C6">
        <w:rPr>
          <w:rStyle w:val="Emphasis"/>
        </w:rPr>
        <w:t>economic prioritisation</w:t>
      </w:r>
      <w:r w:rsidRPr="000717C6">
        <w:rPr>
          <w:rStyle w:val="StyleUnderline"/>
        </w:rPr>
        <w:t xml:space="preserve"> to </w:t>
      </w:r>
      <w:r w:rsidRPr="000717C6">
        <w:rPr>
          <w:rStyle w:val="Emphasis"/>
        </w:rPr>
        <w:t>military dominance</w:t>
      </w:r>
      <w:r w:rsidRPr="000717C6">
        <w:rPr>
          <w:rStyle w:val="StyleUnderline"/>
        </w:rPr>
        <w:t xml:space="preserve"> in the region.</w:t>
      </w:r>
    </w:p>
    <w:p w14:paraId="04E6BB55" w14:textId="77777777" w:rsidR="00503AA0" w:rsidRPr="000717C6" w:rsidRDefault="00503AA0" w:rsidP="00503AA0">
      <w:pPr>
        <w:rPr>
          <w:sz w:val="16"/>
        </w:rPr>
      </w:pPr>
      <w:r w:rsidRPr="000717C6">
        <w:rPr>
          <w:sz w:val="16"/>
        </w:rPr>
        <w:t>Third, Russia has intensified its cooperation with China under the 'Polar Silk Road' initiative. As Western shipping companies reduce operations along the NSR, Russia has turned to Chinese investments to sustain Arctic infrastructure projects.</w:t>
      </w:r>
    </w:p>
    <w:p w14:paraId="22AD5DDC" w14:textId="77777777" w:rsidR="00503AA0" w:rsidRPr="000717C6" w:rsidRDefault="00503AA0" w:rsidP="00503AA0">
      <w:pPr>
        <w:rPr>
          <w:sz w:val="16"/>
        </w:rPr>
      </w:pPr>
      <w:r w:rsidRPr="000717C6">
        <w:rPr>
          <w:sz w:val="16"/>
        </w:rPr>
        <w:t>Comparing Russia’s Arctic strategies in 2008 and 2020</w:t>
      </w:r>
    </w:p>
    <w:p w14:paraId="6FF67A50" w14:textId="77777777" w:rsidR="00503AA0" w:rsidRPr="000717C6" w:rsidRDefault="00503AA0" w:rsidP="00503AA0">
      <w:pPr>
        <w:rPr>
          <w:sz w:val="16"/>
        </w:rPr>
      </w:pPr>
      <w:r w:rsidRPr="000717C6">
        <w:rPr>
          <w:sz w:val="16"/>
        </w:rPr>
        <w:t>The Ukraine war has shifted priorities towards security and military dominance, with economic and environmental concerns becoming secondary.</w:t>
      </w:r>
    </w:p>
    <w:p w14:paraId="5DBF5482" w14:textId="77777777" w:rsidR="00503AA0" w:rsidRPr="000717C6" w:rsidRDefault="00503AA0" w:rsidP="00503AA0">
      <w:pPr>
        <w:rPr>
          <w:sz w:val="16"/>
        </w:rPr>
      </w:pPr>
      <w:r w:rsidRPr="000717C6">
        <w:rPr>
          <w:sz w:val="16"/>
        </w:rPr>
        <w:t>The future of Russia’s Arctic strategy</w:t>
      </w:r>
    </w:p>
    <w:p w14:paraId="1019EC66" w14:textId="77777777" w:rsidR="00503AA0" w:rsidRPr="000717C6" w:rsidRDefault="00503AA0" w:rsidP="00503AA0">
      <w:pPr>
        <w:rPr>
          <w:sz w:val="16"/>
        </w:rPr>
      </w:pPr>
      <w:r w:rsidRPr="000717C6">
        <w:rPr>
          <w:sz w:val="16"/>
        </w:rPr>
        <w:t>Russia’s Arctic strategy has traditionally balanced economic ambitions with military and geopolitical considerations. However, the Ukraine war has forced a recalibration: militarisation and reliance on Asian partnerships now define Moscow’s Arctic approach.</w:t>
      </w:r>
    </w:p>
    <w:p w14:paraId="4D8ED17B" w14:textId="77777777" w:rsidR="00503AA0" w:rsidRPr="000717C6" w:rsidRDefault="00503AA0" w:rsidP="00503AA0">
      <w:pPr>
        <w:rPr>
          <w:sz w:val="16"/>
        </w:rPr>
      </w:pPr>
      <w:r w:rsidRPr="000717C6">
        <w:rPr>
          <w:rStyle w:val="StyleUnderline"/>
        </w:rPr>
        <w:t xml:space="preserve">The long-term success of Russia’s Arctic ambitions depends on </w:t>
      </w:r>
      <w:r w:rsidRPr="000717C6">
        <w:rPr>
          <w:rStyle w:val="Emphasis"/>
        </w:rPr>
        <w:t>several factors</w:t>
      </w:r>
      <w:r w:rsidRPr="000717C6">
        <w:rPr>
          <w:sz w:val="16"/>
        </w:rPr>
        <w:t xml:space="preserve">. Can Russia sustain its Arctic economy without Western investment and technology? Can China and other Asian partners fill the gap left by Western companies? </w:t>
      </w:r>
      <w:r w:rsidRPr="000717C6">
        <w:rPr>
          <w:rStyle w:val="StyleUnderline"/>
        </w:rPr>
        <w:t xml:space="preserve">How will NATO’s Arctic presence shape Russia’s </w:t>
      </w:r>
      <w:r w:rsidRPr="000717C6">
        <w:rPr>
          <w:rStyle w:val="Emphasis"/>
        </w:rPr>
        <w:t>security policies</w:t>
      </w:r>
      <w:r w:rsidRPr="000717C6">
        <w:rPr>
          <w:sz w:val="16"/>
        </w:rPr>
        <w:t>? These questions will determine whether Moscow can maintain its leadership in the region.</w:t>
      </w:r>
    </w:p>
    <w:p w14:paraId="7B074002" w14:textId="77777777" w:rsidR="00503AA0" w:rsidRDefault="00503AA0" w:rsidP="00503AA0">
      <w:pPr>
        <w:rPr>
          <w:sz w:val="16"/>
        </w:rPr>
      </w:pPr>
      <w:r w:rsidRPr="000717C6">
        <w:rPr>
          <w:sz w:val="16"/>
        </w:rPr>
        <w:t xml:space="preserve">With Donald Trump’s return to the White House, Russia’s Arctic strategy may have to grapple with new geopolitical dynamics. </w:t>
      </w:r>
      <w:r w:rsidRPr="000717C6">
        <w:rPr>
          <w:rStyle w:val="StyleUnderline"/>
        </w:rPr>
        <w:t xml:space="preserve">Trump’s past foreign policy favoured </w:t>
      </w:r>
      <w:r w:rsidRPr="000717C6">
        <w:rPr>
          <w:rStyle w:val="Emphasis"/>
        </w:rPr>
        <w:t>bilateral deals</w:t>
      </w:r>
      <w:r w:rsidRPr="000717C6">
        <w:rPr>
          <w:rStyle w:val="StyleUnderline"/>
        </w:rPr>
        <w:t xml:space="preserve"> over </w:t>
      </w:r>
      <w:r w:rsidRPr="000717C6">
        <w:rPr>
          <w:rStyle w:val="Emphasis"/>
        </w:rPr>
        <w:t>multilateral alliances</w:t>
      </w:r>
      <w:r w:rsidRPr="000717C6">
        <w:rPr>
          <w:sz w:val="16"/>
        </w:rPr>
        <w:t xml:space="preserve">. </w:t>
      </w:r>
      <w:r w:rsidRPr="000717C6">
        <w:rPr>
          <w:rStyle w:val="StyleUnderline"/>
        </w:rPr>
        <w:t xml:space="preserve">This could lead to a </w:t>
      </w:r>
      <w:r w:rsidRPr="000717C6">
        <w:rPr>
          <w:rStyle w:val="Emphasis"/>
        </w:rPr>
        <w:t>loosening</w:t>
      </w:r>
      <w:r w:rsidRPr="000717C6">
        <w:rPr>
          <w:rStyle w:val="StyleUnderline"/>
        </w:rPr>
        <w:t xml:space="preserve"> of US </w:t>
      </w:r>
      <w:r w:rsidRPr="000717C6">
        <w:rPr>
          <w:rStyle w:val="Emphasis"/>
        </w:rPr>
        <w:t>Arctic commitments</w:t>
      </w:r>
      <w:r w:rsidRPr="000717C6">
        <w:rPr>
          <w:rStyle w:val="StyleUnderline"/>
        </w:rPr>
        <w:t xml:space="preserve"> and, potentially, make room for limited </w:t>
      </w:r>
      <w:r w:rsidRPr="000717C6">
        <w:rPr>
          <w:rStyle w:val="Emphasis"/>
        </w:rPr>
        <w:t>US-Russia cooperation</w:t>
      </w:r>
      <w:r w:rsidRPr="000717C6">
        <w:rPr>
          <w:rStyle w:val="StyleUnderline"/>
        </w:rPr>
        <w:t xml:space="preserve"> in energy and trade</w:t>
      </w:r>
      <w:r w:rsidRPr="000717C6">
        <w:rPr>
          <w:sz w:val="16"/>
        </w:rPr>
        <w:t xml:space="preserve">. However, </w:t>
      </w:r>
      <w:r w:rsidRPr="000717C6">
        <w:rPr>
          <w:rStyle w:val="StyleUnderline"/>
        </w:rPr>
        <w:t xml:space="preserve">if Trump maintains his </w:t>
      </w:r>
      <w:r w:rsidRPr="000717C6">
        <w:rPr>
          <w:rStyle w:val="Emphasis"/>
        </w:rPr>
        <w:t>scepticism</w:t>
      </w:r>
      <w:r w:rsidRPr="000717C6">
        <w:rPr>
          <w:rStyle w:val="StyleUnderline"/>
        </w:rPr>
        <w:t xml:space="preserve"> toward </w:t>
      </w:r>
      <w:r w:rsidRPr="000717C6">
        <w:rPr>
          <w:rStyle w:val="Emphasis"/>
        </w:rPr>
        <w:t>NATO</w:t>
      </w:r>
      <w:r w:rsidRPr="000717C6">
        <w:rPr>
          <w:sz w:val="16"/>
        </w:rPr>
        <w:t xml:space="preserve">, </w:t>
      </w:r>
      <w:r w:rsidRPr="000717C6">
        <w:rPr>
          <w:rStyle w:val="StyleUnderline"/>
        </w:rPr>
        <w:t xml:space="preserve">Russia might feel emboldened to further </w:t>
      </w:r>
      <w:r w:rsidRPr="000717C6">
        <w:rPr>
          <w:rStyle w:val="Emphasis"/>
        </w:rPr>
        <w:t>militarise</w:t>
      </w:r>
      <w:r w:rsidRPr="000717C6">
        <w:rPr>
          <w:rStyle w:val="StyleUnderline"/>
        </w:rPr>
        <w:t xml:space="preserve"> the </w:t>
      </w:r>
      <w:r w:rsidRPr="000717C6">
        <w:rPr>
          <w:rStyle w:val="Emphasis"/>
        </w:rPr>
        <w:t>Arctic</w:t>
      </w:r>
      <w:r w:rsidRPr="000717C6">
        <w:rPr>
          <w:sz w:val="16"/>
        </w:rPr>
        <w:t xml:space="preserve">, </w:t>
      </w:r>
      <w:r w:rsidRPr="000717C6">
        <w:rPr>
          <w:rStyle w:val="StyleUnderline"/>
        </w:rPr>
        <w:t xml:space="preserve">exploiting potential </w:t>
      </w:r>
      <w:r w:rsidRPr="000717C6">
        <w:rPr>
          <w:rStyle w:val="Emphasis"/>
        </w:rPr>
        <w:t>fractures</w:t>
      </w:r>
      <w:r w:rsidRPr="000717C6">
        <w:rPr>
          <w:rStyle w:val="StyleUnderline"/>
        </w:rPr>
        <w:t xml:space="preserve"> in </w:t>
      </w:r>
      <w:r w:rsidRPr="000717C6">
        <w:rPr>
          <w:rStyle w:val="Emphasis"/>
        </w:rPr>
        <w:t>Western security coordination</w:t>
      </w:r>
      <w:r w:rsidRPr="000717C6">
        <w:rPr>
          <w:sz w:val="16"/>
        </w:rPr>
        <w:t>.</w:t>
      </w:r>
    </w:p>
    <w:p w14:paraId="602F953F" w14:textId="77777777" w:rsidR="00503AA0" w:rsidRDefault="00503AA0" w:rsidP="00503AA0">
      <w:pPr>
        <w:rPr>
          <w:sz w:val="16"/>
        </w:rPr>
      </w:pPr>
    </w:p>
    <w:p w14:paraId="6A67D86E" w14:textId="5CC72B19" w:rsidR="00A1513E" w:rsidRDefault="00A1513E" w:rsidP="00A1513E">
      <w:pPr>
        <w:pStyle w:val="Heading3"/>
      </w:pPr>
      <w:r>
        <w:t>Baltics---Internal---2NC</w:t>
      </w:r>
    </w:p>
    <w:p w14:paraId="1C7D69EE" w14:textId="14D30423" w:rsidR="00503AA0" w:rsidRPr="00731F61" w:rsidRDefault="00731F61" w:rsidP="00503AA0">
      <w:pPr>
        <w:pStyle w:val="Heading4"/>
      </w:pPr>
      <w:r>
        <w:t xml:space="preserve">Putin would </w:t>
      </w:r>
      <w:r>
        <w:rPr>
          <w:u w:val="single"/>
        </w:rPr>
        <w:t>exploit</w:t>
      </w:r>
      <w:r>
        <w:t xml:space="preserve"> </w:t>
      </w:r>
      <w:r w:rsidR="001533C2">
        <w:t>internal divisions---that kills NATO.</w:t>
      </w:r>
    </w:p>
    <w:p w14:paraId="12559359" w14:textId="77777777" w:rsidR="00503AA0" w:rsidRPr="00C4452A" w:rsidRDefault="00503AA0" w:rsidP="00503AA0">
      <w:r w:rsidRPr="00C64457">
        <w:rPr>
          <w:rStyle w:val="Style13ptBold"/>
        </w:rPr>
        <w:t>Seethi ’25</w:t>
      </w:r>
      <w:r>
        <w:t xml:space="preserve"> [K.M; March 11; Director, Inter University Centre for Social Science Research and Extension, former Senior Professor and Dean of International Relations at MGU; The Geopolitics, “Polar Realignment: Trump, Putin, and the Future of Arctic Power Politics,” </w:t>
      </w:r>
      <w:r w:rsidRPr="00C64457">
        <w:t>https://thegeopolitics.com/polar-realignment-trump-putin-and-the-future-of-arctic-power-politics/</w:t>
      </w:r>
      <w:r>
        <w:t>; Accessed 7.14.25]</w:t>
      </w:r>
    </w:p>
    <w:p w14:paraId="78028689" w14:textId="77777777" w:rsidR="00503AA0" w:rsidRPr="00C4452A" w:rsidRDefault="00503AA0" w:rsidP="00503AA0">
      <w:pPr>
        <w:rPr>
          <w:sz w:val="16"/>
        </w:rPr>
      </w:pPr>
      <w:r w:rsidRPr="00C4452A">
        <w:rPr>
          <w:sz w:val="16"/>
        </w:rPr>
        <w:t xml:space="preserve">At the same time, </w:t>
      </w:r>
      <w:r w:rsidRPr="00C4452A">
        <w:rPr>
          <w:rStyle w:val="StyleUnderline"/>
        </w:rPr>
        <w:t xml:space="preserve">NATO-aligned </w:t>
      </w:r>
      <w:r w:rsidRPr="00C4452A">
        <w:rPr>
          <w:rStyle w:val="Emphasis"/>
        </w:rPr>
        <w:t>Arctic states</w:t>
      </w:r>
      <w:r w:rsidRPr="00C4452A">
        <w:rPr>
          <w:sz w:val="16"/>
        </w:rPr>
        <w:t>—Canada, Norway, Denmark (through Greenland), and Iceland—</w:t>
      </w:r>
      <w:r w:rsidRPr="00C4452A">
        <w:rPr>
          <w:rStyle w:val="StyleUnderline"/>
        </w:rPr>
        <w:t xml:space="preserve">face the dual challenge of </w:t>
      </w:r>
      <w:r w:rsidRPr="00C4452A">
        <w:rPr>
          <w:rStyle w:val="Emphasis"/>
        </w:rPr>
        <w:t>geopolitical marginalization</w:t>
      </w:r>
      <w:r w:rsidRPr="00C4452A">
        <w:rPr>
          <w:rStyle w:val="StyleUnderline"/>
        </w:rPr>
        <w:t xml:space="preserve"> and </w:t>
      </w:r>
      <w:r w:rsidRPr="00C4452A">
        <w:rPr>
          <w:rStyle w:val="Emphasis"/>
        </w:rPr>
        <w:t>strategic uncertainty</w:t>
      </w:r>
      <w:r w:rsidRPr="00C4452A">
        <w:rPr>
          <w:sz w:val="16"/>
        </w:rPr>
        <w:t xml:space="preserve">. </w:t>
      </w:r>
      <w:r w:rsidRPr="00C4452A">
        <w:rPr>
          <w:rStyle w:val="StyleUnderline"/>
        </w:rPr>
        <w:t xml:space="preserve">Trump’s previous disregard for NATO, coupled with his preference for </w:t>
      </w:r>
      <w:r w:rsidRPr="00C4452A">
        <w:rPr>
          <w:rStyle w:val="Emphasis"/>
        </w:rPr>
        <w:t>bilateralism</w:t>
      </w:r>
      <w:r w:rsidRPr="00C4452A">
        <w:rPr>
          <w:rStyle w:val="StyleUnderline"/>
        </w:rPr>
        <w:t xml:space="preserve"> over </w:t>
      </w:r>
      <w:r w:rsidRPr="00C4452A">
        <w:rPr>
          <w:rStyle w:val="Emphasis"/>
        </w:rPr>
        <w:t>institutional frameworks</w:t>
      </w:r>
      <w:r w:rsidRPr="00C4452A">
        <w:rPr>
          <w:rStyle w:val="StyleUnderline"/>
        </w:rPr>
        <w:t xml:space="preserve">, leaves these countries in a </w:t>
      </w:r>
      <w:r w:rsidRPr="00C4452A">
        <w:rPr>
          <w:rStyle w:val="Emphasis"/>
        </w:rPr>
        <w:t>precarious position</w:t>
      </w:r>
      <w:r w:rsidRPr="00C4452A">
        <w:rPr>
          <w:sz w:val="16"/>
        </w:rPr>
        <w:t xml:space="preserve">. </w:t>
      </w:r>
      <w:r w:rsidRPr="00C4452A">
        <w:rPr>
          <w:rStyle w:val="StyleUnderline"/>
        </w:rPr>
        <w:t xml:space="preserve">If the </w:t>
      </w:r>
      <w:r w:rsidRPr="00C4452A">
        <w:rPr>
          <w:rStyle w:val="Emphasis"/>
        </w:rPr>
        <w:t>U.S.</w:t>
      </w:r>
      <w:r w:rsidRPr="00C4452A">
        <w:rPr>
          <w:rStyle w:val="StyleUnderline"/>
        </w:rPr>
        <w:t xml:space="preserve"> pursues a transactional </w:t>
      </w:r>
      <w:r w:rsidRPr="00C4452A">
        <w:rPr>
          <w:rStyle w:val="Emphasis"/>
        </w:rPr>
        <w:t>partnership</w:t>
      </w:r>
      <w:r w:rsidRPr="00C4452A">
        <w:rPr>
          <w:rStyle w:val="StyleUnderline"/>
        </w:rPr>
        <w:t xml:space="preserve"> with</w:t>
      </w:r>
      <w:r w:rsidRPr="00C4452A">
        <w:rPr>
          <w:rStyle w:val="Emphasis"/>
        </w:rPr>
        <w:t xml:space="preserve"> Russia</w:t>
      </w:r>
      <w:r w:rsidRPr="00C4452A">
        <w:rPr>
          <w:sz w:val="16"/>
        </w:rPr>
        <w:t xml:space="preserve">, </w:t>
      </w:r>
      <w:r w:rsidRPr="00C4452A">
        <w:rPr>
          <w:rStyle w:val="StyleUnderline"/>
        </w:rPr>
        <w:t xml:space="preserve">NATO’s role in Arctic security could be </w:t>
      </w:r>
      <w:r w:rsidRPr="00C4452A">
        <w:rPr>
          <w:rStyle w:val="Emphasis"/>
        </w:rPr>
        <w:t>significantly undermined</w:t>
      </w:r>
      <w:r w:rsidRPr="00C4452A">
        <w:rPr>
          <w:sz w:val="16"/>
        </w:rPr>
        <w:t>.</w:t>
      </w:r>
    </w:p>
    <w:p w14:paraId="13F0215F" w14:textId="77777777" w:rsidR="00503AA0" w:rsidRPr="00C4452A" w:rsidRDefault="00503AA0" w:rsidP="00503AA0">
      <w:pPr>
        <w:rPr>
          <w:sz w:val="16"/>
        </w:rPr>
      </w:pPr>
      <w:r w:rsidRPr="00C4452A">
        <w:rPr>
          <w:sz w:val="16"/>
        </w:rPr>
        <w:t xml:space="preserve">For instance, </w:t>
      </w:r>
      <w:r w:rsidRPr="00C4452A">
        <w:rPr>
          <w:rStyle w:val="Emphasis"/>
        </w:rPr>
        <w:t>Canada and Norway</w:t>
      </w:r>
      <w:r w:rsidRPr="00C4452A">
        <w:rPr>
          <w:sz w:val="16"/>
        </w:rPr>
        <w:t>—two pillars of Arctic defence architecture—</w:t>
      </w:r>
      <w:r w:rsidRPr="00C4452A">
        <w:rPr>
          <w:rStyle w:val="StyleUnderline"/>
        </w:rPr>
        <w:t xml:space="preserve">may find themselves </w:t>
      </w:r>
      <w:r w:rsidRPr="00C4452A">
        <w:rPr>
          <w:rStyle w:val="Emphasis"/>
        </w:rPr>
        <w:t>sidelined</w:t>
      </w:r>
      <w:r w:rsidRPr="00C4452A">
        <w:rPr>
          <w:rStyle w:val="StyleUnderline"/>
        </w:rPr>
        <w:t xml:space="preserve"> in major decisions about Arctic </w:t>
      </w:r>
      <w:r w:rsidRPr="00C4452A">
        <w:rPr>
          <w:rStyle w:val="Emphasis"/>
        </w:rPr>
        <w:t>resource governance</w:t>
      </w:r>
      <w:r w:rsidRPr="00C4452A">
        <w:rPr>
          <w:sz w:val="16"/>
        </w:rPr>
        <w:t xml:space="preserve">, shipping regulations, and military posturing. </w:t>
      </w:r>
      <w:r w:rsidRPr="00C4452A">
        <w:rPr>
          <w:rStyle w:val="StyleUnderline"/>
        </w:rPr>
        <w:t>Denmark</w:t>
      </w:r>
      <w:r w:rsidRPr="00C4452A">
        <w:rPr>
          <w:sz w:val="16"/>
        </w:rPr>
        <w:t xml:space="preserve">, already rattled by Trump’s Greenland remarks, </w:t>
      </w:r>
      <w:r w:rsidRPr="00C4452A">
        <w:rPr>
          <w:rStyle w:val="StyleUnderline"/>
        </w:rPr>
        <w:t xml:space="preserve">could face a new reality where its geopolitical relevance is diminished not just by </w:t>
      </w:r>
      <w:r w:rsidRPr="00C4452A">
        <w:rPr>
          <w:rStyle w:val="Emphasis"/>
        </w:rPr>
        <w:t>U.S. unilateralism</w:t>
      </w:r>
      <w:r w:rsidRPr="00C4452A">
        <w:rPr>
          <w:rStyle w:val="StyleUnderline"/>
        </w:rPr>
        <w:t xml:space="preserve"> but also by a Russian move toward alternative </w:t>
      </w:r>
      <w:r w:rsidRPr="00C4452A">
        <w:rPr>
          <w:rStyle w:val="Emphasis"/>
        </w:rPr>
        <w:t>Arctic alliances</w:t>
      </w:r>
      <w:r w:rsidRPr="00C4452A">
        <w:rPr>
          <w:sz w:val="16"/>
        </w:rPr>
        <w:t xml:space="preserve">. The existing framework of Arctic cooperation through </w:t>
      </w:r>
      <w:r w:rsidRPr="00C4452A">
        <w:rPr>
          <w:rStyle w:val="StyleUnderline"/>
        </w:rPr>
        <w:t xml:space="preserve">the Arctic Council and various </w:t>
      </w:r>
      <w:r w:rsidRPr="00C4452A">
        <w:rPr>
          <w:rStyle w:val="Emphasis"/>
        </w:rPr>
        <w:t>NATO exercises</w:t>
      </w:r>
      <w:r w:rsidRPr="00C4452A">
        <w:rPr>
          <w:rStyle w:val="StyleUnderline"/>
        </w:rPr>
        <w:t xml:space="preserve"> in the </w:t>
      </w:r>
      <w:r w:rsidRPr="00C4452A">
        <w:rPr>
          <w:rStyle w:val="Emphasis"/>
        </w:rPr>
        <w:t>High North</w:t>
      </w:r>
      <w:r w:rsidRPr="00C4452A">
        <w:rPr>
          <w:rStyle w:val="StyleUnderline"/>
        </w:rPr>
        <w:t xml:space="preserve"> could suffer serious erosion</w:t>
      </w:r>
      <w:r w:rsidRPr="00C4452A">
        <w:rPr>
          <w:sz w:val="16"/>
        </w:rPr>
        <w:t>.</w:t>
      </w:r>
    </w:p>
    <w:p w14:paraId="7E3CE6B1" w14:textId="77777777" w:rsidR="00503AA0" w:rsidRPr="00C4452A" w:rsidRDefault="00503AA0" w:rsidP="00503AA0">
      <w:pPr>
        <w:rPr>
          <w:sz w:val="16"/>
        </w:rPr>
      </w:pPr>
      <w:r w:rsidRPr="00C4452A">
        <w:rPr>
          <w:sz w:val="16"/>
        </w:rPr>
        <w:t>Moreover, such a U</w:t>
      </w:r>
      <w:r w:rsidRPr="00C4452A">
        <w:rPr>
          <w:rStyle w:val="StyleUnderline"/>
        </w:rPr>
        <w:t xml:space="preserve">.S.-Russia collaboration might embolden Russia to press for revisions of </w:t>
      </w:r>
      <w:r w:rsidRPr="00C4452A">
        <w:rPr>
          <w:rStyle w:val="Emphasis"/>
        </w:rPr>
        <w:t>historical agreements</w:t>
      </w:r>
      <w:r w:rsidRPr="00C4452A">
        <w:rPr>
          <w:sz w:val="16"/>
        </w:rPr>
        <w:t xml:space="preserve">, </w:t>
      </w:r>
      <w:r w:rsidRPr="00C4452A">
        <w:rPr>
          <w:rStyle w:val="StyleUnderline"/>
        </w:rPr>
        <w:t xml:space="preserve">such as the 1920 </w:t>
      </w:r>
      <w:r w:rsidRPr="00C4452A">
        <w:rPr>
          <w:rStyle w:val="Emphasis"/>
        </w:rPr>
        <w:t>Spitsbergen Treaty</w:t>
      </w:r>
      <w:r w:rsidRPr="00C4452A">
        <w:rPr>
          <w:sz w:val="16"/>
        </w:rPr>
        <w:t xml:space="preserve">, </w:t>
      </w:r>
      <w:r w:rsidRPr="00C4452A">
        <w:rPr>
          <w:rStyle w:val="StyleUnderline"/>
        </w:rPr>
        <w:t xml:space="preserve">thereby challenging Norway’s sovereignty over </w:t>
      </w:r>
      <w:r w:rsidRPr="00C4452A">
        <w:rPr>
          <w:rStyle w:val="Emphasis"/>
        </w:rPr>
        <w:t>Svalbard</w:t>
      </w:r>
      <w:r w:rsidRPr="00C4452A">
        <w:rPr>
          <w:sz w:val="16"/>
        </w:rPr>
        <w:t xml:space="preserve">. If Trump tacitly supports such moves in exchange </w:t>
      </w:r>
      <w:r w:rsidRPr="00C4452A">
        <w:rPr>
          <w:rStyle w:val="StyleUnderline"/>
        </w:rPr>
        <w:t xml:space="preserve">for strategic gains </w:t>
      </w:r>
      <w:r w:rsidRPr="00C4452A">
        <w:rPr>
          <w:rStyle w:val="Emphasis"/>
        </w:rPr>
        <w:t>elsewhere</w:t>
      </w:r>
      <w:r w:rsidRPr="00C4452A">
        <w:rPr>
          <w:sz w:val="16"/>
        </w:rPr>
        <w:t xml:space="preserve">, it </w:t>
      </w:r>
      <w:r w:rsidRPr="00C4452A">
        <w:rPr>
          <w:rStyle w:val="StyleUnderline"/>
        </w:rPr>
        <w:t xml:space="preserve">could destabilize the northern </w:t>
      </w:r>
      <w:r w:rsidRPr="00C4452A">
        <w:rPr>
          <w:rStyle w:val="Emphasis"/>
        </w:rPr>
        <w:t>European security environment</w:t>
      </w:r>
      <w:r w:rsidRPr="00C4452A">
        <w:rPr>
          <w:sz w:val="16"/>
        </w:rPr>
        <w:t>.</w:t>
      </w:r>
    </w:p>
    <w:p w14:paraId="016B0273" w14:textId="77777777" w:rsidR="00503AA0" w:rsidRPr="00C4452A" w:rsidRDefault="00503AA0" w:rsidP="00503AA0">
      <w:pPr>
        <w:rPr>
          <w:sz w:val="16"/>
        </w:rPr>
      </w:pPr>
      <w:r w:rsidRPr="00C4452A">
        <w:rPr>
          <w:sz w:val="16"/>
        </w:rPr>
        <w:t xml:space="preserve">As NATO Arctic states reevaluate their positions, they may seek to deepen internal EU-Arctic security cooperation or strengthen trilateral frameworks with like-minded partners such as the UK or Japan. However, </w:t>
      </w:r>
      <w:r w:rsidRPr="00C4452A">
        <w:rPr>
          <w:rStyle w:val="StyleUnderline"/>
        </w:rPr>
        <w:t xml:space="preserve">without clear support from </w:t>
      </w:r>
      <w:r w:rsidRPr="00C4452A">
        <w:rPr>
          <w:rStyle w:val="Emphasis"/>
        </w:rPr>
        <w:t>Washington</w:t>
      </w:r>
      <w:r w:rsidRPr="00C4452A">
        <w:rPr>
          <w:sz w:val="16"/>
        </w:rPr>
        <w:t xml:space="preserve">, their </w:t>
      </w:r>
      <w:r w:rsidRPr="00C4452A">
        <w:rPr>
          <w:rStyle w:val="StyleUnderline"/>
        </w:rPr>
        <w:t xml:space="preserve">ability to shape Arctic policy and resist Russian </w:t>
      </w:r>
      <w:r w:rsidRPr="00C4452A">
        <w:rPr>
          <w:rStyle w:val="Emphasis"/>
        </w:rPr>
        <w:t>strategic advances</w:t>
      </w:r>
      <w:r w:rsidRPr="00C4452A">
        <w:rPr>
          <w:rStyle w:val="StyleUnderline"/>
        </w:rPr>
        <w:t xml:space="preserve"> will be considerably </w:t>
      </w:r>
      <w:r w:rsidRPr="00C4452A">
        <w:rPr>
          <w:rStyle w:val="Emphasis"/>
        </w:rPr>
        <w:t>weakened</w:t>
      </w:r>
      <w:r w:rsidRPr="00C4452A">
        <w:rPr>
          <w:sz w:val="16"/>
        </w:rPr>
        <w:t>.</w:t>
      </w:r>
    </w:p>
    <w:p w14:paraId="0149A9DB" w14:textId="77777777" w:rsidR="00503AA0" w:rsidRDefault="00503AA0" w:rsidP="00503AA0">
      <w:pPr>
        <w:rPr>
          <w:sz w:val="16"/>
        </w:rPr>
      </w:pPr>
      <w:r w:rsidRPr="00C4452A">
        <w:rPr>
          <w:sz w:val="16"/>
        </w:rPr>
        <w:t xml:space="preserve">Conceivably, </w:t>
      </w:r>
      <w:r w:rsidRPr="00C4452A">
        <w:rPr>
          <w:rStyle w:val="StyleUnderline"/>
        </w:rPr>
        <w:t>a Trump-Putin axis in the Arctic could create a three-tiered polar order</w:t>
      </w:r>
      <w:r w:rsidRPr="00C4452A">
        <w:rPr>
          <w:sz w:val="16"/>
        </w:rPr>
        <w:t xml:space="preserve">: U.S.-Russia as primary actors, China in a recalibrating secondary role, </w:t>
      </w:r>
      <w:r w:rsidRPr="00C4452A">
        <w:rPr>
          <w:rStyle w:val="StyleUnderline"/>
        </w:rPr>
        <w:t xml:space="preserve">and NATO Arctic states grappling with diminished </w:t>
      </w:r>
      <w:r w:rsidRPr="00C4452A">
        <w:rPr>
          <w:rStyle w:val="Emphasis"/>
        </w:rPr>
        <w:t>strategic influence</w:t>
      </w:r>
      <w:r w:rsidRPr="00C4452A">
        <w:rPr>
          <w:sz w:val="16"/>
        </w:rPr>
        <w:t xml:space="preserve">. </w:t>
      </w:r>
      <w:r w:rsidRPr="00C4452A">
        <w:rPr>
          <w:rStyle w:val="StyleUnderline"/>
        </w:rPr>
        <w:t xml:space="preserve">The resulting fragmentation of Arctic governance would mark a </w:t>
      </w:r>
      <w:r w:rsidRPr="00C4452A">
        <w:rPr>
          <w:rStyle w:val="Emphasis"/>
        </w:rPr>
        <w:t>historic rupture</w:t>
      </w:r>
      <w:r w:rsidRPr="00C4452A">
        <w:rPr>
          <w:sz w:val="16"/>
        </w:rPr>
        <w:t xml:space="preserve"> in how the region has been managed for decades—</w:t>
      </w:r>
      <w:r w:rsidRPr="00C4452A">
        <w:rPr>
          <w:rStyle w:val="StyleUnderline"/>
        </w:rPr>
        <w:t xml:space="preserve">replacing cooperative </w:t>
      </w:r>
      <w:r w:rsidRPr="00C4452A">
        <w:rPr>
          <w:rStyle w:val="Emphasis"/>
        </w:rPr>
        <w:t>multilateralism</w:t>
      </w:r>
      <w:r w:rsidRPr="00C4452A">
        <w:rPr>
          <w:rStyle w:val="StyleUnderline"/>
        </w:rPr>
        <w:t xml:space="preserve"> with flexible power alignments and</w:t>
      </w:r>
      <w:r w:rsidRPr="00C4452A">
        <w:rPr>
          <w:rStyle w:val="Emphasis"/>
        </w:rPr>
        <w:t xml:space="preserve"> hard-edged competition</w:t>
      </w:r>
      <w:r w:rsidRPr="00C4452A">
        <w:rPr>
          <w:sz w:val="16"/>
        </w:rPr>
        <w:t>.</w:t>
      </w:r>
    </w:p>
    <w:p w14:paraId="0205F341" w14:textId="77777777" w:rsidR="00503AA0" w:rsidRPr="00C4452A" w:rsidRDefault="00503AA0" w:rsidP="00503AA0">
      <w:pPr>
        <w:rPr>
          <w:sz w:val="16"/>
        </w:rPr>
      </w:pPr>
    </w:p>
    <w:p w14:paraId="38AC68B4" w14:textId="686AB942" w:rsidR="00313C8C" w:rsidRDefault="00313C8C" w:rsidP="00313C8C">
      <w:pPr>
        <w:pStyle w:val="Heading3"/>
      </w:pPr>
      <w:r>
        <w:t>Baltics---</w:t>
      </w:r>
      <w:r w:rsidR="00BF7778">
        <w:t>Impact</w:t>
      </w:r>
      <w:r>
        <w:t xml:space="preserve">---Kills </w:t>
      </w:r>
      <w:r w:rsidR="00737FD3">
        <w:t>NATO</w:t>
      </w:r>
      <w:r>
        <w:t>---2NC</w:t>
      </w:r>
    </w:p>
    <w:p w14:paraId="58FA449D" w14:textId="45827417" w:rsidR="00313C8C" w:rsidRDefault="00313C8C" w:rsidP="00313C8C">
      <w:pPr>
        <w:pStyle w:val="Heading4"/>
      </w:pPr>
      <w:r>
        <w:t xml:space="preserve">Baltic </w:t>
      </w:r>
      <w:r>
        <w:rPr>
          <w:u w:val="single"/>
        </w:rPr>
        <w:t>hybrid</w:t>
      </w:r>
      <w:r>
        <w:t xml:space="preserve"> cohesion </w:t>
      </w:r>
      <w:r>
        <w:rPr>
          <w:u w:val="single"/>
        </w:rPr>
        <w:t>shatters</w:t>
      </w:r>
      <w:r>
        <w:t xml:space="preserve"> unity---U.S. commitment is </w:t>
      </w:r>
      <w:r>
        <w:rPr>
          <w:u w:val="single"/>
        </w:rPr>
        <w:t>key</w:t>
      </w:r>
      <w:r>
        <w:t>.</w:t>
      </w:r>
    </w:p>
    <w:p w14:paraId="142733AC" w14:textId="77777777" w:rsidR="00313C8C" w:rsidRPr="00671AC0" w:rsidRDefault="00313C8C" w:rsidP="00313C8C">
      <w:r w:rsidRPr="00671AC0">
        <w:rPr>
          <w:rStyle w:val="Style13ptBold"/>
        </w:rPr>
        <w:t>Kasekamp ’25</w:t>
      </w:r>
      <w:r>
        <w:t xml:space="preserve"> [Andreas; May 21; Chair of Estonian Studies and a Professor of History at the Munk School of Global Affairs and Public Policy at the University of Toronto; Georgetown Institute of International Affairs, “NATO’s Greatest Test: Baltic Security in Trump’s Shadow” </w:t>
      </w:r>
      <w:r w:rsidRPr="00671AC0">
        <w:t>https://gjia.georgetown.edu/2025/05/21/trump-and-nato/</w:t>
      </w:r>
      <w:r>
        <w:t>; Accessed 7.14.25]</w:t>
      </w:r>
    </w:p>
    <w:p w14:paraId="3EF611E5" w14:textId="77777777" w:rsidR="00313C8C" w:rsidRPr="00671AC0" w:rsidRDefault="00313C8C" w:rsidP="00313C8C">
      <w:pPr>
        <w:rPr>
          <w:sz w:val="16"/>
        </w:rPr>
      </w:pPr>
      <w:r w:rsidRPr="00671AC0">
        <w:rPr>
          <w:sz w:val="16"/>
        </w:rPr>
        <w:t xml:space="preserve">Putin’s ambitions extend beyond Ukraine. His goal is to restore Russia’s status as a superpower, and one of his demands in pre-war negotiations with the Biden administration was the withdrawal of NATO to its 1997 borders. Such a move would leave the </w:t>
      </w:r>
      <w:r w:rsidRPr="00671AC0">
        <w:rPr>
          <w:rStyle w:val="StyleUnderline"/>
        </w:rPr>
        <w:t>Baltic states vulnerable</w:t>
      </w:r>
      <w:r w:rsidRPr="00671AC0">
        <w:rPr>
          <w:sz w:val="16"/>
        </w:rPr>
        <w:t xml:space="preserve">, </w:t>
      </w:r>
      <w:r w:rsidRPr="00671AC0">
        <w:rPr>
          <w:rStyle w:val="StyleUnderline"/>
        </w:rPr>
        <w:t xml:space="preserve">effectively dividing </w:t>
      </w:r>
      <w:r w:rsidRPr="00671AC0">
        <w:rPr>
          <w:rStyle w:val="Emphasis"/>
        </w:rPr>
        <w:t>Europe</w:t>
      </w:r>
      <w:r w:rsidRPr="00671AC0">
        <w:rPr>
          <w:rStyle w:val="StyleUnderline"/>
        </w:rPr>
        <w:t xml:space="preserve"> into spheres of </w:t>
      </w:r>
      <w:r w:rsidRPr="00671AC0">
        <w:rPr>
          <w:rStyle w:val="Emphasis"/>
        </w:rPr>
        <w:t>influence</w:t>
      </w:r>
      <w:r w:rsidRPr="00671AC0">
        <w:rPr>
          <w:sz w:val="16"/>
        </w:rPr>
        <w:t>. Troublingly, President Trump’s foreign policy approach at times appeared to align with this outlook.</w:t>
      </w:r>
    </w:p>
    <w:p w14:paraId="011951D1" w14:textId="77777777" w:rsidR="00313C8C" w:rsidRPr="00671AC0" w:rsidRDefault="00313C8C" w:rsidP="00313C8C">
      <w:pPr>
        <w:rPr>
          <w:sz w:val="16"/>
        </w:rPr>
      </w:pPr>
      <w:r w:rsidRPr="00671AC0">
        <w:rPr>
          <w:rStyle w:val="StyleUnderline"/>
        </w:rPr>
        <w:t xml:space="preserve">For Russia, the collapse of NATO could be a more valuable prize than </w:t>
      </w:r>
      <w:r w:rsidRPr="00671AC0">
        <w:rPr>
          <w:rStyle w:val="Emphasis"/>
        </w:rPr>
        <w:t>territorial gains</w:t>
      </w:r>
      <w:r w:rsidRPr="00671AC0">
        <w:rPr>
          <w:sz w:val="16"/>
        </w:rPr>
        <w:t xml:space="preserve">. </w:t>
      </w:r>
      <w:r w:rsidRPr="00671AC0">
        <w:rPr>
          <w:rStyle w:val="StyleUnderline"/>
        </w:rPr>
        <w:t xml:space="preserve">A limited attack on a border area of Estonia or Latvia could test </w:t>
      </w:r>
      <w:r w:rsidRPr="00671AC0">
        <w:rPr>
          <w:rStyle w:val="Emphasis"/>
        </w:rPr>
        <w:t>NATO’s willingness</w:t>
      </w:r>
      <w:r w:rsidRPr="00671AC0">
        <w:rPr>
          <w:rStyle w:val="StyleUnderline"/>
        </w:rPr>
        <w:t xml:space="preserve"> to invoke </w:t>
      </w:r>
      <w:r w:rsidRPr="00671AC0">
        <w:rPr>
          <w:rStyle w:val="Emphasis"/>
        </w:rPr>
        <w:t>Article Five, potentially</w:t>
      </w:r>
      <w:r w:rsidRPr="00671AC0">
        <w:rPr>
          <w:rStyle w:val="StyleUnderline"/>
        </w:rPr>
        <w:t xml:space="preserve"> revealing a </w:t>
      </w:r>
      <w:r w:rsidRPr="00671AC0">
        <w:rPr>
          <w:rStyle w:val="Emphasis"/>
        </w:rPr>
        <w:t>lack of resolve</w:t>
      </w:r>
      <w:r w:rsidRPr="00671AC0">
        <w:rPr>
          <w:sz w:val="16"/>
        </w:rPr>
        <w:t xml:space="preserve">. Even though President Biden has pledged to defend every inch of NATO territory, the situation evokes the 1939 dilemma of Mourir pour Dantzig (why die for Danzig?), a phrase that captured the reluctance of Western European countries to defend Poland against Nazi Germany’s aggression, questioning whether they should risk war over a distant city. </w:t>
      </w:r>
      <w:r w:rsidRPr="00671AC0">
        <w:rPr>
          <w:rStyle w:val="StyleUnderline"/>
        </w:rPr>
        <w:t xml:space="preserve">A scenario in which NATO’s collective defense clause is rendered ineffective would leave the Baltic states </w:t>
      </w:r>
      <w:r w:rsidRPr="00671AC0">
        <w:rPr>
          <w:rStyle w:val="Emphasis"/>
        </w:rPr>
        <w:t>dangerously exposed</w:t>
      </w:r>
      <w:r w:rsidRPr="00671AC0">
        <w:rPr>
          <w:sz w:val="16"/>
        </w:rPr>
        <w:t>.</w:t>
      </w:r>
    </w:p>
    <w:p w14:paraId="43646750" w14:textId="77777777" w:rsidR="00313C8C" w:rsidRPr="00671AC0" w:rsidRDefault="00313C8C" w:rsidP="00313C8C">
      <w:pPr>
        <w:rPr>
          <w:sz w:val="16"/>
        </w:rPr>
      </w:pPr>
      <w:r w:rsidRPr="00671AC0">
        <w:rPr>
          <w:sz w:val="16"/>
        </w:rPr>
        <w:t xml:space="preserve">In response, the </w:t>
      </w:r>
      <w:r w:rsidRPr="00671AC0">
        <w:rPr>
          <w:rStyle w:val="StyleUnderline"/>
        </w:rPr>
        <w:t xml:space="preserve">Baltic states must maintain their cooperation with the </w:t>
      </w:r>
      <w:r w:rsidRPr="00671AC0">
        <w:rPr>
          <w:rStyle w:val="Emphasis"/>
        </w:rPr>
        <w:t>U</w:t>
      </w:r>
      <w:r w:rsidRPr="00671AC0">
        <w:rPr>
          <w:rStyle w:val="StyleUnderline"/>
        </w:rPr>
        <w:t xml:space="preserve">nited </w:t>
      </w:r>
      <w:r w:rsidRPr="00671AC0">
        <w:rPr>
          <w:rStyle w:val="Emphasis"/>
        </w:rPr>
        <w:t>S</w:t>
      </w:r>
      <w:r w:rsidRPr="00671AC0">
        <w:rPr>
          <w:rStyle w:val="StyleUnderline"/>
        </w:rPr>
        <w:t xml:space="preserve">tates while simultaneously deepening ties with </w:t>
      </w:r>
      <w:r w:rsidRPr="00671AC0">
        <w:rPr>
          <w:rStyle w:val="Emphasis"/>
        </w:rPr>
        <w:t>European allies</w:t>
      </w:r>
      <w:r w:rsidRPr="00671AC0">
        <w:rPr>
          <w:sz w:val="16"/>
        </w:rPr>
        <w:t>. Such a balanced approach would ensure they are not overly dependent on any single partner. Meanwhile, Western countries must continue supporting Ukraine on the battlefield, recognizing that Ukraine’s resilience is critical to deterring further Russian aggression against the Baltic region.</w:t>
      </w:r>
    </w:p>
    <w:p w14:paraId="7DDC3E3A" w14:textId="77777777" w:rsidR="00313C8C" w:rsidRPr="00671AC0" w:rsidRDefault="00313C8C" w:rsidP="00313C8C">
      <w:pPr>
        <w:rPr>
          <w:rStyle w:val="Emphasis"/>
        </w:rPr>
      </w:pPr>
      <w:r w:rsidRPr="00671AC0">
        <w:rPr>
          <w:sz w:val="16"/>
        </w:rPr>
        <w:t>The Baltic States: Reliable NATO Allies</w:t>
      </w:r>
    </w:p>
    <w:p w14:paraId="054C3E65" w14:textId="77777777" w:rsidR="00313C8C" w:rsidRPr="00671AC0" w:rsidRDefault="00313C8C" w:rsidP="00313C8C">
      <w:pPr>
        <w:rPr>
          <w:sz w:val="16"/>
        </w:rPr>
      </w:pPr>
      <w:r w:rsidRPr="00671AC0">
        <w:rPr>
          <w:rStyle w:val="StyleUnderline"/>
        </w:rPr>
        <w:t xml:space="preserve">The foundation of Baltic security rests on a </w:t>
      </w:r>
      <w:r w:rsidRPr="00671AC0">
        <w:rPr>
          <w:rStyle w:val="Emphasis"/>
        </w:rPr>
        <w:t>strong reliance</w:t>
      </w:r>
      <w:r w:rsidRPr="00671AC0">
        <w:rPr>
          <w:rStyle w:val="StyleUnderline"/>
        </w:rPr>
        <w:t xml:space="preserve"> on </w:t>
      </w:r>
      <w:r w:rsidRPr="00671AC0">
        <w:rPr>
          <w:rStyle w:val="Emphasis"/>
        </w:rPr>
        <w:t>NATO</w:t>
      </w:r>
      <w:r w:rsidRPr="00671AC0">
        <w:rPr>
          <w:rStyle w:val="StyleUnderline"/>
        </w:rPr>
        <w:t xml:space="preserve"> and the </w:t>
      </w:r>
      <w:r w:rsidRPr="00671AC0">
        <w:rPr>
          <w:rStyle w:val="Emphasis"/>
        </w:rPr>
        <w:t>U</w:t>
      </w:r>
      <w:r w:rsidRPr="00671AC0">
        <w:rPr>
          <w:rStyle w:val="StyleUnderline"/>
        </w:rPr>
        <w:t xml:space="preserve">nited </w:t>
      </w:r>
      <w:r w:rsidRPr="00671AC0">
        <w:rPr>
          <w:rStyle w:val="Emphasis"/>
        </w:rPr>
        <w:t>S</w:t>
      </w:r>
      <w:r w:rsidRPr="00671AC0">
        <w:rPr>
          <w:rStyle w:val="StyleUnderline"/>
        </w:rPr>
        <w:t>tates</w:t>
      </w:r>
      <w:r w:rsidRPr="00671AC0">
        <w:rPr>
          <w:sz w:val="16"/>
        </w:rPr>
        <w:t>. This strategy is deeply influenced by the traumatic experiences of World War II when the Baltic states faced abandonment and endured brutal Soviet occupation due to a lack of reliable allies. Since regaining independence in 1991, their guiding principle has been clear: never face threats alone. This commitment has driven their successful integration into Western institutions, including membership in NATO and even the Eurozone, which further bolsters their economic and security ties.</w:t>
      </w:r>
    </w:p>
    <w:p w14:paraId="59025DF7" w14:textId="77777777" w:rsidR="00313C8C" w:rsidRPr="00671AC0" w:rsidRDefault="00313C8C" w:rsidP="00313C8C">
      <w:pPr>
        <w:rPr>
          <w:sz w:val="16"/>
        </w:rPr>
      </w:pPr>
      <w:r w:rsidRPr="00671AC0">
        <w:rPr>
          <w:sz w:val="16"/>
        </w:rPr>
        <w:t>The Baltic states have consistently demonstrated their commitment to NATO, actively participating in missions in Iraq, Afghanistan, and beyond. Estonia, for instance, has suffered combat losses in Afghanistan nearly proportional to those of the United States, underscoring its dedication. Beyond troop contributions, the Baltic states offer specialized capabilities to the alliance, particularly in the cyber domain, where their expertise is widely recognized. Their intelligence services are also highly regarded as reliable partners within NATO.</w:t>
      </w:r>
    </w:p>
    <w:p w14:paraId="4ADBAC30" w14:textId="77777777" w:rsidR="00313C8C" w:rsidRPr="00671AC0" w:rsidRDefault="00313C8C" w:rsidP="00313C8C">
      <w:pPr>
        <w:rPr>
          <w:sz w:val="16"/>
        </w:rPr>
      </w:pPr>
      <w:r w:rsidRPr="00671AC0">
        <w:rPr>
          <w:sz w:val="16"/>
        </w:rPr>
        <w:t>The recent accession of Finland and Sweden to NATO has significantly enhanced Baltic security. These two neighboring countries bring substantial independent defense capabilities and share a common threat perception, creating a more cohesive and defensible Nordic-Baltic region. Additionally, Finland and Sweden are members of the U.K.-led Joint Expeditionary Force, a rapid-reaction group of nine northern European NATO countries capable of responding swiftly in the Baltic Sea region.</w:t>
      </w:r>
    </w:p>
    <w:p w14:paraId="68699702" w14:textId="77777777" w:rsidR="00313C8C" w:rsidRPr="00671AC0" w:rsidRDefault="00313C8C" w:rsidP="00313C8C">
      <w:pPr>
        <w:rPr>
          <w:sz w:val="16"/>
        </w:rPr>
      </w:pPr>
      <w:r w:rsidRPr="00671AC0">
        <w:rPr>
          <w:sz w:val="16"/>
        </w:rPr>
        <w:t>The Baltic states also maintain close ties with Poland, whose military is expanding into the largest and best-resourced force in the European Union. This growing partnership further reinforces regional security and strengthens the Baltic states’ ability to deter potential threats.</w:t>
      </w:r>
    </w:p>
    <w:p w14:paraId="35D3254F" w14:textId="77777777" w:rsidR="00313C8C" w:rsidRPr="00671AC0" w:rsidRDefault="00313C8C" w:rsidP="00313C8C">
      <w:pPr>
        <w:rPr>
          <w:sz w:val="16"/>
        </w:rPr>
      </w:pPr>
      <w:r w:rsidRPr="00671AC0">
        <w:rPr>
          <w:sz w:val="16"/>
        </w:rPr>
        <w:t>Russian Aggression and Baltic Vulnerability</w:t>
      </w:r>
    </w:p>
    <w:p w14:paraId="004B0BAA" w14:textId="77777777" w:rsidR="00313C8C" w:rsidRPr="00671AC0" w:rsidRDefault="00313C8C" w:rsidP="00313C8C">
      <w:pPr>
        <w:rPr>
          <w:sz w:val="16"/>
        </w:rPr>
      </w:pPr>
      <w:r w:rsidRPr="00671AC0">
        <w:rPr>
          <w:sz w:val="16"/>
        </w:rPr>
        <w:t>Following the Baltic states’ accession to NATO in 2004, the alliance maintained a cautious approach to avoid provoking Russia. Its initial presence in the region was limited to an air policing mission of four fighter jets. However, Russia’s annexation of Crimea in 2014 marked a turning point. In response, NATO established its Enhanced Forward Presence in the Baltic states, deploying multinational battalions in Estonia, Latvia, and Lithuania, led by the United Kingdom, Canada, and Germany, respectively. These forces served as a “tripwire” to deter Russian aggression, signaling NATO’s commitment to collective defense.</w:t>
      </w:r>
    </w:p>
    <w:p w14:paraId="7839FC26" w14:textId="51723BA4" w:rsidR="00313C8C" w:rsidRPr="00421718" w:rsidRDefault="00313C8C" w:rsidP="00313C8C">
      <w:pPr>
        <w:rPr>
          <w:sz w:val="16"/>
        </w:rPr>
      </w:pPr>
      <w:r w:rsidRPr="00671AC0">
        <w:rPr>
          <w:sz w:val="16"/>
        </w:rPr>
        <w:t xml:space="preserve">Despite this strengthened posture, </w:t>
      </w:r>
      <w:r w:rsidRPr="00671AC0">
        <w:rPr>
          <w:rStyle w:val="StyleUnderline"/>
        </w:rPr>
        <w:t xml:space="preserve">the Baltic states have faced </w:t>
      </w:r>
      <w:r w:rsidRPr="00671AC0">
        <w:rPr>
          <w:rStyle w:val="Emphasis"/>
        </w:rPr>
        <w:t>mixed signals</w:t>
      </w:r>
      <w:r w:rsidRPr="00671AC0">
        <w:rPr>
          <w:rStyle w:val="StyleUnderline"/>
        </w:rPr>
        <w:t xml:space="preserve"> from the United States</w:t>
      </w:r>
      <w:r w:rsidRPr="00671AC0">
        <w:rPr>
          <w:sz w:val="16"/>
        </w:rPr>
        <w:t xml:space="preserve">. </w:t>
      </w:r>
      <w:r w:rsidRPr="00671AC0">
        <w:rPr>
          <w:rStyle w:val="StyleUnderline"/>
        </w:rPr>
        <w:t xml:space="preserve">Under President Trump, U.S. support for NATO appeared </w:t>
      </w:r>
      <w:r w:rsidRPr="00671AC0">
        <w:rPr>
          <w:rStyle w:val="Emphasis"/>
        </w:rPr>
        <w:t>uncertain</w:t>
      </w:r>
      <w:r w:rsidRPr="00671AC0">
        <w:rPr>
          <w:rStyle w:val="StyleUnderline"/>
        </w:rPr>
        <w:t xml:space="preserve">. Trump repeatedly criticized allies for insufficient </w:t>
      </w:r>
      <w:r w:rsidRPr="00671AC0">
        <w:rPr>
          <w:rStyle w:val="Emphasis"/>
        </w:rPr>
        <w:t>defense spending</w:t>
      </w:r>
      <w:r w:rsidRPr="00671AC0">
        <w:rPr>
          <w:rStyle w:val="StyleUnderline"/>
        </w:rPr>
        <w:t xml:space="preserve">, suggesting that the United States might not protect those who failed to meet </w:t>
      </w:r>
      <w:r w:rsidRPr="00671AC0">
        <w:rPr>
          <w:rStyle w:val="Emphasis"/>
        </w:rPr>
        <w:t>financial commitments</w:t>
      </w:r>
      <w:r w:rsidRPr="00671AC0">
        <w:rPr>
          <w:sz w:val="16"/>
        </w:rPr>
        <w:t>. For the Baltic states, these criticisms seemed less threatening, given their consistent defense spending well above NATO’s two percent GDP standard—currently exceeding three percent. Baltic leaders even commended Trump for pressuring other NATO members to increase their defense budgets and announced plans to further boost their own.</w:t>
      </w:r>
    </w:p>
    <w:p w14:paraId="098D3216" w14:textId="77777777" w:rsidR="00924CEF" w:rsidRDefault="00924CEF" w:rsidP="00924CEF">
      <w:pPr>
        <w:pStyle w:val="Heading2"/>
      </w:pPr>
      <w:r>
        <w:t>Impact---Frontline States</w:t>
      </w:r>
    </w:p>
    <w:p w14:paraId="08C7304A" w14:textId="77777777" w:rsidR="00924CEF" w:rsidRPr="00F7026D" w:rsidRDefault="00924CEF" w:rsidP="00924CEF">
      <w:pPr>
        <w:pStyle w:val="Heading3"/>
      </w:pPr>
      <w:r>
        <w:t>1NC</w:t>
      </w:r>
    </w:p>
    <w:p w14:paraId="5C94467F" w14:textId="77777777" w:rsidR="00924CEF" w:rsidRDefault="00924CEF" w:rsidP="00924CEF">
      <w:pPr>
        <w:pStyle w:val="Heading4"/>
      </w:pPr>
      <w:r>
        <w:t xml:space="preserve">Europe is a </w:t>
      </w:r>
      <w:r>
        <w:rPr>
          <w:u w:val="single"/>
        </w:rPr>
        <w:t>test case</w:t>
      </w:r>
      <w:r>
        <w:t xml:space="preserve"> for </w:t>
      </w:r>
      <w:r>
        <w:rPr>
          <w:u w:val="single"/>
        </w:rPr>
        <w:t>all U.S. commitment</w:t>
      </w:r>
      <w:r>
        <w:t xml:space="preserve">---signals of abandonment trigger </w:t>
      </w:r>
      <w:r>
        <w:rPr>
          <w:u w:val="single"/>
        </w:rPr>
        <w:t>World War III</w:t>
      </w:r>
      <w:r>
        <w:t xml:space="preserve"> across the globe. </w:t>
      </w:r>
    </w:p>
    <w:p w14:paraId="3F615825" w14:textId="77777777" w:rsidR="00924CEF" w:rsidRPr="002240C9" w:rsidRDefault="00924CEF" w:rsidP="00924CEF">
      <w:r>
        <w:t xml:space="preserve">A. Wess </w:t>
      </w:r>
      <w:r w:rsidRPr="002240C9">
        <w:rPr>
          <w:rStyle w:val="Style13ptBold"/>
        </w:rPr>
        <w:t>Mitchell &amp;</w:t>
      </w:r>
      <w:r>
        <w:t xml:space="preserve"> Jakub </w:t>
      </w:r>
      <w:r w:rsidRPr="002240C9">
        <w:rPr>
          <w:rStyle w:val="Style13ptBold"/>
        </w:rPr>
        <w:t>Grygiel 24</w:t>
      </w:r>
      <w:r>
        <w:t>, Principal at The Marathon Initiative, former Assistant Secretary for Europe and Eurasia at the U.S. Department of State, Ph.D. from the Free University of Berlin Otto Suhr Institute for Political Science; Professor of Politics at the Catholic University of America, Ph.D. from Princeton University, “U.S. Strategy Should Be Europe First, Then Asia,” Foreign Policy, 09-06-2024, accessed 07-14-2025, https://foreignpolicy.com/2024/09/06/us-strategy-geopolitics-china-russia-europe-asia-threat, DG</w:t>
      </w:r>
    </w:p>
    <w:p w14:paraId="147F4D66" w14:textId="77777777" w:rsidR="00924CEF" w:rsidRPr="002240C9" w:rsidRDefault="00924CEF" w:rsidP="00924CEF">
      <w:pPr>
        <w:rPr>
          <w:sz w:val="16"/>
        </w:rPr>
      </w:pPr>
      <w:r w:rsidRPr="006A2E10">
        <w:rPr>
          <w:rStyle w:val="StyleUnderline"/>
        </w:rPr>
        <w:t xml:space="preserve">The </w:t>
      </w:r>
      <w:r w:rsidRPr="006A2E10">
        <w:rPr>
          <w:rStyle w:val="Emphasis"/>
        </w:rPr>
        <w:t>U</w:t>
      </w:r>
      <w:r w:rsidRPr="006A2E10">
        <w:rPr>
          <w:rStyle w:val="StyleUnderline"/>
        </w:rPr>
        <w:t xml:space="preserve">nited </w:t>
      </w:r>
      <w:r w:rsidRPr="006A2E10">
        <w:rPr>
          <w:rStyle w:val="Emphasis"/>
        </w:rPr>
        <w:t>S</w:t>
      </w:r>
      <w:r w:rsidRPr="006A2E10">
        <w:rPr>
          <w:rStyle w:val="StyleUnderline"/>
        </w:rPr>
        <w:t xml:space="preserve">tates’ ability to cope with </w:t>
      </w:r>
      <w:r w:rsidRPr="002240C9">
        <w:rPr>
          <w:sz w:val="16"/>
        </w:rPr>
        <w:t xml:space="preserve">the pressures of </w:t>
      </w:r>
      <w:r w:rsidRPr="006A2E10">
        <w:rPr>
          <w:rStyle w:val="StyleUnderline"/>
        </w:rPr>
        <w:t xml:space="preserve">great-power competition hinges on </w:t>
      </w:r>
      <w:r w:rsidRPr="006A2E10">
        <w:rPr>
          <w:rStyle w:val="Emphasis"/>
        </w:rPr>
        <w:t>securing Europe</w:t>
      </w:r>
      <w:r w:rsidRPr="006A2E10">
        <w:rPr>
          <w:rStyle w:val="StyleUnderline"/>
        </w:rPr>
        <w:t xml:space="preserve"> and </w:t>
      </w:r>
      <w:r w:rsidRPr="006A2E10">
        <w:rPr>
          <w:rStyle w:val="Emphasis"/>
        </w:rPr>
        <w:t>preserving the trans-Atlantic alliance</w:t>
      </w:r>
      <w:r w:rsidRPr="002240C9">
        <w:rPr>
          <w:sz w:val="16"/>
        </w:rPr>
        <w:t xml:space="preserve">. While it is true that there are serious and pressing </w:t>
      </w:r>
      <w:r w:rsidRPr="006A2E10">
        <w:rPr>
          <w:rStyle w:val="StyleUnderline"/>
        </w:rPr>
        <w:t xml:space="preserve">national security problems in </w:t>
      </w:r>
      <w:r w:rsidRPr="006A2E10">
        <w:rPr>
          <w:rStyle w:val="Emphasis"/>
        </w:rPr>
        <w:t>Asia</w:t>
      </w:r>
      <w:r w:rsidRPr="006A2E10">
        <w:rPr>
          <w:rStyle w:val="StyleUnderline"/>
        </w:rPr>
        <w:t xml:space="preserve"> and the </w:t>
      </w:r>
      <w:r w:rsidRPr="006A2E10">
        <w:rPr>
          <w:rStyle w:val="Emphasis"/>
        </w:rPr>
        <w:t>Middle East</w:t>
      </w:r>
      <w:r w:rsidRPr="002240C9">
        <w:rPr>
          <w:sz w:val="16"/>
        </w:rPr>
        <w:t xml:space="preserve">, these </w:t>
      </w:r>
      <w:r w:rsidRPr="006A2E10">
        <w:rPr>
          <w:rStyle w:val="StyleUnderline"/>
        </w:rPr>
        <w:t>can only be dealt with effectively once the Atlantic foundation of Washington’s global strength is secure</w:t>
      </w:r>
      <w:r w:rsidRPr="002240C9">
        <w:rPr>
          <w:sz w:val="16"/>
        </w:rPr>
        <w:t>. To conduct a future pivot to Asia, the United States needs a fulcrum in Europe—not vice versa.</w:t>
      </w:r>
    </w:p>
    <w:p w14:paraId="72C9003E" w14:textId="77777777" w:rsidR="00924CEF" w:rsidRPr="002240C9" w:rsidRDefault="00924CEF" w:rsidP="00924CEF">
      <w:pPr>
        <w:rPr>
          <w:sz w:val="16"/>
        </w:rPr>
      </w:pPr>
      <w:r w:rsidRPr="002240C9">
        <w:rPr>
          <w:sz w:val="16"/>
        </w:rPr>
        <w:t xml:space="preserve">Prioritizing the stabilization of Europe may seem to defy logic. Strategically, </w:t>
      </w:r>
      <w:r w:rsidRPr="006A2E10">
        <w:rPr>
          <w:rStyle w:val="StyleUnderline"/>
        </w:rPr>
        <w:t xml:space="preserve">China is </w:t>
      </w:r>
      <w:r w:rsidRPr="002240C9">
        <w:rPr>
          <w:sz w:val="16"/>
        </w:rPr>
        <w:t xml:space="preserve">without any question </w:t>
      </w:r>
      <w:r w:rsidRPr="006A2E10">
        <w:rPr>
          <w:rStyle w:val="StyleUnderline"/>
        </w:rPr>
        <w:t xml:space="preserve">the </w:t>
      </w:r>
      <w:r w:rsidRPr="006A2E10">
        <w:rPr>
          <w:rStyle w:val="Emphasis"/>
        </w:rPr>
        <w:t>U</w:t>
      </w:r>
      <w:r w:rsidRPr="006A2E10">
        <w:rPr>
          <w:rStyle w:val="StyleUnderline"/>
        </w:rPr>
        <w:t xml:space="preserve">nited </w:t>
      </w:r>
      <w:r w:rsidRPr="006A2E10">
        <w:rPr>
          <w:rStyle w:val="Emphasis"/>
        </w:rPr>
        <w:t>S</w:t>
      </w:r>
      <w:r w:rsidRPr="006A2E10">
        <w:rPr>
          <w:rStyle w:val="StyleUnderline"/>
        </w:rPr>
        <w:t>tates’ most capable and dangerous adversary</w:t>
      </w:r>
      <w:r w:rsidRPr="002240C9">
        <w:rPr>
          <w:sz w:val="16"/>
        </w:rPr>
        <w:t xml:space="preserve">. Politically, </w:t>
      </w:r>
      <w:r w:rsidRPr="006A2E10">
        <w:rPr>
          <w:rStyle w:val="StyleUnderline"/>
        </w:rPr>
        <w:t xml:space="preserve">the Iran-Israel standoff is </w:t>
      </w:r>
      <w:r w:rsidRPr="006A2E10">
        <w:rPr>
          <w:rStyle w:val="Emphasis"/>
        </w:rPr>
        <w:t>potentially explosive</w:t>
      </w:r>
      <w:r w:rsidRPr="002240C9">
        <w:rPr>
          <w:sz w:val="16"/>
        </w:rPr>
        <w:t>, currently grabs the most attention in Washington, and will probably continue to preoccupy U.S. leaders for a while. Economically, Asia collectively accounts for more U.S. trade than any other region, and events in the Middle East have a direct bearing on gas prices in an election year.</w:t>
      </w:r>
    </w:p>
    <w:p w14:paraId="241B4196" w14:textId="77777777" w:rsidR="00924CEF" w:rsidRPr="002240C9" w:rsidRDefault="00924CEF" w:rsidP="00924CEF">
      <w:pPr>
        <w:rPr>
          <w:sz w:val="16"/>
        </w:rPr>
      </w:pPr>
      <w:r w:rsidRPr="002240C9">
        <w:rPr>
          <w:sz w:val="16"/>
        </w:rPr>
        <w:t>It goes without saying that the United States should endeavor to preserve its interests in all three of these vital regions. But as U.S. military leaders have repeatedly made clear, the country lacks the resources to fight two major peers simultaneously. Therefore, the question of which region should receive the most attention will continue to present itself.</w:t>
      </w:r>
    </w:p>
    <w:p w14:paraId="44AFE318" w14:textId="77777777" w:rsidR="00924CEF" w:rsidRPr="002240C9" w:rsidRDefault="00924CEF" w:rsidP="00924CEF">
      <w:pPr>
        <w:rPr>
          <w:sz w:val="16"/>
        </w:rPr>
      </w:pPr>
      <w:r w:rsidRPr="002240C9">
        <w:rPr>
          <w:sz w:val="16"/>
        </w:rPr>
        <w:t>The answer should continue to be Europe. The reasons are not grounded in gauzy nostrums about trans-Atlantic solidarity but in clear-eyed strategic logic.</w:t>
      </w:r>
    </w:p>
    <w:p w14:paraId="2AA7F420" w14:textId="77777777" w:rsidR="00924CEF" w:rsidRPr="002240C9" w:rsidRDefault="00924CEF" w:rsidP="00924CEF">
      <w:pPr>
        <w:rPr>
          <w:sz w:val="16"/>
        </w:rPr>
      </w:pPr>
      <w:r w:rsidRPr="002240C9">
        <w:rPr>
          <w:sz w:val="16"/>
        </w:rPr>
        <w:t xml:space="preserve">First, </w:t>
      </w:r>
      <w:r w:rsidRPr="00962C14">
        <w:rPr>
          <w:rStyle w:val="StyleUnderline"/>
        </w:rPr>
        <w:t xml:space="preserve">Europe is </w:t>
      </w:r>
      <w:r w:rsidRPr="00962C14">
        <w:rPr>
          <w:rStyle w:val="Emphasis"/>
        </w:rPr>
        <w:t>indispensable</w:t>
      </w:r>
      <w:r w:rsidRPr="00962C14">
        <w:rPr>
          <w:rStyle w:val="StyleUnderline"/>
        </w:rPr>
        <w:t xml:space="preserve"> to the </w:t>
      </w:r>
      <w:r w:rsidRPr="00962C14">
        <w:rPr>
          <w:rStyle w:val="Emphasis"/>
        </w:rPr>
        <w:t>U</w:t>
      </w:r>
      <w:r w:rsidRPr="00962C14">
        <w:rPr>
          <w:rStyle w:val="StyleUnderline"/>
        </w:rPr>
        <w:t xml:space="preserve">nited </w:t>
      </w:r>
      <w:r w:rsidRPr="00962C14">
        <w:rPr>
          <w:rStyle w:val="Emphasis"/>
        </w:rPr>
        <w:t>S</w:t>
      </w:r>
      <w:r w:rsidRPr="00962C14">
        <w:rPr>
          <w:rStyle w:val="StyleUnderline"/>
        </w:rPr>
        <w:t>tates in balance-of-power terms</w:t>
      </w:r>
      <w:r w:rsidRPr="002240C9">
        <w:rPr>
          <w:sz w:val="16"/>
        </w:rPr>
        <w:t xml:space="preserve">. China may be the United States’ top overseas trade partner when it comes to goods, but </w:t>
      </w:r>
      <w:r w:rsidRPr="00962C14">
        <w:rPr>
          <w:rStyle w:val="StyleUnderline"/>
        </w:rPr>
        <w:t xml:space="preserve">when services and investment are taken into the equation, the most important economic partner by far is the </w:t>
      </w:r>
      <w:r w:rsidRPr="00962C14">
        <w:rPr>
          <w:rStyle w:val="Emphasis"/>
        </w:rPr>
        <w:t>E</w:t>
      </w:r>
      <w:r w:rsidRPr="00962C14">
        <w:rPr>
          <w:rStyle w:val="StyleUnderline"/>
        </w:rPr>
        <w:t xml:space="preserve">uropean </w:t>
      </w:r>
      <w:r w:rsidRPr="00962C14">
        <w:rPr>
          <w:rStyle w:val="Emphasis"/>
        </w:rPr>
        <w:t>U</w:t>
      </w:r>
      <w:r w:rsidRPr="00962C14">
        <w:rPr>
          <w:rStyle w:val="StyleUnderline"/>
        </w:rPr>
        <w:t>nion</w:t>
      </w:r>
      <w:r w:rsidRPr="002240C9">
        <w:rPr>
          <w:sz w:val="16"/>
        </w:rPr>
        <w:t>. The United States invests four times more in Europe than it does in Asia; Europeans invest 10 times more in the United States than in China and India combined. The United States has 30 allies in Europe compared to six in the Indo-Pacific. The collective GDP of European NATO allies is $20 trillion; that of allied Asia is $9 trillion. The combined annual defense spending of U.S. allies in Europe was $383 billion in 2023, while that of U.S. allies in Asia was $140 billion. European allies make up two of the five permanent seats on the U.N. Security Council and a larger share of the membership of the world’s most important organizations than any other region.</w:t>
      </w:r>
    </w:p>
    <w:p w14:paraId="084D3264" w14:textId="77777777" w:rsidR="00924CEF" w:rsidRPr="002240C9" w:rsidRDefault="00924CEF" w:rsidP="00924CEF">
      <w:pPr>
        <w:rPr>
          <w:sz w:val="16"/>
        </w:rPr>
      </w:pPr>
      <w:r w:rsidRPr="002240C9">
        <w:rPr>
          <w:sz w:val="16"/>
        </w:rPr>
        <w:t xml:space="preserve">This is where the balance of power comes in. What these numbers show is that, </w:t>
      </w:r>
      <w:r w:rsidRPr="00962C14">
        <w:rPr>
          <w:rStyle w:val="StyleUnderline"/>
        </w:rPr>
        <w:t xml:space="preserve">precisely because of China’s growing strength, the United States </w:t>
      </w:r>
      <w:r w:rsidRPr="00962C14">
        <w:rPr>
          <w:rStyle w:val="Emphasis"/>
        </w:rPr>
        <w:t>cannot afford to forfeit Europe</w:t>
      </w:r>
      <w:r w:rsidRPr="002240C9">
        <w:rPr>
          <w:sz w:val="16"/>
        </w:rPr>
        <w:t xml:space="preserve">, either </w:t>
      </w:r>
      <w:r w:rsidRPr="00962C14">
        <w:rPr>
          <w:rStyle w:val="Emphasis"/>
        </w:rPr>
        <w:t>politically or economically</w:t>
      </w:r>
      <w:r w:rsidRPr="002240C9">
        <w:rPr>
          <w:sz w:val="16"/>
        </w:rPr>
        <w:t xml:space="preserve">. In a hypothetical scenario, </w:t>
      </w:r>
      <w:r w:rsidRPr="00962C14">
        <w:rPr>
          <w:rStyle w:val="StyleUnderline"/>
        </w:rPr>
        <w:t xml:space="preserve">if the United States lost its allies in Asia but kept Europe in its corner, it would retain the capacity to compete with China. But the reverse is not true. </w:t>
      </w:r>
      <w:r w:rsidRPr="00962C14">
        <w:rPr>
          <w:rStyle w:val="Emphasis"/>
        </w:rPr>
        <w:t>If the U</w:t>
      </w:r>
      <w:r w:rsidRPr="00962C14">
        <w:rPr>
          <w:rStyle w:val="StyleUnderline"/>
        </w:rPr>
        <w:t xml:space="preserve">nited </w:t>
      </w:r>
      <w:r w:rsidRPr="00962C14">
        <w:rPr>
          <w:rStyle w:val="Emphasis"/>
        </w:rPr>
        <w:t>S</w:t>
      </w:r>
      <w:r w:rsidRPr="00962C14">
        <w:rPr>
          <w:rStyle w:val="StyleUnderline"/>
        </w:rPr>
        <w:t xml:space="preserve">tates </w:t>
      </w:r>
      <w:r w:rsidRPr="00962C14">
        <w:rPr>
          <w:rStyle w:val="Emphasis"/>
        </w:rPr>
        <w:t>ever lost Europe</w:t>
      </w:r>
      <w:r w:rsidRPr="002240C9">
        <w:rPr>
          <w:sz w:val="16"/>
        </w:rPr>
        <w:t>—for instance, if China succeeded in neutralizing it or a Russian victory in Ukraine caused key allies to seek accommodation—</w:t>
      </w:r>
      <w:r w:rsidRPr="00962C14">
        <w:rPr>
          <w:rStyle w:val="Emphasis"/>
        </w:rPr>
        <w:t>U.S. allies in Asia could not replace the role of Europe</w:t>
      </w:r>
      <w:r w:rsidRPr="002240C9">
        <w:rPr>
          <w:sz w:val="16"/>
        </w:rPr>
        <w:t>.</w:t>
      </w:r>
    </w:p>
    <w:p w14:paraId="1492D3BD" w14:textId="77777777" w:rsidR="00924CEF" w:rsidRPr="002240C9" w:rsidRDefault="00924CEF" w:rsidP="00924CEF">
      <w:pPr>
        <w:rPr>
          <w:sz w:val="16"/>
        </w:rPr>
      </w:pPr>
      <w:r w:rsidRPr="002240C9">
        <w:rPr>
          <w:sz w:val="16"/>
        </w:rPr>
        <w:t xml:space="preserve">Second, </w:t>
      </w:r>
      <w:r w:rsidRPr="00962C14">
        <w:rPr>
          <w:rStyle w:val="StyleUnderline"/>
        </w:rPr>
        <w:t xml:space="preserve">Europe is </w:t>
      </w:r>
      <w:r w:rsidRPr="00962C14">
        <w:rPr>
          <w:rStyle w:val="Emphasis"/>
        </w:rPr>
        <w:t>indispensable</w:t>
      </w:r>
      <w:r w:rsidRPr="00962C14">
        <w:rPr>
          <w:rStyle w:val="StyleUnderline"/>
        </w:rPr>
        <w:t xml:space="preserve"> from a geostrategic perspective</w:t>
      </w:r>
      <w:r w:rsidRPr="002240C9">
        <w:rPr>
          <w:sz w:val="16"/>
        </w:rPr>
        <w:t xml:space="preserve">. As former U.S. National Security Advisor Zbigniew Brzezinski put it, Europe is “America’s essential geopolitical bridgehead on the Eurasian continent.” </w:t>
      </w:r>
      <w:r w:rsidRPr="00962C14">
        <w:rPr>
          <w:rStyle w:val="StyleUnderline"/>
        </w:rPr>
        <w:t>Its central geography makes it the pivotal region for addressing global problems</w:t>
      </w:r>
      <w:r w:rsidRPr="002240C9">
        <w:rPr>
          <w:sz w:val="16"/>
        </w:rPr>
        <w:t xml:space="preserve">. For all practical purposes, </w:t>
      </w:r>
      <w:r w:rsidRPr="00962C14">
        <w:rPr>
          <w:rStyle w:val="StyleUnderline"/>
        </w:rPr>
        <w:t xml:space="preserve">the Middle East is a sub-theater of Europe. From Europe, the United States can project power toward Ukraine and </w:t>
      </w:r>
      <w:r w:rsidRPr="00962C14">
        <w:rPr>
          <w:rStyle w:val="Emphasis"/>
        </w:rPr>
        <w:t>against Russia</w:t>
      </w:r>
      <w:r w:rsidRPr="00962C14">
        <w:rPr>
          <w:rStyle w:val="StyleUnderline"/>
        </w:rPr>
        <w:t>, to</w:t>
      </w:r>
      <w:r w:rsidRPr="002240C9">
        <w:rPr>
          <w:sz w:val="16"/>
        </w:rPr>
        <w:t xml:space="preserve"> the Levant in support of </w:t>
      </w:r>
      <w:r w:rsidRPr="00962C14">
        <w:rPr>
          <w:rStyle w:val="StyleUnderline"/>
        </w:rPr>
        <w:t xml:space="preserve">Israel, and east into the </w:t>
      </w:r>
      <w:r w:rsidRPr="00962C14">
        <w:rPr>
          <w:rStyle w:val="Emphasis"/>
        </w:rPr>
        <w:t>Indian Ocean</w:t>
      </w:r>
      <w:r w:rsidRPr="002240C9">
        <w:rPr>
          <w:sz w:val="16"/>
        </w:rPr>
        <w:t xml:space="preserve">. For all its enormous importance, the coastal fringe of </w:t>
      </w:r>
      <w:r w:rsidRPr="00962C14">
        <w:rPr>
          <w:rStyle w:val="StyleUnderline"/>
        </w:rPr>
        <w:t xml:space="preserve">East Asia does not offer these advantages. With Europe on its side, the </w:t>
      </w:r>
      <w:r w:rsidRPr="00962C14">
        <w:rPr>
          <w:rStyle w:val="Emphasis"/>
        </w:rPr>
        <w:t>U</w:t>
      </w:r>
      <w:r w:rsidRPr="00962C14">
        <w:rPr>
          <w:rStyle w:val="StyleUnderline"/>
        </w:rPr>
        <w:t xml:space="preserve">nited </w:t>
      </w:r>
      <w:r w:rsidRPr="00962C14">
        <w:rPr>
          <w:rStyle w:val="Emphasis"/>
        </w:rPr>
        <w:t>S</w:t>
      </w:r>
      <w:r w:rsidRPr="00962C14">
        <w:rPr>
          <w:rStyle w:val="StyleUnderline"/>
        </w:rPr>
        <w:t>tates is a Eurasian power; without Europe, it is</w:t>
      </w:r>
      <w:r w:rsidRPr="002240C9">
        <w:rPr>
          <w:sz w:val="16"/>
        </w:rPr>
        <w:t xml:space="preserve"> mostly a </w:t>
      </w:r>
      <w:r w:rsidRPr="00962C14">
        <w:rPr>
          <w:rStyle w:val="StyleUnderline"/>
        </w:rPr>
        <w:t>hemispheric</w:t>
      </w:r>
      <w:r w:rsidRPr="002240C9">
        <w:rPr>
          <w:sz w:val="16"/>
        </w:rPr>
        <w:t xml:space="preserve"> potentate </w:t>
      </w:r>
      <w:r w:rsidRPr="00962C14">
        <w:rPr>
          <w:rStyle w:val="Emphasis"/>
        </w:rPr>
        <w:t>on the margins</w:t>
      </w:r>
      <w:r w:rsidRPr="002240C9">
        <w:rPr>
          <w:sz w:val="16"/>
        </w:rPr>
        <w:t xml:space="preserve"> of the world.</w:t>
      </w:r>
    </w:p>
    <w:p w14:paraId="5FD1AFFB" w14:textId="77777777" w:rsidR="00924CEF" w:rsidRPr="002240C9" w:rsidRDefault="00924CEF" w:rsidP="00924CEF">
      <w:pPr>
        <w:rPr>
          <w:sz w:val="16"/>
        </w:rPr>
      </w:pPr>
      <w:r w:rsidRPr="002240C9">
        <w:rPr>
          <w:sz w:val="16"/>
        </w:rPr>
        <w:t xml:space="preserve">Third, </w:t>
      </w:r>
      <w:r w:rsidRPr="00962C14">
        <w:rPr>
          <w:rStyle w:val="StyleUnderline"/>
        </w:rPr>
        <w:t xml:space="preserve">Europe is </w:t>
      </w:r>
      <w:r w:rsidRPr="00962C14">
        <w:rPr>
          <w:rStyle w:val="Emphasis"/>
        </w:rPr>
        <w:t>indispensable in terms of reputation</w:t>
      </w:r>
      <w:r w:rsidRPr="002240C9">
        <w:rPr>
          <w:sz w:val="16"/>
        </w:rPr>
        <w:t xml:space="preserve">. As former U.S. Secretary of State Henry Kissinger often pointed out, </w:t>
      </w:r>
      <w:r w:rsidRPr="00962C14">
        <w:rPr>
          <w:rStyle w:val="StyleUnderline"/>
        </w:rPr>
        <w:t>power</w:t>
      </w:r>
      <w:r w:rsidRPr="002240C9">
        <w:rPr>
          <w:sz w:val="16"/>
        </w:rPr>
        <w:t xml:space="preserve"> is not only about material factors; it </w:t>
      </w:r>
      <w:r w:rsidRPr="00962C14">
        <w:rPr>
          <w:rStyle w:val="StyleUnderline"/>
        </w:rPr>
        <w:t>is</w:t>
      </w:r>
      <w:r w:rsidRPr="002240C9">
        <w:rPr>
          <w:sz w:val="16"/>
        </w:rPr>
        <w:t xml:space="preserve"> also </w:t>
      </w:r>
      <w:r w:rsidRPr="00962C14">
        <w:rPr>
          <w:rStyle w:val="StyleUnderline"/>
        </w:rPr>
        <w:t xml:space="preserve">a reflection of the </w:t>
      </w:r>
      <w:r w:rsidRPr="00962C14">
        <w:rPr>
          <w:rStyle w:val="Emphasis"/>
        </w:rPr>
        <w:t>perception that other countries hold of a country’s power and willingness to use it</w:t>
      </w:r>
      <w:r w:rsidRPr="002240C9">
        <w:rPr>
          <w:sz w:val="16"/>
        </w:rPr>
        <w:t xml:space="preserve">. Whatever its flaws, </w:t>
      </w:r>
      <w:r w:rsidRPr="00962C14">
        <w:rPr>
          <w:rStyle w:val="StyleUnderline"/>
        </w:rPr>
        <w:t>modern Europe is the greatest accomplishment of U.S. foreign policy</w:t>
      </w:r>
      <w:r w:rsidRPr="002240C9">
        <w:rPr>
          <w:sz w:val="16"/>
        </w:rPr>
        <w:t xml:space="preserve">. From 1917 until the collapse of the Soviet Union in 1991, </w:t>
      </w:r>
      <w:r w:rsidRPr="00962C14">
        <w:rPr>
          <w:rStyle w:val="StyleUnderline"/>
        </w:rPr>
        <w:t>it took</w:t>
      </w:r>
      <w:r w:rsidRPr="002240C9">
        <w:rPr>
          <w:sz w:val="16"/>
        </w:rPr>
        <w:t xml:space="preserve"> Americans </w:t>
      </w:r>
      <w:r w:rsidRPr="00962C14">
        <w:rPr>
          <w:rStyle w:val="StyleUnderline"/>
        </w:rPr>
        <w:t>two world wars, 14 presidents, and 38 congresses to get Europe</w:t>
      </w:r>
      <w:r w:rsidRPr="002240C9">
        <w:rPr>
          <w:sz w:val="16"/>
        </w:rPr>
        <w:t>—the source of the biggest threats to U.S. security in the 20th century—</w:t>
      </w:r>
      <w:r w:rsidRPr="00962C14">
        <w:rPr>
          <w:rStyle w:val="StyleUnderline"/>
        </w:rPr>
        <w:t xml:space="preserve">to where it is today: a continent of </w:t>
      </w:r>
      <w:r w:rsidRPr="00962C14">
        <w:rPr>
          <w:rStyle w:val="Emphasis"/>
        </w:rPr>
        <w:t>free-market democracies</w:t>
      </w:r>
      <w:r w:rsidRPr="00962C14">
        <w:rPr>
          <w:rStyle w:val="StyleUnderline"/>
        </w:rPr>
        <w:t xml:space="preserve"> modeled</w:t>
      </w:r>
      <w:r w:rsidRPr="002240C9">
        <w:rPr>
          <w:sz w:val="16"/>
        </w:rPr>
        <w:t xml:space="preserve">, to a large extent, </w:t>
      </w:r>
      <w:r w:rsidRPr="00962C14">
        <w:rPr>
          <w:rStyle w:val="StyleUnderline"/>
        </w:rPr>
        <w:t xml:space="preserve">on the </w:t>
      </w:r>
      <w:r w:rsidRPr="00962C14">
        <w:rPr>
          <w:rStyle w:val="Emphasis"/>
        </w:rPr>
        <w:t>U</w:t>
      </w:r>
      <w:r w:rsidRPr="00962C14">
        <w:rPr>
          <w:rStyle w:val="StyleUnderline"/>
        </w:rPr>
        <w:t xml:space="preserve">nited </w:t>
      </w:r>
      <w:r w:rsidRPr="00962C14">
        <w:rPr>
          <w:rStyle w:val="Emphasis"/>
        </w:rPr>
        <w:t>S</w:t>
      </w:r>
      <w:r w:rsidRPr="00962C14">
        <w:rPr>
          <w:rStyle w:val="StyleUnderline"/>
        </w:rPr>
        <w:t>tates</w:t>
      </w:r>
      <w:r w:rsidRPr="002240C9">
        <w:rPr>
          <w:sz w:val="16"/>
        </w:rPr>
        <w:t>. Despite what its detractors say, the trans-Atlantic West represents the strongest force for progress in modern history, and it is worth preserving.</w:t>
      </w:r>
    </w:p>
    <w:p w14:paraId="0A59247A" w14:textId="77777777" w:rsidR="00924CEF" w:rsidRPr="002240C9" w:rsidRDefault="00924CEF" w:rsidP="00924CEF">
      <w:pPr>
        <w:rPr>
          <w:sz w:val="16"/>
        </w:rPr>
      </w:pPr>
      <w:r w:rsidRPr="00962C14">
        <w:rPr>
          <w:rStyle w:val="StyleUnderline"/>
        </w:rPr>
        <w:t xml:space="preserve">This history makes the war in Ukraine the </w:t>
      </w:r>
      <w:r w:rsidRPr="00962C14">
        <w:rPr>
          <w:rStyle w:val="Emphasis"/>
        </w:rPr>
        <w:t>biggest test of U.S. reputation in many decades</w:t>
      </w:r>
      <w:r w:rsidRPr="002240C9">
        <w:rPr>
          <w:sz w:val="16"/>
        </w:rPr>
        <w:t xml:space="preserve">. Containing Russia is vital to the one region where Washington has invested the bulk of its foreign-policy efforts for more than a century. </w:t>
      </w:r>
      <w:r w:rsidRPr="00962C14">
        <w:rPr>
          <w:rStyle w:val="StyleUnderline"/>
        </w:rPr>
        <w:t xml:space="preserve">This is what sets Ukraine apart from other places that the </w:t>
      </w:r>
      <w:r w:rsidRPr="00962C14">
        <w:rPr>
          <w:rStyle w:val="Emphasis"/>
        </w:rPr>
        <w:t>U</w:t>
      </w:r>
      <w:r w:rsidRPr="00962C14">
        <w:rPr>
          <w:rStyle w:val="StyleUnderline"/>
        </w:rPr>
        <w:t xml:space="preserve">nited </w:t>
      </w:r>
      <w:r w:rsidRPr="00962C14">
        <w:rPr>
          <w:rStyle w:val="Emphasis"/>
        </w:rPr>
        <w:t>S</w:t>
      </w:r>
      <w:r w:rsidRPr="00962C14">
        <w:rPr>
          <w:rStyle w:val="StyleUnderline"/>
        </w:rPr>
        <w:t>tates’ adversaries may threaten</w:t>
      </w:r>
      <w:r w:rsidRPr="002240C9">
        <w:rPr>
          <w:sz w:val="16"/>
        </w:rPr>
        <w:t xml:space="preserve">. It’s not another Iraq or Vietnam, the losses of which, however tragic, were peripheral to the core of U.S. grand strategy. </w:t>
      </w:r>
      <w:r w:rsidRPr="00962C14">
        <w:rPr>
          <w:rStyle w:val="Emphasis"/>
        </w:rPr>
        <w:t>To allies and adversaries</w:t>
      </w:r>
      <w:r w:rsidRPr="00962C14">
        <w:rPr>
          <w:rStyle w:val="StyleUnderline"/>
        </w:rPr>
        <w:t xml:space="preserve"> alike, </w:t>
      </w:r>
      <w:r w:rsidRPr="00962C14">
        <w:rPr>
          <w:rStyle w:val="Emphasis"/>
        </w:rPr>
        <w:t>Europe is the unique bellwether of U.S. resolve</w:t>
      </w:r>
      <w:r w:rsidRPr="00962C14">
        <w:rPr>
          <w:rStyle w:val="StyleUnderline"/>
        </w:rPr>
        <w:t xml:space="preserve">. The </w:t>
      </w:r>
      <w:r w:rsidRPr="00962C14">
        <w:rPr>
          <w:rStyle w:val="Emphasis"/>
        </w:rPr>
        <w:t>U</w:t>
      </w:r>
      <w:r w:rsidRPr="00962C14">
        <w:rPr>
          <w:rStyle w:val="StyleUnderline"/>
        </w:rPr>
        <w:t xml:space="preserve">nited </w:t>
      </w:r>
      <w:r w:rsidRPr="00962C14">
        <w:rPr>
          <w:rStyle w:val="Emphasis"/>
        </w:rPr>
        <w:t>S</w:t>
      </w:r>
      <w:r w:rsidRPr="00962C14">
        <w:rPr>
          <w:rStyle w:val="StyleUnderline"/>
        </w:rPr>
        <w:t>tates</w:t>
      </w:r>
      <w:r w:rsidRPr="002240C9">
        <w:rPr>
          <w:sz w:val="16"/>
        </w:rPr>
        <w:t xml:space="preserve"> simply </w:t>
      </w:r>
      <w:r w:rsidRPr="00962C14">
        <w:rPr>
          <w:rStyle w:val="Emphasis"/>
        </w:rPr>
        <w:t>cannot afford to lose a major crisis in Europe</w:t>
      </w:r>
      <w:r w:rsidRPr="00962C14">
        <w:rPr>
          <w:rStyle w:val="StyleUnderline"/>
        </w:rPr>
        <w:t xml:space="preserve"> the way it can in Asia or the Middle East</w:t>
      </w:r>
      <w:r w:rsidRPr="002240C9">
        <w:rPr>
          <w:sz w:val="16"/>
        </w:rPr>
        <w:t xml:space="preserve">. A Ukrainian version of the Afghanistan debacle would reverberate globally for years. </w:t>
      </w:r>
      <w:r w:rsidRPr="002240C9">
        <w:rPr>
          <w:rStyle w:val="StyleUnderline"/>
        </w:rPr>
        <w:t>If the United States is willing to cut bait on a European country fighting the continent’s largest land war</w:t>
      </w:r>
      <w:r w:rsidRPr="002240C9">
        <w:rPr>
          <w:sz w:val="16"/>
        </w:rPr>
        <w:t xml:space="preserve"> since World War II, </w:t>
      </w:r>
      <w:r w:rsidRPr="002240C9">
        <w:rPr>
          <w:rStyle w:val="Emphasis"/>
        </w:rPr>
        <w:t>what would it not abandon</w:t>
      </w:r>
      <w:r w:rsidRPr="002240C9">
        <w:rPr>
          <w:sz w:val="16"/>
        </w:rPr>
        <w:t>?</w:t>
      </w:r>
    </w:p>
    <w:p w14:paraId="18D90C34" w14:textId="77777777" w:rsidR="00924CEF" w:rsidRPr="002240C9" w:rsidRDefault="00924CEF" w:rsidP="00924CEF">
      <w:pPr>
        <w:rPr>
          <w:sz w:val="16"/>
        </w:rPr>
      </w:pPr>
      <w:r w:rsidRPr="002240C9">
        <w:rPr>
          <w:sz w:val="16"/>
        </w:rPr>
        <w:t xml:space="preserve">Fourth, Europe is indispensable to the United States in political and cultural terms. It’s true that strategy cannot be made on the basis of sentiment. But strategy untethered from the stuff that makes people tick is unlikely to succeed for long. Notwithstanding domestic demographic shifts, the deep historical, institutional, economic, cultural, and personal ties connecting the two sides of the Atlantic will continue to affect how Americans define their interests. </w:t>
      </w:r>
      <w:r w:rsidRPr="002240C9">
        <w:rPr>
          <w:rStyle w:val="StyleUnderline"/>
        </w:rPr>
        <w:t>The defense of Europe is more likely to sustain U.S. popular sympathy than any other</w:t>
      </w:r>
      <w:r w:rsidRPr="002240C9">
        <w:rPr>
          <w:sz w:val="16"/>
        </w:rPr>
        <w:t xml:space="preserve"> conceivable foreign </w:t>
      </w:r>
      <w:r w:rsidRPr="002240C9">
        <w:rPr>
          <w:rStyle w:val="StyleUnderline"/>
        </w:rPr>
        <w:t>objective</w:t>
      </w:r>
      <w:r w:rsidRPr="002240C9">
        <w:rPr>
          <w:sz w:val="16"/>
        </w:rPr>
        <w:t>. It’s hard to imagine a war over the fate of Taiwan producing the same groundswell of U.S. popular support that the Ukraine war has consistently produced since February 2022.</w:t>
      </w:r>
    </w:p>
    <w:p w14:paraId="59B5DCFD" w14:textId="77777777" w:rsidR="00924CEF" w:rsidRPr="002240C9" w:rsidRDefault="00924CEF" w:rsidP="00924CEF">
      <w:pPr>
        <w:rPr>
          <w:sz w:val="16"/>
        </w:rPr>
      </w:pPr>
      <w:r w:rsidRPr="002240C9">
        <w:rPr>
          <w:sz w:val="16"/>
        </w:rPr>
        <w:t>The point in all of this is not that the United States should want to “lose” Asia or the Middle East. Americans have critical strategic and economic interests in all three regions. Rather, it is that Europe is the United States’ indispensable base in global geopolitics. As any architect planning a foundation, investor choosing a core holding, or politician tending to the base knows: Get that right, and other positive things can be added over time. Get it wrong, and you could very well lose the whole.</w:t>
      </w:r>
    </w:p>
    <w:p w14:paraId="30EBB54C" w14:textId="77777777" w:rsidR="00924CEF" w:rsidRPr="002240C9" w:rsidRDefault="00924CEF" w:rsidP="00924CEF">
      <w:pPr>
        <w:rPr>
          <w:sz w:val="16"/>
        </w:rPr>
      </w:pPr>
      <w:r w:rsidRPr="002240C9">
        <w:rPr>
          <w:sz w:val="16"/>
        </w:rPr>
        <w:t xml:space="preserve">The same is true in geopolitics. </w:t>
      </w:r>
      <w:r w:rsidRPr="002240C9">
        <w:rPr>
          <w:rStyle w:val="StyleUnderline"/>
        </w:rPr>
        <w:t xml:space="preserve">Europe is the </w:t>
      </w:r>
      <w:r w:rsidRPr="002240C9">
        <w:rPr>
          <w:rStyle w:val="Emphasis"/>
        </w:rPr>
        <w:t>epicenter of</w:t>
      </w:r>
      <w:r w:rsidRPr="002240C9">
        <w:rPr>
          <w:rStyle w:val="StyleUnderline"/>
        </w:rPr>
        <w:t xml:space="preserve"> the </w:t>
      </w:r>
      <w:r w:rsidRPr="002240C9">
        <w:rPr>
          <w:rStyle w:val="Emphasis"/>
        </w:rPr>
        <w:t>U</w:t>
      </w:r>
      <w:r w:rsidRPr="002240C9">
        <w:rPr>
          <w:rStyle w:val="StyleUnderline"/>
        </w:rPr>
        <w:t xml:space="preserve">nited </w:t>
      </w:r>
      <w:r w:rsidRPr="002240C9">
        <w:rPr>
          <w:rStyle w:val="Emphasis"/>
        </w:rPr>
        <w:t>S</w:t>
      </w:r>
      <w:r w:rsidRPr="002240C9">
        <w:rPr>
          <w:rStyle w:val="StyleUnderline"/>
        </w:rPr>
        <w:t xml:space="preserve">tates’ </w:t>
      </w:r>
      <w:r w:rsidRPr="002240C9">
        <w:rPr>
          <w:rStyle w:val="Emphasis"/>
        </w:rPr>
        <w:t>international power, resolve, and affinity</w:t>
      </w:r>
      <w:r w:rsidRPr="002240C9">
        <w:rPr>
          <w:rStyle w:val="StyleUnderline"/>
        </w:rPr>
        <w:t xml:space="preserve">. With Europe, Washington can compete with Beijing </w:t>
      </w:r>
      <w:r w:rsidRPr="002240C9">
        <w:rPr>
          <w:rStyle w:val="Emphasis"/>
        </w:rPr>
        <w:t>regardless of developments</w:t>
      </w:r>
      <w:r w:rsidRPr="002240C9">
        <w:rPr>
          <w:sz w:val="16"/>
        </w:rPr>
        <w:t xml:space="preserve"> in other regions; </w:t>
      </w:r>
      <w:r w:rsidRPr="002240C9">
        <w:rPr>
          <w:rStyle w:val="StyleUnderline"/>
        </w:rPr>
        <w:t xml:space="preserve">without it, </w:t>
      </w:r>
      <w:r w:rsidRPr="002240C9">
        <w:rPr>
          <w:rStyle w:val="Emphasis"/>
        </w:rPr>
        <w:t>the U</w:t>
      </w:r>
      <w:r w:rsidRPr="002240C9">
        <w:rPr>
          <w:rStyle w:val="StyleUnderline"/>
        </w:rPr>
        <w:t xml:space="preserve">nited </w:t>
      </w:r>
      <w:r w:rsidRPr="002240C9">
        <w:rPr>
          <w:rStyle w:val="Emphasis"/>
        </w:rPr>
        <w:t>S</w:t>
      </w:r>
      <w:r w:rsidRPr="002240C9">
        <w:rPr>
          <w:rStyle w:val="StyleUnderline"/>
        </w:rPr>
        <w:t xml:space="preserve">tates </w:t>
      </w:r>
      <w:r w:rsidRPr="002240C9">
        <w:rPr>
          <w:rStyle w:val="Emphasis"/>
        </w:rPr>
        <w:t>plays at a disadvantage, evicted from Eurasia</w:t>
      </w:r>
      <w:r w:rsidRPr="002240C9">
        <w:rPr>
          <w:rStyle w:val="StyleUnderline"/>
        </w:rPr>
        <w:t xml:space="preserve"> </w:t>
      </w:r>
      <w:r w:rsidRPr="002240C9">
        <w:rPr>
          <w:rStyle w:val="Emphasis"/>
        </w:rPr>
        <w:t>and deprived of its strongest geopolitical assets</w:t>
      </w:r>
      <w:r w:rsidRPr="002240C9">
        <w:rPr>
          <w:sz w:val="16"/>
        </w:rPr>
        <w:t>.</w:t>
      </w:r>
    </w:p>
    <w:p w14:paraId="5D96E0DA" w14:textId="77777777" w:rsidR="00924CEF" w:rsidRPr="002240C9" w:rsidRDefault="00924CEF" w:rsidP="00924CEF">
      <w:pPr>
        <w:rPr>
          <w:sz w:val="16"/>
        </w:rPr>
      </w:pPr>
      <w:r w:rsidRPr="002240C9">
        <w:rPr>
          <w:sz w:val="16"/>
        </w:rPr>
        <w:t>Viewed in this light, it is an advantage to the United States that the first big crisis of the 21st century broke out in Europe.</w:t>
      </w:r>
    </w:p>
    <w:p w14:paraId="003CE68A" w14:textId="77777777" w:rsidR="00924CEF" w:rsidRPr="002240C9" w:rsidRDefault="00924CEF" w:rsidP="00924CEF">
      <w:pPr>
        <w:rPr>
          <w:sz w:val="16"/>
        </w:rPr>
      </w:pPr>
      <w:r w:rsidRPr="002240C9">
        <w:rPr>
          <w:sz w:val="16"/>
        </w:rPr>
        <w:t xml:space="preserve">First, </w:t>
      </w:r>
      <w:r w:rsidRPr="002240C9">
        <w:rPr>
          <w:rStyle w:val="StyleUnderline"/>
        </w:rPr>
        <w:t xml:space="preserve">it gives the United States the opportunity, in a region of accustomed U.S. strength, to </w:t>
      </w:r>
      <w:r w:rsidRPr="002240C9">
        <w:rPr>
          <w:rStyle w:val="Emphasis"/>
        </w:rPr>
        <w:t>make a stand</w:t>
      </w:r>
      <w:r w:rsidRPr="002240C9">
        <w:rPr>
          <w:rStyle w:val="StyleUnderline"/>
        </w:rPr>
        <w:t xml:space="preserve"> and </w:t>
      </w:r>
      <w:r w:rsidRPr="002240C9">
        <w:rPr>
          <w:rStyle w:val="Emphasis"/>
        </w:rPr>
        <w:t>stop aggression</w:t>
      </w:r>
      <w:r w:rsidRPr="002240C9">
        <w:rPr>
          <w:sz w:val="16"/>
        </w:rPr>
        <w:t xml:space="preserve"> now, </w:t>
      </w:r>
      <w:r w:rsidRPr="002240C9">
        <w:rPr>
          <w:rStyle w:val="StyleUnderline"/>
        </w:rPr>
        <w:t>before it can spread</w:t>
      </w:r>
      <w:r w:rsidRPr="002240C9">
        <w:rPr>
          <w:sz w:val="16"/>
        </w:rPr>
        <w:t xml:space="preserve"> to other places. </w:t>
      </w:r>
      <w:r w:rsidRPr="002240C9">
        <w:rPr>
          <w:rStyle w:val="StyleUnderline"/>
        </w:rPr>
        <w:t>Europe is</w:t>
      </w:r>
      <w:r w:rsidRPr="002240C9">
        <w:rPr>
          <w:sz w:val="16"/>
        </w:rPr>
        <w:t xml:space="preserve"> the region </w:t>
      </w:r>
      <w:r w:rsidRPr="002240C9">
        <w:rPr>
          <w:rStyle w:val="StyleUnderline"/>
        </w:rPr>
        <w:t xml:space="preserve">where Washington can </w:t>
      </w:r>
      <w:r w:rsidRPr="002240C9">
        <w:rPr>
          <w:rStyle w:val="Emphasis"/>
        </w:rPr>
        <w:t>lead its strongest alliance</w:t>
      </w:r>
      <w:r w:rsidRPr="002240C9">
        <w:rPr>
          <w:rStyle w:val="StyleUnderline"/>
        </w:rPr>
        <w:t xml:space="preserve"> to thwart its weakest large-power rival. If it succeeds, European security will be sounder</w:t>
      </w:r>
      <w:r w:rsidRPr="002240C9">
        <w:rPr>
          <w:sz w:val="16"/>
        </w:rPr>
        <w:t xml:space="preserve"> than it has been over the last two decades, </w:t>
      </w:r>
      <w:r w:rsidRPr="002240C9">
        <w:rPr>
          <w:rStyle w:val="StyleUnderline"/>
        </w:rPr>
        <w:t>allowing Washington to face Beijing’s rising threat</w:t>
      </w:r>
      <w:r w:rsidRPr="002240C9">
        <w:rPr>
          <w:sz w:val="16"/>
        </w:rPr>
        <w:t xml:space="preserve"> for the next two decades. Also, </w:t>
      </w:r>
      <w:r w:rsidRPr="002240C9">
        <w:rPr>
          <w:rStyle w:val="Emphasis"/>
        </w:rPr>
        <w:t>the more Moscow is flailing</w:t>
      </w:r>
      <w:r w:rsidRPr="002240C9">
        <w:rPr>
          <w:sz w:val="16"/>
        </w:rPr>
        <w:t xml:space="preserve"> in its own war, </w:t>
      </w:r>
      <w:r w:rsidRPr="002240C9">
        <w:rPr>
          <w:rStyle w:val="StyleUnderline"/>
        </w:rPr>
        <w:t>the greater the pressure it is likely to place on Beijing and Tehran to supply it</w:t>
      </w:r>
      <w:r w:rsidRPr="002240C9">
        <w:rPr>
          <w:sz w:val="16"/>
        </w:rPr>
        <w:t xml:space="preserve"> with materiel that they might otherwise use for conflicts in their own regions. </w:t>
      </w:r>
      <w:r w:rsidRPr="002240C9">
        <w:rPr>
          <w:rStyle w:val="Emphasis"/>
        </w:rPr>
        <w:t>However, if the U</w:t>
      </w:r>
      <w:r w:rsidRPr="002240C9">
        <w:rPr>
          <w:rStyle w:val="StyleUnderline"/>
        </w:rPr>
        <w:t xml:space="preserve">nited </w:t>
      </w:r>
      <w:r w:rsidRPr="002240C9">
        <w:rPr>
          <w:rStyle w:val="Emphasis"/>
        </w:rPr>
        <w:t>S</w:t>
      </w:r>
      <w:r w:rsidRPr="002240C9">
        <w:rPr>
          <w:rStyle w:val="StyleUnderline"/>
        </w:rPr>
        <w:t>tates</w:t>
      </w:r>
      <w:r w:rsidRPr="002240C9">
        <w:rPr>
          <w:rStyle w:val="Emphasis"/>
        </w:rPr>
        <w:t xml:space="preserve"> fails</w:t>
      </w:r>
      <w:r w:rsidRPr="002240C9">
        <w:rPr>
          <w:sz w:val="16"/>
        </w:rPr>
        <w:t>—</w:t>
      </w:r>
      <w:r w:rsidRPr="002240C9">
        <w:rPr>
          <w:rStyle w:val="Emphasis"/>
        </w:rPr>
        <w:t>in the hope that Europeans can counter Russia on their own</w:t>
      </w:r>
      <w:r w:rsidRPr="002240C9">
        <w:rPr>
          <w:sz w:val="16"/>
        </w:rPr>
        <w:t xml:space="preserve"> or in the belief that Europe is not as valuable to U.S. interests as Asia—</w:t>
      </w:r>
      <w:r w:rsidRPr="002240C9">
        <w:rPr>
          <w:rStyle w:val="Emphasis"/>
        </w:rPr>
        <w:t>then the U</w:t>
      </w:r>
      <w:r w:rsidRPr="002240C9">
        <w:rPr>
          <w:rStyle w:val="StyleUnderline"/>
        </w:rPr>
        <w:t xml:space="preserve">nited </w:t>
      </w:r>
      <w:r w:rsidRPr="002240C9">
        <w:rPr>
          <w:rStyle w:val="Emphasis"/>
        </w:rPr>
        <w:t>S</w:t>
      </w:r>
      <w:r w:rsidRPr="002240C9">
        <w:rPr>
          <w:rStyle w:val="StyleUnderline"/>
        </w:rPr>
        <w:t xml:space="preserve">tates </w:t>
      </w:r>
      <w:r w:rsidRPr="002240C9">
        <w:rPr>
          <w:rStyle w:val="Emphasis"/>
        </w:rPr>
        <w:t>is likely to fail in its rivalry with China</w:t>
      </w:r>
      <w:r w:rsidRPr="002240C9">
        <w:rPr>
          <w:rStyle w:val="StyleUnderline"/>
        </w:rPr>
        <w:t>. Tending to the geopolitical base</w:t>
      </w:r>
      <w:r w:rsidRPr="002240C9">
        <w:rPr>
          <w:sz w:val="16"/>
        </w:rPr>
        <w:t xml:space="preserve">, in other words, </w:t>
      </w:r>
      <w:r w:rsidRPr="002240C9">
        <w:rPr>
          <w:rStyle w:val="StyleUnderline"/>
        </w:rPr>
        <w:t>is the best way to ensure</w:t>
      </w:r>
      <w:r w:rsidRPr="002240C9">
        <w:rPr>
          <w:sz w:val="16"/>
        </w:rPr>
        <w:t xml:space="preserve"> that </w:t>
      </w:r>
      <w:r w:rsidRPr="002240C9">
        <w:rPr>
          <w:rStyle w:val="StyleUnderline"/>
        </w:rPr>
        <w:t xml:space="preserve">the United States doesn’t face one </w:t>
      </w:r>
      <w:r w:rsidRPr="002240C9">
        <w:rPr>
          <w:rStyle w:val="Emphasis"/>
        </w:rPr>
        <w:t>monumental, World War III-style showdown</w:t>
      </w:r>
      <w:r w:rsidRPr="002240C9">
        <w:rPr>
          <w:rStyle w:val="StyleUnderline"/>
        </w:rPr>
        <w:t xml:space="preserve"> in multiple regions that would </w:t>
      </w:r>
      <w:r w:rsidRPr="002240C9">
        <w:rPr>
          <w:rStyle w:val="Emphasis"/>
        </w:rPr>
        <w:t>push U.S. national will and resources to or beyond the limit</w:t>
      </w:r>
      <w:r w:rsidRPr="002240C9">
        <w:rPr>
          <w:sz w:val="16"/>
        </w:rPr>
        <w:t>.</w:t>
      </w:r>
    </w:p>
    <w:p w14:paraId="3B64D95B" w14:textId="77777777" w:rsidR="00924CEF" w:rsidRPr="002240C9" w:rsidRDefault="00924CEF" w:rsidP="00924CEF">
      <w:pPr>
        <w:rPr>
          <w:sz w:val="16"/>
        </w:rPr>
      </w:pPr>
      <w:r w:rsidRPr="002240C9">
        <w:rPr>
          <w:sz w:val="16"/>
        </w:rPr>
        <w:t>Second, the crisis on Europe’s eastern frontier has given Washington the opportunity to reawaken its defense industrial capability and produce what is most needed in a war: ammunition. Defense procurement in peacetime tends to favor narrow bureaucratic interests, developing big-ticket weapons platforms rather than cheap ammunition, aircraft rather than missiles, tanks rather than artillery shells. The largest conventional war in modern Europe is now giving Washington the chance to alter the country’s industrial efforts, surging production of missiles, munitions, and the components that it needs for warfare in both continental European and Asian maritime warfighting environments. Of all the military aid Washington has allotted to Ukraine, the vast bulk of it has gone to U.S. industry to sustain and expand production lines. Many of the weapons deliveries to Ukraine are from surplus or outdated stock valued at replacement cost today—with that money going to buy state-of-the-art weapons for the U.S. military. This would have been impossible to achieve politically by simply prophesizing a war with China at some time in the future.</w:t>
      </w:r>
    </w:p>
    <w:p w14:paraId="26F34BC2" w14:textId="77777777" w:rsidR="00924CEF" w:rsidRDefault="00924CEF" w:rsidP="00924CEF">
      <w:pPr>
        <w:rPr>
          <w:sz w:val="16"/>
        </w:rPr>
      </w:pPr>
      <w:r w:rsidRPr="002240C9">
        <w:rPr>
          <w:sz w:val="16"/>
        </w:rPr>
        <w:t xml:space="preserve">For both reasons, </w:t>
      </w:r>
      <w:r w:rsidRPr="002240C9">
        <w:rPr>
          <w:rStyle w:val="StyleUnderline"/>
        </w:rPr>
        <w:t xml:space="preserve">U.S. strategy should center on </w:t>
      </w:r>
      <w:r w:rsidRPr="002240C9">
        <w:rPr>
          <w:rStyle w:val="Emphasis"/>
        </w:rPr>
        <w:t>securing Europe</w:t>
      </w:r>
      <w:r w:rsidRPr="002240C9">
        <w:rPr>
          <w:sz w:val="16"/>
        </w:rPr>
        <w:t xml:space="preserve"> before turning greater attention to Asia. </w:t>
      </w:r>
      <w:r w:rsidRPr="002240C9">
        <w:rPr>
          <w:rStyle w:val="StyleUnderline"/>
        </w:rPr>
        <w:t>This is the heart of a strategy of sequencing Washington’s main geopolitical rivalries</w:t>
      </w:r>
      <w:r w:rsidRPr="002240C9">
        <w:rPr>
          <w:sz w:val="16"/>
        </w:rPr>
        <w:t xml:space="preserve">. Observing these truths does not mean that the United States should not push European allies to take much more responsibility for their own defense—or that U.S. leaders should not be urgently preparing the country’s economy, military, and society for the possibility of having to fight a war across multiple regions. Nor does it lessen the fact that the United States’ military situation in the Indo-Pacific is dire. But </w:t>
      </w:r>
      <w:r w:rsidRPr="002240C9">
        <w:rPr>
          <w:rStyle w:val="StyleUnderline"/>
        </w:rPr>
        <w:t xml:space="preserve">in an era of trade-offs, </w:t>
      </w:r>
      <w:r w:rsidRPr="002240C9">
        <w:rPr>
          <w:rStyle w:val="Emphasis"/>
        </w:rPr>
        <w:t>choice is necessary</w:t>
      </w:r>
      <w:r w:rsidRPr="002240C9">
        <w:rPr>
          <w:rStyle w:val="StyleUnderline"/>
        </w:rPr>
        <w:t>. The United States will be best positioned to deal with China</w:t>
      </w:r>
      <w:r w:rsidRPr="002240C9">
        <w:rPr>
          <w:sz w:val="16"/>
        </w:rPr>
        <w:t xml:space="preserve">, the greatest threat in U.S. history, </w:t>
      </w:r>
      <w:r w:rsidRPr="002240C9">
        <w:rPr>
          <w:rStyle w:val="StyleUnderline"/>
        </w:rPr>
        <w:t>with Europe</w:t>
      </w:r>
      <w:r w:rsidRPr="002240C9">
        <w:rPr>
          <w:sz w:val="16"/>
        </w:rPr>
        <w:t xml:space="preserve">, the greatest alliance in U.S. history, </w:t>
      </w:r>
      <w:r w:rsidRPr="002240C9">
        <w:rPr>
          <w:rStyle w:val="Emphasis"/>
        </w:rPr>
        <w:t>stable and on its side</w:t>
      </w:r>
      <w:r w:rsidRPr="002240C9">
        <w:rPr>
          <w:rStyle w:val="StyleUnderline"/>
        </w:rPr>
        <w:t>. The adage of U.S. strategists in the 20th century</w:t>
      </w:r>
      <w:r w:rsidRPr="002240C9">
        <w:rPr>
          <w:sz w:val="16"/>
        </w:rPr>
        <w:t>—</w:t>
      </w:r>
      <w:r w:rsidRPr="002240C9">
        <w:rPr>
          <w:rStyle w:val="Emphasis"/>
        </w:rPr>
        <w:t>Europe first, Asia second</w:t>
      </w:r>
      <w:r w:rsidRPr="002240C9">
        <w:rPr>
          <w:sz w:val="16"/>
        </w:rPr>
        <w:t>—</w:t>
      </w:r>
      <w:r w:rsidRPr="002240C9">
        <w:rPr>
          <w:rStyle w:val="Emphasis"/>
        </w:rPr>
        <w:t>remains true in the 21st</w:t>
      </w:r>
      <w:r w:rsidRPr="002240C9">
        <w:rPr>
          <w:sz w:val="16"/>
        </w:rPr>
        <w:t>.</w:t>
      </w:r>
    </w:p>
    <w:p w14:paraId="5EAE0F37" w14:textId="77777777" w:rsidR="00924CEF" w:rsidRDefault="00924CEF" w:rsidP="00924CEF">
      <w:pPr>
        <w:pStyle w:val="Heading3"/>
      </w:pPr>
      <w:r>
        <w:t>Frontline States---Impact---2NC</w:t>
      </w:r>
    </w:p>
    <w:p w14:paraId="568AA498" w14:textId="77777777" w:rsidR="00924CEF" w:rsidRDefault="00924CEF" w:rsidP="00924CEF">
      <w:pPr>
        <w:pStyle w:val="Heading4"/>
      </w:pPr>
      <w:r>
        <w:t xml:space="preserve">Abandonment makes the Baltics and Poland into </w:t>
      </w:r>
      <w:r>
        <w:rPr>
          <w:u w:val="single"/>
        </w:rPr>
        <w:t>buffer states</w:t>
      </w:r>
      <w:r>
        <w:t xml:space="preserve">, guaranteeing Russian invasion. </w:t>
      </w:r>
    </w:p>
    <w:p w14:paraId="1FD93F7A" w14:textId="77777777" w:rsidR="00924CEF" w:rsidRPr="001C0B57" w:rsidRDefault="00924CEF" w:rsidP="00924CEF">
      <w:r>
        <w:t xml:space="preserve">Brian </w:t>
      </w:r>
      <w:r w:rsidRPr="001C0B57">
        <w:rPr>
          <w:rStyle w:val="Style13ptBold"/>
        </w:rPr>
        <w:t>Blankenship 24</w:t>
      </w:r>
      <w:r>
        <w:t>, Assistant Professor of Political Science at the University of Miami, Ph.D. in Political Science from Columbia University, “Managing the Dilemmas of Alliance Burden Sharing,” The Washington Quarterly, Vol. 47, No. 1, 2024, accessed 07-14-2025, https://doi.org/10.1080/0163660X.2024.2323898, DG</w:t>
      </w:r>
    </w:p>
    <w:p w14:paraId="6C64E024" w14:textId="77777777" w:rsidR="00924CEF" w:rsidRPr="001C0B57" w:rsidRDefault="00924CEF" w:rsidP="00924CEF">
      <w:pPr>
        <w:rPr>
          <w:sz w:val="16"/>
        </w:rPr>
      </w:pPr>
      <w:r w:rsidRPr="001C0B57">
        <w:rPr>
          <w:sz w:val="16"/>
        </w:rPr>
        <w:t xml:space="preserve">Yet </w:t>
      </w:r>
      <w:r w:rsidRPr="001C0B57">
        <w:rPr>
          <w:rStyle w:val="StyleUnderline"/>
        </w:rPr>
        <w:t>Russia could</w:t>
      </w:r>
      <w:r w:rsidRPr="001C0B57">
        <w:rPr>
          <w:sz w:val="16"/>
        </w:rPr>
        <w:t xml:space="preserve"> still </w:t>
      </w:r>
      <w:r w:rsidRPr="001C0B57">
        <w:rPr>
          <w:rStyle w:val="StyleUnderline"/>
        </w:rPr>
        <w:t xml:space="preserve">cause </w:t>
      </w:r>
      <w:r w:rsidRPr="001C0B57">
        <w:rPr>
          <w:rStyle w:val="Emphasis"/>
        </w:rPr>
        <w:t>considerable problems</w:t>
      </w:r>
      <w:r w:rsidRPr="001C0B57">
        <w:rPr>
          <w:rStyle w:val="StyleUnderline"/>
        </w:rPr>
        <w:t xml:space="preserve"> for</w:t>
      </w:r>
      <w:r w:rsidRPr="001C0B57">
        <w:rPr>
          <w:sz w:val="16"/>
        </w:rPr>
        <w:t xml:space="preserve"> neighbors like </w:t>
      </w:r>
      <w:r w:rsidRPr="001C0B57">
        <w:rPr>
          <w:rStyle w:val="StyleUnderline"/>
        </w:rPr>
        <w:t xml:space="preserve">Poland, Finland, and </w:t>
      </w:r>
      <w:r w:rsidRPr="001C0B57">
        <w:rPr>
          <w:sz w:val="16"/>
        </w:rPr>
        <w:t xml:space="preserve">especially </w:t>
      </w:r>
      <w:r w:rsidRPr="001C0B57">
        <w:rPr>
          <w:rStyle w:val="StyleUnderline"/>
        </w:rPr>
        <w:t>the Baltic countries</w:t>
      </w:r>
      <w:r w:rsidRPr="001C0B57">
        <w:rPr>
          <w:sz w:val="16"/>
        </w:rPr>
        <w:t xml:space="preserve"> of Estonia, Latvia and Lithuania. Those </w:t>
      </w:r>
      <w:r w:rsidRPr="001C0B57">
        <w:rPr>
          <w:rStyle w:val="StyleUnderline"/>
        </w:rPr>
        <w:t>NATO members bordering Russia would</w:t>
      </w:r>
      <w:r w:rsidRPr="001C0B57">
        <w:rPr>
          <w:sz w:val="16"/>
        </w:rPr>
        <w:t xml:space="preserve"> likely </w:t>
      </w:r>
      <w:r w:rsidRPr="001C0B57">
        <w:rPr>
          <w:rStyle w:val="StyleUnderline"/>
        </w:rPr>
        <w:t xml:space="preserve">try to balance Russia </w:t>
      </w:r>
      <w:r w:rsidRPr="001C0B57">
        <w:rPr>
          <w:rStyle w:val="Emphasis"/>
        </w:rPr>
        <w:t>vigorously</w:t>
      </w:r>
      <w:r w:rsidRPr="001C0B57">
        <w:rPr>
          <w:rStyle w:val="StyleUnderline"/>
        </w:rPr>
        <w:t>, as they have before and since</w:t>
      </w:r>
      <w:r w:rsidRPr="001C0B57">
        <w:rPr>
          <w:sz w:val="16"/>
        </w:rPr>
        <w:t xml:space="preserve"> its </w:t>
      </w:r>
      <w:r w:rsidRPr="001C0B57">
        <w:rPr>
          <w:rStyle w:val="StyleUnderline"/>
        </w:rPr>
        <w:t>2022</w:t>
      </w:r>
      <w:r w:rsidRPr="001C0B57">
        <w:rPr>
          <w:sz w:val="16"/>
        </w:rPr>
        <w:t xml:space="preserve"> invasion of Ukraine.38 The challenge, however, is that </w:t>
      </w:r>
      <w:r w:rsidRPr="001C0B57">
        <w:rPr>
          <w:rStyle w:val="StyleUnderline"/>
        </w:rPr>
        <w:t>outside of Poland, the NATO members bordering Russia are among the alliance’s smallest in</w:t>
      </w:r>
      <w:r w:rsidRPr="001C0B57">
        <w:rPr>
          <w:sz w:val="16"/>
        </w:rPr>
        <w:t xml:space="preserve"> terms of </w:t>
      </w:r>
      <w:r w:rsidRPr="001C0B57">
        <w:rPr>
          <w:rStyle w:val="StyleUnderline"/>
        </w:rPr>
        <w:t>economic output and population</w:t>
      </w:r>
      <w:r w:rsidRPr="001C0B57">
        <w:rPr>
          <w:sz w:val="16"/>
        </w:rPr>
        <w:t xml:space="preserve">. Meanwhile, </w:t>
      </w:r>
      <w:r w:rsidRPr="001C0B57">
        <w:rPr>
          <w:rStyle w:val="StyleUnderline"/>
        </w:rPr>
        <w:t>the major European powers of the alliance</w:t>
      </w:r>
      <w:r w:rsidRPr="001C0B57">
        <w:rPr>
          <w:sz w:val="16"/>
        </w:rPr>
        <w:t>—including France, Germany and the United Kingdom—</w:t>
      </w:r>
      <w:r w:rsidRPr="001C0B57">
        <w:rPr>
          <w:rStyle w:val="StyleUnderline"/>
        </w:rPr>
        <w:t xml:space="preserve">are </w:t>
      </w:r>
      <w:r w:rsidRPr="001C0B57">
        <w:rPr>
          <w:rStyle w:val="Emphasis"/>
        </w:rPr>
        <w:t>more distant</w:t>
      </w:r>
      <w:r w:rsidRPr="001C0B57">
        <w:rPr>
          <w:rStyle w:val="StyleUnderline"/>
        </w:rPr>
        <w:t xml:space="preserve"> and </w:t>
      </w:r>
      <w:r w:rsidRPr="001C0B57">
        <w:rPr>
          <w:rStyle w:val="Emphasis"/>
        </w:rPr>
        <w:t>may not respond the same way</w:t>
      </w:r>
      <w:r w:rsidRPr="001C0B57">
        <w:rPr>
          <w:rStyle w:val="StyleUnderline"/>
        </w:rPr>
        <w:t>. Perceptions of the threat posed by Russia tend to be</w:t>
      </w:r>
      <w:r w:rsidRPr="001C0B57">
        <w:rPr>
          <w:sz w:val="16"/>
        </w:rPr>
        <w:t xml:space="preserve"> far </w:t>
      </w:r>
      <w:r w:rsidRPr="001C0B57">
        <w:rPr>
          <w:rStyle w:val="StyleUnderline"/>
        </w:rPr>
        <w:t>lower among countries not bordering it</w:t>
      </w:r>
      <w:r w:rsidRPr="001C0B57">
        <w:rPr>
          <w:sz w:val="16"/>
        </w:rPr>
        <w:t xml:space="preserve">, and </w:t>
      </w:r>
      <w:r w:rsidRPr="001C0B57">
        <w:rPr>
          <w:rStyle w:val="StyleUnderline"/>
        </w:rPr>
        <w:t xml:space="preserve">much of Western Europe might feel insulated enough to </w:t>
      </w:r>
      <w:r w:rsidRPr="001C0B57">
        <w:rPr>
          <w:rStyle w:val="Emphasis"/>
        </w:rPr>
        <w:t>adopt a wait-and-see approach</w:t>
      </w:r>
      <w:r w:rsidRPr="001C0B57">
        <w:rPr>
          <w:sz w:val="16"/>
        </w:rPr>
        <w:t xml:space="preserve">, particularly </w:t>
      </w:r>
      <w:r w:rsidRPr="001C0B57">
        <w:rPr>
          <w:rStyle w:val="StyleUnderline"/>
        </w:rPr>
        <w:t>in the wake of Russia’s military struggles in Ukraine</w:t>
      </w:r>
      <w:r w:rsidRPr="001C0B57">
        <w:rPr>
          <w:sz w:val="16"/>
        </w:rPr>
        <w:t xml:space="preserve">. Emmanuel </w:t>
      </w:r>
      <w:r w:rsidRPr="001C0B57">
        <w:rPr>
          <w:rStyle w:val="StyleUnderline"/>
        </w:rPr>
        <w:t>Macron</w:t>
      </w:r>
      <w:r w:rsidRPr="001C0B57">
        <w:rPr>
          <w:sz w:val="16"/>
        </w:rPr>
        <w:t xml:space="preserve">, for example, </w:t>
      </w:r>
      <w:r w:rsidRPr="001C0B57">
        <w:rPr>
          <w:rStyle w:val="StyleUnderline"/>
        </w:rPr>
        <w:t>has long cautioned against</w:t>
      </w:r>
      <w:r w:rsidRPr="001C0B57">
        <w:rPr>
          <w:sz w:val="16"/>
        </w:rPr>
        <w:t xml:space="preserve"> “</w:t>
      </w:r>
      <w:r w:rsidRPr="001C0B57">
        <w:rPr>
          <w:rStyle w:val="StyleUnderline"/>
        </w:rPr>
        <w:t>humiliating</w:t>
      </w:r>
      <w:r w:rsidRPr="001C0B57">
        <w:rPr>
          <w:sz w:val="16"/>
        </w:rPr>
        <w:t xml:space="preserve">” Vladimir </w:t>
      </w:r>
      <w:r w:rsidRPr="001C0B57">
        <w:rPr>
          <w:rStyle w:val="StyleUnderline"/>
        </w:rPr>
        <w:t>Putin</w:t>
      </w:r>
      <w:r w:rsidRPr="001C0B57">
        <w:rPr>
          <w:sz w:val="16"/>
        </w:rPr>
        <w:t xml:space="preserve"> in Ukraine. 39 Indeed, </w:t>
      </w:r>
      <w:r w:rsidRPr="001C0B57">
        <w:rPr>
          <w:rStyle w:val="StyleUnderline"/>
        </w:rPr>
        <w:t>Poland and the Baltic states</w:t>
      </w:r>
      <w:r w:rsidRPr="001C0B57">
        <w:rPr>
          <w:sz w:val="16"/>
        </w:rPr>
        <w:t xml:space="preserve"> tend to </w:t>
      </w:r>
      <w:r w:rsidRPr="001C0B57">
        <w:rPr>
          <w:rStyle w:val="Emphasis"/>
        </w:rPr>
        <w:t>distrust Western Europe’s willingness to defend them, preferring to rely on Washington instead</w:t>
      </w:r>
      <w:r w:rsidRPr="001C0B57">
        <w:rPr>
          <w:sz w:val="16"/>
        </w:rPr>
        <w:t>. 40</w:t>
      </w:r>
    </w:p>
    <w:p w14:paraId="74F7C773" w14:textId="77777777" w:rsidR="00924CEF" w:rsidRPr="001C0B57" w:rsidRDefault="00924CEF" w:rsidP="00924CEF">
      <w:pPr>
        <w:rPr>
          <w:sz w:val="16"/>
        </w:rPr>
      </w:pPr>
      <w:r w:rsidRPr="001C0B57">
        <w:rPr>
          <w:sz w:val="16"/>
        </w:rPr>
        <w:t xml:space="preserve">There are encouraging signs, including Germany’s announcement of a brigade-sized deployment to Lithuania, its first of the postwar era, but equipment short- falls continue to raise questions about operational effectiveness. 41 Whatever </w:t>
      </w:r>
      <w:r w:rsidRPr="001C0B57">
        <w:rPr>
          <w:rStyle w:val="StyleUnderline"/>
        </w:rPr>
        <w:t>Western European capitals’ intentions</w:t>
      </w:r>
      <w:r w:rsidRPr="001C0B57">
        <w:rPr>
          <w:sz w:val="16"/>
        </w:rPr>
        <w:t xml:space="preserve"> today, those intentions </w:t>
      </w:r>
      <w:r w:rsidRPr="001C0B57">
        <w:rPr>
          <w:rStyle w:val="StyleUnderline"/>
        </w:rPr>
        <w:t>could change when faced with the choice of actually having to fight</w:t>
      </w:r>
      <w:r w:rsidRPr="001C0B57">
        <w:rPr>
          <w:sz w:val="16"/>
        </w:rPr>
        <w:t xml:space="preserve">. Moreover, the </w:t>
      </w:r>
      <w:r w:rsidRPr="001C0B57">
        <w:rPr>
          <w:rStyle w:val="StyleUnderline"/>
        </w:rPr>
        <w:t xml:space="preserve">defense or liberation of the Baltic countries would be </w:t>
      </w:r>
      <w:r w:rsidRPr="001C0B57">
        <w:rPr>
          <w:rStyle w:val="Emphasis"/>
        </w:rPr>
        <w:t>costly, operationally difficult</w:t>
      </w:r>
      <w:r w:rsidRPr="001C0B57">
        <w:rPr>
          <w:rStyle w:val="StyleUnderline"/>
        </w:rPr>
        <w:t xml:space="preserve">, and </w:t>
      </w:r>
      <w:r w:rsidRPr="001C0B57">
        <w:rPr>
          <w:rStyle w:val="Emphasis"/>
        </w:rPr>
        <w:t>require substantial improvements in European conventional forces</w:t>
      </w:r>
      <w:r w:rsidRPr="001C0B57">
        <w:rPr>
          <w:sz w:val="16"/>
        </w:rPr>
        <w:t xml:space="preserve"> that so far have not been on offer.42 Indeed, </w:t>
      </w:r>
      <w:r w:rsidRPr="001C0B57">
        <w:rPr>
          <w:rStyle w:val="StyleUnderline"/>
        </w:rPr>
        <w:t>despite initial promises</w:t>
      </w:r>
      <w:r w:rsidRPr="001C0B57">
        <w:rPr>
          <w:sz w:val="16"/>
        </w:rPr>
        <w:t xml:space="preserve"> in the months immediately </w:t>
      </w:r>
      <w:r w:rsidRPr="001C0B57">
        <w:rPr>
          <w:rStyle w:val="StyleUnderline"/>
        </w:rPr>
        <w:t>following</w:t>
      </w:r>
      <w:r w:rsidRPr="001C0B57">
        <w:rPr>
          <w:sz w:val="16"/>
        </w:rPr>
        <w:t xml:space="preserve"> Russia’s 2022 invasion of </w:t>
      </w:r>
      <w:r w:rsidRPr="001C0B57">
        <w:rPr>
          <w:rStyle w:val="StyleUnderline"/>
        </w:rPr>
        <w:t>Ukraine, progress on new funds committed</w:t>
      </w:r>
      <w:r w:rsidRPr="001C0B57">
        <w:rPr>
          <w:sz w:val="16"/>
        </w:rPr>
        <w:t xml:space="preserve"> by each member </w:t>
      </w:r>
      <w:r w:rsidRPr="001C0B57">
        <w:rPr>
          <w:rStyle w:val="StyleUnderline"/>
        </w:rPr>
        <w:t>to increasing defense capabilities</w:t>
      </w:r>
      <w:r w:rsidRPr="001C0B57">
        <w:rPr>
          <w:sz w:val="16"/>
        </w:rPr>
        <w:t xml:space="preserve">—again, </w:t>
      </w:r>
      <w:r w:rsidRPr="001C0B57">
        <w:rPr>
          <w:rStyle w:val="StyleUnderline"/>
        </w:rPr>
        <w:t>with the notable exceptions of NATO’s Eastern flank countries</w:t>
      </w:r>
      <w:r w:rsidRPr="001C0B57">
        <w:rPr>
          <w:sz w:val="16"/>
        </w:rPr>
        <w:t>—</w:t>
      </w:r>
      <w:r w:rsidRPr="001C0B57">
        <w:rPr>
          <w:rStyle w:val="StyleUnderline"/>
        </w:rPr>
        <w:t>has proved slow</w:t>
      </w:r>
      <w:r w:rsidRPr="001C0B57">
        <w:rPr>
          <w:sz w:val="16"/>
        </w:rPr>
        <w:t>.</w:t>
      </w:r>
    </w:p>
    <w:p w14:paraId="60AB8913" w14:textId="77777777" w:rsidR="00924CEF" w:rsidRPr="001C0B57" w:rsidRDefault="00924CEF" w:rsidP="00924CEF">
      <w:pPr>
        <w:rPr>
          <w:sz w:val="16"/>
        </w:rPr>
      </w:pPr>
      <w:r w:rsidRPr="001C0B57">
        <w:rPr>
          <w:sz w:val="16"/>
        </w:rPr>
        <w:t>Take the case of Germany, which made ambitious promises of a “sea change” (Zeitenwende) in foreign policy following Russia’s invasion. But despite approving a 100-billion-euro supplemental defense fund, how it will use those funds—and over what timeline—remains unclear. Germany’s defense budget will reach NATO’s 2 percent of gross domestic product defense spending target in 2024, but even so, the government has only promised to reach that target over a “multi- year period” which might prove fleeting. 44</w:t>
      </w:r>
    </w:p>
    <w:p w14:paraId="2FB69950" w14:textId="77777777" w:rsidR="00924CEF" w:rsidRPr="00F7026D" w:rsidRDefault="00924CEF" w:rsidP="00924CEF">
      <w:pPr>
        <w:rPr>
          <w:sz w:val="16"/>
        </w:rPr>
      </w:pPr>
      <w:r w:rsidRPr="001C0B57">
        <w:rPr>
          <w:rStyle w:val="StyleUnderline"/>
        </w:rPr>
        <w:t>If Western Europe is unwilling or unable to act as the security guarantor of NATO’s Eastern flank countries, this would</w:t>
      </w:r>
      <w:r w:rsidRPr="001C0B57">
        <w:rPr>
          <w:sz w:val="16"/>
        </w:rPr>
        <w:t xml:space="preserve"> of course </w:t>
      </w:r>
      <w:r w:rsidRPr="001C0B57">
        <w:rPr>
          <w:rStyle w:val="StyleUnderline"/>
        </w:rPr>
        <w:t>complicate any US efforts to shift focus</w:t>
      </w:r>
      <w:r w:rsidRPr="001C0B57">
        <w:rPr>
          <w:sz w:val="16"/>
        </w:rPr>
        <w:t xml:space="preserve"> toward the Indo-Pacific. In such a scenario, </w:t>
      </w:r>
      <w:r w:rsidRPr="001C0B57">
        <w:rPr>
          <w:rStyle w:val="StyleUnderline"/>
        </w:rPr>
        <w:t xml:space="preserve">the United States risks </w:t>
      </w:r>
      <w:r w:rsidRPr="001C0B57">
        <w:rPr>
          <w:sz w:val="16"/>
        </w:rPr>
        <w:t xml:space="preserve">either undermining its prioritization of East Asia in order to remain “Europe’s Pacifier” or </w:t>
      </w:r>
      <w:r w:rsidRPr="001C0B57">
        <w:rPr>
          <w:rStyle w:val="StyleUnderline"/>
        </w:rPr>
        <w:t xml:space="preserve">allowing Eastern flank countries to become </w:t>
      </w:r>
      <w:r w:rsidRPr="001C0B57">
        <w:rPr>
          <w:rStyle w:val="Emphasis"/>
        </w:rPr>
        <w:t>de facto buffer states</w:t>
      </w:r>
      <w:r w:rsidRPr="001C0B57">
        <w:rPr>
          <w:rStyle w:val="StyleUnderline"/>
        </w:rPr>
        <w:t xml:space="preserve"> between</w:t>
      </w:r>
      <w:r w:rsidRPr="001C0B57">
        <w:rPr>
          <w:sz w:val="16"/>
        </w:rPr>
        <w:t xml:space="preserve"> the major powers of </w:t>
      </w:r>
      <w:r w:rsidRPr="001C0B57">
        <w:rPr>
          <w:rStyle w:val="StyleUnderline"/>
        </w:rPr>
        <w:t>Western Europe and Russia</w:t>
      </w:r>
      <w:r w:rsidRPr="001C0B57">
        <w:rPr>
          <w:sz w:val="16"/>
        </w:rPr>
        <w:t xml:space="preserve">—and </w:t>
      </w:r>
      <w:r w:rsidRPr="001C0B57">
        <w:rPr>
          <w:rStyle w:val="StyleUnderline"/>
        </w:rPr>
        <w:t xml:space="preserve">buffer states have a </w:t>
      </w:r>
      <w:r w:rsidRPr="001C0B57">
        <w:rPr>
          <w:rStyle w:val="Emphasis"/>
        </w:rPr>
        <w:t>grim history</w:t>
      </w:r>
      <w:r w:rsidRPr="001C0B57">
        <w:rPr>
          <w:rStyle w:val="StyleUnderline"/>
        </w:rPr>
        <w:t>, being far more likely to experience violent conquest</w:t>
      </w:r>
      <w:r w:rsidRPr="001C0B57">
        <w:rPr>
          <w:sz w:val="16"/>
        </w:rPr>
        <w:t xml:space="preserve"> than other countries. 45 </w:t>
      </w:r>
      <w:r w:rsidRPr="001C0B57">
        <w:rPr>
          <w:rStyle w:val="StyleUnderline"/>
        </w:rPr>
        <w:t>Russia’s performance in Ukraine may</w:t>
      </w:r>
      <w:r w:rsidRPr="001C0B57">
        <w:rPr>
          <w:sz w:val="16"/>
        </w:rPr>
        <w:t xml:space="preserve">, at least </w:t>
      </w:r>
      <w:r w:rsidRPr="001C0B57">
        <w:rPr>
          <w:rStyle w:val="Emphasis"/>
        </w:rPr>
        <w:t>for a time</w:t>
      </w:r>
      <w:r w:rsidRPr="001C0B57">
        <w:rPr>
          <w:rStyle w:val="StyleUnderline"/>
        </w:rPr>
        <w:t>, mitigate concerns</w:t>
      </w:r>
      <w:r w:rsidRPr="001C0B57">
        <w:rPr>
          <w:sz w:val="16"/>
        </w:rPr>
        <w:t xml:space="preserve"> about its ability to seize territory from NATO’s Eastern flank members, and allow the alliance to rely on its Article 5 security guarantee for deterrence. </w:t>
      </w:r>
      <w:r w:rsidRPr="001C0B57">
        <w:rPr>
          <w:rStyle w:val="Emphasis"/>
        </w:rPr>
        <w:t>Nevertheless</w:t>
      </w:r>
      <w:r w:rsidRPr="001C0B57">
        <w:rPr>
          <w:sz w:val="16"/>
        </w:rPr>
        <w:t xml:space="preserve">, a </w:t>
      </w:r>
      <w:r w:rsidRPr="001C0B57">
        <w:rPr>
          <w:rStyle w:val="StyleUnderline"/>
        </w:rPr>
        <w:t>diminished perception of Russia’s capabilities may</w:t>
      </w:r>
      <w:r w:rsidRPr="001C0B57">
        <w:rPr>
          <w:sz w:val="16"/>
        </w:rPr>
        <w:t xml:space="preserve"> also </w:t>
      </w:r>
      <w:r w:rsidRPr="001C0B57">
        <w:rPr>
          <w:rStyle w:val="StyleUnderline"/>
        </w:rPr>
        <w:t>weaken Western Europe’s perceived need to mount a vigorous defense in Eastern Europe</w:t>
      </w:r>
      <w:r w:rsidRPr="001C0B57">
        <w:rPr>
          <w:sz w:val="16"/>
        </w:rPr>
        <w:t>.</w:t>
      </w:r>
    </w:p>
    <w:p w14:paraId="0B244BC3" w14:textId="77777777" w:rsidR="00924CEF" w:rsidRDefault="00924CEF" w:rsidP="00924CEF">
      <w:pPr>
        <w:pStyle w:val="Heading4"/>
      </w:pPr>
      <w:r>
        <w:t xml:space="preserve">Regional revisionism is the </w:t>
      </w:r>
      <w:r>
        <w:rPr>
          <w:u w:val="single"/>
        </w:rPr>
        <w:t>most likely</w:t>
      </w:r>
      <w:r>
        <w:t xml:space="preserve"> scenario for World War III.</w:t>
      </w:r>
    </w:p>
    <w:p w14:paraId="0A7B2613" w14:textId="77777777" w:rsidR="00924CEF" w:rsidRPr="00BB1B31" w:rsidRDefault="00924CEF" w:rsidP="00924CEF">
      <w:r>
        <w:t xml:space="preserve">Hal </w:t>
      </w:r>
      <w:r w:rsidRPr="00BB1B31">
        <w:rPr>
          <w:rStyle w:val="Style13ptBold"/>
        </w:rPr>
        <w:t xml:space="preserve">Brands </w:t>
      </w:r>
      <w:r>
        <w:rPr>
          <w:rStyle w:val="Style13ptBold"/>
        </w:rPr>
        <w:t>24</w:t>
      </w:r>
      <w:r>
        <w:t>, Henry A. Kissinger Distinguished Professor of Global Affairs at the Johns Hopkins University School of Advanced International Studies, Senior Fellow at the American Enterprise Institute, Ph.D. in Political Science from Yale University, “The Next Global War,” Foreign Affairs, 01-26-2024, accessed 07-14-2025, https://www.foreignaffairs.com/united-states/next-global-war, DG</w:t>
      </w:r>
    </w:p>
    <w:p w14:paraId="31705D27" w14:textId="77777777" w:rsidR="00924CEF" w:rsidRPr="002240C9" w:rsidRDefault="00924CEF" w:rsidP="00924CEF">
      <w:pPr>
        <w:rPr>
          <w:sz w:val="16"/>
        </w:rPr>
      </w:pPr>
      <w:r w:rsidRPr="002240C9">
        <w:rPr>
          <w:rStyle w:val="StyleUnderline"/>
        </w:rPr>
        <w:t>The post-Cold War era</w:t>
      </w:r>
      <w:r w:rsidRPr="002240C9">
        <w:rPr>
          <w:sz w:val="16"/>
        </w:rPr>
        <w:t xml:space="preserve"> began, in the early 1990s, with soaring visions of global peace. It </w:t>
      </w:r>
      <w:r w:rsidRPr="002240C9">
        <w:rPr>
          <w:rStyle w:val="StyleUnderline"/>
        </w:rPr>
        <w:t>is ending</w:t>
      </w:r>
      <w:r w:rsidRPr="002240C9">
        <w:rPr>
          <w:sz w:val="16"/>
        </w:rPr>
        <w:t xml:space="preserve">, three decades later, </w:t>
      </w:r>
      <w:r w:rsidRPr="002240C9">
        <w:rPr>
          <w:rStyle w:val="StyleUnderline"/>
        </w:rPr>
        <w:t xml:space="preserve">with </w:t>
      </w:r>
      <w:r w:rsidRPr="002240C9">
        <w:rPr>
          <w:rStyle w:val="Emphasis"/>
        </w:rPr>
        <w:t>surging risks of global war</w:t>
      </w:r>
      <w:r w:rsidRPr="002240C9">
        <w:rPr>
          <w:sz w:val="16"/>
        </w:rPr>
        <w:t xml:space="preserve">. </w:t>
      </w:r>
      <w:r w:rsidRPr="002240C9">
        <w:rPr>
          <w:rStyle w:val="StyleUnderline"/>
        </w:rPr>
        <w:t xml:space="preserve">Today, </w:t>
      </w:r>
      <w:r w:rsidRPr="002240C9">
        <w:rPr>
          <w:rStyle w:val="Emphasis"/>
        </w:rPr>
        <w:t>Europe</w:t>
      </w:r>
      <w:r w:rsidRPr="002240C9">
        <w:rPr>
          <w:rStyle w:val="StyleUnderline"/>
        </w:rPr>
        <w:t xml:space="preserve"> is experiencing</w:t>
      </w:r>
      <w:r w:rsidRPr="002240C9">
        <w:rPr>
          <w:sz w:val="16"/>
        </w:rPr>
        <w:t xml:space="preserve"> its most </w:t>
      </w:r>
      <w:r w:rsidRPr="002240C9">
        <w:rPr>
          <w:rStyle w:val="StyleUnderline"/>
        </w:rPr>
        <w:t>devastating military conflict</w:t>
      </w:r>
      <w:r w:rsidRPr="002240C9">
        <w:rPr>
          <w:sz w:val="16"/>
        </w:rPr>
        <w:t xml:space="preserve"> in generations. A </w:t>
      </w:r>
      <w:r w:rsidRPr="002240C9">
        <w:rPr>
          <w:rStyle w:val="StyleUnderline"/>
        </w:rPr>
        <w:t xml:space="preserve">brutal fight between Israel and Hamas is sowing violence and instability across the </w:t>
      </w:r>
      <w:r w:rsidRPr="002240C9">
        <w:rPr>
          <w:rStyle w:val="Emphasis"/>
        </w:rPr>
        <w:t>Middle East</w:t>
      </w:r>
      <w:r w:rsidRPr="002240C9">
        <w:rPr>
          <w:sz w:val="16"/>
        </w:rPr>
        <w:t xml:space="preserve">. </w:t>
      </w:r>
      <w:r w:rsidRPr="002240C9">
        <w:rPr>
          <w:rStyle w:val="Emphasis"/>
        </w:rPr>
        <w:t>East Asia</w:t>
      </w:r>
      <w:r w:rsidRPr="002240C9">
        <w:rPr>
          <w:sz w:val="16"/>
        </w:rPr>
        <w:t xml:space="preserve">, fortunately, is not at war. But it </w:t>
      </w:r>
      <w:r w:rsidRPr="002240C9">
        <w:rPr>
          <w:rStyle w:val="StyleUnderline"/>
        </w:rPr>
        <w:t>isn’t exactly peaceful</w:t>
      </w:r>
      <w:r w:rsidRPr="002240C9">
        <w:rPr>
          <w:sz w:val="16"/>
        </w:rPr>
        <w:t xml:space="preserve">, either, as </w:t>
      </w:r>
      <w:r w:rsidRPr="002240C9">
        <w:rPr>
          <w:rStyle w:val="StyleUnderline"/>
        </w:rPr>
        <w:t>China coerces</w:t>
      </w:r>
      <w:r w:rsidRPr="002240C9">
        <w:rPr>
          <w:sz w:val="16"/>
        </w:rPr>
        <w:t xml:space="preserve"> its </w:t>
      </w:r>
      <w:r w:rsidRPr="002240C9">
        <w:rPr>
          <w:rStyle w:val="StyleUnderline"/>
        </w:rPr>
        <w:t>neighbors and amasses military power</w:t>
      </w:r>
      <w:r w:rsidRPr="002240C9">
        <w:rPr>
          <w:sz w:val="16"/>
        </w:rPr>
        <w:t xml:space="preserve"> at a historic rate. If many Americans don’t realize how close the world is to being ravaged by fierce, interlocking conflicts, perhaps that’s because they’ve forgotten how the last global war came about.</w:t>
      </w:r>
    </w:p>
    <w:p w14:paraId="3EB26820" w14:textId="77777777" w:rsidR="00924CEF" w:rsidRPr="002240C9" w:rsidRDefault="00924CEF" w:rsidP="00924CEF">
      <w:pPr>
        <w:rPr>
          <w:sz w:val="16"/>
        </w:rPr>
      </w:pPr>
      <w:r w:rsidRPr="002240C9">
        <w:rPr>
          <w:sz w:val="16"/>
        </w:rPr>
        <w:t xml:space="preserve">When Americans think of global war, they typically think of World War II—or the part of the war that began with Japan’s strike on Pearl Harbor in December 1941. After that attack, and Adolf Hitler’s subsequent declaration of war against the United States, the conflict was a single, all-encompassing struggle between rival alliances on a global battlefield. But </w:t>
      </w:r>
      <w:r w:rsidRPr="002240C9">
        <w:rPr>
          <w:rStyle w:val="StyleUnderline"/>
        </w:rPr>
        <w:t xml:space="preserve">World War II began as a trio of </w:t>
      </w:r>
      <w:r w:rsidRPr="002240C9">
        <w:rPr>
          <w:rStyle w:val="Emphasis"/>
        </w:rPr>
        <w:t>loosely connected contests for primacy</w:t>
      </w:r>
      <w:r w:rsidRPr="002240C9">
        <w:rPr>
          <w:rStyle w:val="StyleUnderline"/>
        </w:rPr>
        <w:t xml:space="preserve"> in key regions</w:t>
      </w:r>
      <w:r w:rsidRPr="002240C9">
        <w:rPr>
          <w:sz w:val="16"/>
        </w:rPr>
        <w:t xml:space="preserve"> stretching from Europe to the Asia-Pacific—contests that eventually climaxed and coalesced in globally consuming ways. The history of this period reveals the darker aspects of strategic interdependence in a war-torn world. It also illustrates uncomfortable parallels to the situation Washington currently confronts.</w:t>
      </w:r>
    </w:p>
    <w:p w14:paraId="5D516DFD" w14:textId="77777777" w:rsidR="00924CEF" w:rsidRPr="002240C9" w:rsidRDefault="00924CEF" w:rsidP="00924CEF">
      <w:pPr>
        <w:rPr>
          <w:sz w:val="16"/>
        </w:rPr>
      </w:pPr>
      <w:r w:rsidRPr="002240C9">
        <w:rPr>
          <w:sz w:val="16"/>
        </w:rPr>
        <w:t xml:space="preserve">The United States isn’t facing a formalized alliance of adversaries, as it once did during World War II. It probably won’t see a replay of a scenario in which autocratic powers conquer giant swaths of Eurasia and its littoral regions. Yet </w:t>
      </w:r>
      <w:r w:rsidRPr="002240C9">
        <w:rPr>
          <w:rStyle w:val="StyleUnderline"/>
        </w:rPr>
        <w:t xml:space="preserve">with wars in eastern Europe and the Middle East </w:t>
      </w:r>
      <w:r w:rsidRPr="002240C9">
        <w:rPr>
          <w:rStyle w:val="Emphasis"/>
        </w:rPr>
        <w:t>already raging</w:t>
      </w:r>
      <w:r w:rsidRPr="002240C9">
        <w:rPr>
          <w:rStyle w:val="StyleUnderline"/>
        </w:rPr>
        <w:t>, and ties between revisionist states becoming more pronounced, all it would take is a clash in the</w:t>
      </w:r>
      <w:r w:rsidRPr="002240C9">
        <w:rPr>
          <w:sz w:val="16"/>
        </w:rPr>
        <w:t xml:space="preserve"> contested </w:t>
      </w:r>
      <w:r w:rsidRPr="002240C9">
        <w:rPr>
          <w:rStyle w:val="StyleUnderline"/>
        </w:rPr>
        <w:t xml:space="preserve">western Pacific to bring about </w:t>
      </w:r>
      <w:r w:rsidRPr="002240C9">
        <w:rPr>
          <w:rStyle w:val="Emphasis"/>
        </w:rPr>
        <w:t>another awful scenario</w:t>
      </w:r>
      <w:r w:rsidRPr="002240C9">
        <w:rPr>
          <w:sz w:val="16"/>
        </w:rPr>
        <w:t xml:space="preserve">—one </w:t>
      </w:r>
      <w:r w:rsidRPr="002240C9">
        <w:rPr>
          <w:rStyle w:val="StyleUnderline"/>
        </w:rPr>
        <w:t xml:space="preserve">in which intense, interrelated regional struggles overwhelm the international system and create a </w:t>
      </w:r>
      <w:r w:rsidRPr="002240C9">
        <w:rPr>
          <w:rStyle w:val="Emphasis"/>
        </w:rPr>
        <w:t>crisis of global security unlike anything since 1945</w:t>
      </w:r>
      <w:r w:rsidRPr="002240C9">
        <w:rPr>
          <w:sz w:val="16"/>
        </w:rPr>
        <w:t>. A world at risk could become a world at war. And the United States isn’t remotely ready for the challenge.</w:t>
      </w:r>
    </w:p>
    <w:p w14:paraId="17F55F00" w14:textId="77777777" w:rsidR="00924CEF" w:rsidRPr="002240C9" w:rsidRDefault="00924CEF" w:rsidP="00924CEF">
      <w:pPr>
        <w:rPr>
          <w:sz w:val="12"/>
          <w:szCs w:val="12"/>
        </w:rPr>
      </w:pPr>
      <w:r w:rsidRPr="002240C9">
        <w:rPr>
          <w:sz w:val="12"/>
          <w:szCs w:val="12"/>
        </w:rPr>
        <w:t>WAR AND REMEMBRANCE</w:t>
      </w:r>
    </w:p>
    <w:p w14:paraId="3B4A3F8B" w14:textId="77777777" w:rsidR="00924CEF" w:rsidRPr="002240C9" w:rsidRDefault="00924CEF" w:rsidP="00924CEF">
      <w:pPr>
        <w:rPr>
          <w:sz w:val="12"/>
          <w:szCs w:val="12"/>
        </w:rPr>
      </w:pPr>
      <w:r w:rsidRPr="002240C9">
        <w:rPr>
          <w:sz w:val="12"/>
          <w:szCs w:val="12"/>
        </w:rPr>
        <w:t>American memories of World War II are indelibly marked by two unique aspects of the U.S. experience. First, the United States entered the war very late—more than two years after Hitler rocked Europe by invading Poland, and more than four years after Japan initiated the Pacific War by invading China. Second, the United States joined the fight in both theaters simultaneously. World War II was thus globalized from the moment the United States entered it; from December 1941 onward, the conflict featured one multicontinent coalition, the Grand Alliance, fighting another multicontinent coalition, the Axis, on multiple fronts. (The exception was that the Soviet Union remained at peace with Japan from 1941 until 1945.) This was a world war in its fullest, most comprehensive sense. Yet history’s most terrible conflict didn’t start that way.</w:t>
      </w:r>
    </w:p>
    <w:p w14:paraId="2A748858" w14:textId="77777777" w:rsidR="00924CEF" w:rsidRPr="002240C9" w:rsidRDefault="00924CEF" w:rsidP="00924CEF">
      <w:pPr>
        <w:rPr>
          <w:sz w:val="12"/>
          <w:szCs w:val="12"/>
        </w:rPr>
      </w:pPr>
      <w:r w:rsidRPr="002240C9">
        <w:rPr>
          <w:sz w:val="12"/>
          <w:szCs w:val="12"/>
        </w:rPr>
        <w:t>World War II was the aggregation of three regional crises: Japan’s rampage in China and the Asia-Pacific; Italy’s bid for empire in Africa and the Mediterranean; and Germany’s push for hegemony in Europe and beyond. In some ways, these crises were always linked. Each was the work of an autocratic regime with a penchant for coercion and violence. Each involved a lunge for dominance in a globally significant region. Each contributed to what U.S. President Franklin Roosevelt, in 1937, called a spreading “epidemic of world lawlessness.” Even so, this wasn’t an integrated mega-conflict from the outset.</w:t>
      </w:r>
    </w:p>
    <w:p w14:paraId="539F716F" w14:textId="77777777" w:rsidR="00924CEF" w:rsidRPr="002240C9" w:rsidRDefault="00924CEF" w:rsidP="00924CEF">
      <w:pPr>
        <w:rPr>
          <w:sz w:val="12"/>
          <w:szCs w:val="12"/>
        </w:rPr>
      </w:pPr>
      <w:r w:rsidRPr="002240C9">
        <w:rPr>
          <w:sz w:val="12"/>
          <w:szCs w:val="12"/>
        </w:rPr>
        <w:t>The fascist powers initially had little in common except illiberal governance and a desire to shatter the status quo. In fact, the vicious racism that pervaded fascist ideology could work against the cohesion of this group: Hitler once derided the Japanese as “lacquered half-monkeys.” And although these countries, beginning in 1936, would seal a series of overlapping security pacts, through the late 1930s they were as often rivals as allies. Hitler’s Germany and Prime Minister Benito Mussolini’s Italy worked at cross-purposes in crises over Austria in 1934 and Ethiopia in 1935. As late as 1938, Germany was supporting China in its war of survival against Japan; the next year, it signed a tacit alliance with the Soviet Union, then fighting an undeclared conflict against Tokyo in Asia. (Moscow and Tokyo later signed a non-aggression pact in April 1941, which held until 1945.) Only gradually did regional crises merge, and rival coalitions cohere, because of factors that might sound familiar today.</w:t>
      </w:r>
    </w:p>
    <w:p w14:paraId="26CF8485" w14:textId="77777777" w:rsidR="00924CEF" w:rsidRPr="002240C9" w:rsidRDefault="00924CEF" w:rsidP="00924CEF">
      <w:pPr>
        <w:rPr>
          <w:sz w:val="12"/>
          <w:szCs w:val="12"/>
        </w:rPr>
      </w:pPr>
      <w:r w:rsidRPr="002240C9">
        <w:rPr>
          <w:sz w:val="12"/>
          <w:szCs w:val="12"/>
        </w:rPr>
        <w:t>First, whatever their specific—and sometimes conflicting—aims, the fascist powers had a more fundamental similarity of purpose. All were seeking a dramatically transformed global order, in which “have not” powers carved out vast empires through brutal tactics—and in which brutal regimes surpassed the decadent democracies they despised. “In the battle between democracy and totalitarianism,” Japan’s foreign minister declared in 1940, “the latter . . . will without question win and will control the world.” There was a basic geopolitical and ideological solidarity among the world’s autocracies, which thrust them—and the conflicts they sowed—closer together over time.</w:t>
      </w:r>
    </w:p>
    <w:p w14:paraId="021BA9F4" w14:textId="77777777" w:rsidR="00924CEF" w:rsidRPr="002240C9" w:rsidRDefault="00924CEF" w:rsidP="00924CEF">
      <w:pPr>
        <w:rPr>
          <w:sz w:val="16"/>
        </w:rPr>
      </w:pPr>
      <w:r w:rsidRPr="002240C9">
        <w:rPr>
          <w:sz w:val="16"/>
        </w:rPr>
        <w:t xml:space="preserve">Second, the world developed a perverse form of interdependence, as </w:t>
      </w:r>
      <w:r w:rsidRPr="002240C9">
        <w:rPr>
          <w:rStyle w:val="StyleUnderline"/>
        </w:rPr>
        <w:t>instability in one region exacerbated instability in another</w:t>
      </w:r>
      <w:r w:rsidRPr="002240C9">
        <w:rPr>
          <w:sz w:val="16"/>
        </w:rPr>
        <w:t xml:space="preserve">. By humiliating the League of Nations and showing that aggression could pay, </w:t>
      </w:r>
      <w:r w:rsidRPr="002240C9">
        <w:rPr>
          <w:rStyle w:val="StyleUnderline"/>
        </w:rPr>
        <w:t>Italy’s assault on Ethiopia</w:t>
      </w:r>
      <w:r w:rsidRPr="002240C9">
        <w:rPr>
          <w:sz w:val="16"/>
        </w:rPr>
        <w:t xml:space="preserve"> in 1935 </w:t>
      </w:r>
      <w:r w:rsidRPr="002240C9">
        <w:rPr>
          <w:rStyle w:val="StyleUnderline"/>
        </w:rPr>
        <w:t>paved the way for Hitler’s remilitarization of the Rhineland</w:t>
      </w:r>
      <w:r w:rsidRPr="002240C9">
        <w:rPr>
          <w:sz w:val="16"/>
        </w:rPr>
        <w:t xml:space="preserve"> in 1936. </w:t>
      </w:r>
      <w:r w:rsidRPr="002240C9">
        <w:rPr>
          <w:rStyle w:val="StyleUnderline"/>
        </w:rPr>
        <w:t>Germany</w:t>
      </w:r>
      <w:r w:rsidRPr="002240C9">
        <w:rPr>
          <w:sz w:val="16"/>
        </w:rPr>
        <w:t xml:space="preserve"> then </w:t>
      </w:r>
      <w:r w:rsidRPr="002240C9">
        <w:rPr>
          <w:rStyle w:val="StyleUnderline"/>
        </w:rPr>
        <w:t>paid it forward</w:t>
      </w:r>
      <w:r w:rsidRPr="002240C9">
        <w:rPr>
          <w:sz w:val="16"/>
        </w:rPr>
        <w:t xml:space="preserve"> in 1940 </w:t>
      </w:r>
      <w:r w:rsidRPr="002240C9">
        <w:rPr>
          <w:rStyle w:val="StyleUnderline"/>
        </w:rPr>
        <w:t xml:space="preserve">by crushing France, putting the </w:t>
      </w:r>
      <w:r w:rsidRPr="002240C9">
        <w:rPr>
          <w:rStyle w:val="Emphasis"/>
        </w:rPr>
        <w:t>U</w:t>
      </w:r>
      <w:r w:rsidRPr="002240C9">
        <w:rPr>
          <w:rStyle w:val="StyleUnderline"/>
        </w:rPr>
        <w:t xml:space="preserve">nited </w:t>
      </w:r>
      <w:r w:rsidRPr="002240C9">
        <w:rPr>
          <w:rStyle w:val="Emphasis"/>
        </w:rPr>
        <w:t>K</w:t>
      </w:r>
      <w:r w:rsidRPr="002240C9">
        <w:rPr>
          <w:rStyle w:val="StyleUnderline"/>
        </w:rPr>
        <w:t>ingdom on the brink, and creating a golden opportunity for Japanese expansion into Southeast Asia</w:t>
      </w:r>
      <w:r w:rsidRPr="002240C9">
        <w:rPr>
          <w:sz w:val="16"/>
        </w:rPr>
        <w:t xml:space="preserve">. Particular tactics also migrated from theater to theater; the use of terror from the air by Italian forces in Ethiopia, for instance, prefigured its use by German forces in Spain and Japanese forces in China. Not least, </w:t>
      </w:r>
      <w:r w:rsidRPr="002240C9">
        <w:rPr>
          <w:rStyle w:val="StyleUnderline"/>
        </w:rPr>
        <w:t xml:space="preserve">the sheer </w:t>
      </w:r>
      <w:r w:rsidRPr="002240C9">
        <w:rPr>
          <w:rStyle w:val="Emphasis"/>
        </w:rPr>
        <w:t>number</w:t>
      </w:r>
      <w:r w:rsidRPr="002240C9">
        <w:rPr>
          <w:rStyle w:val="StyleUnderline"/>
        </w:rPr>
        <w:t xml:space="preserve"> of challenges</w:t>
      </w:r>
      <w:r w:rsidRPr="002240C9">
        <w:rPr>
          <w:sz w:val="16"/>
        </w:rPr>
        <w:t xml:space="preserve"> to the existing order </w:t>
      </w:r>
      <w:r w:rsidRPr="002240C9">
        <w:rPr>
          <w:rStyle w:val="StyleUnderline"/>
        </w:rPr>
        <w:t>disoriented and debilitated its defenders</w:t>
      </w:r>
      <w:r w:rsidRPr="002240C9">
        <w:rPr>
          <w:sz w:val="16"/>
        </w:rPr>
        <w:t>: the United Kingdom had to tread carefully in dealing with Hitler in crises over Austria and Czechoslovakia in 1938 because Japan threatened its imperial holdings in Asia and its Mediterranean lifelines were vulnerable to Italy.</w:t>
      </w:r>
    </w:p>
    <w:p w14:paraId="7A539BA0" w14:textId="77777777" w:rsidR="00924CEF" w:rsidRPr="002240C9" w:rsidRDefault="00924CEF" w:rsidP="00924CEF">
      <w:pPr>
        <w:rPr>
          <w:sz w:val="12"/>
          <w:szCs w:val="12"/>
        </w:rPr>
      </w:pPr>
      <w:r w:rsidRPr="002240C9">
        <w:rPr>
          <w:sz w:val="12"/>
          <w:szCs w:val="12"/>
        </w:rPr>
        <w:t>These two factors contributed to a third, which was that programs of extreme aggression polarized the world and divided it into rival camps. In the late 1930s, Germany and Italy banded together for mutual protection against Western democracies that might try to frustrate their respective ambitions. In 1940, Japan joined the party in hopes of deterring the United States from interfering with its expansion in Asia. Through multiple, mutually reinforcing programs of regional revisionism, the three countries declared, they would create a “new order of things” in the world.</w:t>
      </w:r>
    </w:p>
    <w:p w14:paraId="74864CD9" w14:textId="77777777" w:rsidR="00924CEF" w:rsidRPr="002240C9" w:rsidRDefault="00924CEF" w:rsidP="00924CEF">
      <w:pPr>
        <w:rPr>
          <w:sz w:val="12"/>
          <w:szCs w:val="12"/>
        </w:rPr>
      </w:pPr>
      <w:r w:rsidRPr="002240C9">
        <w:rPr>
          <w:sz w:val="12"/>
          <w:szCs w:val="12"/>
        </w:rPr>
        <w:t>This new Tripartite Pact didn’t ultimately deter Roosevelt, but it did convince him, as he wrote in 1941, that “the hostilities in Europe, in Africa, and in Asia are all parts of a single world conflict.” Indeed, as the Axis cohered and its aggression intensified, it gradually forced a vast array of countries into a rival alliance dedicated to frustrating those designs. When Japan attacked Pearl Harbor, and Hitler declared war on Washington, they brought the United States into conflicts in Europe and the Pacific—and turned those regional clashes into a global struggle.</w:t>
      </w:r>
    </w:p>
    <w:p w14:paraId="5F3F1E2F" w14:textId="77777777" w:rsidR="00924CEF" w:rsidRPr="002240C9" w:rsidRDefault="00924CEF" w:rsidP="00924CEF">
      <w:pPr>
        <w:rPr>
          <w:sz w:val="12"/>
          <w:szCs w:val="12"/>
        </w:rPr>
      </w:pPr>
      <w:r w:rsidRPr="002240C9">
        <w:rPr>
          <w:sz w:val="12"/>
          <w:szCs w:val="12"/>
        </w:rPr>
        <w:t>PAST IS PRESENT</w:t>
      </w:r>
    </w:p>
    <w:p w14:paraId="1375ECEF" w14:textId="77777777" w:rsidR="00924CEF" w:rsidRPr="002240C9" w:rsidRDefault="00924CEF" w:rsidP="00924CEF">
      <w:pPr>
        <w:rPr>
          <w:sz w:val="16"/>
        </w:rPr>
      </w:pPr>
      <w:r w:rsidRPr="002240C9">
        <w:rPr>
          <w:sz w:val="16"/>
        </w:rPr>
        <w:t xml:space="preserve">The parallels between this earlier era and the present are striking. Today, as in the 1930s, </w:t>
      </w:r>
      <w:r w:rsidRPr="002240C9">
        <w:rPr>
          <w:rStyle w:val="StyleUnderline"/>
        </w:rPr>
        <w:t xml:space="preserve">the international system is facing </w:t>
      </w:r>
      <w:r w:rsidRPr="002240C9">
        <w:rPr>
          <w:rStyle w:val="Emphasis"/>
        </w:rPr>
        <w:t>three sharp regional challenges</w:t>
      </w:r>
      <w:r w:rsidRPr="002240C9">
        <w:rPr>
          <w:rStyle w:val="StyleUnderline"/>
        </w:rPr>
        <w:t>. China is rapidly amassing military might</w:t>
      </w:r>
      <w:r w:rsidRPr="002240C9">
        <w:rPr>
          <w:sz w:val="16"/>
        </w:rPr>
        <w:t xml:space="preserve"> as part of its campaign </w:t>
      </w:r>
      <w:r w:rsidRPr="002240C9">
        <w:rPr>
          <w:rStyle w:val="StyleUnderline"/>
        </w:rPr>
        <w:t xml:space="preserve">to eject the </w:t>
      </w:r>
      <w:r w:rsidRPr="002240C9">
        <w:rPr>
          <w:rStyle w:val="Emphasis"/>
        </w:rPr>
        <w:t>U</w:t>
      </w:r>
      <w:r w:rsidRPr="002240C9">
        <w:rPr>
          <w:rStyle w:val="StyleUnderline"/>
        </w:rPr>
        <w:t xml:space="preserve">nited </w:t>
      </w:r>
      <w:r w:rsidRPr="002240C9">
        <w:rPr>
          <w:rStyle w:val="Emphasis"/>
        </w:rPr>
        <w:t>S</w:t>
      </w:r>
      <w:r w:rsidRPr="002240C9">
        <w:rPr>
          <w:rStyle w:val="StyleUnderline"/>
        </w:rPr>
        <w:t>tates from the western Pacific</w:t>
      </w:r>
      <w:r w:rsidRPr="002240C9">
        <w:rPr>
          <w:sz w:val="16"/>
        </w:rPr>
        <w:t xml:space="preserve">—and, perhaps, become the world’s preeminent power. </w:t>
      </w:r>
      <w:r w:rsidRPr="002240C9">
        <w:rPr>
          <w:rStyle w:val="StyleUnderline"/>
        </w:rPr>
        <w:t>Russia’s war in Ukraine is the murderous centerpiece of its long-standing effort to reclaim primacy</w:t>
      </w:r>
      <w:r w:rsidRPr="002240C9">
        <w:rPr>
          <w:sz w:val="16"/>
        </w:rPr>
        <w:t xml:space="preserve"> in eastern Europe and the former Soviet space. </w:t>
      </w:r>
      <w:r w:rsidRPr="002240C9">
        <w:rPr>
          <w:rStyle w:val="StyleUnderline"/>
        </w:rPr>
        <w:t>In the Middle East, Iran and its coterie of proxies</w:t>
      </w:r>
      <w:r w:rsidRPr="002240C9">
        <w:rPr>
          <w:sz w:val="16"/>
        </w:rPr>
        <w:t>—Hamas, Hezbollah, the Houthis, and many others—</w:t>
      </w:r>
      <w:r w:rsidRPr="002240C9">
        <w:rPr>
          <w:rStyle w:val="StyleUnderline"/>
        </w:rPr>
        <w:t xml:space="preserve">are waging a </w:t>
      </w:r>
      <w:r w:rsidRPr="002240C9">
        <w:rPr>
          <w:rStyle w:val="Emphasis"/>
        </w:rPr>
        <w:t>bloody struggle for regional dominance</w:t>
      </w:r>
      <w:r w:rsidRPr="002240C9">
        <w:rPr>
          <w:sz w:val="16"/>
        </w:rPr>
        <w:t xml:space="preserve"> against Israel, the Gulf monarchies, and the United States. Once again, </w:t>
      </w:r>
      <w:r w:rsidRPr="002240C9">
        <w:rPr>
          <w:rStyle w:val="StyleUnderline"/>
        </w:rPr>
        <w:t>the fundamental commonalities linking</w:t>
      </w:r>
      <w:r w:rsidRPr="002240C9">
        <w:rPr>
          <w:sz w:val="16"/>
        </w:rPr>
        <w:t xml:space="preserve"> the </w:t>
      </w:r>
      <w:r w:rsidRPr="002240C9">
        <w:rPr>
          <w:rStyle w:val="StyleUnderline"/>
        </w:rPr>
        <w:t>revisionist states are autocratic governance and</w:t>
      </w:r>
      <w:r w:rsidRPr="002240C9">
        <w:rPr>
          <w:sz w:val="16"/>
        </w:rPr>
        <w:t xml:space="preserve"> geopolitical grievance; in this case, </w:t>
      </w:r>
      <w:r w:rsidRPr="002240C9">
        <w:rPr>
          <w:rStyle w:val="StyleUnderline"/>
        </w:rPr>
        <w:t>a desire to break</w:t>
      </w:r>
      <w:r w:rsidRPr="002240C9">
        <w:rPr>
          <w:sz w:val="16"/>
        </w:rPr>
        <w:t xml:space="preserve"> a </w:t>
      </w:r>
      <w:r w:rsidRPr="002240C9">
        <w:rPr>
          <w:rStyle w:val="StyleUnderline"/>
        </w:rPr>
        <w:t>U.S.-led order</w:t>
      </w:r>
      <w:r w:rsidRPr="002240C9">
        <w:rPr>
          <w:sz w:val="16"/>
        </w:rPr>
        <w:t xml:space="preserve"> that deprives them of the greatness they desire. Beijing, Moscow, and Tehran are the new “have not” powers, struggling against the “haves”: Washington and its allies.</w:t>
      </w:r>
    </w:p>
    <w:p w14:paraId="2E0F49F8" w14:textId="77777777" w:rsidR="00924CEF" w:rsidRPr="002240C9" w:rsidRDefault="00924CEF" w:rsidP="00924CEF">
      <w:pPr>
        <w:rPr>
          <w:sz w:val="16"/>
        </w:rPr>
      </w:pPr>
      <w:r w:rsidRPr="002240C9">
        <w:rPr>
          <w:sz w:val="16"/>
        </w:rPr>
        <w:t xml:space="preserve">Two of these challenges have already turned hot. The war in Ukraine is also a vicious proxy contest between Russia and the West; Russian President Vladimir Putin is buckling down for a long, grinding struggle that could last for years. Hamas’s attack on Israel last October—enabled, if perhaps not explicitly blessed, by Tehran—triggered an intense conflict that is creating violent spillover across that vital region. Iran, meanwhile, is creeping toward nuclear weapons, which could turbocharge its regional revisionism by indemnifying its regime against an Israeli or U.S. response. In the western Pacific and mainland Asia, China is still relying mostly on coercion short of war. But </w:t>
      </w:r>
      <w:r w:rsidRPr="002240C9">
        <w:rPr>
          <w:rStyle w:val="StyleUnderline"/>
        </w:rPr>
        <w:t>as the military balance shifts in</w:t>
      </w:r>
      <w:r w:rsidRPr="002240C9">
        <w:rPr>
          <w:sz w:val="16"/>
        </w:rPr>
        <w:t xml:space="preserve"> sensitive spots such as the </w:t>
      </w:r>
      <w:r w:rsidRPr="002240C9">
        <w:rPr>
          <w:rStyle w:val="StyleUnderline"/>
        </w:rPr>
        <w:t>Taiwan</w:t>
      </w:r>
      <w:r w:rsidRPr="002240C9">
        <w:rPr>
          <w:sz w:val="16"/>
        </w:rPr>
        <w:t xml:space="preserve"> Strait </w:t>
      </w:r>
      <w:r w:rsidRPr="002240C9">
        <w:rPr>
          <w:rStyle w:val="StyleUnderline"/>
        </w:rPr>
        <w:t xml:space="preserve">or the </w:t>
      </w:r>
      <w:r w:rsidRPr="002240C9">
        <w:rPr>
          <w:rStyle w:val="Emphasis"/>
        </w:rPr>
        <w:t>S</w:t>
      </w:r>
      <w:r w:rsidRPr="002240C9">
        <w:rPr>
          <w:rStyle w:val="StyleUnderline"/>
        </w:rPr>
        <w:t xml:space="preserve">outh </w:t>
      </w:r>
      <w:r w:rsidRPr="002240C9">
        <w:rPr>
          <w:rStyle w:val="Emphasis"/>
        </w:rPr>
        <w:t>C</w:t>
      </w:r>
      <w:r w:rsidRPr="002240C9">
        <w:rPr>
          <w:rStyle w:val="StyleUnderline"/>
        </w:rPr>
        <w:t xml:space="preserve">hina </w:t>
      </w:r>
      <w:r w:rsidRPr="002240C9">
        <w:rPr>
          <w:rStyle w:val="Emphasis"/>
        </w:rPr>
        <w:t>S</w:t>
      </w:r>
      <w:r w:rsidRPr="002240C9">
        <w:rPr>
          <w:rStyle w:val="StyleUnderline"/>
        </w:rPr>
        <w:t>ea, Beijing will have better options</w:t>
      </w:r>
      <w:r w:rsidRPr="002240C9">
        <w:rPr>
          <w:sz w:val="16"/>
        </w:rPr>
        <w:t>—</w:t>
      </w:r>
      <w:r w:rsidRPr="002240C9">
        <w:rPr>
          <w:rStyle w:val="StyleUnderline"/>
        </w:rPr>
        <w:t>and</w:t>
      </w:r>
      <w:r w:rsidRPr="002240C9">
        <w:rPr>
          <w:sz w:val="16"/>
        </w:rPr>
        <w:t xml:space="preserve"> perhaps </w:t>
      </w:r>
      <w:r w:rsidRPr="002240C9">
        <w:rPr>
          <w:rStyle w:val="StyleUnderline"/>
        </w:rPr>
        <w:t>a bigger appetite</w:t>
      </w:r>
      <w:r w:rsidRPr="002240C9">
        <w:rPr>
          <w:sz w:val="16"/>
        </w:rPr>
        <w:t>—</w:t>
      </w:r>
      <w:r w:rsidRPr="002240C9">
        <w:rPr>
          <w:rStyle w:val="StyleUnderline"/>
        </w:rPr>
        <w:t>for aggression</w:t>
      </w:r>
      <w:r w:rsidRPr="002240C9">
        <w:rPr>
          <w:sz w:val="16"/>
        </w:rPr>
        <w:t>.</w:t>
      </w:r>
    </w:p>
    <w:p w14:paraId="1B956AF7" w14:textId="77777777" w:rsidR="00924CEF" w:rsidRPr="002240C9" w:rsidRDefault="00924CEF" w:rsidP="00924CEF">
      <w:pPr>
        <w:rPr>
          <w:sz w:val="16"/>
        </w:rPr>
      </w:pPr>
      <w:r w:rsidRPr="002240C9">
        <w:rPr>
          <w:sz w:val="16"/>
        </w:rPr>
        <w:t>As in the 1930s, the revisionist powers don’t always see eye-to-eye. Russia and China both seek preeminence in central Asia. They are also pushing into the Middle East, in ways that sometimes cut across Iran’s interests there. If the revisionists do eventually push their common enemy, the United States, out of Eurasia, they might end up fighting among themselves over the spoils—just as the Axis powers, had they somehow defeated their rivals, surely would have then turned on one another. Yet for now, the ties between revisionist powers are flourishing and Eurasia’s regional conflicts are becoming more tightly interlinked.</w:t>
      </w:r>
    </w:p>
    <w:p w14:paraId="4E353E3A" w14:textId="77777777" w:rsidR="00924CEF" w:rsidRPr="002240C9" w:rsidRDefault="00924CEF" w:rsidP="00924CEF">
      <w:pPr>
        <w:rPr>
          <w:sz w:val="16"/>
        </w:rPr>
      </w:pPr>
      <w:r w:rsidRPr="002240C9">
        <w:rPr>
          <w:rStyle w:val="Emphasis"/>
        </w:rPr>
        <w:t>Russia and China are drawing closer</w:t>
      </w:r>
      <w:r w:rsidRPr="002240C9">
        <w:rPr>
          <w:rStyle w:val="StyleUnderline"/>
        </w:rPr>
        <w:t xml:space="preserve"> through their</w:t>
      </w:r>
      <w:r w:rsidRPr="002240C9">
        <w:rPr>
          <w:sz w:val="16"/>
        </w:rPr>
        <w:t xml:space="preserve"> “</w:t>
      </w:r>
      <w:r w:rsidRPr="002240C9">
        <w:rPr>
          <w:rStyle w:val="StyleUnderline"/>
        </w:rPr>
        <w:t>no limits</w:t>
      </w:r>
      <w:r w:rsidRPr="002240C9">
        <w:rPr>
          <w:sz w:val="16"/>
        </w:rPr>
        <w:t xml:space="preserve">” </w:t>
      </w:r>
      <w:r w:rsidRPr="002240C9">
        <w:rPr>
          <w:rStyle w:val="StyleUnderline"/>
        </w:rPr>
        <w:t xml:space="preserve">strategic partnership, which features arms sales, deepening defense-technological </w:t>
      </w:r>
      <w:r w:rsidRPr="002240C9">
        <w:rPr>
          <w:rStyle w:val="Emphasis"/>
        </w:rPr>
        <w:t>coop</w:t>
      </w:r>
      <w:r w:rsidRPr="002240C9">
        <w:rPr>
          <w:rStyle w:val="StyleUnderline"/>
        </w:rPr>
        <w:t xml:space="preserve">eration, and displays of geopolitical solidarity such as military exercises </w:t>
      </w:r>
      <w:r w:rsidRPr="002240C9">
        <w:rPr>
          <w:rStyle w:val="Emphasis"/>
        </w:rPr>
        <w:t>in global hot spots</w:t>
      </w:r>
      <w:r w:rsidRPr="002240C9">
        <w:rPr>
          <w:sz w:val="16"/>
        </w:rPr>
        <w:t xml:space="preserve">. And just as the Molotov-Ribbentrop pact of 1939 once allowed Germany and the Soviet Union to rampage through eastern Europe without risking conflict with each other, </w:t>
      </w:r>
      <w:r w:rsidRPr="002240C9">
        <w:rPr>
          <w:rStyle w:val="StyleUnderline"/>
        </w:rPr>
        <w:t>the</w:t>
      </w:r>
      <w:r w:rsidRPr="002240C9">
        <w:rPr>
          <w:sz w:val="16"/>
        </w:rPr>
        <w:t xml:space="preserve"> Sino-Russian </w:t>
      </w:r>
      <w:r w:rsidRPr="002240C9">
        <w:rPr>
          <w:rStyle w:val="StyleUnderline"/>
        </w:rPr>
        <w:t>partnership</w:t>
      </w:r>
      <w:r w:rsidRPr="002240C9">
        <w:rPr>
          <w:sz w:val="16"/>
        </w:rPr>
        <w:t xml:space="preserve"> has </w:t>
      </w:r>
      <w:r w:rsidRPr="002240C9">
        <w:rPr>
          <w:rStyle w:val="StyleUnderline"/>
        </w:rPr>
        <w:t>pacified what was once the world’s most militarized border and enabled both</w:t>
      </w:r>
      <w:r w:rsidRPr="002240C9">
        <w:rPr>
          <w:sz w:val="16"/>
        </w:rPr>
        <w:t xml:space="preserve"> countries </w:t>
      </w:r>
      <w:r w:rsidRPr="002240C9">
        <w:rPr>
          <w:rStyle w:val="StyleUnderline"/>
        </w:rPr>
        <w:t xml:space="preserve">to </w:t>
      </w:r>
      <w:r w:rsidRPr="002240C9">
        <w:rPr>
          <w:rStyle w:val="Emphasis"/>
        </w:rPr>
        <w:t>focus on</w:t>
      </w:r>
      <w:r w:rsidRPr="002240C9">
        <w:rPr>
          <w:sz w:val="16"/>
        </w:rPr>
        <w:t xml:space="preserve"> their contests with </w:t>
      </w:r>
      <w:r w:rsidRPr="002240C9">
        <w:rPr>
          <w:rStyle w:val="Emphasis"/>
        </w:rPr>
        <w:t>Washington and its friends</w:t>
      </w:r>
      <w:r w:rsidRPr="002240C9">
        <w:rPr>
          <w:sz w:val="16"/>
        </w:rPr>
        <w:t xml:space="preserve">. More recently, the war in </w:t>
      </w:r>
      <w:r w:rsidRPr="002240C9">
        <w:rPr>
          <w:rStyle w:val="StyleUnderline"/>
        </w:rPr>
        <w:t>Ukraine</w:t>
      </w:r>
      <w:r w:rsidRPr="002240C9">
        <w:rPr>
          <w:sz w:val="16"/>
        </w:rPr>
        <w:t xml:space="preserve"> has also </w:t>
      </w:r>
      <w:r w:rsidRPr="002240C9">
        <w:rPr>
          <w:rStyle w:val="StyleUnderline"/>
        </w:rPr>
        <w:t xml:space="preserve">enhanced </w:t>
      </w:r>
      <w:r w:rsidRPr="002240C9">
        <w:rPr>
          <w:sz w:val="16"/>
        </w:rPr>
        <w:t>other Eurasian</w:t>
      </w:r>
      <w:r w:rsidRPr="002240C9">
        <w:rPr>
          <w:rStyle w:val="StyleUnderline"/>
        </w:rPr>
        <w:t xml:space="preserve"> relationships</w:t>
      </w:r>
      <w:r w:rsidRPr="002240C9">
        <w:rPr>
          <w:sz w:val="16"/>
        </w:rPr>
        <w:t>—</w:t>
      </w:r>
      <w:r w:rsidRPr="002240C9">
        <w:rPr>
          <w:rStyle w:val="StyleUnderline"/>
        </w:rPr>
        <w:t>between Russia and Iran, and Russia and North Korea</w:t>
      </w:r>
      <w:r w:rsidRPr="002240C9">
        <w:rPr>
          <w:sz w:val="16"/>
        </w:rPr>
        <w:t>—while intensifying and interweaving the challenges the respective revisionists pose.</w:t>
      </w:r>
    </w:p>
    <w:p w14:paraId="6BA10F42" w14:textId="77777777" w:rsidR="00924CEF" w:rsidRPr="002240C9" w:rsidRDefault="00924CEF" w:rsidP="00924CEF">
      <w:pPr>
        <w:rPr>
          <w:sz w:val="16"/>
        </w:rPr>
      </w:pPr>
      <w:r w:rsidRPr="002240C9">
        <w:rPr>
          <w:sz w:val="16"/>
        </w:rPr>
        <w:t xml:space="preserve">Drones, artillery ammunition, and ballistic missiles provided by </w:t>
      </w:r>
      <w:r w:rsidRPr="002240C9">
        <w:rPr>
          <w:rStyle w:val="StyleUnderline"/>
        </w:rPr>
        <w:t>Tehran and Pyongyang</w:t>
      </w:r>
      <w:r w:rsidRPr="002240C9">
        <w:rPr>
          <w:sz w:val="16"/>
        </w:rPr>
        <w:t>—along with economic succor provided by Beijing—</w:t>
      </w:r>
      <w:r w:rsidRPr="002240C9">
        <w:rPr>
          <w:rStyle w:val="StyleUnderline"/>
        </w:rPr>
        <w:t xml:space="preserve">have </w:t>
      </w:r>
      <w:r w:rsidRPr="002240C9">
        <w:rPr>
          <w:rStyle w:val="Emphasis"/>
        </w:rPr>
        <w:t>sustained Moscow</w:t>
      </w:r>
      <w:r w:rsidRPr="002240C9">
        <w:rPr>
          <w:sz w:val="16"/>
        </w:rPr>
        <w:t xml:space="preserve"> in its conflict against Kyiv and its Western backers. In exchange, Moscow appears to be transferring more sensitive military technology and know-how: selling advanced aircraft to Iran, reportedly offering aid to North Korea’s advanced weapons programs, perhaps even helping China build its next-generation attack submarine. Other regional tussles are revealing similar dynamics. In the Middle East, </w:t>
      </w:r>
      <w:r w:rsidRPr="002240C9">
        <w:rPr>
          <w:rStyle w:val="StyleUnderline"/>
        </w:rPr>
        <w:t>Hamas is fighting</w:t>
      </w:r>
      <w:r w:rsidRPr="002240C9">
        <w:rPr>
          <w:sz w:val="16"/>
        </w:rPr>
        <w:t xml:space="preserve"> Israel </w:t>
      </w:r>
      <w:r w:rsidRPr="002240C9">
        <w:rPr>
          <w:rStyle w:val="StyleUnderline"/>
        </w:rPr>
        <w:t>with Chinese, Russian, Iranian, and North Korean weapons</w:t>
      </w:r>
      <w:r w:rsidRPr="002240C9">
        <w:rPr>
          <w:sz w:val="16"/>
        </w:rPr>
        <w:t xml:space="preserve"> that </w:t>
      </w:r>
      <w:r w:rsidRPr="002240C9">
        <w:rPr>
          <w:rStyle w:val="StyleUnderline"/>
        </w:rPr>
        <w:t>it has been accumulating for years</w:t>
      </w:r>
      <w:r w:rsidRPr="002240C9">
        <w:rPr>
          <w:sz w:val="16"/>
        </w:rPr>
        <w:t>. Since October 7, Putin has declared that conflicts in Ukraine and the Middle East are part of a single, larger struggle that “will decide the fate of Russia, and of the entire world.” And in another echo of the past, tensions across Eurasia’s key theaters stretch U.S. resources thin by confronting the superpower with multiple dilemmas simultaneously. The revisionist powers aid each other simply by doing their own things.</w:t>
      </w:r>
    </w:p>
    <w:p w14:paraId="1CD34F2A" w14:textId="77777777" w:rsidR="00924CEF" w:rsidRPr="002240C9" w:rsidRDefault="00924CEF" w:rsidP="00924CEF">
      <w:pPr>
        <w:rPr>
          <w:sz w:val="16"/>
        </w:rPr>
      </w:pPr>
      <w:r w:rsidRPr="002240C9">
        <w:rPr>
          <w:sz w:val="16"/>
        </w:rPr>
        <w:t>One crucial difference between the 1930s and today is the scale of the revisionism. As bad as Putin and Iranian Ayatollah Ali Khamenei are, they haven’t devoured huge chunks of crucial regions. Another crucial difference is that East Asia still enjoys a tenuous peace. But with U.S. officials warning that China could become more belligerent as its capabilities mature—perhaps as soon as the second half of this decade—it is worth considering what would happen if that region erupted.</w:t>
      </w:r>
    </w:p>
    <w:p w14:paraId="7190BF38" w14:textId="77777777" w:rsidR="00924CEF" w:rsidRPr="002240C9" w:rsidRDefault="00924CEF" w:rsidP="00924CEF">
      <w:pPr>
        <w:rPr>
          <w:sz w:val="16"/>
        </w:rPr>
      </w:pPr>
      <w:r w:rsidRPr="002240C9">
        <w:rPr>
          <w:sz w:val="16"/>
        </w:rPr>
        <w:t xml:space="preserve">Such a conflict would be catastrophic in multiple respects. </w:t>
      </w:r>
      <w:r w:rsidRPr="002240C9">
        <w:rPr>
          <w:rStyle w:val="StyleUnderline"/>
        </w:rPr>
        <w:t>Chinese aggression against Taiwan could</w:t>
      </w:r>
      <w:r w:rsidRPr="002240C9">
        <w:rPr>
          <w:sz w:val="16"/>
        </w:rPr>
        <w:t xml:space="preserve"> well </w:t>
      </w:r>
      <w:r w:rsidRPr="002240C9">
        <w:rPr>
          <w:rStyle w:val="Emphasis"/>
        </w:rPr>
        <w:t>trigger a war with the U</w:t>
      </w:r>
      <w:r w:rsidRPr="002240C9">
        <w:rPr>
          <w:rStyle w:val="StyleUnderline"/>
        </w:rPr>
        <w:t xml:space="preserve">nited </w:t>
      </w:r>
      <w:r w:rsidRPr="002240C9">
        <w:rPr>
          <w:rStyle w:val="Emphasis"/>
        </w:rPr>
        <w:t>S</w:t>
      </w:r>
      <w:r w:rsidRPr="002240C9">
        <w:rPr>
          <w:rStyle w:val="StyleUnderline"/>
        </w:rPr>
        <w:t>tates, pitting the world’s two most powerful</w:t>
      </w:r>
      <w:r w:rsidRPr="002240C9">
        <w:rPr>
          <w:sz w:val="16"/>
        </w:rPr>
        <w:t xml:space="preserve"> militaries—and their two </w:t>
      </w:r>
      <w:r w:rsidRPr="002240C9">
        <w:rPr>
          <w:rStyle w:val="Emphasis"/>
        </w:rPr>
        <w:t>nuclear arsenals</w:t>
      </w:r>
      <w:r w:rsidRPr="002240C9">
        <w:rPr>
          <w:sz w:val="16"/>
        </w:rPr>
        <w:t>—</w:t>
      </w:r>
      <w:r w:rsidRPr="002240C9">
        <w:rPr>
          <w:rStyle w:val="Emphasis"/>
        </w:rPr>
        <w:t>against each other</w:t>
      </w:r>
      <w:r w:rsidRPr="002240C9">
        <w:rPr>
          <w:rStyle w:val="StyleUnderline"/>
        </w:rPr>
        <w:t>. It would wrench global commerce in ways that make</w:t>
      </w:r>
      <w:r w:rsidRPr="002240C9">
        <w:rPr>
          <w:sz w:val="16"/>
        </w:rPr>
        <w:t xml:space="preserve"> the dislocations provoked by the wars in </w:t>
      </w:r>
      <w:r w:rsidRPr="002240C9">
        <w:rPr>
          <w:rStyle w:val="StyleUnderline"/>
        </w:rPr>
        <w:t xml:space="preserve">Ukraine and Gaza look </w:t>
      </w:r>
      <w:r w:rsidRPr="002240C9">
        <w:rPr>
          <w:rStyle w:val="Emphasis"/>
        </w:rPr>
        <w:t>trivial</w:t>
      </w:r>
      <w:r w:rsidRPr="002240C9">
        <w:rPr>
          <w:rStyle w:val="StyleUnderline"/>
        </w:rPr>
        <w:t>. It would</w:t>
      </w:r>
      <w:r w:rsidRPr="002240C9">
        <w:rPr>
          <w:sz w:val="16"/>
        </w:rPr>
        <w:t xml:space="preserve"> further </w:t>
      </w:r>
      <w:r w:rsidRPr="002240C9">
        <w:rPr>
          <w:rStyle w:val="StyleUnderline"/>
        </w:rPr>
        <w:t>polarize global politics as the United States seeks to rally the democratic world against Chinese aggression</w:t>
      </w:r>
      <w:r w:rsidRPr="002240C9">
        <w:rPr>
          <w:sz w:val="16"/>
        </w:rPr>
        <w:t>—</w:t>
      </w:r>
      <w:r w:rsidRPr="002240C9">
        <w:rPr>
          <w:rStyle w:val="StyleUnderline"/>
        </w:rPr>
        <w:t>pushing Beijing into</w:t>
      </w:r>
      <w:r w:rsidRPr="002240C9">
        <w:rPr>
          <w:sz w:val="16"/>
        </w:rPr>
        <w:t xml:space="preserve"> a </w:t>
      </w:r>
      <w:r w:rsidRPr="002240C9">
        <w:rPr>
          <w:rStyle w:val="StyleUnderline"/>
        </w:rPr>
        <w:t>tighter embrace with Russia and other autocratic powers</w:t>
      </w:r>
      <w:r w:rsidRPr="002240C9">
        <w:rPr>
          <w:sz w:val="16"/>
        </w:rPr>
        <w:t>.</w:t>
      </w:r>
    </w:p>
    <w:p w14:paraId="5904B3B0" w14:textId="77777777" w:rsidR="00924CEF" w:rsidRPr="002240C9" w:rsidRDefault="00924CEF" w:rsidP="00924CEF">
      <w:pPr>
        <w:rPr>
          <w:sz w:val="16"/>
        </w:rPr>
      </w:pPr>
      <w:r w:rsidRPr="002240C9">
        <w:rPr>
          <w:sz w:val="16"/>
        </w:rPr>
        <w:t xml:space="preserve">Most critically, </w:t>
      </w:r>
      <w:r w:rsidRPr="002240C9">
        <w:rPr>
          <w:rStyle w:val="StyleUnderline"/>
        </w:rPr>
        <w:t>if combined with ongoing conflicts elsewhere</w:t>
      </w:r>
      <w:r w:rsidRPr="002240C9">
        <w:rPr>
          <w:sz w:val="16"/>
        </w:rPr>
        <w:t xml:space="preserve">, a </w:t>
      </w:r>
      <w:r w:rsidRPr="002240C9">
        <w:rPr>
          <w:rStyle w:val="StyleUnderline"/>
        </w:rPr>
        <w:t>war in East Asia could create a situation</w:t>
      </w:r>
      <w:r w:rsidRPr="002240C9">
        <w:rPr>
          <w:sz w:val="16"/>
        </w:rPr>
        <w:t xml:space="preserve"> unlike anything since the 1940s, </w:t>
      </w:r>
      <w:r w:rsidRPr="002240C9">
        <w:rPr>
          <w:rStyle w:val="StyleUnderline"/>
        </w:rPr>
        <w:t xml:space="preserve">in which all three key regions of Eurasia are </w:t>
      </w:r>
      <w:r w:rsidRPr="002240C9">
        <w:rPr>
          <w:rStyle w:val="Emphasis"/>
        </w:rPr>
        <w:t>ablaze with large-scale violence at once</w:t>
      </w:r>
      <w:r w:rsidRPr="002240C9">
        <w:rPr>
          <w:sz w:val="16"/>
        </w:rPr>
        <w:t xml:space="preserve">. This might not become a single, all-encompassing world war. But </w:t>
      </w:r>
      <w:r w:rsidRPr="002240C9">
        <w:rPr>
          <w:rStyle w:val="StyleUnderline"/>
        </w:rPr>
        <w:t xml:space="preserve">it would make for a world </w:t>
      </w:r>
      <w:r w:rsidRPr="002240C9">
        <w:rPr>
          <w:rStyle w:val="Emphasis"/>
        </w:rPr>
        <w:t>plagued by war</w:t>
      </w:r>
      <w:r w:rsidRPr="002240C9">
        <w:rPr>
          <w:rStyle w:val="StyleUnderline"/>
        </w:rPr>
        <w:t xml:space="preserve"> as</w:t>
      </w:r>
      <w:r w:rsidRPr="002240C9">
        <w:rPr>
          <w:sz w:val="16"/>
        </w:rPr>
        <w:t xml:space="preserve"> the United States and other </w:t>
      </w:r>
      <w:r w:rsidRPr="002240C9">
        <w:rPr>
          <w:rStyle w:val="StyleUnderline"/>
        </w:rPr>
        <w:t>defenders of the existing order confronted multiple, interlocking conflicts</w:t>
      </w:r>
      <w:r w:rsidRPr="002240C9">
        <w:rPr>
          <w:sz w:val="16"/>
        </w:rPr>
        <w:t xml:space="preserve"> spanning some of the most important strategic terrain on Earth.</w:t>
      </w:r>
    </w:p>
    <w:p w14:paraId="246E59F4" w14:textId="77777777" w:rsidR="00924CEF" w:rsidRPr="002240C9" w:rsidRDefault="00924CEF" w:rsidP="00924CEF">
      <w:pPr>
        <w:rPr>
          <w:sz w:val="16"/>
        </w:rPr>
      </w:pPr>
      <w:r w:rsidRPr="002240C9">
        <w:rPr>
          <w:sz w:val="16"/>
        </w:rPr>
        <w:t>GATHERING STORMS</w:t>
      </w:r>
    </w:p>
    <w:p w14:paraId="387DB883" w14:textId="77777777" w:rsidR="00924CEF" w:rsidRPr="002240C9" w:rsidRDefault="00924CEF" w:rsidP="00924CEF">
      <w:pPr>
        <w:rPr>
          <w:sz w:val="16"/>
        </w:rPr>
      </w:pPr>
      <w:r w:rsidRPr="002240C9">
        <w:rPr>
          <w:sz w:val="16"/>
        </w:rPr>
        <w:t>There are lots of reasons that this scenario might not happen. East Asia could remain at peace, because the United States and China have immense incentives to avoid a horrific war. The fighting in Ukraine and the Middle East could subside. But thinking through the nightmare scenario is still worthwhile, since the world could be as little as one mishandled crisis away from pervasive Eurasian conflict—and because the United States is so unprepared for this eventuality.</w:t>
      </w:r>
    </w:p>
    <w:p w14:paraId="4A1C4F62" w14:textId="77777777" w:rsidR="00924CEF" w:rsidRDefault="00924CEF" w:rsidP="00924CEF">
      <w:pPr>
        <w:rPr>
          <w:sz w:val="16"/>
        </w:rPr>
      </w:pPr>
      <w:r w:rsidRPr="002240C9">
        <w:rPr>
          <w:rStyle w:val="StyleUnderline"/>
        </w:rPr>
        <w:t xml:space="preserve">Right now, the United States is </w:t>
      </w:r>
      <w:r w:rsidRPr="002240C9">
        <w:rPr>
          <w:rStyle w:val="Emphasis"/>
        </w:rPr>
        <w:t>straining</w:t>
      </w:r>
      <w:r w:rsidRPr="002240C9">
        <w:rPr>
          <w:sz w:val="16"/>
        </w:rPr>
        <w:t xml:space="preserve"> to support Israel and Ukraine simultaneously. The demands of these two wars—fights in which Washington</w:t>
      </w:r>
      <w:r w:rsidRPr="004E37FE">
        <w:rPr>
          <w:sz w:val="16"/>
        </w:rPr>
        <w:t xml:space="preserve"> is not yet a principal combatant—are stretching U.S. capabilities in areas such as artillery and missile defense. Deployments to the waters around the Middle East, meant to deter Iran and keep critical sea lanes open, are taxing.</w:t>
      </w:r>
    </w:p>
    <w:p w14:paraId="323C5485" w14:textId="77777777" w:rsidR="00F00568" w:rsidRPr="006E2219" w:rsidRDefault="00F00568" w:rsidP="00F00568">
      <w:pPr>
        <w:pStyle w:val="Heading4"/>
      </w:pPr>
      <w:r>
        <w:t xml:space="preserve">Maintaining </w:t>
      </w:r>
      <w:r>
        <w:rPr>
          <w:u w:val="single"/>
        </w:rPr>
        <w:t>vigilance</w:t>
      </w:r>
      <w:r>
        <w:t xml:space="preserve"> in protecting frontline allies is key to stop </w:t>
      </w:r>
      <w:r>
        <w:rPr>
          <w:u w:val="single"/>
        </w:rPr>
        <w:t>global conflict</w:t>
      </w:r>
      <w:r>
        <w:t xml:space="preserve">. </w:t>
      </w:r>
    </w:p>
    <w:p w14:paraId="4F835260" w14:textId="77777777" w:rsidR="00F00568" w:rsidRPr="00F75209" w:rsidRDefault="00F00568" w:rsidP="00F00568">
      <w:r>
        <w:t xml:space="preserve">Jakub </w:t>
      </w:r>
      <w:r w:rsidRPr="00F75209">
        <w:rPr>
          <w:rStyle w:val="Style13ptBold"/>
        </w:rPr>
        <w:t>Grygiel &amp;</w:t>
      </w:r>
      <w:r>
        <w:t xml:space="preserve"> A. Wess </w:t>
      </w:r>
      <w:r w:rsidRPr="00F75209">
        <w:rPr>
          <w:rStyle w:val="Style13ptBold"/>
        </w:rPr>
        <w:t>Mitchell 24</w:t>
      </w:r>
      <w:r>
        <w:t>, Professor of Politics at the Catholic University of America, Ph.D. from Princeton University; Senior Advisor in the Center for Russia and Europe at the United States Institute of Peace, former Assistant Secretary for Europe and Eurasia at the U.S. Department of State, Ph.D. from the Free University of Berlin Otto Suhr Institute for Political Science, “5 Rules for Superpowers Facing Multiple Conflicts,” Foreign Policy, 02-12-2024, https://foreignpolicy.com/2024/02/12/us-ukraine-middle-east-taiwan-geopolitics-strategy-conflict-russia-china</w:t>
      </w:r>
    </w:p>
    <w:p w14:paraId="7BFC0177" w14:textId="77777777" w:rsidR="00F00568" w:rsidRPr="000E18AC" w:rsidRDefault="00F00568" w:rsidP="00F00568">
      <w:pPr>
        <w:rPr>
          <w:sz w:val="16"/>
        </w:rPr>
      </w:pPr>
      <w:r w:rsidRPr="000E18AC">
        <w:rPr>
          <w:sz w:val="16"/>
        </w:rPr>
        <w:t xml:space="preserve">In 2017, we wrote a book arguing that the United States faced simultaneous tests from Russia, China, and Iran. We argued that these tests, or “probes,” were occurring at the outer perimeter of U.S. power—the “unquiet frontier,” as we called it. </w:t>
      </w:r>
      <w:r w:rsidRPr="000E18AC">
        <w:rPr>
          <w:rStyle w:val="Emphasis"/>
        </w:rPr>
        <w:t>Front-line allies</w:t>
      </w:r>
      <w:r w:rsidRPr="000E18AC">
        <w:rPr>
          <w:sz w:val="16"/>
        </w:rPr>
        <w:t xml:space="preserve">, such as Poland, Israel, and Taiwan, we wrote, </w:t>
      </w:r>
      <w:r w:rsidRPr="000E18AC">
        <w:rPr>
          <w:rStyle w:val="StyleUnderline"/>
        </w:rPr>
        <w:t>were tempting targets for</w:t>
      </w:r>
      <w:r w:rsidRPr="000E18AC">
        <w:rPr>
          <w:sz w:val="16"/>
        </w:rPr>
        <w:t xml:space="preserve"> the </w:t>
      </w:r>
      <w:r w:rsidRPr="000E18AC">
        <w:rPr>
          <w:rStyle w:val="Emphasis"/>
        </w:rPr>
        <w:t>U</w:t>
      </w:r>
      <w:r w:rsidRPr="000E18AC">
        <w:rPr>
          <w:rStyle w:val="StyleUnderline"/>
        </w:rPr>
        <w:t xml:space="preserve">nited </w:t>
      </w:r>
      <w:r w:rsidRPr="000E18AC">
        <w:rPr>
          <w:rStyle w:val="Emphasis"/>
        </w:rPr>
        <w:t>St</w:t>
      </w:r>
      <w:r w:rsidRPr="000E18AC">
        <w:rPr>
          <w:rStyle w:val="StyleUnderline"/>
        </w:rPr>
        <w:t>ates’ adversaries because of</w:t>
      </w:r>
      <w:r w:rsidRPr="000E18AC">
        <w:rPr>
          <w:sz w:val="16"/>
        </w:rPr>
        <w:t xml:space="preserve"> their </w:t>
      </w:r>
      <w:r w:rsidRPr="000E18AC">
        <w:rPr>
          <w:rStyle w:val="Emphasis"/>
        </w:rPr>
        <w:t>vulnerable geography</w:t>
      </w:r>
      <w:r w:rsidRPr="000E18AC">
        <w:rPr>
          <w:rStyle w:val="StyleUnderline"/>
        </w:rPr>
        <w:t xml:space="preserve"> and great distance from the U.S. homeland</w:t>
      </w:r>
      <w:r w:rsidRPr="000E18AC">
        <w:rPr>
          <w:sz w:val="16"/>
        </w:rPr>
        <w:t>.</w:t>
      </w:r>
    </w:p>
    <w:p w14:paraId="0DD13535" w14:textId="77777777" w:rsidR="00F00568" w:rsidRPr="000E18AC" w:rsidRDefault="00F00568" w:rsidP="00F00568">
      <w:pPr>
        <w:rPr>
          <w:sz w:val="16"/>
        </w:rPr>
      </w:pPr>
      <w:r w:rsidRPr="000E18AC">
        <w:rPr>
          <w:sz w:val="16"/>
        </w:rPr>
        <w:t xml:space="preserve">Seven years later, </w:t>
      </w:r>
      <w:r w:rsidRPr="000E18AC">
        <w:rPr>
          <w:rStyle w:val="StyleUnderline"/>
        </w:rPr>
        <w:t>this frontier</w:t>
      </w:r>
      <w:r w:rsidRPr="000E18AC">
        <w:rPr>
          <w:sz w:val="16"/>
        </w:rPr>
        <w:t xml:space="preserve"> is more than unquiet—it </w:t>
      </w:r>
      <w:r w:rsidRPr="000E18AC">
        <w:rPr>
          <w:rStyle w:val="StyleUnderline"/>
        </w:rPr>
        <w:t xml:space="preserve">is in </w:t>
      </w:r>
      <w:r w:rsidRPr="000E18AC">
        <w:rPr>
          <w:rStyle w:val="Emphasis"/>
        </w:rPr>
        <w:t>flames</w:t>
      </w:r>
      <w:r w:rsidRPr="000E18AC">
        <w:rPr>
          <w:rStyle w:val="StyleUnderline"/>
        </w:rPr>
        <w:t xml:space="preserve">. On the </w:t>
      </w:r>
      <w:r w:rsidRPr="000E18AC">
        <w:rPr>
          <w:rStyle w:val="Emphasis"/>
        </w:rPr>
        <w:t>Europe</w:t>
      </w:r>
      <w:r w:rsidRPr="000E18AC">
        <w:rPr>
          <w:rStyle w:val="StyleUnderline"/>
        </w:rPr>
        <w:t>an frontier, the largest war since 1945 is entering its third yea</w:t>
      </w:r>
      <w:r w:rsidRPr="000E18AC">
        <w:rPr>
          <w:sz w:val="16"/>
        </w:rPr>
        <w:t xml:space="preserve">r. On the Middle Eastern frontier, </w:t>
      </w:r>
      <w:r w:rsidRPr="000E18AC">
        <w:rPr>
          <w:rStyle w:val="StyleUnderline"/>
        </w:rPr>
        <w:t xml:space="preserve">Iran is using its </w:t>
      </w:r>
      <w:r w:rsidRPr="000E18AC">
        <w:rPr>
          <w:sz w:val="16"/>
        </w:rPr>
        <w:t xml:space="preserve">network of </w:t>
      </w:r>
      <w:r w:rsidRPr="000E18AC">
        <w:rPr>
          <w:rStyle w:val="StyleUnderline"/>
        </w:rPr>
        <w:t xml:space="preserve">proxies to wage an undeclared war against the </w:t>
      </w:r>
      <w:r w:rsidRPr="000E18AC">
        <w:rPr>
          <w:rStyle w:val="Emphasis"/>
        </w:rPr>
        <w:t>U</w:t>
      </w:r>
      <w:r w:rsidRPr="000E18AC">
        <w:rPr>
          <w:rStyle w:val="StyleUnderline"/>
        </w:rPr>
        <w:t xml:space="preserve">nited </w:t>
      </w:r>
      <w:r w:rsidRPr="000E18AC">
        <w:rPr>
          <w:rStyle w:val="Emphasis"/>
        </w:rPr>
        <w:t>S</w:t>
      </w:r>
      <w:r w:rsidRPr="000E18AC">
        <w:rPr>
          <w:rStyle w:val="StyleUnderline"/>
        </w:rPr>
        <w:t xml:space="preserve">tates and </w:t>
      </w:r>
      <w:r w:rsidRPr="000E18AC">
        <w:rPr>
          <w:rStyle w:val="Emphasis"/>
        </w:rPr>
        <w:t>Israel</w:t>
      </w:r>
      <w:r w:rsidRPr="000E18AC">
        <w:rPr>
          <w:sz w:val="16"/>
        </w:rPr>
        <w:t xml:space="preserve">. On the Asia-Pacific frontier, </w:t>
      </w:r>
      <w:r w:rsidRPr="000E18AC">
        <w:rPr>
          <w:rStyle w:val="Emphasis"/>
        </w:rPr>
        <w:t>China</w:t>
      </w:r>
      <w:r w:rsidRPr="000E18AC">
        <w:rPr>
          <w:rStyle w:val="StyleUnderline"/>
        </w:rPr>
        <w:t xml:space="preserve"> is accumulating military assets to cross the </w:t>
      </w:r>
      <w:r w:rsidRPr="000E18AC">
        <w:rPr>
          <w:rStyle w:val="Emphasis"/>
        </w:rPr>
        <w:t>Taiwan</w:t>
      </w:r>
      <w:r w:rsidRPr="000E18AC">
        <w:rPr>
          <w:rStyle w:val="StyleUnderline"/>
        </w:rPr>
        <w:t xml:space="preserve"> Strait</w:t>
      </w:r>
      <w:r w:rsidRPr="000E18AC">
        <w:rPr>
          <w:sz w:val="16"/>
        </w:rPr>
        <w:t>.</w:t>
      </w:r>
    </w:p>
    <w:p w14:paraId="2DF2F936" w14:textId="77777777" w:rsidR="00F00568" w:rsidRPr="000E18AC" w:rsidRDefault="00F00568" w:rsidP="00F00568">
      <w:pPr>
        <w:rPr>
          <w:sz w:val="16"/>
        </w:rPr>
      </w:pPr>
      <w:r w:rsidRPr="000E18AC">
        <w:rPr>
          <w:sz w:val="16"/>
        </w:rPr>
        <w:t xml:space="preserve">Collectively, these moves suggest that the </w:t>
      </w:r>
      <w:r w:rsidRPr="000E18AC">
        <w:rPr>
          <w:rStyle w:val="Emphasis"/>
        </w:rPr>
        <w:t>U</w:t>
      </w:r>
      <w:r w:rsidRPr="000E18AC">
        <w:rPr>
          <w:rStyle w:val="StyleUnderline"/>
        </w:rPr>
        <w:t xml:space="preserve">nited </w:t>
      </w:r>
      <w:r w:rsidRPr="000E18AC">
        <w:rPr>
          <w:rStyle w:val="Emphasis"/>
        </w:rPr>
        <w:t>S</w:t>
      </w:r>
      <w:r w:rsidRPr="000E18AC">
        <w:rPr>
          <w:rStyle w:val="StyleUnderline"/>
        </w:rPr>
        <w:t>tates’ rivals are</w:t>
      </w:r>
      <w:r w:rsidRPr="000E18AC">
        <w:rPr>
          <w:sz w:val="16"/>
        </w:rPr>
        <w:t xml:space="preserve"> not only </w:t>
      </w:r>
      <w:r w:rsidRPr="000E18AC">
        <w:rPr>
          <w:rStyle w:val="Emphasis"/>
        </w:rPr>
        <w:t xml:space="preserve">probing the firmness of the frontier adjacent to </w:t>
      </w:r>
      <w:r w:rsidRPr="000E18AC">
        <w:rPr>
          <w:rStyle w:val="StyleUnderline"/>
        </w:rPr>
        <w:t>them but also anticipating a dramatic opportunity to upset the wider order that has underwritten Western security</w:t>
      </w:r>
      <w:r w:rsidRPr="000E18AC">
        <w:rPr>
          <w:sz w:val="16"/>
        </w:rPr>
        <w:t xml:space="preserve"> and well-being </w:t>
      </w:r>
      <w:r w:rsidRPr="000E18AC">
        <w:rPr>
          <w:rStyle w:val="StyleUnderline"/>
        </w:rPr>
        <w:t>for decades</w:t>
      </w:r>
      <w:r w:rsidRPr="000E18AC">
        <w:rPr>
          <w:sz w:val="16"/>
        </w:rPr>
        <w:t>. The frontier—and with it, the entire game board—is in crisis.</w:t>
      </w:r>
    </w:p>
    <w:p w14:paraId="5D4F66FB" w14:textId="77777777" w:rsidR="00F00568" w:rsidRPr="000E18AC" w:rsidRDefault="00F00568" w:rsidP="00F00568">
      <w:pPr>
        <w:rPr>
          <w:sz w:val="16"/>
        </w:rPr>
      </w:pPr>
      <w:r w:rsidRPr="000E18AC">
        <w:rPr>
          <w:sz w:val="16"/>
        </w:rPr>
        <w:t>All of this may be sobering to a generation in the West expecting the world to become an ever-expanding zone of peace. But there’s nothing new about it. Historically, the strength of a great power and the political order it embodies have been shaped by events on the frontier more than events in the relatively safer confines of the imperial interior. Rome’s great crises began on the banks of the Rhine, Danube, and Tigris. The British Empire’s moments of truth were in Natal, the Hindu Kush, and the Sudetenland.</w:t>
      </w:r>
    </w:p>
    <w:p w14:paraId="4A2E8745" w14:textId="77777777" w:rsidR="00F00568" w:rsidRPr="000E18AC" w:rsidRDefault="00F00568" w:rsidP="00F00568">
      <w:pPr>
        <w:rPr>
          <w:sz w:val="16"/>
        </w:rPr>
      </w:pPr>
      <w:r w:rsidRPr="000E18AC">
        <w:rPr>
          <w:sz w:val="16"/>
        </w:rPr>
        <w:t>Then, as now, moments of violent upheaval naturally prompt debates about the character of geopolitical change and the right strategies to cope with it. How should a great power manage a lengthy and distant frontier under attack? While the United States is unique in the sheer scale of military and economic power it possesses, the question is no easier than it was for past empires; U.S. power, like theirs, has limits. It is limited in quantity, by geographic distance, by domestic concerns, and by Americans’ own, often fickle political will. The United States’ predicament, in other words, is not new.</w:t>
      </w:r>
    </w:p>
    <w:p w14:paraId="760844F8" w14:textId="77777777" w:rsidR="00F00568" w:rsidRPr="000E18AC" w:rsidRDefault="00F00568" w:rsidP="00F00568">
      <w:pPr>
        <w:rPr>
          <w:sz w:val="16"/>
        </w:rPr>
      </w:pPr>
      <w:r w:rsidRPr="000E18AC">
        <w:rPr>
          <w:sz w:val="16"/>
        </w:rPr>
        <w:t>While the debate rages about how to handle what’s happening in Eastern Europe, the Middle East, and East Asia, it may be worth pausing to consider the situation from a historical perspective. Short of abandoning the frontier outposts under pressure from predatory powers, great powers in the past tended to follow five basic principles for managing an unquiet frontier.</w:t>
      </w:r>
    </w:p>
    <w:p w14:paraId="364AD54E" w14:textId="77777777" w:rsidR="00F00568" w:rsidRPr="000E18AC" w:rsidRDefault="00F00568" w:rsidP="00F00568">
      <w:pPr>
        <w:rPr>
          <w:sz w:val="16"/>
        </w:rPr>
      </w:pPr>
      <w:r w:rsidRPr="000E18AC">
        <w:rPr>
          <w:sz w:val="16"/>
        </w:rPr>
        <w:t xml:space="preserve">First, </w:t>
      </w:r>
      <w:r w:rsidRPr="000E18AC">
        <w:rPr>
          <w:rStyle w:val="StyleUnderline"/>
        </w:rPr>
        <w:t xml:space="preserve">the frontier is a violent place where </w:t>
      </w:r>
      <w:r w:rsidRPr="000E18AC">
        <w:rPr>
          <w:rStyle w:val="Emphasis"/>
        </w:rPr>
        <w:t>war is always possible</w:t>
      </w:r>
      <w:r w:rsidRPr="000E18AC">
        <w:rPr>
          <w:sz w:val="16"/>
        </w:rPr>
        <w:t xml:space="preserve">. By definition, the frontier is a zone of competition among rivals. It is an object coveted in its own right for its strategic location, but </w:t>
      </w:r>
      <w:r w:rsidRPr="000E18AC">
        <w:rPr>
          <w:rStyle w:val="StyleUnderline"/>
        </w:rPr>
        <w:t>it is</w:t>
      </w:r>
      <w:r w:rsidRPr="000E18AC">
        <w:rPr>
          <w:sz w:val="16"/>
        </w:rPr>
        <w:t xml:space="preserve"> also </w:t>
      </w:r>
      <w:r w:rsidRPr="000E18AC">
        <w:rPr>
          <w:rStyle w:val="StyleUnderline"/>
        </w:rPr>
        <w:t xml:space="preserve">the place where </w:t>
      </w:r>
      <w:r w:rsidRPr="000E18AC">
        <w:rPr>
          <w:rStyle w:val="Emphasis"/>
        </w:rPr>
        <w:t>colliding agendas</w:t>
      </w:r>
      <w:r w:rsidRPr="000E18AC">
        <w:rPr>
          <w:sz w:val="16"/>
        </w:rPr>
        <w:t>—</w:t>
      </w:r>
      <w:r w:rsidRPr="000E18AC">
        <w:rPr>
          <w:rStyle w:val="StyleUnderline"/>
        </w:rPr>
        <w:t>between powers seeking to maintain the geopolitical status quo and those seeking to revise it</w:t>
      </w:r>
      <w:r w:rsidRPr="000E18AC">
        <w:rPr>
          <w:sz w:val="16"/>
        </w:rPr>
        <w:t>—</w:t>
      </w:r>
      <w:r w:rsidRPr="000E18AC">
        <w:rPr>
          <w:rStyle w:val="StyleUnderline"/>
        </w:rPr>
        <w:t>inevitably play out</w:t>
      </w:r>
      <w:r w:rsidRPr="000E18AC">
        <w:rPr>
          <w:sz w:val="16"/>
        </w:rPr>
        <w:t>. While it is possible to mitigate the clash through negotiations, trade, or bribes, a frontier separates powers that have deep conflicts of interests grounded in history, civilizational contrasts, or ideological differences. As a result, violence is never too far below the surface.</w:t>
      </w:r>
    </w:p>
    <w:p w14:paraId="6FE5EADF" w14:textId="77777777" w:rsidR="00F00568" w:rsidRPr="000E18AC" w:rsidRDefault="00F00568" w:rsidP="00F00568">
      <w:pPr>
        <w:rPr>
          <w:sz w:val="16"/>
        </w:rPr>
      </w:pPr>
      <w:r w:rsidRPr="000E18AC">
        <w:rPr>
          <w:sz w:val="16"/>
        </w:rPr>
        <w:t xml:space="preserve">This may sound obvious, but it’s worth stating upfront because it runs counter to a Western conceit that lasted until the very eve of Russia’s full-scale invasion of Ukraine: namely, that old-fashioned wars of conquest don’t happen nowadays, even in historically fraught locations, because of the civilizing effects of liberal institutions or globalization—or the deterrent effect of all-powerful military technology. That’s not true and probably won’t ever be true. </w:t>
      </w:r>
      <w:r w:rsidRPr="000E18AC">
        <w:rPr>
          <w:rStyle w:val="StyleUnderline"/>
        </w:rPr>
        <w:t xml:space="preserve">Violence is </w:t>
      </w:r>
      <w:r w:rsidRPr="000E18AC">
        <w:rPr>
          <w:rStyle w:val="Emphasis"/>
        </w:rPr>
        <w:t>endemic to the frontier</w:t>
      </w:r>
      <w:r w:rsidRPr="000E18AC">
        <w:rPr>
          <w:sz w:val="16"/>
        </w:rPr>
        <w:t xml:space="preserve">, and the </w:t>
      </w:r>
      <w:r w:rsidRPr="000E18AC">
        <w:rPr>
          <w:rStyle w:val="StyleUnderline"/>
        </w:rPr>
        <w:t xml:space="preserve">current wars and threats in </w:t>
      </w:r>
      <w:r w:rsidRPr="000E18AC">
        <w:rPr>
          <w:rStyle w:val="Emphasis"/>
        </w:rPr>
        <w:t>Ukraine</w:t>
      </w:r>
      <w:r w:rsidRPr="000E18AC">
        <w:rPr>
          <w:rStyle w:val="StyleUnderline"/>
        </w:rPr>
        <w:t xml:space="preserve">, the </w:t>
      </w:r>
      <w:r w:rsidRPr="000E18AC">
        <w:rPr>
          <w:rStyle w:val="Emphasis"/>
        </w:rPr>
        <w:t>Middle East</w:t>
      </w:r>
      <w:r w:rsidRPr="000E18AC">
        <w:rPr>
          <w:rStyle w:val="StyleUnderline"/>
        </w:rPr>
        <w:t xml:space="preserve">, and </w:t>
      </w:r>
      <w:r w:rsidRPr="000E18AC">
        <w:rPr>
          <w:rStyle w:val="Emphasis"/>
        </w:rPr>
        <w:t>East Asia</w:t>
      </w:r>
      <w:r w:rsidRPr="000E18AC">
        <w:rPr>
          <w:rStyle w:val="StyleUnderline"/>
        </w:rPr>
        <w:t xml:space="preserve"> should have surprised no one</w:t>
      </w:r>
      <w:r w:rsidRPr="000E18AC">
        <w:rPr>
          <w:sz w:val="16"/>
        </w:rPr>
        <w:t xml:space="preserve">. A realistic strategy to manage violence along the frontier begins by recognizing that fact, as well as its corollary: that </w:t>
      </w:r>
      <w:r w:rsidRPr="000E18AC">
        <w:rPr>
          <w:rStyle w:val="StyleUnderline"/>
        </w:rPr>
        <w:t xml:space="preserve">preserving the </w:t>
      </w:r>
      <w:r w:rsidRPr="000E18AC">
        <w:rPr>
          <w:rStyle w:val="Emphasis"/>
        </w:rPr>
        <w:t>s</w:t>
      </w:r>
      <w:r w:rsidRPr="000E18AC">
        <w:rPr>
          <w:rStyle w:val="StyleUnderline"/>
        </w:rPr>
        <w:t xml:space="preserve">tatus </w:t>
      </w:r>
      <w:r w:rsidRPr="000E18AC">
        <w:rPr>
          <w:rStyle w:val="Emphasis"/>
        </w:rPr>
        <w:t>quo</w:t>
      </w:r>
      <w:r w:rsidRPr="000E18AC">
        <w:rPr>
          <w:rStyle w:val="StyleUnderline"/>
        </w:rPr>
        <w:t xml:space="preserve"> requires an </w:t>
      </w:r>
      <w:r w:rsidRPr="000E18AC">
        <w:rPr>
          <w:rStyle w:val="Emphasis"/>
        </w:rPr>
        <w:t>unsleeping vigilance</w:t>
      </w:r>
      <w:r w:rsidRPr="000E18AC">
        <w:rPr>
          <w:rStyle w:val="StyleUnderline"/>
        </w:rPr>
        <w:t xml:space="preserve"> in these distant places. No international institutions or</w:t>
      </w:r>
      <w:r w:rsidRPr="000E18AC">
        <w:rPr>
          <w:sz w:val="16"/>
        </w:rPr>
        <w:t xml:space="preserve"> sets of </w:t>
      </w:r>
      <w:r w:rsidRPr="000E18AC">
        <w:rPr>
          <w:rStyle w:val="StyleUnderline"/>
        </w:rPr>
        <w:t xml:space="preserve">rules will prevent the </w:t>
      </w:r>
      <w:r w:rsidRPr="000E18AC">
        <w:rPr>
          <w:rStyle w:val="Emphasis"/>
        </w:rPr>
        <w:t>U</w:t>
      </w:r>
      <w:r w:rsidRPr="000E18AC">
        <w:rPr>
          <w:rStyle w:val="StyleUnderline"/>
        </w:rPr>
        <w:t xml:space="preserve">nited </w:t>
      </w:r>
      <w:r w:rsidRPr="000E18AC">
        <w:rPr>
          <w:rStyle w:val="Emphasis"/>
        </w:rPr>
        <w:t>S</w:t>
      </w:r>
      <w:r w:rsidRPr="000E18AC">
        <w:rPr>
          <w:rStyle w:val="StyleUnderline"/>
        </w:rPr>
        <w:t>tates’ rivals from seeking to expand</w:t>
      </w:r>
      <w:r w:rsidRPr="000E18AC">
        <w:rPr>
          <w:sz w:val="16"/>
        </w:rPr>
        <w:t xml:space="preserve"> their control over key regions in Eurasia, where Washington has vital economic and political partners.</w:t>
      </w:r>
    </w:p>
    <w:p w14:paraId="62706F89" w14:textId="77777777" w:rsidR="00F00568" w:rsidRPr="000E18AC" w:rsidRDefault="00F00568" w:rsidP="00F00568">
      <w:pPr>
        <w:rPr>
          <w:sz w:val="16"/>
        </w:rPr>
      </w:pPr>
      <w:r w:rsidRPr="000E18AC">
        <w:rPr>
          <w:sz w:val="16"/>
        </w:rPr>
        <w:t xml:space="preserve">Second, </w:t>
      </w:r>
      <w:r w:rsidRPr="000E18AC">
        <w:rPr>
          <w:rStyle w:val="StyleUnderline"/>
        </w:rPr>
        <w:t xml:space="preserve">well-armed and motivated frontier states are the </w:t>
      </w:r>
      <w:r w:rsidRPr="000E18AC">
        <w:rPr>
          <w:rStyle w:val="Emphasis"/>
        </w:rPr>
        <w:t>best deterrent</w:t>
      </w:r>
      <w:r w:rsidRPr="000E18AC">
        <w:rPr>
          <w:sz w:val="16"/>
        </w:rPr>
        <w:t xml:space="preserve"> on the frontier. What the inhabitants of the frontier have in common with the distant power is a desire to not see the frontier fall into the hands of a nearby bully. The distant power’s motivation is to prevent the rival from accumulating a bigger power base. But </w:t>
      </w:r>
      <w:r w:rsidRPr="000E18AC">
        <w:rPr>
          <w:rStyle w:val="StyleUnderline"/>
        </w:rPr>
        <w:t>the frontier state’s motivation is much</w:t>
      </w:r>
      <w:r w:rsidRPr="000E18AC">
        <w:rPr>
          <w:sz w:val="16"/>
        </w:rPr>
        <w:t xml:space="preserve">, much greater and </w:t>
      </w:r>
      <w:r w:rsidRPr="000E18AC">
        <w:rPr>
          <w:rStyle w:val="StyleUnderline"/>
        </w:rPr>
        <w:t xml:space="preserve">more personal: </w:t>
      </w:r>
      <w:r w:rsidRPr="000E18AC">
        <w:rPr>
          <w:rStyle w:val="Emphasis"/>
        </w:rPr>
        <w:t>ensuring its own survival</w:t>
      </w:r>
      <w:r w:rsidRPr="000E18AC">
        <w:rPr>
          <w:rStyle w:val="StyleUnderline"/>
        </w:rPr>
        <w:t>. It has the most to lose</w:t>
      </w:r>
      <w:r w:rsidRPr="000E18AC">
        <w:rPr>
          <w:sz w:val="16"/>
        </w:rPr>
        <w:t xml:space="preserve"> if the frontier breaks and disgorges Scythian hordes.</w:t>
      </w:r>
    </w:p>
    <w:p w14:paraId="0E73C4CC" w14:textId="77777777" w:rsidR="00F00568" w:rsidRPr="000E18AC" w:rsidRDefault="00F00568" w:rsidP="00F00568">
      <w:pPr>
        <w:rPr>
          <w:sz w:val="16"/>
        </w:rPr>
      </w:pPr>
      <w:r w:rsidRPr="000E18AC">
        <w:rPr>
          <w:sz w:val="16"/>
        </w:rPr>
        <w:t xml:space="preserve">This greater motivation makes </w:t>
      </w:r>
      <w:r w:rsidRPr="000E18AC">
        <w:rPr>
          <w:rStyle w:val="StyleUnderline"/>
        </w:rPr>
        <w:t>frontier states</w:t>
      </w:r>
      <w:r w:rsidRPr="000E18AC">
        <w:rPr>
          <w:sz w:val="16"/>
        </w:rPr>
        <w:t xml:space="preserve"> the most effective source of resistance to threats against the frontier. They </w:t>
      </w:r>
      <w:r w:rsidRPr="000E18AC">
        <w:rPr>
          <w:rStyle w:val="StyleUnderline"/>
        </w:rPr>
        <w:t xml:space="preserve">are the </w:t>
      </w:r>
      <w:r w:rsidRPr="000E18AC">
        <w:rPr>
          <w:rStyle w:val="Emphasis"/>
        </w:rPr>
        <w:t>first responders</w:t>
      </w:r>
      <w:r w:rsidRPr="000E18AC">
        <w:rPr>
          <w:sz w:val="16"/>
        </w:rPr>
        <w:t xml:space="preserve">, and </w:t>
      </w:r>
      <w:r w:rsidRPr="000E18AC">
        <w:rPr>
          <w:rStyle w:val="StyleUnderline"/>
        </w:rPr>
        <w:t xml:space="preserve">their determination is the </w:t>
      </w:r>
      <w:r w:rsidRPr="000E18AC">
        <w:rPr>
          <w:rStyle w:val="Emphasis"/>
        </w:rPr>
        <w:t>foundational bloc of a stable frontier</w:t>
      </w:r>
      <w:r w:rsidRPr="000E18AC">
        <w:rPr>
          <w:sz w:val="16"/>
        </w:rPr>
        <w:t>. Local resolve trumps United Nations resolutions. From the standpoint of their great-power patron, it is also a very good thing to work with the momentum of locals’ desire to resist—</w:t>
      </w:r>
      <w:r w:rsidRPr="000E18AC">
        <w:rPr>
          <w:rStyle w:val="StyleUnderline"/>
        </w:rPr>
        <w:t>whether it takes the form of Ukraine’s struggle</w:t>
      </w:r>
      <w:r w:rsidRPr="000E18AC">
        <w:rPr>
          <w:sz w:val="16"/>
        </w:rPr>
        <w:t xml:space="preserve"> to not be absorbed into a new Russian empire, </w:t>
      </w:r>
      <w:r w:rsidRPr="000E18AC">
        <w:rPr>
          <w:rStyle w:val="StyleUnderline"/>
        </w:rPr>
        <w:t>Israeli defiance of Iranian</w:t>
      </w:r>
      <w:r w:rsidRPr="000E18AC">
        <w:rPr>
          <w:sz w:val="16"/>
        </w:rPr>
        <w:t xml:space="preserve"> plans for </w:t>
      </w:r>
      <w:r w:rsidRPr="000E18AC">
        <w:rPr>
          <w:rStyle w:val="StyleUnderline"/>
        </w:rPr>
        <w:t xml:space="preserve">regional dominance, or Taiwan’s effort not to be subsumed under the </w:t>
      </w:r>
      <w:r w:rsidRPr="000E18AC">
        <w:rPr>
          <w:rStyle w:val="Emphasis"/>
        </w:rPr>
        <w:t>C</w:t>
      </w:r>
      <w:r w:rsidRPr="000E18AC">
        <w:rPr>
          <w:rStyle w:val="StyleUnderline"/>
        </w:rPr>
        <w:t xml:space="preserve">hinese </w:t>
      </w:r>
      <w:r w:rsidRPr="000E18AC">
        <w:rPr>
          <w:rStyle w:val="Emphasis"/>
        </w:rPr>
        <w:t>C</w:t>
      </w:r>
      <w:r w:rsidRPr="000E18AC">
        <w:rPr>
          <w:rStyle w:val="StyleUnderline"/>
        </w:rPr>
        <w:t xml:space="preserve">ommunist </w:t>
      </w:r>
      <w:r w:rsidRPr="000E18AC">
        <w:rPr>
          <w:rStyle w:val="Emphasis"/>
        </w:rPr>
        <w:t>P</w:t>
      </w:r>
      <w:r w:rsidRPr="000E18AC">
        <w:rPr>
          <w:rStyle w:val="StyleUnderline"/>
        </w:rPr>
        <w:t>arty’s rule</w:t>
      </w:r>
      <w:r w:rsidRPr="000E18AC">
        <w:rPr>
          <w:sz w:val="16"/>
        </w:rPr>
        <w:t xml:space="preserve">. Countries at the frontier are a source of amply motivated, effective, and legitimate resistance to their own enemies; </w:t>
      </w:r>
      <w:r w:rsidRPr="000E18AC">
        <w:rPr>
          <w:rStyle w:val="StyleUnderline"/>
        </w:rPr>
        <w:t>without</w:t>
      </w:r>
      <w:r w:rsidRPr="000E18AC">
        <w:rPr>
          <w:sz w:val="16"/>
        </w:rPr>
        <w:t xml:space="preserve"> that </w:t>
      </w:r>
      <w:r w:rsidRPr="000E18AC">
        <w:rPr>
          <w:rStyle w:val="StyleUnderline"/>
        </w:rPr>
        <w:t>resistance, the superpower patron would have to venture</w:t>
      </w:r>
      <w:r w:rsidRPr="000E18AC">
        <w:rPr>
          <w:sz w:val="16"/>
        </w:rPr>
        <w:t xml:space="preserve"> much </w:t>
      </w:r>
      <w:r w:rsidRPr="000E18AC">
        <w:rPr>
          <w:rStyle w:val="Emphasis"/>
        </w:rPr>
        <w:t>more of its own blood and treasure</w:t>
      </w:r>
      <w:r w:rsidRPr="000E18AC">
        <w:rPr>
          <w:sz w:val="16"/>
        </w:rPr>
        <w:t>. There may, of course, be many differences between the front-line state and its far-away patron, but at least on this core strategic point—that the frontier should not be breached—their interests naturally converge.</w:t>
      </w:r>
    </w:p>
    <w:p w14:paraId="0A517A6A" w14:textId="77777777" w:rsidR="00F00568" w:rsidRPr="000E18AC" w:rsidRDefault="00F00568" w:rsidP="00F00568">
      <w:pPr>
        <w:rPr>
          <w:sz w:val="16"/>
        </w:rPr>
      </w:pPr>
      <w:r w:rsidRPr="000E18AC">
        <w:rPr>
          <w:sz w:val="16"/>
        </w:rPr>
        <w:t xml:space="preserve">Third, preclusive defense is the preferred strategy. Preclusive defense actively guards a frontier by positioning sufficient forces to repulse an initial attack and conduct local counteroffensives. Treating a frontier as a flexible line, with the option of pulling back when under pressure, is tempting, especially when military resources are scarce or unavailable. But the cost of sacrificing space for time—defense in depth—is much higher than it may appear because front-line allies will peel away. If the ally thinks it is expendable—that its territory and people are the space to be given to the enemy in a tactic to gain time to arrest the attack elsewhere—that ally will lose the resolve to defend the frontier. Alone, with no outside help, the choice for a frontier state becomes one between accepting a change in the status quo and resisting at high cost with a low probability of success. Some, such as Ukraine, may choose the latter, but it is not a given that this is the most common path. In fact, the heavy costs incurred by Ukraine may plausibly dissuade others, such as Taiwan, from following its example. </w:t>
      </w:r>
      <w:r w:rsidRPr="000E18AC">
        <w:rPr>
          <w:rStyle w:val="StyleUnderline"/>
        </w:rPr>
        <w:t>When a front-line ally wobbles and falls</w:t>
      </w:r>
      <w:r w:rsidRPr="000E18AC">
        <w:rPr>
          <w:sz w:val="16"/>
        </w:rPr>
        <w:t xml:space="preserve"> under the rival’s control, </w:t>
      </w:r>
      <w:r w:rsidRPr="000E18AC">
        <w:rPr>
          <w:rStyle w:val="StyleUnderline"/>
        </w:rPr>
        <w:t xml:space="preserve">the distant patron loses its ability to shape the regional dynamics. This is especially dangerous when the patron is a </w:t>
      </w:r>
      <w:r w:rsidRPr="000E18AC">
        <w:rPr>
          <w:rStyle w:val="Emphasis"/>
        </w:rPr>
        <w:t>maritime power</w:t>
      </w:r>
      <w:r w:rsidRPr="000E18AC">
        <w:rPr>
          <w:sz w:val="16"/>
        </w:rPr>
        <w:t xml:space="preserve"> that has no depth to give: </w:t>
      </w:r>
      <w:r w:rsidRPr="000E18AC">
        <w:rPr>
          <w:rStyle w:val="StyleUnderline"/>
        </w:rPr>
        <w:t>Such a power either keeps a port or thin littoral or is fully expelled from the region</w:t>
      </w:r>
      <w:r w:rsidRPr="000E18AC">
        <w:rPr>
          <w:sz w:val="16"/>
        </w:rPr>
        <w:t xml:space="preserve"> with no chance of a cost-free return.</w:t>
      </w:r>
    </w:p>
    <w:p w14:paraId="72D1DFBD" w14:textId="77777777" w:rsidR="00F00568" w:rsidRPr="000E18AC" w:rsidRDefault="00F00568" w:rsidP="00F00568">
      <w:pPr>
        <w:rPr>
          <w:sz w:val="16"/>
        </w:rPr>
      </w:pPr>
      <w:r w:rsidRPr="000E18AC">
        <w:rPr>
          <w:sz w:val="16"/>
        </w:rPr>
        <w:t xml:space="preserve">The value of </w:t>
      </w:r>
      <w:r w:rsidRPr="000E18AC">
        <w:rPr>
          <w:rStyle w:val="StyleUnderline"/>
        </w:rPr>
        <w:t>frontier allies</w:t>
      </w:r>
      <w:r w:rsidRPr="000E18AC">
        <w:rPr>
          <w:sz w:val="16"/>
        </w:rPr>
        <w:t xml:space="preserve"> is that they </w:t>
      </w:r>
      <w:r w:rsidRPr="000E18AC">
        <w:rPr>
          <w:rStyle w:val="StyleUnderline"/>
        </w:rPr>
        <w:t xml:space="preserve">create the potential for </w:t>
      </w:r>
      <w:r w:rsidRPr="000E18AC">
        <w:rPr>
          <w:rStyle w:val="Emphasis"/>
        </w:rPr>
        <w:t>striking beyond the frontier line</w:t>
      </w:r>
      <w:r w:rsidRPr="000E18AC">
        <w:rPr>
          <w:rStyle w:val="StyleUnderline"/>
        </w:rPr>
        <w:t>, on the territory of the predator state itself. The</w:t>
      </w:r>
      <w:r w:rsidRPr="000E18AC">
        <w:rPr>
          <w:sz w:val="16"/>
        </w:rPr>
        <w:t xml:space="preserve"> very </w:t>
      </w:r>
      <w:r w:rsidRPr="000E18AC">
        <w:rPr>
          <w:rStyle w:val="StyleUnderline"/>
        </w:rPr>
        <w:t xml:space="preserve">potential for such attacks </w:t>
      </w:r>
      <w:r w:rsidRPr="000E18AC">
        <w:rPr>
          <w:rStyle w:val="Emphasis"/>
        </w:rPr>
        <w:t>strengthens deterrence</w:t>
      </w:r>
      <w:r w:rsidRPr="000E18AC">
        <w:rPr>
          <w:rStyle w:val="StyleUnderline"/>
        </w:rPr>
        <w:t xml:space="preserve"> because the frontier state’s</w:t>
      </w:r>
      <w:r w:rsidRPr="000E18AC">
        <w:rPr>
          <w:sz w:val="16"/>
        </w:rPr>
        <w:t xml:space="preserve"> strong </w:t>
      </w:r>
      <w:r w:rsidRPr="000E18AC">
        <w:rPr>
          <w:rStyle w:val="StyleUnderline"/>
        </w:rPr>
        <w:t xml:space="preserve">motivation for self-defense lends </w:t>
      </w:r>
      <w:r w:rsidRPr="000E18AC">
        <w:rPr>
          <w:rStyle w:val="Emphasis"/>
        </w:rPr>
        <w:t>cred</w:t>
      </w:r>
      <w:r w:rsidRPr="000E18AC">
        <w:rPr>
          <w:rStyle w:val="StyleUnderline"/>
        </w:rPr>
        <w:t>ibility to its threats</w:t>
      </w:r>
      <w:r w:rsidRPr="000E18AC">
        <w:rPr>
          <w:sz w:val="16"/>
        </w:rPr>
        <w:t xml:space="preserve">. That requires it to be capable of inflicting heavy costs on—or launching punitive raids against—the nearby predator state. Thus, paradoxically, </w:t>
      </w:r>
      <w:r w:rsidRPr="000E18AC">
        <w:rPr>
          <w:rStyle w:val="StyleUnderline"/>
        </w:rPr>
        <w:t xml:space="preserve">the stability of a frontier is </w:t>
      </w:r>
      <w:r w:rsidRPr="000E18AC">
        <w:rPr>
          <w:rStyle w:val="Emphasis"/>
        </w:rPr>
        <w:t>helped by the local ability to escalate</w:t>
      </w:r>
      <w:r w:rsidRPr="000E18AC">
        <w:rPr>
          <w:rStyle w:val="StyleUnderline"/>
        </w:rPr>
        <w:t>. Such escalation is kept in check by the fact</w:t>
      </w:r>
      <w:r w:rsidRPr="000E18AC">
        <w:rPr>
          <w:sz w:val="16"/>
        </w:rPr>
        <w:t xml:space="preserve"> that </w:t>
      </w:r>
      <w:r w:rsidRPr="000E18AC">
        <w:rPr>
          <w:rStyle w:val="StyleUnderline"/>
        </w:rPr>
        <w:t xml:space="preserve">the front-line state is the first to bear the brunt of the rival’s response, establishing powerful incentives to strike </w:t>
      </w:r>
      <w:r w:rsidRPr="000E18AC">
        <w:rPr>
          <w:rStyle w:val="Emphasis"/>
        </w:rPr>
        <w:t>only as required</w:t>
      </w:r>
      <w:r w:rsidRPr="000E18AC">
        <w:rPr>
          <w:sz w:val="16"/>
        </w:rPr>
        <w:t xml:space="preserve"> for the operational purpose of keeping the frontier stable. In other words, a small frontier state, even if well armed, is unlikely to ever march on the capital of the rival.</w:t>
      </w:r>
    </w:p>
    <w:p w14:paraId="78814E71" w14:textId="77777777" w:rsidR="00F00568" w:rsidRPr="000E18AC" w:rsidRDefault="00F00568" w:rsidP="00F00568">
      <w:pPr>
        <w:rPr>
          <w:sz w:val="16"/>
        </w:rPr>
      </w:pPr>
      <w:r w:rsidRPr="000E18AC">
        <w:rPr>
          <w:sz w:val="16"/>
        </w:rPr>
        <w:t>Ukraine’s ability to strike Russian military targets deep in occupied Crimea or immediately beyond the border would weaken Russia’s offensive actions—and if a cease-fire ever occurs, this continued ability would reinforce deterrence. Similarly, Taiwan could more effectively deter China if it had the capability and clear will to strike not just the immediately attacking forces but also Chinese ports. In brief, deterrence is much stronger when the defender is not just holding the fortress but has the ability to strike an attacker’s encampments. Giving weapons, even very powerful ones, to the frontier state is a good investment.</w:t>
      </w:r>
    </w:p>
    <w:p w14:paraId="13AB3DC3" w14:textId="77777777" w:rsidR="00F00568" w:rsidRPr="000E18AC" w:rsidRDefault="00F00568" w:rsidP="00F00568">
      <w:pPr>
        <w:rPr>
          <w:sz w:val="16"/>
        </w:rPr>
      </w:pPr>
      <w:r w:rsidRPr="000E18AC">
        <w:rPr>
          <w:sz w:val="16"/>
        </w:rPr>
        <w:t xml:space="preserve">Fourth, the </w:t>
      </w:r>
      <w:r w:rsidRPr="000E18AC">
        <w:rPr>
          <w:rStyle w:val="Emphasis"/>
        </w:rPr>
        <w:t>rep</w:t>
      </w:r>
      <w:r w:rsidRPr="000E18AC">
        <w:rPr>
          <w:rStyle w:val="StyleUnderline"/>
        </w:rPr>
        <w:t>utation</w:t>
      </w:r>
      <w:r w:rsidRPr="000E18AC">
        <w:rPr>
          <w:rStyle w:val="Emphasis"/>
        </w:rPr>
        <w:t xml:space="preserve"> acquired or lost on one front</w:t>
      </w:r>
      <w:r w:rsidRPr="000E18AC">
        <w:rPr>
          <w:rStyle w:val="StyleUnderline"/>
        </w:rPr>
        <w:t xml:space="preserve">ier </w:t>
      </w:r>
      <w:r w:rsidRPr="000E18AC">
        <w:rPr>
          <w:rStyle w:val="Emphasis"/>
        </w:rPr>
        <w:t>matters on another</w:t>
      </w:r>
      <w:r w:rsidRPr="000E18AC">
        <w:rPr>
          <w:rStyle w:val="StyleUnderline"/>
        </w:rPr>
        <w:t>. Predator states watch how their rival great power handles other</w:t>
      </w:r>
      <w:r w:rsidRPr="000E18AC">
        <w:rPr>
          <w:sz w:val="16"/>
        </w:rPr>
        <w:t xml:space="preserve">, often </w:t>
      </w:r>
      <w:r w:rsidRPr="000E18AC">
        <w:rPr>
          <w:rStyle w:val="StyleUnderline"/>
        </w:rPr>
        <w:t xml:space="preserve">distant frontiers to </w:t>
      </w:r>
      <w:r w:rsidRPr="000E18AC">
        <w:rPr>
          <w:rStyle w:val="Emphasis"/>
        </w:rPr>
        <w:t xml:space="preserve">gauge the level of its power </w:t>
      </w:r>
      <w:r w:rsidRPr="000E18AC">
        <w:rPr>
          <w:rStyle w:val="StyleUnderline"/>
        </w:rPr>
        <w:t xml:space="preserve">and the </w:t>
      </w:r>
      <w:r w:rsidRPr="000E18AC">
        <w:rPr>
          <w:rStyle w:val="Emphasis"/>
        </w:rPr>
        <w:t>competence of its leadership</w:t>
      </w:r>
      <w:r w:rsidRPr="000E18AC">
        <w:rPr>
          <w:sz w:val="16"/>
        </w:rPr>
        <w:t xml:space="preserve">. Reputation is particularly important for a maritime power, whose core challenge is the length of the frontier it has to manage combined with its distance from the homeland. </w:t>
      </w:r>
      <w:r w:rsidRPr="000E18AC">
        <w:rPr>
          <w:rStyle w:val="StyleUnderline"/>
        </w:rPr>
        <w:t>Given naturally finite means, it is difficult to maintain substantial and perpetual presence in any and all directions</w:t>
      </w:r>
      <w:r w:rsidRPr="000E18AC">
        <w:rPr>
          <w:sz w:val="16"/>
        </w:rPr>
        <w:t>. Strategic ubiquity is an illusion, a calculated bluff predicated on reputation.</w:t>
      </w:r>
    </w:p>
    <w:p w14:paraId="2B6D2D4B" w14:textId="77777777" w:rsidR="00F00568" w:rsidRPr="000E18AC" w:rsidRDefault="00F00568" w:rsidP="00F00568">
      <w:pPr>
        <w:rPr>
          <w:sz w:val="16"/>
        </w:rPr>
      </w:pPr>
      <w:r w:rsidRPr="000E18AC">
        <w:rPr>
          <w:sz w:val="16"/>
        </w:rPr>
        <w:t xml:space="preserve">What follows from this is that </w:t>
      </w:r>
      <w:r w:rsidRPr="000E18AC">
        <w:rPr>
          <w:rStyle w:val="Emphasis"/>
        </w:rPr>
        <w:t>it pays to stop aggression at the frontier early when and where it happens first</w:t>
      </w:r>
      <w:r w:rsidRPr="000E18AC">
        <w:rPr>
          <w:rStyle w:val="StyleUnderline"/>
        </w:rPr>
        <w:t xml:space="preserve">. How the initial fires are dealt with will have a big bearing on whether they spread into a wider </w:t>
      </w:r>
      <w:r w:rsidRPr="000E18AC">
        <w:rPr>
          <w:rStyle w:val="Emphasis"/>
        </w:rPr>
        <w:t>system crisis</w:t>
      </w:r>
      <w:r w:rsidRPr="000E18AC">
        <w:rPr>
          <w:rStyle w:val="StyleUnderline"/>
        </w:rPr>
        <w:t>. Ignoring</w:t>
      </w:r>
      <w:r w:rsidRPr="000E18AC">
        <w:rPr>
          <w:sz w:val="16"/>
        </w:rPr>
        <w:t xml:space="preserve"> the </w:t>
      </w:r>
      <w:r w:rsidRPr="000E18AC">
        <w:rPr>
          <w:rStyle w:val="StyleUnderline"/>
        </w:rPr>
        <w:t xml:space="preserve">early ones in hopes of keeping powder dry for later ones is </w:t>
      </w:r>
      <w:r w:rsidRPr="000E18AC">
        <w:rPr>
          <w:rStyle w:val="Emphasis"/>
        </w:rPr>
        <w:t>dangerous</w:t>
      </w:r>
      <w:r w:rsidRPr="000E18AC">
        <w:rPr>
          <w:sz w:val="16"/>
        </w:rPr>
        <w:t>, and the best strategy is to decisively sequence the frontiers. Today, that means using Russian President Vladimir Putin’s attack as an opportunity to impose a strategic defeat on Russia, the weaker of the United States’ two main rivals, before the stronger of the two, China, is ready to move against Taiwan. Washington should not attempt to shift priorities midstream.</w:t>
      </w:r>
    </w:p>
    <w:p w14:paraId="166F6CB7" w14:textId="77777777" w:rsidR="00F00568" w:rsidRPr="000E18AC" w:rsidRDefault="00F00568" w:rsidP="00F00568">
      <w:pPr>
        <w:rPr>
          <w:sz w:val="16"/>
        </w:rPr>
      </w:pPr>
      <w:r w:rsidRPr="000E18AC">
        <w:rPr>
          <w:sz w:val="16"/>
        </w:rPr>
        <w:t xml:space="preserve">Fifth, </w:t>
      </w:r>
      <w:r w:rsidRPr="000E18AC">
        <w:rPr>
          <w:rStyle w:val="StyleUnderline"/>
        </w:rPr>
        <w:t xml:space="preserve">once breached or abandoned, a frontier is </w:t>
      </w:r>
      <w:r w:rsidRPr="000E18AC">
        <w:rPr>
          <w:rStyle w:val="Emphasis"/>
        </w:rPr>
        <w:t>costly to stabilize</w:t>
      </w:r>
      <w:r w:rsidRPr="000E18AC">
        <w:rPr>
          <w:sz w:val="16"/>
        </w:rPr>
        <w:t xml:space="preserve">. As defense is cheaper than offense, so is maintaining a frontier versus restoring the status quo ante. In the most dramatic case, </w:t>
      </w:r>
      <w:r w:rsidRPr="000E18AC">
        <w:rPr>
          <w:rStyle w:val="StyleUnderline"/>
        </w:rPr>
        <w:t>when the great power is pushed out</w:t>
      </w:r>
      <w:r w:rsidRPr="000E18AC">
        <w:rPr>
          <w:sz w:val="16"/>
        </w:rPr>
        <w:t xml:space="preserve"> from (</w:t>
      </w:r>
      <w:r w:rsidRPr="000E18AC">
        <w:rPr>
          <w:rStyle w:val="StyleUnderline"/>
        </w:rPr>
        <w:t>or leaves</w:t>
      </w:r>
      <w:r w:rsidRPr="000E18AC">
        <w:rPr>
          <w:sz w:val="16"/>
        </w:rPr>
        <w:t xml:space="preserve">) </w:t>
      </w:r>
      <w:r w:rsidRPr="000E18AC">
        <w:rPr>
          <w:rStyle w:val="StyleUnderline"/>
        </w:rPr>
        <w:t xml:space="preserve">a front-line region, reentry is </w:t>
      </w:r>
      <w:r w:rsidRPr="000E18AC">
        <w:rPr>
          <w:rStyle w:val="Emphasis"/>
        </w:rPr>
        <w:t>extremely difficult</w:t>
      </w:r>
      <w:r w:rsidRPr="000E18AC">
        <w:rPr>
          <w:sz w:val="16"/>
        </w:rPr>
        <w:t xml:space="preserve"> both for military and political reasons. Militarily, trenches and fortifications—and in today’s high-tech environment, an array of anti-access and area denial weapons—impose high casualties on the attacking side. Politically, </w:t>
      </w:r>
      <w:r w:rsidRPr="000E18AC">
        <w:rPr>
          <w:rStyle w:val="StyleUnderline"/>
        </w:rPr>
        <w:t>abandoned front-line locals</w:t>
      </w:r>
      <w:r w:rsidRPr="000E18AC">
        <w:rPr>
          <w:sz w:val="16"/>
        </w:rPr>
        <w:t xml:space="preserve"> will likely </w:t>
      </w:r>
      <w:r w:rsidRPr="000E18AC">
        <w:rPr>
          <w:rStyle w:val="StyleUnderline"/>
        </w:rPr>
        <w:t>make different calculations: Facing their nearby enemies as their</w:t>
      </w:r>
      <w:r w:rsidRPr="000E18AC">
        <w:rPr>
          <w:sz w:val="16"/>
        </w:rPr>
        <w:t xml:space="preserve"> security </w:t>
      </w:r>
      <w:r w:rsidRPr="000E18AC">
        <w:rPr>
          <w:rStyle w:val="StyleUnderline"/>
        </w:rPr>
        <w:t>patron leaves, they may decide</w:t>
      </w:r>
      <w:r w:rsidRPr="000E18AC">
        <w:rPr>
          <w:sz w:val="16"/>
        </w:rPr>
        <w:t xml:space="preserve"> that </w:t>
      </w:r>
      <w:r w:rsidRPr="000E18AC">
        <w:rPr>
          <w:rStyle w:val="StyleUnderline"/>
        </w:rPr>
        <w:t xml:space="preserve">their least bad choice is to </w:t>
      </w:r>
      <w:r w:rsidRPr="000E18AC">
        <w:rPr>
          <w:rStyle w:val="Emphasis"/>
        </w:rPr>
        <w:t>cozy up to their enemies</w:t>
      </w:r>
      <w:r w:rsidRPr="000E18AC">
        <w:rPr>
          <w:sz w:val="16"/>
        </w:rPr>
        <w:t xml:space="preserve">. Reentry for the great power that has left becomes thus a costly and solitary effort with limited indigenous support. </w:t>
      </w:r>
      <w:r w:rsidRPr="000E18AC">
        <w:rPr>
          <w:rStyle w:val="StyleUnderline"/>
        </w:rPr>
        <w:t xml:space="preserve">If the </w:t>
      </w:r>
      <w:r w:rsidRPr="000E18AC">
        <w:rPr>
          <w:rStyle w:val="Emphasis"/>
        </w:rPr>
        <w:t>U</w:t>
      </w:r>
      <w:r w:rsidRPr="000E18AC">
        <w:rPr>
          <w:rStyle w:val="StyleUnderline"/>
        </w:rPr>
        <w:t xml:space="preserve">nited </w:t>
      </w:r>
      <w:r w:rsidRPr="000E18AC">
        <w:rPr>
          <w:rStyle w:val="Emphasis"/>
        </w:rPr>
        <w:t>St</w:t>
      </w:r>
      <w:r w:rsidRPr="000E18AC">
        <w:rPr>
          <w:rStyle w:val="StyleUnderline"/>
        </w:rPr>
        <w:t>ates abandons Ukraine, Israel, or Taiwan</w:t>
      </w:r>
      <w:r w:rsidRPr="000E18AC">
        <w:rPr>
          <w:sz w:val="16"/>
        </w:rPr>
        <w:t xml:space="preserve"> today </w:t>
      </w:r>
      <w:r w:rsidRPr="000E18AC">
        <w:rPr>
          <w:rStyle w:val="StyleUnderline"/>
        </w:rPr>
        <w:t xml:space="preserve">and these places fall under a </w:t>
      </w:r>
      <w:r w:rsidRPr="000E18AC">
        <w:rPr>
          <w:rStyle w:val="Emphasis"/>
        </w:rPr>
        <w:t>rival’s sphere of influence</w:t>
      </w:r>
      <w:r w:rsidRPr="000E18AC">
        <w:rPr>
          <w:rStyle w:val="StyleUnderline"/>
        </w:rPr>
        <w:t xml:space="preserve">, it is </w:t>
      </w:r>
      <w:r w:rsidRPr="000E18AC">
        <w:rPr>
          <w:rStyle w:val="Emphasis"/>
        </w:rPr>
        <w:t>unlikely</w:t>
      </w:r>
      <w:r w:rsidRPr="000E18AC">
        <w:rPr>
          <w:sz w:val="16"/>
        </w:rPr>
        <w:t xml:space="preserve"> that </w:t>
      </w:r>
      <w:r w:rsidRPr="000E18AC">
        <w:rPr>
          <w:rStyle w:val="StyleUnderline"/>
        </w:rPr>
        <w:t>this could be reversed</w:t>
      </w:r>
      <w:r w:rsidRPr="000E18AC">
        <w:rPr>
          <w:sz w:val="16"/>
        </w:rPr>
        <w:t xml:space="preserve"> in our lifetimes </w:t>
      </w:r>
      <w:r w:rsidRPr="000E18AC">
        <w:rPr>
          <w:rStyle w:val="StyleUnderline"/>
        </w:rPr>
        <w:t xml:space="preserve">without a much </w:t>
      </w:r>
      <w:r w:rsidRPr="000E18AC">
        <w:rPr>
          <w:rStyle w:val="Emphasis"/>
        </w:rPr>
        <w:t>steeper cost</w:t>
      </w:r>
      <w:r w:rsidRPr="000E18AC">
        <w:rPr>
          <w:sz w:val="16"/>
        </w:rPr>
        <w:t xml:space="preserve"> in blood and treasure than if Washington had simply helped them to defend themselves adequately in the first place.</w:t>
      </w:r>
    </w:p>
    <w:p w14:paraId="4BAA737C" w14:textId="77777777" w:rsidR="00F00568" w:rsidRPr="000E18AC" w:rsidRDefault="00F00568" w:rsidP="00F00568">
      <w:pPr>
        <w:rPr>
          <w:sz w:val="16"/>
        </w:rPr>
      </w:pPr>
      <w:r w:rsidRPr="000E18AC">
        <w:rPr>
          <w:sz w:val="16"/>
        </w:rPr>
        <w:t xml:space="preserve">In all of these cases, the point is that bolstering the frontier is not an act of charity for a great power like the United States today. Instead, it is an act of enlightened self-interest that, if undertaken with energy and forethought, offers a cost-effective way of securing the homeland itself. The United States has a long tradition of thinking in very practical terms about unquiet frontiers, on both its own continent and the Eurasian rimlands. These were and are the regions where the noble and pacifying tools of institutions and laws, the calculations of merchants, and the impartiality of judges have a tenuous effect. Ultimately, </w:t>
      </w:r>
      <w:r w:rsidRPr="000E18AC">
        <w:rPr>
          <w:rStyle w:val="StyleUnderline"/>
        </w:rPr>
        <w:t>how</w:t>
      </w:r>
      <w:r w:rsidRPr="000E18AC">
        <w:rPr>
          <w:sz w:val="16"/>
        </w:rPr>
        <w:t xml:space="preserve"> these </w:t>
      </w:r>
      <w:r w:rsidRPr="000E18AC">
        <w:rPr>
          <w:rStyle w:val="StyleUnderline"/>
        </w:rPr>
        <w:t>frontiers are ordered is the product of a firm hold exercised through violence or threat thereof</w:t>
      </w:r>
      <w:r w:rsidRPr="000E18AC">
        <w:rPr>
          <w:sz w:val="16"/>
        </w:rPr>
        <w:t xml:space="preserve">. That reality has not changed, and </w:t>
      </w:r>
      <w:r w:rsidRPr="000E18AC">
        <w:rPr>
          <w:rStyle w:val="StyleUnderline"/>
        </w:rPr>
        <w:t xml:space="preserve">the wars in Ukraine and the Middle East are testaments to the frontier’s </w:t>
      </w:r>
      <w:r w:rsidRPr="000E18AC">
        <w:rPr>
          <w:rStyle w:val="Emphasis"/>
        </w:rPr>
        <w:t>eternally ferocious nature</w:t>
      </w:r>
      <w:r w:rsidRPr="000E18AC">
        <w:rPr>
          <w:sz w:val="16"/>
        </w:rPr>
        <w:t>.</w:t>
      </w:r>
    </w:p>
    <w:p w14:paraId="651D2F11" w14:textId="77777777" w:rsidR="00F00568" w:rsidRPr="000E18AC" w:rsidRDefault="00F00568" w:rsidP="00F00568">
      <w:pPr>
        <w:rPr>
          <w:sz w:val="16"/>
        </w:rPr>
      </w:pPr>
      <w:r w:rsidRPr="000E18AC">
        <w:rPr>
          <w:sz w:val="16"/>
        </w:rPr>
        <w:t xml:space="preserve">In the current situation, </w:t>
      </w:r>
      <w:r w:rsidRPr="000E18AC">
        <w:rPr>
          <w:rStyle w:val="StyleUnderline"/>
        </w:rPr>
        <w:t>history suggests</w:t>
      </w:r>
      <w:r w:rsidRPr="000E18AC">
        <w:rPr>
          <w:sz w:val="16"/>
        </w:rPr>
        <w:t xml:space="preserve"> that </w:t>
      </w:r>
      <w:r w:rsidRPr="000E18AC">
        <w:rPr>
          <w:rStyle w:val="StyleUnderline"/>
        </w:rPr>
        <w:t xml:space="preserve">the </w:t>
      </w:r>
      <w:r w:rsidRPr="000E18AC">
        <w:rPr>
          <w:rStyle w:val="Emphasis"/>
        </w:rPr>
        <w:t>U</w:t>
      </w:r>
      <w:r w:rsidRPr="000E18AC">
        <w:rPr>
          <w:rStyle w:val="StyleUnderline"/>
        </w:rPr>
        <w:t xml:space="preserve">nited </w:t>
      </w:r>
      <w:r w:rsidRPr="000E18AC">
        <w:rPr>
          <w:rStyle w:val="Emphasis"/>
        </w:rPr>
        <w:t>S</w:t>
      </w:r>
      <w:r w:rsidRPr="000E18AC">
        <w:rPr>
          <w:rStyle w:val="StyleUnderline"/>
        </w:rPr>
        <w:t xml:space="preserve">tates’ best bet is to </w:t>
      </w:r>
      <w:r w:rsidRPr="000E18AC">
        <w:rPr>
          <w:rStyle w:val="Emphasis"/>
        </w:rPr>
        <w:t>prevent its rivals’ probes</w:t>
      </w:r>
      <w:r w:rsidRPr="000E18AC">
        <w:rPr>
          <w:sz w:val="16"/>
        </w:rPr>
        <w:t xml:space="preserve"> on the frontier </w:t>
      </w:r>
      <w:r w:rsidRPr="000E18AC">
        <w:rPr>
          <w:rStyle w:val="Emphasis"/>
        </w:rPr>
        <w:t>from becoming a wider, systemwide run on the bank</w:t>
      </w:r>
      <w:r w:rsidRPr="000E18AC">
        <w:rPr>
          <w:rStyle w:val="StyleUnderline"/>
        </w:rPr>
        <w:t>. Whether the first probe succeeds</w:t>
      </w:r>
      <w:r w:rsidRPr="000E18AC">
        <w:rPr>
          <w:sz w:val="16"/>
        </w:rPr>
        <w:t xml:space="preserve"> or fails </w:t>
      </w:r>
      <w:r w:rsidRPr="000E18AC">
        <w:rPr>
          <w:rStyle w:val="StyleUnderline"/>
        </w:rPr>
        <w:t xml:space="preserve">matters </w:t>
      </w:r>
      <w:r w:rsidRPr="000E18AC">
        <w:rPr>
          <w:rStyle w:val="Emphasis"/>
        </w:rPr>
        <w:t>disproportionately</w:t>
      </w:r>
      <w:r w:rsidRPr="000E18AC">
        <w:rPr>
          <w:rStyle w:val="StyleUnderline"/>
        </w:rPr>
        <w:t xml:space="preserve"> for determining whether a sequence</w:t>
      </w:r>
      <w:r w:rsidRPr="000E18AC">
        <w:rPr>
          <w:sz w:val="16"/>
        </w:rPr>
        <w:t xml:space="preserve"> of probes </w:t>
      </w:r>
      <w:r w:rsidRPr="000E18AC">
        <w:rPr>
          <w:rStyle w:val="StyleUnderline"/>
        </w:rPr>
        <w:t>occurs</w:t>
      </w:r>
      <w:r w:rsidRPr="000E18AC">
        <w:rPr>
          <w:sz w:val="16"/>
        </w:rPr>
        <w:t xml:space="preserve">. While Asia matters most for the United States strategically, </w:t>
      </w:r>
      <w:r w:rsidRPr="000E18AC">
        <w:rPr>
          <w:rStyle w:val="StyleUnderline"/>
        </w:rPr>
        <w:t>defeating ongoing aggression on the European and Middle Eastern frontiers</w:t>
      </w:r>
      <w:r w:rsidRPr="000E18AC">
        <w:rPr>
          <w:sz w:val="16"/>
        </w:rPr>
        <w:t>—if that can still be done—</w:t>
      </w:r>
      <w:r w:rsidRPr="000E18AC">
        <w:rPr>
          <w:rStyle w:val="StyleUnderline"/>
        </w:rPr>
        <w:t>remains</w:t>
      </w:r>
      <w:r w:rsidRPr="000E18AC">
        <w:rPr>
          <w:sz w:val="16"/>
        </w:rPr>
        <w:t xml:space="preserve"> the </w:t>
      </w:r>
      <w:r w:rsidRPr="000E18AC">
        <w:rPr>
          <w:rStyle w:val="StyleUnderline"/>
        </w:rPr>
        <w:t>optimal</w:t>
      </w:r>
      <w:r w:rsidRPr="000E18AC">
        <w:rPr>
          <w:sz w:val="16"/>
        </w:rPr>
        <w:t xml:space="preserve"> strategy. The best way to do that is to provide weapons to Ukraine and Israel, including weapons that Washington might not normally be comfortable dispersing. Doing that, in turn, will require a serious effort to strengthen the U.S. defense industrial base, which will be needed in the long confrontation with China as well.</w:t>
      </w:r>
    </w:p>
    <w:p w14:paraId="2BA382E8" w14:textId="77777777" w:rsidR="00F00568" w:rsidRPr="000E18AC" w:rsidRDefault="00F00568" w:rsidP="00F00568">
      <w:pPr>
        <w:rPr>
          <w:sz w:val="16"/>
        </w:rPr>
      </w:pPr>
      <w:r w:rsidRPr="000E18AC">
        <w:rPr>
          <w:sz w:val="16"/>
        </w:rPr>
        <w:t>What the United States does on these distant frontiers is, of course, of secondary importance if the more immediate frontier—the national border—is broken. When we wrote The Unquiet Frontier, we did not expect that the U.S. southern border would become so unstable, not to mention becoming so at the same time as geopolitical rivals amp up the level of violence in Eurasia. Fixing the border is thus not just a domestic priority but a foreign-policy prerequisite: The distant frontier will be abandoned sooner or later if the national border becomes a locus of instability.</w:t>
      </w:r>
    </w:p>
    <w:p w14:paraId="3AE1CF0E" w14:textId="77777777" w:rsidR="00F00568" w:rsidRDefault="00F00568" w:rsidP="00F00568">
      <w:pPr>
        <w:rPr>
          <w:sz w:val="16"/>
        </w:rPr>
      </w:pPr>
      <w:r w:rsidRPr="000E18AC">
        <w:rPr>
          <w:rStyle w:val="Emphasis"/>
        </w:rPr>
        <w:t>It is not too late</w:t>
      </w:r>
      <w:r w:rsidRPr="000E18AC">
        <w:rPr>
          <w:rStyle w:val="StyleUnderline"/>
        </w:rPr>
        <w:t>. Even though U.S. rivals have improved their position</w:t>
      </w:r>
      <w:r w:rsidRPr="000E18AC">
        <w:rPr>
          <w:sz w:val="16"/>
        </w:rPr>
        <w:t xml:space="preserve"> in recent years, advancing their control and building up their arm stores, </w:t>
      </w:r>
      <w:r w:rsidRPr="000E18AC">
        <w:rPr>
          <w:rStyle w:val="StyleUnderline"/>
        </w:rPr>
        <w:t>Americans still have an opportunity to conserve</w:t>
      </w:r>
      <w:r w:rsidRPr="000E18AC">
        <w:rPr>
          <w:sz w:val="16"/>
        </w:rPr>
        <w:t xml:space="preserve"> a modicum of </w:t>
      </w:r>
      <w:r w:rsidRPr="000E18AC">
        <w:rPr>
          <w:rStyle w:val="Emphasis"/>
        </w:rPr>
        <w:t>international order and security</w:t>
      </w:r>
      <w:r w:rsidRPr="000E18AC">
        <w:rPr>
          <w:rStyle w:val="StyleUnderline"/>
        </w:rPr>
        <w:t>. It’s better to stop predator states</w:t>
      </w:r>
      <w:r w:rsidRPr="000E18AC">
        <w:rPr>
          <w:sz w:val="16"/>
        </w:rPr>
        <w:t xml:space="preserve"> at the far frontier </w:t>
      </w:r>
      <w:r w:rsidRPr="000E18AC">
        <w:rPr>
          <w:rStyle w:val="StyleUnderline"/>
        </w:rPr>
        <w:t>by backing</w:t>
      </w:r>
      <w:r w:rsidRPr="000E18AC">
        <w:rPr>
          <w:sz w:val="16"/>
        </w:rPr>
        <w:t xml:space="preserve"> the efforts of </w:t>
      </w:r>
      <w:r w:rsidRPr="000E18AC">
        <w:rPr>
          <w:rStyle w:val="StyleUnderline"/>
        </w:rPr>
        <w:t>motivated locals than attempting to do so after these places are lost</w:t>
      </w:r>
      <w:r w:rsidRPr="000E18AC">
        <w:rPr>
          <w:sz w:val="16"/>
        </w:rPr>
        <w:t xml:space="preserve">. And </w:t>
      </w:r>
      <w:r w:rsidRPr="000E18AC">
        <w:rPr>
          <w:rStyle w:val="StyleUnderline"/>
        </w:rPr>
        <w:t xml:space="preserve">it’s easier to </w:t>
      </w:r>
      <w:r w:rsidRPr="000E18AC">
        <w:rPr>
          <w:rStyle w:val="Emphasis"/>
        </w:rPr>
        <w:t>keep things stable</w:t>
      </w:r>
      <w:r w:rsidRPr="000E18AC">
        <w:rPr>
          <w:rStyle w:val="StyleUnderline"/>
        </w:rPr>
        <w:t xml:space="preserve"> than to bring back stability after it’s lost</w:t>
      </w:r>
      <w:r w:rsidRPr="000E18AC">
        <w:rPr>
          <w:sz w:val="16"/>
        </w:rPr>
        <w:t xml:space="preserve">. And </w:t>
      </w:r>
      <w:r w:rsidRPr="000E18AC">
        <w:rPr>
          <w:rStyle w:val="StyleUnderline"/>
        </w:rPr>
        <w:t>that begins, and ends, at the frontier</w:t>
      </w:r>
      <w:r w:rsidRPr="000E18AC">
        <w:rPr>
          <w:sz w:val="16"/>
        </w:rPr>
        <w:t>.</w:t>
      </w:r>
    </w:p>
    <w:p w14:paraId="3B1E3B9E" w14:textId="130B9EAB" w:rsidR="00924CEF" w:rsidRDefault="00924CEF" w:rsidP="00924CEF">
      <w:pPr>
        <w:pStyle w:val="Heading3"/>
      </w:pPr>
      <w:r>
        <w:t>Frontline States---Impact---Prolif---2NC</w:t>
      </w:r>
    </w:p>
    <w:p w14:paraId="11E1EE26" w14:textId="77777777" w:rsidR="00924CEF" w:rsidRDefault="00924CEF" w:rsidP="00924CEF">
      <w:pPr>
        <w:pStyle w:val="Heading4"/>
      </w:pPr>
      <w:r>
        <w:t xml:space="preserve">CEE states underpin perception of the U.S. as a </w:t>
      </w:r>
      <w:r>
        <w:rPr>
          <w:u w:val="single"/>
        </w:rPr>
        <w:t>reliable partner</w:t>
      </w:r>
      <w:r>
        <w:t xml:space="preserve">---failure there causes </w:t>
      </w:r>
      <w:r>
        <w:rPr>
          <w:u w:val="single"/>
        </w:rPr>
        <w:t>global allied prolif</w:t>
      </w:r>
      <w:r>
        <w:t>.</w:t>
      </w:r>
    </w:p>
    <w:p w14:paraId="2379E1CD" w14:textId="77777777" w:rsidR="00924CEF" w:rsidRPr="00DD7C98" w:rsidRDefault="00924CEF" w:rsidP="00924CEF">
      <w:r>
        <w:t xml:space="preserve">Edward </w:t>
      </w:r>
      <w:r w:rsidRPr="00DD7C98">
        <w:rPr>
          <w:rStyle w:val="Style13ptBold"/>
        </w:rPr>
        <w:t>Lucas 15</w:t>
      </w:r>
      <w:r>
        <w:t xml:space="preserve">, Senior Vice President and Director of the Baltic Security Initiative at the Center for European Policy Analysis, “Europe’s New Frontier,” </w:t>
      </w:r>
      <w:bookmarkStart w:id="0" w:name="_Hlk153272353"/>
      <w:r>
        <w:t xml:space="preserve">in </w:t>
      </w:r>
      <w:r w:rsidRPr="00E0231D">
        <w:rPr>
          <w:i/>
          <w:iCs/>
        </w:rPr>
        <w:t>Frontline Allies: War and Change in Central and Eastern Europe</w:t>
      </w:r>
      <w:r>
        <w:t>, pp. 15-24, Center for a New American Security, 2015, https://www.jstor.org/stable/resrep06281</w:t>
      </w:r>
    </w:p>
    <w:bookmarkEnd w:id="0"/>
    <w:p w14:paraId="15D83F94" w14:textId="77777777" w:rsidR="00924CEF" w:rsidRPr="00C839A0" w:rsidRDefault="00924CEF" w:rsidP="00924CEF">
      <w:pPr>
        <w:rPr>
          <w:sz w:val="16"/>
        </w:rPr>
      </w:pPr>
      <w:r w:rsidRPr="00C839A0">
        <w:rPr>
          <w:rStyle w:val="StyleUnderline"/>
        </w:rPr>
        <w:t xml:space="preserve">The </w:t>
      </w:r>
      <w:r w:rsidRPr="00C839A0">
        <w:rPr>
          <w:rStyle w:val="Emphasis"/>
        </w:rPr>
        <w:t>cred</w:t>
      </w:r>
      <w:r w:rsidRPr="00C839A0">
        <w:rPr>
          <w:rStyle w:val="StyleUnderline"/>
        </w:rPr>
        <w:t>ibility of NATO, and</w:t>
      </w:r>
      <w:r w:rsidRPr="00C839A0">
        <w:rPr>
          <w:sz w:val="16"/>
        </w:rPr>
        <w:t xml:space="preserve"> thus </w:t>
      </w:r>
      <w:r w:rsidRPr="00C839A0">
        <w:rPr>
          <w:rStyle w:val="StyleUnderline"/>
        </w:rPr>
        <w:t xml:space="preserve">of the </w:t>
      </w:r>
      <w:r w:rsidRPr="00C839A0">
        <w:rPr>
          <w:rStyle w:val="Emphasis"/>
        </w:rPr>
        <w:t>U</w:t>
      </w:r>
      <w:r w:rsidRPr="00C839A0">
        <w:rPr>
          <w:rStyle w:val="StyleUnderline"/>
        </w:rPr>
        <w:t xml:space="preserve">nited </w:t>
      </w:r>
      <w:r w:rsidRPr="00C839A0">
        <w:rPr>
          <w:rStyle w:val="Emphasis"/>
        </w:rPr>
        <w:t>S</w:t>
      </w:r>
      <w:r w:rsidRPr="00C839A0">
        <w:rPr>
          <w:rStyle w:val="StyleUnderline"/>
        </w:rPr>
        <w:t xml:space="preserve">tates </w:t>
      </w:r>
      <w:r w:rsidRPr="00C839A0">
        <w:rPr>
          <w:rStyle w:val="Emphasis"/>
        </w:rPr>
        <w:t>as a European power</w:t>
      </w:r>
      <w:r w:rsidRPr="00C839A0">
        <w:rPr>
          <w:rStyle w:val="StyleUnderline"/>
        </w:rPr>
        <w:t>, depends on whether it can guarantee the security of</w:t>
      </w:r>
      <w:r w:rsidRPr="00C839A0">
        <w:rPr>
          <w:sz w:val="16"/>
        </w:rPr>
        <w:t xml:space="preserve"> the NBP9 and in particular </w:t>
      </w:r>
      <w:r w:rsidRPr="00C839A0">
        <w:rPr>
          <w:rStyle w:val="StyleUnderline"/>
        </w:rPr>
        <w:t>the</w:t>
      </w:r>
      <w:r w:rsidRPr="00C839A0">
        <w:rPr>
          <w:sz w:val="16"/>
        </w:rPr>
        <w:t xml:space="preserve"> three </w:t>
      </w:r>
      <w:r w:rsidRPr="00C839A0">
        <w:rPr>
          <w:rStyle w:val="StyleUnderline"/>
        </w:rPr>
        <w:t xml:space="preserve">states </w:t>
      </w:r>
      <w:r w:rsidRPr="00C839A0">
        <w:rPr>
          <w:rStyle w:val="Emphasis"/>
        </w:rPr>
        <w:t>most vulnerable</w:t>
      </w:r>
      <w:r w:rsidRPr="00C839A0">
        <w:rPr>
          <w:rStyle w:val="StyleUnderline"/>
        </w:rPr>
        <w:t xml:space="preserve"> to </w:t>
      </w:r>
      <w:r w:rsidRPr="00C839A0">
        <w:rPr>
          <w:rStyle w:val="Emphasis"/>
        </w:rPr>
        <w:t>Russia</w:t>
      </w:r>
      <w:r w:rsidRPr="00C839A0">
        <w:rPr>
          <w:rStyle w:val="StyleUnderline"/>
        </w:rPr>
        <w:t>n</w:t>
      </w:r>
      <w:r w:rsidRPr="00C839A0">
        <w:rPr>
          <w:sz w:val="16"/>
        </w:rPr>
        <w:t xml:space="preserve"> subversion or surprise </w:t>
      </w:r>
      <w:r w:rsidRPr="00C839A0">
        <w:rPr>
          <w:rStyle w:val="StyleUnderline"/>
        </w:rPr>
        <w:t>attack: Estonia, Latvia and Lithuania</w:t>
      </w:r>
      <w:r w:rsidRPr="00C839A0">
        <w:rPr>
          <w:sz w:val="16"/>
        </w:rPr>
        <w:t xml:space="preserve">. For now, Russia has the edge over the West in the Baltic Sea region. The security gap is growing, not shrinking. Promises of improvement do not make up for current shortcomings. Nor can individual countries’ efforts make up for the lack of a proper regional security architecture. </w:t>
      </w:r>
      <w:r w:rsidRPr="00C839A0">
        <w:rPr>
          <w:rStyle w:val="StyleUnderline"/>
        </w:rPr>
        <w:t xml:space="preserve">The </w:t>
      </w:r>
      <w:r w:rsidRPr="00C839A0">
        <w:rPr>
          <w:sz w:val="16"/>
        </w:rPr>
        <w:t xml:space="preserve">burden for the </w:t>
      </w:r>
      <w:r w:rsidRPr="00C839A0">
        <w:rPr>
          <w:rStyle w:val="StyleUnderline"/>
        </w:rPr>
        <w:t>region’s fragmented and inadequate security places a large</w:t>
      </w:r>
      <w:r w:rsidRPr="00C839A0">
        <w:rPr>
          <w:sz w:val="16"/>
        </w:rPr>
        <w:t xml:space="preserve"> and perhaps unsustainable </w:t>
      </w:r>
      <w:r w:rsidRPr="00C839A0">
        <w:rPr>
          <w:rStyle w:val="StyleUnderline"/>
        </w:rPr>
        <w:t>burden on outsiders</w:t>
      </w:r>
      <w:r w:rsidRPr="00C839A0">
        <w:rPr>
          <w:sz w:val="16"/>
        </w:rPr>
        <w:t>, which in itself creates a tempting target for Russia.</w:t>
      </w:r>
    </w:p>
    <w:p w14:paraId="240BDCE5" w14:textId="332F3B02" w:rsidR="00924CEF" w:rsidRDefault="00924CEF" w:rsidP="00924CEF">
      <w:pPr>
        <w:rPr>
          <w:sz w:val="16"/>
        </w:rPr>
      </w:pPr>
      <w:r w:rsidRPr="00C839A0">
        <w:rPr>
          <w:sz w:val="16"/>
        </w:rPr>
        <w:t xml:space="preserve">If the Baltic states are successfully attacked or undermined (for example, through coercive but non-military regime change), </w:t>
      </w:r>
      <w:r w:rsidRPr="00C839A0">
        <w:rPr>
          <w:rStyle w:val="StyleUnderline"/>
        </w:rPr>
        <w:t>the damage</w:t>
      </w:r>
      <w:r w:rsidRPr="00C839A0">
        <w:rPr>
          <w:sz w:val="16"/>
        </w:rPr>
        <w:t xml:space="preserve"> already </w:t>
      </w:r>
      <w:r w:rsidRPr="00C839A0">
        <w:rPr>
          <w:rStyle w:val="StyleUnderline"/>
        </w:rPr>
        <w:t>done</w:t>
      </w:r>
      <w:r w:rsidRPr="00C839A0">
        <w:rPr>
          <w:sz w:val="16"/>
        </w:rPr>
        <w:t xml:space="preserve"> to the European security order </w:t>
      </w:r>
      <w:r w:rsidRPr="00C839A0">
        <w:rPr>
          <w:rStyle w:val="StyleUnderline"/>
        </w:rPr>
        <w:t>by Russia’s</w:t>
      </w:r>
      <w:r w:rsidRPr="00C839A0">
        <w:rPr>
          <w:sz w:val="16"/>
        </w:rPr>
        <w:t xml:space="preserve"> successful </w:t>
      </w:r>
      <w:r w:rsidRPr="00C839A0">
        <w:rPr>
          <w:rStyle w:val="StyleUnderline"/>
        </w:rPr>
        <w:t xml:space="preserve">seizure of Ukrainian territory will </w:t>
      </w:r>
      <w:r w:rsidRPr="00C839A0">
        <w:rPr>
          <w:rStyle w:val="Emphasis"/>
        </w:rPr>
        <w:t>be</w:t>
      </w:r>
      <w:r w:rsidRPr="00C839A0">
        <w:rPr>
          <w:rStyle w:val="StyleUnderline"/>
        </w:rPr>
        <w:t xml:space="preserve">come </w:t>
      </w:r>
      <w:r w:rsidRPr="00C839A0">
        <w:rPr>
          <w:rStyle w:val="Emphasis"/>
        </w:rPr>
        <w:t>irretrievable</w:t>
      </w:r>
      <w:r w:rsidRPr="00C839A0">
        <w:rPr>
          <w:rStyle w:val="StyleUnderline"/>
        </w:rPr>
        <w:t>. America’s role as the ultimate guarantor of</w:t>
      </w:r>
      <w:r w:rsidRPr="00C839A0">
        <w:rPr>
          <w:sz w:val="16"/>
        </w:rPr>
        <w:t xml:space="preserve"> European </w:t>
      </w:r>
      <w:r w:rsidRPr="00C839A0">
        <w:rPr>
          <w:rStyle w:val="StyleUnderline"/>
        </w:rPr>
        <w:t xml:space="preserve">security could be over in a matter of hours. Denting America’s </w:t>
      </w:r>
      <w:r w:rsidRPr="00C839A0">
        <w:rPr>
          <w:rStyle w:val="Emphasis"/>
        </w:rPr>
        <w:t>cred</w:t>
      </w:r>
      <w:r w:rsidRPr="00C839A0">
        <w:rPr>
          <w:rStyle w:val="StyleUnderline"/>
        </w:rPr>
        <w:t xml:space="preserve">ibility in Europe would have a </w:t>
      </w:r>
      <w:r w:rsidRPr="00C839A0">
        <w:rPr>
          <w:sz w:val="16"/>
        </w:rPr>
        <w:t xml:space="preserve">huge and potentially </w:t>
      </w:r>
      <w:r w:rsidRPr="00C839A0">
        <w:rPr>
          <w:rStyle w:val="Emphasis"/>
        </w:rPr>
        <w:t>catastrophic effect on security elsewhere</w:t>
      </w:r>
      <w:r w:rsidRPr="00C839A0">
        <w:rPr>
          <w:rStyle w:val="StyleUnderline"/>
        </w:rPr>
        <w:t xml:space="preserve">. Allies such as </w:t>
      </w:r>
      <w:r w:rsidRPr="00C839A0">
        <w:rPr>
          <w:rStyle w:val="Emphasis"/>
        </w:rPr>
        <w:t xml:space="preserve">Japan, Taiwan </w:t>
      </w:r>
      <w:r w:rsidRPr="00C839A0">
        <w:rPr>
          <w:sz w:val="16"/>
        </w:rPr>
        <w:t xml:space="preserve">(Republic of China) </w:t>
      </w:r>
      <w:r w:rsidRPr="00C839A0">
        <w:rPr>
          <w:rStyle w:val="StyleUnderline"/>
        </w:rPr>
        <w:t xml:space="preserve">and </w:t>
      </w:r>
      <w:r w:rsidRPr="00C839A0">
        <w:rPr>
          <w:rStyle w:val="Emphasis"/>
        </w:rPr>
        <w:t>So</w:t>
      </w:r>
      <w:r w:rsidRPr="00C839A0">
        <w:rPr>
          <w:rStyle w:val="StyleUnderline"/>
        </w:rPr>
        <w:t xml:space="preserve">uth </w:t>
      </w:r>
      <w:r w:rsidRPr="00C839A0">
        <w:rPr>
          <w:rStyle w:val="Emphasis"/>
        </w:rPr>
        <w:t>Ko</w:t>
      </w:r>
      <w:r w:rsidRPr="00C839A0">
        <w:rPr>
          <w:rStyle w:val="StyleUnderline"/>
        </w:rPr>
        <w:t>rea</w:t>
      </w:r>
      <w:r w:rsidRPr="00C839A0">
        <w:rPr>
          <w:sz w:val="16"/>
        </w:rPr>
        <w:t xml:space="preserve"> would </w:t>
      </w:r>
      <w:r w:rsidRPr="00C839A0">
        <w:rPr>
          <w:rStyle w:val="StyleUnderline"/>
        </w:rPr>
        <w:t>find it hard to believe American security guarantees. They would</w:t>
      </w:r>
      <w:r w:rsidRPr="00C839A0">
        <w:rPr>
          <w:sz w:val="16"/>
        </w:rPr>
        <w:t xml:space="preserve"> be strongly tempted to either </w:t>
      </w:r>
      <w:r w:rsidRPr="00C839A0">
        <w:rPr>
          <w:rStyle w:val="StyleUnderline"/>
        </w:rPr>
        <w:t>make their own arrangements</w:t>
      </w:r>
      <w:r w:rsidRPr="00C839A0">
        <w:rPr>
          <w:sz w:val="16"/>
        </w:rPr>
        <w:t xml:space="preserve"> with the authorities in Beijing </w:t>
      </w:r>
      <w:r w:rsidRPr="00C839A0">
        <w:rPr>
          <w:rStyle w:val="StyleUnderline"/>
        </w:rPr>
        <w:t xml:space="preserve">or engage in a </w:t>
      </w:r>
      <w:r w:rsidRPr="00C839A0">
        <w:rPr>
          <w:rStyle w:val="Emphasis"/>
        </w:rPr>
        <w:t>destabilizing nuclear arms race</w:t>
      </w:r>
      <w:r w:rsidRPr="00C839A0">
        <w:rPr>
          <w:rStyle w:val="StyleUnderline"/>
        </w:rPr>
        <w:t xml:space="preserve"> to guarantee their own security</w:t>
      </w:r>
      <w:r w:rsidRPr="00C839A0">
        <w:rPr>
          <w:sz w:val="16"/>
        </w:rPr>
        <w:t>. In short: Bust the Baltic, and you bust the West. The way to stop that is to strengthen the NBP9.</w:t>
      </w:r>
    </w:p>
    <w:p w14:paraId="1B32893E" w14:textId="663FE007" w:rsidR="00E629F7" w:rsidRDefault="00E629F7" w:rsidP="00E629F7">
      <w:pPr>
        <w:pStyle w:val="Heading3"/>
      </w:pPr>
      <w:r>
        <w:t>Frontline States---U---</w:t>
      </w:r>
      <w:r w:rsidR="00B10F97">
        <w:t>2NC</w:t>
      </w:r>
    </w:p>
    <w:p w14:paraId="05ECBE28" w14:textId="77777777" w:rsidR="00E629F7" w:rsidRDefault="00E629F7" w:rsidP="00E629F7">
      <w:pPr>
        <w:pStyle w:val="Heading4"/>
      </w:pPr>
      <w:r>
        <w:t xml:space="preserve">Now is key. Russia is </w:t>
      </w:r>
      <w:r>
        <w:rPr>
          <w:u w:val="single"/>
        </w:rPr>
        <w:t>testing</w:t>
      </w:r>
      <w:r>
        <w:t xml:space="preserve"> NATO resolve.</w:t>
      </w:r>
    </w:p>
    <w:p w14:paraId="6647A952" w14:textId="77777777" w:rsidR="00E629F7" w:rsidRPr="002317C6" w:rsidRDefault="00E629F7" w:rsidP="00E629F7">
      <w:r w:rsidRPr="002317C6">
        <w:rPr>
          <w:rStyle w:val="Style13ptBold"/>
        </w:rPr>
        <w:t>Musa ’25</w:t>
      </w:r>
      <w:r>
        <w:t xml:space="preserve"> [Miriam; July 12; journalist; Rolling out, “NATO just made a demand that has allies worried,”</w:t>
      </w:r>
      <w:r w:rsidRPr="002317C6">
        <w:t xml:space="preserve"> https://rollingout.com/2025/07/12/nato-surprising-move-stuns-europe/</w:t>
      </w:r>
      <w:r>
        <w:t>; Accessed 7.18.25]</w:t>
      </w:r>
    </w:p>
    <w:p w14:paraId="66378FBF" w14:textId="77777777" w:rsidR="00E629F7" w:rsidRPr="00906877" w:rsidRDefault="00E629F7" w:rsidP="00E629F7">
      <w:pPr>
        <w:rPr>
          <w:sz w:val="16"/>
        </w:rPr>
      </w:pPr>
      <w:r w:rsidRPr="00906877">
        <w:rPr>
          <w:sz w:val="16"/>
        </w:rPr>
        <w:t>Alliance unity under pressure</w:t>
      </w:r>
    </w:p>
    <w:p w14:paraId="7C926DDF" w14:textId="77777777" w:rsidR="00E629F7" w:rsidRPr="00906877" w:rsidRDefault="00E629F7" w:rsidP="00E629F7">
      <w:pPr>
        <w:rPr>
          <w:sz w:val="16"/>
        </w:rPr>
      </w:pPr>
      <w:r w:rsidRPr="002317C6">
        <w:rPr>
          <w:rStyle w:val="StyleUnderline"/>
        </w:rPr>
        <w:t xml:space="preserve">The </w:t>
      </w:r>
      <w:r w:rsidRPr="002317C6">
        <w:rPr>
          <w:rStyle w:val="Emphasis"/>
        </w:rPr>
        <w:t>escalation</w:t>
      </w:r>
      <w:r w:rsidRPr="002317C6">
        <w:rPr>
          <w:rStyle w:val="StyleUnderline"/>
        </w:rPr>
        <w:t xml:space="preserve"> tests NATO’s unity as member countries face </w:t>
      </w:r>
      <w:r w:rsidRPr="002317C6">
        <w:rPr>
          <w:rStyle w:val="Emphasis"/>
        </w:rPr>
        <w:t>difficult</w:t>
      </w:r>
      <w:r w:rsidRPr="002317C6">
        <w:rPr>
          <w:rStyle w:val="StyleUnderline"/>
        </w:rPr>
        <w:t xml:space="preserve"> </w:t>
      </w:r>
      <w:r w:rsidRPr="002317C6">
        <w:rPr>
          <w:rStyle w:val="Emphasis"/>
        </w:rPr>
        <w:t>decisions</w:t>
      </w:r>
      <w:r w:rsidRPr="002317C6">
        <w:rPr>
          <w:rStyle w:val="StyleUnderline"/>
        </w:rPr>
        <w:t xml:space="preserve"> about escalation risks versus the need for </w:t>
      </w:r>
      <w:r w:rsidRPr="002317C6">
        <w:rPr>
          <w:rStyle w:val="Emphasis"/>
        </w:rPr>
        <w:t>stronger deterrence</w:t>
      </w:r>
      <w:r w:rsidRPr="00906877">
        <w:rPr>
          <w:sz w:val="16"/>
        </w:rPr>
        <w:t>. Some members advocate for immediate deployment of advanced systems, while others worry about provoking further Russian aggression.</w:t>
      </w:r>
    </w:p>
    <w:p w14:paraId="188DFBE6" w14:textId="77777777" w:rsidR="00E629F7" w:rsidRPr="00906877" w:rsidRDefault="00E629F7" w:rsidP="00E629F7">
      <w:pPr>
        <w:rPr>
          <w:sz w:val="16"/>
        </w:rPr>
      </w:pPr>
      <w:r w:rsidRPr="002317C6">
        <w:rPr>
          <w:rStyle w:val="StyleUnderline"/>
        </w:rPr>
        <w:t xml:space="preserve">Eastern </w:t>
      </w:r>
      <w:r w:rsidRPr="002317C6">
        <w:rPr>
          <w:rStyle w:val="Emphasis"/>
        </w:rPr>
        <w:t>European members</w:t>
      </w:r>
      <w:r w:rsidRPr="00906877">
        <w:rPr>
          <w:sz w:val="16"/>
        </w:rPr>
        <w:t xml:space="preserve">, particularly those bordering Ukraine, </w:t>
      </w:r>
      <w:r w:rsidRPr="002317C6">
        <w:rPr>
          <w:rStyle w:val="StyleUnderline"/>
        </w:rPr>
        <w:t xml:space="preserve">are pushing hardest for </w:t>
      </w:r>
      <w:r w:rsidRPr="002317C6">
        <w:rPr>
          <w:rStyle w:val="Emphasis"/>
        </w:rPr>
        <w:t>immediate action</w:t>
      </w:r>
      <w:r w:rsidRPr="002317C6">
        <w:rPr>
          <w:rStyle w:val="StyleUnderline"/>
        </w:rPr>
        <w:t xml:space="preserve"> and </w:t>
      </w:r>
      <w:r w:rsidRPr="002317C6">
        <w:rPr>
          <w:rStyle w:val="Emphasis"/>
        </w:rPr>
        <w:t>enhanced protection</w:t>
      </w:r>
      <w:r w:rsidRPr="00906877">
        <w:rPr>
          <w:sz w:val="16"/>
        </w:rPr>
        <w:t>. They argue that waiting for further escalation could prove catastrophic for regional security.</w:t>
      </w:r>
    </w:p>
    <w:p w14:paraId="1A057203" w14:textId="77777777" w:rsidR="00E629F7" w:rsidRDefault="00E629F7" w:rsidP="00E629F7">
      <w:pPr>
        <w:rPr>
          <w:sz w:val="16"/>
        </w:rPr>
      </w:pPr>
      <w:r w:rsidRPr="00906877">
        <w:rPr>
          <w:sz w:val="16"/>
        </w:rPr>
        <w:t xml:space="preserve">Western European allies, while supportive, are weighing </w:t>
      </w:r>
      <w:r w:rsidRPr="002317C6">
        <w:rPr>
          <w:rStyle w:val="StyleUnderline"/>
        </w:rPr>
        <w:t xml:space="preserve">the risks of escalation against the imperative to protect </w:t>
      </w:r>
      <w:r w:rsidRPr="002317C6">
        <w:rPr>
          <w:rStyle w:val="Emphasis"/>
        </w:rPr>
        <w:t>alliance territory</w:t>
      </w:r>
      <w:r w:rsidRPr="002317C6">
        <w:rPr>
          <w:rStyle w:val="StyleUnderline"/>
        </w:rPr>
        <w:t xml:space="preserve"> and maintain </w:t>
      </w:r>
      <w:r w:rsidRPr="002317C6">
        <w:rPr>
          <w:rStyle w:val="Emphasis"/>
        </w:rPr>
        <w:t>credible</w:t>
      </w:r>
      <w:r w:rsidRPr="002317C6">
        <w:rPr>
          <w:rStyle w:val="StyleUnderline"/>
        </w:rPr>
        <w:t xml:space="preserve"> </w:t>
      </w:r>
      <w:r w:rsidRPr="002317C6">
        <w:rPr>
          <w:rStyle w:val="Emphasis"/>
        </w:rPr>
        <w:t>deterrence</w:t>
      </w:r>
      <w:r w:rsidRPr="00906877">
        <w:rPr>
          <w:sz w:val="16"/>
        </w:rPr>
        <w:t>.</w:t>
      </w:r>
    </w:p>
    <w:p w14:paraId="0B0AE129" w14:textId="77777777" w:rsidR="00E629F7" w:rsidRPr="00E629F7" w:rsidRDefault="00E629F7" w:rsidP="00E629F7"/>
    <w:p w14:paraId="15796C5E" w14:textId="26AFD1A3" w:rsidR="00C8388D" w:rsidRPr="00C8388D" w:rsidRDefault="00C8388D" w:rsidP="00C8388D">
      <w:pPr>
        <w:pStyle w:val="Heading2"/>
      </w:pPr>
      <w:r>
        <w:t>Impact---Germany</w:t>
      </w:r>
    </w:p>
    <w:p w14:paraId="2C36304D" w14:textId="0080C735" w:rsidR="00C8388D" w:rsidRPr="00C8388D" w:rsidRDefault="00E172AE" w:rsidP="004102A4">
      <w:pPr>
        <w:pStyle w:val="Heading3"/>
      </w:pPr>
      <w:r>
        <w:t>1NC</w:t>
      </w:r>
    </w:p>
    <w:p w14:paraId="3E50736F" w14:textId="77777777" w:rsidR="00C8388D" w:rsidRDefault="00C8388D" w:rsidP="00C8388D">
      <w:pPr>
        <w:pStyle w:val="Heading4"/>
      </w:pPr>
      <w:r>
        <w:t>Eroding U.S. deterrence spurs German proliferation.</w:t>
      </w:r>
    </w:p>
    <w:p w14:paraId="2F692EDC" w14:textId="77777777" w:rsidR="00C8388D" w:rsidRDefault="00C8388D" w:rsidP="00C8388D">
      <w:r w:rsidRPr="00EF5660">
        <w:rPr>
          <w:rStyle w:val="Style13ptBold"/>
        </w:rPr>
        <w:t>Kuhn ’24</w:t>
      </w:r>
      <w:r>
        <w:t xml:space="preserve"> [Dr. Ulruch; director of the Arms Control and Emerging Technologies Program at the University of Hamburg, nonresident scholar with the Nuclear Policy Program of the Carnegie Endowment for International Peace; Bulletin of the Atomic Scientists, “Germany debates nuclear weapons, again. But now it’s different,” </w:t>
      </w:r>
      <w:r w:rsidRPr="00EF5660">
        <w:t>https://thebulletin.org/2024/03/germany-debates-nuclear-weapons-again-but-now-its-different/</w:t>
      </w:r>
      <w:r>
        <w:t>; Accessed 7.16.25]</w:t>
      </w:r>
    </w:p>
    <w:p w14:paraId="713776F9" w14:textId="77777777" w:rsidR="00C8388D" w:rsidRDefault="00C8388D" w:rsidP="00C8388D">
      <w:pPr>
        <w:rPr>
          <w:rStyle w:val="Emphasis"/>
        </w:rPr>
      </w:pPr>
      <w:r w:rsidRPr="00EF5660">
        <w:rPr>
          <w:sz w:val="16"/>
        </w:rPr>
        <w:t xml:space="preserve">&lt;&lt;Title&gt;&gt; Germany debates nuclear weapons, again. </w:t>
      </w:r>
      <w:r w:rsidRPr="00EF5660">
        <w:rPr>
          <w:rStyle w:val="StyleUnderline"/>
        </w:rPr>
        <w:t xml:space="preserve">But </w:t>
      </w:r>
      <w:r w:rsidRPr="00EF5660">
        <w:rPr>
          <w:rStyle w:val="Emphasis"/>
        </w:rPr>
        <w:t>now it’s different</w:t>
      </w:r>
    </w:p>
    <w:p w14:paraId="77DC327A" w14:textId="77777777" w:rsidR="00C8388D" w:rsidRPr="00EF5660" w:rsidRDefault="00C8388D" w:rsidP="00C8388D">
      <w:pPr>
        <w:rPr>
          <w:sz w:val="16"/>
        </w:rPr>
      </w:pPr>
      <w:r w:rsidRPr="00EF5660">
        <w:rPr>
          <w:rStyle w:val="StyleUnderline"/>
        </w:rPr>
        <w:t xml:space="preserve">What’s </w:t>
      </w:r>
      <w:r w:rsidRPr="00EF5660">
        <w:rPr>
          <w:rStyle w:val="Emphasis"/>
        </w:rPr>
        <w:t>different</w:t>
      </w:r>
      <w:r w:rsidRPr="00EF5660">
        <w:rPr>
          <w:rStyle w:val="StyleUnderline"/>
        </w:rPr>
        <w:t xml:space="preserve"> this time</w:t>
      </w:r>
      <w:r>
        <w:rPr>
          <w:sz w:val="16"/>
        </w:rPr>
        <w:t xml:space="preserve">? The latest iteration of the German nuclear debate nevertheless shows some key differences from previous ones. </w:t>
      </w:r>
      <w:r w:rsidRPr="00EF5660">
        <w:rPr>
          <w:rStyle w:val="StyleUnderline"/>
        </w:rPr>
        <w:t xml:space="preserve">First, it takes place in a European security environment that has moved much closer to the scenario of </w:t>
      </w:r>
      <w:r w:rsidRPr="00EF5660">
        <w:rPr>
          <w:rStyle w:val="Emphasis"/>
        </w:rPr>
        <w:t>US abandonment</w:t>
      </w:r>
      <w:r w:rsidRPr="00EF5660">
        <w:rPr>
          <w:rStyle w:val="StyleUnderline"/>
        </w:rPr>
        <w:t xml:space="preserve"> and </w:t>
      </w:r>
      <w:r w:rsidRPr="00EF5660">
        <w:rPr>
          <w:rStyle w:val="Emphasis"/>
        </w:rPr>
        <w:t>Russian aggr</w:t>
      </w:r>
      <w:r w:rsidRPr="00EF5660">
        <w:rPr>
          <w:rStyle w:val="StyleUnderline"/>
        </w:rPr>
        <w:t>ession</w:t>
      </w:r>
      <w:r>
        <w:rPr>
          <w:sz w:val="16"/>
        </w:rPr>
        <w:t xml:space="preserve"> than most assumed back in 2016, when Trump rattled Europeans for the first time. As a consequence, </w:t>
      </w:r>
      <w:r w:rsidRPr="00EF5660">
        <w:rPr>
          <w:rStyle w:val="Emphasis"/>
        </w:rPr>
        <w:t>proliferation chatter</w:t>
      </w:r>
      <w:r w:rsidRPr="00EF5660">
        <w:rPr>
          <w:rStyle w:val="StyleUnderline"/>
        </w:rPr>
        <w:t xml:space="preserve"> is not an exclusively </w:t>
      </w:r>
      <w:r w:rsidRPr="00EF5660">
        <w:rPr>
          <w:rStyle w:val="Emphasis"/>
        </w:rPr>
        <w:t>German specialty</w:t>
      </w:r>
      <w:r w:rsidRPr="00EF5660">
        <w:rPr>
          <w:rStyle w:val="StyleUnderline"/>
        </w:rPr>
        <w:t xml:space="preserve"> anymore</w:t>
      </w:r>
      <w:r>
        <w:rPr>
          <w:sz w:val="16"/>
        </w:rPr>
        <w:t>. Most notably Polish leaders, including President Andrzej Duda and new Foreign Minister Radoslaw Sikorski, have publicly mused about nuclear weapons other than the United States’.</w:t>
      </w:r>
    </w:p>
    <w:p w14:paraId="5589749F" w14:textId="77777777" w:rsidR="00C8388D" w:rsidRPr="00EF5660" w:rsidRDefault="00C8388D" w:rsidP="00C8388D">
      <w:pPr>
        <w:rPr>
          <w:sz w:val="16"/>
        </w:rPr>
      </w:pPr>
      <w:r w:rsidRPr="00EF5660">
        <w:rPr>
          <w:sz w:val="16"/>
        </w:rPr>
        <w:t xml:space="preserve">Second, while the early German nuclear debates featured mostly pundits, journalists, and some political backbenchers, </w:t>
      </w:r>
      <w:r w:rsidRPr="00323EB4">
        <w:rPr>
          <w:rStyle w:val="StyleUnderline"/>
        </w:rPr>
        <w:t>those who now favorably discuss deterrence alternatives increasingly include current and</w:t>
      </w:r>
      <w:r w:rsidRPr="00323EB4">
        <w:rPr>
          <w:rStyle w:val="Emphasis"/>
        </w:rPr>
        <w:t xml:space="preserve"> </w:t>
      </w:r>
      <w:r w:rsidRPr="00323EB4">
        <w:rPr>
          <w:rStyle w:val="StyleUnderline"/>
        </w:rPr>
        <w:t>former</w:t>
      </w:r>
      <w:r w:rsidRPr="00323EB4">
        <w:rPr>
          <w:rStyle w:val="Emphasis"/>
        </w:rPr>
        <w:t xml:space="preserve"> heavyweights</w:t>
      </w:r>
      <w:r w:rsidRPr="00323EB4">
        <w:rPr>
          <w:rStyle w:val="StyleUnderline"/>
        </w:rPr>
        <w:t xml:space="preserve"> from across the </w:t>
      </w:r>
      <w:r w:rsidRPr="00323EB4">
        <w:rPr>
          <w:rStyle w:val="Emphasis"/>
        </w:rPr>
        <w:t>political spectrum</w:t>
      </w:r>
      <w:r w:rsidRPr="00EF5660">
        <w:rPr>
          <w:sz w:val="16"/>
        </w:rPr>
        <w:t>. They include Friedrich Merz, Wolfgang Schäuble, and Manfred Weber from the Conservatives, Sigmar Gabriel and Katarina Barley from the Social Democrats, and Joschka Fischer and Sergey Logodinsky from the Greens. When Germany’s Finance Minister Christian Lindner from the Free Democrats joined the chorus in mid-February, Chancellor Olaf Scholz finally had to put his foot down: He reminded his fellow coalition partner that “Germany decided a long time ago not to seek its own nuclear weapons.”</w:t>
      </w:r>
    </w:p>
    <w:p w14:paraId="154BCCCF" w14:textId="77777777" w:rsidR="00C8388D" w:rsidRPr="00EF5660" w:rsidRDefault="00C8388D" w:rsidP="00C8388D">
      <w:pPr>
        <w:rPr>
          <w:sz w:val="16"/>
        </w:rPr>
      </w:pPr>
      <w:r w:rsidRPr="00EF5660">
        <w:rPr>
          <w:sz w:val="16"/>
        </w:rPr>
        <w:t xml:space="preserve">Third, </w:t>
      </w:r>
      <w:r w:rsidRPr="00EF5660">
        <w:rPr>
          <w:rStyle w:val="StyleUnderline"/>
        </w:rPr>
        <w:t>nuclear disarmament</w:t>
      </w:r>
      <w:r w:rsidRPr="00EF5660">
        <w:rPr>
          <w:sz w:val="16"/>
        </w:rPr>
        <w:t>—a central pillar of post-Cold War German foreign and security policy—</w:t>
      </w:r>
      <w:r w:rsidRPr="00EF5660">
        <w:rPr>
          <w:rStyle w:val="StyleUnderline"/>
        </w:rPr>
        <w:t xml:space="preserve">does not play a role in the German </w:t>
      </w:r>
      <w:r w:rsidRPr="00EF5660">
        <w:rPr>
          <w:rStyle w:val="Emphasis"/>
        </w:rPr>
        <w:t>public discourse</w:t>
      </w:r>
      <w:r w:rsidRPr="00EF5660">
        <w:rPr>
          <w:rStyle w:val="StyleUnderline"/>
        </w:rPr>
        <w:t xml:space="preserve"> any more</w:t>
      </w:r>
      <w:r w:rsidRPr="00EF5660">
        <w:rPr>
          <w:sz w:val="16"/>
        </w:rPr>
        <w:t xml:space="preserve">. When in March 2022 Annalena Baerbock, Germany’s Foreign Minister from the Greens, urged Germans in response to Russia’s aggression against Ukraine to “understand disarmament and arms control as being complementary to deterrence and defense,” everyone in Berlin got the point. </w:t>
      </w:r>
      <w:r w:rsidRPr="00EF5660">
        <w:rPr>
          <w:rStyle w:val="StyleUnderline"/>
        </w:rPr>
        <w:t>A recent comparative analysis of Bundestag statements found that the word</w:t>
      </w:r>
      <w:r w:rsidRPr="00EF5660">
        <w:rPr>
          <w:sz w:val="16"/>
        </w:rPr>
        <w:t xml:space="preserve"> “</w:t>
      </w:r>
      <w:r w:rsidRPr="00EF5660">
        <w:rPr>
          <w:rStyle w:val="Emphasis"/>
        </w:rPr>
        <w:t>disarmament</w:t>
      </w:r>
      <w:r w:rsidRPr="00EF5660">
        <w:rPr>
          <w:sz w:val="16"/>
        </w:rPr>
        <w:t xml:space="preserve">” </w:t>
      </w:r>
      <w:r w:rsidRPr="00EF5660">
        <w:rPr>
          <w:rStyle w:val="StyleUnderline"/>
        </w:rPr>
        <w:t xml:space="preserve">barely showed up in parliamentary debates in </w:t>
      </w:r>
      <w:r w:rsidRPr="00EF5660">
        <w:rPr>
          <w:rStyle w:val="Emphasis"/>
        </w:rPr>
        <w:t>2022</w:t>
      </w:r>
      <w:r w:rsidRPr="00EF5660">
        <w:rPr>
          <w:sz w:val="16"/>
        </w:rPr>
        <w:t>—</w:t>
      </w:r>
      <w:r w:rsidRPr="00EF5660">
        <w:rPr>
          <w:rStyle w:val="StyleUnderline"/>
        </w:rPr>
        <w:t xml:space="preserve">a stark </w:t>
      </w:r>
      <w:r w:rsidRPr="00EF5660">
        <w:rPr>
          <w:rStyle w:val="Emphasis"/>
        </w:rPr>
        <w:t>difference</w:t>
      </w:r>
      <w:r w:rsidRPr="00EF5660">
        <w:rPr>
          <w:sz w:val="16"/>
        </w:rPr>
        <w:t xml:space="preserve"> with previous years. </w:t>
      </w:r>
      <w:r w:rsidRPr="00EF5660">
        <w:rPr>
          <w:rStyle w:val="StyleUnderline"/>
        </w:rPr>
        <w:t xml:space="preserve">Prior iterations of the German nuclear debate had seen multiple expert interventions in favor of </w:t>
      </w:r>
      <w:r w:rsidRPr="00EF5660">
        <w:rPr>
          <w:rStyle w:val="Emphasis"/>
        </w:rPr>
        <w:t>disarmament</w:t>
      </w:r>
      <w:r w:rsidRPr="00EF5660">
        <w:rPr>
          <w:sz w:val="16"/>
        </w:rPr>
        <w:t xml:space="preserve"> and arms control policies. But </w:t>
      </w:r>
      <w:r w:rsidRPr="00EF5660">
        <w:rPr>
          <w:rStyle w:val="StyleUnderline"/>
        </w:rPr>
        <w:t xml:space="preserve">these voices have mostly </w:t>
      </w:r>
      <w:r w:rsidRPr="00EF5660">
        <w:rPr>
          <w:rStyle w:val="Emphasis"/>
        </w:rPr>
        <w:t>gone silent</w:t>
      </w:r>
      <w:r w:rsidRPr="00EF5660">
        <w:rPr>
          <w:rStyle w:val="StyleUnderline"/>
        </w:rPr>
        <w:t xml:space="preserve"> now</w:t>
      </w:r>
      <w:r w:rsidRPr="00EF5660">
        <w:rPr>
          <w:sz w:val="16"/>
        </w:rPr>
        <w:t>.</w:t>
      </w:r>
    </w:p>
    <w:p w14:paraId="17FCDAE6" w14:textId="77777777" w:rsidR="00C8388D" w:rsidRPr="00EF5660" w:rsidRDefault="00C8388D" w:rsidP="00C8388D">
      <w:pPr>
        <w:rPr>
          <w:sz w:val="16"/>
        </w:rPr>
      </w:pPr>
      <w:r w:rsidRPr="00EF5660">
        <w:rPr>
          <w:sz w:val="16"/>
        </w:rPr>
        <w:t xml:space="preserve">Fourth, </w:t>
      </w:r>
      <w:r w:rsidRPr="00EF5660">
        <w:rPr>
          <w:rStyle w:val="StyleUnderline"/>
        </w:rPr>
        <w:t xml:space="preserve">a newfound </w:t>
      </w:r>
      <w:r w:rsidRPr="00EF5660">
        <w:rPr>
          <w:rStyle w:val="Emphasis"/>
        </w:rPr>
        <w:t>hawkishness</w:t>
      </w:r>
      <w:r w:rsidRPr="00EF5660">
        <w:rPr>
          <w:rStyle w:val="StyleUnderline"/>
        </w:rPr>
        <w:t xml:space="preserve"> has come to </w:t>
      </w:r>
      <w:r w:rsidRPr="00EF5660">
        <w:rPr>
          <w:rStyle w:val="Emphasis"/>
        </w:rPr>
        <w:t>dominate</w:t>
      </w:r>
      <w:r w:rsidRPr="00EF5660">
        <w:rPr>
          <w:rStyle w:val="StyleUnderline"/>
        </w:rPr>
        <w:t xml:space="preserve"> the German media discourse</w:t>
      </w:r>
      <w:r w:rsidRPr="00EF5660">
        <w:rPr>
          <w:sz w:val="16"/>
        </w:rPr>
        <w:t xml:space="preserve">. </w:t>
      </w:r>
      <w:r w:rsidRPr="00EF5660">
        <w:rPr>
          <w:rStyle w:val="StyleUnderline"/>
        </w:rPr>
        <w:t xml:space="preserve">Fueled by a few dozen hardline </w:t>
      </w:r>
      <w:r w:rsidRPr="00EF5660">
        <w:rPr>
          <w:rStyle w:val="Emphasis"/>
        </w:rPr>
        <w:t>think tankers</w:t>
      </w:r>
      <w:r w:rsidRPr="00EF5660">
        <w:rPr>
          <w:sz w:val="16"/>
        </w:rPr>
        <w:t xml:space="preserve"> and politicians, </w:t>
      </w:r>
      <w:r w:rsidRPr="00EF5660">
        <w:rPr>
          <w:rStyle w:val="StyleUnderline"/>
        </w:rPr>
        <w:t>restraint</w:t>
      </w:r>
      <w:r w:rsidRPr="00EF5660">
        <w:rPr>
          <w:sz w:val="16"/>
        </w:rPr>
        <w:t>—in every form, including the obvious limitations of a mutual deterrence relationship with Russia—</w:t>
      </w:r>
      <w:r w:rsidRPr="00EF5660">
        <w:rPr>
          <w:rStyle w:val="StyleUnderline"/>
        </w:rPr>
        <w:t xml:space="preserve">is considered </w:t>
      </w:r>
      <w:r w:rsidRPr="00EF5660">
        <w:rPr>
          <w:rStyle w:val="Emphasis"/>
        </w:rPr>
        <w:t>weak</w:t>
      </w:r>
      <w:r w:rsidRPr="00EF5660">
        <w:rPr>
          <w:rStyle w:val="StyleUnderline"/>
        </w:rPr>
        <w:t xml:space="preserve"> and a sign of </w:t>
      </w:r>
      <w:r w:rsidRPr="00EF5660">
        <w:rPr>
          <w:rStyle w:val="Emphasis"/>
        </w:rPr>
        <w:t>fear</w:t>
      </w:r>
      <w:r w:rsidRPr="00EF5660">
        <w:rPr>
          <w:rStyle w:val="StyleUnderline"/>
        </w:rPr>
        <w:t xml:space="preserve"> of </w:t>
      </w:r>
      <w:r w:rsidRPr="00EF5660">
        <w:rPr>
          <w:rStyle w:val="Emphasis"/>
        </w:rPr>
        <w:t>Russia</w:t>
      </w:r>
      <w:r w:rsidRPr="00EF5660">
        <w:rPr>
          <w:sz w:val="16"/>
        </w:rPr>
        <w:t>. “Self-deterrence” is the main charge levelled against Scholz to dismiss every consideration of potential escalation pathways vis-à-vis Russia.</w:t>
      </w:r>
    </w:p>
    <w:p w14:paraId="5A6657C9" w14:textId="77777777" w:rsidR="00C8388D" w:rsidRPr="00EF5660" w:rsidRDefault="00C8388D" w:rsidP="00C8388D">
      <w:pPr>
        <w:rPr>
          <w:sz w:val="16"/>
        </w:rPr>
      </w:pPr>
      <w:r w:rsidRPr="00EF5660">
        <w:rPr>
          <w:rStyle w:val="StyleUnderline"/>
        </w:rPr>
        <w:t>All this happens on the back of a shift in</w:t>
      </w:r>
      <w:r w:rsidRPr="00EF5660">
        <w:rPr>
          <w:rStyle w:val="Emphasis"/>
        </w:rPr>
        <w:t xml:space="preserve"> public opinion</w:t>
      </w:r>
      <w:r w:rsidRPr="00EF5660">
        <w:rPr>
          <w:sz w:val="16"/>
        </w:rPr>
        <w:t>. Latest surveys show that Germans see nuclear weapons much less negatively than in the past. In a poll conducted by German pollster Infratest-dimap in mid 2022, for the first time in decades a majority of respondents said they welcomed US nuclear weapons deployed on German soil. When the German nuclear debate kicked off in 2016, nuclear skeptics could still claim that the entire discussion was out of touch with Germans’ long-standing preference for nuclear abolition. Today, that is no longer a clear-cut case.</w:t>
      </w:r>
    </w:p>
    <w:p w14:paraId="234296A2" w14:textId="77777777" w:rsidR="00C8388D" w:rsidRPr="00EF5660" w:rsidRDefault="00C8388D" w:rsidP="00C8388D">
      <w:pPr>
        <w:rPr>
          <w:sz w:val="16"/>
        </w:rPr>
      </w:pPr>
      <w:r w:rsidRPr="00EF5660">
        <w:rPr>
          <w:sz w:val="16"/>
        </w:rPr>
        <w:t xml:space="preserve">What’s next? So far in the debate, the shifting parameters have not gone so far as to lead the government to pursue any visible changes to Germany’s deterrence arrangements. No less important, 90 percent of Germans reject the notion that the country should have its own nuclear weapons. </w:t>
      </w:r>
      <w:r w:rsidRPr="00EF5660">
        <w:rPr>
          <w:rStyle w:val="StyleUnderline"/>
        </w:rPr>
        <w:t xml:space="preserve">The combination of Germany’s </w:t>
      </w:r>
      <w:r w:rsidRPr="00EF5660">
        <w:rPr>
          <w:rStyle w:val="Emphasis"/>
        </w:rPr>
        <w:t>security dependence</w:t>
      </w:r>
      <w:r w:rsidRPr="00EF5660">
        <w:rPr>
          <w:rStyle w:val="StyleUnderline"/>
        </w:rPr>
        <w:t xml:space="preserve"> and </w:t>
      </w:r>
      <w:r w:rsidRPr="00EF5660">
        <w:rPr>
          <w:rStyle w:val="Emphasis"/>
        </w:rPr>
        <w:t>political conservatism</w:t>
      </w:r>
      <w:r w:rsidRPr="00EF5660">
        <w:rPr>
          <w:sz w:val="16"/>
        </w:rPr>
        <w:t xml:space="preserve">, </w:t>
      </w:r>
      <w:r w:rsidRPr="00EF5660">
        <w:rPr>
          <w:rStyle w:val="Emphasis"/>
        </w:rPr>
        <w:t>however</w:t>
      </w:r>
      <w:r w:rsidRPr="00EF5660">
        <w:rPr>
          <w:sz w:val="16"/>
        </w:rPr>
        <w:t xml:space="preserve">, </w:t>
      </w:r>
      <w:r w:rsidRPr="00EF5660">
        <w:rPr>
          <w:rStyle w:val="StyleUnderline"/>
        </w:rPr>
        <w:t xml:space="preserve">might lead to </w:t>
      </w:r>
      <w:r w:rsidRPr="00EF5660">
        <w:rPr>
          <w:rStyle w:val="Emphasis"/>
        </w:rPr>
        <w:t>difficult choices</w:t>
      </w:r>
      <w:r w:rsidRPr="00EF5660">
        <w:rPr>
          <w:rStyle w:val="StyleUnderline"/>
        </w:rPr>
        <w:t xml:space="preserve"> ahead</w:t>
      </w:r>
      <w:r w:rsidRPr="00EF5660">
        <w:rPr>
          <w:sz w:val="16"/>
        </w:rPr>
        <w:t>.</w:t>
      </w:r>
    </w:p>
    <w:p w14:paraId="4C998BCF" w14:textId="65CBB5E0" w:rsidR="00C8388D" w:rsidRDefault="00C8388D" w:rsidP="00C8388D">
      <w:pPr>
        <w:rPr>
          <w:sz w:val="16"/>
        </w:rPr>
      </w:pPr>
      <w:r w:rsidRPr="00EF5660">
        <w:rPr>
          <w:rStyle w:val="StyleUnderline"/>
        </w:rPr>
        <w:t xml:space="preserve">A reelection of Trump and subsequent </w:t>
      </w:r>
      <w:r w:rsidRPr="00EF5660">
        <w:rPr>
          <w:rStyle w:val="Emphasis"/>
        </w:rPr>
        <w:t>policy changes</w:t>
      </w:r>
      <w:r w:rsidRPr="00EF5660">
        <w:rPr>
          <w:rStyle w:val="StyleUnderline"/>
        </w:rPr>
        <w:t xml:space="preserve"> in </w:t>
      </w:r>
      <w:r w:rsidRPr="00EF5660">
        <w:rPr>
          <w:rStyle w:val="Emphasis"/>
        </w:rPr>
        <w:t>US nuclear guarantees</w:t>
      </w:r>
      <w:r w:rsidRPr="00EF5660">
        <w:rPr>
          <w:rStyle w:val="StyleUnderline"/>
        </w:rPr>
        <w:t xml:space="preserve"> to </w:t>
      </w:r>
      <w:r w:rsidRPr="00EF5660">
        <w:rPr>
          <w:rStyle w:val="Emphasis"/>
        </w:rPr>
        <w:t xml:space="preserve">European allies </w:t>
      </w:r>
      <w:r w:rsidRPr="00EF5660">
        <w:rPr>
          <w:rStyle w:val="StyleUnderline"/>
        </w:rPr>
        <w:t xml:space="preserve">could lay bare the </w:t>
      </w:r>
      <w:r w:rsidRPr="00EF5660">
        <w:rPr>
          <w:rStyle w:val="Emphasis"/>
        </w:rPr>
        <w:t>obvious downsides</w:t>
      </w:r>
      <w:r w:rsidRPr="00EF5660">
        <w:rPr>
          <w:rStyle w:val="StyleUnderline"/>
        </w:rPr>
        <w:t xml:space="preserve"> of German </w:t>
      </w:r>
      <w:r w:rsidRPr="00EF5660">
        <w:rPr>
          <w:rStyle w:val="Emphasis"/>
        </w:rPr>
        <w:t>dependency</w:t>
      </w:r>
      <w:r w:rsidRPr="00EF5660">
        <w:rPr>
          <w:sz w:val="16"/>
        </w:rPr>
        <w:t xml:space="preserve">. At the same time, </w:t>
      </w:r>
      <w:r w:rsidRPr="00EF5660">
        <w:rPr>
          <w:rStyle w:val="StyleUnderline"/>
        </w:rPr>
        <w:t xml:space="preserve">German conservatism could force the country to search for </w:t>
      </w:r>
      <w:r w:rsidRPr="00EF5660">
        <w:rPr>
          <w:rStyle w:val="Emphasis"/>
        </w:rPr>
        <w:t>deterrence alternatives</w:t>
      </w:r>
      <w:r w:rsidRPr="00EF5660">
        <w:rPr>
          <w:sz w:val="16"/>
        </w:rPr>
        <w:t xml:space="preserve"> in such a scenario.</w:t>
      </w:r>
    </w:p>
    <w:p w14:paraId="530D4FA7" w14:textId="7D7A20D9" w:rsidR="00D40CDE" w:rsidRPr="00EF5660" w:rsidRDefault="00D40CDE" w:rsidP="00D40CDE">
      <w:pPr>
        <w:pStyle w:val="Heading4"/>
      </w:pPr>
      <w:r>
        <w:t>&lt;&lt;German Prolif Impact&gt;&gt;</w:t>
      </w:r>
    </w:p>
    <w:p w14:paraId="346881DC" w14:textId="2B7AFC94" w:rsidR="00552889" w:rsidRDefault="00552889" w:rsidP="00E02E52">
      <w:pPr>
        <w:pStyle w:val="Heading3"/>
      </w:pPr>
      <w:r>
        <w:t>Germany---Impact---2NC</w:t>
      </w:r>
    </w:p>
    <w:p w14:paraId="42E715C2" w14:textId="77777777" w:rsidR="00F7026D" w:rsidRDefault="00F7026D" w:rsidP="00F7026D">
      <w:pPr>
        <w:pStyle w:val="Heading4"/>
      </w:pPr>
      <w:r>
        <w:t xml:space="preserve">European proliferation causes </w:t>
      </w:r>
      <w:r>
        <w:rPr>
          <w:u w:val="single"/>
        </w:rPr>
        <w:t>miscalc</w:t>
      </w:r>
      <w:r>
        <w:t xml:space="preserve"> and domino effects.</w:t>
      </w:r>
    </w:p>
    <w:p w14:paraId="363A82FA" w14:textId="77777777" w:rsidR="00F7026D" w:rsidRPr="0037796C" w:rsidRDefault="00F7026D" w:rsidP="00F7026D">
      <w:r>
        <w:t xml:space="preserve">Liviu </w:t>
      </w:r>
      <w:r w:rsidRPr="008B2A12">
        <w:rPr>
          <w:rStyle w:val="Style13ptBold"/>
        </w:rPr>
        <w:t>Horovitz &amp;</w:t>
      </w:r>
      <w:r>
        <w:t xml:space="preserve"> Claudia </w:t>
      </w:r>
      <w:r w:rsidRPr="008B2A12">
        <w:rPr>
          <w:rStyle w:val="Style13ptBold"/>
        </w:rPr>
        <w:t>Major 6-17</w:t>
      </w:r>
      <w:r>
        <w:t>, Associate in the International Security Research Group at the German Institute for International and Security Affairs, Ph.D. in Comparative and International Studies from ETH Zürich; Senior Vice President for Transatlantic Security at the German Marshall Fund of the United States, Ph.D. from the University of Birmingham, “Should Europeans develop an independent nuclear deterrent?”, Brookings, 06-17-2025, accessed 07-16-2025, https://www.brookings.edu/articles/should-europeans-develop-an-independent-nuclear-deterrent, DG</w:t>
      </w:r>
    </w:p>
    <w:p w14:paraId="7DBF7FF1" w14:textId="77777777" w:rsidR="00F7026D" w:rsidRDefault="00F7026D" w:rsidP="00F7026D">
      <w:pPr>
        <w:rPr>
          <w:sz w:val="16"/>
        </w:rPr>
      </w:pPr>
      <w:r w:rsidRPr="0037796C">
        <w:rPr>
          <w:rStyle w:val="StyleUnderline"/>
        </w:rPr>
        <w:t>The unintended consequences of a broadly proliferated landscape are</w:t>
      </w:r>
      <w:r w:rsidRPr="0037796C">
        <w:rPr>
          <w:sz w:val="16"/>
        </w:rPr>
        <w:t xml:space="preserve"> even more </w:t>
      </w:r>
      <w:r w:rsidRPr="0037796C">
        <w:rPr>
          <w:rStyle w:val="Emphasis"/>
        </w:rPr>
        <w:t>significant</w:t>
      </w:r>
      <w:r w:rsidRPr="0037796C">
        <w:rPr>
          <w:rStyle w:val="StyleUnderline"/>
        </w:rPr>
        <w:t>. Should</w:t>
      </w:r>
      <w:r w:rsidRPr="0037796C">
        <w:rPr>
          <w:sz w:val="16"/>
        </w:rPr>
        <w:t xml:space="preserve"> the </w:t>
      </w:r>
      <w:r w:rsidRPr="0037796C">
        <w:rPr>
          <w:rStyle w:val="StyleUnderline"/>
        </w:rPr>
        <w:t>principal European nations</w:t>
      </w:r>
      <w:r w:rsidRPr="0037796C">
        <w:rPr>
          <w:sz w:val="16"/>
        </w:rPr>
        <w:t xml:space="preserve"> choose to </w:t>
      </w:r>
      <w:r w:rsidRPr="0037796C">
        <w:rPr>
          <w:rStyle w:val="StyleUnderline"/>
        </w:rPr>
        <w:t>develop nuclear arsenals, numerous secondary powers would</w:t>
      </w:r>
      <w:r w:rsidRPr="0037796C">
        <w:rPr>
          <w:sz w:val="16"/>
        </w:rPr>
        <w:t xml:space="preserve"> likely </w:t>
      </w:r>
      <w:r w:rsidRPr="0037796C">
        <w:rPr>
          <w:rStyle w:val="Emphasis"/>
        </w:rPr>
        <w:t>pursue the same path</w:t>
      </w:r>
      <w:r w:rsidRPr="0037796C">
        <w:rPr>
          <w:rStyle w:val="StyleUnderline"/>
        </w:rPr>
        <w:t xml:space="preserve">, culminating in a </w:t>
      </w:r>
      <w:r w:rsidRPr="0037796C">
        <w:rPr>
          <w:rStyle w:val="Emphasis"/>
        </w:rPr>
        <w:t>precarious, nuclear-armed Europe</w:t>
      </w:r>
      <w:r w:rsidRPr="0037796C">
        <w:rPr>
          <w:rStyle w:val="StyleUnderline"/>
        </w:rPr>
        <w:t xml:space="preserve"> marked by volatile internal and external relations</w:t>
      </w:r>
      <w:r w:rsidRPr="0037796C">
        <w:rPr>
          <w:sz w:val="16"/>
        </w:rPr>
        <w:t xml:space="preserve">. While these </w:t>
      </w:r>
      <w:r w:rsidRPr="0037796C">
        <w:rPr>
          <w:rStyle w:val="StyleUnderline"/>
        </w:rPr>
        <w:t>nations</w:t>
      </w:r>
      <w:r w:rsidRPr="0037796C">
        <w:rPr>
          <w:sz w:val="16"/>
        </w:rPr>
        <w:t xml:space="preserve"> might feel more secure vis-à-vis Russia, many </w:t>
      </w:r>
      <w:r w:rsidRPr="0037796C">
        <w:rPr>
          <w:rStyle w:val="StyleUnderline"/>
        </w:rPr>
        <w:t>would</w:t>
      </w:r>
      <w:r w:rsidRPr="0037796C">
        <w:rPr>
          <w:sz w:val="16"/>
        </w:rPr>
        <w:t xml:space="preserve"> simultaneously </w:t>
      </w:r>
      <w:r w:rsidRPr="0037796C">
        <w:rPr>
          <w:rStyle w:val="StyleUnderline"/>
        </w:rPr>
        <w:t xml:space="preserve">fear both </w:t>
      </w:r>
      <w:r w:rsidRPr="0037796C">
        <w:rPr>
          <w:rStyle w:val="Emphasis"/>
        </w:rPr>
        <w:t>deliberate</w:t>
      </w:r>
      <w:r w:rsidRPr="0037796C">
        <w:rPr>
          <w:rStyle w:val="StyleUnderline"/>
        </w:rPr>
        <w:t xml:space="preserve"> and </w:t>
      </w:r>
      <w:r w:rsidRPr="0037796C">
        <w:rPr>
          <w:rStyle w:val="Emphasis"/>
        </w:rPr>
        <w:t>accidental escalation</w:t>
      </w:r>
      <w:r w:rsidRPr="0037796C">
        <w:rPr>
          <w:rStyle w:val="StyleUnderline"/>
        </w:rPr>
        <w:t>, and harbor deep suspicions about their neighbors’ intentions</w:t>
      </w:r>
      <w:r w:rsidRPr="0037796C">
        <w:rPr>
          <w:sz w:val="16"/>
        </w:rPr>
        <w:t>—</w:t>
      </w:r>
      <w:r w:rsidRPr="0037796C">
        <w:rPr>
          <w:rStyle w:val="StyleUnderline"/>
        </w:rPr>
        <w:t xml:space="preserve">especially in an environment characterized by </w:t>
      </w:r>
      <w:r w:rsidRPr="0037796C">
        <w:rPr>
          <w:rStyle w:val="Emphasis"/>
        </w:rPr>
        <w:t>political polarization</w:t>
      </w:r>
      <w:r w:rsidRPr="0037796C">
        <w:rPr>
          <w:rStyle w:val="StyleUnderline"/>
        </w:rPr>
        <w:t xml:space="preserve"> and the </w:t>
      </w:r>
      <w:r w:rsidRPr="0037796C">
        <w:rPr>
          <w:rStyle w:val="Emphasis"/>
        </w:rPr>
        <w:t>growing influence of extremist forces</w:t>
      </w:r>
      <w:r w:rsidRPr="0037796C">
        <w:rPr>
          <w:sz w:val="16"/>
        </w:rPr>
        <w:t xml:space="preserve"> across Europe. </w:t>
      </w:r>
      <w:r w:rsidRPr="0037796C">
        <w:rPr>
          <w:rStyle w:val="StyleUnderline"/>
        </w:rPr>
        <w:t xml:space="preserve">The pursuit of greater security would paradoxically result in a </w:t>
      </w:r>
      <w:r w:rsidRPr="0037796C">
        <w:rPr>
          <w:rStyle w:val="Emphasis"/>
        </w:rPr>
        <w:t>less secure overall environment</w:t>
      </w:r>
      <w:r w:rsidRPr="0037796C">
        <w:rPr>
          <w:sz w:val="16"/>
        </w:rPr>
        <w:t>.</w:t>
      </w:r>
    </w:p>
    <w:p w14:paraId="369C3990" w14:textId="77777777" w:rsidR="00F7026D" w:rsidRPr="0033388C" w:rsidRDefault="00F7026D" w:rsidP="00F7026D">
      <w:pPr>
        <w:pStyle w:val="Heading4"/>
      </w:pPr>
      <w:r>
        <w:t>It goes global.</w:t>
      </w:r>
    </w:p>
    <w:p w14:paraId="22590A47" w14:textId="77777777" w:rsidR="00F7026D" w:rsidRPr="00412C0F" w:rsidRDefault="00F7026D" w:rsidP="00F7026D">
      <w:r>
        <w:t xml:space="preserve">Stephen J. </w:t>
      </w:r>
      <w:r w:rsidRPr="00412C0F">
        <w:rPr>
          <w:rStyle w:val="Style13ptBold"/>
        </w:rPr>
        <w:t>Cimbala &amp;</w:t>
      </w:r>
      <w:r>
        <w:t xml:space="preserve"> Lawrence J. </w:t>
      </w:r>
      <w:r w:rsidRPr="00412C0F">
        <w:rPr>
          <w:rStyle w:val="Style13ptBold"/>
        </w:rPr>
        <w:t xml:space="preserve">Korb </w:t>
      </w:r>
      <w:r>
        <w:rPr>
          <w:rStyle w:val="Style13ptBold"/>
        </w:rPr>
        <w:t>24</w:t>
      </w:r>
      <w:r>
        <w:t>, Distinguished Professor of Political Science at Penn State Bradywine, Ph.D. in Political Science from the University of Wisconsin-Madison; Senior Fellow at the Center for American Progress, Adjunct Professor of Security Studies at Georgetown University, “Even in the face of Russian aggression, a nuclear ‘Eurodeterrent’ is still a bad idea,” Bulletin of the Atomic Scientists, 02-12-2024, https://thebulletin.org/2024/02/even-in-the-face-of-russian-aggression-a-nuclear-eurodeterrent-is-still-a-bad-idea, DG</w:t>
      </w:r>
    </w:p>
    <w:p w14:paraId="4CEC0BC7" w14:textId="77777777" w:rsidR="00F7026D" w:rsidRPr="00481F09" w:rsidRDefault="00F7026D" w:rsidP="00F7026D">
      <w:pPr>
        <w:rPr>
          <w:sz w:val="16"/>
        </w:rPr>
      </w:pPr>
      <w:r w:rsidRPr="00481F09">
        <w:rPr>
          <w:rStyle w:val="StyleUnderline"/>
        </w:rPr>
        <w:t>Policy makers</w:t>
      </w:r>
      <w:r w:rsidRPr="00481F09">
        <w:rPr>
          <w:sz w:val="16"/>
        </w:rPr>
        <w:t xml:space="preserve"> and national security experts </w:t>
      </w:r>
      <w:r w:rsidRPr="00481F09">
        <w:rPr>
          <w:rStyle w:val="StyleUnderline"/>
        </w:rPr>
        <w:t>are</w:t>
      </w:r>
      <w:r w:rsidRPr="00481F09">
        <w:rPr>
          <w:sz w:val="16"/>
        </w:rPr>
        <w:t xml:space="preserve"> now </w:t>
      </w:r>
      <w:r w:rsidRPr="00481F09">
        <w:rPr>
          <w:rStyle w:val="Emphasis"/>
        </w:rPr>
        <w:t>seriously discussing</w:t>
      </w:r>
      <w:r w:rsidRPr="00481F09">
        <w:rPr>
          <w:sz w:val="16"/>
        </w:rPr>
        <w:t xml:space="preserve"> the possible need for </w:t>
      </w:r>
      <w:r w:rsidRPr="00481F09">
        <w:rPr>
          <w:rStyle w:val="StyleUnderline"/>
        </w:rPr>
        <w:t>a European nuclear deterrent</w:t>
      </w:r>
      <w:r w:rsidRPr="00481F09">
        <w:rPr>
          <w:sz w:val="16"/>
        </w:rPr>
        <w:t>. For example, former German Foreign Minister Joschka Fischer, in an interview with the weekly Die Zeit in December 2023, supported the idea of a European nuclear deterrent. Other supporters of a European—or even a German—nuclear arsenal have contributed regularly to conservative German newspapers.</w:t>
      </w:r>
    </w:p>
    <w:p w14:paraId="168C9DCC" w14:textId="77777777" w:rsidR="00F7026D" w:rsidRPr="00481F09" w:rsidRDefault="00F7026D" w:rsidP="00F7026D">
      <w:pPr>
        <w:rPr>
          <w:sz w:val="16"/>
        </w:rPr>
      </w:pPr>
      <w:r w:rsidRPr="00481F09">
        <w:rPr>
          <w:sz w:val="16"/>
        </w:rPr>
        <w:t>In 1975, the West German government stated that its ratification of the accession of the Federal Republic to the Nuclear Nonproliferation Treaty would not preclude an eventual nuclear deterrent within the framework of the European Union. The issue of a European nuclear deterrent also blends into the related question as to what role, if any, remains for so-called “tactical” or non-strategic nuclear weapons in NATO.[1]</w:t>
      </w:r>
    </w:p>
    <w:p w14:paraId="2B8E600C" w14:textId="77777777" w:rsidR="00F7026D" w:rsidRPr="00481F09" w:rsidRDefault="00F7026D" w:rsidP="00F7026D">
      <w:pPr>
        <w:rPr>
          <w:sz w:val="16"/>
        </w:rPr>
      </w:pPr>
      <w:r w:rsidRPr="00481F09">
        <w:rPr>
          <w:sz w:val="16"/>
        </w:rPr>
        <w:t xml:space="preserve">There are several political and military arguments in favor of this proposal. But there are certainly also reasons for skepticism and concern that, considered together, add up to the conclusion that </w:t>
      </w:r>
      <w:r w:rsidRPr="00481F09">
        <w:rPr>
          <w:rStyle w:val="StyleUnderline"/>
        </w:rPr>
        <w:t xml:space="preserve">a Eurodeterrent </w:t>
      </w:r>
      <w:r w:rsidRPr="00481F09">
        <w:rPr>
          <w:rStyle w:val="Emphasis"/>
        </w:rPr>
        <w:t>continues to be a bad idea</w:t>
      </w:r>
      <w:r w:rsidRPr="00481F09">
        <w:rPr>
          <w:sz w:val="16"/>
        </w:rPr>
        <w:t>.[2]</w:t>
      </w:r>
    </w:p>
    <w:p w14:paraId="10076409" w14:textId="77777777" w:rsidR="00F7026D" w:rsidRPr="00481F09" w:rsidRDefault="00F7026D" w:rsidP="00F7026D">
      <w:pPr>
        <w:rPr>
          <w:sz w:val="16"/>
        </w:rPr>
      </w:pPr>
      <w:r w:rsidRPr="00481F09">
        <w:rPr>
          <w:sz w:val="16"/>
        </w:rPr>
        <w:t xml:space="preserve">Rationale for a Eurodeterrent. The first reason given for a European nuclear deterrent is the possibility that a future US president might not be as committed to NATO as his or her predecessors. This was a concern raised during the administration of President Donald Trump, whose open disparagement of European allies for allegedly insufficient financial contributions to NATO alliance security raised alarms from Brussels to Washington. Although </w:t>
      </w:r>
      <w:r w:rsidRPr="00481F09">
        <w:rPr>
          <w:rStyle w:val="StyleUnderline"/>
        </w:rPr>
        <w:t>Trump’s actual policies turned out</w:t>
      </w:r>
      <w:r w:rsidRPr="00481F09">
        <w:rPr>
          <w:sz w:val="16"/>
        </w:rPr>
        <w:t xml:space="preserve"> to be </w:t>
      </w:r>
      <w:r w:rsidRPr="00481F09">
        <w:rPr>
          <w:rStyle w:val="StyleUnderline"/>
        </w:rPr>
        <w:t>less disruptive than his</w:t>
      </w:r>
      <w:r w:rsidRPr="00481F09">
        <w:rPr>
          <w:sz w:val="16"/>
        </w:rPr>
        <w:t xml:space="preserve"> inflammatory </w:t>
      </w:r>
      <w:r w:rsidRPr="00481F09">
        <w:rPr>
          <w:rStyle w:val="StyleUnderline"/>
        </w:rPr>
        <w:t>rhetoric</w:t>
      </w:r>
      <w:r w:rsidRPr="00481F09">
        <w:rPr>
          <w:sz w:val="16"/>
        </w:rPr>
        <w:t>, his possible return to the White House in 2025 could reboot European doubts about US security commitments. These doubts could include concerns about the role of America’s nuclear umbrella in the deterrence of war in Europe.</w:t>
      </w:r>
    </w:p>
    <w:p w14:paraId="06955F2D" w14:textId="77777777" w:rsidR="00F7026D" w:rsidRPr="00481F09" w:rsidRDefault="00F7026D" w:rsidP="00F7026D">
      <w:pPr>
        <w:rPr>
          <w:sz w:val="16"/>
        </w:rPr>
      </w:pPr>
      <w:r w:rsidRPr="00481F09">
        <w:rPr>
          <w:sz w:val="16"/>
        </w:rPr>
        <w:t xml:space="preserve">A second reason for the renewed interest in a possible European nuclear deterrent is the war in Ukraine and the recurring threats by Russian President Vladimir Putin to resort to nuclear first use if needed to protect Russian security interests in that region.[3] </w:t>
      </w:r>
      <w:r w:rsidRPr="00481F09">
        <w:rPr>
          <w:rStyle w:val="StyleUnderline"/>
        </w:rPr>
        <w:t>Some Europeans</w:t>
      </w:r>
      <w:r w:rsidRPr="00481F09">
        <w:rPr>
          <w:sz w:val="16"/>
        </w:rPr>
        <w:t xml:space="preserve"> who </w:t>
      </w:r>
      <w:r w:rsidRPr="00481F09">
        <w:rPr>
          <w:rStyle w:val="StyleUnderline"/>
        </w:rPr>
        <w:t>feel immediately threatened by Russian nuclear coercion</w:t>
      </w:r>
      <w:r w:rsidRPr="00481F09">
        <w:rPr>
          <w:sz w:val="16"/>
        </w:rPr>
        <w:t xml:space="preserve">, or even by the possibility of a Russian conventional military victory over Ukraine, might doubt the efficacy of America’s nuclear guarantee in the face of an increasingly confident Russia </w:t>
      </w:r>
      <w:r w:rsidRPr="00481F09">
        <w:rPr>
          <w:rStyle w:val="StyleUnderline"/>
        </w:rPr>
        <w:t>casting a larger shadow over</w:t>
      </w:r>
      <w:r w:rsidRPr="00481F09">
        <w:rPr>
          <w:sz w:val="16"/>
        </w:rPr>
        <w:t xml:space="preserve"> the security of </w:t>
      </w:r>
      <w:r w:rsidRPr="00481F09">
        <w:rPr>
          <w:rStyle w:val="Emphasis"/>
        </w:rPr>
        <w:t>Eastern and Central European countries</w:t>
      </w:r>
      <w:r w:rsidRPr="00481F09">
        <w:rPr>
          <w:sz w:val="16"/>
        </w:rPr>
        <w:t>. Although Russia would still have its hands full of resistance and rebellion in Ukraine, even after having defenestrated the Zelensky government, European and American solidarity to further resist Russian diplomatic coercion supported by military power might weaken.</w:t>
      </w:r>
    </w:p>
    <w:p w14:paraId="2B70F3C7" w14:textId="77777777" w:rsidR="00F7026D" w:rsidRPr="00481F09" w:rsidRDefault="00F7026D" w:rsidP="00F7026D">
      <w:pPr>
        <w:rPr>
          <w:sz w:val="16"/>
        </w:rPr>
      </w:pPr>
      <w:r w:rsidRPr="00481F09">
        <w:rPr>
          <w:sz w:val="16"/>
        </w:rPr>
        <w:t>A third reason might be the growing nationalism in Europe and in the United States, spanning across the general public, leadership classes, and political office holders. The heady optimism about the North Atlantic security community that marked the Cold War and its immediate aftermath is now being challenged from many sides. Newer generations of voters show skepticism about the benefits of transnational and trans-Atlantic security and economic cooperation. There is also the growing significance among Europeans and Americans of identity politics, including doubts about the impact of foreign migration and so-called alarms over a dilution of national character. Parties of the far right are drawing increased strength in part from voters who feel denationalized by foreign influences and globalist agendas.</w:t>
      </w:r>
    </w:p>
    <w:p w14:paraId="2744D623" w14:textId="77777777" w:rsidR="00F7026D" w:rsidRPr="00481F09" w:rsidRDefault="00F7026D" w:rsidP="00F7026D">
      <w:pPr>
        <w:rPr>
          <w:sz w:val="16"/>
        </w:rPr>
      </w:pPr>
      <w:r w:rsidRPr="00481F09">
        <w:rPr>
          <w:rStyle w:val="StyleUnderline"/>
        </w:rPr>
        <w:t>A fourth concern</w:t>
      </w:r>
      <w:r w:rsidRPr="00481F09">
        <w:rPr>
          <w:sz w:val="16"/>
        </w:rPr>
        <w:t xml:space="preserve"> among some supporters of a European nuclear deterrent </w:t>
      </w:r>
      <w:r w:rsidRPr="00481F09">
        <w:rPr>
          <w:rStyle w:val="StyleUnderline"/>
        </w:rPr>
        <w:t xml:space="preserve">lies in </w:t>
      </w:r>
      <w:r w:rsidRPr="00481F09">
        <w:rPr>
          <w:rStyle w:val="Emphasis"/>
        </w:rPr>
        <w:t>doubts about the reliability of the US nuclear umbrella</w:t>
      </w:r>
      <w:r w:rsidRPr="00481F09">
        <w:rPr>
          <w:sz w:val="16"/>
        </w:rPr>
        <w:t xml:space="preserve"> for the deterrence of war in Europe. NATO has only a small number of deployed nuclear weapons on European soil compared to Russia’s large inventory of nearly two thousand less-than-strategic or “tactical” nuclear weapons. Russia might be tempted under pessimistic conditions of unacceptable loss in conventional warfare, as they define “unacceptable,” to cross the nuclear threshold in any one of a number of ways.</w:t>
      </w:r>
    </w:p>
    <w:p w14:paraId="16D7C313" w14:textId="77777777" w:rsidR="00F7026D" w:rsidRPr="00481F09" w:rsidRDefault="00F7026D" w:rsidP="00F7026D">
      <w:pPr>
        <w:rPr>
          <w:sz w:val="16"/>
        </w:rPr>
      </w:pPr>
      <w:r w:rsidRPr="00481F09">
        <w:rPr>
          <w:sz w:val="16"/>
        </w:rPr>
        <w:t>Russia could engage in a demonstrative strike for coercive purposes with a low-yield nuclear weapon, which would do little immediate damage compared to the larger weapons that are prepositioned in its arsenal and raised to combat alert readiness in a crisis. Or Russia could employ a tactical nuclear weapon against a key Ukrainian or NATO military target to prepare the battlespace for a larger war. Would the United States and NATO risk responding with nuclear strikes of their own and thereby escalating the conflict to a larger nuclear war that might destroy much of Europe and ultimately the US homeland? Some military experts feel that the United States lacks a sufficient number of small yield nuclear weapons in its arsenal, compared to Russia’s larger inventories, and so would have lost escalation dominance across the spectrum of military options short of unrestricted nuclear warfare.</w:t>
      </w:r>
    </w:p>
    <w:p w14:paraId="6E6378E1" w14:textId="77777777" w:rsidR="00F7026D" w:rsidRPr="00481F09" w:rsidRDefault="00F7026D" w:rsidP="00F7026D">
      <w:pPr>
        <w:rPr>
          <w:sz w:val="16"/>
        </w:rPr>
      </w:pPr>
      <w:r w:rsidRPr="00481F09">
        <w:rPr>
          <w:sz w:val="16"/>
        </w:rPr>
        <w:t xml:space="preserve">But </w:t>
      </w:r>
      <w:r w:rsidRPr="00481F09">
        <w:rPr>
          <w:rStyle w:val="StyleUnderline"/>
        </w:rPr>
        <w:t>more weapons do not</w:t>
      </w:r>
      <w:r w:rsidRPr="00481F09">
        <w:rPr>
          <w:sz w:val="16"/>
        </w:rPr>
        <w:t xml:space="preserve"> necessarily </w:t>
      </w:r>
      <w:r w:rsidRPr="00481F09">
        <w:rPr>
          <w:rStyle w:val="StyleUnderline"/>
        </w:rPr>
        <w:t>equate to better deterrence</w:t>
      </w:r>
      <w:r w:rsidRPr="00481F09">
        <w:rPr>
          <w:sz w:val="16"/>
        </w:rPr>
        <w:t xml:space="preserve">. Deterrence remains centered in the mind of the deterree, not the deterrer. </w:t>
      </w:r>
      <w:r w:rsidRPr="00481F09">
        <w:rPr>
          <w:rStyle w:val="StyleUnderline"/>
        </w:rPr>
        <w:t>Guessing the threshold of conventional defeat beyond which Russia would</w:t>
      </w:r>
      <w:r w:rsidRPr="00481F09">
        <w:rPr>
          <w:sz w:val="16"/>
        </w:rPr>
        <w:t xml:space="preserve"> feel obligated to </w:t>
      </w:r>
      <w:r w:rsidRPr="00481F09">
        <w:rPr>
          <w:rStyle w:val="StyleUnderline"/>
        </w:rPr>
        <w:t>resort to nuclear first use requires disciplined intelligence collection</w:t>
      </w:r>
      <w:r w:rsidRPr="00481F09">
        <w:rPr>
          <w:sz w:val="16"/>
        </w:rPr>
        <w:t xml:space="preserve"> in real time, combined with mature judgment about Russia’s imminent priorities and risks.</w:t>
      </w:r>
    </w:p>
    <w:p w14:paraId="79214CCA" w14:textId="77777777" w:rsidR="00F7026D" w:rsidRPr="00481F09" w:rsidRDefault="00F7026D" w:rsidP="00F7026D">
      <w:pPr>
        <w:rPr>
          <w:sz w:val="16"/>
        </w:rPr>
      </w:pPr>
      <w:r w:rsidRPr="00481F09">
        <w:rPr>
          <w:sz w:val="16"/>
        </w:rPr>
        <w:t>Why it’s a bad idea. Despite these legitimate concerns about nuclear risks in Europe, it is not clear whether a European nuclear deterrent—either entirely separated from its American umbrella or somehow aligned with it for policy purposes—would enhance the credibility of deterrence or nuclear crisis stability. In fact, at least for four reasons, the opposite result is more probable.</w:t>
      </w:r>
    </w:p>
    <w:p w14:paraId="0D8BE7BC" w14:textId="77777777" w:rsidR="00F7026D" w:rsidRPr="00481F09" w:rsidRDefault="00F7026D" w:rsidP="00F7026D">
      <w:pPr>
        <w:rPr>
          <w:sz w:val="16"/>
        </w:rPr>
      </w:pPr>
      <w:r w:rsidRPr="00481F09">
        <w:rPr>
          <w:sz w:val="16"/>
        </w:rPr>
        <w:t xml:space="preserve">First, </w:t>
      </w:r>
      <w:r w:rsidRPr="00481F09">
        <w:rPr>
          <w:rStyle w:val="StyleUnderline"/>
        </w:rPr>
        <w:t>legitimate concern should not give way to exaggerated fears of</w:t>
      </w:r>
      <w:r w:rsidRPr="00481F09">
        <w:rPr>
          <w:sz w:val="16"/>
        </w:rPr>
        <w:t xml:space="preserve"> NATO or </w:t>
      </w:r>
      <w:r w:rsidRPr="00481F09">
        <w:rPr>
          <w:rStyle w:val="StyleUnderline"/>
        </w:rPr>
        <w:t>US abandonment</w:t>
      </w:r>
      <w:r w:rsidRPr="00481F09">
        <w:rPr>
          <w:sz w:val="16"/>
        </w:rPr>
        <w:t xml:space="preserve"> of their political commitment to the deterrence of war in Europe or its defense if necessary. One might argue that NATO was more likely to wobble in the face of Russian intimidation when NATO was preoccupied with “out of the area” commitments in the Middle East and South Asia. Since 2014, however, when Russia annexed Crimea in a coup de main that caught the West asleep, </w:t>
      </w:r>
      <w:r w:rsidRPr="00481F09">
        <w:rPr>
          <w:rStyle w:val="StyleUnderline"/>
        </w:rPr>
        <w:t xml:space="preserve">NATO has witnessed a </w:t>
      </w:r>
      <w:r w:rsidRPr="00481F09">
        <w:rPr>
          <w:rStyle w:val="Emphasis"/>
        </w:rPr>
        <w:t>renaissance of awareness</w:t>
      </w:r>
      <w:r w:rsidRPr="00481F09">
        <w:rPr>
          <w:rStyle w:val="StyleUnderline"/>
        </w:rPr>
        <w:t xml:space="preserve"> about its</w:t>
      </w:r>
      <w:r w:rsidRPr="00481F09">
        <w:rPr>
          <w:sz w:val="16"/>
        </w:rPr>
        <w:t xml:space="preserve"> original </w:t>
      </w:r>
      <w:r w:rsidRPr="00481F09">
        <w:rPr>
          <w:rStyle w:val="StyleUnderline"/>
        </w:rPr>
        <w:t>mission to guarantee the peace in Europe</w:t>
      </w:r>
      <w:r w:rsidRPr="00481F09">
        <w:rPr>
          <w:sz w:val="16"/>
        </w:rPr>
        <w:t xml:space="preserve">. Russia’s war against </w:t>
      </w:r>
      <w:r w:rsidRPr="00481F09">
        <w:rPr>
          <w:rStyle w:val="StyleUnderline"/>
        </w:rPr>
        <w:t>Ukraine</w:t>
      </w:r>
      <w:r w:rsidRPr="00481F09">
        <w:rPr>
          <w:sz w:val="16"/>
        </w:rPr>
        <w:t xml:space="preserve"> further </w:t>
      </w:r>
      <w:r w:rsidRPr="00481F09">
        <w:rPr>
          <w:rStyle w:val="StyleUnderline"/>
        </w:rPr>
        <w:t xml:space="preserve">aroused NATO to a </w:t>
      </w:r>
      <w:r w:rsidRPr="00481F09">
        <w:rPr>
          <w:rStyle w:val="Emphasis"/>
        </w:rPr>
        <w:t>unified</w:t>
      </w:r>
      <w:r w:rsidRPr="00481F09">
        <w:rPr>
          <w:rStyle w:val="StyleUnderline"/>
        </w:rPr>
        <w:t xml:space="preserve"> political and military </w:t>
      </w:r>
      <w:r w:rsidRPr="00481F09">
        <w:rPr>
          <w:rStyle w:val="Emphasis"/>
        </w:rPr>
        <w:t>stance</w:t>
      </w:r>
      <w:r w:rsidRPr="00481F09">
        <w:rPr>
          <w:sz w:val="16"/>
        </w:rPr>
        <w:t xml:space="preserve">. However the conventional war between Russia and Ukraine turns out, NATO is stronger than it has ever been since the Cold War ended. The addition of Finland and the imminent addition of Sweden to NATO membership represent geostrategic fiascoes for Russia—and an outcome Putin and his advisors surely had not anticipated. NATO’s nuclear guarantee, </w:t>
      </w:r>
      <w:r w:rsidRPr="00481F09">
        <w:rPr>
          <w:rStyle w:val="StyleUnderline"/>
        </w:rPr>
        <w:t xml:space="preserve">supported by the </w:t>
      </w:r>
      <w:r w:rsidRPr="00481F09">
        <w:rPr>
          <w:rStyle w:val="Emphasis"/>
        </w:rPr>
        <w:t>U</w:t>
      </w:r>
      <w:r w:rsidRPr="00481F09">
        <w:rPr>
          <w:rStyle w:val="StyleUnderline"/>
        </w:rPr>
        <w:t xml:space="preserve">nited </w:t>
      </w:r>
      <w:r w:rsidRPr="00481F09">
        <w:rPr>
          <w:rStyle w:val="Emphasis"/>
        </w:rPr>
        <w:t>S</w:t>
      </w:r>
      <w:r w:rsidRPr="00481F09">
        <w:rPr>
          <w:rStyle w:val="StyleUnderline"/>
        </w:rPr>
        <w:t>tates’ nuclear umbrella</w:t>
      </w:r>
      <w:r w:rsidRPr="00481F09">
        <w:rPr>
          <w:sz w:val="16"/>
        </w:rPr>
        <w:t xml:space="preserve">, should never be doubted. Escalation is a two way street: </w:t>
      </w:r>
      <w:r w:rsidRPr="00481F09">
        <w:rPr>
          <w:rStyle w:val="StyleUnderline"/>
        </w:rPr>
        <w:t xml:space="preserve">Russia fears as much as European NATO countries that a </w:t>
      </w:r>
      <w:r w:rsidRPr="00481F09">
        <w:rPr>
          <w:rStyle w:val="Emphasis"/>
        </w:rPr>
        <w:t>nuclear first use</w:t>
      </w:r>
      <w:r w:rsidRPr="00481F09">
        <w:rPr>
          <w:rStyle w:val="StyleUnderline"/>
        </w:rPr>
        <w:t xml:space="preserve"> could lead to a process that </w:t>
      </w:r>
      <w:r w:rsidRPr="00481F09">
        <w:rPr>
          <w:rStyle w:val="Emphasis"/>
        </w:rPr>
        <w:t>escapes</w:t>
      </w:r>
      <w:r w:rsidRPr="00481F09">
        <w:rPr>
          <w:sz w:val="16"/>
        </w:rPr>
        <w:t xml:space="preserve"> the </w:t>
      </w:r>
      <w:r w:rsidRPr="00481F09">
        <w:rPr>
          <w:rStyle w:val="Emphasis"/>
        </w:rPr>
        <w:t>control</w:t>
      </w:r>
      <w:r w:rsidRPr="00481F09">
        <w:rPr>
          <w:sz w:val="16"/>
        </w:rPr>
        <w:t xml:space="preserve"> of political leaderships playing at nuclear coercive diplomacy under unprecedented conditions of stress and uncertainty.</w:t>
      </w:r>
    </w:p>
    <w:p w14:paraId="4B45BEA2" w14:textId="77777777" w:rsidR="00F7026D" w:rsidRPr="00481F09" w:rsidRDefault="00F7026D" w:rsidP="00F7026D">
      <w:pPr>
        <w:rPr>
          <w:sz w:val="16"/>
        </w:rPr>
      </w:pPr>
      <w:r w:rsidRPr="00481F09">
        <w:rPr>
          <w:sz w:val="16"/>
        </w:rPr>
        <w:t xml:space="preserve">A second challenge for a European nuclear deterrent lies in its organization and operational shape, including the chain of command over a (presumably) multinational nuclear force. Something like this was attempted in the 1960s when several military planners and politicians put forward a proposal for a Multilateral Force (MLF) mixing personnel and weapons, including nuclear warheads, from several European powers. </w:t>
      </w:r>
      <w:r w:rsidRPr="00481F09">
        <w:rPr>
          <w:rStyle w:val="StyleUnderline"/>
        </w:rPr>
        <w:t>The problems of authoritative political control and operational management</w:t>
      </w:r>
      <w:r w:rsidRPr="00481F09">
        <w:rPr>
          <w:sz w:val="16"/>
        </w:rPr>
        <w:t xml:space="preserve"> in such a force soon </w:t>
      </w:r>
      <w:r w:rsidRPr="00481F09">
        <w:rPr>
          <w:rStyle w:val="StyleUnderline"/>
        </w:rPr>
        <w:t xml:space="preserve">became </w:t>
      </w:r>
      <w:r w:rsidRPr="00481F09">
        <w:rPr>
          <w:rStyle w:val="Emphasis"/>
        </w:rPr>
        <w:t>evident</w:t>
      </w:r>
      <w:r w:rsidRPr="00481F09">
        <w:rPr>
          <w:sz w:val="16"/>
        </w:rPr>
        <w:t xml:space="preserve"> and proved to be too challenging. Even short of an explicitly multinational force, a transnational European nuclear deterrent presents problems of political collaboration and military-operational command. One might propose that the United Kingdom and France, currently the only two nuclear weapons states among European NATO countries, move toward joint operations with respect to certain well defined contingencies and emergencies. Yet their political and military command and control systems would still have to remain separate for reasons of national sovereignty and military efficiency. In addition, because the United Kingdom is no longer in the European Union, a “Eurodeterrent” would not be under the political supervision of EU institutions and therefore be reduced to a bilateral cooperation. Another issue is that the European nuclear powers have very different delivery systems for nuclear weapons: The United Kingdom fields a fleet of ballistic missile submarines, while France also has land-based and carrier-based airborne delivery systems.</w:t>
      </w:r>
    </w:p>
    <w:p w14:paraId="4DAF348D" w14:textId="77777777" w:rsidR="00F7026D" w:rsidRPr="00481F09" w:rsidRDefault="00F7026D" w:rsidP="00F7026D">
      <w:pPr>
        <w:rPr>
          <w:sz w:val="16"/>
        </w:rPr>
      </w:pPr>
      <w:r w:rsidRPr="00481F09">
        <w:rPr>
          <w:sz w:val="16"/>
        </w:rPr>
        <w:t xml:space="preserve">A third riposte to the idea of </w:t>
      </w:r>
      <w:r w:rsidRPr="00481F09">
        <w:rPr>
          <w:rStyle w:val="StyleUnderline"/>
        </w:rPr>
        <w:t>a European nuclear deterrent</w:t>
      </w:r>
      <w:r w:rsidRPr="00481F09">
        <w:rPr>
          <w:sz w:val="16"/>
        </w:rPr>
        <w:t xml:space="preserve"> is that it </w:t>
      </w:r>
      <w:r w:rsidRPr="00481F09">
        <w:rPr>
          <w:rStyle w:val="StyleUnderline"/>
        </w:rPr>
        <w:t xml:space="preserve">might </w:t>
      </w:r>
      <w:r w:rsidRPr="00481F09">
        <w:rPr>
          <w:rStyle w:val="Emphasis"/>
        </w:rPr>
        <w:t>stimulate nuclear prolif</w:t>
      </w:r>
      <w:r w:rsidRPr="00481F09">
        <w:rPr>
          <w:rStyle w:val="StyleUnderline"/>
        </w:rPr>
        <w:t>eration and</w:t>
      </w:r>
      <w:r w:rsidRPr="00481F09">
        <w:rPr>
          <w:sz w:val="16"/>
        </w:rPr>
        <w:t xml:space="preserve"> ultimately </w:t>
      </w:r>
      <w:r w:rsidRPr="00481F09">
        <w:rPr>
          <w:rStyle w:val="StyleUnderline"/>
        </w:rPr>
        <w:t xml:space="preserve">lead to </w:t>
      </w:r>
      <w:r w:rsidRPr="00481F09">
        <w:rPr>
          <w:rStyle w:val="Emphasis"/>
        </w:rPr>
        <w:t>more nuclear</w:t>
      </w:r>
      <w:r w:rsidRPr="00481F09">
        <w:rPr>
          <w:rStyle w:val="StyleUnderline"/>
        </w:rPr>
        <w:t xml:space="preserve"> weapons </w:t>
      </w:r>
      <w:r w:rsidRPr="00481F09">
        <w:rPr>
          <w:rStyle w:val="Emphasis"/>
        </w:rPr>
        <w:t>states</w:t>
      </w:r>
      <w:r w:rsidRPr="00481F09">
        <w:rPr>
          <w:sz w:val="16"/>
        </w:rPr>
        <w:t xml:space="preserve">, either </w:t>
      </w:r>
      <w:r w:rsidRPr="00481F09">
        <w:rPr>
          <w:rStyle w:val="Emphasis"/>
        </w:rPr>
        <w:t>in Europe or beyond</w:t>
      </w:r>
      <w:r w:rsidRPr="00481F09">
        <w:rPr>
          <w:rStyle w:val="StyleUnderline"/>
        </w:rPr>
        <w:t>. Reliance on the US nuclear guarantee</w:t>
      </w:r>
      <w:r w:rsidRPr="00481F09">
        <w:rPr>
          <w:sz w:val="16"/>
        </w:rPr>
        <w:t xml:space="preserve"> has </w:t>
      </w:r>
      <w:r w:rsidRPr="00481F09">
        <w:rPr>
          <w:rStyle w:val="StyleUnderline"/>
        </w:rPr>
        <w:t>helped</w:t>
      </w:r>
      <w:r w:rsidRPr="00481F09">
        <w:rPr>
          <w:sz w:val="16"/>
        </w:rPr>
        <w:t xml:space="preserve"> to </w:t>
      </w:r>
      <w:r w:rsidRPr="00481F09">
        <w:rPr>
          <w:rStyle w:val="StyleUnderline"/>
        </w:rPr>
        <w:t xml:space="preserve">prevent the spread of </w:t>
      </w:r>
      <w:r w:rsidRPr="00481F09">
        <w:rPr>
          <w:rStyle w:val="Emphasis"/>
        </w:rPr>
        <w:t>nuc</w:t>
      </w:r>
      <w:r w:rsidRPr="00481F09">
        <w:rPr>
          <w:rStyle w:val="StyleUnderline"/>
        </w:rPr>
        <w:t>lear weapon</w:t>
      </w:r>
      <w:r w:rsidRPr="00481F09">
        <w:rPr>
          <w:rStyle w:val="Emphasis"/>
        </w:rPr>
        <w:t xml:space="preserve">s </w:t>
      </w:r>
      <w:r w:rsidRPr="00481F09">
        <w:rPr>
          <w:rStyle w:val="StyleUnderline"/>
        </w:rPr>
        <w:t xml:space="preserve">not only in Europe, but also in </w:t>
      </w:r>
      <w:r w:rsidRPr="00481F09">
        <w:rPr>
          <w:rStyle w:val="Emphasis"/>
        </w:rPr>
        <w:t>Asia</w:t>
      </w:r>
      <w:r w:rsidRPr="00481F09">
        <w:rPr>
          <w:rStyle w:val="StyleUnderline"/>
        </w:rPr>
        <w:t xml:space="preserve"> with respect to South </w:t>
      </w:r>
      <w:r w:rsidRPr="00481F09">
        <w:rPr>
          <w:rStyle w:val="Emphasis"/>
        </w:rPr>
        <w:t>Korea and Japan</w:t>
      </w:r>
      <w:r w:rsidRPr="00481F09">
        <w:rPr>
          <w:rStyle w:val="StyleUnderline"/>
        </w:rPr>
        <w:t>. If countries</w:t>
      </w:r>
      <w:r w:rsidRPr="00481F09">
        <w:rPr>
          <w:sz w:val="16"/>
        </w:rPr>
        <w:t xml:space="preserve"> now </w:t>
      </w:r>
      <w:r w:rsidRPr="00481F09">
        <w:rPr>
          <w:rStyle w:val="StyleUnderline"/>
        </w:rPr>
        <w:t xml:space="preserve">start doubting the </w:t>
      </w:r>
      <w:r w:rsidRPr="00481F09">
        <w:rPr>
          <w:rStyle w:val="Emphasis"/>
        </w:rPr>
        <w:t>cred</w:t>
      </w:r>
      <w:r w:rsidRPr="00481F09">
        <w:rPr>
          <w:rStyle w:val="StyleUnderline"/>
        </w:rPr>
        <w:t>ibility of the US nuclear deterrent and feel immediately threatened</w:t>
      </w:r>
      <w:r w:rsidRPr="00481F09">
        <w:rPr>
          <w:sz w:val="16"/>
        </w:rPr>
        <w:t xml:space="preserve"> by the growing capabilities of hostile neighbors, </w:t>
      </w:r>
      <w:r w:rsidRPr="00481F09">
        <w:rPr>
          <w:rStyle w:val="StyleUnderline"/>
        </w:rPr>
        <w:t>their leaders and publics</w:t>
      </w:r>
      <w:r w:rsidRPr="00481F09">
        <w:rPr>
          <w:sz w:val="16"/>
        </w:rPr>
        <w:t xml:space="preserve"> might </w:t>
      </w:r>
      <w:r w:rsidRPr="00481F09">
        <w:rPr>
          <w:rStyle w:val="Emphasis"/>
        </w:rPr>
        <w:t>turn to national nuclear forces</w:t>
      </w:r>
      <w:r w:rsidRPr="00481F09">
        <w:rPr>
          <w:sz w:val="16"/>
        </w:rPr>
        <w:t xml:space="preserve"> as a guarantor against aggression or nuclear coercion. This could be tempting because, based on the historical evidence, even a small number of nuclear weapons can be deterring to adversaries who might otherwise contemplate a conventional war against a state. If North Korea continues to menace South Korea with military threats, including nuclear ones, </w:t>
      </w:r>
      <w:r w:rsidRPr="00481F09">
        <w:rPr>
          <w:rStyle w:val="StyleUnderline"/>
        </w:rPr>
        <w:t xml:space="preserve">South Korea might </w:t>
      </w:r>
      <w:r w:rsidRPr="00481F09">
        <w:rPr>
          <w:rStyle w:val="Emphasis"/>
        </w:rPr>
        <w:t>reverse</w:t>
      </w:r>
      <w:r w:rsidRPr="00481F09">
        <w:rPr>
          <w:sz w:val="16"/>
        </w:rPr>
        <w:t xml:space="preserve"> its </w:t>
      </w:r>
      <w:r w:rsidRPr="00481F09">
        <w:rPr>
          <w:rStyle w:val="Emphasis"/>
        </w:rPr>
        <w:t>prior disinterest</w:t>
      </w:r>
      <w:r w:rsidRPr="00481F09">
        <w:rPr>
          <w:sz w:val="16"/>
        </w:rPr>
        <w:t xml:space="preserve"> in its own nuclear force. </w:t>
      </w:r>
      <w:r w:rsidRPr="00481F09">
        <w:rPr>
          <w:rStyle w:val="StyleUnderline"/>
        </w:rPr>
        <w:t>Japan</w:t>
      </w:r>
      <w:r w:rsidRPr="00481F09">
        <w:rPr>
          <w:sz w:val="16"/>
        </w:rPr>
        <w:t xml:space="preserve"> too, if it feels </w:t>
      </w:r>
      <w:r w:rsidRPr="00481F09">
        <w:rPr>
          <w:rStyle w:val="StyleUnderline"/>
        </w:rPr>
        <w:t>threatened by a rising China, might reluctantly become more interested</w:t>
      </w:r>
      <w:r w:rsidRPr="00481F09">
        <w:rPr>
          <w:sz w:val="16"/>
        </w:rPr>
        <w:t xml:space="preserve"> in a small but survivable force of sea-based nuclear missiles.</w:t>
      </w:r>
    </w:p>
    <w:p w14:paraId="557FEE0C" w14:textId="77777777" w:rsidR="00F7026D" w:rsidRPr="00481F09" w:rsidRDefault="00F7026D" w:rsidP="00F7026D">
      <w:pPr>
        <w:rPr>
          <w:sz w:val="16"/>
        </w:rPr>
      </w:pPr>
      <w:r w:rsidRPr="00481F09">
        <w:rPr>
          <w:sz w:val="16"/>
        </w:rPr>
        <w:t xml:space="preserve">Fourth, </w:t>
      </w:r>
      <w:r w:rsidRPr="00481F09">
        <w:rPr>
          <w:rStyle w:val="StyleUnderline"/>
        </w:rPr>
        <w:t>the argument</w:t>
      </w:r>
      <w:r w:rsidRPr="00481F09">
        <w:rPr>
          <w:sz w:val="16"/>
        </w:rPr>
        <w:t xml:space="preserve"> that </w:t>
      </w:r>
      <w:r w:rsidRPr="00481F09">
        <w:rPr>
          <w:rStyle w:val="StyleUnderline"/>
        </w:rPr>
        <w:t>the US nuclear force is insufficiently flexible</w:t>
      </w:r>
      <w:r w:rsidRPr="00481F09">
        <w:rPr>
          <w:sz w:val="16"/>
        </w:rPr>
        <w:t xml:space="preserve"> for deterring or responding to nuclear coercion or nuclear first use </w:t>
      </w:r>
      <w:r w:rsidRPr="00481F09">
        <w:rPr>
          <w:rStyle w:val="StyleUnderline"/>
        </w:rPr>
        <w:t>deserves</w:t>
      </w:r>
      <w:r w:rsidRPr="00481F09">
        <w:rPr>
          <w:sz w:val="16"/>
        </w:rPr>
        <w:t xml:space="preserve"> further </w:t>
      </w:r>
      <w:r w:rsidRPr="00481F09">
        <w:rPr>
          <w:rStyle w:val="StyleUnderline"/>
        </w:rPr>
        <w:t>scrutiny</w:t>
      </w:r>
      <w:r w:rsidRPr="00481F09">
        <w:rPr>
          <w:sz w:val="16"/>
        </w:rPr>
        <w:t xml:space="preserve">. The United States’ combatant commanders who operate the unified and specified commands in wartime are also responsible for planning against a range of threats across the spectrum of conventional war and nuclear deterrence. </w:t>
      </w:r>
      <w:r w:rsidRPr="00481F09">
        <w:rPr>
          <w:rStyle w:val="StyleUnderline"/>
        </w:rPr>
        <w:t>Flexibility and multiple options are built into</w:t>
      </w:r>
      <w:r w:rsidRPr="00481F09">
        <w:rPr>
          <w:sz w:val="16"/>
        </w:rPr>
        <w:t xml:space="preserve"> these </w:t>
      </w:r>
      <w:r w:rsidRPr="00481F09">
        <w:rPr>
          <w:rStyle w:val="StyleUnderline"/>
        </w:rPr>
        <w:t xml:space="preserve">plans for </w:t>
      </w:r>
      <w:r w:rsidRPr="00481F09">
        <w:rPr>
          <w:rStyle w:val="Emphasis"/>
        </w:rPr>
        <w:t>every challenge</w:t>
      </w:r>
      <w:r w:rsidRPr="00481F09">
        <w:rPr>
          <w:rStyle w:val="StyleUnderline"/>
        </w:rPr>
        <w:t>, ranging from unconventional wars and coercive diplomacy to limited or large-scale conventional war to</w:t>
      </w:r>
      <w:r w:rsidRPr="00481F09">
        <w:rPr>
          <w:sz w:val="16"/>
        </w:rPr>
        <w:t xml:space="preserve">, if necessary, </w:t>
      </w:r>
      <w:r w:rsidRPr="00481F09">
        <w:rPr>
          <w:rStyle w:val="Emphasis"/>
        </w:rPr>
        <w:t>nuclear</w:t>
      </w:r>
      <w:r w:rsidRPr="00481F09">
        <w:rPr>
          <w:sz w:val="16"/>
        </w:rPr>
        <w:t xml:space="preserve"> coercion or </w:t>
      </w:r>
      <w:r w:rsidRPr="00481F09">
        <w:rPr>
          <w:rStyle w:val="Emphasis"/>
        </w:rPr>
        <w:t>retaliation</w:t>
      </w:r>
      <w:r w:rsidRPr="00481F09">
        <w:rPr>
          <w:sz w:val="16"/>
        </w:rPr>
        <w:t>. Plans are scrubbed repeatedly and road-tested in near-realistic exercises.</w:t>
      </w:r>
    </w:p>
    <w:p w14:paraId="685FEBD4" w14:textId="7419BCA1" w:rsidR="00F7026D" w:rsidRDefault="00F7026D" w:rsidP="00F7026D">
      <w:pPr>
        <w:rPr>
          <w:sz w:val="16"/>
        </w:rPr>
      </w:pPr>
      <w:r w:rsidRPr="00481F09">
        <w:rPr>
          <w:sz w:val="16"/>
        </w:rPr>
        <w:t>In today’s world of high tech competition among major powers</w:t>
      </w:r>
      <w:r w:rsidRPr="00412C0F">
        <w:rPr>
          <w:sz w:val="16"/>
        </w:rPr>
        <w:t xml:space="preserve">, </w:t>
      </w:r>
      <w:r w:rsidRPr="005A3F40">
        <w:rPr>
          <w:rStyle w:val="StyleUnderline"/>
        </w:rPr>
        <w:t xml:space="preserve">neither the </w:t>
      </w:r>
      <w:r w:rsidRPr="005A3F40">
        <w:rPr>
          <w:rStyle w:val="Emphasis"/>
        </w:rPr>
        <w:t>U</w:t>
      </w:r>
      <w:r w:rsidRPr="005A3F40">
        <w:rPr>
          <w:rStyle w:val="StyleUnderline"/>
        </w:rPr>
        <w:t xml:space="preserve">nited </w:t>
      </w:r>
      <w:r w:rsidRPr="005A3F40">
        <w:rPr>
          <w:rStyle w:val="Emphasis"/>
        </w:rPr>
        <w:t>S</w:t>
      </w:r>
      <w:r w:rsidRPr="005A3F40">
        <w:rPr>
          <w:rStyle w:val="StyleUnderline"/>
        </w:rPr>
        <w:t>tates nor an</w:t>
      </w:r>
      <w:r w:rsidRPr="00412C0F">
        <w:rPr>
          <w:rStyle w:val="StyleUnderline"/>
        </w:rPr>
        <w:t>y other aspiring military can afford to rest on dated plans</w:t>
      </w:r>
      <w:r w:rsidRPr="00412C0F">
        <w:rPr>
          <w:sz w:val="16"/>
        </w:rPr>
        <w:t>, aging technology, or roseate assumptions about the likelihood of wars. Surprises are inevitable: preparation and agility are the hallmarks of superior military performance. As Dwight D. Eisenhower famously said: “Plans are worthless, but planning is everything.”</w:t>
      </w:r>
    </w:p>
    <w:p w14:paraId="04B03B81" w14:textId="77777777" w:rsidR="00F7026D" w:rsidRDefault="00F7026D" w:rsidP="00F7026D">
      <w:pPr>
        <w:pStyle w:val="Heading4"/>
      </w:pPr>
      <w:r>
        <w:t xml:space="preserve">Nuclear proliferation causes nuclear war. </w:t>
      </w:r>
    </w:p>
    <w:p w14:paraId="77E76E0B" w14:textId="77777777" w:rsidR="00F7026D" w:rsidRPr="00265672" w:rsidRDefault="00F7026D" w:rsidP="00F7026D">
      <w:r w:rsidRPr="00265672">
        <w:rPr>
          <w:rStyle w:val="Style13ptBold"/>
        </w:rPr>
        <w:t>Wolfstahl et al. 25</w:t>
      </w:r>
      <w:r>
        <w:t>, Jon Wolfstahl, Director of Global Risk at the Federation of American Scientists, former Special Assistant to President of the United States Barack Obama for National Security Affairs; Hans Kristensen, Director of the Nuclear Information Project at the Federation of American Scientists; Matt Korda, Associate Director for the Nuclear Information Project at the Federation of American Scientists, “What’s Making Some Countries Daydream About Nukes Again?”, The Washington Post, 06-29-2025, accessed 07-16-2025, ProQuest, DG</w:t>
      </w:r>
    </w:p>
    <w:p w14:paraId="0475A651" w14:textId="77777777" w:rsidR="00F7026D" w:rsidRPr="00265672" w:rsidRDefault="00F7026D" w:rsidP="00F7026D">
      <w:pPr>
        <w:rPr>
          <w:sz w:val="16"/>
        </w:rPr>
      </w:pPr>
      <w:r w:rsidRPr="00265672">
        <w:rPr>
          <w:rStyle w:val="StyleUnderline"/>
        </w:rPr>
        <w:t>A world filled with nuclear states is</w:t>
      </w:r>
      <w:r w:rsidRPr="00265672">
        <w:rPr>
          <w:sz w:val="16"/>
        </w:rPr>
        <w:t xml:space="preserve"> a </w:t>
      </w:r>
      <w:r w:rsidRPr="00265672">
        <w:rPr>
          <w:rStyle w:val="Emphasis"/>
        </w:rPr>
        <w:t>more dangerous</w:t>
      </w:r>
      <w:r w:rsidRPr="00265672">
        <w:rPr>
          <w:sz w:val="16"/>
        </w:rPr>
        <w:t xml:space="preserve"> world. The United States and Soviet Union had multiple close calls </w:t>
      </w:r>
      <w:r w:rsidRPr="00265672">
        <w:rPr>
          <w:rStyle w:val="StyleUnderline"/>
        </w:rPr>
        <w:t>during the Cold War: mistakes, escalation and technical glitches</w:t>
      </w:r>
      <w:r w:rsidRPr="00265672">
        <w:rPr>
          <w:sz w:val="16"/>
        </w:rPr>
        <w:t xml:space="preserve">. We know that </w:t>
      </w:r>
      <w:r w:rsidRPr="00265672">
        <w:rPr>
          <w:rStyle w:val="StyleUnderline"/>
        </w:rPr>
        <w:t xml:space="preserve">a world with many more nuclear states will be plagued in the same way. </w:t>
      </w:r>
      <w:r w:rsidRPr="00265672">
        <w:rPr>
          <w:rStyle w:val="Emphasis"/>
        </w:rPr>
        <w:t>Any small clash could risk a wider nuclear conflict</w:t>
      </w:r>
      <w:r w:rsidRPr="00265672">
        <w:rPr>
          <w:rStyle w:val="StyleUnderline"/>
        </w:rPr>
        <w:t xml:space="preserve">. It is a matter of </w:t>
      </w:r>
      <w:r w:rsidRPr="00265672">
        <w:rPr>
          <w:rStyle w:val="Emphasis"/>
        </w:rPr>
        <w:t>hard work and luck</w:t>
      </w:r>
      <w:r w:rsidRPr="00265672">
        <w:rPr>
          <w:sz w:val="16"/>
        </w:rPr>
        <w:t xml:space="preserve"> that </w:t>
      </w:r>
      <w:r w:rsidRPr="00265672">
        <w:rPr>
          <w:rStyle w:val="StyleUnderline"/>
        </w:rPr>
        <w:t>it hasn't happened already</w:t>
      </w:r>
      <w:r w:rsidRPr="00265672">
        <w:rPr>
          <w:sz w:val="16"/>
        </w:rPr>
        <w:t xml:space="preserve">. Will the same hold true for the new nuclear-armed powers? One need look no farther than India and Pakistan to see that having nuclear weapons has neither kept the peace nor prevented escalation on a regular basis. The attacks and counterattacks in May reminded the world that </w:t>
      </w:r>
      <w:r w:rsidRPr="00265672">
        <w:rPr>
          <w:rStyle w:val="StyleUnderline"/>
        </w:rPr>
        <w:t xml:space="preserve">escalation remains a </w:t>
      </w:r>
      <w:r w:rsidRPr="00265672">
        <w:rPr>
          <w:rStyle w:val="Emphasis"/>
        </w:rPr>
        <w:t>constant risk</w:t>
      </w:r>
      <w:r w:rsidRPr="00265672">
        <w:rPr>
          <w:rStyle w:val="StyleUnderline"/>
        </w:rPr>
        <w:t xml:space="preserve"> when nuclear states clash. With nuclear weapons, </w:t>
      </w:r>
      <w:r w:rsidRPr="00265672">
        <w:rPr>
          <w:rStyle w:val="Emphasis"/>
        </w:rPr>
        <w:t>leaders have to get every decision right all the time. The more countries that have nuclear weapons, the more our luck will be tested</w:t>
      </w:r>
      <w:r w:rsidRPr="00265672">
        <w:rPr>
          <w:sz w:val="16"/>
        </w:rPr>
        <w:t>.</w:t>
      </w:r>
    </w:p>
    <w:p w14:paraId="35BF3DBD" w14:textId="342B391A" w:rsidR="00F7026D" w:rsidRPr="00F7026D" w:rsidRDefault="00F7026D" w:rsidP="00F7026D">
      <w:pPr>
        <w:rPr>
          <w:sz w:val="16"/>
        </w:rPr>
      </w:pPr>
      <w:r w:rsidRPr="00265672">
        <w:rPr>
          <w:sz w:val="16"/>
        </w:rPr>
        <w:t xml:space="preserve">The chain of </w:t>
      </w:r>
      <w:r w:rsidRPr="00265672">
        <w:rPr>
          <w:rStyle w:val="StyleUnderline"/>
        </w:rPr>
        <w:t>global nuclear security is only as good as its weakest link</w:t>
      </w:r>
      <w:r w:rsidRPr="00265672">
        <w:rPr>
          <w:sz w:val="16"/>
        </w:rPr>
        <w:t xml:space="preserve">. The United States has worked for many decades to help nations protect civilian research facilities with sensitive nuclear materials to avoid enriched uranium or plutonium from falling into the wrong hands. But </w:t>
      </w:r>
      <w:r w:rsidRPr="00265672">
        <w:rPr>
          <w:rStyle w:val="StyleUnderline"/>
        </w:rPr>
        <w:t xml:space="preserve">more nuclear states will mean more </w:t>
      </w:r>
      <w:r w:rsidRPr="00265672">
        <w:rPr>
          <w:rStyle w:val="Emphasis"/>
        </w:rPr>
        <w:t>targets for theft</w:t>
      </w:r>
      <w:r w:rsidRPr="00265672">
        <w:rPr>
          <w:rStyle w:val="StyleUnderline"/>
        </w:rPr>
        <w:t xml:space="preserve"> by bad actors</w:t>
      </w:r>
      <w:r w:rsidRPr="00265672">
        <w:rPr>
          <w:sz w:val="16"/>
        </w:rPr>
        <w:t xml:space="preserve"> - </w:t>
      </w:r>
      <w:r w:rsidRPr="00265672">
        <w:rPr>
          <w:rStyle w:val="Emphasis"/>
        </w:rPr>
        <w:t>state and non-state</w:t>
      </w:r>
      <w:r w:rsidRPr="00265672">
        <w:rPr>
          <w:sz w:val="16"/>
        </w:rPr>
        <w:t xml:space="preserve"> - </w:t>
      </w:r>
      <w:r w:rsidRPr="00265672">
        <w:rPr>
          <w:rStyle w:val="StyleUnderline"/>
        </w:rPr>
        <w:t>as well as by criminal networks and disgruntled employees</w:t>
      </w:r>
      <w:r w:rsidRPr="00265672">
        <w:rPr>
          <w:sz w:val="16"/>
        </w:rPr>
        <w:t xml:space="preserve">. Even if one country manages its responsibilities well, </w:t>
      </w:r>
      <w:r w:rsidRPr="00265672">
        <w:rPr>
          <w:rStyle w:val="StyleUnderline"/>
        </w:rPr>
        <w:t>a sudden change in government, coup or economic collapse can quickly turn a nuclear arsenal into an acute problem</w:t>
      </w:r>
      <w:r w:rsidRPr="00265672">
        <w:rPr>
          <w:sz w:val="16"/>
        </w:rPr>
        <w:t>.</w:t>
      </w:r>
    </w:p>
    <w:p w14:paraId="3CAD4989" w14:textId="77D20A9C" w:rsidR="00455F06" w:rsidRDefault="00455F06" w:rsidP="00F7026D">
      <w:pPr>
        <w:pStyle w:val="Heading3"/>
      </w:pPr>
      <w:r>
        <w:t>Germany---Impact---Cascades---2NC</w:t>
      </w:r>
    </w:p>
    <w:p w14:paraId="74EC0B6B" w14:textId="77777777" w:rsidR="00455F06" w:rsidRDefault="00455F06" w:rsidP="00455F06">
      <w:pPr>
        <w:pStyle w:val="Heading4"/>
      </w:pPr>
      <w:r>
        <w:t>It won’t stay limited.</w:t>
      </w:r>
    </w:p>
    <w:p w14:paraId="1E7EF9C4" w14:textId="77777777" w:rsidR="00455F06" w:rsidRPr="00675F6D" w:rsidRDefault="00455F06" w:rsidP="00455F06">
      <w:r>
        <w:t xml:space="preserve">Wolfgang </w:t>
      </w:r>
      <w:r w:rsidRPr="00675F6D">
        <w:rPr>
          <w:rStyle w:val="Style13ptBold"/>
        </w:rPr>
        <w:t>Ischinger 25</w:t>
      </w:r>
      <w:r>
        <w:t>, Professor of Security Policy and Diplomatic Practice at the Hertie School of Governance, Chairman of the Munich Security Conference, former German Ambassador to the United States, “‘Germany, France, and nuclear deterrence’ — Op-ed by Wolfgang Ischinger for Welt am Sonntag,” Munich Security Conference, 03-18-2025, accessed 07-18-2025, https://securityconference.org/en/news/full/wolfgang-ischinger-nuclear-deterrence-welt-am-sonntag, DG</w:t>
      </w:r>
    </w:p>
    <w:p w14:paraId="08408B47" w14:textId="77777777" w:rsidR="00455F06" w:rsidRPr="00675F6D" w:rsidRDefault="00455F06" w:rsidP="00455F06">
      <w:pPr>
        <w:rPr>
          <w:sz w:val="16"/>
        </w:rPr>
      </w:pPr>
      <w:r w:rsidRPr="00675F6D">
        <w:rPr>
          <w:sz w:val="16"/>
        </w:rPr>
        <w:t xml:space="preserve">1. </w:t>
      </w:r>
      <w:r w:rsidRPr="00675F6D">
        <w:rPr>
          <w:rStyle w:val="StyleUnderline"/>
        </w:rPr>
        <w:t>The option of a</w:t>
      </w:r>
      <w:r w:rsidRPr="00675F6D">
        <w:rPr>
          <w:sz w:val="16"/>
        </w:rPr>
        <w:t xml:space="preserve"> “</w:t>
      </w:r>
      <w:r w:rsidRPr="00675F6D">
        <w:rPr>
          <w:rStyle w:val="StyleUnderline"/>
        </w:rPr>
        <w:t>German nuclear weapon</w:t>
      </w:r>
      <w:r w:rsidRPr="00675F6D">
        <w:rPr>
          <w:sz w:val="16"/>
        </w:rPr>
        <w:t>”</w:t>
      </w:r>
    </w:p>
    <w:p w14:paraId="2F2BE9AD" w14:textId="77777777" w:rsidR="00455F06" w:rsidRDefault="00455F06" w:rsidP="00455F06">
      <w:pPr>
        <w:rPr>
          <w:sz w:val="16"/>
        </w:rPr>
      </w:pPr>
      <w:r w:rsidRPr="00675F6D">
        <w:rPr>
          <w:sz w:val="16"/>
        </w:rPr>
        <w:t xml:space="preserve">This option </w:t>
      </w:r>
      <w:r w:rsidRPr="00675F6D">
        <w:rPr>
          <w:rStyle w:val="Emphasis"/>
        </w:rPr>
        <w:t>does not exist</w:t>
      </w:r>
      <w:r w:rsidRPr="00675F6D">
        <w:rPr>
          <w:sz w:val="16"/>
        </w:rPr>
        <w:t xml:space="preserve">, and </w:t>
      </w:r>
      <w:r w:rsidRPr="00675F6D">
        <w:rPr>
          <w:rStyle w:val="StyleUnderline"/>
        </w:rPr>
        <w:t>we should bury the discussion about it</w:t>
      </w:r>
      <w:r w:rsidRPr="00675F6D">
        <w:rPr>
          <w:sz w:val="16"/>
        </w:rPr>
        <w:t xml:space="preserve"> before it spreads and stirs up completely unnecessary fears in other countries. </w:t>
      </w:r>
      <w:r w:rsidRPr="00675F6D">
        <w:rPr>
          <w:rStyle w:val="StyleUnderline"/>
        </w:rPr>
        <w:t xml:space="preserve">Germany has </w:t>
      </w:r>
      <w:r w:rsidRPr="00675F6D">
        <w:rPr>
          <w:rStyle w:val="Emphasis"/>
        </w:rPr>
        <w:t>twice renounced nuclear weapons</w:t>
      </w:r>
      <w:r w:rsidRPr="00675F6D">
        <w:rPr>
          <w:rStyle w:val="StyleUnderline"/>
        </w:rPr>
        <w:t xml:space="preserve"> under international law</w:t>
      </w:r>
      <w:r w:rsidRPr="00675F6D">
        <w:rPr>
          <w:sz w:val="16"/>
        </w:rPr>
        <w:t xml:space="preserve">, in 1975 </w:t>
      </w:r>
      <w:r w:rsidRPr="00675F6D">
        <w:rPr>
          <w:rStyle w:val="StyleUnderline"/>
        </w:rPr>
        <w:t xml:space="preserve">in the </w:t>
      </w:r>
      <w:r w:rsidRPr="00675F6D">
        <w:rPr>
          <w:rStyle w:val="Emphasis"/>
        </w:rPr>
        <w:t>N</w:t>
      </w:r>
      <w:r w:rsidRPr="00675F6D">
        <w:rPr>
          <w:rStyle w:val="StyleUnderline"/>
        </w:rPr>
        <w:t>on-</w:t>
      </w:r>
      <w:r w:rsidRPr="00675F6D">
        <w:rPr>
          <w:rStyle w:val="Emphasis"/>
        </w:rPr>
        <w:t>P</w:t>
      </w:r>
      <w:r w:rsidRPr="00675F6D">
        <w:rPr>
          <w:rStyle w:val="StyleUnderline"/>
        </w:rPr>
        <w:t xml:space="preserve">roliferation </w:t>
      </w:r>
      <w:r w:rsidRPr="00675F6D">
        <w:rPr>
          <w:rStyle w:val="Emphasis"/>
        </w:rPr>
        <w:t>T</w:t>
      </w:r>
      <w:r w:rsidRPr="00675F6D">
        <w:rPr>
          <w:rStyle w:val="StyleUnderline"/>
        </w:rPr>
        <w:t>reaty and</w:t>
      </w:r>
      <w:r w:rsidRPr="00675F6D">
        <w:rPr>
          <w:sz w:val="16"/>
        </w:rPr>
        <w:t xml:space="preserve"> again in 1990 in </w:t>
      </w:r>
      <w:r w:rsidRPr="00675F6D">
        <w:rPr>
          <w:rStyle w:val="StyleUnderline"/>
        </w:rPr>
        <w:t>the Two-Plus-Four Treaty. The number of states with nuclear weapons has only increased marginally</w:t>
      </w:r>
      <w:r w:rsidRPr="00675F6D">
        <w:rPr>
          <w:sz w:val="16"/>
        </w:rPr>
        <w:t xml:space="preserve"> in these five decades — only India, Pakistan, and North Korea have joined, apart from Israel. Even more importantly: </w:t>
      </w:r>
      <w:r w:rsidRPr="00675F6D">
        <w:rPr>
          <w:rStyle w:val="StyleUnderline"/>
        </w:rPr>
        <w:t xml:space="preserve">NATO itself has proven to be an </w:t>
      </w:r>
      <w:r w:rsidRPr="00675F6D">
        <w:rPr>
          <w:rStyle w:val="Emphasis"/>
        </w:rPr>
        <w:t>extremely successful instrument of non-prolif</w:t>
      </w:r>
      <w:r w:rsidRPr="00675F6D">
        <w:rPr>
          <w:rStyle w:val="StyleUnderline"/>
        </w:rPr>
        <w:t xml:space="preserve">eration </w:t>
      </w:r>
      <w:r w:rsidRPr="00675F6D">
        <w:rPr>
          <w:rStyle w:val="Emphasis"/>
        </w:rPr>
        <w:t>policy</w:t>
      </w:r>
      <w:r w:rsidRPr="00675F6D">
        <w:rPr>
          <w:sz w:val="16"/>
        </w:rPr>
        <w:t xml:space="preserve">. Why do you think that </w:t>
      </w:r>
      <w:r w:rsidRPr="00675F6D">
        <w:rPr>
          <w:rStyle w:val="StyleUnderline"/>
        </w:rPr>
        <w:t>Turkey</w:t>
      </w:r>
      <w:r w:rsidRPr="00675F6D">
        <w:rPr>
          <w:sz w:val="16"/>
        </w:rPr>
        <w:t xml:space="preserve">, for example, </w:t>
      </w:r>
      <w:r w:rsidRPr="00675F6D">
        <w:rPr>
          <w:rStyle w:val="StyleUnderline"/>
        </w:rPr>
        <w:t>has been able to refrain</w:t>
      </w:r>
      <w:r w:rsidRPr="00675F6D">
        <w:rPr>
          <w:sz w:val="16"/>
        </w:rPr>
        <w:t xml:space="preserve"> from developing its own nuclear weapons to date? </w:t>
      </w:r>
      <w:r w:rsidRPr="00675F6D">
        <w:rPr>
          <w:rStyle w:val="StyleUnderline"/>
        </w:rPr>
        <w:t>Because it had the option of invoking Article 5</w:t>
      </w:r>
      <w:r w:rsidRPr="00675F6D">
        <w:rPr>
          <w:sz w:val="16"/>
        </w:rPr>
        <w:t xml:space="preserve"> of the NATO Treaty. Today, Poland and the Baltic states feel particularly threatened. However, </w:t>
      </w:r>
      <w:r w:rsidRPr="00675F6D">
        <w:rPr>
          <w:rStyle w:val="Emphasis"/>
        </w:rPr>
        <w:t>nothing would be more damaging to the global non-prolif</w:t>
      </w:r>
      <w:r w:rsidRPr="00675F6D">
        <w:rPr>
          <w:rStyle w:val="StyleUnderline"/>
        </w:rPr>
        <w:t xml:space="preserve">eration </w:t>
      </w:r>
      <w:r w:rsidRPr="00675F6D">
        <w:rPr>
          <w:rStyle w:val="Emphasis"/>
        </w:rPr>
        <w:t>regime</w:t>
      </w:r>
      <w:r w:rsidRPr="00675F6D">
        <w:rPr>
          <w:rStyle w:val="StyleUnderline"/>
        </w:rPr>
        <w:t xml:space="preserve"> than a breakout of European NATO members. This would encourage Tehran, Saudi Arabia, and others. </w:t>
      </w:r>
      <w:r w:rsidRPr="00675F6D">
        <w:rPr>
          <w:rStyle w:val="Emphasis"/>
        </w:rPr>
        <w:t>The world would become even more dangerous</w:t>
      </w:r>
      <w:r w:rsidRPr="00675F6D">
        <w:rPr>
          <w:sz w:val="16"/>
        </w:rPr>
        <w:t xml:space="preserve"> than it already is, and </w:t>
      </w:r>
      <w:r w:rsidRPr="00675F6D">
        <w:rPr>
          <w:rStyle w:val="StyleUnderline"/>
        </w:rPr>
        <w:t>we would have to assume a considerable degree of responsibility</w:t>
      </w:r>
      <w:r w:rsidRPr="00675F6D">
        <w:rPr>
          <w:sz w:val="16"/>
        </w:rPr>
        <w:t xml:space="preserve"> for it. For this reason alone, everything should be done on both sides of the Atlantic to avoid further undermining the credibility of Article 5.</w:t>
      </w:r>
    </w:p>
    <w:p w14:paraId="4FEDE80D" w14:textId="77777777" w:rsidR="00455F06" w:rsidRPr="00455F06" w:rsidRDefault="00455F06" w:rsidP="00455F06"/>
    <w:p w14:paraId="22502A91" w14:textId="3ACF4595" w:rsidR="00F7026D" w:rsidRDefault="00F7026D" w:rsidP="00F7026D">
      <w:pPr>
        <w:pStyle w:val="Heading3"/>
      </w:pPr>
      <w:r>
        <w:t>Germany---Impact---EU---2NC</w:t>
      </w:r>
    </w:p>
    <w:p w14:paraId="212CBBC8" w14:textId="77777777" w:rsidR="00F7026D" w:rsidRDefault="00F7026D" w:rsidP="00F7026D">
      <w:pPr>
        <w:pStyle w:val="Heading4"/>
      </w:pPr>
      <w:r>
        <w:t xml:space="preserve">They’ll </w:t>
      </w:r>
      <w:r>
        <w:rPr>
          <w:u w:val="single"/>
        </w:rPr>
        <w:t>pull out</w:t>
      </w:r>
      <w:r>
        <w:t xml:space="preserve">, destroying NATO and the EU. </w:t>
      </w:r>
    </w:p>
    <w:p w14:paraId="4C2C9A3C" w14:textId="77777777" w:rsidR="00F7026D" w:rsidRPr="009A0B20" w:rsidRDefault="00F7026D" w:rsidP="00F7026D">
      <w:r>
        <w:t xml:space="preserve">John W. </w:t>
      </w:r>
      <w:r w:rsidRPr="00D657A6">
        <w:rPr>
          <w:rStyle w:val="Style13ptBold"/>
        </w:rPr>
        <w:t>Blocher 20</w:t>
      </w:r>
      <w:r>
        <w:t>, Senior U.S. Air Force Fellow in the Scowcroft Center for Strategy and Security at the Atlantic Council, Commander in the U.S. Air Force, M.A. in International Relations from the University of Budapest, “Unexpected competition: A US strategy to keep its Central and Eastern European allies as allies in an era of great-power competition,” Atlantic Council, 11-22-2020, accessed 07-14-2025, https://www.atlanticcouncil.org/in-depth-research-reports/report/unexpected-competition, DG</w:t>
      </w:r>
    </w:p>
    <w:p w14:paraId="6625BA93" w14:textId="77777777" w:rsidR="00F7026D" w:rsidRDefault="00F7026D" w:rsidP="00F7026D">
      <w:pPr>
        <w:rPr>
          <w:sz w:val="16"/>
        </w:rPr>
      </w:pPr>
      <w:r w:rsidRPr="001C0B57">
        <w:rPr>
          <w:rStyle w:val="StyleUnderline"/>
        </w:rPr>
        <w:t xml:space="preserve">If individual allies are ostracized, there exists a real possibility for a </w:t>
      </w:r>
      <w:r w:rsidRPr="001C0B57">
        <w:rPr>
          <w:rStyle w:val="Emphasis"/>
        </w:rPr>
        <w:t>disrupt</w:t>
      </w:r>
      <w:r w:rsidRPr="001C0B57">
        <w:rPr>
          <w:rStyle w:val="StyleUnderline"/>
        </w:rPr>
        <w:t xml:space="preserve">ion </w:t>
      </w:r>
      <w:r w:rsidRPr="001C0B57">
        <w:rPr>
          <w:rStyle w:val="Emphasis"/>
        </w:rPr>
        <w:t>of European institutions</w:t>
      </w:r>
      <w:r w:rsidRPr="001C0B57">
        <w:rPr>
          <w:rStyle w:val="StyleUnderline"/>
        </w:rPr>
        <w:t>. Brexit</w:t>
      </w:r>
      <w:r w:rsidRPr="001C0B57">
        <w:rPr>
          <w:sz w:val="16"/>
        </w:rPr>
        <w:t xml:space="preserve"> has already </w:t>
      </w:r>
      <w:r w:rsidRPr="001C0B57">
        <w:rPr>
          <w:rStyle w:val="StyleUnderline"/>
        </w:rPr>
        <w:t>provided a precedent for splitting off from the EU</w:t>
      </w:r>
      <w:r w:rsidRPr="001C0B57">
        <w:rPr>
          <w:sz w:val="16"/>
        </w:rPr>
        <w:t xml:space="preserve">. While not envisioned in its foundational documents, the </w:t>
      </w:r>
      <w:r w:rsidRPr="001C0B57">
        <w:rPr>
          <w:rStyle w:val="StyleUnderline"/>
        </w:rPr>
        <w:t xml:space="preserve">expulsion of a member based on irreconcilable differences is </w:t>
      </w:r>
      <w:r w:rsidRPr="001C0B57">
        <w:rPr>
          <w:rStyle w:val="Emphasis"/>
        </w:rPr>
        <w:t>not impossible</w:t>
      </w:r>
      <w:r w:rsidRPr="001C0B57">
        <w:rPr>
          <w:rStyle w:val="StyleUnderline"/>
        </w:rPr>
        <w:t xml:space="preserve">, nor is the </w:t>
      </w:r>
      <w:r w:rsidRPr="001C0B57">
        <w:rPr>
          <w:rStyle w:val="Emphasis"/>
        </w:rPr>
        <w:t>outright collapse of the shaky union</w:t>
      </w:r>
      <w:r w:rsidRPr="001C0B57">
        <w:rPr>
          <w:rStyle w:val="StyleUnderline"/>
        </w:rPr>
        <w:t xml:space="preserve"> of nations. The </w:t>
      </w:r>
      <w:r w:rsidRPr="001C0B57">
        <w:rPr>
          <w:rStyle w:val="Emphasis"/>
        </w:rPr>
        <w:t>breakup of NATO</w:t>
      </w:r>
      <w:r w:rsidRPr="001C0B57">
        <w:rPr>
          <w:rStyle w:val="StyleUnderline"/>
        </w:rPr>
        <w:t xml:space="preserve"> or expulsion</w:t>
      </w:r>
      <w:r w:rsidRPr="001C0B57">
        <w:rPr>
          <w:sz w:val="16"/>
        </w:rPr>
        <w:t xml:space="preserve"> of individual countries, while perhaps less likely, </w:t>
      </w:r>
      <w:r w:rsidRPr="001C0B57">
        <w:rPr>
          <w:rStyle w:val="StyleUnderline"/>
        </w:rPr>
        <w:t>is also plausible. Historical assumptions</w:t>
      </w:r>
      <w:r w:rsidRPr="001C0B57">
        <w:rPr>
          <w:sz w:val="16"/>
        </w:rPr>
        <w:t xml:space="preserve"> about the post-World War II and post-Cold War order </w:t>
      </w:r>
      <w:r w:rsidRPr="001C0B57">
        <w:rPr>
          <w:rStyle w:val="StyleUnderline"/>
        </w:rPr>
        <w:t xml:space="preserve">are in question, with </w:t>
      </w:r>
      <w:r w:rsidRPr="001C0B57">
        <w:rPr>
          <w:rStyle w:val="Emphasis"/>
        </w:rPr>
        <w:t>ramifications across the Atlantic</w:t>
      </w:r>
      <w:r w:rsidRPr="001C0B57">
        <w:rPr>
          <w:sz w:val="16"/>
        </w:rPr>
        <w:t>.</w:t>
      </w:r>
    </w:p>
    <w:p w14:paraId="50737DE1" w14:textId="77777777" w:rsidR="00F7026D" w:rsidRDefault="00F7026D" w:rsidP="00F7026D">
      <w:pPr>
        <w:pStyle w:val="Heading4"/>
        <w:rPr>
          <w:rFonts w:cs="Times New Roman"/>
        </w:rPr>
      </w:pPr>
      <w:r w:rsidRPr="001631F7">
        <w:rPr>
          <w:rFonts w:cs="Times New Roman"/>
        </w:rPr>
        <w:t>Extinction</w:t>
      </w:r>
    </w:p>
    <w:p w14:paraId="79B110D4" w14:textId="77777777" w:rsidR="00F7026D" w:rsidRPr="00D81880" w:rsidRDefault="00F7026D" w:rsidP="00F7026D">
      <w:r>
        <w:t xml:space="preserve">Stephen </w:t>
      </w:r>
      <w:r w:rsidRPr="00D81880">
        <w:rPr>
          <w:rStyle w:val="Style13ptBold"/>
        </w:rPr>
        <w:t>Markley 16</w:t>
      </w:r>
      <w:r>
        <w:t xml:space="preserve">, Journalist at Paste Magazine, “Is France the Final Domino for the European Union?”, Paste Magazine, 12-15-2016, accessed 07-14-2025, </w:t>
      </w:r>
      <w:r w:rsidRPr="001631F7">
        <w:t>https://www.pastemagazine.com/articles/2016/12/is-france-the-final-domino-for-the-european-union.html</w:t>
      </w:r>
      <w:r>
        <w:t>, DG</w:t>
      </w:r>
    </w:p>
    <w:p w14:paraId="18DF8B08" w14:textId="77777777" w:rsidR="00F7026D" w:rsidRPr="001C0B57" w:rsidRDefault="00F7026D" w:rsidP="00F7026D">
      <w:pPr>
        <w:rPr>
          <w:sz w:val="16"/>
        </w:rPr>
      </w:pPr>
      <w:r w:rsidRPr="001C0B57">
        <w:rPr>
          <w:sz w:val="16"/>
        </w:rPr>
        <w:t xml:space="preserve">For many Americans reading this, there is no doubt a sense of remove from the relevance of the European project. Think of it this way: </w:t>
      </w:r>
      <w:r w:rsidRPr="001C0B57">
        <w:rPr>
          <w:rStyle w:val="StyleUnderline"/>
        </w:rPr>
        <w:t>for centuries Europe was the Middle East of the world. It was a war-hungry, dysfunctional, violent, chaotic piece of the globe that could barely go a decade without a barbaric, usually pointless blood-letting conflict. Since World War II</w:t>
      </w:r>
      <w:r w:rsidRPr="001C0B57">
        <w:rPr>
          <w:sz w:val="16"/>
        </w:rPr>
        <w:t xml:space="preserve"> and the </w:t>
      </w:r>
      <w:r w:rsidRPr="001C0B57">
        <w:rPr>
          <w:rStyle w:val="Emphasis"/>
        </w:rPr>
        <w:t>economic and political integration</w:t>
      </w:r>
      <w:r w:rsidRPr="001C0B57">
        <w:t xml:space="preserve"> </w:t>
      </w:r>
      <w:r w:rsidRPr="001C0B57">
        <w:rPr>
          <w:sz w:val="16"/>
        </w:rPr>
        <w:t xml:space="preserve">that </w:t>
      </w:r>
      <w:r w:rsidRPr="001C0B57">
        <w:rPr>
          <w:rStyle w:val="StyleUnderline"/>
        </w:rPr>
        <w:t>brought</w:t>
      </w:r>
      <w:r w:rsidRPr="001C0B57">
        <w:rPr>
          <w:sz w:val="16"/>
        </w:rPr>
        <w:t xml:space="preserve"> former nation-state rivals into mutually beneficial </w:t>
      </w:r>
      <w:r w:rsidRPr="001C0B57">
        <w:rPr>
          <w:rStyle w:val="StyleUnderline"/>
        </w:rPr>
        <w:t>coexistence</w:t>
      </w:r>
      <w:r w:rsidRPr="001C0B57">
        <w:rPr>
          <w:sz w:val="16"/>
        </w:rPr>
        <w:t xml:space="preserve">, the continent has been a region of </w:t>
      </w:r>
      <w:r w:rsidRPr="001C0B57">
        <w:rPr>
          <w:rStyle w:val="StyleUnderline"/>
        </w:rPr>
        <w:t>remarkable prosperity and stability</w:t>
      </w:r>
      <w:r w:rsidRPr="001C0B57">
        <w:rPr>
          <w:sz w:val="16"/>
        </w:rPr>
        <w:t>. Keep in mind, this has never happened before in human history: a set of political leaders and their constituents voluntarily chose to cede elements of sovereignty in order to form a better, stronger union. The United States and Great Britain, often mentioned as democratic ideals, were two empires won by violent conquest in which wealthy elites only begrudgingly allowed democracy to sift down to the most impoverished and brutalized citizens.</w:t>
      </w:r>
    </w:p>
    <w:p w14:paraId="7639C44D" w14:textId="1C6B86CC" w:rsidR="00F7026D" w:rsidRDefault="00F7026D" w:rsidP="00F7026D">
      <w:pPr>
        <w:rPr>
          <w:sz w:val="16"/>
        </w:rPr>
      </w:pPr>
      <w:r w:rsidRPr="001C0B57">
        <w:rPr>
          <w:sz w:val="16"/>
        </w:rPr>
        <w:t xml:space="preserve">The parochial movements of the last five to ten years—from the EU’s troubles to the Scottish independence vote to the surge of American nationalism that brought us such phenomenon as the go-it-alone war in Iraq and now Donald Trump—have different roots and causes but they do share a common thread. </w:t>
      </w:r>
      <w:r w:rsidRPr="001C0B57">
        <w:rPr>
          <w:rStyle w:val="StyleUnderline"/>
        </w:rPr>
        <w:t xml:space="preserve">We live in an increasingly complex and interdependent world where the greatest threats to peace, individual well-being, and human flourishing are largely </w:t>
      </w:r>
      <w:r w:rsidRPr="001C0B57">
        <w:rPr>
          <w:rStyle w:val="Emphasis"/>
        </w:rPr>
        <w:t>transnational</w:t>
      </w:r>
      <w:r w:rsidRPr="001C0B57">
        <w:rPr>
          <w:rStyle w:val="StyleUnderline"/>
        </w:rPr>
        <w:t xml:space="preserve">. </w:t>
      </w:r>
      <w:r w:rsidRPr="001C0B57">
        <w:rPr>
          <w:rStyle w:val="Emphasis"/>
        </w:rPr>
        <w:t>Climate change</w:t>
      </w:r>
      <w:r w:rsidRPr="001C0B57">
        <w:rPr>
          <w:rStyle w:val="StyleUnderline"/>
        </w:rPr>
        <w:t xml:space="preserve">, </w:t>
      </w:r>
      <w:r w:rsidRPr="001C0B57">
        <w:rPr>
          <w:rStyle w:val="Emphasis"/>
        </w:rPr>
        <w:t>infectious disease</w:t>
      </w:r>
      <w:r w:rsidRPr="001C0B57">
        <w:rPr>
          <w:rStyle w:val="StyleUnderline"/>
        </w:rPr>
        <w:t xml:space="preserve">, </w:t>
      </w:r>
      <w:r w:rsidRPr="001C0B57">
        <w:rPr>
          <w:rStyle w:val="Emphasis"/>
        </w:rPr>
        <w:t>nuclear proliferation</w:t>
      </w:r>
      <w:r w:rsidRPr="001C0B57">
        <w:rPr>
          <w:rStyle w:val="StyleUnderline"/>
        </w:rPr>
        <w:t xml:space="preserve">, </w:t>
      </w:r>
      <w:r w:rsidRPr="001C0B57">
        <w:rPr>
          <w:rStyle w:val="Emphasis"/>
        </w:rPr>
        <w:t>financial crisis</w:t>
      </w:r>
      <w:r w:rsidRPr="001C0B57">
        <w:rPr>
          <w:rStyle w:val="StyleUnderline"/>
        </w:rPr>
        <w:t xml:space="preserve">, </w:t>
      </w:r>
      <w:r w:rsidRPr="001C0B57">
        <w:rPr>
          <w:rStyle w:val="Emphasis"/>
        </w:rPr>
        <w:t>cyber insecurity</w:t>
      </w:r>
      <w:r w:rsidRPr="001C0B57">
        <w:rPr>
          <w:sz w:val="16"/>
        </w:rPr>
        <w:t xml:space="preserve">—these </w:t>
      </w:r>
      <w:r w:rsidRPr="001C0B57">
        <w:rPr>
          <w:rStyle w:val="StyleUnderline"/>
        </w:rPr>
        <w:t>are all borderless phenomenon</w:t>
      </w:r>
      <w:r w:rsidRPr="001C0B57">
        <w:rPr>
          <w:sz w:val="16"/>
        </w:rPr>
        <w:t xml:space="preserve"> that do not care if their victims are French, British, American, or Syrian. Their worst consequences do not care about our flags, languages, religions, or skin colors. And </w:t>
      </w:r>
      <w:r w:rsidRPr="001C0B57">
        <w:rPr>
          <w:rStyle w:val="StyleUnderline"/>
        </w:rPr>
        <w:t xml:space="preserve">yet at a time when transnational peril necessitates a greater need for cooperation, tolerance, and unity, Western liberal democracies are taking a hard turn into fragmentation, arrogance, self-pity, and denial. The break-up of the </w:t>
      </w:r>
      <w:r w:rsidRPr="001C0B57">
        <w:rPr>
          <w:rStyle w:val="Emphasis"/>
        </w:rPr>
        <w:t>E</w:t>
      </w:r>
      <w:r w:rsidRPr="001C0B57">
        <w:rPr>
          <w:sz w:val="16"/>
        </w:rPr>
        <w:t xml:space="preserve">uropean </w:t>
      </w:r>
      <w:r w:rsidRPr="001C0B57">
        <w:rPr>
          <w:rStyle w:val="Emphasis"/>
        </w:rPr>
        <w:t>U</w:t>
      </w:r>
      <w:r w:rsidRPr="001C0B57">
        <w:rPr>
          <w:sz w:val="16"/>
        </w:rPr>
        <w:t xml:space="preserve">nion brought on by a wave of selfish, quasi-authoritarian nationalism </w:t>
      </w:r>
      <w:r w:rsidRPr="001C0B57">
        <w:rPr>
          <w:rStyle w:val="StyleUnderline"/>
        </w:rPr>
        <w:t xml:space="preserve">would be a </w:t>
      </w:r>
      <w:r w:rsidRPr="001C0B57">
        <w:rPr>
          <w:rStyle w:val="Emphasis"/>
        </w:rPr>
        <w:t>staggering blow</w:t>
      </w:r>
      <w:r w:rsidRPr="001C0B57">
        <w:rPr>
          <w:rStyle w:val="StyleUnderline"/>
        </w:rPr>
        <w:t xml:space="preserve"> to the economic and political security of what remains of the increasingly precarious free </w:t>
      </w:r>
      <w:r w:rsidRPr="001C0B57">
        <w:rPr>
          <w:rStyle w:val="Emphasis"/>
        </w:rPr>
        <w:t>world</w:t>
      </w:r>
      <w:r w:rsidRPr="001C0B57">
        <w:rPr>
          <w:sz w:val="16"/>
        </w:rPr>
        <w:t>.</w:t>
      </w:r>
    </w:p>
    <w:p w14:paraId="5D4EB4EB" w14:textId="188959FA" w:rsidR="00F97127" w:rsidRDefault="00F97127" w:rsidP="00F7026D">
      <w:pPr>
        <w:pStyle w:val="Heading3"/>
      </w:pPr>
      <w:r>
        <w:t>Germany---Impact---Russia---2NC</w:t>
      </w:r>
    </w:p>
    <w:p w14:paraId="5A5A39A5" w14:textId="77777777" w:rsidR="00F97127" w:rsidRDefault="00F97127" w:rsidP="00F97127">
      <w:pPr>
        <w:pStyle w:val="Heading4"/>
      </w:pPr>
      <w:r>
        <w:t>Russia strikes first.</w:t>
      </w:r>
    </w:p>
    <w:p w14:paraId="526262B4" w14:textId="77777777" w:rsidR="00F97127" w:rsidRPr="00467D55" w:rsidRDefault="00F97127" w:rsidP="00F97127">
      <w:r>
        <w:t xml:space="preserve">Andrea </w:t>
      </w:r>
      <w:r w:rsidRPr="00467D55">
        <w:rPr>
          <w:rStyle w:val="Style13ptBold"/>
        </w:rPr>
        <w:t>Gilli &amp;</w:t>
      </w:r>
      <w:r>
        <w:t xml:space="preserve"> Francesco </w:t>
      </w:r>
      <w:r w:rsidRPr="00467D55">
        <w:rPr>
          <w:rStyle w:val="Style13ptBold"/>
        </w:rPr>
        <w:t>Nicoli 25</w:t>
      </w:r>
      <w:r>
        <w:t>, Senior Researcher in Military Affairs at the NATO Defense College, Ph.D. in Social and Political Science from the European University Institute; Assistant Professor of Political Economy at the Turin Institute of Technology, Ph.D. from the University of Trento, “How Can Europe’s Nuclear Deterrence Trilemma Be Resolved?”, Bruegel Working Paper, No. 12/2025, 2025, accessed 07-18-2025, https://www.bruegel.org/sites/default/files/2025-06/WP%2012%202025_1.pdf, DG</w:t>
      </w:r>
    </w:p>
    <w:p w14:paraId="23718595" w14:textId="77777777" w:rsidR="00F97127" w:rsidRPr="00467D55" w:rsidRDefault="00F97127" w:rsidP="00F97127">
      <w:pPr>
        <w:rPr>
          <w:sz w:val="16"/>
        </w:rPr>
      </w:pPr>
      <w:r w:rsidRPr="00467D55">
        <w:rPr>
          <w:sz w:val="16"/>
        </w:rPr>
        <w:t xml:space="preserve">The second, evident implication of the withdrawal of US nuclear deterrence from Europe would be the risk of nuclear proliferation. The </w:t>
      </w:r>
      <w:r w:rsidRPr="00467D55">
        <w:rPr>
          <w:rStyle w:val="StyleUnderline"/>
        </w:rPr>
        <w:t>US’s extended nuclear deterrence</w:t>
      </w:r>
      <w:r w:rsidRPr="00467D55">
        <w:rPr>
          <w:sz w:val="16"/>
        </w:rPr>
        <w:t xml:space="preserve"> has, over the years, explicitly </w:t>
      </w:r>
      <w:r w:rsidRPr="00467D55">
        <w:rPr>
          <w:rStyle w:val="StyleUnderline"/>
        </w:rPr>
        <w:t>aimed to counter proliferation</w:t>
      </w:r>
      <w:r w:rsidRPr="00467D55">
        <w:rPr>
          <w:sz w:val="16"/>
        </w:rPr>
        <w:t xml:space="preserve">. Meanwhile, </w:t>
      </w:r>
      <w:r w:rsidRPr="00467D55">
        <w:rPr>
          <w:rStyle w:val="StyleUnderline"/>
        </w:rPr>
        <w:t>US allies have used the ‘threat’ of proliferation to bargain</w:t>
      </w:r>
      <w:r w:rsidRPr="00467D55">
        <w:rPr>
          <w:sz w:val="16"/>
        </w:rPr>
        <w:t xml:space="preserve"> for more extensive nuclear guarantees (Volpe, 2017; Lutsch, 2022; Jang, 2016; Bowers and Hiim, 2021). However, if we accept that nuclear weapons represent an effective deterrence, </w:t>
      </w:r>
      <w:r w:rsidRPr="00467D55">
        <w:rPr>
          <w:rStyle w:val="StyleUnderline"/>
        </w:rPr>
        <w:t>the</w:t>
      </w:r>
      <w:r w:rsidRPr="00467D55">
        <w:rPr>
          <w:sz w:val="16"/>
        </w:rPr>
        <w:t xml:space="preserve"> abrupt </w:t>
      </w:r>
      <w:r w:rsidRPr="00467D55">
        <w:rPr>
          <w:rStyle w:val="StyleUnderline"/>
        </w:rPr>
        <w:t>disappearance of the US nuclear deterrent</w:t>
      </w:r>
      <w:r w:rsidRPr="00467D55">
        <w:rPr>
          <w:sz w:val="16"/>
        </w:rPr>
        <w:t xml:space="preserve"> from Europe </w:t>
      </w:r>
      <w:r w:rsidRPr="00467D55">
        <w:rPr>
          <w:rStyle w:val="StyleUnderline"/>
        </w:rPr>
        <w:t xml:space="preserve">may </w:t>
      </w:r>
      <w:r w:rsidRPr="00467D55">
        <w:rPr>
          <w:rStyle w:val="Emphasis"/>
        </w:rPr>
        <w:t>push countries to pursue their own nuclear weapons</w:t>
      </w:r>
      <w:r w:rsidRPr="00467D55">
        <w:rPr>
          <w:rStyle w:val="StyleUnderline"/>
        </w:rPr>
        <w:t>. Poland</w:t>
      </w:r>
      <w:r w:rsidRPr="00467D55">
        <w:rPr>
          <w:sz w:val="16"/>
        </w:rPr>
        <w:t xml:space="preserve">, for instance, </w:t>
      </w:r>
      <w:r w:rsidRPr="00467D55">
        <w:rPr>
          <w:rStyle w:val="StyleUnderline"/>
        </w:rPr>
        <w:t>has been hinting at nuclear ambitions</w:t>
      </w:r>
      <w:r w:rsidRPr="00467D55">
        <w:rPr>
          <w:sz w:val="16"/>
        </w:rPr>
        <w:t xml:space="preserve"> since 2022 to counter Russia if NATO falters and, more recently, has reiterated these plans4. </w:t>
      </w:r>
      <w:r w:rsidRPr="00467D55">
        <w:rPr>
          <w:rStyle w:val="StyleUnderline"/>
        </w:rPr>
        <w:t>Ukraine</w:t>
      </w:r>
      <w:r w:rsidRPr="00467D55">
        <w:rPr>
          <w:sz w:val="16"/>
        </w:rPr>
        <w:t xml:space="preserve">, stripped of its Soviet- era nuclear weapons in 1994 under the Budapest Memorandum, has similarly </w:t>
      </w:r>
      <w:r w:rsidRPr="00467D55">
        <w:rPr>
          <w:rStyle w:val="StyleUnderline"/>
        </w:rPr>
        <w:t>voiced regret and interest in rearmament</w:t>
      </w:r>
      <w:r w:rsidRPr="00467D55">
        <w:rPr>
          <w:sz w:val="16"/>
        </w:rPr>
        <w:t>, citing Russia’s violation of security guarantees5.</w:t>
      </w:r>
    </w:p>
    <w:p w14:paraId="551E7813" w14:textId="77777777" w:rsidR="00F97127" w:rsidRDefault="00F97127" w:rsidP="00F97127">
      <w:pPr>
        <w:rPr>
          <w:sz w:val="16"/>
        </w:rPr>
      </w:pPr>
      <w:r w:rsidRPr="00467D55">
        <w:rPr>
          <w:rStyle w:val="StyleUnderline"/>
        </w:rPr>
        <w:t>Proliferation</w:t>
      </w:r>
      <w:r w:rsidRPr="00467D55">
        <w:rPr>
          <w:sz w:val="16"/>
        </w:rPr>
        <w:t xml:space="preserve">, however, </w:t>
      </w:r>
      <w:r w:rsidRPr="00467D55">
        <w:rPr>
          <w:rStyle w:val="StyleUnderline"/>
        </w:rPr>
        <w:t xml:space="preserve">can promote </w:t>
      </w:r>
      <w:r w:rsidRPr="00467D55">
        <w:rPr>
          <w:rStyle w:val="Emphasis"/>
        </w:rPr>
        <w:t>crisis instability</w:t>
      </w:r>
      <w:r w:rsidRPr="00467D55">
        <w:rPr>
          <w:rStyle w:val="StyleUnderline"/>
        </w:rPr>
        <w:t xml:space="preserve"> and </w:t>
      </w:r>
      <w:r w:rsidRPr="00467D55">
        <w:rPr>
          <w:rStyle w:val="Emphasis"/>
        </w:rPr>
        <w:t>arms races</w:t>
      </w:r>
      <w:r w:rsidRPr="00467D55">
        <w:rPr>
          <w:sz w:val="16"/>
        </w:rPr>
        <w:t xml:space="preserve">. From a rational perspective, </w:t>
      </w:r>
      <w:r w:rsidRPr="00467D55">
        <w:rPr>
          <w:rStyle w:val="StyleUnderline"/>
        </w:rPr>
        <w:t>countries have</w:t>
      </w:r>
      <w:r w:rsidRPr="00467D55">
        <w:rPr>
          <w:sz w:val="16"/>
        </w:rPr>
        <w:t xml:space="preserve">, in fact, </w:t>
      </w:r>
      <w:r w:rsidRPr="00467D55">
        <w:rPr>
          <w:rStyle w:val="StyleUnderline"/>
        </w:rPr>
        <w:t xml:space="preserve">an incentive to </w:t>
      </w:r>
      <w:r w:rsidRPr="00467D55">
        <w:rPr>
          <w:rStyle w:val="Emphasis"/>
        </w:rPr>
        <w:t>neutralise threats before they grow more acute</w:t>
      </w:r>
      <w:r w:rsidRPr="00467D55">
        <w:rPr>
          <w:rStyle w:val="StyleUnderline"/>
        </w:rPr>
        <w:t>, and</w:t>
      </w:r>
      <w:r w:rsidRPr="00467D55">
        <w:rPr>
          <w:sz w:val="16"/>
        </w:rPr>
        <w:t xml:space="preserve"> thus </w:t>
      </w:r>
      <w:r w:rsidRPr="00467D55">
        <w:rPr>
          <w:rStyle w:val="StyleUnderline"/>
        </w:rPr>
        <w:t xml:space="preserve">proliferation may </w:t>
      </w:r>
      <w:r w:rsidRPr="00467D55">
        <w:rPr>
          <w:rStyle w:val="Emphasis"/>
        </w:rPr>
        <w:t>invite enemy attacks</w:t>
      </w:r>
      <w:r w:rsidRPr="00467D55">
        <w:rPr>
          <w:sz w:val="16"/>
        </w:rPr>
        <w:t xml:space="preserve"> (Fearon, 1995). For instance, </w:t>
      </w:r>
      <w:r w:rsidRPr="00467D55">
        <w:rPr>
          <w:rStyle w:val="StyleUnderline"/>
        </w:rPr>
        <w:t>if Russia were faced with diffused nuclear rearmament</w:t>
      </w:r>
      <w:r w:rsidRPr="00467D55">
        <w:rPr>
          <w:sz w:val="16"/>
        </w:rPr>
        <w:t xml:space="preserve"> across Eastern Europe, </w:t>
      </w:r>
      <w:r w:rsidRPr="00467D55">
        <w:rPr>
          <w:rStyle w:val="StyleUnderline"/>
        </w:rPr>
        <w:t xml:space="preserve">it might decide to </w:t>
      </w:r>
      <w:r w:rsidRPr="00467D55">
        <w:rPr>
          <w:rStyle w:val="Emphasis"/>
        </w:rPr>
        <w:t>intervene militarily by striking the development sites</w:t>
      </w:r>
      <w:r w:rsidRPr="00467D55">
        <w:rPr>
          <w:rStyle w:val="StyleUnderline"/>
        </w:rPr>
        <w:t>, similarly to what has happened against Iraq and Syria</w:t>
      </w:r>
      <w:r w:rsidRPr="00467D55">
        <w:rPr>
          <w:sz w:val="16"/>
        </w:rPr>
        <w:t xml:space="preserve">, and to what the US and Israel have considered in relation to Iran (Raas and Long, 2007). </w:t>
      </w:r>
      <w:r w:rsidRPr="00467D55">
        <w:rPr>
          <w:rStyle w:val="StyleUnderline"/>
        </w:rPr>
        <w:t>This</w:t>
      </w:r>
      <w:r w:rsidRPr="00467D55">
        <w:rPr>
          <w:sz w:val="16"/>
        </w:rPr>
        <w:t xml:space="preserve">, in turn, </w:t>
      </w:r>
      <w:r w:rsidRPr="00467D55">
        <w:rPr>
          <w:rStyle w:val="StyleUnderline"/>
        </w:rPr>
        <w:t>can invite other destabilising actions</w:t>
      </w:r>
      <w:r w:rsidRPr="00467D55">
        <w:rPr>
          <w:sz w:val="16"/>
        </w:rPr>
        <w:t xml:space="preserve">, ultimately </w:t>
      </w:r>
      <w:r w:rsidRPr="00467D55">
        <w:rPr>
          <w:rStyle w:val="Emphasis"/>
        </w:rPr>
        <w:t>fuelling greater crisis instability</w:t>
      </w:r>
      <w:r w:rsidRPr="00467D55">
        <w:rPr>
          <w:sz w:val="16"/>
        </w:rPr>
        <w:t xml:space="preserve"> (Bas and Coe, 2018).</w:t>
      </w:r>
    </w:p>
    <w:p w14:paraId="1745F788" w14:textId="4763DE29" w:rsidR="00F7026D" w:rsidRDefault="00F7026D" w:rsidP="00F7026D">
      <w:pPr>
        <w:pStyle w:val="Heading3"/>
      </w:pPr>
      <w:r>
        <w:t>Germany---Impact---AT: Impact Defense</w:t>
      </w:r>
    </w:p>
    <w:p w14:paraId="54C66348" w14:textId="77777777" w:rsidR="00F7026D" w:rsidRDefault="00F7026D" w:rsidP="00F7026D">
      <w:pPr>
        <w:pStyle w:val="Heading4"/>
      </w:pPr>
      <w:r>
        <w:t xml:space="preserve">German prolif causes </w:t>
      </w:r>
      <w:r>
        <w:rPr>
          <w:u w:val="single"/>
        </w:rPr>
        <w:t>Russia war</w:t>
      </w:r>
      <w:r>
        <w:t xml:space="preserve">, unravels </w:t>
      </w:r>
      <w:r>
        <w:rPr>
          <w:u w:val="single"/>
        </w:rPr>
        <w:t>global nonproliferation efforts</w:t>
      </w:r>
      <w:r>
        <w:t xml:space="preserve">, and destroys the </w:t>
      </w:r>
      <w:r>
        <w:rPr>
          <w:u w:val="single"/>
        </w:rPr>
        <w:t>EU</w:t>
      </w:r>
      <w:r>
        <w:t>.</w:t>
      </w:r>
    </w:p>
    <w:p w14:paraId="59DBA9E8" w14:textId="77777777" w:rsidR="00F7026D" w:rsidRPr="000434BF" w:rsidRDefault="00F7026D" w:rsidP="00F7026D">
      <w:r>
        <w:t xml:space="preserve">Wolfgang </w:t>
      </w:r>
      <w:r w:rsidRPr="000434BF">
        <w:rPr>
          <w:rStyle w:val="Style13ptBold"/>
        </w:rPr>
        <w:t>Ischinger 18</w:t>
      </w:r>
      <w:r>
        <w:t>, Professor of Security Policy and Diplomatic Practice at the Hertie School of Governance, Chairman of the Munich Security Conference, former German Ambassador to the United States, “Germany’s Dangerous Nuclear Flirtation,” Project Syndicate, 08-08-2018, https://www.project-syndicate.org/commentary/germany-nuclear-weapon-debate-by-wolfgang-ischinger-2018-08</w:t>
      </w:r>
    </w:p>
    <w:p w14:paraId="5B120092" w14:textId="77777777" w:rsidR="00F7026D" w:rsidRPr="00A84BC6" w:rsidRDefault="00F7026D" w:rsidP="00F7026D">
      <w:pPr>
        <w:rPr>
          <w:sz w:val="16"/>
        </w:rPr>
      </w:pPr>
      <w:r w:rsidRPr="000434BF">
        <w:rPr>
          <w:sz w:val="16"/>
        </w:rPr>
        <w:t xml:space="preserve">As in a game of chess, there are geopolitical moves through which a country can – unwittingly – checkmate itself. Opening a debate on German nuclear weapons would be such a move. Yet this is exactly what some Germans have </w:t>
      </w:r>
      <w:r w:rsidRPr="00A84BC6">
        <w:rPr>
          <w:sz w:val="16"/>
        </w:rPr>
        <w:t>recently proposed. Supporters of a nuclear-armed Germany contend that NATO’s nuclear umbrella has lost all credibility because of statements made by US President Donald Trump.</w:t>
      </w:r>
    </w:p>
    <w:p w14:paraId="5CACD254" w14:textId="77777777" w:rsidR="00F7026D" w:rsidRPr="00A84BC6" w:rsidRDefault="00F7026D" w:rsidP="00F7026D">
      <w:pPr>
        <w:rPr>
          <w:rStyle w:val="StyleUnderline"/>
        </w:rPr>
      </w:pPr>
      <w:r w:rsidRPr="00A84BC6">
        <w:rPr>
          <w:sz w:val="16"/>
        </w:rPr>
        <w:t xml:space="preserve">There are at least three good reasons why </w:t>
      </w:r>
      <w:r w:rsidRPr="00A84BC6">
        <w:rPr>
          <w:rStyle w:val="StyleUnderline"/>
        </w:rPr>
        <w:t xml:space="preserve">considering a nuclear option would be </w:t>
      </w:r>
      <w:r w:rsidRPr="00A84BC6">
        <w:rPr>
          <w:rStyle w:val="Emphasis"/>
        </w:rPr>
        <w:t>foolhardy for Germany</w:t>
      </w:r>
      <w:r w:rsidRPr="00A84BC6">
        <w:rPr>
          <w:sz w:val="16"/>
        </w:rPr>
        <w:t xml:space="preserve">. For starters, </w:t>
      </w:r>
      <w:r w:rsidRPr="00A84BC6">
        <w:rPr>
          <w:rStyle w:val="StyleUnderline"/>
        </w:rPr>
        <w:t>Germany</w:t>
      </w:r>
      <w:r w:rsidRPr="00A84BC6">
        <w:rPr>
          <w:sz w:val="16"/>
        </w:rPr>
        <w:t xml:space="preserve"> has </w:t>
      </w:r>
      <w:r w:rsidRPr="00A84BC6">
        <w:rPr>
          <w:rStyle w:val="StyleUnderline"/>
        </w:rPr>
        <w:t>repeatedly renounced it</w:t>
      </w:r>
      <w:r w:rsidRPr="00A84BC6">
        <w:rPr>
          <w:sz w:val="16"/>
        </w:rPr>
        <w:t xml:space="preserve">, first in 1969 </w:t>
      </w:r>
      <w:r w:rsidRPr="00A84BC6">
        <w:rPr>
          <w:rStyle w:val="StyleUnderline"/>
        </w:rPr>
        <w:t>by signing</w:t>
      </w:r>
      <w:r w:rsidRPr="00A84BC6">
        <w:rPr>
          <w:sz w:val="16"/>
        </w:rPr>
        <w:t xml:space="preserve"> (</w:t>
      </w:r>
      <w:r w:rsidRPr="00A84BC6">
        <w:rPr>
          <w:rStyle w:val="StyleUnderline"/>
        </w:rPr>
        <w:t>and</w:t>
      </w:r>
      <w:r w:rsidRPr="00A84BC6">
        <w:rPr>
          <w:sz w:val="16"/>
        </w:rPr>
        <w:t xml:space="preserve"> later </w:t>
      </w:r>
      <w:r w:rsidRPr="00A84BC6">
        <w:rPr>
          <w:rStyle w:val="StyleUnderline"/>
        </w:rPr>
        <w:t>ratifying</w:t>
      </w:r>
      <w:r w:rsidRPr="00A84BC6">
        <w:rPr>
          <w:sz w:val="16"/>
        </w:rPr>
        <w:t xml:space="preserve">) </w:t>
      </w:r>
      <w:r w:rsidRPr="00A84BC6">
        <w:rPr>
          <w:rStyle w:val="StyleUnderline"/>
        </w:rPr>
        <w:t>the</w:t>
      </w:r>
      <w:r w:rsidRPr="00A84BC6">
        <w:rPr>
          <w:sz w:val="16"/>
        </w:rPr>
        <w:t xml:space="preserve"> Treaty on the Non-Proliferation of Nuclear Weapons (</w:t>
      </w:r>
      <w:r w:rsidRPr="00A84BC6">
        <w:rPr>
          <w:rStyle w:val="StyleUnderline"/>
        </w:rPr>
        <w:t>NPT</w:t>
      </w:r>
      <w:r w:rsidRPr="00A84BC6">
        <w:rPr>
          <w:sz w:val="16"/>
        </w:rPr>
        <w:t xml:space="preserve">), </w:t>
      </w:r>
      <w:r w:rsidRPr="00A84BC6">
        <w:rPr>
          <w:rStyle w:val="StyleUnderline"/>
        </w:rPr>
        <w:t>and</w:t>
      </w:r>
      <w:r w:rsidRPr="00A84BC6">
        <w:rPr>
          <w:sz w:val="16"/>
        </w:rPr>
        <w:t xml:space="preserve"> then in 1990 by signing </w:t>
      </w:r>
      <w:r w:rsidRPr="00A84BC6">
        <w:rPr>
          <w:rStyle w:val="StyleUnderline"/>
        </w:rPr>
        <w:t>the</w:t>
      </w:r>
      <w:r w:rsidRPr="00A84BC6">
        <w:rPr>
          <w:sz w:val="16"/>
        </w:rPr>
        <w:t xml:space="preserve"> so-called </w:t>
      </w:r>
      <w:r w:rsidRPr="00A84BC6">
        <w:rPr>
          <w:rStyle w:val="StyleUnderline"/>
        </w:rPr>
        <w:t>Two Plus Four Treaty</w:t>
      </w:r>
      <w:r w:rsidRPr="00A84BC6">
        <w:rPr>
          <w:sz w:val="16"/>
        </w:rPr>
        <w:t xml:space="preserve">, which paved the way for German reunification. </w:t>
      </w:r>
      <w:r w:rsidRPr="00A84BC6">
        <w:rPr>
          <w:rStyle w:val="StyleUnderline"/>
        </w:rPr>
        <w:t>Casting doubt on these</w:t>
      </w:r>
      <w:r w:rsidRPr="00A84BC6">
        <w:rPr>
          <w:sz w:val="16"/>
        </w:rPr>
        <w:t xml:space="preserve"> commitments </w:t>
      </w:r>
      <w:r w:rsidRPr="00A84BC6">
        <w:rPr>
          <w:rStyle w:val="StyleUnderline"/>
        </w:rPr>
        <w:t>would</w:t>
      </w:r>
      <w:r w:rsidRPr="00A84BC6">
        <w:rPr>
          <w:sz w:val="16"/>
        </w:rPr>
        <w:t xml:space="preserve"> severely </w:t>
      </w:r>
      <w:r w:rsidRPr="00A84BC6">
        <w:rPr>
          <w:rStyle w:val="Emphasis"/>
        </w:rPr>
        <w:t>damage Germany’s rep</w:t>
      </w:r>
      <w:r w:rsidRPr="00A84BC6">
        <w:rPr>
          <w:rStyle w:val="StyleUnderline"/>
        </w:rPr>
        <w:t xml:space="preserve">utation </w:t>
      </w:r>
      <w:r w:rsidRPr="00A84BC6">
        <w:rPr>
          <w:rStyle w:val="Emphasis"/>
        </w:rPr>
        <w:t>and reliability</w:t>
      </w:r>
      <w:r w:rsidRPr="00A84BC6">
        <w:rPr>
          <w:sz w:val="16"/>
        </w:rPr>
        <w:t xml:space="preserve"> worldwide. </w:t>
      </w:r>
      <w:r w:rsidRPr="00A84BC6">
        <w:rPr>
          <w:rStyle w:val="StyleUnderline"/>
        </w:rPr>
        <w:t xml:space="preserve">Germany would call into question the credibility of </w:t>
      </w:r>
      <w:r w:rsidRPr="00A84BC6">
        <w:rPr>
          <w:rStyle w:val="Emphasis"/>
        </w:rPr>
        <w:t>NATO</w:t>
      </w:r>
      <w:r w:rsidRPr="00A84BC6">
        <w:rPr>
          <w:rStyle w:val="StyleUnderline"/>
        </w:rPr>
        <w:t xml:space="preserve">’s nuclear deterrence, and </w:t>
      </w:r>
      <w:r w:rsidRPr="00A84BC6">
        <w:rPr>
          <w:sz w:val="16"/>
        </w:rPr>
        <w:t xml:space="preserve">thus </w:t>
      </w:r>
      <w:r w:rsidRPr="00A84BC6">
        <w:rPr>
          <w:rStyle w:val="Emphasis"/>
        </w:rPr>
        <w:t>the alliance itself</w:t>
      </w:r>
      <w:r w:rsidRPr="00A84BC6">
        <w:rPr>
          <w:rStyle w:val="StyleUnderline"/>
        </w:rPr>
        <w:t xml:space="preserve">, along with the </w:t>
      </w:r>
      <w:r w:rsidRPr="00A84BC6">
        <w:rPr>
          <w:rStyle w:val="Emphasis"/>
        </w:rPr>
        <w:t>entire nuclear non-prolif</w:t>
      </w:r>
      <w:r w:rsidRPr="00A84BC6">
        <w:rPr>
          <w:rStyle w:val="StyleUnderline"/>
        </w:rPr>
        <w:t xml:space="preserve">eration </w:t>
      </w:r>
      <w:r w:rsidRPr="00A84BC6">
        <w:rPr>
          <w:rStyle w:val="Emphasis"/>
        </w:rPr>
        <w:t>regime</w:t>
      </w:r>
      <w:r w:rsidRPr="00A84BC6">
        <w:rPr>
          <w:sz w:val="16"/>
        </w:rPr>
        <w:t>.</w:t>
      </w:r>
    </w:p>
    <w:p w14:paraId="6D0DD2EE" w14:textId="77777777" w:rsidR="00F7026D" w:rsidRPr="00A84BC6" w:rsidRDefault="00F7026D" w:rsidP="00F7026D">
      <w:pPr>
        <w:rPr>
          <w:sz w:val="16"/>
        </w:rPr>
      </w:pPr>
      <w:r w:rsidRPr="00A84BC6">
        <w:rPr>
          <w:sz w:val="16"/>
        </w:rPr>
        <w:t xml:space="preserve">It is worth noting that since its creation in 1949, NATO has been one of the world’s most successful instruments of proliferation prevention. Not a single NATO member state – apart from the United States, the United Kingdom, and France – has found it necessary to acquire nuclear weapons of its own. </w:t>
      </w:r>
      <w:r w:rsidRPr="00A84BC6">
        <w:rPr>
          <w:rStyle w:val="StyleUnderline"/>
        </w:rPr>
        <w:t>If Germany were now to break out</w:t>
      </w:r>
      <w:r w:rsidRPr="00A84BC6">
        <w:rPr>
          <w:sz w:val="16"/>
        </w:rPr>
        <w:t xml:space="preserve"> of its non-nuclear power status, </w:t>
      </w:r>
      <w:r w:rsidRPr="00A84BC6">
        <w:rPr>
          <w:rStyle w:val="StyleUnderline"/>
        </w:rPr>
        <w:t xml:space="preserve">what would keep </w:t>
      </w:r>
      <w:r w:rsidRPr="00A84BC6">
        <w:rPr>
          <w:rStyle w:val="Emphasis"/>
        </w:rPr>
        <w:t>Turkey</w:t>
      </w:r>
      <w:r w:rsidRPr="00A84BC6">
        <w:rPr>
          <w:rStyle w:val="StyleUnderline"/>
        </w:rPr>
        <w:t xml:space="preserve"> or </w:t>
      </w:r>
      <w:r w:rsidRPr="00A84BC6">
        <w:rPr>
          <w:rStyle w:val="Emphasis"/>
        </w:rPr>
        <w:t>Poland</w:t>
      </w:r>
      <w:r w:rsidRPr="00A84BC6">
        <w:rPr>
          <w:sz w:val="16"/>
        </w:rPr>
        <w:t xml:space="preserve">, for instance, </w:t>
      </w:r>
      <w:r w:rsidRPr="00A84BC6">
        <w:rPr>
          <w:rStyle w:val="StyleUnderline"/>
        </w:rPr>
        <w:t xml:space="preserve">from </w:t>
      </w:r>
      <w:r w:rsidRPr="00A84BC6">
        <w:rPr>
          <w:rStyle w:val="Emphasis"/>
        </w:rPr>
        <w:t>follow</w:t>
      </w:r>
      <w:r w:rsidRPr="00A84BC6">
        <w:rPr>
          <w:rStyle w:val="StyleUnderline"/>
        </w:rPr>
        <w:t xml:space="preserve">ing </w:t>
      </w:r>
      <w:r w:rsidRPr="00A84BC6">
        <w:rPr>
          <w:rStyle w:val="Emphasis"/>
        </w:rPr>
        <w:t>suit</w:t>
      </w:r>
      <w:r w:rsidRPr="00A84BC6">
        <w:rPr>
          <w:sz w:val="16"/>
        </w:rPr>
        <w:t>? Germany as a gravedigger of the international non-proliferation regime – who could want that?</w:t>
      </w:r>
    </w:p>
    <w:p w14:paraId="4661DC50" w14:textId="77777777" w:rsidR="00F7026D" w:rsidRPr="00A84BC6" w:rsidRDefault="00F7026D" w:rsidP="00F7026D">
      <w:pPr>
        <w:rPr>
          <w:sz w:val="16"/>
        </w:rPr>
      </w:pPr>
      <w:r w:rsidRPr="00A84BC6">
        <w:rPr>
          <w:sz w:val="16"/>
        </w:rPr>
        <w:t xml:space="preserve">Second, </w:t>
      </w:r>
      <w:r w:rsidRPr="00A84BC6">
        <w:rPr>
          <w:rStyle w:val="StyleUnderline"/>
        </w:rPr>
        <w:t>a German nuclear bomb would damage</w:t>
      </w:r>
      <w:r w:rsidRPr="00A84BC6">
        <w:rPr>
          <w:sz w:val="16"/>
        </w:rPr>
        <w:t xml:space="preserve"> the strategic environment in </w:t>
      </w:r>
      <w:r w:rsidRPr="00A84BC6">
        <w:rPr>
          <w:rStyle w:val="StyleUnderline"/>
        </w:rPr>
        <w:t>Europe</w:t>
      </w:r>
      <w:r w:rsidRPr="00A84BC6">
        <w:rPr>
          <w:sz w:val="16"/>
        </w:rPr>
        <w:t xml:space="preserve"> – to Germany’s disadvantage. </w:t>
      </w:r>
      <w:r w:rsidRPr="00A84BC6">
        <w:rPr>
          <w:rStyle w:val="StyleUnderline"/>
        </w:rPr>
        <w:t xml:space="preserve">Russia would interpret German steps toward a nuclear arsenal as a </w:t>
      </w:r>
      <w:r w:rsidRPr="00A84BC6">
        <w:rPr>
          <w:rStyle w:val="Emphasis"/>
        </w:rPr>
        <w:t>direct threat</w:t>
      </w:r>
      <w:r w:rsidRPr="00A84BC6">
        <w:rPr>
          <w:sz w:val="16"/>
        </w:rPr>
        <w:t xml:space="preserve"> to its own national security </w:t>
      </w:r>
      <w:r w:rsidRPr="00A84BC6">
        <w:rPr>
          <w:rStyle w:val="StyleUnderline"/>
        </w:rPr>
        <w:t>and would</w:t>
      </w:r>
      <w:r w:rsidRPr="00A84BC6">
        <w:rPr>
          <w:sz w:val="16"/>
        </w:rPr>
        <w:t xml:space="preserve"> likely </w:t>
      </w:r>
      <w:r w:rsidRPr="00A84BC6">
        <w:rPr>
          <w:rStyle w:val="StyleUnderline"/>
        </w:rPr>
        <w:t>adopt</w:t>
      </w:r>
      <w:r w:rsidRPr="00A84BC6">
        <w:rPr>
          <w:sz w:val="16"/>
        </w:rPr>
        <w:t xml:space="preserve"> military </w:t>
      </w:r>
      <w:r w:rsidRPr="00A84BC6">
        <w:rPr>
          <w:rStyle w:val="StyleUnderline"/>
        </w:rPr>
        <w:t>countermeasures. That</w:t>
      </w:r>
      <w:r w:rsidRPr="00A84BC6">
        <w:rPr>
          <w:sz w:val="16"/>
        </w:rPr>
        <w:t xml:space="preserve">, in turn, </w:t>
      </w:r>
      <w:r w:rsidRPr="00A84BC6">
        <w:rPr>
          <w:rStyle w:val="StyleUnderline"/>
        </w:rPr>
        <w:t>would make it even harder to pursue</w:t>
      </w:r>
      <w:r w:rsidRPr="00A84BC6">
        <w:rPr>
          <w:sz w:val="16"/>
        </w:rPr>
        <w:t xml:space="preserve"> the vision </w:t>
      </w:r>
      <w:r w:rsidRPr="00A84BC6">
        <w:rPr>
          <w:rStyle w:val="StyleUnderline"/>
        </w:rPr>
        <w:t>of a pan-European order of peace and security</w:t>
      </w:r>
      <w:r w:rsidRPr="00A84BC6">
        <w:rPr>
          <w:sz w:val="16"/>
        </w:rPr>
        <w:t xml:space="preserve">, a core foreign-policy goal of all German governments since that of Konrad Adenauer. Moreover, </w:t>
      </w:r>
      <w:r w:rsidRPr="00A84BC6">
        <w:rPr>
          <w:rStyle w:val="StyleUnderline"/>
        </w:rPr>
        <w:t xml:space="preserve">a German nuclear ambition might </w:t>
      </w:r>
      <w:r w:rsidRPr="00A84BC6">
        <w:rPr>
          <w:rStyle w:val="Emphasis"/>
        </w:rPr>
        <w:t>jeopardize the delicate balance of power in Europe</w:t>
      </w:r>
      <w:r w:rsidRPr="00A84BC6">
        <w:rPr>
          <w:sz w:val="16"/>
        </w:rPr>
        <w:t xml:space="preserve"> – including </w:t>
      </w:r>
      <w:r w:rsidRPr="00A84BC6">
        <w:rPr>
          <w:rStyle w:val="StyleUnderline"/>
        </w:rPr>
        <w:t>between Germany and France</w:t>
      </w:r>
      <w:r w:rsidRPr="00A84BC6">
        <w:rPr>
          <w:sz w:val="16"/>
        </w:rPr>
        <w:t xml:space="preserve">, for example – </w:t>
      </w:r>
      <w:r w:rsidRPr="00A84BC6">
        <w:rPr>
          <w:rStyle w:val="StyleUnderline"/>
        </w:rPr>
        <w:t>with incalculable consequences for</w:t>
      </w:r>
      <w:r w:rsidRPr="00A84BC6">
        <w:rPr>
          <w:sz w:val="16"/>
        </w:rPr>
        <w:t xml:space="preserve"> the long-term cohesion of </w:t>
      </w:r>
      <w:r w:rsidRPr="00A84BC6">
        <w:rPr>
          <w:rStyle w:val="StyleUnderline"/>
        </w:rPr>
        <w:t xml:space="preserve">the </w:t>
      </w:r>
      <w:r w:rsidRPr="00A84BC6">
        <w:rPr>
          <w:rStyle w:val="Emphasis"/>
        </w:rPr>
        <w:t>E</w:t>
      </w:r>
      <w:r w:rsidRPr="00A84BC6">
        <w:rPr>
          <w:rStyle w:val="StyleUnderline"/>
        </w:rPr>
        <w:t xml:space="preserve">uropean </w:t>
      </w:r>
      <w:r w:rsidRPr="00A84BC6">
        <w:rPr>
          <w:rStyle w:val="Emphasis"/>
        </w:rPr>
        <w:t>U</w:t>
      </w:r>
      <w:r w:rsidRPr="00A84BC6">
        <w:rPr>
          <w:rStyle w:val="StyleUnderline"/>
        </w:rPr>
        <w:t>nion</w:t>
      </w:r>
      <w:r w:rsidRPr="00A84BC6">
        <w:rPr>
          <w:sz w:val="16"/>
        </w:rPr>
        <w:t>.</w:t>
      </w:r>
    </w:p>
    <w:p w14:paraId="334DB99D" w14:textId="77777777" w:rsidR="00F7026D" w:rsidRDefault="00F7026D" w:rsidP="00F7026D">
      <w:pPr>
        <w:rPr>
          <w:sz w:val="16"/>
        </w:rPr>
      </w:pPr>
      <w:r w:rsidRPr="00A84BC6">
        <w:rPr>
          <w:sz w:val="16"/>
        </w:rPr>
        <w:t xml:space="preserve">Finally, it is not hard to predict that the pursuit of nuclear weapons would draw significant public opposition, especially given that such a move would be a complete about-face for German Chancellor Angela Merkel’s government, which, just a few years ago, moved to phase out nuclear energy altogether. </w:t>
      </w:r>
      <w:r w:rsidRPr="00A84BC6">
        <w:rPr>
          <w:rStyle w:val="StyleUnderline"/>
        </w:rPr>
        <w:t xml:space="preserve">It is difficult to imagine a </w:t>
      </w:r>
      <w:r w:rsidRPr="00A84BC6">
        <w:rPr>
          <w:rStyle w:val="Emphasis"/>
        </w:rPr>
        <w:t>greater fiasco</w:t>
      </w:r>
      <w:r w:rsidRPr="00A84BC6">
        <w:rPr>
          <w:sz w:val="16"/>
        </w:rPr>
        <w:t xml:space="preserve"> for German foreign and security policy </w:t>
      </w:r>
      <w:r w:rsidRPr="00A84BC6">
        <w:rPr>
          <w:rStyle w:val="StyleUnderline"/>
        </w:rPr>
        <w:t>than proposing a nuclear strategy</w:t>
      </w:r>
      <w:r w:rsidRPr="00A84BC6">
        <w:rPr>
          <w:sz w:val="16"/>
        </w:rPr>
        <w:t xml:space="preserve"> and then failing to obtain parliamentary approval.</w:t>
      </w:r>
    </w:p>
    <w:p w14:paraId="47D679A0" w14:textId="77777777" w:rsidR="00F7026D" w:rsidRDefault="00F7026D" w:rsidP="00F7026D">
      <w:pPr>
        <w:pStyle w:val="Heading4"/>
      </w:pPr>
      <w:r>
        <w:t xml:space="preserve">Moves towards prolif cause </w:t>
      </w:r>
      <w:r>
        <w:rPr>
          <w:u w:val="single"/>
        </w:rPr>
        <w:t>Russian preemptive strikes</w:t>
      </w:r>
      <w:r>
        <w:t xml:space="preserve"> AND German miscalc. </w:t>
      </w:r>
    </w:p>
    <w:p w14:paraId="0A04D4CE" w14:textId="77777777" w:rsidR="00F7026D" w:rsidRPr="00614545" w:rsidRDefault="00F7026D" w:rsidP="00F7026D">
      <w:r>
        <w:t xml:space="preserve">Ulrich </w:t>
      </w:r>
      <w:r w:rsidRPr="00614545">
        <w:rPr>
          <w:rStyle w:val="Style13ptBold"/>
        </w:rPr>
        <w:t>Kühn &amp;</w:t>
      </w:r>
      <w:r>
        <w:t xml:space="preserve"> Tristan </w:t>
      </w:r>
      <w:r w:rsidRPr="00614545">
        <w:rPr>
          <w:rStyle w:val="Style13ptBold"/>
        </w:rPr>
        <w:t>Volpe 17</w:t>
      </w:r>
      <w:r>
        <w:t>, Fellow in the Nuclear Policy Program at the Carnegie Endowment for International Peace, Ph.D. in Political Sciences from the University of Hamburg; Fellow in the Nuclear Policy Program at the Carnegie Endowment for International Peace, Ph.D. in Political Science from George Washington University, “Keine Atombombe, Bitte,” Foreign Affairs, July/August 2017, https://www.foreignaffairs.com/germany/keine-atombombe-bitte</w:t>
      </w:r>
    </w:p>
    <w:p w14:paraId="7664A8F7" w14:textId="77777777" w:rsidR="00F7026D" w:rsidRPr="00A84BC6" w:rsidRDefault="00F7026D" w:rsidP="00F7026D">
      <w:pPr>
        <w:rPr>
          <w:sz w:val="16"/>
        </w:rPr>
      </w:pPr>
      <w:r w:rsidRPr="00A84BC6">
        <w:rPr>
          <w:sz w:val="16"/>
        </w:rPr>
        <w:t xml:space="preserve">Worst of all, </w:t>
      </w:r>
      <w:r w:rsidRPr="00A84BC6">
        <w:rPr>
          <w:rStyle w:val="StyleUnderline"/>
        </w:rPr>
        <w:t>the pursuit of a German nuclear arsenal</w:t>
      </w:r>
      <w:r w:rsidRPr="00A84BC6">
        <w:rPr>
          <w:sz w:val="16"/>
        </w:rPr>
        <w:t xml:space="preserve">, rather than deterring aggression, </w:t>
      </w:r>
      <w:r w:rsidRPr="00A84BC6">
        <w:rPr>
          <w:rStyle w:val="StyleUnderline"/>
        </w:rPr>
        <w:t xml:space="preserve">could </w:t>
      </w:r>
      <w:r w:rsidRPr="00A84BC6">
        <w:rPr>
          <w:rStyle w:val="Emphasis"/>
        </w:rPr>
        <w:t>increase the risk of conflict in Europe</w:t>
      </w:r>
      <w:r w:rsidRPr="00A84BC6">
        <w:rPr>
          <w:sz w:val="16"/>
        </w:rPr>
        <w:t xml:space="preserve">, since </w:t>
      </w:r>
      <w:r w:rsidRPr="00A84BC6">
        <w:rPr>
          <w:rStyle w:val="StyleUnderline"/>
        </w:rPr>
        <w:t>Russia would</w:t>
      </w:r>
      <w:r w:rsidRPr="00A84BC6">
        <w:rPr>
          <w:sz w:val="16"/>
        </w:rPr>
        <w:t xml:space="preserve"> likely </w:t>
      </w:r>
      <w:r w:rsidRPr="00A84BC6">
        <w:rPr>
          <w:rStyle w:val="StyleUnderline"/>
        </w:rPr>
        <w:t>work to prevent Germany from acquiring the bomb. Moscow could assassinate German</w:t>
      </w:r>
      <w:r w:rsidRPr="00A84BC6">
        <w:rPr>
          <w:sz w:val="16"/>
        </w:rPr>
        <w:t xml:space="preserve"> nuclear </w:t>
      </w:r>
      <w:r w:rsidRPr="00A84BC6">
        <w:rPr>
          <w:rStyle w:val="StyleUnderline"/>
        </w:rPr>
        <w:t xml:space="preserve">scientists, use </w:t>
      </w:r>
      <w:r w:rsidRPr="00A84BC6">
        <w:rPr>
          <w:rStyle w:val="Emphasis"/>
        </w:rPr>
        <w:t>cyberattacks</w:t>
      </w:r>
      <w:r w:rsidRPr="00A84BC6">
        <w:rPr>
          <w:sz w:val="16"/>
        </w:rPr>
        <w:t xml:space="preserve"> to sabotage German nuclear industrial infrastructure, </w:t>
      </w:r>
      <w:r w:rsidRPr="00A84BC6">
        <w:rPr>
          <w:rStyle w:val="StyleUnderline"/>
        </w:rPr>
        <w:t>and</w:t>
      </w:r>
      <w:r w:rsidRPr="00A84BC6">
        <w:rPr>
          <w:sz w:val="16"/>
        </w:rPr>
        <w:t xml:space="preserve"> perhaps go so far as to </w:t>
      </w:r>
      <w:r w:rsidRPr="00A84BC6">
        <w:rPr>
          <w:rStyle w:val="Emphasis"/>
        </w:rPr>
        <w:t>strike German nuclear facilities from the air</w:t>
      </w:r>
      <w:r w:rsidRPr="00A84BC6">
        <w:rPr>
          <w:rStyle w:val="StyleUnderline"/>
        </w:rPr>
        <w:t>. Even covert operations</w:t>
      </w:r>
      <w:r w:rsidRPr="00A84BC6">
        <w:rPr>
          <w:sz w:val="16"/>
        </w:rPr>
        <w:t xml:space="preserve"> could </w:t>
      </w:r>
      <w:r w:rsidRPr="00A84BC6">
        <w:rPr>
          <w:rStyle w:val="Emphasis"/>
        </w:rPr>
        <w:t>quickly spiral</w:t>
      </w:r>
      <w:r w:rsidRPr="00A84BC6">
        <w:rPr>
          <w:rStyle w:val="StyleUnderline"/>
        </w:rPr>
        <w:t xml:space="preserve"> into </w:t>
      </w:r>
      <w:r w:rsidRPr="00A84BC6">
        <w:rPr>
          <w:rStyle w:val="Emphasis"/>
        </w:rPr>
        <w:t>outright confrontation</w:t>
      </w:r>
      <w:r w:rsidRPr="00A84BC6">
        <w:rPr>
          <w:sz w:val="16"/>
        </w:rPr>
        <w:t>.</w:t>
      </w:r>
    </w:p>
    <w:p w14:paraId="0EB30C89" w14:textId="77777777" w:rsidR="00F7026D" w:rsidRDefault="00F7026D" w:rsidP="00F7026D">
      <w:pPr>
        <w:rPr>
          <w:sz w:val="16"/>
        </w:rPr>
      </w:pPr>
      <w:r w:rsidRPr="00A84BC6">
        <w:rPr>
          <w:rStyle w:val="StyleUnderline"/>
        </w:rPr>
        <w:t xml:space="preserve">Even if Germany managed to acquire </w:t>
      </w:r>
      <w:r w:rsidRPr="00A84BC6">
        <w:rPr>
          <w:rStyle w:val="Emphasis"/>
        </w:rPr>
        <w:t>nuc</w:t>
      </w:r>
      <w:r w:rsidRPr="00A84BC6">
        <w:rPr>
          <w:rStyle w:val="StyleUnderline"/>
        </w:rPr>
        <w:t>lear weapon</w:t>
      </w:r>
      <w:r w:rsidRPr="00A84BC6">
        <w:rPr>
          <w:rStyle w:val="Emphasis"/>
        </w:rPr>
        <w:t>s</w:t>
      </w:r>
      <w:r w:rsidRPr="00A84BC6">
        <w:rPr>
          <w:rStyle w:val="StyleUnderline"/>
        </w:rPr>
        <w:t>, it would then face the daunting task of making sure they could survive a Russian attack</w:t>
      </w:r>
      <w:r w:rsidRPr="00A84BC6">
        <w:rPr>
          <w:sz w:val="16"/>
        </w:rPr>
        <w:t xml:space="preserve">. In recent years, Russia has moved its missiles westward, targeting Germany and other NATO members. Now that </w:t>
      </w:r>
      <w:r w:rsidRPr="00A84BC6">
        <w:rPr>
          <w:rStyle w:val="StyleUnderline"/>
        </w:rPr>
        <w:t>Russia has</w:t>
      </w:r>
      <w:r w:rsidRPr="00A84BC6">
        <w:rPr>
          <w:sz w:val="16"/>
        </w:rPr>
        <w:t xml:space="preserve"> allegedly deployed </w:t>
      </w:r>
      <w:r w:rsidRPr="00A84BC6">
        <w:rPr>
          <w:rStyle w:val="Emphasis"/>
        </w:rPr>
        <w:t>multiple cruise missiles</w:t>
      </w:r>
      <w:r w:rsidRPr="00A84BC6">
        <w:rPr>
          <w:sz w:val="16"/>
        </w:rPr>
        <w:t xml:space="preserve"> in violation of the 1987 Intermediate-Range Nuclear Forces Treaty, under which the Soviet Union and the United States agreed to abandon midrange missiles, </w:t>
      </w:r>
      <w:r w:rsidRPr="00A84BC6">
        <w:rPr>
          <w:rStyle w:val="StyleUnderline"/>
        </w:rPr>
        <w:t>its ability to destroy a fledgling German nuclear stockpile is</w:t>
      </w:r>
      <w:r w:rsidRPr="00A84BC6">
        <w:rPr>
          <w:sz w:val="16"/>
        </w:rPr>
        <w:t xml:space="preserve"> only </w:t>
      </w:r>
      <w:r w:rsidRPr="00A84BC6">
        <w:rPr>
          <w:rStyle w:val="Emphasis"/>
        </w:rPr>
        <w:t>growing</w:t>
      </w:r>
      <w:r w:rsidRPr="00A84BC6">
        <w:rPr>
          <w:rStyle w:val="StyleUnderline"/>
        </w:rPr>
        <w:t>. Unless Germany managed to conceal and protect its nuclear weapons</w:t>
      </w:r>
      <w:r w:rsidRPr="00A84BC6">
        <w:rPr>
          <w:sz w:val="16"/>
        </w:rPr>
        <w:t xml:space="preserve"> almost </w:t>
      </w:r>
      <w:r w:rsidRPr="00A84BC6">
        <w:rPr>
          <w:rStyle w:val="Emphasis"/>
        </w:rPr>
        <w:t>immediately</w:t>
      </w:r>
      <w:r w:rsidRPr="00A84BC6">
        <w:rPr>
          <w:rStyle w:val="StyleUnderline"/>
        </w:rPr>
        <w:t xml:space="preserve">, German leaders could, during a crisis with Russia, feel pressure to launch a </w:t>
      </w:r>
      <w:r w:rsidRPr="00A84BC6">
        <w:rPr>
          <w:rStyle w:val="Emphasis"/>
        </w:rPr>
        <w:t>preemptive nuclear attack against Russia</w:t>
      </w:r>
      <w:r w:rsidRPr="00A84BC6">
        <w:rPr>
          <w:sz w:val="16"/>
        </w:rPr>
        <w:t xml:space="preserve"> in order </w:t>
      </w:r>
      <w:r w:rsidRPr="00A84BC6">
        <w:rPr>
          <w:rStyle w:val="StyleUnderline"/>
        </w:rPr>
        <w:t>to avoid losing the arsenal to a Russian first strike</w:t>
      </w:r>
      <w:r w:rsidRPr="00A84BC6">
        <w:rPr>
          <w:sz w:val="16"/>
        </w:rPr>
        <w:t>.</w:t>
      </w:r>
      <w:r w:rsidRPr="00614545">
        <w:rPr>
          <w:sz w:val="16"/>
        </w:rPr>
        <w:t xml:space="preserve"> </w:t>
      </w:r>
    </w:p>
    <w:p w14:paraId="05F4A08A" w14:textId="77777777" w:rsidR="00F7026D" w:rsidRDefault="00F7026D" w:rsidP="00F7026D">
      <w:pPr>
        <w:pStyle w:val="Heading4"/>
      </w:pPr>
      <w:r>
        <w:t>All medium-sized nations would proliferate.</w:t>
      </w:r>
    </w:p>
    <w:p w14:paraId="14BF8D86" w14:textId="77777777" w:rsidR="00F7026D" w:rsidRPr="00EC4580" w:rsidRDefault="00F7026D" w:rsidP="00F7026D">
      <w:r>
        <w:t xml:space="preserve">Andreas </w:t>
      </w:r>
      <w:r w:rsidRPr="00EC4580">
        <w:rPr>
          <w:rStyle w:val="Style13ptBold"/>
        </w:rPr>
        <w:t>Rüesch 24</w:t>
      </w:r>
      <w:r>
        <w:t>, Journalist and Editor in the Foreign Editorial Office at Neue Zürcher Zeitung, “The last thing Europe needs is a pointless debate on nuclear weapons,” Neue Zürcher Zeitung, 02-19-2024, https://www.nzz.ch/english/the-last-thing-europe-needs-is-nuclear-weapons-ld.1814462</w:t>
      </w:r>
    </w:p>
    <w:p w14:paraId="13A51AC9" w14:textId="77777777" w:rsidR="00F7026D" w:rsidRDefault="00F7026D" w:rsidP="00F7026D">
      <w:pPr>
        <w:rPr>
          <w:sz w:val="16"/>
        </w:rPr>
      </w:pPr>
      <w:r w:rsidRPr="00EC4580">
        <w:rPr>
          <w:sz w:val="16"/>
        </w:rPr>
        <w:t xml:space="preserve">A </w:t>
      </w:r>
      <w:r w:rsidRPr="008A284E">
        <w:rPr>
          <w:sz w:val="16"/>
        </w:rPr>
        <w:t xml:space="preserve">second argument concerns hurdles under international law. With the exception of France, </w:t>
      </w:r>
      <w:r w:rsidRPr="008A284E">
        <w:rPr>
          <w:rStyle w:val="Emphasis"/>
        </w:rPr>
        <w:t>all EU states</w:t>
      </w:r>
      <w:r w:rsidRPr="008A284E">
        <w:rPr>
          <w:rStyle w:val="StyleUnderline"/>
        </w:rPr>
        <w:t xml:space="preserve"> have committed to renouncing nuclear weapons in the</w:t>
      </w:r>
      <w:r w:rsidRPr="008A284E">
        <w:rPr>
          <w:sz w:val="16"/>
        </w:rPr>
        <w:t xml:space="preserve"> Nuclear Non-Proliferation Treaty (</w:t>
      </w:r>
      <w:r w:rsidRPr="008A284E">
        <w:rPr>
          <w:rStyle w:val="StyleUnderline"/>
        </w:rPr>
        <w:t>NPT</w:t>
      </w:r>
      <w:r w:rsidRPr="008A284E">
        <w:rPr>
          <w:sz w:val="16"/>
        </w:rPr>
        <w:t xml:space="preserve">). </w:t>
      </w:r>
      <w:r w:rsidRPr="008A284E">
        <w:rPr>
          <w:rStyle w:val="StyleUnderline"/>
        </w:rPr>
        <w:t xml:space="preserve">And in the </w:t>
      </w:r>
      <w:r w:rsidRPr="008A284E">
        <w:rPr>
          <w:rStyle w:val="Emphasis"/>
        </w:rPr>
        <w:t>Two Plus Four Treaty</w:t>
      </w:r>
      <w:r w:rsidRPr="008A284E">
        <w:rPr>
          <w:sz w:val="16"/>
        </w:rPr>
        <w:t xml:space="preserve"> – the basis for reunification in 1990 – </w:t>
      </w:r>
      <w:r w:rsidRPr="008A284E">
        <w:rPr>
          <w:rStyle w:val="Emphasis"/>
        </w:rPr>
        <w:t>Germany</w:t>
      </w:r>
      <w:r w:rsidRPr="008A284E">
        <w:rPr>
          <w:rStyle w:val="StyleUnderline"/>
        </w:rPr>
        <w:t xml:space="preserve"> also </w:t>
      </w:r>
      <w:r w:rsidRPr="008A284E">
        <w:rPr>
          <w:rStyle w:val="Emphasis"/>
        </w:rPr>
        <w:t>renounced the possession of nuc</w:t>
      </w:r>
      <w:r w:rsidRPr="008A284E">
        <w:rPr>
          <w:rStyle w:val="StyleUnderline"/>
        </w:rPr>
        <w:t>lear weapon</w:t>
      </w:r>
      <w:r w:rsidRPr="008A284E">
        <w:rPr>
          <w:rStyle w:val="Emphasis"/>
        </w:rPr>
        <w:t>s</w:t>
      </w:r>
      <w:r w:rsidRPr="008A284E">
        <w:rPr>
          <w:rStyle w:val="StyleUnderline"/>
        </w:rPr>
        <w:t>. A German atomic bomb would</w:t>
      </w:r>
      <w:r w:rsidRPr="008A284E">
        <w:rPr>
          <w:sz w:val="16"/>
        </w:rPr>
        <w:t xml:space="preserve"> therefore </w:t>
      </w:r>
      <w:r w:rsidRPr="008A284E">
        <w:rPr>
          <w:rStyle w:val="StyleUnderline"/>
        </w:rPr>
        <w:t>be seen</w:t>
      </w:r>
      <w:r w:rsidRPr="008A284E">
        <w:rPr>
          <w:sz w:val="16"/>
        </w:rPr>
        <w:t xml:space="preserve"> in Moscow </w:t>
      </w:r>
      <w:r w:rsidRPr="008A284E">
        <w:rPr>
          <w:rStyle w:val="StyleUnderline"/>
        </w:rPr>
        <w:t xml:space="preserve">as a </w:t>
      </w:r>
      <w:r w:rsidRPr="008A284E">
        <w:rPr>
          <w:rStyle w:val="Emphasis"/>
        </w:rPr>
        <w:t>serious breach of the treaty</w:t>
      </w:r>
      <w:r w:rsidRPr="008A284E">
        <w:rPr>
          <w:rStyle w:val="StyleUnderline"/>
        </w:rPr>
        <w:t>. It would</w:t>
      </w:r>
      <w:r w:rsidRPr="008A284E">
        <w:rPr>
          <w:sz w:val="16"/>
        </w:rPr>
        <w:t xml:space="preserve"> also </w:t>
      </w:r>
      <w:r w:rsidRPr="008A284E">
        <w:rPr>
          <w:rStyle w:val="StyleUnderline"/>
        </w:rPr>
        <w:t>be extremely stupid</w:t>
      </w:r>
      <w:r w:rsidRPr="008A284E">
        <w:rPr>
          <w:sz w:val="16"/>
        </w:rPr>
        <w:t xml:space="preserve"> for the Europeans </w:t>
      </w:r>
      <w:r w:rsidRPr="008A284E">
        <w:rPr>
          <w:rStyle w:val="StyleUnderline"/>
        </w:rPr>
        <w:t xml:space="preserve">to withdraw from the NPT, as this would trigger a </w:t>
      </w:r>
      <w:r w:rsidRPr="008A284E">
        <w:rPr>
          <w:rStyle w:val="Emphasis"/>
        </w:rPr>
        <w:t>chain reaction in the Middle East</w:t>
      </w:r>
      <w:r w:rsidRPr="008A284E">
        <w:rPr>
          <w:rStyle w:val="StyleUnderline"/>
        </w:rPr>
        <w:t xml:space="preserve"> and the </w:t>
      </w:r>
      <w:r w:rsidRPr="008A284E">
        <w:rPr>
          <w:rStyle w:val="Emphasis"/>
        </w:rPr>
        <w:t>Pacific</w:t>
      </w:r>
      <w:r w:rsidRPr="008A284E">
        <w:rPr>
          <w:sz w:val="16"/>
        </w:rPr>
        <w:t xml:space="preserve"> region. </w:t>
      </w:r>
      <w:r w:rsidRPr="008A284E">
        <w:rPr>
          <w:rStyle w:val="StyleUnderline"/>
        </w:rPr>
        <w:t xml:space="preserve">Any medium-sized nation would have to </w:t>
      </w:r>
      <w:r w:rsidRPr="008A284E">
        <w:rPr>
          <w:rStyle w:val="Emphasis"/>
        </w:rPr>
        <w:t>seriously consider nuclear armament</w:t>
      </w:r>
      <w:r w:rsidRPr="008A284E">
        <w:rPr>
          <w:sz w:val="16"/>
        </w:rPr>
        <w:t>.</w:t>
      </w:r>
    </w:p>
    <w:p w14:paraId="400140F9" w14:textId="77777777" w:rsidR="00F7026D" w:rsidRDefault="00F7026D" w:rsidP="00F7026D">
      <w:pPr>
        <w:pStyle w:val="Heading4"/>
      </w:pPr>
      <w:r>
        <w:t>Nuclear sharing destroys the EU.</w:t>
      </w:r>
    </w:p>
    <w:p w14:paraId="0B2673E4" w14:textId="77777777" w:rsidR="00F7026D" w:rsidRPr="00F002DE" w:rsidRDefault="00F7026D" w:rsidP="00F7026D">
      <w:r>
        <w:t xml:space="preserve">Tom </w:t>
      </w:r>
      <w:r w:rsidRPr="00F002DE">
        <w:rPr>
          <w:rStyle w:val="Style13ptBold"/>
        </w:rPr>
        <w:t>Sauer 20</w:t>
      </w:r>
      <w:r>
        <w:t>, Associate Professor of International Politics at the University of Antwerp, Ph.D. in International Politics from KU Leuven, “Power and Nuclear Weapons: The Case of the European Union,” Journal for Peace and Nuclear Disarmament, Vol. 3, No. 1, 2020, https://doi.org/10.1080/25751654.2020.1764260</w:t>
      </w:r>
    </w:p>
    <w:p w14:paraId="5D38A6BA" w14:textId="77777777" w:rsidR="00F7026D" w:rsidRDefault="00F7026D" w:rsidP="00F7026D">
      <w:pPr>
        <w:rPr>
          <w:sz w:val="16"/>
        </w:rPr>
      </w:pPr>
      <w:r w:rsidRPr="00F002DE">
        <w:rPr>
          <w:sz w:val="16"/>
        </w:rPr>
        <w:t xml:space="preserve">There are two reasons why the issue of the Eurobomb is only sporadically touched upon: first of all, many observers of European security, especially in the US, the UK and Eastern Europe, do not believe in further defense integration in </w:t>
      </w:r>
      <w:r w:rsidRPr="008A284E">
        <w:rPr>
          <w:sz w:val="16"/>
        </w:rPr>
        <w:t xml:space="preserve">the EU, let alone a European army, and for that reason perceive a Euro-bomb as unrealistic. According to these voices, </w:t>
      </w:r>
      <w:r w:rsidRPr="008A284E">
        <w:rPr>
          <w:rStyle w:val="StyleUnderline"/>
        </w:rPr>
        <w:t>Europe continues to rely on NATO, including</w:t>
      </w:r>
      <w:r w:rsidRPr="008A284E">
        <w:rPr>
          <w:sz w:val="16"/>
        </w:rPr>
        <w:t xml:space="preserve"> on </w:t>
      </w:r>
      <w:r w:rsidRPr="008A284E">
        <w:rPr>
          <w:rStyle w:val="StyleUnderline"/>
        </w:rPr>
        <w:t>the US nuclear umbrella</w:t>
      </w:r>
      <w:r w:rsidRPr="008A284E">
        <w:rPr>
          <w:sz w:val="16"/>
        </w:rPr>
        <w:t xml:space="preserve"> (Rühle and Rühle 2017). Secondly, </w:t>
      </w:r>
      <w:r w:rsidRPr="008A284E">
        <w:rPr>
          <w:rStyle w:val="StyleUnderline"/>
        </w:rPr>
        <w:t xml:space="preserve">apart from France, there is a </w:t>
      </w:r>
      <w:r w:rsidRPr="008A284E">
        <w:rPr>
          <w:rStyle w:val="Emphasis"/>
        </w:rPr>
        <w:t>strong anti-nuclear tendency in Western Europe</w:t>
      </w:r>
      <w:r w:rsidRPr="008A284E">
        <w:rPr>
          <w:rStyle w:val="StyleUnderline"/>
        </w:rPr>
        <w:t>, certainly amongst the general public. Even if a European army is seen as a preferable goal</w:t>
      </w:r>
      <w:r w:rsidRPr="008A284E">
        <w:rPr>
          <w:sz w:val="16"/>
        </w:rPr>
        <w:t xml:space="preserve"> by many Western European citizens, </w:t>
      </w:r>
      <w:r w:rsidRPr="008A284E">
        <w:rPr>
          <w:rStyle w:val="StyleUnderline"/>
        </w:rPr>
        <w:t>that does not mean</w:t>
      </w:r>
      <w:r w:rsidRPr="008A284E">
        <w:rPr>
          <w:sz w:val="16"/>
        </w:rPr>
        <w:t xml:space="preserve"> that </w:t>
      </w:r>
      <w:r w:rsidRPr="008A284E">
        <w:rPr>
          <w:rStyle w:val="StyleUnderline"/>
        </w:rPr>
        <w:t>they are</w:t>
      </w:r>
      <w:r w:rsidRPr="008A284E">
        <w:rPr>
          <w:sz w:val="16"/>
        </w:rPr>
        <w:t xml:space="preserve"> also </w:t>
      </w:r>
      <w:r w:rsidRPr="008A284E">
        <w:rPr>
          <w:rStyle w:val="StyleUnderline"/>
        </w:rPr>
        <w:t>in favor of Europeanizing the French nuclear weapons</w:t>
      </w:r>
      <w:r w:rsidRPr="008A284E">
        <w:rPr>
          <w:sz w:val="16"/>
        </w:rPr>
        <w:t xml:space="preserve">. That is also the reason why some predict that </w:t>
      </w:r>
      <w:r w:rsidRPr="008A284E">
        <w:rPr>
          <w:rStyle w:val="StyleUnderline"/>
        </w:rPr>
        <w:t>if the Eurobomb is realized, it will be done in secret</w:t>
      </w:r>
      <w:r w:rsidRPr="008A284E">
        <w:rPr>
          <w:sz w:val="16"/>
        </w:rPr>
        <w:t xml:space="preserve"> (Fischer 2017a; Tertrais 2019, 61). </w:t>
      </w:r>
      <w:r w:rsidRPr="008A284E">
        <w:rPr>
          <w:rStyle w:val="StyleUnderline"/>
        </w:rPr>
        <w:t>The latter</w:t>
      </w:r>
      <w:r w:rsidRPr="008A284E">
        <w:rPr>
          <w:sz w:val="16"/>
        </w:rPr>
        <w:t xml:space="preserve">, however, </w:t>
      </w:r>
      <w:r w:rsidRPr="008A284E">
        <w:rPr>
          <w:rStyle w:val="StyleUnderline"/>
        </w:rPr>
        <w:t xml:space="preserve">may </w:t>
      </w:r>
      <w:r w:rsidRPr="008A284E">
        <w:rPr>
          <w:rStyle w:val="Emphasis"/>
        </w:rPr>
        <w:t>undermine</w:t>
      </w:r>
      <w:r w:rsidRPr="008A284E">
        <w:rPr>
          <w:rStyle w:val="StyleUnderline"/>
        </w:rPr>
        <w:t xml:space="preserve"> the </w:t>
      </w:r>
      <w:r w:rsidRPr="008A284E">
        <w:rPr>
          <w:rStyle w:val="Emphasis"/>
        </w:rPr>
        <w:t>legitimacy</w:t>
      </w:r>
      <w:r w:rsidRPr="008A284E">
        <w:rPr>
          <w:rStyle w:val="StyleUnderline"/>
        </w:rPr>
        <w:t xml:space="preserve"> of European defense integration </w:t>
      </w:r>
      <w:r w:rsidRPr="008A284E">
        <w:rPr>
          <w:rStyle w:val="Emphasis"/>
        </w:rPr>
        <w:t>and the E</w:t>
      </w:r>
      <w:r w:rsidRPr="008A284E">
        <w:rPr>
          <w:rStyle w:val="StyleUnderline"/>
        </w:rPr>
        <w:t xml:space="preserve">uropean </w:t>
      </w:r>
      <w:r w:rsidRPr="008A284E">
        <w:rPr>
          <w:rStyle w:val="Emphasis"/>
        </w:rPr>
        <w:t>U</w:t>
      </w:r>
      <w:r w:rsidRPr="008A284E">
        <w:rPr>
          <w:rStyle w:val="StyleUnderline"/>
        </w:rPr>
        <w:t xml:space="preserve">nion project </w:t>
      </w:r>
      <w:r w:rsidRPr="008A284E">
        <w:rPr>
          <w:rStyle w:val="Emphasis"/>
        </w:rPr>
        <w:t>as such</w:t>
      </w:r>
      <w:r w:rsidRPr="008A284E">
        <w:rPr>
          <w:sz w:val="16"/>
        </w:rPr>
        <w:t>.</w:t>
      </w:r>
    </w:p>
    <w:p w14:paraId="6161108D" w14:textId="77777777" w:rsidR="00F7026D" w:rsidRDefault="00F7026D" w:rsidP="00F7026D">
      <w:pPr>
        <w:pStyle w:val="Heading4"/>
      </w:pPr>
      <w:r>
        <w:t>It destroys the EU.</w:t>
      </w:r>
    </w:p>
    <w:p w14:paraId="63C4C909" w14:textId="77777777" w:rsidR="00F7026D" w:rsidRPr="001674AA" w:rsidRDefault="00F7026D" w:rsidP="00F7026D">
      <w:r>
        <w:t xml:space="preserve">Adérito </w:t>
      </w:r>
      <w:r w:rsidRPr="001674AA">
        <w:rPr>
          <w:rStyle w:val="Style13ptBold"/>
        </w:rPr>
        <w:t>Vicente 18</w:t>
      </w:r>
      <w:r>
        <w:t>, Ph.D. candidate in Political and Social Sciences at the European University Institute, “Euro-nukes? A difficult but perhaps necessary debate,” European Leadership Network, 12-07-2018, https://www.europeanleadershipnetwork.org/commentary/euro-nukes-a-difficult-but-perhaps-necessary-debate</w:t>
      </w:r>
    </w:p>
    <w:p w14:paraId="27FDF5AB" w14:textId="4D8D9B06" w:rsidR="00F7026D" w:rsidRPr="00F7026D" w:rsidRDefault="00F7026D" w:rsidP="00F7026D">
      <w:pPr>
        <w:rPr>
          <w:sz w:val="16"/>
        </w:rPr>
      </w:pPr>
      <w:r w:rsidRPr="008A284E">
        <w:rPr>
          <w:sz w:val="16"/>
        </w:rPr>
        <w:t xml:space="preserve">Fourth, and perhaps most vital for the EU as a global actor, </w:t>
      </w:r>
      <w:r w:rsidRPr="008A284E">
        <w:rPr>
          <w:rStyle w:val="StyleUnderline"/>
        </w:rPr>
        <w:t>it is not desirable for Europe</w:t>
      </w:r>
      <w:r w:rsidRPr="008A284E">
        <w:rPr>
          <w:sz w:val="16"/>
        </w:rPr>
        <w:t xml:space="preserve"> politically </w:t>
      </w:r>
      <w:r w:rsidRPr="008A284E">
        <w:rPr>
          <w:rStyle w:val="StyleUnderline"/>
        </w:rPr>
        <w:t xml:space="preserve">to constitute its own nuclear force. The idea of Euro-nukes may affect the </w:t>
      </w:r>
      <w:r w:rsidRPr="008A284E">
        <w:rPr>
          <w:rStyle w:val="Emphasis"/>
        </w:rPr>
        <w:t>promotion of interests and values</w:t>
      </w:r>
      <w:r w:rsidRPr="008A284E">
        <w:rPr>
          <w:rStyle w:val="StyleUnderline"/>
        </w:rPr>
        <w:t xml:space="preserve"> with third-party actors and member states</w:t>
      </w:r>
      <w:r w:rsidRPr="008A284E">
        <w:rPr>
          <w:sz w:val="16"/>
        </w:rPr>
        <w:t xml:space="preserve">. Furthermore, </w:t>
      </w:r>
      <w:r w:rsidRPr="008A284E">
        <w:rPr>
          <w:rStyle w:val="StyleUnderline"/>
        </w:rPr>
        <w:t xml:space="preserve">the rejection of the </w:t>
      </w:r>
      <w:r w:rsidRPr="008A284E">
        <w:rPr>
          <w:rStyle w:val="Emphasis"/>
        </w:rPr>
        <w:t>non-prolif</w:t>
      </w:r>
      <w:r w:rsidRPr="008A284E">
        <w:rPr>
          <w:rStyle w:val="StyleUnderline"/>
        </w:rPr>
        <w:t xml:space="preserve">eration norm could </w:t>
      </w:r>
      <w:r w:rsidRPr="008A284E">
        <w:rPr>
          <w:rStyle w:val="Emphasis"/>
        </w:rPr>
        <w:t>diminish EU’s legitimacy internally</w:t>
      </w:r>
      <w:r w:rsidRPr="008A284E">
        <w:rPr>
          <w:sz w:val="16"/>
        </w:rPr>
        <w:t xml:space="preserve">, particularly at a time </w:t>
      </w:r>
      <w:r w:rsidRPr="008A284E">
        <w:rPr>
          <w:rStyle w:val="StyleUnderline"/>
        </w:rPr>
        <w:t>when public opinion remains doubtful over the rationale for nuclear weapons</w:t>
      </w:r>
      <w:r w:rsidRPr="008A284E">
        <w:rPr>
          <w:sz w:val="16"/>
        </w:rPr>
        <w:t>.</w:t>
      </w:r>
    </w:p>
    <w:p w14:paraId="061B9815" w14:textId="481DA5A5" w:rsidR="00E02E52" w:rsidRDefault="005C68DE" w:rsidP="00E02E52">
      <w:pPr>
        <w:pStyle w:val="Heading3"/>
      </w:pPr>
      <w:r>
        <w:t>Germany---</w:t>
      </w:r>
      <w:r w:rsidR="00E02E52">
        <w:t>U---2NC</w:t>
      </w:r>
    </w:p>
    <w:p w14:paraId="7657D230" w14:textId="77777777" w:rsidR="00BD6EF5" w:rsidRDefault="00BD6EF5" w:rsidP="00BD6EF5">
      <w:pPr>
        <w:pStyle w:val="Heading4"/>
      </w:pPr>
      <w:r>
        <w:t>Defense cooperation is up.</w:t>
      </w:r>
    </w:p>
    <w:p w14:paraId="22277C17" w14:textId="77777777" w:rsidR="00BD6EF5" w:rsidRPr="00A1003F" w:rsidRDefault="00BD6EF5" w:rsidP="00BD6EF5">
      <w:r w:rsidRPr="00A1003F">
        <w:rPr>
          <w:rStyle w:val="Style13ptBold"/>
        </w:rPr>
        <w:t>VOA ’25</w:t>
      </w:r>
      <w:r>
        <w:t xml:space="preserve"> [Voice of America; July 18; international broadcaster that by law has editorial independence from the United States government; VOA, “US and Germany Partners in Defense,” </w:t>
      </w:r>
      <w:r w:rsidRPr="00A1003F">
        <w:t>https://editorials.voa.gov/a/us-and-germany-partners-in-defense/8048028.html</w:t>
      </w:r>
      <w:r>
        <w:t>; Accessed 7.18.25]</w:t>
      </w:r>
    </w:p>
    <w:p w14:paraId="5FD0538C" w14:textId="77777777" w:rsidR="00BD6EF5" w:rsidRPr="00A1003F" w:rsidRDefault="00BD6EF5" w:rsidP="00BD6EF5">
      <w:pPr>
        <w:rPr>
          <w:sz w:val="16"/>
        </w:rPr>
      </w:pPr>
      <w:r w:rsidRPr="00A1003F">
        <w:rPr>
          <w:sz w:val="16"/>
        </w:rPr>
        <w:t xml:space="preserve">Secretary of Defense </w:t>
      </w:r>
      <w:r w:rsidRPr="00A1003F">
        <w:rPr>
          <w:rStyle w:val="StyleUnderline"/>
        </w:rPr>
        <w:t>Pete Hegseth met with his German Defense counterpart</w:t>
      </w:r>
      <w:r w:rsidRPr="00A1003F">
        <w:rPr>
          <w:sz w:val="16"/>
        </w:rPr>
        <w:t xml:space="preserve">, Federal Minister of Defense Boris Pistorius on July 14 </w:t>
      </w:r>
      <w:r w:rsidRPr="00A1003F">
        <w:rPr>
          <w:rStyle w:val="StyleUnderline"/>
        </w:rPr>
        <w:t xml:space="preserve">and reaffirmed the strong relations between the two </w:t>
      </w:r>
      <w:r w:rsidRPr="00A1003F">
        <w:rPr>
          <w:rStyle w:val="Emphasis"/>
        </w:rPr>
        <w:t>NATO allies</w:t>
      </w:r>
      <w:r w:rsidRPr="00A1003F">
        <w:rPr>
          <w:sz w:val="16"/>
        </w:rPr>
        <w:t>.</w:t>
      </w:r>
    </w:p>
    <w:p w14:paraId="56220FDA" w14:textId="77777777" w:rsidR="00BD6EF5" w:rsidRPr="00A1003F" w:rsidRDefault="00BD6EF5" w:rsidP="00BD6EF5">
      <w:pPr>
        <w:rPr>
          <w:sz w:val="16"/>
        </w:rPr>
      </w:pPr>
      <w:r w:rsidRPr="00A1003F">
        <w:rPr>
          <w:sz w:val="16"/>
        </w:rPr>
        <w:t xml:space="preserve">In his welcoming remarks to Minister Pistorius, </w:t>
      </w:r>
      <w:r w:rsidRPr="00A1003F">
        <w:rPr>
          <w:rStyle w:val="StyleUnderline"/>
        </w:rPr>
        <w:t>Secretary Hegseth noted</w:t>
      </w:r>
      <w:r w:rsidRPr="00A1003F">
        <w:rPr>
          <w:sz w:val="16"/>
        </w:rPr>
        <w:t xml:space="preserve">, "I </w:t>
      </w:r>
      <w:r w:rsidRPr="00A1003F">
        <w:rPr>
          <w:rStyle w:val="StyleUnderline"/>
        </w:rPr>
        <w:t xml:space="preserve">think we've seen incredible progress inside </w:t>
      </w:r>
      <w:r w:rsidRPr="00A1003F">
        <w:rPr>
          <w:rStyle w:val="Emphasis"/>
        </w:rPr>
        <w:t>NATO</w:t>
      </w:r>
      <w:r w:rsidRPr="00A1003F">
        <w:rPr>
          <w:rStyle w:val="StyleUnderline"/>
        </w:rPr>
        <w:t xml:space="preserve"> and with </w:t>
      </w:r>
      <w:r w:rsidRPr="00A1003F">
        <w:rPr>
          <w:rStyle w:val="Emphasis"/>
        </w:rPr>
        <w:t>Germany</w:t>
      </w:r>
      <w:r w:rsidRPr="00A1003F">
        <w:rPr>
          <w:sz w:val="16"/>
        </w:rPr>
        <w:t xml:space="preserve"> taking the leap on that upfront commitment to your spending, commitment to European leadership."</w:t>
      </w:r>
    </w:p>
    <w:p w14:paraId="73C710E8" w14:textId="77777777" w:rsidR="00BD6EF5" w:rsidRPr="00A1003F" w:rsidRDefault="00BD6EF5" w:rsidP="00BD6EF5">
      <w:pPr>
        <w:rPr>
          <w:sz w:val="16"/>
        </w:rPr>
      </w:pPr>
      <w:r w:rsidRPr="00A1003F">
        <w:rPr>
          <w:sz w:val="16"/>
        </w:rPr>
        <w:t>“I want to commend you and thank you for that — to include the contributions and the partnership that we'll continue to undertake,” he said.</w:t>
      </w:r>
    </w:p>
    <w:p w14:paraId="36E09802" w14:textId="77777777" w:rsidR="00BD6EF5" w:rsidRPr="00A1003F" w:rsidRDefault="00BD6EF5" w:rsidP="00BD6EF5">
      <w:pPr>
        <w:rPr>
          <w:sz w:val="16"/>
        </w:rPr>
      </w:pPr>
      <w:r w:rsidRPr="00A1003F">
        <w:rPr>
          <w:sz w:val="16"/>
        </w:rPr>
        <w:t xml:space="preserve">Secretary Hegseth told the German Minister that the </w:t>
      </w:r>
      <w:r w:rsidRPr="00A1003F">
        <w:rPr>
          <w:rStyle w:val="StyleUnderline"/>
        </w:rPr>
        <w:t xml:space="preserve">US is grateful for the support the </w:t>
      </w:r>
      <w:r w:rsidRPr="00A1003F">
        <w:rPr>
          <w:rStyle w:val="Emphasis"/>
        </w:rPr>
        <w:t>German government</w:t>
      </w:r>
      <w:r w:rsidRPr="00A1003F">
        <w:rPr>
          <w:rStyle w:val="StyleUnderline"/>
        </w:rPr>
        <w:t xml:space="preserve"> gives to </w:t>
      </w:r>
      <w:r w:rsidRPr="00A1003F">
        <w:rPr>
          <w:rStyle w:val="Emphasis"/>
        </w:rPr>
        <w:t>American troops</w:t>
      </w:r>
      <w:r w:rsidRPr="00A1003F">
        <w:rPr>
          <w:rStyle w:val="StyleUnderline"/>
        </w:rPr>
        <w:t xml:space="preserve"> stationed in </w:t>
      </w:r>
      <w:r w:rsidRPr="00A1003F">
        <w:rPr>
          <w:rStyle w:val="Emphasis"/>
        </w:rPr>
        <w:t>Germany</w:t>
      </w:r>
      <w:r w:rsidRPr="00A1003F">
        <w:rPr>
          <w:sz w:val="16"/>
        </w:rPr>
        <w:t>. "Thank you for many years of partnership and friendship in that regard," he said.</w:t>
      </w:r>
    </w:p>
    <w:p w14:paraId="613444CA" w14:textId="77777777" w:rsidR="00BD6EF5" w:rsidRPr="00A1003F" w:rsidRDefault="00BD6EF5" w:rsidP="00BD6EF5">
      <w:pPr>
        <w:rPr>
          <w:sz w:val="16"/>
        </w:rPr>
      </w:pPr>
      <w:r w:rsidRPr="00A1003F">
        <w:rPr>
          <w:sz w:val="16"/>
        </w:rPr>
        <w:t>Prior to his meeting with Minister Pistorius, Secretary Hegseth joined President Donald Trump, Vice President JD Vance, other US officials and NATO Secretary General Mark Rutte at the White House, to discuss how the U.S. plans to support Ukraine going forward.</w:t>
      </w:r>
    </w:p>
    <w:p w14:paraId="2D3FDED6" w14:textId="77777777" w:rsidR="00BD6EF5" w:rsidRPr="00A1003F" w:rsidRDefault="00BD6EF5" w:rsidP="00BD6EF5">
      <w:pPr>
        <w:rPr>
          <w:sz w:val="16"/>
        </w:rPr>
      </w:pPr>
      <w:r w:rsidRPr="00A1003F">
        <w:rPr>
          <w:sz w:val="16"/>
        </w:rPr>
        <w:t xml:space="preserve">That plan involves the U.S. providing weapons to Ukraine, which NATO will pay for. In the interim, President Trump said, </w:t>
      </w:r>
      <w:r w:rsidRPr="00A1003F">
        <w:rPr>
          <w:rStyle w:val="StyleUnderline"/>
        </w:rPr>
        <w:t xml:space="preserve">Germany has agreed to </w:t>
      </w:r>
      <w:r w:rsidRPr="00A1003F">
        <w:rPr>
          <w:rStyle w:val="Emphasis"/>
        </w:rPr>
        <w:t>provide</w:t>
      </w:r>
      <w:r w:rsidRPr="00A1003F">
        <w:rPr>
          <w:rStyle w:val="StyleUnderline"/>
        </w:rPr>
        <w:t xml:space="preserve"> some of its own missiles to </w:t>
      </w:r>
      <w:r w:rsidRPr="00A1003F">
        <w:rPr>
          <w:rStyle w:val="Emphasis"/>
        </w:rPr>
        <w:t>Ukraine</w:t>
      </w:r>
      <w:r w:rsidRPr="00A1003F">
        <w:rPr>
          <w:rStyle w:val="StyleUnderline"/>
        </w:rPr>
        <w:t xml:space="preserve">, which NATO will </w:t>
      </w:r>
      <w:r w:rsidRPr="00A1003F">
        <w:rPr>
          <w:rStyle w:val="Emphasis"/>
        </w:rPr>
        <w:t>eventually replace</w:t>
      </w:r>
      <w:r w:rsidRPr="00A1003F">
        <w:rPr>
          <w:sz w:val="16"/>
        </w:rPr>
        <w:t>.</w:t>
      </w:r>
    </w:p>
    <w:p w14:paraId="06548F56" w14:textId="77777777" w:rsidR="00BD6EF5" w:rsidRPr="00A1003F" w:rsidRDefault="00BD6EF5" w:rsidP="00BD6EF5">
      <w:pPr>
        <w:rPr>
          <w:sz w:val="16"/>
        </w:rPr>
      </w:pPr>
      <w:r w:rsidRPr="00A1003F">
        <w:rPr>
          <w:sz w:val="16"/>
        </w:rPr>
        <w:t xml:space="preserve">Germany, along with nearly every other NATO partner, has also recently committed to spending 5 percent of its gross domestic product on its defense, which greatly enhances NATO. And Secretary General Rutte added that </w:t>
      </w:r>
      <w:r w:rsidRPr="00A1003F">
        <w:rPr>
          <w:rStyle w:val="StyleUnderline"/>
        </w:rPr>
        <w:t>Germany has stepped up "</w:t>
      </w:r>
      <w:r w:rsidRPr="00A1003F">
        <w:rPr>
          <w:rStyle w:val="Emphasis"/>
        </w:rPr>
        <w:t>massively</w:t>
      </w:r>
      <w:r w:rsidRPr="00A1003F">
        <w:rPr>
          <w:rStyle w:val="StyleUnderline"/>
        </w:rPr>
        <w:t xml:space="preserve">" to help keep Ukraine strong and to increase defense </w:t>
      </w:r>
      <w:r w:rsidRPr="00A1003F">
        <w:rPr>
          <w:rStyle w:val="Emphasis"/>
        </w:rPr>
        <w:t>industrial production</w:t>
      </w:r>
      <w:r w:rsidRPr="00A1003F">
        <w:rPr>
          <w:sz w:val="16"/>
        </w:rPr>
        <w:t>.</w:t>
      </w:r>
    </w:p>
    <w:p w14:paraId="750B96AD" w14:textId="77777777" w:rsidR="00BD6EF5" w:rsidRPr="00A1003F" w:rsidRDefault="00BD6EF5" w:rsidP="00BD6EF5">
      <w:pPr>
        <w:rPr>
          <w:sz w:val="16"/>
        </w:rPr>
      </w:pPr>
      <w:r w:rsidRPr="00A1003F">
        <w:rPr>
          <w:sz w:val="16"/>
        </w:rPr>
        <w:t>"</w:t>
      </w:r>
      <w:r w:rsidRPr="00A1003F">
        <w:rPr>
          <w:rStyle w:val="StyleUnderline"/>
        </w:rPr>
        <w:t xml:space="preserve">I look forward to </w:t>
      </w:r>
      <w:r w:rsidRPr="00A1003F">
        <w:rPr>
          <w:rStyle w:val="Emphasis"/>
        </w:rPr>
        <w:t>further partnership</w:t>
      </w:r>
      <w:r w:rsidRPr="00A1003F">
        <w:rPr>
          <w:sz w:val="16"/>
        </w:rPr>
        <w:t xml:space="preserve">," </w:t>
      </w:r>
      <w:r w:rsidRPr="00A1003F">
        <w:rPr>
          <w:rStyle w:val="StyleUnderline"/>
        </w:rPr>
        <w:t xml:space="preserve">Secretary Hegseth told his </w:t>
      </w:r>
      <w:r w:rsidRPr="00A1003F">
        <w:rPr>
          <w:rStyle w:val="Emphasis"/>
        </w:rPr>
        <w:t>German counterpart</w:t>
      </w:r>
      <w:r w:rsidRPr="00A1003F">
        <w:rPr>
          <w:sz w:val="16"/>
        </w:rPr>
        <w:t xml:space="preserve">, </w:t>
      </w:r>
      <w:r w:rsidRPr="00A1003F">
        <w:rPr>
          <w:rStyle w:val="StyleUnderline"/>
        </w:rPr>
        <w:t xml:space="preserve">noting Germany's commitment to </w:t>
      </w:r>
      <w:r w:rsidRPr="00A1003F">
        <w:rPr>
          <w:rStyle w:val="Emphasis"/>
        </w:rPr>
        <w:t>European</w:t>
      </w:r>
      <w:r w:rsidRPr="00A1003F">
        <w:rPr>
          <w:rStyle w:val="StyleUnderline"/>
        </w:rPr>
        <w:t xml:space="preserve"> </w:t>
      </w:r>
      <w:r w:rsidRPr="00A1003F">
        <w:rPr>
          <w:rStyle w:val="Emphasis"/>
        </w:rPr>
        <w:t>security</w:t>
      </w:r>
      <w:r w:rsidRPr="00A1003F">
        <w:rPr>
          <w:sz w:val="16"/>
        </w:rPr>
        <w:t xml:space="preserve"> by putting a brigade in Lithuania, and its commitment to buy fifth generation fighter jets from the U.S. In 2022, Germany agreed to buy 35 F-35 aircraft.</w:t>
      </w:r>
    </w:p>
    <w:p w14:paraId="58A07324" w14:textId="77777777" w:rsidR="00BD6EF5" w:rsidRPr="00A1003F" w:rsidRDefault="00BD6EF5" w:rsidP="00BD6EF5">
      <w:pPr>
        <w:rPr>
          <w:sz w:val="16"/>
        </w:rPr>
      </w:pPr>
      <w:r w:rsidRPr="00A1003F">
        <w:rPr>
          <w:rStyle w:val="StyleUnderline"/>
        </w:rPr>
        <w:t>Through a long-</w:t>
      </w:r>
      <w:r w:rsidRPr="00A1003F">
        <w:rPr>
          <w:rStyle w:val="Emphasis"/>
        </w:rPr>
        <w:t>standing partnership</w:t>
      </w:r>
      <w:r w:rsidRPr="00A1003F">
        <w:rPr>
          <w:rStyle w:val="StyleUnderline"/>
        </w:rPr>
        <w:t xml:space="preserve">, </w:t>
      </w:r>
      <w:r w:rsidRPr="00A1003F">
        <w:rPr>
          <w:rStyle w:val="Emphasis"/>
        </w:rPr>
        <w:t>Minister</w:t>
      </w:r>
      <w:r w:rsidRPr="00A1003F">
        <w:rPr>
          <w:rStyle w:val="StyleUnderline"/>
        </w:rPr>
        <w:t xml:space="preserve"> </w:t>
      </w:r>
      <w:r w:rsidRPr="00A1003F">
        <w:rPr>
          <w:rStyle w:val="Emphasis"/>
        </w:rPr>
        <w:t>Pistorius</w:t>
      </w:r>
      <w:r w:rsidRPr="00A1003F">
        <w:rPr>
          <w:rStyle w:val="StyleUnderline"/>
        </w:rPr>
        <w:t xml:space="preserve"> said</w:t>
      </w:r>
      <w:r w:rsidRPr="00A1003F">
        <w:rPr>
          <w:sz w:val="16"/>
        </w:rPr>
        <w:t xml:space="preserve">, </w:t>
      </w:r>
      <w:r w:rsidRPr="00A1003F">
        <w:rPr>
          <w:rStyle w:val="StyleUnderline"/>
        </w:rPr>
        <w:t xml:space="preserve">the U.S. and Germany have not only strengthened their </w:t>
      </w:r>
      <w:r w:rsidRPr="00A1003F">
        <w:rPr>
          <w:rStyle w:val="Emphasis"/>
        </w:rPr>
        <w:t>own security, but</w:t>
      </w:r>
      <w:r w:rsidRPr="00A1003F">
        <w:rPr>
          <w:rStyle w:val="StyleUnderline"/>
        </w:rPr>
        <w:t xml:space="preserve"> also the security of </w:t>
      </w:r>
      <w:r w:rsidRPr="00A1003F">
        <w:rPr>
          <w:rStyle w:val="Emphasis"/>
        </w:rPr>
        <w:t>other partners</w:t>
      </w:r>
      <w:r w:rsidRPr="00A1003F">
        <w:rPr>
          <w:sz w:val="16"/>
        </w:rPr>
        <w:t>.</w:t>
      </w:r>
    </w:p>
    <w:p w14:paraId="1E6E1581" w14:textId="77777777" w:rsidR="00BD6EF5" w:rsidRPr="00A1003F" w:rsidRDefault="00BD6EF5" w:rsidP="00BD6EF5">
      <w:pPr>
        <w:rPr>
          <w:sz w:val="16"/>
        </w:rPr>
      </w:pPr>
      <w:r w:rsidRPr="00A1003F">
        <w:rPr>
          <w:sz w:val="16"/>
        </w:rPr>
        <w:t>"</w:t>
      </w:r>
      <w:r w:rsidRPr="00A1003F">
        <w:rPr>
          <w:rStyle w:val="StyleUnderline"/>
        </w:rPr>
        <w:t xml:space="preserve">Germany and the United States share a long-standing, deep and </w:t>
      </w:r>
      <w:r w:rsidRPr="00A1003F">
        <w:rPr>
          <w:rStyle w:val="Emphasis"/>
        </w:rPr>
        <w:t>trusted partnership</w:t>
      </w:r>
      <w:r w:rsidRPr="00A1003F">
        <w:rPr>
          <w:sz w:val="16"/>
        </w:rPr>
        <w:t xml:space="preserve"> — a partnership that strengthens not only our two nations, but also benefits the entire transatlantic alliance," he said.</w:t>
      </w:r>
    </w:p>
    <w:p w14:paraId="003BBF26" w14:textId="77777777" w:rsidR="00BD6EF5" w:rsidRPr="004716C6" w:rsidRDefault="00BD6EF5" w:rsidP="00BD6EF5">
      <w:pPr>
        <w:rPr>
          <w:sz w:val="16"/>
        </w:rPr>
      </w:pPr>
    </w:p>
    <w:p w14:paraId="0F20BAA6" w14:textId="77777777" w:rsidR="00BD6EF5" w:rsidRPr="000F06ED" w:rsidRDefault="00BD6EF5" w:rsidP="00BD6EF5">
      <w:pPr>
        <w:pStyle w:val="Heading4"/>
      </w:pPr>
      <w:r>
        <w:t xml:space="preserve">Relations are </w:t>
      </w:r>
      <w:r>
        <w:rPr>
          <w:u w:val="single"/>
        </w:rPr>
        <w:t>improving</w:t>
      </w:r>
      <w:r>
        <w:t>.</w:t>
      </w:r>
    </w:p>
    <w:p w14:paraId="75A51B5D" w14:textId="77777777" w:rsidR="00BD6EF5" w:rsidRPr="004716C6" w:rsidRDefault="00BD6EF5" w:rsidP="00BD6EF5">
      <w:r w:rsidRPr="004716C6">
        <w:rPr>
          <w:rStyle w:val="Style13ptBold"/>
        </w:rPr>
        <w:t>Kirby ’25</w:t>
      </w:r>
      <w:r>
        <w:t xml:space="preserve"> [Paul; July 18; Europe digital editor; BBC, “Germany's Merz tells BBC Europe was free-riding on US,” </w:t>
      </w:r>
      <w:r w:rsidRPr="004716C6">
        <w:t>https://www.bbc.com/news/articles/ckg6v0pk964o</w:t>
      </w:r>
      <w:r>
        <w:t xml:space="preserve">; Accessed 7.18.25] </w:t>
      </w:r>
    </w:p>
    <w:p w14:paraId="5A17BBAC" w14:textId="77777777" w:rsidR="00BD6EF5" w:rsidRPr="004716C6" w:rsidRDefault="00BD6EF5" w:rsidP="00BD6EF5">
      <w:pPr>
        <w:rPr>
          <w:rStyle w:val="Emphasis"/>
        </w:rPr>
      </w:pPr>
      <w:r>
        <w:rPr>
          <w:sz w:val="16"/>
        </w:rPr>
        <w:t xml:space="preserve">German Chancellor </w:t>
      </w:r>
      <w:r w:rsidRPr="004716C6">
        <w:rPr>
          <w:rStyle w:val="StyleUnderline"/>
        </w:rPr>
        <w:t xml:space="preserve">Friedrich Merz has accepted </w:t>
      </w:r>
      <w:r w:rsidRPr="004716C6">
        <w:rPr>
          <w:rStyle w:val="Emphasis"/>
        </w:rPr>
        <w:t>US accusations</w:t>
      </w:r>
      <w:r w:rsidRPr="004716C6">
        <w:rPr>
          <w:rStyle w:val="StyleUnderline"/>
        </w:rPr>
        <w:t xml:space="preserve"> that Europe was doing </w:t>
      </w:r>
      <w:r w:rsidRPr="004716C6">
        <w:rPr>
          <w:rStyle w:val="Emphasis"/>
        </w:rPr>
        <w:t>too little</w:t>
      </w:r>
      <w:r w:rsidRPr="004716C6">
        <w:rPr>
          <w:rStyle w:val="StyleUnderline"/>
        </w:rPr>
        <w:t xml:space="preserve"> to fund its own defence and security, but now believes they are on the </w:t>
      </w:r>
      <w:r w:rsidRPr="004716C6">
        <w:rPr>
          <w:rStyle w:val="Emphasis"/>
        </w:rPr>
        <w:t>same page</w:t>
      </w:r>
      <w:r w:rsidRPr="004716C6">
        <w:t>.</w:t>
      </w:r>
    </w:p>
    <w:p w14:paraId="5B878F52" w14:textId="77777777" w:rsidR="00BD6EF5" w:rsidRDefault="00BD6EF5" w:rsidP="00BD6EF5">
      <w:pPr>
        <w:rPr>
          <w:sz w:val="16"/>
        </w:rPr>
      </w:pPr>
      <w:r>
        <w:rPr>
          <w:sz w:val="16"/>
        </w:rPr>
        <w:t>"</w:t>
      </w:r>
      <w:r w:rsidRPr="004716C6">
        <w:rPr>
          <w:rStyle w:val="StyleUnderline"/>
        </w:rPr>
        <w:t xml:space="preserve">We know we have to do more on our own and we have been </w:t>
      </w:r>
      <w:r w:rsidRPr="004716C6">
        <w:rPr>
          <w:rStyle w:val="Emphasis"/>
        </w:rPr>
        <w:t>free-riders</w:t>
      </w:r>
      <w:r w:rsidRPr="004716C6">
        <w:rPr>
          <w:rStyle w:val="StyleUnderline"/>
        </w:rPr>
        <w:t xml:space="preserve"> in the </w:t>
      </w:r>
      <w:r w:rsidRPr="004716C6">
        <w:rPr>
          <w:rStyle w:val="Emphasis"/>
        </w:rPr>
        <w:t>past</w:t>
      </w:r>
      <w:r>
        <w:rPr>
          <w:sz w:val="16"/>
        </w:rPr>
        <w:t>," he told the BBC's Today Programme, "</w:t>
      </w:r>
      <w:r w:rsidRPr="004716C6">
        <w:rPr>
          <w:rStyle w:val="StyleUnderline"/>
        </w:rPr>
        <w:t xml:space="preserve">they're asking us to do </w:t>
      </w:r>
      <w:r w:rsidRPr="004716C6">
        <w:rPr>
          <w:rStyle w:val="Emphasis"/>
        </w:rPr>
        <w:t>more</w:t>
      </w:r>
      <w:r w:rsidRPr="004716C6">
        <w:rPr>
          <w:rStyle w:val="StyleUnderline"/>
        </w:rPr>
        <w:t xml:space="preserve"> and we are </w:t>
      </w:r>
      <w:r w:rsidRPr="004716C6">
        <w:rPr>
          <w:rStyle w:val="Emphasis"/>
        </w:rPr>
        <w:t>doing more</w:t>
      </w:r>
      <w:r>
        <w:rPr>
          <w:sz w:val="16"/>
        </w:rPr>
        <w:t>."</w:t>
      </w:r>
    </w:p>
    <w:p w14:paraId="7A9234D2" w14:textId="77777777" w:rsidR="00BD6EF5" w:rsidRDefault="00BD6EF5" w:rsidP="00BD6EF5">
      <w:pPr>
        <w:rPr>
          <w:sz w:val="16"/>
        </w:rPr>
      </w:pPr>
      <w:r>
        <w:rPr>
          <w:sz w:val="16"/>
        </w:rPr>
        <w:t>Merz was in the UK to boost defence ties with Germany, as part of an historic friendship treaty that also aims to tackle irregular migration and promote youth exchanges.</w:t>
      </w:r>
    </w:p>
    <w:p w14:paraId="56015C0A" w14:textId="77777777" w:rsidR="00BD6EF5" w:rsidRDefault="00BD6EF5" w:rsidP="00BD6EF5">
      <w:pPr>
        <w:rPr>
          <w:sz w:val="16"/>
        </w:rPr>
      </w:pPr>
      <w:r>
        <w:rPr>
          <w:sz w:val="16"/>
        </w:rPr>
        <w:t>Russia's war with Ukraine has framed the early weeks of his chancellorship, as has US President Donald Trump's threat to impose 30% import tariffs on European Union exports from 1 August.</w:t>
      </w:r>
    </w:p>
    <w:p w14:paraId="0D34E04D" w14:textId="77777777" w:rsidR="00BD6EF5" w:rsidRDefault="00BD6EF5" w:rsidP="00BD6EF5">
      <w:pPr>
        <w:rPr>
          <w:sz w:val="16"/>
        </w:rPr>
      </w:pPr>
      <w:r w:rsidRPr="004716C6">
        <w:rPr>
          <w:rStyle w:val="StyleUnderline"/>
        </w:rPr>
        <w:t xml:space="preserve">Merz told Nick Robinson, in his first UK </w:t>
      </w:r>
      <w:r w:rsidRPr="004716C6">
        <w:rPr>
          <w:rStyle w:val="Emphasis"/>
        </w:rPr>
        <w:t>broadcast intervie</w:t>
      </w:r>
      <w:r w:rsidRPr="004716C6">
        <w:rPr>
          <w:rStyle w:val="StyleUnderline"/>
        </w:rPr>
        <w:t xml:space="preserve">w as chancellor, that he had now met Trump three times and they were on </w:t>
      </w:r>
      <w:r w:rsidRPr="004716C6">
        <w:rPr>
          <w:rStyle w:val="Emphasis"/>
        </w:rPr>
        <w:t>good speaking terms</w:t>
      </w:r>
      <w:r>
        <w:rPr>
          <w:sz w:val="16"/>
        </w:rPr>
        <w:t>: "</w:t>
      </w:r>
      <w:r w:rsidRPr="004716C6">
        <w:rPr>
          <w:rStyle w:val="StyleUnderline"/>
        </w:rPr>
        <w:t xml:space="preserve">I think President Trump is on the same page; we are trying to </w:t>
      </w:r>
      <w:r w:rsidRPr="004716C6">
        <w:rPr>
          <w:rStyle w:val="Emphasis"/>
        </w:rPr>
        <w:t>bring this war</w:t>
      </w:r>
      <w:r w:rsidRPr="004716C6">
        <w:rPr>
          <w:rStyle w:val="StyleUnderline"/>
        </w:rPr>
        <w:t xml:space="preserve"> to an </w:t>
      </w:r>
      <w:r w:rsidRPr="004716C6">
        <w:rPr>
          <w:rStyle w:val="Emphasis"/>
        </w:rPr>
        <w:t>end</w:t>
      </w:r>
      <w:r>
        <w:rPr>
          <w:sz w:val="16"/>
        </w:rPr>
        <w:t>."</w:t>
      </w:r>
    </w:p>
    <w:p w14:paraId="408D9655" w14:textId="77777777" w:rsidR="00BD6EF5" w:rsidRDefault="00BD6EF5" w:rsidP="00BD6EF5">
      <w:pPr>
        <w:rPr>
          <w:sz w:val="16"/>
        </w:rPr>
      </w:pPr>
      <w:r w:rsidRPr="004716C6">
        <w:rPr>
          <w:sz w:val="16"/>
        </w:rPr>
        <w:t>"</w:t>
      </w:r>
      <w:r w:rsidRPr="004716C6">
        <w:rPr>
          <w:rStyle w:val="StyleUnderline"/>
        </w:rPr>
        <w:t xml:space="preserve">We are on the phone </w:t>
      </w:r>
      <w:r w:rsidRPr="004716C6">
        <w:rPr>
          <w:rStyle w:val="Emphasis"/>
        </w:rPr>
        <w:t>once</w:t>
      </w:r>
      <w:r w:rsidRPr="004716C6">
        <w:rPr>
          <w:rStyle w:val="StyleUnderline"/>
        </w:rPr>
        <w:t xml:space="preserve"> a </w:t>
      </w:r>
      <w:r w:rsidRPr="004716C6">
        <w:rPr>
          <w:rStyle w:val="Emphasis"/>
        </w:rPr>
        <w:t>week</w:t>
      </w:r>
      <w:r w:rsidRPr="004716C6">
        <w:rPr>
          <w:rStyle w:val="StyleUnderline"/>
        </w:rPr>
        <w:t>;</w:t>
      </w:r>
      <w:r w:rsidRPr="004716C6">
        <w:rPr>
          <w:sz w:val="16"/>
        </w:rPr>
        <w:t xml:space="preserve"> </w:t>
      </w:r>
      <w:r w:rsidRPr="004716C6">
        <w:rPr>
          <w:rStyle w:val="StyleUnderline"/>
        </w:rPr>
        <w:t>we are</w:t>
      </w:r>
      <w:r w:rsidRPr="004716C6">
        <w:rPr>
          <w:rStyle w:val="Emphasis"/>
        </w:rPr>
        <w:t xml:space="preserve"> co-ordinating</w:t>
      </w:r>
      <w:r w:rsidRPr="004716C6">
        <w:rPr>
          <w:rStyle w:val="StyleUnderline"/>
        </w:rPr>
        <w:t xml:space="preserve"> our </w:t>
      </w:r>
      <w:r w:rsidRPr="004716C6">
        <w:rPr>
          <w:rStyle w:val="Emphasis"/>
        </w:rPr>
        <w:t>efforts</w:t>
      </w:r>
      <w:r w:rsidRPr="004716C6">
        <w:rPr>
          <w:rStyle w:val="StyleUnderline"/>
        </w:rPr>
        <w:t>.</w:t>
      </w:r>
      <w:r w:rsidRPr="004716C6">
        <w:rPr>
          <w:sz w:val="16"/>
        </w:rPr>
        <w:t xml:space="preserve"> One issue is the war in Ukraine, and the second is our trade debates and tariffs."</w:t>
      </w:r>
    </w:p>
    <w:p w14:paraId="12CD02BD" w14:textId="77777777" w:rsidR="00BD6EF5" w:rsidRDefault="00BD6EF5" w:rsidP="00BD6EF5">
      <w:pPr>
        <w:rPr>
          <w:sz w:val="16"/>
        </w:rPr>
      </w:pPr>
    </w:p>
    <w:p w14:paraId="5DEEC78D" w14:textId="77777777" w:rsidR="00BD6EF5" w:rsidRDefault="00BD6EF5" w:rsidP="00BD6EF5">
      <w:pPr>
        <w:pStyle w:val="Heading4"/>
      </w:pPr>
      <w:r>
        <w:t xml:space="preserve">Merz </w:t>
      </w:r>
      <w:r>
        <w:rPr>
          <w:u w:val="single"/>
        </w:rPr>
        <w:t>maintains</w:t>
      </w:r>
      <w:r>
        <w:t xml:space="preserve"> the Alliance.</w:t>
      </w:r>
    </w:p>
    <w:p w14:paraId="2C6A6396" w14:textId="77777777" w:rsidR="00BD6EF5" w:rsidRPr="00906877" w:rsidRDefault="00BD6EF5" w:rsidP="00BD6EF5">
      <w:r w:rsidRPr="000A1D29">
        <w:rPr>
          <w:rStyle w:val="Style13ptBold"/>
        </w:rPr>
        <w:t>Mead ’25</w:t>
      </w:r>
      <w:r>
        <w:t xml:space="preserve"> [Walter Russel; Updated July 14; Distinguished Fellow in Strategy and Statesmanship at Hudson Institute, Professor of Strategy and Statecraft with the Center for Classical and Civic Education at the University of Florida; WSJ, “Friedrich Merz, Our Man in Berlin,” </w:t>
      </w:r>
      <w:r w:rsidRPr="00B23452">
        <w:t>https://www.wsj.com/opinion/our-man-in-berlin-the-merz-trump-relationship-national-security-af72f3c2</w:t>
      </w:r>
      <w:r>
        <w:t>; Accessed 7.18.25]</w:t>
      </w:r>
    </w:p>
    <w:p w14:paraId="087B3289" w14:textId="77777777" w:rsidR="00BD6EF5" w:rsidRPr="00906877" w:rsidRDefault="00BD6EF5" w:rsidP="00BD6EF5">
      <w:pPr>
        <w:rPr>
          <w:sz w:val="16"/>
        </w:rPr>
      </w:pPr>
      <w:r w:rsidRPr="00906877">
        <w:rPr>
          <w:rStyle w:val="StyleUnderline"/>
        </w:rPr>
        <w:t>Mr. Merz</w:t>
      </w:r>
      <w:r w:rsidRPr="00906877">
        <w:rPr>
          <w:sz w:val="16"/>
        </w:rPr>
        <w:t xml:space="preserve">, </w:t>
      </w:r>
      <w:r w:rsidRPr="00906877">
        <w:rPr>
          <w:rStyle w:val="StyleUnderline"/>
        </w:rPr>
        <w:t xml:space="preserve">a </w:t>
      </w:r>
      <w:r w:rsidRPr="00906877">
        <w:rPr>
          <w:rStyle w:val="Emphasis"/>
        </w:rPr>
        <w:t>successful</w:t>
      </w:r>
      <w:r w:rsidRPr="00906877">
        <w:rPr>
          <w:rStyle w:val="StyleUnderline"/>
        </w:rPr>
        <w:t xml:space="preserve"> </w:t>
      </w:r>
      <w:r w:rsidRPr="00906877">
        <w:rPr>
          <w:rStyle w:val="Emphasis"/>
        </w:rPr>
        <w:t>businessman</w:t>
      </w:r>
      <w:r w:rsidRPr="00906877">
        <w:rPr>
          <w:sz w:val="16"/>
        </w:rPr>
        <w:t xml:space="preserve">, </w:t>
      </w:r>
      <w:r w:rsidRPr="00906877">
        <w:rPr>
          <w:rStyle w:val="StyleUnderline"/>
        </w:rPr>
        <w:t xml:space="preserve">may have an </w:t>
      </w:r>
      <w:r w:rsidRPr="00906877">
        <w:rPr>
          <w:rStyle w:val="Emphasis"/>
        </w:rPr>
        <w:t>easier time</w:t>
      </w:r>
      <w:r w:rsidRPr="00906877">
        <w:rPr>
          <w:rStyle w:val="StyleUnderline"/>
        </w:rPr>
        <w:t xml:space="preserve"> understanding the </w:t>
      </w:r>
      <w:r w:rsidRPr="00906877">
        <w:rPr>
          <w:rStyle w:val="Emphasis"/>
        </w:rPr>
        <w:t>American president</w:t>
      </w:r>
      <w:r w:rsidRPr="00906877">
        <w:rPr>
          <w:rStyle w:val="StyleUnderline"/>
        </w:rPr>
        <w:t xml:space="preserve"> than do career politicians with less feel for the private sector</w:t>
      </w:r>
      <w:r w:rsidRPr="00906877">
        <w:rPr>
          <w:sz w:val="16"/>
        </w:rPr>
        <w:t xml:space="preserve">. </w:t>
      </w:r>
      <w:r w:rsidRPr="00906877">
        <w:rPr>
          <w:rStyle w:val="StyleUnderline"/>
        </w:rPr>
        <w:t xml:space="preserve">Knowing that a </w:t>
      </w:r>
      <w:r w:rsidRPr="00906877">
        <w:rPr>
          <w:rStyle w:val="Emphasis"/>
        </w:rPr>
        <w:t>working relationship</w:t>
      </w:r>
      <w:r w:rsidRPr="00906877">
        <w:rPr>
          <w:rStyle w:val="StyleUnderline"/>
        </w:rPr>
        <w:t xml:space="preserve"> with Mr. Trump was a </w:t>
      </w:r>
      <w:r w:rsidRPr="00906877">
        <w:rPr>
          <w:rStyle w:val="Emphasis"/>
        </w:rPr>
        <w:t>key</w:t>
      </w:r>
      <w:r w:rsidRPr="00906877">
        <w:rPr>
          <w:rStyle w:val="StyleUnderline"/>
        </w:rPr>
        <w:t xml:space="preserve"> to his </w:t>
      </w:r>
      <w:r w:rsidRPr="00906877">
        <w:rPr>
          <w:rStyle w:val="Emphasis"/>
        </w:rPr>
        <w:t>success</w:t>
      </w:r>
      <w:r w:rsidRPr="00906877">
        <w:rPr>
          <w:sz w:val="16"/>
        </w:rPr>
        <w:t xml:space="preserve"> overall, </w:t>
      </w:r>
      <w:r w:rsidRPr="00906877">
        <w:rPr>
          <w:rStyle w:val="StyleUnderline"/>
        </w:rPr>
        <w:t xml:space="preserve">the new German chancellor has tended the bilateral relationship </w:t>
      </w:r>
      <w:r w:rsidRPr="00906877">
        <w:rPr>
          <w:rStyle w:val="Emphasis"/>
        </w:rPr>
        <w:t>assiduously</w:t>
      </w:r>
      <w:r w:rsidRPr="00906877">
        <w:rPr>
          <w:sz w:val="16"/>
        </w:rPr>
        <w:t xml:space="preserve">. At his first Oval Office meeting, Mr. Merz presented the president with a gold-framed copy of Mr. Trump’s grandfather’s German birth certificate. </w:t>
      </w:r>
      <w:r w:rsidRPr="00906877">
        <w:rPr>
          <w:rStyle w:val="StyleUnderline"/>
        </w:rPr>
        <w:t xml:space="preserve">Mr. Merz has </w:t>
      </w:r>
      <w:r w:rsidRPr="00906877">
        <w:rPr>
          <w:rStyle w:val="Emphasis"/>
        </w:rPr>
        <w:t>refused to criticize</w:t>
      </w:r>
      <w:r w:rsidRPr="00906877">
        <w:rPr>
          <w:rStyle w:val="StyleUnderline"/>
        </w:rPr>
        <w:t xml:space="preserve"> Mr. </w:t>
      </w:r>
      <w:r w:rsidRPr="00906877">
        <w:rPr>
          <w:rStyle w:val="Emphasis"/>
        </w:rPr>
        <w:t>Trump</w:t>
      </w:r>
      <w:r w:rsidRPr="00906877">
        <w:rPr>
          <w:rStyle w:val="StyleUnderline"/>
        </w:rPr>
        <w:t xml:space="preserve"> in public</w:t>
      </w:r>
      <w:r w:rsidRPr="00906877">
        <w:rPr>
          <w:sz w:val="16"/>
        </w:rPr>
        <w:t xml:space="preserve"> and has nothing but nice things to say about their telephone conversations.</w:t>
      </w:r>
    </w:p>
    <w:p w14:paraId="794E585B" w14:textId="77777777" w:rsidR="00BD6EF5" w:rsidRPr="00906877" w:rsidRDefault="00BD6EF5" w:rsidP="00BD6EF5">
      <w:pPr>
        <w:rPr>
          <w:sz w:val="16"/>
        </w:rPr>
      </w:pPr>
      <w:r w:rsidRPr="00906877">
        <w:rPr>
          <w:sz w:val="16"/>
        </w:rPr>
        <w:t xml:space="preserve">Bucking a tide of anti-Israel and anti-American sentiment in Europe, </w:t>
      </w:r>
      <w:r w:rsidRPr="00906877">
        <w:rPr>
          <w:rStyle w:val="StyleUnderline"/>
        </w:rPr>
        <w:t xml:space="preserve">Mr. Merz was extremely supportive both of </w:t>
      </w:r>
      <w:r w:rsidRPr="00906877">
        <w:rPr>
          <w:rStyle w:val="Emphasis"/>
        </w:rPr>
        <w:t>Israel’s w</w:t>
      </w:r>
      <w:r w:rsidRPr="00906877">
        <w:rPr>
          <w:rStyle w:val="StyleUnderline"/>
        </w:rPr>
        <w:t xml:space="preserve">ar against </w:t>
      </w:r>
      <w:r w:rsidRPr="00906877">
        <w:rPr>
          <w:rStyle w:val="Emphasis"/>
        </w:rPr>
        <w:t>Iran</w:t>
      </w:r>
      <w:r w:rsidRPr="00906877">
        <w:rPr>
          <w:rStyle w:val="StyleUnderline"/>
        </w:rPr>
        <w:t xml:space="preserve"> and of </w:t>
      </w:r>
      <w:r w:rsidRPr="00906877">
        <w:rPr>
          <w:rStyle w:val="Emphasis"/>
        </w:rPr>
        <w:t>Trump’s backing</w:t>
      </w:r>
      <w:r w:rsidRPr="00906877">
        <w:rPr>
          <w:rStyle w:val="StyleUnderline"/>
        </w:rPr>
        <w:t xml:space="preserve"> for the Jewish state</w:t>
      </w:r>
      <w:r w:rsidRPr="00906877">
        <w:rPr>
          <w:sz w:val="16"/>
        </w:rPr>
        <w:t>. He praised Israel’s strikes against Iran, calling them “dirty work that Israel is doing for all of us.” Mr. Merz was clear about Iran’s intentions: “The evidence that Iran is continuing on its path to building a nuclear weapon can no longer be seriously disputed.” And his reaction to Mr. Trump’s decision to join Israeli military action in Iran was equally unambiguous: “There is no reason for us, or for me personally, to criticize what Israel started a week ago, nor is there any reason to criticize what America did last weekend.”</w:t>
      </w:r>
    </w:p>
    <w:p w14:paraId="4DA089CD" w14:textId="77777777" w:rsidR="00BD6EF5" w:rsidRPr="00906877" w:rsidRDefault="00BD6EF5" w:rsidP="00BD6EF5">
      <w:pPr>
        <w:rPr>
          <w:sz w:val="16"/>
        </w:rPr>
      </w:pPr>
      <w:r w:rsidRPr="00906877">
        <w:rPr>
          <w:rStyle w:val="StyleUnderline"/>
        </w:rPr>
        <w:t xml:space="preserve">Mr. Merz’s style reflects a return to the conservative and </w:t>
      </w:r>
      <w:r w:rsidRPr="00906877">
        <w:rPr>
          <w:rStyle w:val="Emphasis"/>
        </w:rPr>
        <w:t>pragmatic approach</w:t>
      </w:r>
      <w:r w:rsidRPr="00906877">
        <w:rPr>
          <w:rStyle w:val="StyleUnderline"/>
        </w:rPr>
        <w:t xml:space="preserve"> that made West Germany </w:t>
      </w:r>
      <w:r w:rsidRPr="00906877">
        <w:rPr>
          <w:rStyle w:val="Emphasis"/>
        </w:rPr>
        <w:t>America’s most reliable ally</w:t>
      </w:r>
      <w:r w:rsidRPr="00906877">
        <w:rPr>
          <w:sz w:val="16"/>
        </w:rPr>
        <w:t xml:space="preserve"> in Continental Europe during the early decades of the Cold War. Conservative chancellors like Konrad Adenauer and Ludwig Erhard supported the North Atlantic Treaty Organization and the trans-Atlantic alliance through thick and thin. France might dream Gaullist dreams of independence and autonomy, but with East Germany under Moscow’s control, German conservatives believed the American alliance was their one hope of safety.</w:t>
      </w:r>
    </w:p>
    <w:p w14:paraId="22D3694C" w14:textId="77777777" w:rsidR="00BD6EF5" w:rsidRPr="00906877" w:rsidRDefault="00BD6EF5" w:rsidP="00BD6EF5">
      <w:pPr>
        <w:rPr>
          <w:sz w:val="16"/>
        </w:rPr>
      </w:pPr>
      <w:r w:rsidRPr="00906877">
        <w:rPr>
          <w:rStyle w:val="StyleUnderline"/>
        </w:rPr>
        <w:t xml:space="preserve">Mr. Merz seems to see the world in </w:t>
      </w:r>
      <w:r w:rsidRPr="00906877">
        <w:rPr>
          <w:rStyle w:val="Emphasis"/>
        </w:rPr>
        <w:t>similar terms</w:t>
      </w:r>
      <w:r w:rsidRPr="00906877">
        <w:rPr>
          <w:sz w:val="16"/>
        </w:rPr>
        <w:t xml:space="preserve">. Vladimir Putin may not pose the same threat to Germany that Joseph Stalin did when the Red Army camped in the ruins of Berlin, but Mr. </w:t>
      </w:r>
      <w:r w:rsidRPr="00906877">
        <w:rPr>
          <w:rStyle w:val="StyleUnderline"/>
        </w:rPr>
        <w:t xml:space="preserve">Putin’s growing power and evident hostility mean that </w:t>
      </w:r>
      <w:r w:rsidRPr="00906877">
        <w:rPr>
          <w:rStyle w:val="Emphasis"/>
        </w:rPr>
        <w:t>America</w:t>
      </w:r>
      <w:r w:rsidRPr="00906877">
        <w:rPr>
          <w:rStyle w:val="StyleUnderline"/>
        </w:rPr>
        <w:t xml:space="preserve"> </w:t>
      </w:r>
      <w:r w:rsidRPr="00906877">
        <w:rPr>
          <w:rStyle w:val="Emphasis"/>
        </w:rPr>
        <w:t>matters</w:t>
      </w:r>
      <w:r w:rsidRPr="00906877">
        <w:rPr>
          <w:rStyle w:val="StyleUnderline"/>
        </w:rPr>
        <w:t xml:space="preserve"> more for </w:t>
      </w:r>
      <w:r w:rsidRPr="00906877">
        <w:rPr>
          <w:rStyle w:val="Emphasis"/>
        </w:rPr>
        <w:t>German security</w:t>
      </w:r>
      <w:r w:rsidRPr="00906877">
        <w:rPr>
          <w:sz w:val="16"/>
        </w:rPr>
        <w:t xml:space="preserve"> than it has since the end of the Cold War. </w:t>
      </w:r>
      <w:r w:rsidRPr="00906877">
        <w:rPr>
          <w:rStyle w:val="StyleUnderline"/>
        </w:rPr>
        <w:t xml:space="preserve">Mr. Trump has made clear that </w:t>
      </w:r>
      <w:r w:rsidRPr="00906877">
        <w:rPr>
          <w:rStyle w:val="Emphasis"/>
        </w:rPr>
        <w:t>America’s continuing engagement</w:t>
      </w:r>
      <w:r w:rsidRPr="00906877">
        <w:rPr>
          <w:rStyle w:val="StyleUnderline"/>
        </w:rPr>
        <w:t xml:space="preserve"> in Europe can’t be taken </w:t>
      </w:r>
      <w:r w:rsidRPr="00906877">
        <w:rPr>
          <w:rStyle w:val="Emphasis"/>
        </w:rPr>
        <w:t>for granted</w:t>
      </w:r>
      <w:r w:rsidRPr="00906877">
        <w:rPr>
          <w:sz w:val="16"/>
        </w:rPr>
        <w:t xml:space="preserve">. </w:t>
      </w:r>
      <w:r w:rsidRPr="00906877">
        <w:rPr>
          <w:rStyle w:val="StyleUnderline"/>
        </w:rPr>
        <w:t xml:space="preserve">Mr. Merz </w:t>
      </w:r>
      <w:r w:rsidRPr="00906877">
        <w:rPr>
          <w:rStyle w:val="Emphasis"/>
        </w:rPr>
        <w:t>understands</w:t>
      </w:r>
      <w:r w:rsidRPr="00906877">
        <w:rPr>
          <w:rStyle w:val="StyleUnderline"/>
        </w:rPr>
        <w:t xml:space="preserve"> that and is </w:t>
      </w:r>
      <w:r w:rsidRPr="00906877">
        <w:rPr>
          <w:rStyle w:val="Emphasis"/>
        </w:rPr>
        <w:t>acting accordingly</w:t>
      </w:r>
      <w:r w:rsidRPr="00906877">
        <w:rPr>
          <w:sz w:val="16"/>
        </w:rPr>
        <w:t>.</w:t>
      </w:r>
    </w:p>
    <w:p w14:paraId="237B4AB3" w14:textId="77777777" w:rsidR="00BD6EF5" w:rsidRPr="00906877" w:rsidRDefault="00BD6EF5" w:rsidP="00BD6EF5">
      <w:pPr>
        <w:rPr>
          <w:sz w:val="16"/>
        </w:rPr>
      </w:pPr>
      <w:r w:rsidRPr="00906877">
        <w:rPr>
          <w:sz w:val="16"/>
        </w:rPr>
        <w:t>There was another reason German leaders supported the American alliance in the early Cold War. After Germany launched the two most brutal wars in European history in 1914 and 1939, its neighbors understandably didn’t trust it. Many in Britain and France opposed German rearmament during the 1950s but were reassured by the continuing presence of the Americans.</w:t>
      </w:r>
    </w:p>
    <w:p w14:paraId="4BED7072" w14:textId="77777777" w:rsidR="00BD6EF5" w:rsidRPr="00906877" w:rsidRDefault="00BD6EF5" w:rsidP="00BD6EF5">
      <w:pPr>
        <w:rPr>
          <w:sz w:val="16"/>
        </w:rPr>
      </w:pPr>
      <w:r w:rsidRPr="00906877">
        <w:rPr>
          <w:rStyle w:val="StyleUnderline"/>
        </w:rPr>
        <w:t>The American alliance</w:t>
      </w:r>
      <w:r w:rsidRPr="00906877">
        <w:rPr>
          <w:sz w:val="16"/>
        </w:rPr>
        <w:t xml:space="preserve"> did more than keep the Russians out of Europe. It </w:t>
      </w:r>
      <w:r w:rsidRPr="00906877">
        <w:rPr>
          <w:rStyle w:val="StyleUnderline"/>
        </w:rPr>
        <w:t xml:space="preserve">brought the </w:t>
      </w:r>
      <w:r w:rsidRPr="00906877">
        <w:rPr>
          <w:rStyle w:val="Emphasis"/>
        </w:rPr>
        <w:t>Germans</w:t>
      </w:r>
      <w:r w:rsidRPr="00906877">
        <w:rPr>
          <w:rStyle w:val="StyleUnderline"/>
        </w:rPr>
        <w:t xml:space="preserve"> </w:t>
      </w:r>
      <w:r w:rsidRPr="00906877">
        <w:rPr>
          <w:rStyle w:val="Emphasis"/>
        </w:rPr>
        <w:t>in</w:t>
      </w:r>
      <w:r w:rsidRPr="00906877">
        <w:rPr>
          <w:sz w:val="16"/>
        </w:rPr>
        <w:t>. West Germany was able to regain the trust of its neighbors and build the cooperative relationships that promoted German prosperity and, eventually, German and European unity.</w:t>
      </w:r>
    </w:p>
    <w:p w14:paraId="6EFFA0D3" w14:textId="77777777" w:rsidR="00BD6EF5" w:rsidRPr="00906877" w:rsidRDefault="00BD6EF5" w:rsidP="00BD6EF5">
      <w:pPr>
        <w:rPr>
          <w:sz w:val="16"/>
        </w:rPr>
      </w:pPr>
      <w:r w:rsidRPr="00906877">
        <w:rPr>
          <w:sz w:val="16"/>
        </w:rPr>
        <w:t xml:space="preserve">That history could become relevant again. </w:t>
      </w:r>
      <w:r w:rsidRPr="00906877">
        <w:rPr>
          <w:rStyle w:val="StyleUnderline"/>
        </w:rPr>
        <w:t xml:space="preserve">A Germany that </w:t>
      </w:r>
      <w:r w:rsidRPr="00906877">
        <w:rPr>
          <w:rStyle w:val="Emphasis"/>
        </w:rPr>
        <w:t>modernizes</w:t>
      </w:r>
      <w:r w:rsidRPr="00906877">
        <w:rPr>
          <w:rStyle w:val="StyleUnderline"/>
        </w:rPr>
        <w:t xml:space="preserve"> its </w:t>
      </w:r>
      <w:r w:rsidRPr="00906877">
        <w:rPr>
          <w:rStyle w:val="Emphasis"/>
        </w:rPr>
        <w:t>military</w:t>
      </w:r>
      <w:r w:rsidRPr="00906877">
        <w:rPr>
          <w:rStyle w:val="StyleUnderline"/>
        </w:rPr>
        <w:t xml:space="preserve"> and seriously commits to putting 5% of GDP toward defense would soon have</w:t>
      </w:r>
      <w:r w:rsidRPr="00906877">
        <w:rPr>
          <w:sz w:val="16"/>
        </w:rPr>
        <w:t xml:space="preserve">, by far, </w:t>
      </w:r>
      <w:r w:rsidRPr="00906877">
        <w:rPr>
          <w:rStyle w:val="StyleUnderline"/>
        </w:rPr>
        <w:t xml:space="preserve">the strongest military in the </w:t>
      </w:r>
      <w:r w:rsidRPr="00906877">
        <w:rPr>
          <w:rStyle w:val="Emphasis"/>
        </w:rPr>
        <w:t>E</w:t>
      </w:r>
      <w:r w:rsidRPr="00906877">
        <w:rPr>
          <w:rStyle w:val="StyleUnderline"/>
        </w:rPr>
        <w:t xml:space="preserve">uropean </w:t>
      </w:r>
      <w:r w:rsidRPr="00906877">
        <w:rPr>
          <w:rStyle w:val="Emphasis"/>
        </w:rPr>
        <w:t>U</w:t>
      </w:r>
      <w:r w:rsidRPr="00906877">
        <w:rPr>
          <w:rStyle w:val="StyleUnderline"/>
        </w:rPr>
        <w:t>nion</w:t>
      </w:r>
      <w:r w:rsidRPr="00906877">
        <w:rPr>
          <w:sz w:val="16"/>
        </w:rPr>
        <w:t>. A continued American engagement in European security will again reassure Germany’s neighbors that they don’t have to worry about an overmighty Berlin.</w:t>
      </w:r>
    </w:p>
    <w:p w14:paraId="5FC9AF91" w14:textId="77777777" w:rsidR="00BD6EF5" w:rsidRDefault="00BD6EF5" w:rsidP="00BD6EF5">
      <w:pPr>
        <w:rPr>
          <w:sz w:val="16"/>
        </w:rPr>
      </w:pPr>
      <w:r w:rsidRPr="00906877">
        <w:rPr>
          <w:sz w:val="16"/>
        </w:rPr>
        <w:t xml:space="preserve">In any case, </w:t>
      </w:r>
      <w:r w:rsidRPr="00906877">
        <w:rPr>
          <w:rStyle w:val="StyleUnderline"/>
        </w:rPr>
        <w:t xml:space="preserve">Friedrich Merz appears to understand both the </w:t>
      </w:r>
      <w:r w:rsidRPr="00906877">
        <w:rPr>
          <w:rStyle w:val="Emphasis"/>
        </w:rPr>
        <w:t>importance</w:t>
      </w:r>
      <w:r w:rsidRPr="00906877">
        <w:rPr>
          <w:rStyle w:val="StyleUnderline"/>
        </w:rPr>
        <w:t xml:space="preserve"> and the fragility of the </w:t>
      </w:r>
      <w:r w:rsidRPr="00906877">
        <w:rPr>
          <w:rStyle w:val="Emphasis"/>
        </w:rPr>
        <w:t>American</w:t>
      </w:r>
      <w:r w:rsidRPr="00906877">
        <w:rPr>
          <w:rStyle w:val="StyleUnderline"/>
        </w:rPr>
        <w:t xml:space="preserve"> </w:t>
      </w:r>
      <w:r w:rsidRPr="00906877">
        <w:rPr>
          <w:rStyle w:val="Emphasis"/>
        </w:rPr>
        <w:t>alliance</w:t>
      </w:r>
      <w:r w:rsidRPr="00906877">
        <w:rPr>
          <w:rStyle w:val="StyleUnderline"/>
        </w:rPr>
        <w:t xml:space="preserve"> better than his recent predecessors did</w:t>
      </w:r>
      <w:r w:rsidRPr="00906877">
        <w:rPr>
          <w:sz w:val="16"/>
        </w:rPr>
        <w:t xml:space="preserve">. There are tests ahead, but </w:t>
      </w:r>
      <w:r w:rsidRPr="00906877">
        <w:rPr>
          <w:rStyle w:val="StyleUnderline"/>
        </w:rPr>
        <w:t xml:space="preserve">Mr. Merz’s hard-headed, </w:t>
      </w:r>
      <w:r w:rsidRPr="00906877">
        <w:rPr>
          <w:rStyle w:val="Emphasis"/>
        </w:rPr>
        <w:t>pragmatic conservatism</w:t>
      </w:r>
      <w:r w:rsidRPr="00906877">
        <w:rPr>
          <w:rStyle w:val="StyleUnderline"/>
        </w:rPr>
        <w:t xml:space="preserve"> may be just what the trans-Atlantic </w:t>
      </w:r>
      <w:r w:rsidRPr="00906877">
        <w:rPr>
          <w:rStyle w:val="Emphasis"/>
        </w:rPr>
        <w:t>alliance</w:t>
      </w:r>
      <w:r w:rsidRPr="00906877">
        <w:rPr>
          <w:rStyle w:val="StyleUnderline"/>
        </w:rPr>
        <w:t xml:space="preserve"> </w:t>
      </w:r>
      <w:r w:rsidRPr="00906877">
        <w:rPr>
          <w:rStyle w:val="Emphasis"/>
        </w:rPr>
        <w:t>needs</w:t>
      </w:r>
      <w:r w:rsidRPr="00906877">
        <w:rPr>
          <w:rStyle w:val="StyleUnderline"/>
        </w:rPr>
        <w:t xml:space="preserve"> at a difficult time</w:t>
      </w:r>
      <w:r w:rsidRPr="00906877">
        <w:rPr>
          <w:sz w:val="16"/>
        </w:rPr>
        <w:t xml:space="preserve">. </w:t>
      </w:r>
    </w:p>
    <w:p w14:paraId="3B98C332" w14:textId="65843E53" w:rsidR="004102A4" w:rsidRDefault="005C68DE" w:rsidP="004102A4">
      <w:pPr>
        <w:pStyle w:val="Heading3"/>
      </w:pPr>
      <w:r>
        <w:t>Germany---</w:t>
      </w:r>
      <w:r w:rsidR="00174A1A">
        <w:t>U---Citizens---2NC</w:t>
      </w:r>
    </w:p>
    <w:p w14:paraId="6E85269C" w14:textId="77777777" w:rsidR="004102A4" w:rsidRPr="00F615C2" w:rsidRDefault="004102A4" w:rsidP="004102A4">
      <w:pPr>
        <w:pStyle w:val="Heading4"/>
      </w:pPr>
      <w:r>
        <w:t xml:space="preserve">Citizens also view them nice! </w:t>
      </w:r>
    </w:p>
    <w:p w14:paraId="05271986" w14:textId="77777777" w:rsidR="004102A4" w:rsidRPr="00F615C2" w:rsidRDefault="004102A4" w:rsidP="004102A4">
      <w:r>
        <w:t xml:space="preserve">Jacob </w:t>
      </w:r>
      <w:r w:rsidRPr="00F615C2">
        <w:rPr>
          <w:b/>
          <w:bCs/>
          <w:sz w:val="26"/>
          <w:szCs w:val="26"/>
        </w:rPr>
        <w:t>Poushter 24</w:t>
      </w:r>
      <w:r w:rsidRPr="00F615C2">
        <w:t xml:space="preserve">, </w:t>
      </w:r>
      <w:r>
        <w:t xml:space="preserve">Associate Director at Pew Research Center, MA from American University in International Affairs, </w:t>
      </w:r>
      <w:r w:rsidRPr="00F615C2">
        <w:t>11-11-2024, "Before U.S. election, most Americans and Germans had a positive view of relations between their countries", Pew Research Center, https://www.pewresearch.org/short-reads/2024/11/11/before-us-election-most-americans-and-germans-had-a-positive-view-of-relations-between-their-countries/</w:t>
      </w:r>
      <w:r w:rsidRPr="00F615C2">
        <w:rPr>
          <w:noProof/>
        </w:rPr>
        <w:t xml:space="preserve"> </w:t>
      </w:r>
      <w:r>
        <w:rPr>
          <w:noProof/>
        </w:rPr>
        <w:t xml:space="preserve">// accessed 07-16-25 // AA </w:t>
      </w:r>
      <w:r w:rsidRPr="005431E3">
        <w:rPr>
          <w:rStyle w:val="StyleUnderline"/>
          <w:rFonts w:ascii="Vani" w:hAnsi="Vani" w:cs="Vani"/>
        </w:rPr>
        <w:t>అ</w:t>
      </w:r>
      <w:r>
        <w:rPr>
          <w:rStyle w:val="StyleUnderline"/>
          <w:rFonts w:ascii="Vani" w:hAnsi="Vani" w:cs="Vani"/>
        </w:rPr>
        <w:t>.</w:t>
      </w:r>
      <w:r w:rsidRPr="005431E3">
        <w:rPr>
          <w:rStyle w:val="StyleUnderline"/>
        </w:rPr>
        <w:t xml:space="preserve"> </w:t>
      </w:r>
      <w:r w:rsidRPr="005431E3">
        <w:rPr>
          <w:rStyle w:val="StyleUnderline"/>
          <w:rFonts w:ascii="Vani" w:hAnsi="Vani" w:cs="Vani"/>
        </w:rPr>
        <w:t>అ</w:t>
      </w:r>
    </w:p>
    <w:p w14:paraId="480ADE0E" w14:textId="77777777" w:rsidR="004102A4" w:rsidRDefault="004102A4" w:rsidP="004102A4">
      <w:r w:rsidRPr="00F615C2">
        <w:rPr>
          <w:rStyle w:val="StyleUnderline"/>
        </w:rPr>
        <w:t xml:space="preserve">About three-in-four Germans </w:t>
      </w:r>
      <w:r w:rsidRPr="00F615C2">
        <w:rPr>
          <w:sz w:val="16"/>
        </w:rPr>
        <w:t xml:space="preserve">(74%) characterize relations </w:t>
      </w:r>
      <w:r w:rsidRPr="00F615C2">
        <w:rPr>
          <w:rStyle w:val="StyleUnderline"/>
        </w:rPr>
        <w:t>between the two countries as good.</w:t>
      </w:r>
      <w:r w:rsidRPr="00F615C2">
        <w:rPr>
          <w:sz w:val="16"/>
        </w:rPr>
        <w:t xml:space="preserve"> That’s largely driven by the two-thirds of all German respondents who say relations are somewhat good. 35% of people living in the former East Germany describe relations with the U.S. as bad, compared with 19% of people living in the former West Germany. 44% of Germans who support the far-right Alternative for Germany party (AfD) say U.S.-German relations are bad, including 13% who say they’re very bad. </w:t>
      </w:r>
      <w:r w:rsidRPr="00F615C2">
        <w:rPr>
          <w:rStyle w:val="StyleUnderline"/>
        </w:rPr>
        <w:t>Americans are more optimistic about U.S.-German relations: 84% say the relationship is good</w:t>
      </w:r>
      <w:r w:rsidRPr="00F615C2">
        <w:rPr>
          <w:sz w:val="16"/>
        </w:rPr>
        <w:t xml:space="preserve">, with </w:t>
      </w:r>
      <w:r w:rsidRPr="00F615C2">
        <w:rPr>
          <w:rStyle w:val="StyleUnderline"/>
        </w:rPr>
        <w:t>23% saying it’s very good</w:t>
      </w:r>
      <w:r>
        <w:t xml:space="preserve">. </w:t>
      </w:r>
      <w:r w:rsidRPr="00F615C2">
        <w:rPr>
          <w:rStyle w:val="StyleUnderline"/>
        </w:rPr>
        <w:t>Positive views of the relationship have steadily risen since we first asked the question in 2017.</w:t>
      </w:r>
    </w:p>
    <w:p w14:paraId="63F597A6" w14:textId="77777777" w:rsidR="004102A4" w:rsidRPr="00F615C2" w:rsidRDefault="004102A4" w:rsidP="004102A4"/>
    <w:p w14:paraId="1E91BAA5" w14:textId="1D57D4F0" w:rsidR="004102A4" w:rsidRPr="003B0667" w:rsidRDefault="005C68DE" w:rsidP="004102A4">
      <w:pPr>
        <w:pStyle w:val="Heading3"/>
        <w:rPr>
          <w:rStyle w:val="StyleUnderline"/>
          <w:sz w:val="32"/>
          <w:szCs w:val="32"/>
        </w:rPr>
      </w:pPr>
      <w:r>
        <w:t>Germany---</w:t>
      </w:r>
      <w:r w:rsidR="00E02E52">
        <w:rPr>
          <w:rStyle w:val="StyleUnderline"/>
          <w:sz w:val="32"/>
          <w:szCs w:val="32"/>
        </w:rPr>
        <w:t>U---Arctic Key---2NC</w:t>
      </w:r>
    </w:p>
    <w:p w14:paraId="57B2033D" w14:textId="77777777" w:rsidR="004102A4" w:rsidRPr="00421718" w:rsidRDefault="004102A4" w:rsidP="00421718">
      <w:pPr>
        <w:pStyle w:val="Heading4"/>
      </w:pPr>
      <w:r w:rsidRPr="00421718">
        <w:t xml:space="preserve">Arctic is key to US-Germany Relations. </w:t>
      </w:r>
    </w:p>
    <w:p w14:paraId="633316F2" w14:textId="77777777" w:rsidR="004102A4" w:rsidRPr="00421718" w:rsidRDefault="004102A4" w:rsidP="00421718">
      <w:r w:rsidRPr="00421718">
        <w:t xml:space="preserve">Terrance J. </w:t>
      </w:r>
      <w:r w:rsidRPr="00421718">
        <w:rPr>
          <w:rStyle w:val="Style13ptBold"/>
        </w:rPr>
        <w:t>Shanigan et al. 25</w:t>
      </w:r>
      <w:r w:rsidRPr="00421718">
        <w:t xml:space="preserve">, Logistics Planner &amp; Adminstrator at Ted Stevens Arctic center, Bachelor’s in Education from Valley City State University, MBA from Louisiana State University Shreveport; Craig L. Fleener, Deputy Director at Ted Stevens Arctic center, Bachelor’s in Natural Resource Management from University of Alaska Fairbanks, Master’s in Wildlife Biology from University of Calgary, Master’s of Intelligence Studies from American Military University; Randy A. Kee, Director at Ted Stevens Arctic Center, Bachelor’s Degree in Mathematical Science from Oregon State University, Master’s Degree in Organizational Leadership from Gonzaga University, Master’s Degree in Transportation and Logistics Management from U.S. Air Force Institute of Technology; Nicole A. Rumsey, Associate Director for Combatant Command Programs; Joseph L. Chamberlain, Associate Director for International Policy Integration, 04-11-25, "U.S.-Germany Collaboration in Arctic and High North Security: A Strategic Partnership within the Trans-Atlantic Alliance", https://tedstevensarcticcenter.org/document/u-s-germany-collaboration-in-arctic-and-high-north-security-a-strategic-partnership-within-the-trans-atlantic-alliance/ // accessed 07-16-25 // AA </w:t>
      </w:r>
      <w:r w:rsidRPr="00421718">
        <w:rPr>
          <w:rFonts w:ascii="Vani" w:hAnsi="Vani" w:cs="Vani"/>
        </w:rPr>
        <w:t>అ</w:t>
      </w:r>
      <w:r w:rsidRPr="00421718">
        <w:t xml:space="preserve">. </w:t>
      </w:r>
      <w:r w:rsidRPr="00421718">
        <w:rPr>
          <w:rFonts w:ascii="Vani" w:hAnsi="Vani" w:cs="Vani"/>
        </w:rPr>
        <w:t>అ</w:t>
      </w:r>
    </w:p>
    <w:p w14:paraId="3A042F4F" w14:textId="77777777" w:rsidR="004102A4" w:rsidRPr="007F096F" w:rsidRDefault="004102A4" w:rsidP="004102A4">
      <w:pPr>
        <w:rPr>
          <w:rStyle w:val="StyleUnderline"/>
        </w:rPr>
      </w:pPr>
      <w:r w:rsidRPr="007F096F">
        <w:rPr>
          <w:rStyle w:val="StyleUnderline"/>
        </w:rPr>
        <w:t>The Arctic, long perceived as a remote and inhospitable expanse, has undergone a</w:t>
      </w:r>
      <w:r>
        <w:rPr>
          <w:rStyle w:val="StyleUnderline"/>
        </w:rPr>
        <w:t xml:space="preserve"> </w:t>
      </w:r>
      <w:r w:rsidRPr="007F096F">
        <w:rPr>
          <w:rStyle w:val="StyleUnderline"/>
        </w:rPr>
        <w:t>dramatic transformation in recent decades</w:t>
      </w:r>
      <w:r w:rsidRPr="007F096F">
        <w:rPr>
          <w:sz w:val="14"/>
        </w:rPr>
        <w:t xml:space="preserve">. Sea ice retreat has unlocked vast economic opportunities, new shipping routes, untapped energy reserves, and critical mineral deposits while simultaneously </w:t>
      </w:r>
      <w:r w:rsidRPr="007F096F">
        <w:rPr>
          <w:rStyle w:val="StyleUnderline"/>
        </w:rPr>
        <w:t>exposing the region to heightened geopolitical risks.</w:t>
      </w:r>
      <w:r w:rsidRPr="007F096F">
        <w:rPr>
          <w:sz w:val="14"/>
        </w:rPr>
        <w:t xml:space="preserve"> </w:t>
      </w:r>
      <w:r w:rsidRPr="007F096F">
        <w:rPr>
          <w:rStyle w:val="StyleUnderline"/>
        </w:rPr>
        <w:t>For the</w:t>
      </w:r>
      <w:r>
        <w:rPr>
          <w:rStyle w:val="StyleUnderline"/>
        </w:rPr>
        <w:t xml:space="preserve"> </w:t>
      </w:r>
      <w:r w:rsidRPr="007F096F">
        <w:rPr>
          <w:rStyle w:val="StyleUnderline"/>
        </w:rPr>
        <w:t>United States, an Arctic nation through Alaska, the High North represents both a strategic</w:t>
      </w:r>
      <w:r>
        <w:rPr>
          <w:rStyle w:val="StyleUnderline"/>
        </w:rPr>
        <w:t xml:space="preserve"> </w:t>
      </w:r>
      <w:r w:rsidRPr="007F096F">
        <w:rPr>
          <w:rStyle w:val="StyleUnderline"/>
        </w:rPr>
        <w:t>asset and a vulnerability, necessitating a robust and collaborative approach to its security.</w:t>
      </w:r>
      <w:r>
        <w:rPr>
          <w:rStyle w:val="StyleUnderline"/>
        </w:rPr>
        <w:t xml:space="preserve"> </w:t>
      </w:r>
      <w:r w:rsidRPr="007F096F">
        <w:rPr>
          <w:rStyle w:val="StyleUnderline"/>
        </w:rPr>
        <w:t>Though lacking Arctic territory, Germany has emerged as an indispensable partner in this</w:t>
      </w:r>
      <w:r>
        <w:rPr>
          <w:rStyle w:val="StyleUnderline"/>
        </w:rPr>
        <w:t xml:space="preserve"> </w:t>
      </w:r>
      <w:r w:rsidRPr="007F096F">
        <w:rPr>
          <w:rStyle w:val="StyleUnderline"/>
        </w:rPr>
        <w:t>endeavor</w:t>
      </w:r>
      <w:r w:rsidRPr="007F096F">
        <w:rPr>
          <w:sz w:val="14"/>
        </w:rPr>
        <w:t xml:space="preserve">, leveraging its status in NATO, a leader in the European Union (EU), and a close U.S. ally to contribute to regional stability. </w:t>
      </w:r>
      <w:r w:rsidRPr="007F096F">
        <w:rPr>
          <w:rStyle w:val="StyleUnderline"/>
        </w:rPr>
        <w:t>This partnership has gained urgency in the wake of Russia’s 2022 invasion of Ukraine</w:t>
      </w:r>
      <w:r>
        <w:rPr>
          <w:rStyle w:val="StyleUnderline"/>
        </w:rPr>
        <w:t xml:space="preserve"> </w:t>
      </w:r>
      <w:r w:rsidRPr="007F096F">
        <w:rPr>
          <w:sz w:val="14"/>
        </w:rPr>
        <w:t xml:space="preserve">and China’s expanding Arctic ambitions, events that have reshaped the security landscape of the Arctic. </w:t>
      </w:r>
      <w:r w:rsidRPr="007F096F">
        <w:rPr>
          <w:rStyle w:val="StyleUnderline"/>
        </w:rPr>
        <w:t>Germany’s policy shift, encapsulated in the 2022 “Zeitenwende” (times-turn</w:t>
      </w:r>
      <w:r>
        <w:rPr>
          <w:rStyle w:val="StyleUnderline"/>
        </w:rPr>
        <w:t xml:space="preserve"> </w:t>
      </w:r>
      <w:r w:rsidRPr="007F096F">
        <w:rPr>
          <w:rStyle w:val="StyleUnderline"/>
        </w:rPr>
        <w:t>or turning point), has broadened its usual scientific and environmental focus in the Arctic</w:t>
      </w:r>
      <w:r>
        <w:rPr>
          <w:rStyle w:val="StyleUnderline"/>
        </w:rPr>
        <w:t xml:space="preserve"> </w:t>
      </w:r>
      <w:r w:rsidRPr="007F096F">
        <w:rPr>
          <w:sz w:val="14"/>
        </w:rPr>
        <w:t xml:space="preserve">to emphasize energy, defense, and security, aligning closely with U.S. objectives. The U.S., meanwhile, views the Arctic as a critical component of its national security (White House, 2025), with the Department of Defense identifying it as a potential theater for great power competition (U.S. Department of Defense, 2021). </w:t>
      </w:r>
      <w:r w:rsidRPr="007F096F">
        <w:rPr>
          <w:rStyle w:val="StyleUnderline"/>
        </w:rPr>
        <w:t>Together, these nations are fortifying</w:t>
      </w:r>
      <w:r>
        <w:rPr>
          <w:rStyle w:val="StyleUnderline"/>
        </w:rPr>
        <w:t xml:space="preserve"> </w:t>
      </w:r>
      <w:r w:rsidRPr="007F096F">
        <w:rPr>
          <w:rStyle w:val="StyleUnderline"/>
        </w:rPr>
        <w:t>transatlantic resilience through joint patrols with US and Nordic allies in key areas like the</w:t>
      </w:r>
      <w:r>
        <w:rPr>
          <w:rStyle w:val="StyleUnderline"/>
        </w:rPr>
        <w:t xml:space="preserve"> </w:t>
      </w:r>
      <w:r w:rsidRPr="007F096F">
        <w:rPr>
          <w:rStyle w:val="StyleUnderline"/>
        </w:rPr>
        <w:t>GIUK gap, countering emerging threats from Russia’s militarized Arctic bases to China’s</w:t>
      </w:r>
      <w:r>
        <w:rPr>
          <w:rStyle w:val="StyleUnderline"/>
        </w:rPr>
        <w:t xml:space="preserve"> </w:t>
      </w:r>
      <w:r w:rsidRPr="007F096F">
        <w:rPr>
          <w:rStyle w:val="StyleUnderline"/>
        </w:rPr>
        <w:t>investments in infrastructure and shipping.</w:t>
      </w:r>
      <w:r>
        <w:rPr>
          <w:rStyle w:val="StyleUnderline"/>
        </w:rPr>
        <w:t xml:space="preserve"> </w:t>
      </w:r>
      <w:r w:rsidRPr="007F096F">
        <w:rPr>
          <w:rStyle w:val="StyleUnderline"/>
        </w:rPr>
        <w:t>The stakes in the Arctic are immense.</w:t>
      </w:r>
      <w:r w:rsidRPr="007F096F">
        <w:rPr>
          <w:sz w:val="14"/>
        </w:rPr>
        <w:t xml:space="preserve"> The U.S. Geological Survey estimates that the region contains 13% of the world’s undiscovered oil, 30% of its undiscovered natural gas, and significant reserves of rare earth elements critical for advanced technologies (Gautier et al., 2009). New maritime routes, such as the Trans-Arctic Route (TSR), could reduce shipping times by 50% (Bennett et al, 2020), and the Northern Sea Route (NSR) promises to cut shipping times between Europe and Asia by up to 40%, </w:t>
      </w:r>
      <w:r w:rsidRPr="007F096F">
        <w:rPr>
          <w:rStyle w:val="StyleUnderline"/>
        </w:rPr>
        <w:t xml:space="preserve">reshaping global trade dynamics </w:t>
      </w:r>
      <w:r w:rsidRPr="007F096F">
        <w:rPr>
          <w:sz w:val="14"/>
        </w:rPr>
        <w:t xml:space="preserve">(Humpert, 2014). However, </w:t>
      </w:r>
      <w:r w:rsidRPr="007F096F">
        <w:rPr>
          <w:rStyle w:val="StyleUnderline"/>
        </w:rPr>
        <w:t>risks shadow these opportunities</w:t>
      </w:r>
      <w:r w:rsidRPr="007F096F">
        <w:rPr>
          <w:sz w:val="14"/>
        </w:rPr>
        <w:t xml:space="preserve">, and actual savings depend on future ice conditions and navigational feasibility, </w:t>
      </w:r>
      <w:r w:rsidRPr="007F096F">
        <w:rPr>
          <w:rStyle w:val="StyleUnderline"/>
        </w:rPr>
        <w:t>with potential variations due to operational challenges</w:t>
      </w:r>
      <w:r w:rsidRPr="007F096F">
        <w:rPr>
          <w:sz w:val="14"/>
        </w:rPr>
        <w:t xml:space="preserve">. </w:t>
      </w:r>
      <w:r w:rsidRPr="007F096F">
        <w:rPr>
          <w:rStyle w:val="StyleUnderline"/>
        </w:rPr>
        <w:t>Russia understands the value of the Arctic and has bolstered its Arctic presence with advanced missile systems and submarines and reopened Soviet-era bases, threatening NATO’s northern and western flanks</w:t>
      </w:r>
      <w:r w:rsidRPr="007F096F">
        <w:rPr>
          <w:sz w:val="14"/>
        </w:rPr>
        <w:t xml:space="preserve"> (Pezard et al., 2020). Hoping to gain a foothold in the Arctic, </w:t>
      </w:r>
      <w:r w:rsidRPr="007F096F">
        <w:rPr>
          <w:rStyle w:val="StyleUnderline"/>
        </w:rPr>
        <w:t>China has pursued economic projects like the Polar Silk Road,</w:t>
      </w:r>
      <w:r w:rsidRPr="007F096F">
        <w:rPr>
          <w:sz w:val="14"/>
        </w:rPr>
        <w:t xml:space="preserve"> raising concerns about its long-term intentions (Lanteigne, 2014</w:t>
      </w:r>
      <w:r w:rsidRPr="007F096F">
        <w:rPr>
          <w:rStyle w:val="StyleUnderline"/>
        </w:rPr>
        <w:t>). In this complex environment, U.S.-Germany collaboration offers a multifaceted response</w:t>
      </w:r>
      <w:r w:rsidRPr="007F096F">
        <w:rPr>
          <w:sz w:val="14"/>
        </w:rPr>
        <w:t xml:space="preserve">, </w:t>
      </w:r>
      <w:r w:rsidRPr="007F096F">
        <w:rPr>
          <w:rStyle w:val="StyleUnderline"/>
        </w:rPr>
        <w:t>integrating military cooperation, economic alignment, and diplomatic leadership to ensure the Arctic remains a zone of stability rather than conflict</w:t>
      </w:r>
      <w:r w:rsidRPr="007F096F">
        <w:rPr>
          <w:sz w:val="14"/>
        </w:rPr>
        <w:t>. Germany’s role, while distinct from that of Arctic states, is grounded in its strategic position within NATO and the EU</w:t>
      </w:r>
      <w:r w:rsidRPr="007F096F">
        <w:rPr>
          <w:rStyle w:val="StyleUnderline"/>
        </w:rPr>
        <w:t>. Historically, Berlin’s Arctic engagement focused on scientific research, exemplified by initiatives like the MOSAiC expedition, which advanced global understanding of climate dynamics (Alfred Wegener Institute, 2020). However, the Zeitenwende has marked a turning point, with Germany’s 2023 National Security Strategy</w:t>
      </w:r>
      <w:r>
        <w:rPr>
          <w:rStyle w:val="StyleUnderline"/>
        </w:rPr>
        <w:t xml:space="preserve"> </w:t>
      </w:r>
      <w:r w:rsidRPr="007F096F">
        <w:rPr>
          <w:rStyle w:val="StyleUnderline"/>
        </w:rPr>
        <w:t>explicitly framing Arctic stability as a NATO priority and pledging enhanced cooperation with Arctic allies</w:t>
      </w:r>
      <w:r w:rsidRPr="007F096F">
        <w:rPr>
          <w:sz w:val="14"/>
        </w:rPr>
        <w:t xml:space="preserve"> (Federal Foreign OYice, 2023). </w:t>
      </w:r>
      <w:r w:rsidRPr="007F096F">
        <w:rPr>
          <w:rStyle w:val="StyleUnderline"/>
        </w:rPr>
        <w:t>This shift recognizes that developments in the High North, whether Russian naval activity in the Greenland-Iceland-UK</w:t>
      </w:r>
      <w:r w:rsidRPr="007F096F">
        <w:rPr>
          <w:sz w:val="14"/>
        </w:rPr>
        <w:t xml:space="preserve"> (GIUK) gap or Chinese investments in Greenland, </w:t>
      </w:r>
      <w:r w:rsidRPr="007F096F">
        <w:rPr>
          <w:rStyle w:val="StyleUnderline"/>
        </w:rPr>
        <w:t>directly impact European and transatlantic security</w:t>
      </w:r>
      <w:r w:rsidRPr="007F096F">
        <w:rPr>
          <w:sz w:val="14"/>
        </w:rPr>
        <w:t xml:space="preserve">. For the U.S., </w:t>
      </w:r>
      <w:r w:rsidRPr="007F096F">
        <w:rPr>
          <w:rStyle w:val="StyleUnderline"/>
        </w:rPr>
        <w:t>Germany’s contributions strengthen the transatlantic alliance</w:t>
      </w:r>
      <w:r w:rsidRPr="007F096F">
        <w:rPr>
          <w:sz w:val="14"/>
        </w:rPr>
        <w:t xml:space="preserve">, </w:t>
      </w:r>
      <w:r w:rsidRPr="007F096F">
        <w:rPr>
          <w:rStyle w:val="StyleUnderline"/>
        </w:rPr>
        <w:t>directly supporting America’s interests</w:t>
      </w:r>
      <w:r w:rsidRPr="007F096F">
        <w:rPr>
          <w:sz w:val="14"/>
        </w:rPr>
        <w:t xml:space="preserve"> by providing logistical support, maritime capabilities, and diplomatic weight in the Arctic – </w:t>
      </w:r>
      <w:r w:rsidRPr="007F096F">
        <w:rPr>
          <w:rStyle w:val="StyleUnderline"/>
        </w:rPr>
        <w:t>a region critical to US security</w:t>
      </w:r>
      <w:r w:rsidRPr="007F096F">
        <w:rPr>
          <w:sz w:val="14"/>
        </w:rPr>
        <w:t xml:space="preserve">, where acting alone isn’t enough. Moreover, </w:t>
      </w:r>
      <w:r w:rsidRPr="007F096F">
        <w:rPr>
          <w:rStyle w:val="StyleUnderline"/>
        </w:rPr>
        <w:t>Germany can leverage its proximity and E.U. influence to shape policy and economic engagement in the European Arctic</w:t>
      </w:r>
      <w:r w:rsidRPr="007F096F">
        <w:rPr>
          <w:sz w:val="14"/>
        </w:rPr>
        <w:t xml:space="preserve">, such as fostering sustainable development or countering Chinese infrastructure bids, in a way the U.S., as a non-E.U. power geographically distant from the region, cannot. Military, Governance, and Economic Dimensions of U.S.-Germany Collaboration The U.S.-Germany partnership in the Arctic operates across three interlocking domains: military cooperation, governance and policy, and economic strategy. Each dimension reflects a shared commitment to countering threats, seizing opportunities, and upholding a stable, rules-based order in the High North. Strengthening NATO’s Northern and Western Flanks </w:t>
      </w:r>
      <w:r w:rsidRPr="007F096F">
        <w:rPr>
          <w:rStyle w:val="StyleUnderline"/>
        </w:rPr>
        <w:t>At the heart of U.S.-Germany military collaboration lies their shared commitment to NATO</w:t>
      </w:r>
      <w:r w:rsidRPr="007F096F">
        <w:rPr>
          <w:sz w:val="14"/>
        </w:rPr>
        <w:t xml:space="preserve">, which has designated the Arctic and North Atlantic as critical theaters for collective defense. </w:t>
      </w:r>
      <w:r w:rsidRPr="007F096F">
        <w:rPr>
          <w:rStyle w:val="StyleUnderline"/>
        </w:rPr>
        <w:t>The U.S. brings unparalleled Arctic expertise through its Alaskan bases, Coast Guard icebreakers, and Northern Command, while Germany contributes maritime and logistical capabilities that enhance NATO’s reach. Russia’s militarization of the Arctic,</w:t>
      </w:r>
      <w:r>
        <w:rPr>
          <w:rStyle w:val="StyleUnderline"/>
        </w:rPr>
        <w:t xml:space="preserve"> </w:t>
      </w:r>
      <w:r w:rsidRPr="007F096F">
        <w:rPr>
          <w:rStyle w:val="StyleUnderline"/>
        </w:rPr>
        <w:t>evidenced by its deployment of S-400 missile systems and nuclear submarines along the Kola Peninsula</w:t>
      </w:r>
      <w:r w:rsidRPr="007F096F">
        <w:rPr>
          <w:sz w:val="14"/>
        </w:rPr>
        <w:t xml:space="preserve">, </w:t>
      </w:r>
      <w:r w:rsidRPr="007F096F">
        <w:rPr>
          <w:rStyle w:val="StyleUnderline"/>
        </w:rPr>
        <w:t>has heightened the need for a robust allied presence</w:t>
      </w:r>
      <w:r w:rsidRPr="007F096F">
        <w:rPr>
          <w:sz w:val="14"/>
        </w:rPr>
        <w:t xml:space="preserve"> (Conley et al., 2020). Joint exercises like NATO’s 2018 Trident Juncture, conducted in northern Norway with 50,000 troops, showcased this synergy, </w:t>
      </w:r>
      <w:r w:rsidRPr="007F096F">
        <w:rPr>
          <w:rStyle w:val="StyleUnderline"/>
        </w:rPr>
        <w:t xml:space="preserve">with German infrastructure facilitating the rapid deployment of U.S. and allied forces </w:t>
      </w:r>
      <w:r w:rsidRPr="007F096F">
        <w:rPr>
          <w:sz w:val="14"/>
        </w:rPr>
        <w:t xml:space="preserve">(NATO, 2018). Similarly, the 2022 Cold Response exercise saw German naval and air units train alongside 26 NATO nations in Arctic conditions, refining their interoperability in extreme environments (NATO, 2022). </w:t>
      </w:r>
      <w:r w:rsidRPr="007F096F">
        <w:rPr>
          <w:rStyle w:val="StyleUnderline"/>
        </w:rPr>
        <w:t>Germany’s maritime contributions are particularly significant. The German Navy has shifted focus to the North Atlantic and Arctic-adjacent waters, patrolling key gaps and seams like the GIUK gap alongside U.S. and Nordic allies.</w:t>
      </w:r>
      <w:r w:rsidRPr="007F096F">
        <w:rPr>
          <w:sz w:val="14"/>
        </w:rPr>
        <w:t xml:space="preserve"> Following the 2022 Nord Stream pipeline sabotage, Germany deployed frigates and supply ships to Norwegian waters to protect critical infrastructure, including oil rigs and undersea cables, underscoring its role in NATO’s deterrence posture (Arctic Today, 2022). Bilaterally, Germany and Norway are collaborating on a new and improved submarine, the Type U212CD, a stealth vessel designed for Arctic operations, with delivery expected by 2029 (Thales, 2023). In 2024, the German Navy’s U-36 submarine participated in Exercise Arctic Dolphin, a multinational anti-submarine warfare drill oY Norway, enhancing NATO’s ability to counter Russian underwater threats (Navy Leaders, 2025). </w:t>
      </w:r>
      <w:r w:rsidRPr="007F096F">
        <w:rPr>
          <w:rStyle w:val="StyleUnderline"/>
        </w:rPr>
        <w:t>The U.S. complements these efforts with its deployments, including P-8 Poseidon maritime patrol aircraft and Virginia-class submarines</w:t>
      </w:r>
      <w:r w:rsidRPr="007F096F">
        <w:rPr>
          <w:sz w:val="14"/>
        </w:rPr>
        <w:t xml:space="preserve">, which monitor Russian naval movements in the Arctic Ocean (U.S. Department of Defense, 2021). Germany is set to bolster this capability by acquiring P-8 Poseidons, replacing aging P-3C Orions, and </w:t>
      </w:r>
      <w:r w:rsidRPr="007F096F">
        <w:rPr>
          <w:rStyle w:val="StyleUnderline"/>
        </w:rPr>
        <w:t>aligning its anti-submarine warfare capacity with U.S. standards</w:t>
      </w:r>
      <w:r w:rsidRPr="007F096F">
        <w:rPr>
          <w:sz w:val="14"/>
        </w:rPr>
        <w:t xml:space="preserve"> (Federal Foreign OYice, 2023). On land, Germany’s hosting of NATO’s Joint Support and Enabling Command in Ulm ensures rapid reinforcement of the High North during crises, a role tested in exercises like Trident Juncture (NATO, 2018). Looking forward, Germany’s 2023 National Security Strategy commits to designating Bundeswehr units for Arctic duties and expanding cold-weather training, reflecting a long-term investment in High North security (Federal Foreign OYice, 2023). Upholding a Rules-Based Order Beyond military power, U.S.-Germany collaboration extends to governance, where both nations advocate for a multilateral framework to manage Arctic challenges. </w:t>
      </w:r>
      <w:r w:rsidRPr="007F096F">
        <w:rPr>
          <w:rStyle w:val="StyleUnderline"/>
        </w:rPr>
        <w:t>The U.S., as an Arctic Council member, and Germany, an observer since 1998, view the Council as a cornerstone for dialogue and cooperation</w:t>
      </w:r>
      <w:r w:rsidRPr="007F096F">
        <w:rPr>
          <w:sz w:val="14"/>
        </w:rPr>
        <w:t xml:space="preserve"> (Federal Foreign OYice, 2019). Germany’s 2023 Arctic Policy Guidelines emphasize working “closely with allies and partners to guarantee security and stability,” primarily through NATO and the EU (Federal Foreign OYice, 2023). Both nations staunchly endorse UNCLOS as the legal bedrock for Arctic governance, advocating its use to resolve territorial disputes and regulate maritime activities, a stance critical amid overlapping claims in the central Arctic Ocean (Federal Foreign OYice, 2023). </w:t>
      </w:r>
      <w:r w:rsidRPr="007F096F">
        <w:rPr>
          <w:rStyle w:val="StyleUnderline"/>
        </w:rPr>
        <w:t xml:space="preserve">Germany has shaped a unified Arctic policy within the EU, influencing the 2021 EU Arctic Strategy’s focus on sustainability and opposition to unregulated resource extraction </w:t>
      </w:r>
      <w:r w:rsidRPr="007F096F">
        <w:rPr>
          <w:sz w:val="14"/>
        </w:rPr>
        <w:t xml:space="preserve">(European Commission, 2021). </w:t>
      </w:r>
      <w:r w:rsidRPr="007F096F">
        <w:rPr>
          <w:rStyle w:val="StyleUnderline"/>
        </w:rPr>
        <w:t>Berlin’s advocacy for an Arctic oil and gas drilling ban, aligned with Paris Agreement goals, has sparked debate but underscores its environmental concerns</w:t>
      </w:r>
      <w:r w:rsidRPr="007F096F">
        <w:rPr>
          <w:sz w:val="14"/>
        </w:rPr>
        <w:t xml:space="preserve"> (High North News, 2023). Washington’s focus is on energy and national security </w:t>
      </w:r>
      <w:r w:rsidRPr="007F096F">
        <w:rPr>
          <w:rStyle w:val="StyleUnderline"/>
        </w:rPr>
        <w:t xml:space="preserve">interests to strengthen the United States and its alliance </w:t>
      </w:r>
      <w:r w:rsidRPr="007F096F">
        <w:rPr>
          <w:sz w:val="14"/>
        </w:rPr>
        <w:t xml:space="preserve">(Rosen, 2025; DeVore, 2025). Post-2022, </w:t>
      </w:r>
      <w:r w:rsidRPr="007F096F">
        <w:rPr>
          <w:rStyle w:val="StyleUnderline"/>
        </w:rPr>
        <w:t>both nations joined the other seven Arctic states in suspending cooperation with Russia in the Council</w:t>
      </w:r>
      <w:r w:rsidRPr="007F096F">
        <w:rPr>
          <w:sz w:val="14"/>
        </w:rPr>
        <w:t xml:space="preserve">, redirecting efforts toward “like-minded partners” to sustain governance initiatives (Østhagen, 2024). Germany’s participation in forums like the Arctic Security Forces Roundtable and its observer status at Nordic Chiefs of Defense meetings further deepen its governance role (U.S. European Command, 2023). </w:t>
      </w:r>
      <w:r w:rsidRPr="007F096F">
        <w:rPr>
          <w:rStyle w:val="StyleUnderline"/>
        </w:rPr>
        <w:t>It promotes confidence-building measures, such as the Arctic Coast Guard Forum and the Polar Code,</w:t>
      </w:r>
      <w:r w:rsidRPr="007F096F">
        <w:rPr>
          <w:sz w:val="14"/>
        </w:rPr>
        <w:t xml:space="preserve"> </w:t>
      </w:r>
      <w:r w:rsidRPr="007F096F">
        <w:rPr>
          <w:rStyle w:val="StyleUnderline"/>
        </w:rPr>
        <w:t>while voicing concerns about Russia’s military buildup and China’s ambitions through diplomatic channels</w:t>
      </w:r>
      <w:r w:rsidRPr="007F096F">
        <w:rPr>
          <w:sz w:val="14"/>
        </w:rPr>
        <w:t xml:space="preserve"> (Federal Foreign OYice, 2023). The U.S., meanwhile, leads efforts to integrate Finland and Sweden into NATO’s Arctic framework, a process Germany supports through logistical and political backing (Federal Foreign OYice, 2023). Together, they foster a governance model prioritizing peace, sustainability, and cooperation over confrontation. Securing Resources and Trade Routes Economically, the U.S. and Germany align to harness the Arctic’s potential while mitigating its risks. The region’s critical minerals, rare earths, cobalt, and nickel are vital for their high-tech economies, with Greenland and Northern Canada emerging as key sources (Hammond, 2023). The 2022 Minerals Security Partnership (MSP), a U.S.-led coalition including Germany, targets “friend-shoring” these resources with Arctic allies to counter China’s dominance in the rare earth market (Reuters, 2022). Germany’s 2023 Arctic Policy Guidelines highlight this as a priority, with joint U.S.-Germany funding supporting mining ventures in Greenland that adhere to high environmental standards (Pulitzer Center, 2022). </w:t>
      </w:r>
      <w:r w:rsidRPr="007F096F">
        <w:rPr>
          <w:rStyle w:val="StyleUnderline"/>
        </w:rPr>
        <w:t>Shipping routes like the NSR offer another economic frontier</w:t>
      </w:r>
      <w:r w:rsidRPr="007F096F">
        <w:rPr>
          <w:sz w:val="14"/>
        </w:rPr>
        <w:t xml:space="preserve">. For Germany, a trading nation, these lanes could elevate Hamburg as a global hub, while the U.S. seeks to ensure freedom of navigation (Humpert, 2014). Both nations insist these routes remain open and governed by UNCLOS, with Germany pioneering green ice-class vessels to meet strict environmental standards (Federal Foreign Office, 2023). In energy, Germany has shifted to Norwegian Arctic gas following the curtailment of Russian imports. At the same time, the U.S. is exploring an all-energy sources solution, such as oil leasing in Arctic waters oY Alaska, prioritizing energy security and economic development (Alaska Beacon, 2025). Naval deployments, including Germany’s P-8 Poseidon investments and U.S. Coast Guard patrols, secure these sea lanes, particularly after the 2022 pipeline attacks heightened infrastructure vulnerabilities (Gosnell &amp; Thomas, 2024). Conclusion The U.S.-Germany partnership in the Arctic is a testament to the power of transatlantic cooperation in addressing the region’s multifaceted challenges. Militarily, their NATO-based collaboration deters aggression, protects infrastructure, and ensures readiness in a contested domain. In governance, their advocacy for a rules-based order through the Arctic Council, UNCLOS, and the EU counters destabilizing influences, promoting stability and sustainability. Economically, their alignment secures critical resources and trade routes, reinforcing transatlantic prosperity amid global competition. As the Arctic’s strategic importance grows, this alliance serves as a vital anchor, transforming a region of risk into one of opportunity. Far from being short-term and expedient, the multi-decadal U.S.-Germany collaboration in the Arctic is a long-term strategic endeavor, safeguarding the Arctic and supporting global security and resilience. </w:t>
      </w:r>
      <w:r w:rsidRPr="007F096F">
        <w:rPr>
          <w:rStyle w:val="StyleUnderline"/>
        </w:rPr>
        <w:t>As the Federal Republic of Germany plans its future investments in defense and security, it should consider the Arctic, a region of growing strategic importance, to further expand and enhance its contributions</w:t>
      </w:r>
    </w:p>
    <w:p w14:paraId="4D97CB08" w14:textId="77777777" w:rsidR="004102A4" w:rsidRDefault="004102A4" w:rsidP="004102A4">
      <w:pPr>
        <w:rPr>
          <w:rStyle w:val="StyleUnderline"/>
        </w:rPr>
      </w:pPr>
    </w:p>
    <w:p w14:paraId="081DE230" w14:textId="100FF38A" w:rsidR="00357992" w:rsidRDefault="00357992" w:rsidP="00357992">
      <w:pPr>
        <w:pStyle w:val="Heading3"/>
      </w:pPr>
      <w:r>
        <w:t>Germany---Link---2NC</w:t>
      </w:r>
    </w:p>
    <w:p w14:paraId="4CAA97ED" w14:textId="631DC510" w:rsidR="00357992" w:rsidRDefault="00357992" w:rsidP="00357992">
      <w:pPr>
        <w:pStyle w:val="Heading4"/>
      </w:pPr>
      <w:r>
        <w:t xml:space="preserve">Uncertain U.S. commitment causes proliferation---it’s on the </w:t>
      </w:r>
      <w:r>
        <w:rPr>
          <w:u w:val="single"/>
        </w:rPr>
        <w:t>brink</w:t>
      </w:r>
      <w:r>
        <w:t>.</w:t>
      </w:r>
    </w:p>
    <w:p w14:paraId="47933DBB" w14:textId="77777777" w:rsidR="00357992" w:rsidRPr="00903D1D" w:rsidRDefault="00357992" w:rsidP="00357992">
      <w:r w:rsidRPr="00903D1D">
        <w:rPr>
          <w:rStyle w:val="Style13ptBold"/>
        </w:rPr>
        <w:t>Benoit ’25</w:t>
      </w:r>
      <w:r>
        <w:t xml:space="preserve"> [Bertrand; March 7; political science degree from Sciences-Po in Paris and post-graduate degrees from Sciences-Po and the London School of Economics; Wall Street Journal, “Trump’s Embrace of Putin Has Germany Thinking of Nuclear Weapons,” </w:t>
      </w:r>
      <w:r w:rsidRPr="00903D1D">
        <w:t>https://www.wsj.com/world/europe/germany-nuclear-weapons-trump-956f9d10?</w:t>
      </w:r>
      <w:r>
        <w:t>; Accessed 7.16.25]</w:t>
      </w:r>
    </w:p>
    <w:p w14:paraId="76B41894" w14:textId="77777777" w:rsidR="00357992" w:rsidRPr="00903D1D" w:rsidRDefault="00357992" w:rsidP="00357992">
      <w:pPr>
        <w:rPr>
          <w:sz w:val="16"/>
        </w:rPr>
      </w:pPr>
      <w:r w:rsidRPr="00903D1D">
        <w:rPr>
          <w:sz w:val="16"/>
        </w:rPr>
        <w:t>BERLIN—</w:t>
      </w:r>
      <w:r w:rsidRPr="00903D1D">
        <w:rPr>
          <w:rStyle w:val="StyleUnderline"/>
        </w:rPr>
        <w:t xml:space="preserve">President Trump’s embrace of Russia is causing Europeans to </w:t>
      </w:r>
      <w:r w:rsidRPr="00903D1D">
        <w:rPr>
          <w:rStyle w:val="Emphasis"/>
        </w:rPr>
        <w:t>rethink</w:t>
      </w:r>
      <w:r w:rsidRPr="00903D1D">
        <w:rPr>
          <w:rStyle w:val="StyleUnderline"/>
        </w:rPr>
        <w:t xml:space="preserve"> their security and giving currency to an idea the U.S. has long sought to avoid</w:t>
      </w:r>
      <w:r w:rsidRPr="00903D1D">
        <w:rPr>
          <w:sz w:val="16"/>
        </w:rPr>
        <w:t xml:space="preserve">: </w:t>
      </w:r>
      <w:r w:rsidRPr="00903D1D">
        <w:rPr>
          <w:rStyle w:val="StyleUnderline"/>
        </w:rPr>
        <w:t xml:space="preserve">a </w:t>
      </w:r>
      <w:r w:rsidRPr="00903D1D">
        <w:rPr>
          <w:rStyle w:val="Emphasis"/>
        </w:rPr>
        <w:t>nuclear-armed Germany</w:t>
      </w:r>
      <w:r w:rsidRPr="00903D1D">
        <w:rPr>
          <w:rStyle w:val="StyleUnderline"/>
        </w:rPr>
        <w:t>.</w:t>
      </w:r>
    </w:p>
    <w:p w14:paraId="761FEA50" w14:textId="77777777" w:rsidR="00357992" w:rsidRPr="00903D1D" w:rsidRDefault="00357992" w:rsidP="00357992">
      <w:pPr>
        <w:rPr>
          <w:sz w:val="16"/>
        </w:rPr>
      </w:pPr>
      <w:r w:rsidRPr="00903D1D">
        <w:rPr>
          <w:rStyle w:val="StyleUnderline"/>
        </w:rPr>
        <w:t>Friedrich Merz</w:t>
      </w:r>
      <w:r w:rsidRPr="00903D1D">
        <w:rPr>
          <w:sz w:val="16"/>
        </w:rPr>
        <w:t xml:space="preserve">, who is </w:t>
      </w:r>
      <w:r w:rsidRPr="00903D1D">
        <w:rPr>
          <w:rStyle w:val="StyleUnderline"/>
        </w:rPr>
        <w:t xml:space="preserve">poised to become Germany’s </w:t>
      </w:r>
      <w:r w:rsidRPr="00903D1D">
        <w:rPr>
          <w:rStyle w:val="Emphasis"/>
        </w:rPr>
        <w:t>next chancellor</w:t>
      </w:r>
      <w:r w:rsidRPr="00903D1D">
        <w:rPr>
          <w:sz w:val="16"/>
        </w:rPr>
        <w:t xml:space="preserve">, </w:t>
      </w:r>
      <w:r w:rsidRPr="00903D1D">
        <w:rPr>
          <w:rStyle w:val="StyleUnderline"/>
        </w:rPr>
        <w:t xml:space="preserve">said Berlin should start talks about expanding the French and British nuclear deterrents to </w:t>
      </w:r>
      <w:r w:rsidRPr="00903D1D">
        <w:rPr>
          <w:rStyle w:val="Emphasis"/>
        </w:rPr>
        <w:t>cover Europe</w:t>
      </w:r>
      <w:r w:rsidRPr="00903D1D">
        <w:rPr>
          <w:sz w:val="16"/>
        </w:rPr>
        <w:t>, according to an interview the conservative politician did with the Frankfurter Allgemeine Sonntagszeitung weekly.</w:t>
      </w:r>
    </w:p>
    <w:p w14:paraId="416CE557" w14:textId="77777777" w:rsidR="00357992" w:rsidRPr="00903D1D" w:rsidRDefault="00357992" w:rsidP="00357992">
      <w:pPr>
        <w:rPr>
          <w:sz w:val="16"/>
        </w:rPr>
      </w:pPr>
      <w:r w:rsidRPr="00903D1D">
        <w:rPr>
          <w:rStyle w:val="StyleUnderline"/>
        </w:rPr>
        <w:t xml:space="preserve">Asked if Germany should pursue its </w:t>
      </w:r>
      <w:r w:rsidRPr="00903D1D">
        <w:rPr>
          <w:rStyle w:val="Emphasis"/>
        </w:rPr>
        <w:t>own arsenal</w:t>
      </w:r>
      <w:r w:rsidRPr="00903D1D">
        <w:rPr>
          <w:rStyle w:val="StyleUnderline"/>
        </w:rPr>
        <w:t xml:space="preserve">, Merz </w:t>
      </w:r>
      <w:r w:rsidRPr="00903D1D">
        <w:rPr>
          <w:rStyle w:val="Emphasis"/>
        </w:rPr>
        <w:t>didn’t rule it out</w:t>
      </w:r>
      <w:r w:rsidRPr="00903D1D">
        <w:rPr>
          <w:sz w:val="16"/>
        </w:rPr>
        <w:t>, saying there “there is no need for this today.”</w:t>
      </w:r>
    </w:p>
    <w:p w14:paraId="09A71233" w14:textId="77777777" w:rsidR="00357992" w:rsidRPr="00903D1D" w:rsidRDefault="00357992" w:rsidP="00357992">
      <w:pPr>
        <w:rPr>
          <w:sz w:val="16"/>
        </w:rPr>
      </w:pPr>
      <w:r w:rsidRPr="00903D1D">
        <w:rPr>
          <w:rStyle w:val="StyleUnderline"/>
        </w:rPr>
        <w:t xml:space="preserve">The remarks broke with a </w:t>
      </w:r>
      <w:r w:rsidRPr="00903D1D">
        <w:rPr>
          <w:rStyle w:val="Emphasis"/>
        </w:rPr>
        <w:t>longstanding taboo</w:t>
      </w:r>
      <w:r w:rsidRPr="00903D1D">
        <w:rPr>
          <w:sz w:val="16"/>
        </w:rPr>
        <w:t xml:space="preserve">, </w:t>
      </w:r>
      <w:r w:rsidRPr="00903D1D">
        <w:rPr>
          <w:rStyle w:val="StyleUnderline"/>
        </w:rPr>
        <w:t xml:space="preserve">showing how violently the </w:t>
      </w:r>
      <w:r w:rsidRPr="00903D1D">
        <w:rPr>
          <w:rStyle w:val="Emphasis"/>
        </w:rPr>
        <w:t>foundations</w:t>
      </w:r>
      <w:r w:rsidRPr="00903D1D">
        <w:rPr>
          <w:rStyle w:val="StyleUnderline"/>
        </w:rPr>
        <w:t xml:space="preserve"> of Germany’s and Europe’s security are being </w:t>
      </w:r>
      <w:r w:rsidRPr="00903D1D">
        <w:rPr>
          <w:rStyle w:val="Emphasis"/>
        </w:rPr>
        <w:t>shaken</w:t>
      </w:r>
      <w:r w:rsidRPr="00903D1D">
        <w:rPr>
          <w:sz w:val="16"/>
        </w:rPr>
        <w:t xml:space="preserve">. Merz is still negotiating to form a government and has yet to be elected chancellor, </w:t>
      </w:r>
      <w:r w:rsidRPr="00903D1D">
        <w:rPr>
          <w:rStyle w:val="StyleUnderline"/>
        </w:rPr>
        <w:t xml:space="preserve">but a German leader had not called for an </w:t>
      </w:r>
      <w:r w:rsidRPr="00903D1D">
        <w:rPr>
          <w:rStyle w:val="Emphasis"/>
        </w:rPr>
        <w:t>alternative</w:t>
      </w:r>
      <w:r w:rsidRPr="00903D1D">
        <w:rPr>
          <w:rStyle w:val="StyleUnderline"/>
        </w:rPr>
        <w:t xml:space="preserve"> to the </w:t>
      </w:r>
      <w:r w:rsidRPr="00903D1D">
        <w:rPr>
          <w:rStyle w:val="Emphasis"/>
        </w:rPr>
        <w:t>U.S.</w:t>
      </w:r>
      <w:r w:rsidRPr="00903D1D">
        <w:rPr>
          <w:rStyle w:val="StyleUnderline"/>
        </w:rPr>
        <w:t xml:space="preserve"> nuclear deterrent in Europe since the end of the </w:t>
      </w:r>
      <w:r w:rsidRPr="00903D1D">
        <w:rPr>
          <w:rStyle w:val="Emphasis"/>
        </w:rPr>
        <w:t>Cold War</w:t>
      </w:r>
      <w:r w:rsidRPr="00903D1D">
        <w:rPr>
          <w:sz w:val="16"/>
        </w:rPr>
        <w:t>.</w:t>
      </w:r>
    </w:p>
    <w:p w14:paraId="6971EEF7" w14:textId="77777777" w:rsidR="00357992" w:rsidRPr="00903D1D" w:rsidRDefault="00357992" w:rsidP="00357992">
      <w:pPr>
        <w:rPr>
          <w:sz w:val="16"/>
        </w:rPr>
      </w:pPr>
      <w:r w:rsidRPr="00903D1D">
        <w:rPr>
          <w:sz w:val="16"/>
        </w:rPr>
        <w:t xml:space="preserve">After World War II, the Federal Republic of Germany was welcomed into the Western alliance as a bulwark against the Soviet bloc. Yet unlike France and the U.K., it renounced pursuing its own nuclear weapons and was welcomed instead under the American nuclear umbrella. </w:t>
      </w:r>
    </w:p>
    <w:p w14:paraId="52E95BA9" w14:textId="77777777" w:rsidR="00357992" w:rsidRPr="00903D1D" w:rsidRDefault="00357992" w:rsidP="00357992">
      <w:pPr>
        <w:rPr>
          <w:sz w:val="16"/>
        </w:rPr>
      </w:pPr>
      <w:r w:rsidRPr="00903D1D">
        <w:rPr>
          <w:rStyle w:val="StyleUnderline"/>
        </w:rPr>
        <w:t xml:space="preserve">U.S. tactical nuclear weapons are now stored at the Büchel Air Base in </w:t>
      </w:r>
      <w:r w:rsidRPr="00903D1D">
        <w:rPr>
          <w:rStyle w:val="Emphasis"/>
        </w:rPr>
        <w:t>western Germany</w:t>
      </w:r>
      <w:r w:rsidRPr="00903D1D">
        <w:rPr>
          <w:sz w:val="16"/>
        </w:rPr>
        <w:t>, ready to be deployed by the German Air Force should the U.S. president give the order.</w:t>
      </w:r>
    </w:p>
    <w:p w14:paraId="5D6E4BBE" w14:textId="77777777" w:rsidR="00357992" w:rsidRPr="00903D1D" w:rsidRDefault="00357992" w:rsidP="00357992">
      <w:pPr>
        <w:rPr>
          <w:sz w:val="16"/>
        </w:rPr>
      </w:pPr>
      <w:r w:rsidRPr="00903D1D">
        <w:rPr>
          <w:rStyle w:val="StyleUnderline"/>
        </w:rPr>
        <w:t xml:space="preserve">The U.S. hasn’t said that it wants to </w:t>
      </w:r>
      <w:r w:rsidRPr="00903D1D">
        <w:rPr>
          <w:rStyle w:val="Emphasis"/>
        </w:rPr>
        <w:t>pull troops out</w:t>
      </w:r>
      <w:r w:rsidRPr="00903D1D">
        <w:rPr>
          <w:rStyle w:val="StyleUnderline"/>
        </w:rPr>
        <w:t xml:space="preserve"> of Europe</w:t>
      </w:r>
      <w:r w:rsidRPr="00903D1D">
        <w:rPr>
          <w:sz w:val="16"/>
        </w:rPr>
        <w:t xml:space="preserve">. Yet Trump tried to do so in his first term. </w:t>
      </w:r>
      <w:r w:rsidRPr="00903D1D">
        <w:rPr>
          <w:rStyle w:val="StyleUnderline"/>
        </w:rPr>
        <w:t xml:space="preserve">He is now seeking a detente with Russia’s </w:t>
      </w:r>
      <w:r w:rsidRPr="00903D1D">
        <w:rPr>
          <w:rStyle w:val="Emphasis"/>
        </w:rPr>
        <w:t>autocratic leader</w:t>
      </w:r>
      <w:r w:rsidRPr="00903D1D">
        <w:rPr>
          <w:rStyle w:val="StyleUnderline"/>
        </w:rPr>
        <w:t xml:space="preserve">, </w:t>
      </w:r>
      <w:r w:rsidRPr="00903D1D">
        <w:rPr>
          <w:rStyle w:val="Emphasis"/>
        </w:rPr>
        <w:t>Vladimir Putin</w:t>
      </w:r>
      <w:r w:rsidRPr="00903D1D">
        <w:rPr>
          <w:sz w:val="16"/>
        </w:rPr>
        <w:t>, which some analysts say might have irreparably damaged the credibility of the U.S. deterrent in Europe.</w:t>
      </w:r>
    </w:p>
    <w:p w14:paraId="6B5CA0B2" w14:textId="77777777" w:rsidR="00357992" w:rsidRPr="00903D1D" w:rsidRDefault="00357992" w:rsidP="00357992">
      <w:pPr>
        <w:rPr>
          <w:sz w:val="16"/>
        </w:rPr>
      </w:pPr>
      <w:r w:rsidRPr="00903D1D">
        <w:rPr>
          <w:sz w:val="16"/>
        </w:rPr>
        <w:t>“</w:t>
      </w:r>
      <w:r w:rsidRPr="00903D1D">
        <w:rPr>
          <w:rStyle w:val="StyleUnderline"/>
        </w:rPr>
        <w:t xml:space="preserve">Why should Putin think in case of an escalation in Europe that Trump would use a </w:t>
      </w:r>
      <w:r w:rsidRPr="00903D1D">
        <w:rPr>
          <w:rStyle w:val="Emphasis"/>
        </w:rPr>
        <w:t>nuclear response</w:t>
      </w:r>
      <w:r w:rsidRPr="00903D1D">
        <w:rPr>
          <w:sz w:val="16"/>
        </w:rPr>
        <w:t xml:space="preserve">? </w:t>
      </w:r>
      <w:r w:rsidRPr="00903D1D">
        <w:rPr>
          <w:rStyle w:val="StyleUnderline"/>
        </w:rPr>
        <w:t xml:space="preserve">Every step Trump has taken </w:t>
      </w:r>
      <w:r w:rsidRPr="00903D1D">
        <w:rPr>
          <w:rStyle w:val="Emphasis"/>
        </w:rPr>
        <w:t>suggests otherwise</w:t>
      </w:r>
      <w:r w:rsidRPr="00903D1D">
        <w:rPr>
          <w:sz w:val="16"/>
        </w:rPr>
        <w:t xml:space="preserve">,” said Maximilian Terhalle, a political scientist and visiting scholar at the Hoover Institution at Stanford University. </w:t>
      </w:r>
    </w:p>
    <w:p w14:paraId="5B8DC359" w14:textId="77777777" w:rsidR="00357992" w:rsidRPr="00903D1D" w:rsidRDefault="00357992" w:rsidP="00357992">
      <w:pPr>
        <w:rPr>
          <w:sz w:val="16"/>
        </w:rPr>
      </w:pPr>
      <w:r w:rsidRPr="00903D1D">
        <w:rPr>
          <w:rStyle w:val="StyleUnderline"/>
        </w:rPr>
        <w:t xml:space="preserve">Nowhere in Europe is the sense of abandonment more </w:t>
      </w:r>
      <w:r w:rsidRPr="00903D1D">
        <w:rPr>
          <w:rStyle w:val="Emphasis"/>
        </w:rPr>
        <w:t>palpable</w:t>
      </w:r>
      <w:r w:rsidRPr="00903D1D">
        <w:rPr>
          <w:rStyle w:val="StyleUnderline"/>
        </w:rPr>
        <w:t xml:space="preserve"> than in </w:t>
      </w:r>
      <w:r w:rsidRPr="00903D1D">
        <w:rPr>
          <w:rStyle w:val="Emphasis"/>
        </w:rPr>
        <w:t>Germany</w:t>
      </w:r>
      <w:r w:rsidRPr="00903D1D">
        <w:rPr>
          <w:sz w:val="16"/>
        </w:rPr>
        <w:t xml:space="preserve">, </w:t>
      </w:r>
      <w:r w:rsidRPr="00903D1D">
        <w:rPr>
          <w:rStyle w:val="StyleUnderline"/>
        </w:rPr>
        <w:t xml:space="preserve">where the U.S. maintains its second largest </w:t>
      </w:r>
      <w:r w:rsidRPr="00903D1D">
        <w:rPr>
          <w:rStyle w:val="Emphasis"/>
        </w:rPr>
        <w:t>overseas military presence</w:t>
      </w:r>
      <w:r w:rsidRPr="00903D1D">
        <w:rPr>
          <w:sz w:val="16"/>
        </w:rPr>
        <w:t xml:space="preserve">. </w:t>
      </w:r>
    </w:p>
    <w:p w14:paraId="688C22BE" w14:textId="77777777" w:rsidR="00357992" w:rsidRDefault="00357992" w:rsidP="00357992"/>
    <w:p w14:paraId="39955E90" w14:textId="52BBBBE7" w:rsidR="00C8388D" w:rsidRDefault="00F7026D" w:rsidP="00F7026D">
      <w:pPr>
        <w:pStyle w:val="Heading3"/>
      </w:pPr>
      <w:r>
        <w:t>Germany---Internal Link---2NC</w:t>
      </w:r>
    </w:p>
    <w:p w14:paraId="718FA618" w14:textId="77777777" w:rsidR="00F7026D" w:rsidRPr="00AF060E" w:rsidRDefault="00F7026D" w:rsidP="00F7026D">
      <w:pPr>
        <w:pStyle w:val="Heading4"/>
      </w:pPr>
      <w:r>
        <w:t xml:space="preserve">Germany could </w:t>
      </w:r>
      <w:r>
        <w:rPr>
          <w:u w:val="single"/>
        </w:rPr>
        <w:t>either</w:t>
      </w:r>
      <w:r>
        <w:t xml:space="preserve"> share with the French OR get their own bomb. </w:t>
      </w:r>
    </w:p>
    <w:p w14:paraId="2EE3D577" w14:textId="77777777" w:rsidR="00F7026D" w:rsidRPr="007B779F" w:rsidRDefault="00F7026D" w:rsidP="00F7026D">
      <w:r>
        <w:t xml:space="preserve">Joshua </w:t>
      </w:r>
      <w:r w:rsidRPr="007B779F">
        <w:rPr>
          <w:rStyle w:val="Style13ptBold"/>
        </w:rPr>
        <w:t xml:space="preserve">Keating </w:t>
      </w:r>
      <w:r>
        <w:rPr>
          <w:rStyle w:val="Style13ptBold"/>
        </w:rPr>
        <w:t>24</w:t>
      </w:r>
      <w:r>
        <w:t>, Senior Correspondent at Vox, “Caught between Trump and Putin, are European countries ready to go nuclear?”, Vox, 03-06-2024, https://www.vox.com/world-politics/24091566/europe-nuclear-weapons-poland-germany-france-putin-trump</w:t>
      </w:r>
    </w:p>
    <w:p w14:paraId="7580FBB0" w14:textId="77777777" w:rsidR="00F7026D" w:rsidRPr="008D5A6B" w:rsidRDefault="00F7026D" w:rsidP="00F7026D">
      <w:pPr>
        <w:rPr>
          <w:sz w:val="16"/>
        </w:rPr>
      </w:pPr>
      <w:r w:rsidRPr="008D5A6B">
        <w:rPr>
          <w:rStyle w:val="StyleUnderline"/>
        </w:rPr>
        <w:t>It’s not just Moscow that has Western European countries rethinking nuclear deterrence</w:t>
      </w:r>
      <w:r w:rsidRPr="008D5A6B">
        <w:rPr>
          <w:sz w:val="16"/>
        </w:rPr>
        <w:t xml:space="preserve"> — </w:t>
      </w:r>
      <w:r w:rsidRPr="008D5A6B">
        <w:rPr>
          <w:rStyle w:val="Emphasis"/>
        </w:rPr>
        <w:t>it’s Washington</w:t>
      </w:r>
      <w:r w:rsidRPr="008D5A6B">
        <w:rPr>
          <w:sz w:val="16"/>
        </w:rPr>
        <w:t xml:space="preserve"> as well. The debate over “Euronukes” is not new, but recent events have given it greater urgency. “The French have been talking about this since the ’90s,” said Heather Williams, director of the Project on Nuclear Issues at the Center for Strategic and International Studies. “</w:t>
      </w:r>
      <w:r w:rsidRPr="008D5A6B">
        <w:rPr>
          <w:rStyle w:val="StyleUnderline"/>
        </w:rPr>
        <w:t xml:space="preserve">What’s different now is </w:t>
      </w:r>
      <w:r w:rsidRPr="008D5A6B">
        <w:rPr>
          <w:sz w:val="16"/>
        </w:rPr>
        <w:t xml:space="preserve">a couple of things. The first thing that’s different is that there is </w:t>
      </w:r>
      <w:r w:rsidRPr="008D5A6B">
        <w:rPr>
          <w:rStyle w:val="StyleUnderline"/>
        </w:rPr>
        <w:t>a war going on in Europe</w:t>
      </w:r>
      <w:r w:rsidRPr="008D5A6B">
        <w:rPr>
          <w:sz w:val="16"/>
        </w:rPr>
        <w:t>. The second thing is Donald Trump.”</w:t>
      </w:r>
    </w:p>
    <w:p w14:paraId="70447763" w14:textId="77777777" w:rsidR="00F7026D" w:rsidRPr="008D5A6B" w:rsidRDefault="00F7026D" w:rsidP="00F7026D">
      <w:pPr>
        <w:rPr>
          <w:sz w:val="16"/>
        </w:rPr>
      </w:pPr>
      <w:r w:rsidRPr="008D5A6B">
        <w:rPr>
          <w:sz w:val="16"/>
        </w:rPr>
        <w:t xml:space="preserve">It’s not hard to understand why. </w:t>
      </w:r>
      <w:r w:rsidRPr="008D5A6B">
        <w:rPr>
          <w:rStyle w:val="StyleUnderline"/>
        </w:rPr>
        <w:t xml:space="preserve">Trump is an </w:t>
      </w:r>
      <w:r w:rsidRPr="008D5A6B">
        <w:rPr>
          <w:rStyle w:val="Emphasis"/>
        </w:rPr>
        <w:t>outspoken critic of defense guarantees</w:t>
      </w:r>
      <w:r w:rsidRPr="008D5A6B">
        <w:rPr>
          <w:sz w:val="16"/>
        </w:rPr>
        <w:t xml:space="preserve"> in general, which he argues encourages free-riding and reckless behavior by allies at America’s defense, and NATO in particular. As president he discussed pulling the US out of NATO altogether and onetime advisers like former national security adviser John Bolton have said he would likely have done so if he had been reelected in 2020.</w:t>
      </w:r>
    </w:p>
    <w:p w14:paraId="0DA4F2E6" w14:textId="77777777" w:rsidR="00F7026D" w:rsidRPr="008D5A6B" w:rsidRDefault="00F7026D" w:rsidP="00F7026D">
      <w:pPr>
        <w:rPr>
          <w:sz w:val="16"/>
        </w:rPr>
      </w:pPr>
      <w:r w:rsidRPr="008D5A6B">
        <w:rPr>
          <w:sz w:val="16"/>
        </w:rPr>
        <w:t xml:space="preserve">Last year, </w:t>
      </w:r>
      <w:r w:rsidRPr="008D5A6B">
        <w:rPr>
          <w:rStyle w:val="StyleUnderline"/>
        </w:rPr>
        <w:t xml:space="preserve">Congress passed legislation </w:t>
      </w:r>
      <w:r w:rsidRPr="008D5A6B">
        <w:rPr>
          <w:rStyle w:val="Emphasis"/>
        </w:rPr>
        <w:t>prevent</w:t>
      </w:r>
      <w:r w:rsidRPr="008D5A6B">
        <w:rPr>
          <w:rStyle w:val="StyleUnderline"/>
        </w:rPr>
        <w:t>ing a future president from pulling the US out</w:t>
      </w:r>
      <w:r w:rsidRPr="008D5A6B">
        <w:rPr>
          <w:sz w:val="16"/>
        </w:rPr>
        <w:t xml:space="preserve"> of the alliance </w:t>
      </w:r>
      <w:r w:rsidRPr="008D5A6B">
        <w:rPr>
          <w:rStyle w:val="StyleUnderline"/>
        </w:rPr>
        <w:t>without</w:t>
      </w:r>
      <w:r w:rsidRPr="008D5A6B">
        <w:rPr>
          <w:sz w:val="16"/>
        </w:rPr>
        <w:t xml:space="preserve"> congressional </w:t>
      </w:r>
      <w:r w:rsidRPr="008D5A6B">
        <w:rPr>
          <w:rStyle w:val="StyleUnderline"/>
        </w:rPr>
        <w:t>approval</w:t>
      </w:r>
      <w:r w:rsidRPr="008D5A6B">
        <w:rPr>
          <w:sz w:val="16"/>
        </w:rPr>
        <w:t>, but that wouldn’t prevent Trump from simply refusing to fulfill US obligations under the alliance, including Article 5. During a meeting in 2020, Trump reportedly told European Commission President Ursula von der Leyen, “You need to understand that if Europe is under attack, we will never come to help you and to support you.” More recently, he has said he would let Russia “to do whatever the hell they want” to European countries that were “delinquent” by not meeting their NATO-mandated 2 percent of GDP defense spending targets.</w:t>
      </w:r>
    </w:p>
    <w:p w14:paraId="0C07249E" w14:textId="77777777" w:rsidR="00F7026D" w:rsidRPr="008D5A6B" w:rsidRDefault="00F7026D" w:rsidP="00F7026D">
      <w:pPr>
        <w:rPr>
          <w:sz w:val="16"/>
        </w:rPr>
      </w:pPr>
      <w:r w:rsidRPr="008D5A6B">
        <w:rPr>
          <w:sz w:val="16"/>
        </w:rPr>
        <w:t xml:space="preserve">In light of this, the old Cold War question has returned. “If there were to be President Trump back in the White House next January, and if we [Europeans] were to ask ourselves the question, ‘Is Trump going to risk Chicago for Berlin?’ I think it would be quite difficult to answer that question except in the negative,” said Nick Witney, a defense policy analyst at the European Council on Foreign Relations. “And then </w:t>
      </w:r>
      <w:r w:rsidRPr="008D5A6B">
        <w:rPr>
          <w:rStyle w:val="StyleUnderline"/>
        </w:rPr>
        <w:t>you</w:t>
      </w:r>
      <w:r w:rsidRPr="008D5A6B">
        <w:rPr>
          <w:sz w:val="16"/>
        </w:rPr>
        <w:t xml:space="preserve"> really </w:t>
      </w:r>
      <w:r w:rsidRPr="008D5A6B">
        <w:rPr>
          <w:rStyle w:val="StyleUnderline"/>
        </w:rPr>
        <w:t>have to wonder what the US nuclear guarantee is worth</w:t>
      </w:r>
      <w:r w:rsidRPr="008D5A6B">
        <w:rPr>
          <w:sz w:val="16"/>
        </w:rPr>
        <w:t>.”</w:t>
      </w:r>
    </w:p>
    <w:p w14:paraId="09148AAF" w14:textId="77777777" w:rsidR="00F7026D" w:rsidRPr="008D5A6B" w:rsidRDefault="00F7026D" w:rsidP="00F7026D">
      <w:pPr>
        <w:rPr>
          <w:sz w:val="16"/>
        </w:rPr>
      </w:pPr>
      <w:r w:rsidRPr="008D5A6B">
        <w:rPr>
          <w:rStyle w:val="StyleUnderline"/>
        </w:rPr>
        <w:t xml:space="preserve">When it comes to a potential independent European nuclear deterrent, the key country is </w:t>
      </w:r>
      <w:r w:rsidRPr="008D5A6B">
        <w:rPr>
          <w:rStyle w:val="Emphasis"/>
        </w:rPr>
        <w:t>France</w:t>
      </w:r>
      <w:r w:rsidRPr="008D5A6B">
        <w:rPr>
          <w:rStyle w:val="StyleUnderline"/>
        </w:rPr>
        <w:t>, which</w:t>
      </w:r>
      <w:r w:rsidRPr="008D5A6B">
        <w:rPr>
          <w:sz w:val="16"/>
        </w:rPr>
        <w:t xml:space="preserve">, since Brexit, </w:t>
      </w:r>
      <w:r w:rsidRPr="008D5A6B">
        <w:rPr>
          <w:rStyle w:val="StyleUnderline"/>
        </w:rPr>
        <w:t xml:space="preserve">is the only country in the EU with its own </w:t>
      </w:r>
      <w:r w:rsidRPr="008D5A6B">
        <w:rPr>
          <w:rStyle w:val="Emphasis"/>
        </w:rPr>
        <w:t>nuc</w:t>
      </w:r>
      <w:r w:rsidRPr="008D5A6B">
        <w:rPr>
          <w:rStyle w:val="StyleUnderline"/>
        </w:rPr>
        <w:t>lear weapon</w:t>
      </w:r>
      <w:r w:rsidRPr="008D5A6B">
        <w:rPr>
          <w:rStyle w:val="Emphasis"/>
        </w:rPr>
        <w:t>s</w:t>
      </w:r>
      <w:r w:rsidRPr="008D5A6B">
        <w:rPr>
          <w:sz w:val="16"/>
        </w:rPr>
        <w:t xml:space="preserve">. While </w:t>
      </w:r>
      <w:r w:rsidRPr="008D5A6B">
        <w:rPr>
          <w:rStyle w:val="StyleUnderline"/>
        </w:rPr>
        <w:t xml:space="preserve">Britain’s nuclear forces </w:t>
      </w:r>
      <w:r w:rsidRPr="008D5A6B">
        <w:rPr>
          <w:sz w:val="16"/>
        </w:rPr>
        <w:t xml:space="preserve">— which have been having a rough few weeks with a second failed submarine missile launch tests — </w:t>
      </w:r>
      <w:r w:rsidRPr="008D5A6B">
        <w:rPr>
          <w:rStyle w:val="StyleUnderline"/>
        </w:rPr>
        <w:t>are assigned to NATO</w:t>
      </w:r>
      <w:r w:rsidRPr="008D5A6B">
        <w:rPr>
          <w:sz w:val="16"/>
        </w:rPr>
        <w:t xml:space="preserve"> and experts question whether its program could even survive without US support, France has a fully independent deterrent, owing to de Gaulle’s old concerns about sovereignty and the value of US assurances. It does not participate in NATO’s Nuclear Planning Group, which sets deterrence strategy for the alliance. France’s nuclear deterrent is France’s alone.</w:t>
      </w:r>
    </w:p>
    <w:p w14:paraId="74190169" w14:textId="77777777" w:rsidR="00F7026D" w:rsidRPr="008D5A6B" w:rsidRDefault="00F7026D" w:rsidP="00F7026D">
      <w:pPr>
        <w:rPr>
          <w:sz w:val="16"/>
        </w:rPr>
      </w:pPr>
      <w:r w:rsidRPr="008D5A6B">
        <w:rPr>
          <w:sz w:val="16"/>
        </w:rPr>
        <w:t xml:space="preserve">But back in 2020, </w:t>
      </w:r>
      <w:r w:rsidRPr="008D5A6B">
        <w:rPr>
          <w:rStyle w:val="StyleUnderline"/>
        </w:rPr>
        <w:t>Macron raised eyebrows</w:t>
      </w:r>
      <w:r w:rsidRPr="008D5A6B">
        <w:rPr>
          <w:sz w:val="16"/>
        </w:rPr>
        <w:t xml:space="preserve"> with a speech </w:t>
      </w:r>
      <w:r w:rsidRPr="008D5A6B">
        <w:rPr>
          <w:rStyle w:val="StyleUnderline"/>
        </w:rPr>
        <w:t>arguing</w:t>
      </w:r>
      <w:r w:rsidRPr="008D5A6B">
        <w:rPr>
          <w:sz w:val="16"/>
        </w:rPr>
        <w:t xml:space="preserve"> that while </w:t>
      </w:r>
      <w:r w:rsidRPr="008D5A6B">
        <w:rPr>
          <w:rStyle w:val="StyleUnderline"/>
        </w:rPr>
        <w:t xml:space="preserve">France’s </w:t>
      </w:r>
      <w:r w:rsidRPr="008D5A6B">
        <w:rPr>
          <w:rStyle w:val="Emphasis"/>
        </w:rPr>
        <w:t>nuc</w:t>
      </w:r>
      <w:r w:rsidRPr="008D5A6B">
        <w:rPr>
          <w:rStyle w:val="StyleUnderline"/>
        </w:rPr>
        <w:t>lear weapon</w:t>
      </w:r>
      <w:r w:rsidRPr="008D5A6B">
        <w:rPr>
          <w:rStyle w:val="Emphasis"/>
        </w:rPr>
        <w:t xml:space="preserve">s </w:t>
      </w:r>
      <w:r w:rsidRPr="008D5A6B">
        <w:rPr>
          <w:sz w:val="16"/>
        </w:rPr>
        <w:t xml:space="preserve">are solely for the purpose of defending France’s vital interests, those interests “now </w:t>
      </w:r>
      <w:r w:rsidRPr="008D5A6B">
        <w:rPr>
          <w:rStyle w:val="Emphasis"/>
        </w:rPr>
        <w:t>have a European dimension</w:t>
      </w:r>
      <w:r w:rsidRPr="008D5A6B">
        <w:rPr>
          <w:sz w:val="16"/>
        </w:rPr>
        <w:t>.” He called for a dialogue with France’s European partners on the “role of French nuclear deterrence in our collective security.”</w:t>
      </w:r>
    </w:p>
    <w:p w14:paraId="7E580EEE" w14:textId="77777777" w:rsidR="00F7026D" w:rsidRPr="008D5A6B" w:rsidRDefault="00F7026D" w:rsidP="00F7026D">
      <w:pPr>
        <w:rPr>
          <w:sz w:val="16"/>
        </w:rPr>
      </w:pPr>
      <w:r w:rsidRPr="008D5A6B">
        <w:rPr>
          <w:rStyle w:val="StyleUnderline"/>
        </w:rPr>
        <w:t>Macron has repeatedly called for Europe to shore up its own defenses and act more</w:t>
      </w:r>
      <w:r w:rsidRPr="008D5A6B">
        <w:rPr>
          <w:sz w:val="16"/>
        </w:rPr>
        <w:t xml:space="preserve"> strategically </w:t>
      </w:r>
      <w:r w:rsidRPr="008D5A6B">
        <w:rPr>
          <w:rStyle w:val="StyleUnderline"/>
        </w:rPr>
        <w:t xml:space="preserve">independent from the </w:t>
      </w:r>
      <w:r w:rsidRPr="008D5A6B">
        <w:rPr>
          <w:rStyle w:val="Emphasis"/>
        </w:rPr>
        <w:t>U</w:t>
      </w:r>
      <w:r w:rsidRPr="008D5A6B">
        <w:rPr>
          <w:rStyle w:val="StyleUnderline"/>
        </w:rPr>
        <w:t xml:space="preserve">nited </w:t>
      </w:r>
      <w:r w:rsidRPr="008D5A6B">
        <w:rPr>
          <w:rStyle w:val="Emphasis"/>
        </w:rPr>
        <w:t>S</w:t>
      </w:r>
      <w:r w:rsidRPr="008D5A6B">
        <w:rPr>
          <w:rStyle w:val="StyleUnderline"/>
        </w:rPr>
        <w:t>tates</w:t>
      </w:r>
      <w:r w:rsidRPr="008D5A6B">
        <w:rPr>
          <w:sz w:val="16"/>
        </w:rPr>
        <w:t xml:space="preserve">, and in 2022, </w:t>
      </w:r>
      <w:r w:rsidRPr="008D5A6B">
        <w:rPr>
          <w:rStyle w:val="StyleUnderline"/>
        </w:rPr>
        <w:t>his office affirmed</w:t>
      </w:r>
      <w:r w:rsidRPr="008D5A6B">
        <w:rPr>
          <w:sz w:val="16"/>
        </w:rPr>
        <w:t xml:space="preserve"> that </w:t>
      </w:r>
      <w:r w:rsidRPr="008D5A6B">
        <w:rPr>
          <w:rStyle w:val="StyleUnderline"/>
        </w:rPr>
        <w:t>he was still open to</w:t>
      </w:r>
      <w:r w:rsidRPr="008D5A6B">
        <w:rPr>
          <w:sz w:val="16"/>
        </w:rPr>
        <w:t xml:space="preserve"> “</w:t>
      </w:r>
      <w:r w:rsidRPr="008D5A6B">
        <w:rPr>
          <w:rStyle w:val="StyleUnderline"/>
        </w:rPr>
        <w:t>Europeanizing</w:t>
      </w:r>
      <w:r w:rsidRPr="008D5A6B">
        <w:rPr>
          <w:sz w:val="16"/>
        </w:rPr>
        <w:t xml:space="preserve">” </w:t>
      </w:r>
      <w:r w:rsidRPr="008D5A6B">
        <w:rPr>
          <w:rStyle w:val="StyleUnderline"/>
        </w:rPr>
        <w:t xml:space="preserve">France’s nuclear deterrent, suggesting he was open to </w:t>
      </w:r>
      <w:r w:rsidRPr="008D5A6B">
        <w:rPr>
          <w:rStyle w:val="Emphasis"/>
        </w:rPr>
        <w:t>extending France’s own nuclear umbrella</w:t>
      </w:r>
      <w:r w:rsidRPr="008D5A6B">
        <w:rPr>
          <w:sz w:val="16"/>
        </w:rPr>
        <w:t xml:space="preserve"> to its European partners. Poland’s new prime minister, Donald Tusk, expressed support for the proposal last month.</w:t>
      </w:r>
    </w:p>
    <w:p w14:paraId="1341AEFC" w14:textId="77777777" w:rsidR="00F7026D" w:rsidRPr="008D5A6B" w:rsidRDefault="00F7026D" w:rsidP="00F7026D">
      <w:pPr>
        <w:rPr>
          <w:sz w:val="16"/>
        </w:rPr>
      </w:pPr>
      <w:r w:rsidRPr="008D5A6B">
        <w:rPr>
          <w:sz w:val="16"/>
        </w:rPr>
        <w:t xml:space="preserve">Meanwhile, a host of </w:t>
      </w:r>
      <w:r w:rsidRPr="008D5A6B">
        <w:rPr>
          <w:rStyle w:val="StyleUnderline"/>
        </w:rPr>
        <w:t>German politicians</w:t>
      </w:r>
      <w:r w:rsidRPr="008D5A6B">
        <w:rPr>
          <w:sz w:val="16"/>
        </w:rPr>
        <w:t xml:space="preserve"> from across the political spectrum, including Weber, </w:t>
      </w:r>
      <w:r w:rsidRPr="008D5A6B">
        <w:rPr>
          <w:rStyle w:val="StyleUnderline"/>
        </w:rPr>
        <w:t xml:space="preserve">have been tentatively calling for Germany to seek a European nuclear deterrent, </w:t>
      </w:r>
      <w:r w:rsidRPr="008D5A6B">
        <w:rPr>
          <w:rStyle w:val="Emphasis"/>
        </w:rPr>
        <w:t>separate from the U</w:t>
      </w:r>
      <w:r w:rsidRPr="008D5A6B">
        <w:rPr>
          <w:rStyle w:val="StyleUnderline"/>
        </w:rPr>
        <w:t xml:space="preserve">nited </w:t>
      </w:r>
      <w:r w:rsidRPr="008D5A6B">
        <w:rPr>
          <w:rStyle w:val="Emphasis"/>
        </w:rPr>
        <w:t>S</w:t>
      </w:r>
      <w:r w:rsidRPr="008D5A6B">
        <w:rPr>
          <w:rStyle w:val="StyleUnderline"/>
        </w:rPr>
        <w:t xml:space="preserve">tates, </w:t>
      </w:r>
      <w:r w:rsidRPr="008D5A6B">
        <w:rPr>
          <w:rStyle w:val="Emphasis"/>
        </w:rPr>
        <w:t>a major shift</w:t>
      </w:r>
      <w:r w:rsidRPr="008D5A6B">
        <w:rPr>
          <w:rStyle w:val="StyleUnderline"/>
        </w:rPr>
        <w:t xml:space="preserve"> for a country where public opposition to</w:t>
      </w:r>
      <w:r w:rsidRPr="008D5A6B">
        <w:rPr>
          <w:sz w:val="16"/>
        </w:rPr>
        <w:t xml:space="preserve"> military force in general and </w:t>
      </w:r>
      <w:r w:rsidRPr="008D5A6B">
        <w:rPr>
          <w:rStyle w:val="Emphasis"/>
        </w:rPr>
        <w:t>nuc</w:t>
      </w:r>
      <w:r w:rsidRPr="008D5A6B">
        <w:rPr>
          <w:rStyle w:val="StyleUnderline"/>
        </w:rPr>
        <w:t>lear weapon</w:t>
      </w:r>
      <w:r w:rsidRPr="008D5A6B">
        <w:rPr>
          <w:rStyle w:val="Emphasis"/>
        </w:rPr>
        <w:t>s</w:t>
      </w:r>
      <w:r w:rsidRPr="008D5A6B">
        <w:rPr>
          <w:sz w:val="16"/>
        </w:rPr>
        <w:t xml:space="preserve"> in particular </w:t>
      </w:r>
      <w:r w:rsidRPr="008D5A6B">
        <w:rPr>
          <w:rStyle w:val="StyleUnderline"/>
        </w:rPr>
        <w:t>has been high for decades</w:t>
      </w:r>
      <w:r w:rsidRPr="008D5A6B">
        <w:rPr>
          <w:sz w:val="16"/>
        </w:rPr>
        <w:t>.</w:t>
      </w:r>
    </w:p>
    <w:p w14:paraId="59E2AA06" w14:textId="77777777" w:rsidR="00F7026D" w:rsidRPr="008D5A6B" w:rsidRDefault="00F7026D" w:rsidP="00F7026D">
      <w:pPr>
        <w:rPr>
          <w:sz w:val="16"/>
        </w:rPr>
      </w:pPr>
      <w:r w:rsidRPr="008D5A6B">
        <w:rPr>
          <w:sz w:val="16"/>
        </w:rPr>
        <w:t>Christian Lindner, Germany’s finance minister and leader of the liberal Free Democratic Party, recently argued in an op-ed that Germany should give serious consideration to France’s offer of dialogue on European nuclear deterrence and that “we should understand Donald Trump’s recent statements as a call to further rethink this element of European security.”</w:t>
      </w:r>
    </w:p>
    <w:p w14:paraId="67A19606" w14:textId="77777777" w:rsidR="00F7026D" w:rsidRPr="008D5A6B" w:rsidRDefault="00F7026D" w:rsidP="00F7026D">
      <w:pPr>
        <w:rPr>
          <w:sz w:val="16"/>
        </w:rPr>
      </w:pPr>
      <w:r w:rsidRPr="008D5A6B">
        <w:rPr>
          <w:sz w:val="16"/>
        </w:rPr>
        <w:t xml:space="preserve">Of course, </w:t>
      </w:r>
      <w:r w:rsidRPr="008D5A6B">
        <w:rPr>
          <w:rStyle w:val="StyleUnderline"/>
        </w:rPr>
        <w:t>many Germans may not consider French security guarantees</w:t>
      </w:r>
      <w:r w:rsidRPr="008D5A6B">
        <w:rPr>
          <w:sz w:val="16"/>
        </w:rPr>
        <w:t xml:space="preserve"> to be </w:t>
      </w:r>
      <w:r w:rsidRPr="008D5A6B">
        <w:rPr>
          <w:rStyle w:val="Emphasis"/>
        </w:rPr>
        <w:t>all that more reassuring</w:t>
      </w:r>
      <w:r w:rsidRPr="008D5A6B">
        <w:rPr>
          <w:sz w:val="16"/>
        </w:rPr>
        <w:t xml:space="preserve"> than American ones. One anonymous official recently told the Wall Street Journal that Germany should be wary of a nuclear alliance with a country that was “one election away” from electing a pro-Russian president, referring to France’s increasingly prominent far-right National Rally party leader Marine Le Pen. </w:t>
      </w:r>
      <w:r w:rsidRPr="008D5A6B">
        <w:rPr>
          <w:rStyle w:val="StyleUnderline"/>
        </w:rPr>
        <w:t>This</w:t>
      </w:r>
      <w:r w:rsidRPr="008D5A6B">
        <w:rPr>
          <w:sz w:val="16"/>
        </w:rPr>
        <w:t xml:space="preserve"> has </w:t>
      </w:r>
      <w:r w:rsidRPr="008D5A6B">
        <w:rPr>
          <w:rStyle w:val="StyleUnderline"/>
        </w:rPr>
        <w:t>led some</w:t>
      </w:r>
      <w:r w:rsidRPr="008D5A6B">
        <w:rPr>
          <w:sz w:val="16"/>
        </w:rPr>
        <w:t xml:space="preserve"> national security </w:t>
      </w:r>
      <w:r w:rsidRPr="008D5A6B">
        <w:rPr>
          <w:rStyle w:val="StyleUnderline"/>
        </w:rPr>
        <w:t>experts in Germany to argue</w:t>
      </w:r>
      <w:r w:rsidRPr="008D5A6B">
        <w:rPr>
          <w:sz w:val="16"/>
        </w:rPr>
        <w:t xml:space="preserve"> that </w:t>
      </w:r>
      <w:r w:rsidRPr="008D5A6B">
        <w:rPr>
          <w:rStyle w:val="StyleUnderline"/>
        </w:rPr>
        <w:t xml:space="preserve">the country should </w:t>
      </w:r>
      <w:r w:rsidRPr="008D5A6B">
        <w:rPr>
          <w:rStyle w:val="Emphasis"/>
        </w:rPr>
        <w:t>look to acquire its own nuc</w:t>
      </w:r>
      <w:r w:rsidRPr="008D5A6B">
        <w:rPr>
          <w:rStyle w:val="StyleUnderline"/>
        </w:rPr>
        <w:t>lear weapon</w:t>
      </w:r>
      <w:r w:rsidRPr="008D5A6B">
        <w:rPr>
          <w:rStyle w:val="Emphasis"/>
        </w:rPr>
        <w:t>s</w:t>
      </w:r>
      <w:r w:rsidRPr="008D5A6B">
        <w:rPr>
          <w:sz w:val="16"/>
        </w:rPr>
        <w:t xml:space="preserve">, which would be </w:t>
      </w:r>
      <w:r w:rsidRPr="008D5A6B">
        <w:rPr>
          <w:rStyle w:val="StyleUnderline"/>
        </w:rPr>
        <w:t>held separately from the US arsenals in the country</w:t>
      </w:r>
      <w:r w:rsidRPr="008D5A6B">
        <w:rPr>
          <w:sz w:val="16"/>
        </w:rPr>
        <w:t>.</w:t>
      </w:r>
    </w:p>
    <w:p w14:paraId="3D0548F5" w14:textId="77777777" w:rsidR="00F7026D" w:rsidRPr="008D5A6B" w:rsidRDefault="00F7026D" w:rsidP="00F7026D">
      <w:pPr>
        <w:rPr>
          <w:sz w:val="12"/>
          <w:szCs w:val="12"/>
        </w:rPr>
      </w:pPr>
      <w:r w:rsidRPr="008D5A6B">
        <w:rPr>
          <w:sz w:val="12"/>
          <w:szCs w:val="12"/>
        </w:rPr>
        <w:t>That idea would be a tough sell for the German public. While the war in Ukraine has caused many Germans to reevaluate their dislike of US weapons on German soil, 90 percent of Germans oppose the country acquiring nuclear weapons of its own.</w:t>
      </w:r>
    </w:p>
    <w:p w14:paraId="0ECCC49C" w14:textId="77777777" w:rsidR="00F7026D" w:rsidRPr="008D5A6B" w:rsidRDefault="00F7026D" w:rsidP="00F7026D">
      <w:pPr>
        <w:rPr>
          <w:sz w:val="12"/>
          <w:szCs w:val="12"/>
        </w:rPr>
      </w:pPr>
      <w:r w:rsidRPr="008D5A6B">
        <w:rPr>
          <w:sz w:val="12"/>
          <w:szCs w:val="12"/>
        </w:rPr>
        <w:t>At a meeting with reporters in Washington on Monday, Charles Fries, EU deputy secretary general for peace, security, and defense, acknowledged that the topic of an independent nuclear deterrent appeared to be garnering more interest lately but said that as of now, “the debate has not really taken place at the EU level.”</w:t>
      </w:r>
    </w:p>
    <w:p w14:paraId="609F53D6" w14:textId="77777777" w:rsidR="00F7026D" w:rsidRPr="008D5A6B" w:rsidRDefault="00F7026D" w:rsidP="00F7026D">
      <w:pPr>
        <w:rPr>
          <w:sz w:val="12"/>
          <w:szCs w:val="12"/>
        </w:rPr>
      </w:pPr>
      <w:r w:rsidRPr="008D5A6B">
        <w:rPr>
          <w:sz w:val="12"/>
          <w:szCs w:val="12"/>
        </w:rPr>
        <w:t>Nukes — what are they good for?</w:t>
      </w:r>
    </w:p>
    <w:p w14:paraId="5B60174D" w14:textId="77777777" w:rsidR="00F7026D" w:rsidRPr="008D5A6B" w:rsidRDefault="00F7026D" w:rsidP="00F7026D">
      <w:pPr>
        <w:rPr>
          <w:sz w:val="12"/>
          <w:szCs w:val="12"/>
        </w:rPr>
      </w:pPr>
      <w:r w:rsidRPr="008D5A6B">
        <w:rPr>
          <w:sz w:val="12"/>
          <w:szCs w:val="12"/>
        </w:rPr>
        <w:t>Underlying the Euronukes debate is the question of just how effective nuclear weapons really are as a deterrent. As countries including Israel and Pakistan have recently demonstrated, just having nukes is not a guarantee of perfect safety. But they can be effective at deterring the sort of threat — a massive conventional invasion aimed at seizing territory — that Russia potentially poses.</w:t>
      </w:r>
    </w:p>
    <w:p w14:paraId="106AC7A8" w14:textId="77777777" w:rsidR="00F7026D" w:rsidRPr="008D5A6B" w:rsidRDefault="00F7026D" w:rsidP="00F7026D">
      <w:pPr>
        <w:rPr>
          <w:sz w:val="12"/>
          <w:szCs w:val="12"/>
        </w:rPr>
      </w:pPr>
      <w:r w:rsidRPr="008D5A6B">
        <w:rPr>
          <w:sz w:val="12"/>
          <w:szCs w:val="12"/>
        </w:rPr>
        <w:t>For evidence, many would point at Ukraine itself. At the time of the break-up of the Soviet Union, Ukraine had the world’s third-largest nuclear arsenal on its soil. As Ukrainian leaders including President Volodymyr Zelenskyy have frequently pointed out, Ukraine “gave up” those weapons to Russia in exchange for guarantees that its security would be respected.</w:t>
      </w:r>
    </w:p>
    <w:p w14:paraId="6B7A33F9" w14:textId="77777777" w:rsidR="00F7026D" w:rsidRPr="008D5A6B" w:rsidRDefault="00F7026D" w:rsidP="00F7026D">
      <w:pPr>
        <w:rPr>
          <w:sz w:val="12"/>
          <w:szCs w:val="12"/>
        </w:rPr>
      </w:pPr>
      <w:r w:rsidRPr="008D5A6B">
        <w:rPr>
          <w:sz w:val="12"/>
          <w:szCs w:val="12"/>
        </w:rPr>
        <w:t>This talking point is slightly misleading: The weapons on Ukraine’s soil were under Moscow’s operational control, just as the weapons in Europe today are under Washington’s, and Ukraine could not have actually used them. But it has nonetheless taken hold as a powerful narrative about the naivety of trusting diplomatic guarantees over hard military power. The governments of Iraq and Libya also likely regretted abandoning their nascent nuclear programs before being attacked by Western forces.</w:t>
      </w:r>
    </w:p>
    <w:p w14:paraId="4A28BD49" w14:textId="77777777" w:rsidR="00F7026D" w:rsidRPr="008D5A6B" w:rsidRDefault="00F7026D" w:rsidP="00F7026D">
      <w:pPr>
        <w:rPr>
          <w:sz w:val="12"/>
          <w:szCs w:val="12"/>
        </w:rPr>
      </w:pPr>
      <w:r w:rsidRPr="008D5A6B">
        <w:rPr>
          <w:sz w:val="12"/>
          <w:szCs w:val="12"/>
        </w:rPr>
        <w:t>Europe is not the only place where these discussions are taking place. South Korea, like NATO countries, is under the US nuclear umbrella, having signed a mutual defense treaty with the United States in the 1950s. But with external threats growing (North Korea and China in this case) and doubts about US credibility in the age of Trump, public support for the country developing its own nuclear weapon is high. Leaders of Saudi Arabia have openly said they will seek a nuclear arsenal if Iran acquires one.</w:t>
      </w:r>
    </w:p>
    <w:p w14:paraId="17F26DAB" w14:textId="77777777" w:rsidR="00F7026D" w:rsidRDefault="00F7026D" w:rsidP="00F7026D">
      <w:pPr>
        <w:rPr>
          <w:sz w:val="16"/>
        </w:rPr>
      </w:pPr>
      <w:r w:rsidRPr="008D5A6B">
        <w:rPr>
          <w:rStyle w:val="Emphasis"/>
        </w:rPr>
        <w:t>While</w:t>
      </w:r>
      <w:r w:rsidRPr="008D5A6B">
        <w:rPr>
          <w:sz w:val="16"/>
        </w:rPr>
        <w:t xml:space="preserve"> these </w:t>
      </w:r>
      <w:r w:rsidRPr="008D5A6B">
        <w:rPr>
          <w:rStyle w:val="Emphasis"/>
        </w:rPr>
        <w:t>countries may not go nuclear overnight</w:t>
      </w:r>
      <w:r w:rsidRPr="008D5A6B">
        <w:rPr>
          <w:sz w:val="16"/>
        </w:rPr>
        <w:t xml:space="preserve">, these </w:t>
      </w:r>
      <w:r w:rsidRPr="008D5A6B">
        <w:rPr>
          <w:rStyle w:val="StyleUnderline"/>
        </w:rPr>
        <w:t>discussions</w:t>
      </w:r>
      <w:r w:rsidRPr="008D5A6B">
        <w:rPr>
          <w:sz w:val="16"/>
        </w:rPr>
        <w:t xml:space="preserve"> seem to </w:t>
      </w:r>
      <w:r w:rsidRPr="008D5A6B">
        <w:rPr>
          <w:rStyle w:val="StyleUnderline"/>
        </w:rPr>
        <w:t>augur a world where nuclear strategy and brinkmanship are</w:t>
      </w:r>
      <w:r w:rsidRPr="008D5A6B">
        <w:rPr>
          <w:sz w:val="16"/>
        </w:rPr>
        <w:t xml:space="preserve"> once again </w:t>
      </w:r>
      <w:r w:rsidRPr="008D5A6B">
        <w:rPr>
          <w:rStyle w:val="Emphasis"/>
        </w:rPr>
        <w:t>at the center of global politics</w:t>
      </w:r>
      <w:r w:rsidRPr="008D5A6B">
        <w:rPr>
          <w:sz w:val="16"/>
        </w:rPr>
        <w:t>. The dream expressed in a formerly Communist Central European capital by an American president just 15 years ago of a world without nuclear weapons has never looked farther off.</w:t>
      </w:r>
    </w:p>
    <w:p w14:paraId="4A65EBEC" w14:textId="77777777" w:rsidR="00F7026D" w:rsidRPr="00E24786" w:rsidRDefault="00F7026D" w:rsidP="00F7026D">
      <w:pPr>
        <w:pStyle w:val="Heading4"/>
      </w:pPr>
      <w:r>
        <w:t xml:space="preserve">Signals of disengagement cause </w:t>
      </w:r>
      <w:r>
        <w:rPr>
          <w:u w:val="single"/>
        </w:rPr>
        <w:t>European prolif</w:t>
      </w:r>
      <w:r>
        <w:t xml:space="preserve">. </w:t>
      </w:r>
    </w:p>
    <w:p w14:paraId="43189C6B" w14:textId="77777777" w:rsidR="00F7026D" w:rsidRPr="00F65375" w:rsidRDefault="00F7026D" w:rsidP="00F7026D">
      <w:r>
        <w:t xml:space="preserve">Thomas </w:t>
      </w:r>
      <w:r w:rsidRPr="00F65375">
        <w:rPr>
          <w:rStyle w:val="Style13ptBold"/>
        </w:rPr>
        <w:t>O’Reilly 24</w:t>
      </w:r>
      <w:r>
        <w:t>, Journalist at The European Conservative, “Germany Floats Nuclear Arms Plan in Anticipation of Trump Win,” The European Conservative, 02-28-2024, https://europeanconservative.com/articles/news/germany-floats-nuclear-arms-plan-in-anticipation-of-trump-win</w:t>
      </w:r>
    </w:p>
    <w:p w14:paraId="22358CFD" w14:textId="77777777" w:rsidR="00F7026D" w:rsidRPr="00833ACD" w:rsidRDefault="00F7026D" w:rsidP="00F7026D">
      <w:pPr>
        <w:rPr>
          <w:sz w:val="16"/>
        </w:rPr>
      </w:pPr>
      <w:r w:rsidRPr="00833ACD">
        <w:rPr>
          <w:rStyle w:val="StyleUnderline"/>
        </w:rPr>
        <w:t xml:space="preserve">Berlin could be </w:t>
      </w:r>
      <w:r w:rsidRPr="00833ACD">
        <w:rPr>
          <w:rStyle w:val="Emphasis"/>
        </w:rPr>
        <w:t>moving away</w:t>
      </w:r>
      <w:r w:rsidRPr="00833ACD">
        <w:rPr>
          <w:rStyle w:val="StyleUnderline"/>
        </w:rPr>
        <w:t xml:space="preserve"> from its historic reliance on American </w:t>
      </w:r>
      <w:r w:rsidRPr="00833ACD">
        <w:rPr>
          <w:rStyle w:val="Emphasis"/>
        </w:rPr>
        <w:t>nuc</w:t>
      </w:r>
      <w:r w:rsidRPr="00833ACD">
        <w:rPr>
          <w:rStyle w:val="StyleUnderline"/>
        </w:rPr>
        <w:t>lear weapon</w:t>
      </w:r>
      <w:r w:rsidRPr="00833ACD">
        <w:rPr>
          <w:rStyle w:val="Emphasis"/>
        </w:rPr>
        <w:t>s</w:t>
      </w:r>
      <w:r w:rsidRPr="00833ACD">
        <w:rPr>
          <w:sz w:val="16"/>
        </w:rPr>
        <w:t xml:space="preserve">. Reports in the English-language press suggest that </w:t>
      </w:r>
      <w:r w:rsidRPr="00833ACD">
        <w:rPr>
          <w:rStyle w:val="StyleUnderline"/>
        </w:rPr>
        <w:t>German defence officials are quietly contacting</w:t>
      </w:r>
      <w:r w:rsidRPr="00833ACD">
        <w:rPr>
          <w:sz w:val="16"/>
        </w:rPr>
        <w:t xml:space="preserve"> their </w:t>
      </w:r>
      <w:r w:rsidRPr="00833ACD">
        <w:rPr>
          <w:rStyle w:val="StyleUnderline"/>
        </w:rPr>
        <w:t>British and French</w:t>
      </w:r>
      <w:r w:rsidRPr="00833ACD">
        <w:rPr>
          <w:sz w:val="16"/>
        </w:rPr>
        <w:t xml:space="preserve"> NATO </w:t>
      </w:r>
      <w:r w:rsidRPr="00833ACD">
        <w:rPr>
          <w:rStyle w:val="StyleUnderline"/>
        </w:rPr>
        <w:t xml:space="preserve">counterparts to </w:t>
      </w:r>
      <w:r w:rsidRPr="00833ACD">
        <w:rPr>
          <w:rStyle w:val="Emphasis"/>
        </w:rPr>
        <w:t>prepare an alternative to the American nuclear umbrella</w:t>
      </w:r>
      <w:r w:rsidRPr="00833ACD">
        <w:rPr>
          <w:sz w:val="16"/>
        </w:rPr>
        <w:t>.</w:t>
      </w:r>
    </w:p>
    <w:p w14:paraId="7B6E90C3" w14:textId="77777777" w:rsidR="00F7026D" w:rsidRPr="00833ACD" w:rsidRDefault="00F7026D" w:rsidP="00F7026D">
      <w:pPr>
        <w:rPr>
          <w:sz w:val="16"/>
        </w:rPr>
      </w:pPr>
      <w:r w:rsidRPr="00833ACD">
        <w:rPr>
          <w:rStyle w:val="StyleUnderline"/>
        </w:rPr>
        <w:t>Potential American disengagement</w:t>
      </w:r>
      <w:r w:rsidRPr="00833ACD">
        <w:rPr>
          <w:sz w:val="16"/>
        </w:rPr>
        <w:t xml:space="preserve"> from Europe has </w:t>
      </w:r>
      <w:r w:rsidRPr="00833ACD">
        <w:rPr>
          <w:rStyle w:val="StyleUnderline"/>
        </w:rPr>
        <w:t xml:space="preserve">put pro-NATO governments </w:t>
      </w:r>
      <w:r w:rsidRPr="00833ACD">
        <w:rPr>
          <w:rStyle w:val="Emphasis"/>
        </w:rPr>
        <w:t>on edge</w:t>
      </w:r>
      <w:r w:rsidRPr="00833ACD">
        <w:rPr>
          <w:sz w:val="16"/>
        </w:rPr>
        <w:t xml:space="preserve"> across Europe. </w:t>
      </w:r>
      <w:r w:rsidRPr="00833ACD">
        <w:rPr>
          <w:rStyle w:val="StyleUnderline"/>
        </w:rPr>
        <w:t>Unease about future changes</w:t>
      </w:r>
      <w:r w:rsidRPr="00833ACD">
        <w:rPr>
          <w:sz w:val="16"/>
        </w:rPr>
        <w:t xml:space="preserve"> at the White House </w:t>
      </w:r>
      <w:r w:rsidRPr="00833ACD">
        <w:rPr>
          <w:rStyle w:val="StyleUnderline"/>
        </w:rPr>
        <w:t>is</w:t>
      </w:r>
      <w:r w:rsidRPr="00833ACD">
        <w:rPr>
          <w:sz w:val="16"/>
        </w:rPr>
        <w:t xml:space="preserve"> now </w:t>
      </w:r>
      <w:r w:rsidRPr="00833ACD">
        <w:rPr>
          <w:rStyle w:val="StyleUnderline"/>
        </w:rPr>
        <w:t xml:space="preserve">driving the German government to </w:t>
      </w:r>
      <w:r w:rsidRPr="00833ACD">
        <w:rPr>
          <w:rStyle w:val="Emphasis"/>
        </w:rPr>
        <w:t>formulate plans for obtaining nuc</w:t>
      </w:r>
      <w:r w:rsidRPr="00833ACD">
        <w:rPr>
          <w:rStyle w:val="StyleUnderline"/>
        </w:rPr>
        <w:t>lear weapon</w:t>
      </w:r>
      <w:r w:rsidRPr="00833ACD">
        <w:rPr>
          <w:rStyle w:val="Emphasis"/>
        </w:rPr>
        <w:t>s</w:t>
      </w:r>
      <w:r w:rsidRPr="00833ACD">
        <w:rPr>
          <w:sz w:val="16"/>
        </w:rPr>
        <w:t xml:space="preserve">. Senior members of the centre-right CDU and ruling SPD call for a common European nuclear deterrent, ending sole reliance on the U.S. </w:t>
      </w:r>
    </w:p>
    <w:p w14:paraId="5BB47449" w14:textId="77777777" w:rsidR="00F7026D" w:rsidRPr="00833ACD" w:rsidRDefault="00F7026D" w:rsidP="00F7026D">
      <w:pPr>
        <w:rPr>
          <w:sz w:val="16"/>
        </w:rPr>
      </w:pPr>
      <w:r w:rsidRPr="00833ACD">
        <w:rPr>
          <w:sz w:val="16"/>
        </w:rPr>
        <w:t>German elites are still reeling from comments made by Trump on the campaign trail this month saying he would not respect Article 5 commitments to defend a NATO member under attack unless the country had fulfilled its financial obligations to the alliance, adding to calls for a more autonomous European pillar to NATO.</w:t>
      </w:r>
    </w:p>
    <w:p w14:paraId="34DE00A4" w14:textId="77777777" w:rsidR="00F7026D" w:rsidRPr="00833ACD" w:rsidRDefault="00F7026D" w:rsidP="00F7026D">
      <w:pPr>
        <w:rPr>
          <w:sz w:val="16"/>
        </w:rPr>
      </w:pPr>
      <w:r w:rsidRPr="00833ACD">
        <w:rPr>
          <w:sz w:val="16"/>
        </w:rPr>
        <w:t xml:space="preserve">Currently governed by a disastrous liberal-left government under Chancellor Scholz, </w:t>
      </w:r>
      <w:r w:rsidRPr="00833ACD">
        <w:rPr>
          <w:rStyle w:val="StyleUnderline"/>
        </w:rPr>
        <w:t>Germany has been inching towards remilitarisation since Russia’s invasion of Ukraine</w:t>
      </w:r>
      <w:r w:rsidRPr="00833ACD">
        <w:rPr>
          <w:sz w:val="16"/>
        </w:rPr>
        <w:t>. Electoral pressure caused by the rise of the populist AfD draws on hostility to Ukraine policy, aggravated by the effects of sanctions on Germany’s economy and geopolitical standing alike.</w:t>
      </w:r>
    </w:p>
    <w:p w14:paraId="43CB718A" w14:textId="77777777" w:rsidR="00F7026D" w:rsidRPr="00833ACD" w:rsidRDefault="00F7026D" w:rsidP="00F7026D">
      <w:pPr>
        <w:rPr>
          <w:sz w:val="16"/>
        </w:rPr>
      </w:pPr>
      <w:r w:rsidRPr="00833ACD">
        <w:rPr>
          <w:rStyle w:val="StyleUnderline"/>
        </w:rPr>
        <w:t>While Scholz and other high-ranking German ministers</w:t>
      </w:r>
      <w:r w:rsidRPr="00833ACD">
        <w:rPr>
          <w:sz w:val="16"/>
        </w:rPr>
        <w:t xml:space="preserve"> (including Minister of Defence Boris Pistorius) </w:t>
      </w:r>
      <w:r w:rsidRPr="00833ACD">
        <w:rPr>
          <w:rStyle w:val="StyleUnderline"/>
        </w:rPr>
        <w:t xml:space="preserve">have </w:t>
      </w:r>
      <w:r w:rsidRPr="00833ACD">
        <w:rPr>
          <w:rStyle w:val="Emphasis"/>
        </w:rPr>
        <w:t>vetoed nuclear armaments for now</w:t>
      </w:r>
      <w:r w:rsidRPr="00833ACD">
        <w:rPr>
          <w:rStyle w:val="StyleUnderline"/>
        </w:rPr>
        <w:t xml:space="preserve">, other politicians are urging Berlin to </w:t>
      </w:r>
      <w:r w:rsidRPr="00833ACD">
        <w:rPr>
          <w:rStyle w:val="Emphasis"/>
        </w:rPr>
        <w:t>rethink its reliance on American nukes</w:t>
      </w:r>
      <w:r w:rsidRPr="00833ACD">
        <w:rPr>
          <w:sz w:val="16"/>
        </w:rPr>
        <w:t xml:space="preserve">. Liberal Finance Minister Christian </w:t>
      </w:r>
      <w:r w:rsidRPr="00833ACD">
        <w:rPr>
          <w:rStyle w:val="StyleUnderline"/>
        </w:rPr>
        <w:t>Lindner tested the waters</w:t>
      </w:r>
      <w:r w:rsidRPr="00833ACD">
        <w:rPr>
          <w:sz w:val="16"/>
        </w:rPr>
        <w:t xml:space="preserve"> on a common European nuclear shield in an op-ed published last month.</w:t>
      </w:r>
    </w:p>
    <w:p w14:paraId="6ECF8C6D" w14:textId="77777777" w:rsidR="00F7026D" w:rsidRPr="00833ACD" w:rsidRDefault="00F7026D" w:rsidP="00F7026D">
      <w:pPr>
        <w:rPr>
          <w:sz w:val="16"/>
        </w:rPr>
      </w:pPr>
      <w:r w:rsidRPr="00833ACD">
        <w:rPr>
          <w:sz w:val="16"/>
        </w:rPr>
        <w:t xml:space="preserve">“Let us not deceive ourselves: </w:t>
      </w:r>
      <w:r w:rsidRPr="00833ACD">
        <w:rPr>
          <w:rStyle w:val="StyleUnderline"/>
        </w:rPr>
        <w:t>as long as there are nuclear weapons</w:t>
      </w:r>
      <w:r w:rsidRPr="00833ACD">
        <w:rPr>
          <w:sz w:val="16"/>
        </w:rPr>
        <w:t xml:space="preserve"> in the world, </w:t>
      </w:r>
      <w:r w:rsidRPr="00833ACD">
        <w:rPr>
          <w:rStyle w:val="StyleUnderline"/>
        </w:rPr>
        <w:t>Europe will</w:t>
      </w:r>
      <w:r w:rsidRPr="00833ACD">
        <w:rPr>
          <w:sz w:val="16"/>
        </w:rPr>
        <w:t xml:space="preserve"> also </w:t>
      </w:r>
      <w:r w:rsidRPr="00833ACD">
        <w:rPr>
          <w:rStyle w:val="Emphasis"/>
        </w:rPr>
        <w:t>have to adhere to</w:t>
      </w:r>
      <w:r w:rsidRPr="00833ACD">
        <w:rPr>
          <w:sz w:val="16"/>
        </w:rPr>
        <w:t xml:space="preserve"> a system of </w:t>
      </w:r>
      <w:r w:rsidRPr="00833ACD">
        <w:rPr>
          <w:rStyle w:val="Emphasis"/>
        </w:rPr>
        <w:t>nuclear deterrence</w:t>
      </w:r>
      <w:r w:rsidRPr="00833ACD">
        <w:rPr>
          <w:sz w:val="16"/>
        </w:rPr>
        <w:t xml:space="preserve"> in order not to be defenceless at the mercy of the blackmail of authoritarian states” Lindner declared, commending recent German deployments to Lithuania and push for a common EU defence policy.</w:t>
      </w:r>
    </w:p>
    <w:p w14:paraId="2B4B34E0" w14:textId="77777777" w:rsidR="00F7026D" w:rsidRPr="00833ACD" w:rsidRDefault="00F7026D" w:rsidP="00F7026D">
      <w:pPr>
        <w:rPr>
          <w:sz w:val="16"/>
        </w:rPr>
      </w:pPr>
      <w:r w:rsidRPr="00833ACD">
        <w:rPr>
          <w:sz w:val="16"/>
        </w:rPr>
        <w:t>Western Germany has long been an American military bastion. An estimated 20 nuclear weapons are already stationed at Büchel Air Base in Germany. The issue of nuclear weapons on German soil has historically been a major rallying point for the anti-NATO Left and Right, despite the Green Party dumping its historic opposition to militarisation.</w:t>
      </w:r>
    </w:p>
    <w:p w14:paraId="7F3831D7" w14:textId="77777777" w:rsidR="00F7026D" w:rsidRPr="00833ACD" w:rsidRDefault="00F7026D" w:rsidP="00F7026D">
      <w:pPr>
        <w:rPr>
          <w:sz w:val="16"/>
        </w:rPr>
      </w:pPr>
      <w:r w:rsidRPr="00833ACD">
        <w:rPr>
          <w:rStyle w:val="StyleUnderline"/>
        </w:rPr>
        <w:t xml:space="preserve">The potential lurch towards nuclear weapons comes </w:t>
      </w:r>
      <w:r w:rsidRPr="00833ACD">
        <w:rPr>
          <w:rStyle w:val="Emphasis"/>
        </w:rPr>
        <w:t>despite</w:t>
      </w:r>
      <w:r w:rsidRPr="00833ACD">
        <w:rPr>
          <w:rStyle w:val="StyleUnderline"/>
        </w:rPr>
        <w:t xml:space="preserve"> Germany being party to treaties on nuclear </w:t>
      </w:r>
      <w:r w:rsidRPr="00833ACD">
        <w:rPr>
          <w:rStyle w:val="Emphasis"/>
        </w:rPr>
        <w:t>non-prolif</w:t>
      </w:r>
      <w:r w:rsidRPr="00833ACD">
        <w:rPr>
          <w:rStyle w:val="StyleUnderline"/>
        </w:rPr>
        <w:t>eration</w:t>
      </w:r>
      <w:r w:rsidRPr="00833ACD">
        <w:rPr>
          <w:sz w:val="16"/>
        </w:rPr>
        <w:t xml:space="preserve">. Experts estimate </w:t>
      </w:r>
      <w:r w:rsidRPr="00833ACD">
        <w:rPr>
          <w:rStyle w:val="StyleUnderline"/>
        </w:rPr>
        <w:t xml:space="preserve">the country’s industrial and scientific prowess would give the country </w:t>
      </w:r>
      <w:r w:rsidRPr="00833ACD">
        <w:rPr>
          <w:rStyle w:val="Emphasis"/>
        </w:rPr>
        <w:t>nuc</w:t>
      </w:r>
      <w:r w:rsidRPr="00833ACD">
        <w:rPr>
          <w:rStyle w:val="StyleUnderline"/>
        </w:rPr>
        <w:t>lear weapon</w:t>
      </w:r>
      <w:r w:rsidRPr="00833ACD">
        <w:rPr>
          <w:rStyle w:val="Emphasis"/>
        </w:rPr>
        <w:t>s</w:t>
      </w:r>
      <w:r w:rsidRPr="00833ACD">
        <w:rPr>
          <w:rStyle w:val="StyleUnderline"/>
        </w:rPr>
        <w:t xml:space="preserve"> in a </w:t>
      </w:r>
      <w:r w:rsidRPr="00833ACD">
        <w:rPr>
          <w:rStyle w:val="Emphasis"/>
        </w:rPr>
        <w:t>relatively short period of time if required</w:t>
      </w:r>
      <w:r w:rsidRPr="00833ACD">
        <w:rPr>
          <w:sz w:val="16"/>
        </w:rPr>
        <w:t xml:space="preserve">. Ironically, Germany last year closed its last nuclear power plant, thereby completing the phasing out of the peacetime use of nuclear technology. </w:t>
      </w:r>
    </w:p>
    <w:p w14:paraId="29DCF55A" w14:textId="77777777" w:rsidR="00F7026D" w:rsidRPr="00833ACD" w:rsidRDefault="00F7026D" w:rsidP="00F7026D">
      <w:pPr>
        <w:rPr>
          <w:sz w:val="16"/>
        </w:rPr>
      </w:pPr>
      <w:r w:rsidRPr="00833ACD">
        <w:rPr>
          <w:rStyle w:val="StyleUnderline"/>
        </w:rPr>
        <w:t xml:space="preserve">Polling shows greater sympathy towards </w:t>
      </w:r>
      <w:r w:rsidRPr="00833ACD">
        <w:rPr>
          <w:rStyle w:val="Emphasis"/>
        </w:rPr>
        <w:t>nuc</w:t>
      </w:r>
      <w:r w:rsidRPr="00833ACD">
        <w:rPr>
          <w:rStyle w:val="StyleUnderline"/>
        </w:rPr>
        <w:t>lear weapon</w:t>
      </w:r>
      <w:r w:rsidRPr="00833ACD">
        <w:rPr>
          <w:rStyle w:val="Emphasis"/>
        </w:rPr>
        <w:t>s</w:t>
      </w:r>
      <w:r w:rsidRPr="00833ACD">
        <w:rPr>
          <w:rStyle w:val="StyleUnderline"/>
        </w:rPr>
        <w:t xml:space="preserve"> in Germany in light of the war in Ukraine, with a </w:t>
      </w:r>
      <w:r w:rsidRPr="00833ACD">
        <w:rPr>
          <w:rStyle w:val="Emphasis"/>
        </w:rPr>
        <w:t>majority of German citizens</w:t>
      </w:r>
      <w:r w:rsidRPr="00833ACD">
        <w:rPr>
          <w:rStyle w:val="StyleUnderline"/>
        </w:rPr>
        <w:t xml:space="preserve"> now supportive</w:t>
      </w:r>
      <w:r w:rsidRPr="00833ACD">
        <w:rPr>
          <w:sz w:val="16"/>
        </w:rPr>
        <w:t xml:space="preserve"> of their presence.</w:t>
      </w:r>
    </w:p>
    <w:p w14:paraId="1CBD3512" w14:textId="77777777" w:rsidR="00F7026D" w:rsidRPr="00833ACD" w:rsidRDefault="00F7026D" w:rsidP="00F7026D">
      <w:pPr>
        <w:rPr>
          <w:sz w:val="16"/>
        </w:rPr>
      </w:pPr>
      <w:r w:rsidRPr="00833ACD">
        <w:rPr>
          <w:sz w:val="16"/>
        </w:rPr>
        <w:t xml:space="preserve">While Germany is front and centre in a drive for a common EU defence policy, </w:t>
      </w:r>
      <w:r w:rsidRPr="00833ACD">
        <w:rPr>
          <w:rStyle w:val="StyleUnderline"/>
        </w:rPr>
        <w:t>the concept of Eurocrats getting access to nuclear weapons was too much for some German MPs</w:t>
      </w:r>
      <w:r w:rsidRPr="00833ACD">
        <w:rPr>
          <w:sz w:val="16"/>
        </w:rPr>
        <w:t>, who shot down the idea at a meeting of the Bundestag Defence Committee earlier this month.</w:t>
      </w:r>
    </w:p>
    <w:p w14:paraId="1933C169" w14:textId="348D334A" w:rsidR="00F7026D" w:rsidRPr="00F7026D" w:rsidRDefault="00F7026D" w:rsidP="00F7026D">
      <w:pPr>
        <w:rPr>
          <w:sz w:val="16"/>
        </w:rPr>
      </w:pPr>
      <w:r w:rsidRPr="00833ACD">
        <w:rPr>
          <w:sz w:val="16"/>
        </w:rPr>
        <w:t>The German Ministry of Defence did not respond to press inquiries about the rumoured plans at the time of publication.</w:t>
      </w:r>
    </w:p>
    <w:p w14:paraId="6E5BA617" w14:textId="10948530" w:rsidR="00C8388D" w:rsidRPr="00EF5660" w:rsidRDefault="00D85C6E" w:rsidP="00C8388D">
      <w:pPr>
        <w:pStyle w:val="Heading3"/>
      </w:pPr>
      <w:r>
        <w:t>Germany---Yes Prolif---2NC</w:t>
      </w:r>
    </w:p>
    <w:p w14:paraId="026E895E" w14:textId="77777777" w:rsidR="00357992" w:rsidRDefault="00357992" w:rsidP="00357992">
      <w:pPr>
        <w:pStyle w:val="Heading4"/>
      </w:pPr>
      <w:r>
        <w:t xml:space="preserve">Germany will do </w:t>
      </w:r>
      <w:r>
        <w:rPr>
          <w:u w:val="single"/>
        </w:rPr>
        <w:t>whatever it takes</w:t>
      </w:r>
      <w:r>
        <w:t xml:space="preserve">. </w:t>
      </w:r>
    </w:p>
    <w:p w14:paraId="65989810" w14:textId="77777777" w:rsidR="00357992" w:rsidRPr="002D4135" w:rsidRDefault="00357992" w:rsidP="00357992">
      <w:r>
        <w:t xml:space="preserve">Thorsten </w:t>
      </w:r>
      <w:r w:rsidRPr="002D4135">
        <w:rPr>
          <w:rStyle w:val="Style13ptBold"/>
        </w:rPr>
        <w:t>Benner 25</w:t>
      </w:r>
      <w:r>
        <w:t>, Co-Founder and Director of the Global Public Policy Institute, “Germany Is Rethinking Everything Nuclear,” Foreign Policy, 03-11-2025, accessed 07-18-2025, https://foreignpolicy.com/2025/03/11/germany-nuclear-weapons-energy-merz-trump-umbrella, DG</w:t>
      </w:r>
    </w:p>
    <w:p w14:paraId="2A0E9181" w14:textId="77777777" w:rsidR="00357992" w:rsidRPr="002D4135" w:rsidRDefault="00357992" w:rsidP="00357992">
      <w:pPr>
        <w:rPr>
          <w:sz w:val="16"/>
        </w:rPr>
      </w:pPr>
      <w:r w:rsidRPr="002D4135">
        <w:rPr>
          <w:rStyle w:val="StyleUnderline"/>
        </w:rPr>
        <w:t>The</w:t>
      </w:r>
      <w:r w:rsidRPr="002D4135">
        <w:rPr>
          <w:sz w:val="16"/>
        </w:rPr>
        <w:t xml:space="preserve"> incoming </w:t>
      </w:r>
      <w:r w:rsidRPr="002D4135">
        <w:rPr>
          <w:rStyle w:val="StyleUnderline"/>
        </w:rPr>
        <w:t>German government, rattled by</w:t>
      </w:r>
      <w:r w:rsidRPr="002D4135">
        <w:rPr>
          <w:sz w:val="16"/>
        </w:rPr>
        <w:t xml:space="preserve"> the prospect of U.S. President Donald </w:t>
      </w:r>
      <w:r w:rsidRPr="002D4135">
        <w:rPr>
          <w:rStyle w:val="StyleUnderline"/>
        </w:rPr>
        <w:t>Trump</w:t>
      </w:r>
      <w:r w:rsidRPr="002D4135">
        <w:rPr>
          <w:sz w:val="16"/>
        </w:rPr>
        <w:t xml:space="preserve"> withdrawing security guarantees, </w:t>
      </w:r>
      <w:r w:rsidRPr="002D4135">
        <w:rPr>
          <w:rStyle w:val="StyleUnderline"/>
        </w:rPr>
        <w:t xml:space="preserve">is preparing a </w:t>
      </w:r>
      <w:r w:rsidRPr="002D4135">
        <w:rPr>
          <w:rStyle w:val="Emphasis"/>
        </w:rPr>
        <w:t>fundamental readjustment</w:t>
      </w:r>
      <w:r w:rsidRPr="002D4135">
        <w:rPr>
          <w:rStyle w:val="StyleUnderline"/>
        </w:rPr>
        <w:t xml:space="preserve"> of its defense posture</w:t>
      </w:r>
      <w:r w:rsidRPr="002D4135">
        <w:rPr>
          <w:sz w:val="16"/>
        </w:rPr>
        <w:t xml:space="preserve">. The new coalition of Christian Democrats (CDU/CSU) and Social Democrats (SPD) has already agreed to push for changes to the debt brake that would pave the way to dramatically higher military spending. Germany’s likely next chancellor, CDU leader Friedrich </w:t>
      </w:r>
      <w:r w:rsidRPr="002D4135">
        <w:rPr>
          <w:rStyle w:val="StyleUnderline"/>
        </w:rPr>
        <w:t>Merz</w:t>
      </w:r>
      <w:r w:rsidRPr="002D4135">
        <w:rPr>
          <w:sz w:val="16"/>
        </w:rPr>
        <w:t xml:space="preserve">, </w:t>
      </w:r>
      <w:r w:rsidRPr="002D4135">
        <w:rPr>
          <w:rStyle w:val="StyleUnderline"/>
        </w:rPr>
        <w:t>stated</w:t>
      </w:r>
      <w:r w:rsidRPr="002D4135">
        <w:rPr>
          <w:sz w:val="16"/>
        </w:rPr>
        <w:t xml:space="preserve"> that “</w:t>
      </w:r>
      <w:r w:rsidRPr="002D4135">
        <w:rPr>
          <w:rStyle w:val="StyleUnderline"/>
        </w:rPr>
        <w:t>in view of the threats to our freedom and peace on our continent</w:t>
      </w:r>
      <w:r w:rsidRPr="002D4135">
        <w:rPr>
          <w:sz w:val="16"/>
        </w:rPr>
        <w:t xml:space="preserve">,” </w:t>
      </w:r>
      <w:r w:rsidRPr="002D4135">
        <w:rPr>
          <w:rStyle w:val="StyleUnderline"/>
        </w:rPr>
        <w:t>the government’s new motto needs to be</w:t>
      </w:r>
      <w:r w:rsidRPr="002D4135">
        <w:rPr>
          <w:sz w:val="16"/>
        </w:rPr>
        <w:t xml:space="preserve"> “</w:t>
      </w:r>
      <w:r w:rsidRPr="002D4135">
        <w:rPr>
          <w:rStyle w:val="Emphasis"/>
        </w:rPr>
        <w:t>whatever it takes</w:t>
      </w:r>
      <w:r w:rsidRPr="002D4135">
        <w:rPr>
          <w:sz w:val="16"/>
        </w:rPr>
        <w:t>.”</w:t>
      </w:r>
    </w:p>
    <w:p w14:paraId="0BF0DDBB" w14:textId="77777777" w:rsidR="00357992" w:rsidRPr="002D4135" w:rsidRDefault="00357992" w:rsidP="00357992">
      <w:pPr>
        <w:rPr>
          <w:sz w:val="16"/>
        </w:rPr>
      </w:pPr>
      <w:r w:rsidRPr="002D4135">
        <w:rPr>
          <w:rStyle w:val="StyleUnderline"/>
        </w:rPr>
        <w:t>A litmus test</w:t>
      </w:r>
      <w:r w:rsidRPr="002D4135">
        <w:rPr>
          <w:sz w:val="16"/>
        </w:rPr>
        <w:t xml:space="preserve"> for how serious these efforts are </w:t>
      </w:r>
      <w:r w:rsidRPr="002D4135">
        <w:rPr>
          <w:rStyle w:val="StyleUnderline"/>
        </w:rPr>
        <w:t>is whether the</w:t>
      </w:r>
      <w:r w:rsidRPr="002D4135">
        <w:rPr>
          <w:sz w:val="16"/>
        </w:rPr>
        <w:t xml:space="preserve"> new </w:t>
      </w:r>
      <w:r w:rsidRPr="002D4135">
        <w:rPr>
          <w:rStyle w:val="StyleUnderline"/>
        </w:rPr>
        <w:t xml:space="preserve">government will pursue a </w:t>
      </w:r>
      <w:r w:rsidRPr="002D4135">
        <w:rPr>
          <w:rStyle w:val="Emphasis"/>
        </w:rPr>
        <w:t>Plan B</w:t>
      </w:r>
      <w:r w:rsidRPr="002D4135">
        <w:rPr>
          <w:rStyle w:val="StyleUnderline"/>
        </w:rPr>
        <w:t xml:space="preserve"> for a possible end to the U.S. nuclear security umbrella</w:t>
      </w:r>
      <w:r w:rsidRPr="002D4135">
        <w:rPr>
          <w:sz w:val="16"/>
        </w:rPr>
        <w:t xml:space="preserve"> for Germany and Europe. </w:t>
      </w:r>
      <w:r w:rsidRPr="002D4135">
        <w:rPr>
          <w:rStyle w:val="StyleUnderline"/>
        </w:rPr>
        <w:t xml:space="preserve">Berlin needs an </w:t>
      </w:r>
      <w:r w:rsidRPr="002D4135">
        <w:rPr>
          <w:rStyle w:val="Emphasis"/>
        </w:rPr>
        <w:t>ambitious nuclear policy</w:t>
      </w:r>
      <w:r w:rsidRPr="002D4135">
        <w:rPr>
          <w:rStyle w:val="StyleUnderline"/>
        </w:rPr>
        <w:t xml:space="preserve"> rethink</w:t>
      </w:r>
      <w:r w:rsidRPr="002D4135">
        <w:rPr>
          <w:sz w:val="16"/>
        </w:rPr>
        <w:t xml:space="preserve"> that includes a push to recreate nuclear sharing at the European level—with the continent’s nuclear powers, France and the U.K.—to deter Russia and other adversaries. </w:t>
      </w:r>
      <w:r w:rsidRPr="002D4135">
        <w:rPr>
          <w:rStyle w:val="StyleUnderline"/>
        </w:rPr>
        <w:t>It is</w:t>
      </w:r>
      <w:r w:rsidRPr="002D4135">
        <w:rPr>
          <w:sz w:val="16"/>
        </w:rPr>
        <w:t xml:space="preserve"> also </w:t>
      </w:r>
      <w:r w:rsidRPr="002D4135">
        <w:rPr>
          <w:rStyle w:val="StyleUnderline"/>
        </w:rPr>
        <w:t xml:space="preserve">essential for Germany to invest in </w:t>
      </w:r>
      <w:r w:rsidRPr="002D4135">
        <w:rPr>
          <w:rStyle w:val="Emphasis"/>
        </w:rPr>
        <w:t>civilian nuclear research</w:t>
      </w:r>
      <w:r w:rsidRPr="002D4135">
        <w:rPr>
          <w:sz w:val="16"/>
        </w:rPr>
        <w:t xml:space="preserve"> to maintain nuclear latency as a hedge. Fortunately, </w:t>
      </w:r>
      <w:r w:rsidRPr="002D4135">
        <w:rPr>
          <w:rStyle w:val="Emphasis"/>
        </w:rPr>
        <w:t>Merz has signaled willingness to do both</w:t>
      </w:r>
      <w:r w:rsidRPr="002D4135">
        <w:rPr>
          <w:sz w:val="16"/>
        </w:rPr>
        <w:t>.</w:t>
      </w:r>
    </w:p>
    <w:p w14:paraId="3276F692" w14:textId="77777777" w:rsidR="00357992" w:rsidRPr="002D4135" w:rsidRDefault="00357992" w:rsidP="00357992">
      <w:pPr>
        <w:rPr>
          <w:sz w:val="16"/>
        </w:rPr>
      </w:pPr>
      <w:r w:rsidRPr="002D4135">
        <w:rPr>
          <w:sz w:val="16"/>
        </w:rPr>
        <w:t>As part of NATO nuclear sharing, Germany hosts about 20 U.S. B-61 nuclear bombs at the Büchel airbase. For much of the past few decades, a majority of Germans were in favor of getting these nuclear weapons out of Germany. This was part and parcel of the German desire to exit everything nuclear, be it military or civilian. As late as mid-2021, a survey published by the Munich Security Conference found that only 14 percent of Germans favored nuclear weapons on German soil.</w:t>
      </w:r>
    </w:p>
    <w:p w14:paraId="18DE1C41" w14:textId="77777777" w:rsidR="00357992" w:rsidRPr="002D4135" w:rsidRDefault="00357992" w:rsidP="00357992">
      <w:pPr>
        <w:rPr>
          <w:sz w:val="16"/>
        </w:rPr>
      </w:pPr>
      <w:r w:rsidRPr="002D4135">
        <w:rPr>
          <w:sz w:val="16"/>
        </w:rPr>
        <w:t xml:space="preserve">Russia’s invasion of </w:t>
      </w:r>
      <w:r w:rsidRPr="002D4135">
        <w:rPr>
          <w:rStyle w:val="StyleUnderline"/>
        </w:rPr>
        <w:t xml:space="preserve">Ukraine led to a </w:t>
      </w:r>
      <w:r w:rsidRPr="002D4135">
        <w:rPr>
          <w:rStyle w:val="Emphasis"/>
        </w:rPr>
        <w:t>dramatic shift</w:t>
      </w:r>
      <w:r w:rsidRPr="002D4135">
        <w:rPr>
          <w:rStyle w:val="StyleUnderline"/>
        </w:rPr>
        <w:t xml:space="preserve"> in public opinion</w:t>
      </w:r>
      <w:r w:rsidRPr="002D4135">
        <w:rPr>
          <w:sz w:val="16"/>
        </w:rPr>
        <w:t xml:space="preserve">. In mid-2022, </w:t>
      </w:r>
      <w:r w:rsidRPr="002D4135">
        <w:rPr>
          <w:rStyle w:val="StyleUnderline"/>
        </w:rPr>
        <w:t>52 percent of Germans</w:t>
      </w:r>
      <w:r w:rsidRPr="002D4135">
        <w:rPr>
          <w:sz w:val="16"/>
        </w:rPr>
        <w:t xml:space="preserve"> surveyed for Panorama magazine </w:t>
      </w:r>
      <w:r w:rsidRPr="002D4135">
        <w:rPr>
          <w:rStyle w:val="StyleUnderline"/>
        </w:rPr>
        <w:t>expressed support for</w:t>
      </w:r>
      <w:r w:rsidRPr="002D4135">
        <w:rPr>
          <w:sz w:val="16"/>
        </w:rPr>
        <w:t xml:space="preserve"> keeping or even increasing </w:t>
      </w:r>
      <w:r w:rsidRPr="002D4135">
        <w:rPr>
          <w:rStyle w:val="StyleUnderline"/>
        </w:rPr>
        <w:t>U.S. nuclear weapons</w:t>
      </w:r>
      <w:r w:rsidRPr="002D4135">
        <w:rPr>
          <w:sz w:val="16"/>
        </w:rPr>
        <w:t xml:space="preserve"> in Germany. Russia’s attack against nonnuclear power Ukraine, which included the threat of using such weapons to deter Europe and the United States from supporting Kyiv, clearly left a mark on the German population.</w:t>
      </w:r>
    </w:p>
    <w:p w14:paraId="1BEE9B98" w14:textId="77777777" w:rsidR="00357992" w:rsidRPr="002D4135" w:rsidRDefault="00357992" w:rsidP="00357992">
      <w:pPr>
        <w:rPr>
          <w:sz w:val="16"/>
        </w:rPr>
      </w:pPr>
      <w:r w:rsidRPr="002D4135">
        <w:rPr>
          <w:sz w:val="16"/>
        </w:rPr>
        <w:t xml:space="preserve">In light of such threats, it seems that a majority of Germans have concluded that it is better to be directly under a nuclear umbrella. After Russia’s invasion, German Chancellor Olaf Scholz decided to pursue a 10 billion euro ($13.85 billion) deal with the United States to buy F-35s to replace the aging Tornado fleet that would carry the U.S. nuclear bombs stored at Büchel airbase. With this deal, </w:t>
      </w:r>
      <w:r w:rsidRPr="002D4135">
        <w:rPr>
          <w:rStyle w:val="StyleUnderline"/>
        </w:rPr>
        <w:t>Scholz sought to lock in U.S. commitments to German defense</w:t>
      </w:r>
      <w:r w:rsidRPr="002D4135">
        <w:rPr>
          <w:sz w:val="16"/>
        </w:rPr>
        <w:t>.</w:t>
      </w:r>
    </w:p>
    <w:p w14:paraId="2BD3CF9E" w14:textId="77777777" w:rsidR="00357992" w:rsidRPr="002D4135" w:rsidRDefault="00357992" w:rsidP="00357992">
      <w:pPr>
        <w:rPr>
          <w:sz w:val="16"/>
        </w:rPr>
      </w:pPr>
      <w:r w:rsidRPr="002D4135">
        <w:rPr>
          <w:sz w:val="16"/>
        </w:rPr>
        <w:t xml:space="preserve">Of all recent German chancellors, Scholz probably pursued the closest relationship with the Washington. He tried to stick to this path even after the return of President Donald Trump to the White House. At the Munich Security Conference in mid-February, Scholz said: </w:t>
      </w:r>
      <w:r w:rsidRPr="002D4135">
        <w:rPr>
          <w:rFonts w:ascii="Times New Roman" w:hAnsi="Times New Roman" w:cs="Times New Roman"/>
          <w:sz w:val="16"/>
        </w:rPr>
        <w:t>​</w:t>
      </w:r>
      <w:r w:rsidRPr="002D4135">
        <w:rPr>
          <w:rFonts w:cs="Georgia"/>
          <w:sz w:val="16"/>
        </w:rPr>
        <w:t>“</w:t>
      </w:r>
      <w:r w:rsidRPr="002D4135">
        <w:rPr>
          <w:sz w:val="16"/>
        </w:rPr>
        <w:t>We will not agree to any solution that leads to a decoupling of European and American security.</w:t>
      </w:r>
      <w:r w:rsidRPr="002D4135">
        <w:rPr>
          <w:rFonts w:cs="Georgia"/>
          <w:sz w:val="16"/>
        </w:rPr>
        <w:t>”</w:t>
      </w:r>
    </w:p>
    <w:p w14:paraId="77D0991E" w14:textId="77777777" w:rsidR="00357992" w:rsidRPr="002D4135" w:rsidRDefault="00357992" w:rsidP="00357992">
      <w:pPr>
        <w:rPr>
          <w:sz w:val="16"/>
        </w:rPr>
      </w:pPr>
      <w:r w:rsidRPr="002D4135">
        <w:rPr>
          <w:sz w:val="16"/>
        </w:rPr>
        <w:t>That statement sounds decisive, but only if you ignore that the decision to decouple from European security lies in the hands of the United States. Berlin has no veto power here.</w:t>
      </w:r>
    </w:p>
    <w:p w14:paraId="188F00FF" w14:textId="77777777" w:rsidR="00357992" w:rsidRPr="002D4135" w:rsidRDefault="00357992" w:rsidP="00357992">
      <w:pPr>
        <w:rPr>
          <w:sz w:val="16"/>
        </w:rPr>
      </w:pPr>
      <w:r w:rsidRPr="002D4135">
        <w:rPr>
          <w:sz w:val="16"/>
        </w:rPr>
        <w:t xml:space="preserve">Scholz’s likely successor, </w:t>
      </w:r>
      <w:r w:rsidRPr="002D4135">
        <w:rPr>
          <w:rStyle w:val="StyleUnderline"/>
        </w:rPr>
        <w:t>Merz</w:t>
      </w:r>
      <w:r w:rsidRPr="002D4135">
        <w:rPr>
          <w:sz w:val="16"/>
        </w:rPr>
        <w:t xml:space="preserve">, strikes a very different tone. Before official results had been announced on the night of the Feb. 23 election, he </w:t>
      </w:r>
      <w:r w:rsidRPr="002D4135">
        <w:rPr>
          <w:rStyle w:val="StyleUnderline"/>
        </w:rPr>
        <w:t>stated</w:t>
      </w:r>
      <w:r w:rsidRPr="002D4135">
        <w:rPr>
          <w:sz w:val="16"/>
        </w:rPr>
        <w:t>: “</w:t>
      </w:r>
      <w:r w:rsidRPr="002D4135">
        <w:rPr>
          <w:rStyle w:val="StyleUnderline"/>
        </w:rPr>
        <w:t xml:space="preserve">My absolute priority will be to </w:t>
      </w:r>
      <w:r w:rsidRPr="002D4135">
        <w:rPr>
          <w:rStyle w:val="Emphasis"/>
        </w:rPr>
        <w:t>strengthen Europe as quickly as possible so that</w:t>
      </w:r>
      <w:r w:rsidRPr="002D4135">
        <w:rPr>
          <w:sz w:val="16"/>
        </w:rPr>
        <w:t xml:space="preserve">, step by step, </w:t>
      </w:r>
      <w:r w:rsidRPr="002D4135">
        <w:rPr>
          <w:rStyle w:val="Emphasis"/>
        </w:rPr>
        <w:t xml:space="preserve">we can </w:t>
      </w:r>
      <w:r w:rsidRPr="002D4135">
        <w:rPr>
          <w:sz w:val="16"/>
        </w:rPr>
        <w:t xml:space="preserve">really </w:t>
      </w:r>
      <w:r w:rsidRPr="002D4135">
        <w:rPr>
          <w:rStyle w:val="Emphasis"/>
        </w:rPr>
        <w:t>achieve independence from the USA</w:t>
      </w:r>
      <w:r w:rsidRPr="002D4135">
        <w:rPr>
          <w:sz w:val="16"/>
        </w:rPr>
        <w:t xml:space="preserve">.” </w:t>
      </w:r>
      <w:r w:rsidRPr="002D4135">
        <w:rPr>
          <w:rStyle w:val="StyleUnderline"/>
        </w:rPr>
        <w:t>Merz</w:t>
      </w:r>
      <w:r w:rsidRPr="002D4135">
        <w:rPr>
          <w:sz w:val="16"/>
        </w:rPr>
        <w:t xml:space="preserve"> also </w:t>
      </w:r>
      <w:r w:rsidRPr="002D4135">
        <w:rPr>
          <w:rStyle w:val="StyleUnderline"/>
        </w:rPr>
        <w:t>said</w:t>
      </w:r>
      <w:r w:rsidRPr="002D4135">
        <w:rPr>
          <w:sz w:val="16"/>
        </w:rPr>
        <w:t xml:space="preserve"> that </w:t>
      </w:r>
      <w:r w:rsidRPr="002D4135">
        <w:rPr>
          <w:rStyle w:val="StyleUnderline"/>
        </w:rPr>
        <w:t>it was unclear whether</w:t>
      </w:r>
      <w:r w:rsidRPr="002D4135">
        <w:rPr>
          <w:sz w:val="16"/>
        </w:rPr>
        <w:t xml:space="preserve"> “</w:t>
      </w:r>
      <w:r w:rsidRPr="002D4135">
        <w:rPr>
          <w:rStyle w:val="StyleUnderline"/>
        </w:rPr>
        <w:t>we will still be talking about NATO in its current form</w:t>
      </w:r>
      <w:r w:rsidRPr="002D4135">
        <w:rPr>
          <w:sz w:val="16"/>
        </w:rPr>
        <w:t>” by the time of the bloc’s planned summit in June, “</w:t>
      </w:r>
      <w:r w:rsidRPr="002D4135">
        <w:rPr>
          <w:rStyle w:val="StyleUnderline"/>
        </w:rPr>
        <w:t>or</w:t>
      </w:r>
      <w:r w:rsidRPr="002D4135">
        <w:rPr>
          <w:sz w:val="16"/>
        </w:rPr>
        <w:t xml:space="preserve"> whether we will have to establish </w:t>
      </w:r>
      <w:r w:rsidRPr="002D4135">
        <w:rPr>
          <w:rStyle w:val="StyleUnderline"/>
        </w:rPr>
        <w:t xml:space="preserve">an </w:t>
      </w:r>
      <w:r w:rsidRPr="002D4135">
        <w:rPr>
          <w:rStyle w:val="Emphasis"/>
        </w:rPr>
        <w:t>independent European defense capability</w:t>
      </w:r>
      <w:r w:rsidRPr="002D4135">
        <w:rPr>
          <w:sz w:val="16"/>
        </w:rPr>
        <w:t xml:space="preserve"> much more quickly.”</w:t>
      </w:r>
    </w:p>
    <w:p w14:paraId="4125FC18" w14:textId="77777777" w:rsidR="00357992" w:rsidRPr="002D4135" w:rsidRDefault="00357992" w:rsidP="00357992">
      <w:pPr>
        <w:rPr>
          <w:sz w:val="16"/>
        </w:rPr>
      </w:pPr>
      <w:r w:rsidRPr="002D4135">
        <w:rPr>
          <w:rStyle w:val="StyleUnderline"/>
        </w:rPr>
        <w:t xml:space="preserve">Merz is </w:t>
      </w:r>
      <w:r w:rsidRPr="002D4135">
        <w:rPr>
          <w:rStyle w:val="Emphasis"/>
        </w:rPr>
        <w:t>convinced</w:t>
      </w:r>
      <w:r w:rsidRPr="002D4135">
        <w:rPr>
          <w:sz w:val="16"/>
        </w:rPr>
        <w:t xml:space="preserve"> that </w:t>
      </w:r>
      <w:r w:rsidRPr="002D4135">
        <w:rPr>
          <w:rStyle w:val="StyleUnderline"/>
        </w:rPr>
        <w:t xml:space="preserve">this needs to </w:t>
      </w:r>
      <w:r w:rsidRPr="002D4135">
        <w:rPr>
          <w:rStyle w:val="Emphasis"/>
        </w:rPr>
        <w:t xml:space="preserve">include a Plan B for the </w:t>
      </w:r>
      <w:r w:rsidRPr="002D4135">
        <w:rPr>
          <w:rStyle w:val="StyleUnderline"/>
        </w:rPr>
        <w:t xml:space="preserve">possible </w:t>
      </w:r>
      <w:r w:rsidRPr="002D4135">
        <w:rPr>
          <w:rStyle w:val="Emphasis"/>
        </w:rPr>
        <w:t>end of the U.S. nuclear umbrella</w:t>
      </w:r>
      <w:r w:rsidRPr="002D4135">
        <w:rPr>
          <w:sz w:val="16"/>
        </w:rPr>
        <w:t>. The chancellor-in-waiting has proposed discussions with France and the U.K. on whether the two are willing to engage in a nuclear-sharing arrangement with Germany.</w:t>
      </w:r>
    </w:p>
    <w:p w14:paraId="69450D2B" w14:textId="77777777" w:rsidR="00357992" w:rsidRPr="002D4135" w:rsidRDefault="00357992" w:rsidP="00357992">
      <w:pPr>
        <w:rPr>
          <w:sz w:val="16"/>
        </w:rPr>
      </w:pPr>
      <w:r w:rsidRPr="002D4135">
        <w:rPr>
          <w:sz w:val="16"/>
        </w:rPr>
        <w:t>That is a sea change in the German debate. Former Chancellors Angela Merkel and Scholz had consistently ignored French President Emmanuel Macron’s offers to engage in a strategic dialogue on nuclear deterrence in Europe. In a televised address on March 5, Macron responded positively to what he referred to as Merz’s “historic call.” The French president said that he had decided “to open the strategic debate on the protection of our allies on the European continent by our [nuclear] deterrent.”</w:t>
      </w:r>
    </w:p>
    <w:p w14:paraId="19170C68" w14:textId="77777777" w:rsidR="00357992" w:rsidRPr="002D4135" w:rsidRDefault="00357992" w:rsidP="00357992">
      <w:pPr>
        <w:rPr>
          <w:sz w:val="16"/>
        </w:rPr>
      </w:pPr>
      <w:r w:rsidRPr="002D4135">
        <w:rPr>
          <w:sz w:val="16"/>
        </w:rPr>
        <w:t xml:space="preserve">The </w:t>
      </w:r>
      <w:r w:rsidRPr="002D4135">
        <w:rPr>
          <w:rStyle w:val="StyleUnderline"/>
        </w:rPr>
        <w:t>Merz-Macron alignment provides a solid political base for discussions on Europeanizing nuclear sharing</w:t>
      </w:r>
      <w:r w:rsidRPr="002D4135">
        <w:rPr>
          <w:sz w:val="16"/>
        </w:rPr>
        <w:t xml:space="preserve"> further. Of course, there are many obstacles, risks, and unanswered questions, as critics of these proposals in the German debate have been quick to point out.</w:t>
      </w:r>
    </w:p>
    <w:p w14:paraId="2443A6D5" w14:textId="77777777" w:rsidR="00357992" w:rsidRPr="002D4135" w:rsidRDefault="00357992" w:rsidP="00357992">
      <w:pPr>
        <w:rPr>
          <w:sz w:val="16"/>
        </w:rPr>
      </w:pPr>
      <w:r w:rsidRPr="002D4135">
        <w:rPr>
          <w:rStyle w:val="StyleUnderline"/>
        </w:rPr>
        <w:t>It is easy to belittle</w:t>
      </w:r>
      <w:r w:rsidRPr="002D4135">
        <w:rPr>
          <w:sz w:val="16"/>
        </w:rPr>
        <w:t xml:space="preserve"> “somewhat </w:t>
      </w:r>
      <w:r w:rsidRPr="002D4135">
        <w:rPr>
          <w:rStyle w:val="StyleUnderline"/>
        </w:rPr>
        <w:t>panicky policy suggestions</w:t>
      </w:r>
      <w:r w:rsidRPr="002D4135">
        <w:rPr>
          <w:sz w:val="16"/>
        </w:rPr>
        <w:t xml:space="preserve">” by an “increasing chorus of pundits and policy-makers from across the mainstream political establishment that fear US abandonment,” </w:t>
      </w:r>
      <w:r w:rsidRPr="002D4135">
        <w:rPr>
          <w:rStyle w:val="Emphasis"/>
        </w:rPr>
        <w:t>as</w:t>
      </w:r>
      <w:r w:rsidRPr="002D4135">
        <w:rPr>
          <w:sz w:val="16"/>
        </w:rPr>
        <w:t xml:space="preserve"> German arms control researcher </w:t>
      </w:r>
      <w:r w:rsidRPr="002D4135">
        <w:rPr>
          <w:rStyle w:val="Emphasis"/>
        </w:rPr>
        <w:t>Ulrich Kühn has done</w:t>
      </w:r>
      <w:r w:rsidRPr="002D4135">
        <w:rPr>
          <w:sz w:val="16"/>
        </w:rPr>
        <w:t xml:space="preserve">. But </w:t>
      </w:r>
      <w:r w:rsidRPr="002D4135">
        <w:rPr>
          <w:rStyle w:val="StyleUnderline"/>
        </w:rPr>
        <w:t>given the havoc</w:t>
      </w:r>
      <w:r w:rsidRPr="002D4135">
        <w:rPr>
          <w:sz w:val="16"/>
        </w:rPr>
        <w:t xml:space="preserve"> that the </w:t>
      </w:r>
      <w:r w:rsidRPr="002D4135">
        <w:rPr>
          <w:rStyle w:val="StyleUnderline"/>
        </w:rPr>
        <w:t>Trump</w:t>
      </w:r>
      <w:r w:rsidRPr="002D4135">
        <w:rPr>
          <w:sz w:val="16"/>
        </w:rPr>
        <w:t xml:space="preserve"> administration </w:t>
      </w:r>
      <w:r w:rsidRPr="002D4135">
        <w:rPr>
          <w:rStyle w:val="StyleUnderline"/>
        </w:rPr>
        <w:t>has caused</w:t>
      </w:r>
      <w:r w:rsidRPr="002D4135">
        <w:rPr>
          <w:sz w:val="16"/>
        </w:rPr>
        <w:t xml:space="preserve"> in only seven weeks, </w:t>
      </w:r>
      <w:r w:rsidRPr="002D4135">
        <w:rPr>
          <w:rStyle w:val="Emphasis"/>
        </w:rPr>
        <w:t>it is not</w:t>
      </w:r>
      <w:r w:rsidRPr="002D4135">
        <w:rPr>
          <w:sz w:val="16"/>
        </w:rPr>
        <w:t xml:space="preserve"> “</w:t>
      </w:r>
      <w:r w:rsidRPr="002D4135">
        <w:rPr>
          <w:rStyle w:val="Emphasis"/>
        </w:rPr>
        <w:t>panicky</w:t>
      </w:r>
      <w:r w:rsidRPr="002D4135">
        <w:rPr>
          <w:sz w:val="16"/>
        </w:rPr>
        <w:t xml:space="preserve">” </w:t>
      </w:r>
      <w:r w:rsidRPr="002D4135">
        <w:rPr>
          <w:rStyle w:val="Emphasis"/>
        </w:rPr>
        <w:t>to think through a potential U.S. exit</w:t>
      </w:r>
      <w:r w:rsidRPr="002D4135">
        <w:rPr>
          <w:sz w:val="16"/>
        </w:rPr>
        <w:t xml:space="preserve"> from the trans-Atlantic alliance. Not seriously pursuing a Plan B would be grossly irresponsible at this point.</w:t>
      </w:r>
    </w:p>
    <w:p w14:paraId="526403EF" w14:textId="77777777" w:rsidR="00357992" w:rsidRPr="002D4135" w:rsidRDefault="00357992" w:rsidP="00357992">
      <w:pPr>
        <w:rPr>
          <w:sz w:val="16"/>
        </w:rPr>
      </w:pPr>
      <w:r w:rsidRPr="002D4135">
        <w:rPr>
          <w:sz w:val="16"/>
        </w:rPr>
        <w:t>A first requirement is a shared vision of a realistic political arrangement for Europeanizing extended deterrence and nuclear sharing. One option would be to recreate NATO’s nuclear planning group at the European level, with France and the U.K. as its nuclear anchor powers. To allow for U.K. participation, this should be done outside the formal EU framework. At its core, the planning group should include a handful of key European countries (Poland, Italy and Germany would be certain to be among). The EU could be collectively represented through the European Council president or the EU foreign affairs chief. Leaders of Germany and Poland have already expressed openness to concrete nuclear sharing arrangements, like having French capabilities stationed in German or Polish soil.</w:t>
      </w:r>
    </w:p>
    <w:p w14:paraId="77439A25" w14:textId="2666E8C8" w:rsidR="00357992" w:rsidRPr="00F37A9D" w:rsidRDefault="00357992" w:rsidP="00357992">
      <w:pPr>
        <w:rPr>
          <w:sz w:val="16"/>
        </w:rPr>
      </w:pPr>
      <w:r w:rsidRPr="002D4135">
        <w:rPr>
          <w:sz w:val="16"/>
        </w:rPr>
        <w:t>Of course, the final decision on any nuclear weapons use would remain with France and the U.K., as Macron also stressed during his comments on March 5. This mirrors the current arrangement with the United States. Members engaged in nuclear sharing would contribute financially to the burden of maintaining the French and British nuclear arsenal.</w:t>
      </w:r>
    </w:p>
    <w:p w14:paraId="35EFBE5C" w14:textId="38E41337" w:rsidR="00C8388D" w:rsidRDefault="00C8388D" w:rsidP="00C8388D">
      <w:pPr>
        <w:pStyle w:val="Heading4"/>
      </w:pPr>
      <w:r>
        <w:t>Hostile security environment incents proliferation.</w:t>
      </w:r>
    </w:p>
    <w:p w14:paraId="4966A2E4" w14:textId="77777777" w:rsidR="00C8388D" w:rsidRPr="00F37A9D" w:rsidRDefault="00C8388D" w:rsidP="00C8388D">
      <w:pPr>
        <w:rPr>
          <w:sz w:val="24"/>
          <w:szCs w:val="24"/>
        </w:rPr>
      </w:pPr>
      <w:r w:rsidRPr="00F37A9D">
        <w:rPr>
          <w:rStyle w:val="Style13ptBold"/>
        </w:rPr>
        <w:t>Hoffer ’25</w:t>
      </w:r>
      <w:r>
        <w:t xml:space="preserve"> [Frank; March 26; non-executive director of the Global Labour University Online Academy; Social Europe, “Germany Lifts Limits on Military Spending Amid Nuclear Threat in Europe,” </w:t>
      </w:r>
      <w:r w:rsidRPr="00F37A9D">
        <w:t>https://www.socialeurope.eu/germany-lifts-limits-on-military-spending-amid-nuclear-threat-in-europ</w:t>
      </w:r>
      <w:r>
        <w:t>e; Accessed 7.16.25]</w:t>
      </w:r>
    </w:p>
    <w:p w14:paraId="0183EC02" w14:textId="77777777" w:rsidR="00C8388D" w:rsidRPr="00F37A9D" w:rsidRDefault="00C8388D" w:rsidP="00C8388D">
      <w:pPr>
        <w:rPr>
          <w:sz w:val="16"/>
        </w:rPr>
      </w:pPr>
      <w:r w:rsidRPr="00EF5660">
        <w:rPr>
          <w:rStyle w:val="StyleUnderline"/>
        </w:rPr>
        <w:t xml:space="preserve">Any country with </w:t>
      </w:r>
      <w:r w:rsidRPr="00EF5660">
        <w:rPr>
          <w:rStyle w:val="Emphasis"/>
        </w:rPr>
        <w:t>nuclear weapons</w:t>
      </w:r>
      <w:r w:rsidRPr="00EF5660">
        <w:rPr>
          <w:rStyle w:val="StyleUnderline"/>
        </w:rPr>
        <w:t xml:space="preserve"> can invade others without fear of </w:t>
      </w:r>
      <w:r w:rsidRPr="00EF5660">
        <w:rPr>
          <w:rStyle w:val="Emphasis"/>
        </w:rPr>
        <w:t>retaliation</w:t>
      </w:r>
      <w:r w:rsidRPr="00F37A9D">
        <w:rPr>
          <w:sz w:val="16"/>
        </w:rPr>
        <w:t xml:space="preserve">. NATO bombed Belgrade to protect the Kosovars from Slobodan Milosevic, but Vladimir Putin faces no similar response for his aggression against Ukraine. The difference is stark: </w:t>
      </w:r>
      <w:r w:rsidRPr="00EF5660">
        <w:rPr>
          <w:rStyle w:val="StyleUnderline"/>
        </w:rPr>
        <w:t xml:space="preserve">Russia possesses </w:t>
      </w:r>
      <w:r w:rsidRPr="00EF5660">
        <w:rPr>
          <w:rStyle w:val="Emphasis"/>
        </w:rPr>
        <w:t>nuclear weapons</w:t>
      </w:r>
      <w:r w:rsidRPr="00F37A9D">
        <w:rPr>
          <w:sz w:val="16"/>
        </w:rPr>
        <w:t>, making the bombing of Moscow or St Petersburg unthinkable.</w:t>
      </w:r>
    </w:p>
    <w:p w14:paraId="3D01C0C6" w14:textId="77777777" w:rsidR="00C8388D" w:rsidRPr="00F37A9D" w:rsidRDefault="00C8388D" w:rsidP="00C8388D">
      <w:pPr>
        <w:rPr>
          <w:sz w:val="16"/>
        </w:rPr>
      </w:pPr>
      <w:r w:rsidRPr="00F37A9D">
        <w:rPr>
          <w:sz w:val="16"/>
        </w:rPr>
        <w:t xml:space="preserve">In Russia’s invasion of Ukraine, nuclear weapons no longer function as tools of deterrence aimed at preserving peace; </w:t>
      </w:r>
      <w:r w:rsidRPr="00EF5660">
        <w:rPr>
          <w:rStyle w:val="StyleUnderline"/>
        </w:rPr>
        <w:t xml:space="preserve">rather, they serve as a protective shield enabling an illegal war of </w:t>
      </w:r>
      <w:r w:rsidRPr="00EF5660">
        <w:rPr>
          <w:rStyle w:val="Emphasis"/>
        </w:rPr>
        <w:t>aggression</w:t>
      </w:r>
      <w:r w:rsidRPr="00F37A9D">
        <w:rPr>
          <w:sz w:val="16"/>
        </w:rPr>
        <w:t>. While the war remains conventional, fear of Russia’s nuclear arsenal constrains NATO allies, preventing them from supplying all the weapons Ukraine desires.</w:t>
      </w:r>
    </w:p>
    <w:p w14:paraId="074D40AE" w14:textId="77777777" w:rsidR="00C8388D" w:rsidRPr="00F37A9D" w:rsidRDefault="00C8388D" w:rsidP="00C8388D">
      <w:pPr>
        <w:rPr>
          <w:sz w:val="16"/>
        </w:rPr>
      </w:pPr>
      <w:r w:rsidRPr="00F37A9D">
        <w:rPr>
          <w:sz w:val="16"/>
        </w:rPr>
        <w:t>Nuclear deterrence effectively prevents war between nuclear states but did not stop Russia from attacking Ukraine that had a far inferior conventional army and lacked nuclear defences. NATO’s mutual defence clause, Article 5, has historically been interpreted as extending America’s nuclear protection to all members, since an attack on any NATO state would trigger war with the nuclear-armed United States. Thus, Article 5 serves both as a deterrent against Russia and as a guarantee designed to halt nuclear proliferation. Particularly after the horrors of the two World Wars, Western allies agreed on a security framework that would render an independent German army, let alone German nuclear weapons, unnecessary or impossible. As NATO’s first Secretary-General, Lord Ismay, famously put it, NATO was designed “to keep the Soviet Union out, the Americans in, and the Germans down.”</w:t>
      </w:r>
    </w:p>
    <w:p w14:paraId="39B6FC7F" w14:textId="77777777" w:rsidR="00C8388D" w:rsidRPr="00F37A9D" w:rsidRDefault="00C8388D" w:rsidP="00C8388D">
      <w:pPr>
        <w:rPr>
          <w:sz w:val="16"/>
        </w:rPr>
      </w:pPr>
      <w:r w:rsidRPr="00EF5660">
        <w:rPr>
          <w:rStyle w:val="StyleUnderline"/>
        </w:rPr>
        <w:t>The deeply rooted unease</w:t>
      </w:r>
      <w:r w:rsidRPr="00F37A9D">
        <w:rPr>
          <w:sz w:val="16"/>
        </w:rPr>
        <w:t xml:space="preserve">, felt not only by Russians, </w:t>
      </w:r>
      <w:r w:rsidRPr="00EF5660">
        <w:rPr>
          <w:rStyle w:val="StyleUnderline"/>
        </w:rPr>
        <w:t xml:space="preserve">about a militarily powerful and nuclear-capable unified </w:t>
      </w:r>
      <w:r w:rsidRPr="00EF5660">
        <w:rPr>
          <w:rStyle w:val="Emphasis"/>
        </w:rPr>
        <w:t>Germany</w:t>
      </w:r>
      <w:r w:rsidRPr="00EF5660">
        <w:rPr>
          <w:rStyle w:val="StyleUnderline"/>
        </w:rPr>
        <w:t xml:space="preserve"> is evident in the </w:t>
      </w:r>
      <w:r w:rsidRPr="00EF5660">
        <w:rPr>
          <w:rStyle w:val="Emphasis"/>
        </w:rPr>
        <w:t>Two Plus Four Agreement</w:t>
      </w:r>
      <w:r w:rsidRPr="00F37A9D">
        <w:rPr>
          <w:sz w:val="16"/>
        </w:rPr>
        <w:t>: “The governments of the Federal Republic of Germany and the German Democratic Republic reaffirm their renunciation of the manufacture, possession, and control of nuclear, biological, and chemical weapons.”</w:t>
      </w:r>
    </w:p>
    <w:p w14:paraId="3C017133" w14:textId="77777777" w:rsidR="00C8388D" w:rsidRPr="00F37A9D" w:rsidRDefault="00C8388D" w:rsidP="00C8388D">
      <w:pPr>
        <w:rPr>
          <w:sz w:val="16"/>
        </w:rPr>
      </w:pPr>
      <w:r w:rsidRPr="00EF5660">
        <w:rPr>
          <w:rStyle w:val="StyleUnderline"/>
        </w:rPr>
        <w:t xml:space="preserve">Yet, the true strength of America’s nuclear guarantee can only be tested in actual </w:t>
      </w:r>
      <w:r w:rsidRPr="00EF5660">
        <w:rPr>
          <w:rStyle w:val="Emphasis"/>
        </w:rPr>
        <w:t>crisis</w:t>
      </w:r>
      <w:r w:rsidRPr="00F37A9D">
        <w:rPr>
          <w:sz w:val="16"/>
        </w:rPr>
        <w:t>. French President Charles de Gaulle famously questioned President Kennedy, asking whether the United States would truly risk trading New York for Paris. De Gaulle himself answered the question by developing France’s independent nuclear deterrent, the Force de Frappe.</w:t>
      </w:r>
    </w:p>
    <w:p w14:paraId="1E607BEF" w14:textId="77777777" w:rsidR="00C8388D" w:rsidRPr="00F37A9D" w:rsidRDefault="00C8388D" w:rsidP="00C8388D">
      <w:pPr>
        <w:rPr>
          <w:sz w:val="16"/>
        </w:rPr>
      </w:pPr>
      <w:r w:rsidRPr="00F37A9D">
        <w:rPr>
          <w:rStyle w:val="StyleUnderline"/>
        </w:rPr>
        <w:t xml:space="preserve">Although the United States has </w:t>
      </w:r>
      <w:r w:rsidRPr="00F37A9D">
        <w:rPr>
          <w:rStyle w:val="Emphasis"/>
        </w:rPr>
        <w:t>not abandoned NATO</w:t>
      </w:r>
      <w:r w:rsidRPr="00F37A9D">
        <w:rPr>
          <w:sz w:val="16"/>
        </w:rPr>
        <w:t xml:space="preserve">, </w:t>
      </w:r>
      <w:r w:rsidRPr="00EF5660">
        <w:rPr>
          <w:rStyle w:val="StyleUnderline"/>
        </w:rPr>
        <w:t xml:space="preserve">doubts similar to De Gaulle’s became widespread in </w:t>
      </w:r>
      <w:r w:rsidRPr="00EF5660">
        <w:rPr>
          <w:rStyle w:val="Emphasis"/>
        </w:rPr>
        <w:t>Europe</w:t>
      </w:r>
      <w:r w:rsidRPr="00EF5660">
        <w:rPr>
          <w:rStyle w:val="StyleUnderline"/>
        </w:rPr>
        <w:t xml:space="preserve"> under </w:t>
      </w:r>
      <w:r w:rsidRPr="00EF5660">
        <w:rPr>
          <w:rStyle w:val="Emphasis"/>
        </w:rPr>
        <w:t>Donald Trump’s</w:t>
      </w:r>
      <w:r w:rsidRPr="00EF5660">
        <w:rPr>
          <w:rStyle w:val="StyleUnderline"/>
        </w:rPr>
        <w:t xml:space="preserve"> </w:t>
      </w:r>
      <w:r w:rsidRPr="00EF5660">
        <w:rPr>
          <w:rStyle w:val="Emphasis"/>
        </w:rPr>
        <w:t>presidency</w:t>
      </w:r>
      <w:r w:rsidRPr="00F37A9D">
        <w:rPr>
          <w:sz w:val="16"/>
        </w:rPr>
        <w:t>. President Emmanuel Macron has responded by offering an extension—or perhaps even an alternative—to American nuclear protection under France’s deterrent. However, Macron remains unwilling to share decision-making authority with other states. Would France genuinely “trade Paris for Berlin or Warsaw”? Donald Tusk, the former Polish prime minister, remains sceptical and does not rule out Poland pursuing its own nuclear capabilities. He has argued that Poland must acquire “the most modern capabilities related to nuclear and unconventional weapons,” describing this pursuit as “a race for security, not war.”</w:t>
      </w:r>
    </w:p>
    <w:p w14:paraId="767F4175" w14:textId="156C1BD6" w:rsidR="00C8388D" w:rsidRDefault="00C8388D" w:rsidP="00C8388D">
      <w:pPr>
        <w:rPr>
          <w:sz w:val="16"/>
        </w:rPr>
      </w:pPr>
      <w:r w:rsidRPr="00EF5660">
        <w:rPr>
          <w:rStyle w:val="StyleUnderline"/>
        </w:rPr>
        <w:t xml:space="preserve">What would it mean for </w:t>
      </w:r>
      <w:r w:rsidRPr="00EF5660">
        <w:rPr>
          <w:rStyle w:val="Emphasis"/>
        </w:rPr>
        <w:t>Germany if Poland</w:t>
      </w:r>
      <w:r w:rsidRPr="00F37A9D">
        <w:rPr>
          <w:sz w:val="16"/>
        </w:rPr>
        <w:t xml:space="preserve">—a </w:t>
      </w:r>
      <w:r w:rsidRPr="00EF5660">
        <w:rPr>
          <w:rStyle w:val="StyleUnderline"/>
        </w:rPr>
        <w:t xml:space="preserve">country whose parliament, including members of Tusk’s Civic Platform, recently approved </w:t>
      </w:r>
      <w:r w:rsidRPr="00EF5660">
        <w:rPr>
          <w:rStyle w:val="Emphasis"/>
        </w:rPr>
        <w:t>reparations</w:t>
      </w:r>
      <w:r w:rsidRPr="00EF5660">
        <w:rPr>
          <w:rStyle w:val="StyleUnderline"/>
        </w:rPr>
        <w:t xml:space="preserve"> demands against </w:t>
      </w:r>
      <w:r w:rsidRPr="00EF5660">
        <w:rPr>
          <w:rStyle w:val="Emphasis"/>
        </w:rPr>
        <w:t>Germany</w:t>
      </w:r>
      <w:r w:rsidRPr="00F37A9D">
        <w:rPr>
          <w:sz w:val="16"/>
        </w:rPr>
        <w:t xml:space="preserve"> totalling €1.3 trillion—</w:t>
      </w:r>
      <w:r w:rsidRPr="00EF5660">
        <w:rPr>
          <w:rStyle w:val="StyleUnderline"/>
        </w:rPr>
        <w:t xml:space="preserve">could reinforce those demands with </w:t>
      </w:r>
      <w:r w:rsidRPr="00EF5660">
        <w:rPr>
          <w:rStyle w:val="Emphasis"/>
        </w:rPr>
        <w:t>nuclear threats</w:t>
      </w:r>
      <w:r w:rsidRPr="00F37A9D">
        <w:rPr>
          <w:sz w:val="16"/>
        </w:rPr>
        <w:t xml:space="preserve">? Conversely, can </w:t>
      </w:r>
      <w:r w:rsidRPr="00F37A9D">
        <w:rPr>
          <w:rStyle w:val="StyleUnderline"/>
        </w:rPr>
        <w:t xml:space="preserve">Germany’s neighbours </w:t>
      </w:r>
      <w:r w:rsidRPr="00F37A9D">
        <w:rPr>
          <w:rStyle w:val="Emphasis"/>
        </w:rPr>
        <w:t>realistically</w:t>
      </w:r>
      <w:r w:rsidRPr="00F37A9D">
        <w:rPr>
          <w:rStyle w:val="StyleUnderline"/>
        </w:rPr>
        <w:t xml:space="preserve"> desire a powerful German military if the </w:t>
      </w:r>
      <w:r w:rsidRPr="00F37A9D">
        <w:rPr>
          <w:rStyle w:val="Emphasis"/>
        </w:rPr>
        <w:t>far-right</w:t>
      </w:r>
      <w:r w:rsidRPr="00F37A9D">
        <w:rPr>
          <w:rStyle w:val="StyleUnderline"/>
        </w:rPr>
        <w:t xml:space="preserve"> </w:t>
      </w:r>
      <w:r w:rsidRPr="00F37A9D">
        <w:rPr>
          <w:rStyle w:val="Emphasis"/>
        </w:rPr>
        <w:t>Alternative</w:t>
      </w:r>
      <w:r w:rsidRPr="00F37A9D">
        <w:rPr>
          <w:rStyle w:val="StyleUnderline"/>
        </w:rPr>
        <w:t xml:space="preserve"> für </w:t>
      </w:r>
      <w:r w:rsidRPr="00F37A9D">
        <w:rPr>
          <w:rStyle w:val="Emphasis"/>
        </w:rPr>
        <w:t>Deutschland</w:t>
      </w:r>
      <w:r w:rsidRPr="00F37A9D">
        <w:rPr>
          <w:sz w:val="16"/>
        </w:rPr>
        <w:t xml:space="preserve"> (AfD) </w:t>
      </w:r>
      <w:r w:rsidRPr="00F37A9D">
        <w:rPr>
          <w:rStyle w:val="StyleUnderline"/>
        </w:rPr>
        <w:t xml:space="preserve">could enter government within </w:t>
      </w:r>
      <w:r w:rsidRPr="00F37A9D">
        <w:rPr>
          <w:rStyle w:val="Emphasis"/>
        </w:rPr>
        <w:t>four years</w:t>
      </w:r>
      <w:r w:rsidRPr="00F37A9D">
        <w:rPr>
          <w:sz w:val="16"/>
        </w:rPr>
        <w:t>? Furthermore, what becomes of French protection if Marine Le Pen controls France’s nuclear codes?</w:t>
      </w:r>
    </w:p>
    <w:p w14:paraId="5A13DBFC" w14:textId="77777777" w:rsidR="006A2454" w:rsidRDefault="006A2454" w:rsidP="006A2454">
      <w:pPr>
        <w:pStyle w:val="Heading3"/>
      </w:pPr>
      <w:r>
        <w:t>Germany---Yes Prolif---AT: Capabilities---2NC</w:t>
      </w:r>
    </w:p>
    <w:p w14:paraId="46EB28CA" w14:textId="77777777" w:rsidR="006A2454" w:rsidRDefault="006A2454" w:rsidP="006A2454">
      <w:pPr>
        <w:pStyle w:val="Heading4"/>
      </w:pPr>
      <w:r>
        <w:t xml:space="preserve">It’s </w:t>
      </w:r>
      <w:r>
        <w:rPr>
          <w:u w:val="single"/>
        </w:rPr>
        <w:t>not necessary</w:t>
      </w:r>
      <w:r>
        <w:t>.</w:t>
      </w:r>
    </w:p>
    <w:p w14:paraId="4688A9D8" w14:textId="77777777" w:rsidR="006A2454" w:rsidRPr="000D7E96" w:rsidRDefault="006A2454" w:rsidP="006A2454">
      <w:r w:rsidRPr="00903D1D">
        <w:rPr>
          <w:rStyle w:val="Style13ptBold"/>
        </w:rPr>
        <w:t>Benoit ’25</w:t>
      </w:r>
      <w:r>
        <w:t xml:space="preserve"> [Bertrand; March 7; political science degree from Sciences-Po in Paris and post-graduate degrees from Sciences-Po and the London School of Economics; Wall Street Journal, “Trump’s Embrace of Putin Has Germany Thinking of Nuclear Weapons,” </w:t>
      </w:r>
      <w:r w:rsidRPr="00903D1D">
        <w:t>https://www.wsj.com/world/europe/germany-nuclear-weapons-trump-956f9d10?</w:t>
      </w:r>
      <w:r>
        <w:t>; Accessed 7.16.25]</w:t>
      </w:r>
    </w:p>
    <w:p w14:paraId="03E8A2DB" w14:textId="77777777" w:rsidR="006A2454" w:rsidRPr="000D7E96" w:rsidRDefault="006A2454" w:rsidP="006A2454">
      <w:pPr>
        <w:rPr>
          <w:sz w:val="16"/>
        </w:rPr>
      </w:pPr>
      <w:r w:rsidRPr="000D7E96">
        <w:rPr>
          <w:rStyle w:val="StyleUnderline"/>
        </w:rPr>
        <w:t xml:space="preserve">Some experts say this might not be a </w:t>
      </w:r>
      <w:r w:rsidRPr="000D7E96">
        <w:rPr>
          <w:rStyle w:val="Emphasis"/>
        </w:rPr>
        <w:t>problem</w:t>
      </w:r>
      <w:r w:rsidRPr="000D7E96">
        <w:rPr>
          <w:sz w:val="16"/>
        </w:rPr>
        <w:t xml:space="preserve">. </w:t>
      </w:r>
      <w:r w:rsidRPr="000D7E96">
        <w:rPr>
          <w:rStyle w:val="StyleUnderline"/>
        </w:rPr>
        <w:t xml:space="preserve">One avenue, they say, would be for Germany to develop a small batch of </w:t>
      </w:r>
      <w:r w:rsidRPr="000D7E96">
        <w:rPr>
          <w:rStyle w:val="Emphasis"/>
        </w:rPr>
        <w:t>untested weapons</w:t>
      </w:r>
      <w:r w:rsidRPr="000D7E96">
        <w:rPr>
          <w:sz w:val="16"/>
        </w:rPr>
        <w:t xml:space="preserve">, </w:t>
      </w:r>
      <w:r w:rsidRPr="000D7E96">
        <w:rPr>
          <w:rStyle w:val="StyleUnderline"/>
        </w:rPr>
        <w:t xml:space="preserve">trusting they would suffice to </w:t>
      </w:r>
      <w:r w:rsidRPr="000D7E96">
        <w:rPr>
          <w:rStyle w:val="Emphasis"/>
        </w:rPr>
        <w:t>deter aggressors</w:t>
      </w:r>
      <w:r w:rsidRPr="000D7E96">
        <w:rPr>
          <w:sz w:val="16"/>
        </w:rPr>
        <w:t xml:space="preserve">. South Africa pursued such an option and built a small number of untested warheads before renouncing its nuclear weapons program. </w:t>
      </w:r>
    </w:p>
    <w:p w14:paraId="6CE6FECF" w14:textId="54FD1134" w:rsidR="006A2454" w:rsidRPr="00421718" w:rsidRDefault="006A2454" w:rsidP="006A2454">
      <w:pPr>
        <w:rPr>
          <w:sz w:val="16"/>
        </w:rPr>
      </w:pPr>
      <w:r w:rsidRPr="000D7E96">
        <w:rPr>
          <w:rStyle w:val="StyleUnderline"/>
        </w:rPr>
        <w:t xml:space="preserve">Another route would be what experts call </w:t>
      </w:r>
      <w:r w:rsidRPr="000D7E96">
        <w:rPr>
          <w:rStyle w:val="Emphasis"/>
          <w:sz w:val="40"/>
          <w:szCs w:val="36"/>
        </w:rPr>
        <w:t>nuclear edging</w:t>
      </w:r>
      <w:r w:rsidRPr="000D7E96">
        <w:rPr>
          <w:sz w:val="16"/>
        </w:rPr>
        <w:t xml:space="preserve">, a </w:t>
      </w:r>
      <w:r w:rsidRPr="000D7E96">
        <w:rPr>
          <w:rStyle w:val="StyleUnderline"/>
        </w:rPr>
        <w:t xml:space="preserve">form of brinkmanship whereby a country comes </w:t>
      </w:r>
      <w:r w:rsidRPr="000D7E96">
        <w:rPr>
          <w:rStyle w:val="Emphasis"/>
        </w:rPr>
        <w:t>close</w:t>
      </w:r>
      <w:r w:rsidRPr="000D7E96">
        <w:rPr>
          <w:rStyle w:val="StyleUnderline"/>
        </w:rPr>
        <w:t xml:space="preserve"> to developing its own weapons and advertises its readiness to cross the threshold if </w:t>
      </w:r>
      <w:r w:rsidRPr="000D7E96">
        <w:rPr>
          <w:rStyle w:val="Emphasis"/>
        </w:rPr>
        <w:t>threatened</w:t>
      </w:r>
      <w:r w:rsidRPr="000D7E96">
        <w:rPr>
          <w:sz w:val="16"/>
        </w:rPr>
        <w:t>.</w:t>
      </w:r>
    </w:p>
    <w:p w14:paraId="0AFF2A35" w14:textId="66B9E409" w:rsidR="00C8388D" w:rsidRDefault="000348D3" w:rsidP="00C8388D">
      <w:pPr>
        <w:pStyle w:val="Heading3"/>
      </w:pPr>
      <w:r>
        <w:t>Germany---</w:t>
      </w:r>
      <w:r w:rsidR="003C27EA">
        <w:t>Yes Prolif</w:t>
      </w:r>
      <w:r w:rsidR="00C8388D">
        <w:t>---AT: France</w:t>
      </w:r>
      <w:r w:rsidR="00F41430">
        <w:t>/</w:t>
      </w:r>
      <w:r w:rsidR="00C8388D">
        <w:t>U.K</w:t>
      </w:r>
      <w:r w:rsidR="00F41430">
        <w:t xml:space="preserve"> Solvess</w:t>
      </w:r>
      <w:r w:rsidR="00C8388D">
        <w:t>---2NC</w:t>
      </w:r>
    </w:p>
    <w:p w14:paraId="7A02DABD" w14:textId="77777777" w:rsidR="00C8388D" w:rsidRDefault="00C8388D" w:rsidP="00C8388D">
      <w:pPr>
        <w:pStyle w:val="Heading4"/>
      </w:pPr>
      <w:r>
        <w:t>France and the U.K. don’t solve.</w:t>
      </w:r>
    </w:p>
    <w:p w14:paraId="5A8E7A4C" w14:textId="77777777" w:rsidR="00C8388D" w:rsidRPr="00F46538" w:rsidRDefault="00C8388D" w:rsidP="00C8388D">
      <w:r w:rsidRPr="00903D1D">
        <w:rPr>
          <w:rStyle w:val="Style13ptBold"/>
        </w:rPr>
        <w:t>Benoit ’25</w:t>
      </w:r>
      <w:r>
        <w:t xml:space="preserve"> [Bertrand; March 7; political science degree from Sciences-Po in Paris and post-graduate degrees from Sciences-Po and the London School of Economics; Wall Street Journal, “Trump’s Embrace of Putin Has Germany Thinking of Nuclear Weapons,” </w:t>
      </w:r>
      <w:r w:rsidRPr="00903D1D">
        <w:t>https://www.wsj.com/world/europe/germany-nuclear-weapons-trump-956f9d10?</w:t>
      </w:r>
      <w:r>
        <w:t>; Accessed 7.16.25]</w:t>
      </w:r>
    </w:p>
    <w:p w14:paraId="26F69658" w14:textId="77777777" w:rsidR="00C8388D" w:rsidRPr="00F46538" w:rsidRDefault="00C8388D" w:rsidP="00C8388D">
      <w:pPr>
        <w:rPr>
          <w:sz w:val="16"/>
        </w:rPr>
      </w:pPr>
      <w:r w:rsidRPr="00F46538">
        <w:rPr>
          <w:sz w:val="16"/>
        </w:rPr>
        <w:t xml:space="preserve">The French arsenal was developed under President Charles de Gaulle to reduce reliance on the U.S. </w:t>
      </w:r>
      <w:r w:rsidRPr="00F46538">
        <w:rPr>
          <w:rStyle w:val="StyleUnderline"/>
        </w:rPr>
        <w:t xml:space="preserve">Unlike Britain’s, it is independent from </w:t>
      </w:r>
      <w:r w:rsidRPr="00F46538">
        <w:rPr>
          <w:rStyle w:val="Emphasis"/>
        </w:rPr>
        <w:t>NATO</w:t>
      </w:r>
      <w:r w:rsidRPr="00F46538">
        <w:rPr>
          <w:sz w:val="16"/>
        </w:rPr>
        <w:t xml:space="preserve">. Still, </w:t>
      </w:r>
      <w:r w:rsidRPr="00F46538">
        <w:rPr>
          <w:rStyle w:val="StyleUnderline"/>
        </w:rPr>
        <w:t xml:space="preserve">with warheads in the </w:t>
      </w:r>
      <w:r w:rsidRPr="00F46538">
        <w:rPr>
          <w:rStyle w:val="Emphasis"/>
        </w:rPr>
        <w:t>low hundreds</w:t>
      </w:r>
      <w:r w:rsidRPr="00F46538">
        <w:rPr>
          <w:rStyle w:val="StyleUnderline"/>
        </w:rPr>
        <w:t xml:space="preserve">, neither the British nor the French arsenals are a match for Russia’s nearly </w:t>
      </w:r>
      <w:r w:rsidRPr="00F46538">
        <w:rPr>
          <w:rStyle w:val="Emphasis"/>
        </w:rPr>
        <w:t>6,000 warheads</w:t>
      </w:r>
      <w:r w:rsidRPr="00F46538">
        <w:rPr>
          <w:sz w:val="16"/>
        </w:rPr>
        <w:t>.</w:t>
      </w:r>
    </w:p>
    <w:p w14:paraId="5CF2748D" w14:textId="77777777" w:rsidR="00C8388D" w:rsidRPr="00F46538" w:rsidRDefault="00C8388D" w:rsidP="00C8388D">
      <w:pPr>
        <w:rPr>
          <w:sz w:val="16"/>
        </w:rPr>
      </w:pPr>
      <w:r w:rsidRPr="00F46538">
        <w:rPr>
          <w:sz w:val="16"/>
        </w:rPr>
        <w:t>“</w:t>
      </w:r>
      <w:r w:rsidRPr="00F46538">
        <w:rPr>
          <w:rStyle w:val="StyleUnderline"/>
        </w:rPr>
        <w:t xml:space="preserve">France and the U.K. already have a </w:t>
      </w:r>
      <w:r w:rsidRPr="00F46538">
        <w:rPr>
          <w:rStyle w:val="Emphasis"/>
        </w:rPr>
        <w:t>minimal credible nuclear deterrent</w:t>
      </w:r>
      <w:r w:rsidRPr="00F46538">
        <w:rPr>
          <w:rStyle w:val="StyleUnderline"/>
        </w:rPr>
        <w:t xml:space="preserve"> but they’ve always worked with a </w:t>
      </w:r>
      <w:r w:rsidRPr="00F46538">
        <w:rPr>
          <w:rStyle w:val="Emphasis"/>
        </w:rPr>
        <w:t>U.S. backstop</w:t>
      </w:r>
      <w:r w:rsidRPr="00F46538">
        <w:rPr>
          <w:sz w:val="16"/>
        </w:rPr>
        <w:t xml:space="preserve">,” said Alexander Bollfrass, head of strategy, technology and arms control at the International Institute for Strategic Studies, or IISS. </w:t>
      </w:r>
    </w:p>
    <w:p w14:paraId="5C6E231B" w14:textId="77777777" w:rsidR="00C8388D" w:rsidRPr="00F46538" w:rsidRDefault="00C8388D" w:rsidP="00C8388D">
      <w:pPr>
        <w:rPr>
          <w:sz w:val="16"/>
        </w:rPr>
      </w:pPr>
      <w:r w:rsidRPr="00F46538">
        <w:rPr>
          <w:sz w:val="16"/>
        </w:rPr>
        <w:t xml:space="preserve">For </w:t>
      </w:r>
      <w:r w:rsidRPr="00F46538">
        <w:rPr>
          <w:rStyle w:val="StyleUnderline"/>
        </w:rPr>
        <w:t xml:space="preserve">Germany, </w:t>
      </w:r>
      <w:r w:rsidRPr="00F46538">
        <w:rPr>
          <w:rStyle w:val="Emphasis"/>
        </w:rPr>
        <w:t>subcontracting</w:t>
      </w:r>
      <w:r w:rsidRPr="00F46538">
        <w:rPr>
          <w:rStyle w:val="StyleUnderline"/>
        </w:rPr>
        <w:t xml:space="preserve"> its security to France and the U.K. could make it hostage to </w:t>
      </w:r>
      <w:r w:rsidRPr="00F46538">
        <w:rPr>
          <w:rStyle w:val="Emphasis"/>
        </w:rPr>
        <w:t>political shifts</w:t>
      </w:r>
      <w:r w:rsidRPr="00F46538">
        <w:rPr>
          <w:rStyle w:val="StyleUnderline"/>
        </w:rPr>
        <w:t xml:space="preserve"> in </w:t>
      </w:r>
      <w:r w:rsidRPr="00F46538">
        <w:rPr>
          <w:rStyle w:val="Emphasis"/>
        </w:rPr>
        <w:t>Paris</w:t>
      </w:r>
      <w:r w:rsidRPr="00F46538">
        <w:rPr>
          <w:rStyle w:val="StyleUnderline"/>
        </w:rPr>
        <w:t xml:space="preserve"> and </w:t>
      </w:r>
      <w:r w:rsidRPr="00F46538">
        <w:rPr>
          <w:rStyle w:val="Emphasis"/>
        </w:rPr>
        <w:t>London</w:t>
      </w:r>
      <w:r w:rsidRPr="00F46538">
        <w:rPr>
          <w:sz w:val="16"/>
        </w:rPr>
        <w:t xml:space="preserve">, much as it is now subject to Trump’s whims. </w:t>
      </w:r>
    </w:p>
    <w:p w14:paraId="074178CB" w14:textId="77777777" w:rsidR="00996912" w:rsidRDefault="00996912" w:rsidP="00996912">
      <w:pPr>
        <w:pStyle w:val="Heading2"/>
      </w:pPr>
      <w:r>
        <w:t>Impact---Nuclear Sharing</w:t>
      </w:r>
    </w:p>
    <w:p w14:paraId="75C3C395" w14:textId="77777777" w:rsidR="00996912" w:rsidRDefault="00996912" w:rsidP="00996912">
      <w:pPr>
        <w:pStyle w:val="Heading3"/>
      </w:pPr>
      <w:r>
        <w:t>1NC</w:t>
      </w:r>
    </w:p>
    <w:p w14:paraId="7233220A" w14:textId="77777777" w:rsidR="00996912" w:rsidRPr="006B7569" w:rsidRDefault="00996912" w:rsidP="00996912">
      <w:pPr>
        <w:pStyle w:val="Heading4"/>
      </w:pPr>
      <w:r>
        <w:t xml:space="preserve">Nuclear sharing is </w:t>
      </w:r>
      <w:r>
        <w:rPr>
          <w:u w:val="single"/>
        </w:rPr>
        <w:t>on the table</w:t>
      </w:r>
      <w:r>
        <w:t xml:space="preserve">---the plan would </w:t>
      </w:r>
      <w:r>
        <w:rPr>
          <w:u w:val="single"/>
        </w:rPr>
        <w:t>cause</w:t>
      </w:r>
      <w:r>
        <w:t xml:space="preserve"> it.</w:t>
      </w:r>
    </w:p>
    <w:p w14:paraId="2EADBDAA" w14:textId="77777777" w:rsidR="00996912" w:rsidRPr="009164CB" w:rsidRDefault="00996912" w:rsidP="00996912">
      <w:pPr>
        <w:rPr>
          <w:sz w:val="24"/>
          <w:szCs w:val="24"/>
        </w:rPr>
      </w:pPr>
      <w:r w:rsidRPr="009164CB">
        <w:rPr>
          <w:rStyle w:val="Style13ptBold"/>
        </w:rPr>
        <w:t>Palmer ’25</w:t>
      </w:r>
      <w:r>
        <w:t xml:space="preserve"> [Richard; July 16; Assistant managing editor; The Trumpet, “There is more to Britain’s nuclear deal with France than meets the eye,” </w:t>
      </w:r>
      <w:r w:rsidRPr="009164CB">
        <w:t>https://www.thetrumpet.com/31911-is-britain-preparing-to-share-nuclear-bombs-with-germany</w:t>
      </w:r>
      <w:r>
        <w:t>; Accessed 7.16.25]</w:t>
      </w:r>
    </w:p>
    <w:p w14:paraId="5A51E91D" w14:textId="77777777" w:rsidR="00996912" w:rsidRPr="009164CB" w:rsidRDefault="00996912" w:rsidP="00996912">
      <w:pPr>
        <w:rPr>
          <w:sz w:val="16"/>
        </w:rPr>
      </w:pPr>
      <w:r w:rsidRPr="009164CB">
        <w:rPr>
          <w:rStyle w:val="StyleUnderline"/>
        </w:rPr>
        <w:t xml:space="preserve">In the </w:t>
      </w:r>
      <w:r w:rsidRPr="009164CB">
        <w:rPr>
          <w:rStyle w:val="Emphasis"/>
        </w:rPr>
        <w:t>Northwood</w:t>
      </w:r>
      <w:r w:rsidRPr="009164CB">
        <w:rPr>
          <w:rStyle w:val="StyleUnderline"/>
        </w:rPr>
        <w:t xml:space="preserve"> </w:t>
      </w:r>
      <w:r w:rsidRPr="009164CB">
        <w:rPr>
          <w:rStyle w:val="Emphasis"/>
        </w:rPr>
        <w:t>Declaration</w:t>
      </w:r>
      <w:r w:rsidRPr="009164CB">
        <w:rPr>
          <w:sz w:val="16"/>
        </w:rPr>
        <w:t xml:space="preserve">, </w:t>
      </w:r>
      <w:r w:rsidRPr="009164CB">
        <w:rPr>
          <w:rStyle w:val="StyleUnderline"/>
        </w:rPr>
        <w:t>they agreed their nuclear arsenals would</w:t>
      </w:r>
      <w:r w:rsidRPr="009164CB">
        <w:rPr>
          <w:sz w:val="16"/>
        </w:rPr>
        <w:t xml:space="preserve"> “</w:t>
      </w:r>
      <w:r w:rsidRPr="009164CB">
        <w:rPr>
          <w:rStyle w:val="StyleUnderline"/>
        </w:rPr>
        <w:t xml:space="preserve">remain independent but can be </w:t>
      </w:r>
      <w:r w:rsidRPr="009164CB">
        <w:rPr>
          <w:rStyle w:val="Emphasis"/>
        </w:rPr>
        <w:t>coordinated</w:t>
      </w:r>
      <w:r w:rsidRPr="009164CB">
        <w:rPr>
          <w:rStyle w:val="StyleUnderline"/>
        </w:rPr>
        <w:t xml:space="preserve"> and that there is no extreme threat to Europe that would not prompt a response by </w:t>
      </w:r>
      <w:r w:rsidRPr="009164CB">
        <w:rPr>
          <w:rStyle w:val="Emphasis"/>
        </w:rPr>
        <w:t>both nations</w:t>
      </w:r>
      <w:r w:rsidRPr="009164CB">
        <w:rPr>
          <w:sz w:val="16"/>
        </w:rPr>
        <w:t>.” As Britain’s defense department put it: “Any adversary threatening the vital interests of Britain or France could be confronted by the strength of the nuclear forces of both nations.” The deal gives little detail on how these two will cooperate, but it makes clear that they will.</w:t>
      </w:r>
    </w:p>
    <w:p w14:paraId="1368ECE2" w14:textId="77777777" w:rsidR="00996912" w:rsidRPr="009164CB" w:rsidRDefault="00996912" w:rsidP="00996912">
      <w:pPr>
        <w:rPr>
          <w:sz w:val="16"/>
        </w:rPr>
      </w:pPr>
      <w:r w:rsidRPr="009164CB">
        <w:rPr>
          <w:sz w:val="16"/>
        </w:rPr>
        <w:t>“</w:t>
      </w:r>
      <w:r w:rsidRPr="009164CB">
        <w:rPr>
          <w:rStyle w:val="StyleUnderline"/>
        </w:rPr>
        <w:t>The</w:t>
      </w:r>
      <w:r w:rsidRPr="009164CB">
        <w:rPr>
          <w:sz w:val="16"/>
        </w:rPr>
        <w:t xml:space="preserve"> [</w:t>
      </w:r>
      <w:r w:rsidRPr="009164CB">
        <w:rPr>
          <w:rStyle w:val="StyleUnderline"/>
        </w:rPr>
        <w:t>United Kingdom</w:t>
      </w:r>
      <w:r w:rsidRPr="009164CB">
        <w:rPr>
          <w:sz w:val="16"/>
        </w:rPr>
        <w:t xml:space="preserve">] </w:t>
      </w:r>
      <w:r w:rsidRPr="009164CB">
        <w:rPr>
          <w:rStyle w:val="StyleUnderline"/>
        </w:rPr>
        <w:t>and France have a deep history of defense collaboration</w:t>
      </w:r>
      <w:r w:rsidRPr="009164CB">
        <w:rPr>
          <w:sz w:val="16"/>
        </w:rPr>
        <w:t xml:space="preserve">, </w:t>
      </w:r>
      <w:r w:rsidRPr="009164CB">
        <w:rPr>
          <w:rStyle w:val="StyleUnderline"/>
        </w:rPr>
        <w:t>and today’s agreements take our partnership to the next level</w:t>
      </w:r>
      <w:r w:rsidRPr="009164CB">
        <w:rPr>
          <w:sz w:val="16"/>
        </w:rPr>
        <w:t>,” said British Prime Minister Keir Starmer.</w:t>
      </w:r>
    </w:p>
    <w:p w14:paraId="3B544A6E" w14:textId="77777777" w:rsidR="00996912" w:rsidRPr="009164CB" w:rsidRDefault="00996912" w:rsidP="00996912">
      <w:pPr>
        <w:rPr>
          <w:sz w:val="16"/>
        </w:rPr>
      </w:pPr>
      <w:r w:rsidRPr="009164CB">
        <w:rPr>
          <w:rStyle w:val="StyleUnderline"/>
        </w:rPr>
        <w:t>But this isn’t really about France or</w:t>
      </w:r>
      <w:r w:rsidRPr="009164CB">
        <w:rPr>
          <w:sz w:val="16"/>
        </w:rPr>
        <w:t xml:space="preserve"> Britain. The </w:t>
      </w:r>
      <w:r w:rsidRPr="009164CB">
        <w:rPr>
          <w:rStyle w:val="StyleUnderline"/>
        </w:rPr>
        <w:t xml:space="preserve">man who brought up the topic of </w:t>
      </w:r>
      <w:r w:rsidRPr="009164CB">
        <w:rPr>
          <w:rStyle w:val="Emphasis"/>
        </w:rPr>
        <w:t>nuclear sharing</w:t>
      </w:r>
      <w:r w:rsidRPr="009164CB">
        <w:rPr>
          <w:rStyle w:val="StyleUnderline"/>
        </w:rPr>
        <w:t xml:space="preserve"> was German Chancellor </w:t>
      </w:r>
      <w:r w:rsidRPr="009164CB">
        <w:rPr>
          <w:rStyle w:val="Emphasis"/>
        </w:rPr>
        <w:t>Friedrich Merz</w:t>
      </w:r>
      <w:r w:rsidRPr="009164CB">
        <w:rPr>
          <w:sz w:val="16"/>
        </w:rPr>
        <w:t>.</w:t>
      </w:r>
    </w:p>
    <w:p w14:paraId="2BB83DDF" w14:textId="77777777" w:rsidR="00996912" w:rsidRPr="009164CB" w:rsidRDefault="00996912" w:rsidP="00996912">
      <w:pPr>
        <w:rPr>
          <w:sz w:val="16"/>
        </w:rPr>
      </w:pPr>
      <w:r w:rsidRPr="009164CB">
        <w:rPr>
          <w:rStyle w:val="StyleUnderline"/>
        </w:rPr>
        <w:t xml:space="preserve">The defense agreement is likely a </w:t>
      </w:r>
      <w:r w:rsidRPr="009164CB">
        <w:rPr>
          <w:rStyle w:val="Emphasis"/>
        </w:rPr>
        <w:t>stepping stone</w:t>
      </w:r>
      <w:r w:rsidRPr="009164CB">
        <w:rPr>
          <w:rStyle w:val="StyleUnderline"/>
        </w:rPr>
        <w:t xml:space="preserve"> toward both nations spreading their nuclear umbrella over </w:t>
      </w:r>
      <w:r w:rsidRPr="009164CB">
        <w:rPr>
          <w:rStyle w:val="Emphasis"/>
        </w:rPr>
        <w:t>Germany</w:t>
      </w:r>
      <w:r w:rsidRPr="009164CB">
        <w:rPr>
          <w:sz w:val="16"/>
        </w:rPr>
        <w:t>.</w:t>
      </w:r>
    </w:p>
    <w:p w14:paraId="562A5AAB" w14:textId="77777777" w:rsidR="00996912" w:rsidRPr="009164CB" w:rsidRDefault="00996912" w:rsidP="00996912">
      <w:pPr>
        <w:rPr>
          <w:sz w:val="16"/>
        </w:rPr>
      </w:pPr>
      <w:r w:rsidRPr="009164CB">
        <w:rPr>
          <w:sz w:val="16"/>
        </w:rPr>
        <w:t>A European Dimension</w:t>
      </w:r>
    </w:p>
    <w:p w14:paraId="31E536FA" w14:textId="77777777" w:rsidR="00996912" w:rsidRPr="009164CB" w:rsidRDefault="00996912" w:rsidP="00996912">
      <w:pPr>
        <w:rPr>
          <w:sz w:val="16"/>
        </w:rPr>
      </w:pPr>
      <w:r w:rsidRPr="009164CB">
        <w:rPr>
          <w:sz w:val="16"/>
        </w:rPr>
        <w:t>On February 22, shortly before the German elections, Merz said, “</w:t>
      </w:r>
      <w:r w:rsidRPr="009164CB">
        <w:rPr>
          <w:rStyle w:val="StyleUnderline"/>
        </w:rPr>
        <w:t xml:space="preserve">We need to have discussions with both the </w:t>
      </w:r>
      <w:r w:rsidRPr="009164CB">
        <w:rPr>
          <w:rStyle w:val="Emphasis"/>
        </w:rPr>
        <w:t>British</w:t>
      </w:r>
      <w:r w:rsidRPr="009164CB">
        <w:rPr>
          <w:rStyle w:val="StyleUnderline"/>
        </w:rPr>
        <w:t xml:space="preserve"> and the </w:t>
      </w:r>
      <w:r w:rsidRPr="009164CB">
        <w:rPr>
          <w:rStyle w:val="Emphasis"/>
        </w:rPr>
        <w:t>French</w:t>
      </w:r>
      <w:r w:rsidRPr="009164CB">
        <w:rPr>
          <w:sz w:val="16"/>
        </w:rPr>
        <w:t>—the two European nuclear powers—</w:t>
      </w:r>
      <w:r w:rsidRPr="009164CB">
        <w:rPr>
          <w:rStyle w:val="StyleUnderline"/>
        </w:rPr>
        <w:t xml:space="preserve">about whether </w:t>
      </w:r>
      <w:r w:rsidRPr="009164CB">
        <w:rPr>
          <w:rStyle w:val="Emphasis"/>
        </w:rPr>
        <w:t>nuclear sharing</w:t>
      </w:r>
      <w:r w:rsidRPr="009164CB">
        <w:rPr>
          <w:sz w:val="16"/>
        </w:rPr>
        <w:t xml:space="preserve">, or at least nuclear security from the UK and France, </w:t>
      </w:r>
      <w:r w:rsidRPr="009164CB">
        <w:rPr>
          <w:rStyle w:val="StyleUnderline"/>
        </w:rPr>
        <w:t xml:space="preserve">could also </w:t>
      </w:r>
      <w:r w:rsidRPr="009164CB">
        <w:rPr>
          <w:rStyle w:val="Emphasis"/>
        </w:rPr>
        <w:t>apply</w:t>
      </w:r>
      <w:r w:rsidRPr="009164CB">
        <w:rPr>
          <w:rStyle w:val="StyleUnderline"/>
        </w:rPr>
        <w:t xml:space="preserve"> to </w:t>
      </w:r>
      <w:r w:rsidRPr="009164CB">
        <w:rPr>
          <w:rStyle w:val="Emphasis"/>
        </w:rPr>
        <w:t>us</w:t>
      </w:r>
      <w:r w:rsidRPr="009164CB">
        <w:rPr>
          <w:sz w:val="16"/>
        </w:rPr>
        <w:t>.” In his election victory speech, Merz continued with this theme: “</w:t>
      </w:r>
      <w:r w:rsidRPr="009164CB">
        <w:rPr>
          <w:rStyle w:val="StyleUnderline"/>
        </w:rPr>
        <w:t>My absolute priority will be to strengthen Europe as quickly as possible so</w:t>
      </w:r>
      <w:r w:rsidRPr="009164CB">
        <w:rPr>
          <w:sz w:val="16"/>
        </w:rPr>
        <w:t xml:space="preserve"> that, step by step, we </w:t>
      </w:r>
      <w:r w:rsidRPr="009164CB">
        <w:rPr>
          <w:rStyle w:val="StyleUnderline"/>
        </w:rPr>
        <w:t xml:space="preserve">can </w:t>
      </w:r>
      <w:r w:rsidRPr="009164CB">
        <w:rPr>
          <w:rStyle w:val="Emphasis"/>
        </w:rPr>
        <w:t>really achieve</w:t>
      </w:r>
      <w:r w:rsidRPr="009164CB">
        <w:rPr>
          <w:rStyle w:val="StyleUnderline"/>
        </w:rPr>
        <w:t xml:space="preserve"> independence from the</w:t>
      </w:r>
      <w:r w:rsidRPr="009164CB">
        <w:rPr>
          <w:sz w:val="16"/>
        </w:rPr>
        <w:t xml:space="preserve"> [</w:t>
      </w:r>
      <w:r w:rsidRPr="009164CB">
        <w:rPr>
          <w:rStyle w:val="Emphasis"/>
        </w:rPr>
        <w:t>U</w:t>
      </w:r>
      <w:r w:rsidRPr="009164CB">
        <w:rPr>
          <w:sz w:val="16"/>
        </w:rPr>
        <w:t xml:space="preserve">nited </w:t>
      </w:r>
      <w:r w:rsidRPr="009164CB">
        <w:rPr>
          <w:rStyle w:val="Emphasis"/>
        </w:rPr>
        <w:t>S</w:t>
      </w:r>
      <w:r w:rsidRPr="009164CB">
        <w:rPr>
          <w:sz w:val="16"/>
        </w:rPr>
        <w:t>tates].”</w:t>
      </w:r>
    </w:p>
    <w:p w14:paraId="417ADB07" w14:textId="77777777" w:rsidR="00996912" w:rsidRPr="009164CB" w:rsidRDefault="00996912" w:rsidP="00996912">
      <w:pPr>
        <w:rPr>
          <w:sz w:val="16"/>
        </w:rPr>
      </w:pPr>
      <w:r w:rsidRPr="009164CB">
        <w:rPr>
          <w:sz w:val="16"/>
        </w:rPr>
        <w:t>The day after he reached a general coalition agreement, he said, “</w:t>
      </w:r>
      <w:r w:rsidRPr="009164CB">
        <w:rPr>
          <w:rStyle w:val="Emphasis"/>
        </w:rPr>
        <w:t>Sharing</w:t>
      </w:r>
      <w:r w:rsidRPr="009164CB">
        <w:rPr>
          <w:rStyle w:val="StyleUnderline"/>
        </w:rPr>
        <w:t xml:space="preserve"> </w:t>
      </w:r>
      <w:r w:rsidRPr="009164CB">
        <w:rPr>
          <w:rStyle w:val="Emphasis"/>
        </w:rPr>
        <w:t>nuclear weapons</w:t>
      </w:r>
      <w:r w:rsidRPr="009164CB">
        <w:rPr>
          <w:rStyle w:val="StyleUnderline"/>
        </w:rPr>
        <w:t xml:space="preserve"> is an issue that we need to talk about</w:t>
      </w:r>
      <w:r w:rsidRPr="009164CB">
        <w:rPr>
          <w:sz w:val="16"/>
        </w:rPr>
        <w:t>.”</w:t>
      </w:r>
    </w:p>
    <w:p w14:paraId="21317CF4" w14:textId="77777777" w:rsidR="00996912" w:rsidRPr="009164CB" w:rsidRDefault="00996912" w:rsidP="00996912">
      <w:pPr>
        <w:rPr>
          <w:sz w:val="16"/>
        </w:rPr>
      </w:pPr>
      <w:r w:rsidRPr="009164CB">
        <w:rPr>
          <w:sz w:val="16"/>
        </w:rPr>
        <w:t>France responded. On March 5, Macron said: “Responding to the historic call of the future German chancellor, I have decided to open the strategic debate on the protection of our allies on the European Continent through our (nuclear) deterrence.”</w:t>
      </w:r>
    </w:p>
    <w:p w14:paraId="02935537" w14:textId="77777777" w:rsidR="00996912" w:rsidRPr="009164CB" w:rsidRDefault="00996912" w:rsidP="00996912">
      <w:pPr>
        <w:rPr>
          <w:sz w:val="16"/>
        </w:rPr>
      </w:pPr>
      <w:r w:rsidRPr="009164CB">
        <w:rPr>
          <w:sz w:val="16"/>
        </w:rPr>
        <w:t xml:space="preserve">France and Britain have been nuclear powers for over 65 years. But </w:t>
      </w:r>
      <w:r w:rsidRPr="009164CB">
        <w:rPr>
          <w:rStyle w:val="StyleUnderline"/>
        </w:rPr>
        <w:t xml:space="preserve">it’s </w:t>
      </w:r>
      <w:r w:rsidRPr="009164CB">
        <w:rPr>
          <w:rStyle w:val="Emphasis"/>
        </w:rPr>
        <w:t>only</w:t>
      </w:r>
      <w:r w:rsidRPr="009164CB">
        <w:rPr>
          <w:rStyle w:val="StyleUnderline"/>
        </w:rPr>
        <w:t xml:space="preserve"> in the weeks after the </w:t>
      </w:r>
      <w:r w:rsidRPr="009164CB">
        <w:rPr>
          <w:rStyle w:val="Emphasis"/>
        </w:rPr>
        <w:t>German chancellor</w:t>
      </w:r>
      <w:r w:rsidRPr="009164CB">
        <w:rPr>
          <w:rStyle w:val="StyleUnderline"/>
        </w:rPr>
        <w:t xml:space="preserve"> brings up </w:t>
      </w:r>
      <w:r w:rsidRPr="009164CB">
        <w:rPr>
          <w:rStyle w:val="Emphasis"/>
        </w:rPr>
        <w:t>nuclear sh</w:t>
      </w:r>
      <w:r w:rsidRPr="009164CB">
        <w:rPr>
          <w:rStyle w:val="StyleUnderline"/>
        </w:rPr>
        <w:t xml:space="preserve">aring that they sign a declaration on </w:t>
      </w:r>
      <w:r w:rsidRPr="009164CB">
        <w:rPr>
          <w:rStyle w:val="Emphasis"/>
        </w:rPr>
        <w:t>sharing nuclear weapons</w:t>
      </w:r>
      <w:r w:rsidRPr="009164CB">
        <w:rPr>
          <w:sz w:val="16"/>
        </w:rPr>
        <w:t>.</w:t>
      </w:r>
    </w:p>
    <w:p w14:paraId="6938D7C6" w14:textId="77777777" w:rsidR="00996912" w:rsidRPr="009164CB" w:rsidRDefault="00996912" w:rsidP="00996912">
      <w:pPr>
        <w:rPr>
          <w:sz w:val="16"/>
        </w:rPr>
      </w:pPr>
      <w:r w:rsidRPr="009164CB">
        <w:rPr>
          <w:rStyle w:val="StyleUnderline"/>
        </w:rPr>
        <w:t xml:space="preserve">We’re not the only ones to </w:t>
      </w:r>
      <w:r w:rsidRPr="009164CB">
        <w:rPr>
          <w:rStyle w:val="Emphasis"/>
        </w:rPr>
        <w:t>spot</w:t>
      </w:r>
      <w:r w:rsidRPr="009164CB">
        <w:rPr>
          <w:rStyle w:val="StyleUnderline"/>
        </w:rPr>
        <w:t xml:space="preserve"> the </w:t>
      </w:r>
      <w:r w:rsidRPr="009164CB">
        <w:rPr>
          <w:rStyle w:val="Emphasis"/>
        </w:rPr>
        <w:t>connection</w:t>
      </w:r>
      <w:r w:rsidRPr="009164CB">
        <w:rPr>
          <w:sz w:val="16"/>
        </w:rPr>
        <w:t>. “It’s certainly a signal toward Russia, and other potential adversaries, that the UK and France can consider nuclear retaliation in the event of an attack, but not just on either of those two countries—</w:t>
      </w:r>
      <w:r w:rsidRPr="009164CB">
        <w:rPr>
          <w:rStyle w:val="StyleUnderline"/>
        </w:rPr>
        <w:t xml:space="preserve">there’s a </w:t>
      </w:r>
      <w:r w:rsidRPr="009164CB">
        <w:rPr>
          <w:rStyle w:val="Emphasis"/>
        </w:rPr>
        <w:t>European dimension</w:t>
      </w:r>
      <w:r w:rsidRPr="009164CB">
        <w:rPr>
          <w:rStyle w:val="StyleUnderline"/>
        </w:rPr>
        <w:t xml:space="preserve"> to this as well</w:t>
      </w:r>
      <w:r w:rsidRPr="009164CB">
        <w:rPr>
          <w:sz w:val="16"/>
        </w:rPr>
        <w:t>,” said Lukasz Kulesa of the Royal United Services Institute.</w:t>
      </w:r>
    </w:p>
    <w:p w14:paraId="44BABAFF" w14:textId="77777777" w:rsidR="00996912" w:rsidRPr="009164CB" w:rsidRDefault="00996912" w:rsidP="00996912">
      <w:pPr>
        <w:rPr>
          <w:sz w:val="16"/>
        </w:rPr>
      </w:pPr>
      <w:r w:rsidRPr="009164CB">
        <w:rPr>
          <w:sz w:val="16"/>
        </w:rPr>
        <w:t xml:space="preserve">William Alberque of the Pacific Forum said this declaration “is </w:t>
      </w:r>
      <w:r w:rsidRPr="009164CB">
        <w:rPr>
          <w:rStyle w:val="StyleUnderline"/>
        </w:rPr>
        <w:t xml:space="preserve">the clearest and firmest statement we have </w:t>
      </w:r>
      <w:r w:rsidRPr="009164CB">
        <w:rPr>
          <w:rStyle w:val="Emphasis"/>
        </w:rPr>
        <w:t>ever heard</w:t>
      </w:r>
      <w:r w:rsidRPr="009164CB">
        <w:rPr>
          <w:sz w:val="16"/>
        </w:rPr>
        <w:t>” from France “</w:t>
      </w:r>
      <w:r w:rsidRPr="009164CB">
        <w:rPr>
          <w:rStyle w:val="StyleUnderline"/>
        </w:rPr>
        <w:t xml:space="preserve">about their willingness to provide nuclear deterrence for the </w:t>
      </w:r>
      <w:r w:rsidRPr="009164CB">
        <w:rPr>
          <w:rStyle w:val="Emphasis"/>
        </w:rPr>
        <w:t>rest</w:t>
      </w:r>
      <w:r w:rsidRPr="009164CB">
        <w:rPr>
          <w:rStyle w:val="StyleUnderline"/>
        </w:rPr>
        <w:t xml:space="preserve"> of </w:t>
      </w:r>
      <w:r w:rsidRPr="009164CB">
        <w:rPr>
          <w:rStyle w:val="Emphasis"/>
        </w:rPr>
        <w:t>Europe</w:t>
      </w:r>
      <w:r w:rsidRPr="009164CB">
        <w:rPr>
          <w:sz w:val="16"/>
        </w:rPr>
        <w:t>.”</w:t>
      </w:r>
    </w:p>
    <w:p w14:paraId="4AA4A0FA" w14:textId="77777777" w:rsidR="00996912" w:rsidRPr="009164CB" w:rsidRDefault="00996912" w:rsidP="00996912">
      <w:pPr>
        <w:rPr>
          <w:sz w:val="16"/>
        </w:rPr>
      </w:pPr>
      <w:r w:rsidRPr="009164CB">
        <w:rPr>
          <w:rStyle w:val="StyleUnderline"/>
        </w:rPr>
        <w:t xml:space="preserve">Coordinating nuclear weapons with France is just a step toward </w:t>
      </w:r>
      <w:r w:rsidRPr="009164CB">
        <w:rPr>
          <w:rStyle w:val="Emphasis"/>
        </w:rPr>
        <w:t>Europeanizing</w:t>
      </w:r>
      <w:r w:rsidRPr="009164CB">
        <w:rPr>
          <w:rStyle w:val="StyleUnderline"/>
        </w:rPr>
        <w:t xml:space="preserve"> Britain and France’s </w:t>
      </w:r>
      <w:r w:rsidRPr="009164CB">
        <w:rPr>
          <w:rStyle w:val="Emphasis"/>
        </w:rPr>
        <w:t>nuclear weapons</w:t>
      </w:r>
      <w:r w:rsidRPr="009164CB">
        <w:rPr>
          <w:sz w:val="16"/>
        </w:rPr>
        <w:t>—</w:t>
      </w:r>
      <w:r w:rsidRPr="009164CB">
        <w:rPr>
          <w:rStyle w:val="Emphasis"/>
        </w:rPr>
        <w:t>exactly</w:t>
      </w:r>
      <w:r w:rsidRPr="009164CB">
        <w:rPr>
          <w:rStyle w:val="StyleUnderline"/>
        </w:rPr>
        <w:t xml:space="preserve"> as Merz has been </w:t>
      </w:r>
      <w:r w:rsidRPr="009164CB">
        <w:rPr>
          <w:rStyle w:val="Emphasis"/>
        </w:rPr>
        <w:t>calling for</w:t>
      </w:r>
      <w:r w:rsidRPr="009164CB">
        <w:rPr>
          <w:sz w:val="16"/>
        </w:rPr>
        <w:t>.</w:t>
      </w:r>
    </w:p>
    <w:p w14:paraId="0BF95355" w14:textId="77777777" w:rsidR="00F7026D" w:rsidRDefault="00F7026D" w:rsidP="00F7026D">
      <w:pPr>
        <w:pStyle w:val="Heading4"/>
      </w:pPr>
      <w:r>
        <w:t xml:space="preserve">Nuclear sharing causes extinction. </w:t>
      </w:r>
    </w:p>
    <w:p w14:paraId="76FEA06B" w14:textId="77777777" w:rsidR="00F7026D" w:rsidRPr="008F5ACC" w:rsidRDefault="00F7026D" w:rsidP="00F7026D">
      <w:r>
        <w:t xml:space="preserve">Olamide </w:t>
      </w:r>
      <w:r w:rsidRPr="008F5ACC">
        <w:rPr>
          <w:rStyle w:val="Style13ptBold"/>
        </w:rPr>
        <w:t>Samuel 25</w:t>
      </w:r>
      <w:r>
        <w:t>, Network Specialist at the Open Nuclear Network, former Special Envoy of the African Commission on Nuclear Energy, “Europe going nuclear would be a catastrophic mistake,” Al Jazeera, 03-11-2025, accessed 07-16-2025, https://www.aljazeera.com/opinions/2025/3/11/europe-going-nuclear-would-be-a-catastrophic-mistake, DG</w:t>
      </w:r>
    </w:p>
    <w:p w14:paraId="215D2016" w14:textId="77777777" w:rsidR="00F7026D" w:rsidRPr="008F5ACC" w:rsidRDefault="00F7026D" w:rsidP="00F7026D">
      <w:pPr>
        <w:rPr>
          <w:sz w:val="16"/>
        </w:rPr>
      </w:pPr>
      <w:r w:rsidRPr="008F5ACC">
        <w:rPr>
          <w:sz w:val="16"/>
        </w:rPr>
        <w:t xml:space="preserve">The second administration of US President Donald Trump has brought about tectonic shifts in the European security calculus. </w:t>
      </w:r>
      <w:r w:rsidRPr="008F5ACC">
        <w:rPr>
          <w:rStyle w:val="StyleUnderline"/>
        </w:rPr>
        <w:t>Growing anxieties about American retrenchment</w:t>
      </w:r>
      <w:r w:rsidRPr="008F5ACC">
        <w:rPr>
          <w:sz w:val="16"/>
        </w:rPr>
        <w:t xml:space="preserve"> and the collapse of post-World War II security arrangements have </w:t>
      </w:r>
      <w:r w:rsidRPr="008F5ACC">
        <w:rPr>
          <w:rStyle w:val="StyleUnderline"/>
        </w:rPr>
        <w:t>sent European leaders scrambling to put forward alternatives</w:t>
      </w:r>
      <w:r w:rsidRPr="008F5ACC">
        <w:rPr>
          <w:sz w:val="16"/>
        </w:rPr>
        <w:t>.</w:t>
      </w:r>
    </w:p>
    <w:p w14:paraId="0CA49F2C" w14:textId="77777777" w:rsidR="00F7026D" w:rsidRPr="008F5ACC" w:rsidRDefault="00F7026D" w:rsidP="00F7026D">
      <w:pPr>
        <w:rPr>
          <w:sz w:val="16"/>
        </w:rPr>
      </w:pPr>
      <w:r w:rsidRPr="008F5ACC">
        <w:rPr>
          <w:sz w:val="16"/>
        </w:rPr>
        <w:t>Ahead of the German elections last month, Friedrich Merz, the head of the Christian Democratic Union, who was already expected to become the next German chancellor, opined: “We need to have discussions with both the British and the French – the two European nuclear powers – about whether nuclear sharing, or at least nuclear security from the UK and France, could also apply to us”.</w:t>
      </w:r>
    </w:p>
    <w:p w14:paraId="227B10C9" w14:textId="77777777" w:rsidR="00F7026D" w:rsidRPr="008F5ACC" w:rsidRDefault="00F7026D" w:rsidP="00F7026D">
      <w:pPr>
        <w:rPr>
          <w:sz w:val="16"/>
        </w:rPr>
      </w:pPr>
      <w:r w:rsidRPr="008F5ACC">
        <w:rPr>
          <w:sz w:val="16"/>
        </w:rPr>
        <w:t>Last week, French President Emmanuel Macron said that in response to Merz, he has decided to “open the strategic debate on the protection of our allies on the European continent through our [nuclear] deterrence”.</w:t>
      </w:r>
    </w:p>
    <w:p w14:paraId="663FB287" w14:textId="77777777" w:rsidR="00F7026D" w:rsidRPr="008F5ACC" w:rsidRDefault="00F7026D" w:rsidP="00F7026D">
      <w:pPr>
        <w:rPr>
          <w:sz w:val="16"/>
        </w:rPr>
      </w:pPr>
      <w:r w:rsidRPr="008F5ACC">
        <w:rPr>
          <w:rStyle w:val="StyleUnderline"/>
        </w:rPr>
        <w:t>The proposal for</w:t>
      </w:r>
      <w:r w:rsidRPr="008F5ACC">
        <w:rPr>
          <w:sz w:val="16"/>
        </w:rPr>
        <w:t xml:space="preserve"> some form of </w:t>
      </w:r>
      <w:r w:rsidRPr="008F5ACC">
        <w:rPr>
          <w:rStyle w:val="StyleUnderline"/>
        </w:rPr>
        <w:t>European nuclear sharing</w:t>
      </w:r>
      <w:r w:rsidRPr="008F5ACC">
        <w:rPr>
          <w:sz w:val="16"/>
        </w:rPr>
        <w:t xml:space="preserve"> arrangement with France and the United Kingdom to protect against threats from Moscow </w:t>
      </w:r>
      <w:r w:rsidRPr="008F5ACC">
        <w:rPr>
          <w:rStyle w:val="StyleUnderline"/>
        </w:rPr>
        <w:t>is not new</w:t>
      </w:r>
      <w:r w:rsidRPr="008F5ACC">
        <w:rPr>
          <w:sz w:val="16"/>
        </w:rPr>
        <w:t>. Versions of it have been floated around for decades.</w:t>
      </w:r>
    </w:p>
    <w:p w14:paraId="34B0D822" w14:textId="77777777" w:rsidR="00F7026D" w:rsidRPr="008F5ACC" w:rsidRDefault="00F7026D" w:rsidP="00F7026D">
      <w:pPr>
        <w:rPr>
          <w:sz w:val="16"/>
        </w:rPr>
      </w:pPr>
      <w:r w:rsidRPr="008F5ACC">
        <w:rPr>
          <w:rStyle w:val="StyleUnderline"/>
        </w:rPr>
        <w:t>But</w:t>
      </w:r>
      <w:r w:rsidRPr="008F5ACC">
        <w:rPr>
          <w:sz w:val="16"/>
        </w:rPr>
        <w:t xml:space="preserve"> today, </w:t>
      </w:r>
      <w:r w:rsidRPr="008F5ACC">
        <w:rPr>
          <w:rStyle w:val="StyleUnderline"/>
        </w:rPr>
        <w:t>resurfacing this proposal is</w:t>
      </w:r>
      <w:r w:rsidRPr="008F5ACC">
        <w:rPr>
          <w:sz w:val="16"/>
        </w:rPr>
        <w:t xml:space="preserve"> not just a geopolitical miscalculation; it is </w:t>
      </w:r>
      <w:r w:rsidRPr="008F5ACC">
        <w:rPr>
          <w:rStyle w:val="StyleUnderline"/>
        </w:rPr>
        <w:t xml:space="preserve">a </w:t>
      </w:r>
      <w:r w:rsidRPr="008F5ACC">
        <w:rPr>
          <w:rStyle w:val="Emphasis"/>
        </w:rPr>
        <w:t>strategic dead end</w:t>
      </w:r>
      <w:r w:rsidRPr="008F5ACC">
        <w:rPr>
          <w:sz w:val="16"/>
        </w:rPr>
        <w:t xml:space="preserve">. It reflects </w:t>
      </w:r>
      <w:r w:rsidRPr="008F5ACC">
        <w:rPr>
          <w:rStyle w:val="StyleUnderline"/>
        </w:rPr>
        <w:t xml:space="preserve">a misreading of both the nuclear balance of power and the </w:t>
      </w:r>
      <w:r w:rsidRPr="008F5ACC">
        <w:rPr>
          <w:rStyle w:val="Emphasis"/>
        </w:rPr>
        <w:t>existential risks</w:t>
      </w:r>
      <w:r w:rsidRPr="008F5ACC">
        <w:rPr>
          <w:rStyle w:val="StyleUnderline"/>
        </w:rPr>
        <w:t xml:space="preserve"> of fragmenting Europe’s security architecture further</w:t>
      </w:r>
      <w:r w:rsidRPr="008F5ACC">
        <w:rPr>
          <w:sz w:val="16"/>
        </w:rPr>
        <w:t xml:space="preserve">. Rather than bolstering deterrence, </w:t>
      </w:r>
      <w:r w:rsidRPr="008F5ACC">
        <w:rPr>
          <w:rStyle w:val="StyleUnderline"/>
        </w:rPr>
        <w:t xml:space="preserve">this gambit risks </w:t>
      </w:r>
      <w:r w:rsidRPr="008F5ACC">
        <w:rPr>
          <w:rStyle w:val="Emphasis"/>
        </w:rPr>
        <w:t>accelerating</w:t>
      </w:r>
      <w:r w:rsidRPr="008F5ACC">
        <w:rPr>
          <w:sz w:val="16"/>
        </w:rPr>
        <w:t xml:space="preserve"> the very </w:t>
      </w:r>
      <w:r w:rsidRPr="008F5ACC">
        <w:rPr>
          <w:rStyle w:val="Emphasis"/>
        </w:rPr>
        <w:t>instability</w:t>
      </w:r>
      <w:r w:rsidRPr="008F5ACC">
        <w:rPr>
          <w:sz w:val="16"/>
        </w:rPr>
        <w:t xml:space="preserve"> it seeks to avert.</w:t>
      </w:r>
    </w:p>
    <w:p w14:paraId="7F606A30" w14:textId="77777777" w:rsidR="00F7026D" w:rsidRPr="008F5ACC" w:rsidRDefault="00F7026D" w:rsidP="00F7026D">
      <w:pPr>
        <w:rPr>
          <w:sz w:val="16"/>
        </w:rPr>
      </w:pPr>
      <w:r w:rsidRPr="008F5ACC">
        <w:rPr>
          <w:sz w:val="16"/>
        </w:rPr>
        <w:t xml:space="preserve">Amid the growing unpredictability of United States-Russia relations under the second Trump administration, </w:t>
      </w:r>
      <w:r w:rsidRPr="008F5ACC">
        <w:rPr>
          <w:rStyle w:val="StyleUnderline"/>
        </w:rPr>
        <w:t>Europe must pivot from nuclear escapism</w:t>
      </w:r>
      <w:r w:rsidRPr="008F5ACC">
        <w:rPr>
          <w:sz w:val="16"/>
        </w:rPr>
        <w:t xml:space="preserve"> to a bold agenda of diplomatic engagement on nuclear disarmament.</w:t>
      </w:r>
    </w:p>
    <w:p w14:paraId="30D6AB79" w14:textId="77777777" w:rsidR="00F7026D" w:rsidRPr="008F5ACC" w:rsidRDefault="00F7026D" w:rsidP="00F7026D">
      <w:pPr>
        <w:rPr>
          <w:sz w:val="16"/>
        </w:rPr>
      </w:pPr>
      <w:r w:rsidRPr="008F5ACC">
        <w:rPr>
          <w:sz w:val="16"/>
        </w:rPr>
        <w:t>The fantasy of European nuclear sharing</w:t>
      </w:r>
    </w:p>
    <w:p w14:paraId="367D1A7F" w14:textId="77777777" w:rsidR="00F7026D" w:rsidRPr="008F5ACC" w:rsidRDefault="00F7026D" w:rsidP="00F7026D">
      <w:pPr>
        <w:rPr>
          <w:sz w:val="16"/>
        </w:rPr>
      </w:pPr>
      <w:r w:rsidRPr="008F5ACC">
        <w:rPr>
          <w:rStyle w:val="StyleUnderline"/>
        </w:rPr>
        <w:t>The proposal</w:t>
      </w:r>
      <w:r w:rsidRPr="008F5ACC">
        <w:rPr>
          <w:sz w:val="16"/>
        </w:rPr>
        <w:t xml:space="preserve"> for European nuclear sharing </w:t>
      </w:r>
      <w:r w:rsidRPr="008F5ACC">
        <w:rPr>
          <w:rStyle w:val="Emphasis"/>
        </w:rPr>
        <w:t>founders on arithmetic</w:t>
      </w:r>
      <w:r w:rsidRPr="008F5ACC">
        <w:rPr>
          <w:rStyle w:val="StyleUnderline"/>
        </w:rPr>
        <w:t xml:space="preserve"> and strategic reality. Russia’s nuclear arsenal boasts 5,580 warheads</w:t>
      </w:r>
      <w:r w:rsidRPr="008F5ACC">
        <w:rPr>
          <w:sz w:val="16"/>
        </w:rPr>
        <w:t xml:space="preserve">, including hypersonic Avangard glide vehicles and Sarmat intercontinental ballistic missiles (ICBMs). </w:t>
      </w:r>
      <w:r w:rsidRPr="008F5ACC">
        <w:rPr>
          <w:rStyle w:val="StyleUnderline"/>
        </w:rPr>
        <w:t>This dwarfs the combined Anglo-French stockpile of 515 warheads</w:t>
      </w:r>
      <w:r w:rsidRPr="008F5ACC">
        <w:rPr>
          <w:sz w:val="16"/>
        </w:rPr>
        <w:t>.</w:t>
      </w:r>
    </w:p>
    <w:p w14:paraId="786E564C" w14:textId="77777777" w:rsidR="00F7026D" w:rsidRPr="008F5ACC" w:rsidRDefault="00F7026D" w:rsidP="00F7026D">
      <w:pPr>
        <w:rPr>
          <w:sz w:val="16"/>
        </w:rPr>
      </w:pPr>
      <w:r w:rsidRPr="008F5ACC">
        <w:rPr>
          <w:sz w:val="16"/>
        </w:rPr>
        <w:t xml:space="preserve">This </w:t>
      </w:r>
      <w:r w:rsidRPr="008F5ACC">
        <w:rPr>
          <w:rStyle w:val="StyleUnderline"/>
        </w:rPr>
        <w:t>asymmetry</w:t>
      </w:r>
      <w:r w:rsidRPr="008F5ACC">
        <w:rPr>
          <w:sz w:val="16"/>
        </w:rPr>
        <w:t xml:space="preserve"> isn’t merely quantitative; it </w:t>
      </w:r>
      <w:r w:rsidRPr="008F5ACC">
        <w:rPr>
          <w:rStyle w:val="StyleUnderline"/>
        </w:rPr>
        <w:t>is also doctrinal</w:t>
      </w:r>
      <w:r w:rsidRPr="008F5ACC">
        <w:rPr>
          <w:sz w:val="16"/>
        </w:rPr>
        <w:t>. Moscow’s “</w:t>
      </w:r>
      <w:r w:rsidRPr="008F5ACC">
        <w:rPr>
          <w:rStyle w:val="Emphasis"/>
        </w:rPr>
        <w:t>escalate to de-escalate</w:t>
      </w:r>
      <w:r w:rsidRPr="008F5ACC">
        <w:rPr>
          <w:sz w:val="16"/>
        </w:rPr>
        <w:t xml:space="preserve">” strategy </w:t>
      </w:r>
      <w:r w:rsidRPr="008F5ACC">
        <w:rPr>
          <w:rStyle w:val="StyleUnderline"/>
        </w:rPr>
        <w:t>represents a calculated approach to</w:t>
      </w:r>
      <w:r w:rsidRPr="008F5ACC">
        <w:rPr>
          <w:sz w:val="16"/>
        </w:rPr>
        <w:t xml:space="preserve"> conflict escalation designed to </w:t>
      </w:r>
      <w:r w:rsidRPr="008F5ACC">
        <w:rPr>
          <w:rStyle w:val="StyleUnderline"/>
        </w:rPr>
        <w:t>coerce adversaries</w:t>
      </w:r>
      <w:r w:rsidRPr="008F5ACC">
        <w:rPr>
          <w:sz w:val="16"/>
        </w:rPr>
        <w:t xml:space="preserve"> into concessions. It is a strategy the </w:t>
      </w:r>
      <w:r w:rsidRPr="008F5ACC">
        <w:rPr>
          <w:rStyle w:val="StyleUnderline"/>
        </w:rPr>
        <w:t xml:space="preserve">British and French nuclear arsenals, optimised for minimal deterrence, </w:t>
      </w:r>
      <w:r w:rsidRPr="008F5ACC">
        <w:rPr>
          <w:rStyle w:val="Emphasis"/>
        </w:rPr>
        <w:t>cannot counter</w:t>
      </w:r>
      <w:r w:rsidRPr="008F5ACC">
        <w:rPr>
          <w:sz w:val="16"/>
        </w:rPr>
        <w:t>.</w:t>
      </w:r>
    </w:p>
    <w:p w14:paraId="3BF18B7C" w14:textId="77777777" w:rsidR="00F7026D" w:rsidRPr="008F5ACC" w:rsidRDefault="00F7026D" w:rsidP="00F7026D">
      <w:pPr>
        <w:rPr>
          <w:sz w:val="16"/>
        </w:rPr>
      </w:pPr>
      <w:r w:rsidRPr="008F5ACC">
        <w:rPr>
          <w:sz w:val="16"/>
        </w:rPr>
        <w:t xml:space="preserve">Data on defence spending reveals a deeper flaw: </w:t>
      </w:r>
      <w:r w:rsidRPr="008F5ACC">
        <w:rPr>
          <w:rStyle w:val="StyleUnderline"/>
        </w:rPr>
        <w:t>Europeans do not have the funds or the technological capabilities to carry it out while executing their ambitious rearmament plans</w:t>
      </w:r>
      <w:r w:rsidRPr="008F5ACC">
        <w:rPr>
          <w:sz w:val="16"/>
        </w:rPr>
        <w:t>.</w:t>
      </w:r>
    </w:p>
    <w:p w14:paraId="3C80E0D9" w14:textId="77777777" w:rsidR="00F7026D" w:rsidRPr="008F5ACC" w:rsidRDefault="00F7026D" w:rsidP="00F7026D">
      <w:pPr>
        <w:rPr>
          <w:sz w:val="16"/>
        </w:rPr>
      </w:pPr>
      <w:r w:rsidRPr="008F5ACC">
        <w:rPr>
          <w:sz w:val="16"/>
        </w:rPr>
        <w:t>Germany’s 90.6-billion euro ($98bn) military budget remains crippled by inefficiencies, with only 50 percent of army equipment meeting NATO readiness standards. Meanwhile, France and the UK lack the conventional force multipliers – global surveillance networks, intelligence capabilities, or even complete nuclear triads – that underpin US extended deterrence. Even if every euro cent of the European Union’s recently announced 800 billion-euro ($867 billion) defence boost were spent on nuclear weapons programmes, cold-starting the sort of production complexes required for a credible deterrent would still take decades.</w:t>
      </w:r>
    </w:p>
    <w:p w14:paraId="373EC5A4" w14:textId="77777777" w:rsidR="00F7026D" w:rsidRPr="008F5ACC" w:rsidRDefault="00F7026D" w:rsidP="00F7026D">
      <w:pPr>
        <w:rPr>
          <w:sz w:val="16"/>
        </w:rPr>
      </w:pPr>
      <w:r w:rsidRPr="008F5ACC">
        <w:rPr>
          <w:sz w:val="16"/>
        </w:rPr>
        <w:t>Attempting to replicate NATO’s nuclear-coalition model at a European level ignores six decades of integrated command structures and fails to address hybrid threats now defining modern conflict.</w:t>
      </w:r>
    </w:p>
    <w:p w14:paraId="7E30F220" w14:textId="77777777" w:rsidR="00F7026D" w:rsidRPr="008F5ACC" w:rsidRDefault="00F7026D" w:rsidP="00F7026D">
      <w:pPr>
        <w:rPr>
          <w:sz w:val="16"/>
        </w:rPr>
      </w:pPr>
      <w:r w:rsidRPr="008F5ACC">
        <w:rPr>
          <w:sz w:val="16"/>
        </w:rPr>
        <w:t xml:space="preserve">What is more, </w:t>
      </w:r>
      <w:r w:rsidRPr="008F5ACC">
        <w:rPr>
          <w:rStyle w:val="StyleUnderline"/>
        </w:rPr>
        <w:t>replacing one dependency with another solves nothing</w:t>
      </w:r>
      <w:r w:rsidRPr="008F5ACC">
        <w:rPr>
          <w:sz w:val="16"/>
        </w:rPr>
        <w:t xml:space="preserve">. Proponents claim </w:t>
      </w:r>
      <w:r w:rsidRPr="008F5ACC">
        <w:rPr>
          <w:rStyle w:val="StyleUnderline"/>
        </w:rPr>
        <w:t>nuclear sharing</w:t>
      </w:r>
      <w:r w:rsidRPr="008F5ACC">
        <w:rPr>
          <w:sz w:val="16"/>
        </w:rPr>
        <w:t xml:space="preserve"> offers protection, but the reality is that it </w:t>
      </w:r>
      <w:r w:rsidRPr="008F5ACC">
        <w:rPr>
          <w:rStyle w:val="StyleUnderline"/>
        </w:rPr>
        <w:t>can lead to strat</w:t>
      </w:r>
      <w:r w:rsidRPr="008F5ACC">
        <w:rPr>
          <w:rStyle w:val="Emphasis"/>
        </w:rPr>
        <w:t>egic subjugation</w:t>
      </w:r>
      <w:r w:rsidRPr="008F5ACC">
        <w:rPr>
          <w:sz w:val="16"/>
        </w:rPr>
        <w:t>.</w:t>
      </w:r>
    </w:p>
    <w:p w14:paraId="36C5B5C1" w14:textId="77777777" w:rsidR="00F7026D" w:rsidRPr="008F5ACC" w:rsidRDefault="00F7026D" w:rsidP="00F7026D">
      <w:pPr>
        <w:rPr>
          <w:sz w:val="16"/>
        </w:rPr>
      </w:pPr>
      <w:r w:rsidRPr="008F5ACC">
        <w:rPr>
          <w:rStyle w:val="StyleUnderline"/>
        </w:rPr>
        <w:t>Neither France nor the UK is likely to give up control</w:t>
      </w:r>
      <w:r w:rsidRPr="008F5ACC">
        <w:rPr>
          <w:sz w:val="16"/>
        </w:rPr>
        <w:t xml:space="preserve"> over its nuclear arsenals </w:t>
      </w:r>
      <w:r w:rsidRPr="008F5ACC">
        <w:rPr>
          <w:rStyle w:val="StyleUnderline"/>
        </w:rPr>
        <w:t>and transfer it to the EU</w:t>
      </w:r>
      <w:r w:rsidRPr="008F5ACC">
        <w:rPr>
          <w:sz w:val="16"/>
        </w:rPr>
        <w:t xml:space="preserve">. That means that a </w:t>
      </w:r>
      <w:r w:rsidRPr="008F5ACC">
        <w:rPr>
          <w:rStyle w:val="StyleUnderline"/>
        </w:rPr>
        <w:t>nuclear-sharing</w:t>
      </w:r>
      <w:r w:rsidRPr="008F5ACC">
        <w:rPr>
          <w:sz w:val="16"/>
        </w:rPr>
        <w:t xml:space="preserve"> agreement </w:t>
      </w:r>
      <w:r w:rsidRPr="008F5ACC">
        <w:rPr>
          <w:rStyle w:val="StyleUnderline"/>
        </w:rPr>
        <w:t>would reduce Germany and other European countries participating</w:t>
      </w:r>
      <w:r w:rsidRPr="008F5ACC">
        <w:rPr>
          <w:sz w:val="16"/>
        </w:rPr>
        <w:t xml:space="preserve"> in the arrangement </w:t>
      </w:r>
      <w:r w:rsidRPr="008F5ACC">
        <w:rPr>
          <w:rStyle w:val="StyleUnderline"/>
        </w:rPr>
        <w:t xml:space="preserve">to </w:t>
      </w:r>
      <w:r w:rsidRPr="008F5ACC">
        <w:rPr>
          <w:rStyle w:val="Emphasis"/>
        </w:rPr>
        <w:t>Franco-British warhead warehouses</w:t>
      </w:r>
      <w:r w:rsidRPr="008F5ACC">
        <w:rPr>
          <w:rStyle w:val="StyleUnderline"/>
        </w:rPr>
        <w:t xml:space="preserve"> with no real agency. This</w:t>
      </w:r>
      <w:r w:rsidRPr="008F5ACC">
        <w:rPr>
          <w:sz w:val="16"/>
        </w:rPr>
        <w:t xml:space="preserve"> Potemkin deterrence—all ceremony, no substance—</w:t>
      </w:r>
      <w:r w:rsidRPr="008F5ACC">
        <w:rPr>
          <w:rStyle w:val="StyleUnderline"/>
        </w:rPr>
        <w:t>would</w:t>
      </w:r>
      <w:r w:rsidRPr="008F5ACC">
        <w:rPr>
          <w:sz w:val="16"/>
        </w:rPr>
        <w:t xml:space="preserve"> only further </w:t>
      </w:r>
      <w:r w:rsidRPr="008F5ACC">
        <w:rPr>
          <w:rStyle w:val="Emphasis"/>
        </w:rPr>
        <w:t>irritate Washington</w:t>
      </w:r>
      <w:r w:rsidRPr="008F5ACC">
        <w:rPr>
          <w:sz w:val="16"/>
        </w:rPr>
        <w:t>.</w:t>
      </w:r>
    </w:p>
    <w:p w14:paraId="59DA77F7" w14:textId="77777777" w:rsidR="00F7026D" w:rsidRPr="008F5ACC" w:rsidRDefault="00F7026D" w:rsidP="00F7026D">
      <w:pPr>
        <w:rPr>
          <w:sz w:val="16"/>
        </w:rPr>
      </w:pPr>
      <w:r w:rsidRPr="008F5ACC">
        <w:rPr>
          <w:sz w:val="16"/>
        </w:rPr>
        <w:t>Trump has already shown that he has no qualms about abandoning allies if he sees no benefit for the US strategic interest. His recent moves to stop intelligence sharing and military aid for Ukraine and his conditioning mutual defence on military spending have exposed NATO’s fraying norms – the alliance is witnessing a collapse of shared purpose.</w:t>
      </w:r>
    </w:p>
    <w:p w14:paraId="2D392A2E" w14:textId="77777777" w:rsidR="00F7026D" w:rsidRPr="008F5ACC" w:rsidRDefault="00F7026D" w:rsidP="00F7026D">
      <w:pPr>
        <w:rPr>
          <w:sz w:val="16"/>
        </w:rPr>
      </w:pPr>
      <w:r w:rsidRPr="008F5ACC">
        <w:rPr>
          <w:sz w:val="16"/>
        </w:rPr>
        <w:t>As experts note, Trump’s “MAGA Carta” foreign policy explicitly rejects strategic altruism. A European nuclear caucus would signal panic, validating Trump’s transactional world view while undermining NATO’s cohesion.</w:t>
      </w:r>
    </w:p>
    <w:p w14:paraId="0513EC53" w14:textId="77777777" w:rsidR="00F7026D" w:rsidRPr="008F5ACC" w:rsidRDefault="00F7026D" w:rsidP="00F7026D">
      <w:pPr>
        <w:rPr>
          <w:sz w:val="16"/>
        </w:rPr>
      </w:pPr>
      <w:r w:rsidRPr="008F5ACC">
        <w:rPr>
          <w:rStyle w:val="StyleUnderline"/>
        </w:rPr>
        <w:t>A European nuclear club would deepen fragmentation, emboldening</w:t>
      </w:r>
      <w:r w:rsidRPr="008F5ACC">
        <w:rPr>
          <w:sz w:val="16"/>
        </w:rPr>
        <w:t xml:space="preserve"> revisionist actors like </w:t>
      </w:r>
      <w:r w:rsidRPr="008F5ACC">
        <w:rPr>
          <w:rStyle w:val="Emphasis"/>
        </w:rPr>
        <w:t>Russia and China</w:t>
      </w:r>
      <w:r w:rsidRPr="008F5ACC">
        <w:rPr>
          <w:rStyle w:val="StyleUnderline"/>
        </w:rPr>
        <w:t xml:space="preserve"> while </w:t>
      </w:r>
      <w:r w:rsidRPr="008F5ACC">
        <w:rPr>
          <w:rStyle w:val="Emphasis"/>
        </w:rPr>
        <w:t>diverting resources from</w:t>
      </w:r>
      <w:r w:rsidRPr="008F5ACC">
        <w:rPr>
          <w:sz w:val="16"/>
        </w:rPr>
        <w:t xml:space="preserve"> critical gaps in </w:t>
      </w:r>
      <w:r w:rsidRPr="008F5ACC">
        <w:rPr>
          <w:rStyle w:val="Emphasis"/>
        </w:rPr>
        <w:t>AI</w:t>
      </w:r>
      <w:r w:rsidRPr="008F5ACC">
        <w:rPr>
          <w:sz w:val="16"/>
        </w:rPr>
        <w:t xml:space="preserve"> advancement, </w:t>
      </w:r>
      <w:r w:rsidRPr="008F5ACC">
        <w:rPr>
          <w:rStyle w:val="Emphasis"/>
        </w:rPr>
        <w:t>sustainable economic output, and energy resilience</w:t>
      </w:r>
      <w:r w:rsidRPr="008F5ACC">
        <w:rPr>
          <w:sz w:val="16"/>
        </w:rPr>
        <w:t xml:space="preserve"> that define 21st-century power.</w:t>
      </w:r>
    </w:p>
    <w:p w14:paraId="685DD5CF" w14:textId="77777777" w:rsidR="00F7026D" w:rsidRPr="008F5ACC" w:rsidRDefault="00F7026D" w:rsidP="00F7026D">
      <w:pPr>
        <w:rPr>
          <w:sz w:val="16"/>
        </w:rPr>
      </w:pPr>
      <w:r w:rsidRPr="008F5ACC">
        <w:rPr>
          <w:sz w:val="16"/>
        </w:rPr>
        <w:t>The economic argument compounds the folly. Pouring billions of euros from Europe’s finite resources into redundant warheads while neglecting practical gaps in conventional capability isn’t statecraft—it’s generational malpractice.</w:t>
      </w:r>
    </w:p>
    <w:p w14:paraId="72E06619" w14:textId="77777777" w:rsidR="00F7026D" w:rsidRPr="008F5ACC" w:rsidRDefault="00F7026D" w:rsidP="00F7026D">
      <w:pPr>
        <w:rPr>
          <w:sz w:val="16"/>
        </w:rPr>
      </w:pPr>
      <w:r w:rsidRPr="008F5ACC">
        <w:rPr>
          <w:sz w:val="16"/>
        </w:rPr>
        <w:t>Disarmament and fiscal realpolitik</w:t>
      </w:r>
    </w:p>
    <w:p w14:paraId="25B9CF9C" w14:textId="77777777" w:rsidR="00F7026D" w:rsidRPr="008F5ACC" w:rsidRDefault="00F7026D" w:rsidP="00F7026D">
      <w:pPr>
        <w:rPr>
          <w:sz w:val="16"/>
        </w:rPr>
      </w:pPr>
      <w:r w:rsidRPr="008F5ACC">
        <w:rPr>
          <w:sz w:val="16"/>
        </w:rPr>
        <w:t>The EU’s opportunity lies not in nuclear posturing, but in revitalising arms control and mediation. The collapse of the US-Russia strategic dialogue since the invasion of Ukraine has left critical arms control frameworks in disarray.</w:t>
      </w:r>
    </w:p>
    <w:p w14:paraId="645E5755" w14:textId="77777777" w:rsidR="00F7026D" w:rsidRPr="008F5ACC" w:rsidRDefault="00F7026D" w:rsidP="00F7026D">
      <w:pPr>
        <w:rPr>
          <w:sz w:val="16"/>
        </w:rPr>
      </w:pPr>
      <w:r w:rsidRPr="008F5ACC">
        <w:rPr>
          <w:sz w:val="16"/>
        </w:rPr>
        <w:t>The New START treaty, which limits deployed strategic nuclear warheads to 1,550 each for Russia and the US, remains the last pillar of bilateral arms control. Its expiration in 2026 without a successor would mark the first time since 1972 that the world’s nuclear superpowers operate without mutually verified limits—a scenario that could trigger a new nuclear arms race.</w:t>
      </w:r>
    </w:p>
    <w:p w14:paraId="1249328C" w14:textId="77777777" w:rsidR="00F7026D" w:rsidRPr="008F5ACC" w:rsidRDefault="00F7026D" w:rsidP="00F7026D">
      <w:pPr>
        <w:rPr>
          <w:sz w:val="16"/>
        </w:rPr>
      </w:pPr>
      <w:r w:rsidRPr="008F5ACC">
        <w:rPr>
          <w:sz w:val="16"/>
        </w:rPr>
        <w:t>Herein lies Europe’s opportunity. Rather than pursuing a European nuclear umbrella, it could lead efforts to revive nuclear disarmament dialogue.</w:t>
      </w:r>
    </w:p>
    <w:p w14:paraId="1D24D018" w14:textId="77777777" w:rsidR="00F7026D" w:rsidRPr="008F5ACC" w:rsidRDefault="00F7026D" w:rsidP="00F7026D">
      <w:pPr>
        <w:rPr>
          <w:sz w:val="16"/>
        </w:rPr>
      </w:pPr>
      <w:r w:rsidRPr="008F5ACC">
        <w:rPr>
          <w:sz w:val="16"/>
        </w:rPr>
        <w:t>Austria, an EU member, has already played a key role in nuclear talks between the West and Iran as well as the 2020 US-Russia-China trilateral arms control discussions. This positions it as an ideal venue for restarting negotiations on nuclear risk reduction issues, especially at a time when Washington is open to renewed dialogue with Moscow.</w:t>
      </w:r>
    </w:p>
    <w:p w14:paraId="284FFB24" w14:textId="77777777" w:rsidR="00F7026D" w:rsidRPr="008F5ACC" w:rsidRDefault="00F7026D" w:rsidP="00F7026D">
      <w:pPr>
        <w:rPr>
          <w:sz w:val="16"/>
        </w:rPr>
      </w:pPr>
      <w:r w:rsidRPr="008F5ACC">
        <w:rPr>
          <w:sz w:val="16"/>
        </w:rPr>
        <w:t>Taking a lead on nuclear disarmament would be the sort of leadership that would reflect a more mature interpretation of security policy, as opposed to seeking an impossible nuclear deterrence.</w:t>
      </w:r>
    </w:p>
    <w:p w14:paraId="1F62666D" w14:textId="77777777" w:rsidR="00F7026D" w:rsidRPr="008F5ACC" w:rsidRDefault="00F7026D" w:rsidP="00F7026D">
      <w:pPr>
        <w:rPr>
          <w:sz w:val="16"/>
        </w:rPr>
      </w:pPr>
      <w:r w:rsidRPr="008F5ACC">
        <w:rPr>
          <w:sz w:val="16"/>
        </w:rPr>
        <w:t>Some critics maintain that negotiating with Russia rewards aggression. Yet history shows even bitter adversaries can cooperate on arms control when interests align. The 1987 Intermediate-Range Nuclear Forces Treaty, which eliminated 2,692 missiles, was finalised after years of heightened tensions between the USSR and the US in the early 1980s.</w:t>
      </w:r>
    </w:p>
    <w:p w14:paraId="1D002EFA" w14:textId="77777777" w:rsidR="00F7026D" w:rsidRPr="008F5ACC" w:rsidRDefault="00F7026D" w:rsidP="00F7026D">
      <w:pPr>
        <w:rPr>
          <w:sz w:val="16"/>
        </w:rPr>
      </w:pPr>
      <w:r w:rsidRPr="008F5ACC">
        <w:rPr>
          <w:sz w:val="16"/>
        </w:rPr>
        <w:t>The treaty succeeded not because US President Ronald Reagan and Soviet leader Mikhail Gorbachev trusted each other, but because dismantling missiles saved both sides a significant amount of funds that would have gone into continuing the arms race and maintaining the destroyed ordinance.</w:t>
      </w:r>
    </w:p>
    <w:p w14:paraId="2B16FC52" w14:textId="77777777" w:rsidR="00F7026D" w:rsidRPr="008F5ACC" w:rsidRDefault="00F7026D" w:rsidP="00F7026D">
      <w:pPr>
        <w:rPr>
          <w:sz w:val="16"/>
        </w:rPr>
      </w:pPr>
      <w:r w:rsidRPr="008F5ACC">
        <w:rPr>
          <w:sz w:val="16"/>
        </w:rPr>
        <w:t>Today, with Russia’s economy faltering amid the war in Ukraine and Trump’s fixation with cost-cutting, there is an opportunity to pursue another deal if disarmament is framed not as idealism, but as fiscal pragmatism. Europe can help broker a deal that serves all parties’ wallets—and humanity’s survival.</w:t>
      </w:r>
    </w:p>
    <w:p w14:paraId="2BDAA4EA" w14:textId="77777777" w:rsidR="00F7026D" w:rsidRPr="008F5ACC" w:rsidRDefault="00F7026D" w:rsidP="00F7026D">
      <w:pPr>
        <w:rPr>
          <w:sz w:val="16"/>
        </w:rPr>
      </w:pPr>
      <w:r w:rsidRPr="008F5ACC">
        <w:rPr>
          <w:sz w:val="16"/>
        </w:rPr>
        <w:t xml:space="preserve">The unintended consequences of Trump’s first-term nuclear gambits – </w:t>
      </w:r>
      <w:r w:rsidRPr="008F5ACC">
        <w:rPr>
          <w:rStyle w:val="StyleUnderline"/>
        </w:rPr>
        <w:t>escalated arms racing, eroded alliances, and emboldened adversaries</w:t>
      </w:r>
      <w:r w:rsidRPr="008F5ACC">
        <w:rPr>
          <w:sz w:val="16"/>
        </w:rPr>
        <w:t xml:space="preserve"> – </w:t>
      </w:r>
      <w:r w:rsidRPr="008F5ACC">
        <w:rPr>
          <w:rStyle w:val="StyleUnderline"/>
        </w:rPr>
        <w:t>offer cautionary lessons</w:t>
      </w:r>
      <w:r w:rsidRPr="008F5ACC">
        <w:rPr>
          <w:sz w:val="16"/>
        </w:rPr>
        <w:t>. His second term, however, can offer an opportunity to shift the Doomsday Clock back from its position of 89 seconds to midnight.</w:t>
      </w:r>
    </w:p>
    <w:p w14:paraId="7DF577A6" w14:textId="77777777" w:rsidR="00F7026D" w:rsidRPr="008F5ACC" w:rsidRDefault="00F7026D" w:rsidP="00F7026D">
      <w:pPr>
        <w:rPr>
          <w:sz w:val="16"/>
        </w:rPr>
      </w:pPr>
      <w:r w:rsidRPr="008F5ACC">
        <w:rPr>
          <w:rStyle w:val="StyleUnderline"/>
        </w:rPr>
        <w:t>Europe</w:t>
      </w:r>
      <w:r w:rsidRPr="008F5ACC">
        <w:rPr>
          <w:sz w:val="16"/>
        </w:rPr>
        <w:t xml:space="preserve"> now </w:t>
      </w:r>
      <w:r w:rsidRPr="008F5ACC">
        <w:rPr>
          <w:rStyle w:val="StyleUnderline"/>
        </w:rPr>
        <w:t>faces a choice</w:t>
      </w:r>
      <w:r w:rsidRPr="008F5ACC">
        <w:rPr>
          <w:sz w:val="16"/>
        </w:rPr>
        <w:t xml:space="preserve">: to </w:t>
      </w:r>
      <w:r w:rsidRPr="008F5ACC">
        <w:rPr>
          <w:rStyle w:val="Emphasis"/>
        </w:rPr>
        <w:t>cling to Cold War relics while the planet burns</w:t>
      </w:r>
      <w:r w:rsidRPr="008F5ACC">
        <w:rPr>
          <w:rStyle w:val="StyleUnderline"/>
        </w:rPr>
        <w:t>, or</w:t>
      </w:r>
      <w:r w:rsidRPr="008F5ACC">
        <w:rPr>
          <w:sz w:val="16"/>
        </w:rPr>
        <w:t xml:space="preserve"> to </w:t>
      </w:r>
      <w:r w:rsidRPr="008F5ACC">
        <w:rPr>
          <w:rStyle w:val="StyleUnderline"/>
        </w:rPr>
        <w:t xml:space="preserve">pioneer a security paradigm prioritising </w:t>
      </w:r>
      <w:r w:rsidRPr="008F5ACC">
        <w:rPr>
          <w:rStyle w:val="Emphasis"/>
        </w:rPr>
        <w:t>planetary survival</w:t>
      </w:r>
      <w:r w:rsidRPr="008F5ACC">
        <w:rPr>
          <w:sz w:val="16"/>
        </w:rPr>
        <w:t xml:space="preserve"> over great-power vanity. </w:t>
      </w:r>
      <w:r w:rsidRPr="008F5ACC">
        <w:rPr>
          <w:rStyle w:val="StyleUnderline"/>
        </w:rPr>
        <w:t>The decision it makes will define not just Europe’s future</w:t>
      </w:r>
      <w:r w:rsidRPr="008F5ACC">
        <w:rPr>
          <w:sz w:val="16"/>
        </w:rPr>
        <w:t>—</w:t>
      </w:r>
      <w:r w:rsidRPr="008F5ACC">
        <w:rPr>
          <w:rStyle w:val="StyleUnderline"/>
        </w:rPr>
        <w:t xml:space="preserve">but </w:t>
      </w:r>
      <w:r w:rsidRPr="008F5ACC">
        <w:rPr>
          <w:rStyle w:val="Emphasis"/>
        </w:rPr>
        <w:t>all of humanity’s</w:t>
      </w:r>
      <w:r w:rsidRPr="008F5ACC">
        <w:rPr>
          <w:sz w:val="16"/>
        </w:rPr>
        <w:t>.</w:t>
      </w:r>
    </w:p>
    <w:p w14:paraId="608FAE80" w14:textId="77777777" w:rsidR="00F7026D" w:rsidRDefault="00F7026D" w:rsidP="00F7026D">
      <w:pPr>
        <w:pStyle w:val="Heading3"/>
      </w:pPr>
      <w:r>
        <w:t>Nuclear Sharing---Impact---2NC</w:t>
      </w:r>
    </w:p>
    <w:p w14:paraId="5347C45E" w14:textId="77777777" w:rsidR="00F7026D" w:rsidRPr="0033388C" w:rsidRDefault="00F7026D" w:rsidP="00F7026D">
      <w:pPr>
        <w:pStyle w:val="Heading4"/>
      </w:pPr>
      <w:r>
        <w:t xml:space="preserve">Succeeding </w:t>
      </w:r>
      <w:r>
        <w:rPr>
          <w:u w:val="single"/>
        </w:rPr>
        <w:t>immediately</w:t>
      </w:r>
      <w:r>
        <w:t xml:space="preserve"> causes Russia to </w:t>
      </w:r>
      <w:r>
        <w:rPr>
          <w:u w:val="single"/>
        </w:rPr>
        <w:t>first strike</w:t>
      </w:r>
      <w:r>
        <w:t xml:space="preserve">. </w:t>
      </w:r>
    </w:p>
    <w:p w14:paraId="03453A78" w14:textId="77777777" w:rsidR="00F7026D" w:rsidRPr="00D04A31" w:rsidRDefault="00F7026D" w:rsidP="00F7026D">
      <w:r>
        <w:t xml:space="preserve">Ulrich </w:t>
      </w:r>
      <w:r w:rsidRPr="00D04A31">
        <w:rPr>
          <w:rStyle w:val="Style13ptBold"/>
        </w:rPr>
        <w:t xml:space="preserve">Speck </w:t>
      </w:r>
      <w:r>
        <w:rPr>
          <w:rStyle w:val="Style13ptBold"/>
        </w:rPr>
        <w:t>24</w:t>
      </w:r>
      <w:r>
        <w:t>, Columnist at Neue Zürcher Zeitung, Ph.D. in Modern History from the University of Frankfurt, “A separate nuclear umbrella for Europe? The prospect of a Trump victory is spurring a new debate over nuclear weapons,” Neue Zürcher Zeitung, 01-18-2024, https://www.nzz.ch/english/the-prospect-of-a-trump-victory-spurs-debate-over-nuclear-weapons-in-europe-ld.1774685, DG</w:t>
      </w:r>
    </w:p>
    <w:p w14:paraId="11E0CBCA" w14:textId="77777777" w:rsidR="00F7026D" w:rsidRPr="00481F09" w:rsidRDefault="00F7026D" w:rsidP="00F7026D">
      <w:pPr>
        <w:rPr>
          <w:sz w:val="16"/>
        </w:rPr>
      </w:pPr>
      <w:r w:rsidRPr="00481F09">
        <w:rPr>
          <w:rStyle w:val="StyleUnderline"/>
        </w:rPr>
        <w:t>Nuclear deterrence</w:t>
      </w:r>
      <w:r w:rsidRPr="00481F09">
        <w:rPr>
          <w:sz w:val="16"/>
        </w:rPr>
        <w:t xml:space="preserve"> in relation to a country's own territory, as practiced by Russia, China, India and Israel, </w:t>
      </w:r>
      <w:r w:rsidRPr="00481F09">
        <w:rPr>
          <w:rStyle w:val="StyleUnderline"/>
        </w:rPr>
        <w:t>is credible because it is about the country's own continued existence</w:t>
      </w:r>
      <w:r w:rsidRPr="00481F09">
        <w:rPr>
          <w:sz w:val="16"/>
        </w:rPr>
        <w:t>. Only the U.S. has practiced the extension of such deterrence to other sovereign states. It has done so from the 1950s to the present day, in both Europe and Asia, as an important building block of the American-led regional and global security order. The Soviet Union did take the Warsaw Pact under its nuclear umbrella during the Cold War, but the countries in question were not fully sovereign states.</w:t>
      </w:r>
    </w:p>
    <w:p w14:paraId="77F6AEB7" w14:textId="77777777" w:rsidR="00F7026D" w:rsidRPr="00481F09" w:rsidRDefault="00F7026D" w:rsidP="00F7026D">
      <w:pPr>
        <w:rPr>
          <w:sz w:val="16"/>
        </w:rPr>
      </w:pPr>
      <w:r w:rsidRPr="00481F09">
        <w:rPr>
          <w:rStyle w:val="StyleUnderline"/>
        </w:rPr>
        <w:t>If France and/or the U.K. were to make such a promise for</w:t>
      </w:r>
      <w:r w:rsidRPr="00481F09">
        <w:rPr>
          <w:sz w:val="16"/>
        </w:rPr>
        <w:t xml:space="preserve"> all </w:t>
      </w:r>
      <w:r w:rsidRPr="00481F09">
        <w:rPr>
          <w:rStyle w:val="StyleUnderline"/>
        </w:rPr>
        <w:t>EU</w:t>
      </w:r>
      <w:r w:rsidRPr="00481F09">
        <w:rPr>
          <w:sz w:val="16"/>
        </w:rPr>
        <w:t xml:space="preserve"> and/or NATO </w:t>
      </w:r>
      <w:r w:rsidRPr="00481F09">
        <w:rPr>
          <w:rStyle w:val="StyleUnderline"/>
        </w:rPr>
        <w:t xml:space="preserve">states, this would </w:t>
      </w:r>
      <w:r w:rsidRPr="00481F09">
        <w:rPr>
          <w:rStyle w:val="Emphasis"/>
        </w:rPr>
        <w:t>by no means constitute a deter</w:t>
      </w:r>
      <w:r w:rsidRPr="00481F09">
        <w:rPr>
          <w:rStyle w:val="StyleUnderline"/>
        </w:rPr>
        <w:t>rent</w:t>
      </w:r>
      <w:r w:rsidRPr="00481F09">
        <w:rPr>
          <w:sz w:val="16"/>
        </w:rPr>
        <w:t xml:space="preserve"> in itself. Deterrence requires not only the declared intention to deter, it requires above all that the other side actually feels deterred. The decisive factor in extended deterrence is the credibility of the promise to maintain a nuclear umbrella over others – to treat the foreign territory to be protected as one's own.</w:t>
      </w:r>
    </w:p>
    <w:p w14:paraId="4D99AB60" w14:textId="77777777" w:rsidR="00F7026D" w:rsidRPr="00481F09" w:rsidRDefault="00F7026D" w:rsidP="00F7026D">
      <w:pPr>
        <w:rPr>
          <w:sz w:val="16"/>
        </w:rPr>
      </w:pPr>
      <w:r w:rsidRPr="00481F09">
        <w:rPr>
          <w:rStyle w:val="StyleUnderline"/>
        </w:rPr>
        <w:t>Even in the case of the U.S.</w:t>
      </w:r>
      <w:r w:rsidRPr="00481F09">
        <w:rPr>
          <w:sz w:val="16"/>
        </w:rPr>
        <w:t xml:space="preserve">, this credibility was often questioned, with good reason. But at the same time, </w:t>
      </w:r>
      <w:r w:rsidRPr="00481F09">
        <w:rPr>
          <w:rStyle w:val="Emphasis"/>
        </w:rPr>
        <w:t>nobody dared to put Washington to the test</w:t>
      </w:r>
      <w:r w:rsidRPr="00481F09">
        <w:rPr>
          <w:sz w:val="16"/>
        </w:rPr>
        <w:t xml:space="preserve">. This is </w:t>
      </w:r>
      <w:r w:rsidRPr="00481F09">
        <w:rPr>
          <w:rStyle w:val="StyleUnderline"/>
        </w:rPr>
        <w:t xml:space="preserve">due to the </w:t>
      </w:r>
      <w:r w:rsidRPr="00481F09">
        <w:rPr>
          <w:rStyle w:val="Emphasis"/>
        </w:rPr>
        <w:t>U</w:t>
      </w:r>
      <w:r w:rsidRPr="00481F09">
        <w:rPr>
          <w:rStyle w:val="StyleUnderline"/>
        </w:rPr>
        <w:t xml:space="preserve">nited </w:t>
      </w:r>
      <w:r w:rsidRPr="00481F09">
        <w:rPr>
          <w:rStyle w:val="Emphasis"/>
        </w:rPr>
        <w:t>S</w:t>
      </w:r>
      <w:r w:rsidRPr="00481F09">
        <w:rPr>
          <w:rStyle w:val="StyleUnderline"/>
        </w:rPr>
        <w:t>tates' overall deterrent effect as the world's largest military power</w:t>
      </w:r>
      <w:r w:rsidRPr="00481F09">
        <w:rPr>
          <w:sz w:val="16"/>
        </w:rPr>
        <w:t>, as well as the role it has played for decades in maintaining global order.</w:t>
      </w:r>
    </w:p>
    <w:p w14:paraId="1B505652" w14:textId="77777777" w:rsidR="00F7026D" w:rsidRPr="00481F09" w:rsidRDefault="00F7026D" w:rsidP="00F7026D">
      <w:pPr>
        <w:rPr>
          <w:sz w:val="16"/>
        </w:rPr>
      </w:pPr>
      <w:r w:rsidRPr="00481F09">
        <w:rPr>
          <w:rStyle w:val="StyleUnderline"/>
        </w:rPr>
        <w:t>Neither France nor the U.K. can come</w:t>
      </w:r>
      <w:r w:rsidRPr="00481F09">
        <w:rPr>
          <w:sz w:val="16"/>
        </w:rPr>
        <w:t xml:space="preserve"> even </w:t>
      </w:r>
      <w:r w:rsidRPr="00481F09">
        <w:rPr>
          <w:rStyle w:val="Emphasis"/>
        </w:rPr>
        <w:t>close to this impact</w:t>
      </w:r>
      <w:r w:rsidRPr="00481F09">
        <w:rPr>
          <w:rStyle w:val="StyleUnderline"/>
        </w:rPr>
        <w:t>. Nobody knows this better than the Kremlin</w:t>
      </w:r>
      <w:r w:rsidRPr="00481F09">
        <w:rPr>
          <w:sz w:val="16"/>
        </w:rPr>
        <w:t xml:space="preserve">. In one way or another, </w:t>
      </w:r>
      <w:r w:rsidRPr="00481F09">
        <w:rPr>
          <w:rStyle w:val="StyleUnderline"/>
        </w:rPr>
        <w:t xml:space="preserve">Russia would </w:t>
      </w:r>
      <w:r w:rsidRPr="00481F09">
        <w:rPr>
          <w:rStyle w:val="Emphasis"/>
        </w:rPr>
        <w:t>immediately test a declared French or British nuclear umbrella</w:t>
      </w:r>
      <w:r w:rsidRPr="00481F09">
        <w:rPr>
          <w:sz w:val="16"/>
        </w:rPr>
        <w:t xml:space="preserve"> over East-Central Europe. </w:t>
      </w:r>
      <w:r w:rsidRPr="00481F09">
        <w:rPr>
          <w:rStyle w:val="StyleUnderline"/>
        </w:rPr>
        <w:t>Moscow would assume</w:t>
      </w:r>
      <w:r w:rsidRPr="00481F09">
        <w:rPr>
          <w:sz w:val="16"/>
        </w:rPr>
        <w:t xml:space="preserve"> that </w:t>
      </w:r>
      <w:r w:rsidRPr="00481F09">
        <w:rPr>
          <w:rStyle w:val="StyleUnderline"/>
        </w:rPr>
        <w:t xml:space="preserve">Paris and London </w:t>
      </w:r>
      <w:r w:rsidRPr="00481F09">
        <w:rPr>
          <w:rStyle w:val="Emphasis"/>
        </w:rPr>
        <w:t>would not risk a nuclear war with Russia</w:t>
      </w:r>
      <w:r w:rsidRPr="00481F09">
        <w:rPr>
          <w:sz w:val="16"/>
        </w:rPr>
        <w:t xml:space="preserve"> in order to protect Finland, the Baltic states or Romania.</w:t>
      </w:r>
    </w:p>
    <w:p w14:paraId="740C5676" w14:textId="77777777" w:rsidR="00F7026D" w:rsidRPr="00481F09" w:rsidRDefault="00F7026D" w:rsidP="00F7026D">
      <w:pPr>
        <w:rPr>
          <w:sz w:val="16"/>
        </w:rPr>
      </w:pPr>
      <w:r w:rsidRPr="00481F09">
        <w:rPr>
          <w:sz w:val="16"/>
        </w:rPr>
        <w:t>Russia is waiting for opportunities</w:t>
      </w:r>
    </w:p>
    <w:p w14:paraId="185DE26F" w14:textId="77777777" w:rsidR="00F7026D" w:rsidRPr="00481F09" w:rsidRDefault="00F7026D" w:rsidP="00F7026D">
      <w:pPr>
        <w:rPr>
          <w:sz w:val="16"/>
        </w:rPr>
      </w:pPr>
      <w:r w:rsidRPr="00481F09">
        <w:rPr>
          <w:rStyle w:val="StyleUnderline"/>
        </w:rPr>
        <w:t>An attempt</w:t>
      </w:r>
      <w:r w:rsidRPr="00481F09">
        <w:rPr>
          <w:sz w:val="16"/>
        </w:rPr>
        <w:t xml:space="preserve"> by France and/or the U.K. to create a nuclear umbrella over East-Central Europe would lead to considerable resistance, even outside these countries. At the same time, it </w:t>
      </w:r>
      <w:r w:rsidRPr="00481F09">
        <w:rPr>
          <w:rStyle w:val="StyleUnderline"/>
        </w:rPr>
        <w:t>would</w:t>
      </w:r>
      <w:r w:rsidRPr="00481F09">
        <w:rPr>
          <w:sz w:val="16"/>
        </w:rPr>
        <w:t xml:space="preserve"> probably </w:t>
      </w:r>
      <w:r w:rsidRPr="00481F09">
        <w:rPr>
          <w:rStyle w:val="Emphasis"/>
        </w:rPr>
        <w:t>immediately lead to a nuclear crisis</w:t>
      </w:r>
      <w:r w:rsidRPr="00481F09">
        <w:rPr>
          <w:rStyle w:val="StyleUnderline"/>
        </w:rPr>
        <w:t xml:space="preserve">, because Russia would see this as a </w:t>
      </w:r>
      <w:r w:rsidRPr="00481F09">
        <w:rPr>
          <w:rStyle w:val="Emphasis"/>
        </w:rPr>
        <w:t>unique opportunity</w:t>
      </w:r>
      <w:r w:rsidRPr="00481F09">
        <w:rPr>
          <w:rStyle w:val="StyleUnderline"/>
        </w:rPr>
        <w:t xml:space="preserve"> to demonstrate</w:t>
      </w:r>
      <w:r w:rsidRPr="00481F09">
        <w:rPr>
          <w:sz w:val="16"/>
        </w:rPr>
        <w:t xml:space="preserve"> that </w:t>
      </w:r>
      <w:r w:rsidRPr="00481F09">
        <w:rPr>
          <w:rStyle w:val="StyleUnderline"/>
        </w:rPr>
        <w:t>East-Central Europe no longer has</w:t>
      </w:r>
      <w:r w:rsidRPr="00481F09">
        <w:rPr>
          <w:sz w:val="16"/>
        </w:rPr>
        <w:t xml:space="preserve"> any </w:t>
      </w:r>
      <w:r w:rsidRPr="00481F09">
        <w:rPr>
          <w:rStyle w:val="StyleUnderline"/>
        </w:rPr>
        <w:t>nuclear protection</w:t>
      </w:r>
      <w:r w:rsidRPr="00481F09">
        <w:rPr>
          <w:sz w:val="16"/>
        </w:rPr>
        <w:t>.</w:t>
      </w:r>
    </w:p>
    <w:p w14:paraId="64C46FA6" w14:textId="77777777" w:rsidR="00F7026D" w:rsidRPr="00481F09" w:rsidRDefault="00F7026D" w:rsidP="00F7026D">
      <w:pPr>
        <w:rPr>
          <w:sz w:val="16"/>
        </w:rPr>
      </w:pPr>
      <w:r w:rsidRPr="00481F09">
        <w:rPr>
          <w:sz w:val="16"/>
        </w:rPr>
        <w:t xml:space="preserve">The result: </w:t>
      </w:r>
      <w:r w:rsidRPr="00481F09">
        <w:rPr>
          <w:rStyle w:val="StyleUnderline"/>
        </w:rPr>
        <w:t xml:space="preserve">Only America can </w:t>
      </w:r>
      <w:r w:rsidRPr="00481F09">
        <w:rPr>
          <w:rStyle w:val="Emphasis"/>
        </w:rPr>
        <w:t>credibly</w:t>
      </w:r>
      <w:r w:rsidRPr="00481F09">
        <w:rPr>
          <w:rStyle w:val="StyleUnderline"/>
        </w:rPr>
        <w:t xml:space="preserve"> and</w:t>
      </w:r>
      <w:r w:rsidRPr="00481F09">
        <w:rPr>
          <w:sz w:val="16"/>
        </w:rPr>
        <w:t xml:space="preserve"> therefore </w:t>
      </w:r>
      <w:r w:rsidRPr="00481F09">
        <w:rPr>
          <w:rStyle w:val="Emphasis"/>
        </w:rPr>
        <w:t>effectively</w:t>
      </w:r>
      <w:r w:rsidRPr="00481F09">
        <w:rPr>
          <w:rStyle w:val="StyleUnderline"/>
        </w:rPr>
        <w:t xml:space="preserve"> provide extended deterrence against Russia</w:t>
      </w:r>
      <w:r w:rsidRPr="00481F09">
        <w:rPr>
          <w:sz w:val="16"/>
        </w:rPr>
        <w:t xml:space="preserve"> (and in future probably also Iran) in Europe. The alternative to the American nuclear umbrella is no nuclear umbrella.</w:t>
      </w:r>
    </w:p>
    <w:p w14:paraId="7A2E0A22" w14:textId="3ECA442A" w:rsidR="00F7026D" w:rsidRPr="00F7026D" w:rsidRDefault="00F7026D" w:rsidP="00F7026D">
      <w:pPr>
        <w:rPr>
          <w:sz w:val="16"/>
        </w:rPr>
      </w:pPr>
      <w:r w:rsidRPr="00481F09">
        <w:rPr>
          <w:sz w:val="16"/>
        </w:rPr>
        <w:t xml:space="preserve">If Europe were to lose the U.S. nuclear umbrella, the most likely scenario would be that </w:t>
      </w:r>
      <w:r w:rsidRPr="00481F09">
        <w:rPr>
          <w:rStyle w:val="StyleUnderline"/>
        </w:rPr>
        <w:t>states feeling particularly threatened</w:t>
      </w:r>
      <w:r w:rsidRPr="00481F09">
        <w:rPr>
          <w:sz w:val="16"/>
        </w:rPr>
        <w:t xml:space="preserve"> in East-Central Europe </w:t>
      </w:r>
      <w:r w:rsidRPr="00481F09">
        <w:rPr>
          <w:rStyle w:val="StyleUnderline"/>
        </w:rPr>
        <w:t xml:space="preserve">would make </w:t>
      </w:r>
      <w:r w:rsidRPr="00481F09">
        <w:rPr>
          <w:rStyle w:val="Emphasis"/>
        </w:rPr>
        <w:t>every effort</w:t>
      </w:r>
      <w:r w:rsidRPr="00481F09">
        <w:rPr>
          <w:rStyle w:val="StyleUnderline"/>
        </w:rPr>
        <w:t xml:space="preserve"> to acquire</w:t>
      </w:r>
      <w:r w:rsidRPr="00481F09">
        <w:rPr>
          <w:sz w:val="16"/>
        </w:rPr>
        <w:t xml:space="preserve"> at least </w:t>
      </w:r>
      <w:r w:rsidRPr="00481F09">
        <w:rPr>
          <w:rStyle w:val="StyleUnderline"/>
        </w:rPr>
        <w:t>a minimal nuclear deterrent</w:t>
      </w:r>
      <w:r w:rsidRPr="00481F09">
        <w:rPr>
          <w:sz w:val="16"/>
        </w:rPr>
        <w:t xml:space="preserve"> capability as quickly as possible, in order to defend themselves against an attack or intimidation by Russia, and thus maintain their sovereignty.</w:t>
      </w:r>
    </w:p>
    <w:p w14:paraId="28C07695" w14:textId="54880913" w:rsidR="00996912" w:rsidRDefault="00F7026D" w:rsidP="00F7026D">
      <w:pPr>
        <w:pStyle w:val="Heading3"/>
      </w:pPr>
      <w:r>
        <w:t>Nuclear Sharing---Impact---Prolif---2NC</w:t>
      </w:r>
    </w:p>
    <w:p w14:paraId="7A91EAD9" w14:textId="364A64AA" w:rsidR="00996912" w:rsidRPr="00B96222" w:rsidRDefault="00996912" w:rsidP="00996912">
      <w:pPr>
        <w:pStyle w:val="Heading4"/>
      </w:pPr>
      <w:r>
        <w:t xml:space="preserve">That </w:t>
      </w:r>
      <w:r>
        <w:rPr>
          <w:u w:val="single"/>
        </w:rPr>
        <w:t>spills</w:t>
      </w:r>
      <w:r>
        <w:t xml:space="preserve"> into </w:t>
      </w:r>
      <w:r>
        <w:rPr>
          <w:u w:val="single"/>
        </w:rPr>
        <w:t>broad proliferation</w:t>
      </w:r>
      <w:r w:rsidR="00EE3C6B">
        <w:t xml:space="preserve"> AND shatters the NPT</w:t>
      </w:r>
      <w:r w:rsidR="00F947F5">
        <w:t>.</w:t>
      </w:r>
    </w:p>
    <w:p w14:paraId="4AEB73ED" w14:textId="77777777" w:rsidR="00996912" w:rsidRPr="00B96222" w:rsidRDefault="00996912" w:rsidP="00996912">
      <w:r w:rsidRPr="00B96222">
        <w:rPr>
          <w:rStyle w:val="Style13ptBold"/>
        </w:rPr>
        <w:t xml:space="preserve">Chevreuil and Horschig ’25 </w:t>
      </w:r>
      <w:r>
        <w:t>[</w:t>
      </w:r>
      <w:r w:rsidRPr="00B96222">
        <w:t>Astrid</w:t>
      </w:r>
      <w:r>
        <w:t xml:space="preserve"> and Doreen; March 4;</w:t>
      </w:r>
      <w:r w:rsidRPr="00B96222">
        <w:t xml:space="preserve"> visiting fellow with the Europe, Russia, and Eurasia Program</w:t>
      </w:r>
      <w:r>
        <w:t xml:space="preserve">; </w:t>
      </w:r>
      <w:r w:rsidRPr="00B96222">
        <w:t>fellow with the Project on Nuclear Issues at CSIS</w:t>
      </w:r>
      <w:r>
        <w:t xml:space="preserve">; CSIS, “Can France and the United Kingdom Replace the U.S. Nuclear Umbrella?,” </w:t>
      </w:r>
      <w:r w:rsidRPr="00B96222">
        <w:t>https://www.csis.org/analysis/can-france-and-united-kingdom-replace-us-nuclear-umbrella</w:t>
      </w:r>
      <w:r>
        <w:t>; Accessed 7.16.25]</w:t>
      </w:r>
    </w:p>
    <w:p w14:paraId="45CB36EB" w14:textId="77777777" w:rsidR="00996912" w:rsidRPr="00B96222" w:rsidRDefault="00996912" w:rsidP="00996912">
      <w:pPr>
        <w:rPr>
          <w:sz w:val="16"/>
        </w:rPr>
      </w:pPr>
      <w:r w:rsidRPr="00B96222">
        <w:rPr>
          <w:sz w:val="16"/>
        </w:rPr>
        <w:t xml:space="preserve">In an extreme scenario, </w:t>
      </w:r>
      <w:r w:rsidRPr="00B96222">
        <w:rPr>
          <w:rStyle w:val="StyleUnderline"/>
        </w:rPr>
        <w:t xml:space="preserve">such as stationing </w:t>
      </w:r>
      <w:r w:rsidRPr="00B96222">
        <w:rPr>
          <w:rStyle w:val="Emphasis"/>
        </w:rPr>
        <w:t>French</w:t>
      </w:r>
      <w:r w:rsidRPr="00B96222">
        <w:rPr>
          <w:rStyle w:val="StyleUnderline"/>
        </w:rPr>
        <w:t xml:space="preserve"> or </w:t>
      </w:r>
      <w:r w:rsidRPr="00B96222">
        <w:rPr>
          <w:rStyle w:val="Emphasis"/>
        </w:rPr>
        <w:t>British</w:t>
      </w:r>
      <w:r w:rsidRPr="00B96222">
        <w:rPr>
          <w:rStyle w:val="StyleUnderline"/>
        </w:rPr>
        <w:t xml:space="preserve"> nuclear weapons in </w:t>
      </w:r>
      <w:r w:rsidRPr="00B96222">
        <w:rPr>
          <w:rStyle w:val="Emphasis"/>
        </w:rPr>
        <w:t>Germany</w:t>
      </w:r>
      <w:r w:rsidRPr="00B96222">
        <w:rPr>
          <w:sz w:val="16"/>
        </w:rPr>
        <w:t xml:space="preserve">, the limits of the NPT would be stretched. </w:t>
      </w:r>
      <w:r w:rsidRPr="00B96222">
        <w:rPr>
          <w:rStyle w:val="StyleUnderline"/>
        </w:rPr>
        <w:t xml:space="preserve">While Germany would not receive </w:t>
      </w:r>
      <w:r w:rsidRPr="00B96222">
        <w:rPr>
          <w:rStyle w:val="Emphasis"/>
        </w:rPr>
        <w:t>direct control</w:t>
      </w:r>
      <w:r w:rsidRPr="00B96222">
        <w:rPr>
          <w:rStyle w:val="StyleUnderline"/>
        </w:rPr>
        <w:t xml:space="preserve"> over the warheads, critics would argue that such a move </w:t>
      </w:r>
      <w:r w:rsidRPr="00B96222">
        <w:rPr>
          <w:rStyle w:val="Emphasis"/>
        </w:rPr>
        <w:t>violates</w:t>
      </w:r>
      <w:r w:rsidRPr="00B96222">
        <w:rPr>
          <w:rStyle w:val="StyleUnderline"/>
        </w:rPr>
        <w:t xml:space="preserve"> the </w:t>
      </w:r>
      <w:r w:rsidRPr="00B96222">
        <w:rPr>
          <w:rStyle w:val="Emphasis"/>
        </w:rPr>
        <w:t>treaty</w:t>
      </w:r>
      <w:r w:rsidRPr="00B96222">
        <w:rPr>
          <w:sz w:val="16"/>
        </w:rPr>
        <w:t>—in spirit or even its articles more explicitly. Indeed</w:t>
      </w:r>
      <w:r w:rsidRPr="00B96222">
        <w:rPr>
          <w:rStyle w:val="StyleUnderline"/>
        </w:rPr>
        <w:t xml:space="preserve">, it would constitute a new nuclear sharing arrangement that was not provided for in the </w:t>
      </w:r>
      <w:r w:rsidRPr="00B96222">
        <w:rPr>
          <w:rStyle w:val="Emphasis"/>
        </w:rPr>
        <w:t>NPT</w:t>
      </w:r>
      <w:r w:rsidRPr="00B96222">
        <w:rPr>
          <w:sz w:val="16"/>
        </w:rPr>
        <w:t xml:space="preserve"> and it could even be at </w:t>
      </w:r>
      <w:r w:rsidRPr="00B96222">
        <w:rPr>
          <w:rStyle w:val="StyleUnderline"/>
        </w:rPr>
        <w:t xml:space="preserve">odds with </w:t>
      </w:r>
      <w:r w:rsidRPr="00B96222">
        <w:rPr>
          <w:rStyle w:val="Emphasis"/>
        </w:rPr>
        <w:t>France</w:t>
      </w:r>
      <w:r w:rsidRPr="00B96222">
        <w:rPr>
          <w:rStyle w:val="StyleUnderline"/>
        </w:rPr>
        <w:t xml:space="preserve"> and the </w:t>
      </w:r>
      <w:r w:rsidRPr="00B96222">
        <w:rPr>
          <w:rStyle w:val="Emphasis"/>
        </w:rPr>
        <w:t>U</w:t>
      </w:r>
      <w:r w:rsidRPr="00B96222">
        <w:rPr>
          <w:rStyle w:val="StyleUnderline"/>
        </w:rPr>
        <w:t xml:space="preserve">nited </w:t>
      </w:r>
      <w:r w:rsidRPr="00B96222">
        <w:rPr>
          <w:rStyle w:val="Emphasis"/>
        </w:rPr>
        <w:t>K</w:t>
      </w:r>
      <w:r w:rsidRPr="00B96222">
        <w:rPr>
          <w:rStyle w:val="StyleUnderline"/>
        </w:rPr>
        <w:t xml:space="preserve">ingdom’s obligations regarding </w:t>
      </w:r>
      <w:r w:rsidRPr="00B96222">
        <w:rPr>
          <w:rStyle w:val="Emphasis"/>
        </w:rPr>
        <w:t>disarmament</w:t>
      </w:r>
      <w:r w:rsidRPr="00B96222">
        <w:rPr>
          <w:rStyle w:val="StyleUnderline"/>
        </w:rPr>
        <w:t xml:space="preserve"> if this new configuration required increasing the size of their </w:t>
      </w:r>
      <w:r w:rsidRPr="00B96222">
        <w:rPr>
          <w:rStyle w:val="Emphasis"/>
        </w:rPr>
        <w:t>nuclear arsenals</w:t>
      </w:r>
      <w:r w:rsidRPr="00B96222">
        <w:rPr>
          <w:sz w:val="16"/>
        </w:rPr>
        <w:t xml:space="preserve">. </w:t>
      </w:r>
      <w:r w:rsidRPr="00B96222">
        <w:rPr>
          <w:rStyle w:val="StyleUnderline"/>
        </w:rPr>
        <w:t>Russia</w:t>
      </w:r>
      <w:r w:rsidRPr="00B96222">
        <w:rPr>
          <w:rStyle w:val="Emphasis"/>
        </w:rPr>
        <w:t xml:space="preserve"> recently tested</w:t>
      </w:r>
      <w:r w:rsidRPr="00B96222">
        <w:rPr>
          <w:rStyle w:val="StyleUnderline"/>
        </w:rPr>
        <w:t xml:space="preserve"> these boundaries by deploying nuclear weapons to </w:t>
      </w:r>
      <w:r w:rsidRPr="00B96222">
        <w:rPr>
          <w:rStyle w:val="Emphasis"/>
        </w:rPr>
        <w:t>Belarus</w:t>
      </w:r>
      <w:r w:rsidRPr="00B96222">
        <w:rPr>
          <w:sz w:val="16"/>
        </w:rPr>
        <w:t>, sparking debate over the implications for the treaty.</w:t>
      </w:r>
    </w:p>
    <w:p w14:paraId="2006BDD3" w14:textId="77777777" w:rsidR="00996912" w:rsidRPr="00B96222" w:rsidRDefault="00996912" w:rsidP="00996912">
      <w:pPr>
        <w:rPr>
          <w:sz w:val="16"/>
        </w:rPr>
      </w:pPr>
      <w:r w:rsidRPr="00B96222">
        <w:rPr>
          <w:sz w:val="16"/>
        </w:rPr>
        <w:t xml:space="preserve">Less drastic shifts, </w:t>
      </w:r>
      <w:r w:rsidRPr="00B96222">
        <w:rPr>
          <w:rStyle w:val="StyleUnderline"/>
        </w:rPr>
        <w:t xml:space="preserve">such as stationing French nuclear-armed aircraft in Germany or other European allies who would express their </w:t>
      </w:r>
      <w:r w:rsidRPr="00B96222">
        <w:rPr>
          <w:rStyle w:val="Emphasis"/>
        </w:rPr>
        <w:t>interest</w:t>
      </w:r>
      <w:r w:rsidRPr="00B96222">
        <w:rPr>
          <w:sz w:val="16"/>
        </w:rPr>
        <w:t xml:space="preserve">, might not directly challenge the nonproliferation regime but </w:t>
      </w:r>
      <w:r w:rsidRPr="00B96222">
        <w:rPr>
          <w:rStyle w:val="StyleUnderline"/>
        </w:rPr>
        <w:t xml:space="preserve">would likely feed </w:t>
      </w:r>
      <w:r w:rsidRPr="00B96222">
        <w:rPr>
          <w:rStyle w:val="Emphasis"/>
        </w:rPr>
        <w:t>criticisms</w:t>
      </w:r>
      <w:r w:rsidRPr="00B96222">
        <w:rPr>
          <w:sz w:val="16"/>
        </w:rPr>
        <w:t xml:space="preserve">, </w:t>
      </w:r>
      <w:r w:rsidRPr="00B96222">
        <w:rPr>
          <w:rStyle w:val="StyleUnderline"/>
        </w:rPr>
        <w:t xml:space="preserve">particularly amongst nonnuclear weapon States in the </w:t>
      </w:r>
      <w:r w:rsidRPr="00B96222">
        <w:rPr>
          <w:rStyle w:val="Emphasis"/>
        </w:rPr>
        <w:t>Global South</w:t>
      </w:r>
      <w:r w:rsidRPr="00B96222">
        <w:rPr>
          <w:sz w:val="16"/>
        </w:rPr>
        <w:t xml:space="preserve">, </w:t>
      </w:r>
      <w:r w:rsidRPr="00B96222">
        <w:rPr>
          <w:rStyle w:val="StyleUnderline"/>
        </w:rPr>
        <w:t xml:space="preserve">where double standards in the West’s approach to nuclear issues are </w:t>
      </w:r>
      <w:r w:rsidRPr="00B96222">
        <w:rPr>
          <w:rStyle w:val="Emphasis"/>
        </w:rPr>
        <w:t>prevalent</w:t>
      </w:r>
      <w:r w:rsidRPr="00B96222">
        <w:rPr>
          <w:sz w:val="16"/>
        </w:rPr>
        <w:t xml:space="preserve">. Moreover, with Russia openly defying international law and China criticizing U.S. nuclear extended deterrence in the Indo-Pacific, </w:t>
      </w:r>
      <w:r w:rsidRPr="00B96222">
        <w:rPr>
          <w:rStyle w:val="StyleUnderline"/>
        </w:rPr>
        <w:t xml:space="preserve">any change in Europe’s nuclear posture could augment strategic risks in an already </w:t>
      </w:r>
      <w:r w:rsidRPr="00B96222">
        <w:rPr>
          <w:rStyle w:val="Emphasis"/>
        </w:rPr>
        <w:t>tense geopolitical environment</w:t>
      </w:r>
      <w:r w:rsidRPr="00B96222">
        <w:rPr>
          <w:sz w:val="16"/>
        </w:rPr>
        <w:t>.</w:t>
      </w:r>
    </w:p>
    <w:p w14:paraId="3DAD0312" w14:textId="1B647319" w:rsidR="00996912" w:rsidRDefault="00996912" w:rsidP="00996912">
      <w:pPr>
        <w:rPr>
          <w:sz w:val="16"/>
        </w:rPr>
      </w:pPr>
      <w:r w:rsidRPr="00B96222">
        <w:rPr>
          <w:rStyle w:val="StyleUnderline"/>
        </w:rPr>
        <w:t xml:space="preserve">Such a move could trigger </w:t>
      </w:r>
      <w:r w:rsidRPr="00B96222">
        <w:rPr>
          <w:rStyle w:val="Emphasis"/>
        </w:rPr>
        <w:t>additional ripple effects</w:t>
      </w:r>
      <w:r w:rsidRPr="00B96222">
        <w:rPr>
          <w:sz w:val="16"/>
        </w:rPr>
        <w:t xml:space="preserve">. </w:t>
      </w:r>
      <w:r w:rsidRPr="00B96222">
        <w:rPr>
          <w:rStyle w:val="StyleUnderline"/>
        </w:rPr>
        <w:t>Other regional powers might see it as justification for</w:t>
      </w:r>
      <w:r w:rsidRPr="00B96222">
        <w:rPr>
          <w:sz w:val="16"/>
        </w:rPr>
        <w:t xml:space="preserve"> strengthening their own extended deterrence arrangements—</w:t>
      </w:r>
      <w:r w:rsidRPr="00B96222">
        <w:rPr>
          <w:rStyle w:val="StyleUnderline"/>
        </w:rPr>
        <w:t xml:space="preserve">or even pursuing independent </w:t>
      </w:r>
      <w:r w:rsidRPr="00B96222">
        <w:rPr>
          <w:rStyle w:val="Emphasis"/>
        </w:rPr>
        <w:t>nuclear arsenals</w:t>
      </w:r>
      <w:r w:rsidRPr="00B96222">
        <w:rPr>
          <w:sz w:val="16"/>
        </w:rPr>
        <w:t xml:space="preserve">. Ukrainian President Volodymyr </w:t>
      </w:r>
      <w:r w:rsidRPr="00B96222">
        <w:rPr>
          <w:rStyle w:val="Emphasis"/>
        </w:rPr>
        <w:t>Zelensky</w:t>
      </w:r>
      <w:r w:rsidRPr="00B96222">
        <w:rPr>
          <w:rStyle w:val="StyleUnderline"/>
        </w:rPr>
        <w:t xml:space="preserve"> has openly suggested that Ukraine could seek nuclear weapons if </w:t>
      </w:r>
      <w:r w:rsidRPr="00B96222">
        <w:rPr>
          <w:rStyle w:val="Emphasis"/>
        </w:rPr>
        <w:t>NATO</w:t>
      </w:r>
      <w:r w:rsidRPr="00B96222">
        <w:rPr>
          <w:rStyle w:val="StyleUnderline"/>
        </w:rPr>
        <w:t xml:space="preserve"> membership remains </w:t>
      </w:r>
      <w:r w:rsidRPr="00B96222">
        <w:rPr>
          <w:rStyle w:val="Emphasis"/>
        </w:rPr>
        <w:t>out of reach</w:t>
      </w:r>
      <w:r w:rsidRPr="00B96222">
        <w:rPr>
          <w:sz w:val="16"/>
        </w:rPr>
        <w:t xml:space="preserve">. </w:t>
      </w:r>
      <w:r w:rsidRPr="00B96222">
        <w:rPr>
          <w:rStyle w:val="StyleUnderline"/>
        </w:rPr>
        <w:t xml:space="preserve">Officials </w:t>
      </w:r>
      <w:r w:rsidRPr="00B96222">
        <w:rPr>
          <w:rStyle w:val="Emphasis"/>
        </w:rPr>
        <w:t>in Saudi Arabia</w:t>
      </w:r>
      <w:r w:rsidRPr="00B96222">
        <w:rPr>
          <w:rStyle w:val="StyleUnderline"/>
        </w:rPr>
        <w:t xml:space="preserve">, </w:t>
      </w:r>
      <w:r w:rsidRPr="00B96222">
        <w:rPr>
          <w:rStyle w:val="Emphasis"/>
        </w:rPr>
        <w:t>South Korea</w:t>
      </w:r>
      <w:r w:rsidRPr="00B96222">
        <w:rPr>
          <w:rStyle w:val="StyleUnderline"/>
        </w:rPr>
        <w:t xml:space="preserve">, and Japan have made similar conditional statements about potential </w:t>
      </w:r>
      <w:r w:rsidRPr="00B96222">
        <w:rPr>
          <w:rStyle w:val="Emphasis"/>
        </w:rPr>
        <w:t>nuclear proliferation</w:t>
      </w:r>
      <w:r w:rsidRPr="00B96222">
        <w:rPr>
          <w:sz w:val="16"/>
        </w:rPr>
        <w:t>. Keeping allies from obtaining nuclear weapons has also long been a U.S. policy objective of extended deterrence.</w:t>
      </w:r>
    </w:p>
    <w:p w14:paraId="77A03608" w14:textId="006B4068" w:rsidR="00EE3C6B" w:rsidRDefault="00B607AC" w:rsidP="00B607AC">
      <w:pPr>
        <w:pStyle w:val="Heading4"/>
      </w:pPr>
      <w:r>
        <w:t>&lt;&lt;Prolif Impact&gt;&gt;</w:t>
      </w:r>
    </w:p>
    <w:p w14:paraId="0AE3E05E" w14:textId="77777777" w:rsidR="00EE3C6B" w:rsidRDefault="00EE3C6B" w:rsidP="00996912">
      <w:pPr>
        <w:rPr>
          <w:sz w:val="16"/>
        </w:rPr>
      </w:pPr>
    </w:p>
    <w:p w14:paraId="0673E89A" w14:textId="77777777" w:rsidR="00F7026D" w:rsidRDefault="00F7026D" w:rsidP="00F7026D">
      <w:pPr>
        <w:pStyle w:val="Heading4"/>
      </w:pPr>
      <w:r>
        <w:t>Destroys the NPT</w:t>
      </w:r>
    </w:p>
    <w:p w14:paraId="27AEFE6A" w14:textId="77777777" w:rsidR="00F7026D" w:rsidRDefault="00F7026D" w:rsidP="00F7026D">
      <w:r>
        <w:t xml:space="preserve">Ulrich </w:t>
      </w:r>
      <w:r w:rsidRPr="00F46FC5">
        <w:rPr>
          <w:rStyle w:val="Style13ptBold"/>
        </w:rPr>
        <w:t>Kühn 25</w:t>
      </w:r>
      <w:r>
        <w:t>, Director of the Arms Control and Emerging Technologies Program at the University of Hamburg, Nonresident Scholar in the Nuclear Policy Program at the Carnegie Endowment for International Peace, Ph.D. in Political Sciences from the University of Hamburg, “Putin and Trump: Is Europe Moving to an Independent Nuclear Deterrent?”, Arms Control Today, Vol. 55, No. 4, May 2025, accessed 07-16-2025, ProQuest, DG</w:t>
      </w:r>
    </w:p>
    <w:p w14:paraId="7F62F142" w14:textId="77777777" w:rsidR="00F7026D" w:rsidRPr="00F46FC5" w:rsidRDefault="00F7026D" w:rsidP="00F7026D">
      <w:pPr>
        <w:rPr>
          <w:sz w:val="16"/>
        </w:rPr>
      </w:pPr>
      <w:r w:rsidRPr="00F46FC5">
        <w:rPr>
          <w:sz w:val="16"/>
        </w:rPr>
        <w:t xml:space="preserve">There are undoubtedly downsides to </w:t>
      </w:r>
      <w:r w:rsidRPr="00F46FC5">
        <w:rPr>
          <w:rStyle w:val="StyleUnderline"/>
        </w:rPr>
        <w:t>European nuclear deterrence</w:t>
      </w:r>
      <w:r w:rsidRPr="00F46FC5">
        <w:rPr>
          <w:sz w:val="16"/>
        </w:rPr>
        <w:t xml:space="preserve">. It </w:t>
      </w:r>
      <w:r w:rsidRPr="00F46FC5">
        <w:rPr>
          <w:rStyle w:val="StyleUnderline"/>
        </w:rPr>
        <w:t>is expensive</w:t>
      </w:r>
      <w:r w:rsidRPr="00F46FC5">
        <w:rPr>
          <w:sz w:val="16"/>
        </w:rPr>
        <w:t xml:space="preserve"> and will become even more so when extended to others. France just rushed to reopen a fourth nuclear airbase in response to Trump for $1.7 billion." Paris will soon feel the same pressure that Washington dealt with throughout the Cold War-namely, </w:t>
      </w:r>
      <w:r w:rsidRPr="00F46FC5">
        <w:rPr>
          <w:rStyle w:val="StyleUnderline"/>
        </w:rPr>
        <w:t>allies</w:t>
      </w:r>
      <w:r w:rsidRPr="00F46FC5">
        <w:rPr>
          <w:sz w:val="16"/>
        </w:rPr>
        <w:t xml:space="preserve"> that </w:t>
      </w:r>
      <w:r w:rsidRPr="00F46FC5">
        <w:rPr>
          <w:rStyle w:val="StyleUnderline"/>
        </w:rPr>
        <w:t xml:space="preserve">constantly demand reassurance while never feeling fully reassured. </w:t>
      </w:r>
      <w:r w:rsidRPr="00F46FC5">
        <w:rPr>
          <w:rStyle w:val="Emphasis"/>
        </w:rPr>
        <w:t>Russia could exploit this</w:t>
      </w:r>
      <w:r w:rsidRPr="00F46FC5">
        <w:rPr>
          <w:sz w:val="16"/>
        </w:rPr>
        <w:t xml:space="preserve"> effect, </w:t>
      </w:r>
      <w:r w:rsidRPr="00F46FC5">
        <w:rPr>
          <w:rStyle w:val="StyleUnderline"/>
        </w:rPr>
        <w:t>pushing Europeans into spending more and more on nuclear arms</w:t>
      </w:r>
      <w:r w:rsidRPr="00F46FC5">
        <w:rPr>
          <w:sz w:val="16"/>
        </w:rPr>
        <w:t>.</w:t>
      </w:r>
    </w:p>
    <w:p w14:paraId="11CE7F7E" w14:textId="77777777" w:rsidR="00F7026D" w:rsidRPr="00F46FC5" w:rsidRDefault="00F7026D" w:rsidP="00F7026D">
      <w:pPr>
        <w:rPr>
          <w:sz w:val="16"/>
        </w:rPr>
      </w:pPr>
      <w:r w:rsidRPr="00F46FC5">
        <w:rPr>
          <w:sz w:val="16"/>
        </w:rPr>
        <w:t>That is why conventional deterrence matters so much. It is the most costeffective and credible way to contain Russia. It also could have the beneficial effect of bolstering Europe's defense industry and making Europeans less dependent on U.S. military gear.</w:t>
      </w:r>
    </w:p>
    <w:p w14:paraId="39FDCAD5" w14:textId="77777777" w:rsidR="00F7026D" w:rsidRDefault="00F7026D" w:rsidP="00F7026D">
      <w:pPr>
        <w:rPr>
          <w:sz w:val="16"/>
        </w:rPr>
      </w:pPr>
      <w:r w:rsidRPr="00F46FC5">
        <w:rPr>
          <w:sz w:val="16"/>
        </w:rPr>
        <w:t xml:space="preserve">Establishing </w:t>
      </w:r>
      <w:r w:rsidRPr="00F46FC5">
        <w:rPr>
          <w:rStyle w:val="StyleUnderline"/>
        </w:rPr>
        <w:t xml:space="preserve">a credible European nuclear deterrent will deliver a </w:t>
      </w:r>
      <w:r w:rsidRPr="00F46FC5">
        <w:rPr>
          <w:rStyle w:val="Emphasis"/>
        </w:rPr>
        <w:t>severe blow to the global nonprolif</w:t>
      </w:r>
      <w:r w:rsidRPr="00F46FC5">
        <w:rPr>
          <w:rStyle w:val="StyleUnderline"/>
        </w:rPr>
        <w:t xml:space="preserve">eration </w:t>
      </w:r>
      <w:r w:rsidRPr="00F46FC5">
        <w:rPr>
          <w:rStyle w:val="Emphasis"/>
        </w:rPr>
        <w:t>regime</w:t>
      </w:r>
      <w:r w:rsidRPr="00F46FC5">
        <w:rPr>
          <w:rStyle w:val="StyleUnderline"/>
        </w:rPr>
        <w:t>. Member states of the</w:t>
      </w:r>
      <w:r w:rsidRPr="00F46FC5">
        <w:rPr>
          <w:sz w:val="16"/>
        </w:rPr>
        <w:t xml:space="preserve"> nuclear Non-Proliferation Treaty (</w:t>
      </w:r>
      <w:r w:rsidRPr="00F46FC5">
        <w:rPr>
          <w:rStyle w:val="StyleUnderline"/>
        </w:rPr>
        <w:t>NPT</w:t>
      </w:r>
      <w:r w:rsidRPr="00F46FC5">
        <w:rPr>
          <w:sz w:val="16"/>
        </w:rPr>
        <w:t xml:space="preserve">) </w:t>
      </w:r>
      <w:r w:rsidRPr="00F46FC5">
        <w:rPr>
          <w:rStyle w:val="StyleUnderline"/>
        </w:rPr>
        <w:t>would</w:t>
      </w:r>
      <w:r w:rsidRPr="00F46FC5">
        <w:rPr>
          <w:sz w:val="16"/>
        </w:rPr>
        <w:t xml:space="preserve"> rightfully </w:t>
      </w:r>
      <w:r w:rsidRPr="00F46FC5">
        <w:rPr>
          <w:rStyle w:val="StyleUnderline"/>
        </w:rPr>
        <w:t>question whether any move to extend French and UK nuclear deterrence to Europe would be in line with the treaty</w:t>
      </w:r>
      <w:r w:rsidRPr="00F46FC5">
        <w:rPr>
          <w:sz w:val="16"/>
        </w:rPr>
        <w:t xml:space="preserve">. Despite the argument brought forward by German legal experts that financial support for French nuclear forces would not violate the NPT," politically, </w:t>
      </w:r>
      <w:r w:rsidRPr="00F46FC5">
        <w:rPr>
          <w:rStyle w:val="StyleUnderline"/>
        </w:rPr>
        <w:t>any</w:t>
      </w:r>
      <w:r w:rsidRPr="00F46FC5">
        <w:rPr>
          <w:sz w:val="16"/>
        </w:rPr>
        <w:t xml:space="preserve"> such </w:t>
      </w:r>
      <w:r w:rsidRPr="00F46FC5">
        <w:rPr>
          <w:rStyle w:val="StyleUnderline"/>
        </w:rPr>
        <w:t xml:space="preserve">move could well mean the </w:t>
      </w:r>
      <w:r w:rsidRPr="00F46FC5">
        <w:rPr>
          <w:rStyle w:val="Emphasis"/>
        </w:rPr>
        <w:t>treaty's death knell</w:t>
      </w:r>
      <w:r w:rsidRPr="00F46FC5">
        <w:rPr>
          <w:sz w:val="16"/>
        </w:rPr>
        <w:t>.</w:t>
      </w:r>
    </w:p>
    <w:p w14:paraId="6A8B8B82" w14:textId="77777777" w:rsidR="00F7026D" w:rsidRDefault="00F7026D" w:rsidP="00996912">
      <w:pPr>
        <w:rPr>
          <w:sz w:val="16"/>
        </w:rPr>
      </w:pPr>
    </w:p>
    <w:p w14:paraId="315BA4F4" w14:textId="2567A5A8" w:rsidR="00996912" w:rsidRDefault="00996912" w:rsidP="00996912">
      <w:pPr>
        <w:pStyle w:val="Heading3"/>
      </w:pPr>
      <w:r>
        <w:t>Nuclear Sharing---U---2NC</w:t>
      </w:r>
    </w:p>
    <w:p w14:paraId="23D3EF32" w14:textId="77777777" w:rsidR="00996912" w:rsidRDefault="00996912" w:rsidP="00996912">
      <w:pPr>
        <w:pStyle w:val="Heading4"/>
      </w:pPr>
      <w:r>
        <w:t xml:space="preserve">France and Germany are </w:t>
      </w:r>
      <w:r>
        <w:rPr>
          <w:u w:val="single"/>
        </w:rPr>
        <w:t>open</w:t>
      </w:r>
      <w:r>
        <w:t>.</w:t>
      </w:r>
    </w:p>
    <w:p w14:paraId="148C20BE" w14:textId="77777777" w:rsidR="00996912" w:rsidRDefault="00996912" w:rsidP="00996912">
      <w:r w:rsidRPr="009164CB">
        <w:rPr>
          <w:rStyle w:val="Style13ptBold"/>
        </w:rPr>
        <w:t>Hairsine ’25</w:t>
      </w:r>
      <w:r>
        <w:t xml:space="preserve"> [Kate; May 14; Reporter and senior editor; DW, “Macron open to deploying French nuclear weapons in Europe,” </w:t>
      </w:r>
      <w:r w:rsidRPr="009164CB">
        <w:t>https://www.dw.com/en/macron-open-to-deploying-french-nuclear-weapons-in-europe/a-72534138</w:t>
      </w:r>
      <w:r>
        <w:t xml:space="preserve">; Accessed 7.16.25] </w:t>
      </w:r>
    </w:p>
    <w:p w14:paraId="5ED0C8C0" w14:textId="77777777" w:rsidR="00996912" w:rsidRPr="009164CB" w:rsidRDefault="00996912" w:rsidP="00996912">
      <w:pPr>
        <w:rPr>
          <w:sz w:val="16"/>
        </w:rPr>
      </w:pPr>
      <w:r w:rsidRPr="009164CB">
        <w:rPr>
          <w:rStyle w:val="StyleUnderline"/>
        </w:rPr>
        <w:t xml:space="preserve">French President </w:t>
      </w:r>
      <w:r w:rsidRPr="009164CB">
        <w:rPr>
          <w:rStyle w:val="Emphasis"/>
        </w:rPr>
        <w:t>Emmanuel Macron</w:t>
      </w:r>
      <w:r w:rsidRPr="009164CB">
        <w:rPr>
          <w:rStyle w:val="StyleUnderline"/>
        </w:rPr>
        <w:t xml:space="preserve"> said on Tuesday that he was open to discussing the potential </w:t>
      </w:r>
      <w:r w:rsidRPr="009164CB">
        <w:rPr>
          <w:rStyle w:val="Emphasis"/>
        </w:rPr>
        <w:t>deployment</w:t>
      </w:r>
      <w:r w:rsidRPr="009164CB">
        <w:rPr>
          <w:rStyle w:val="StyleUnderline"/>
        </w:rPr>
        <w:t xml:space="preserve"> of his country's nuclear weapons </w:t>
      </w:r>
      <w:r w:rsidRPr="009164CB">
        <w:rPr>
          <w:rStyle w:val="Emphasis"/>
        </w:rPr>
        <w:t>elsewhere</w:t>
      </w:r>
      <w:r w:rsidRPr="009164CB">
        <w:rPr>
          <w:rStyle w:val="StyleUnderline"/>
        </w:rPr>
        <w:t xml:space="preserve"> in </w:t>
      </w:r>
      <w:r w:rsidRPr="009164CB">
        <w:rPr>
          <w:rStyle w:val="Emphasis"/>
        </w:rPr>
        <w:t>Europe</w:t>
      </w:r>
      <w:r w:rsidRPr="009164CB">
        <w:rPr>
          <w:sz w:val="16"/>
        </w:rPr>
        <w:t>.</w:t>
      </w:r>
    </w:p>
    <w:p w14:paraId="0AB262A4" w14:textId="77777777" w:rsidR="00996912" w:rsidRPr="009164CB" w:rsidRDefault="00996912" w:rsidP="00996912">
      <w:pPr>
        <w:rPr>
          <w:sz w:val="16"/>
        </w:rPr>
      </w:pPr>
      <w:r w:rsidRPr="009164CB">
        <w:rPr>
          <w:sz w:val="16"/>
        </w:rPr>
        <w:t>The comments came in an interview with French broadcaster TF1 on Tuesday evening.</w:t>
      </w:r>
    </w:p>
    <w:p w14:paraId="787EEED6" w14:textId="77777777" w:rsidR="00996912" w:rsidRPr="009164CB" w:rsidRDefault="00996912" w:rsidP="00996912">
      <w:pPr>
        <w:rPr>
          <w:sz w:val="16"/>
        </w:rPr>
      </w:pPr>
      <w:r w:rsidRPr="009164CB">
        <w:rPr>
          <w:rStyle w:val="StyleUnderline"/>
        </w:rPr>
        <w:t xml:space="preserve">Macron noted that the </w:t>
      </w:r>
      <w:r w:rsidRPr="009164CB">
        <w:rPr>
          <w:rStyle w:val="Emphasis"/>
        </w:rPr>
        <w:t>U</w:t>
      </w:r>
      <w:r w:rsidRPr="009164CB">
        <w:rPr>
          <w:rStyle w:val="StyleUnderline"/>
        </w:rPr>
        <w:t xml:space="preserve">nited </w:t>
      </w:r>
      <w:r w:rsidRPr="009164CB">
        <w:rPr>
          <w:rStyle w:val="Emphasis"/>
        </w:rPr>
        <w:t>S</w:t>
      </w:r>
      <w:r w:rsidRPr="009164CB">
        <w:rPr>
          <w:rStyle w:val="StyleUnderline"/>
        </w:rPr>
        <w:t xml:space="preserve">tates already stations </w:t>
      </w:r>
      <w:r w:rsidRPr="009164CB">
        <w:rPr>
          <w:rStyle w:val="Emphasis"/>
        </w:rPr>
        <w:t>nuclear-armed aircraft</w:t>
      </w:r>
      <w:r w:rsidRPr="009164CB">
        <w:rPr>
          <w:rStyle w:val="StyleUnderline"/>
        </w:rPr>
        <w:t xml:space="preserve"> in </w:t>
      </w:r>
      <w:r w:rsidRPr="009164CB">
        <w:rPr>
          <w:rStyle w:val="Emphasis"/>
        </w:rPr>
        <w:t>Europe</w:t>
      </w:r>
      <w:r w:rsidRPr="009164CB">
        <w:rPr>
          <w:sz w:val="16"/>
        </w:rPr>
        <w:t>.</w:t>
      </w:r>
    </w:p>
    <w:p w14:paraId="389D8FF6" w14:textId="77777777" w:rsidR="00996912" w:rsidRPr="009164CB" w:rsidRDefault="00996912" w:rsidP="00996912">
      <w:pPr>
        <w:rPr>
          <w:sz w:val="16"/>
        </w:rPr>
      </w:pPr>
      <w:r w:rsidRPr="009164CB">
        <w:rPr>
          <w:sz w:val="16"/>
        </w:rPr>
        <w:t>"</w:t>
      </w:r>
      <w:r w:rsidRPr="009164CB">
        <w:rPr>
          <w:rStyle w:val="StyleUnderline"/>
        </w:rPr>
        <w:t xml:space="preserve">The </w:t>
      </w:r>
      <w:r w:rsidRPr="009164CB">
        <w:rPr>
          <w:rStyle w:val="Emphasis"/>
        </w:rPr>
        <w:t>Americans</w:t>
      </w:r>
      <w:r w:rsidRPr="009164CB">
        <w:rPr>
          <w:rStyle w:val="StyleUnderline"/>
        </w:rPr>
        <w:t xml:space="preserve"> have the bombs on planes in </w:t>
      </w:r>
      <w:r w:rsidRPr="009164CB">
        <w:rPr>
          <w:rStyle w:val="Emphasis"/>
        </w:rPr>
        <w:t>Belgium</w:t>
      </w:r>
      <w:r w:rsidRPr="009164CB">
        <w:rPr>
          <w:rStyle w:val="StyleUnderline"/>
        </w:rPr>
        <w:t xml:space="preserve">, </w:t>
      </w:r>
      <w:r w:rsidRPr="009164CB">
        <w:rPr>
          <w:rStyle w:val="Emphasis"/>
        </w:rPr>
        <w:t>Germany</w:t>
      </w:r>
      <w:r w:rsidRPr="009164CB">
        <w:rPr>
          <w:rStyle w:val="StyleUnderline"/>
        </w:rPr>
        <w:t xml:space="preserve">, </w:t>
      </w:r>
      <w:r w:rsidRPr="009164CB">
        <w:rPr>
          <w:rStyle w:val="Emphasis"/>
        </w:rPr>
        <w:t>Italy</w:t>
      </w:r>
      <w:r w:rsidRPr="009164CB">
        <w:rPr>
          <w:rStyle w:val="StyleUnderline"/>
        </w:rPr>
        <w:t xml:space="preserve">, </w:t>
      </w:r>
      <w:r w:rsidRPr="009164CB">
        <w:rPr>
          <w:rStyle w:val="Emphasis"/>
        </w:rPr>
        <w:t>Turkey</w:t>
      </w:r>
      <w:r w:rsidRPr="009164CB">
        <w:rPr>
          <w:sz w:val="16"/>
        </w:rPr>
        <w:t xml:space="preserve">," Macron said. "We </w:t>
      </w:r>
      <w:r w:rsidRPr="009164CB">
        <w:rPr>
          <w:rStyle w:val="StyleUnderline"/>
        </w:rPr>
        <w:t xml:space="preserve">are ready to </w:t>
      </w:r>
      <w:r w:rsidRPr="009164CB">
        <w:rPr>
          <w:rStyle w:val="Emphasis"/>
        </w:rPr>
        <w:t>open</w:t>
      </w:r>
      <w:r w:rsidRPr="009164CB">
        <w:rPr>
          <w:rStyle w:val="StyleUnderline"/>
        </w:rPr>
        <w:t xml:space="preserve"> this </w:t>
      </w:r>
      <w:r w:rsidRPr="009164CB">
        <w:rPr>
          <w:rStyle w:val="Emphasis"/>
        </w:rPr>
        <w:t>discussion</w:t>
      </w:r>
      <w:r w:rsidRPr="009164CB">
        <w:rPr>
          <w:sz w:val="16"/>
        </w:rPr>
        <w:t>."</w:t>
      </w:r>
    </w:p>
    <w:p w14:paraId="0FA8B2E7" w14:textId="77777777" w:rsidR="00996912" w:rsidRPr="009164CB" w:rsidRDefault="00996912" w:rsidP="00996912">
      <w:pPr>
        <w:rPr>
          <w:sz w:val="16"/>
        </w:rPr>
      </w:pPr>
      <w:r w:rsidRPr="009164CB">
        <w:rPr>
          <w:sz w:val="16"/>
        </w:rPr>
        <w:t>"I will define the framework in a very specific way in the weeks and months to come," he said.</w:t>
      </w:r>
    </w:p>
    <w:p w14:paraId="55E3F5EC" w14:textId="77777777" w:rsidR="00996912" w:rsidRPr="009164CB" w:rsidRDefault="00996912" w:rsidP="00996912">
      <w:pPr>
        <w:rPr>
          <w:sz w:val="16"/>
        </w:rPr>
      </w:pPr>
      <w:r w:rsidRPr="009164CB">
        <w:rPr>
          <w:sz w:val="16"/>
        </w:rPr>
        <w:t>Macron lists conditions for sharing France's nuclear umbrella</w:t>
      </w:r>
    </w:p>
    <w:p w14:paraId="255E4CCE" w14:textId="77777777" w:rsidR="00996912" w:rsidRPr="009164CB" w:rsidRDefault="00996912" w:rsidP="00996912">
      <w:pPr>
        <w:rPr>
          <w:sz w:val="16"/>
        </w:rPr>
      </w:pPr>
      <w:r w:rsidRPr="009164CB">
        <w:rPr>
          <w:sz w:val="16"/>
        </w:rPr>
        <w:t>In the interview, Macron made clear that any expansion of France's nuclear deterrence to other European countries would be subject to conditions.</w:t>
      </w:r>
    </w:p>
    <w:p w14:paraId="2DB54E28" w14:textId="77777777" w:rsidR="00996912" w:rsidRPr="009164CB" w:rsidRDefault="00996912" w:rsidP="00996912">
      <w:pPr>
        <w:rPr>
          <w:sz w:val="16"/>
        </w:rPr>
      </w:pPr>
      <w:r w:rsidRPr="009164CB">
        <w:rPr>
          <w:sz w:val="16"/>
        </w:rPr>
        <w:t>France, the European Union's only nuclear power, wouldn't pay for the security of others, and its own defense capabilities must remain fully intact, he stressed.</w:t>
      </w:r>
    </w:p>
    <w:p w14:paraId="1F842DC6" w14:textId="77777777" w:rsidR="00996912" w:rsidRPr="009164CB" w:rsidRDefault="00996912" w:rsidP="00996912">
      <w:pPr>
        <w:rPr>
          <w:sz w:val="16"/>
        </w:rPr>
      </w:pPr>
      <w:r w:rsidRPr="009164CB">
        <w:rPr>
          <w:sz w:val="16"/>
        </w:rPr>
        <w:t>Ultimate control over the use of the weapons would also remain solely with the French president, Macron said.</w:t>
      </w:r>
    </w:p>
    <w:p w14:paraId="2CDCC538" w14:textId="77777777" w:rsidR="00996912" w:rsidRPr="009164CB" w:rsidRDefault="00996912" w:rsidP="00996912">
      <w:pPr>
        <w:rPr>
          <w:sz w:val="16"/>
        </w:rPr>
      </w:pPr>
      <w:r w:rsidRPr="009164CB">
        <w:rPr>
          <w:sz w:val="16"/>
        </w:rPr>
        <w:t>France held around 280 nuclear warheads in 2024, according to figures from the Stockholm International Peace Research Institute.</w:t>
      </w:r>
    </w:p>
    <w:p w14:paraId="2C86C957" w14:textId="77777777" w:rsidR="00996912" w:rsidRPr="009164CB" w:rsidRDefault="00996912" w:rsidP="00996912">
      <w:pPr>
        <w:rPr>
          <w:sz w:val="16"/>
        </w:rPr>
      </w:pPr>
      <w:r w:rsidRPr="009164CB">
        <w:rPr>
          <w:sz w:val="16"/>
        </w:rPr>
        <w:t>Its military has the power to launch these independently from its own submarines or use jets to drop them from the sky.</w:t>
      </w:r>
    </w:p>
    <w:p w14:paraId="49E6D9D5" w14:textId="77777777" w:rsidR="00996912" w:rsidRPr="009164CB" w:rsidRDefault="00996912" w:rsidP="00996912">
      <w:pPr>
        <w:rPr>
          <w:sz w:val="16"/>
        </w:rPr>
      </w:pPr>
      <w:r w:rsidRPr="009164CB">
        <w:rPr>
          <w:sz w:val="16"/>
        </w:rPr>
        <w:t>Britain also has nuclear weapons, some 225 of which are stockpiled. But the country's Trident nuclear submarine program is closely linked to the US system and relies on the US for maintenance.</w:t>
      </w:r>
    </w:p>
    <w:p w14:paraId="383FA84E" w14:textId="77777777" w:rsidR="00996912" w:rsidRPr="009164CB" w:rsidRDefault="00996912" w:rsidP="00996912">
      <w:pPr>
        <w:rPr>
          <w:sz w:val="16"/>
        </w:rPr>
      </w:pPr>
      <w:r w:rsidRPr="009164CB">
        <w:rPr>
          <w:sz w:val="16"/>
        </w:rPr>
        <w:t>This raises "concerns about [Trident's] independence," according to UK think tank Chatham House.</w:t>
      </w:r>
    </w:p>
    <w:p w14:paraId="7D288FB3" w14:textId="77777777" w:rsidR="00996912" w:rsidRPr="009164CB" w:rsidRDefault="00996912" w:rsidP="00996912">
      <w:pPr>
        <w:rPr>
          <w:rStyle w:val="StyleUnderline"/>
        </w:rPr>
      </w:pPr>
      <w:r w:rsidRPr="009164CB">
        <w:rPr>
          <w:rStyle w:val="StyleUnderline"/>
        </w:rPr>
        <w:t xml:space="preserve">Germany and </w:t>
      </w:r>
      <w:r w:rsidRPr="009164CB">
        <w:rPr>
          <w:rStyle w:val="Emphasis"/>
        </w:rPr>
        <w:t>others</w:t>
      </w:r>
      <w:r w:rsidRPr="009164CB">
        <w:rPr>
          <w:rStyle w:val="StyleUnderline"/>
        </w:rPr>
        <w:t xml:space="preserve"> open to French nuclear proposal</w:t>
      </w:r>
    </w:p>
    <w:p w14:paraId="181DBE4A" w14:textId="77777777" w:rsidR="00996912" w:rsidRPr="009164CB" w:rsidRDefault="00996912" w:rsidP="00996912">
      <w:pPr>
        <w:rPr>
          <w:sz w:val="16"/>
        </w:rPr>
      </w:pPr>
      <w:r w:rsidRPr="009164CB">
        <w:rPr>
          <w:sz w:val="16"/>
        </w:rPr>
        <w:t>Marcon proposed back in March holding talks with European allies about how French nuclear weapons could help protect Europe.</w:t>
      </w:r>
    </w:p>
    <w:p w14:paraId="4819E4E4" w14:textId="77777777" w:rsidR="00996912" w:rsidRPr="009164CB" w:rsidRDefault="00996912" w:rsidP="00996912">
      <w:pPr>
        <w:rPr>
          <w:sz w:val="16"/>
        </w:rPr>
      </w:pPr>
      <w:r w:rsidRPr="009164CB">
        <w:rPr>
          <w:sz w:val="16"/>
        </w:rPr>
        <w:t xml:space="preserve">These </w:t>
      </w:r>
      <w:r w:rsidRPr="009164CB">
        <w:rPr>
          <w:rStyle w:val="Emphasis"/>
        </w:rPr>
        <w:t>comments</w:t>
      </w:r>
      <w:r w:rsidRPr="009164CB">
        <w:rPr>
          <w:rStyle w:val="StyleUnderline"/>
        </w:rPr>
        <w:t xml:space="preserve"> come as many European </w:t>
      </w:r>
      <w:r w:rsidRPr="009164CB">
        <w:rPr>
          <w:rStyle w:val="Emphasis"/>
        </w:rPr>
        <w:t>leaders</w:t>
      </w:r>
      <w:r w:rsidRPr="009164CB">
        <w:rPr>
          <w:rStyle w:val="StyleUnderline"/>
        </w:rPr>
        <w:t xml:space="preserve"> feel they can no longer rely on the </w:t>
      </w:r>
      <w:r w:rsidRPr="009164CB">
        <w:rPr>
          <w:rStyle w:val="Emphasis"/>
        </w:rPr>
        <w:t>US' nuclear commitment</w:t>
      </w:r>
      <w:r w:rsidRPr="009164CB">
        <w:rPr>
          <w:rStyle w:val="StyleUnderline"/>
        </w:rPr>
        <w:t xml:space="preserve"> to </w:t>
      </w:r>
      <w:r w:rsidRPr="009164CB">
        <w:rPr>
          <w:rStyle w:val="Emphasis"/>
        </w:rPr>
        <w:t>Europe</w:t>
      </w:r>
      <w:r w:rsidRPr="009164CB">
        <w:rPr>
          <w:sz w:val="16"/>
        </w:rPr>
        <w:t xml:space="preserve"> amid concerns of the Russian threat to the continent.</w:t>
      </w:r>
    </w:p>
    <w:p w14:paraId="246EC7A9" w14:textId="77777777" w:rsidR="00996912" w:rsidRPr="009164CB" w:rsidRDefault="00996912" w:rsidP="00996912">
      <w:pPr>
        <w:rPr>
          <w:sz w:val="16"/>
        </w:rPr>
      </w:pPr>
      <w:r w:rsidRPr="009164CB">
        <w:rPr>
          <w:sz w:val="16"/>
        </w:rPr>
        <w:t>Germany's Chancellor Friedrich Merz has also expressed interest in his country hosting French nuclear weapons.</w:t>
      </w:r>
    </w:p>
    <w:p w14:paraId="48EE6726" w14:textId="77777777" w:rsidR="00996912" w:rsidRPr="009164CB" w:rsidRDefault="00996912" w:rsidP="00996912">
      <w:pPr>
        <w:rPr>
          <w:sz w:val="16"/>
        </w:rPr>
      </w:pPr>
      <w:r w:rsidRPr="009164CB">
        <w:rPr>
          <w:rStyle w:val="StyleUnderline"/>
        </w:rPr>
        <w:t>He stressed</w:t>
      </w:r>
      <w:r w:rsidRPr="009164CB">
        <w:rPr>
          <w:sz w:val="16"/>
        </w:rPr>
        <w:t xml:space="preserve">, </w:t>
      </w:r>
      <w:r w:rsidRPr="009164CB">
        <w:rPr>
          <w:rStyle w:val="Emphasis"/>
        </w:rPr>
        <w:t>however</w:t>
      </w:r>
      <w:r w:rsidRPr="009164CB">
        <w:rPr>
          <w:sz w:val="16"/>
        </w:rPr>
        <w:t xml:space="preserve">, at a joint press conference with Macron in Paris last week, </w:t>
      </w:r>
      <w:r w:rsidRPr="009164CB">
        <w:rPr>
          <w:rStyle w:val="StyleUnderline"/>
        </w:rPr>
        <w:t>that this would be</w:t>
      </w:r>
      <w:r w:rsidRPr="009164CB">
        <w:rPr>
          <w:sz w:val="16"/>
        </w:rPr>
        <w:t xml:space="preserve"> "</w:t>
      </w:r>
      <w:r w:rsidRPr="009164CB">
        <w:rPr>
          <w:rStyle w:val="Emphasis"/>
        </w:rPr>
        <w:t>expressly</w:t>
      </w:r>
      <w:r w:rsidRPr="009164CB">
        <w:rPr>
          <w:rStyle w:val="StyleUnderline"/>
        </w:rPr>
        <w:t xml:space="preserve"> not a </w:t>
      </w:r>
      <w:r w:rsidRPr="009164CB">
        <w:rPr>
          <w:rStyle w:val="Emphasis"/>
        </w:rPr>
        <w:t>substitute</w:t>
      </w:r>
      <w:r w:rsidRPr="009164CB">
        <w:rPr>
          <w:rStyle w:val="StyleUnderline"/>
        </w:rPr>
        <w:t xml:space="preserve"> for the nuclear guarantee</w:t>
      </w:r>
      <w:r w:rsidRPr="009164CB">
        <w:rPr>
          <w:sz w:val="16"/>
        </w:rPr>
        <w:t xml:space="preserve"> currently being given to Europe </w:t>
      </w:r>
      <w:r w:rsidRPr="009164CB">
        <w:rPr>
          <w:rStyle w:val="StyleUnderline"/>
        </w:rPr>
        <w:t xml:space="preserve">by the </w:t>
      </w:r>
      <w:r w:rsidRPr="009164CB">
        <w:rPr>
          <w:rStyle w:val="Emphasis"/>
        </w:rPr>
        <w:t>U</w:t>
      </w:r>
      <w:r w:rsidRPr="009164CB">
        <w:rPr>
          <w:rStyle w:val="StyleUnderline"/>
        </w:rPr>
        <w:t xml:space="preserve">nited </w:t>
      </w:r>
      <w:r w:rsidRPr="009164CB">
        <w:rPr>
          <w:rStyle w:val="Emphasis"/>
        </w:rPr>
        <w:t>S</w:t>
      </w:r>
      <w:r w:rsidRPr="009164CB">
        <w:rPr>
          <w:rStyle w:val="StyleUnderline"/>
        </w:rPr>
        <w:t xml:space="preserve">tates of </w:t>
      </w:r>
      <w:r w:rsidRPr="009164CB">
        <w:rPr>
          <w:rStyle w:val="Emphasis"/>
        </w:rPr>
        <w:t>A</w:t>
      </w:r>
      <w:r w:rsidRPr="009164CB">
        <w:rPr>
          <w:rStyle w:val="StyleUnderline"/>
        </w:rPr>
        <w:t>merica</w:t>
      </w:r>
      <w:r w:rsidRPr="009164CB">
        <w:rPr>
          <w:sz w:val="16"/>
        </w:rPr>
        <w:t>."</w:t>
      </w:r>
    </w:p>
    <w:p w14:paraId="7CF804F4" w14:textId="77777777" w:rsidR="00996912" w:rsidRPr="009164CB" w:rsidRDefault="00996912" w:rsidP="00996912"/>
    <w:p w14:paraId="51E2F0E9" w14:textId="77777777" w:rsidR="00996912" w:rsidRDefault="00996912" w:rsidP="00996912">
      <w:pPr>
        <w:pStyle w:val="Heading4"/>
      </w:pPr>
      <w:r>
        <w:t>It’s on the brink.</w:t>
      </w:r>
    </w:p>
    <w:p w14:paraId="0A41069F" w14:textId="77777777" w:rsidR="00996912" w:rsidRPr="00C34222" w:rsidRDefault="00996912" w:rsidP="00996912">
      <w:r w:rsidRPr="00C34222">
        <w:rPr>
          <w:rStyle w:val="Style13ptBold"/>
        </w:rPr>
        <w:t>Ricketts ’25</w:t>
      </w:r>
      <w:r>
        <w:t xml:space="preserve"> [Peter; July 14; Former diplomat, Chair at Lords European Affairs Committee; Financial Times, “The resurrection of the London-Paris-Berlin triangle,” </w:t>
      </w:r>
      <w:r w:rsidRPr="00C34222">
        <w:t>https://www.ft.com/content/fb29477b-6212-4974-963f-530e96491a29</w:t>
      </w:r>
      <w:r>
        <w:t>; Accessed 7.16.25]</w:t>
      </w:r>
    </w:p>
    <w:p w14:paraId="7BA7AB6B" w14:textId="77777777" w:rsidR="00996912" w:rsidRPr="00C34222" w:rsidRDefault="00996912" w:rsidP="00996912">
      <w:pPr>
        <w:rPr>
          <w:sz w:val="16"/>
        </w:rPr>
      </w:pPr>
      <w:r w:rsidRPr="00C34222">
        <w:rPr>
          <w:rStyle w:val="StyleUnderline"/>
        </w:rPr>
        <w:t xml:space="preserve">UK-French nuclear co-operation is at the heart of the debate on how the Europeans should </w:t>
      </w:r>
      <w:r w:rsidRPr="00C34222">
        <w:rPr>
          <w:rStyle w:val="Emphasis"/>
        </w:rPr>
        <w:t>respond</w:t>
      </w:r>
      <w:r w:rsidRPr="00C34222">
        <w:rPr>
          <w:rStyle w:val="StyleUnderline"/>
        </w:rPr>
        <w:t xml:space="preserve"> to the weakening </w:t>
      </w:r>
      <w:r w:rsidRPr="00C34222">
        <w:rPr>
          <w:rStyle w:val="Emphasis"/>
        </w:rPr>
        <w:t>US commitment</w:t>
      </w:r>
      <w:r w:rsidRPr="00C34222">
        <w:rPr>
          <w:rStyle w:val="StyleUnderline"/>
        </w:rPr>
        <w:t xml:space="preserve"> to </w:t>
      </w:r>
      <w:r w:rsidRPr="00C34222">
        <w:rPr>
          <w:rStyle w:val="Emphasis"/>
        </w:rPr>
        <w:t>Nato</w:t>
      </w:r>
      <w:r w:rsidRPr="00C34222">
        <w:rPr>
          <w:sz w:val="16"/>
        </w:rPr>
        <w:t xml:space="preserve">. For 30 years, London and Paris have stuck to the formula that the vital interests of one of them could not be threatened without the vital interests of the other being engaged as well. But what about the rest of Europe? As Merz said just before becoming chancellor: “The </w:t>
      </w:r>
      <w:r w:rsidRPr="00C34222">
        <w:rPr>
          <w:rStyle w:val="StyleUnderline"/>
        </w:rPr>
        <w:t xml:space="preserve">sharing of </w:t>
      </w:r>
      <w:r w:rsidRPr="00C34222">
        <w:rPr>
          <w:rStyle w:val="Emphasis"/>
        </w:rPr>
        <w:t>nuclear weapons</w:t>
      </w:r>
      <w:r w:rsidRPr="00C34222">
        <w:rPr>
          <w:rStyle w:val="StyleUnderline"/>
        </w:rPr>
        <w:t xml:space="preserve"> is a subject we need to </w:t>
      </w:r>
      <w:r w:rsidRPr="00C34222">
        <w:rPr>
          <w:rStyle w:val="Emphasis"/>
        </w:rPr>
        <w:t>talk about</w:t>
      </w:r>
      <w:r w:rsidRPr="00C34222">
        <w:rPr>
          <w:rFonts w:ascii="Times New Roman" w:hAnsi="Times New Roman" w:cs="Times New Roman"/>
          <w:sz w:val="16"/>
        </w:rPr>
        <w:t> </w:t>
      </w:r>
      <w:r w:rsidRPr="00C34222">
        <w:rPr>
          <w:sz w:val="16"/>
        </w:rPr>
        <w:t>.</w:t>
      </w:r>
      <w:r w:rsidRPr="00C34222">
        <w:rPr>
          <w:rFonts w:ascii="Times New Roman" w:hAnsi="Times New Roman" w:cs="Times New Roman"/>
          <w:sz w:val="16"/>
        </w:rPr>
        <w:t> </w:t>
      </w:r>
      <w:r w:rsidRPr="00C34222">
        <w:rPr>
          <w:sz w:val="16"/>
        </w:rPr>
        <w:t>.</w:t>
      </w:r>
      <w:r w:rsidRPr="00C34222">
        <w:rPr>
          <w:rFonts w:ascii="Times New Roman" w:hAnsi="Times New Roman" w:cs="Times New Roman"/>
          <w:sz w:val="16"/>
        </w:rPr>
        <w:t> </w:t>
      </w:r>
      <w:r w:rsidRPr="00C34222">
        <w:rPr>
          <w:sz w:val="16"/>
        </w:rPr>
        <w:t>.</w:t>
      </w:r>
      <w:r w:rsidRPr="00C34222">
        <w:rPr>
          <w:rFonts w:ascii="Times New Roman" w:hAnsi="Times New Roman" w:cs="Times New Roman"/>
          <w:sz w:val="16"/>
        </w:rPr>
        <w:t> </w:t>
      </w:r>
      <w:r w:rsidRPr="00C34222">
        <w:rPr>
          <w:rStyle w:val="StyleUnderline"/>
        </w:rPr>
        <w:t xml:space="preserve">We have to be </w:t>
      </w:r>
      <w:r w:rsidRPr="00C34222">
        <w:rPr>
          <w:rStyle w:val="Emphasis"/>
        </w:rPr>
        <w:t>stronger together</w:t>
      </w:r>
      <w:r w:rsidRPr="00C34222">
        <w:rPr>
          <w:rStyle w:val="StyleUnderline"/>
        </w:rPr>
        <w:t xml:space="preserve"> in </w:t>
      </w:r>
      <w:r w:rsidRPr="00C34222">
        <w:rPr>
          <w:rStyle w:val="Emphasis"/>
        </w:rPr>
        <w:t>nuclear deterrence</w:t>
      </w:r>
      <w:r w:rsidRPr="00C34222">
        <w:rPr>
          <w:sz w:val="16"/>
        </w:rPr>
        <w:t>.</w:t>
      </w:r>
      <w:r w:rsidRPr="00C34222">
        <w:rPr>
          <w:rFonts w:cs="Garamond"/>
          <w:sz w:val="16"/>
        </w:rPr>
        <w:t>”</w:t>
      </w:r>
    </w:p>
    <w:p w14:paraId="6A6827C5" w14:textId="77777777" w:rsidR="00996912" w:rsidRDefault="00996912" w:rsidP="00996912">
      <w:pPr>
        <w:rPr>
          <w:sz w:val="16"/>
        </w:rPr>
      </w:pPr>
      <w:r w:rsidRPr="00C34222">
        <w:rPr>
          <w:rStyle w:val="StyleUnderline"/>
        </w:rPr>
        <w:t xml:space="preserve">The Northwood declaration’s confirmation that the two countries will </w:t>
      </w:r>
      <w:r w:rsidRPr="00C34222">
        <w:rPr>
          <w:sz w:val="16"/>
        </w:rPr>
        <w:t>“co-</w:t>
      </w:r>
      <w:r w:rsidRPr="00C34222">
        <w:rPr>
          <w:rStyle w:val="StyleUnderline"/>
        </w:rPr>
        <w:t xml:space="preserve">ordinate across nuclear </w:t>
      </w:r>
      <w:r w:rsidRPr="00C34222">
        <w:rPr>
          <w:rStyle w:val="Emphasis"/>
        </w:rPr>
        <w:t>policy</w:t>
      </w:r>
      <w:r w:rsidRPr="00C34222">
        <w:rPr>
          <w:sz w:val="16"/>
        </w:rPr>
        <w:t xml:space="preserve">, capabilities and operations” </w:t>
      </w:r>
      <w:r w:rsidRPr="00C34222">
        <w:rPr>
          <w:rStyle w:val="StyleUnderline"/>
        </w:rPr>
        <w:t xml:space="preserve">is a response to the concerns of </w:t>
      </w:r>
      <w:r w:rsidRPr="00C34222">
        <w:rPr>
          <w:rStyle w:val="Emphasis"/>
        </w:rPr>
        <w:t>Merz</w:t>
      </w:r>
      <w:r w:rsidRPr="00C34222">
        <w:rPr>
          <w:sz w:val="16"/>
        </w:rPr>
        <w:t xml:space="preserve"> and others. </w:t>
      </w:r>
      <w:r w:rsidRPr="00C34222">
        <w:rPr>
          <w:rStyle w:val="StyleUnderline"/>
        </w:rPr>
        <w:t xml:space="preserve">Quite rightly, there is much </w:t>
      </w:r>
      <w:r w:rsidRPr="00C34222">
        <w:rPr>
          <w:rStyle w:val="Emphasis"/>
        </w:rPr>
        <w:t>ambiguity</w:t>
      </w:r>
      <w:r w:rsidRPr="00C34222">
        <w:rPr>
          <w:rStyle w:val="StyleUnderline"/>
        </w:rPr>
        <w:t xml:space="preserve"> in this </w:t>
      </w:r>
      <w:r w:rsidRPr="00C34222">
        <w:rPr>
          <w:rStyle w:val="Emphasis"/>
        </w:rPr>
        <w:t>careful phrasing</w:t>
      </w:r>
      <w:r w:rsidRPr="00C34222">
        <w:rPr>
          <w:sz w:val="16"/>
        </w:rPr>
        <w:t xml:space="preserve">. That is how deterrence works. </w:t>
      </w:r>
      <w:r w:rsidRPr="00C34222">
        <w:rPr>
          <w:rStyle w:val="StyleUnderline"/>
        </w:rPr>
        <w:t xml:space="preserve">But the overall message is </w:t>
      </w:r>
      <w:r w:rsidRPr="00C34222">
        <w:rPr>
          <w:rStyle w:val="Emphasis"/>
        </w:rPr>
        <w:t>clear enough</w:t>
      </w:r>
      <w:r w:rsidRPr="00C34222">
        <w:rPr>
          <w:sz w:val="16"/>
        </w:rPr>
        <w:t xml:space="preserve">. </w:t>
      </w:r>
      <w:r w:rsidRPr="00C34222">
        <w:rPr>
          <w:rStyle w:val="StyleUnderline"/>
        </w:rPr>
        <w:t xml:space="preserve">The new wording is more groundbreaking for </w:t>
      </w:r>
      <w:r w:rsidRPr="00C34222">
        <w:rPr>
          <w:rStyle w:val="Emphasis"/>
        </w:rPr>
        <w:t>France</w:t>
      </w:r>
      <w:r w:rsidRPr="00C34222">
        <w:rPr>
          <w:rStyle w:val="StyleUnderline"/>
        </w:rPr>
        <w:t xml:space="preserve"> </w:t>
      </w:r>
      <w:r w:rsidRPr="00C34222">
        <w:rPr>
          <w:sz w:val="16"/>
        </w:rPr>
        <w:t>(</w:t>
      </w:r>
      <w:r w:rsidRPr="00C34222">
        <w:rPr>
          <w:rStyle w:val="StyleUnderline"/>
        </w:rPr>
        <w:t xml:space="preserve">which has always been </w:t>
      </w:r>
      <w:r w:rsidRPr="00C34222">
        <w:rPr>
          <w:rStyle w:val="Emphasis"/>
        </w:rPr>
        <w:t>Delphic</w:t>
      </w:r>
      <w:r w:rsidRPr="00C34222">
        <w:rPr>
          <w:rStyle w:val="StyleUnderline"/>
        </w:rPr>
        <w:t xml:space="preserve"> about whether its nuclear </w:t>
      </w:r>
      <w:r w:rsidRPr="00C34222">
        <w:rPr>
          <w:rStyle w:val="Emphasis"/>
        </w:rPr>
        <w:t>deterrence</w:t>
      </w:r>
      <w:r w:rsidRPr="00C34222">
        <w:rPr>
          <w:rStyle w:val="StyleUnderline"/>
        </w:rPr>
        <w:t xml:space="preserve"> extends to its </w:t>
      </w:r>
      <w:r w:rsidRPr="00C34222">
        <w:rPr>
          <w:rStyle w:val="Emphasis"/>
        </w:rPr>
        <w:t>European partners</w:t>
      </w:r>
      <w:r w:rsidRPr="00C34222">
        <w:rPr>
          <w:sz w:val="16"/>
        </w:rPr>
        <w:t xml:space="preserve">) than for the UK, whose nuclear weapons have long been declared to Nato for the defence of all allies. Nonetheless, it </w:t>
      </w:r>
      <w:r w:rsidRPr="00C34222">
        <w:rPr>
          <w:rStyle w:val="StyleUnderline"/>
        </w:rPr>
        <w:t xml:space="preserve">is a powerful mark of the growing </w:t>
      </w:r>
      <w:r w:rsidRPr="00C34222">
        <w:rPr>
          <w:rStyle w:val="Emphasis"/>
        </w:rPr>
        <w:t>strategic</w:t>
      </w:r>
      <w:r w:rsidRPr="00C34222">
        <w:rPr>
          <w:rStyle w:val="StyleUnderline"/>
        </w:rPr>
        <w:t xml:space="preserve"> </w:t>
      </w:r>
      <w:r w:rsidRPr="00C34222">
        <w:rPr>
          <w:rStyle w:val="Emphasis"/>
        </w:rPr>
        <w:t>confidence</w:t>
      </w:r>
      <w:r w:rsidRPr="00C34222">
        <w:rPr>
          <w:sz w:val="16"/>
        </w:rPr>
        <w:t xml:space="preserve"> between London and Paris.</w:t>
      </w:r>
    </w:p>
    <w:p w14:paraId="36EE1D66" w14:textId="634E8696" w:rsidR="00F7026D" w:rsidRDefault="00F7026D" w:rsidP="00F7026D">
      <w:pPr>
        <w:pStyle w:val="Heading3"/>
      </w:pPr>
      <w:r>
        <w:t>Nuclear Sharing---</w:t>
      </w:r>
      <w:r w:rsidR="00A73909">
        <w:t>Internal</w:t>
      </w:r>
      <w:r>
        <w:t>---2NC</w:t>
      </w:r>
    </w:p>
    <w:p w14:paraId="6712B8FC" w14:textId="77777777" w:rsidR="00F7026D" w:rsidRDefault="00F7026D" w:rsidP="00F7026D">
      <w:pPr>
        <w:pStyle w:val="Heading4"/>
      </w:pPr>
      <w:r>
        <w:t xml:space="preserve">Failing </w:t>
      </w:r>
      <w:r>
        <w:rPr>
          <w:u w:val="single"/>
        </w:rPr>
        <w:t>destroys the EU</w:t>
      </w:r>
      <w:r>
        <w:t xml:space="preserve">. </w:t>
      </w:r>
    </w:p>
    <w:p w14:paraId="544F8545" w14:textId="77777777" w:rsidR="00F7026D" w:rsidRPr="009212B8" w:rsidRDefault="00F7026D" w:rsidP="00F7026D">
      <w:r>
        <w:t xml:space="preserve">Michael </w:t>
      </w:r>
      <w:r w:rsidRPr="001E6887">
        <w:rPr>
          <w:rStyle w:val="Style13ptBold"/>
        </w:rPr>
        <w:t>Rühle 24</w:t>
      </w:r>
      <w:r>
        <w:t>, former Head of Hybrid Challenges and Energy Security in the Emerging Security Challenges Division at the North Atlantic Treaty Organization, “German Musings About a European Nuclear Deterrent,” National Institute for Public Policy, 01-03-2024, https://nipp.org/information_series/michael-ruhle-german-musings-about-a-european-nuclear-deterrent-no-571-january-3-2024, DG</w:t>
      </w:r>
    </w:p>
    <w:p w14:paraId="09B88D39" w14:textId="77777777" w:rsidR="00F7026D" w:rsidRDefault="00F7026D" w:rsidP="00F7026D">
      <w:pPr>
        <w:rPr>
          <w:sz w:val="16"/>
        </w:rPr>
      </w:pPr>
      <w:r w:rsidRPr="00481F09">
        <w:rPr>
          <w:sz w:val="16"/>
        </w:rPr>
        <w:t xml:space="preserve">First, </w:t>
      </w:r>
      <w:r w:rsidRPr="00481F09">
        <w:rPr>
          <w:rStyle w:val="StyleUnderline"/>
        </w:rPr>
        <w:t xml:space="preserve">there is </w:t>
      </w:r>
      <w:r w:rsidRPr="00481F09">
        <w:rPr>
          <w:rStyle w:val="Emphasis"/>
        </w:rPr>
        <w:t>no nuclear consensus</w:t>
      </w:r>
      <w:r w:rsidRPr="00481F09">
        <w:rPr>
          <w:rStyle w:val="StyleUnderline"/>
        </w:rPr>
        <w:t xml:space="preserve"> within the EU about </w:t>
      </w:r>
      <w:r w:rsidRPr="00481F09">
        <w:rPr>
          <w:sz w:val="16"/>
        </w:rPr>
        <w:t xml:space="preserve">the legitimacy of </w:t>
      </w:r>
      <w:r w:rsidRPr="00481F09">
        <w:rPr>
          <w:rStyle w:val="StyleUnderline"/>
        </w:rPr>
        <w:t>nuclear deterrence</w:t>
      </w:r>
      <w:r w:rsidRPr="00481F09">
        <w:rPr>
          <w:sz w:val="16"/>
        </w:rPr>
        <w:t xml:space="preserve">, but rather a massive disagreement. Although Sweden has now given up its anti-nuclear dalliance and is striving to join NATO, the neutral states of </w:t>
      </w:r>
      <w:r w:rsidRPr="00481F09">
        <w:rPr>
          <w:rStyle w:val="StyleUnderline"/>
        </w:rPr>
        <w:t>Ireland and Austria are</w:t>
      </w:r>
      <w:r w:rsidRPr="00481F09">
        <w:rPr>
          <w:sz w:val="16"/>
        </w:rPr>
        <w:t xml:space="preserve"> still </w:t>
      </w:r>
      <w:r w:rsidRPr="00481F09">
        <w:rPr>
          <w:rStyle w:val="Emphasis"/>
        </w:rPr>
        <w:t>try</w:t>
      </w:r>
      <w:r w:rsidRPr="00481F09">
        <w:rPr>
          <w:rStyle w:val="StyleUnderline"/>
        </w:rPr>
        <w:t xml:space="preserve">ing to discredit nuclear deterrence at </w:t>
      </w:r>
      <w:r w:rsidRPr="00481F09">
        <w:rPr>
          <w:rStyle w:val="Emphasis"/>
        </w:rPr>
        <w:t>every opportunity</w:t>
      </w:r>
      <w:r w:rsidRPr="00481F09">
        <w:rPr>
          <w:sz w:val="16"/>
        </w:rPr>
        <w:t xml:space="preserve">. This means that </w:t>
      </w:r>
      <w:r w:rsidRPr="00481F09">
        <w:rPr>
          <w:rStyle w:val="StyleUnderline"/>
        </w:rPr>
        <w:t>the EU as a whole cannot be the</w:t>
      </w:r>
      <w:r w:rsidRPr="00481F09">
        <w:rPr>
          <w:sz w:val="16"/>
        </w:rPr>
        <w:t xml:space="preserve"> “</w:t>
      </w:r>
      <w:r w:rsidRPr="00481F09">
        <w:rPr>
          <w:rStyle w:val="Emphasis"/>
        </w:rPr>
        <w:t>own</w:t>
      </w:r>
      <w:r w:rsidRPr="00481F09">
        <w:rPr>
          <w:rStyle w:val="StyleUnderline"/>
        </w:rPr>
        <w:t>er</w:t>
      </w:r>
      <w:r w:rsidRPr="00481F09">
        <w:rPr>
          <w:sz w:val="16"/>
        </w:rPr>
        <w:t xml:space="preserve">” of </w:t>
      </w:r>
      <w:r w:rsidRPr="00481F09">
        <w:rPr>
          <w:rStyle w:val="StyleUnderline"/>
        </w:rPr>
        <w:t>a nuclear arsenal. Only a smaller group</w:t>
      </w:r>
      <w:r w:rsidRPr="00481F09">
        <w:rPr>
          <w:sz w:val="16"/>
        </w:rPr>
        <w:t xml:space="preserve"> of countries, and probably only the larger ones, </w:t>
      </w:r>
      <w:r w:rsidRPr="00481F09">
        <w:rPr>
          <w:rStyle w:val="StyleUnderline"/>
        </w:rPr>
        <w:t>would</w:t>
      </w:r>
      <w:r w:rsidRPr="00481F09">
        <w:rPr>
          <w:sz w:val="16"/>
        </w:rPr>
        <w:t xml:space="preserve"> appear to be plausible owners of a joint nuclear deterrent. </w:t>
      </w:r>
      <w:r w:rsidRPr="00481F09">
        <w:rPr>
          <w:rStyle w:val="StyleUnderline"/>
        </w:rPr>
        <w:t>Since</w:t>
      </w:r>
      <w:r w:rsidRPr="00481F09">
        <w:rPr>
          <w:sz w:val="16"/>
        </w:rPr>
        <w:t xml:space="preserve"> the United Kingdom’s “</w:t>
      </w:r>
      <w:r w:rsidRPr="00481F09">
        <w:rPr>
          <w:rStyle w:val="StyleUnderline"/>
        </w:rPr>
        <w:t>Brexit</w:t>
      </w:r>
      <w:r w:rsidRPr="00481F09">
        <w:rPr>
          <w:sz w:val="16"/>
        </w:rPr>
        <w:t xml:space="preserve">,” </w:t>
      </w:r>
      <w:r w:rsidRPr="00481F09">
        <w:rPr>
          <w:rStyle w:val="StyleUnderline"/>
        </w:rPr>
        <w:t xml:space="preserve">the British nuclear arsenal is </w:t>
      </w:r>
      <w:r w:rsidRPr="00481F09">
        <w:rPr>
          <w:rStyle w:val="Emphasis"/>
        </w:rPr>
        <w:t>no longer available</w:t>
      </w:r>
      <w:r w:rsidRPr="00481F09">
        <w:rPr>
          <w:sz w:val="16"/>
        </w:rPr>
        <w:t xml:space="preserve"> to the EU. And </w:t>
      </w:r>
      <w:r w:rsidRPr="00481F09">
        <w:rPr>
          <w:rStyle w:val="StyleUnderline"/>
        </w:rPr>
        <w:t>regardless of the argument</w:t>
      </w:r>
      <w:r w:rsidRPr="00481F09">
        <w:rPr>
          <w:sz w:val="16"/>
        </w:rPr>
        <w:t xml:space="preserve"> that </w:t>
      </w:r>
      <w:r w:rsidRPr="00481F09">
        <w:rPr>
          <w:rStyle w:val="StyleUnderline"/>
        </w:rPr>
        <w:t>Russia’s aggression</w:t>
      </w:r>
      <w:r w:rsidRPr="00481F09">
        <w:rPr>
          <w:sz w:val="16"/>
        </w:rPr>
        <w:t xml:space="preserve"> against Ukraine </w:t>
      </w:r>
      <w:r w:rsidRPr="00481F09">
        <w:rPr>
          <w:rStyle w:val="StyleUnderline"/>
        </w:rPr>
        <w:t>constituted a turning point</w:t>
      </w:r>
      <w:r w:rsidRPr="00481F09">
        <w:rPr>
          <w:sz w:val="16"/>
        </w:rPr>
        <w:t xml:space="preserve"> for the defense of Europe, </w:t>
      </w:r>
      <w:r w:rsidRPr="00481F09">
        <w:rPr>
          <w:rStyle w:val="Emphasis"/>
        </w:rPr>
        <w:t>any discussion</w:t>
      </w:r>
      <w:r w:rsidRPr="00481F09">
        <w:rPr>
          <w:sz w:val="16"/>
        </w:rPr>
        <w:t xml:space="preserve"> about a European nuclear force </w:t>
      </w:r>
      <w:r w:rsidRPr="00481F09">
        <w:rPr>
          <w:rStyle w:val="StyleUnderline"/>
        </w:rPr>
        <w:t xml:space="preserve">would trigger </w:t>
      </w:r>
      <w:r w:rsidRPr="00481F09">
        <w:rPr>
          <w:rStyle w:val="Emphasis"/>
        </w:rPr>
        <w:t>fierce political controversy</w:t>
      </w:r>
      <w:r w:rsidRPr="00481F09">
        <w:rPr>
          <w:sz w:val="16"/>
        </w:rPr>
        <w:t xml:space="preserve"> in many European countries. </w:t>
      </w:r>
      <w:r w:rsidRPr="00481F09">
        <w:rPr>
          <w:rStyle w:val="StyleUnderline"/>
        </w:rPr>
        <w:t>With such divisiveness on display, Europe would</w:t>
      </w:r>
      <w:r w:rsidRPr="00481F09">
        <w:rPr>
          <w:sz w:val="16"/>
        </w:rPr>
        <w:t xml:space="preserve"> likely </w:t>
      </w:r>
      <w:r w:rsidRPr="00481F09">
        <w:rPr>
          <w:rStyle w:val="StyleUnderline"/>
        </w:rPr>
        <w:t>emerge</w:t>
      </w:r>
      <w:r w:rsidRPr="00481F09">
        <w:rPr>
          <w:sz w:val="16"/>
        </w:rPr>
        <w:t xml:space="preserve"> from this debate </w:t>
      </w:r>
      <w:r w:rsidRPr="00481F09">
        <w:rPr>
          <w:rStyle w:val="Emphasis"/>
        </w:rPr>
        <w:t>weaker</w:t>
      </w:r>
      <w:r w:rsidRPr="00481F09">
        <w:rPr>
          <w:rStyle w:val="StyleUnderline"/>
        </w:rPr>
        <w:t xml:space="preserve"> rather than stronger</w:t>
      </w:r>
      <w:r w:rsidRPr="00481F09">
        <w:rPr>
          <w:sz w:val="16"/>
        </w:rPr>
        <w:t>.</w:t>
      </w:r>
    </w:p>
    <w:p w14:paraId="080E7F6E" w14:textId="77777777" w:rsidR="00F7026D" w:rsidRPr="00E77D7F" w:rsidRDefault="00F7026D" w:rsidP="00F7026D">
      <w:pPr>
        <w:pStyle w:val="Heading4"/>
      </w:pPr>
      <w:r>
        <w:t xml:space="preserve">That </w:t>
      </w:r>
      <w:r>
        <w:rPr>
          <w:u w:val="single"/>
        </w:rPr>
        <w:t>alone</w:t>
      </w:r>
      <w:r>
        <w:t xml:space="preserve"> guarantees nuclear war.</w:t>
      </w:r>
    </w:p>
    <w:p w14:paraId="2F3B4986" w14:textId="77777777" w:rsidR="00F7026D" w:rsidRDefault="00F7026D" w:rsidP="00F7026D">
      <w:r>
        <w:t xml:space="preserve">Dr. Roderick </w:t>
      </w:r>
      <w:r w:rsidRPr="00EF1E98">
        <w:rPr>
          <w:rStyle w:val="Style13ptBold"/>
        </w:rPr>
        <w:t xml:space="preserve">Parkes </w:t>
      </w:r>
      <w:r>
        <w:rPr>
          <w:rStyle w:val="Style13ptBold"/>
        </w:rPr>
        <w:t>22</w:t>
      </w:r>
      <w:r>
        <w:t xml:space="preserve">, Head of the Alfred von Oppenheim Centre for European Studies at the German Council on Foreign Relations (DGAP), Associate Research Fellow at the Europe Programme at The Swedish Institute of International Affairs, PhD in Politics from the University of Bonn, MA in European Studies from the University of Cambridge, Master’s Degree from The University of Edinburgh, “2022 Is the New ... 2001”, International Politik Quarterly, Winter 2022 Issue: The Quest for European Sovereignty, 3/22/2022, https://ip-quarterly.com/en/2022-new-2001 </w:t>
      </w:r>
    </w:p>
    <w:p w14:paraId="108053C1" w14:textId="77777777" w:rsidR="00F7026D" w:rsidRPr="00481F09" w:rsidRDefault="00F7026D" w:rsidP="00F7026D">
      <w:pPr>
        <w:rPr>
          <w:sz w:val="16"/>
        </w:rPr>
      </w:pPr>
      <w:r w:rsidRPr="00481F09">
        <w:rPr>
          <w:sz w:val="16"/>
        </w:rPr>
        <w:t>Three months in, 20</w:t>
      </w:r>
      <w:r w:rsidRPr="00481F09">
        <w:rPr>
          <w:rStyle w:val="Emphasis"/>
        </w:rPr>
        <w:t>22</w:t>
      </w:r>
      <w:r w:rsidRPr="00481F09">
        <w:rPr>
          <w:rStyle w:val="StyleUnderline"/>
        </w:rPr>
        <w:t xml:space="preserve"> has proved to be a </w:t>
      </w:r>
      <w:r w:rsidRPr="00481F09">
        <w:rPr>
          <w:rStyle w:val="Emphasis"/>
        </w:rPr>
        <w:t>momentous year</w:t>
      </w:r>
      <w:r w:rsidRPr="00481F09">
        <w:rPr>
          <w:sz w:val="16"/>
        </w:rPr>
        <w:t xml:space="preserve">, but hardly the first of such. History tends to rhyme. So, </w:t>
      </w:r>
      <w:r w:rsidRPr="00481F09">
        <w:rPr>
          <w:rStyle w:val="StyleUnderline"/>
        </w:rPr>
        <w:t xml:space="preserve">are we experiencing a </w:t>
      </w:r>
      <w:r w:rsidRPr="00481F09">
        <w:rPr>
          <w:rStyle w:val="Emphasis"/>
        </w:rPr>
        <w:t>riff</w:t>
      </w:r>
      <w:r w:rsidRPr="00481F09">
        <w:rPr>
          <w:rStyle w:val="StyleUnderline"/>
        </w:rPr>
        <w:t xml:space="preserve"> on </w:t>
      </w:r>
      <w:r w:rsidRPr="00481F09">
        <w:rPr>
          <w:rStyle w:val="Emphasis"/>
        </w:rPr>
        <w:t>1918</w:t>
      </w:r>
      <w:r w:rsidRPr="00481F09">
        <w:rPr>
          <w:rStyle w:val="StyleUnderline"/>
        </w:rPr>
        <w:t>—</w:t>
      </w:r>
      <w:r w:rsidRPr="00481F09">
        <w:rPr>
          <w:rStyle w:val="Emphasis"/>
        </w:rPr>
        <w:t>pandemic</w:t>
      </w:r>
      <w:r w:rsidRPr="00481F09">
        <w:rPr>
          <w:sz w:val="16"/>
        </w:rPr>
        <w:t xml:space="preserve">, inflation, </w:t>
      </w:r>
      <w:r w:rsidRPr="00481F09">
        <w:rPr>
          <w:rStyle w:val="Emphasis"/>
        </w:rPr>
        <w:t>global war</w:t>
      </w:r>
      <w:r w:rsidRPr="00481F09">
        <w:rPr>
          <w:sz w:val="16"/>
        </w:rPr>
        <w:t xml:space="preserve">, and the murder of the tsar? Is it 1812 again, only instead of Napoleon’s disastrous march to bring progress to Russia, we are seeing Moscow’s disastrous attempt to bring the 19th century to Europe? </w:t>
      </w:r>
      <w:r w:rsidRPr="00481F09">
        <w:rPr>
          <w:rStyle w:val="StyleUnderline"/>
        </w:rPr>
        <w:t xml:space="preserve">Or is it a mash-up of </w:t>
      </w:r>
      <w:r w:rsidRPr="00481F09">
        <w:rPr>
          <w:rStyle w:val="Emphasis"/>
        </w:rPr>
        <w:t>1979</w:t>
      </w:r>
      <w:r w:rsidRPr="00481F09">
        <w:rPr>
          <w:rStyle w:val="StyleUnderline"/>
        </w:rPr>
        <w:t>—the Kremlin’s</w:t>
      </w:r>
      <w:r w:rsidRPr="00481F09">
        <w:rPr>
          <w:sz w:val="16"/>
        </w:rPr>
        <w:t xml:space="preserve"> fateful </w:t>
      </w:r>
      <w:r w:rsidRPr="00481F09">
        <w:rPr>
          <w:rStyle w:val="StyleUnderline"/>
        </w:rPr>
        <w:t>invasion of Afghanistan—and 1962, the</w:t>
      </w:r>
      <w:r w:rsidRPr="00481F09">
        <w:rPr>
          <w:sz w:val="16"/>
        </w:rPr>
        <w:t xml:space="preserve"> brinksmanship of the </w:t>
      </w:r>
      <w:r w:rsidRPr="00481F09">
        <w:rPr>
          <w:rStyle w:val="Emphasis"/>
        </w:rPr>
        <w:t>Cuban Missile Crisis</w:t>
      </w:r>
      <w:r w:rsidRPr="00481F09">
        <w:rPr>
          <w:sz w:val="16"/>
        </w:rPr>
        <w:t>?</w:t>
      </w:r>
    </w:p>
    <w:p w14:paraId="2619BDD3" w14:textId="77777777" w:rsidR="00F7026D" w:rsidRPr="00481F09" w:rsidRDefault="00F7026D" w:rsidP="00F7026D">
      <w:pPr>
        <w:rPr>
          <w:sz w:val="16"/>
        </w:rPr>
      </w:pPr>
      <w:r w:rsidRPr="00481F09">
        <w:rPr>
          <w:sz w:val="16"/>
        </w:rPr>
        <w:t xml:space="preserve">Events in Ukraine are too raw to be playing parlour games, but historical parallels can help us make sense of bewildering events. </w:t>
      </w:r>
      <w:r w:rsidRPr="00481F09">
        <w:rPr>
          <w:rStyle w:val="StyleUnderline"/>
        </w:rPr>
        <w:t xml:space="preserve">2022 is shaping up to be a </w:t>
      </w:r>
      <w:r w:rsidRPr="00481F09">
        <w:rPr>
          <w:rStyle w:val="Emphasis"/>
        </w:rPr>
        <w:t>pendulum year</w:t>
      </w:r>
      <w:r w:rsidRPr="00481F09">
        <w:rPr>
          <w:rStyle w:val="StyleUnderline"/>
        </w:rPr>
        <w:t xml:space="preserve">—a point in time where a new </w:t>
      </w:r>
      <w:r w:rsidRPr="00481F09">
        <w:rPr>
          <w:rStyle w:val="Emphasis"/>
        </w:rPr>
        <w:t>global order</w:t>
      </w:r>
      <w:r w:rsidRPr="00481F09">
        <w:rPr>
          <w:rStyle w:val="StyleUnderline"/>
        </w:rPr>
        <w:t xml:space="preserve"> constitutes itself, but also where</w:t>
      </w:r>
      <w:r w:rsidRPr="00481F09">
        <w:rPr>
          <w:sz w:val="16"/>
        </w:rPr>
        <w:t xml:space="preserve"> the </w:t>
      </w:r>
      <w:r w:rsidRPr="00481F09">
        <w:rPr>
          <w:rStyle w:val="Emphasis"/>
        </w:rPr>
        <w:t>counterforces</w:t>
      </w:r>
      <w:r w:rsidRPr="00481F09">
        <w:rPr>
          <w:sz w:val="16"/>
        </w:rPr>
        <w:t xml:space="preserve"> to that order </w:t>
      </w:r>
      <w:r w:rsidRPr="00481F09">
        <w:rPr>
          <w:rStyle w:val="StyleUnderline"/>
        </w:rPr>
        <w:t xml:space="preserve">start to </w:t>
      </w:r>
      <w:r w:rsidRPr="00481F09">
        <w:rPr>
          <w:rStyle w:val="Emphasis"/>
        </w:rPr>
        <w:t>take shape</w:t>
      </w:r>
      <w:r w:rsidRPr="00481F09">
        <w:rPr>
          <w:sz w:val="16"/>
        </w:rPr>
        <w:t xml:space="preserve">. In other words, we are at a point when smart observers can see both which way </w:t>
      </w:r>
      <w:r w:rsidRPr="00481F09">
        <w:rPr>
          <w:rStyle w:val="StyleUnderline"/>
        </w:rPr>
        <w:t>the world</w:t>
      </w:r>
      <w:r w:rsidRPr="00481F09">
        <w:rPr>
          <w:sz w:val="16"/>
        </w:rPr>
        <w:t xml:space="preserve"> is swinging and how it </w:t>
      </w:r>
      <w:r w:rsidRPr="00481F09">
        <w:rPr>
          <w:rStyle w:val="StyleUnderline"/>
        </w:rPr>
        <w:t xml:space="preserve">will </w:t>
      </w:r>
      <w:r w:rsidRPr="00481F09">
        <w:rPr>
          <w:rStyle w:val="Emphasis"/>
        </w:rPr>
        <w:t>correct</w:t>
      </w:r>
      <w:r w:rsidRPr="00481F09">
        <w:rPr>
          <w:rStyle w:val="StyleUnderline"/>
        </w:rPr>
        <w:t xml:space="preserve"> itself</w:t>
      </w:r>
      <w:r w:rsidRPr="00481F09">
        <w:rPr>
          <w:sz w:val="16"/>
        </w:rPr>
        <w:t>.</w:t>
      </w:r>
    </w:p>
    <w:p w14:paraId="44940FA9" w14:textId="77777777" w:rsidR="00F7026D" w:rsidRPr="00481F09" w:rsidRDefault="00F7026D" w:rsidP="00F7026D">
      <w:pPr>
        <w:rPr>
          <w:sz w:val="16"/>
        </w:rPr>
      </w:pPr>
      <w:r w:rsidRPr="00481F09">
        <w:rPr>
          <w:sz w:val="16"/>
        </w:rPr>
        <w:t xml:space="preserve">And for </w:t>
      </w:r>
      <w:r w:rsidRPr="00481F09">
        <w:rPr>
          <w:rStyle w:val="Emphasis"/>
        </w:rPr>
        <w:t>Europe</w:t>
      </w:r>
      <w:r w:rsidRPr="00481F09">
        <w:rPr>
          <w:sz w:val="16"/>
        </w:rPr>
        <w:t xml:space="preserve">ans, reading this moment correctly matters, because we </w:t>
      </w:r>
      <w:r w:rsidRPr="00481F09">
        <w:rPr>
          <w:rStyle w:val="StyleUnderline"/>
        </w:rPr>
        <w:t xml:space="preserve">need to be in the </w:t>
      </w:r>
      <w:r w:rsidRPr="00481F09">
        <w:rPr>
          <w:rStyle w:val="Emphasis"/>
        </w:rPr>
        <w:t>vanguard</w:t>
      </w:r>
      <w:r w:rsidRPr="00481F09">
        <w:rPr>
          <w:rStyle w:val="StyleUnderline"/>
        </w:rPr>
        <w:t xml:space="preserve"> of the counterforces</w:t>
      </w:r>
      <w:r w:rsidRPr="00481F09">
        <w:rPr>
          <w:sz w:val="16"/>
        </w:rPr>
        <w:t>.</w:t>
      </w:r>
    </w:p>
    <w:p w14:paraId="7F298F39" w14:textId="77777777" w:rsidR="00F7026D" w:rsidRPr="00481F09" w:rsidRDefault="00F7026D" w:rsidP="00F7026D">
      <w:pPr>
        <w:rPr>
          <w:sz w:val="16"/>
        </w:rPr>
      </w:pPr>
      <w:r w:rsidRPr="00481F09">
        <w:rPr>
          <w:sz w:val="16"/>
        </w:rPr>
        <w:t xml:space="preserve">The last pendulum year was 2001: Following Islamist terror attacks on New York and Washington on September 11, Western governments subjected Afghanistan to liberal state-building. The same year, the United States brought China into the World Trade Organisation, genially propelling it onto the path to becoming a market economy. And Western governments pressed Russia to accept the Internet, an invention of the US military, as a vector of worldwide openness and exchange. The mechanics of US </w:t>
      </w:r>
      <w:r w:rsidRPr="00481F09">
        <w:rPr>
          <w:rStyle w:val="Emphasis"/>
        </w:rPr>
        <w:t>civilization</w:t>
      </w:r>
      <w:r w:rsidRPr="00481F09">
        <w:rPr>
          <w:sz w:val="16"/>
        </w:rPr>
        <w:t xml:space="preserve"> had become clear, but so too </w:t>
      </w:r>
      <w:r w:rsidRPr="00481F09">
        <w:rPr>
          <w:rStyle w:val="StyleUnderline"/>
        </w:rPr>
        <w:t xml:space="preserve">had the </w:t>
      </w:r>
      <w:r w:rsidRPr="00481F09">
        <w:rPr>
          <w:rStyle w:val="Emphasis"/>
        </w:rPr>
        <w:t>seeds</w:t>
      </w:r>
      <w:r w:rsidRPr="00481F09">
        <w:rPr>
          <w:rStyle w:val="StyleUnderline"/>
        </w:rPr>
        <w:t xml:space="preserve"> of its </w:t>
      </w:r>
      <w:r w:rsidRPr="00481F09">
        <w:rPr>
          <w:rStyle w:val="Emphasis"/>
        </w:rPr>
        <w:t>destruction</w:t>
      </w:r>
      <w:r w:rsidRPr="00481F09">
        <w:rPr>
          <w:sz w:val="16"/>
        </w:rPr>
        <w:t>.</w:t>
      </w:r>
    </w:p>
    <w:p w14:paraId="78686CD3" w14:textId="77777777" w:rsidR="00F7026D" w:rsidRPr="00481F09" w:rsidRDefault="00F7026D" w:rsidP="00F7026D">
      <w:pPr>
        <w:rPr>
          <w:sz w:val="16"/>
        </w:rPr>
      </w:pPr>
      <w:r w:rsidRPr="00481F09">
        <w:rPr>
          <w:sz w:val="16"/>
        </w:rPr>
        <w:t>The Four Factors Driving World Affairs</w:t>
      </w:r>
    </w:p>
    <w:p w14:paraId="5923C2E0" w14:textId="77777777" w:rsidR="00F7026D" w:rsidRPr="00481F09" w:rsidRDefault="00F7026D" w:rsidP="00F7026D">
      <w:pPr>
        <w:rPr>
          <w:sz w:val="16"/>
        </w:rPr>
      </w:pPr>
      <w:r w:rsidRPr="00481F09">
        <w:rPr>
          <w:sz w:val="16"/>
        </w:rPr>
        <w:t>At the start of 2022, I phoned colleagues in Brazil, South Korea, South Africa, and Singapore. Everyone I chatted with corroborated views prevalent in Europe about what is driving global affairs, naming much the same four factors—bipolarity (the “G2” of China and the US), geo-economics (attempts by governments to use industry for foreign policy purposes), “sovereignization” (the reassertion of strong states like Russia), and conflict black holes (Yemen, Libya)—and in roughly that order of importance.</w:t>
      </w:r>
    </w:p>
    <w:p w14:paraId="4BF7FEB0" w14:textId="77777777" w:rsidR="00F7026D" w:rsidRPr="00481F09" w:rsidRDefault="00F7026D" w:rsidP="00F7026D">
      <w:pPr>
        <w:rPr>
          <w:sz w:val="16"/>
        </w:rPr>
      </w:pPr>
      <w:r w:rsidRPr="00481F09">
        <w:rPr>
          <w:sz w:val="16"/>
        </w:rPr>
        <w:t>That straw poll suggests that people generally agree on which way the world is swinging. Which is where pendulum theory comes in. According to the theory, the global order swings back and forth looking for an equilibrium. Global interdependence has historically gone in waves, deepening and then receding. The world economy has repeatedly pushed out to encompass new territories and societies. Then it has been pushed back, before it expanded again, on a more politically inclusive footing, looking for a stable order that suits all.</w:t>
      </w:r>
    </w:p>
    <w:p w14:paraId="03F294AF" w14:textId="77777777" w:rsidR="00F7026D" w:rsidRPr="00481F09" w:rsidRDefault="00F7026D" w:rsidP="00F7026D">
      <w:pPr>
        <w:rPr>
          <w:sz w:val="16"/>
        </w:rPr>
      </w:pPr>
      <w:r w:rsidRPr="00481F09">
        <w:rPr>
          <w:sz w:val="16"/>
        </w:rPr>
        <w:t>It’s been obvious for some time that the pendulum is swinging back and reversing the expansive momentum of the 2000s, but only this year have the constitutive forces of the new order become clear. The pattern, moreover, only really emerges if you compare 2022 to what are widely seen as the two previous pendulum years of 2001, when Reaganite policies finally peaked, and of 1980, when détente gave way to a deeper Cold War.</w:t>
      </w:r>
    </w:p>
    <w:p w14:paraId="0C3EC2E3" w14:textId="77777777" w:rsidR="00F7026D" w:rsidRPr="00481F09" w:rsidRDefault="00F7026D" w:rsidP="00F7026D">
      <w:pPr>
        <w:rPr>
          <w:sz w:val="16"/>
        </w:rPr>
      </w:pPr>
      <w:r w:rsidRPr="00481F09">
        <w:rPr>
          <w:sz w:val="16"/>
        </w:rPr>
        <w:t>Already in January we were seeing evidence of this ebbing and flowing. Today’s structuring of the global economy around bipolar US-Chinese rivalry replaces the heavy-handed US unipolarity of 2001, which in turn corrected the bipolar division of world affairs in 1980 between the US and the USSR. Today’s attempts by governments to use commercial technology for geo-economic purposes corrects the commercialization of military technologies like the Internet and drones in 2001, which in turn corrected the military industrial complex in 1980.</w:t>
      </w:r>
    </w:p>
    <w:p w14:paraId="5EC7329D" w14:textId="77777777" w:rsidR="00F7026D" w:rsidRPr="00481F09" w:rsidRDefault="00F7026D" w:rsidP="00F7026D">
      <w:pPr>
        <w:rPr>
          <w:sz w:val="16"/>
        </w:rPr>
      </w:pPr>
      <w:r w:rsidRPr="00481F09">
        <w:rPr>
          <w:sz w:val="16"/>
        </w:rPr>
        <w:t>Attempts like that of Russian President Vladimir Putin to establish long-prepared for autarky in 2022 are the counterforce to 2001 when the imperative of global trade forced governments to dismantle national bureaucracy, which in turn corrected the heavy promotion of industrial champions in 1980. And the “proxy wars” of 2022 in Libya or Yemen are the counter-reaction to 2001 with US-led regime change in “failed states,” which in turn corrected the attempts by Washington and Moscow at creating puppet regimes in Nicaragua and Afghanistan.</w:t>
      </w:r>
    </w:p>
    <w:p w14:paraId="1AED9B10" w14:textId="77777777" w:rsidR="00F7026D" w:rsidRPr="00481F09" w:rsidRDefault="00F7026D" w:rsidP="00F7026D">
      <w:pPr>
        <w:rPr>
          <w:sz w:val="16"/>
        </w:rPr>
      </w:pPr>
      <w:r w:rsidRPr="00481F09">
        <w:rPr>
          <w:sz w:val="16"/>
        </w:rPr>
        <w:t>Europeans Read It Differently</w:t>
      </w:r>
    </w:p>
    <w:p w14:paraId="2862691D" w14:textId="77777777" w:rsidR="00F7026D" w:rsidRPr="00481F09" w:rsidRDefault="00F7026D" w:rsidP="00F7026D">
      <w:pPr>
        <w:rPr>
          <w:sz w:val="16"/>
        </w:rPr>
      </w:pPr>
      <w:r w:rsidRPr="00481F09">
        <w:rPr>
          <w:sz w:val="16"/>
        </w:rPr>
        <w:t xml:space="preserve">If the constitutive forces of our—regressive—new world order are becoming clear, so too are the counterforces. And </w:t>
      </w:r>
      <w:r w:rsidRPr="00481F09">
        <w:rPr>
          <w:rStyle w:val="StyleUnderline"/>
        </w:rPr>
        <w:t xml:space="preserve">the </w:t>
      </w:r>
      <w:r w:rsidRPr="00481F09">
        <w:rPr>
          <w:rStyle w:val="Emphasis"/>
        </w:rPr>
        <w:t>E</w:t>
      </w:r>
      <w:r w:rsidRPr="00481F09">
        <w:rPr>
          <w:sz w:val="16"/>
        </w:rPr>
        <w:t xml:space="preserve">uropean </w:t>
      </w:r>
      <w:r w:rsidRPr="00481F09">
        <w:rPr>
          <w:rStyle w:val="Emphasis"/>
        </w:rPr>
        <w:t>U</w:t>
      </w:r>
      <w:r w:rsidRPr="00481F09">
        <w:rPr>
          <w:sz w:val="16"/>
        </w:rPr>
        <w:t xml:space="preserve">nion </w:t>
      </w:r>
      <w:r w:rsidRPr="00481F09">
        <w:rPr>
          <w:rStyle w:val="StyleUnderline"/>
        </w:rPr>
        <w:t xml:space="preserve">is seen as </w:t>
      </w:r>
      <w:r w:rsidRPr="00481F09">
        <w:rPr>
          <w:rStyle w:val="Emphasis"/>
        </w:rPr>
        <w:t>prime</w:t>
      </w:r>
      <w:r w:rsidRPr="00481F09">
        <w:rPr>
          <w:rStyle w:val="StyleUnderline"/>
        </w:rPr>
        <w:t xml:space="preserve"> amongst these counterforces: a potential force for </w:t>
      </w:r>
      <w:r w:rsidRPr="00481F09">
        <w:rPr>
          <w:rStyle w:val="Emphasis"/>
        </w:rPr>
        <w:t>integration</w:t>
      </w:r>
      <w:r w:rsidRPr="00481F09">
        <w:rPr>
          <w:rStyle w:val="StyleUnderline"/>
        </w:rPr>
        <w:t xml:space="preserve"> and </w:t>
      </w:r>
      <w:r w:rsidRPr="00481F09">
        <w:rPr>
          <w:rStyle w:val="Emphasis"/>
        </w:rPr>
        <w:t>openness</w:t>
      </w:r>
      <w:r w:rsidRPr="00481F09">
        <w:rPr>
          <w:sz w:val="16"/>
        </w:rPr>
        <w:t xml:space="preserve">. The people I spoke with were all enthusiastic about the EU’s efforts to achieve “European sovereignty” and looked upon the EU as </w:t>
      </w:r>
      <w:r w:rsidRPr="00481F09">
        <w:rPr>
          <w:rStyle w:val="StyleUnderline"/>
        </w:rPr>
        <w:t xml:space="preserve">a </w:t>
      </w:r>
      <w:r w:rsidRPr="00481F09">
        <w:rPr>
          <w:rStyle w:val="Emphasis"/>
        </w:rPr>
        <w:t>vital ally</w:t>
      </w:r>
      <w:r w:rsidRPr="00481F09">
        <w:rPr>
          <w:sz w:val="16"/>
        </w:rPr>
        <w:t xml:space="preserve"> in </w:t>
      </w:r>
      <w:r w:rsidRPr="00481F09">
        <w:rPr>
          <w:rStyle w:val="StyleUnderline"/>
        </w:rPr>
        <w:t>pushing the pendulum back again</w:t>
      </w:r>
      <w:r w:rsidRPr="00481F09">
        <w:rPr>
          <w:sz w:val="16"/>
        </w:rPr>
        <w:t>.</w:t>
      </w:r>
    </w:p>
    <w:p w14:paraId="62674F21" w14:textId="77777777" w:rsidR="00F7026D" w:rsidRPr="00481F09" w:rsidRDefault="00F7026D" w:rsidP="00F7026D">
      <w:pPr>
        <w:rPr>
          <w:sz w:val="16"/>
        </w:rPr>
      </w:pPr>
      <w:r w:rsidRPr="00481F09">
        <w:rPr>
          <w:sz w:val="16"/>
        </w:rPr>
        <w:t>And so, it was worrying that, even though Europeans used the same terms as the rest of the world, our interpretation of these four forces in fact turned out to be very different as I drilled down.</w:t>
      </w:r>
    </w:p>
    <w:p w14:paraId="30539DC6" w14:textId="77777777" w:rsidR="00F7026D" w:rsidRPr="00481F09" w:rsidRDefault="00F7026D" w:rsidP="00F7026D">
      <w:pPr>
        <w:rPr>
          <w:sz w:val="16"/>
        </w:rPr>
      </w:pPr>
      <w:r w:rsidRPr="00481F09">
        <w:rPr>
          <w:sz w:val="16"/>
        </w:rPr>
        <w:t xml:space="preserve">Sino-American bipolarity: All agreed that Sino-US relations define the ruptures in the global order. But Europeans these days speak more and more of an implacable ideological rivalry between China and the US, the emergence of two competing economic systems, and the need to line up behind Washington in pursuit of liberal values. By contrast, the rest of the world saw two big powers interested primarily in top dog status, in a hurry because of domestic weaknesses, and too vulnerable to really compete. They spoke of “implosion or collusion”—the pair would overheat if they competed and, therefore, were more likely to sew up global affairs quietly between them. And whilst Beijing and Washington might set ideological loyalty tests for partners, they wouldn’t be able to enforce them, let alone show loyalty in return. They hoped that the </w:t>
      </w:r>
      <w:r w:rsidRPr="00481F09">
        <w:rPr>
          <w:rStyle w:val="StyleUnderline"/>
        </w:rPr>
        <w:t xml:space="preserve">EU would promote </w:t>
      </w:r>
      <w:r w:rsidRPr="00481F09">
        <w:rPr>
          <w:rStyle w:val="Emphasis"/>
        </w:rPr>
        <w:t>liberal norms</w:t>
      </w:r>
      <w:r w:rsidRPr="00481F09">
        <w:rPr>
          <w:sz w:val="16"/>
        </w:rPr>
        <w:t xml:space="preserve"> on their own merit, rather than using these as an excuse to take sides and line up behind the US.</w:t>
      </w:r>
    </w:p>
    <w:p w14:paraId="12D88747" w14:textId="77777777" w:rsidR="00F7026D" w:rsidRPr="00481F09" w:rsidRDefault="00F7026D" w:rsidP="00F7026D">
      <w:pPr>
        <w:rPr>
          <w:sz w:val="16"/>
        </w:rPr>
      </w:pPr>
      <w:r w:rsidRPr="00481F09">
        <w:rPr>
          <w:sz w:val="16"/>
        </w:rPr>
        <w:t>Geo-economics. All agreed that the state is making a return to the global economy, not least because of China’s command economy model. But Europeans talked of responding by becoming geo-economic, learning to leverage the EU’s huge internal market for the purposes of spreading its rules. By contrast, in the perception of the rest of the world the EU, like the US, has been actively geo-economic for decades, using their structural influence in global standard-setting bodies, their multinational businesses, and above all their internal markets to open up the global economy. They suggested that the EU tends to view itself as the passive victim of the backlash and worried that the EU would now further isolate itself, putting up market barriers first and then leveraging access to its market to spread its rules. This was a real dilemma for them. They liked the flavor of EU norms, but did not see why these should be imposed unilaterally from Brussels.</w:t>
      </w:r>
    </w:p>
    <w:p w14:paraId="17CA7A2C" w14:textId="77777777" w:rsidR="00F7026D" w:rsidRPr="00481F09" w:rsidRDefault="00F7026D" w:rsidP="00F7026D">
      <w:pPr>
        <w:rPr>
          <w:sz w:val="16"/>
        </w:rPr>
      </w:pPr>
      <w:r w:rsidRPr="00481F09">
        <w:rPr>
          <w:sz w:val="16"/>
        </w:rPr>
        <w:t>Sovereignization. All agreed that Russia is in the vanguard when it comes to preferring state-building to wealth. But Europeans saw Russia as a limitless malcontent, an indiscriminate and risk-hungry spoiler weaponizing cross-border economic and infrastructural links to simply cut itself off. By contrast, the rest of the world described Russia as having skin in the game, a constitutive power that was trying to win over its peers and prove that its model of state-building-without-interdependence could work. They spoke of a strange alliance between a neo-imperial Russia and former European colonies in Africa, Asia, and Latin America, with Putin bent on proving that 1950s-style state-building still worked. They argued that the only way to defeat Russia was on normative terms, showing that its “strong state model” is anything but—that it creates chaos and is dependent on China and that the EU’s open model is still viable and attractive.</w:t>
      </w:r>
    </w:p>
    <w:p w14:paraId="095D9B12" w14:textId="71B754B0" w:rsidR="00F7026D" w:rsidRPr="00F7026D" w:rsidRDefault="00F7026D" w:rsidP="00F7026D">
      <w:pPr>
        <w:rPr>
          <w:sz w:val="16"/>
        </w:rPr>
      </w:pPr>
      <w:r w:rsidRPr="00481F09">
        <w:rPr>
          <w:rStyle w:val="StyleUnderline"/>
        </w:rPr>
        <w:t xml:space="preserve">Conflict </w:t>
      </w:r>
      <w:r w:rsidRPr="00481F09">
        <w:rPr>
          <w:rStyle w:val="Emphasis"/>
        </w:rPr>
        <w:t>black holes</w:t>
      </w:r>
      <w:r w:rsidRPr="00481F09">
        <w:rPr>
          <w:sz w:val="16"/>
        </w:rPr>
        <w:t xml:space="preserve">. All sides worried about conflict zones as </w:t>
      </w:r>
      <w:r w:rsidRPr="00481F09">
        <w:rPr>
          <w:rStyle w:val="StyleUnderline"/>
        </w:rPr>
        <w:t xml:space="preserve">providing the </w:t>
      </w:r>
      <w:r w:rsidRPr="00481F09">
        <w:rPr>
          <w:rStyle w:val="Emphasis"/>
        </w:rPr>
        <w:t>dark matter</w:t>
      </w:r>
      <w:r w:rsidRPr="00481F09">
        <w:rPr>
          <w:rStyle w:val="StyleUnderline"/>
        </w:rPr>
        <w:t xml:space="preserve"> of the </w:t>
      </w:r>
      <w:r w:rsidRPr="00481F09">
        <w:rPr>
          <w:rStyle w:val="Emphasis"/>
        </w:rPr>
        <w:t>new order</w:t>
      </w:r>
      <w:r w:rsidRPr="00481F09">
        <w:rPr>
          <w:sz w:val="16"/>
        </w:rPr>
        <w:t xml:space="preserve">. Europeans complained about being ringed by such </w:t>
      </w:r>
      <w:r w:rsidRPr="00481F09">
        <w:rPr>
          <w:rStyle w:val="StyleUnderline"/>
        </w:rPr>
        <w:t>conflicts</w:t>
      </w:r>
      <w:r w:rsidRPr="00481F09">
        <w:rPr>
          <w:sz w:val="16"/>
        </w:rPr>
        <w:t xml:space="preserve">, which they could not enter and </w:t>
      </w:r>
      <w:r w:rsidRPr="00481F09">
        <w:rPr>
          <w:rStyle w:val="StyleUnderline"/>
        </w:rPr>
        <w:t xml:space="preserve">could </w:t>
      </w:r>
      <w:r w:rsidRPr="00481F09">
        <w:rPr>
          <w:rStyle w:val="Emphasis"/>
        </w:rPr>
        <w:t>not contain</w:t>
      </w:r>
      <w:r w:rsidRPr="00481F09">
        <w:rPr>
          <w:rStyle w:val="StyleUnderline"/>
        </w:rPr>
        <w:t>—</w:t>
      </w:r>
      <w:r w:rsidRPr="00481F09">
        <w:rPr>
          <w:rStyle w:val="Emphasis"/>
        </w:rPr>
        <w:t>Libya</w:t>
      </w:r>
      <w:r w:rsidRPr="00481F09">
        <w:rPr>
          <w:rStyle w:val="StyleUnderline"/>
        </w:rPr>
        <w:t xml:space="preserve">, </w:t>
      </w:r>
      <w:r w:rsidRPr="00481F09">
        <w:rPr>
          <w:rStyle w:val="Emphasis"/>
        </w:rPr>
        <w:t>Syria</w:t>
      </w:r>
      <w:r w:rsidRPr="00481F09">
        <w:rPr>
          <w:rStyle w:val="StyleUnderline"/>
        </w:rPr>
        <w:t xml:space="preserve">, </w:t>
      </w:r>
      <w:r w:rsidRPr="00481F09">
        <w:rPr>
          <w:rStyle w:val="Emphasis"/>
        </w:rPr>
        <w:t>Yemen</w:t>
      </w:r>
      <w:r w:rsidRPr="00481F09">
        <w:rPr>
          <w:rStyle w:val="StyleUnderline"/>
        </w:rPr>
        <w:t xml:space="preserve">, </w:t>
      </w:r>
      <w:r w:rsidRPr="00481F09">
        <w:rPr>
          <w:rStyle w:val="Emphasis"/>
        </w:rPr>
        <w:t>Nagorno-Karabakh</w:t>
      </w:r>
      <w:r w:rsidRPr="00481F09">
        <w:rPr>
          <w:rStyle w:val="StyleUnderline"/>
        </w:rPr>
        <w:t xml:space="preserve">, </w:t>
      </w:r>
      <w:r w:rsidRPr="00481F09">
        <w:rPr>
          <w:rStyle w:val="Emphasis"/>
        </w:rPr>
        <w:t>Donbass</w:t>
      </w:r>
      <w:r w:rsidRPr="00481F09">
        <w:rPr>
          <w:rStyle w:val="StyleUnderline"/>
        </w:rPr>
        <w:t xml:space="preserve">, </w:t>
      </w:r>
      <w:r w:rsidRPr="00481F09">
        <w:rPr>
          <w:rStyle w:val="Emphasis"/>
        </w:rPr>
        <w:t>Transnistria</w:t>
      </w:r>
      <w:r w:rsidRPr="00481F09">
        <w:rPr>
          <w:sz w:val="16"/>
        </w:rPr>
        <w:t xml:space="preserve">. They pictured the EU surrounded by </w:t>
      </w:r>
      <w:r w:rsidRPr="00481F09">
        <w:rPr>
          <w:rStyle w:val="StyleUnderline"/>
        </w:rPr>
        <w:t xml:space="preserve">a </w:t>
      </w:r>
      <w:r w:rsidRPr="00481F09">
        <w:rPr>
          <w:rStyle w:val="Emphasis"/>
        </w:rPr>
        <w:t>“ring of fire,”</w:t>
      </w:r>
      <w:r w:rsidRPr="00481F09">
        <w:rPr>
          <w:rStyle w:val="StyleUnderline"/>
        </w:rPr>
        <w:t xml:space="preserve"> that</w:t>
      </w:r>
      <w:r w:rsidRPr="00481F09">
        <w:rPr>
          <w:sz w:val="16"/>
        </w:rPr>
        <w:t xml:space="preserve"> was </w:t>
      </w:r>
      <w:r w:rsidRPr="00481F09">
        <w:rPr>
          <w:rStyle w:val="Emphasis"/>
        </w:rPr>
        <w:t>suck</w:t>
      </w:r>
      <w:r w:rsidRPr="00481F09">
        <w:rPr>
          <w:sz w:val="16"/>
        </w:rPr>
        <w:t xml:space="preserve">ing </w:t>
      </w:r>
      <w:r w:rsidRPr="00481F09">
        <w:rPr>
          <w:rStyle w:val="Emphasis"/>
        </w:rPr>
        <w:t>in</w:t>
      </w:r>
      <w:r w:rsidRPr="00481F09">
        <w:rPr>
          <w:rStyle w:val="StyleUnderline"/>
        </w:rPr>
        <w:t xml:space="preserve"> the </w:t>
      </w:r>
      <w:r w:rsidRPr="00481F09">
        <w:rPr>
          <w:rStyle w:val="Emphasis"/>
        </w:rPr>
        <w:t>great powers</w:t>
      </w:r>
      <w:r w:rsidRPr="00481F09">
        <w:rPr>
          <w:sz w:val="16"/>
        </w:rPr>
        <w:t xml:space="preserve">. The rest of the world pointed out, firstly, that these conflict hotspots were far more widespread than merely marking the EU’s neighborhood. And secondly, that they were not vacuums. These were spaces where the </w:t>
      </w:r>
      <w:r w:rsidRPr="00481F09">
        <w:rPr>
          <w:rStyle w:val="StyleUnderline"/>
        </w:rPr>
        <w:t xml:space="preserve">great powers test new military </w:t>
      </w:r>
      <w:r w:rsidRPr="00481F09">
        <w:rPr>
          <w:rStyle w:val="Emphasis"/>
        </w:rPr>
        <w:t>tech</w:t>
      </w:r>
      <w:r w:rsidRPr="00481F09">
        <w:rPr>
          <w:sz w:val="16"/>
        </w:rPr>
        <w:t xml:space="preserve">nologies, cut access to the Internet, and spawn new global norms cynically citing humanitarian imperatives and establishing exceptions from international law. </w:t>
      </w:r>
      <w:r w:rsidRPr="00481F09">
        <w:rPr>
          <w:rStyle w:val="StyleUnderline"/>
        </w:rPr>
        <w:t>These</w:t>
      </w:r>
      <w:r w:rsidRPr="00481F09">
        <w:rPr>
          <w:sz w:val="16"/>
        </w:rPr>
        <w:t xml:space="preserve"> black holes </w:t>
      </w:r>
      <w:r w:rsidRPr="00481F09">
        <w:rPr>
          <w:rStyle w:val="StyleUnderline"/>
        </w:rPr>
        <w:t xml:space="preserve">will constitute a </w:t>
      </w:r>
      <w:r w:rsidRPr="00481F09">
        <w:rPr>
          <w:rStyle w:val="Emphasis"/>
        </w:rPr>
        <w:t>new global order</w:t>
      </w:r>
      <w:r w:rsidRPr="00481F09">
        <w:rPr>
          <w:sz w:val="16"/>
        </w:rPr>
        <w:t xml:space="preserve"> much more than they contain the old. Again, this is a field where </w:t>
      </w:r>
      <w:r w:rsidRPr="00481F09">
        <w:rPr>
          <w:rStyle w:val="StyleUnderline"/>
        </w:rPr>
        <w:t>the</w:t>
      </w:r>
      <w:r w:rsidRPr="00481F09">
        <w:rPr>
          <w:sz w:val="16"/>
        </w:rPr>
        <w:t xml:space="preserve"> rest of the </w:t>
      </w:r>
      <w:r w:rsidRPr="00481F09">
        <w:rPr>
          <w:rStyle w:val="StyleUnderline"/>
        </w:rPr>
        <w:t xml:space="preserve">world expected the EU to </w:t>
      </w:r>
      <w:r w:rsidRPr="00481F09">
        <w:rPr>
          <w:rStyle w:val="Emphasis"/>
        </w:rPr>
        <w:t>lead</w:t>
      </w:r>
      <w:r w:rsidRPr="00481F09">
        <w:rPr>
          <w:rStyle w:val="StyleUnderline"/>
        </w:rPr>
        <w:t xml:space="preserve"> a </w:t>
      </w:r>
      <w:r w:rsidRPr="00481F09">
        <w:rPr>
          <w:rStyle w:val="Emphasis"/>
        </w:rPr>
        <w:t>multilateral response</w:t>
      </w:r>
      <w:r w:rsidRPr="00481F09">
        <w:rPr>
          <w:sz w:val="16"/>
        </w:rPr>
        <w:t>.</w:t>
      </w:r>
    </w:p>
    <w:p w14:paraId="4B640B28" w14:textId="77777777" w:rsidR="00F7026D" w:rsidRDefault="00F7026D" w:rsidP="00F7026D">
      <w:pPr>
        <w:pStyle w:val="Heading4"/>
      </w:pPr>
      <w:r>
        <w:t xml:space="preserve">Lack of European assurance causes </w:t>
      </w:r>
      <w:r>
        <w:rPr>
          <w:u w:val="single"/>
        </w:rPr>
        <w:t>French nuclear sharing</w:t>
      </w:r>
      <w:r>
        <w:t xml:space="preserve">. </w:t>
      </w:r>
    </w:p>
    <w:p w14:paraId="580CDD70" w14:textId="77777777" w:rsidR="00F7026D" w:rsidRPr="00481DE9" w:rsidRDefault="00F7026D" w:rsidP="00F7026D">
      <w:r>
        <w:t xml:space="preserve">Liviu </w:t>
      </w:r>
      <w:r w:rsidRPr="00481DE9">
        <w:rPr>
          <w:rStyle w:val="Style13ptBold"/>
        </w:rPr>
        <w:t>Horovitz 25</w:t>
      </w:r>
      <w:r>
        <w:t>, Associate in the International Security Research Group at the German Institute for International and Security Affairs, Ph.D. in Comparative and International Studies from ETH Zürich, “US Extended Nuclear Deterrence in Europe: Three Scenarios,” German Institute for International and Security Affairs, 07-10-2025, accessed 07-16-2025, https://www.swp-berlin.org/publikation/us-extended-nuclear-deterrence-in-europe-three-scenarios, DG</w:t>
      </w:r>
    </w:p>
    <w:p w14:paraId="0097FEB6" w14:textId="77777777" w:rsidR="00F7026D" w:rsidRPr="00481DE9" w:rsidRDefault="00F7026D" w:rsidP="00F7026D">
      <w:pPr>
        <w:rPr>
          <w:sz w:val="16"/>
        </w:rPr>
      </w:pPr>
      <w:r w:rsidRPr="00481DE9">
        <w:rPr>
          <w:sz w:val="16"/>
        </w:rPr>
        <w:t xml:space="preserve">In this scenario, </w:t>
      </w:r>
      <w:r w:rsidRPr="00481DE9">
        <w:rPr>
          <w:rStyle w:val="StyleUnderline"/>
        </w:rPr>
        <w:t>European states would continue to assume</w:t>
      </w:r>
      <w:r w:rsidRPr="00481DE9">
        <w:rPr>
          <w:sz w:val="16"/>
        </w:rPr>
        <w:t xml:space="preserve"> that </w:t>
      </w:r>
      <w:r w:rsidRPr="00481DE9">
        <w:rPr>
          <w:rStyle w:val="StyleUnderline"/>
        </w:rPr>
        <w:t>Washington’s security guarantees remain valid</w:t>
      </w:r>
      <w:r w:rsidRPr="00481DE9">
        <w:rPr>
          <w:sz w:val="16"/>
        </w:rPr>
        <w:t xml:space="preserve"> in most circumstances. Abandoning extended nuclear deterrence would be seen as running counter to the core interests of the Trump administration. For its part, Washington has long viewed extended deterrence as an important instrument for reducing the risk of nuclear war, preventing hostile power projection in strategically important regions and ensuring the stability needed to main­tain political and economic relations at the global level. This view appears to remain intact under the second Trump administration. Moreover, countering the rise of China continues to be a key strategic priority of the US government. If Trump were to abandon extended deterrence, Europe’s willingness to support US efforts to contain the People’s Republic would likely wane – a development that would not go down well in Washington.</w:t>
      </w:r>
    </w:p>
    <w:p w14:paraId="62134A9B" w14:textId="77777777" w:rsidR="00F7026D" w:rsidRPr="00481DE9" w:rsidRDefault="00F7026D" w:rsidP="00F7026D">
      <w:pPr>
        <w:rPr>
          <w:sz w:val="16"/>
        </w:rPr>
      </w:pPr>
      <w:r w:rsidRPr="00481DE9">
        <w:rPr>
          <w:sz w:val="16"/>
        </w:rPr>
        <w:t xml:space="preserve">But even in this scenario, </w:t>
      </w:r>
      <w:r w:rsidRPr="00481DE9">
        <w:rPr>
          <w:rStyle w:val="StyleUnderline"/>
        </w:rPr>
        <w:t xml:space="preserve">European governments would be acutely aware that a growing gap in the credibility of Washington’s security guarantees could have </w:t>
      </w:r>
      <w:r w:rsidRPr="00481DE9">
        <w:rPr>
          <w:rStyle w:val="Emphasis"/>
        </w:rPr>
        <w:t>serious</w:t>
      </w:r>
      <w:r w:rsidRPr="00481DE9">
        <w:rPr>
          <w:sz w:val="16"/>
        </w:rPr>
        <w:t xml:space="preserve"> medium- and long-term </w:t>
      </w:r>
      <w:r w:rsidRPr="00481DE9">
        <w:rPr>
          <w:rStyle w:val="Emphasis"/>
        </w:rPr>
        <w:t>consequences</w:t>
      </w:r>
      <w:r w:rsidRPr="00481DE9">
        <w:rPr>
          <w:sz w:val="16"/>
        </w:rPr>
        <w:t xml:space="preserve">. The </w:t>
      </w:r>
      <w:r w:rsidRPr="00481DE9">
        <w:rPr>
          <w:rStyle w:val="StyleUnderline"/>
        </w:rPr>
        <w:t>perceived erosion of trust would</w:t>
      </w:r>
      <w:r w:rsidRPr="00481DE9">
        <w:rPr>
          <w:sz w:val="16"/>
        </w:rPr>
        <w:t xml:space="preserve"> put </w:t>
      </w:r>
      <w:r w:rsidRPr="00481DE9">
        <w:rPr>
          <w:rStyle w:val="StyleUnderline"/>
        </w:rPr>
        <w:t>pressure</w:t>
      </w:r>
      <w:r w:rsidRPr="00481DE9">
        <w:rPr>
          <w:sz w:val="16"/>
        </w:rPr>
        <w:t xml:space="preserve"> on </w:t>
      </w:r>
      <w:r w:rsidRPr="00481DE9">
        <w:rPr>
          <w:rStyle w:val="StyleUnderline"/>
        </w:rPr>
        <w:t>European leaders to demonstrate unity vis-à-vis Moscow, to provide reassurance</w:t>
      </w:r>
      <w:r w:rsidRPr="00481DE9">
        <w:rPr>
          <w:sz w:val="16"/>
        </w:rPr>
        <w:t xml:space="preserve"> to their own population </w:t>
      </w:r>
      <w:r w:rsidRPr="00481DE9">
        <w:rPr>
          <w:rStyle w:val="StyleUnderline"/>
        </w:rPr>
        <w:t>through political measures and</w:t>
      </w:r>
      <w:r w:rsidRPr="00481DE9">
        <w:rPr>
          <w:sz w:val="16"/>
        </w:rPr>
        <w:t xml:space="preserve"> to </w:t>
      </w:r>
      <w:r w:rsidRPr="00481DE9">
        <w:rPr>
          <w:rStyle w:val="StyleUnderline"/>
        </w:rPr>
        <w:t>pressure Washington to restore confidence</w:t>
      </w:r>
      <w:r w:rsidRPr="00481DE9">
        <w:rPr>
          <w:sz w:val="16"/>
        </w:rPr>
        <w:t>. In this case, there are feasible steps that could be taken in several areas while leaving current policy more or less intact. And for both Europe and the US, the political, financial and military costs would be moderate.</w:t>
      </w:r>
    </w:p>
    <w:p w14:paraId="192208E2" w14:textId="77777777" w:rsidR="00F7026D" w:rsidRPr="00481DE9" w:rsidRDefault="00F7026D" w:rsidP="00F7026D">
      <w:pPr>
        <w:rPr>
          <w:sz w:val="16"/>
        </w:rPr>
      </w:pPr>
      <w:r w:rsidRPr="00481DE9">
        <w:rPr>
          <w:sz w:val="16"/>
        </w:rPr>
        <w:t xml:space="preserve">Political steps. </w:t>
      </w:r>
      <w:r w:rsidRPr="00481DE9">
        <w:rPr>
          <w:rStyle w:val="StyleUnderline"/>
        </w:rPr>
        <w:t>In response to France’s</w:t>
      </w:r>
      <w:r w:rsidRPr="00481DE9">
        <w:rPr>
          <w:sz w:val="16"/>
        </w:rPr>
        <w:t xml:space="preserve"> recent </w:t>
      </w:r>
      <w:r w:rsidRPr="00481DE9">
        <w:rPr>
          <w:rStyle w:val="StyleUnderline"/>
        </w:rPr>
        <w:t>proposal that its nuclear arsenal play a bigger role</w:t>
      </w:r>
      <w:r w:rsidRPr="00481DE9">
        <w:rPr>
          <w:sz w:val="16"/>
        </w:rPr>
        <w:t xml:space="preserve"> in European deterrence, </w:t>
      </w:r>
      <w:r w:rsidRPr="00481DE9">
        <w:rPr>
          <w:rStyle w:val="StyleUnderline"/>
        </w:rPr>
        <w:t>Germany and other European states could initiate</w:t>
      </w:r>
      <w:r w:rsidRPr="00481DE9">
        <w:rPr>
          <w:sz w:val="16"/>
        </w:rPr>
        <w:t xml:space="preserve"> bilateral, minilateral or multilateral </w:t>
      </w:r>
      <w:r w:rsidRPr="00481DE9">
        <w:rPr>
          <w:rStyle w:val="StyleUnderline"/>
        </w:rPr>
        <w:t>consultations</w:t>
      </w:r>
      <w:r w:rsidRPr="00481DE9">
        <w:rPr>
          <w:sz w:val="16"/>
        </w:rPr>
        <w:t xml:space="preserve">, including high-profile meetings intended </w:t>
      </w:r>
      <w:r w:rsidRPr="00481DE9">
        <w:rPr>
          <w:rStyle w:val="StyleUnderline"/>
        </w:rPr>
        <w:t xml:space="preserve">to send a political signal. This could lead to </w:t>
      </w:r>
      <w:r w:rsidRPr="00481DE9">
        <w:rPr>
          <w:rStyle w:val="Emphasis"/>
        </w:rPr>
        <w:t>political commitments</w:t>
      </w:r>
      <w:r w:rsidRPr="00481DE9">
        <w:rPr>
          <w:sz w:val="16"/>
        </w:rPr>
        <w:t xml:space="preserve"> such as in­creased investment in research and education </w:t>
      </w:r>
      <w:r w:rsidRPr="00481DE9">
        <w:rPr>
          <w:rStyle w:val="StyleUnderline"/>
        </w:rPr>
        <w:t>in</w:t>
      </w:r>
      <w:r w:rsidRPr="00481DE9">
        <w:rPr>
          <w:sz w:val="16"/>
        </w:rPr>
        <w:t xml:space="preserve"> the area of </w:t>
      </w:r>
      <w:r w:rsidRPr="00481DE9">
        <w:rPr>
          <w:rStyle w:val="StyleUnderline"/>
        </w:rPr>
        <w:t>nuclear deterrence, greater emphasis on deterrence</w:t>
      </w:r>
      <w:r w:rsidRPr="00481DE9">
        <w:rPr>
          <w:sz w:val="16"/>
        </w:rPr>
        <w:t xml:space="preserve"> in the national security strategies of non-nuclear allies </w:t>
      </w:r>
      <w:r w:rsidRPr="00481DE9">
        <w:rPr>
          <w:rStyle w:val="StyleUnderline"/>
        </w:rPr>
        <w:t>and</w:t>
      </w:r>
      <w:r w:rsidRPr="00481DE9">
        <w:rPr>
          <w:sz w:val="16"/>
        </w:rPr>
        <w:t xml:space="preserve"> a </w:t>
      </w:r>
      <w:r w:rsidRPr="00481DE9">
        <w:rPr>
          <w:rStyle w:val="StyleUnderline"/>
        </w:rPr>
        <w:t>strengthening</w:t>
      </w:r>
      <w:r w:rsidRPr="00481DE9">
        <w:rPr>
          <w:sz w:val="16"/>
        </w:rPr>
        <w:t xml:space="preserve"> of </w:t>
      </w:r>
      <w:r w:rsidRPr="00481DE9">
        <w:rPr>
          <w:rStyle w:val="StyleUnderline"/>
        </w:rPr>
        <w:t>the role that France plays in</w:t>
      </w:r>
      <w:r w:rsidRPr="00481DE9">
        <w:rPr>
          <w:sz w:val="16"/>
        </w:rPr>
        <w:t xml:space="preserve"> bilateral, European and </w:t>
      </w:r>
      <w:r w:rsidRPr="00481DE9">
        <w:rPr>
          <w:rStyle w:val="StyleUnderline"/>
        </w:rPr>
        <w:t>global nuclear forums</w:t>
      </w:r>
      <w:r w:rsidRPr="00481DE9">
        <w:rPr>
          <w:sz w:val="16"/>
        </w:rPr>
        <w:t>.</w:t>
      </w:r>
    </w:p>
    <w:p w14:paraId="49BB8C9C" w14:textId="77777777" w:rsidR="00F7026D" w:rsidRPr="00481DE9" w:rsidRDefault="00F7026D" w:rsidP="00F7026D">
      <w:pPr>
        <w:rPr>
          <w:sz w:val="16"/>
        </w:rPr>
      </w:pPr>
      <w:r w:rsidRPr="00481DE9">
        <w:rPr>
          <w:sz w:val="16"/>
        </w:rPr>
        <w:t xml:space="preserve">For its part, </w:t>
      </w:r>
      <w:r w:rsidRPr="00481DE9">
        <w:rPr>
          <w:rStyle w:val="Emphasis"/>
        </w:rPr>
        <w:t>France could declare</w:t>
      </w:r>
      <w:r w:rsidRPr="00481DE9">
        <w:rPr>
          <w:sz w:val="16"/>
        </w:rPr>
        <w:t xml:space="preserve"> that </w:t>
      </w:r>
      <w:r w:rsidRPr="00481DE9">
        <w:rPr>
          <w:rStyle w:val="Emphasis"/>
        </w:rPr>
        <w:t>the security of all its European neighbours falls within its vital national interests</w:t>
      </w:r>
      <w:r w:rsidRPr="00481DE9">
        <w:rPr>
          <w:sz w:val="16"/>
        </w:rPr>
        <w:t>. At the same time, Paris might consider seeking at least observer status in NATO’s Nuclear Planning Group. It could also propose initi­ating a dialogue with London and Washington on the closer coordination of nuclear operations.</w:t>
      </w:r>
    </w:p>
    <w:p w14:paraId="3D56F0E3" w14:textId="4A648003" w:rsidR="00F7026D" w:rsidRDefault="00F7026D" w:rsidP="00F7026D">
      <w:pPr>
        <w:rPr>
          <w:sz w:val="16"/>
        </w:rPr>
      </w:pPr>
      <w:r w:rsidRPr="00481DE9">
        <w:rPr>
          <w:sz w:val="16"/>
        </w:rPr>
        <w:t xml:space="preserve">Military steps. At the same time, </w:t>
      </w:r>
      <w:r w:rsidRPr="00481DE9">
        <w:rPr>
          <w:rStyle w:val="StyleUnderline"/>
        </w:rPr>
        <w:t>Germany and other European states could take modest but visible military steps</w:t>
      </w:r>
      <w:r w:rsidRPr="00481DE9">
        <w:rPr>
          <w:sz w:val="16"/>
        </w:rPr>
        <w:t xml:space="preserve"> – aimed, above all, at sending a political signal but </w:t>
      </w:r>
      <w:r w:rsidRPr="00481DE9">
        <w:rPr>
          <w:rStyle w:val="StyleUnderline"/>
        </w:rPr>
        <w:t>providing limited added deterrent value. Such steps could include participation in French nuclear exercises and</w:t>
      </w:r>
      <w:r w:rsidRPr="00481DE9">
        <w:rPr>
          <w:sz w:val="16"/>
        </w:rPr>
        <w:t xml:space="preserve"> the </w:t>
      </w:r>
      <w:r w:rsidRPr="00481DE9">
        <w:rPr>
          <w:rStyle w:val="StyleUnderline"/>
        </w:rPr>
        <w:t>provision of conventional capabilities</w:t>
      </w:r>
      <w:r w:rsidRPr="00481DE9">
        <w:rPr>
          <w:sz w:val="16"/>
        </w:rPr>
        <w:t xml:space="preserve"> designed </w:t>
      </w:r>
      <w:r w:rsidRPr="00481DE9">
        <w:rPr>
          <w:rStyle w:val="StyleUnderline"/>
        </w:rPr>
        <w:t>to complement France’s nuclear arsenal</w:t>
      </w:r>
      <w:r w:rsidRPr="00481DE9">
        <w:rPr>
          <w:sz w:val="16"/>
        </w:rPr>
        <w:t>, thereby strengthening France’s resilience in a crisis through enhanced operational redundancy. Germany and other countries could upgrade their air bases to allow for the stationing of French fighter aircraft, potentially even when nuclear-armed; this would increase France’s deployment options and improve the survivability of its air-based nuclear forces. Furthermore, European allies could take measures to be ready to offer support to France’s nuclear air and sea forces during a crisis – in the areas of logistics, intelligence sharing, and surveillance and reconnaissance.</w:t>
      </w:r>
    </w:p>
    <w:p w14:paraId="766E02C0" w14:textId="77777777" w:rsidR="00F7026D" w:rsidRDefault="00F7026D" w:rsidP="00F7026D">
      <w:pPr>
        <w:pStyle w:val="Heading4"/>
      </w:pPr>
      <w:r>
        <w:t>Lack of U.S. commitment spurs French nuclear sharing.</w:t>
      </w:r>
    </w:p>
    <w:p w14:paraId="756C7C34" w14:textId="77777777" w:rsidR="00F7026D" w:rsidRPr="008A40F8" w:rsidRDefault="00F7026D" w:rsidP="00F7026D">
      <w:r w:rsidRPr="008A40F8">
        <w:rPr>
          <w:rStyle w:val="Style13ptBold"/>
        </w:rPr>
        <w:t>Michaels et al. 25</w:t>
      </w:r>
      <w:r>
        <w:t>, Daniel Michaels, Brussels Bureau Chief at the Wall Street Journal; Noemie Bisserbe, Reporter in the Paris Bureau at the Wall Street Journal; Michael R. Gordon, National Security Correspondent at the Wall Street Journal, “Wary Europe Eyes Own Nuclear Force,” Wall Street Journal, 03-26-2025, accessed 07-16-2025, ProQuest, DG</w:t>
      </w:r>
    </w:p>
    <w:p w14:paraId="5DE5CBDA" w14:textId="77777777" w:rsidR="00F7026D" w:rsidRPr="008A40F8" w:rsidRDefault="00F7026D" w:rsidP="00F7026D">
      <w:pPr>
        <w:rPr>
          <w:sz w:val="16"/>
        </w:rPr>
      </w:pPr>
      <w:r w:rsidRPr="008A40F8">
        <w:rPr>
          <w:sz w:val="16"/>
        </w:rPr>
        <w:t xml:space="preserve">Two weeks after Russia's large-scale invasion of Ukraine, French President Emmanuel </w:t>
      </w:r>
      <w:r w:rsidRPr="008A40F8">
        <w:rPr>
          <w:rStyle w:val="StyleUnderline"/>
        </w:rPr>
        <w:t>Macron</w:t>
      </w:r>
      <w:r w:rsidRPr="008A40F8">
        <w:rPr>
          <w:sz w:val="16"/>
        </w:rPr>
        <w:t xml:space="preserve"> descended 20 stories beneath Paris to send a message to Moscow.</w:t>
      </w:r>
    </w:p>
    <w:p w14:paraId="53CA58DD" w14:textId="77777777" w:rsidR="00F7026D" w:rsidRPr="008A40F8" w:rsidRDefault="00F7026D" w:rsidP="00F7026D">
      <w:pPr>
        <w:rPr>
          <w:sz w:val="16"/>
        </w:rPr>
      </w:pPr>
      <w:r w:rsidRPr="008A40F8">
        <w:rPr>
          <w:sz w:val="16"/>
        </w:rPr>
        <w:t xml:space="preserve">He entered France's nuclear bunker deep under his regal presidential palace to lead an exercise dubbed Poker. Officials had chosen that night, in March 2022, for its clear skies. They </w:t>
      </w:r>
      <w:r w:rsidRPr="008A40F8">
        <w:rPr>
          <w:rStyle w:val="StyleUnderline"/>
        </w:rPr>
        <w:t>wanted to respond to</w:t>
      </w:r>
      <w:r w:rsidRPr="008A40F8">
        <w:rPr>
          <w:sz w:val="16"/>
        </w:rPr>
        <w:t xml:space="preserve"> Russian President Vladimir </w:t>
      </w:r>
      <w:r w:rsidRPr="008A40F8">
        <w:rPr>
          <w:rStyle w:val="StyleUnderline"/>
        </w:rPr>
        <w:t>Putin</w:t>
      </w:r>
      <w:r w:rsidRPr="008A40F8">
        <w:rPr>
          <w:sz w:val="16"/>
        </w:rPr>
        <w:t>, who days earlier had made a thinly veiled threat to the West by putting his country's nuclear forces on high alert.</w:t>
      </w:r>
    </w:p>
    <w:p w14:paraId="14BFFAFE" w14:textId="77777777" w:rsidR="00F7026D" w:rsidRPr="008A40F8" w:rsidRDefault="00F7026D" w:rsidP="00F7026D">
      <w:pPr>
        <w:rPr>
          <w:sz w:val="16"/>
        </w:rPr>
      </w:pPr>
      <w:r w:rsidRPr="008A40F8">
        <w:rPr>
          <w:sz w:val="16"/>
        </w:rPr>
        <w:t>Commanders waited for a Russian spy satellite to pass over their distant airfield and launched drills they were confident the Kremlin would watch, according to French officials. Rafale fighter jets took off carrying dummy weapons to simulate attacks on an unnamed country -- part of a high-stakes pantomime that strategists call nuclear signaling.</w:t>
      </w:r>
    </w:p>
    <w:p w14:paraId="240C9A8C" w14:textId="77777777" w:rsidR="00F7026D" w:rsidRPr="008A40F8" w:rsidRDefault="00F7026D" w:rsidP="00F7026D">
      <w:pPr>
        <w:rPr>
          <w:sz w:val="16"/>
        </w:rPr>
      </w:pPr>
      <w:r w:rsidRPr="008A40F8">
        <w:rPr>
          <w:sz w:val="16"/>
        </w:rPr>
        <w:t>France is unusual in its ability to send such signals. Of the world's eight declared nuclear powers, France and Britain are the only ones in Europe. The biggest nuclear power in the region is the U.S. -- North Atlantic Treaty Organization allies Germany, Italy, the Netherlands, Belgium and Turkey host American nuclear weapons on bases within their borders.</w:t>
      </w:r>
    </w:p>
    <w:p w14:paraId="1291B026" w14:textId="77777777" w:rsidR="00F7026D" w:rsidRPr="008A40F8" w:rsidRDefault="00F7026D" w:rsidP="00F7026D">
      <w:pPr>
        <w:rPr>
          <w:sz w:val="16"/>
        </w:rPr>
      </w:pPr>
      <w:r w:rsidRPr="008A40F8">
        <w:rPr>
          <w:sz w:val="16"/>
        </w:rPr>
        <w:t xml:space="preserve">Now </w:t>
      </w:r>
      <w:r w:rsidRPr="008A40F8">
        <w:rPr>
          <w:rStyle w:val="StyleUnderline"/>
        </w:rPr>
        <w:t>U.S. protection is looking increasingly shaky after</w:t>
      </w:r>
      <w:r w:rsidRPr="008A40F8">
        <w:rPr>
          <w:sz w:val="16"/>
        </w:rPr>
        <w:t xml:space="preserve"> President </w:t>
      </w:r>
      <w:r w:rsidRPr="008A40F8">
        <w:rPr>
          <w:rStyle w:val="StyleUnderline"/>
        </w:rPr>
        <w:t xml:space="preserve">Trump's diplomatic opening to Russia, temporary halt of aid to Ukraine and antagonism toward Europe. That's led to </w:t>
      </w:r>
      <w:r w:rsidRPr="008A40F8">
        <w:rPr>
          <w:rStyle w:val="Emphasis"/>
        </w:rPr>
        <w:t>growing calls for a European nuclear umbrella</w:t>
      </w:r>
      <w:r w:rsidRPr="008A40F8">
        <w:rPr>
          <w:rStyle w:val="StyleUnderline"/>
        </w:rPr>
        <w:t xml:space="preserve"> tapping the arsenals of France and Britain, independent of the U.S.</w:t>
      </w:r>
    </w:p>
    <w:p w14:paraId="7A1F59A0" w14:textId="77777777" w:rsidR="00F7026D" w:rsidRPr="008A40F8" w:rsidRDefault="00F7026D" w:rsidP="00F7026D">
      <w:pPr>
        <w:rPr>
          <w:sz w:val="16"/>
        </w:rPr>
      </w:pPr>
      <w:r w:rsidRPr="008A40F8">
        <w:rPr>
          <w:sz w:val="16"/>
        </w:rPr>
        <w:t>"Sharing nuclear weapons is an issue that we need to talk about," German Chancellor-designate Friedrich Merz said recently, referring to other European countries. Merz and Macron have met at least three times since Merz won elections in November, though neither side has said if they discussed nuclear weapons.</w:t>
      </w:r>
    </w:p>
    <w:p w14:paraId="1FBE3554" w14:textId="77777777" w:rsidR="00F7026D" w:rsidRPr="008A40F8" w:rsidRDefault="00F7026D" w:rsidP="00F7026D">
      <w:pPr>
        <w:rPr>
          <w:sz w:val="16"/>
        </w:rPr>
      </w:pPr>
      <w:r w:rsidRPr="008A40F8">
        <w:rPr>
          <w:rStyle w:val="StyleUnderline"/>
        </w:rPr>
        <w:t>Creating a European nuclear capability would upend decades-old systems and procedures established by the U.S. within NATO</w:t>
      </w:r>
      <w:r w:rsidRPr="008A40F8">
        <w:rPr>
          <w:sz w:val="16"/>
        </w:rPr>
        <w:t xml:space="preserve"> during the Cold War. It would be expensive and technically demanding, take years to fully implement and require a delicate navigation of nuclear-arms treaties already battered by upstart powers including North Korea and Iran.</w:t>
      </w:r>
    </w:p>
    <w:p w14:paraId="5F10A810" w14:textId="77777777" w:rsidR="00F7026D" w:rsidRPr="008A40F8" w:rsidRDefault="00F7026D" w:rsidP="00F7026D">
      <w:pPr>
        <w:rPr>
          <w:sz w:val="16"/>
        </w:rPr>
      </w:pPr>
      <w:r w:rsidRPr="008A40F8">
        <w:rPr>
          <w:sz w:val="16"/>
        </w:rPr>
        <w:t xml:space="preserve">The </w:t>
      </w:r>
      <w:r w:rsidRPr="008A40F8">
        <w:rPr>
          <w:rStyle w:val="StyleUnderline"/>
        </w:rPr>
        <w:t>Trump</w:t>
      </w:r>
      <w:r w:rsidRPr="008A40F8">
        <w:rPr>
          <w:sz w:val="16"/>
        </w:rPr>
        <w:t xml:space="preserve"> administration </w:t>
      </w:r>
      <w:r w:rsidRPr="008A40F8">
        <w:rPr>
          <w:rStyle w:val="StyleUnderline"/>
        </w:rPr>
        <w:t>shows no sign of wanting to relinquish its dominance of Europe's nuclear posture</w:t>
      </w:r>
      <w:r w:rsidRPr="008A40F8">
        <w:rPr>
          <w:sz w:val="16"/>
        </w:rPr>
        <w:t>. Defense Secretary Pete Hegseth said at NATO headquarters earlier this year that Europe must "take ownership of conventional security on the continent" -- with "conventional security" meaning nonnuclear arms.</w:t>
      </w:r>
    </w:p>
    <w:p w14:paraId="1D0C51C5" w14:textId="77777777" w:rsidR="00F7026D" w:rsidRPr="008A40F8" w:rsidRDefault="00F7026D" w:rsidP="00F7026D">
      <w:pPr>
        <w:rPr>
          <w:sz w:val="16"/>
        </w:rPr>
      </w:pPr>
      <w:r w:rsidRPr="008A40F8">
        <w:rPr>
          <w:sz w:val="16"/>
        </w:rPr>
        <w:t>As Hegseth visited Brussels, two U.S. B-52 Stratofortress heavy bombers -- America's most iconic hydrogen-bomb carrier -- arrived at a British airfield to conduct training runs with allied fighter jets as far away as Turkey.</w:t>
      </w:r>
    </w:p>
    <w:p w14:paraId="7CA9B1E1" w14:textId="77777777" w:rsidR="00F7026D" w:rsidRPr="008A40F8" w:rsidRDefault="00F7026D" w:rsidP="00F7026D">
      <w:pPr>
        <w:rPr>
          <w:sz w:val="16"/>
        </w:rPr>
      </w:pPr>
      <w:r w:rsidRPr="008A40F8">
        <w:rPr>
          <w:sz w:val="16"/>
        </w:rPr>
        <w:t>"It's nice to see B-52s flying over Stockholm, but that alone isn't nuclear deterrence," said Minna Alander, an associate fellow at British think tank Chatham House. "</w:t>
      </w:r>
      <w:r w:rsidRPr="008A40F8">
        <w:rPr>
          <w:rStyle w:val="Emphasis"/>
        </w:rPr>
        <w:t>Deterrence</w:t>
      </w:r>
      <w:r w:rsidRPr="008A40F8">
        <w:rPr>
          <w:rStyle w:val="StyleUnderline"/>
        </w:rPr>
        <w:t xml:space="preserve"> </w:t>
      </w:r>
      <w:r w:rsidRPr="008A40F8">
        <w:rPr>
          <w:rStyle w:val="Emphasis"/>
        </w:rPr>
        <w:t>depends on the political commitment of the U.S. president</w:t>
      </w:r>
      <w:r w:rsidRPr="008A40F8">
        <w:rPr>
          <w:sz w:val="16"/>
        </w:rPr>
        <w:t>," said Alander, a Finn who lives in Stockholm and noted an upsurge in talk of nuclear deterrence and even the concept of a Nordic atomic bomb.</w:t>
      </w:r>
    </w:p>
    <w:p w14:paraId="1519F13D" w14:textId="77777777" w:rsidR="00F7026D" w:rsidRPr="008A40F8" w:rsidRDefault="00F7026D" w:rsidP="00F7026D">
      <w:pPr>
        <w:rPr>
          <w:sz w:val="16"/>
        </w:rPr>
      </w:pPr>
      <w:r w:rsidRPr="008A40F8">
        <w:rPr>
          <w:sz w:val="16"/>
        </w:rPr>
        <w:t xml:space="preserve">At a recent meeting at NATO headquarters, Polish President Andrzej </w:t>
      </w:r>
      <w:r w:rsidRPr="008A40F8">
        <w:rPr>
          <w:rStyle w:val="StyleUnderline"/>
        </w:rPr>
        <w:t>Duda said that</w:t>
      </w:r>
      <w:r w:rsidRPr="008A40F8">
        <w:rPr>
          <w:sz w:val="16"/>
        </w:rPr>
        <w:t xml:space="preserve"> "</w:t>
      </w:r>
      <w:r w:rsidRPr="008A40F8">
        <w:rPr>
          <w:rStyle w:val="StyleUnderline"/>
        </w:rPr>
        <w:t>any nuclear umbrella will benefit Polish security</w:t>
      </w:r>
      <w:r w:rsidRPr="008A40F8">
        <w:rPr>
          <w:sz w:val="16"/>
        </w:rPr>
        <w:t xml:space="preserve">." </w:t>
      </w:r>
      <w:r w:rsidRPr="008A40F8">
        <w:rPr>
          <w:rStyle w:val="StyleUnderline"/>
        </w:rPr>
        <w:t>Cooperating with</w:t>
      </w:r>
      <w:r w:rsidRPr="008A40F8">
        <w:rPr>
          <w:sz w:val="16"/>
        </w:rPr>
        <w:t xml:space="preserve"> NATO ally </w:t>
      </w:r>
      <w:r w:rsidRPr="008A40F8">
        <w:rPr>
          <w:rStyle w:val="StyleUnderline"/>
        </w:rPr>
        <w:t>France</w:t>
      </w:r>
      <w:r w:rsidRPr="008A40F8">
        <w:rPr>
          <w:sz w:val="16"/>
        </w:rPr>
        <w:t xml:space="preserve"> on the issues </w:t>
      </w:r>
      <w:r w:rsidRPr="008A40F8">
        <w:rPr>
          <w:rStyle w:val="StyleUnderline"/>
        </w:rPr>
        <w:t>is</w:t>
      </w:r>
      <w:r w:rsidRPr="008A40F8">
        <w:rPr>
          <w:sz w:val="16"/>
        </w:rPr>
        <w:t xml:space="preserve"> "</w:t>
      </w:r>
      <w:r w:rsidRPr="008A40F8">
        <w:rPr>
          <w:rStyle w:val="StyleUnderline"/>
        </w:rPr>
        <w:t>absolutely obvious and natural</w:t>
      </w:r>
      <w:r w:rsidRPr="008A40F8">
        <w:rPr>
          <w:sz w:val="16"/>
        </w:rPr>
        <w:t xml:space="preserve">," </w:t>
      </w:r>
      <w:r w:rsidRPr="008A40F8">
        <w:rPr>
          <w:rStyle w:val="StyleUnderline"/>
        </w:rPr>
        <w:t>he said. Danish Prime Minister</w:t>
      </w:r>
      <w:r w:rsidRPr="008A40F8">
        <w:rPr>
          <w:sz w:val="16"/>
        </w:rPr>
        <w:t xml:space="preserve"> Mette </w:t>
      </w:r>
      <w:r w:rsidRPr="008A40F8">
        <w:rPr>
          <w:rStyle w:val="StyleUnderline"/>
        </w:rPr>
        <w:t>Frederiksen</w:t>
      </w:r>
      <w:r w:rsidRPr="008A40F8">
        <w:rPr>
          <w:sz w:val="16"/>
        </w:rPr>
        <w:t xml:space="preserve"> also </w:t>
      </w:r>
      <w:r w:rsidRPr="008A40F8">
        <w:rPr>
          <w:rStyle w:val="StyleUnderline"/>
        </w:rPr>
        <w:t>refused to exclude European nuclear-arms cooperation when asked about it by reporters</w:t>
      </w:r>
      <w:r w:rsidRPr="008A40F8">
        <w:rPr>
          <w:sz w:val="16"/>
        </w:rPr>
        <w:t>.</w:t>
      </w:r>
    </w:p>
    <w:p w14:paraId="1F48653D" w14:textId="77777777" w:rsidR="00F7026D" w:rsidRPr="008A40F8" w:rsidRDefault="00F7026D" w:rsidP="00F7026D">
      <w:pPr>
        <w:rPr>
          <w:sz w:val="16"/>
        </w:rPr>
      </w:pPr>
      <w:r w:rsidRPr="008A40F8">
        <w:rPr>
          <w:sz w:val="16"/>
        </w:rPr>
        <w:t>Germany since the 1950s has allowed the U.S. to base nuclear weapons on its territory and German officials have said they want to maintain that protection as long as possible, even if similar arrangements were made with France or the U.K.</w:t>
      </w:r>
    </w:p>
    <w:p w14:paraId="376091DA" w14:textId="77777777" w:rsidR="00F7026D" w:rsidRPr="008A40F8" w:rsidRDefault="00F7026D" w:rsidP="00F7026D">
      <w:pPr>
        <w:rPr>
          <w:sz w:val="16"/>
        </w:rPr>
      </w:pPr>
      <w:r w:rsidRPr="008A40F8">
        <w:rPr>
          <w:sz w:val="16"/>
        </w:rPr>
        <w:t>The American nuclear arms in Europe remain under U.S. control and are carried on U.S. planes by U.S. crews under U.S. command, though they could be provided to non-nuclear allies for use during time of war under NATO oversight.</w:t>
      </w:r>
    </w:p>
    <w:p w14:paraId="0EC836FC" w14:textId="77777777" w:rsidR="00F7026D" w:rsidRPr="008A40F8" w:rsidRDefault="00F7026D" w:rsidP="00F7026D">
      <w:pPr>
        <w:rPr>
          <w:sz w:val="16"/>
        </w:rPr>
      </w:pPr>
      <w:r w:rsidRPr="008A40F8">
        <w:rPr>
          <w:rStyle w:val="StyleUnderline"/>
        </w:rPr>
        <w:t xml:space="preserve">For Macron and his compatriots, who have long urged Europe to develop security options independent of the U.S., </w:t>
      </w:r>
      <w:r w:rsidRPr="008A40F8">
        <w:rPr>
          <w:rStyle w:val="Emphasis"/>
        </w:rPr>
        <w:t>the shift comes as a vindication</w:t>
      </w:r>
      <w:r w:rsidRPr="008A40F8">
        <w:rPr>
          <w:rStyle w:val="StyleUnderline"/>
        </w:rPr>
        <w:t xml:space="preserve"> after years of scorn</w:t>
      </w:r>
      <w:r w:rsidRPr="008A40F8">
        <w:rPr>
          <w:sz w:val="16"/>
        </w:rPr>
        <w:t>.</w:t>
      </w:r>
    </w:p>
    <w:p w14:paraId="31F20C68" w14:textId="77777777" w:rsidR="00F7026D" w:rsidRPr="008A40F8" w:rsidRDefault="00F7026D" w:rsidP="00F7026D">
      <w:pPr>
        <w:rPr>
          <w:sz w:val="16"/>
        </w:rPr>
      </w:pPr>
      <w:r w:rsidRPr="008A40F8">
        <w:rPr>
          <w:sz w:val="16"/>
        </w:rPr>
        <w:t>"</w:t>
      </w:r>
      <w:r w:rsidRPr="008A40F8">
        <w:rPr>
          <w:rStyle w:val="Emphasis"/>
        </w:rPr>
        <w:t>Until now</w:t>
      </w:r>
      <w:r w:rsidRPr="008A40F8">
        <w:rPr>
          <w:rStyle w:val="StyleUnderline"/>
        </w:rPr>
        <w:t>, French proposals were met with little response, except for the occasional amused sigh</w:t>
      </w:r>
      <w:r w:rsidRPr="008A40F8">
        <w:rPr>
          <w:sz w:val="16"/>
        </w:rPr>
        <w:t xml:space="preserve"> that said: There go those French again, feeling indispensable," said Jean-Louis Lozier, a former French Navy officer who commanded two ballistic missile submarines and headed the army's nuclear forces division.</w:t>
      </w:r>
    </w:p>
    <w:p w14:paraId="2DD2C7BA" w14:textId="77777777" w:rsidR="00F7026D" w:rsidRPr="008A40F8" w:rsidRDefault="00F7026D" w:rsidP="00F7026D">
      <w:pPr>
        <w:rPr>
          <w:sz w:val="16"/>
        </w:rPr>
      </w:pPr>
      <w:r w:rsidRPr="008A40F8">
        <w:rPr>
          <w:sz w:val="16"/>
        </w:rPr>
        <w:t xml:space="preserve">Swapping nuclear protector states wouldn't be easy, even within NATO. </w:t>
      </w:r>
      <w:r w:rsidRPr="008A40F8">
        <w:rPr>
          <w:rStyle w:val="StyleUnderline"/>
        </w:rPr>
        <w:t>Britain can launch nuclear weapons only from submarines. French nuclear arms would need extensive redesigning</w:t>
      </w:r>
      <w:r w:rsidRPr="008A40F8">
        <w:rPr>
          <w:sz w:val="16"/>
        </w:rPr>
        <w:t xml:space="preserve"> to be launched from non-French planes or subs, say specialists -- if France were to even allow such an arrangement.</w:t>
      </w:r>
    </w:p>
    <w:p w14:paraId="0A44EB29" w14:textId="77777777" w:rsidR="00F7026D" w:rsidRPr="008A40F8" w:rsidRDefault="00F7026D" w:rsidP="00F7026D">
      <w:pPr>
        <w:rPr>
          <w:sz w:val="16"/>
        </w:rPr>
      </w:pPr>
      <w:r w:rsidRPr="008A40F8">
        <w:rPr>
          <w:sz w:val="16"/>
        </w:rPr>
        <w:t xml:space="preserve">To stay compliant with international agreements including the 1970 Treaty on the Nonproliferation of Nuclear Weapons -- through which 191 countries have pledged to prevent the spread of nuclear arms -- </w:t>
      </w:r>
      <w:r w:rsidRPr="008A40F8">
        <w:rPr>
          <w:rStyle w:val="StyleUnderline"/>
        </w:rPr>
        <w:t xml:space="preserve">command and control over French or British nukes would need to remain with Paris or London, </w:t>
      </w:r>
      <w:r w:rsidRPr="008A40F8">
        <w:rPr>
          <w:rStyle w:val="Emphasis"/>
        </w:rPr>
        <w:t>even on allies' territory</w:t>
      </w:r>
      <w:r w:rsidRPr="008A40F8">
        <w:rPr>
          <w:sz w:val="16"/>
        </w:rPr>
        <w:t xml:space="preserve">. It was one thing for Europeans to accept Washington's nuclear control during the Cold War, but </w:t>
      </w:r>
      <w:r w:rsidRPr="008A40F8">
        <w:rPr>
          <w:rStyle w:val="StyleUnderline"/>
        </w:rPr>
        <w:t>ceding a degree of sovereignty to a neighboring European peer today could prove politically fraught</w:t>
      </w:r>
      <w:r w:rsidRPr="008A40F8">
        <w:rPr>
          <w:sz w:val="16"/>
        </w:rPr>
        <w:t>.</w:t>
      </w:r>
    </w:p>
    <w:p w14:paraId="10FE4D67" w14:textId="77777777" w:rsidR="00F7026D" w:rsidRPr="008A40F8" w:rsidRDefault="00F7026D" w:rsidP="00F7026D">
      <w:pPr>
        <w:rPr>
          <w:sz w:val="16"/>
        </w:rPr>
      </w:pPr>
      <w:r w:rsidRPr="008A40F8">
        <w:rPr>
          <w:sz w:val="16"/>
        </w:rPr>
        <w:t xml:space="preserve">And all </w:t>
      </w:r>
      <w:r w:rsidRPr="008A40F8">
        <w:rPr>
          <w:rStyle w:val="StyleUnderline"/>
        </w:rPr>
        <w:t>those complexities presume France and Britain have nuclear weapons to spare</w:t>
      </w:r>
      <w:r w:rsidRPr="008A40F8">
        <w:rPr>
          <w:sz w:val="16"/>
        </w:rPr>
        <w:t xml:space="preserve"> -- </w:t>
      </w:r>
      <w:r w:rsidRPr="008A40F8">
        <w:rPr>
          <w:rStyle w:val="Emphasis"/>
        </w:rPr>
        <w:t>which they don't</w:t>
      </w:r>
      <w:r w:rsidRPr="008A40F8">
        <w:rPr>
          <w:sz w:val="16"/>
        </w:rPr>
        <w:t>.</w:t>
      </w:r>
    </w:p>
    <w:p w14:paraId="06EC232A" w14:textId="77777777" w:rsidR="00F7026D" w:rsidRPr="008A40F8" w:rsidRDefault="00F7026D" w:rsidP="00F7026D">
      <w:pPr>
        <w:rPr>
          <w:sz w:val="16"/>
        </w:rPr>
      </w:pPr>
      <w:r w:rsidRPr="008A40F8">
        <w:rPr>
          <w:sz w:val="16"/>
        </w:rPr>
        <w:t>Britain relies solely on four submarines to carry its nuclear warheads. It has the smallest nuclear arsenal of the major nuclear nations, with around 250 warheads. The British government says its aim is to maintain "a minimum, credible, independent nuclear deterrent." Yet London struggles to manage its nuclear force.</w:t>
      </w:r>
    </w:p>
    <w:p w14:paraId="2C0DC552" w14:textId="77777777" w:rsidR="00F7026D" w:rsidRPr="008A40F8" w:rsidRDefault="00F7026D" w:rsidP="00F7026D">
      <w:pPr>
        <w:rPr>
          <w:sz w:val="16"/>
        </w:rPr>
      </w:pPr>
      <w:r w:rsidRPr="008A40F8">
        <w:rPr>
          <w:sz w:val="16"/>
        </w:rPr>
        <w:t>Britain's top military brass last year gathered on a submarine to watch a nuclear-missile test-firing. The Trident was supposed to soar several thousand miles into the middle of the Atlantic Ocean. Instead, it splashed straight into the sea.</w:t>
      </w:r>
    </w:p>
    <w:p w14:paraId="2757A412" w14:textId="77777777" w:rsidR="00F7026D" w:rsidRPr="008A40F8" w:rsidRDefault="00F7026D" w:rsidP="00F7026D">
      <w:pPr>
        <w:rPr>
          <w:sz w:val="16"/>
        </w:rPr>
      </w:pPr>
      <w:r w:rsidRPr="008A40F8">
        <w:rPr>
          <w:sz w:val="16"/>
        </w:rPr>
        <w:t>In the test before that, in 2016, an unarmed missile launched off the coast of Florida and programmed to fly toward Africa instead headed toward the U.S., veering so dangerously off course that commanders triggered its self-destruct mechanism.</w:t>
      </w:r>
    </w:p>
    <w:p w14:paraId="683E12BD" w14:textId="77777777" w:rsidR="00F7026D" w:rsidRPr="008A40F8" w:rsidRDefault="00F7026D" w:rsidP="00F7026D">
      <w:pPr>
        <w:rPr>
          <w:sz w:val="16"/>
        </w:rPr>
      </w:pPr>
      <w:r w:rsidRPr="008A40F8">
        <w:rPr>
          <w:sz w:val="16"/>
        </w:rPr>
        <w:t>A close alliance with the U.S. has allowed Britain to run its nuclear deterrent as cheaply as possible. Britain leases from the U.S. the ballistic missiles that carry its nuclear warheads. Those Trident missiles are test-fired from British submarines near Cape Canaveral under American supervision and are serviced at a base in Georgia. Many of the components inside U.K. nuclear submarines carrying its bombs are bought off the shelf from U.S. vendors. The U.S. shares nuclear targeting information with the U.K. for all of Russia.</w:t>
      </w:r>
    </w:p>
    <w:p w14:paraId="3061D273" w14:textId="77777777" w:rsidR="00F7026D" w:rsidRPr="008A40F8" w:rsidRDefault="00F7026D" w:rsidP="00F7026D">
      <w:pPr>
        <w:rPr>
          <w:sz w:val="16"/>
        </w:rPr>
      </w:pPr>
      <w:r w:rsidRPr="008A40F8">
        <w:rPr>
          <w:sz w:val="16"/>
        </w:rPr>
        <w:t>London is now pursuing a costly and delayed upgrade whose price tag risks weakening the rest of its military. It is replacing its Vanguard-class submarines, which date to the 1990s, and upgrading its nuclear warheads, for which it has allocated around GBP 100 billion (about $129 billion) between 2023 and 2033. Costs have increased sharply in recent years and politicians now must choose between nuclear and conventional forces.</w:t>
      </w:r>
    </w:p>
    <w:p w14:paraId="33D34DEF" w14:textId="77777777" w:rsidR="00F7026D" w:rsidRPr="008A40F8" w:rsidRDefault="00F7026D" w:rsidP="00F7026D">
      <w:pPr>
        <w:rPr>
          <w:sz w:val="16"/>
        </w:rPr>
      </w:pPr>
      <w:r w:rsidRPr="008A40F8">
        <w:rPr>
          <w:sz w:val="16"/>
        </w:rPr>
        <w:t>The debate cuts to the essence of why countries have nuclear weapons.</w:t>
      </w:r>
    </w:p>
    <w:p w14:paraId="4C61A097" w14:textId="77777777" w:rsidR="00F7026D" w:rsidRPr="008A40F8" w:rsidRDefault="00F7026D" w:rsidP="00F7026D">
      <w:pPr>
        <w:rPr>
          <w:sz w:val="16"/>
        </w:rPr>
      </w:pPr>
      <w:r w:rsidRPr="008A40F8">
        <w:rPr>
          <w:sz w:val="16"/>
        </w:rPr>
        <w:t>Washington and Moscow in the 1950s stumbled into the Cold War nuclear arms race as each developed weapons that one-upped the other in range, accuracy and number. Both explored options to use nuclear weapons at the outset of a war -- particularly in the U.S.'s case to compensate for the perceived Soviet-bloc advantage in conventional forces -- and as retribution for an attack. Building systems that could deliver a second strike demanded increasingly resilient and undetectable platforms including rockets, submarines and stealth aircraft.</w:t>
      </w:r>
    </w:p>
    <w:p w14:paraId="585AA7BB" w14:textId="77777777" w:rsidR="00F7026D" w:rsidRPr="008A40F8" w:rsidRDefault="00F7026D" w:rsidP="00F7026D">
      <w:pPr>
        <w:rPr>
          <w:sz w:val="16"/>
        </w:rPr>
      </w:pPr>
      <w:r w:rsidRPr="008A40F8">
        <w:rPr>
          <w:rStyle w:val="StyleUnderline"/>
        </w:rPr>
        <w:t>European countries don't want first-strike capabilities. What they seek</w:t>
      </w:r>
      <w:r w:rsidRPr="008A40F8">
        <w:rPr>
          <w:sz w:val="16"/>
        </w:rPr>
        <w:t xml:space="preserve"> from nuclear weapons </w:t>
      </w:r>
      <w:r w:rsidRPr="008A40F8">
        <w:rPr>
          <w:rStyle w:val="StyleUnderline"/>
        </w:rPr>
        <w:t>is</w:t>
      </w:r>
      <w:r w:rsidRPr="008A40F8">
        <w:rPr>
          <w:sz w:val="16"/>
        </w:rPr>
        <w:t xml:space="preserve"> the </w:t>
      </w:r>
      <w:r w:rsidRPr="008A40F8">
        <w:rPr>
          <w:rStyle w:val="StyleUnderline"/>
        </w:rPr>
        <w:t>deterrence that comes from the Kremlin knowing that Europeans could inflict horrific damage if Russia launched a nuclear first-strike</w:t>
      </w:r>
      <w:r w:rsidRPr="008A40F8">
        <w:rPr>
          <w:sz w:val="16"/>
        </w:rPr>
        <w:t>. When France developed its nuclear weapons in the 1950s -- in defiance of the U.S. -- President Charles de Gaulle was quoted as saying the bombs only needed to "tear the arm off the Russian bear," not destroy it.</w:t>
      </w:r>
    </w:p>
    <w:p w14:paraId="28E199D6" w14:textId="77777777" w:rsidR="00F7026D" w:rsidRPr="008A40F8" w:rsidRDefault="00F7026D" w:rsidP="00F7026D">
      <w:pPr>
        <w:rPr>
          <w:sz w:val="16"/>
        </w:rPr>
      </w:pPr>
      <w:r w:rsidRPr="008A40F8">
        <w:rPr>
          <w:rStyle w:val="StyleUnderline"/>
        </w:rPr>
        <w:t>France has continued to invest billions</w:t>
      </w:r>
      <w:r w:rsidRPr="008A40F8">
        <w:rPr>
          <w:sz w:val="16"/>
        </w:rPr>
        <w:t xml:space="preserve"> of dollars annually </w:t>
      </w:r>
      <w:r w:rsidRPr="008A40F8">
        <w:rPr>
          <w:rStyle w:val="StyleUnderline"/>
        </w:rPr>
        <w:t>to maintain a nuclear arsenal estimated at 290 warheads, operated independently of the U.S.</w:t>
      </w:r>
      <w:r w:rsidRPr="008A40F8">
        <w:rPr>
          <w:sz w:val="16"/>
        </w:rPr>
        <w:t xml:space="preserve"> France produces all necessary components domestically.</w:t>
      </w:r>
    </w:p>
    <w:p w14:paraId="71D7659B" w14:textId="77777777" w:rsidR="00F7026D" w:rsidRPr="008A40F8" w:rsidRDefault="00F7026D" w:rsidP="00F7026D">
      <w:pPr>
        <w:rPr>
          <w:sz w:val="16"/>
        </w:rPr>
      </w:pPr>
      <w:r w:rsidRPr="008A40F8">
        <w:rPr>
          <w:sz w:val="16"/>
        </w:rPr>
        <w:t>As with the British, only a portion of the French sea-based nuclear force is deployed at any given time as the rest of the submarine fleet undergoes maintenance or training.</w:t>
      </w:r>
    </w:p>
    <w:p w14:paraId="6F61D45B" w14:textId="77777777" w:rsidR="00F7026D" w:rsidRPr="008A40F8" w:rsidRDefault="00F7026D" w:rsidP="00F7026D">
      <w:pPr>
        <w:rPr>
          <w:sz w:val="16"/>
        </w:rPr>
      </w:pPr>
      <w:r w:rsidRPr="008A40F8">
        <w:rPr>
          <w:sz w:val="16"/>
        </w:rPr>
        <w:t>France reminds Russia of its power by conducting its Poker nuclear exercises every few months, dispatching Rafale jets with dummy hydrogen bombs strapped under their wings.</w:t>
      </w:r>
    </w:p>
    <w:p w14:paraId="171C9A60" w14:textId="77777777" w:rsidR="00F7026D" w:rsidRPr="008A40F8" w:rsidRDefault="00F7026D" w:rsidP="00F7026D">
      <w:pPr>
        <w:rPr>
          <w:sz w:val="16"/>
        </w:rPr>
      </w:pPr>
      <w:r w:rsidRPr="008A40F8">
        <w:rPr>
          <w:sz w:val="16"/>
        </w:rPr>
        <w:t>Britain, though, can't engage in nuclear signaling like France because each time one of its submarines surfaces, its location is disclosed, making it a potential target.</w:t>
      </w:r>
    </w:p>
    <w:p w14:paraId="3F5B1D55" w14:textId="77777777" w:rsidR="00F7026D" w:rsidRPr="008A40F8" w:rsidRDefault="00F7026D" w:rsidP="00F7026D">
      <w:pPr>
        <w:rPr>
          <w:sz w:val="16"/>
        </w:rPr>
      </w:pPr>
      <w:r w:rsidRPr="008A40F8">
        <w:rPr>
          <w:sz w:val="16"/>
        </w:rPr>
        <w:t>Unlike the vast nuclear arsenals that Washington and Moscow developed, those in France and Britain were supplemental to America's nuclear umbrella over Europe.</w:t>
      </w:r>
    </w:p>
    <w:p w14:paraId="25811228" w14:textId="77777777" w:rsidR="00F7026D" w:rsidRPr="008A40F8" w:rsidRDefault="00F7026D" w:rsidP="00F7026D">
      <w:pPr>
        <w:rPr>
          <w:sz w:val="16"/>
        </w:rPr>
      </w:pPr>
      <w:r w:rsidRPr="008A40F8">
        <w:rPr>
          <w:sz w:val="16"/>
        </w:rPr>
        <w:t>"</w:t>
      </w:r>
      <w:r w:rsidRPr="008A40F8">
        <w:rPr>
          <w:rStyle w:val="StyleUnderline"/>
        </w:rPr>
        <w:t>The U.K. and France nuclear strategy was always predicated on a U.S. nuclear backstop</w:t>
      </w:r>
      <w:r w:rsidRPr="008A40F8">
        <w:rPr>
          <w:sz w:val="16"/>
        </w:rPr>
        <w:t>," said Pranay Vaddi, who served as the top nuclear expert on former President Joe Biden's National Security Council. "They've built forces with the assumption that the U.S. strategic arsenal is committed to their defense as well, and U.S. conventional and nuclear forces in Europe would be engaged in defense of NATO from Russian attack."</w:t>
      </w:r>
    </w:p>
    <w:p w14:paraId="63A25EEC" w14:textId="77777777" w:rsidR="00F7026D" w:rsidRPr="008A40F8" w:rsidRDefault="00F7026D" w:rsidP="00F7026D">
      <w:pPr>
        <w:rPr>
          <w:sz w:val="16"/>
        </w:rPr>
      </w:pPr>
      <w:r w:rsidRPr="008A40F8">
        <w:rPr>
          <w:sz w:val="16"/>
        </w:rPr>
        <w:t>Some former Pentagon officials say that the French and British nuclear arsenals would need to undergo an extensive multibillion-dollar upgrade if the Europeans' goal was to match the flexibility of the U.S. nuclear arsenal. A particular concern, they say, is that the British and French nuclear forces currently have few, if any, low-yield weapons that could be used to deter or respond to a small Russian nuclear attack in the hope of avoiding further escalation.</w:t>
      </w:r>
    </w:p>
    <w:p w14:paraId="67206E21" w14:textId="77777777" w:rsidR="00F7026D" w:rsidRPr="008A40F8" w:rsidRDefault="00F7026D" w:rsidP="00F7026D">
      <w:pPr>
        <w:rPr>
          <w:sz w:val="16"/>
        </w:rPr>
      </w:pPr>
      <w:r w:rsidRPr="008A40F8">
        <w:rPr>
          <w:sz w:val="16"/>
        </w:rPr>
        <w:t xml:space="preserve">Other experts say that </w:t>
      </w:r>
      <w:r w:rsidRPr="008A40F8">
        <w:rPr>
          <w:rStyle w:val="StyleUnderline"/>
        </w:rPr>
        <w:t>their current forces may suffice, especially if France and Britain make explicit that they're being committed to NATO's defense</w:t>
      </w:r>
      <w:r w:rsidRPr="008A40F8">
        <w:rPr>
          <w:sz w:val="16"/>
        </w:rPr>
        <w:t>.</w:t>
      </w:r>
    </w:p>
    <w:p w14:paraId="622DE57E" w14:textId="77777777" w:rsidR="00F7026D" w:rsidRPr="008A40F8" w:rsidRDefault="00F7026D" w:rsidP="00F7026D">
      <w:pPr>
        <w:rPr>
          <w:sz w:val="16"/>
        </w:rPr>
      </w:pPr>
      <w:r w:rsidRPr="008A40F8">
        <w:rPr>
          <w:sz w:val="16"/>
        </w:rPr>
        <w:t>"</w:t>
      </w:r>
      <w:r w:rsidRPr="008A40F8">
        <w:rPr>
          <w:rStyle w:val="Emphasis"/>
        </w:rPr>
        <w:t>A couple of hundred nuclear weapons is a greater destructive force than the planet has ever seen</w:t>
      </w:r>
      <w:r w:rsidRPr="008A40F8">
        <w:rPr>
          <w:sz w:val="16"/>
        </w:rPr>
        <w:t>," said Jon Wolfsthal of the Federation of American Scientists, who served as a senior official on former President Barack Obama's National Security Council.</w:t>
      </w:r>
    </w:p>
    <w:p w14:paraId="15C9F622" w14:textId="77777777" w:rsidR="00F7026D" w:rsidRPr="008A40F8" w:rsidRDefault="00F7026D" w:rsidP="00F7026D">
      <w:pPr>
        <w:rPr>
          <w:sz w:val="16"/>
        </w:rPr>
      </w:pPr>
      <w:r w:rsidRPr="008A40F8">
        <w:rPr>
          <w:rStyle w:val="StyleUnderline"/>
        </w:rPr>
        <w:t>Whether the U.S. would launch nuclear weapons in response to a Russian nuclear strike</w:t>
      </w:r>
      <w:r w:rsidRPr="008A40F8">
        <w:rPr>
          <w:sz w:val="16"/>
        </w:rPr>
        <w:t xml:space="preserve"> on Europe </w:t>
      </w:r>
      <w:r w:rsidRPr="008A40F8">
        <w:rPr>
          <w:rStyle w:val="StyleUnderline"/>
        </w:rPr>
        <w:t xml:space="preserve">has </w:t>
      </w:r>
      <w:r w:rsidRPr="008A40F8">
        <w:rPr>
          <w:rStyle w:val="Emphasis"/>
        </w:rPr>
        <w:t>always been an unknown</w:t>
      </w:r>
      <w:r w:rsidRPr="008A40F8">
        <w:rPr>
          <w:sz w:val="16"/>
        </w:rPr>
        <w:t>, because it could prompt Moscow to strike America, said James Davis, chair of international relations at the University of St. Gallen in Switzerland.</w:t>
      </w:r>
    </w:p>
    <w:p w14:paraId="7FF42447" w14:textId="77777777" w:rsidR="00F7026D" w:rsidRPr="008A40F8" w:rsidRDefault="00F7026D" w:rsidP="00F7026D">
      <w:pPr>
        <w:rPr>
          <w:sz w:val="16"/>
        </w:rPr>
      </w:pPr>
      <w:r w:rsidRPr="008A40F8">
        <w:rPr>
          <w:sz w:val="16"/>
        </w:rPr>
        <w:t>Would the U.S. risk sacrificing New York as revenge for the nuking of London or Paris? Perhaps not, Europeans have quietly worried.</w:t>
      </w:r>
    </w:p>
    <w:p w14:paraId="5420C542" w14:textId="77777777" w:rsidR="00F7026D" w:rsidRPr="008A40F8" w:rsidRDefault="00F7026D" w:rsidP="00F7026D">
      <w:pPr>
        <w:rPr>
          <w:sz w:val="16"/>
        </w:rPr>
      </w:pPr>
      <w:r w:rsidRPr="008A40F8">
        <w:rPr>
          <w:rStyle w:val="StyleUnderline"/>
        </w:rPr>
        <w:t>With European nuclear sharing, the question becomes: Would France sacrifice Paris as revenge for a Russian strike on Prague</w:t>
      </w:r>
      <w:r w:rsidRPr="008A40F8">
        <w:rPr>
          <w:sz w:val="16"/>
        </w:rPr>
        <w:t>? "</w:t>
      </w:r>
      <w:r w:rsidRPr="008A40F8">
        <w:rPr>
          <w:rStyle w:val="StyleUnderline"/>
        </w:rPr>
        <w:t xml:space="preserve">In a way </w:t>
      </w:r>
      <w:r w:rsidRPr="008A40F8">
        <w:rPr>
          <w:rStyle w:val="Emphasis"/>
        </w:rPr>
        <w:t>it's easier for the Europeans</w:t>
      </w:r>
      <w:r w:rsidRPr="008A40F8">
        <w:rPr>
          <w:sz w:val="16"/>
        </w:rPr>
        <w:t xml:space="preserve">," said Davis, </w:t>
      </w:r>
      <w:r w:rsidRPr="008A40F8">
        <w:rPr>
          <w:rStyle w:val="StyleUnderline"/>
        </w:rPr>
        <w:t>because a nuclear strike on a European target could irradiate much of the continent</w:t>
      </w:r>
      <w:r w:rsidRPr="008A40F8">
        <w:rPr>
          <w:sz w:val="16"/>
        </w:rPr>
        <w:t>.</w:t>
      </w:r>
    </w:p>
    <w:p w14:paraId="083C4C6C" w14:textId="77777777" w:rsidR="00F7026D" w:rsidRPr="008A40F8" w:rsidRDefault="00F7026D" w:rsidP="00F7026D">
      <w:pPr>
        <w:rPr>
          <w:sz w:val="16"/>
        </w:rPr>
      </w:pPr>
      <w:r w:rsidRPr="008A40F8">
        <w:rPr>
          <w:sz w:val="16"/>
        </w:rPr>
        <w:t>What a purely European nuclear deterrent might look like is only now coming under discussion. Whether the U.S. would accept it is uncertain. Discussions won't move quickly.</w:t>
      </w:r>
    </w:p>
    <w:p w14:paraId="0C4C7DBD" w14:textId="77777777" w:rsidR="00F7026D" w:rsidRPr="008A40F8" w:rsidRDefault="00F7026D" w:rsidP="00F7026D">
      <w:pPr>
        <w:rPr>
          <w:sz w:val="16"/>
        </w:rPr>
      </w:pPr>
      <w:r w:rsidRPr="008A40F8">
        <w:rPr>
          <w:sz w:val="16"/>
        </w:rPr>
        <w:t>French Senator Cedric Perrin, who heads the chamber's foreign and defense committee, said European countries could help pay for France's nuclear force, which last year cost roughly $6.6 billion in upkeep.</w:t>
      </w:r>
    </w:p>
    <w:p w14:paraId="1756C270" w14:textId="7A2B07DE" w:rsidR="00F7026D" w:rsidRPr="00F7026D" w:rsidRDefault="00F7026D" w:rsidP="00F7026D">
      <w:pPr>
        <w:rPr>
          <w:sz w:val="16"/>
        </w:rPr>
      </w:pPr>
      <w:r w:rsidRPr="008A40F8">
        <w:rPr>
          <w:sz w:val="16"/>
        </w:rPr>
        <w:t>French nuclear protection, Perrin said, "comes at a cost."</w:t>
      </w:r>
    </w:p>
    <w:p w14:paraId="27F8CA4F" w14:textId="77777777" w:rsidR="00F7026D" w:rsidRDefault="00F7026D" w:rsidP="00F7026D">
      <w:pPr>
        <w:pStyle w:val="Heading4"/>
      </w:pPr>
      <w:r>
        <w:t>It’s feasible.</w:t>
      </w:r>
    </w:p>
    <w:p w14:paraId="0E76086D" w14:textId="77777777" w:rsidR="00F7026D" w:rsidRPr="001B5C5A" w:rsidRDefault="00F7026D" w:rsidP="00F7026D">
      <w:r w:rsidRPr="001B5C5A">
        <w:rPr>
          <w:rStyle w:val="Style13ptBold"/>
        </w:rPr>
        <w:t>Economist 25</w:t>
      </w:r>
      <w:r>
        <w:t>, “Eurobombs,” The Economist, Vol. 454, No. 9439, 03-15-2025, accessed 07-16-2025, ProQuest, DG</w:t>
      </w:r>
    </w:p>
    <w:p w14:paraId="612DFB43" w14:textId="77777777" w:rsidR="00F7026D" w:rsidRPr="001B5C5A" w:rsidRDefault="00F7026D" w:rsidP="00F7026D">
      <w:pPr>
        <w:rPr>
          <w:sz w:val="16"/>
        </w:rPr>
      </w:pPr>
      <w:r w:rsidRPr="001B5C5A">
        <w:rPr>
          <w:sz w:val="16"/>
        </w:rPr>
        <w:t>“WE WOULD BE safer if we had our own nuclear arsenal,” Donald Tusk, Poland’s prime minister, told his country’s parliament on March 7th. The reason he gave was the “profound change of American geopolitics”, a euphemism for Donald Trump’s diplomatic arson, which also required Poland to expand its conventional armed forces.</w:t>
      </w:r>
    </w:p>
    <w:p w14:paraId="3C0D25FD" w14:textId="77777777" w:rsidR="00F7026D" w:rsidRPr="001B5C5A" w:rsidRDefault="00F7026D" w:rsidP="00F7026D">
      <w:pPr>
        <w:rPr>
          <w:sz w:val="16"/>
        </w:rPr>
      </w:pPr>
      <w:r w:rsidRPr="001B5C5A">
        <w:rPr>
          <w:sz w:val="16"/>
        </w:rPr>
        <w:t>Mr Tusk was not proposing a Polish nuclear bomb—at least not immediately: “The road to that would be very long and there would have to be a consensus.” Instead, he was responding to a call by Friedrich Merz, Germany’s incoming chancellor, for talks with Britain and France on “</w:t>
      </w:r>
      <w:r w:rsidRPr="001F3EA6">
        <w:rPr>
          <w:rStyle w:val="StyleUnderline"/>
        </w:rPr>
        <w:t>supplementing the American nuclear shield</w:t>
      </w:r>
      <w:r w:rsidRPr="001B5C5A">
        <w:rPr>
          <w:sz w:val="16"/>
        </w:rPr>
        <w:t>”. On March 5th Emmanuel Macron, France’s president, announced a “strategic debate on using our deterrence to protect our allies on the European continent”.</w:t>
      </w:r>
    </w:p>
    <w:p w14:paraId="5F771CEC" w14:textId="77777777" w:rsidR="00F7026D" w:rsidRPr="001B5C5A" w:rsidRDefault="00F7026D" w:rsidP="00F7026D">
      <w:pPr>
        <w:rPr>
          <w:sz w:val="16"/>
        </w:rPr>
      </w:pPr>
      <w:r w:rsidRPr="001B5C5A">
        <w:rPr>
          <w:sz w:val="16"/>
        </w:rPr>
        <w:t xml:space="preserve">That debate </w:t>
      </w:r>
      <w:r w:rsidRPr="001F3EA6">
        <w:rPr>
          <w:rStyle w:val="StyleUnderline"/>
        </w:rPr>
        <w:t>will need to confront</w:t>
      </w:r>
      <w:r w:rsidRPr="001B5C5A">
        <w:rPr>
          <w:sz w:val="16"/>
        </w:rPr>
        <w:t xml:space="preserve"> two problems: </w:t>
      </w:r>
      <w:r w:rsidRPr="001F3EA6">
        <w:rPr>
          <w:rStyle w:val="Emphasis"/>
        </w:rPr>
        <w:t>credibility</w:t>
      </w:r>
      <w:r w:rsidRPr="001F3EA6">
        <w:rPr>
          <w:rStyle w:val="StyleUnderline"/>
        </w:rPr>
        <w:t xml:space="preserve"> and </w:t>
      </w:r>
      <w:r w:rsidRPr="001F3EA6">
        <w:rPr>
          <w:rStyle w:val="Emphasis"/>
        </w:rPr>
        <w:t>capability</w:t>
      </w:r>
      <w:r w:rsidRPr="001B5C5A">
        <w:rPr>
          <w:sz w:val="16"/>
        </w:rPr>
        <w:t xml:space="preserve">. For nearly 80 years America has held a nuclear umbrella over Europe. Yet extended deterrence is a strange and unnatural thing. One country must promise to use its nuclear forces—and thereby risk nuclear annihilation—on behalf of another. The difficulty of making that promise credible is what drove America to build a huge arsenal and to scatter it across the world. </w:t>
      </w:r>
      <w:r w:rsidRPr="001F3EA6">
        <w:rPr>
          <w:rStyle w:val="StyleUnderline"/>
        </w:rPr>
        <w:t>Britain’s nuclear forces</w:t>
      </w:r>
      <w:r w:rsidRPr="001B5C5A">
        <w:rPr>
          <w:sz w:val="16"/>
        </w:rPr>
        <w:t xml:space="preserve">, though modest, </w:t>
      </w:r>
      <w:r w:rsidRPr="001F3EA6">
        <w:rPr>
          <w:rStyle w:val="StyleUnderline"/>
        </w:rPr>
        <w:t>are</w:t>
      </w:r>
      <w:r w:rsidRPr="001B5C5A">
        <w:rPr>
          <w:sz w:val="16"/>
        </w:rPr>
        <w:t xml:space="preserve"> also “</w:t>
      </w:r>
      <w:r w:rsidRPr="001F3EA6">
        <w:rPr>
          <w:rStyle w:val="StyleUnderline"/>
        </w:rPr>
        <w:t>assigned</w:t>
      </w:r>
      <w:r w:rsidRPr="001B5C5A">
        <w:rPr>
          <w:sz w:val="16"/>
        </w:rPr>
        <w:t xml:space="preserve">” </w:t>
      </w:r>
      <w:r w:rsidRPr="001F3EA6">
        <w:rPr>
          <w:rStyle w:val="StyleUnderline"/>
        </w:rPr>
        <w:t>to the defence of NATO</w:t>
      </w:r>
      <w:r w:rsidRPr="001B5C5A">
        <w:rPr>
          <w:sz w:val="16"/>
        </w:rPr>
        <w:t>. Though only the prime minister can authorise their use, the implicit promise is that they would be used to defend allies such as Finland, Romania or Turkey.</w:t>
      </w:r>
    </w:p>
    <w:p w14:paraId="779D648B" w14:textId="77777777" w:rsidR="00F7026D" w:rsidRPr="001B5C5A" w:rsidRDefault="00F7026D" w:rsidP="00F7026D">
      <w:pPr>
        <w:rPr>
          <w:sz w:val="16"/>
        </w:rPr>
      </w:pPr>
      <w:r w:rsidRPr="001F3EA6">
        <w:rPr>
          <w:rStyle w:val="StyleUnderline"/>
        </w:rPr>
        <w:t>France has a more complicated relationship</w:t>
      </w:r>
      <w:r w:rsidRPr="001B5C5A">
        <w:rPr>
          <w:sz w:val="16"/>
        </w:rPr>
        <w:t xml:space="preserve"> to extended deterrence. </w:t>
      </w:r>
      <w:r w:rsidRPr="001F3EA6">
        <w:rPr>
          <w:rStyle w:val="StyleUnderline"/>
        </w:rPr>
        <w:t>It pursued an independent nuclear deterrent</w:t>
      </w:r>
      <w:r w:rsidRPr="001B5C5A">
        <w:rPr>
          <w:sz w:val="16"/>
        </w:rPr>
        <w:t xml:space="preserve"> in the 1950s precisely </w:t>
      </w:r>
      <w:r w:rsidRPr="001F3EA6">
        <w:rPr>
          <w:rStyle w:val="StyleUnderline"/>
        </w:rPr>
        <w:t>because it believed</w:t>
      </w:r>
      <w:r w:rsidRPr="001B5C5A">
        <w:rPr>
          <w:sz w:val="16"/>
        </w:rPr>
        <w:t xml:space="preserve">, to a greater extent than Britain, that </w:t>
      </w:r>
      <w:r w:rsidRPr="001F3EA6">
        <w:rPr>
          <w:rStyle w:val="StyleUnderline"/>
        </w:rPr>
        <w:t>America’s umbrella was not dependable</w:t>
      </w:r>
      <w:r w:rsidRPr="001B5C5A">
        <w:rPr>
          <w:sz w:val="16"/>
        </w:rPr>
        <w:t>. France did not join and still does not take part in the Nuclear Planning Group (NPG), a NATO forum in which 31 allies discuss nuclear policy. “</w:t>
      </w:r>
      <w:r w:rsidRPr="001F3EA6">
        <w:rPr>
          <w:rStyle w:val="StyleUnderline"/>
        </w:rPr>
        <w:t xml:space="preserve">The idea is really to </w:t>
      </w:r>
      <w:r w:rsidRPr="001F3EA6">
        <w:rPr>
          <w:rStyle w:val="Emphasis"/>
        </w:rPr>
        <w:t>keep options open</w:t>
      </w:r>
      <w:r w:rsidRPr="001F3EA6">
        <w:rPr>
          <w:rStyle w:val="StyleUnderline"/>
        </w:rPr>
        <w:t xml:space="preserve"> for the president</w:t>
      </w:r>
      <w:r w:rsidRPr="001B5C5A">
        <w:rPr>
          <w:sz w:val="16"/>
        </w:rPr>
        <w:t>,” explains Emmanuelle Maitre of the Foundation for Strategic Research in Paris. “There is a kind of reluctance to commit…to anything that could limit [his] freedom of action.”</w:t>
      </w:r>
    </w:p>
    <w:p w14:paraId="6C272E64" w14:textId="77777777" w:rsidR="00F7026D" w:rsidRPr="001B5C5A" w:rsidRDefault="00F7026D" w:rsidP="00F7026D">
      <w:pPr>
        <w:rPr>
          <w:sz w:val="16"/>
        </w:rPr>
      </w:pPr>
      <w:r w:rsidRPr="001B5C5A">
        <w:rPr>
          <w:sz w:val="16"/>
        </w:rPr>
        <w:t xml:space="preserve">Yet </w:t>
      </w:r>
      <w:r w:rsidRPr="001F3EA6">
        <w:rPr>
          <w:rStyle w:val="StyleUnderline"/>
        </w:rPr>
        <w:t>France’s leaders have also said its vital interests have a</w:t>
      </w:r>
      <w:r w:rsidRPr="001B5C5A">
        <w:rPr>
          <w:sz w:val="16"/>
        </w:rPr>
        <w:t xml:space="preserve"> “</w:t>
      </w:r>
      <w:r w:rsidRPr="001F3EA6">
        <w:rPr>
          <w:rStyle w:val="StyleUnderline"/>
        </w:rPr>
        <w:t>European dimension</w:t>
      </w:r>
      <w:r w:rsidRPr="001B5C5A">
        <w:rPr>
          <w:sz w:val="16"/>
        </w:rPr>
        <w:t xml:space="preserve">”. In 1995 </w:t>
      </w:r>
      <w:r w:rsidRPr="001F3EA6">
        <w:rPr>
          <w:rStyle w:val="StyleUnderline"/>
        </w:rPr>
        <w:t>Britain and France agreed</w:t>
      </w:r>
      <w:r w:rsidRPr="001B5C5A">
        <w:rPr>
          <w:sz w:val="16"/>
        </w:rPr>
        <w:t xml:space="preserve"> that “</w:t>
      </w:r>
      <w:r w:rsidRPr="001F3EA6">
        <w:rPr>
          <w:rStyle w:val="StyleUnderline"/>
        </w:rPr>
        <w:t>the vital interests of one could not be threatened without the</w:t>
      </w:r>
      <w:r w:rsidRPr="001B5C5A">
        <w:rPr>
          <w:sz w:val="16"/>
        </w:rPr>
        <w:t xml:space="preserve"> vital interests of the </w:t>
      </w:r>
      <w:r w:rsidRPr="001F3EA6">
        <w:rPr>
          <w:rStyle w:val="StyleUnderline"/>
        </w:rPr>
        <w:t>other equally being at risk</w:t>
      </w:r>
      <w:r w:rsidRPr="001B5C5A">
        <w:rPr>
          <w:sz w:val="16"/>
        </w:rPr>
        <w:t>”—an implicit expansion of the horizon of French deterrence. The same language was used in the Franco-German Aachen treaty 24 years later. Even Jordan Bardella, the leader of the far-right National Rally party, recently acknowledged that French nuclear weapons “protect, by definition, certain neighbours and certain European partners”.</w:t>
      </w:r>
    </w:p>
    <w:p w14:paraId="362BA2F2" w14:textId="77777777" w:rsidR="00F7026D" w:rsidRPr="001B5C5A" w:rsidRDefault="00F7026D" w:rsidP="00F7026D">
      <w:pPr>
        <w:rPr>
          <w:sz w:val="16"/>
        </w:rPr>
      </w:pPr>
      <w:r w:rsidRPr="001B5C5A">
        <w:rPr>
          <w:sz w:val="16"/>
        </w:rPr>
        <w:t xml:space="preserve">The question is what this means in practice. In 2022 Mr Macron said he would “evidently” not respond in kind if Russia used nuclear weapons in Ukraine. French vital interests were “clearly defined”, he claimed, confusingly, and “these would not be at stake if there was a nuclear ballistic attack in Ukraine”—or, he added, unwisely, “in the region”. That phrase seemed to exclude eastern European EU and NATO allies from protection. Since then Mr </w:t>
      </w:r>
      <w:r w:rsidRPr="001F3EA6">
        <w:rPr>
          <w:rStyle w:val="StyleUnderline"/>
        </w:rPr>
        <w:t xml:space="preserve">Macron has taken a </w:t>
      </w:r>
      <w:r w:rsidRPr="001F3EA6">
        <w:rPr>
          <w:rStyle w:val="Emphasis"/>
        </w:rPr>
        <w:t>hawkish turn</w:t>
      </w:r>
      <w:r w:rsidRPr="001B5C5A">
        <w:rPr>
          <w:sz w:val="16"/>
        </w:rPr>
        <w:t xml:space="preserve">, successfully </w:t>
      </w:r>
      <w:r w:rsidRPr="001F3EA6">
        <w:rPr>
          <w:rStyle w:val="StyleUnderline"/>
        </w:rPr>
        <w:t>rebuilding ties to eastern European states</w:t>
      </w:r>
      <w:r w:rsidRPr="001B5C5A">
        <w:rPr>
          <w:sz w:val="16"/>
        </w:rPr>
        <w:t xml:space="preserve">. But </w:t>
      </w:r>
      <w:r w:rsidRPr="001F3EA6">
        <w:rPr>
          <w:rStyle w:val="StyleUnderline"/>
        </w:rPr>
        <w:t>even France’s closest allies have private doubts as to whether</w:t>
      </w:r>
      <w:r w:rsidRPr="001B5C5A">
        <w:rPr>
          <w:sz w:val="16"/>
        </w:rPr>
        <w:t xml:space="preserve"> successive </w:t>
      </w:r>
      <w:r w:rsidRPr="001F3EA6">
        <w:rPr>
          <w:rStyle w:val="StyleUnderline"/>
        </w:rPr>
        <w:t>presidents in the future will be willing to risk nuclear war to support them</w:t>
      </w:r>
      <w:r w:rsidRPr="001B5C5A">
        <w:rPr>
          <w:sz w:val="16"/>
        </w:rPr>
        <w:t>.</w:t>
      </w:r>
    </w:p>
    <w:p w14:paraId="4316F80E" w14:textId="77777777" w:rsidR="00F7026D" w:rsidRPr="001B5C5A" w:rsidRDefault="00F7026D" w:rsidP="00F7026D">
      <w:pPr>
        <w:rPr>
          <w:sz w:val="16"/>
        </w:rPr>
      </w:pPr>
      <w:r w:rsidRPr="001F3EA6">
        <w:rPr>
          <w:rStyle w:val="StyleUnderline"/>
        </w:rPr>
        <w:t>European allies are</w:t>
      </w:r>
      <w:r w:rsidRPr="001B5C5A">
        <w:rPr>
          <w:sz w:val="16"/>
        </w:rPr>
        <w:t xml:space="preserve"> now </w:t>
      </w:r>
      <w:r w:rsidRPr="001F3EA6">
        <w:rPr>
          <w:rStyle w:val="StyleUnderline"/>
        </w:rPr>
        <w:t>asking how far</w:t>
      </w:r>
      <w:r w:rsidRPr="001B5C5A">
        <w:rPr>
          <w:sz w:val="16"/>
        </w:rPr>
        <w:t xml:space="preserve"> Mr </w:t>
      </w:r>
      <w:r w:rsidRPr="001F3EA6">
        <w:rPr>
          <w:rStyle w:val="StyleUnderline"/>
        </w:rPr>
        <w:t>Macron might</w:t>
      </w:r>
      <w:r w:rsidRPr="001B5C5A">
        <w:rPr>
          <w:sz w:val="16"/>
        </w:rPr>
        <w:t xml:space="preserve"> be prepared to </w:t>
      </w:r>
      <w:r w:rsidRPr="001F3EA6">
        <w:rPr>
          <w:rStyle w:val="StyleUnderline"/>
        </w:rPr>
        <w:t>go</w:t>
      </w:r>
      <w:r w:rsidRPr="001B5C5A">
        <w:rPr>
          <w:sz w:val="16"/>
        </w:rPr>
        <w:t>. “I would like to know, first of all, in detail what it means in terms of power to use these weapons,” Mr Tusk told journalists, seeming to hint at a model in which Poland would be vested with some launch authority. “If we were to decide on this, it would be worth making sure it is in our hands and we make the ultimate decisions.”</w:t>
      </w:r>
    </w:p>
    <w:p w14:paraId="6336F844" w14:textId="77777777" w:rsidR="00F7026D" w:rsidRPr="001B5C5A" w:rsidRDefault="00F7026D" w:rsidP="00F7026D">
      <w:pPr>
        <w:rPr>
          <w:sz w:val="16"/>
        </w:rPr>
      </w:pPr>
      <w:r w:rsidRPr="001B5C5A">
        <w:rPr>
          <w:sz w:val="16"/>
        </w:rPr>
        <w:t>La bombe, c’est la mienne</w:t>
      </w:r>
    </w:p>
    <w:p w14:paraId="4EDF37F9" w14:textId="77777777" w:rsidR="00F7026D" w:rsidRPr="001B5C5A" w:rsidRDefault="00F7026D" w:rsidP="00F7026D">
      <w:pPr>
        <w:rPr>
          <w:sz w:val="16"/>
        </w:rPr>
      </w:pPr>
      <w:r w:rsidRPr="001B5C5A">
        <w:rPr>
          <w:sz w:val="16"/>
        </w:rPr>
        <w:t>That carries echoes of the proposed Multilateral Force, a 1950s concept for a jointly owned and operated pan-European nuclear force. The idea was that 25 ships would each carry eight Polaris missiles, with the crew of each one drawn from at least three NATO countries. Later, in the 1960s, Britain proposed an Atlantic Nuclear Force that would put British and American nuclear forces under international command, with national vetoes.</w:t>
      </w:r>
    </w:p>
    <w:p w14:paraId="64731B2E" w14:textId="77777777" w:rsidR="00F7026D" w:rsidRPr="001B5C5A" w:rsidRDefault="00F7026D" w:rsidP="00F7026D">
      <w:pPr>
        <w:rPr>
          <w:sz w:val="16"/>
        </w:rPr>
      </w:pPr>
      <w:r w:rsidRPr="001B5C5A">
        <w:rPr>
          <w:sz w:val="16"/>
        </w:rPr>
        <w:t xml:space="preserve">Those plans largely fizzled and are unlikely to find favour today. Mr </w:t>
      </w:r>
      <w:r w:rsidRPr="001F3EA6">
        <w:rPr>
          <w:rStyle w:val="StyleUnderline"/>
        </w:rPr>
        <w:t>Macron appears to have ruled out any movement towards joint launch authority</w:t>
      </w:r>
      <w:r w:rsidRPr="001B5C5A">
        <w:rPr>
          <w:sz w:val="16"/>
        </w:rPr>
        <w:t>. France’s nuclear deterrent is “sovereign and French from start to finish”, he insisted. The decision to use nuclear weapons “has always been, and will always be, up to the president and commander-in-chief of France”. There are legal obstacles, too. If Britain or France were to transfer custody and control of their own nuclear weapons, or if non-nuclear states were to build new ones, they would have to leave the Nuclear Non-Proliferation Treaty—or violate it.</w:t>
      </w:r>
    </w:p>
    <w:p w14:paraId="2EE697BE" w14:textId="77777777" w:rsidR="00F7026D" w:rsidRPr="001B5C5A" w:rsidRDefault="00F7026D" w:rsidP="00F7026D">
      <w:pPr>
        <w:rPr>
          <w:sz w:val="16"/>
        </w:rPr>
      </w:pPr>
      <w:r w:rsidRPr="001B5C5A">
        <w:rPr>
          <w:sz w:val="16"/>
        </w:rPr>
        <w:t xml:space="preserve">There are other options, though. Peter Watkins, a former British defence official who oversaw nuclear policy, proposes that </w:t>
      </w:r>
      <w:r w:rsidRPr="001F3EA6">
        <w:rPr>
          <w:rStyle w:val="StyleUnderline"/>
        </w:rPr>
        <w:t xml:space="preserve">France could </w:t>
      </w:r>
      <w:r w:rsidRPr="001F3EA6">
        <w:rPr>
          <w:rStyle w:val="Emphasis"/>
        </w:rPr>
        <w:t>join NATO’s NPG as an observer</w:t>
      </w:r>
      <w:r w:rsidRPr="001F3EA6">
        <w:rPr>
          <w:rStyle w:val="StyleUnderline"/>
        </w:rPr>
        <w:t xml:space="preserve"> rather than participant. A punchier option would be for France to </w:t>
      </w:r>
      <w:r w:rsidRPr="001F3EA6">
        <w:rPr>
          <w:rStyle w:val="Emphasis"/>
        </w:rPr>
        <w:t>publicly clarify</w:t>
      </w:r>
      <w:r w:rsidRPr="001F3EA6">
        <w:rPr>
          <w:rStyle w:val="StyleUnderline"/>
        </w:rPr>
        <w:t xml:space="preserve"> the European dimension of its interests</w:t>
      </w:r>
      <w:r w:rsidRPr="001B5C5A">
        <w:rPr>
          <w:sz w:val="16"/>
        </w:rPr>
        <w:t xml:space="preserve">. Bruno Tertrais, a French nuclear expert, has suggested that </w:t>
      </w:r>
      <w:r w:rsidRPr="001F3EA6">
        <w:rPr>
          <w:rStyle w:val="StyleUnderline"/>
        </w:rPr>
        <w:t>France could</w:t>
      </w:r>
      <w:r w:rsidRPr="001B5C5A">
        <w:rPr>
          <w:sz w:val="16"/>
        </w:rPr>
        <w:t xml:space="preserve"> simply </w:t>
      </w:r>
      <w:r w:rsidRPr="001F3EA6">
        <w:rPr>
          <w:rStyle w:val="StyleUnderline"/>
        </w:rPr>
        <w:t>make it clear that Article 42.7 of the Lisbon treaty</w:t>
      </w:r>
      <w:r w:rsidRPr="001B5C5A">
        <w:rPr>
          <w:sz w:val="16"/>
        </w:rPr>
        <w:t>, the EU’s mutual-defence clause, “</w:t>
      </w:r>
      <w:r w:rsidRPr="001F3EA6">
        <w:rPr>
          <w:rStyle w:val="StyleUnderline"/>
        </w:rPr>
        <w:t>could be exercised by any means</w:t>
      </w:r>
      <w:r w:rsidRPr="001B5C5A">
        <w:rPr>
          <w:sz w:val="16"/>
        </w:rPr>
        <w:t xml:space="preserve">, thus </w:t>
      </w:r>
      <w:r w:rsidRPr="001F3EA6">
        <w:rPr>
          <w:rStyle w:val="StyleUnderline"/>
        </w:rPr>
        <w:t>including nuclear weapons</w:t>
      </w:r>
      <w:r w:rsidRPr="001B5C5A">
        <w:rPr>
          <w:sz w:val="16"/>
        </w:rPr>
        <w:t>”.</w:t>
      </w:r>
    </w:p>
    <w:p w14:paraId="5F581A4E" w14:textId="77777777" w:rsidR="00F7026D" w:rsidRPr="001B5C5A" w:rsidRDefault="00F7026D" w:rsidP="00F7026D">
      <w:pPr>
        <w:rPr>
          <w:sz w:val="16"/>
        </w:rPr>
      </w:pPr>
      <w:r w:rsidRPr="001F3EA6">
        <w:rPr>
          <w:rStyle w:val="StyleUnderline"/>
        </w:rPr>
        <w:t>Another course would be to borrow from America’s approach to extended deterrence</w:t>
      </w:r>
      <w:r w:rsidRPr="001B5C5A">
        <w:rPr>
          <w:sz w:val="16"/>
        </w:rPr>
        <w:t>. The United States has long stationed 180 or so B61 tactical nuclear bombs in Europe. They remain under American control. But the air forces of Belgium, Germany, Greece, Italy, the Netherlands and Turkey practise carrying and delivering them using dual-capable aircraft. Other air forces contribute conventionally armed aircraft to support those missions, performing tasks such as jamming enemy radars and refuelling (see map).</w:t>
      </w:r>
    </w:p>
    <w:p w14:paraId="51F60AB6" w14:textId="77777777" w:rsidR="00F7026D" w:rsidRPr="001B5C5A" w:rsidRDefault="00F7026D" w:rsidP="00F7026D">
      <w:pPr>
        <w:rPr>
          <w:sz w:val="16"/>
        </w:rPr>
      </w:pPr>
      <w:r w:rsidRPr="001B5C5A">
        <w:rPr>
          <w:sz w:val="16"/>
        </w:rPr>
        <w:t>Britain would find it tricky to mimic those nuclear-sharing arrangements. Since the 1990s all its nukes have been on submarines whose whereabouts remain secret. Subs can be used for signalling—in early 2022, soon after Russia’s invasion of Ukraine, France took the unusual step of putting three of its four nuclear-armed boats to sea—but you cannot sail one up the Rhine or Vistula to reassure allies.</w:t>
      </w:r>
    </w:p>
    <w:p w14:paraId="6705C2EE" w14:textId="77777777" w:rsidR="00F7026D" w:rsidRPr="001B5C5A" w:rsidRDefault="00F7026D" w:rsidP="00F7026D">
      <w:pPr>
        <w:rPr>
          <w:sz w:val="16"/>
        </w:rPr>
      </w:pPr>
      <w:r w:rsidRPr="001B5C5A">
        <w:rPr>
          <w:sz w:val="16"/>
        </w:rPr>
        <w:t xml:space="preserve">Planes are a different matter. </w:t>
      </w:r>
      <w:r w:rsidRPr="001F3EA6">
        <w:rPr>
          <w:rStyle w:val="StyleUnderline"/>
        </w:rPr>
        <w:t>France possesses air-launched nuclear weapons to send a</w:t>
      </w:r>
      <w:r w:rsidRPr="001B5C5A">
        <w:rPr>
          <w:sz w:val="16"/>
        </w:rPr>
        <w:t xml:space="preserve"> “</w:t>
      </w:r>
      <w:r w:rsidRPr="001F3EA6">
        <w:rPr>
          <w:rStyle w:val="StyleUnderline"/>
        </w:rPr>
        <w:t>final warning</w:t>
      </w:r>
      <w:r w:rsidRPr="001B5C5A">
        <w:rPr>
          <w:sz w:val="16"/>
        </w:rPr>
        <w:t xml:space="preserve">” </w:t>
      </w:r>
      <w:r w:rsidRPr="001F3EA6">
        <w:rPr>
          <w:rStyle w:val="StyleUnderline"/>
        </w:rPr>
        <w:t>to an enemy</w:t>
      </w:r>
      <w:r w:rsidRPr="001B5C5A">
        <w:rPr>
          <w:sz w:val="16"/>
        </w:rPr>
        <w:t xml:space="preserve">, before it fires submarine-launched missiles at, presumably, Russian cities. In its Poker exercise, </w:t>
      </w:r>
      <w:r w:rsidRPr="001F3EA6">
        <w:rPr>
          <w:rStyle w:val="StyleUnderline"/>
        </w:rPr>
        <w:t>the French air force practises long-range nuclear bombing raids four times a year</w:t>
      </w:r>
      <w:r w:rsidRPr="001B5C5A">
        <w:rPr>
          <w:sz w:val="16"/>
        </w:rPr>
        <w:t xml:space="preserve">. In 2020, after the shock of Mr Trump’s first term, Mr </w:t>
      </w:r>
      <w:r w:rsidRPr="001F3EA6">
        <w:rPr>
          <w:rStyle w:val="StyleUnderline"/>
        </w:rPr>
        <w:t>Macron invited allies to</w:t>
      </w:r>
      <w:r w:rsidRPr="001B5C5A">
        <w:rPr>
          <w:sz w:val="16"/>
        </w:rPr>
        <w:t xml:space="preserve"> “</w:t>
      </w:r>
      <w:r w:rsidRPr="001F3EA6">
        <w:rPr>
          <w:rStyle w:val="StyleUnderline"/>
        </w:rPr>
        <w:t>associate</w:t>
      </w:r>
      <w:r w:rsidRPr="001B5C5A">
        <w:rPr>
          <w:sz w:val="16"/>
        </w:rPr>
        <w:t xml:space="preserve">” </w:t>
      </w:r>
      <w:r w:rsidRPr="001F3EA6">
        <w:rPr>
          <w:rStyle w:val="StyleUnderline"/>
        </w:rPr>
        <w:t>with French nuclear drills</w:t>
      </w:r>
      <w:r w:rsidRPr="001B5C5A">
        <w:rPr>
          <w:sz w:val="16"/>
        </w:rPr>
        <w:t>. Voilà, in 2022 an Italian tanker refuelled French aircraft in one such exercise. In recent days, other allies have offered to take part, says a person familiar with those talks.</w:t>
      </w:r>
    </w:p>
    <w:p w14:paraId="631403FE" w14:textId="77777777" w:rsidR="00F7026D" w:rsidRPr="001B5C5A" w:rsidRDefault="00F7026D" w:rsidP="00F7026D">
      <w:pPr>
        <w:rPr>
          <w:sz w:val="16"/>
        </w:rPr>
      </w:pPr>
      <w:r w:rsidRPr="001B5C5A">
        <w:rPr>
          <w:sz w:val="16"/>
        </w:rPr>
        <w:t xml:space="preserve">The question is how much further this might go. </w:t>
      </w:r>
      <w:r w:rsidRPr="001F3EA6">
        <w:rPr>
          <w:rStyle w:val="Emphasis"/>
        </w:rPr>
        <w:t>French nuclear-capable aircraft increasingly take part in conventional exercises</w:t>
      </w:r>
      <w:r w:rsidRPr="001F3EA6">
        <w:rPr>
          <w:rStyle w:val="StyleUnderline"/>
        </w:rPr>
        <w:t xml:space="preserve"> abroad</w:t>
      </w:r>
      <w:r w:rsidRPr="001B5C5A">
        <w:rPr>
          <w:sz w:val="16"/>
        </w:rPr>
        <w:t xml:space="preserve">, including with Lithuania and Germany last year. In 2018 Mr Tertrais suggested that </w:t>
      </w:r>
      <w:r w:rsidRPr="001F3EA6">
        <w:rPr>
          <w:rStyle w:val="Emphasis"/>
        </w:rPr>
        <w:t>France could eventually rotate unarmed nuclear-capable Rafale fighter bombers to eastern European air bases</w:t>
      </w:r>
      <w:r w:rsidRPr="001B5C5A">
        <w:rPr>
          <w:sz w:val="16"/>
        </w:rPr>
        <w:t xml:space="preserve"> “</w:t>
      </w:r>
      <w:r w:rsidRPr="001F3EA6">
        <w:rPr>
          <w:rStyle w:val="Emphasis"/>
        </w:rPr>
        <w:t>to demonstrate its solidarity</w:t>
      </w:r>
      <w:r w:rsidRPr="001B5C5A">
        <w:rPr>
          <w:sz w:val="16"/>
        </w:rPr>
        <w:t xml:space="preserve">”. </w:t>
      </w:r>
      <w:r w:rsidRPr="001F3EA6">
        <w:rPr>
          <w:rStyle w:val="StyleUnderline"/>
        </w:rPr>
        <w:t>That would not be just a political signal. It would</w:t>
      </w:r>
      <w:r w:rsidRPr="001B5C5A">
        <w:rPr>
          <w:sz w:val="16"/>
        </w:rPr>
        <w:t xml:space="preserve"> also </w:t>
      </w:r>
      <w:r w:rsidRPr="001F3EA6">
        <w:rPr>
          <w:rStyle w:val="StyleUnderline"/>
        </w:rPr>
        <w:t>extend the range at which France could strike Russia and safely return its aircraft</w:t>
      </w:r>
      <w:r w:rsidRPr="001B5C5A">
        <w:rPr>
          <w:sz w:val="16"/>
        </w:rPr>
        <w:t>. In more extreme scenarios, Mr Tertrais writes, France could base tens of air-launched missiles in Germany, allow these to be carried by allied jets or even convene “a European nuclear maritime task-force”.</w:t>
      </w:r>
    </w:p>
    <w:p w14:paraId="11EA17D2" w14:textId="77777777" w:rsidR="00F7026D" w:rsidRPr="001B5C5A" w:rsidRDefault="00F7026D" w:rsidP="00F7026D">
      <w:pPr>
        <w:rPr>
          <w:sz w:val="16"/>
        </w:rPr>
      </w:pPr>
      <w:r w:rsidRPr="001B5C5A">
        <w:rPr>
          <w:sz w:val="16"/>
        </w:rPr>
        <w:t xml:space="preserve">The problem with all this is scale. America’s arsenal is large enough, notes Mr Watkins, “that it is plausible that it could employ some weapons in response to [an] attack on an ally while still having plenty in reserve…to deter an attack on the US homeland.” In Britain’s case, he adds, using a single missile at lower levels of escalation—say, in response to Russia’s use of a tactical nuclear weapon—“could compromise the location of the sole deployed submarine”. These </w:t>
      </w:r>
      <w:r w:rsidRPr="001F3EA6">
        <w:rPr>
          <w:rStyle w:val="Emphasis"/>
        </w:rPr>
        <w:t>problems are hardly insurmountable</w:t>
      </w:r>
      <w:r w:rsidRPr="001F3EA6">
        <w:rPr>
          <w:rStyle w:val="StyleUnderline"/>
        </w:rPr>
        <w:t>. Britain raised its cap on warheads</w:t>
      </w:r>
      <w:r w:rsidRPr="001B5C5A">
        <w:rPr>
          <w:sz w:val="16"/>
        </w:rPr>
        <w:t xml:space="preserve"> in 2021 </w:t>
      </w:r>
      <w:r w:rsidRPr="001F3EA6">
        <w:rPr>
          <w:rStyle w:val="StyleUnderline"/>
        </w:rPr>
        <w:t>and could do so again</w:t>
      </w:r>
      <w:r w:rsidRPr="001B5C5A">
        <w:rPr>
          <w:sz w:val="16"/>
        </w:rPr>
        <w:t xml:space="preserve">. Moreover, </w:t>
      </w:r>
      <w:r w:rsidRPr="001F3EA6">
        <w:rPr>
          <w:rStyle w:val="StyleUnderline"/>
        </w:rPr>
        <w:t>if it built five</w:t>
      </w:r>
      <w:r w:rsidRPr="001B5C5A">
        <w:rPr>
          <w:sz w:val="16"/>
        </w:rPr>
        <w:t xml:space="preserve"> rather than four </w:t>
      </w:r>
      <w:r w:rsidRPr="001F3EA6">
        <w:rPr>
          <w:rStyle w:val="StyleUnderline"/>
        </w:rPr>
        <w:t>Dreadnought-class submarines</w:t>
      </w:r>
      <w:r w:rsidRPr="001B5C5A">
        <w:rPr>
          <w:sz w:val="16"/>
        </w:rPr>
        <w:t xml:space="preserve">, the first of which is expected in the early 2030s, </w:t>
      </w:r>
      <w:r w:rsidRPr="001F3EA6">
        <w:rPr>
          <w:rStyle w:val="StyleUnderline"/>
        </w:rPr>
        <w:t>it could put two boats out to sea at once</w:t>
      </w:r>
      <w:r w:rsidRPr="001B5C5A">
        <w:rPr>
          <w:sz w:val="16"/>
        </w:rPr>
        <w:t>.</w:t>
      </w:r>
    </w:p>
    <w:p w14:paraId="5CA08005" w14:textId="77777777" w:rsidR="00F7026D" w:rsidRPr="001B5C5A" w:rsidRDefault="00F7026D" w:rsidP="00F7026D">
      <w:pPr>
        <w:rPr>
          <w:sz w:val="16"/>
        </w:rPr>
      </w:pPr>
      <w:r w:rsidRPr="001B5C5A">
        <w:rPr>
          <w:sz w:val="16"/>
        </w:rPr>
        <w:t xml:space="preserve">Assuming, that is, </w:t>
      </w:r>
      <w:r w:rsidRPr="001B5C5A">
        <w:rPr>
          <w:rStyle w:val="StyleUnderline"/>
        </w:rPr>
        <w:t>it could build more. The very threat which necessitates these schemes</w:t>
      </w:r>
      <w:r w:rsidRPr="001B5C5A">
        <w:rPr>
          <w:sz w:val="16"/>
        </w:rPr>
        <w:t>—Mr Trump’s hostile attitude towards allies—</w:t>
      </w:r>
      <w:r w:rsidRPr="001B5C5A">
        <w:rPr>
          <w:rStyle w:val="StyleUnderline"/>
        </w:rPr>
        <w:t>might</w:t>
      </w:r>
      <w:r w:rsidRPr="001B5C5A">
        <w:rPr>
          <w:sz w:val="16"/>
        </w:rPr>
        <w:t xml:space="preserve"> also </w:t>
      </w:r>
      <w:r w:rsidRPr="001B5C5A">
        <w:rPr>
          <w:rStyle w:val="StyleUnderline"/>
        </w:rPr>
        <w:t>complicate the response</w:t>
      </w:r>
      <w:r w:rsidRPr="001B5C5A">
        <w:rPr>
          <w:sz w:val="16"/>
        </w:rPr>
        <w:t>. Britain depends intimately on America for the design, manufacture and maintenance of nuclear weapons. The Trident missiles that carry them are leased and held in America. Their British warheads must fit inside an American “aeroshell”. And the tubes which hold the missiles in the Dreadnought class are the same as those in America’s Columbia-class subs.</w:t>
      </w:r>
    </w:p>
    <w:p w14:paraId="145C2A84" w14:textId="77777777" w:rsidR="00F7026D" w:rsidRPr="001B5C5A" w:rsidRDefault="00F7026D" w:rsidP="00F7026D">
      <w:pPr>
        <w:rPr>
          <w:sz w:val="16"/>
        </w:rPr>
      </w:pPr>
      <w:r w:rsidRPr="001B5C5A">
        <w:rPr>
          <w:sz w:val="16"/>
        </w:rPr>
        <w:t>A new entente cordiale</w:t>
      </w:r>
    </w:p>
    <w:p w14:paraId="2ED7D69B" w14:textId="77777777" w:rsidR="00F7026D" w:rsidRPr="001B5C5A" w:rsidRDefault="00F7026D" w:rsidP="00F7026D">
      <w:pPr>
        <w:rPr>
          <w:sz w:val="16"/>
        </w:rPr>
      </w:pPr>
      <w:r w:rsidRPr="001B5C5A">
        <w:rPr>
          <w:sz w:val="16"/>
        </w:rPr>
        <w:t xml:space="preserve">In the worst-case (which few officials think is likely), if America were to cut off support, Britain could hang on to the missiles in its possession, probably for some years. But its future warhead and submarine plans would no longer be viable. </w:t>
      </w:r>
      <w:r w:rsidRPr="001B5C5A">
        <w:rPr>
          <w:rStyle w:val="StyleUnderline"/>
        </w:rPr>
        <w:t>One option for Britain would be to revive the idea of co-operation with France</w:t>
      </w:r>
      <w:r w:rsidRPr="001B5C5A">
        <w:rPr>
          <w:sz w:val="16"/>
        </w:rPr>
        <w:t>. In the 1970s France proposed selling submarine-launched missiles to Britain and, in the 1980s, suggested co-developing a nuclear-capable cruise missile.</w:t>
      </w:r>
    </w:p>
    <w:p w14:paraId="2950CB2E" w14:textId="77777777" w:rsidR="00F7026D" w:rsidRPr="001B5C5A" w:rsidRDefault="00F7026D" w:rsidP="00F7026D">
      <w:pPr>
        <w:rPr>
          <w:sz w:val="16"/>
        </w:rPr>
      </w:pPr>
      <w:r w:rsidRPr="001B5C5A">
        <w:rPr>
          <w:rStyle w:val="StyleUnderline"/>
        </w:rPr>
        <w:t xml:space="preserve">That would be a </w:t>
      </w:r>
      <w:r w:rsidRPr="001B5C5A">
        <w:rPr>
          <w:rStyle w:val="Emphasis"/>
        </w:rPr>
        <w:t>dramatic step</w:t>
      </w:r>
      <w:r w:rsidRPr="001B5C5A">
        <w:rPr>
          <w:sz w:val="16"/>
        </w:rPr>
        <w:t xml:space="preserve">. Mr </w:t>
      </w:r>
      <w:r w:rsidRPr="001B5C5A">
        <w:rPr>
          <w:rStyle w:val="StyleUnderline"/>
        </w:rPr>
        <w:t>Macron’s</w:t>
      </w:r>
      <w:r w:rsidRPr="001B5C5A">
        <w:rPr>
          <w:sz w:val="16"/>
        </w:rPr>
        <w:t xml:space="preserve"> “</w:t>
      </w:r>
      <w:r w:rsidRPr="001B5C5A">
        <w:rPr>
          <w:rStyle w:val="StyleUnderline"/>
        </w:rPr>
        <w:t>strategic debate</w:t>
      </w:r>
      <w:r w:rsidRPr="001B5C5A">
        <w:rPr>
          <w:sz w:val="16"/>
        </w:rPr>
        <w:t xml:space="preserve">” </w:t>
      </w:r>
      <w:r w:rsidRPr="001B5C5A">
        <w:rPr>
          <w:rStyle w:val="StyleUnderline"/>
        </w:rPr>
        <w:t xml:space="preserve">is at an </w:t>
      </w:r>
      <w:r w:rsidRPr="001B5C5A">
        <w:rPr>
          <w:rStyle w:val="Emphasis"/>
        </w:rPr>
        <w:t>early stage</w:t>
      </w:r>
      <w:r w:rsidRPr="001B5C5A">
        <w:rPr>
          <w:sz w:val="16"/>
        </w:rPr>
        <w:t>. For now, says Héloïse Fayet of the IFRI think-tank in Paris, “there are no talks about putting French nuclear weapons outside French territory”, let alone diluting French authority to use them. “</w:t>
      </w:r>
      <w:r w:rsidRPr="001B5C5A">
        <w:rPr>
          <w:rStyle w:val="StyleUnderline"/>
        </w:rPr>
        <w:t>The idea is more to advance on the political side</w:t>
      </w:r>
      <w:r w:rsidRPr="001B5C5A">
        <w:rPr>
          <w:sz w:val="16"/>
        </w:rPr>
        <w:t>,” says Ms Fayet, “</w:t>
      </w:r>
      <w:r w:rsidRPr="001B5C5A">
        <w:rPr>
          <w:rStyle w:val="StyleUnderline"/>
        </w:rPr>
        <w:t>trying to find, at a very high level, shared vital interests</w:t>
      </w:r>
      <w:r w:rsidRPr="001B5C5A">
        <w:rPr>
          <w:sz w:val="16"/>
        </w:rPr>
        <w:t xml:space="preserve"> between, for example, France and Sweden, or France and Germany”, </w:t>
      </w:r>
      <w:r w:rsidRPr="001B5C5A">
        <w:rPr>
          <w:rStyle w:val="StyleUnderline"/>
        </w:rPr>
        <w:t>as well as expanding allied involvement in French nuclear exercises</w:t>
      </w:r>
      <w:r w:rsidRPr="001B5C5A">
        <w:rPr>
          <w:sz w:val="16"/>
        </w:rPr>
        <w:t>. “</w:t>
      </w:r>
      <w:r w:rsidRPr="001B5C5A">
        <w:rPr>
          <w:rStyle w:val="StyleUnderline"/>
        </w:rPr>
        <w:t>There are plenty of ideas</w:t>
      </w:r>
      <w:r w:rsidRPr="001B5C5A">
        <w:rPr>
          <w:sz w:val="16"/>
        </w:rPr>
        <w:t xml:space="preserve">, but we are </w:t>
      </w:r>
      <w:r w:rsidRPr="001B5C5A">
        <w:rPr>
          <w:rStyle w:val="Emphasis"/>
        </w:rPr>
        <w:t>lacking French political guidance</w:t>
      </w:r>
      <w:r w:rsidRPr="001B5C5A">
        <w:rPr>
          <w:sz w:val="16"/>
        </w:rPr>
        <w:t xml:space="preserve">.” That might disappoint the likes of Mr Tusk, who see a crisis brewing. Even so, Mr </w:t>
      </w:r>
      <w:r w:rsidRPr="001B5C5A">
        <w:rPr>
          <w:rStyle w:val="StyleUnderline"/>
        </w:rPr>
        <w:t xml:space="preserve">Trump has sparked Europe’s </w:t>
      </w:r>
      <w:r w:rsidRPr="001B5C5A">
        <w:rPr>
          <w:rStyle w:val="Emphasis"/>
        </w:rPr>
        <w:t>most profound nuclear debate since the 1950s</w:t>
      </w:r>
      <w:r w:rsidRPr="001B5C5A">
        <w:rPr>
          <w:sz w:val="16"/>
        </w:rPr>
        <w:t xml:space="preserve">. </w:t>
      </w:r>
    </w:p>
    <w:p w14:paraId="38CAB32B" w14:textId="6E6D8904" w:rsidR="00996912" w:rsidRDefault="00A73909" w:rsidP="00A73909">
      <w:pPr>
        <w:pStyle w:val="Heading3"/>
      </w:pPr>
      <w:r>
        <w:t>Nuclear Sharing---</w:t>
      </w:r>
      <w:r w:rsidR="0032694D">
        <w:t>Internal---AT: No Sharing---2NC</w:t>
      </w:r>
    </w:p>
    <w:p w14:paraId="45C2BDE6" w14:textId="77777777" w:rsidR="0032694D" w:rsidRDefault="0032694D" w:rsidP="0032694D">
      <w:pPr>
        <w:pStyle w:val="Heading4"/>
      </w:pPr>
      <w:r>
        <w:t xml:space="preserve">Both sides say yes. </w:t>
      </w:r>
    </w:p>
    <w:p w14:paraId="5AFC094E" w14:textId="77777777" w:rsidR="0032694D" w:rsidRPr="00524AF4" w:rsidRDefault="0032694D" w:rsidP="0032694D">
      <w:r>
        <w:t xml:space="preserve">Joseph </w:t>
      </w:r>
      <w:r w:rsidRPr="00524AF4">
        <w:rPr>
          <w:rStyle w:val="Style13ptBold"/>
        </w:rPr>
        <w:t>de Weck 25</w:t>
      </w:r>
      <w:r>
        <w:t>, Senior Fellow at Institut Montaigne, Europe Director at Greenmantle, M.A. from Sciences Po Paris, “Europeanizing France’s force de frappe,” Internationale Politik Quarterly, 02-13-2025, accessed 07-18-2025, https://ip-quarterly.com/en/europeanizing-frances-force-de-frappe, DG</w:t>
      </w:r>
    </w:p>
    <w:p w14:paraId="11FDE3A2" w14:textId="77777777" w:rsidR="0032694D" w:rsidRPr="00524AF4" w:rsidRDefault="0032694D" w:rsidP="0032694D">
      <w:pPr>
        <w:rPr>
          <w:sz w:val="16"/>
        </w:rPr>
      </w:pPr>
      <w:r w:rsidRPr="00524AF4">
        <w:rPr>
          <w:sz w:val="16"/>
        </w:rPr>
        <w:t xml:space="preserve">In one of his last interviews before his death, former German finance minister and doyen of the center-right Christian Democrats (CDU) Wolfgang Schäuble made a bold proposal: In return for helping Paris finance its nuclear deterrent, also known as force de frappe, </w:t>
      </w:r>
      <w:r w:rsidRPr="00524AF4">
        <w:rPr>
          <w:rStyle w:val="StyleUnderline"/>
        </w:rPr>
        <w:t>Germany should be able to slide under the French nuclear umbrella</w:t>
      </w:r>
      <w:r w:rsidRPr="00524AF4">
        <w:rPr>
          <w:sz w:val="16"/>
        </w:rPr>
        <w:t>.</w:t>
      </w:r>
    </w:p>
    <w:p w14:paraId="54127FB6" w14:textId="77777777" w:rsidR="0032694D" w:rsidRPr="00524AF4" w:rsidRDefault="0032694D" w:rsidP="0032694D">
      <w:pPr>
        <w:rPr>
          <w:sz w:val="16"/>
        </w:rPr>
      </w:pPr>
      <w:r w:rsidRPr="00524AF4">
        <w:rPr>
          <w:sz w:val="16"/>
        </w:rPr>
        <w:t>It’s an old idea that never got traction. Roughly 50 years ago, Franz-Josef Strauß, a legendary Bavarian prime minister and conservative figurehead, made a similar proposal. But Bonn hesitated, and Paris wasn’t really interested.</w:t>
      </w:r>
    </w:p>
    <w:p w14:paraId="64BA5C5B" w14:textId="77777777" w:rsidR="0032694D" w:rsidRPr="00524AF4" w:rsidRDefault="0032694D" w:rsidP="0032694D">
      <w:pPr>
        <w:rPr>
          <w:sz w:val="16"/>
        </w:rPr>
      </w:pPr>
      <w:r w:rsidRPr="00524AF4">
        <w:rPr>
          <w:sz w:val="16"/>
        </w:rPr>
        <w:t>After all, President Charles de Gaulle decided to build the bomb at great cost in the late 1950s not only because he feared the Soviet Union. It was also the ultimate guarantee that Germany would never invade France again. Furthermore, de Gaulle saw it as a means of retaining some great power status at a time when the French republic was in the process of losing its colonies in Asia and Africa. Why share that trump card with Bonn?</w:t>
      </w:r>
    </w:p>
    <w:p w14:paraId="5C75F6D5" w14:textId="77777777" w:rsidR="0032694D" w:rsidRPr="00524AF4" w:rsidRDefault="0032694D" w:rsidP="0032694D">
      <w:pPr>
        <w:rPr>
          <w:sz w:val="16"/>
        </w:rPr>
      </w:pPr>
      <w:r w:rsidRPr="00524AF4">
        <w:rPr>
          <w:sz w:val="16"/>
        </w:rPr>
        <w:t>Time has passed. In France, few fear a German invasion anymore. And yes, for France the nuclear bomb is still a source of pride and ensures its recognition among nuclear powers.</w:t>
      </w:r>
    </w:p>
    <w:p w14:paraId="348B392C" w14:textId="77777777" w:rsidR="0032694D" w:rsidRPr="00524AF4" w:rsidRDefault="0032694D" w:rsidP="0032694D">
      <w:pPr>
        <w:rPr>
          <w:sz w:val="16"/>
        </w:rPr>
      </w:pPr>
      <w:r w:rsidRPr="00524AF4">
        <w:rPr>
          <w:sz w:val="16"/>
        </w:rPr>
        <w:t xml:space="preserve">But </w:t>
      </w:r>
      <w:r w:rsidRPr="00524AF4">
        <w:rPr>
          <w:rStyle w:val="StyleUnderline"/>
        </w:rPr>
        <w:t>given Russia’s neo-imperialism</w:t>
      </w:r>
      <w:r w:rsidRPr="00524AF4">
        <w:rPr>
          <w:sz w:val="16"/>
        </w:rPr>
        <w:t xml:space="preserve">; US President Donald </w:t>
      </w:r>
      <w:r w:rsidRPr="00524AF4">
        <w:rPr>
          <w:rStyle w:val="StyleUnderline"/>
        </w:rPr>
        <w:t>Trump not ruling out the use of military force to conquer</w:t>
      </w:r>
      <w:r w:rsidRPr="00524AF4">
        <w:rPr>
          <w:sz w:val="16"/>
        </w:rPr>
        <w:t xml:space="preserve"> European Union territory in </w:t>
      </w:r>
      <w:r w:rsidRPr="00524AF4">
        <w:rPr>
          <w:rStyle w:val="StyleUnderline"/>
        </w:rPr>
        <w:t>Greenland</w:t>
      </w:r>
      <w:r w:rsidRPr="00524AF4">
        <w:rPr>
          <w:sz w:val="16"/>
        </w:rPr>
        <w:t xml:space="preserve">, which is owned by member state Denmark; </w:t>
      </w:r>
      <w:r w:rsidRPr="00524AF4">
        <w:rPr>
          <w:rStyle w:val="StyleUnderline"/>
        </w:rPr>
        <w:t>and France’s empty state coffers, could Paris now be ready</w:t>
      </w:r>
      <w:r w:rsidRPr="00524AF4">
        <w:rPr>
          <w:sz w:val="16"/>
        </w:rPr>
        <w:t xml:space="preserve"> to seriously explore options of Europeanizing France’s nuclear force? Two points.</w:t>
      </w:r>
    </w:p>
    <w:p w14:paraId="5C1D271F" w14:textId="77777777" w:rsidR="0032694D" w:rsidRPr="00524AF4" w:rsidRDefault="0032694D" w:rsidP="0032694D">
      <w:pPr>
        <w:rPr>
          <w:rStyle w:val="Emphasis"/>
        </w:rPr>
      </w:pPr>
      <w:r w:rsidRPr="00524AF4">
        <w:rPr>
          <w:rStyle w:val="Emphasis"/>
        </w:rPr>
        <w:t xml:space="preserve">Paris Wants a Dialogue </w:t>
      </w:r>
    </w:p>
    <w:p w14:paraId="6572BDCE" w14:textId="77777777" w:rsidR="0032694D" w:rsidRPr="00524AF4" w:rsidRDefault="0032694D" w:rsidP="0032694D">
      <w:pPr>
        <w:rPr>
          <w:sz w:val="16"/>
        </w:rPr>
      </w:pPr>
      <w:r w:rsidRPr="00524AF4">
        <w:rPr>
          <w:sz w:val="16"/>
        </w:rPr>
        <w:t xml:space="preserve">First, </w:t>
      </w:r>
      <w:r w:rsidRPr="00524AF4">
        <w:rPr>
          <w:rStyle w:val="StyleUnderline"/>
        </w:rPr>
        <w:t>the force de frappe hasn’t been</w:t>
      </w:r>
      <w:r w:rsidRPr="00524AF4">
        <w:rPr>
          <w:sz w:val="16"/>
        </w:rPr>
        <w:t xml:space="preserve"> an </w:t>
      </w:r>
      <w:r w:rsidRPr="00524AF4">
        <w:rPr>
          <w:rStyle w:val="StyleUnderline"/>
        </w:rPr>
        <w:t>exclusively French</w:t>
      </w:r>
      <w:r w:rsidRPr="00524AF4">
        <w:rPr>
          <w:sz w:val="16"/>
        </w:rPr>
        <w:t xml:space="preserve"> affair </w:t>
      </w:r>
      <w:r w:rsidRPr="00524AF4">
        <w:rPr>
          <w:rStyle w:val="StyleUnderline"/>
        </w:rPr>
        <w:t>for a while. Successive</w:t>
      </w:r>
      <w:r w:rsidRPr="00524AF4">
        <w:rPr>
          <w:sz w:val="16"/>
        </w:rPr>
        <w:t xml:space="preserve"> French </w:t>
      </w:r>
      <w:r w:rsidRPr="00524AF4">
        <w:rPr>
          <w:rStyle w:val="StyleUnderline"/>
        </w:rPr>
        <w:t xml:space="preserve">presidents from </w:t>
      </w:r>
      <w:r w:rsidRPr="00524AF4">
        <w:rPr>
          <w:sz w:val="16"/>
        </w:rPr>
        <w:t xml:space="preserve">François </w:t>
      </w:r>
      <w:r w:rsidRPr="00524AF4">
        <w:rPr>
          <w:rStyle w:val="StyleUnderline"/>
        </w:rPr>
        <w:t xml:space="preserve">Mitterrand onwards have underlined that France’s vital interests protected by the nuclear deterrent </w:t>
      </w:r>
      <w:r w:rsidRPr="00524AF4">
        <w:rPr>
          <w:rStyle w:val="Emphasis"/>
        </w:rPr>
        <w:t>also comprise a European dimension</w:t>
      </w:r>
      <w:r w:rsidRPr="00524AF4">
        <w:rPr>
          <w:sz w:val="16"/>
        </w:rPr>
        <w:t xml:space="preserve">. What this means exactly is unclear. Former President François Hollande said in 2015, “Who could believe an aggression endangering the survival of Europe would have no consequences?” We are in the realm of constructive ambiguity here. </w:t>
      </w:r>
    </w:p>
    <w:p w14:paraId="7DE8771A" w14:textId="77777777" w:rsidR="0032694D" w:rsidRPr="00524AF4" w:rsidRDefault="0032694D" w:rsidP="0032694D">
      <w:pPr>
        <w:rPr>
          <w:sz w:val="16"/>
        </w:rPr>
      </w:pPr>
      <w:r w:rsidRPr="00524AF4">
        <w:rPr>
          <w:sz w:val="16"/>
        </w:rPr>
        <w:t xml:space="preserve">Second, President Emmanuel </w:t>
      </w:r>
      <w:r w:rsidRPr="00524AF4">
        <w:rPr>
          <w:rStyle w:val="StyleUnderline"/>
        </w:rPr>
        <w:t xml:space="preserve">Macron is </w:t>
      </w:r>
      <w:r w:rsidRPr="00524AF4">
        <w:rPr>
          <w:rStyle w:val="Emphasis"/>
        </w:rPr>
        <w:t>willing to kick start a debate</w:t>
      </w:r>
      <w:r w:rsidRPr="00524AF4">
        <w:rPr>
          <w:rStyle w:val="StyleUnderline"/>
        </w:rPr>
        <w:t xml:space="preserve"> to flesh out more concretely what this</w:t>
      </w:r>
      <w:r w:rsidRPr="00524AF4">
        <w:rPr>
          <w:sz w:val="16"/>
        </w:rPr>
        <w:t xml:space="preserve"> “</w:t>
      </w:r>
      <w:r w:rsidRPr="00524AF4">
        <w:rPr>
          <w:rStyle w:val="StyleUnderline"/>
        </w:rPr>
        <w:t>European dimension</w:t>
      </w:r>
      <w:r w:rsidRPr="00524AF4">
        <w:rPr>
          <w:sz w:val="16"/>
        </w:rPr>
        <w:t xml:space="preserve">” </w:t>
      </w:r>
      <w:r w:rsidRPr="00524AF4">
        <w:rPr>
          <w:rStyle w:val="StyleUnderline"/>
        </w:rPr>
        <w:t>of France’s force de frappe entails</w:t>
      </w:r>
      <w:r w:rsidRPr="00524AF4">
        <w:rPr>
          <w:sz w:val="16"/>
        </w:rPr>
        <w:t xml:space="preserve">. In a speech in February 2020 at the École de Guerre, France’s military academy, </w:t>
      </w:r>
      <w:r w:rsidRPr="00524AF4">
        <w:rPr>
          <w:rStyle w:val="StyleUnderline"/>
        </w:rPr>
        <w:t>Macron said</w:t>
      </w:r>
      <w:r w:rsidRPr="00524AF4">
        <w:rPr>
          <w:sz w:val="16"/>
        </w:rPr>
        <w:t xml:space="preserve"> that </w:t>
      </w:r>
      <w:r w:rsidRPr="00524AF4">
        <w:rPr>
          <w:rStyle w:val="StyleUnderline"/>
        </w:rPr>
        <w:t>he was willing to discuss with other EU member states the role that France’s nuclear deterrent can play in their collective security</w:t>
      </w:r>
      <w:r w:rsidRPr="00524AF4">
        <w:rPr>
          <w:sz w:val="16"/>
        </w:rPr>
        <w:t>. Macron repeated that proposal in 2024.</w:t>
      </w:r>
    </w:p>
    <w:p w14:paraId="5A2E1688" w14:textId="77777777" w:rsidR="0032694D" w:rsidRPr="00524AF4" w:rsidRDefault="0032694D" w:rsidP="0032694D">
      <w:pPr>
        <w:rPr>
          <w:sz w:val="16"/>
        </w:rPr>
      </w:pPr>
      <w:r w:rsidRPr="00524AF4">
        <w:rPr>
          <w:sz w:val="16"/>
        </w:rPr>
        <w:t xml:space="preserve">German Chancellors Angela </w:t>
      </w:r>
      <w:r w:rsidRPr="00524AF4">
        <w:rPr>
          <w:rStyle w:val="StyleUnderline"/>
        </w:rPr>
        <w:t>Merkel and</w:t>
      </w:r>
      <w:r w:rsidRPr="00524AF4">
        <w:rPr>
          <w:sz w:val="16"/>
        </w:rPr>
        <w:t xml:space="preserve"> Olaf </w:t>
      </w:r>
      <w:r w:rsidRPr="00524AF4">
        <w:rPr>
          <w:rStyle w:val="StyleUnderline"/>
        </w:rPr>
        <w:t>Scholz never responded to Macron’s offer. With</w:t>
      </w:r>
      <w:r w:rsidRPr="00524AF4">
        <w:rPr>
          <w:sz w:val="16"/>
        </w:rPr>
        <w:t xml:space="preserve"> Friedrich </w:t>
      </w:r>
      <w:r w:rsidRPr="00524AF4">
        <w:rPr>
          <w:rStyle w:val="StyleUnderline"/>
        </w:rPr>
        <w:t>Merz</w:t>
      </w:r>
      <w:r w:rsidRPr="00524AF4">
        <w:rPr>
          <w:sz w:val="16"/>
        </w:rPr>
        <w:t xml:space="preserve">, who is likely to become Germany’s next chancellor, </w:t>
      </w:r>
      <w:r w:rsidRPr="00524AF4">
        <w:rPr>
          <w:rStyle w:val="Emphasis"/>
        </w:rPr>
        <w:t>there is</w:t>
      </w:r>
      <w:r w:rsidRPr="00524AF4">
        <w:rPr>
          <w:sz w:val="16"/>
        </w:rPr>
        <w:t xml:space="preserve"> perhaps </w:t>
      </w:r>
      <w:r w:rsidRPr="00524AF4">
        <w:rPr>
          <w:rStyle w:val="Emphasis"/>
        </w:rPr>
        <w:t>a new chance</w:t>
      </w:r>
      <w:r w:rsidRPr="00524AF4">
        <w:rPr>
          <w:sz w:val="16"/>
        </w:rPr>
        <w:t>. Last year, the former Schäuble confidante argued that Berlin must take up Macron’s proposal of a strategic dialogue on nuclear protection. “A lot needs to be discussed without a pre-conceived result in mind. What is France ready to share? What do they expect from us? And what would the decision-making process look like?” Germany’s likely next chancellor asked.</w:t>
      </w:r>
    </w:p>
    <w:p w14:paraId="35234370" w14:textId="77777777" w:rsidR="0032694D" w:rsidRPr="00524AF4" w:rsidRDefault="0032694D" w:rsidP="0032694D">
      <w:pPr>
        <w:rPr>
          <w:sz w:val="16"/>
        </w:rPr>
      </w:pPr>
      <w:r w:rsidRPr="00524AF4">
        <w:rPr>
          <w:sz w:val="16"/>
        </w:rPr>
        <w:t xml:space="preserve">Time for Questions </w:t>
      </w:r>
    </w:p>
    <w:p w14:paraId="24DEE5F9" w14:textId="77777777" w:rsidR="0032694D" w:rsidRPr="00524AF4" w:rsidRDefault="0032694D" w:rsidP="0032694D">
      <w:pPr>
        <w:rPr>
          <w:sz w:val="16"/>
        </w:rPr>
      </w:pPr>
      <w:r w:rsidRPr="00524AF4">
        <w:rPr>
          <w:sz w:val="16"/>
        </w:rPr>
        <w:t xml:space="preserve">Macron’s proposal to enter into a dialogue on the force de frappe should not be seen as an offer to build an independent nuclear deterrent within the framework of the EU, French officials say. </w:t>
      </w:r>
      <w:r w:rsidRPr="00524AF4">
        <w:rPr>
          <w:rStyle w:val="StyleUnderline"/>
        </w:rPr>
        <w:t>Any arrangement, whereby Paris would transfer sovereignty</w:t>
      </w:r>
      <w:r w:rsidRPr="00524AF4">
        <w:rPr>
          <w:sz w:val="16"/>
        </w:rPr>
        <w:t xml:space="preserve"> over the use of its own nuclear bombs to an EU institution or some other state </w:t>
      </w:r>
      <w:r w:rsidRPr="00524AF4">
        <w:rPr>
          <w:rStyle w:val="StyleUnderline"/>
        </w:rPr>
        <w:t>is a no go</w:t>
      </w:r>
      <w:r w:rsidRPr="00524AF4">
        <w:rPr>
          <w:sz w:val="16"/>
        </w:rPr>
        <w:t xml:space="preserve"> in terms of domestic politics. Instead, </w:t>
      </w:r>
      <w:r w:rsidRPr="00524AF4">
        <w:rPr>
          <w:rStyle w:val="StyleUnderline"/>
        </w:rPr>
        <w:t xml:space="preserve">Macron is willing to discuss how </w:t>
      </w:r>
      <w:r w:rsidRPr="00524AF4">
        <w:rPr>
          <w:rStyle w:val="Emphasis"/>
        </w:rPr>
        <w:t>France itself can offer some kind of extended deterrence guarantee to Europe in the event of US withdrawal</w:t>
      </w:r>
      <w:r w:rsidRPr="00524AF4">
        <w:rPr>
          <w:sz w:val="16"/>
        </w:rPr>
        <w:t xml:space="preserve">. </w:t>
      </w:r>
    </w:p>
    <w:p w14:paraId="16294379" w14:textId="77777777" w:rsidR="0032694D" w:rsidRPr="00524AF4" w:rsidRDefault="0032694D" w:rsidP="0032694D">
      <w:pPr>
        <w:rPr>
          <w:sz w:val="16"/>
        </w:rPr>
      </w:pPr>
      <w:r w:rsidRPr="00524AF4">
        <w:rPr>
          <w:rStyle w:val="StyleUnderline"/>
        </w:rPr>
        <w:t>Even this</w:t>
      </w:r>
      <w:r w:rsidRPr="00524AF4">
        <w:rPr>
          <w:sz w:val="16"/>
        </w:rPr>
        <w:t xml:space="preserve"> kind of more limited option </w:t>
      </w:r>
      <w:r w:rsidRPr="00524AF4">
        <w:rPr>
          <w:rStyle w:val="StyleUnderline"/>
        </w:rPr>
        <w:t xml:space="preserve">raises an </w:t>
      </w:r>
      <w:r w:rsidRPr="00524AF4">
        <w:rPr>
          <w:rStyle w:val="Emphasis"/>
        </w:rPr>
        <w:t>avalanche</w:t>
      </w:r>
      <w:r w:rsidRPr="00524AF4">
        <w:rPr>
          <w:rStyle w:val="StyleUnderline"/>
        </w:rPr>
        <w:t xml:space="preserve"> of technical, legal, strategic, and political questions</w:t>
      </w:r>
      <w:r w:rsidRPr="00524AF4">
        <w:rPr>
          <w:sz w:val="16"/>
        </w:rPr>
        <w:t>. For instance, would France need to build up its arsenal so Paris could offer a credible deterrence guarantee that reaches beyond the Rhine? France currently has 290 warheads, which is no comparison to America’s 5,550 or Russia’s 6,257.</w:t>
      </w:r>
    </w:p>
    <w:p w14:paraId="480E2D68" w14:textId="77777777" w:rsidR="0032694D" w:rsidRPr="00524AF4" w:rsidRDefault="0032694D" w:rsidP="0032694D">
      <w:pPr>
        <w:rPr>
          <w:sz w:val="16"/>
        </w:rPr>
      </w:pPr>
      <w:r w:rsidRPr="00524AF4">
        <w:rPr>
          <w:sz w:val="16"/>
        </w:rPr>
        <w:t>Or where exactly would France’s updated nuclear doctrine draw its red lines and specify under which circumstances Paris would retaliate and “go nuclear” to defend a European ally? And would Germany be fine with co-financing a French nuclear weapons stock if it only had a limited say over its use when push comes to shove?</w:t>
      </w:r>
    </w:p>
    <w:p w14:paraId="62F0CE50" w14:textId="77777777" w:rsidR="0032694D" w:rsidRDefault="0032694D" w:rsidP="0032694D">
      <w:pPr>
        <w:rPr>
          <w:sz w:val="16"/>
        </w:rPr>
      </w:pPr>
      <w:r w:rsidRPr="00524AF4">
        <w:rPr>
          <w:sz w:val="16"/>
        </w:rPr>
        <w:t xml:space="preserve">These questions are just scratching the surface. </w:t>
      </w:r>
      <w:r w:rsidRPr="00524AF4">
        <w:rPr>
          <w:rStyle w:val="StyleUnderline"/>
        </w:rPr>
        <w:t>French expert circles advise that Paris and other European capitals should engage in a careful step-by-step approach</w:t>
      </w:r>
      <w:r w:rsidRPr="00524AF4">
        <w:rPr>
          <w:sz w:val="16"/>
        </w:rPr>
        <w:t xml:space="preserve"> if the force de frappe is supposed to complement and, in a worst-case scenario, replace the US guarantee. </w:t>
      </w:r>
      <w:r w:rsidRPr="00524AF4">
        <w:rPr>
          <w:rStyle w:val="StyleUnderline"/>
        </w:rPr>
        <w:t xml:space="preserve">But Europeans </w:t>
      </w:r>
      <w:r w:rsidRPr="00524AF4">
        <w:rPr>
          <w:rStyle w:val="Emphasis"/>
        </w:rPr>
        <w:t>may simply not have the time for gradualism</w:t>
      </w:r>
      <w:r w:rsidRPr="00524AF4">
        <w:rPr>
          <w:rStyle w:val="StyleUnderline"/>
        </w:rPr>
        <w:t xml:space="preserve"> in security integration anymore</w:t>
      </w:r>
      <w:r w:rsidRPr="00524AF4">
        <w:rPr>
          <w:sz w:val="16"/>
        </w:rPr>
        <w:t>. French writer Victor Hugo once said, “</w:t>
      </w:r>
      <w:r w:rsidRPr="00524AF4">
        <w:rPr>
          <w:rStyle w:val="Emphasis"/>
        </w:rPr>
        <w:t>Nothing is more powerful than an idea whose time has come.” Now may be the time</w:t>
      </w:r>
      <w:r w:rsidRPr="00524AF4">
        <w:rPr>
          <w:sz w:val="16"/>
        </w:rPr>
        <w:t>.</w:t>
      </w:r>
    </w:p>
    <w:p w14:paraId="4B27C39B" w14:textId="77777777" w:rsidR="0032694D" w:rsidRDefault="0032694D" w:rsidP="0032694D">
      <w:pPr>
        <w:pStyle w:val="Heading4"/>
      </w:pPr>
      <w:r>
        <w:t>France would take the lead.</w:t>
      </w:r>
    </w:p>
    <w:p w14:paraId="4F87E467" w14:textId="77777777" w:rsidR="0032694D" w:rsidRPr="004D7779" w:rsidRDefault="0032694D" w:rsidP="0032694D">
      <w:r>
        <w:t xml:space="preserve">Alexander </w:t>
      </w:r>
      <w:r w:rsidRPr="004D7779">
        <w:rPr>
          <w:rStyle w:val="Style13ptBold"/>
        </w:rPr>
        <w:t>Sorg 25</w:t>
      </w:r>
      <w:r>
        <w:t>, Postdoctoral Stanton Nuclear Security Research Fellow at the Harvard University Belfer Center for Science and International Affairs Project on Managing the Atom, Ph.D. in International Affairs from the Hertie School, “Force de l’Europe: How Realistic is a French Nuclear Umbrella?”, War on the Rocks, 03-24-2025, accessed 07-18-2025, https://warontherocks.com/2025/03/force-de-leurope-how-realistic-is-a-french-nuclear-umbrella, DG</w:t>
      </w:r>
    </w:p>
    <w:p w14:paraId="2B522E1E" w14:textId="77777777" w:rsidR="0032694D" w:rsidRPr="004D7779" w:rsidRDefault="0032694D" w:rsidP="0032694D">
      <w:pPr>
        <w:rPr>
          <w:sz w:val="16"/>
        </w:rPr>
      </w:pPr>
      <w:r w:rsidRPr="004D7779">
        <w:rPr>
          <w:sz w:val="16"/>
        </w:rPr>
        <w:t xml:space="preserve">While the United Kingdom remains a nuclear-capable state, </w:t>
      </w:r>
      <w:r w:rsidRPr="004D7779">
        <w:rPr>
          <w:rStyle w:val="StyleUnderline"/>
        </w:rPr>
        <w:t>focusing on France’s</w:t>
      </w:r>
      <w:r w:rsidRPr="004D7779">
        <w:rPr>
          <w:sz w:val="16"/>
        </w:rPr>
        <w:t xml:space="preserve"> nuclear </w:t>
      </w:r>
      <w:r w:rsidRPr="004D7779">
        <w:rPr>
          <w:rStyle w:val="StyleUnderline"/>
        </w:rPr>
        <w:t xml:space="preserve">arsenal is </w:t>
      </w:r>
      <w:r w:rsidRPr="004D7779">
        <w:rPr>
          <w:rStyle w:val="Emphasis"/>
        </w:rPr>
        <w:t>essential</w:t>
      </w:r>
      <w:r w:rsidRPr="004D7779">
        <w:rPr>
          <w:sz w:val="16"/>
        </w:rPr>
        <w:t xml:space="preserve"> for two reasons. First, President Emmanuel </w:t>
      </w:r>
      <w:r w:rsidRPr="004D7779">
        <w:rPr>
          <w:rStyle w:val="StyleUnderline"/>
        </w:rPr>
        <w:t xml:space="preserve">Macron has </w:t>
      </w:r>
      <w:r w:rsidRPr="004D7779">
        <w:rPr>
          <w:rStyle w:val="Emphasis"/>
        </w:rPr>
        <w:t>long advocated for European autonomy</w:t>
      </w:r>
      <w:r w:rsidRPr="004D7779">
        <w:rPr>
          <w:rStyle w:val="StyleUnderline"/>
        </w:rPr>
        <w:t xml:space="preserve"> and a </w:t>
      </w:r>
      <w:r w:rsidRPr="004D7779">
        <w:rPr>
          <w:rStyle w:val="Emphasis"/>
        </w:rPr>
        <w:t>stronger European role in France’s nuclear strategy</w:t>
      </w:r>
      <w:r w:rsidRPr="004D7779">
        <w:rPr>
          <w:rStyle w:val="StyleUnderline"/>
        </w:rPr>
        <w:t>, aligning with the country’s historical push for European independence</w:t>
      </w:r>
      <w:r w:rsidRPr="004D7779">
        <w:rPr>
          <w:sz w:val="16"/>
        </w:rPr>
        <w:t>. In contrast, the United Kingdom maintains closer ties to the United States. Prime Minister Keir Starmer has taken a softer stance toward the Trump administration and refrained from following European counter-tariff policies. Structurally, Britain’s membership in the Five Eyes intelligence network and its 2016 vote to leave the European Union has made it the most U.S.-dependent state in Europe; these decisions raise doubts about its willingness to pivot toward a new security strategy. Most importantly, the United Kingdom depends on the United States for its nuclear arsenal, leasing submarine missiles and basing its warheads on U.S. designs. There are even indications of potential renewed U.S. nuclear deployments to British soil, as occurred during the Cold War.</w:t>
      </w:r>
    </w:p>
    <w:p w14:paraId="0AC0018E" w14:textId="77777777" w:rsidR="0032694D" w:rsidRPr="004D7779" w:rsidRDefault="0032694D" w:rsidP="0032694D">
      <w:pPr>
        <w:rPr>
          <w:sz w:val="16"/>
        </w:rPr>
      </w:pPr>
      <w:r w:rsidRPr="004D7779">
        <w:rPr>
          <w:sz w:val="16"/>
        </w:rPr>
        <w:t>Second, the United Kingdom’s nuclear arsenal is more limited than France’s. While their overall stockpiles are similar, only about half of the U.K.’s arsenal is available for immediate use. The United Kingdom relies exclusively on four Vanguard-class submarines armed with ballistic missiles, with only one at sea at any point in time. Maintaining even this minimal presence has proven challenging, making the British deterrent a last-resort case. Once its submarine launches a missile, it becomes vulnerable, leaving the United Kingdom without further nuclear options. This limits its capability beyond defending a state-ending attack. Additionally, failed missile tests have raised further doubts about the reliability of the U.K.’s arsenal.</w:t>
      </w:r>
    </w:p>
    <w:p w14:paraId="03085119" w14:textId="77777777" w:rsidR="0032694D" w:rsidRPr="004D7779" w:rsidRDefault="0032694D" w:rsidP="0032694D">
      <w:pPr>
        <w:rPr>
          <w:sz w:val="16"/>
        </w:rPr>
      </w:pPr>
      <w:r w:rsidRPr="004D7779">
        <w:rPr>
          <w:sz w:val="16"/>
        </w:rPr>
        <w:t xml:space="preserve">This does not mean that there is no role for </w:t>
      </w:r>
      <w:r w:rsidRPr="004D7779">
        <w:rPr>
          <w:rStyle w:val="StyleUnderline"/>
        </w:rPr>
        <w:t xml:space="preserve">the </w:t>
      </w:r>
      <w:r w:rsidRPr="004D7779">
        <w:rPr>
          <w:rStyle w:val="Emphasis"/>
        </w:rPr>
        <w:t>U</w:t>
      </w:r>
      <w:r w:rsidRPr="004D7779">
        <w:rPr>
          <w:rStyle w:val="StyleUnderline"/>
        </w:rPr>
        <w:t xml:space="preserve">nited </w:t>
      </w:r>
      <w:r w:rsidRPr="004D7779">
        <w:rPr>
          <w:rStyle w:val="Emphasis"/>
        </w:rPr>
        <w:t>K</w:t>
      </w:r>
      <w:r w:rsidRPr="004D7779">
        <w:rPr>
          <w:rStyle w:val="StyleUnderline"/>
        </w:rPr>
        <w:t>ingdom</w:t>
      </w:r>
      <w:r w:rsidRPr="004D7779">
        <w:rPr>
          <w:sz w:val="16"/>
        </w:rPr>
        <w:t xml:space="preserve"> in a future European nuclear umbrella. As a member of the Nuclear Planning Group, it </w:t>
      </w:r>
      <w:r w:rsidRPr="004D7779">
        <w:rPr>
          <w:rStyle w:val="StyleUnderline"/>
        </w:rPr>
        <w:t>has experience consulting with allies on nuclear matters and could help design a European mechanism</w:t>
      </w:r>
      <w:r w:rsidRPr="004D7779">
        <w:rPr>
          <w:sz w:val="16"/>
        </w:rPr>
        <w:t xml:space="preserve">. Although </w:t>
      </w:r>
      <w:r w:rsidRPr="004D7779">
        <w:rPr>
          <w:rStyle w:val="StyleUnderline"/>
        </w:rPr>
        <w:t>the United Kingdom’s small and inflexible arsenal</w:t>
      </w:r>
      <w:r w:rsidRPr="004D7779">
        <w:rPr>
          <w:sz w:val="16"/>
        </w:rPr>
        <w:t xml:space="preserve"> makes its use beyond national survival unlikely, it </w:t>
      </w:r>
      <w:r w:rsidRPr="004D7779">
        <w:rPr>
          <w:rStyle w:val="StyleUnderline"/>
        </w:rPr>
        <w:t>can still play a role in deterrence as a high-impact, low-probability factor</w:t>
      </w:r>
      <w:r w:rsidRPr="004D7779">
        <w:rPr>
          <w:sz w:val="16"/>
        </w:rPr>
        <w:t>. In fact, NATO has long maintained that French and British nuclear forces complement U.S. capabilities by “complicating the calculations of potential adversaries.” The United Kingdom could serve a similar role in complementing a French umbrella. A more ambitious approach would involve deeper Franco-British nuclear cooperation, especially if the United Kingdom moves toward a more independent arsenal. However, such a shift can only be a long-term prospect.</w:t>
      </w:r>
    </w:p>
    <w:p w14:paraId="711BDB82" w14:textId="77777777" w:rsidR="0032694D" w:rsidRPr="004D7779" w:rsidRDefault="0032694D" w:rsidP="0032694D">
      <w:pPr>
        <w:rPr>
          <w:sz w:val="16"/>
        </w:rPr>
      </w:pPr>
      <w:r w:rsidRPr="004D7779">
        <w:rPr>
          <w:sz w:val="16"/>
        </w:rPr>
        <w:t>What is the Alternative?</w:t>
      </w:r>
    </w:p>
    <w:p w14:paraId="54C1099B" w14:textId="77777777" w:rsidR="0032694D" w:rsidRPr="004D7779" w:rsidRDefault="0032694D" w:rsidP="0032694D">
      <w:pPr>
        <w:rPr>
          <w:sz w:val="16"/>
        </w:rPr>
      </w:pPr>
      <w:r w:rsidRPr="004D7779">
        <w:rPr>
          <w:sz w:val="16"/>
        </w:rPr>
        <w:t xml:space="preserve">Taken together, </w:t>
      </w:r>
      <w:r w:rsidRPr="004D7779">
        <w:rPr>
          <w:rStyle w:val="StyleUnderline"/>
        </w:rPr>
        <w:t xml:space="preserve">concerns over the credibility of a French nuclear umbrella seem </w:t>
      </w:r>
      <w:r w:rsidRPr="004D7779">
        <w:rPr>
          <w:rStyle w:val="Emphasis"/>
        </w:rPr>
        <w:t>overstated</w:t>
      </w:r>
      <w:r w:rsidRPr="004D7779">
        <w:rPr>
          <w:sz w:val="16"/>
        </w:rPr>
        <w:t xml:space="preserve">, as many of the same issues apply to the U.S. nuclear umbrella. The U.S. president retains sole authority over nuclear use, despite NATO’s consultation mechanisms. Moreover, the United States is less dependent on the E.U. economy and, more importantly, is geographically distant from Europe. Thus, </w:t>
      </w:r>
      <w:r w:rsidRPr="004D7779">
        <w:rPr>
          <w:rStyle w:val="StyleUnderline"/>
        </w:rPr>
        <w:t>the fact that France has a greater stake in European security might offset</w:t>
      </w:r>
      <w:r w:rsidRPr="004D7779">
        <w:rPr>
          <w:sz w:val="16"/>
        </w:rPr>
        <w:t xml:space="preserve"> some of </w:t>
      </w:r>
      <w:r w:rsidRPr="004D7779">
        <w:rPr>
          <w:rStyle w:val="StyleUnderline"/>
        </w:rPr>
        <w:t>the challenges posed by the relatively small size of its nuclear arsenal</w:t>
      </w:r>
      <w:r w:rsidRPr="004D7779">
        <w:rPr>
          <w:sz w:val="16"/>
        </w:rPr>
        <w:t>. However, arsenal size and flexibility remain pressing concerns. Solving these challenges will require a combination of creative policymaking — such as co-financing or cross-financing the French deterrent by European allies — and concrete efforts to strengthen and modernize the arsenal.</w:t>
      </w:r>
    </w:p>
    <w:p w14:paraId="0C9A6823" w14:textId="77777777" w:rsidR="0032694D" w:rsidRPr="004D7779" w:rsidRDefault="0032694D" w:rsidP="0032694D">
      <w:pPr>
        <w:rPr>
          <w:sz w:val="16"/>
        </w:rPr>
      </w:pPr>
      <w:r w:rsidRPr="004D7779">
        <w:rPr>
          <w:sz w:val="16"/>
        </w:rPr>
        <w:t xml:space="preserve">There is an additional concern: Given current U.S. diplomatic approaches, what are the alternatives? Credibility critically hinges on the perception that the security guarantor is committed to defending its allies. Which E.U. member states trust that Trump would meaningfully consult with allies and consider their input before deciding on nuclear use? The current U.S. administration’s threats to annex some allies and its forceful approach toward others cast doubt on the credibility of U.S. security guarantees. Under these circumstances, </w:t>
      </w:r>
      <w:r w:rsidRPr="004D7779">
        <w:rPr>
          <w:rStyle w:val="StyleUnderline"/>
        </w:rPr>
        <w:t>it could be more reasonable to rely on France for protection</w:t>
      </w:r>
      <w:r w:rsidRPr="004D7779">
        <w:rPr>
          <w:sz w:val="16"/>
        </w:rPr>
        <w:t>. It is of course possible that U.S. policy will return to a more collaborative approach toward allies in Europe in four years. Yet, Europeans would be foolish to bet their security on wishful thinking.</w:t>
      </w:r>
    </w:p>
    <w:p w14:paraId="1A99BE9D" w14:textId="77777777" w:rsidR="0032694D" w:rsidRPr="004D7779" w:rsidRDefault="0032694D" w:rsidP="0032694D">
      <w:pPr>
        <w:rPr>
          <w:sz w:val="16"/>
        </w:rPr>
      </w:pPr>
      <w:r w:rsidRPr="004D7779">
        <w:rPr>
          <w:sz w:val="16"/>
        </w:rPr>
        <w:t xml:space="preserve">In the meantime, Polish Prime Minister </w:t>
      </w:r>
      <w:r w:rsidRPr="004D7779">
        <w:rPr>
          <w:rStyle w:val="StyleUnderline"/>
        </w:rPr>
        <w:t>Tusk has hinted at the possibility of a Polish nuclear weapon. In Germany, a recent op-ed</w:t>
      </w:r>
      <w:r w:rsidRPr="004D7779">
        <w:rPr>
          <w:sz w:val="16"/>
        </w:rPr>
        <w:t xml:space="preserve"> in a prominent newspaper </w:t>
      </w:r>
      <w:r w:rsidRPr="004D7779">
        <w:rPr>
          <w:rStyle w:val="StyleUnderline"/>
        </w:rPr>
        <w:t>openly called for an explicit nuclear hedging strategy</w:t>
      </w:r>
      <w:r w:rsidRPr="004D7779">
        <w:rPr>
          <w:sz w:val="16"/>
        </w:rPr>
        <w:t xml:space="preserve"> to ensure a pathway to the bomb in a worst case scenario. If such ideas were to translate into actual policy, they would alter the European security landscape and disrupt the international nonproliferation order far more dramatically than an extended French nuclear umbrella. However</w:t>
      </w:r>
      <w:r w:rsidRPr="004D7779">
        <w:rPr>
          <w:rStyle w:val="StyleUnderline"/>
        </w:rPr>
        <w:t>, a strengthened French deterrent could directly address the very concerns that fuel such increasingly radical proposals</w:t>
      </w:r>
      <w:r w:rsidRPr="004D7779">
        <w:rPr>
          <w:sz w:val="16"/>
        </w:rPr>
        <w:t>.</w:t>
      </w:r>
    </w:p>
    <w:p w14:paraId="7B2E5463" w14:textId="50292FCC" w:rsidR="0032694D" w:rsidRDefault="009C2F70" w:rsidP="009C2F70">
      <w:pPr>
        <w:pStyle w:val="Heading3"/>
      </w:pPr>
      <w:r>
        <w:t>Nuclear Sharing---Internal---AT: France---2NC</w:t>
      </w:r>
    </w:p>
    <w:p w14:paraId="195787DB" w14:textId="77777777" w:rsidR="009C2F70" w:rsidRDefault="009C2F70" w:rsidP="009C2F70">
      <w:pPr>
        <w:pStyle w:val="Heading4"/>
      </w:pPr>
      <w:r>
        <w:t>They’re willing to give up control.</w:t>
      </w:r>
    </w:p>
    <w:p w14:paraId="4E03913C" w14:textId="77777777" w:rsidR="009C2F70" w:rsidRPr="004D7779" w:rsidRDefault="009C2F70" w:rsidP="009C2F70">
      <w:r>
        <w:t xml:space="preserve">Alexander </w:t>
      </w:r>
      <w:r w:rsidRPr="004D7779">
        <w:rPr>
          <w:rStyle w:val="Style13ptBold"/>
        </w:rPr>
        <w:t>Sorg 25</w:t>
      </w:r>
      <w:r>
        <w:t>, Postdoctoral Stanton Nuclear Security Research Fellow at the Harvard University Belfer Center for Science and International Affairs Project on Managing the Atom, Ph.D. in International Affairs from the Hertie School, “Force de l’Europe: How Realistic is a French Nuclear Umbrella?”, War on the Rocks, 03-24-2025, accessed 07-18-2025, https://warontherocks.com/2025/03/force-de-leurope-how-realistic-is-a-french-nuclear-umbrella, DG</w:t>
      </w:r>
    </w:p>
    <w:p w14:paraId="79E778DE" w14:textId="77777777" w:rsidR="009C2F70" w:rsidRPr="004D7779" w:rsidRDefault="009C2F70" w:rsidP="009C2F70">
      <w:pPr>
        <w:rPr>
          <w:sz w:val="16"/>
        </w:rPr>
      </w:pPr>
      <w:r w:rsidRPr="004D7779">
        <w:rPr>
          <w:rStyle w:val="StyleUnderline"/>
        </w:rPr>
        <w:t>The</w:t>
      </w:r>
      <w:r w:rsidRPr="004D7779">
        <w:rPr>
          <w:sz w:val="16"/>
        </w:rPr>
        <w:t xml:space="preserve"> first </w:t>
      </w:r>
      <w:r w:rsidRPr="004D7779">
        <w:rPr>
          <w:rStyle w:val="StyleUnderline"/>
        </w:rPr>
        <w:t>concern</w:t>
      </w:r>
      <w:r w:rsidRPr="004D7779">
        <w:rPr>
          <w:sz w:val="16"/>
        </w:rPr>
        <w:t xml:space="preserve"> is </w:t>
      </w:r>
      <w:r w:rsidRPr="004D7779">
        <w:rPr>
          <w:rStyle w:val="StyleUnderline"/>
        </w:rPr>
        <w:t>that France would never hand nuclear decision-making power</w:t>
      </w:r>
      <w:r w:rsidRPr="004D7779">
        <w:rPr>
          <w:sz w:val="16"/>
        </w:rPr>
        <w:t xml:space="preserve"> to its allies. Particularly, the French president would always retain sole authority over nuclear use. This </w:t>
      </w:r>
      <w:r w:rsidRPr="004D7779">
        <w:rPr>
          <w:rStyle w:val="StyleUnderline"/>
        </w:rPr>
        <w:t>is certainly true</w:t>
      </w:r>
      <w:r w:rsidRPr="004D7779">
        <w:rPr>
          <w:sz w:val="16"/>
        </w:rPr>
        <w:t xml:space="preserve">. Yet, </w:t>
      </w:r>
      <w:r w:rsidRPr="004D7779">
        <w:rPr>
          <w:rStyle w:val="Emphasis"/>
        </w:rPr>
        <w:t>the same applies in the current NATO model</w:t>
      </w:r>
      <w:r w:rsidRPr="004D7779">
        <w:rPr>
          <w:rStyle w:val="StyleUnderline"/>
        </w:rPr>
        <w:t>, where the U.S. president retains</w:t>
      </w:r>
      <w:r w:rsidRPr="004D7779">
        <w:rPr>
          <w:sz w:val="16"/>
        </w:rPr>
        <w:t xml:space="preserve"> the </w:t>
      </w:r>
      <w:r w:rsidRPr="004D7779">
        <w:rPr>
          <w:rStyle w:val="StyleUnderline"/>
        </w:rPr>
        <w:t>sole authorit</w:t>
      </w:r>
      <w:r w:rsidRPr="004D7779">
        <w:rPr>
          <w:sz w:val="16"/>
        </w:rPr>
        <w:t>y to use U.S. nuclear weapons. While NATO-sanctioned nuclear use requires the approval of the Nuclear Planning Group, the actual implications of this process remain ambiguous. For instance, it seems implausible that, in the event of a crisis, deliberations within NATO would dictate U.S. decisions on nuclear use. This is even less plausible when considering scenarios in which allies seek to push the United States toward nuclear use rather than restrain it. In fact, NATO’s history suggests that allies have often been skeptical of U.S. commitments to meaningfully consult with them. Even after the adoption of the Athens Guidelines in 1962 — which specified that the United States would consult allies on nuclear use “if time permits” — key allies such as the United Kingdom, Canada, and Germany sought separate bilateral agreements with Washington to ensure their voices were heard.</w:t>
      </w:r>
    </w:p>
    <w:p w14:paraId="4014E731" w14:textId="77777777" w:rsidR="009C2F70" w:rsidRPr="004D7779" w:rsidRDefault="009C2F70" w:rsidP="009C2F70">
      <w:pPr>
        <w:rPr>
          <w:sz w:val="16"/>
        </w:rPr>
      </w:pPr>
      <w:r w:rsidRPr="004D7779">
        <w:rPr>
          <w:sz w:val="16"/>
        </w:rPr>
        <w:t xml:space="preserve">As important, </w:t>
      </w:r>
      <w:r w:rsidRPr="004D7779">
        <w:rPr>
          <w:rStyle w:val="StyleUnderline"/>
        </w:rPr>
        <w:t xml:space="preserve">whatever consultative mechanisms exist, they are </w:t>
      </w:r>
      <w:r w:rsidRPr="004D7779">
        <w:rPr>
          <w:rStyle w:val="Emphasis"/>
        </w:rPr>
        <w:t>ultimately non-binding</w:t>
      </w:r>
      <w:r w:rsidRPr="004D7779">
        <w:rPr>
          <w:sz w:val="16"/>
        </w:rPr>
        <w:t xml:space="preserve">. The U.S. president retains sole authority over the use of America’s nuclear weapons. Furthermore, </w:t>
      </w:r>
      <w:r w:rsidRPr="004D7779">
        <w:rPr>
          <w:rStyle w:val="StyleUnderline"/>
        </w:rPr>
        <w:t>only a portion of U.S. nuclear weapons are assigned to NATO</w:t>
      </w:r>
      <w:r w:rsidRPr="004D7779">
        <w:rPr>
          <w:sz w:val="16"/>
        </w:rPr>
        <w:t xml:space="preserve">, meaning that </w:t>
      </w:r>
      <w:r w:rsidRPr="004D7779">
        <w:rPr>
          <w:rStyle w:val="StyleUnderline"/>
        </w:rPr>
        <w:t>only these could be subject to any</w:t>
      </w:r>
      <w:r w:rsidRPr="004D7779">
        <w:rPr>
          <w:sz w:val="16"/>
        </w:rPr>
        <w:t xml:space="preserve"> form of </w:t>
      </w:r>
      <w:r w:rsidRPr="004D7779">
        <w:rPr>
          <w:rStyle w:val="StyleUnderline"/>
        </w:rPr>
        <w:t>shared decision-making</w:t>
      </w:r>
      <w:r w:rsidRPr="004D7779">
        <w:rPr>
          <w:sz w:val="16"/>
        </w:rPr>
        <w:t xml:space="preserve"> in the first place. Another factor is the stationing of nuclear weapons on allied territory. However, these make up only about five percent of America’s nuclear arsenal. Host states might have a de facto veto power, given that nuclear deployment would require allied military personnel and fighter jets. At the same time, since the introduction of Permissive Action Links in the 1960s, no decision to use U.S.-owned nuclear weapons can be made without explicit U.S. authorization.</w:t>
      </w:r>
    </w:p>
    <w:p w14:paraId="7CF61717" w14:textId="77777777" w:rsidR="009C2F70" w:rsidRPr="004D7779" w:rsidRDefault="009C2F70" w:rsidP="009C2F70">
      <w:pPr>
        <w:rPr>
          <w:sz w:val="16"/>
        </w:rPr>
      </w:pPr>
      <w:r w:rsidRPr="004D7779">
        <w:rPr>
          <w:rStyle w:val="StyleUnderline"/>
        </w:rPr>
        <w:t xml:space="preserve">France </w:t>
      </w:r>
      <w:r w:rsidRPr="004D7779">
        <w:rPr>
          <w:rStyle w:val="Emphasis"/>
        </w:rPr>
        <w:t>would not need to give up its ultimate nuclear authority</w:t>
      </w:r>
      <w:r w:rsidRPr="004D7779">
        <w:rPr>
          <w:rStyle w:val="StyleUnderline"/>
        </w:rPr>
        <w:t xml:space="preserve"> if France wanted to extend a nuclear umbrella over E.U. member states and European NATO allies interested</w:t>
      </w:r>
      <w:r w:rsidRPr="004D7779">
        <w:rPr>
          <w:sz w:val="16"/>
        </w:rPr>
        <w:t xml:space="preserve"> in such an offer. </w:t>
      </w:r>
      <w:r w:rsidRPr="004D7779">
        <w:rPr>
          <w:rStyle w:val="StyleUnderline"/>
        </w:rPr>
        <w:t>A consultation body could take shape</w:t>
      </w:r>
      <w:r w:rsidRPr="004D7779">
        <w:rPr>
          <w:sz w:val="16"/>
        </w:rPr>
        <w:t xml:space="preserve"> — one </w:t>
      </w:r>
      <w:r w:rsidRPr="004D7779">
        <w:rPr>
          <w:rStyle w:val="StyleUnderline"/>
        </w:rPr>
        <w:t xml:space="preserve">that includes </w:t>
      </w:r>
      <w:r w:rsidRPr="004D7779">
        <w:rPr>
          <w:rStyle w:val="Emphasis"/>
        </w:rPr>
        <w:t>info</w:t>
      </w:r>
      <w:r w:rsidRPr="004D7779">
        <w:rPr>
          <w:rStyle w:val="StyleUnderline"/>
        </w:rPr>
        <w:t xml:space="preserve">rmation-sharing, involvement in military planning, and potentially deliberation about nuclear use </w:t>
      </w:r>
      <w:r w:rsidRPr="004D7779">
        <w:rPr>
          <w:sz w:val="16"/>
        </w:rPr>
        <w:t xml:space="preserve">— </w:t>
      </w:r>
      <w:r w:rsidRPr="004D7779">
        <w:rPr>
          <w:rStyle w:val="Emphasis"/>
        </w:rPr>
        <w:t>giving allies a voice</w:t>
      </w:r>
      <w:r w:rsidRPr="004D7779">
        <w:rPr>
          <w:rStyle w:val="StyleUnderline"/>
        </w:rPr>
        <w:t xml:space="preserve"> without granting them formal decision-making power. One possibility would be for France to join NATO’s existing Nuclear Planning Group</w:t>
      </w:r>
      <w:r w:rsidRPr="004D7779">
        <w:rPr>
          <w:sz w:val="16"/>
        </w:rPr>
        <w:t xml:space="preserve">, though it has long resisted doing so. </w:t>
      </w:r>
      <w:r w:rsidRPr="004D7779">
        <w:rPr>
          <w:rStyle w:val="StyleUnderline"/>
        </w:rPr>
        <w:t>Another</w:t>
      </w:r>
      <w:r w:rsidRPr="004D7779">
        <w:rPr>
          <w:sz w:val="16"/>
        </w:rPr>
        <w:t xml:space="preserve"> option </w:t>
      </w:r>
      <w:r w:rsidRPr="004D7779">
        <w:rPr>
          <w:rStyle w:val="StyleUnderline"/>
        </w:rPr>
        <w:t>is</w:t>
      </w:r>
      <w:r w:rsidRPr="004D7779">
        <w:rPr>
          <w:sz w:val="16"/>
        </w:rPr>
        <w:t xml:space="preserve"> the creation of </w:t>
      </w:r>
      <w:r w:rsidRPr="004D7779">
        <w:rPr>
          <w:rStyle w:val="StyleUnderline"/>
        </w:rPr>
        <w:t>an entirely new European body outside of NATO</w:t>
      </w:r>
      <w:r w:rsidRPr="004D7779">
        <w:rPr>
          <w:sz w:val="16"/>
        </w:rPr>
        <w:t>. Paris might be more receptive to the latter idea as it aligns with France’s long-held aspiration for strategic autonomy from U.S.-dominated military structures.</w:t>
      </w:r>
    </w:p>
    <w:p w14:paraId="07E0DAD3" w14:textId="77777777" w:rsidR="009C2F70" w:rsidRDefault="009C2F70" w:rsidP="009C2F70">
      <w:pPr>
        <w:pStyle w:val="Heading4"/>
      </w:pPr>
      <w:r>
        <w:t>It is politically feasible.</w:t>
      </w:r>
    </w:p>
    <w:p w14:paraId="583781BB" w14:textId="77777777" w:rsidR="009C2F70" w:rsidRPr="00675F6D" w:rsidRDefault="009C2F70" w:rsidP="009C2F70">
      <w:r>
        <w:t xml:space="preserve">Wolfgang </w:t>
      </w:r>
      <w:r w:rsidRPr="00675F6D">
        <w:rPr>
          <w:rStyle w:val="Style13ptBold"/>
        </w:rPr>
        <w:t>Ischinger 25</w:t>
      </w:r>
      <w:r>
        <w:t>, Professor of Security Policy and Diplomatic Practice at the Hertie School of Governance, Chairman of the Munich Security Conference, former German Ambassador to the United States, “‘Germany, France, and nuclear deterrence’ — Op-ed by Wolfgang Ischinger for Welt am Sonntag,” Munich Security Conference, 03-18-2025, accessed 07-18-2025, https://securityconference.org/en/news/full/wolfgang-ischinger-nuclear-deterrence-welt-am-sonntag, DG</w:t>
      </w:r>
    </w:p>
    <w:p w14:paraId="6478BBCC" w14:textId="77777777" w:rsidR="009C2F70" w:rsidRPr="00675F6D" w:rsidRDefault="009C2F70" w:rsidP="009C2F70">
      <w:pPr>
        <w:rPr>
          <w:sz w:val="16"/>
        </w:rPr>
      </w:pPr>
      <w:r w:rsidRPr="00675F6D">
        <w:rPr>
          <w:sz w:val="16"/>
        </w:rPr>
        <w:t xml:space="preserve">More than 50 years ago, in the 1974 Ottawa Declaration, </w:t>
      </w:r>
      <w:r w:rsidRPr="00675F6D">
        <w:rPr>
          <w:rStyle w:val="StyleUnderline"/>
        </w:rPr>
        <w:t>NATO emphasized</w:t>
      </w:r>
      <w:r w:rsidRPr="00675F6D">
        <w:rPr>
          <w:sz w:val="16"/>
        </w:rPr>
        <w:t xml:space="preserve"> the contribution of </w:t>
      </w:r>
      <w:r w:rsidRPr="00675F6D">
        <w:rPr>
          <w:rStyle w:val="StyleUnderline"/>
        </w:rPr>
        <w:t>France and Great Britain</w:t>
      </w:r>
      <w:r w:rsidRPr="00675F6D">
        <w:rPr>
          <w:sz w:val="16"/>
        </w:rPr>
        <w:t xml:space="preserve"> to the Alliance's common deterrence. Today, 50 years later, it would be entirely appropriate to further strengthen the European components of the deterrence alliance — not as a replacement, but as a supplement to the existing NATO mechanism. </w:t>
      </w:r>
      <w:r w:rsidRPr="00675F6D">
        <w:rPr>
          <w:rStyle w:val="StyleUnderline"/>
        </w:rPr>
        <w:t>Macron</w:t>
      </w:r>
      <w:r w:rsidRPr="00675F6D">
        <w:rPr>
          <w:sz w:val="16"/>
        </w:rPr>
        <w:t xml:space="preserve"> has </w:t>
      </w:r>
      <w:r w:rsidRPr="00675F6D">
        <w:rPr>
          <w:rStyle w:val="Emphasis"/>
        </w:rPr>
        <w:t>repeatedly pointed out</w:t>
      </w:r>
      <w:r w:rsidRPr="00675F6D">
        <w:rPr>
          <w:sz w:val="16"/>
        </w:rPr>
        <w:t xml:space="preserve"> that </w:t>
      </w:r>
      <w:r w:rsidRPr="00675F6D">
        <w:rPr>
          <w:rStyle w:val="StyleUnderline"/>
        </w:rPr>
        <w:t>the French nuclear strategy already has a European component</w:t>
      </w:r>
      <w:r w:rsidRPr="00675F6D">
        <w:rPr>
          <w:sz w:val="16"/>
        </w:rPr>
        <w:t>.</w:t>
      </w:r>
    </w:p>
    <w:p w14:paraId="06C96B49" w14:textId="77777777" w:rsidR="009C2F70" w:rsidRPr="00675F6D" w:rsidRDefault="009C2F70" w:rsidP="009C2F70">
      <w:pPr>
        <w:rPr>
          <w:sz w:val="16"/>
        </w:rPr>
      </w:pPr>
      <w:r w:rsidRPr="00675F6D">
        <w:rPr>
          <w:sz w:val="16"/>
        </w:rPr>
        <w:t>Therefore, there is every reason, absolutely every reason, for Germany and other partners to take up the French offer of entering talks on future joint options. The argument that such a step would risk angering Washington is a specious one: Of course, one can explain to the American partner in advance that such considerations are intended to further strengthen European defense capabilities, as expressis verbis requested by Washington.</w:t>
      </w:r>
    </w:p>
    <w:p w14:paraId="782591C1" w14:textId="77777777" w:rsidR="009C2F70" w:rsidRPr="00675F6D" w:rsidRDefault="009C2F70" w:rsidP="009C2F70">
      <w:pPr>
        <w:rPr>
          <w:sz w:val="16"/>
        </w:rPr>
      </w:pPr>
      <w:r w:rsidRPr="00675F6D">
        <w:rPr>
          <w:rStyle w:val="StyleUnderline"/>
        </w:rPr>
        <w:t>The</w:t>
      </w:r>
      <w:r w:rsidRPr="00675F6D">
        <w:rPr>
          <w:sz w:val="16"/>
        </w:rPr>
        <w:t xml:space="preserve"> second </w:t>
      </w:r>
      <w:r w:rsidRPr="00675F6D">
        <w:rPr>
          <w:rStyle w:val="StyleUnderline"/>
        </w:rPr>
        <w:t>argument</w:t>
      </w:r>
      <w:r w:rsidRPr="00675F6D">
        <w:rPr>
          <w:sz w:val="16"/>
        </w:rPr>
        <w:t xml:space="preserve"> — </w:t>
      </w:r>
      <w:r w:rsidRPr="00675F6D">
        <w:rPr>
          <w:rStyle w:val="StyleUnderline"/>
        </w:rPr>
        <w:t>Paris would not be willing to share the decision-making authority</w:t>
      </w:r>
      <w:r w:rsidRPr="00675F6D">
        <w:rPr>
          <w:sz w:val="16"/>
        </w:rPr>
        <w:t xml:space="preserve"> to use French nuclear potential — </w:t>
      </w:r>
      <w:r w:rsidRPr="00675F6D">
        <w:rPr>
          <w:rStyle w:val="StyleUnderline"/>
        </w:rPr>
        <w:t>is</w:t>
      </w:r>
      <w:r w:rsidRPr="00675F6D">
        <w:rPr>
          <w:sz w:val="16"/>
        </w:rPr>
        <w:t xml:space="preserve"> just as </w:t>
      </w:r>
      <w:r w:rsidRPr="00675F6D">
        <w:rPr>
          <w:rStyle w:val="Emphasis"/>
        </w:rPr>
        <w:t>unreasonable</w:t>
      </w:r>
      <w:r w:rsidRPr="00675F6D">
        <w:rPr>
          <w:rStyle w:val="StyleUnderline"/>
        </w:rPr>
        <w:t>. For 70 years, we have unquestioningly accepted</w:t>
      </w:r>
      <w:r w:rsidRPr="00675F6D">
        <w:rPr>
          <w:sz w:val="16"/>
        </w:rPr>
        <w:t xml:space="preserve"> that </w:t>
      </w:r>
      <w:r w:rsidRPr="00675F6D">
        <w:rPr>
          <w:rStyle w:val="StyleUnderline"/>
        </w:rPr>
        <w:t>the American president has sole decision-making authority over</w:t>
      </w:r>
      <w:r w:rsidRPr="00675F6D">
        <w:rPr>
          <w:sz w:val="16"/>
        </w:rPr>
        <w:t xml:space="preserve"> the use of all </w:t>
      </w:r>
      <w:r w:rsidRPr="00675F6D">
        <w:rPr>
          <w:rStyle w:val="StyleUnderline"/>
        </w:rPr>
        <w:t>US nuclear weapons</w:t>
      </w:r>
      <w:r w:rsidRPr="00675F6D">
        <w:rPr>
          <w:sz w:val="16"/>
        </w:rPr>
        <w:t xml:space="preserve">, including those stationed in Germany with “dual key”. Now, the American president is a 9-hour flight away from Berlin, while </w:t>
      </w:r>
      <w:r w:rsidRPr="00675F6D">
        <w:rPr>
          <w:rStyle w:val="StyleUnderline"/>
        </w:rPr>
        <w:t xml:space="preserve">the French president is </w:t>
      </w:r>
      <w:r w:rsidRPr="00675F6D">
        <w:rPr>
          <w:rStyle w:val="Emphasis"/>
        </w:rPr>
        <w:t>only 2 hours away</w:t>
      </w:r>
      <w:r w:rsidRPr="00675F6D">
        <w:rPr>
          <w:rStyle w:val="StyleUnderline"/>
        </w:rPr>
        <w:t>. It is</w:t>
      </w:r>
      <w:r w:rsidRPr="00675F6D">
        <w:rPr>
          <w:sz w:val="16"/>
        </w:rPr>
        <w:t xml:space="preserve"> therefore r</w:t>
      </w:r>
      <w:r w:rsidRPr="00675F6D">
        <w:rPr>
          <w:rStyle w:val="StyleUnderline"/>
        </w:rPr>
        <w:t>easonable to assume</w:t>
      </w:r>
      <w:r w:rsidRPr="00675F6D">
        <w:rPr>
          <w:sz w:val="16"/>
        </w:rPr>
        <w:t xml:space="preserve"> that </w:t>
      </w:r>
      <w:r w:rsidRPr="00675F6D">
        <w:rPr>
          <w:rStyle w:val="StyleUnderline"/>
        </w:rPr>
        <w:t xml:space="preserve">a nuclear threat to its eastern neighbors would </w:t>
      </w:r>
      <w:r w:rsidRPr="00675F6D">
        <w:rPr>
          <w:rStyle w:val="Emphasis"/>
        </w:rPr>
        <w:t>affect France's interests even more immediately than those of the U</w:t>
      </w:r>
      <w:r w:rsidRPr="00675F6D">
        <w:rPr>
          <w:rStyle w:val="StyleUnderline"/>
        </w:rPr>
        <w:t>nited</w:t>
      </w:r>
      <w:r w:rsidRPr="00675F6D">
        <w:rPr>
          <w:rStyle w:val="Emphasis"/>
        </w:rPr>
        <w:t xml:space="preserve"> S</w:t>
      </w:r>
      <w:r w:rsidRPr="00675F6D">
        <w:rPr>
          <w:rStyle w:val="StyleUnderline"/>
        </w:rPr>
        <w:t>tates</w:t>
      </w:r>
      <w:r w:rsidRPr="00675F6D">
        <w:rPr>
          <w:sz w:val="16"/>
        </w:rPr>
        <w:t xml:space="preserve">. Furthermore, </w:t>
      </w:r>
      <w:r w:rsidRPr="00675F6D">
        <w:rPr>
          <w:rStyle w:val="StyleUnderline"/>
        </w:rPr>
        <w:t xml:space="preserve">the credibility of any nuclear deterrence </w:t>
      </w:r>
      <w:r w:rsidRPr="00675F6D">
        <w:rPr>
          <w:rStyle w:val="Emphasis"/>
        </w:rPr>
        <w:t>requires</w:t>
      </w:r>
      <w:r w:rsidRPr="00675F6D">
        <w:rPr>
          <w:sz w:val="16"/>
        </w:rPr>
        <w:t xml:space="preserve"> that </w:t>
      </w:r>
      <w:r w:rsidRPr="00675F6D">
        <w:rPr>
          <w:rStyle w:val="StyleUnderline"/>
        </w:rPr>
        <w:t>the decision to use it remains in the hands of one person</w:t>
      </w:r>
      <w:r w:rsidRPr="00675F6D">
        <w:rPr>
          <w:sz w:val="16"/>
        </w:rPr>
        <w:t>. A decision by committee would hardly be credible in a crisis.</w:t>
      </w:r>
    </w:p>
    <w:p w14:paraId="571B8EAF" w14:textId="77777777" w:rsidR="009C2F70" w:rsidRPr="009C2F70" w:rsidRDefault="009C2F70" w:rsidP="009C2F70"/>
    <w:p w14:paraId="76BF3B00" w14:textId="720F4BD9" w:rsidR="009D77C9" w:rsidRDefault="009D77C9" w:rsidP="009D77C9">
      <w:pPr>
        <w:pStyle w:val="Heading2"/>
      </w:pPr>
      <w:r>
        <w:t>Impact---Poland</w:t>
      </w:r>
    </w:p>
    <w:p w14:paraId="064F7860" w14:textId="1FCFC094" w:rsidR="00D82508" w:rsidRDefault="00D82508" w:rsidP="00F478EE">
      <w:pPr>
        <w:pStyle w:val="Heading3"/>
      </w:pPr>
      <w:r>
        <w:t>1NC</w:t>
      </w:r>
    </w:p>
    <w:p w14:paraId="7CCD93A6" w14:textId="77777777" w:rsidR="004C1D4B" w:rsidRPr="00216F41" w:rsidRDefault="004C1D4B" w:rsidP="004C1D4B">
      <w:pPr>
        <w:pStyle w:val="Heading4"/>
      </w:pPr>
      <w:r>
        <w:t xml:space="preserve">They’ll </w:t>
      </w:r>
      <w:r>
        <w:rPr>
          <w:u w:val="single"/>
        </w:rPr>
        <w:t>go nuclear</w:t>
      </w:r>
      <w:r>
        <w:t>.</w:t>
      </w:r>
    </w:p>
    <w:p w14:paraId="75A64D33" w14:textId="77777777" w:rsidR="004C1D4B" w:rsidRPr="00216F41" w:rsidRDefault="004C1D4B" w:rsidP="004C1D4B">
      <w:r w:rsidRPr="00216F41">
        <w:rPr>
          <w:rStyle w:val="Style13ptBold"/>
        </w:rPr>
        <w:t>Glowaski and Mehta ’25</w:t>
      </w:r>
      <w:r>
        <w:t xml:space="preserve"> [Barotsz and Aaron; March 13; Security reporter; editor in chief of Breaking Defense; Breaking Defense, “A nuclear Poland? Logistics, political challenges ahead of potential Warsaw deal,” </w:t>
      </w:r>
      <w:r w:rsidRPr="00216F41">
        <w:t>https://breakingdefense.com/2025/03/a-nuclear-poland-logistics-political-challenges-ahead-of-potential-warsaw-deal/</w:t>
      </w:r>
      <w:r>
        <w:t>; Accessed 7.16.25]</w:t>
      </w:r>
    </w:p>
    <w:p w14:paraId="07EC8E26" w14:textId="77777777" w:rsidR="004C1D4B" w:rsidRPr="00216F41" w:rsidRDefault="004C1D4B" w:rsidP="004C1D4B">
      <w:pPr>
        <w:rPr>
          <w:sz w:val="16"/>
        </w:rPr>
      </w:pPr>
      <w:r w:rsidRPr="00216F41">
        <w:rPr>
          <w:sz w:val="16"/>
        </w:rPr>
        <w:t xml:space="preserve">WARSAW and WASHINGTON — Last week, </w:t>
      </w:r>
      <w:r w:rsidRPr="00216F41">
        <w:rPr>
          <w:rStyle w:val="StyleUnderline"/>
        </w:rPr>
        <w:t xml:space="preserve">Poland’s Prime Minister </w:t>
      </w:r>
      <w:r w:rsidRPr="00216F41">
        <w:rPr>
          <w:rStyle w:val="Emphasis"/>
        </w:rPr>
        <w:t>Donald Tusk</w:t>
      </w:r>
      <w:r w:rsidRPr="00216F41">
        <w:rPr>
          <w:rStyle w:val="StyleUnderline"/>
        </w:rPr>
        <w:t xml:space="preserve"> stood in front of the parliament and gave a speech on the state of </w:t>
      </w:r>
      <w:r w:rsidRPr="00216F41">
        <w:rPr>
          <w:rStyle w:val="Emphasis"/>
        </w:rPr>
        <w:t>European security</w:t>
      </w:r>
      <w:r w:rsidRPr="00216F41">
        <w:rPr>
          <w:sz w:val="16"/>
        </w:rPr>
        <w:t xml:space="preserve">. And in it, he made eyebrows all across the world raise up with a declaration that </w:t>
      </w:r>
      <w:r w:rsidRPr="00216F41">
        <w:rPr>
          <w:rStyle w:val="StyleUnderline"/>
        </w:rPr>
        <w:t xml:space="preserve">his government was open to joining up with a </w:t>
      </w:r>
      <w:r w:rsidRPr="00216F41">
        <w:rPr>
          <w:rStyle w:val="Emphasis"/>
        </w:rPr>
        <w:t>nuclear security effort</w:t>
      </w:r>
      <w:r w:rsidRPr="00216F41">
        <w:rPr>
          <w:sz w:val="16"/>
        </w:rPr>
        <w:t xml:space="preserve"> proposed by Paris.</w:t>
      </w:r>
    </w:p>
    <w:p w14:paraId="1915FB95" w14:textId="77777777" w:rsidR="004C1D4B" w:rsidRPr="00216F41" w:rsidRDefault="004C1D4B" w:rsidP="004C1D4B">
      <w:pPr>
        <w:rPr>
          <w:sz w:val="16"/>
        </w:rPr>
      </w:pPr>
      <w:r w:rsidRPr="00216F41">
        <w:rPr>
          <w:sz w:val="16"/>
        </w:rPr>
        <w:t>“We must also look more boldly into the future when it comes to arms technology. We are seriously talking to the French about their idea of a nuclear umbrella over Europe,” Tusk said. “It is high time for Poland, using not only the resources it has, but also its own experience, experience on the battlefield, Ukrainian experience, to look more boldly at our possibilities concerning the most modern weapons.</w:t>
      </w:r>
    </w:p>
    <w:p w14:paraId="7B614A4F" w14:textId="77777777" w:rsidR="004C1D4B" w:rsidRPr="00216F41" w:rsidRDefault="004C1D4B" w:rsidP="004C1D4B">
      <w:pPr>
        <w:rPr>
          <w:sz w:val="16"/>
        </w:rPr>
      </w:pPr>
      <w:r w:rsidRPr="00216F41">
        <w:rPr>
          <w:sz w:val="16"/>
        </w:rPr>
        <w:t xml:space="preserve">“At the moment — I say this with full responsibility — </w:t>
      </w:r>
      <w:r w:rsidRPr="00216F41">
        <w:rPr>
          <w:rStyle w:val="StyleUnderline"/>
        </w:rPr>
        <w:t xml:space="preserve">purchases of conventional weapons, the most traditional ones, are </w:t>
      </w:r>
      <w:r w:rsidRPr="00216F41">
        <w:rPr>
          <w:rStyle w:val="Emphasis"/>
        </w:rPr>
        <w:t>not enough</w:t>
      </w:r>
      <w:r w:rsidRPr="00216F41">
        <w:rPr>
          <w:sz w:val="16"/>
        </w:rPr>
        <w:t>.”</w:t>
      </w:r>
    </w:p>
    <w:p w14:paraId="5E6CA7F7" w14:textId="77777777" w:rsidR="004C1D4B" w:rsidRPr="00216F41" w:rsidRDefault="004C1D4B" w:rsidP="004C1D4B">
      <w:pPr>
        <w:rPr>
          <w:sz w:val="16"/>
        </w:rPr>
      </w:pPr>
      <w:r w:rsidRPr="00216F41">
        <w:rPr>
          <w:sz w:val="16"/>
        </w:rPr>
        <w:t xml:space="preserve">It’s an extraordinary statement, but one that </w:t>
      </w:r>
      <w:r w:rsidRPr="00216F41">
        <w:rPr>
          <w:rStyle w:val="StyleUnderline"/>
        </w:rPr>
        <w:t xml:space="preserve">experts say should not be a full surprise, given Poland’s longstanding fears about </w:t>
      </w:r>
      <w:r w:rsidRPr="00216F41">
        <w:rPr>
          <w:rStyle w:val="Emphasis"/>
        </w:rPr>
        <w:t>Russia</w:t>
      </w:r>
      <w:r w:rsidRPr="00216F41">
        <w:rPr>
          <w:sz w:val="16"/>
        </w:rPr>
        <w:t xml:space="preserve">, </w:t>
      </w:r>
      <w:r w:rsidRPr="00216F41">
        <w:rPr>
          <w:rStyle w:val="StyleUnderline"/>
        </w:rPr>
        <w:t xml:space="preserve">its aggressiveness in rearming since the </w:t>
      </w:r>
      <w:r w:rsidRPr="00216F41">
        <w:rPr>
          <w:rStyle w:val="Emphasis"/>
        </w:rPr>
        <w:t>Ukraine</w:t>
      </w:r>
      <w:r w:rsidRPr="00216F41">
        <w:rPr>
          <w:rStyle w:val="StyleUnderline"/>
        </w:rPr>
        <w:t xml:space="preserve"> </w:t>
      </w:r>
      <w:r w:rsidRPr="00216F41">
        <w:rPr>
          <w:rStyle w:val="Emphasis"/>
        </w:rPr>
        <w:t>invasion</w:t>
      </w:r>
      <w:r w:rsidRPr="00216F41">
        <w:rPr>
          <w:sz w:val="16"/>
        </w:rPr>
        <w:t xml:space="preserve">, </w:t>
      </w:r>
      <w:r w:rsidRPr="00216F41">
        <w:rPr>
          <w:rStyle w:val="StyleUnderline"/>
        </w:rPr>
        <w:t>and the</w:t>
      </w:r>
      <w:r w:rsidRPr="00216F41">
        <w:rPr>
          <w:sz w:val="16"/>
        </w:rPr>
        <w:t xml:space="preserve"> clear </w:t>
      </w:r>
      <w:r w:rsidRPr="00216F41">
        <w:rPr>
          <w:rStyle w:val="StyleUnderline"/>
        </w:rPr>
        <w:t xml:space="preserve">signals from </w:t>
      </w:r>
      <w:r w:rsidRPr="00216F41">
        <w:rPr>
          <w:rStyle w:val="Emphasis"/>
        </w:rPr>
        <w:t>Washington</w:t>
      </w:r>
      <w:r w:rsidRPr="00216F41">
        <w:rPr>
          <w:sz w:val="16"/>
        </w:rPr>
        <w:t xml:space="preserve"> that the NATO alliance may not be as iron clad as believed for decades.</w:t>
      </w:r>
    </w:p>
    <w:p w14:paraId="0974A4E5" w14:textId="77777777" w:rsidR="004C1D4B" w:rsidRPr="00216F41" w:rsidRDefault="004C1D4B" w:rsidP="004C1D4B">
      <w:pPr>
        <w:rPr>
          <w:sz w:val="16"/>
        </w:rPr>
      </w:pPr>
      <w:r w:rsidRPr="00216F41">
        <w:rPr>
          <w:sz w:val="16"/>
        </w:rPr>
        <w:t>Artur Kacprzyk of the Polish Institute of International Affairs says the timing of Tusk’s comment reflects real world politics.</w:t>
      </w:r>
    </w:p>
    <w:p w14:paraId="5AE6A9D3" w14:textId="77777777" w:rsidR="004C1D4B" w:rsidRPr="00216F41" w:rsidRDefault="004C1D4B" w:rsidP="004C1D4B">
      <w:pPr>
        <w:rPr>
          <w:sz w:val="16"/>
        </w:rPr>
      </w:pPr>
      <w:r w:rsidRPr="00216F41">
        <w:rPr>
          <w:sz w:val="16"/>
        </w:rPr>
        <w:t>“</w:t>
      </w:r>
      <w:r w:rsidRPr="00216F41">
        <w:rPr>
          <w:rStyle w:val="StyleUnderline"/>
        </w:rPr>
        <w:t xml:space="preserve">It is possible that a </w:t>
      </w:r>
      <w:r w:rsidRPr="00216F41">
        <w:rPr>
          <w:rStyle w:val="Emphasis"/>
        </w:rPr>
        <w:t>national nuclear option</w:t>
      </w:r>
      <w:r w:rsidRPr="00216F41">
        <w:rPr>
          <w:rStyle w:val="StyleUnderline"/>
        </w:rPr>
        <w:t xml:space="preserve"> is being floated by the Polish government to convince the </w:t>
      </w:r>
      <w:r w:rsidRPr="00216F41">
        <w:rPr>
          <w:rStyle w:val="Emphasis"/>
        </w:rPr>
        <w:t>U.S.</w:t>
      </w:r>
      <w:r w:rsidRPr="00216F41">
        <w:rPr>
          <w:rStyle w:val="StyleUnderline"/>
        </w:rPr>
        <w:t xml:space="preserve"> not to weaken </w:t>
      </w:r>
      <w:r w:rsidRPr="00216F41">
        <w:rPr>
          <w:rStyle w:val="Emphasis"/>
        </w:rPr>
        <w:t>security guarantees</w:t>
      </w:r>
      <w:r w:rsidRPr="00216F41">
        <w:rPr>
          <w:rStyle w:val="StyleUnderline"/>
        </w:rPr>
        <w:t xml:space="preserve"> for Poland</w:t>
      </w:r>
      <w:r w:rsidRPr="00216F41">
        <w:rPr>
          <w:sz w:val="16"/>
        </w:rPr>
        <w:t xml:space="preserve"> at the time when the Trump administration seeks a reset with Russia and indicated it would cut military presence in Europe,” Kacprzyk told Breaking Defense.</w:t>
      </w:r>
    </w:p>
    <w:p w14:paraId="5E0DEC2D" w14:textId="77777777" w:rsidR="004C1D4B" w:rsidRPr="00216F41" w:rsidRDefault="004C1D4B" w:rsidP="004C1D4B">
      <w:pPr>
        <w:rPr>
          <w:sz w:val="16"/>
        </w:rPr>
      </w:pPr>
      <w:r w:rsidRPr="00216F41">
        <w:rPr>
          <w:sz w:val="16"/>
        </w:rPr>
        <w:t>“</w:t>
      </w:r>
      <w:r w:rsidRPr="00216F41">
        <w:rPr>
          <w:rStyle w:val="StyleUnderline"/>
        </w:rPr>
        <w:t xml:space="preserve">Poland’s history makes it very clear why they are </w:t>
      </w:r>
      <w:r w:rsidRPr="00216F41">
        <w:rPr>
          <w:rStyle w:val="Emphasis"/>
        </w:rPr>
        <w:t>concerned</w:t>
      </w:r>
      <w:r w:rsidRPr="00216F41">
        <w:rPr>
          <w:sz w:val="16"/>
        </w:rPr>
        <w:t xml:space="preserve"> that the people they align with, and the people they rely on for protection from Russia, will abandon them,” Jon Wolfsthal, a former US government official now with the Federation of American Scientists, told Breaking Defense. Tusk’s comments are likely “a signal of concern — maybe to motivate the United States, but clearly designed to play on the French and perhaps the British. </w:t>
      </w:r>
      <w:r w:rsidRPr="00216F41">
        <w:rPr>
          <w:rStyle w:val="StyleUnderline"/>
        </w:rPr>
        <w:t xml:space="preserve">But I think it’s also an open, </w:t>
      </w:r>
      <w:r w:rsidRPr="00216F41">
        <w:rPr>
          <w:rStyle w:val="Emphasis"/>
        </w:rPr>
        <w:t>transparent signal</w:t>
      </w:r>
      <w:r w:rsidRPr="00216F41">
        <w:rPr>
          <w:rStyle w:val="StyleUnderline"/>
        </w:rPr>
        <w:t xml:space="preserve"> for </w:t>
      </w:r>
      <w:r w:rsidRPr="00216F41">
        <w:rPr>
          <w:rStyle w:val="Emphasis"/>
        </w:rPr>
        <w:t>concern</w:t>
      </w:r>
      <w:r w:rsidRPr="00216F41">
        <w:rPr>
          <w:rStyle w:val="StyleUnderline"/>
        </w:rPr>
        <w:t xml:space="preserve"> in trying to figure out how they protect themselves</w:t>
      </w:r>
      <w:r w:rsidRPr="00216F41">
        <w:rPr>
          <w:sz w:val="16"/>
        </w:rPr>
        <w:t>.”</w:t>
      </w:r>
    </w:p>
    <w:p w14:paraId="572A6319" w14:textId="77777777" w:rsidR="004C1D4B" w:rsidRPr="00216F41" w:rsidRDefault="004C1D4B" w:rsidP="004C1D4B">
      <w:pPr>
        <w:rPr>
          <w:sz w:val="16"/>
        </w:rPr>
      </w:pPr>
      <w:r w:rsidRPr="00216F41">
        <w:rPr>
          <w:sz w:val="16"/>
        </w:rPr>
        <w:t xml:space="preserve">Added Marek Świerczyński, head of the security and international affairs desk at the Polityka Insight center for policy analysis based in Warsaw, “Tusk’s declaration that ‘Poland must reach for the most modern possibilities also related to nuclear weapons and modern unconventional weapons’ … </w:t>
      </w:r>
      <w:r w:rsidRPr="00216F41">
        <w:rPr>
          <w:rStyle w:val="StyleUnderline"/>
        </w:rPr>
        <w:t>must be recognized that it is the most far-reaching</w:t>
      </w:r>
      <w:r w:rsidRPr="00216F41">
        <w:rPr>
          <w:sz w:val="16"/>
        </w:rPr>
        <w:t xml:space="preserve"> [</w:t>
      </w:r>
      <w:r w:rsidRPr="00216F41">
        <w:rPr>
          <w:rStyle w:val="Emphasis"/>
        </w:rPr>
        <w:t>nuclear statement</w:t>
      </w:r>
      <w:r w:rsidRPr="00216F41">
        <w:rPr>
          <w:sz w:val="16"/>
        </w:rPr>
        <w:t xml:space="preserve">] </w:t>
      </w:r>
      <w:r w:rsidRPr="00216F41">
        <w:rPr>
          <w:rStyle w:val="StyleUnderline"/>
        </w:rPr>
        <w:t xml:space="preserve">because it comes from the </w:t>
      </w:r>
      <w:r w:rsidRPr="00216F41">
        <w:rPr>
          <w:rStyle w:val="Emphasis"/>
        </w:rPr>
        <w:t>prime minister</w:t>
      </w:r>
      <w:r w:rsidRPr="00216F41">
        <w:rPr>
          <w:sz w:val="16"/>
        </w:rPr>
        <w:t xml:space="preserve">, in parliament and </w:t>
      </w:r>
      <w:r w:rsidRPr="00216F41">
        <w:rPr>
          <w:rStyle w:val="StyleUnderline"/>
        </w:rPr>
        <w:t xml:space="preserve">at a time of rebuilding the </w:t>
      </w:r>
      <w:r w:rsidRPr="00216F41">
        <w:rPr>
          <w:rStyle w:val="Emphasis"/>
        </w:rPr>
        <w:t>European security order</w:t>
      </w:r>
      <w:r w:rsidRPr="00216F41">
        <w:rPr>
          <w:sz w:val="16"/>
        </w:rPr>
        <w:t>.”</w:t>
      </w:r>
    </w:p>
    <w:p w14:paraId="10288D60" w14:textId="77777777" w:rsidR="004C1D4B" w:rsidRPr="00216F41" w:rsidRDefault="004C1D4B" w:rsidP="004C1D4B">
      <w:pPr>
        <w:rPr>
          <w:sz w:val="16"/>
        </w:rPr>
      </w:pPr>
      <w:r w:rsidRPr="00216F41">
        <w:rPr>
          <w:rStyle w:val="StyleUnderline"/>
        </w:rPr>
        <w:t xml:space="preserve">It </w:t>
      </w:r>
      <w:r w:rsidRPr="00216F41">
        <w:rPr>
          <w:rStyle w:val="Emphasis"/>
        </w:rPr>
        <w:t>doesn’t appear</w:t>
      </w:r>
      <w:r w:rsidRPr="00216F41">
        <w:rPr>
          <w:rStyle w:val="StyleUnderline"/>
        </w:rPr>
        <w:t xml:space="preserve"> the issue is going away </w:t>
      </w:r>
      <w:r w:rsidRPr="00216F41">
        <w:rPr>
          <w:rStyle w:val="Emphasis"/>
        </w:rPr>
        <w:t>anytime so</w:t>
      </w:r>
      <w:r w:rsidRPr="00216F41">
        <w:rPr>
          <w:rStyle w:val="StyleUnderline"/>
        </w:rPr>
        <w:t>on</w:t>
      </w:r>
      <w:r w:rsidRPr="00216F41">
        <w:rPr>
          <w:sz w:val="16"/>
        </w:rPr>
        <w:t xml:space="preserve">. On Thursday, Polish President Andrzej Duda, </w:t>
      </w:r>
      <w:r w:rsidRPr="00216F41">
        <w:rPr>
          <w:rStyle w:val="StyleUnderline"/>
        </w:rPr>
        <w:t xml:space="preserve">a political opponent of </w:t>
      </w:r>
      <w:r w:rsidRPr="00216F41">
        <w:rPr>
          <w:rStyle w:val="Emphasis"/>
        </w:rPr>
        <w:t>Tusk</w:t>
      </w:r>
      <w:r w:rsidRPr="00216F41">
        <w:rPr>
          <w:sz w:val="16"/>
        </w:rPr>
        <w:t xml:space="preserve">, </w:t>
      </w:r>
      <w:r w:rsidRPr="00216F41">
        <w:rPr>
          <w:rStyle w:val="StyleUnderline"/>
        </w:rPr>
        <w:t xml:space="preserve">called for the US to base nuclear weapons on </w:t>
      </w:r>
      <w:r w:rsidRPr="00216F41">
        <w:rPr>
          <w:rStyle w:val="Emphasis"/>
        </w:rPr>
        <w:t>Polish soil</w:t>
      </w:r>
      <w:r w:rsidRPr="00216F41">
        <w:rPr>
          <w:sz w:val="16"/>
        </w:rPr>
        <w:t>. But analysts tell Breaking Defense that the issue comes with major logistical, and geopolitical, hurdles.</w:t>
      </w:r>
    </w:p>
    <w:p w14:paraId="7EC466CD" w14:textId="77777777" w:rsidR="004C1D4B" w:rsidRPr="00216F41" w:rsidRDefault="004C1D4B" w:rsidP="004C1D4B">
      <w:pPr>
        <w:rPr>
          <w:sz w:val="16"/>
        </w:rPr>
      </w:pPr>
      <w:r w:rsidRPr="00216F41">
        <w:rPr>
          <w:sz w:val="16"/>
        </w:rPr>
        <w:t>A Nuclear History</w:t>
      </w:r>
    </w:p>
    <w:p w14:paraId="4FA8B8E3" w14:textId="77777777" w:rsidR="004C1D4B" w:rsidRPr="00216F41" w:rsidRDefault="004C1D4B" w:rsidP="004C1D4B">
      <w:pPr>
        <w:rPr>
          <w:sz w:val="16"/>
        </w:rPr>
      </w:pPr>
      <w:r w:rsidRPr="00216F41">
        <w:rPr>
          <w:sz w:val="16"/>
        </w:rPr>
        <w:t>In the early 1960s, the Polish Army was equipped with two Soviet nuclear-capable weapons, the 8K11 and 3R10 missiles. Due to their low accuracy, they could only be effectively used as carriers of 3N14 nuclear warheads. Twelve of the MiG-21PFM aircraft delivered to Poland were also adapted to carry nuclear weapons.</w:t>
      </w:r>
    </w:p>
    <w:p w14:paraId="16C9C465" w14:textId="77777777" w:rsidR="004C1D4B" w:rsidRPr="00216F41" w:rsidRDefault="004C1D4B" w:rsidP="004C1D4B">
      <w:pPr>
        <w:rPr>
          <w:sz w:val="16"/>
        </w:rPr>
      </w:pPr>
      <w:r w:rsidRPr="00216F41">
        <w:rPr>
          <w:sz w:val="16"/>
        </w:rPr>
        <w:t>In the mid-1960s, Polish-Soviet talks resulted in an agreement to build three nuclear weapons depots inside Poland, based on Soviet plans, each equipped with two nuclear weapons stores. According to initial plans, they were to store 178 nuclear warheads, which were to be carried by 8K11 and 3R10 missiles. Construction of the depots began in 1967 and was completed in January 1970. Then the depots were transferred to the Northern Group of Soviet Forces, which was to take care of the charges until the outbreak of war with NATO, in which case control was to be transferred to the Polish Army.</w:t>
      </w:r>
    </w:p>
    <w:p w14:paraId="558007B2" w14:textId="77777777" w:rsidR="004C1D4B" w:rsidRPr="00216F41" w:rsidRDefault="004C1D4B" w:rsidP="004C1D4B">
      <w:pPr>
        <w:rPr>
          <w:sz w:val="16"/>
        </w:rPr>
      </w:pPr>
      <w:r w:rsidRPr="00216F41">
        <w:rPr>
          <w:sz w:val="16"/>
        </w:rPr>
        <w:t>According to disclosed data, in the mid-1980s they stored 14 500-kT warheads, 83 10-kT warheads, two 200-kT bombs, 24 15-kT bombs and 10 0.5-kT bombs. In 1991, Poland announced that they would remove the nuclear capable delivery systems from their weapons inventory.</w:t>
      </w:r>
    </w:p>
    <w:p w14:paraId="2BB40990" w14:textId="77777777" w:rsidR="004C1D4B" w:rsidRPr="00216F41" w:rsidRDefault="004C1D4B" w:rsidP="004C1D4B">
      <w:pPr>
        <w:rPr>
          <w:sz w:val="16"/>
        </w:rPr>
      </w:pPr>
      <w:r w:rsidRPr="00216F41">
        <w:rPr>
          <w:sz w:val="16"/>
        </w:rPr>
        <w:t xml:space="preserve">Still, </w:t>
      </w:r>
      <w:r w:rsidRPr="00216F41">
        <w:rPr>
          <w:rStyle w:val="StyleUnderline"/>
        </w:rPr>
        <w:t xml:space="preserve">questions inside Poland about whether it benefits them to have </w:t>
      </w:r>
      <w:r w:rsidRPr="00216F41">
        <w:rPr>
          <w:rStyle w:val="Emphasis"/>
        </w:rPr>
        <w:t>nuclear weapons</w:t>
      </w:r>
      <w:r w:rsidRPr="00216F41">
        <w:rPr>
          <w:rStyle w:val="StyleUnderline"/>
        </w:rPr>
        <w:t xml:space="preserve"> in country has </w:t>
      </w:r>
      <w:r w:rsidRPr="00216F41">
        <w:rPr>
          <w:rStyle w:val="Emphasis"/>
        </w:rPr>
        <w:t>persisted</w:t>
      </w:r>
      <w:r w:rsidRPr="00216F41">
        <w:rPr>
          <w:sz w:val="16"/>
        </w:rPr>
        <w:t xml:space="preserve">. </w:t>
      </w:r>
      <w:r w:rsidRPr="00216F41">
        <w:rPr>
          <w:rStyle w:val="StyleUnderline"/>
        </w:rPr>
        <w:t xml:space="preserve">They only gained energy after the </w:t>
      </w:r>
      <w:r w:rsidRPr="00216F41">
        <w:rPr>
          <w:rStyle w:val="Emphasis"/>
        </w:rPr>
        <w:t>Ukraine invasion</w:t>
      </w:r>
      <w:r w:rsidRPr="00216F41">
        <w:rPr>
          <w:sz w:val="16"/>
        </w:rPr>
        <w:t xml:space="preserve">, </w:t>
      </w:r>
      <w:r w:rsidRPr="00216F41">
        <w:rPr>
          <w:rStyle w:val="StyleUnderline"/>
        </w:rPr>
        <w:t xml:space="preserve">when Poland launched a </w:t>
      </w:r>
      <w:r w:rsidRPr="00216F41">
        <w:rPr>
          <w:rStyle w:val="Emphasis"/>
        </w:rPr>
        <w:t>dramatic</w:t>
      </w:r>
      <w:r w:rsidRPr="00216F41">
        <w:rPr>
          <w:rStyle w:val="StyleUnderline"/>
        </w:rPr>
        <w:t xml:space="preserve"> </w:t>
      </w:r>
      <w:r w:rsidRPr="00216F41">
        <w:rPr>
          <w:rStyle w:val="Emphasis"/>
        </w:rPr>
        <w:t>reinvention</w:t>
      </w:r>
      <w:r w:rsidRPr="00216F41">
        <w:rPr>
          <w:rStyle w:val="StyleUnderline"/>
        </w:rPr>
        <w:t xml:space="preserve"> of its armed forces</w:t>
      </w:r>
      <w:r w:rsidRPr="00216F41">
        <w:rPr>
          <w:sz w:val="16"/>
        </w:rPr>
        <w:t>. Tusk’s statement isn’t even the first time a recent prime minister raised the issue: In June 2023, then-Prime Minister Mateusz Morawiecki declared his interest in hosting nuclear weapons under the NATO umbrella.</w:t>
      </w:r>
    </w:p>
    <w:p w14:paraId="34DFA13F" w14:textId="77777777" w:rsidR="004C1D4B" w:rsidRPr="00216F41" w:rsidRDefault="004C1D4B" w:rsidP="004C1D4B">
      <w:pPr>
        <w:rPr>
          <w:sz w:val="16"/>
        </w:rPr>
      </w:pPr>
      <w:r w:rsidRPr="00216F41">
        <w:rPr>
          <w:rStyle w:val="StyleUnderline"/>
        </w:rPr>
        <w:t xml:space="preserve">But the push has </w:t>
      </w:r>
      <w:r w:rsidRPr="00216F41">
        <w:rPr>
          <w:rStyle w:val="Emphasis"/>
        </w:rPr>
        <w:t>new energy</w:t>
      </w:r>
      <w:r w:rsidRPr="00216F41">
        <w:rPr>
          <w:rStyle w:val="StyleUnderline"/>
        </w:rPr>
        <w:t xml:space="preserve"> give</w:t>
      </w:r>
      <w:r w:rsidRPr="00216F41">
        <w:rPr>
          <w:sz w:val="16"/>
        </w:rPr>
        <w:t xml:space="preserve">n the events of the last few weeks: </w:t>
      </w:r>
      <w:r w:rsidRPr="00216F41">
        <w:rPr>
          <w:rStyle w:val="StyleUnderline"/>
        </w:rPr>
        <w:t xml:space="preserve">the dramatic White House meeting between US President Donald </w:t>
      </w:r>
      <w:r w:rsidRPr="00216F41">
        <w:rPr>
          <w:rStyle w:val="Emphasis"/>
        </w:rPr>
        <w:t>Trump</w:t>
      </w:r>
      <w:r w:rsidRPr="00216F41">
        <w:rPr>
          <w:rStyle w:val="StyleUnderline"/>
        </w:rPr>
        <w:t xml:space="preserve"> and Ukrainian President Volodymyr </w:t>
      </w:r>
      <w:r w:rsidRPr="00216F41">
        <w:rPr>
          <w:rStyle w:val="Emphasis"/>
        </w:rPr>
        <w:t>Zelenskyy</w:t>
      </w:r>
      <w:r w:rsidRPr="00216F41">
        <w:rPr>
          <w:sz w:val="16"/>
        </w:rPr>
        <w:t>, the statements from European leaders that they can no longer rely on America as a partner, and Trump’s further statements that he may not feel obligated to protect NATO nations in case of a conflict.</w:t>
      </w:r>
    </w:p>
    <w:p w14:paraId="0239AFC1" w14:textId="77777777" w:rsidR="004C1D4B" w:rsidRPr="00216F41" w:rsidRDefault="004C1D4B" w:rsidP="004C1D4B">
      <w:pPr>
        <w:rPr>
          <w:sz w:val="16"/>
        </w:rPr>
      </w:pPr>
      <w:r w:rsidRPr="00216F41">
        <w:rPr>
          <w:sz w:val="16"/>
        </w:rPr>
        <w:t xml:space="preserve">According to a Feb. 21 poll, </w:t>
      </w:r>
      <w:r w:rsidRPr="00216F41">
        <w:rPr>
          <w:rStyle w:val="Emphasis"/>
        </w:rPr>
        <w:t xml:space="preserve">52.9 </w:t>
      </w:r>
      <w:r w:rsidRPr="00216F41">
        <w:rPr>
          <w:rStyle w:val="StyleUnderline"/>
        </w:rPr>
        <w:t xml:space="preserve">percent of surveyed Poles supported the idea of Poland having its </w:t>
      </w:r>
      <w:r w:rsidRPr="00216F41">
        <w:rPr>
          <w:rStyle w:val="Emphasis"/>
        </w:rPr>
        <w:t>own</w:t>
      </w:r>
      <w:r w:rsidRPr="00216F41">
        <w:rPr>
          <w:rStyle w:val="StyleUnderline"/>
        </w:rPr>
        <w:t xml:space="preserve"> </w:t>
      </w:r>
      <w:r w:rsidRPr="00216F41">
        <w:rPr>
          <w:rStyle w:val="Emphasis"/>
        </w:rPr>
        <w:t>nuclear weapons</w:t>
      </w:r>
      <w:r w:rsidRPr="00216F41">
        <w:rPr>
          <w:sz w:val="16"/>
        </w:rPr>
        <w:t xml:space="preserve">, with 27.9 percent against. </w:t>
      </w:r>
      <w:r w:rsidRPr="00216F41">
        <w:rPr>
          <w:rStyle w:val="StyleUnderline"/>
        </w:rPr>
        <w:t xml:space="preserve">Support for the nuclear option is likely to </w:t>
      </w:r>
      <w:r w:rsidRPr="00216F41">
        <w:rPr>
          <w:rStyle w:val="Emphasis"/>
        </w:rPr>
        <w:t>increase</w:t>
      </w:r>
      <w:r w:rsidRPr="00216F41">
        <w:rPr>
          <w:rStyle w:val="StyleUnderline"/>
        </w:rPr>
        <w:t xml:space="preserve"> if Poland’s security environment </w:t>
      </w:r>
      <w:r w:rsidRPr="00216F41">
        <w:rPr>
          <w:rStyle w:val="Emphasis"/>
        </w:rPr>
        <w:t>deteriorates further</w:t>
      </w:r>
      <w:r w:rsidRPr="00216F41">
        <w:rPr>
          <w:sz w:val="16"/>
        </w:rPr>
        <w:t>, especially if Russia scores a victory in its war against Ukraine, and the US reduces its military presence in Europe and commitment to NATO.</w:t>
      </w:r>
    </w:p>
    <w:p w14:paraId="3F30AF56" w14:textId="217DE6DA" w:rsidR="00795D93" w:rsidRDefault="00795D93" w:rsidP="00F478EE">
      <w:pPr>
        <w:pStyle w:val="Heading3"/>
      </w:pPr>
      <w:r>
        <w:t>Poland---Impact---2NC</w:t>
      </w:r>
    </w:p>
    <w:p w14:paraId="4C3A07D2" w14:textId="77777777" w:rsidR="00F7026D" w:rsidRDefault="00F7026D" w:rsidP="00F7026D">
      <w:pPr>
        <w:pStyle w:val="Heading4"/>
      </w:pPr>
      <w:r>
        <w:t>Polish prolif goes global.</w:t>
      </w:r>
    </w:p>
    <w:p w14:paraId="694AEF8F" w14:textId="77777777" w:rsidR="00F7026D" w:rsidRPr="00272A9F" w:rsidRDefault="00F7026D" w:rsidP="00F7026D">
      <w:r>
        <w:t xml:space="preserve">William </w:t>
      </w:r>
      <w:r w:rsidRPr="00272A9F">
        <w:rPr>
          <w:rStyle w:val="Style13ptBold"/>
        </w:rPr>
        <w:t>Courtney 25</w:t>
      </w:r>
      <w:r>
        <w:t>, Professor of Policy Analysis at the RAND School of Public Policy, former U.S. Ambassador to Kazakhstan, Georgia, and the U.S.-Soviet Commission, Ph.D. from Brown University, “Instead of Nuclear Weapons, Give Poland a Nuclear Umbrella,” RAND Corporation, 06-09-2025, accessed 07-16-2025, https://www.rand.org/pubs/commentary/2025/06/instead-of-nuclear-weapons-give-poland-a-nuclear-umbrella.html, DG</w:t>
      </w:r>
    </w:p>
    <w:p w14:paraId="7AD52CD8" w14:textId="77777777" w:rsidR="00F7026D" w:rsidRPr="00272A9F" w:rsidRDefault="00F7026D" w:rsidP="00F7026D">
      <w:pPr>
        <w:rPr>
          <w:sz w:val="16"/>
        </w:rPr>
      </w:pPr>
      <w:r w:rsidRPr="00272A9F">
        <w:rPr>
          <w:rStyle w:val="StyleUnderline"/>
        </w:rPr>
        <w:t>Poland</w:t>
      </w:r>
      <w:r w:rsidRPr="00272A9F">
        <w:rPr>
          <w:sz w:val="16"/>
        </w:rPr>
        <w:t xml:space="preserve"> and its nuclear-armed allies might choose among three options. It </w:t>
      </w:r>
      <w:r w:rsidRPr="00272A9F">
        <w:rPr>
          <w:rStyle w:val="StyleUnderline"/>
        </w:rPr>
        <w:t>could try to acquire its own nuclear arms</w:t>
      </w:r>
      <w:r w:rsidRPr="00272A9F">
        <w:rPr>
          <w:sz w:val="16"/>
        </w:rPr>
        <w:t>. Poland might join NATO's nuclear sharing program as a basing country. And Warsaw might seek nuclear protection from France and the United Kingdom.</w:t>
      </w:r>
    </w:p>
    <w:p w14:paraId="5F2649E3" w14:textId="77777777" w:rsidR="00F7026D" w:rsidRPr="00272A9F" w:rsidRDefault="00F7026D" w:rsidP="00F7026D">
      <w:pPr>
        <w:rPr>
          <w:sz w:val="16"/>
        </w:rPr>
      </w:pPr>
      <w:r w:rsidRPr="00272A9F">
        <w:rPr>
          <w:rStyle w:val="StyleUnderline"/>
        </w:rPr>
        <w:t>The West would oppose Poland obtaining its own nuclear weapons. This would violate its obligations as a non–nuclear weapon state</w:t>
      </w:r>
      <w:r w:rsidRPr="00272A9F">
        <w:rPr>
          <w:sz w:val="16"/>
        </w:rPr>
        <w:t xml:space="preserve"> under the nuclear nonproliferation treaty. With 191 adherents, it is a centerpiece of the global security order.</w:t>
      </w:r>
    </w:p>
    <w:p w14:paraId="5AED6733" w14:textId="77777777" w:rsidR="00F7026D" w:rsidRPr="00272A9F" w:rsidRDefault="00F7026D" w:rsidP="00F7026D">
      <w:pPr>
        <w:rPr>
          <w:sz w:val="16"/>
        </w:rPr>
      </w:pPr>
      <w:r w:rsidRPr="00272A9F">
        <w:rPr>
          <w:sz w:val="16"/>
        </w:rPr>
        <w:t xml:space="preserve">Thus, </w:t>
      </w:r>
      <w:r w:rsidRPr="00272A9F">
        <w:rPr>
          <w:rStyle w:val="StyleUnderline"/>
        </w:rPr>
        <w:t>the West assisted Belarus, Kazakhstan, and Ukraine in eliminating their leftover Soviet</w:t>
      </w:r>
      <w:r w:rsidRPr="00272A9F">
        <w:rPr>
          <w:sz w:val="16"/>
        </w:rPr>
        <w:t xml:space="preserve"> strategic </w:t>
      </w:r>
      <w:r w:rsidRPr="00272A9F">
        <w:rPr>
          <w:rStyle w:val="StyleUnderline"/>
        </w:rPr>
        <w:t>arms and associated infrastructure</w:t>
      </w:r>
      <w:r w:rsidRPr="00272A9F">
        <w:rPr>
          <w:sz w:val="16"/>
        </w:rPr>
        <w:t xml:space="preserve">, and </w:t>
      </w:r>
      <w:r w:rsidRPr="00272A9F">
        <w:rPr>
          <w:rStyle w:val="StyleUnderline"/>
        </w:rPr>
        <w:t>the international community has condemned Iran and North Korea's nuclear quests</w:t>
      </w:r>
      <w:r w:rsidRPr="00272A9F">
        <w:rPr>
          <w:sz w:val="16"/>
        </w:rPr>
        <w:t>.</w:t>
      </w:r>
    </w:p>
    <w:p w14:paraId="7B88DAAD" w14:textId="7B0C568F" w:rsidR="00F7026D" w:rsidRPr="00F7026D" w:rsidRDefault="00F7026D" w:rsidP="00F7026D">
      <w:pPr>
        <w:rPr>
          <w:sz w:val="16"/>
        </w:rPr>
      </w:pPr>
      <w:r w:rsidRPr="00272A9F">
        <w:rPr>
          <w:rStyle w:val="StyleUnderline"/>
        </w:rPr>
        <w:t>Polish acquisition</w:t>
      </w:r>
      <w:r w:rsidRPr="00272A9F">
        <w:rPr>
          <w:sz w:val="16"/>
        </w:rPr>
        <w:t xml:space="preserve"> of its own nuclear forces </w:t>
      </w:r>
      <w:r w:rsidRPr="00272A9F">
        <w:rPr>
          <w:rStyle w:val="StyleUnderline"/>
        </w:rPr>
        <w:t>could</w:t>
      </w:r>
      <w:r w:rsidRPr="00272A9F">
        <w:rPr>
          <w:sz w:val="16"/>
        </w:rPr>
        <w:t xml:space="preserve"> also </w:t>
      </w:r>
      <w:r w:rsidRPr="00272A9F">
        <w:rPr>
          <w:rStyle w:val="Emphasis"/>
        </w:rPr>
        <w:t>spur other states</w:t>
      </w:r>
      <w:r w:rsidRPr="00272A9F">
        <w:rPr>
          <w:rStyle w:val="StyleUnderline"/>
        </w:rPr>
        <w:t xml:space="preserve"> in complex security environments to seek nuclear arsenals. This could increase dangers to them, from </w:t>
      </w:r>
      <w:r w:rsidRPr="00272A9F">
        <w:rPr>
          <w:rStyle w:val="Emphasis"/>
        </w:rPr>
        <w:t>deficiencies in warning, command and control</w:t>
      </w:r>
      <w:r w:rsidRPr="00272A9F">
        <w:rPr>
          <w:rStyle w:val="StyleUnderline"/>
        </w:rPr>
        <w:t xml:space="preserve">, or </w:t>
      </w:r>
      <w:r w:rsidRPr="00272A9F">
        <w:rPr>
          <w:rStyle w:val="Emphasis"/>
        </w:rPr>
        <w:t>survivable basing, and to neighbors through collateral damage</w:t>
      </w:r>
      <w:r w:rsidRPr="00272A9F">
        <w:rPr>
          <w:sz w:val="16"/>
        </w:rPr>
        <w:t>.</w:t>
      </w:r>
    </w:p>
    <w:p w14:paraId="2B0FF8D6" w14:textId="77777777" w:rsidR="004700D4" w:rsidRDefault="004700D4" w:rsidP="004700D4">
      <w:pPr>
        <w:pStyle w:val="Heading4"/>
      </w:pPr>
      <w:r>
        <w:t xml:space="preserve">European nuclearization in </w:t>
      </w:r>
      <w:r>
        <w:rPr>
          <w:u w:val="single"/>
        </w:rPr>
        <w:t>any form</w:t>
      </w:r>
      <w:r>
        <w:t xml:space="preserve"> causes </w:t>
      </w:r>
      <w:r>
        <w:rPr>
          <w:u w:val="single"/>
        </w:rPr>
        <w:t>nuclear war</w:t>
      </w:r>
      <w:r>
        <w:t xml:space="preserve"> and fractures </w:t>
      </w:r>
      <w:r>
        <w:rPr>
          <w:u w:val="single"/>
        </w:rPr>
        <w:t>all of Europe</w:t>
      </w:r>
      <w:r>
        <w:t xml:space="preserve">. </w:t>
      </w:r>
    </w:p>
    <w:p w14:paraId="1EC9FF2A" w14:textId="77777777" w:rsidR="004700D4" w:rsidRPr="000E18AC" w:rsidRDefault="004700D4" w:rsidP="004700D4">
      <w:r>
        <w:t xml:space="preserve">Marlena </w:t>
      </w:r>
      <w:r w:rsidRPr="000E18AC">
        <w:rPr>
          <w:rStyle w:val="Style13ptBold"/>
        </w:rPr>
        <w:t>Broeker &amp;</w:t>
      </w:r>
      <w:r>
        <w:t xml:space="preserve"> Connor </w:t>
      </w:r>
      <w:r w:rsidRPr="000E18AC">
        <w:rPr>
          <w:rStyle w:val="Style13ptBold"/>
        </w:rPr>
        <w:t>Murray 25</w:t>
      </w:r>
      <w:r>
        <w:t>, Scoville Fellow for the Center for Arms Control and Non-Proliferation; Research Analyst at the Center for Arms Control and Non-Proliferation, M.A. from the American University School of International Service, “Doubts Concerning America’s Reliability Should Not Lead to a European Nuclear Deterrent,” Just Security, 04-21-2025, accessed 07-18-2025, https://www.justsecurity.org/110560/doubts-us-reliability-not-europe-nuclear-deterrent, DG</w:t>
      </w:r>
    </w:p>
    <w:p w14:paraId="464EA46E" w14:textId="77777777" w:rsidR="004700D4" w:rsidRPr="000E18AC" w:rsidRDefault="004700D4" w:rsidP="004700D4">
      <w:pPr>
        <w:rPr>
          <w:sz w:val="16"/>
        </w:rPr>
      </w:pPr>
      <w:r w:rsidRPr="000E18AC">
        <w:rPr>
          <w:sz w:val="16"/>
        </w:rPr>
        <w:t xml:space="preserve">The Trump administration has consistently shown disregard for America’s European allies, whether it be in the Oval Office or at the Munich Security Conference. The administration’s actions have led France, and other U.S. allies, to push for a European-led nuclear deterrent. Regardless of any debate over U.S. reliability, </w:t>
      </w:r>
      <w:r w:rsidRPr="000E18AC">
        <w:rPr>
          <w:rStyle w:val="StyleUnderline"/>
        </w:rPr>
        <w:t xml:space="preserve">a European deterrent is </w:t>
      </w:r>
      <w:r w:rsidRPr="000E18AC">
        <w:rPr>
          <w:rStyle w:val="Emphasis"/>
        </w:rPr>
        <w:t>economically, technically</w:t>
      </w:r>
      <w:r w:rsidRPr="000E18AC">
        <w:rPr>
          <w:rStyle w:val="StyleUnderline"/>
        </w:rPr>
        <w:t xml:space="preserve"> and </w:t>
      </w:r>
      <w:r w:rsidRPr="000E18AC">
        <w:rPr>
          <w:rStyle w:val="Emphasis"/>
        </w:rPr>
        <w:t>politically inadvisable</w:t>
      </w:r>
      <w:r w:rsidRPr="000E18AC">
        <w:rPr>
          <w:sz w:val="16"/>
        </w:rPr>
        <w:t>.</w:t>
      </w:r>
    </w:p>
    <w:p w14:paraId="5206F650" w14:textId="77777777" w:rsidR="004700D4" w:rsidRPr="000E18AC" w:rsidRDefault="004700D4" w:rsidP="004700D4">
      <w:pPr>
        <w:rPr>
          <w:sz w:val="16"/>
        </w:rPr>
      </w:pPr>
      <w:r w:rsidRPr="000E18AC">
        <w:rPr>
          <w:sz w:val="16"/>
        </w:rPr>
        <w:t>Whether the United States actually seeks to distance itself from the North Atlantic Treaty Organization (NATO) alliance, as some have suggested, or is trying to bully allies into increasing their self-reliance for defense, misses the point — Europe already thinks it is in a position that requires it to seek new options for strategic security.</w:t>
      </w:r>
    </w:p>
    <w:p w14:paraId="7024398B" w14:textId="77777777" w:rsidR="004700D4" w:rsidRPr="000E18AC" w:rsidRDefault="004700D4" w:rsidP="004700D4">
      <w:pPr>
        <w:rPr>
          <w:sz w:val="16"/>
        </w:rPr>
      </w:pPr>
      <w:r w:rsidRPr="000E18AC">
        <w:rPr>
          <w:sz w:val="16"/>
        </w:rPr>
        <w:t>America’s NATO allies underspent on their militaries for decades. U.S. presidents of both parties have repeatedly asked them to step up. Russian aggression in Ukraine was a clear wake up call, and European allies have raised their military commitments since 2022. Although Europe’s increased defense spending was long overdue, increasing nuclear capabilities is not. Decision makers on both sides of the Atlantic should be clear-eyed about the effects this potential shift in global nuclear policy would have for the future security of the United States and Europe.</w:t>
      </w:r>
    </w:p>
    <w:p w14:paraId="38C08B93" w14:textId="77777777" w:rsidR="004700D4" w:rsidRPr="000E18AC" w:rsidRDefault="004700D4" w:rsidP="004700D4">
      <w:pPr>
        <w:rPr>
          <w:sz w:val="16"/>
        </w:rPr>
      </w:pPr>
      <w:r w:rsidRPr="000E18AC">
        <w:rPr>
          <w:sz w:val="16"/>
        </w:rPr>
        <w:t>The Infeasibility of a French-Led Deterrent</w:t>
      </w:r>
    </w:p>
    <w:p w14:paraId="4DB74677" w14:textId="77777777" w:rsidR="004700D4" w:rsidRPr="000E18AC" w:rsidRDefault="004700D4" w:rsidP="004700D4">
      <w:pPr>
        <w:rPr>
          <w:sz w:val="16"/>
        </w:rPr>
      </w:pPr>
      <w:r w:rsidRPr="000E18AC">
        <w:rPr>
          <w:rStyle w:val="StyleUnderline"/>
        </w:rPr>
        <w:t>France is</w:t>
      </w:r>
      <w:r w:rsidRPr="000E18AC">
        <w:rPr>
          <w:sz w:val="16"/>
        </w:rPr>
        <w:t xml:space="preserve"> the most </w:t>
      </w:r>
      <w:r w:rsidRPr="000E18AC">
        <w:rPr>
          <w:rStyle w:val="StyleUnderline"/>
        </w:rPr>
        <w:t>vocal about leading a European nuclear deterrence effort</w:t>
      </w:r>
      <w:r w:rsidRPr="000E18AC">
        <w:rPr>
          <w:sz w:val="16"/>
        </w:rPr>
        <w:t xml:space="preserve">. However, </w:t>
      </w:r>
      <w:r w:rsidRPr="000E18AC">
        <w:rPr>
          <w:rStyle w:val="StyleUnderline"/>
        </w:rPr>
        <w:t xml:space="preserve">nuclear weapons are extraordinarily expensive, labor intensive and extended deterrent infrastructure requires extensive technical </w:t>
      </w:r>
      <w:r w:rsidRPr="000E18AC">
        <w:rPr>
          <w:rStyle w:val="Emphasis"/>
        </w:rPr>
        <w:t>coop</w:t>
      </w:r>
      <w:r w:rsidRPr="000E18AC">
        <w:rPr>
          <w:rStyle w:val="StyleUnderline"/>
        </w:rPr>
        <w:t>eration</w:t>
      </w:r>
      <w:r w:rsidRPr="000E18AC">
        <w:rPr>
          <w:sz w:val="16"/>
        </w:rPr>
        <w:t>. Currently, France maintains a minimal nuclear deterrent mostly based around submarine-based weapons. The kind of nuclear expansion that could replace U.S. security guarantees in Europe would require extraordinary economic and political investment from France and other countries interested in being covered by the umbrella.</w:t>
      </w:r>
    </w:p>
    <w:p w14:paraId="0B1728B0" w14:textId="77777777" w:rsidR="004700D4" w:rsidRPr="000E18AC" w:rsidRDefault="004700D4" w:rsidP="004700D4">
      <w:pPr>
        <w:rPr>
          <w:sz w:val="16"/>
        </w:rPr>
      </w:pPr>
      <w:r w:rsidRPr="000E18AC">
        <w:rPr>
          <w:sz w:val="16"/>
        </w:rPr>
        <w:t xml:space="preserve">Though </w:t>
      </w:r>
      <w:r w:rsidRPr="000E18AC">
        <w:rPr>
          <w:rStyle w:val="StyleUnderline"/>
        </w:rPr>
        <w:t>a French-led nuclear deterrent</w:t>
      </w:r>
      <w:r w:rsidRPr="000E18AC">
        <w:rPr>
          <w:sz w:val="16"/>
        </w:rPr>
        <w:t xml:space="preserve"> would not necessarily mean nuclear proliferation from other countries in Europe, it </w:t>
      </w:r>
      <w:r w:rsidRPr="000E18AC">
        <w:rPr>
          <w:rStyle w:val="StyleUnderline"/>
        </w:rPr>
        <w:t>would</w:t>
      </w:r>
      <w:r w:rsidRPr="000E18AC">
        <w:rPr>
          <w:sz w:val="16"/>
        </w:rPr>
        <w:t xml:space="preserve"> almost </w:t>
      </w:r>
      <w:r w:rsidRPr="000E18AC">
        <w:rPr>
          <w:rStyle w:val="StyleUnderline"/>
        </w:rPr>
        <w:t xml:space="preserve">certainly require nations without nuclear weapons to participate in </w:t>
      </w:r>
      <w:r w:rsidRPr="000E18AC">
        <w:rPr>
          <w:rStyle w:val="Emphasis"/>
        </w:rPr>
        <w:t>active</w:t>
      </w:r>
      <w:r w:rsidRPr="000E18AC">
        <w:rPr>
          <w:rStyle w:val="StyleUnderline"/>
        </w:rPr>
        <w:t xml:space="preserve"> economic, scientific, political and military </w:t>
      </w:r>
      <w:r w:rsidRPr="000E18AC">
        <w:rPr>
          <w:rStyle w:val="Emphasis"/>
        </w:rPr>
        <w:t>support of France’s nuclear expansion</w:t>
      </w:r>
      <w:r w:rsidRPr="000E18AC">
        <w:rPr>
          <w:rStyle w:val="StyleUnderline"/>
        </w:rPr>
        <w:t xml:space="preserve">. This would upset Moscow’s traditional balance of forces calculation and could </w:t>
      </w:r>
      <w:r w:rsidRPr="000E18AC">
        <w:rPr>
          <w:rStyle w:val="Emphasis"/>
        </w:rPr>
        <w:t>provoke a Russian response</w:t>
      </w:r>
      <w:r w:rsidRPr="000E18AC">
        <w:rPr>
          <w:rStyle w:val="StyleUnderline"/>
        </w:rPr>
        <w:t xml:space="preserve">. A French-led deterrent only serves to trigger </w:t>
      </w:r>
      <w:r w:rsidRPr="000E18AC">
        <w:rPr>
          <w:rStyle w:val="Emphasis"/>
        </w:rPr>
        <w:t>more dangerous</w:t>
      </w:r>
      <w:r w:rsidRPr="000E18AC">
        <w:rPr>
          <w:rStyle w:val="StyleUnderline"/>
        </w:rPr>
        <w:t xml:space="preserve"> and </w:t>
      </w:r>
      <w:r w:rsidRPr="000E18AC">
        <w:rPr>
          <w:rStyle w:val="Emphasis"/>
        </w:rPr>
        <w:t>unnecessary global nuclear competition in a time of already increased tensions</w:t>
      </w:r>
      <w:r w:rsidRPr="000E18AC">
        <w:rPr>
          <w:sz w:val="16"/>
        </w:rPr>
        <w:t>.</w:t>
      </w:r>
    </w:p>
    <w:p w14:paraId="1280992B" w14:textId="77777777" w:rsidR="004700D4" w:rsidRPr="000E18AC" w:rsidRDefault="004700D4" w:rsidP="004700D4">
      <w:pPr>
        <w:rPr>
          <w:sz w:val="16"/>
        </w:rPr>
      </w:pPr>
      <w:r w:rsidRPr="000E18AC">
        <w:rPr>
          <w:sz w:val="16"/>
        </w:rPr>
        <w:t>From a technical perspective, NATO nuclear sharing functions because U.S. nuclear capabilities are the “supreme guarantee of the Alliance’s security” and any final nuclear decisions are made by the U.S. President. American nuclear weapons in Europe therefore play a political rather than military role and serve as the physical manifestation of the U.S. commitment to NATO.</w:t>
      </w:r>
    </w:p>
    <w:p w14:paraId="6A80C70F" w14:textId="77777777" w:rsidR="004700D4" w:rsidRPr="000E18AC" w:rsidRDefault="004700D4" w:rsidP="004700D4">
      <w:pPr>
        <w:rPr>
          <w:sz w:val="16"/>
        </w:rPr>
      </w:pPr>
      <w:r w:rsidRPr="000E18AC">
        <w:rPr>
          <w:rStyle w:val="StyleUnderline"/>
        </w:rPr>
        <w:t>Nuclear decision-making for the French-led deterrent would be</w:t>
      </w:r>
      <w:r w:rsidRPr="000E18AC">
        <w:rPr>
          <w:sz w:val="16"/>
        </w:rPr>
        <w:t xml:space="preserve"> much more </w:t>
      </w:r>
      <w:r w:rsidRPr="000E18AC">
        <w:rPr>
          <w:rStyle w:val="Emphasis"/>
        </w:rPr>
        <w:t>complicated</w:t>
      </w:r>
      <w:r w:rsidRPr="000E18AC">
        <w:rPr>
          <w:rStyle w:val="StyleUnderline"/>
        </w:rPr>
        <w:t>. Germany and Poland</w:t>
      </w:r>
      <w:r w:rsidRPr="000E18AC">
        <w:rPr>
          <w:sz w:val="16"/>
        </w:rPr>
        <w:t xml:space="preserve"> are just two countries that </w:t>
      </w:r>
      <w:r w:rsidRPr="000E18AC">
        <w:rPr>
          <w:rStyle w:val="StyleUnderline"/>
        </w:rPr>
        <w:t>have noted</w:t>
      </w:r>
      <w:r w:rsidRPr="000E18AC">
        <w:rPr>
          <w:sz w:val="16"/>
        </w:rPr>
        <w:t xml:space="preserve"> their </w:t>
      </w:r>
      <w:r w:rsidRPr="000E18AC">
        <w:rPr>
          <w:rStyle w:val="StyleUnderline"/>
        </w:rPr>
        <w:t>interest in the French umbrella. France, Germany and Poland may align on the security environment</w:t>
      </w:r>
      <w:r w:rsidRPr="000E18AC">
        <w:rPr>
          <w:sz w:val="16"/>
        </w:rPr>
        <w:t xml:space="preserve"> in Europe now, </w:t>
      </w:r>
      <w:r w:rsidRPr="000E18AC">
        <w:rPr>
          <w:rStyle w:val="StyleUnderline"/>
        </w:rPr>
        <w:t xml:space="preserve">but </w:t>
      </w:r>
      <w:r w:rsidRPr="000E18AC">
        <w:rPr>
          <w:rStyle w:val="Emphasis"/>
        </w:rPr>
        <w:t>this</w:t>
      </w:r>
      <w:r w:rsidRPr="000E18AC">
        <w:rPr>
          <w:rStyle w:val="StyleUnderline"/>
        </w:rPr>
        <w:t xml:space="preserve"> has not and </w:t>
      </w:r>
      <w:r w:rsidRPr="000E18AC">
        <w:rPr>
          <w:rStyle w:val="Emphasis"/>
        </w:rPr>
        <w:t>will not always be the case</w:t>
      </w:r>
      <w:r w:rsidRPr="000E18AC">
        <w:rPr>
          <w:rStyle w:val="StyleUnderline"/>
        </w:rPr>
        <w:t xml:space="preserve">. French nuclear forces are a national asset, and it would require an </w:t>
      </w:r>
      <w:r w:rsidRPr="000E18AC">
        <w:rPr>
          <w:rStyle w:val="Emphasis"/>
        </w:rPr>
        <w:t>unprecedented policy shift</w:t>
      </w:r>
      <w:r w:rsidRPr="000E18AC">
        <w:rPr>
          <w:sz w:val="16"/>
        </w:rPr>
        <w:t xml:space="preserve"> to allow for any sort of nuclear sharing arrangement similar to the one currently provided by the United States.</w:t>
      </w:r>
    </w:p>
    <w:p w14:paraId="69616C61" w14:textId="77777777" w:rsidR="004700D4" w:rsidRPr="000E18AC" w:rsidRDefault="004700D4" w:rsidP="004700D4">
      <w:pPr>
        <w:rPr>
          <w:sz w:val="16"/>
        </w:rPr>
      </w:pPr>
      <w:r w:rsidRPr="000E18AC">
        <w:rPr>
          <w:sz w:val="16"/>
        </w:rPr>
        <w:t>Political and Economic Risks of a European Nuclear Deterrent</w:t>
      </w:r>
    </w:p>
    <w:p w14:paraId="5987AE96" w14:textId="77777777" w:rsidR="004700D4" w:rsidRPr="000E18AC" w:rsidRDefault="004700D4" w:rsidP="004700D4">
      <w:pPr>
        <w:rPr>
          <w:sz w:val="16"/>
        </w:rPr>
      </w:pPr>
      <w:r w:rsidRPr="000E18AC">
        <w:rPr>
          <w:sz w:val="16"/>
        </w:rPr>
        <w:t xml:space="preserve">There are additional complications. For instance, </w:t>
      </w:r>
      <w:r w:rsidRPr="000E18AC">
        <w:rPr>
          <w:rStyle w:val="StyleUnderline"/>
        </w:rPr>
        <w:t>Germany has a powerful cultural taboo against holding</w:t>
      </w:r>
      <w:r w:rsidRPr="000E18AC">
        <w:rPr>
          <w:sz w:val="16"/>
        </w:rPr>
        <w:t xml:space="preserve"> nuclear weapons and weapons of mass destruction (</w:t>
      </w:r>
      <w:r w:rsidRPr="000E18AC">
        <w:rPr>
          <w:rStyle w:val="StyleUnderline"/>
        </w:rPr>
        <w:t>WMDs</w:t>
      </w:r>
      <w:r w:rsidRPr="000E18AC">
        <w:rPr>
          <w:sz w:val="16"/>
        </w:rPr>
        <w:t xml:space="preserve">) generally — </w:t>
      </w:r>
      <w:r w:rsidRPr="000E18AC">
        <w:rPr>
          <w:rStyle w:val="StyleUnderline"/>
        </w:rPr>
        <w:t>a reluctance rooted in</w:t>
      </w:r>
      <w:r w:rsidRPr="000E18AC">
        <w:rPr>
          <w:sz w:val="16"/>
        </w:rPr>
        <w:t xml:space="preserve"> the legacy of militarism that produced horrific human rights abuses during </w:t>
      </w:r>
      <w:r w:rsidRPr="000E18AC">
        <w:rPr>
          <w:rStyle w:val="StyleUnderline"/>
        </w:rPr>
        <w:t>World War II</w:t>
      </w:r>
      <w:r w:rsidRPr="000E18AC">
        <w:rPr>
          <w:sz w:val="16"/>
        </w:rPr>
        <w:t xml:space="preserve">, many of which were perpetrated against Polish citizens. In the past, NATO’s nuclear mission has been controversial for the public across Europe, and would likely prove so again. </w:t>
      </w:r>
      <w:r w:rsidRPr="000E18AC">
        <w:rPr>
          <w:rStyle w:val="StyleUnderline"/>
        </w:rPr>
        <w:t>Expanding European nuclear capabilities</w:t>
      </w:r>
      <w:r w:rsidRPr="000E18AC">
        <w:rPr>
          <w:sz w:val="16"/>
        </w:rPr>
        <w:t xml:space="preserve"> now, even under French leadership, </w:t>
      </w:r>
      <w:r w:rsidRPr="000E18AC">
        <w:rPr>
          <w:rStyle w:val="StyleUnderline"/>
        </w:rPr>
        <w:t>would require engagement from entire countries’ infrastructures</w:t>
      </w:r>
      <w:r w:rsidRPr="000E18AC">
        <w:rPr>
          <w:sz w:val="16"/>
        </w:rPr>
        <w:t xml:space="preserve"> — as such, </w:t>
      </w:r>
      <w:r w:rsidRPr="000E18AC">
        <w:rPr>
          <w:rStyle w:val="StyleUnderline"/>
        </w:rPr>
        <w:t>public opinion and resistance should not be discounted when assessing a European deterrent’s feasibility</w:t>
      </w:r>
      <w:r w:rsidRPr="000E18AC">
        <w:rPr>
          <w:sz w:val="16"/>
        </w:rPr>
        <w:t>.</w:t>
      </w:r>
    </w:p>
    <w:p w14:paraId="4541992B" w14:textId="77777777" w:rsidR="004700D4" w:rsidRPr="000E18AC" w:rsidRDefault="004700D4" w:rsidP="004700D4">
      <w:pPr>
        <w:rPr>
          <w:sz w:val="16"/>
        </w:rPr>
      </w:pPr>
      <w:r w:rsidRPr="000E18AC">
        <w:rPr>
          <w:rStyle w:val="StyleUnderline"/>
        </w:rPr>
        <w:t>A credible</w:t>
      </w:r>
      <w:r w:rsidRPr="000E18AC">
        <w:rPr>
          <w:sz w:val="16"/>
        </w:rPr>
        <w:t xml:space="preserve"> European </w:t>
      </w:r>
      <w:r w:rsidRPr="000E18AC">
        <w:rPr>
          <w:rStyle w:val="StyleUnderline"/>
        </w:rPr>
        <w:t>deterrent could</w:t>
      </w:r>
      <w:r w:rsidRPr="000E18AC">
        <w:rPr>
          <w:sz w:val="16"/>
        </w:rPr>
        <w:t xml:space="preserve"> also </w:t>
      </w:r>
      <w:r w:rsidRPr="000E18AC">
        <w:rPr>
          <w:rStyle w:val="StyleUnderline"/>
        </w:rPr>
        <w:t xml:space="preserve">take </w:t>
      </w:r>
      <w:r w:rsidRPr="000E18AC">
        <w:rPr>
          <w:rStyle w:val="Emphasis"/>
        </w:rPr>
        <w:t>more than a decade</w:t>
      </w:r>
      <w:r w:rsidRPr="000E18AC">
        <w:rPr>
          <w:sz w:val="16"/>
        </w:rPr>
        <w:t xml:space="preserve"> to achieve. This means </w:t>
      </w:r>
      <w:r w:rsidRPr="000E18AC">
        <w:rPr>
          <w:rStyle w:val="StyleUnderline"/>
        </w:rPr>
        <w:t xml:space="preserve">there could be a significant period during which Europe is </w:t>
      </w:r>
      <w:r w:rsidRPr="000E18AC">
        <w:rPr>
          <w:rStyle w:val="Emphasis"/>
        </w:rPr>
        <w:t>left without NATO nuclear sharing or its own deterrent</w:t>
      </w:r>
      <w:r w:rsidRPr="000E18AC">
        <w:rPr>
          <w:sz w:val="16"/>
        </w:rPr>
        <w:t xml:space="preserve">. Therefore, the United States would have to decide how far its “support” would go. Would the United States be willing to act as a backstop for European nuclear deterrence until a European deterrent finally came online? If not, </w:t>
      </w:r>
      <w:r w:rsidRPr="000E18AC">
        <w:rPr>
          <w:rStyle w:val="StyleUnderline"/>
        </w:rPr>
        <w:t xml:space="preserve">America’s abandonment of previous commitments could create </w:t>
      </w:r>
      <w:r w:rsidRPr="000E18AC">
        <w:rPr>
          <w:rStyle w:val="Emphasis"/>
        </w:rPr>
        <w:t>permanent distrust and resentment</w:t>
      </w:r>
      <w:r w:rsidRPr="000E18AC">
        <w:rPr>
          <w:rStyle w:val="StyleUnderline"/>
        </w:rPr>
        <w:t xml:space="preserve"> in the transatlantic relationship, </w:t>
      </w:r>
      <w:r w:rsidRPr="000E18AC">
        <w:rPr>
          <w:rStyle w:val="Emphasis"/>
        </w:rPr>
        <w:t>transforming former partners into potential adversaries</w:t>
      </w:r>
      <w:r w:rsidRPr="000E18AC">
        <w:rPr>
          <w:sz w:val="16"/>
        </w:rPr>
        <w:t>. Why would the United States want resentful countries engaging in massive nuclear expansion? And why would Russia stand by and let them?</w:t>
      </w:r>
    </w:p>
    <w:p w14:paraId="009DD6F3" w14:textId="77777777" w:rsidR="004700D4" w:rsidRPr="000E18AC" w:rsidRDefault="004700D4" w:rsidP="004700D4">
      <w:pPr>
        <w:rPr>
          <w:sz w:val="16"/>
        </w:rPr>
      </w:pPr>
      <w:r w:rsidRPr="000E18AC">
        <w:rPr>
          <w:sz w:val="16"/>
        </w:rPr>
        <w:t xml:space="preserve">Additionally, a European-led deterrent would require a massive investment in new capabilities for weapons production, new nuclear warheads and integrated communications. As an example, the United States spends $75 billion each year to modernize its own nuclear arsenal. That is more than multiple NATO allies spend annually on their entire defense. This level of </w:t>
      </w:r>
      <w:r w:rsidRPr="000E18AC">
        <w:rPr>
          <w:rStyle w:val="StyleUnderline"/>
        </w:rPr>
        <w:t>investment would add to</w:t>
      </w:r>
      <w:r w:rsidRPr="000E18AC">
        <w:rPr>
          <w:sz w:val="16"/>
        </w:rPr>
        <w:t xml:space="preserve"> what is already </w:t>
      </w:r>
      <w:r w:rsidRPr="000E18AC">
        <w:rPr>
          <w:rStyle w:val="StyleUnderline"/>
        </w:rPr>
        <w:t xml:space="preserve">a </w:t>
      </w:r>
      <w:r w:rsidRPr="000E18AC">
        <w:rPr>
          <w:rStyle w:val="Emphasis"/>
        </w:rPr>
        <w:t>fraught European economic environment</w:t>
      </w:r>
      <w:r w:rsidRPr="000E18AC">
        <w:rPr>
          <w:rStyle w:val="StyleUnderline"/>
        </w:rPr>
        <w:t xml:space="preserve"> in which countries across the continent are facing increased deficits and national debt. The outcome could be </w:t>
      </w:r>
      <w:r w:rsidRPr="000E18AC">
        <w:rPr>
          <w:rStyle w:val="Emphasis"/>
        </w:rPr>
        <w:t>further political instability</w:t>
      </w:r>
      <w:r w:rsidRPr="000E18AC">
        <w:rPr>
          <w:sz w:val="16"/>
        </w:rPr>
        <w:t>.</w:t>
      </w:r>
    </w:p>
    <w:p w14:paraId="424BD0F7" w14:textId="77777777" w:rsidR="004700D4" w:rsidRPr="000E18AC" w:rsidRDefault="004700D4" w:rsidP="004700D4">
      <w:pPr>
        <w:rPr>
          <w:sz w:val="16"/>
        </w:rPr>
      </w:pPr>
      <w:r w:rsidRPr="000E18AC">
        <w:rPr>
          <w:sz w:val="16"/>
        </w:rPr>
        <w:t>Stability for the United States Requires Stability in Europe</w:t>
      </w:r>
    </w:p>
    <w:p w14:paraId="719C5F68" w14:textId="77777777" w:rsidR="004700D4" w:rsidRPr="000E18AC" w:rsidRDefault="004700D4" w:rsidP="004700D4">
      <w:pPr>
        <w:rPr>
          <w:sz w:val="16"/>
        </w:rPr>
      </w:pPr>
      <w:r w:rsidRPr="000E18AC">
        <w:rPr>
          <w:rStyle w:val="StyleUnderline"/>
        </w:rPr>
        <w:t>A French-led nuclear deterrent cannot replace U.S.-led NATO nuclear sharing</w:t>
      </w:r>
      <w:r w:rsidRPr="000E18AC">
        <w:rPr>
          <w:sz w:val="16"/>
        </w:rPr>
        <w:t>. Regardless of any concerns over U.S. reliability, a French-led nuclear deterrent is economically, politically and technically infeasible and inadvisable for both American and European security. If the United States really wants more long-term stability and less responsibility in Europe, it needs to support its European partners’ efforts to address their own nuclear and conventional security threats, most notably from Russia.</w:t>
      </w:r>
    </w:p>
    <w:p w14:paraId="17050F9F" w14:textId="77777777" w:rsidR="004700D4" w:rsidRPr="000E18AC" w:rsidRDefault="004700D4" w:rsidP="004700D4">
      <w:pPr>
        <w:rPr>
          <w:sz w:val="16"/>
        </w:rPr>
      </w:pPr>
      <w:r w:rsidRPr="000E18AC">
        <w:rPr>
          <w:rStyle w:val="StyleUnderline"/>
        </w:rPr>
        <w:t>Conventional capabilities have defined</w:t>
      </w:r>
      <w:r w:rsidRPr="000E18AC">
        <w:rPr>
          <w:sz w:val="16"/>
        </w:rPr>
        <w:t xml:space="preserve"> the war in </w:t>
      </w:r>
      <w:r w:rsidRPr="000E18AC">
        <w:rPr>
          <w:rStyle w:val="StyleUnderline"/>
        </w:rPr>
        <w:t>Ukraine</w:t>
      </w:r>
      <w:r w:rsidRPr="000E18AC">
        <w:rPr>
          <w:sz w:val="16"/>
        </w:rPr>
        <w:t xml:space="preserve">, and </w:t>
      </w:r>
      <w:r w:rsidRPr="000E18AC">
        <w:rPr>
          <w:rStyle w:val="StyleUnderline"/>
        </w:rPr>
        <w:t>NATO is already answering the call to increase its conventional spending</w:t>
      </w:r>
      <w:r w:rsidRPr="000E18AC">
        <w:rPr>
          <w:sz w:val="16"/>
        </w:rPr>
        <w:t>. The United States should build on this success. Showing partnership in addressing Russian aggression in Ukraine and the Baltics will rebuild political faith, hardening Europe’s commitment to address its own security concerns.</w:t>
      </w:r>
    </w:p>
    <w:p w14:paraId="3834FD89" w14:textId="77777777" w:rsidR="004700D4" w:rsidRPr="000E18AC" w:rsidRDefault="004700D4" w:rsidP="004700D4">
      <w:pPr>
        <w:rPr>
          <w:sz w:val="16"/>
        </w:rPr>
      </w:pPr>
      <w:r w:rsidRPr="000E18AC">
        <w:rPr>
          <w:rStyle w:val="StyleUnderline"/>
        </w:rPr>
        <w:t>A</w:t>
      </w:r>
      <w:r w:rsidRPr="000E18AC">
        <w:rPr>
          <w:sz w:val="16"/>
        </w:rPr>
        <w:t xml:space="preserve"> possible </w:t>
      </w:r>
      <w:r w:rsidRPr="000E18AC">
        <w:rPr>
          <w:rStyle w:val="StyleUnderline"/>
        </w:rPr>
        <w:t>debate on European nuclear weapons could</w:t>
      </w:r>
      <w:r w:rsidRPr="000E18AC">
        <w:rPr>
          <w:sz w:val="16"/>
        </w:rPr>
        <w:t xml:space="preserve"> further </w:t>
      </w:r>
      <w:r w:rsidRPr="000E18AC">
        <w:rPr>
          <w:rStyle w:val="StyleUnderline"/>
        </w:rPr>
        <w:t xml:space="preserve">empower political forces sowing disunity in Europe and risk </w:t>
      </w:r>
      <w:r w:rsidRPr="000E18AC">
        <w:rPr>
          <w:rStyle w:val="Emphasis"/>
        </w:rPr>
        <w:t xml:space="preserve">eroding the </w:t>
      </w:r>
      <w:r w:rsidRPr="000E18AC">
        <w:rPr>
          <w:rStyle w:val="StyleUnderline"/>
        </w:rPr>
        <w:t xml:space="preserve">largely </w:t>
      </w:r>
      <w:r w:rsidRPr="000E18AC">
        <w:rPr>
          <w:rStyle w:val="Emphasis"/>
        </w:rPr>
        <w:t>stable and prosperous peace the continent</w:t>
      </w:r>
      <w:r w:rsidRPr="000E18AC">
        <w:rPr>
          <w:sz w:val="16"/>
        </w:rPr>
        <w:t xml:space="preserve"> (and the United States) </w:t>
      </w:r>
      <w:r w:rsidRPr="000E18AC">
        <w:rPr>
          <w:rStyle w:val="Emphasis"/>
        </w:rPr>
        <w:t>has enjoyed for decades</w:t>
      </w:r>
      <w:r w:rsidRPr="000E18AC">
        <w:rPr>
          <w:sz w:val="16"/>
        </w:rPr>
        <w:t xml:space="preserve">. There are too many nuclear weapons in Europe already. </w:t>
      </w:r>
      <w:r w:rsidRPr="000E18AC">
        <w:rPr>
          <w:rStyle w:val="StyleUnderline"/>
        </w:rPr>
        <w:t>The</w:t>
      </w:r>
      <w:r w:rsidRPr="000E18AC">
        <w:rPr>
          <w:sz w:val="16"/>
        </w:rPr>
        <w:t xml:space="preserve"> U.S. (and NATO) </w:t>
      </w:r>
      <w:r w:rsidRPr="000E18AC">
        <w:rPr>
          <w:rStyle w:val="StyleUnderline"/>
        </w:rPr>
        <w:t xml:space="preserve">policy priority should be to create conditions that will lead to a reduction in the number of nuclear weapons, </w:t>
      </w:r>
      <w:r w:rsidRPr="000E18AC">
        <w:rPr>
          <w:rStyle w:val="Emphasis"/>
        </w:rPr>
        <w:t>rather than provide an excuse for France to build more</w:t>
      </w:r>
      <w:r w:rsidRPr="000E18AC">
        <w:rPr>
          <w:sz w:val="16"/>
        </w:rPr>
        <w:t>.</w:t>
      </w:r>
    </w:p>
    <w:p w14:paraId="63EF4224" w14:textId="77777777" w:rsidR="004700D4" w:rsidRPr="000E18AC" w:rsidRDefault="004700D4" w:rsidP="004700D4">
      <w:pPr>
        <w:rPr>
          <w:sz w:val="16"/>
        </w:rPr>
      </w:pPr>
      <w:r w:rsidRPr="000E18AC">
        <w:rPr>
          <w:sz w:val="16"/>
        </w:rPr>
        <w:t xml:space="preserve">While some in Europe have responded to uncertainty over the U.S. commitment to NATO by reconsidering a European nuclear deterrent, the reality is that </w:t>
      </w:r>
      <w:r w:rsidRPr="000E18AC">
        <w:rPr>
          <w:rStyle w:val="StyleUnderline"/>
        </w:rPr>
        <w:t>stepping away from NATO commitments</w:t>
      </w:r>
      <w:r w:rsidRPr="000E18AC">
        <w:rPr>
          <w:sz w:val="16"/>
        </w:rPr>
        <w:t xml:space="preserve">, including nuclear sharing, </w:t>
      </w:r>
      <w:r w:rsidRPr="000E18AC">
        <w:rPr>
          <w:rStyle w:val="StyleUnderline"/>
        </w:rPr>
        <w:t>would not free the United States from international security obligations</w:t>
      </w:r>
      <w:r w:rsidRPr="000E18AC">
        <w:rPr>
          <w:sz w:val="16"/>
        </w:rPr>
        <w:t xml:space="preserve">. Instead, </w:t>
      </w:r>
      <w:r w:rsidRPr="000E18AC">
        <w:rPr>
          <w:rStyle w:val="StyleUnderline"/>
        </w:rPr>
        <w:t>it would reduce U.S. leverage over European allies and adversaries alike</w:t>
      </w:r>
      <w:r w:rsidRPr="000E18AC">
        <w:rPr>
          <w:sz w:val="16"/>
        </w:rPr>
        <w:t xml:space="preserve">, potentially </w:t>
      </w:r>
      <w:r w:rsidRPr="000E18AC">
        <w:rPr>
          <w:rStyle w:val="Emphasis"/>
        </w:rPr>
        <w:t>leading to more nuclear-armed states</w:t>
      </w:r>
      <w:r w:rsidRPr="000E18AC">
        <w:rPr>
          <w:sz w:val="16"/>
        </w:rPr>
        <w:t xml:space="preserve"> at a time when even President Donald Trump is calling for denuclearization.</w:t>
      </w:r>
    </w:p>
    <w:p w14:paraId="6CC942F5" w14:textId="77777777" w:rsidR="004700D4" w:rsidRPr="00F97127" w:rsidRDefault="004700D4" w:rsidP="004700D4"/>
    <w:p w14:paraId="39E33DE8" w14:textId="283A1494" w:rsidR="00F478EE" w:rsidRDefault="00F478EE" w:rsidP="00F478EE">
      <w:pPr>
        <w:pStyle w:val="Heading3"/>
      </w:pPr>
      <w:r>
        <w:t>Poland---U---1NC</w:t>
      </w:r>
    </w:p>
    <w:p w14:paraId="0903B07D" w14:textId="77777777" w:rsidR="00300BD3" w:rsidRPr="005506C2" w:rsidRDefault="00300BD3" w:rsidP="00300BD3">
      <w:pPr>
        <w:pStyle w:val="Heading4"/>
      </w:pPr>
      <w:r>
        <w:t xml:space="preserve">Cooperation will </w:t>
      </w:r>
      <w:r>
        <w:rPr>
          <w:u w:val="single"/>
        </w:rPr>
        <w:t>improve</w:t>
      </w:r>
      <w:r>
        <w:t>.</w:t>
      </w:r>
    </w:p>
    <w:p w14:paraId="6D966447" w14:textId="77777777" w:rsidR="00300BD3" w:rsidRPr="007A1D5C" w:rsidRDefault="00300BD3" w:rsidP="00300BD3">
      <w:r w:rsidRPr="007A1D5C">
        <w:rPr>
          <w:rStyle w:val="Style13ptBold"/>
        </w:rPr>
        <w:t>Fried and Korewa ’25</w:t>
      </w:r>
      <w:r>
        <w:t xml:space="preserve"> [Daniel and Aaron; June 2; Former US Ambassador to Poland, MA from Columbia’s Russian Institute and School of International Affairs; MA in international politics and BA in economics from Uppsala University; Atlantic Council, “Experts react: Conservative Karol Nawrocki is Poland’s next president. What does it mean for Poland, Europe, and the world?” </w:t>
      </w:r>
      <w:r w:rsidRPr="007A1D5C">
        <w:t>https://www.atlanticcouncil.org/blogs/new-atlanticist/experts-react/conservative-karol-nawrocki-is-polands-next-president-what-does-it-mean-for-poland-europe-and-the-world/</w:t>
      </w:r>
      <w:r>
        <w:t>; Accessed 7.18.25] ** Only portions by Fried and Korewa are included</w:t>
      </w:r>
    </w:p>
    <w:p w14:paraId="3D91F2D3" w14:textId="77777777" w:rsidR="00300BD3" w:rsidRPr="007A1D5C" w:rsidRDefault="00300BD3" w:rsidP="00300BD3">
      <w:pPr>
        <w:rPr>
          <w:rStyle w:val="StyleUnderline"/>
        </w:rPr>
      </w:pPr>
      <w:r w:rsidRPr="007A1D5C">
        <w:rPr>
          <w:rStyle w:val="StyleUnderline"/>
        </w:rPr>
        <w:t xml:space="preserve">Nawrocki is </w:t>
      </w:r>
      <w:r w:rsidRPr="007A1D5C">
        <w:rPr>
          <w:rStyle w:val="Emphasis"/>
        </w:rPr>
        <w:t>well placed</w:t>
      </w:r>
      <w:r w:rsidRPr="007A1D5C">
        <w:rPr>
          <w:rStyle w:val="StyleUnderline"/>
        </w:rPr>
        <w:t xml:space="preserve"> to encourage Trump to back Ukraine and </w:t>
      </w:r>
      <w:r w:rsidRPr="007A1D5C">
        <w:rPr>
          <w:rStyle w:val="Emphasis"/>
        </w:rPr>
        <w:t>European security</w:t>
      </w:r>
    </w:p>
    <w:p w14:paraId="231D6C62" w14:textId="77777777" w:rsidR="00300BD3" w:rsidRPr="007A1D5C" w:rsidRDefault="00300BD3" w:rsidP="00300BD3">
      <w:pPr>
        <w:rPr>
          <w:sz w:val="16"/>
        </w:rPr>
      </w:pPr>
      <w:r w:rsidRPr="007A1D5C">
        <w:rPr>
          <w:sz w:val="16"/>
        </w:rPr>
        <w:t xml:space="preserve">Some initial analysis may depict the Polish presidential election as a fight between democracy and autocracy, or between a pro-Trump and pro-European candidate. This seems exaggerated. The real challenge for Nawrocki will be deciding whether to find common ground with the Tusk government in the face of the threat from Russia and the need to work with the Trump administration on behalf of European and Ukrainian security. </w:t>
      </w:r>
    </w:p>
    <w:p w14:paraId="3AD3BC60" w14:textId="77777777" w:rsidR="00300BD3" w:rsidRPr="007A1D5C" w:rsidRDefault="00300BD3" w:rsidP="00300BD3">
      <w:pPr>
        <w:rPr>
          <w:sz w:val="16"/>
        </w:rPr>
      </w:pPr>
      <w:r w:rsidRPr="007A1D5C">
        <w:rPr>
          <w:sz w:val="16"/>
        </w:rPr>
        <w:t xml:space="preserve">There are substantive grounds for at least some cooperation across partisan lines in Poland to help Ukraine resist Russian aggression and, to this end, to work with key European allies, such as Britain, France, and Germany, as well as with the United States. Unlike the Hungarian nationalist leader Viktor Orbán, Polish nationalists and outgoing President Andrzej Duda generally support Ukraine and resolutely oppose Russian aggression. In early 2022, for example, PiS party leader Jarosław Kaczyński publicly broke with Orbán over the latter’s lack of support for Ukraine at the time. Poland’s current rapid military buildup began during the previous PiS government and continued under the Tusk coalition. Both political camps support NATO and strong relations with the United States. </w:t>
      </w:r>
    </w:p>
    <w:p w14:paraId="67EE815E" w14:textId="77777777" w:rsidR="00300BD3" w:rsidRPr="007A1D5C" w:rsidRDefault="00300BD3" w:rsidP="00300BD3">
      <w:pPr>
        <w:rPr>
          <w:sz w:val="16"/>
        </w:rPr>
      </w:pPr>
      <w:r w:rsidRPr="007A1D5C">
        <w:rPr>
          <w:rStyle w:val="StyleUnderline"/>
        </w:rPr>
        <w:t xml:space="preserve">The Trump administration </w:t>
      </w:r>
      <w:r w:rsidRPr="007A1D5C">
        <w:rPr>
          <w:rStyle w:val="Emphasis"/>
        </w:rPr>
        <w:t>backed</w:t>
      </w:r>
      <w:r w:rsidRPr="007A1D5C">
        <w:rPr>
          <w:rStyle w:val="StyleUnderline"/>
        </w:rPr>
        <w:t xml:space="preserve"> </w:t>
      </w:r>
      <w:r w:rsidRPr="007A1D5C">
        <w:rPr>
          <w:rStyle w:val="Emphasis"/>
        </w:rPr>
        <w:t>Nawrocki</w:t>
      </w:r>
      <w:r w:rsidRPr="007A1D5C">
        <w:rPr>
          <w:rStyle w:val="StyleUnderline"/>
        </w:rPr>
        <w:t xml:space="preserve"> during the election</w:t>
      </w:r>
      <w:r w:rsidRPr="007A1D5C">
        <w:rPr>
          <w:rStyle w:val="Emphasis"/>
        </w:rPr>
        <w:t xml:space="preserve"> campaign</w:t>
      </w:r>
      <w:r w:rsidRPr="007A1D5C">
        <w:rPr>
          <w:sz w:val="16"/>
        </w:rPr>
        <w:t xml:space="preserve">. However unwise US official partisanship during an election might have been, </w:t>
      </w:r>
      <w:r w:rsidRPr="007A1D5C">
        <w:rPr>
          <w:rStyle w:val="StyleUnderline"/>
        </w:rPr>
        <w:t xml:space="preserve">this will give </w:t>
      </w:r>
      <w:r w:rsidRPr="007A1D5C">
        <w:rPr>
          <w:rStyle w:val="Emphasis"/>
        </w:rPr>
        <w:t>Nawrocki</w:t>
      </w:r>
      <w:r w:rsidRPr="007A1D5C">
        <w:rPr>
          <w:rStyle w:val="StyleUnderline"/>
        </w:rPr>
        <w:t xml:space="preserve"> advantages as a perceived </w:t>
      </w:r>
      <w:r w:rsidRPr="007A1D5C">
        <w:rPr>
          <w:rStyle w:val="Emphasis"/>
        </w:rPr>
        <w:t>ideological ally</w:t>
      </w:r>
      <w:r w:rsidRPr="007A1D5C">
        <w:rPr>
          <w:rStyle w:val="StyleUnderline"/>
        </w:rPr>
        <w:t xml:space="preserve"> making the case in Washington for continued US military presence in Poland and </w:t>
      </w:r>
      <w:r w:rsidRPr="007A1D5C">
        <w:rPr>
          <w:rStyle w:val="Emphasis"/>
        </w:rPr>
        <w:t>US support</w:t>
      </w:r>
      <w:r w:rsidRPr="007A1D5C">
        <w:rPr>
          <w:rStyle w:val="StyleUnderline"/>
        </w:rPr>
        <w:t xml:space="preserve"> for </w:t>
      </w:r>
      <w:r w:rsidRPr="007A1D5C">
        <w:rPr>
          <w:rStyle w:val="Emphasis"/>
        </w:rPr>
        <w:t>NATO</w:t>
      </w:r>
      <w:r w:rsidRPr="007A1D5C">
        <w:rPr>
          <w:rStyle w:val="StyleUnderline"/>
        </w:rPr>
        <w:t xml:space="preserve"> and </w:t>
      </w:r>
      <w:r w:rsidRPr="007A1D5C">
        <w:rPr>
          <w:rStyle w:val="Emphasis"/>
        </w:rPr>
        <w:t>Ukraine</w:t>
      </w:r>
      <w:r w:rsidRPr="007A1D5C">
        <w:rPr>
          <w:sz w:val="16"/>
        </w:rPr>
        <w:t xml:space="preserve">. Nawrocki may face challenges working with the European Union (EU), which is still a source of significant funding for Polish development and is trying to support military buildup in Europe, an objective Poles across the political spectrum tend to support. He will also have to contain the anti-German rhetoric common to much of the Polish nationalist right. Poland has had legitimate complaints about German policy toward Russia. But it has won those arguments, as many Germans themselves recognize; Nawrocki would do well to take the win and work with Germany to counter the Russian threat both countries face. </w:t>
      </w:r>
    </w:p>
    <w:p w14:paraId="43E5F2D4" w14:textId="77777777" w:rsidR="00300BD3" w:rsidRPr="007A1D5C" w:rsidRDefault="00300BD3" w:rsidP="00300BD3">
      <w:pPr>
        <w:rPr>
          <w:sz w:val="16"/>
        </w:rPr>
      </w:pPr>
      <w:r w:rsidRPr="007A1D5C">
        <w:rPr>
          <w:sz w:val="16"/>
        </w:rPr>
        <w:t xml:space="preserve">Many Poles were supportive of Ukraine in the initial phases of the full-scale Russian invasion in 2022, providing extensive benefits to Ukrainian refugees and taking hundreds of thousands of them into their homes. While the presence of so many Ukrainian refugees has grown less popular over time, Polish support for Ukraine has remained steady. Still, influential Polish constituencies, such as farmers and some groups concerned with the difficult historical issues between Poles and Ukrainians, have been skeptical about the extent of Polish support for Ukraine. During the campaign, Nawrocki declared that he does not currently support Ukraine’s NATO accession. Now, Nawrocki will have to find a way to balance strategic and political imperatives on support for Ukraine. </w:t>
      </w:r>
    </w:p>
    <w:p w14:paraId="67A17645" w14:textId="77777777" w:rsidR="00300BD3" w:rsidRPr="007A1D5C" w:rsidRDefault="00300BD3" w:rsidP="00300BD3">
      <w:pPr>
        <w:rPr>
          <w:sz w:val="16"/>
        </w:rPr>
      </w:pPr>
      <w:r w:rsidRPr="007A1D5C">
        <w:rPr>
          <w:sz w:val="16"/>
        </w:rPr>
        <w:t xml:space="preserve">As president, Nawrocki will have to balance his campaign rhetoric and partisan interests with broader national interests. He’s hardly the first winning candidate to have to do so. </w:t>
      </w:r>
    </w:p>
    <w:p w14:paraId="38432B4E" w14:textId="77777777" w:rsidR="00300BD3" w:rsidRPr="007A1D5C" w:rsidRDefault="00300BD3" w:rsidP="00300BD3">
      <w:pPr>
        <w:rPr>
          <w:sz w:val="16"/>
        </w:rPr>
      </w:pPr>
      <w:r w:rsidRPr="007A1D5C">
        <w:rPr>
          <w:sz w:val="16"/>
        </w:rPr>
        <w:t>—Daniel Fried</w:t>
      </w:r>
      <w:r w:rsidRPr="007A1D5C">
        <w:rPr>
          <w:rFonts w:ascii="Times New Roman" w:hAnsi="Times New Roman" w:cs="Times New Roman"/>
          <w:sz w:val="16"/>
        </w:rPr>
        <w:t> </w:t>
      </w:r>
      <w:r w:rsidRPr="007A1D5C">
        <w:rPr>
          <w:sz w:val="16"/>
        </w:rPr>
        <w:t>is the Weiser Family distinguished fellow at the Atlantic Council and a former US ambassador to Poland.</w:t>
      </w:r>
    </w:p>
    <w:p w14:paraId="03E11AF1" w14:textId="77777777" w:rsidR="00300BD3" w:rsidRPr="007A1D5C" w:rsidRDefault="00300BD3" w:rsidP="00300BD3">
      <w:pPr>
        <w:rPr>
          <w:sz w:val="16"/>
        </w:rPr>
      </w:pPr>
      <w:r w:rsidRPr="007A1D5C">
        <w:rPr>
          <w:sz w:val="16"/>
        </w:rPr>
        <w:t xml:space="preserve">Poland’s conservative nationalism is pro-American and pro-NATO </w:t>
      </w:r>
    </w:p>
    <w:p w14:paraId="6DD34D97" w14:textId="77777777" w:rsidR="00300BD3" w:rsidRPr="007A1D5C" w:rsidRDefault="00300BD3" w:rsidP="00300BD3">
      <w:pPr>
        <w:rPr>
          <w:sz w:val="16"/>
        </w:rPr>
      </w:pPr>
      <w:r w:rsidRPr="007A1D5C">
        <w:rPr>
          <w:sz w:val="16"/>
        </w:rPr>
        <w:t xml:space="preserve">The Poles showed their dissatisfaction with the current government and the political establishment. Nawrocki was an outsider and that paid off. He managed to attract the voters who chose far-right candidates in the first round, while Trzaskowski did not manage to mobilize enough of the voters who supported Tusk’s coalition in October 2023. </w:t>
      </w:r>
    </w:p>
    <w:p w14:paraId="5E5482FA" w14:textId="77777777" w:rsidR="00300BD3" w:rsidRPr="007A1D5C" w:rsidRDefault="00300BD3" w:rsidP="00300BD3">
      <w:pPr>
        <w:rPr>
          <w:sz w:val="16"/>
        </w:rPr>
      </w:pPr>
      <w:r w:rsidRPr="007A1D5C">
        <w:rPr>
          <w:sz w:val="16"/>
        </w:rPr>
        <w:t xml:space="preserve">For Europe, this could mean that Poland will become more inwardly focused. At the same time, Tusk has previously signaled that he believes beating populism requires addressing some of the issues that drive it. Expect Poland to take a turn for the right on matters such as migration and the European Green Deal. </w:t>
      </w:r>
    </w:p>
    <w:p w14:paraId="6B31AB07" w14:textId="77777777" w:rsidR="00300BD3" w:rsidRPr="007A1D5C" w:rsidRDefault="00300BD3" w:rsidP="00300BD3">
      <w:pPr>
        <w:rPr>
          <w:sz w:val="16"/>
        </w:rPr>
      </w:pPr>
      <w:r w:rsidRPr="007A1D5C">
        <w:rPr>
          <w:rStyle w:val="StyleUnderline"/>
        </w:rPr>
        <w:t xml:space="preserve">Nawrocki was the </w:t>
      </w:r>
      <w:r w:rsidRPr="007A1D5C">
        <w:rPr>
          <w:rStyle w:val="Emphasis"/>
        </w:rPr>
        <w:t>only candidate</w:t>
      </w:r>
      <w:r w:rsidRPr="007A1D5C">
        <w:rPr>
          <w:rStyle w:val="StyleUnderline"/>
        </w:rPr>
        <w:t xml:space="preserve"> who visited US President Donald </w:t>
      </w:r>
      <w:r w:rsidRPr="007A1D5C">
        <w:rPr>
          <w:rStyle w:val="Emphasis"/>
        </w:rPr>
        <w:t>Trump</w:t>
      </w:r>
      <w:r w:rsidRPr="007A1D5C">
        <w:rPr>
          <w:rStyle w:val="StyleUnderline"/>
        </w:rPr>
        <w:t xml:space="preserve"> in the White House and received his </w:t>
      </w:r>
      <w:r w:rsidRPr="007A1D5C">
        <w:rPr>
          <w:rStyle w:val="Emphasis"/>
        </w:rPr>
        <w:t>endorsement</w:t>
      </w:r>
      <w:r w:rsidRPr="007A1D5C">
        <w:rPr>
          <w:sz w:val="16"/>
        </w:rPr>
        <w:t xml:space="preserve">. In late May, the Conservative Political Action Conference, known as CPAC, also held a rally in the southeastern town of Rzeszów that featured US Homeland Security Secretary Kristi Noem. </w:t>
      </w:r>
      <w:r w:rsidRPr="007A1D5C">
        <w:rPr>
          <w:rStyle w:val="StyleUnderline"/>
        </w:rPr>
        <w:t xml:space="preserve">Nawrocki’s people made </w:t>
      </w:r>
      <w:r w:rsidRPr="007A1D5C">
        <w:rPr>
          <w:rStyle w:val="Emphasis"/>
        </w:rPr>
        <w:t>conscious outreach</w:t>
      </w:r>
      <w:r w:rsidRPr="007A1D5C">
        <w:rPr>
          <w:rStyle w:val="StyleUnderline"/>
        </w:rPr>
        <w:t xml:space="preserve"> to the US </w:t>
      </w:r>
      <w:r w:rsidRPr="007A1D5C">
        <w:rPr>
          <w:rStyle w:val="Emphasis"/>
        </w:rPr>
        <w:t>administration</w:t>
      </w:r>
      <w:r w:rsidRPr="007A1D5C">
        <w:rPr>
          <w:sz w:val="16"/>
        </w:rPr>
        <w:t xml:space="preserve">. In Poland, </w:t>
      </w:r>
      <w:r w:rsidRPr="007A1D5C">
        <w:rPr>
          <w:rStyle w:val="StyleUnderline"/>
        </w:rPr>
        <w:t xml:space="preserve">the movement that backs Nawrocki is very </w:t>
      </w:r>
      <w:r w:rsidRPr="007A1D5C">
        <w:rPr>
          <w:rStyle w:val="Emphasis"/>
        </w:rPr>
        <w:t>pro-American</w:t>
      </w:r>
      <w:r w:rsidRPr="007A1D5C">
        <w:rPr>
          <w:rStyle w:val="StyleUnderline"/>
        </w:rPr>
        <w:t xml:space="preserve"> and </w:t>
      </w:r>
      <w:r w:rsidRPr="007A1D5C">
        <w:rPr>
          <w:rStyle w:val="Emphasis"/>
        </w:rPr>
        <w:t>pro-NATO</w:t>
      </w:r>
      <w:r w:rsidRPr="007A1D5C">
        <w:rPr>
          <w:sz w:val="16"/>
        </w:rPr>
        <w:t xml:space="preserve">, unlike several other parties in Europe that stand for conservative nationalism. The optimistic scenario is that as president, </w:t>
      </w:r>
      <w:r w:rsidRPr="007A1D5C">
        <w:rPr>
          <w:rStyle w:val="StyleUnderline"/>
        </w:rPr>
        <w:t xml:space="preserve">Nawrocki will establish a </w:t>
      </w:r>
      <w:r w:rsidRPr="007A1D5C">
        <w:rPr>
          <w:rStyle w:val="Emphasis"/>
        </w:rPr>
        <w:t>connection</w:t>
      </w:r>
      <w:r w:rsidRPr="007A1D5C">
        <w:rPr>
          <w:rStyle w:val="StyleUnderline"/>
        </w:rPr>
        <w:t xml:space="preserve"> with Trump that will prevent any plans to withdraw </w:t>
      </w:r>
      <w:r w:rsidRPr="007A1D5C">
        <w:rPr>
          <w:rStyle w:val="Emphasis"/>
        </w:rPr>
        <w:t>US troops</w:t>
      </w:r>
      <w:r w:rsidRPr="007A1D5C">
        <w:rPr>
          <w:rStyle w:val="StyleUnderline"/>
        </w:rPr>
        <w:t xml:space="preserve"> </w:t>
      </w:r>
      <w:r w:rsidRPr="007A1D5C">
        <w:rPr>
          <w:rStyle w:val="Emphasis"/>
        </w:rPr>
        <w:t>from</w:t>
      </w:r>
      <w:r w:rsidRPr="007A1D5C">
        <w:rPr>
          <w:rStyle w:val="StyleUnderline"/>
        </w:rPr>
        <w:t xml:space="preserve"> </w:t>
      </w:r>
      <w:r w:rsidRPr="007A1D5C">
        <w:rPr>
          <w:rStyle w:val="Emphasis"/>
        </w:rPr>
        <w:t>Poland</w:t>
      </w:r>
      <w:r w:rsidRPr="007A1D5C">
        <w:rPr>
          <w:sz w:val="16"/>
        </w:rPr>
        <w:t xml:space="preserve">. At the same time, Tusk’s government will continue forging partnerships with other relevant European states, such as France and the Nordic and Baltic countries.  </w:t>
      </w:r>
    </w:p>
    <w:p w14:paraId="44B4FE31" w14:textId="3981DA24" w:rsidR="004102A4" w:rsidRDefault="00314B70" w:rsidP="004102A4">
      <w:pPr>
        <w:pStyle w:val="Heading3"/>
      </w:pPr>
      <w:r>
        <w:t>Poland---U---2NC</w:t>
      </w:r>
    </w:p>
    <w:p w14:paraId="70ABC971" w14:textId="77777777" w:rsidR="0092433A" w:rsidRDefault="0092433A" w:rsidP="0092433A">
      <w:pPr>
        <w:pStyle w:val="Heading4"/>
      </w:pPr>
      <w:r>
        <w:t xml:space="preserve">Nawrocki is </w:t>
      </w:r>
      <w:r>
        <w:rPr>
          <w:u w:val="single"/>
        </w:rPr>
        <w:t>pro-Trump</w:t>
      </w:r>
      <w:r>
        <w:t>.</w:t>
      </w:r>
    </w:p>
    <w:p w14:paraId="095BE20D" w14:textId="77777777" w:rsidR="0092433A" w:rsidRPr="007A1D5C" w:rsidRDefault="0092433A" w:rsidP="0092433A">
      <w:r w:rsidRPr="007A1D5C">
        <w:rPr>
          <w:rStyle w:val="Style13ptBold"/>
        </w:rPr>
        <w:t>Sorgho ’25</w:t>
      </w:r>
      <w:r>
        <w:t xml:space="preserve"> [Olivier; July 15; journalist covering European politics; Notes From Poland, “New Polish president set for foreign policy power struggle with government,” </w:t>
      </w:r>
      <w:r w:rsidRPr="007A1D5C">
        <w:t>https://notesfrompoland.com/2025/07/15/new-polish-president-set-for-foreign-policy-power-struggle-with-government/</w:t>
      </w:r>
      <w:r>
        <w:t>; Accessed 7.18.25]</w:t>
      </w:r>
    </w:p>
    <w:p w14:paraId="24FBB2B7" w14:textId="77777777" w:rsidR="0092433A" w:rsidRPr="007A1D5C" w:rsidRDefault="0092433A" w:rsidP="0092433A">
      <w:pPr>
        <w:rPr>
          <w:sz w:val="16"/>
        </w:rPr>
      </w:pPr>
      <w:r w:rsidRPr="007A1D5C">
        <w:rPr>
          <w:sz w:val="16"/>
        </w:rPr>
        <w:t xml:space="preserve">Foreign policy could be a major flashpoint. “I </w:t>
      </w:r>
      <w:r w:rsidRPr="0059248D">
        <w:rPr>
          <w:rStyle w:val="StyleUnderline"/>
        </w:rPr>
        <w:t xml:space="preserve">expect Nawrocki to be a far </w:t>
      </w:r>
      <w:r w:rsidRPr="0059248D">
        <w:rPr>
          <w:rStyle w:val="Emphasis"/>
        </w:rPr>
        <w:t>more assertive</w:t>
      </w:r>
      <w:r w:rsidRPr="0059248D">
        <w:rPr>
          <w:rStyle w:val="StyleUnderline"/>
        </w:rPr>
        <w:t xml:space="preserve"> president than Duda</w:t>
      </w:r>
      <w:r w:rsidRPr="007A1D5C">
        <w:rPr>
          <w:sz w:val="16"/>
        </w:rPr>
        <w:t>, considering his more combative character and different vision of foreign policy. He is a fighter,” says Dr Bruno Surdel, senior fellow at the Centre for International Relations.</w:t>
      </w:r>
    </w:p>
    <w:p w14:paraId="6703CD7A" w14:textId="77777777" w:rsidR="0092433A" w:rsidRPr="007A1D5C" w:rsidRDefault="0092433A" w:rsidP="0092433A">
      <w:pPr>
        <w:rPr>
          <w:sz w:val="16"/>
        </w:rPr>
      </w:pPr>
      <w:r w:rsidRPr="007A1D5C">
        <w:rPr>
          <w:sz w:val="16"/>
        </w:rPr>
        <w:t>Since replacing Law and Justice (PiS) in power in 2023, the ruling coalition, led by Donald Tusk’s Civic Platform (PO) party, has continued to pursue Poland’s long-standing policy of relying on the United States for security.</w:t>
      </w:r>
    </w:p>
    <w:p w14:paraId="17EEA79A" w14:textId="77777777" w:rsidR="0092433A" w:rsidRPr="007A1D5C" w:rsidRDefault="0092433A" w:rsidP="0092433A">
      <w:pPr>
        <w:rPr>
          <w:sz w:val="16"/>
        </w:rPr>
      </w:pPr>
      <w:r w:rsidRPr="007A1D5C">
        <w:rPr>
          <w:sz w:val="16"/>
        </w:rPr>
        <w:t>However, it has also sought to repair relations with Brussels that were damaged under the former administration. Poland revived the Weimar triangle alliance with Germany and France and began positioning itself as a continental leader in security and defence policy while continuing to support Ukraine.</w:t>
      </w:r>
    </w:p>
    <w:p w14:paraId="39A07019" w14:textId="77777777" w:rsidR="0092433A" w:rsidRPr="007A1D5C" w:rsidRDefault="0092433A" w:rsidP="0092433A">
      <w:pPr>
        <w:rPr>
          <w:rStyle w:val="Emphasis"/>
        </w:rPr>
      </w:pPr>
      <w:r w:rsidRPr="007A1D5C">
        <w:rPr>
          <w:sz w:val="16"/>
        </w:rPr>
        <w:t>“The impact of Nawrocki on Polish foreign policy will above all be indirect,” says Piotr Buras, head of the Warsaw office at the European Council on Foreign Relations.</w:t>
      </w:r>
    </w:p>
    <w:p w14:paraId="5AF94EEA" w14:textId="77777777" w:rsidR="0092433A" w:rsidRPr="007A1D5C" w:rsidRDefault="0092433A" w:rsidP="0092433A">
      <w:pPr>
        <w:rPr>
          <w:sz w:val="16"/>
        </w:rPr>
      </w:pPr>
      <w:r w:rsidRPr="007A1D5C">
        <w:rPr>
          <w:sz w:val="16"/>
        </w:rPr>
        <w:t xml:space="preserve">“The key question is how Tusk will react to Nawrocki’s rhetoric, </w:t>
      </w:r>
      <w:r w:rsidRPr="007A1D5C">
        <w:rPr>
          <w:rStyle w:val="StyleUnderline"/>
        </w:rPr>
        <w:t xml:space="preserve">given his </w:t>
      </w:r>
      <w:r w:rsidRPr="007A1D5C">
        <w:rPr>
          <w:rStyle w:val="Emphasis"/>
        </w:rPr>
        <w:t xml:space="preserve">weakened position </w:t>
      </w:r>
      <w:r w:rsidRPr="007A1D5C">
        <w:rPr>
          <w:rStyle w:val="StyleUnderline"/>
        </w:rPr>
        <w:t xml:space="preserve">after the election and awareness that [political] moods have shifted owing to the election of </w:t>
      </w:r>
      <w:r w:rsidRPr="007A1D5C">
        <w:rPr>
          <w:rStyle w:val="Emphasis"/>
        </w:rPr>
        <w:t>Trump</w:t>
      </w:r>
      <w:r w:rsidRPr="007A1D5C">
        <w:rPr>
          <w:rStyle w:val="StyleUnderline"/>
        </w:rPr>
        <w:t xml:space="preserve"> and a change in [Polish] attitudes towards </w:t>
      </w:r>
      <w:r w:rsidRPr="007A1D5C">
        <w:rPr>
          <w:rStyle w:val="Emphasis"/>
        </w:rPr>
        <w:t>Ukraine</w:t>
      </w:r>
      <w:r w:rsidRPr="007A1D5C">
        <w:rPr>
          <w:sz w:val="16"/>
        </w:rPr>
        <w:t>.”</w:t>
      </w:r>
    </w:p>
    <w:p w14:paraId="29554D10" w14:textId="77777777" w:rsidR="0092433A" w:rsidRPr="007A1D5C" w:rsidRDefault="0092433A" w:rsidP="0092433A">
      <w:pPr>
        <w:rPr>
          <w:sz w:val="16"/>
        </w:rPr>
      </w:pPr>
      <w:r w:rsidRPr="007A1D5C">
        <w:rPr>
          <w:sz w:val="16"/>
        </w:rPr>
        <w:t>The president’s foreign policy powers</w:t>
      </w:r>
    </w:p>
    <w:p w14:paraId="487A216C" w14:textId="77777777" w:rsidR="0092433A" w:rsidRPr="007A1D5C" w:rsidRDefault="0092433A" w:rsidP="0092433A">
      <w:pPr>
        <w:rPr>
          <w:sz w:val="16"/>
        </w:rPr>
      </w:pPr>
      <w:r w:rsidRPr="007A1D5C">
        <w:rPr>
          <w:sz w:val="16"/>
        </w:rPr>
        <w:t>Under Poland’s constitution, foreign policy is primarily conducted by the government, which sets the diplomatic agenda and signs international treaties.</w:t>
      </w:r>
    </w:p>
    <w:p w14:paraId="1061186F" w14:textId="77777777" w:rsidR="0092433A" w:rsidRPr="007A1D5C" w:rsidRDefault="0092433A" w:rsidP="0092433A">
      <w:pPr>
        <w:rPr>
          <w:sz w:val="16"/>
        </w:rPr>
      </w:pPr>
      <w:r w:rsidRPr="007A1D5C">
        <w:rPr>
          <w:sz w:val="16"/>
        </w:rPr>
        <w:t>However, when such treaties require parliamentary legislation, the president can exercise his veto. The head of state also appoints ambassadors, based on nominations submitted by the foreign minister and approved by the prime minister.</w:t>
      </w:r>
    </w:p>
    <w:p w14:paraId="77F318E3" w14:textId="77777777" w:rsidR="0092433A" w:rsidRPr="007A1D5C" w:rsidRDefault="0092433A" w:rsidP="0092433A">
      <w:pPr>
        <w:rPr>
          <w:sz w:val="16"/>
        </w:rPr>
      </w:pPr>
      <w:r w:rsidRPr="007A1D5C">
        <w:rPr>
          <w:sz w:val="16"/>
        </w:rPr>
        <w:t>The latter already led to a clash last year between the government and President Duda after foreign minister Radosław Sikorski dismissed 50 PiS-era ambassadors and installed interim embassy “heads” in their place. Among them was Bogdan Klich, who now represents Poland in the US.</w:t>
      </w:r>
    </w:p>
    <w:p w14:paraId="440EB001" w14:textId="77777777" w:rsidR="0092433A" w:rsidRPr="007A1D5C" w:rsidRDefault="0092433A" w:rsidP="0092433A">
      <w:pPr>
        <w:rPr>
          <w:sz w:val="16"/>
        </w:rPr>
      </w:pPr>
      <w:r w:rsidRPr="007A1D5C">
        <w:rPr>
          <w:rStyle w:val="StyleUnderline"/>
        </w:rPr>
        <w:t xml:space="preserve">Since Nawrocki’s election win, PiS has been pushing for the presidential cabinet to reclaim control over the </w:t>
      </w:r>
      <w:r w:rsidRPr="007A1D5C">
        <w:rPr>
          <w:rStyle w:val="Emphasis"/>
        </w:rPr>
        <w:t>US ambassadorial appointment</w:t>
      </w:r>
      <w:r w:rsidRPr="007A1D5C">
        <w:rPr>
          <w:sz w:val="16"/>
        </w:rPr>
        <w:t xml:space="preserve">, </w:t>
      </w:r>
      <w:r w:rsidRPr="007A1D5C">
        <w:rPr>
          <w:rStyle w:val="StyleUnderline"/>
        </w:rPr>
        <w:t xml:space="preserve">pointing to </w:t>
      </w:r>
      <w:r w:rsidRPr="007A1D5C">
        <w:rPr>
          <w:rStyle w:val="Emphasis"/>
        </w:rPr>
        <w:t>Nawrocki’s</w:t>
      </w:r>
      <w:r w:rsidRPr="007A1D5C">
        <w:rPr>
          <w:rStyle w:val="StyleUnderline"/>
        </w:rPr>
        <w:t xml:space="preserve"> </w:t>
      </w:r>
      <w:r w:rsidRPr="007A1D5C">
        <w:rPr>
          <w:rStyle w:val="Emphasis"/>
        </w:rPr>
        <w:t>ties</w:t>
      </w:r>
      <w:r w:rsidRPr="007A1D5C">
        <w:rPr>
          <w:rStyle w:val="StyleUnderline"/>
        </w:rPr>
        <w:t xml:space="preserve"> with Donald </w:t>
      </w:r>
      <w:r w:rsidRPr="007A1D5C">
        <w:rPr>
          <w:rStyle w:val="Emphasis"/>
        </w:rPr>
        <w:t>Trump</w:t>
      </w:r>
      <w:r w:rsidRPr="007A1D5C">
        <w:rPr>
          <w:sz w:val="16"/>
        </w:rPr>
        <w:t>, with whom he met during his campaign, in contrast to Klich’s public criticism of the US president. Sikorski has also admitted that Nawrocki will help improve Poland’s relations with the Trump administration.</w:t>
      </w:r>
    </w:p>
    <w:p w14:paraId="0282F3CE" w14:textId="77777777" w:rsidR="0092433A" w:rsidRPr="007A1D5C" w:rsidRDefault="0092433A" w:rsidP="0092433A">
      <w:pPr>
        <w:rPr>
          <w:sz w:val="16"/>
        </w:rPr>
      </w:pPr>
      <w:r w:rsidRPr="007A1D5C">
        <w:rPr>
          <w:sz w:val="16"/>
        </w:rPr>
        <w:t>Poland’s president-elect may seek greater influence in other areas of foreign representation. “Nawrocki could, for example, based on legislation introduced under PiS in 2023, demand that he represent Poland at EU summits,” Buras says, adding that this would create another chapter in the ongoing rule-of-law crisis, as the government refuses to accept the legality of the law in question.</w:t>
      </w:r>
    </w:p>
    <w:p w14:paraId="74CFC65A" w14:textId="77777777" w:rsidR="0092433A" w:rsidRPr="007A1D5C" w:rsidRDefault="0092433A" w:rsidP="0092433A">
      <w:pPr>
        <w:rPr>
          <w:sz w:val="16"/>
        </w:rPr>
      </w:pPr>
      <w:r w:rsidRPr="007A1D5C">
        <w:rPr>
          <w:sz w:val="16"/>
        </w:rPr>
        <w:t>Trump, Europe, or both?</w:t>
      </w:r>
    </w:p>
    <w:p w14:paraId="61F96474" w14:textId="77777777" w:rsidR="0092433A" w:rsidRPr="007A1D5C" w:rsidRDefault="0092433A" w:rsidP="0092433A">
      <w:pPr>
        <w:rPr>
          <w:sz w:val="16"/>
        </w:rPr>
      </w:pPr>
      <w:r w:rsidRPr="007A1D5C">
        <w:rPr>
          <w:rStyle w:val="StyleUnderline"/>
        </w:rPr>
        <w:t xml:space="preserve">A </w:t>
      </w:r>
      <w:r w:rsidRPr="007A1D5C">
        <w:rPr>
          <w:rStyle w:val="Emphasis"/>
        </w:rPr>
        <w:t>cross-partisan political consensus</w:t>
      </w:r>
      <w:r w:rsidRPr="007A1D5C">
        <w:rPr>
          <w:rStyle w:val="StyleUnderline"/>
        </w:rPr>
        <w:t xml:space="preserve"> viewing the US as a </w:t>
      </w:r>
      <w:r w:rsidRPr="007A1D5C">
        <w:rPr>
          <w:rStyle w:val="Emphasis"/>
        </w:rPr>
        <w:t>key ally still exists</w:t>
      </w:r>
      <w:r w:rsidRPr="007A1D5C">
        <w:rPr>
          <w:rStyle w:val="StyleUnderline"/>
        </w:rPr>
        <w:t xml:space="preserve"> in </w:t>
      </w:r>
      <w:r w:rsidRPr="007A1D5C">
        <w:rPr>
          <w:rStyle w:val="Emphasis"/>
        </w:rPr>
        <w:t>Poland</w:t>
      </w:r>
      <w:r w:rsidRPr="007A1D5C">
        <w:rPr>
          <w:sz w:val="16"/>
        </w:rPr>
        <w:t>, but disagreements centre on how to keep Washington on Warsaw’s side, Buras says.</w:t>
      </w:r>
    </w:p>
    <w:p w14:paraId="378FAD5A" w14:textId="77777777" w:rsidR="0092433A" w:rsidRDefault="0092433A" w:rsidP="0092433A">
      <w:pPr>
        <w:rPr>
          <w:sz w:val="16"/>
        </w:rPr>
      </w:pPr>
      <w:r w:rsidRPr="007A1D5C">
        <w:rPr>
          <w:sz w:val="16"/>
        </w:rPr>
        <w:t>“</w:t>
      </w:r>
      <w:r w:rsidRPr="007A1D5C">
        <w:rPr>
          <w:rStyle w:val="Emphasis"/>
        </w:rPr>
        <w:t>Nawrocki</w:t>
      </w:r>
      <w:r w:rsidRPr="007A1D5C">
        <w:rPr>
          <w:rStyle w:val="StyleUnderline"/>
        </w:rPr>
        <w:t xml:space="preserve"> will, through actions and rhetoric, prioritise the need for close, </w:t>
      </w:r>
      <w:r w:rsidRPr="007A1D5C">
        <w:rPr>
          <w:rStyle w:val="Emphasis"/>
        </w:rPr>
        <w:t>direct cooperation</w:t>
      </w:r>
      <w:r w:rsidRPr="007A1D5C">
        <w:rPr>
          <w:rStyle w:val="StyleUnderline"/>
        </w:rPr>
        <w:t xml:space="preserve"> with President </w:t>
      </w:r>
      <w:r w:rsidRPr="007A1D5C">
        <w:rPr>
          <w:rStyle w:val="Emphasis"/>
        </w:rPr>
        <w:t>Trump</w:t>
      </w:r>
      <w:r w:rsidRPr="007A1D5C">
        <w:rPr>
          <w:sz w:val="16"/>
        </w:rPr>
        <w:t>, potentially at the expense of relations with EU partners,” he explains. By contrast, Tusk has so far sought to keep the US as a guarantor of European and Polish security by “strengthening the EU, also through its [common] defence policy”.</w:t>
      </w:r>
    </w:p>
    <w:p w14:paraId="1DFA2F29" w14:textId="77777777" w:rsidR="0092433A" w:rsidRPr="00300BD3" w:rsidRDefault="0092433A" w:rsidP="0092433A"/>
    <w:p w14:paraId="4B65F3A9" w14:textId="77777777" w:rsidR="00300BD3" w:rsidRDefault="00300BD3" w:rsidP="00300BD3">
      <w:pPr>
        <w:pStyle w:val="Heading4"/>
      </w:pPr>
      <w:r>
        <w:t xml:space="preserve">Poland trusts US security for now but doesn’t have full faith in Trump and wants nuclear weapons for further guarantees. </w:t>
      </w:r>
    </w:p>
    <w:p w14:paraId="21417DD4" w14:textId="77777777" w:rsidR="00300BD3" w:rsidRDefault="00300BD3" w:rsidP="00300BD3">
      <w:pPr>
        <w:rPr>
          <w:rFonts w:eastAsia="Aptos"/>
        </w:rPr>
      </w:pPr>
      <w:r>
        <w:rPr>
          <w:rFonts w:eastAsia="Aptos"/>
          <w:b/>
          <w:bCs/>
          <w:sz w:val="26"/>
        </w:rPr>
        <w:t>Magierowski</w:t>
      </w:r>
      <w:r w:rsidRPr="00F4470A">
        <w:rPr>
          <w:rFonts w:eastAsia="Aptos"/>
          <w:b/>
          <w:bCs/>
          <w:sz w:val="26"/>
        </w:rPr>
        <w:t xml:space="preserve"> </w:t>
      </w:r>
      <w:r>
        <w:rPr>
          <w:rFonts w:eastAsia="Aptos"/>
          <w:b/>
          <w:bCs/>
          <w:sz w:val="26"/>
        </w:rPr>
        <w:t>‘25</w:t>
      </w:r>
      <w:r w:rsidRPr="00F4470A">
        <w:rPr>
          <w:rFonts w:eastAsia="Aptos"/>
        </w:rPr>
        <w:t xml:space="preserve"> [</w:t>
      </w:r>
      <w:r>
        <w:rPr>
          <w:rFonts w:eastAsia="Aptos"/>
        </w:rPr>
        <w:t>Marek</w:t>
      </w:r>
      <w:r w:rsidRPr="00F4470A">
        <w:rPr>
          <w:rFonts w:eastAsia="Aptos"/>
        </w:rPr>
        <w:t>; Ma</w:t>
      </w:r>
      <w:r>
        <w:rPr>
          <w:rFonts w:eastAsia="Aptos"/>
        </w:rPr>
        <w:t>rch 14</w:t>
      </w:r>
      <w:r w:rsidRPr="00F4470A">
        <w:rPr>
          <w:rFonts w:eastAsia="Aptos"/>
        </w:rPr>
        <w:t xml:space="preserve">; </w:t>
      </w:r>
      <w:r w:rsidRPr="00171F5D">
        <w:rPr>
          <w:color w:val="000000"/>
        </w:rPr>
        <w:t>Marek Magierowski is a nonresident senior fellow with the Atlantic Council’s Europe Center.</w:t>
      </w:r>
      <w:r w:rsidRPr="00171F5D">
        <w:rPr>
          <w:b/>
          <w:bCs/>
        </w:rPr>
        <w:t xml:space="preserve"> </w:t>
      </w:r>
      <w:r w:rsidRPr="00C75219">
        <w:rPr>
          <w:rFonts w:eastAsia="Times New Roman"/>
          <w:color w:val="000000"/>
        </w:rPr>
        <w:t xml:space="preserve">Magierowski is a long-serving diplomat with three decades of experience working in the fields </w:t>
      </w:r>
      <w:r w:rsidRPr="00171F5D">
        <w:rPr>
          <w:rFonts w:eastAsia="Times New Roman"/>
          <w:color w:val="000000"/>
        </w:rPr>
        <w:t>of journalism</w:t>
      </w:r>
      <w:r w:rsidRPr="00C75219">
        <w:rPr>
          <w:rFonts w:eastAsia="Times New Roman"/>
          <w:color w:val="000000"/>
        </w:rPr>
        <w:t>, politics, and international affairs. Most recently, Magierowski served as Poland’s ambassador to the United States. Previously, between 2018 and 2021, he served as Poland’s ambassador to Israel and also held the role of deputy foreign minister, specializing in economic diplomacy and relations with the United States, Latin America, and Asia. From 2015 to 2017, he served as head of the Press Office and spokesperson for the president of Poland, overseeing strategic communication and public engagement.</w:t>
      </w:r>
      <w:r>
        <w:rPr>
          <w:b/>
          <w:bCs/>
        </w:rPr>
        <w:t xml:space="preserve"> </w:t>
      </w:r>
      <w:r w:rsidRPr="00C75219">
        <w:rPr>
          <w:rFonts w:eastAsia="Times New Roman"/>
          <w:color w:val="000000"/>
        </w:rPr>
        <w:t>Magierowski’s diplomatic career has entailed work on foreign policy, global security, and transatlantic relations, with an additional focus on the Middle East, the global economy, and Cold War history. His publications include the book </w:t>
      </w:r>
      <w:r w:rsidRPr="00C75219">
        <w:rPr>
          <w:rFonts w:eastAsia="Times New Roman"/>
          <w:i/>
          <w:iCs/>
          <w:color w:val="000000"/>
        </w:rPr>
        <w:t>Exhausted</w:t>
      </w:r>
      <w:r w:rsidRPr="00C75219">
        <w:rPr>
          <w:rFonts w:eastAsia="Times New Roman"/>
          <w:color w:val="000000"/>
        </w:rPr>
        <w:t>, which concerns the European Union’s financial crisis, as well as numerous op-eds, essays, and media appearances. He is fluent in multiple languages, including German, French, Italian, Hebrew, Spanish, Portuguese.Before beginning his diplomatic career, Magierowski was a journalist. He served as deputy editor in chief of </w:t>
      </w:r>
      <w:r w:rsidRPr="00C75219">
        <w:rPr>
          <w:rFonts w:eastAsia="Times New Roman"/>
          <w:i/>
          <w:iCs/>
          <w:color w:val="000000"/>
        </w:rPr>
        <w:t>Rzeczpospolita</w:t>
      </w:r>
      <w:r w:rsidRPr="00C75219">
        <w:rPr>
          <w:rFonts w:eastAsia="Times New Roman"/>
          <w:color w:val="000000"/>
        </w:rPr>
        <w:t> and</w:t>
      </w:r>
      <w:r w:rsidRPr="00C75219">
        <w:rPr>
          <w:rFonts w:eastAsia="Times New Roman"/>
          <w:i/>
          <w:iCs/>
          <w:color w:val="000000"/>
        </w:rPr>
        <w:t> Forum</w:t>
      </w:r>
      <w:r w:rsidRPr="00C75219">
        <w:rPr>
          <w:rFonts w:eastAsia="Times New Roman"/>
          <w:color w:val="000000"/>
        </w:rPr>
        <w:t> and as foreign desk editor for </w:t>
      </w:r>
      <w:r w:rsidRPr="00C75219">
        <w:rPr>
          <w:rFonts w:eastAsia="Times New Roman"/>
          <w:i/>
          <w:iCs/>
          <w:color w:val="000000"/>
        </w:rPr>
        <w:t>Newsweek Polska</w:t>
      </w:r>
      <w:r w:rsidRPr="00C75219">
        <w:rPr>
          <w:rFonts w:eastAsia="Times New Roman"/>
          <w:color w:val="000000"/>
        </w:rPr>
        <w:t>. He holds a master’s degree in Hispanic studies from Adam Mickiewicz University in Poznań</w:t>
      </w:r>
      <w:r w:rsidRPr="00171F5D">
        <w:rPr>
          <w:rFonts w:eastAsia="Aptos"/>
        </w:rPr>
        <w:t>;</w:t>
      </w:r>
      <w:r w:rsidRPr="00F4470A">
        <w:rPr>
          <w:rFonts w:eastAsia="Aptos"/>
        </w:rPr>
        <w:t xml:space="preserve"> The </w:t>
      </w:r>
      <w:r>
        <w:rPr>
          <w:rFonts w:eastAsia="Aptos"/>
        </w:rPr>
        <w:t>Atlantic Council</w:t>
      </w:r>
      <w:r w:rsidRPr="00F4470A">
        <w:rPr>
          <w:rFonts w:eastAsia="Aptos"/>
        </w:rPr>
        <w:t>, “</w:t>
      </w:r>
      <w:r>
        <w:rPr>
          <w:rFonts w:eastAsia="Aptos"/>
        </w:rPr>
        <w:t>Why Poland’s President wants US Nuclear Weapons</w:t>
      </w:r>
      <w:r w:rsidRPr="00F4470A">
        <w:rPr>
          <w:rFonts w:eastAsia="Aptos"/>
        </w:rPr>
        <w:t>,”</w:t>
      </w:r>
      <w:r w:rsidRPr="008C78C8">
        <w:t xml:space="preserve"> </w:t>
      </w:r>
      <w:r w:rsidRPr="008C78C8">
        <w:rPr>
          <w:rFonts w:eastAsia="Aptos"/>
        </w:rPr>
        <w:t>https://www.atlanticcouncil.org/blogs/new-atlanticist/why-polands-president-wants-us-nuclear-weapons/</w:t>
      </w:r>
      <w:r w:rsidRPr="00F4470A">
        <w:rPr>
          <w:rFonts w:eastAsia="Aptos"/>
        </w:rPr>
        <w:t xml:space="preserve">] </w:t>
      </w:r>
    </w:p>
    <w:p w14:paraId="6884E2EA" w14:textId="77777777" w:rsidR="00300BD3" w:rsidRPr="000343F6" w:rsidRDefault="00300BD3" w:rsidP="00300BD3">
      <w:pPr>
        <w:rPr>
          <w:b/>
          <w:bCs/>
        </w:rPr>
      </w:pPr>
      <w:r w:rsidRPr="008C78C8">
        <w:rPr>
          <w:rFonts w:eastAsia="Times New Roman"/>
          <w:color w:val="000000"/>
          <w:sz w:val="24"/>
        </w:rPr>
        <w:br/>
      </w:r>
      <w:r w:rsidRPr="008C78C8">
        <w:rPr>
          <w:rFonts w:eastAsia="Times New Roman"/>
          <w:color w:val="000000"/>
          <w:sz w:val="16"/>
          <w:szCs w:val="16"/>
        </w:rPr>
        <w:t xml:space="preserve">The ruling liberal coalition, headed by Prime Minister Donald </w:t>
      </w:r>
      <w:r w:rsidRPr="008C78C8">
        <w:rPr>
          <w:rFonts w:eastAsia="Times New Roman"/>
          <w:color w:val="000000"/>
          <w:u w:val="single"/>
        </w:rPr>
        <w:t>Tusk, has always been more inclined to reinforce ties with European Union (EU) partners, partially and implicitly at the expense of Poland’s bilateral bond with the United States</w:t>
      </w:r>
      <w:r w:rsidRPr="008C78C8">
        <w:rPr>
          <w:rFonts w:eastAsia="Times New Roman"/>
          <w:color w:val="000000"/>
        </w:rPr>
        <w:t xml:space="preserve">. </w:t>
      </w:r>
      <w:r w:rsidRPr="008C78C8">
        <w:rPr>
          <w:rFonts w:eastAsia="Times New Roman"/>
          <w:color w:val="000000"/>
          <w:sz w:val="16"/>
          <w:szCs w:val="16"/>
        </w:rPr>
        <w:t>Hence, for instance, the Polish government’s efforts to reinvigorate the Weimar Triangle (a diplomatic format comprising Poland, France, and Germany), as well as its more</w:t>
      </w:r>
      <w:r w:rsidRPr="008C78C8">
        <w:rPr>
          <w:rFonts w:eastAsia="Times New Roman"/>
          <w:color w:val="000000"/>
        </w:rPr>
        <w:t xml:space="preserve"> </w:t>
      </w:r>
      <w:r w:rsidRPr="008C78C8">
        <w:rPr>
          <w:rFonts w:eastAsia="Times New Roman"/>
          <w:color w:val="000000"/>
          <w:u w:val="single"/>
        </w:rPr>
        <w:t>sympathetic approach to the intentions of Paris and Berlin to render Europe more autonomous—both politically and militarily—and less dependent on Washington</w:t>
      </w:r>
      <w:r w:rsidRPr="008C78C8">
        <w:rPr>
          <w:rFonts w:eastAsia="Times New Roman"/>
          <w:color w:val="000000"/>
        </w:rPr>
        <w:t xml:space="preserve">. </w:t>
      </w:r>
      <w:r w:rsidRPr="008C78C8">
        <w:rPr>
          <w:rFonts w:eastAsia="Times New Roman"/>
          <w:color w:val="000000"/>
          <w:sz w:val="16"/>
          <w:szCs w:val="16"/>
        </w:rPr>
        <w:t>Conversely, the previous Law and Justice party government under Prime Minister Mateusz Morawiecki maintained strained relations with Brussels and kept a critical attitude toward Germany. At the same time, it enjoyed a thriving relationship with both the Trump and Biden administrations in Washington.</w:t>
      </w:r>
      <w:r w:rsidRPr="00795A21">
        <w:rPr>
          <w:rFonts w:eastAsia="Times New Roman"/>
          <w:color w:val="000000"/>
          <w:sz w:val="16"/>
          <w:szCs w:val="16"/>
        </w:rPr>
        <w:t xml:space="preserve"> </w:t>
      </w:r>
      <w:r w:rsidRPr="008C78C8">
        <w:rPr>
          <w:rFonts w:eastAsia="Times New Roman"/>
          <w:color w:val="000000"/>
          <w:sz w:val="16"/>
          <w:szCs w:val="16"/>
        </w:rPr>
        <w:t>Today, the</w:t>
      </w:r>
      <w:r w:rsidRPr="008C78C8">
        <w:rPr>
          <w:rFonts w:eastAsia="Times New Roman"/>
          <w:color w:val="000000"/>
        </w:rPr>
        <w:t xml:space="preserve"> </w:t>
      </w:r>
      <w:r w:rsidRPr="008C78C8">
        <w:rPr>
          <w:rFonts w:eastAsia="Times New Roman"/>
          <w:color w:val="000000"/>
          <w:u w:val="single"/>
        </w:rPr>
        <w:t>right-wing opposition harshly chastises the coalition in power for its “excessively pro-European tilt,” accusing Tusk of deliberately trying to “push America out of Europe,” in tandem with his German and French colleagues.</w:t>
      </w:r>
      <w:r w:rsidRPr="008C78C8">
        <w:rPr>
          <w:rFonts w:eastAsia="Times New Roman"/>
          <w:color w:val="000000"/>
        </w:rPr>
        <w:t xml:space="preserve"> </w:t>
      </w:r>
      <w:r w:rsidRPr="008C78C8">
        <w:rPr>
          <w:rFonts w:eastAsia="Times New Roman"/>
          <w:color w:val="000000"/>
          <w:sz w:val="16"/>
          <w:szCs w:val="16"/>
        </w:rPr>
        <w:t>On the other hand, government officials and majority members of parliament lambast their political rivals for being “blindly Trumpian.” This divergence is one of the main themes of the upcoming presidential election in Poland, the first round of which is scheduled for May 18. In this election, the pro-European mayor of Warsaw, Rafał Trzaskowski, will compete with the pro-American conservative candidate, Karol Nawrocki. (My apologies for the rather simplistic definitions, but they largely reflect the two contenders’ foreign policy views.)</w:t>
      </w:r>
      <w:r w:rsidRPr="00795A21">
        <w:rPr>
          <w:rFonts w:eastAsia="Times New Roman"/>
          <w:color w:val="000000"/>
          <w:sz w:val="16"/>
          <w:szCs w:val="16"/>
        </w:rPr>
        <w:t xml:space="preserve"> </w:t>
      </w:r>
      <w:r w:rsidRPr="008C78C8">
        <w:rPr>
          <w:rFonts w:eastAsia="Times New Roman"/>
          <w:color w:val="000000"/>
          <w:sz w:val="16"/>
          <w:szCs w:val="16"/>
        </w:rPr>
        <w:t>Therefore, the Polish president’s recent statements should be interpreted in a broader context of internal politics. Duda, elected ten years ago on a moderately conservative ticket and constitutionally barred from a third term, has been remarkably pro-American during his time in office. And since Trump’s second inauguration,</w:t>
      </w:r>
      <w:r w:rsidRPr="008C78C8">
        <w:rPr>
          <w:rFonts w:eastAsia="Times New Roman"/>
          <w:color w:val="000000"/>
        </w:rPr>
        <w:t xml:space="preserve"> </w:t>
      </w:r>
      <w:r w:rsidRPr="008C78C8">
        <w:rPr>
          <w:rFonts w:eastAsia="Times New Roman"/>
          <w:color w:val="000000"/>
          <w:u w:val="single"/>
        </w:rPr>
        <w:t>he has been adamant about the necessity of upholding excellent relations with the United States</w:t>
      </w:r>
      <w:r w:rsidRPr="008C78C8">
        <w:rPr>
          <w:rFonts w:eastAsia="Times New Roman"/>
          <w:color w:val="000000"/>
        </w:rPr>
        <w:t xml:space="preserve">. </w:t>
      </w:r>
      <w:r w:rsidRPr="008C78C8">
        <w:rPr>
          <w:rFonts w:eastAsia="Times New Roman"/>
          <w:color w:val="000000"/>
          <w:sz w:val="16"/>
          <w:szCs w:val="16"/>
        </w:rPr>
        <w:t>In the above-mentioned interviews, Duda was subtle enough to simultaneously praise French President Emmanuel Macron’s recent</w:t>
      </w:r>
      <w:r w:rsidRPr="00795A21">
        <w:rPr>
          <w:rFonts w:eastAsia="Times New Roman"/>
          <w:color w:val="000000"/>
          <w:sz w:val="16"/>
          <w:szCs w:val="16"/>
        </w:rPr>
        <w:t xml:space="preserve"> suggestion</w:t>
      </w:r>
      <w:r w:rsidRPr="008C78C8">
        <w:rPr>
          <w:rFonts w:eastAsia="Times New Roman"/>
          <w:color w:val="000000"/>
          <w:sz w:val="16"/>
          <w:szCs w:val="16"/>
        </w:rPr>
        <w:t xml:space="preserve"> of unfolding the French atomic umbrella over other European NATO members. Nevertheless, the Polish president’s message was straightforward: </w:t>
      </w:r>
      <w:r w:rsidRPr="008C78C8">
        <w:rPr>
          <w:rFonts w:eastAsia="Times New Roman"/>
          <w:color w:val="000000"/>
          <w:u w:val="single"/>
        </w:rPr>
        <w:t>Nowadays, we need US military presence on NATO’s eastern flank more than ever—even in the extreme and apparently provocative form of nuclear warheads</w:t>
      </w:r>
      <w:r w:rsidRPr="008C78C8">
        <w:rPr>
          <w:rFonts w:eastAsia="Times New Roman"/>
          <w:color w:val="000000"/>
        </w:rPr>
        <w:t>.</w:t>
      </w:r>
      <w:r w:rsidRPr="008C78C8">
        <w:rPr>
          <w:rFonts w:eastAsia="Times New Roman"/>
          <w:color w:val="000000"/>
          <w:sz w:val="16"/>
          <w:szCs w:val="16"/>
        </w:rPr>
        <w:t xml:space="preserve"> It was a message aimed as well at the domestic audience and the government: </w:t>
      </w:r>
      <w:r w:rsidRPr="008C78C8">
        <w:rPr>
          <w:rFonts w:eastAsia="Times New Roman"/>
          <w:color w:val="000000"/>
          <w:u w:val="single"/>
        </w:rPr>
        <w:t>You may dislike Trump’s policies, and in particular his animus toward the EU, but turning our back on the United States now would be preposterous and suicidal</w:t>
      </w:r>
      <w:r w:rsidRPr="008C78C8">
        <w:rPr>
          <w:rFonts w:eastAsia="Times New Roman"/>
          <w:color w:val="000000"/>
        </w:rPr>
        <w:t xml:space="preserve">. </w:t>
      </w:r>
      <w:r w:rsidRPr="008C78C8">
        <w:rPr>
          <w:rFonts w:eastAsia="Times New Roman"/>
          <w:color w:val="000000"/>
          <w:sz w:val="16"/>
          <w:szCs w:val="16"/>
        </w:rPr>
        <w:t xml:space="preserve">For Duda and his fellow Polish right-wingers, </w:t>
      </w:r>
      <w:r w:rsidRPr="008C78C8">
        <w:rPr>
          <w:rFonts w:eastAsia="Times New Roman"/>
          <w:color w:val="000000"/>
          <w:u w:val="single"/>
        </w:rPr>
        <w:t>European “autonomy” remains a mirage</w:t>
      </w:r>
      <w:r w:rsidRPr="008C78C8">
        <w:rPr>
          <w:rFonts w:eastAsia="Times New Roman"/>
          <w:color w:val="000000"/>
        </w:rPr>
        <w:t>,</w:t>
      </w:r>
      <w:r w:rsidRPr="008C78C8">
        <w:rPr>
          <w:rFonts w:eastAsia="Times New Roman"/>
          <w:color w:val="000000"/>
          <w:sz w:val="16"/>
          <w:szCs w:val="16"/>
        </w:rPr>
        <w:t xml:space="preserve"> an intriguing yet elusive ambition, at least for the time </w:t>
      </w:r>
      <w:r w:rsidRPr="00795A21">
        <w:rPr>
          <w:rFonts w:eastAsia="Times New Roman"/>
          <w:color w:val="000000"/>
          <w:sz w:val="16"/>
          <w:szCs w:val="16"/>
        </w:rPr>
        <w:t>being. In</w:t>
      </w:r>
      <w:r w:rsidRPr="008C78C8">
        <w:rPr>
          <w:rFonts w:eastAsia="Times New Roman"/>
          <w:color w:val="000000"/>
          <w:sz w:val="16"/>
          <w:szCs w:val="16"/>
        </w:rPr>
        <w:t xml:space="preserve"> a nutshell: </w:t>
      </w:r>
      <w:r w:rsidRPr="008C78C8">
        <w:rPr>
          <w:rFonts w:eastAsia="Times New Roman"/>
          <w:color w:val="000000"/>
          <w:u w:val="single"/>
        </w:rPr>
        <w:t>it’s not a choice between Trump’s nukes and Macron’s umbrella. Poles would be happiest having both</w:t>
      </w:r>
      <w:r w:rsidRPr="008C78C8">
        <w:rPr>
          <w:rFonts w:eastAsia="Times New Roman"/>
          <w:color w:val="000000"/>
        </w:rPr>
        <w:t xml:space="preserve">. </w:t>
      </w:r>
      <w:r w:rsidRPr="00795A21">
        <w:rPr>
          <w:rFonts w:eastAsia="Times New Roman"/>
          <w:color w:val="000000"/>
          <w:sz w:val="16"/>
          <w:szCs w:val="16"/>
        </w:rPr>
        <w:t>Earlier</w:t>
      </w:r>
      <w:r w:rsidRPr="008C78C8">
        <w:rPr>
          <w:rFonts w:eastAsia="Times New Roman"/>
          <w:color w:val="000000"/>
          <w:sz w:val="16"/>
          <w:szCs w:val="16"/>
        </w:rPr>
        <w:t xml:space="preserve"> this week, Polish President Andrzej Duda overtly proposed that </w:t>
      </w:r>
      <w:r w:rsidRPr="008C78C8">
        <w:rPr>
          <w:rFonts w:eastAsia="Times New Roman"/>
          <w:color w:val="000000"/>
          <w:u w:val="single"/>
        </w:rPr>
        <w:t>US nuclear warheads be deployed on Polish soil</w:t>
      </w:r>
      <w:r w:rsidRPr="008C78C8">
        <w:rPr>
          <w:rFonts w:eastAsia="Times New Roman"/>
          <w:color w:val="000000"/>
        </w:rPr>
        <w:t xml:space="preserve">. </w:t>
      </w:r>
      <w:r w:rsidRPr="008C78C8">
        <w:rPr>
          <w:rFonts w:eastAsia="Times New Roman"/>
          <w:color w:val="000000"/>
          <w:sz w:val="16"/>
          <w:szCs w:val="16"/>
        </w:rPr>
        <w:t xml:space="preserve">“The borders of NATO moved east in 1999, so </w:t>
      </w:r>
      <w:r w:rsidRPr="008C78C8">
        <w:rPr>
          <w:rFonts w:eastAsia="Times New Roman"/>
          <w:color w:val="000000"/>
          <w:u w:val="single"/>
        </w:rPr>
        <w:t>twenty-six years later there should also be a shift of the NATO infrastructure east</w:t>
      </w:r>
      <w:r w:rsidRPr="008C78C8">
        <w:rPr>
          <w:rFonts w:eastAsia="Times New Roman"/>
          <w:color w:val="000000"/>
        </w:rPr>
        <w:t xml:space="preserve">,” </w:t>
      </w:r>
      <w:r w:rsidRPr="008C78C8">
        <w:rPr>
          <w:rFonts w:eastAsia="Times New Roman"/>
          <w:color w:val="000000"/>
          <w:sz w:val="16"/>
          <w:szCs w:val="16"/>
        </w:rPr>
        <w:t>Duda said in an</w:t>
      </w:r>
      <w:r w:rsidRPr="00795A21">
        <w:rPr>
          <w:rFonts w:eastAsia="Times New Roman"/>
          <w:color w:val="000000"/>
          <w:sz w:val="16"/>
          <w:szCs w:val="16"/>
        </w:rPr>
        <w:t xml:space="preserve"> interview </w:t>
      </w:r>
      <w:r w:rsidRPr="008C78C8">
        <w:rPr>
          <w:rFonts w:eastAsia="Times New Roman"/>
          <w:color w:val="000000"/>
          <w:sz w:val="16"/>
          <w:szCs w:val="16"/>
        </w:rPr>
        <w:t>with the </w:t>
      </w:r>
      <w:r w:rsidRPr="008C78C8">
        <w:rPr>
          <w:rFonts w:eastAsia="Times New Roman"/>
          <w:i/>
          <w:iCs/>
          <w:color w:val="000000"/>
          <w:sz w:val="16"/>
          <w:szCs w:val="16"/>
        </w:rPr>
        <w:t>Financial Times.</w:t>
      </w:r>
      <w:r w:rsidRPr="008C78C8">
        <w:rPr>
          <w:rFonts w:eastAsia="Times New Roman"/>
          <w:color w:val="000000"/>
          <w:sz w:val="16"/>
          <w:szCs w:val="16"/>
        </w:rPr>
        <w:t> “I think it’s not only that the time has come, but that</w:t>
      </w:r>
      <w:r w:rsidRPr="008C78C8">
        <w:rPr>
          <w:rFonts w:eastAsia="Times New Roman"/>
          <w:color w:val="000000"/>
        </w:rPr>
        <w:t xml:space="preserve"> </w:t>
      </w:r>
      <w:r w:rsidRPr="008C78C8">
        <w:rPr>
          <w:rFonts w:eastAsia="Times New Roman"/>
          <w:color w:val="000000"/>
          <w:u w:val="single"/>
        </w:rPr>
        <w:t>it would be safer if [nuclear] weapons were already here</w:t>
      </w:r>
      <w:r w:rsidRPr="008C78C8">
        <w:rPr>
          <w:rFonts w:eastAsia="Times New Roman"/>
          <w:color w:val="000000"/>
        </w:rPr>
        <w:t xml:space="preserve">.” </w:t>
      </w:r>
      <w:r w:rsidRPr="008C78C8">
        <w:rPr>
          <w:rFonts w:eastAsia="Times New Roman"/>
          <w:color w:val="000000"/>
          <w:sz w:val="16"/>
          <w:szCs w:val="16"/>
        </w:rPr>
        <w:t>The following day, he</w:t>
      </w:r>
      <w:r w:rsidRPr="00795A21">
        <w:rPr>
          <w:rFonts w:eastAsia="Times New Roman"/>
          <w:color w:val="000000"/>
          <w:sz w:val="16"/>
          <w:szCs w:val="16"/>
        </w:rPr>
        <w:t xml:space="preserve"> repeated</w:t>
      </w:r>
      <w:r w:rsidRPr="008C78C8">
        <w:rPr>
          <w:rFonts w:eastAsia="Times New Roman"/>
          <w:color w:val="000000"/>
          <w:sz w:val="16"/>
          <w:szCs w:val="16"/>
        </w:rPr>
        <w:t> the assertion to the BBC: “Every strategic kind of infrastructure,</w:t>
      </w:r>
      <w:r w:rsidRPr="008C78C8">
        <w:rPr>
          <w:rFonts w:eastAsia="Times New Roman"/>
          <w:color w:val="000000"/>
        </w:rPr>
        <w:t xml:space="preserve"> </w:t>
      </w:r>
      <w:r w:rsidRPr="008C78C8">
        <w:rPr>
          <w:rFonts w:eastAsia="Times New Roman"/>
          <w:color w:val="000000"/>
          <w:u w:val="single"/>
        </w:rPr>
        <w:t>American and NATO infrastructure</w:t>
      </w:r>
      <w:r w:rsidRPr="008C78C8">
        <w:rPr>
          <w:rFonts w:eastAsia="Times New Roman"/>
          <w:color w:val="000000"/>
        </w:rPr>
        <w:t xml:space="preserve">, </w:t>
      </w:r>
      <w:r w:rsidRPr="008C78C8">
        <w:rPr>
          <w:rFonts w:eastAsia="Times New Roman"/>
          <w:color w:val="000000"/>
          <w:sz w:val="16"/>
          <w:szCs w:val="16"/>
        </w:rPr>
        <w:t>which we have on our soil</w:t>
      </w:r>
      <w:r w:rsidRPr="008C78C8">
        <w:rPr>
          <w:rFonts w:eastAsia="Times New Roman"/>
          <w:color w:val="000000"/>
        </w:rPr>
        <w:t xml:space="preserve"> </w:t>
      </w:r>
      <w:r w:rsidRPr="008C78C8">
        <w:rPr>
          <w:rFonts w:eastAsia="Times New Roman"/>
          <w:color w:val="000000"/>
          <w:u w:val="single"/>
        </w:rPr>
        <w:t>is strengthening the inclination of the US and the North Atlantic Alliance to defend this territory</w:t>
      </w:r>
      <w:r w:rsidRPr="008C78C8">
        <w:rPr>
          <w:rFonts w:eastAsia="Times New Roman"/>
          <w:color w:val="000000"/>
        </w:rPr>
        <w:t xml:space="preserve">. ” </w:t>
      </w:r>
      <w:r w:rsidRPr="00795A21">
        <w:rPr>
          <w:rFonts w:eastAsia="Times New Roman"/>
          <w:color w:val="000000"/>
          <w:sz w:val="16"/>
          <w:szCs w:val="16"/>
        </w:rPr>
        <w:t>Duda’s</w:t>
      </w:r>
      <w:r w:rsidRPr="008C78C8">
        <w:rPr>
          <w:rFonts w:eastAsia="Times New Roman"/>
          <w:color w:val="000000"/>
          <w:sz w:val="16"/>
          <w:szCs w:val="16"/>
        </w:rPr>
        <w:t xml:space="preserve"> remarks epitomize </w:t>
      </w:r>
      <w:r w:rsidRPr="008C78C8">
        <w:rPr>
          <w:rFonts w:eastAsia="Times New Roman"/>
          <w:color w:val="000000"/>
          <w:u w:val="single"/>
        </w:rPr>
        <w:t>growing uncertainty</w:t>
      </w:r>
      <w:r w:rsidRPr="008C78C8">
        <w:rPr>
          <w:rFonts w:eastAsia="Times New Roman"/>
          <w:color w:val="000000"/>
        </w:rPr>
        <w:t>,</w:t>
      </w:r>
      <w:r w:rsidRPr="008C78C8">
        <w:rPr>
          <w:rFonts w:eastAsia="Times New Roman"/>
          <w:color w:val="000000"/>
          <w:sz w:val="16"/>
          <w:szCs w:val="16"/>
        </w:rPr>
        <w:t xml:space="preserve"> or even nervousness, </w:t>
      </w:r>
      <w:r w:rsidRPr="008C78C8">
        <w:rPr>
          <w:rFonts w:eastAsia="Times New Roman"/>
          <w:color w:val="000000"/>
          <w:u w:val="single"/>
        </w:rPr>
        <w:t>among Central Europe’s political elites</w:t>
      </w:r>
      <w:r w:rsidRPr="008C78C8">
        <w:rPr>
          <w:rFonts w:eastAsia="Times New Roman"/>
          <w:color w:val="000000"/>
        </w:rPr>
        <w:t xml:space="preserve">, </w:t>
      </w:r>
      <w:r w:rsidRPr="008C78C8">
        <w:rPr>
          <w:rFonts w:eastAsia="Times New Roman"/>
          <w:color w:val="000000"/>
          <w:sz w:val="16"/>
          <w:szCs w:val="16"/>
        </w:rPr>
        <w:t>in light of an abrupt shift (glass half empty) or at least ambiguity (glass half full)</w:t>
      </w:r>
      <w:r w:rsidRPr="008C78C8">
        <w:rPr>
          <w:rFonts w:eastAsia="Times New Roman"/>
          <w:color w:val="000000"/>
        </w:rPr>
        <w:t xml:space="preserve"> </w:t>
      </w:r>
      <w:r w:rsidRPr="008C78C8">
        <w:rPr>
          <w:rFonts w:eastAsia="Times New Roman"/>
          <w:color w:val="000000"/>
          <w:u w:val="single"/>
        </w:rPr>
        <w:t>of US foreign policy under Donald Trump’s presidency</w:t>
      </w:r>
      <w:r w:rsidRPr="008C78C8">
        <w:rPr>
          <w:rFonts w:eastAsia="Times New Roman"/>
          <w:color w:val="000000"/>
        </w:rPr>
        <w:t xml:space="preserve">. </w:t>
      </w:r>
      <w:r w:rsidRPr="008C78C8">
        <w:rPr>
          <w:rFonts w:eastAsia="Times New Roman"/>
          <w:color w:val="000000"/>
          <w:sz w:val="16"/>
          <w:szCs w:val="16"/>
        </w:rPr>
        <w:t>The role of nuclear deterrence in the wider debate on Europe’s autonomous defense capabilities has become a hot topic in several capitals, especially after the recent cooling of transatlantic relations. European leaders have more or less openly expressed their concerns and misgivings about the United States’ reliability as a NATO ally.</w:t>
      </w:r>
      <w:r w:rsidRPr="00795A21">
        <w:rPr>
          <w:rFonts w:eastAsia="Times New Roman"/>
          <w:color w:val="000000"/>
          <w:sz w:val="16"/>
          <w:szCs w:val="16"/>
        </w:rPr>
        <w:t xml:space="preserve"> </w:t>
      </w:r>
      <w:r w:rsidRPr="008C78C8">
        <w:rPr>
          <w:rFonts w:eastAsia="Times New Roman"/>
          <w:color w:val="000000"/>
          <w:sz w:val="16"/>
          <w:szCs w:val="16"/>
        </w:rPr>
        <w:t>However, in the Polish case, the</w:t>
      </w:r>
      <w:r w:rsidRPr="008C78C8">
        <w:rPr>
          <w:rFonts w:eastAsia="Times New Roman"/>
          <w:color w:val="000000"/>
        </w:rPr>
        <w:t xml:space="preserve"> </w:t>
      </w:r>
      <w:r w:rsidRPr="008C78C8">
        <w:rPr>
          <w:rFonts w:eastAsia="Times New Roman"/>
          <w:color w:val="000000"/>
          <w:u w:val="single"/>
        </w:rPr>
        <w:t>ongoing discussion on the future of military cooperation with the United States has a strong domestic undercurrent</w:t>
      </w:r>
      <w:r w:rsidRPr="008C78C8">
        <w:rPr>
          <w:rFonts w:eastAsia="Times New Roman"/>
          <w:color w:val="000000"/>
        </w:rPr>
        <w:t>.</w:t>
      </w:r>
    </w:p>
    <w:p w14:paraId="4D020DFD" w14:textId="77777777" w:rsidR="00300BD3" w:rsidRPr="00171F5D" w:rsidRDefault="00300BD3" w:rsidP="00300BD3">
      <w:pPr>
        <w:spacing w:before="100" w:beforeAutospacing="1" w:after="100" w:afterAutospacing="1"/>
        <w:rPr>
          <w:rFonts w:eastAsia="Times New Roman"/>
          <w:b/>
          <w:bCs/>
          <w:color w:val="111D22"/>
        </w:rPr>
      </w:pPr>
    </w:p>
    <w:p w14:paraId="62DF7AB9" w14:textId="77777777" w:rsidR="00300BD3" w:rsidRDefault="00300BD3" w:rsidP="00300BD3">
      <w:pPr>
        <w:spacing w:before="100" w:beforeAutospacing="1" w:after="100" w:afterAutospacing="1"/>
        <w:rPr>
          <w:rFonts w:eastAsia="Times New Roman"/>
          <w:b/>
          <w:bCs/>
          <w:color w:val="111D22"/>
          <w:sz w:val="26"/>
          <w:szCs w:val="26"/>
        </w:rPr>
      </w:pPr>
    </w:p>
    <w:p w14:paraId="327406EA" w14:textId="77777777" w:rsidR="00300BD3" w:rsidRPr="004102A4" w:rsidRDefault="00300BD3" w:rsidP="00300BD3"/>
    <w:p w14:paraId="6E886F05" w14:textId="77777777" w:rsidR="004102A4" w:rsidRDefault="004102A4" w:rsidP="004102A4">
      <w:pPr>
        <w:pStyle w:val="Heading4"/>
      </w:pPr>
      <w:r>
        <w:t>US and Poland alliance and goals are high and aligned</w:t>
      </w:r>
    </w:p>
    <w:p w14:paraId="03180F20" w14:textId="77777777" w:rsidR="004102A4" w:rsidRPr="00287FC4" w:rsidRDefault="004102A4" w:rsidP="004102A4">
      <w:r w:rsidRPr="00287FC4">
        <w:t xml:space="preserve">John </w:t>
      </w:r>
      <w:r w:rsidRPr="00287FC4">
        <w:rPr>
          <w:b/>
          <w:bCs/>
          <w:sz w:val="26"/>
          <w:szCs w:val="26"/>
        </w:rPr>
        <w:t xml:space="preserve">Vandiver </w:t>
      </w:r>
      <w:r>
        <w:rPr>
          <w:b/>
          <w:bCs/>
          <w:sz w:val="26"/>
          <w:szCs w:val="26"/>
        </w:rPr>
        <w:t>5-28</w:t>
      </w:r>
      <w:r w:rsidRPr="00287FC4">
        <w:rPr>
          <w:b/>
          <w:bCs/>
        </w:rPr>
        <w:t>,</w:t>
      </w:r>
      <w:r w:rsidRPr="00287FC4">
        <w:t xml:space="preserve"> </w:t>
      </w:r>
      <w:r>
        <w:t xml:space="preserve">Report at Starts and Stripes specializing in U.S. Military; attended University of Delaware, </w:t>
      </w:r>
      <w:r w:rsidRPr="00287FC4">
        <w:t>5-28-2025, "Hegseth hosts Polish counterpart with praise for NATO ally’s high defense spending", Stars and Stripes, https://www.stripes.com/theaters/europe/2025-05-28/hegseth-praise-poland-ally-17935027.html</w:t>
      </w:r>
      <w:r>
        <w:t xml:space="preserve"> // accessed 07-14-25 // AA</w:t>
      </w:r>
    </w:p>
    <w:p w14:paraId="4D08FF4A" w14:textId="77777777" w:rsidR="004102A4" w:rsidRDefault="004102A4" w:rsidP="004102A4">
      <w:pPr>
        <w:rPr>
          <w:u w:val="single"/>
        </w:rPr>
      </w:pPr>
      <w:r w:rsidRPr="00287FC4">
        <w:rPr>
          <w:u w:val="single"/>
        </w:rPr>
        <w:t>Defense Secretary Pete Hegseth</w:t>
      </w:r>
      <w:r w:rsidRPr="00287FC4">
        <w:rPr>
          <w:sz w:val="16"/>
        </w:rPr>
        <w:t xml:space="preserve"> is calling </w:t>
      </w:r>
      <w:r w:rsidRPr="00287FC4">
        <w:rPr>
          <w:u w:val="single"/>
        </w:rPr>
        <w:t>for closer U.S. ties with Poland, praising its military investment and leadership on NATO’s eastern flank</w:t>
      </w:r>
      <w:r w:rsidRPr="00287FC4">
        <w:rPr>
          <w:sz w:val="16"/>
        </w:rPr>
        <w:t xml:space="preserve"> </w:t>
      </w:r>
      <w:r w:rsidRPr="00287FC4">
        <w:rPr>
          <w:u w:val="single"/>
        </w:rPr>
        <w:t>amid a Pentagon review that could reshape how American troops are deployed across Europe.</w:t>
      </w:r>
      <w:r>
        <w:rPr>
          <w:u w:val="single"/>
        </w:rPr>
        <w:t xml:space="preserve"> </w:t>
      </w:r>
      <w:r w:rsidRPr="00287FC4">
        <w:rPr>
          <w:u w:val="single"/>
        </w:rPr>
        <w:t>Poland is “leading the way” on military spending</w:t>
      </w:r>
      <w:r w:rsidRPr="00287FC4">
        <w:rPr>
          <w:sz w:val="16"/>
        </w:rPr>
        <w:t xml:space="preserve">, Hegseth said Tuesday during a meeting with Polish Defense Minister Wladyslaw Kosiniak-Kamysz at the Pentagon, citing the country’s push to build Europe’s largest land army. The discussions also come ahead of a NATO defense ministers meeting next week followed by a June summit of leaders in The Hague, where defense spending will be at the top of the agenda. </w:t>
      </w:r>
      <w:r w:rsidRPr="00287FC4">
        <w:rPr>
          <w:u w:val="single"/>
        </w:rPr>
        <w:t>“We don’t have to encourage Poland,”</w:t>
      </w:r>
      <w:r w:rsidRPr="00287FC4">
        <w:rPr>
          <w:sz w:val="16"/>
        </w:rPr>
        <w:t xml:space="preserve"> Hegseth said in reference to Warsaw’s commitment to spending 5% of its gross domestic product on defense. The </w:t>
      </w:r>
      <w:r w:rsidRPr="00287FC4">
        <w:rPr>
          <w:u w:val="single"/>
        </w:rPr>
        <w:t>two countries share a common approach to military matters</w:t>
      </w:r>
      <w:r w:rsidRPr="00287FC4">
        <w:rPr>
          <w:sz w:val="16"/>
        </w:rPr>
        <w:t xml:space="preserve"> </w:t>
      </w:r>
      <w:r w:rsidRPr="00287FC4">
        <w:rPr>
          <w:u w:val="single"/>
        </w:rPr>
        <w:t>and defense spending</w:t>
      </w:r>
      <w:r w:rsidRPr="00287FC4">
        <w:rPr>
          <w:sz w:val="16"/>
        </w:rPr>
        <w:t xml:space="preserve">, Hegseth added. Kosiniak-Kamysz said Poland supports President Donald Trump’s push to get allies to agree on a plan to increase NATO’s defense spending benchmark from 2% of GDP to 5%. “I’m also certain that it was necessary to send Europe a strong message, a strong signal for burden sharing within NATO, recognizing that Europe must take greater responsibility for its own defense,” Kosiniak-Kamysz said. </w:t>
      </w:r>
      <w:r w:rsidRPr="00287FC4">
        <w:rPr>
          <w:u w:val="single"/>
        </w:rPr>
        <w:t>During the NATO summit, which Trump will attend, allies also are anticipating more information about the future of the American military mission in Europe.</w:t>
      </w:r>
      <w:r>
        <w:rPr>
          <w:u w:val="single"/>
        </w:rPr>
        <w:t xml:space="preserve"> </w:t>
      </w:r>
      <w:r w:rsidRPr="00287FC4">
        <w:rPr>
          <w:sz w:val="16"/>
        </w:rPr>
        <w:t xml:space="preserve">When Hegseth took the Pentagon reins in January, he launched a force posture review to assess U.S. troop levels overseas. The review aligns with Trump administration calls for Europe to take over most defense responsibilities in Europe. That has raised questions about the future of the roughly 80,000 U.S. troops currently stationed in Europe, with some allies bracing for possible reductions. Hegseth hasn’t indicated which countries are most likely to be targeted for troop cuts. During Trump’s first term, Germany was singled out for a 12,000-troop reduction, but those plans never came to fruition. Trump has often been at odds with Germany on defense issues over the years given Berlin’s long track record of underinvesting in defense. Friedrich Merz, the new German chancellor, has pledged to spend significantly more on defense. And during a NATO meeting earlier this month, German officials said they’re on board with Trump’s call for upping military expenditures to 5% of GDP. </w:t>
      </w:r>
      <w:r w:rsidRPr="00287FC4">
        <w:rPr>
          <w:u w:val="single"/>
        </w:rPr>
        <w:t>Poland, in contrast, has been held in high regard by the current White House. About 8,000 U.S. troops are stationed in the country, most on a rotational basis.</w:t>
      </w:r>
      <w:r>
        <w:rPr>
          <w:u w:val="single"/>
        </w:rPr>
        <w:t xml:space="preserve"> </w:t>
      </w:r>
      <w:r w:rsidRPr="00287FC4">
        <w:rPr>
          <w:sz w:val="16"/>
        </w:rPr>
        <w:t xml:space="preserve">In February, Hegseth visited Poland during his first trip to Europe as defense secretary, calling it a deliberate choice for the administration’s initial bilateral meeting. </w:t>
      </w:r>
      <w:r w:rsidRPr="00287FC4">
        <w:rPr>
          <w:u w:val="single"/>
        </w:rPr>
        <w:t>On Tuesday, Hegseth told Kosiniak-Kamysz that Poland’s approach aligns with Trump’s.</w:t>
      </w:r>
      <w:r>
        <w:rPr>
          <w:u w:val="single"/>
        </w:rPr>
        <w:t xml:space="preserve"> </w:t>
      </w:r>
      <w:r w:rsidRPr="00287FC4">
        <w:rPr>
          <w:u w:val="single"/>
        </w:rPr>
        <w:t>“You apply combat-credible forces and a willingness to defend your own homeland and a recognition of defense of your borders,” he said.</w:t>
      </w:r>
    </w:p>
    <w:p w14:paraId="6D368A5B" w14:textId="77777777" w:rsidR="004102A4" w:rsidRDefault="004102A4" w:rsidP="004102A4">
      <w:r>
        <w:t>-</w:t>
      </w:r>
    </w:p>
    <w:p w14:paraId="6066B90C" w14:textId="77777777" w:rsidR="004102A4" w:rsidRDefault="004102A4" w:rsidP="004102A4">
      <w:pPr>
        <w:pStyle w:val="Heading4"/>
      </w:pPr>
      <w:r>
        <w:t>Poland sees US as its protector and extremely good ally</w:t>
      </w:r>
    </w:p>
    <w:p w14:paraId="5FD5E217" w14:textId="77777777" w:rsidR="004102A4" w:rsidRDefault="004102A4" w:rsidP="004102A4">
      <w:r w:rsidRPr="00632EE7">
        <w:t xml:space="preserve">Jacek </w:t>
      </w:r>
      <w:r w:rsidRPr="00AA2DE4">
        <w:rPr>
          <w:b/>
          <w:bCs/>
          <w:sz w:val="26"/>
          <w:szCs w:val="26"/>
        </w:rPr>
        <w:t>Lepiarz 25</w:t>
      </w:r>
      <w:r w:rsidRPr="00632EE7">
        <w:t>,</w:t>
      </w:r>
      <w:r>
        <w:t xml:space="preserve"> Journalist Freelancer at Deustche Welle; Bachelor’s in History from University of Warsaw, </w:t>
      </w:r>
      <w:r w:rsidRPr="00632EE7">
        <w:t xml:space="preserve"> 2-26-2025, "How Trump's foreign policy is impacting Polish-US relations – DW – 02/26/2025", dw, https://www.dw.com/en/how-trumps-foreign-policy-is-impacting-polish-us-relations/a-71749104</w:t>
      </w:r>
      <w:r>
        <w:t xml:space="preserve"> // accessed 07-14-25 // AA</w:t>
      </w:r>
    </w:p>
    <w:p w14:paraId="2B4F794E" w14:textId="77777777" w:rsidR="004102A4" w:rsidRDefault="004102A4" w:rsidP="004102A4">
      <w:pPr>
        <w:rPr>
          <w:u w:val="single"/>
        </w:rPr>
      </w:pPr>
      <w:r w:rsidRPr="00516E7A">
        <w:rPr>
          <w:rStyle w:val="StyleUnderline"/>
        </w:rPr>
        <w:t>Poland: top spender on defense</w:t>
      </w:r>
      <w:r>
        <w:rPr>
          <w:rStyle w:val="StyleUnderline"/>
        </w:rPr>
        <w:t xml:space="preserve"> </w:t>
      </w:r>
      <w:r w:rsidRPr="00632EE7">
        <w:rPr>
          <w:sz w:val="16"/>
        </w:rPr>
        <w:t xml:space="preserve">But members of </w:t>
      </w:r>
      <w:r w:rsidRPr="00516E7A">
        <w:rPr>
          <w:rStyle w:val="StyleUnderline"/>
        </w:rPr>
        <w:t>Trump's new cabinet in any case seem to see Poland as a preferred partner in Europe.</w:t>
      </w:r>
      <w:r>
        <w:rPr>
          <w:rStyle w:val="StyleUnderline"/>
        </w:rPr>
        <w:t xml:space="preserve"> </w:t>
      </w:r>
      <w:r w:rsidRPr="00516E7A">
        <w:rPr>
          <w:rStyle w:val="StyleUnderline"/>
        </w:rPr>
        <w:t>Poland was the first foreign port of call</w:t>
      </w:r>
      <w:r w:rsidRPr="00632EE7">
        <w:rPr>
          <w:sz w:val="16"/>
        </w:rPr>
        <w:t xml:space="preserve"> for US Defense Secretary Pete Hegseth in mid-February. While there, </w:t>
      </w:r>
      <w:r w:rsidRPr="00516E7A">
        <w:rPr>
          <w:rStyle w:val="StyleUnderline"/>
        </w:rPr>
        <w:t>Hegseth showered praise on this NATO ally</w:t>
      </w:r>
      <w:r w:rsidRPr="00632EE7">
        <w:rPr>
          <w:sz w:val="16"/>
        </w:rPr>
        <w:t>, saying that Poland was the country that understood the US best and could act as a link between his country and Europe.</w:t>
      </w:r>
      <w:r>
        <w:rPr>
          <w:sz w:val="16"/>
        </w:rPr>
        <w:t xml:space="preserve"> </w:t>
      </w:r>
      <w:r w:rsidRPr="00516E7A">
        <w:rPr>
          <w:rStyle w:val="StyleUnderline"/>
        </w:rPr>
        <w:t>US Special Envoy to Ukraine Keith Kellogg even stopped in Warsaw on his way to Kyiv.</w:t>
      </w:r>
      <w:r>
        <w:rPr>
          <w:rStyle w:val="StyleUnderline"/>
        </w:rPr>
        <w:t xml:space="preserve"> </w:t>
      </w:r>
      <w:r w:rsidRPr="00516E7A">
        <w:rPr>
          <w:rStyle w:val="StyleUnderline"/>
        </w:rPr>
        <w:t>Poland is seen as a model ally among NATO member states</w:t>
      </w:r>
      <w:r w:rsidRPr="00632EE7">
        <w:rPr>
          <w:sz w:val="16"/>
        </w:rPr>
        <w:t xml:space="preserve">, </w:t>
      </w:r>
      <w:r w:rsidRPr="00516E7A">
        <w:rPr>
          <w:rStyle w:val="StyleUnderline"/>
        </w:rPr>
        <w:t>aiming to spend 4.7% of its GDP</w:t>
      </w:r>
      <w:r w:rsidRPr="00632EE7">
        <w:rPr>
          <w:sz w:val="16"/>
        </w:rPr>
        <w:t xml:space="preserve"> (gross domestic product) on defense this year. Over </w:t>
      </w:r>
      <w:r w:rsidRPr="00516E7A">
        <w:rPr>
          <w:rStyle w:val="StyleUnderline"/>
        </w:rPr>
        <w:t>10,000 American soldiers are stationed</w:t>
      </w:r>
      <w:r w:rsidRPr="00632EE7">
        <w:rPr>
          <w:sz w:val="16"/>
        </w:rPr>
        <w:t xml:space="preserve"> at a number of different locations around the country. </w:t>
      </w:r>
      <w:r w:rsidRPr="00516E7A">
        <w:rPr>
          <w:rStyle w:val="StyleUnderline"/>
        </w:rPr>
        <w:t>The USA is also the Polish army's most important arms supplier</w:t>
      </w:r>
      <w:r w:rsidRPr="00632EE7">
        <w:rPr>
          <w:sz w:val="16"/>
        </w:rPr>
        <w:t xml:space="preserve">, and </w:t>
      </w:r>
      <w:r w:rsidRPr="00516E7A">
        <w:rPr>
          <w:rStyle w:val="StyleUnderline"/>
        </w:rPr>
        <w:t>Poland also remains the central hub for Western military aid for Ukraine.</w:t>
      </w:r>
      <w:r>
        <w:rPr>
          <w:rStyle w:val="StyleUnderline"/>
        </w:rPr>
        <w:t xml:space="preserve"> </w:t>
      </w:r>
      <w:r w:rsidRPr="00516E7A">
        <w:rPr>
          <w:rStyle w:val="StyleUnderline"/>
        </w:rPr>
        <w:t>USA: guarantor of Polish security</w:t>
      </w:r>
      <w:r>
        <w:rPr>
          <w:rStyle w:val="StyleUnderline"/>
        </w:rPr>
        <w:t xml:space="preserve"> </w:t>
      </w:r>
      <w:r w:rsidRPr="00516E7A">
        <w:rPr>
          <w:rStyle w:val="StyleUnderline"/>
          <w:szCs w:val="26"/>
        </w:rPr>
        <w:t>From Poland's perspective, the USA remains the country's most important guarantor of security</w:t>
      </w:r>
      <w:r w:rsidRPr="00632EE7">
        <w:rPr>
          <w:sz w:val="16"/>
          <w:szCs w:val="26"/>
        </w:rPr>
        <w:t>.</w:t>
      </w:r>
      <w:r>
        <w:rPr>
          <w:sz w:val="16"/>
          <w:szCs w:val="26"/>
        </w:rPr>
        <w:t xml:space="preserve"> </w:t>
      </w:r>
      <w:r w:rsidRPr="00632EE7">
        <w:rPr>
          <w:sz w:val="16"/>
        </w:rPr>
        <w:t>The comments on transatlantic relations made by Friedrich Merz, the man most likely to be Germany's next chancellor, on the night of the German general election are viewed with skepticism in Warsaw.</w:t>
      </w:r>
      <w:r>
        <w:rPr>
          <w:sz w:val="16"/>
        </w:rPr>
        <w:t xml:space="preserve"> </w:t>
      </w:r>
      <w:r w:rsidRPr="00632EE7">
        <w:rPr>
          <w:sz w:val="16"/>
        </w:rPr>
        <w:t>Speaking on German television, Merz said that for him, "the absolute priority will be to strengthen Europe as quickly as possible so that, step by step, we can achieve real independence from the US."</w:t>
      </w:r>
      <w:r>
        <w:rPr>
          <w:sz w:val="16"/>
        </w:rPr>
        <w:t xml:space="preserve"> </w:t>
      </w:r>
      <w:r w:rsidRPr="00632EE7">
        <w:rPr>
          <w:sz w:val="16"/>
        </w:rPr>
        <w:t>Looking to the NATO summit at the end of June, Merz questioned whether "we will still be talking about NATO in its current form or whether we will have to establish an independent European defence capability much more quickly."</w:t>
      </w:r>
      <w:r>
        <w:rPr>
          <w:sz w:val="16"/>
        </w:rPr>
        <w:t xml:space="preserve"> </w:t>
      </w:r>
      <w:r w:rsidRPr="00632EE7">
        <w:rPr>
          <w:sz w:val="16"/>
        </w:rPr>
        <w:t>But as many differences as they have, the g</w:t>
      </w:r>
      <w:r>
        <w:rPr>
          <w:sz w:val="16"/>
        </w:rPr>
        <w:softHyphen/>
        <w:t>0</w:t>
      </w:r>
      <w:r w:rsidRPr="00632EE7">
        <w:rPr>
          <w:sz w:val="16"/>
        </w:rPr>
        <w:t>overnment and the opposition in Poland agree on one thing: Polish soldiers should not be involved in a peace mission in Ukraine. With a presidential election due to take place there in May/June, the domestic pressure is simply too great.</w:t>
      </w:r>
      <w:r>
        <w:rPr>
          <w:sz w:val="16"/>
        </w:rPr>
        <w:t xml:space="preserve"> </w:t>
      </w:r>
      <w:r w:rsidRPr="00632EE7">
        <w:rPr>
          <w:sz w:val="16"/>
        </w:rPr>
        <w:t>In a survey conducted by IBRiS, 76% of respondents said they were against a Polish mission of that kind and just under 18% said they were in favor.</w:t>
      </w:r>
      <w:r>
        <w:rPr>
          <w:sz w:val="16"/>
        </w:rPr>
        <w:t xml:space="preserve"> </w:t>
      </w:r>
      <w:r w:rsidRPr="00632EE7">
        <w:rPr>
          <w:sz w:val="16"/>
        </w:rPr>
        <w:t>Despite what happened in Washington at the weekend, Duda's faith in Trump doesn't seem to have taken a dent.</w:t>
      </w:r>
      <w:r>
        <w:rPr>
          <w:sz w:val="16"/>
        </w:rPr>
        <w:t xml:space="preserve"> </w:t>
      </w:r>
      <w:r w:rsidRPr="00632EE7">
        <w:rPr>
          <w:u w:val="single"/>
        </w:rPr>
        <w:t>Trump will "not sell Ukraine," he assured the Polish television channel Polsat News after his visit.</w:t>
      </w:r>
    </w:p>
    <w:p w14:paraId="783D1617" w14:textId="77777777" w:rsidR="00C61A16" w:rsidRDefault="00C61A16" w:rsidP="00C61A16">
      <w:pPr>
        <w:pStyle w:val="Heading3"/>
      </w:pPr>
      <w:r>
        <w:t>Poland---U---AT: Election---2NC</w:t>
      </w:r>
    </w:p>
    <w:p w14:paraId="5A856BB0" w14:textId="77777777" w:rsidR="00C61A16" w:rsidRPr="005C5D5F" w:rsidRDefault="00C61A16" w:rsidP="00C61A16">
      <w:pPr>
        <w:pStyle w:val="Heading4"/>
      </w:pPr>
      <w:r>
        <w:t>Elections won’t change alliance between countries</w:t>
      </w:r>
    </w:p>
    <w:p w14:paraId="4B81182D" w14:textId="77777777" w:rsidR="00C61A16" w:rsidRPr="005C5D5F" w:rsidRDefault="00C61A16" w:rsidP="00C61A16">
      <w:r w:rsidRPr="005C5D5F">
        <w:rPr>
          <w:b/>
          <w:bCs/>
          <w:sz w:val="26"/>
          <w:szCs w:val="26"/>
        </w:rPr>
        <w:t>Telewizja Polska S.A</w:t>
      </w:r>
      <w:r>
        <w:rPr>
          <w:b/>
          <w:bCs/>
          <w:sz w:val="26"/>
          <w:szCs w:val="26"/>
        </w:rPr>
        <w:t xml:space="preserve"> (Polish Television)</w:t>
      </w:r>
      <w:r w:rsidRPr="005C5D5F">
        <w:rPr>
          <w:b/>
          <w:bCs/>
          <w:sz w:val="26"/>
          <w:szCs w:val="26"/>
        </w:rPr>
        <w:t xml:space="preserve"> 25</w:t>
      </w:r>
      <w:r>
        <w:rPr>
          <w:b/>
          <w:bCs/>
          <w:sz w:val="26"/>
          <w:szCs w:val="26"/>
        </w:rPr>
        <w:t xml:space="preserve"> </w:t>
      </w:r>
      <w:r w:rsidRPr="005C5D5F">
        <w:rPr>
          <w:b/>
          <w:bCs/>
          <w:sz w:val="26"/>
          <w:szCs w:val="26"/>
        </w:rPr>
        <w:t>,</w:t>
      </w:r>
      <w:r w:rsidRPr="005C5D5F">
        <w:t xml:space="preserve"> </w:t>
      </w:r>
      <w:r w:rsidRPr="00CB7CC9">
        <w:rPr>
          <w:i/>
          <w:iCs/>
        </w:rPr>
        <w:t>In English it translates to Polish Television</w:t>
      </w:r>
      <w:r>
        <w:t xml:space="preserve">, </w:t>
      </w:r>
      <w:r w:rsidRPr="005C5D5F">
        <w:t>3-6-2025, "U.S.–Poland alliance remains strong regardless of Polish election outcome, says former ambassador", No Publication, https://tvpworld.com/87066363/uspoland-alliance-remains-strong-regardless-of-polish-election-outcome-says-former-ambassador</w:t>
      </w:r>
      <w:r>
        <w:t xml:space="preserve"> // accessed 07-14-25 // AA</w:t>
      </w:r>
    </w:p>
    <w:p w14:paraId="32895D00" w14:textId="77777777" w:rsidR="00C61A16" w:rsidRDefault="00C61A16" w:rsidP="00C61A16">
      <w:pPr>
        <w:rPr>
          <w:sz w:val="16"/>
        </w:rPr>
      </w:pPr>
      <w:r w:rsidRPr="005C5D5F">
        <w:rPr>
          <w:sz w:val="16"/>
        </w:rPr>
        <w:t xml:space="preserve">Former </w:t>
      </w:r>
      <w:r w:rsidRPr="005C5D5F">
        <w:rPr>
          <w:rStyle w:val="StyleUnderline"/>
        </w:rPr>
        <w:t>U.S. Ambassador to Poland Georgette Mosbacher</w:t>
      </w:r>
      <w:r w:rsidRPr="005C5D5F">
        <w:rPr>
          <w:sz w:val="16"/>
        </w:rPr>
        <w:t xml:space="preserve"> said the </w:t>
      </w:r>
      <w:r w:rsidRPr="005C5D5F">
        <w:rPr>
          <w:rStyle w:val="StyleUnderline"/>
        </w:rPr>
        <w:t>strategic alliance between the United States and Poland remains firm, regardless of the</w:t>
      </w:r>
      <w:r w:rsidRPr="005C5D5F">
        <w:rPr>
          <w:sz w:val="16"/>
        </w:rPr>
        <w:t xml:space="preserve"> outcome of the recent </w:t>
      </w:r>
      <w:r w:rsidRPr="005C5D5F">
        <w:rPr>
          <w:rStyle w:val="StyleUnderline"/>
        </w:rPr>
        <w:t>Polish presidential run-off.</w:t>
      </w:r>
      <w:r>
        <w:rPr>
          <w:u w:val="single"/>
        </w:rPr>
        <w:t xml:space="preserve"> </w:t>
      </w:r>
      <w:r w:rsidRPr="005C5D5F">
        <w:rPr>
          <w:sz w:val="16"/>
        </w:rPr>
        <w:t>“</w:t>
      </w:r>
      <w:r w:rsidRPr="005C5D5F">
        <w:rPr>
          <w:rStyle w:val="StyleUnderline"/>
        </w:rPr>
        <w:t>We will work together, and we will strengthen that alliance no matter what</w:t>
      </w:r>
      <w:r w:rsidRPr="005C5D5F">
        <w:rPr>
          <w:sz w:val="16"/>
        </w:rPr>
        <w:t>,” Mosbacher said, emphasizing that the bilateral relationship is not in crisis. “</w:t>
      </w:r>
      <w:r w:rsidRPr="005C5D5F">
        <w:rPr>
          <w:rStyle w:val="StyleUnderline"/>
        </w:rPr>
        <w:t>The U.S. understands how important Poland is</w:t>
      </w:r>
      <w:r w:rsidRPr="005C5D5F">
        <w:rPr>
          <w:sz w:val="16"/>
        </w:rPr>
        <w:t>,” she added</w:t>
      </w:r>
      <w:r w:rsidRPr="005C5D5F">
        <w:rPr>
          <w:rStyle w:val="StyleUnderline"/>
        </w:rPr>
        <w:t>, noting Poland’s defense spending</w:t>
      </w:r>
      <w:r w:rsidRPr="005C5D5F">
        <w:rPr>
          <w:sz w:val="16"/>
        </w:rPr>
        <w:t xml:space="preserve"> </w:t>
      </w:r>
      <w:r w:rsidRPr="005C5D5F">
        <w:rPr>
          <w:rStyle w:val="StyleUnderline"/>
        </w:rPr>
        <w:t>and commitment to its own security.</w:t>
      </w:r>
      <w:r>
        <w:rPr>
          <w:rStyle w:val="StyleUnderline"/>
        </w:rPr>
        <w:t xml:space="preserve"> </w:t>
      </w:r>
      <w:r w:rsidRPr="005C5D5F">
        <w:rPr>
          <w:rStyle w:val="StyleUnderline"/>
        </w:rPr>
        <w:t>Mosbacher dismissed concerns about strained ties</w:t>
      </w:r>
      <w:r w:rsidRPr="005C5D5F">
        <w:rPr>
          <w:sz w:val="16"/>
        </w:rPr>
        <w:t xml:space="preserve">, citing </w:t>
      </w:r>
      <w:r w:rsidRPr="005C5D5F">
        <w:rPr>
          <w:rStyle w:val="StyleUnderline"/>
        </w:rPr>
        <w:t>Poland’s status as one of America’s most important global allies</w:t>
      </w:r>
      <w:r w:rsidRPr="005C5D5F">
        <w:rPr>
          <w:sz w:val="16"/>
        </w:rPr>
        <w:t>. “</w:t>
      </w:r>
      <w:r w:rsidRPr="005C5D5F">
        <w:rPr>
          <w:rStyle w:val="StyleUnderline"/>
        </w:rPr>
        <w:t>We want our partners to be full partners</w:t>
      </w:r>
      <w:r w:rsidRPr="005C5D5F">
        <w:rPr>
          <w:sz w:val="16"/>
        </w:rPr>
        <w:t xml:space="preserve">,” she said. “Poland has taken on responsibility, and that is respected in Washington.” She also highlighted the </w:t>
      </w:r>
      <w:r w:rsidRPr="005C5D5F">
        <w:rPr>
          <w:rStyle w:val="StyleUnderline"/>
        </w:rPr>
        <w:t>long-standing cultural and historical ties between the two countries</w:t>
      </w:r>
      <w:r w:rsidRPr="005C5D5F">
        <w:rPr>
          <w:sz w:val="16"/>
        </w:rPr>
        <w:t xml:space="preserve">, including a </w:t>
      </w:r>
      <w:r w:rsidRPr="005C5D5F">
        <w:rPr>
          <w:rStyle w:val="StyleUnderline"/>
        </w:rPr>
        <w:t>large Polish-American community</w:t>
      </w:r>
      <w:r w:rsidRPr="005C5D5F">
        <w:rPr>
          <w:sz w:val="16"/>
        </w:rPr>
        <w:t>. “Regardless of who the President of Poland is, the U.S. will continue to work with Poland,” Mosbacher said.</w:t>
      </w:r>
    </w:p>
    <w:p w14:paraId="5C2A7830" w14:textId="536FE696" w:rsidR="004102A4" w:rsidRDefault="00CA72CB" w:rsidP="004102A4">
      <w:pPr>
        <w:pStyle w:val="Heading3"/>
      </w:pPr>
      <w:r>
        <w:t>Poland---U---</w:t>
      </w:r>
      <w:r w:rsidR="004102A4">
        <w:t>AT: Tariffs---2NC</w:t>
      </w:r>
    </w:p>
    <w:p w14:paraId="6451BDCD" w14:textId="77777777" w:rsidR="004102A4" w:rsidRDefault="004102A4" w:rsidP="004102A4">
      <w:pPr>
        <w:pStyle w:val="Heading4"/>
      </w:pPr>
      <w:r>
        <w:t xml:space="preserve">Tariffs will be solved and escaped due to high military spending. </w:t>
      </w:r>
    </w:p>
    <w:p w14:paraId="2EEB55B0" w14:textId="77777777" w:rsidR="004102A4" w:rsidRPr="006A3546" w:rsidRDefault="004102A4" w:rsidP="004102A4">
      <w:r w:rsidRPr="006A3546">
        <w:t xml:space="preserve">Holly </w:t>
      </w:r>
      <w:r w:rsidRPr="006A3546">
        <w:rPr>
          <w:b/>
          <w:bCs/>
          <w:sz w:val="26"/>
          <w:szCs w:val="26"/>
        </w:rPr>
        <w:t>Ellyatt 25</w:t>
      </w:r>
      <w:r w:rsidRPr="006A3546">
        <w:t>,</w:t>
      </w:r>
      <w:r>
        <w:t xml:space="preserve"> Correspondent for CNBC focusing on European Macro-economics; Bachelor’s in European Social and Political Studies at University College London; MA in Broadcast Journalism at City University;</w:t>
      </w:r>
      <w:r w:rsidRPr="006A3546">
        <w:t xml:space="preserve"> 1-21-2025, “U.S. still Europe’s most trusted ally despite tariff threat, Polish finance minister says”, CNBC, https://www.cnbc.com/2025/04/22/us-still-europes-most-trusted-ally-polish-finance-minister-says.html</w:t>
      </w:r>
      <w:r>
        <w:t xml:space="preserve"> // accessed 07-14-25 // AA</w:t>
      </w:r>
    </w:p>
    <w:p w14:paraId="15431037" w14:textId="77777777" w:rsidR="004102A4" w:rsidRDefault="004102A4" w:rsidP="004102A4">
      <w:pPr>
        <w:rPr>
          <w:sz w:val="16"/>
        </w:rPr>
      </w:pPr>
      <w:r w:rsidRPr="006A3546">
        <w:rPr>
          <w:rStyle w:val="StyleUnderline"/>
        </w:rPr>
        <w:t xml:space="preserve">The U.S. remains Europe’s most important ally, Poland’s finance minister told </w:t>
      </w:r>
      <w:r w:rsidRPr="006A3546">
        <w:rPr>
          <w:sz w:val="16"/>
        </w:rPr>
        <w:t xml:space="preserve">CNBC Tuesday, </w:t>
      </w:r>
      <w:r w:rsidRPr="006A3546">
        <w:rPr>
          <w:rStyle w:val="StyleUnderline"/>
        </w:rPr>
        <w:t>saying it was crucial for the bloc to find areas where it can increase trade and cooperation.</w:t>
      </w:r>
      <w:r>
        <w:rPr>
          <w:rStyle w:val="StyleUnderline"/>
        </w:rPr>
        <w:t xml:space="preserve"> </w:t>
      </w:r>
      <w:r w:rsidRPr="006A3546">
        <w:rPr>
          <w:rStyle w:val="StyleUnderline"/>
        </w:rPr>
        <w:t>He highlighted defense and the purchasing of more U.S. military equipment as an area where further engagement could take place.</w:t>
      </w:r>
      <w:r>
        <w:rPr>
          <w:rStyle w:val="StyleUnderline"/>
        </w:rPr>
        <w:t xml:space="preserve"> </w:t>
      </w:r>
      <w:r w:rsidRPr="006A3546">
        <w:rPr>
          <w:sz w:val="16"/>
        </w:rPr>
        <w:t>“</w:t>
      </w:r>
      <w:r w:rsidRPr="006A3546">
        <w:rPr>
          <w:rStyle w:val="StyleUnderline"/>
        </w:rPr>
        <w:t>The U.S. is the strongest and most important ally of</w:t>
      </w:r>
      <w:r w:rsidRPr="006A3546">
        <w:rPr>
          <w:sz w:val="16"/>
        </w:rPr>
        <w:t xml:space="preserve"> the European Union and </w:t>
      </w:r>
      <w:r w:rsidRPr="006A3546">
        <w:rPr>
          <w:rStyle w:val="StyleUnderline"/>
        </w:rPr>
        <w:t>Poland,</w:t>
      </w:r>
      <w:r w:rsidRPr="006A3546">
        <w:rPr>
          <w:sz w:val="16"/>
        </w:rPr>
        <w:t xml:space="preserve"> </w:t>
      </w:r>
      <w:r w:rsidRPr="006A3546">
        <w:rPr>
          <w:rStyle w:val="StyleUnderline"/>
        </w:rPr>
        <w:t>this is why we buy a lot of military equipment</w:t>
      </w:r>
      <w:r w:rsidRPr="006A3546">
        <w:rPr>
          <w:sz w:val="16"/>
        </w:rPr>
        <w:t xml:space="preserve"> here in the U.S., and </w:t>
      </w:r>
      <w:r w:rsidRPr="006A3546">
        <w:rPr>
          <w:rStyle w:val="StyleUnderline"/>
        </w:rPr>
        <w:t>why we value so much the presence of U.S. troops in Poland</w:t>
      </w:r>
      <w:r w:rsidRPr="006A3546">
        <w:rPr>
          <w:sz w:val="16"/>
        </w:rPr>
        <w:t xml:space="preserve">,” Andrzej Domański told CNBC on the sidelines of the International Monetary Fund and World Bank spring meetings in Washington. “I believe it’s clear for everyone that it’s time to strengthen our eastern flank of NATO [in Europe] and the </w:t>
      </w:r>
      <w:r w:rsidRPr="006A3546">
        <w:rPr>
          <w:rStyle w:val="StyleUnderline"/>
        </w:rPr>
        <w:t>U.S.′ presence is absolutely crucial</w:t>
      </w:r>
      <w:r w:rsidRPr="006A3546">
        <w:rPr>
          <w:sz w:val="16"/>
        </w:rPr>
        <w:t xml:space="preserve">,” he added. Defense is one domain where the EU could meet the dual needs of rebalancing trade with the U.S. and of increasing spending in line with the current NATO requirements. </w:t>
      </w:r>
      <w:r w:rsidRPr="006A3546">
        <w:rPr>
          <w:rStyle w:val="StyleUnderline"/>
        </w:rPr>
        <w:t>Both matters are perennial bugbears for President Trump when it comes to European allies</w:t>
      </w:r>
      <w:r w:rsidRPr="006A3546">
        <w:rPr>
          <w:sz w:val="16"/>
        </w:rPr>
        <w:t xml:space="preserve">, with whom relations have been strained following his early-April announcement of trade tariffs of 20% on EU imports. A global market meltdown has since prompted the U.S. president to announce a 90-day pause on “reciprocal” tariffs above 10% — barring those imposed on China — although the moratorium ends in early July. In the interim, multiple countries, along with the EU as a whole, are trying to negotiate bilateral trade deals with the Trump administration. “We need to have a deal, that’s crystal clear,” Domański told CNBC’s Carolin Roth in Washington. “The U.S. and European Union are very strong trading partners and the U.S. is our most important ally and that’s a fact, and this is why we need to find a good solution.” He added, “We need to use these 80 days remaining very, very wisely and this is why the [European] Commission is working to find a good solution.” </w:t>
      </w:r>
      <w:r w:rsidRPr="006A3546">
        <w:rPr>
          <w:rStyle w:val="StyleUnderline"/>
        </w:rPr>
        <w:t>Domański said there were a number of areas where trade could increase, pointing to the EU potentially buying more U.S. military equipment and American natural gas.</w:t>
      </w:r>
      <w:r>
        <w:rPr>
          <w:rStyle w:val="StyleUnderline"/>
        </w:rPr>
        <w:t xml:space="preserve"> </w:t>
      </w:r>
      <w:r w:rsidRPr="006A3546">
        <w:rPr>
          <w:rStyle w:val="StyleUnderline"/>
        </w:rPr>
        <w:t>Poland has escaped much of Trump’s wrath over European defense spending, given that Warsaw is looking to invest close to 5% of its GDP on security this year and has repeatedly called on allies to up their own contributions in the arena.</w:t>
      </w:r>
      <w:r>
        <w:rPr>
          <w:rStyle w:val="StyleUnderline"/>
        </w:rPr>
        <w:t xml:space="preserve"> </w:t>
      </w:r>
      <w:r w:rsidRPr="006A3546">
        <w:rPr>
          <w:sz w:val="16"/>
        </w:rPr>
        <w:t>NATO estimates suggest that Poland spent 4.12% of its GDP on defense in 2024, while the U.S. made an expenditure of 3.38% of its economic output over the period. “We are asking our European friends to do the same, to increase their defense spending,” Domański told CNBC. “It’s not easy, we know budgets are tight and some countries face fiscal challenges, but some action is really, really needed.”</w:t>
      </w:r>
    </w:p>
    <w:p w14:paraId="1F91333E" w14:textId="66C3F594" w:rsidR="00F7026D" w:rsidRDefault="00F7026D" w:rsidP="00F7026D">
      <w:pPr>
        <w:pStyle w:val="Heading3"/>
      </w:pPr>
      <w:r>
        <w:t>Poland---Link---2NC</w:t>
      </w:r>
    </w:p>
    <w:p w14:paraId="47C0A187" w14:textId="77777777" w:rsidR="00F7026D" w:rsidRDefault="00F7026D" w:rsidP="00F7026D">
      <w:pPr>
        <w:pStyle w:val="Heading4"/>
      </w:pPr>
      <w:r>
        <w:t xml:space="preserve">Poland is </w:t>
      </w:r>
      <w:r>
        <w:rPr>
          <w:u w:val="single"/>
        </w:rPr>
        <w:t>uniquely vulnerable</w:t>
      </w:r>
      <w:r>
        <w:t xml:space="preserve"> and only cares about U.S. commitment to the alliance.</w:t>
      </w:r>
    </w:p>
    <w:p w14:paraId="44019F25" w14:textId="77777777" w:rsidR="00F7026D" w:rsidRPr="00C77F86" w:rsidRDefault="00F7026D" w:rsidP="00F7026D">
      <w:r>
        <w:t xml:space="preserve">Gorana </w:t>
      </w:r>
      <w:r w:rsidRPr="00C77F86">
        <w:rPr>
          <w:rStyle w:val="Style13ptBold"/>
        </w:rPr>
        <w:t>Grgić 25</w:t>
      </w:r>
      <w:r>
        <w:t>, Senior Researcher with the Swiss and Euro-Atlantic Security Team at the ETH Zürich Center for Security Studies, Ph.D. in International Relations from the University of Sydney, “A shift in (a)symmetry, not gravity: the transformation of Central and Eastern Europe in transatlantic relations,” International Politics, 02-14-2025, accessed 07-14-2025, https://doi.org/10.1057/s41311-025-00677-x, DG</w:t>
      </w:r>
    </w:p>
    <w:p w14:paraId="0D4325E3" w14:textId="77777777" w:rsidR="00F7026D" w:rsidRPr="00C77F86" w:rsidRDefault="00F7026D" w:rsidP="00F7026D">
      <w:pPr>
        <w:rPr>
          <w:sz w:val="16"/>
        </w:rPr>
      </w:pPr>
      <w:r w:rsidRPr="00C77F86">
        <w:rPr>
          <w:sz w:val="16"/>
        </w:rPr>
        <w:t xml:space="preserve">The division within transatlantic relations was further exemplified by the fact that </w:t>
      </w:r>
      <w:r w:rsidRPr="002240C9">
        <w:rPr>
          <w:rStyle w:val="StyleUnderline"/>
        </w:rPr>
        <w:t>in Warsaw, the fear among political elites of America betraying Polish or European interests was overshadowed by</w:t>
      </w:r>
      <w:r w:rsidRPr="00C77F86">
        <w:rPr>
          <w:sz w:val="16"/>
        </w:rPr>
        <w:t xml:space="preserve"> their </w:t>
      </w:r>
      <w:r w:rsidRPr="002240C9">
        <w:rPr>
          <w:rStyle w:val="StyleUnderline"/>
        </w:rPr>
        <w:t>apprehension regarding the repercussions of weakening transatlantic ties</w:t>
      </w:r>
      <w:r w:rsidRPr="00C77F86">
        <w:rPr>
          <w:sz w:val="16"/>
        </w:rPr>
        <w:t xml:space="preserve">. In essence, </w:t>
      </w:r>
      <w:r w:rsidRPr="002240C9">
        <w:rPr>
          <w:rStyle w:val="StyleUnderline"/>
        </w:rPr>
        <w:t>advocating for European sovereignty as a solution to the transatlantic crisis was perceived as</w:t>
      </w:r>
      <w:r w:rsidRPr="00C77F86">
        <w:rPr>
          <w:sz w:val="16"/>
        </w:rPr>
        <w:t xml:space="preserve"> a </w:t>
      </w:r>
      <w:r w:rsidRPr="002240C9">
        <w:rPr>
          <w:rStyle w:val="Emphasis"/>
        </w:rPr>
        <w:t>more perilous</w:t>
      </w:r>
      <w:r w:rsidRPr="00C77F86">
        <w:rPr>
          <w:sz w:val="16"/>
        </w:rPr>
        <w:t xml:space="preserve"> path </w:t>
      </w:r>
      <w:r w:rsidRPr="002240C9">
        <w:rPr>
          <w:rStyle w:val="StyleUnderline"/>
        </w:rPr>
        <w:t>than the ailment it aimed to remedy</w:t>
      </w:r>
      <w:r w:rsidRPr="00C77F86">
        <w:rPr>
          <w:sz w:val="16"/>
        </w:rPr>
        <w:t xml:space="preserve">. This </w:t>
      </w:r>
      <w:r w:rsidRPr="002240C9">
        <w:rPr>
          <w:rStyle w:val="StyleUnderline"/>
        </w:rPr>
        <w:t>scepticism</w:t>
      </w:r>
      <w:r w:rsidRPr="00C77F86">
        <w:rPr>
          <w:sz w:val="16"/>
        </w:rPr>
        <w:t xml:space="preserve"> towards the discourse surrounding Trump’s approach to transatlantic relations in Western Europe only </w:t>
      </w:r>
      <w:r w:rsidRPr="002240C9">
        <w:rPr>
          <w:rStyle w:val="StyleUnderline"/>
        </w:rPr>
        <w:t xml:space="preserve">strengthened Poland’s resolve to bolster its bilateral relationship with the USA and </w:t>
      </w:r>
      <w:r w:rsidRPr="002240C9">
        <w:rPr>
          <w:rStyle w:val="Emphasis"/>
        </w:rPr>
        <w:t>position itself as Washington’s key ally</w:t>
      </w:r>
      <w:r w:rsidRPr="002240C9">
        <w:rPr>
          <w:rStyle w:val="StyleUnderline"/>
        </w:rPr>
        <w:t xml:space="preserve"> in Europe</w:t>
      </w:r>
      <w:r w:rsidRPr="00C77F86">
        <w:rPr>
          <w:sz w:val="16"/>
        </w:rPr>
        <w:t>.</w:t>
      </w:r>
    </w:p>
    <w:p w14:paraId="641127F7" w14:textId="77777777" w:rsidR="00F7026D" w:rsidRPr="00C77F86" w:rsidRDefault="00F7026D" w:rsidP="00F7026D">
      <w:pPr>
        <w:rPr>
          <w:sz w:val="16"/>
        </w:rPr>
      </w:pPr>
      <w:r w:rsidRPr="00C77F86">
        <w:rPr>
          <w:sz w:val="16"/>
        </w:rPr>
        <w:t xml:space="preserve">Polish Deputy Foreign Minister Bartosz Cichocki stated that </w:t>
      </w:r>
      <w:r w:rsidRPr="002240C9">
        <w:rPr>
          <w:rStyle w:val="StyleUnderline"/>
        </w:rPr>
        <w:t>Poland sought to elevate its status as an American ally</w:t>
      </w:r>
      <w:r w:rsidRPr="00C77F86">
        <w:rPr>
          <w:sz w:val="16"/>
        </w:rPr>
        <w:t xml:space="preserve">, aiming </w:t>
      </w:r>
      <w:r w:rsidRPr="002240C9">
        <w:rPr>
          <w:rStyle w:val="StyleUnderline"/>
        </w:rPr>
        <w:t>to replace the</w:t>
      </w:r>
      <w:r w:rsidRPr="00C77F86">
        <w:rPr>
          <w:sz w:val="16"/>
        </w:rPr>
        <w:t xml:space="preserve"> likes of </w:t>
      </w:r>
      <w:r w:rsidRPr="002240C9">
        <w:rPr>
          <w:rStyle w:val="StyleUnderline"/>
        </w:rPr>
        <w:t>UK</w:t>
      </w:r>
      <w:r w:rsidRPr="00C77F86">
        <w:rPr>
          <w:sz w:val="16"/>
        </w:rPr>
        <w:t xml:space="preserve"> (Buras and Janning 2018). </w:t>
      </w:r>
      <w:r w:rsidRPr="002240C9">
        <w:rPr>
          <w:rStyle w:val="StyleUnderline"/>
        </w:rPr>
        <w:t>This</w:t>
      </w:r>
      <w:r w:rsidRPr="00C77F86">
        <w:rPr>
          <w:sz w:val="16"/>
        </w:rPr>
        <w:t xml:space="preserve"> ambition </w:t>
      </w:r>
      <w:r w:rsidRPr="002240C9">
        <w:rPr>
          <w:rStyle w:val="StyleUnderline"/>
        </w:rPr>
        <w:t xml:space="preserve">became a </w:t>
      </w:r>
      <w:r w:rsidRPr="002240C9">
        <w:rPr>
          <w:rStyle w:val="Emphasis"/>
        </w:rPr>
        <w:t>central element of Poland’s foreign policy</w:t>
      </w:r>
      <w:r w:rsidRPr="00C77F86">
        <w:rPr>
          <w:sz w:val="16"/>
        </w:rPr>
        <w:t xml:space="preserve">, as </w:t>
      </w:r>
      <w:r w:rsidRPr="002240C9">
        <w:rPr>
          <w:rStyle w:val="StyleUnderline"/>
        </w:rPr>
        <w:t>demonstrated during</w:t>
      </w:r>
      <w:r w:rsidRPr="00C77F86">
        <w:rPr>
          <w:sz w:val="16"/>
        </w:rPr>
        <w:t xml:space="preserve"> President Andrzej </w:t>
      </w:r>
      <w:r w:rsidRPr="002240C9">
        <w:rPr>
          <w:rStyle w:val="StyleUnderline"/>
        </w:rPr>
        <w:t>Duda’s visit to Washington in September 2018</w:t>
      </w:r>
      <w:r w:rsidRPr="00C77F86">
        <w:rPr>
          <w:sz w:val="16"/>
        </w:rPr>
        <w:t>, where he signed a declaration that established a strategic partnership between the USA and Poland. Additionally, Duda’s visit to President Donald Trump in 2020 marked him as the first foreign leader to meet with Trump following global lock- downs caused by the coronavirus pandemic.</w:t>
      </w:r>
    </w:p>
    <w:p w14:paraId="013718E8" w14:textId="77777777" w:rsidR="00F7026D" w:rsidRDefault="00F7026D" w:rsidP="00F7026D">
      <w:pPr>
        <w:rPr>
          <w:sz w:val="16"/>
        </w:rPr>
      </w:pPr>
      <w:r w:rsidRPr="00C77F86">
        <w:rPr>
          <w:rStyle w:val="StyleUnderline"/>
        </w:rPr>
        <w:t xml:space="preserve">Rather than advocating for US defence of multilateralism, Poland chose to </w:t>
      </w:r>
      <w:r w:rsidRPr="00C77F86">
        <w:rPr>
          <w:rStyle w:val="Emphasis"/>
        </w:rPr>
        <w:t>cultivate its bilateral relationship</w:t>
      </w:r>
      <w:r w:rsidRPr="00C77F86">
        <w:rPr>
          <w:rStyle w:val="StyleUnderline"/>
        </w:rPr>
        <w:t xml:space="preserve"> and adapt to</w:t>
      </w:r>
      <w:r w:rsidRPr="00C77F86">
        <w:rPr>
          <w:sz w:val="16"/>
        </w:rPr>
        <w:t xml:space="preserve"> the new dynamics under </w:t>
      </w:r>
      <w:r w:rsidRPr="00C77F86">
        <w:rPr>
          <w:rStyle w:val="StyleUnderline"/>
        </w:rPr>
        <w:t>the Trump administration</w:t>
      </w:r>
      <w:r w:rsidRPr="00C77F86">
        <w:rPr>
          <w:sz w:val="16"/>
        </w:rPr>
        <w:t xml:space="preserve">. In a speech in 2018, Polish Foreign Minister Jacek Czaputowicz acknowledged that President </w:t>
      </w:r>
      <w:r w:rsidRPr="00C77F86">
        <w:rPr>
          <w:rStyle w:val="StyleUnderline"/>
        </w:rPr>
        <w:t>Trump had significantly altered the landscape of inter- national politics, leading Poland to adapt to this new reality</w:t>
      </w:r>
      <w:r w:rsidRPr="00C77F86">
        <w:rPr>
          <w:sz w:val="16"/>
        </w:rPr>
        <w:t xml:space="preserve"> (Buras and Janning 2018). During his trip to Washington, President </w:t>
      </w:r>
      <w:r w:rsidRPr="00C77F86">
        <w:rPr>
          <w:rStyle w:val="StyleUnderline"/>
        </w:rPr>
        <w:t>Duda emphasized a</w:t>
      </w:r>
      <w:r w:rsidRPr="00C77F86">
        <w:rPr>
          <w:sz w:val="16"/>
        </w:rPr>
        <w:t xml:space="preserve"> “</w:t>
      </w:r>
      <w:r w:rsidRPr="00C77F86">
        <w:rPr>
          <w:rStyle w:val="Emphasis"/>
        </w:rPr>
        <w:t>Poland First</w:t>
      </w:r>
      <w:r w:rsidRPr="00C77F86">
        <w:rPr>
          <w:sz w:val="16"/>
        </w:rPr>
        <w:t xml:space="preserve">” </w:t>
      </w:r>
      <w:r w:rsidRPr="00C77F86">
        <w:rPr>
          <w:rStyle w:val="StyleUnderline"/>
        </w:rPr>
        <w:t>approach</w:t>
      </w:r>
      <w:r w:rsidRPr="00C77F86">
        <w:rPr>
          <w:sz w:val="16"/>
        </w:rPr>
        <w:t xml:space="preserve">. In his address at the UN General Assembly, </w:t>
      </w:r>
      <w:r w:rsidRPr="00C77F86">
        <w:rPr>
          <w:rStyle w:val="StyleUnderline"/>
        </w:rPr>
        <w:t xml:space="preserve">he diverged from his German counterpart’s appeal for the preservation of </w:t>
      </w:r>
      <w:r w:rsidRPr="00C77F86">
        <w:rPr>
          <w:rStyle w:val="Emphasis"/>
        </w:rPr>
        <w:t>multilat</w:t>
      </w:r>
      <w:r w:rsidRPr="00C77F86">
        <w:rPr>
          <w:rStyle w:val="StyleUnderline"/>
        </w:rPr>
        <w:t>eralism</w:t>
      </w:r>
      <w:r w:rsidRPr="00C77F86">
        <w:rPr>
          <w:sz w:val="16"/>
        </w:rPr>
        <w:t xml:space="preserve">, instead </w:t>
      </w:r>
      <w:r w:rsidRPr="00C77F86">
        <w:rPr>
          <w:rStyle w:val="StyleUnderline"/>
        </w:rPr>
        <w:t>criticizing the prevailing model of</w:t>
      </w:r>
      <w:r w:rsidRPr="00C77F86">
        <w:rPr>
          <w:sz w:val="16"/>
        </w:rPr>
        <w:t xml:space="preserve"> “</w:t>
      </w:r>
      <w:r w:rsidRPr="00C77F86">
        <w:rPr>
          <w:rStyle w:val="Emphasis"/>
        </w:rPr>
        <w:t>usurpation and hierarchical multila</w:t>
      </w:r>
      <w:r w:rsidRPr="00C77F86">
        <w:rPr>
          <w:rStyle w:val="StyleUnderline"/>
        </w:rPr>
        <w:t>teralism</w:t>
      </w:r>
      <w:r w:rsidRPr="00C77F86">
        <w:rPr>
          <w:sz w:val="16"/>
        </w:rPr>
        <w:t xml:space="preserve">.” </w:t>
      </w:r>
      <w:r w:rsidRPr="00C77F86">
        <w:rPr>
          <w:rStyle w:val="StyleUnderline"/>
        </w:rPr>
        <w:t>Duda advocated for</w:t>
      </w:r>
      <w:r w:rsidRPr="00C77F86">
        <w:rPr>
          <w:sz w:val="16"/>
        </w:rPr>
        <w:t xml:space="preserve"> a “positive multilateralism” based on the principles of </w:t>
      </w:r>
      <w:r w:rsidRPr="00C77F86">
        <w:rPr>
          <w:rStyle w:val="StyleUnderline"/>
        </w:rPr>
        <w:t>equal states and sovereign equality</w:t>
      </w:r>
      <w:r w:rsidRPr="00C77F86">
        <w:rPr>
          <w:sz w:val="16"/>
        </w:rPr>
        <w:t xml:space="preserve"> (Lanoszka 2020)."</w:t>
      </w:r>
    </w:p>
    <w:p w14:paraId="39C33E85" w14:textId="77777777" w:rsidR="00F7026D" w:rsidRPr="00412EDF" w:rsidRDefault="00F7026D" w:rsidP="00F7026D">
      <w:pPr>
        <w:pStyle w:val="Heading4"/>
      </w:pPr>
      <w:r>
        <w:t xml:space="preserve">It’s </w:t>
      </w:r>
      <w:r>
        <w:rPr>
          <w:u w:val="single"/>
        </w:rPr>
        <w:t>perceived</w:t>
      </w:r>
      <w:r>
        <w:t xml:space="preserve"> as an </w:t>
      </w:r>
      <w:r>
        <w:rPr>
          <w:u w:val="single"/>
        </w:rPr>
        <w:t>intentional move</w:t>
      </w:r>
      <w:r>
        <w:t xml:space="preserve"> to undermine alliances---that </w:t>
      </w:r>
      <w:r>
        <w:rPr>
          <w:u w:val="single"/>
        </w:rPr>
        <w:t>ripples globally</w:t>
      </w:r>
      <w:r>
        <w:t xml:space="preserve">, creating </w:t>
      </w:r>
      <w:r>
        <w:rPr>
          <w:u w:val="single"/>
        </w:rPr>
        <w:t>cascading</w:t>
      </w:r>
      <w:r w:rsidRPr="000D1C7F">
        <w:t xml:space="preserve"> </w:t>
      </w:r>
      <w:r>
        <w:t xml:space="preserve">alliance collapse in </w:t>
      </w:r>
      <w:r>
        <w:rPr>
          <w:u w:val="single"/>
        </w:rPr>
        <w:t>other domains</w:t>
      </w:r>
      <w:r>
        <w:t xml:space="preserve">. </w:t>
      </w:r>
    </w:p>
    <w:p w14:paraId="12423DAD" w14:textId="77777777" w:rsidR="00F7026D" w:rsidRDefault="00F7026D" w:rsidP="00F7026D">
      <w:r w:rsidRPr="00245395">
        <w:t xml:space="preserve">Mark S. </w:t>
      </w:r>
      <w:r w:rsidRPr="00245395">
        <w:rPr>
          <w:rStyle w:val="Style13ptBold"/>
        </w:rPr>
        <w:t>Bell &amp;</w:t>
      </w:r>
      <w:r>
        <w:t xml:space="preserve"> Joshua D. </w:t>
      </w:r>
      <w:r w:rsidRPr="00245395">
        <w:rPr>
          <w:rStyle w:val="Style13ptBold"/>
        </w:rPr>
        <w:t>Kertzer 18</w:t>
      </w:r>
      <w:r>
        <w:t>, Assistant Professor of Political Science at the University of Minnesota; Assistant Professor of Government at Harvard University, “Trump, Psychology, and the Future of U.S. Alliances”, in Assessing the U.S. Commitment to Allies in Asia and Beyond, Ed. Stirling, German Marshall Fund of the United States Report, Number 11, p. 10-13</w:t>
      </w:r>
    </w:p>
    <w:p w14:paraId="1244CE1F" w14:textId="77777777" w:rsidR="00F7026D" w:rsidRPr="00245395" w:rsidRDefault="00F7026D" w:rsidP="00F7026D">
      <w:pPr>
        <w:rPr>
          <w:sz w:val="16"/>
        </w:rPr>
      </w:pPr>
      <w:r w:rsidRPr="00245395">
        <w:rPr>
          <w:sz w:val="16"/>
        </w:rPr>
        <w:t xml:space="preserve">These </w:t>
      </w:r>
      <w:r w:rsidRPr="00245395">
        <w:rPr>
          <w:rStyle w:val="Emphasis"/>
        </w:rPr>
        <w:t>biases</w:t>
      </w:r>
      <w:r w:rsidRPr="00245395">
        <w:rPr>
          <w:rStyle w:val="StyleUnderline"/>
        </w:rPr>
        <w:t xml:space="preserve"> have </w:t>
      </w:r>
      <w:r w:rsidRPr="00245395">
        <w:rPr>
          <w:rStyle w:val="Emphasis"/>
        </w:rPr>
        <w:t>important implications</w:t>
      </w:r>
      <w:r w:rsidRPr="00245395">
        <w:rPr>
          <w:rStyle w:val="StyleUnderline"/>
        </w:rPr>
        <w:t xml:space="preserve"> for alliance politics. Allies are likely to see U.S. actions as the </w:t>
      </w:r>
      <w:r w:rsidRPr="00245395">
        <w:rPr>
          <w:rStyle w:val="Emphasis"/>
        </w:rPr>
        <w:t>willful choices</w:t>
      </w:r>
      <w:r w:rsidRPr="00245395">
        <w:rPr>
          <w:rStyle w:val="StyleUnderline"/>
        </w:rPr>
        <w:t xml:space="preserve"> of the U.S. government, rather than attributing them to domestic or international constraints. For example, foreign observers will</w:t>
      </w:r>
      <w:r w:rsidRPr="00245395">
        <w:rPr>
          <w:sz w:val="16"/>
        </w:rPr>
        <w:t xml:space="preserve"> tend to </w:t>
      </w:r>
      <w:r w:rsidRPr="00245395">
        <w:rPr>
          <w:rStyle w:val="StyleUnderline"/>
        </w:rPr>
        <w:t xml:space="preserve">see </w:t>
      </w:r>
      <w:r w:rsidRPr="00245395">
        <w:rPr>
          <w:rStyle w:val="Emphasis"/>
        </w:rPr>
        <w:t>policymaking volatility</w:t>
      </w:r>
      <w:r w:rsidRPr="00245395">
        <w:rPr>
          <w:rStyle w:val="StyleUnderline"/>
        </w:rPr>
        <w:t xml:space="preserve"> as evidence of Trump</w:t>
      </w:r>
      <w:r w:rsidRPr="00245395">
        <w:rPr>
          <w:sz w:val="16"/>
        </w:rPr>
        <w:t xml:space="preserve"> administration </w:t>
      </w:r>
      <w:r w:rsidRPr="00245395">
        <w:rPr>
          <w:rStyle w:val="Emphasis"/>
        </w:rPr>
        <w:t>deliberately cultivating uncertainty</w:t>
      </w:r>
      <w:r w:rsidRPr="00245395">
        <w:rPr>
          <w:rStyle w:val="StyleUnderline"/>
        </w:rPr>
        <w:t xml:space="preserve"> rather than as the result of bureaucratic infighting or incompetence</w:t>
      </w:r>
      <w:r w:rsidRPr="00245395">
        <w:rPr>
          <w:sz w:val="16"/>
        </w:rPr>
        <w:t xml:space="preserve">. Similarly, </w:t>
      </w:r>
      <w:r w:rsidRPr="00245395">
        <w:rPr>
          <w:rStyle w:val="StyleUnderline"/>
        </w:rPr>
        <w:t>allies may</w:t>
      </w:r>
      <w:r w:rsidRPr="00245395">
        <w:rPr>
          <w:sz w:val="16"/>
        </w:rPr>
        <w:t xml:space="preserve"> tend toward </w:t>
      </w:r>
      <w:r w:rsidRPr="00245395">
        <w:rPr>
          <w:rStyle w:val="Emphasis"/>
        </w:rPr>
        <w:t>interpret</w:t>
      </w:r>
      <w:r w:rsidRPr="00245395">
        <w:rPr>
          <w:sz w:val="16"/>
        </w:rPr>
        <w:t xml:space="preserve">ing </w:t>
      </w:r>
      <w:r w:rsidRPr="00245395">
        <w:rPr>
          <w:rStyle w:val="Emphasis"/>
        </w:rPr>
        <w:t>any omission</w:t>
      </w:r>
      <w:r w:rsidRPr="00245395">
        <w:rPr>
          <w:rStyle w:val="StyleUnderline"/>
        </w:rPr>
        <w:t xml:space="preserve"> of efforts to reinforce an alliance as a </w:t>
      </w:r>
      <w:r w:rsidRPr="00245395">
        <w:rPr>
          <w:rStyle w:val="Emphasis"/>
        </w:rPr>
        <w:t>deliberate</w:t>
      </w:r>
      <w:r w:rsidRPr="00245395">
        <w:rPr>
          <w:rStyle w:val="StyleUnderline"/>
        </w:rPr>
        <w:t xml:space="preserve"> strategic choice to </w:t>
      </w:r>
      <w:r w:rsidRPr="00245395">
        <w:rPr>
          <w:rStyle w:val="Emphasis"/>
        </w:rPr>
        <w:t>undermine</w:t>
      </w:r>
      <w:r w:rsidRPr="00245395">
        <w:rPr>
          <w:rStyle w:val="StyleUnderline"/>
        </w:rPr>
        <w:t xml:space="preserve"> an alliance such as with</w:t>
      </w:r>
      <w:r w:rsidRPr="00245395">
        <w:rPr>
          <w:sz w:val="16"/>
        </w:rPr>
        <w:t xml:space="preserve"> Trump’s </w:t>
      </w:r>
      <w:r w:rsidRPr="00245395">
        <w:rPr>
          <w:rStyle w:val="StyleUnderline"/>
        </w:rPr>
        <w:t>reluctance to publicly commit to</w:t>
      </w:r>
      <w:r w:rsidRPr="00245395">
        <w:rPr>
          <w:sz w:val="16"/>
        </w:rPr>
        <w:t xml:space="preserve"> NATO’s </w:t>
      </w:r>
      <w:r w:rsidRPr="00245395">
        <w:rPr>
          <w:rStyle w:val="Emphasis"/>
        </w:rPr>
        <w:t>Article 5</w:t>
      </w:r>
      <w:r w:rsidRPr="00245395">
        <w:rPr>
          <w:sz w:val="16"/>
        </w:rPr>
        <w:t>. These dynamics only serve to decrease trust, and increase the damage that can be caused to alliances, even by “cheap” talk.</w:t>
      </w:r>
    </w:p>
    <w:p w14:paraId="74A43E8B" w14:textId="77777777" w:rsidR="00F7026D" w:rsidRPr="00245395" w:rsidRDefault="00F7026D" w:rsidP="00F7026D">
      <w:pPr>
        <w:rPr>
          <w:sz w:val="16"/>
        </w:rPr>
      </w:pPr>
      <w:r w:rsidRPr="00245395">
        <w:rPr>
          <w:sz w:val="16"/>
        </w:rPr>
        <w:t>Redefining the Norms of Exchange</w:t>
      </w:r>
    </w:p>
    <w:p w14:paraId="5C005F0B" w14:textId="77777777" w:rsidR="00F7026D" w:rsidRPr="00245395" w:rsidRDefault="00F7026D" w:rsidP="00F7026D">
      <w:pPr>
        <w:rPr>
          <w:sz w:val="16"/>
        </w:rPr>
      </w:pPr>
      <w:r w:rsidRPr="00245395">
        <w:rPr>
          <w:sz w:val="16"/>
        </w:rPr>
        <w:t>Since the campaign trail, Trump has frequently indicated a desire to recast the U.S. relationship with its historical partners. He has threatened to withdraw U.S. forces from Japan unless Japan started paying for all of the costs, has alleged that Germany owed NATO “vast sums of money,” and so on. Although it is not unusual for U.S. officials to complain about free riding (which, as discussed above, is a perennial concern within alliance relationships), American alliances seem to currently be understood in a more transactional fashion than under previous administrations.</w:t>
      </w:r>
    </w:p>
    <w:p w14:paraId="154B0F47" w14:textId="77777777" w:rsidR="00F7026D" w:rsidRPr="00245395" w:rsidRDefault="00F7026D" w:rsidP="00F7026D">
      <w:pPr>
        <w:rPr>
          <w:sz w:val="16"/>
        </w:rPr>
      </w:pPr>
      <w:r w:rsidRPr="00245395">
        <w:rPr>
          <w:sz w:val="16"/>
        </w:rPr>
        <w:t xml:space="preserve">This shift matters because it suggests a shift in how the White House understands the norms governing its relationships with allies. Alan Fiske, an anthropologist who studies the structure of social relationships, argues that there are four ideal-typical forms of relationships, each of which is based on a different norm of exchange.14 </w:t>
      </w:r>
      <w:r w:rsidRPr="00245395">
        <w:rPr>
          <w:rStyle w:val="StyleUnderline"/>
        </w:rPr>
        <w:t>Robust alliances are</w:t>
      </w:r>
      <w:r w:rsidRPr="00245395">
        <w:rPr>
          <w:sz w:val="16"/>
        </w:rPr>
        <w:t xml:space="preserve"> often </w:t>
      </w:r>
      <w:r w:rsidRPr="00245395">
        <w:rPr>
          <w:rStyle w:val="StyleUnderline"/>
        </w:rPr>
        <w:t>governed by</w:t>
      </w:r>
      <w:r w:rsidRPr="00245395">
        <w:rPr>
          <w:sz w:val="16"/>
        </w:rPr>
        <w:t xml:space="preserve"> what Fiske calls </w:t>
      </w:r>
      <w:r w:rsidRPr="00245395">
        <w:rPr>
          <w:rStyle w:val="Emphasis"/>
        </w:rPr>
        <w:t>“communal sharing”</w:t>
      </w:r>
      <w:r w:rsidRPr="00245395">
        <w:rPr>
          <w:rStyle w:val="StyleUnderline"/>
        </w:rPr>
        <w:t xml:space="preserve"> norms</w:t>
      </w:r>
      <w:r w:rsidRPr="00245395">
        <w:rPr>
          <w:sz w:val="16"/>
        </w:rPr>
        <w:t xml:space="preserve">: NATO’s Article 5, for example, enshrines the norm of collective defense, in which an attack on one member of the alliance is understood as an attack on all members because of their common membership within a group. </w:t>
      </w:r>
      <w:r w:rsidRPr="00245395">
        <w:rPr>
          <w:rStyle w:val="StyleUnderline"/>
        </w:rPr>
        <w:t xml:space="preserve">Allies are </w:t>
      </w:r>
      <w:r w:rsidRPr="00245395">
        <w:rPr>
          <w:rStyle w:val="Emphasis"/>
        </w:rPr>
        <w:t>one and the same</w:t>
      </w:r>
      <w:r w:rsidRPr="00245395">
        <w:rPr>
          <w:rStyle w:val="StyleUnderline"/>
        </w:rPr>
        <w:t xml:space="preserve">; part of a </w:t>
      </w:r>
      <w:r w:rsidRPr="00245395">
        <w:rPr>
          <w:rStyle w:val="Emphasis"/>
        </w:rPr>
        <w:t>broader community</w:t>
      </w:r>
      <w:r w:rsidRPr="00245395">
        <w:rPr>
          <w:sz w:val="16"/>
        </w:rPr>
        <w:t xml:space="preserve">. Trump’s recent comments, however, imply </w:t>
      </w:r>
      <w:r w:rsidRPr="00245395">
        <w:rPr>
          <w:rStyle w:val="StyleUnderline"/>
        </w:rPr>
        <w:t>a shift</w:t>
      </w:r>
      <w:r w:rsidRPr="00245395">
        <w:rPr>
          <w:sz w:val="16"/>
        </w:rPr>
        <w:t xml:space="preserve"> away from communal sharing </w:t>
      </w:r>
      <w:r w:rsidRPr="00245395">
        <w:rPr>
          <w:rStyle w:val="StyleUnderline"/>
        </w:rPr>
        <w:t>toward</w:t>
      </w:r>
      <w:r w:rsidRPr="00245395">
        <w:rPr>
          <w:sz w:val="16"/>
        </w:rPr>
        <w:t xml:space="preserve"> a different norm: </w:t>
      </w:r>
      <w:r w:rsidRPr="00245395">
        <w:rPr>
          <w:rStyle w:val="Emphasis"/>
        </w:rPr>
        <w:t>“market pricing.”</w:t>
      </w:r>
      <w:r w:rsidRPr="00245395">
        <w:rPr>
          <w:sz w:val="16"/>
        </w:rPr>
        <w:t xml:space="preserve"> This form of relationship </w:t>
      </w:r>
      <w:r w:rsidRPr="00245395">
        <w:rPr>
          <w:rStyle w:val="StyleUnderline"/>
        </w:rPr>
        <w:t xml:space="preserve">is dictated by </w:t>
      </w:r>
      <w:r w:rsidRPr="00245395">
        <w:rPr>
          <w:rStyle w:val="Emphasis"/>
        </w:rPr>
        <w:t>cost-benefit calculations</w:t>
      </w:r>
      <w:r w:rsidRPr="00245395">
        <w:rPr>
          <w:sz w:val="16"/>
        </w:rPr>
        <w:t>. Countries must contribute proportional to what they have in order to receive the benefits. Allies are business partners, rather than close friends.</w:t>
      </w:r>
    </w:p>
    <w:p w14:paraId="7B95C7F1" w14:textId="77777777" w:rsidR="00F7026D" w:rsidRPr="00245395" w:rsidRDefault="00F7026D" w:rsidP="00F7026D">
      <w:pPr>
        <w:rPr>
          <w:sz w:val="16"/>
        </w:rPr>
      </w:pPr>
      <w:r w:rsidRPr="00245395">
        <w:rPr>
          <w:sz w:val="16"/>
        </w:rPr>
        <w:t xml:space="preserve">Why does this shift matter? </w:t>
      </w:r>
      <w:r w:rsidRPr="00245395">
        <w:rPr>
          <w:rStyle w:val="StyleUnderline"/>
        </w:rPr>
        <w:t xml:space="preserve">Psychological research tells us that applying market-pricing frameworks to relationships previously characterized by communal sharing leads to </w:t>
      </w:r>
      <w:r w:rsidRPr="00245395">
        <w:rPr>
          <w:rStyle w:val="Emphasis"/>
        </w:rPr>
        <w:t>conflict</w:t>
      </w:r>
      <w:r w:rsidRPr="00245395">
        <w:rPr>
          <w:rStyle w:val="StyleUnderline"/>
        </w:rPr>
        <w:t xml:space="preserve"> and </w:t>
      </w:r>
      <w:r w:rsidRPr="00245395">
        <w:rPr>
          <w:rStyle w:val="Emphasis"/>
        </w:rPr>
        <w:t>contention</w:t>
      </w:r>
      <w:r w:rsidRPr="00245395">
        <w:rPr>
          <w:sz w:val="16"/>
        </w:rPr>
        <w:t xml:space="preserve">.15 </w:t>
      </w:r>
      <w:r w:rsidRPr="00245395">
        <w:rPr>
          <w:rStyle w:val="StyleUnderline"/>
        </w:rPr>
        <w:t>Actors subjected to</w:t>
      </w:r>
      <w:r w:rsidRPr="00245395">
        <w:rPr>
          <w:sz w:val="16"/>
        </w:rPr>
        <w:t xml:space="preserve"> these </w:t>
      </w:r>
      <w:r w:rsidRPr="00245395">
        <w:rPr>
          <w:rStyle w:val="Emphasis"/>
        </w:rPr>
        <w:t>“taboo tradeoffs”</w:t>
      </w:r>
      <w:r w:rsidRPr="00245395">
        <w:rPr>
          <w:sz w:val="16"/>
        </w:rPr>
        <w:t xml:space="preserve"> often </w:t>
      </w:r>
      <w:r w:rsidRPr="00245395">
        <w:rPr>
          <w:rStyle w:val="StyleUnderline"/>
        </w:rPr>
        <w:t xml:space="preserve">experience </w:t>
      </w:r>
      <w:r w:rsidRPr="00245395">
        <w:rPr>
          <w:rStyle w:val="Emphasis"/>
        </w:rPr>
        <w:t>negative reactions</w:t>
      </w:r>
      <w:r w:rsidRPr="00245395">
        <w:rPr>
          <w:sz w:val="16"/>
        </w:rPr>
        <w:t xml:space="preserve">: when we have family over for Thanksgiving dinner, we rarely present them with the bill afterwards because it violates the norm of exchange around which the relationship is based. The very act of monetizing the exchange seems taboo, just as it seems taboo to offer to buy someone’s kidney.16 </w:t>
      </w:r>
      <w:r w:rsidRPr="00245395">
        <w:rPr>
          <w:rStyle w:val="StyleUnderline"/>
        </w:rPr>
        <w:t xml:space="preserve">Reframing alliances in purely </w:t>
      </w:r>
      <w:r w:rsidRPr="00245395">
        <w:rPr>
          <w:rStyle w:val="Emphasis"/>
        </w:rPr>
        <w:t>transactional terms</w:t>
      </w:r>
      <w:r w:rsidRPr="00245395">
        <w:rPr>
          <w:rStyle w:val="StyleUnderline"/>
        </w:rPr>
        <w:t xml:space="preserve"> may </w:t>
      </w:r>
      <w:r w:rsidRPr="00245395">
        <w:rPr>
          <w:rStyle w:val="Emphasis"/>
        </w:rPr>
        <w:t>inherently undermine</w:t>
      </w:r>
      <w:r w:rsidRPr="00245395">
        <w:rPr>
          <w:rStyle w:val="StyleUnderline"/>
        </w:rPr>
        <w:t xml:space="preserve"> cohesion and generate distrust. It also undermines their </w:t>
      </w:r>
      <w:r w:rsidRPr="00245395">
        <w:rPr>
          <w:rStyle w:val="Emphasis"/>
        </w:rPr>
        <w:t>deterrent power</w:t>
      </w:r>
      <w:r w:rsidRPr="00245395">
        <w:rPr>
          <w:sz w:val="16"/>
        </w:rPr>
        <w:t xml:space="preserve">, because communal sharing relationships are built around moral motives of unity: outgroup members know that members of the ingroup are committed to unite automatically against outsiders who pose threats.17 In contrast, </w:t>
      </w:r>
      <w:r w:rsidRPr="00245395">
        <w:rPr>
          <w:rStyle w:val="StyleUnderline"/>
        </w:rPr>
        <w:t xml:space="preserve">if an alliance is based solely on market pricing, </w:t>
      </w:r>
      <w:r w:rsidRPr="00245395">
        <w:rPr>
          <w:rStyle w:val="Emphasis"/>
        </w:rPr>
        <w:t>outsiders know</w:t>
      </w:r>
      <w:r w:rsidRPr="00245395">
        <w:rPr>
          <w:sz w:val="16"/>
        </w:rPr>
        <w:t xml:space="preserve"> that with the proper incentives </w:t>
      </w:r>
      <w:r w:rsidRPr="00245395">
        <w:rPr>
          <w:rStyle w:val="StyleUnderline"/>
        </w:rPr>
        <w:t>alliance members can be</w:t>
      </w:r>
      <w:r w:rsidRPr="00245395">
        <w:rPr>
          <w:sz w:val="16"/>
        </w:rPr>
        <w:t xml:space="preserve"> bought off or </w:t>
      </w:r>
      <w:r w:rsidRPr="00245395">
        <w:rPr>
          <w:rStyle w:val="Emphasis"/>
        </w:rPr>
        <w:t>wedged apart</w:t>
      </w:r>
      <w:r w:rsidRPr="00245395">
        <w:rPr>
          <w:rStyle w:val="StyleUnderline"/>
        </w:rPr>
        <w:t xml:space="preserve"> from one another</w:t>
      </w:r>
      <w:r w:rsidRPr="00245395">
        <w:rPr>
          <w:sz w:val="16"/>
        </w:rPr>
        <w:t>.</w:t>
      </w:r>
    </w:p>
    <w:p w14:paraId="3C246EBF" w14:textId="77777777" w:rsidR="00F7026D" w:rsidRPr="00245395" w:rsidRDefault="00F7026D" w:rsidP="00F7026D">
      <w:pPr>
        <w:rPr>
          <w:sz w:val="16"/>
        </w:rPr>
      </w:pPr>
      <w:r w:rsidRPr="00245395">
        <w:rPr>
          <w:sz w:val="16"/>
        </w:rPr>
        <w:t>Motivated Images: From Friend to Foe</w:t>
      </w:r>
    </w:p>
    <w:p w14:paraId="5CB97B83" w14:textId="77777777" w:rsidR="00F7026D" w:rsidRPr="00245395" w:rsidRDefault="00F7026D" w:rsidP="00F7026D">
      <w:pPr>
        <w:rPr>
          <w:sz w:val="16"/>
        </w:rPr>
      </w:pPr>
      <w:r w:rsidRPr="00245395">
        <w:rPr>
          <w:sz w:val="16"/>
        </w:rPr>
        <w:t xml:space="preserve">Both </w:t>
      </w:r>
      <w:r w:rsidRPr="00245395">
        <w:rPr>
          <w:rStyle w:val="StyleUnderline"/>
        </w:rPr>
        <w:t>leaders</w:t>
      </w:r>
      <w:r w:rsidRPr="00245395">
        <w:rPr>
          <w:sz w:val="16"/>
        </w:rPr>
        <w:t xml:space="preserve"> and mass publics in </w:t>
      </w:r>
      <w:r w:rsidRPr="00245395">
        <w:rPr>
          <w:rStyle w:val="StyleUnderline"/>
        </w:rPr>
        <w:t>international politics</w:t>
      </w:r>
      <w:r w:rsidRPr="00245395">
        <w:rPr>
          <w:sz w:val="16"/>
        </w:rPr>
        <w:t xml:space="preserve"> often </w:t>
      </w:r>
      <w:r w:rsidRPr="00245395">
        <w:rPr>
          <w:rStyle w:val="StyleUnderline"/>
        </w:rPr>
        <w:t>have</w:t>
      </w:r>
      <w:r w:rsidRPr="00245395">
        <w:rPr>
          <w:sz w:val="16"/>
        </w:rPr>
        <w:t xml:space="preserve"> images or stereotypes of other countries, </w:t>
      </w:r>
      <w:r w:rsidRPr="00245395">
        <w:rPr>
          <w:rStyle w:val="Emphasis"/>
        </w:rPr>
        <w:t>cognitive schema</w:t>
      </w:r>
      <w:r w:rsidRPr="00245395">
        <w:rPr>
          <w:sz w:val="16"/>
        </w:rPr>
        <w:t xml:space="preserve"> that actors rely on </w:t>
      </w:r>
      <w:r w:rsidRPr="00245395">
        <w:rPr>
          <w:rStyle w:val="StyleUnderline"/>
        </w:rPr>
        <w:t xml:space="preserve">to make sense of international </w:t>
      </w:r>
      <w:r w:rsidRPr="00245395">
        <w:rPr>
          <w:rStyle w:val="Emphasis"/>
        </w:rPr>
        <w:t>relations</w:t>
      </w:r>
      <w:r w:rsidRPr="00245395">
        <w:rPr>
          <w:rStyle w:val="StyleUnderline"/>
        </w:rPr>
        <w:t>hips</w:t>
      </w:r>
      <w:r w:rsidRPr="00245395">
        <w:rPr>
          <w:sz w:val="16"/>
        </w:rPr>
        <w:t>.18 Images tend to have common structures: the “enemy image,” popular during the Cold War, for example, was of another actor of similar relative capabilities and cultural status, but with threatening intentions; the “colony image” was of actors with weaker relative capabilities and of lower cultural status, who posed an opportunity rather than a threat. Because of this schematic structure, images lead to routinized interaction: knowing what image a decision-maker has of their relationship with another country tells us a great deal about the policy preferences that follow.</w:t>
      </w:r>
    </w:p>
    <w:p w14:paraId="52C44088" w14:textId="77777777" w:rsidR="00F7026D" w:rsidRPr="00245395" w:rsidRDefault="00F7026D" w:rsidP="00F7026D">
      <w:pPr>
        <w:rPr>
          <w:sz w:val="16"/>
        </w:rPr>
      </w:pPr>
      <w:r w:rsidRPr="00245395">
        <w:rPr>
          <w:sz w:val="16"/>
        </w:rPr>
        <w:t>A decision-maker who has an enemy image of another country, for example, will tend to see that country as being driven by malign and unlimited motives, led by a unified regime that nonetheless can be contained by a sufficient use of force. A decision-maker who has a colony image of another country often tends to perceive it as being internally divided, between good forces (led by a progressive, modernizing leader, but who needs external support) and bad ones (led by radical fanatics or local puppets of foreign enemies), thereby legitimating intervention to prop up the former and quash the latter. Once images are embedded, they shape both the kind of information we seek out, and how that information is interpreted.</w:t>
      </w:r>
    </w:p>
    <w:p w14:paraId="4DEC897B" w14:textId="77777777" w:rsidR="00F7026D" w:rsidRPr="00245395" w:rsidRDefault="00F7026D" w:rsidP="00F7026D">
      <w:pPr>
        <w:rPr>
          <w:sz w:val="16"/>
        </w:rPr>
      </w:pPr>
      <w:r w:rsidRPr="00245395">
        <w:rPr>
          <w:sz w:val="16"/>
        </w:rPr>
        <w:t xml:space="preserve">Importantly, images are motivated; what we want affects the image we see. </w:t>
      </w:r>
      <w:r w:rsidRPr="00245395">
        <w:rPr>
          <w:rStyle w:val="StyleUnderline"/>
        </w:rPr>
        <w:t xml:space="preserve">The </w:t>
      </w:r>
      <w:r w:rsidRPr="00245395">
        <w:rPr>
          <w:rStyle w:val="Emphasis"/>
        </w:rPr>
        <w:t>ally image</w:t>
      </w:r>
      <w:r w:rsidRPr="00245395">
        <w:rPr>
          <w:rStyle w:val="StyleUnderline"/>
        </w:rPr>
        <w:t xml:space="preserve"> is </w:t>
      </w:r>
      <w:r w:rsidRPr="00245395">
        <w:rPr>
          <w:rStyle w:val="Emphasis"/>
        </w:rPr>
        <w:t>undergirded</w:t>
      </w:r>
      <w:r w:rsidRPr="00245395">
        <w:rPr>
          <w:rStyle w:val="StyleUnderline"/>
        </w:rPr>
        <w:t xml:space="preserve"> by perceived opportunities for </w:t>
      </w:r>
      <w:r w:rsidRPr="00245395">
        <w:rPr>
          <w:rStyle w:val="Emphasis"/>
        </w:rPr>
        <w:t>mutual gain</w:t>
      </w:r>
      <w:r w:rsidRPr="00245395">
        <w:rPr>
          <w:sz w:val="16"/>
        </w:rPr>
        <w:t xml:space="preserve">, while an enemy image presents itself when we see others as posing a threat. As the international relations scholar Richard Herrmann notes, “as the feeling that another country has goals that threaten one’s own increases, so does the inclination to construct a cognitive picture of that other country that features negative items.”19 In other words, </w:t>
      </w:r>
      <w:r w:rsidRPr="00245395">
        <w:rPr>
          <w:rStyle w:val="StyleUnderline"/>
        </w:rPr>
        <w:t xml:space="preserve">even though we often think of images as being deeply embedded and thus resistant to change, they can </w:t>
      </w:r>
      <w:r w:rsidRPr="00245395">
        <w:rPr>
          <w:rStyle w:val="Emphasis"/>
        </w:rPr>
        <w:t>flip quickly</w:t>
      </w:r>
      <w:r w:rsidRPr="00245395">
        <w:rPr>
          <w:rStyle w:val="StyleUnderline"/>
        </w:rPr>
        <w:t xml:space="preserve"> based on the </w:t>
      </w:r>
      <w:r w:rsidRPr="00245395">
        <w:rPr>
          <w:rStyle w:val="Emphasis"/>
        </w:rPr>
        <w:t>presence</w:t>
      </w:r>
      <w:r w:rsidRPr="00245395">
        <w:rPr>
          <w:rStyle w:val="StyleUnderline"/>
        </w:rPr>
        <w:t xml:space="preserve"> or absence of </w:t>
      </w:r>
      <w:r w:rsidRPr="00245395">
        <w:rPr>
          <w:rStyle w:val="Emphasis"/>
        </w:rPr>
        <w:t>conflicts of interest</w:t>
      </w:r>
      <w:r w:rsidRPr="00245395">
        <w:rPr>
          <w:rStyle w:val="StyleUnderline"/>
        </w:rPr>
        <w:t xml:space="preserve">. This means that the ally image that other countries have of the </w:t>
      </w:r>
      <w:r w:rsidRPr="00245395">
        <w:rPr>
          <w:rStyle w:val="Emphasis"/>
        </w:rPr>
        <w:t>U</w:t>
      </w:r>
      <w:r w:rsidRPr="00245395">
        <w:rPr>
          <w:sz w:val="16"/>
        </w:rPr>
        <w:t xml:space="preserve">nited </w:t>
      </w:r>
      <w:r w:rsidRPr="00245395">
        <w:rPr>
          <w:rStyle w:val="Emphasis"/>
        </w:rPr>
        <w:t>S</w:t>
      </w:r>
      <w:r w:rsidRPr="00245395">
        <w:rPr>
          <w:sz w:val="16"/>
        </w:rPr>
        <w:t xml:space="preserve">tates </w:t>
      </w:r>
      <w:r w:rsidRPr="00245395">
        <w:rPr>
          <w:rStyle w:val="StyleUnderline"/>
        </w:rPr>
        <w:t xml:space="preserve">can be </w:t>
      </w:r>
      <w:r w:rsidRPr="00245395">
        <w:rPr>
          <w:rStyle w:val="Emphasis"/>
        </w:rPr>
        <w:t>overridden</w:t>
      </w:r>
      <w:r w:rsidRPr="00245395">
        <w:rPr>
          <w:rStyle w:val="StyleUnderline"/>
        </w:rPr>
        <w:t xml:space="preserve"> when facing </w:t>
      </w:r>
      <w:r w:rsidRPr="00245395">
        <w:rPr>
          <w:rStyle w:val="Emphasis"/>
        </w:rPr>
        <w:t>American policy choices</w:t>
      </w:r>
      <w:r w:rsidRPr="00245395">
        <w:rPr>
          <w:sz w:val="16"/>
        </w:rPr>
        <w:t xml:space="preserve"> that violate allies’ interests in stability or a liberal, rule-based international order. It matters even if these negative images of the United States are only held by foreign publics rather than more pragmatic governing elites, since foreign leaders will find it harder to make concessions in negotiations with the United States when doing so is deeply unpopular with their publics or domestic audiences.</w:t>
      </w:r>
    </w:p>
    <w:p w14:paraId="066318FE" w14:textId="77777777" w:rsidR="00F7026D" w:rsidRPr="00245395" w:rsidRDefault="00F7026D" w:rsidP="00F7026D">
      <w:pPr>
        <w:rPr>
          <w:sz w:val="16"/>
        </w:rPr>
      </w:pPr>
      <w:r w:rsidRPr="00245395">
        <w:rPr>
          <w:sz w:val="16"/>
        </w:rPr>
        <w:t xml:space="preserve">Furthermore, </w:t>
      </w:r>
      <w:r w:rsidRPr="00245395">
        <w:rPr>
          <w:rStyle w:val="StyleUnderline"/>
        </w:rPr>
        <w:t xml:space="preserve">the images we form of countries are </w:t>
      </w:r>
      <w:r w:rsidRPr="00245395">
        <w:rPr>
          <w:rStyle w:val="Emphasis"/>
        </w:rPr>
        <w:t>not only</w:t>
      </w:r>
      <w:r w:rsidRPr="00245395">
        <w:rPr>
          <w:rStyle w:val="StyleUnderline"/>
        </w:rPr>
        <w:t xml:space="preserve"> built around </w:t>
      </w:r>
      <w:r w:rsidRPr="00245395">
        <w:rPr>
          <w:rStyle w:val="Emphasis"/>
        </w:rPr>
        <w:t>narrow</w:t>
      </w:r>
      <w:r w:rsidRPr="00245395">
        <w:rPr>
          <w:rStyle w:val="StyleUnderline"/>
        </w:rPr>
        <w:t xml:space="preserve"> bilateral interactions. Washington’s interactions with </w:t>
      </w:r>
      <w:r w:rsidRPr="00245395">
        <w:rPr>
          <w:rStyle w:val="Emphasis"/>
        </w:rPr>
        <w:t>others</w:t>
      </w:r>
      <w:r w:rsidRPr="00245395">
        <w:rPr>
          <w:rStyle w:val="StyleUnderline"/>
        </w:rPr>
        <w:t xml:space="preserve"> will also shape its image with allies. For example, German decision makers</w:t>
      </w:r>
      <w:r w:rsidRPr="00245395">
        <w:rPr>
          <w:sz w:val="16"/>
        </w:rPr>
        <w:t xml:space="preserve"> may </w:t>
      </w:r>
      <w:r w:rsidRPr="00245395">
        <w:rPr>
          <w:rStyle w:val="StyleUnderline"/>
        </w:rPr>
        <w:t>draw inferences</w:t>
      </w:r>
      <w:r w:rsidRPr="00245395">
        <w:rPr>
          <w:sz w:val="16"/>
        </w:rPr>
        <w:t xml:space="preserve"> about the Trump administration’s commitment to a liberal world order </w:t>
      </w:r>
      <w:r w:rsidRPr="00245395">
        <w:rPr>
          <w:rStyle w:val="StyleUnderline"/>
        </w:rPr>
        <w:t>not only from</w:t>
      </w:r>
      <w:r w:rsidRPr="00245395">
        <w:rPr>
          <w:sz w:val="16"/>
        </w:rPr>
        <w:t xml:space="preserve"> their </w:t>
      </w:r>
      <w:r w:rsidRPr="00245395">
        <w:rPr>
          <w:rStyle w:val="Emphasis"/>
        </w:rPr>
        <w:t>direct interactions</w:t>
      </w:r>
      <w:r w:rsidRPr="00245395">
        <w:rPr>
          <w:sz w:val="16"/>
        </w:rPr>
        <w:t xml:space="preserve"> with the administration </w:t>
      </w:r>
      <w:r w:rsidRPr="00245395">
        <w:rPr>
          <w:rStyle w:val="StyleUnderline"/>
        </w:rPr>
        <w:t>but from what they read and observe about</w:t>
      </w:r>
      <w:r w:rsidRPr="00245395">
        <w:rPr>
          <w:sz w:val="16"/>
        </w:rPr>
        <w:t xml:space="preserve"> his domestic rhetoric and policies, his appointees, his </w:t>
      </w:r>
      <w:r w:rsidRPr="00245395">
        <w:rPr>
          <w:rStyle w:val="StyleUnderline"/>
        </w:rPr>
        <w:t xml:space="preserve">interactions with </w:t>
      </w:r>
      <w:r w:rsidRPr="00245395">
        <w:rPr>
          <w:rStyle w:val="Emphasis"/>
        </w:rPr>
        <w:t>other</w:t>
      </w:r>
      <w:r w:rsidRPr="00245395">
        <w:rPr>
          <w:sz w:val="16"/>
        </w:rPr>
        <w:t xml:space="preserve"> leaders and </w:t>
      </w:r>
      <w:r w:rsidRPr="00245395">
        <w:rPr>
          <w:rStyle w:val="Emphasis"/>
        </w:rPr>
        <w:t>countries</w:t>
      </w:r>
      <w:r w:rsidRPr="00245395">
        <w:rPr>
          <w:sz w:val="16"/>
        </w:rPr>
        <w:t xml:space="preserve">, and so on. </w:t>
      </w:r>
      <w:r w:rsidRPr="00245395">
        <w:rPr>
          <w:rStyle w:val="StyleUnderline"/>
        </w:rPr>
        <w:t xml:space="preserve">As a result, U.S. actions in </w:t>
      </w:r>
      <w:r w:rsidRPr="00245395">
        <w:rPr>
          <w:rStyle w:val="Emphasis"/>
        </w:rPr>
        <w:t>one domain</w:t>
      </w:r>
      <w:r w:rsidRPr="00245395">
        <w:rPr>
          <w:rStyle w:val="StyleUnderline"/>
        </w:rPr>
        <w:t xml:space="preserve"> may well influence</w:t>
      </w:r>
      <w:r w:rsidRPr="00245395">
        <w:rPr>
          <w:sz w:val="16"/>
        </w:rPr>
        <w:t xml:space="preserve"> the </w:t>
      </w:r>
      <w:r w:rsidRPr="00245395">
        <w:rPr>
          <w:rStyle w:val="StyleUnderline"/>
        </w:rPr>
        <w:t>judgments</w:t>
      </w:r>
      <w:r w:rsidRPr="00245395">
        <w:rPr>
          <w:sz w:val="16"/>
        </w:rPr>
        <w:t xml:space="preserve"> of statesmen </w:t>
      </w:r>
      <w:r w:rsidRPr="00245395">
        <w:rPr>
          <w:rStyle w:val="StyleUnderline"/>
        </w:rPr>
        <w:t xml:space="preserve">on </w:t>
      </w:r>
      <w:r w:rsidRPr="00245395">
        <w:rPr>
          <w:rStyle w:val="Emphasis"/>
        </w:rPr>
        <w:t>wholly distinct</w:t>
      </w:r>
      <w:r w:rsidRPr="00245395">
        <w:rPr>
          <w:rStyle w:val="StyleUnderline"/>
        </w:rPr>
        <w:t xml:space="preserve"> matters, </w:t>
      </w:r>
      <w:r w:rsidRPr="00245395">
        <w:rPr>
          <w:rStyle w:val="Emphasis"/>
        </w:rPr>
        <w:t>amplifying their effect</w:t>
      </w:r>
      <w:r w:rsidRPr="00245395">
        <w:rPr>
          <w:rStyle w:val="StyleUnderline"/>
        </w:rPr>
        <w:t xml:space="preserve"> and increasing the </w:t>
      </w:r>
      <w:r w:rsidRPr="00245395">
        <w:rPr>
          <w:rStyle w:val="Emphasis"/>
        </w:rPr>
        <w:t>speed</w:t>
      </w:r>
      <w:r w:rsidRPr="00245395">
        <w:rPr>
          <w:rStyle w:val="StyleUnderline"/>
        </w:rPr>
        <w:t xml:space="preserve"> with which </w:t>
      </w:r>
      <w:r w:rsidRPr="00245395">
        <w:rPr>
          <w:rStyle w:val="Emphasis"/>
        </w:rPr>
        <w:t>shifts in alliance credibility</w:t>
      </w:r>
      <w:r w:rsidRPr="00245395">
        <w:rPr>
          <w:rStyle w:val="StyleUnderline"/>
        </w:rPr>
        <w:t xml:space="preserve"> can occur</w:t>
      </w:r>
      <w:r w:rsidRPr="00245395">
        <w:rPr>
          <w:sz w:val="16"/>
        </w:rPr>
        <w:t>.</w:t>
      </w:r>
    </w:p>
    <w:p w14:paraId="22C26B91" w14:textId="77777777" w:rsidR="00F7026D" w:rsidRPr="00245395" w:rsidRDefault="00F7026D" w:rsidP="00F7026D">
      <w:pPr>
        <w:rPr>
          <w:sz w:val="16"/>
        </w:rPr>
      </w:pPr>
      <w:r w:rsidRPr="00245395">
        <w:rPr>
          <w:sz w:val="16"/>
        </w:rPr>
        <w:t>Motivated Reasoning: Impressions Stick</w:t>
      </w:r>
    </w:p>
    <w:p w14:paraId="17A5625C" w14:textId="77777777" w:rsidR="00F7026D" w:rsidRPr="00245395" w:rsidRDefault="00F7026D" w:rsidP="00F7026D">
      <w:pPr>
        <w:rPr>
          <w:sz w:val="16"/>
        </w:rPr>
      </w:pPr>
      <w:r w:rsidRPr="00245395">
        <w:rPr>
          <w:sz w:val="16"/>
        </w:rPr>
        <w:t xml:space="preserve">Whether citizens or diplomats, psychologists tell us that humans are “goal-directed information processors” who tend to evaluate information in a way that reinforces their pre-existing views.20 We tend to seek out information consistent with what we already believe (what psychologists call a confirmation bias), and heavily discount information that challenges our priors (a disconfirmation bias). Trump’s unpredictability and incendiary rhetoric during the campaign, transition, and first months of the administration has created an image that will be hard to reverse. Even if Trump seeks to backtrack from his prior rhetoric and </w:t>
      </w:r>
      <w:r w:rsidRPr="00245395">
        <w:rPr>
          <w:rStyle w:val="StyleUnderline"/>
        </w:rPr>
        <w:t>positions</w:t>
      </w:r>
      <w:r w:rsidRPr="00245395">
        <w:rPr>
          <w:sz w:val="16"/>
        </w:rPr>
        <w:t xml:space="preserve">, the salience of his original views </w:t>
      </w:r>
      <w:r w:rsidRPr="00245395">
        <w:rPr>
          <w:rStyle w:val="Emphasis"/>
        </w:rPr>
        <w:t>risk</w:t>
      </w:r>
      <w:r w:rsidRPr="00245395">
        <w:rPr>
          <w:sz w:val="16"/>
        </w:rPr>
        <w:t xml:space="preserve">s </w:t>
      </w:r>
      <w:r w:rsidRPr="00245395">
        <w:rPr>
          <w:rStyle w:val="StyleUnderline"/>
        </w:rPr>
        <w:t xml:space="preserve">a </w:t>
      </w:r>
      <w:r w:rsidRPr="00245395">
        <w:rPr>
          <w:rStyle w:val="Emphasis"/>
        </w:rPr>
        <w:t>self-reinforcing spiral</w:t>
      </w:r>
      <w:r w:rsidRPr="00245395">
        <w:rPr>
          <w:sz w:val="16"/>
        </w:rPr>
        <w:t xml:space="preserve">, in which information that fits that image will be more easily believed than information that contradicts it. </w:t>
      </w:r>
      <w:r w:rsidRPr="00245395">
        <w:rPr>
          <w:rStyle w:val="StyleUnderline"/>
        </w:rPr>
        <w:t xml:space="preserve">Foreign allies will </w:t>
      </w:r>
      <w:r w:rsidRPr="00245395">
        <w:rPr>
          <w:rStyle w:val="Emphasis"/>
        </w:rPr>
        <w:t>seek out</w:t>
      </w:r>
      <w:r w:rsidRPr="00245395">
        <w:rPr>
          <w:rStyle w:val="StyleUnderline"/>
        </w:rPr>
        <w:t xml:space="preserve"> and </w:t>
      </w:r>
      <w:r w:rsidRPr="00245395">
        <w:rPr>
          <w:rStyle w:val="Emphasis"/>
        </w:rPr>
        <w:t>place more weight</w:t>
      </w:r>
      <w:r w:rsidRPr="00245395">
        <w:rPr>
          <w:rStyle w:val="StyleUnderline"/>
        </w:rPr>
        <w:t xml:space="preserve"> on information that </w:t>
      </w:r>
      <w:r w:rsidRPr="00245395">
        <w:rPr>
          <w:rStyle w:val="Emphasis"/>
        </w:rPr>
        <w:t>confirms</w:t>
      </w:r>
      <w:r w:rsidRPr="00245395">
        <w:rPr>
          <w:rStyle w:val="StyleUnderline"/>
        </w:rPr>
        <w:t xml:space="preserve"> their initial impressions, and place a lower weight on disconfirming evidence</w:t>
      </w:r>
      <w:r w:rsidRPr="00245395">
        <w:rPr>
          <w:sz w:val="16"/>
        </w:rPr>
        <w:t>.</w:t>
      </w:r>
    </w:p>
    <w:p w14:paraId="3EBB1E3E" w14:textId="77777777" w:rsidR="00F7026D" w:rsidRPr="00245395" w:rsidRDefault="00F7026D" w:rsidP="00F7026D">
      <w:pPr>
        <w:rPr>
          <w:sz w:val="16"/>
        </w:rPr>
      </w:pPr>
      <w:r w:rsidRPr="00245395">
        <w:rPr>
          <w:sz w:val="16"/>
        </w:rPr>
        <w:t xml:space="preserve">Motivated reasoning thus offers yet another mechanism through which </w:t>
      </w:r>
      <w:r w:rsidRPr="00245395">
        <w:rPr>
          <w:rStyle w:val="StyleUnderline"/>
        </w:rPr>
        <w:t xml:space="preserve">alliances can </w:t>
      </w:r>
      <w:r w:rsidRPr="00245395">
        <w:rPr>
          <w:rStyle w:val="Emphasis"/>
        </w:rPr>
        <w:t>erode</w:t>
      </w:r>
      <w:r w:rsidRPr="00245395">
        <w:rPr>
          <w:rStyle w:val="StyleUnderline"/>
        </w:rPr>
        <w:t xml:space="preserve"> once negative impressions have been established</w:t>
      </w:r>
      <w:r w:rsidRPr="00245395">
        <w:rPr>
          <w:sz w:val="16"/>
        </w:rPr>
        <w:t xml:space="preserve">. This reinforcing spiral, when combined with the other mechanisms listed above, also shows how the effects we describe here have the potential to persist even if the Trump administration should be succeeded by a more conventional presidential administration. </w:t>
      </w:r>
      <w:r w:rsidRPr="00245395">
        <w:rPr>
          <w:rStyle w:val="StyleUnderline"/>
        </w:rPr>
        <w:t>The greater the stressors</w:t>
      </w:r>
      <w:r w:rsidRPr="00245395">
        <w:rPr>
          <w:sz w:val="16"/>
        </w:rPr>
        <w:t xml:space="preserve"> the current administration </w:t>
      </w:r>
      <w:r w:rsidRPr="00245395">
        <w:rPr>
          <w:rStyle w:val="StyleUnderline"/>
        </w:rPr>
        <w:t xml:space="preserve">places on the alliance system — sending out </w:t>
      </w:r>
      <w:r w:rsidRPr="00245395">
        <w:rPr>
          <w:rStyle w:val="Emphasis"/>
        </w:rPr>
        <w:t>mixed messages</w:t>
      </w:r>
      <w:r w:rsidRPr="00245395">
        <w:rPr>
          <w:rStyle w:val="StyleUnderline"/>
        </w:rPr>
        <w:t xml:space="preserve"> that undermine the </w:t>
      </w:r>
      <w:r w:rsidRPr="00245395">
        <w:rPr>
          <w:rStyle w:val="Emphasis"/>
        </w:rPr>
        <w:t>cred</w:t>
      </w:r>
      <w:r w:rsidRPr="00245395">
        <w:rPr>
          <w:rStyle w:val="StyleUnderline"/>
        </w:rPr>
        <w:t xml:space="preserve">ibility of </w:t>
      </w:r>
      <w:r w:rsidRPr="00245395">
        <w:rPr>
          <w:rStyle w:val="Emphasis"/>
        </w:rPr>
        <w:t>U.S. commitments</w:t>
      </w:r>
      <w:r w:rsidRPr="00245395">
        <w:rPr>
          <w:sz w:val="16"/>
        </w:rPr>
        <w:t xml:space="preserve">, or carrying out actions that prompt allies to hedge and seek out alternate arrangements — </w:t>
      </w:r>
      <w:r w:rsidRPr="00245395">
        <w:rPr>
          <w:rStyle w:val="StyleUnderline"/>
        </w:rPr>
        <w:t xml:space="preserve">the harder it will be for future administrations to </w:t>
      </w:r>
      <w:r w:rsidRPr="00245395">
        <w:rPr>
          <w:rStyle w:val="Emphasis"/>
        </w:rPr>
        <w:t>repair the damage</w:t>
      </w:r>
      <w:r w:rsidRPr="00245395">
        <w:rPr>
          <w:sz w:val="16"/>
        </w:rPr>
        <w:t>.</w:t>
      </w:r>
    </w:p>
    <w:p w14:paraId="2B83FA8E" w14:textId="77777777" w:rsidR="00F7026D" w:rsidRPr="00245395" w:rsidRDefault="00F7026D" w:rsidP="00F7026D">
      <w:pPr>
        <w:rPr>
          <w:sz w:val="16"/>
        </w:rPr>
      </w:pPr>
      <w:r w:rsidRPr="00245395">
        <w:rPr>
          <w:sz w:val="16"/>
        </w:rPr>
        <w:t>Policy Implications</w:t>
      </w:r>
    </w:p>
    <w:p w14:paraId="012FDEC0" w14:textId="77777777" w:rsidR="00F7026D" w:rsidRPr="00245395" w:rsidRDefault="00F7026D" w:rsidP="00F7026D">
      <w:pPr>
        <w:rPr>
          <w:sz w:val="16"/>
        </w:rPr>
      </w:pPr>
      <w:r w:rsidRPr="00245395">
        <w:rPr>
          <w:sz w:val="16"/>
        </w:rPr>
        <w:t>What does all of this mean for policymakers? We conclude by briefly summarizing some key implications and recommendations:</w:t>
      </w:r>
    </w:p>
    <w:p w14:paraId="248111F7" w14:textId="77777777" w:rsidR="00F7026D" w:rsidRPr="00245395" w:rsidRDefault="00F7026D" w:rsidP="00F7026D">
      <w:pPr>
        <w:rPr>
          <w:sz w:val="16"/>
        </w:rPr>
      </w:pPr>
      <w:r w:rsidRPr="00245395">
        <w:rPr>
          <w:sz w:val="16"/>
        </w:rPr>
        <w:t xml:space="preserve">U.S. policymakers seeking to manage and maintain alliances should not place faith in their longevity being probable or automatic. Tension and fragmentation is the historical norm in alliance relationships, and </w:t>
      </w:r>
      <w:r w:rsidRPr="00245395">
        <w:rPr>
          <w:rStyle w:val="StyleUnderline"/>
        </w:rPr>
        <w:t xml:space="preserve">even U.S. alliances have the potential to </w:t>
      </w:r>
      <w:r w:rsidRPr="00245395">
        <w:rPr>
          <w:rStyle w:val="Emphasis"/>
        </w:rPr>
        <w:t>quickly weaken</w:t>
      </w:r>
      <w:r w:rsidRPr="00245395">
        <w:rPr>
          <w:sz w:val="16"/>
        </w:rPr>
        <w:t>.</w:t>
      </w:r>
    </w:p>
    <w:p w14:paraId="069AFCA3" w14:textId="77777777" w:rsidR="00F7026D" w:rsidRPr="00245395" w:rsidRDefault="00F7026D" w:rsidP="00F7026D">
      <w:pPr>
        <w:rPr>
          <w:sz w:val="16"/>
        </w:rPr>
      </w:pPr>
      <w:r w:rsidRPr="00245395">
        <w:rPr>
          <w:rStyle w:val="StyleUnderline"/>
        </w:rPr>
        <w:t>U.S. alliances rest</w:t>
      </w:r>
      <w:r w:rsidRPr="00245395">
        <w:rPr>
          <w:sz w:val="16"/>
        </w:rPr>
        <w:t xml:space="preserve"> both </w:t>
      </w:r>
      <w:r w:rsidRPr="00245395">
        <w:rPr>
          <w:rStyle w:val="StyleUnderline"/>
        </w:rPr>
        <w:t>on the</w:t>
      </w:r>
      <w:r w:rsidRPr="00245395">
        <w:rPr>
          <w:sz w:val="16"/>
        </w:rPr>
        <w:t xml:space="preserve"> credibility of threats made to adversaries, and the </w:t>
      </w:r>
      <w:r w:rsidRPr="00245395">
        <w:rPr>
          <w:rStyle w:val="Emphasis"/>
        </w:rPr>
        <w:t>credibility</w:t>
      </w:r>
      <w:r w:rsidRPr="00245395">
        <w:rPr>
          <w:rStyle w:val="StyleUnderline"/>
        </w:rPr>
        <w:t xml:space="preserve"> of </w:t>
      </w:r>
      <w:r w:rsidRPr="00245395">
        <w:rPr>
          <w:rStyle w:val="Emphasis"/>
        </w:rPr>
        <w:t>promises</w:t>
      </w:r>
      <w:r w:rsidRPr="00245395">
        <w:rPr>
          <w:rStyle w:val="StyleUnderline"/>
        </w:rPr>
        <w:t xml:space="preserve"> made to allies</w:t>
      </w:r>
      <w:r w:rsidRPr="00245395">
        <w:rPr>
          <w:sz w:val="16"/>
        </w:rPr>
        <w:t xml:space="preserve">. The Trump administration has focused on the former, but neglected the latter. Because </w:t>
      </w:r>
      <w:r w:rsidRPr="00245395">
        <w:rPr>
          <w:rStyle w:val="Emphasis"/>
        </w:rPr>
        <w:t>cred</w:t>
      </w:r>
      <w:r w:rsidRPr="00245395">
        <w:rPr>
          <w:rStyle w:val="StyleUnderline"/>
        </w:rPr>
        <w:t xml:space="preserve">ibility is ultimately a </w:t>
      </w:r>
      <w:r w:rsidRPr="00245395">
        <w:rPr>
          <w:rStyle w:val="Emphasis"/>
        </w:rPr>
        <w:t>belief</w:t>
      </w:r>
      <w:r w:rsidRPr="00245395">
        <w:rPr>
          <w:rStyle w:val="StyleUnderline"/>
        </w:rPr>
        <w:t xml:space="preserve"> held in the </w:t>
      </w:r>
      <w:r w:rsidRPr="00245395">
        <w:rPr>
          <w:rStyle w:val="Emphasis"/>
        </w:rPr>
        <w:t>mind</w:t>
      </w:r>
      <w:r w:rsidRPr="00245395">
        <w:rPr>
          <w:rStyle w:val="StyleUnderline"/>
        </w:rPr>
        <w:t xml:space="preserve"> of policymakers</w:t>
      </w:r>
      <w:r w:rsidRPr="00245395">
        <w:rPr>
          <w:sz w:val="16"/>
        </w:rPr>
        <w:t xml:space="preserve">, it can change even in the absence of shifts in the military balance, or in the legal terms of U.S. treaty commitments. Both </w:t>
      </w:r>
      <w:r w:rsidRPr="00245395">
        <w:rPr>
          <w:rStyle w:val="StyleUnderline"/>
        </w:rPr>
        <w:t>allies’</w:t>
      </w:r>
      <w:r w:rsidRPr="00245395">
        <w:rPr>
          <w:sz w:val="16"/>
        </w:rPr>
        <w:t xml:space="preserve"> and adversaries’ </w:t>
      </w:r>
      <w:r w:rsidRPr="00245395">
        <w:rPr>
          <w:rStyle w:val="StyleUnderline"/>
        </w:rPr>
        <w:t xml:space="preserve">minds can be </w:t>
      </w:r>
      <w:r w:rsidRPr="00245395">
        <w:rPr>
          <w:rStyle w:val="Emphasis"/>
        </w:rPr>
        <w:t>changed</w:t>
      </w:r>
      <w:r w:rsidRPr="00245395">
        <w:rPr>
          <w:rStyle w:val="StyleUnderline"/>
        </w:rPr>
        <w:t>: if allies</w:t>
      </w:r>
      <w:r w:rsidRPr="00245395">
        <w:rPr>
          <w:sz w:val="16"/>
        </w:rPr>
        <w:t xml:space="preserve"> and adversaries </w:t>
      </w:r>
      <w:r w:rsidRPr="00245395">
        <w:rPr>
          <w:rStyle w:val="StyleUnderline"/>
        </w:rPr>
        <w:t xml:space="preserve">doubt U.S. commitments, they may </w:t>
      </w:r>
      <w:r w:rsidRPr="00245395">
        <w:rPr>
          <w:rStyle w:val="Emphasis"/>
        </w:rPr>
        <w:t>dramatically alter</w:t>
      </w:r>
      <w:r w:rsidRPr="00245395">
        <w:rPr>
          <w:sz w:val="16"/>
        </w:rPr>
        <w:t xml:space="preserve"> their </w:t>
      </w:r>
      <w:r w:rsidRPr="00245395">
        <w:rPr>
          <w:rStyle w:val="StyleUnderline"/>
        </w:rPr>
        <w:t>behavior</w:t>
      </w:r>
      <w:r w:rsidRPr="00245395">
        <w:rPr>
          <w:sz w:val="16"/>
        </w:rPr>
        <w:t xml:space="preserve"> even in the absence of material changes on the ground. U.S. policymakers seeking to uphold U.S. alliances should therefore not believe that material changes are the only ones that matter.</w:t>
      </w:r>
    </w:p>
    <w:p w14:paraId="02DAB845" w14:textId="77777777" w:rsidR="00F7026D" w:rsidRPr="00245395" w:rsidRDefault="00F7026D" w:rsidP="00F7026D">
      <w:pPr>
        <w:rPr>
          <w:sz w:val="16"/>
        </w:rPr>
      </w:pPr>
      <w:r w:rsidRPr="00245395">
        <w:rPr>
          <w:sz w:val="16"/>
        </w:rPr>
        <w:t>Psychological factors are likely to mean that allies do not treat statements or rhetoric by the Trump administration as merely “cheap talk.” On the contrary, even rhetorical statements can rapidly change the way in which allies understand the nature of their relationship with the United States. In general, these mechanisms are likely to exacerbate rather than lessen the impact of any shifts that occur. Given the “bully pulpit” that the President enjoys, and President Trump’s willingness to make policy pronouncements via Twitter, the President significant leverage to change the nature of the U.S. alliance system even if other cabinet members, parts of the U.S. bureaucracy, or Congress seek to mitigate those effects.</w:t>
      </w:r>
    </w:p>
    <w:p w14:paraId="55FC366C" w14:textId="6E577AD5" w:rsidR="00F7026D" w:rsidRDefault="00F7026D" w:rsidP="00F7026D">
      <w:pPr>
        <w:rPr>
          <w:sz w:val="16"/>
        </w:rPr>
      </w:pPr>
      <w:r w:rsidRPr="00245395">
        <w:rPr>
          <w:sz w:val="16"/>
        </w:rPr>
        <w:t xml:space="preserve">Many of these mechanisms are self-reinforcing and interactive: they strengthen rather than counteract each other. Furthermore, </w:t>
      </w:r>
      <w:r w:rsidRPr="00245395">
        <w:rPr>
          <w:rStyle w:val="Emphasis"/>
        </w:rPr>
        <w:t>states</w:t>
      </w:r>
      <w:r w:rsidRPr="00245395">
        <w:rPr>
          <w:strike/>
          <w:sz w:val="16"/>
          <w:szCs w:val="18"/>
        </w:rPr>
        <w:t xml:space="preserve">men </w:t>
      </w:r>
      <w:r w:rsidRPr="00245395">
        <w:rPr>
          <w:rStyle w:val="StyleUnderline"/>
        </w:rPr>
        <w:t xml:space="preserve">draw </w:t>
      </w:r>
      <w:r w:rsidRPr="00245395">
        <w:rPr>
          <w:rStyle w:val="Emphasis"/>
        </w:rPr>
        <w:t>infer</w:t>
      </w:r>
      <w:r w:rsidRPr="00245395">
        <w:rPr>
          <w:rStyle w:val="StyleUnderline"/>
        </w:rPr>
        <w:t>ences</w:t>
      </w:r>
      <w:r w:rsidRPr="00245395">
        <w:rPr>
          <w:sz w:val="16"/>
        </w:rPr>
        <w:t xml:space="preserve"> about the administration </w:t>
      </w:r>
      <w:r w:rsidRPr="00245395">
        <w:rPr>
          <w:rStyle w:val="StyleUnderline"/>
        </w:rPr>
        <w:t xml:space="preserve">from the </w:t>
      </w:r>
      <w:r w:rsidRPr="00245395">
        <w:rPr>
          <w:rStyle w:val="Emphasis"/>
        </w:rPr>
        <w:t>totality</w:t>
      </w:r>
      <w:r w:rsidRPr="00245395">
        <w:rPr>
          <w:rStyle w:val="StyleUnderline"/>
        </w:rPr>
        <w:t xml:space="preserve"> of</w:t>
      </w:r>
      <w:r w:rsidRPr="00245395">
        <w:rPr>
          <w:sz w:val="16"/>
        </w:rPr>
        <w:t xml:space="preserve"> its domestic and </w:t>
      </w:r>
      <w:r w:rsidRPr="00245395">
        <w:rPr>
          <w:rStyle w:val="StyleUnderline"/>
        </w:rPr>
        <w:t xml:space="preserve">international behavior, </w:t>
      </w:r>
      <w:r w:rsidRPr="00245395">
        <w:rPr>
          <w:rStyle w:val="Emphasis"/>
        </w:rPr>
        <w:t>not</w:t>
      </w:r>
      <w:r w:rsidRPr="00245395">
        <w:rPr>
          <w:rStyle w:val="StyleUnderline"/>
        </w:rPr>
        <w:t xml:space="preserve"> simply from their own </w:t>
      </w:r>
      <w:r w:rsidRPr="00245395">
        <w:rPr>
          <w:rStyle w:val="Emphasis"/>
        </w:rPr>
        <w:t>direct experiences</w:t>
      </w:r>
      <w:r w:rsidRPr="00245395">
        <w:rPr>
          <w:rStyle w:val="StyleUnderline"/>
        </w:rPr>
        <w:t xml:space="preserve"> of it. U.S. policymakers should expect to find it difficult to prevent U.S. actions in </w:t>
      </w:r>
      <w:r w:rsidRPr="00245395">
        <w:rPr>
          <w:rStyle w:val="Emphasis"/>
        </w:rPr>
        <w:t>one domain</w:t>
      </w:r>
      <w:r w:rsidRPr="00245395">
        <w:rPr>
          <w:rStyle w:val="StyleUnderline"/>
        </w:rPr>
        <w:t xml:space="preserve"> from </w:t>
      </w:r>
      <w:r w:rsidRPr="00245395">
        <w:rPr>
          <w:rStyle w:val="Emphasis"/>
        </w:rPr>
        <w:t>influenc</w:t>
      </w:r>
      <w:r w:rsidRPr="00245395">
        <w:rPr>
          <w:rStyle w:val="StyleUnderline"/>
        </w:rPr>
        <w:t xml:space="preserve">ing the judgments of statesmen on </w:t>
      </w:r>
      <w:r w:rsidRPr="00245395">
        <w:rPr>
          <w:rStyle w:val="Emphasis"/>
        </w:rPr>
        <w:t>other matters</w:t>
      </w:r>
      <w:r w:rsidRPr="00245395">
        <w:rPr>
          <w:rStyle w:val="StyleUnderline"/>
        </w:rPr>
        <w:t xml:space="preserve">. Collectively, this has the potential to lead to </w:t>
      </w:r>
      <w:r w:rsidRPr="00245395">
        <w:rPr>
          <w:rStyle w:val="Emphasis"/>
        </w:rPr>
        <w:t>downward spirals of confidence</w:t>
      </w:r>
      <w:r w:rsidRPr="00245395">
        <w:rPr>
          <w:rStyle w:val="StyleUnderline"/>
        </w:rPr>
        <w:t xml:space="preserve"> in U.S. commitments, and to </w:t>
      </w:r>
      <w:r w:rsidRPr="00245395">
        <w:rPr>
          <w:rStyle w:val="Emphasis"/>
        </w:rPr>
        <w:t>tipping points</w:t>
      </w:r>
      <w:r w:rsidRPr="00245395">
        <w:rPr>
          <w:rStyle w:val="StyleUnderline"/>
        </w:rPr>
        <w:t xml:space="preserve"> that lead to </w:t>
      </w:r>
      <w:r w:rsidRPr="00245395">
        <w:rPr>
          <w:rStyle w:val="Emphasis"/>
        </w:rPr>
        <w:t>sudden</w:t>
      </w:r>
      <w:r w:rsidRPr="00245395">
        <w:rPr>
          <w:rStyle w:val="StyleUnderline"/>
        </w:rPr>
        <w:t xml:space="preserve"> and </w:t>
      </w:r>
      <w:r w:rsidRPr="00245395">
        <w:rPr>
          <w:rStyle w:val="Emphasis"/>
        </w:rPr>
        <w:t>dramatic shift</w:t>
      </w:r>
      <w:r w:rsidRPr="00245395">
        <w:rPr>
          <w:rStyle w:val="StyleUnderline"/>
        </w:rPr>
        <w:t>s in alliance stability, instead of slow and steady degradations in ally confidence in U.S. commitments</w:t>
      </w:r>
      <w:r w:rsidRPr="00245395">
        <w:rPr>
          <w:sz w:val="16"/>
        </w:rPr>
        <w:t>. U.S. policymakers should therefore make preparations for contingencies that may have previously seemed highly improbable or only plausible in the distant future such as a sudden collapse in NATO’s credibility, or South Korean or Japanese willingness to pursue independent nuclear weapons, both of which seem much more plausible today than would have been the case a year ago.</w:t>
      </w:r>
    </w:p>
    <w:p w14:paraId="078BB3EC" w14:textId="77777777" w:rsidR="00F7026D" w:rsidRDefault="00F7026D" w:rsidP="00F7026D">
      <w:pPr>
        <w:pStyle w:val="Heading4"/>
      </w:pPr>
      <w:r>
        <w:t>Poland is strongly anti-Russian and deeply suspicious of any attempts at rapprochement.</w:t>
      </w:r>
    </w:p>
    <w:p w14:paraId="158214FE" w14:textId="77777777" w:rsidR="00F7026D" w:rsidRPr="00245395" w:rsidRDefault="00F7026D" w:rsidP="00F7026D">
      <w:r w:rsidRPr="00245395">
        <w:t xml:space="preserve">Paulina </w:t>
      </w:r>
      <w:r w:rsidRPr="00245395">
        <w:rPr>
          <w:rStyle w:val="Style13ptBold"/>
        </w:rPr>
        <w:t>Siegień 24</w:t>
      </w:r>
      <w:r>
        <w:t>, Ph.D. candidate at the University of Gdańsk, “Polish-Russian relations: a Cold War of gestures and new lows,” New Eastern Europe, 12-20-2024, accessed 07-14-2025, https://neweasterneurope.eu/2024/12/20/polish-russian-relations-a-cold-war-of-gestures-and-new-lows, DG</w:t>
      </w:r>
    </w:p>
    <w:p w14:paraId="3A6C06DA" w14:textId="77777777" w:rsidR="00F7026D" w:rsidRPr="00245395" w:rsidRDefault="00F7026D" w:rsidP="00F7026D">
      <w:pPr>
        <w:rPr>
          <w:sz w:val="16"/>
        </w:rPr>
      </w:pPr>
      <w:r w:rsidRPr="00245395">
        <w:rPr>
          <w:sz w:val="16"/>
        </w:rPr>
        <w:t>The Ministerial Council of the Organization for Security and Cooperation in Europe took place in Malta in early December 2024. Russian Foreign Minister Sergey Lavrov was scheduled to speak during the meeting. It would be the first time since Russia’s full-scale invasion of Ukraine that Lavrov would participate in an event inside European Union territory. When the Russian minister took the floor, his Polish counterpart Radosław Sikorski stood up and left accompanied by a number of other delegations. Asked about his behaviour by journalists, he explained that he would not listen to the falsehoods spread by Lavrov, who had come to Malta to lie about the Russian invasion and its actions in Ukraine.</w:t>
      </w:r>
    </w:p>
    <w:p w14:paraId="5D4FA3F9" w14:textId="77777777" w:rsidR="00F7026D" w:rsidRPr="00245395" w:rsidRDefault="00F7026D" w:rsidP="00F7026D">
      <w:pPr>
        <w:rPr>
          <w:sz w:val="16"/>
        </w:rPr>
      </w:pPr>
      <w:r w:rsidRPr="00245395">
        <w:rPr>
          <w:sz w:val="16"/>
        </w:rPr>
        <w:t>“I won’t listen to these lies,” the Polish foreign minister asserted, adding that he would not sit at the same table as Lavrov.</w:t>
      </w:r>
    </w:p>
    <w:p w14:paraId="53526BEF" w14:textId="77777777" w:rsidR="00F7026D" w:rsidRPr="00245395" w:rsidRDefault="00F7026D" w:rsidP="00F7026D">
      <w:pPr>
        <w:rPr>
          <w:sz w:val="16"/>
        </w:rPr>
      </w:pPr>
      <w:r w:rsidRPr="00245395">
        <w:rPr>
          <w:sz w:val="16"/>
        </w:rPr>
        <w:t xml:space="preserve">This episode perfectly sums up the state of </w:t>
      </w:r>
      <w:r w:rsidRPr="006023E1">
        <w:rPr>
          <w:rStyle w:val="Emphasis"/>
        </w:rPr>
        <w:t>Polish-Russian relations</w:t>
      </w:r>
      <w:r w:rsidRPr="00245395">
        <w:rPr>
          <w:sz w:val="16"/>
        </w:rPr>
        <w:t xml:space="preserve">. It would not be an exaggeration to claim that these relations </w:t>
      </w:r>
      <w:r w:rsidRPr="006023E1">
        <w:rPr>
          <w:rStyle w:val="Emphasis"/>
        </w:rPr>
        <w:t>simply do not exist</w:t>
      </w:r>
      <w:r w:rsidRPr="006023E1">
        <w:rPr>
          <w:rStyle w:val="StyleUnderline"/>
        </w:rPr>
        <w:t xml:space="preserve">, unless we would recognize a relationship consisting of a sequence of </w:t>
      </w:r>
      <w:r w:rsidRPr="006023E1">
        <w:rPr>
          <w:rStyle w:val="Emphasis"/>
        </w:rPr>
        <w:t>confrontational decisions and gestures</w:t>
      </w:r>
      <w:r w:rsidRPr="00245395">
        <w:rPr>
          <w:sz w:val="16"/>
        </w:rPr>
        <w:t>.</w:t>
      </w:r>
    </w:p>
    <w:p w14:paraId="1C039FEB" w14:textId="77777777" w:rsidR="00F7026D" w:rsidRPr="00245395" w:rsidRDefault="00F7026D" w:rsidP="00F7026D">
      <w:pPr>
        <w:rPr>
          <w:sz w:val="16"/>
        </w:rPr>
      </w:pPr>
      <w:r w:rsidRPr="00245395">
        <w:rPr>
          <w:sz w:val="16"/>
        </w:rPr>
        <w:t>This is not the first time that Radosław Sikorski, who became foreign minister in autumn 2023, actively opposed Russian representatives on the world stage. His speech from February 2024 during a session of the UN Security Council was quite a sensation. In it he took apart the previous arguments made by the Russian Ambassador to the UN Vasily Nebenzya:</w:t>
      </w:r>
    </w:p>
    <w:p w14:paraId="521ACA05" w14:textId="77777777" w:rsidR="00F7026D" w:rsidRPr="00245395" w:rsidRDefault="00F7026D" w:rsidP="00F7026D">
      <w:pPr>
        <w:rPr>
          <w:sz w:val="16"/>
        </w:rPr>
      </w:pPr>
      <w:r w:rsidRPr="00245395">
        <w:rPr>
          <w:sz w:val="16"/>
        </w:rPr>
        <w:t>“Ambassador Nebenzya has called Kyiv a client of the West. Actually, Kyiv is fighting to be independent of everybody. (…) He calls them Nazis. Well, the president is Jewish, the defence minister is Muslim, and they have no political prisoners. He said that Ukraine was wallowing in corruption. Well, Alexei Navalny documented how honest and full of probity his own country is.</w:t>
      </w:r>
    </w:p>
    <w:p w14:paraId="68C4FEE0" w14:textId="77777777" w:rsidR="00F7026D" w:rsidRPr="00245395" w:rsidRDefault="00F7026D" w:rsidP="00F7026D">
      <w:pPr>
        <w:rPr>
          <w:sz w:val="16"/>
        </w:rPr>
      </w:pPr>
      <w:r w:rsidRPr="00245395">
        <w:rPr>
          <w:sz w:val="16"/>
        </w:rPr>
        <w:t>He blamed the war on US neo-colonialism. In fact, Russia was trying to exterminate Ukraine in the 19th century, again under Bolsheviks, and now it is the third attempt,” Sikorski rebutted. Western media was overcome with excitement, going as far as describing these simple truths as a new stage in discussion about the Russian war against Ukraine that had been opened by the Polish minister.</w:t>
      </w:r>
    </w:p>
    <w:p w14:paraId="6872C824" w14:textId="77777777" w:rsidR="00F7026D" w:rsidRPr="00245395" w:rsidRDefault="00F7026D" w:rsidP="00F7026D">
      <w:pPr>
        <w:rPr>
          <w:sz w:val="16"/>
        </w:rPr>
      </w:pPr>
      <w:r w:rsidRPr="00245395">
        <w:rPr>
          <w:sz w:val="16"/>
        </w:rPr>
        <w:t>Historical animosity</w:t>
      </w:r>
    </w:p>
    <w:p w14:paraId="1674F515" w14:textId="77777777" w:rsidR="00F7026D" w:rsidRPr="00245395" w:rsidRDefault="00F7026D" w:rsidP="00F7026D">
      <w:pPr>
        <w:rPr>
          <w:sz w:val="16"/>
        </w:rPr>
      </w:pPr>
      <w:r w:rsidRPr="00245395">
        <w:rPr>
          <w:sz w:val="16"/>
        </w:rPr>
        <w:t xml:space="preserve">The determined position of Sikorski towards Russia is also supported by Polish society, which is following the situation in Ukraine and is worried of a potential military aggression set in motion by the Kremlin. </w:t>
      </w:r>
      <w:r w:rsidRPr="006023E1">
        <w:rPr>
          <w:rStyle w:val="StyleUnderline"/>
        </w:rPr>
        <w:t>The Polish security apparatus</w:t>
      </w:r>
      <w:r w:rsidRPr="00245395">
        <w:rPr>
          <w:sz w:val="16"/>
        </w:rPr>
        <w:t xml:space="preserve"> now </w:t>
      </w:r>
      <w:r w:rsidRPr="006023E1">
        <w:rPr>
          <w:rStyle w:val="StyleUnderline"/>
        </w:rPr>
        <w:t xml:space="preserve">regularly reports on the apprehension of people that have been employed by Russian intelligence. They have collected </w:t>
      </w:r>
      <w:r w:rsidRPr="006023E1">
        <w:rPr>
          <w:rStyle w:val="Emphasis"/>
        </w:rPr>
        <w:t>info</w:t>
      </w:r>
      <w:r w:rsidRPr="006023E1">
        <w:rPr>
          <w:rStyle w:val="StyleUnderline"/>
        </w:rPr>
        <w:t>rmation and even prepared acts of sabotage</w:t>
      </w:r>
      <w:r w:rsidRPr="00245395">
        <w:rPr>
          <w:sz w:val="16"/>
        </w:rPr>
        <w:t>. Serhiy S., a citizen of Ukraine that harboured pro-Russian views, agreed to go through with a mission requested by an anonymous account on Telegram. He was tasked with setting a large paint warehouse ablaze outside of Wrocław, one of Poland’s largest cities. After media covered the case in October, Sikorski declared that the Russian consulate in Poznań would be closed and its staff expelled. This was a response to a hostile Russian act that had been confirmed in an investigation by Polish intelligence.</w:t>
      </w:r>
    </w:p>
    <w:p w14:paraId="1FEADE9A" w14:textId="77777777" w:rsidR="00F7026D" w:rsidRPr="00245395" w:rsidRDefault="00F7026D" w:rsidP="00F7026D">
      <w:pPr>
        <w:rPr>
          <w:sz w:val="16"/>
        </w:rPr>
      </w:pPr>
      <w:r w:rsidRPr="00245395">
        <w:rPr>
          <w:sz w:val="16"/>
        </w:rPr>
        <w:t>Russia would soon decide to react in a reciprocal manner in line with its diplomatic custom, closing the Polish consulate in St Petersburg.</w:t>
      </w:r>
    </w:p>
    <w:p w14:paraId="106A87B9" w14:textId="77777777" w:rsidR="00F7026D" w:rsidRPr="00245395" w:rsidRDefault="00F7026D" w:rsidP="00F7026D">
      <w:pPr>
        <w:rPr>
          <w:sz w:val="16"/>
        </w:rPr>
      </w:pPr>
      <w:r w:rsidRPr="00245395">
        <w:rPr>
          <w:sz w:val="16"/>
        </w:rPr>
        <w:t xml:space="preserve">It was the diplomats from this consulate that were stunned in 2023 when they discovered that a monument commemorating Poles murdered during the Great Terror had disappeared from the Levashovo Memorial Cemetery – a burial ground for victims of Stalinist repression. In December 2024, just after the consulate of the Russian Federation was forced to shut in Poznań, a memorial to the soldiers of the Polish Home Army that died in Soviet gulags was destroyed in Novgorod Oblast. </w:t>
      </w:r>
      <w:r w:rsidRPr="006023E1">
        <w:rPr>
          <w:rStyle w:val="StyleUnderline"/>
        </w:rPr>
        <w:t xml:space="preserve">The destruction of Polish places of remembrance by unknown perpetrators in Russia has become a disturbing reoccurrence. This </w:t>
      </w:r>
      <w:r w:rsidRPr="006023E1">
        <w:rPr>
          <w:rStyle w:val="Emphasis"/>
        </w:rPr>
        <w:t>includes burial grounds</w:t>
      </w:r>
      <w:r w:rsidRPr="00245395">
        <w:rPr>
          <w:sz w:val="16"/>
        </w:rPr>
        <w:t>. These incidents usually lead to a protest note issued to the Russian Ministry of Foreign Affairs. According to the Russian point of view, the attacks on Polish cemeteries and memorials is a justified response. This is based on what they claim are hostile acts by Poland which, through a decommunization law, has removed hundreds of monuments commemorating the “liberation of the country by the Red Army”. In fact, no such monuments have been removed from the many Red Army cemeteries around the country, which are well maintained and under state protection.</w:t>
      </w:r>
    </w:p>
    <w:p w14:paraId="61E58C83" w14:textId="77777777" w:rsidR="00F7026D" w:rsidRPr="00245395" w:rsidRDefault="00F7026D" w:rsidP="00F7026D">
      <w:pPr>
        <w:rPr>
          <w:sz w:val="16"/>
        </w:rPr>
      </w:pPr>
      <w:r w:rsidRPr="00245395">
        <w:rPr>
          <w:sz w:val="16"/>
        </w:rPr>
        <w:t xml:space="preserve">In 2022, the year of Russia’s full-scale invasion of Ukraine, there was a confrontation involving gestures of a smaller significance. However, they are just as symptomatic with regards to Polish-Russian relations. </w:t>
      </w:r>
      <w:r w:rsidRPr="006023E1">
        <w:rPr>
          <w:rStyle w:val="StyleUnderline"/>
        </w:rPr>
        <w:t>The Polish</w:t>
      </w:r>
      <w:r w:rsidRPr="00245395">
        <w:rPr>
          <w:sz w:val="16"/>
        </w:rPr>
        <w:t xml:space="preserve"> “</w:t>
      </w:r>
      <w:r w:rsidRPr="006023E1">
        <w:rPr>
          <w:rStyle w:val="StyleUnderline"/>
        </w:rPr>
        <w:t>Commission for the Standardization of Geographical Names</w:t>
      </w:r>
      <w:r w:rsidRPr="00245395">
        <w:rPr>
          <w:sz w:val="16"/>
        </w:rPr>
        <w:t xml:space="preserve">” </w:t>
      </w:r>
      <w:r w:rsidRPr="006023E1">
        <w:rPr>
          <w:rStyle w:val="StyleUnderline"/>
        </w:rPr>
        <w:t>decided</w:t>
      </w:r>
      <w:r w:rsidRPr="00245395">
        <w:rPr>
          <w:sz w:val="16"/>
        </w:rPr>
        <w:t xml:space="preserve"> that </w:t>
      </w:r>
      <w:r w:rsidRPr="006023E1">
        <w:rPr>
          <w:rStyle w:val="StyleUnderline"/>
        </w:rPr>
        <w:t>the only correct term</w:t>
      </w:r>
      <w:r w:rsidRPr="00245395">
        <w:rPr>
          <w:sz w:val="16"/>
        </w:rPr>
        <w:t xml:space="preserve"> from then on </w:t>
      </w:r>
      <w:r w:rsidRPr="006023E1">
        <w:rPr>
          <w:rStyle w:val="StyleUnderline"/>
        </w:rPr>
        <w:t>for</w:t>
      </w:r>
      <w:r w:rsidRPr="00245395">
        <w:rPr>
          <w:sz w:val="16"/>
        </w:rPr>
        <w:t xml:space="preserve"> what was earlier known as </w:t>
      </w:r>
      <w:r w:rsidRPr="006023E1">
        <w:rPr>
          <w:rStyle w:val="StyleUnderline"/>
        </w:rPr>
        <w:t>Kaliningrad, is</w:t>
      </w:r>
      <w:r w:rsidRPr="00245395">
        <w:rPr>
          <w:sz w:val="16"/>
        </w:rPr>
        <w:t xml:space="preserve"> Królewiec (</w:t>
      </w:r>
      <w:r w:rsidRPr="006023E1">
        <w:rPr>
          <w:rStyle w:val="StyleUnderline"/>
        </w:rPr>
        <w:t>the Polish name</w:t>
      </w:r>
      <w:r w:rsidRPr="00245395">
        <w:rPr>
          <w:sz w:val="16"/>
        </w:rPr>
        <w:t xml:space="preserve"> for the historically German Königsberg). This symbolic gesture was explained by the fact that today’s Russian name honours the Bolshevik criminal Mikhail Kalinin, who was partly responsible for the Katyn massacre among other crimes. In Polish, the city is now known as Królewiec instead of Kaliningrad and the oblast has been renamed as obwód królewiecki (Kaliningrad Oblast). In this specific case, the “symmetric response” came on a regional level. The governor of the territory at the time announced that a statue of Mikhail Muravyov-Vilensky would be constructed. The Russian imperial statesman who brutally supressed the Polish uprising against tsarist rule in the 19th century was known as the “strangler” or “hangman” in Poland, Lithuania and Belarus. The statue was unveiled to great fanfare in Kaliningrad in 2023.</w:t>
      </w:r>
    </w:p>
    <w:p w14:paraId="3E4C624B" w14:textId="77777777" w:rsidR="00F7026D" w:rsidRPr="00245395" w:rsidRDefault="00F7026D" w:rsidP="00F7026D">
      <w:pPr>
        <w:rPr>
          <w:sz w:val="16"/>
        </w:rPr>
      </w:pPr>
      <w:r w:rsidRPr="00245395">
        <w:rPr>
          <w:sz w:val="16"/>
        </w:rPr>
        <w:t>A new Cold War?</w:t>
      </w:r>
    </w:p>
    <w:p w14:paraId="1363B5E2" w14:textId="77777777" w:rsidR="00F7026D" w:rsidRPr="00245395" w:rsidRDefault="00F7026D" w:rsidP="00F7026D">
      <w:pPr>
        <w:rPr>
          <w:sz w:val="16"/>
        </w:rPr>
      </w:pPr>
      <w:r w:rsidRPr="006023E1">
        <w:rPr>
          <w:rStyle w:val="StyleUnderline"/>
        </w:rPr>
        <w:t xml:space="preserve">Polish-Russian relations have gone down a path of declarations of animosity and hostile gestures </w:t>
      </w:r>
      <w:r w:rsidRPr="006023E1">
        <w:rPr>
          <w:rStyle w:val="Emphasis"/>
        </w:rPr>
        <w:t>devoid of any real communication</w:t>
      </w:r>
      <w:r w:rsidRPr="006023E1">
        <w:rPr>
          <w:rStyle w:val="StyleUnderline"/>
        </w:rPr>
        <w:t>. The confrontational character displayed by the two</w:t>
      </w:r>
      <w:r w:rsidRPr="00245395">
        <w:rPr>
          <w:sz w:val="16"/>
        </w:rPr>
        <w:t xml:space="preserve"> sides </w:t>
      </w:r>
      <w:r w:rsidRPr="006023E1">
        <w:rPr>
          <w:rStyle w:val="StyleUnderline"/>
        </w:rPr>
        <w:t>can be traced back</w:t>
      </w:r>
      <w:r w:rsidRPr="00245395">
        <w:rPr>
          <w:sz w:val="16"/>
        </w:rPr>
        <w:t xml:space="preserve"> to around </w:t>
      </w:r>
      <w:r w:rsidRPr="006023E1">
        <w:rPr>
          <w:rStyle w:val="StyleUnderline"/>
        </w:rPr>
        <w:t>a decade</w:t>
      </w:r>
      <w:r w:rsidRPr="00245395">
        <w:rPr>
          <w:sz w:val="16"/>
        </w:rPr>
        <w:t xml:space="preserve"> ago. </w:t>
      </w:r>
      <w:r w:rsidRPr="006023E1">
        <w:rPr>
          <w:rStyle w:val="StyleUnderline"/>
        </w:rPr>
        <w:t>Regardless of the misunderstandings</w:t>
      </w:r>
      <w:r w:rsidRPr="00245395">
        <w:rPr>
          <w:sz w:val="16"/>
        </w:rPr>
        <w:t xml:space="preserve"> between Warsaw and Kyiv, </w:t>
      </w:r>
      <w:r w:rsidRPr="006023E1">
        <w:rPr>
          <w:rStyle w:val="StyleUnderline"/>
        </w:rPr>
        <w:t xml:space="preserve">Poland has </w:t>
      </w:r>
      <w:r w:rsidRPr="006023E1">
        <w:rPr>
          <w:rStyle w:val="Emphasis"/>
        </w:rPr>
        <w:t>unambiguously</w:t>
      </w:r>
      <w:r w:rsidRPr="006023E1">
        <w:rPr>
          <w:rStyle w:val="StyleUnderline"/>
        </w:rPr>
        <w:t xml:space="preserve"> and </w:t>
      </w:r>
      <w:r w:rsidRPr="006023E1">
        <w:rPr>
          <w:rStyle w:val="Emphasis"/>
        </w:rPr>
        <w:t>consistently condemned</w:t>
      </w:r>
      <w:r w:rsidRPr="006023E1">
        <w:rPr>
          <w:rStyle w:val="StyleUnderline"/>
        </w:rPr>
        <w:t xml:space="preserve"> the </w:t>
      </w:r>
      <w:r w:rsidRPr="006023E1">
        <w:rPr>
          <w:rStyle w:val="Emphasis"/>
        </w:rPr>
        <w:t>Russian aggression</w:t>
      </w:r>
      <w:r w:rsidRPr="006023E1">
        <w:rPr>
          <w:rStyle w:val="StyleUnderline"/>
        </w:rPr>
        <w:t xml:space="preserve"> towards Ukraine since 2014</w:t>
      </w:r>
      <w:r w:rsidRPr="00245395">
        <w:rPr>
          <w:sz w:val="16"/>
        </w:rPr>
        <w:t xml:space="preserve"> – be it in its hybrid or military form. </w:t>
      </w:r>
      <w:r w:rsidRPr="006023E1">
        <w:rPr>
          <w:rStyle w:val="StyleUnderline"/>
        </w:rPr>
        <w:t>Polish politicians, experts, as well as those involved in public diplomacy have made great efforts to convince their western partners</w:t>
      </w:r>
      <w:r w:rsidRPr="00245395">
        <w:rPr>
          <w:sz w:val="16"/>
        </w:rPr>
        <w:t xml:space="preserve"> that </w:t>
      </w:r>
      <w:r w:rsidRPr="006023E1">
        <w:rPr>
          <w:rStyle w:val="StyleUnderline"/>
        </w:rPr>
        <w:t>Russia has become a real threat to Europe. The Kremlin did</w:t>
      </w:r>
      <w:r w:rsidRPr="00245395">
        <w:rPr>
          <w:sz w:val="16"/>
        </w:rPr>
        <w:t xml:space="preserve"> </w:t>
      </w:r>
      <w:r w:rsidRPr="006023E1">
        <w:rPr>
          <w:rStyle w:val="StyleUnderline"/>
        </w:rPr>
        <w:t>therefore not view Poland as a partner it could enlist to test the unity of the EU</w:t>
      </w:r>
      <w:r w:rsidRPr="00245395">
        <w:rPr>
          <w:sz w:val="16"/>
        </w:rPr>
        <w:t xml:space="preserve"> or the broader West, </w:t>
      </w:r>
      <w:r w:rsidRPr="006023E1">
        <w:rPr>
          <w:rStyle w:val="StyleUnderline"/>
        </w:rPr>
        <w:t>as it has done with</w:t>
      </w:r>
      <w:r w:rsidRPr="00245395">
        <w:rPr>
          <w:sz w:val="16"/>
        </w:rPr>
        <w:t xml:space="preserve"> Orban’s </w:t>
      </w:r>
      <w:r w:rsidRPr="006023E1">
        <w:rPr>
          <w:rStyle w:val="StyleUnderline"/>
        </w:rPr>
        <w:t>Hungary</w:t>
      </w:r>
      <w:r w:rsidRPr="00245395">
        <w:rPr>
          <w:sz w:val="16"/>
        </w:rPr>
        <w:t xml:space="preserve"> (</w:t>
      </w:r>
      <w:r w:rsidRPr="006023E1">
        <w:rPr>
          <w:rStyle w:val="StyleUnderline"/>
        </w:rPr>
        <w:t>now also</w:t>
      </w:r>
      <w:r w:rsidRPr="00245395">
        <w:rPr>
          <w:sz w:val="16"/>
        </w:rPr>
        <w:t xml:space="preserve"> Fico’s </w:t>
      </w:r>
      <w:r w:rsidRPr="006023E1">
        <w:rPr>
          <w:rStyle w:val="StyleUnderline"/>
        </w:rPr>
        <w:t>Slovakia</w:t>
      </w:r>
      <w:r w:rsidRPr="00245395">
        <w:rPr>
          <w:sz w:val="16"/>
        </w:rPr>
        <w:t xml:space="preserve">). As a result, </w:t>
      </w:r>
      <w:r w:rsidRPr="006023E1">
        <w:rPr>
          <w:rStyle w:val="StyleUnderline"/>
        </w:rPr>
        <w:t xml:space="preserve">it focused on portraying Poland as a country </w:t>
      </w:r>
      <w:r w:rsidRPr="006023E1">
        <w:rPr>
          <w:rStyle w:val="Emphasis"/>
        </w:rPr>
        <w:t>dominated by a radical and irrational Russophobic sentiment</w:t>
      </w:r>
      <w:r w:rsidRPr="006023E1">
        <w:rPr>
          <w:rStyle w:val="StyleUnderline"/>
        </w:rPr>
        <w:t xml:space="preserve"> in its propaganda</w:t>
      </w:r>
      <w:r w:rsidRPr="00245395">
        <w:rPr>
          <w:sz w:val="16"/>
        </w:rPr>
        <w:t>. The year 2022 showed that the Polish warnings were motivated by a rational assessment of the situation rather than Russophobia.</w:t>
      </w:r>
    </w:p>
    <w:p w14:paraId="73456262" w14:textId="77777777" w:rsidR="00F7026D" w:rsidRPr="00245395" w:rsidRDefault="00F7026D" w:rsidP="00F7026D">
      <w:pPr>
        <w:rPr>
          <w:sz w:val="16"/>
        </w:rPr>
      </w:pPr>
      <w:r w:rsidRPr="006023E1">
        <w:rPr>
          <w:rStyle w:val="StyleUnderline"/>
        </w:rPr>
        <w:t xml:space="preserve">Russia was not able to find </w:t>
      </w:r>
      <w:r w:rsidRPr="00245395">
        <w:rPr>
          <w:sz w:val="16"/>
        </w:rPr>
        <w:t xml:space="preserve">many </w:t>
      </w:r>
      <w:r w:rsidRPr="006023E1">
        <w:rPr>
          <w:rStyle w:val="StyleUnderline"/>
        </w:rPr>
        <w:t>partners to talk to in Poland</w:t>
      </w:r>
      <w:r w:rsidRPr="00245395">
        <w:rPr>
          <w:sz w:val="16"/>
        </w:rPr>
        <w:t xml:space="preserve">, where any relationship between a politician and their regime would result in ostracism. This is amplified by essentially absent levels of support for their brutal war against Ukraine in Polish society. </w:t>
      </w:r>
      <w:r w:rsidRPr="006023E1">
        <w:rPr>
          <w:rStyle w:val="StyleUnderline"/>
        </w:rPr>
        <w:t>The Kremlin</w:t>
      </w:r>
      <w:r w:rsidRPr="00245395">
        <w:rPr>
          <w:sz w:val="16"/>
        </w:rPr>
        <w:t xml:space="preserve"> instead </w:t>
      </w:r>
      <w:r w:rsidRPr="006023E1">
        <w:rPr>
          <w:rStyle w:val="StyleUnderline"/>
        </w:rPr>
        <w:t>decided on</w:t>
      </w:r>
      <w:r w:rsidRPr="00245395">
        <w:rPr>
          <w:sz w:val="16"/>
        </w:rPr>
        <w:t xml:space="preserve"> a different approach towards Poland in 2021 and 2022, namely </w:t>
      </w:r>
      <w:r w:rsidRPr="006023E1">
        <w:rPr>
          <w:rStyle w:val="Emphasis"/>
        </w:rPr>
        <w:t>targeting the Polish-Ukrainian alliance</w:t>
      </w:r>
      <w:r w:rsidRPr="006023E1">
        <w:rPr>
          <w:rStyle w:val="StyleUnderline"/>
        </w:rPr>
        <w:t>. Russian propaganda began pushing the idea</w:t>
      </w:r>
      <w:r w:rsidRPr="00245395">
        <w:rPr>
          <w:sz w:val="16"/>
        </w:rPr>
        <w:t xml:space="preserve"> that </w:t>
      </w:r>
      <w:r w:rsidRPr="006023E1">
        <w:rPr>
          <w:rStyle w:val="StyleUnderline"/>
        </w:rPr>
        <w:t>the Polish authorities were open to a partition of Ukraine</w:t>
      </w:r>
      <w:r w:rsidRPr="00245395">
        <w:rPr>
          <w:sz w:val="16"/>
        </w:rPr>
        <w:t>. According to this narrative, in a scenario in which Russia took control over the country’s eastern oblasts, Poland would send its military into the western regions of Ukraine. These areas used to be part of the Polish state before the Second World War.</w:t>
      </w:r>
    </w:p>
    <w:p w14:paraId="47DC4E26" w14:textId="77777777" w:rsidR="00F7026D" w:rsidRPr="00245395" w:rsidRDefault="00F7026D" w:rsidP="00F7026D">
      <w:pPr>
        <w:rPr>
          <w:sz w:val="16"/>
        </w:rPr>
      </w:pPr>
      <w:r w:rsidRPr="006023E1">
        <w:rPr>
          <w:rStyle w:val="StyleUnderline"/>
        </w:rPr>
        <w:t>The goal</w:t>
      </w:r>
      <w:r w:rsidRPr="00245395">
        <w:rPr>
          <w:sz w:val="16"/>
        </w:rPr>
        <w:t xml:space="preserve"> of pushing this agenda </w:t>
      </w:r>
      <w:r w:rsidRPr="006023E1">
        <w:rPr>
          <w:rStyle w:val="StyleUnderline"/>
        </w:rPr>
        <w:t>was to sow distrust among Ukrainians towards Poland as a partner and ally on the one hand, while</w:t>
      </w:r>
      <w:r w:rsidRPr="00245395">
        <w:rPr>
          <w:sz w:val="16"/>
        </w:rPr>
        <w:t xml:space="preserve"> on the other </w:t>
      </w:r>
      <w:r w:rsidRPr="006023E1">
        <w:rPr>
          <w:rStyle w:val="StyleUnderline"/>
        </w:rPr>
        <w:t>provoking discussion among revanchist circles inside Poland</w:t>
      </w:r>
      <w:r w:rsidRPr="00245395">
        <w:rPr>
          <w:sz w:val="16"/>
        </w:rPr>
        <w:t xml:space="preserve">. As it turned out, these groups are on the fringe of the fringe and do not have any role among the public and no influence on society. None of the political forces that hold weight would start such a discussion on this topic. The </w:t>
      </w:r>
      <w:r w:rsidRPr="00245395">
        <w:rPr>
          <w:rStyle w:val="StyleUnderline"/>
        </w:rPr>
        <w:t>mainstream parties were quick to condemn and oppose the Russian ideas</w:t>
      </w:r>
      <w:r w:rsidRPr="00245395">
        <w:rPr>
          <w:sz w:val="16"/>
        </w:rPr>
        <w:t xml:space="preserve">. This Russian propaganda and disinformation narrative can be seen as an interesting projection of the methods and goals Moscow applies to other countries. </w:t>
      </w:r>
      <w:r w:rsidRPr="00245395">
        <w:rPr>
          <w:rStyle w:val="StyleUnderline"/>
        </w:rPr>
        <w:t>The Kremlin views Poland as a rival after all, even if weakened and not entirely independent with regards to NATO and its alliance with the US</w:t>
      </w:r>
      <w:r w:rsidRPr="00245395">
        <w:rPr>
          <w:sz w:val="16"/>
        </w:rPr>
        <w:t>. This all involves the same sphere of influence in the post-Soviet area that Russia fights to control and subordinate.</w:t>
      </w:r>
    </w:p>
    <w:p w14:paraId="69AEEE14" w14:textId="77777777" w:rsidR="00F7026D" w:rsidRPr="00245395" w:rsidRDefault="00F7026D" w:rsidP="00F7026D">
      <w:pPr>
        <w:rPr>
          <w:sz w:val="16"/>
        </w:rPr>
      </w:pPr>
      <w:r w:rsidRPr="00245395">
        <w:rPr>
          <w:sz w:val="16"/>
        </w:rPr>
        <w:t xml:space="preserve">In a certain sense the Kremlin is right, because </w:t>
      </w:r>
      <w:r w:rsidRPr="006023E1">
        <w:rPr>
          <w:rStyle w:val="StyleUnderline"/>
        </w:rPr>
        <w:t xml:space="preserve">Poland really wants its neighbouring countries in </w:t>
      </w:r>
      <w:r w:rsidRPr="00245395">
        <w:rPr>
          <w:rStyle w:val="StyleUnderline"/>
        </w:rPr>
        <w:t>the East, as well as the</w:t>
      </w:r>
      <w:r w:rsidRPr="00245395">
        <w:rPr>
          <w:sz w:val="16"/>
        </w:rPr>
        <w:t xml:space="preserve"> countries of the </w:t>
      </w:r>
      <w:r w:rsidRPr="00245395">
        <w:rPr>
          <w:rStyle w:val="StyleUnderline"/>
        </w:rPr>
        <w:t>Caucasus</w:t>
      </w:r>
      <w:r w:rsidRPr="00245395">
        <w:rPr>
          <w:sz w:val="16"/>
        </w:rPr>
        <w:t xml:space="preserve">, such as Georgia, </w:t>
      </w:r>
      <w:r w:rsidRPr="00245395">
        <w:rPr>
          <w:rStyle w:val="StyleUnderline"/>
        </w:rPr>
        <w:t xml:space="preserve">to strengthen their statehood and </w:t>
      </w:r>
      <w:r w:rsidRPr="00245395">
        <w:rPr>
          <w:rStyle w:val="Emphasis"/>
        </w:rPr>
        <w:t>deepen their integration with western structures</w:t>
      </w:r>
      <w:r w:rsidRPr="00245395">
        <w:rPr>
          <w:rStyle w:val="StyleUnderline"/>
        </w:rPr>
        <w:t>, building stable democracies</w:t>
      </w:r>
      <w:r w:rsidRPr="00245395">
        <w:rPr>
          <w:sz w:val="16"/>
        </w:rPr>
        <w:t xml:space="preserve"> based on the rule of law. The difference is that Russia employs hard power to achieve its goals: waging war; organizing provocations; launching hybrid attacks; intimidating the societies of these countries; and engaging in large-scale attempts at corruption. This was seen during the recent election and referendum in Moldova.</w:t>
      </w:r>
    </w:p>
    <w:p w14:paraId="76F07324" w14:textId="77777777" w:rsidR="00F7026D" w:rsidRPr="00245395" w:rsidRDefault="00F7026D" w:rsidP="00F7026D">
      <w:pPr>
        <w:rPr>
          <w:sz w:val="16"/>
        </w:rPr>
      </w:pPr>
      <w:r w:rsidRPr="00245395">
        <w:rPr>
          <w:rStyle w:val="StyleUnderline"/>
        </w:rPr>
        <w:t>Poland has for years tried to pursue a totally different policy towards this region</w:t>
      </w:r>
      <w:r w:rsidRPr="00245395">
        <w:rPr>
          <w:sz w:val="16"/>
        </w:rPr>
        <w:t xml:space="preserve">. The best example of this is the Eastern Partnership that was initiated by Poland with Swedish support as part of the European Neighbourhood Policy. </w:t>
      </w:r>
      <w:r w:rsidRPr="00245395">
        <w:rPr>
          <w:rStyle w:val="StyleUnderline"/>
        </w:rPr>
        <w:t xml:space="preserve">It presented an opportunity for countries that became independent following the collapse of the Soviet Union to </w:t>
      </w:r>
      <w:r w:rsidRPr="00245395">
        <w:rPr>
          <w:rStyle w:val="Emphasis"/>
        </w:rPr>
        <w:t>move closer to the EU</w:t>
      </w:r>
      <w:r w:rsidRPr="00245395">
        <w:rPr>
          <w:rStyle w:val="StyleUnderline"/>
        </w:rPr>
        <w:t xml:space="preserve"> in</w:t>
      </w:r>
      <w:r w:rsidRPr="00245395">
        <w:rPr>
          <w:sz w:val="16"/>
        </w:rPr>
        <w:t xml:space="preserve"> what could be </w:t>
      </w:r>
      <w:r w:rsidRPr="00245395">
        <w:rPr>
          <w:rStyle w:val="StyleUnderline"/>
        </w:rPr>
        <w:t>a transition</w:t>
      </w:r>
      <w:r w:rsidRPr="00245395">
        <w:rPr>
          <w:sz w:val="16"/>
        </w:rPr>
        <w:t xml:space="preserve"> stage </w:t>
      </w:r>
      <w:r w:rsidRPr="00245395">
        <w:rPr>
          <w:rStyle w:val="StyleUnderline"/>
        </w:rPr>
        <w:t>for further potential integration with the community. Russia has viewed this</w:t>
      </w:r>
      <w:r w:rsidRPr="00245395">
        <w:rPr>
          <w:sz w:val="16"/>
        </w:rPr>
        <w:t xml:space="preserve"> project </w:t>
      </w:r>
      <w:r w:rsidRPr="00245395">
        <w:rPr>
          <w:rStyle w:val="StyleUnderline"/>
        </w:rPr>
        <w:t>as an attempt to interfere in</w:t>
      </w:r>
      <w:r w:rsidRPr="00245395">
        <w:rPr>
          <w:sz w:val="16"/>
        </w:rPr>
        <w:t xml:space="preserve"> what it considers </w:t>
      </w:r>
      <w:r w:rsidRPr="00245395">
        <w:rPr>
          <w:rStyle w:val="StyleUnderline"/>
        </w:rPr>
        <w:t>its sphere of influence, which</w:t>
      </w:r>
      <w:r w:rsidRPr="00245395">
        <w:rPr>
          <w:sz w:val="16"/>
        </w:rPr>
        <w:t xml:space="preserve"> in turn </w:t>
      </w:r>
      <w:r w:rsidRPr="00245395">
        <w:rPr>
          <w:rStyle w:val="StyleUnderline"/>
        </w:rPr>
        <w:t>fuelled anti-Polish sentiments in the Kremlin</w:t>
      </w:r>
      <w:r w:rsidRPr="00245395">
        <w:rPr>
          <w:sz w:val="16"/>
        </w:rPr>
        <w:t>.</w:t>
      </w:r>
    </w:p>
    <w:p w14:paraId="017E3247" w14:textId="77777777" w:rsidR="00F7026D" w:rsidRPr="00245395" w:rsidRDefault="00F7026D" w:rsidP="00F7026D">
      <w:pPr>
        <w:rPr>
          <w:sz w:val="16"/>
        </w:rPr>
      </w:pPr>
      <w:r w:rsidRPr="00245395">
        <w:rPr>
          <w:sz w:val="16"/>
        </w:rPr>
        <w:t>No reset</w:t>
      </w:r>
    </w:p>
    <w:p w14:paraId="615B8D8E" w14:textId="77777777" w:rsidR="00F7026D" w:rsidRPr="00245395" w:rsidRDefault="00F7026D" w:rsidP="00F7026D">
      <w:pPr>
        <w:rPr>
          <w:sz w:val="16"/>
        </w:rPr>
      </w:pPr>
      <w:r w:rsidRPr="00245395">
        <w:rPr>
          <w:sz w:val="16"/>
        </w:rPr>
        <w:t xml:space="preserve">All these </w:t>
      </w:r>
      <w:r w:rsidRPr="00245395">
        <w:rPr>
          <w:rStyle w:val="StyleUnderline"/>
        </w:rPr>
        <w:t>misunderstandings and fundamental differences</w:t>
      </w:r>
      <w:r w:rsidRPr="00245395">
        <w:rPr>
          <w:sz w:val="16"/>
        </w:rPr>
        <w:t xml:space="preserve"> in their worldviews </w:t>
      </w:r>
      <w:r w:rsidRPr="00245395">
        <w:rPr>
          <w:rStyle w:val="StyleUnderline"/>
        </w:rPr>
        <w:t>were not tempered by an attempt at a reset in Polish-Russian relations</w:t>
      </w:r>
      <w:r w:rsidRPr="00245395">
        <w:rPr>
          <w:sz w:val="16"/>
        </w:rPr>
        <w:t xml:space="preserve">. This was </w:t>
      </w:r>
      <w:r w:rsidRPr="00245395">
        <w:rPr>
          <w:rStyle w:val="StyleUnderline"/>
        </w:rPr>
        <w:t>emboldened by the Russian-American reset</w:t>
      </w:r>
      <w:r w:rsidRPr="00245395">
        <w:rPr>
          <w:sz w:val="16"/>
        </w:rPr>
        <w:t xml:space="preserve"> during the Obama administration. The most visible displays of this during this short period were the meeting of Prime Minister Donald Tusk and Russian President Vladimir Putin in Sopot, as well as the spontaneous and empathetic reaction from Russian society following the Smolensk air disaster in 2010. A “Centre for Polish-Russian Dialogue and Understanding” was set up both in Poland and in Russia during this time. Together they were supposed to overcome the stereotypes and prejudices that exist between Poles and Russians, alongside building up neighbourly relations and a partnership for the future. Both these centres stopped working together after 2014, when it turned out that the Russian side had organized trips to occupied Crimea for Polish youth. The Polish centre changed its name to the Mieroszewski Centre after the Russian full-scale invasion of 2022 and declared that it would now engage in a dialogue with representatives of other societies in Eastern Europe. It would do so while remaining committed to supporting Russian civil society.</w:t>
      </w:r>
    </w:p>
    <w:p w14:paraId="10527089" w14:textId="77777777" w:rsidR="00F7026D" w:rsidRDefault="00F7026D" w:rsidP="00F7026D">
      <w:pPr>
        <w:rPr>
          <w:sz w:val="16"/>
        </w:rPr>
      </w:pPr>
      <w:r w:rsidRPr="00245395">
        <w:rPr>
          <w:rStyle w:val="StyleUnderline"/>
        </w:rPr>
        <w:t>What remains for Poland in its relations with Russia</w:t>
      </w:r>
      <w:r w:rsidRPr="00245395">
        <w:rPr>
          <w:sz w:val="16"/>
        </w:rPr>
        <w:t xml:space="preserve">, or rather Russians, </w:t>
      </w:r>
      <w:r w:rsidRPr="00245395">
        <w:rPr>
          <w:rStyle w:val="StyleUnderline"/>
        </w:rPr>
        <w:t>is to</w:t>
      </w:r>
      <w:r w:rsidRPr="00245395">
        <w:rPr>
          <w:sz w:val="16"/>
        </w:rPr>
        <w:t xml:space="preserve"> primarily </w:t>
      </w:r>
      <w:r w:rsidRPr="00245395">
        <w:rPr>
          <w:rStyle w:val="StyleUnderline"/>
        </w:rPr>
        <w:t>support the anti-Putinist opposition and anti-war movements as an investment in future relations</w:t>
      </w:r>
      <w:r w:rsidRPr="00245395">
        <w:rPr>
          <w:sz w:val="16"/>
        </w:rPr>
        <w:t xml:space="preserve">. With regards to the policy towards the regime, </w:t>
      </w:r>
      <w:r w:rsidRPr="00245395">
        <w:rPr>
          <w:rStyle w:val="StyleUnderline"/>
        </w:rPr>
        <w:t>the most effective approach remains to firmly and consistently support Ukraine, its resistance, and the international alliances of which Poland is a part</w:t>
      </w:r>
      <w:r w:rsidRPr="00245395">
        <w:rPr>
          <w:sz w:val="16"/>
        </w:rPr>
        <w:t xml:space="preserve">. Today, </w:t>
      </w:r>
      <w:r w:rsidRPr="00245395">
        <w:rPr>
          <w:rStyle w:val="Emphasis"/>
        </w:rPr>
        <w:t>no one has to convince anyone that Russia is a real threat to its neighbours and western liberal democracy in general</w:t>
      </w:r>
      <w:r w:rsidRPr="00245395">
        <w:rPr>
          <w:sz w:val="16"/>
        </w:rPr>
        <w:t>.</w:t>
      </w:r>
    </w:p>
    <w:p w14:paraId="45B3DE95" w14:textId="77777777" w:rsidR="00F7026D" w:rsidRDefault="00F7026D" w:rsidP="00F7026D">
      <w:pPr>
        <w:pStyle w:val="Heading4"/>
      </w:pPr>
      <w:r>
        <w:t xml:space="preserve">They view expanded Russia relations as </w:t>
      </w:r>
      <w:r>
        <w:rPr>
          <w:u w:val="single"/>
        </w:rPr>
        <w:t>catastrophic</w:t>
      </w:r>
      <w:r>
        <w:t xml:space="preserve"> for their security. </w:t>
      </w:r>
    </w:p>
    <w:p w14:paraId="206ED76B" w14:textId="77777777" w:rsidR="00F7026D" w:rsidRPr="008F053A" w:rsidRDefault="00F7026D" w:rsidP="00F7026D">
      <w:r>
        <w:t xml:space="preserve">Kurt </w:t>
      </w:r>
      <w:r w:rsidRPr="00BA2FA5">
        <w:rPr>
          <w:rStyle w:val="Style13ptBold"/>
        </w:rPr>
        <w:t>Guthe 13</w:t>
      </w:r>
      <w:r>
        <w:t>, Director of Strategic Studies at the National Institute for Public Policy, “NATO Nuclear Reductions and the Assurance of Central and Eastern European Allies,” National Institute for Public Policy, October 2013, accessed 07-14-2025, https://apps.dtic.mil/sti/pdfs/ADA590909.pdf, DG</w:t>
      </w:r>
    </w:p>
    <w:p w14:paraId="100E16C1" w14:textId="17FDE07C" w:rsidR="00F7026D" w:rsidRDefault="00F7026D" w:rsidP="00F7026D">
      <w:pPr>
        <w:rPr>
          <w:sz w:val="16"/>
        </w:rPr>
      </w:pPr>
      <w:r w:rsidRPr="008F053A">
        <w:rPr>
          <w:sz w:val="16"/>
        </w:rPr>
        <w:t xml:space="preserve">With regard to priorities </w:t>
      </w:r>
      <w:r w:rsidRPr="00245395">
        <w:rPr>
          <w:sz w:val="16"/>
        </w:rPr>
        <w:t xml:space="preserve">within the Atlantic Alliance, </w:t>
      </w:r>
      <w:r w:rsidRPr="00245395">
        <w:rPr>
          <w:rStyle w:val="StyleUnderline"/>
        </w:rPr>
        <w:t xml:space="preserve">CEE countries have </w:t>
      </w:r>
      <w:r w:rsidRPr="00245395">
        <w:rPr>
          <w:rStyle w:val="Emphasis"/>
        </w:rPr>
        <w:t>recurrent apprehension</w:t>
      </w:r>
      <w:r w:rsidRPr="00245395">
        <w:rPr>
          <w:rStyle w:val="StyleUnderline"/>
        </w:rPr>
        <w:t xml:space="preserve"> that</w:t>
      </w:r>
      <w:r w:rsidRPr="00245395">
        <w:rPr>
          <w:sz w:val="16"/>
        </w:rPr>
        <w:t xml:space="preserve"> pursuit of </w:t>
      </w:r>
      <w:r w:rsidRPr="00245395">
        <w:rPr>
          <w:rStyle w:val="StyleUnderline"/>
        </w:rPr>
        <w:t xml:space="preserve">better relations with Russia will </w:t>
      </w:r>
      <w:r w:rsidRPr="00245395">
        <w:rPr>
          <w:rStyle w:val="Emphasis"/>
        </w:rPr>
        <w:t>come at their expense</w:t>
      </w:r>
      <w:r w:rsidRPr="00245395">
        <w:rPr>
          <w:sz w:val="16"/>
        </w:rPr>
        <w:t xml:space="preserve">; as a Polish defense official once said, “The smell of Yalta is always with us.”84 They appreciate the potential for diplomatic interchange and arms agreements—in combination with military measures—to help manage the security dangers presented by Moscow. But </w:t>
      </w:r>
      <w:r w:rsidRPr="00245395">
        <w:rPr>
          <w:rStyle w:val="StyleUnderline"/>
        </w:rPr>
        <w:t xml:space="preserve">their sense of these dangers is greater than that of allies to the west </w:t>
      </w:r>
      <w:r w:rsidRPr="00245395">
        <w:rPr>
          <w:sz w:val="16"/>
        </w:rPr>
        <w:t xml:space="preserve">and </w:t>
      </w:r>
      <w:r w:rsidRPr="00245395">
        <w:rPr>
          <w:rStyle w:val="StyleUnderline"/>
        </w:rPr>
        <w:t>they worry that</w:t>
      </w:r>
      <w:r w:rsidRPr="00245395">
        <w:rPr>
          <w:sz w:val="16"/>
        </w:rPr>
        <w:t xml:space="preserve"> efforts at </w:t>
      </w:r>
      <w:r w:rsidRPr="00245395">
        <w:rPr>
          <w:rStyle w:val="StyleUnderline"/>
        </w:rPr>
        <w:t xml:space="preserve">engagement with Russia can </w:t>
      </w:r>
      <w:r w:rsidRPr="00245395">
        <w:rPr>
          <w:rStyle w:val="Emphasis"/>
        </w:rPr>
        <w:t>go too far</w:t>
      </w:r>
      <w:r w:rsidRPr="00245395">
        <w:rPr>
          <w:sz w:val="16"/>
        </w:rPr>
        <w:t xml:space="preserve">. For example, </w:t>
      </w:r>
      <w:r w:rsidRPr="00245395">
        <w:rPr>
          <w:rStyle w:val="StyleUnderline"/>
        </w:rPr>
        <w:t>CEE members</w:t>
      </w:r>
      <w:r w:rsidRPr="00245395">
        <w:rPr>
          <w:sz w:val="16"/>
        </w:rPr>
        <w:t xml:space="preserve">, which </w:t>
      </w:r>
      <w:r w:rsidRPr="00245395">
        <w:rPr>
          <w:rStyle w:val="StyleUnderline"/>
        </w:rPr>
        <w:t>consider</w:t>
      </w:r>
      <w:r w:rsidRPr="00245395">
        <w:rPr>
          <w:sz w:val="16"/>
        </w:rPr>
        <w:t xml:space="preserve"> further </w:t>
      </w:r>
      <w:r w:rsidRPr="00245395">
        <w:rPr>
          <w:rStyle w:val="StyleUnderline"/>
        </w:rPr>
        <w:t>NATO enlargement advantageous</w:t>
      </w:r>
      <w:r w:rsidRPr="00245395">
        <w:rPr>
          <w:sz w:val="16"/>
        </w:rPr>
        <w:t xml:space="preserve"> to their own security, viewed the decision at the April 2008 Bucharest summit to postpone Membership Action Plans for Georgia and Ukraine as an unwise concession to Russia, which opposes the accession of either country to the alliance. </w:t>
      </w:r>
      <w:r w:rsidRPr="00245395">
        <w:rPr>
          <w:rStyle w:val="StyleUnderline"/>
        </w:rPr>
        <w:t>They</w:t>
      </w:r>
      <w:r w:rsidRPr="00245395">
        <w:rPr>
          <w:sz w:val="16"/>
        </w:rPr>
        <w:t xml:space="preserve"> also </w:t>
      </w:r>
      <w:r w:rsidRPr="00245395">
        <w:rPr>
          <w:rStyle w:val="StyleUnderline"/>
        </w:rPr>
        <w:t xml:space="preserve">felt that Russia paid </w:t>
      </w:r>
      <w:r w:rsidRPr="00245395">
        <w:rPr>
          <w:rStyle w:val="Emphasis"/>
        </w:rPr>
        <w:t>no serious price</w:t>
      </w:r>
      <w:r w:rsidRPr="00245395">
        <w:rPr>
          <w:rStyle w:val="StyleUnderline"/>
        </w:rPr>
        <w:t xml:space="preserve"> for</w:t>
      </w:r>
      <w:r w:rsidRPr="00245395">
        <w:rPr>
          <w:sz w:val="16"/>
        </w:rPr>
        <w:t xml:space="preserve"> its invasion of </w:t>
      </w:r>
      <w:r w:rsidRPr="00245395">
        <w:rPr>
          <w:rStyle w:val="StyleUnderline"/>
        </w:rPr>
        <w:t>Georgia</w:t>
      </w:r>
      <w:r w:rsidRPr="00245395">
        <w:rPr>
          <w:sz w:val="16"/>
        </w:rPr>
        <w:t xml:space="preserve"> four months later, </w:t>
      </w:r>
      <w:r w:rsidRPr="00245395">
        <w:rPr>
          <w:rStyle w:val="StyleUnderline"/>
        </w:rPr>
        <w:t>and that the</w:t>
      </w:r>
      <w:r w:rsidRPr="00245395">
        <w:rPr>
          <w:sz w:val="16"/>
        </w:rPr>
        <w:t xml:space="preserve"> return to more normal relations with Moscow, including the U.S. “</w:t>
      </w:r>
      <w:r w:rsidRPr="00245395">
        <w:rPr>
          <w:rStyle w:val="StyleUnderline"/>
        </w:rPr>
        <w:t>reset</w:t>
      </w:r>
      <w:r w:rsidRPr="00245395">
        <w:rPr>
          <w:sz w:val="16"/>
        </w:rPr>
        <w:t xml:space="preserve">” policy, </w:t>
      </w:r>
      <w:r w:rsidRPr="00245395">
        <w:rPr>
          <w:rStyle w:val="StyleUnderline"/>
        </w:rPr>
        <w:t>was</w:t>
      </w:r>
      <w:r w:rsidRPr="00245395">
        <w:rPr>
          <w:sz w:val="16"/>
        </w:rPr>
        <w:t xml:space="preserve"> at best </w:t>
      </w:r>
      <w:r w:rsidRPr="00245395">
        <w:rPr>
          <w:rStyle w:val="Emphasis"/>
        </w:rPr>
        <w:t>premature</w:t>
      </w:r>
      <w:r w:rsidRPr="00245395">
        <w:rPr>
          <w:sz w:val="16"/>
        </w:rPr>
        <w:t xml:space="preserve">. 85 The September 2009 decision by the United States to cancel plans for the Third Site interceptors in Poland and radar in the Czech Republic, in favor of the EPAA defense, was widely perceived in Central and Eastern Europe as another sacrifice to the reset with Russia.86 Poles and Czechs reacted strongly against the decision, because the planned missile defense components were seen as symbols of the U.S. security commitment, and because consultations prior to the announcement were judged inadequate. The deputy head of the National Security Bureau in </w:t>
      </w:r>
      <w:r w:rsidRPr="00245395">
        <w:rPr>
          <w:rStyle w:val="StyleUnderline"/>
        </w:rPr>
        <w:t>Poland</w:t>
      </w:r>
      <w:r w:rsidRPr="00245395">
        <w:rPr>
          <w:sz w:val="16"/>
        </w:rPr>
        <w:t xml:space="preserve"> publicly </w:t>
      </w:r>
      <w:r w:rsidRPr="00245395">
        <w:rPr>
          <w:rStyle w:val="StyleUnderline"/>
        </w:rPr>
        <w:t>suggested</w:t>
      </w:r>
      <w:r w:rsidRPr="00245395">
        <w:rPr>
          <w:sz w:val="16"/>
        </w:rPr>
        <w:t xml:space="preserve"> the </w:t>
      </w:r>
      <w:r w:rsidRPr="00245395">
        <w:rPr>
          <w:rStyle w:val="StyleUnderline"/>
        </w:rPr>
        <w:t>change represented</w:t>
      </w:r>
      <w:r w:rsidRPr="00245395">
        <w:rPr>
          <w:sz w:val="16"/>
        </w:rPr>
        <w:t xml:space="preserve"> “</w:t>
      </w:r>
      <w:r w:rsidRPr="00245395">
        <w:rPr>
          <w:rStyle w:val="Emphasis"/>
        </w:rPr>
        <w:t>appeasement</w:t>
      </w:r>
      <w:r w:rsidRPr="00245395">
        <w:rPr>
          <w:sz w:val="16"/>
        </w:rPr>
        <w:t xml:space="preserve">,” while the foreign minister concluded, “if we are to look to somebody, we have to look to ourselves.”87 Similarly, the Czech prime minister under whom the radar agreement was negotiated said, “it is not good news for the Czech state, for Czech freedom and independence. This puts us in a position wherein were are not firmly anchored in terms of partnership, security and alliance, and that’s a certain threat.”88 </w:t>
      </w:r>
      <w:r w:rsidRPr="00245395">
        <w:rPr>
          <w:rStyle w:val="StyleUnderline"/>
        </w:rPr>
        <w:t>These experiences</w:t>
      </w:r>
      <w:r w:rsidRPr="00245395">
        <w:rPr>
          <w:sz w:val="16"/>
        </w:rPr>
        <w:t xml:space="preserve"> and others </w:t>
      </w:r>
      <w:r w:rsidRPr="00245395">
        <w:rPr>
          <w:rStyle w:val="StyleUnderline"/>
        </w:rPr>
        <w:t>are one reason CEE countries are</w:t>
      </w:r>
      <w:r w:rsidRPr="00245395">
        <w:rPr>
          <w:sz w:val="16"/>
        </w:rPr>
        <w:t xml:space="preserve"> likely to be </w:t>
      </w:r>
      <w:r w:rsidRPr="00245395">
        <w:rPr>
          <w:rStyle w:val="Emphasis"/>
        </w:rPr>
        <w:t>leery of negotiations with Moscow</w:t>
      </w:r>
      <w:r w:rsidRPr="00245395">
        <w:rPr>
          <w:rStyle w:val="StyleUnderline"/>
        </w:rPr>
        <w:t xml:space="preserve"> to place limits on nonstrategic nuclear weapons</w:t>
      </w:r>
      <w:r w:rsidRPr="00245395">
        <w:rPr>
          <w:sz w:val="16"/>
        </w:rPr>
        <w:t>.</w:t>
      </w:r>
    </w:p>
    <w:p w14:paraId="5EDF017E" w14:textId="78E0DBEA" w:rsidR="00F7026D" w:rsidRDefault="00F7026D" w:rsidP="00F7026D">
      <w:pPr>
        <w:pStyle w:val="Heading3"/>
      </w:pPr>
      <w:r>
        <w:t>Poland---Link---AT: Alliance Resilient</w:t>
      </w:r>
    </w:p>
    <w:p w14:paraId="5064D59E" w14:textId="77777777" w:rsidR="00F7026D" w:rsidRDefault="00F7026D" w:rsidP="00F7026D">
      <w:pPr>
        <w:pStyle w:val="Heading4"/>
      </w:pPr>
      <w:r>
        <w:t xml:space="preserve">Alliances are </w:t>
      </w:r>
      <w:r>
        <w:rPr>
          <w:u w:val="single"/>
        </w:rPr>
        <w:t>too new</w:t>
      </w:r>
      <w:r>
        <w:t xml:space="preserve"> to avoid fears of abandonment.</w:t>
      </w:r>
    </w:p>
    <w:p w14:paraId="4763FCEB" w14:textId="77777777" w:rsidR="00F7026D" w:rsidRPr="00317655" w:rsidRDefault="00F7026D" w:rsidP="00F7026D">
      <w:r>
        <w:t xml:space="preserve">John W. </w:t>
      </w:r>
      <w:r w:rsidRPr="00D657A6">
        <w:rPr>
          <w:rStyle w:val="Style13ptBold"/>
        </w:rPr>
        <w:t>Blocher 20</w:t>
      </w:r>
      <w:r>
        <w:t>, Senior U.S. Air Force Fellow in the Scowcroft Center for Strategy and Security at the Atlantic Council, Commander in the U.S. Air Force, M.A. in International Relations from the University of Budapest, “Unexpected competition: A US strategy to keep its Central and Eastern European allies as allies in an era of great-power competition,” Atlantic Council, 11-22-2020, accessed 07-14-2025, https://www.atlanticcouncil.org/in-depth-research-reports/report/unexpected-competition, DG</w:t>
      </w:r>
    </w:p>
    <w:p w14:paraId="61EA9A23" w14:textId="77777777" w:rsidR="00F7026D" w:rsidRDefault="00F7026D" w:rsidP="00F7026D">
      <w:pPr>
        <w:rPr>
          <w:sz w:val="16"/>
        </w:rPr>
      </w:pPr>
      <w:r w:rsidRPr="00245395">
        <w:rPr>
          <w:rStyle w:val="StyleUnderline"/>
        </w:rPr>
        <w:t xml:space="preserve">In </w:t>
      </w:r>
      <w:r w:rsidRPr="00245395">
        <w:rPr>
          <w:rStyle w:val="Emphasis"/>
        </w:rPr>
        <w:t>C</w:t>
      </w:r>
      <w:r w:rsidRPr="00245395">
        <w:rPr>
          <w:rStyle w:val="StyleUnderline"/>
        </w:rPr>
        <w:t xml:space="preserve">entral and </w:t>
      </w:r>
      <w:r w:rsidRPr="00245395">
        <w:rPr>
          <w:rStyle w:val="Emphasis"/>
        </w:rPr>
        <w:t>E</w:t>
      </w:r>
      <w:r w:rsidRPr="00245395">
        <w:rPr>
          <w:rStyle w:val="StyleUnderline"/>
        </w:rPr>
        <w:t xml:space="preserve">astern </w:t>
      </w:r>
      <w:r w:rsidRPr="00245395">
        <w:rPr>
          <w:rStyle w:val="Emphasis"/>
        </w:rPr>
        <w:t>E</w:t>
      </w:r>
      <w:r w:rsidRPr="00245395">
        <w:rPr>
          <w:rStyle w:val="StyleUnderline"/>
        </w:rPr>
        <w:t xml:space="preserve">urope, where most countries have only allied with the </w:t>
      </w:r>
      <w:r w:rsidRPr="00245395">
        <w:rPr>
          <w:rStyle w:val="Emphasis"/>
        </w:rPr>
        <w:t>U</w:t>
      </w:r>
      <w:r w:rsidRPr="00245395">
        <w:rPr>
          <w:rStyle w:val="StyleUnderline"/>
        </w:rPr>
        <w:t xml:space="preserve">nited </w:t>
      </w:r>
      <w:r w:rsidRPr="00245395">
        <w:rPr>
          <w:rStyle w:val="Emphasis"/>
        </w:rPr>
        <w:t>S</w:t>
      </w:r>
      <w:r w:rsidRPr="00245395">
        <w:rPr>
          <w:rStyle w:val="StyleUnderline"/>
        </w:rPr>
        <w:t>tates since</w:t>
      </w:r>
      <w:r w:rsidRPr="00245395">
        <w:rPr>
          <w:sz w:val="16"/>
        </w:rPr>
        <w:t xml:space="preserve"> around </w:t>
      </w:r>
      <w:r w:rsidRPr="00245395">
        <w:rPr>
          <w:rStyle w:val="StyleUnderline"/>
        </w:rPr>
        <w:t>the turn of the century, neither formal alliances such as NATO nor</w:t>
      </w:r>
      <w:r w:rsidRPr="00245395">
        <w:rPr>
          <w:sz w:val="16"/>
        </w:rPr>
        <w:t xml:space="preserve"> informal or </w:t>
      </w:r>
      <w:r w:rsidRPr="00245395">
        <w:rPr>
          <w:rStyle w:val="StyleUnderline"/>
        </w:rPr>
        <w:t xml:space="preserve">bilateral agreements </w:t>
      </w:r>
      <w:r w:rsidRPr="00245395">
        <w:rPr>
          <w:rStyle w:val="Emphasis"/>
        </w:rPr>
        <w:t>have</w:t>
      </w:r>
      <w:r w:rsidRPr="00245395">
        <w:rPr>
          <w:sz w:val="16"/>
        </w:rPr>
        <w:t xml:space="preserve"> grown </w:t>
      </w:r>
      <w:r w:rsidRPr="00245395">
        <w:rPr>
          <w:rStyle w:val="Emphasis"/>
        </w:rPr>
        <w:t>the roots necessary to weather any storm</w:t>
      </w:r>
      <w:r w:rsidRPr="00245395">
        <w:rPr>
          <w:rStyle w:val="StyleUnderline"/>
        </w:rPr>
        <w:t>. CEE governments are still working to fully implement democratic rule and market-economy principles</w:t>
      </w:r>
      <w:r w:rsidRPr="00245395">
        <w:rPr>
          <w:sz w:val="16"/>
        </w:rPr>
        <w:t xml:space="preserve">. After years of Soviet control, </w:t>
      </w:r>
      <w:r w:rsidRPr="00245395">
        <w:rPr>
          <w:rStyle w:val="StyleUnderline"/>
        </w:rPr>
        <w:t>military and law-enforcement forces continue to undergo modernization and transformation</w:t>
      </w:r>
      <w:r w:rsidRPr="00245395">
        <w:rPr>
          <w:sz w:val="16"/>
        </w:rPr>
        <w:t xml:space="preserve">, with varying degrees of success. While countries whose NATO membership dates back to the Cold War era have come to enjoy and expect a level of security and prosperity commensurate with their peers, </w:t>
      </w:r>
      <w:r w:rsidRPr="00245395">
        <w:rPr>
          <w:rStyle w:val="StyleUnderline"/>
        </w:rPr>
        <w:t xml:space="preserve">economic equality in the CEE countries seems to be </w:t>
      </w:r>
      <w:r w:rsidRPr="00245395">
        <w:rPr>
          <w:rStyle w:val="Emphasis"/>
        </w:rPr>
        <w:t>fleeting</w:t>
      </w:r>
      <w:r w:rsidRPr="00245395">
        <w:rPr>
          <w:sz w:val="16"/>
        </w:rPr>
        <w:t xml:space="preserve">. The repercussions of the </w:t>
      </w:r>
      <w:r w:rsidRPr="00245395">
        <w:rPr>
          <w:rStyle w:val="StyleUnderline"/>
        </w:rPr>
        <w:t>2008</w:t>
      </w:r>
      <w:r w:rsidRPr="00245395">
        <w:rPr>
          <w:sz w:val="16"/>
        </w:rPr>
        <w:t xml:space="preserve"> recession </w:t>
      </w:r>
      <w:r w:rsidRPr="00245395">
        <w:rPr>
          <w:rStyle w:val="StyleUnderline"/>
        </w:rPr>
        <w:t>had widely disparate effects</w:t>
      </w:r>
      <w:r w:rsidRPr="00245395">
        <w:rPr>
          <w:sz w:val="16"/>
        </w:rPr>
        <w:t xml:space="preserve"> on the region, </w:t>
      </w:r>
      <w:r w:rsidRPr="00245395">
        <w:rPr>
          <w:rStyle w:val="StyleUnderline"/>
        </w:rPr>
        <w:t>and today’s pandemic outcome promises to shake up perspectives</w:t>
      </w:r>
      <w:r w:rsidRPr="00245395">
        <w:rPr>
          <w:sz w:val="16"/>
        </w:rPr>
        <w:t xml:space="preserve"> on the efficacy of a fully free-market system. </w:t>
      </w:r>
      <w:r w:rsidRPr="00245395">
        <w:rPr>
          <w:rStyle w:val="StyleUnderline"/>
        </w:rPr>
        <w:t>CEE countries</w:t>
      </w:r>
      <w:r w:rsidRPr="00245395">
        <w:rPr>
          <w:sz w:val="16"/>
        </w:rPr>
        <w:t xml:space="preserve">, with cause, </w:t>
      </w:r>
      <w:r w:rsidRPr="00245395">
        <w:rPr>
          <w:rStyle w:val="StyleUnderline"/>
        </w:rPr>
        <w:t xml:space="preserve">lack an </w:t>
      </w:r>
      <w:r w:rsidRPr="00245395">
        <w:rPr>
          <w:rStyle w:val="Emphasis"/>
        </w:rPr>
        <w:t>entrenched, foundational belief</w:t>
      </w:r>
      <w:r w:rsidRPr="00245395">
        <w:rPr>
          <w:rStyle w:val="StyleUnderline"/>
        </w:rPr>
        <w:t xml:space="preserve"> in the US</w:t>
      </w:r>
      <w:r w:rsidRPr="00245395">
        <w:rPr>
          <w:sz w:val="16"/>
        </w:rPr>
        <w:t xml:space="preserve"> or Western European </w:t>
      </w:r>
      <w:r w:rsidRPr="00245395">
        <w:rPr>
          <w:rStyle w:val="StyleUnderline"/>
        </w:rPr>
        <w:t>version of democracy and the market economy, and are looking</w:t>
      </w:r>
      <w:r w:rsidRPr="00245395">
        <w:rPr>
          <w:sz w:val="16"/>
        </w:rPr>
        <w:t xml:space="preserve"> for opportunities </w:t>
      </w:r>
      <w:r w:rsidRPr="00245395">
        <w:rPr>
          <w:rStyle w:val="StyleUnderline"/>
        </w:rPr>
        <w:t xml:space="preserve">to </w:t>
      </w:r>
      <w:r w:rsidRPr="00245395">
        <w:rPr>
          <w:rStyle w:val="Emphasis"/>
        </w:rPr>
        <w:t>find their own way</w:t>
      </w:r>
      <w:r w:rsidRPr="00245395">
        <w:rPr>
          <w:rStyle w:val="StyleUnderline"/>
        </w:rPr>
        <w:t xml:space="preserve"> in an increasingly competitive world. If the </w:t>
      </w:r>
      <w:r w:rsidRPr="00245395">
        <w:rPr>
          <w:rStyle w:val="Emphasis"/>
        </w:rPr>
        <w:t>U</w:t>
      </w:r>
      <w:r w:rsidRPr="00245395">
        <w:rPr>
          <w:rStyle w:val="StyleUnderline"/>
        </w:rPr>
        <w:t xml:space="preserve">nited </w:t>
      </w:r>
      <w:r w:rsidRPr="00245395">
        <w:rPr>
          <w:rStyle w:val="Emphasis"/>
        </w:rPr>
        <w:t>S</w:t>
      </w:r>
      <w:r w:rsidRPr="00245395">
        <w:rPr>
          <w:rStyle w:val="StyleUnderline"/>
        </w:rPr>
        <w:t>tates desires to succeed</w:t>
      </w:r>
      <w:r w:rsidRPr="00245395">
        <w:rPr>
          <w:sz w:val="16"/>
        </w:rPr>
        <w:t xml:space="preserve"> in GPC, </w:t>
      </w:r>
      <w:r w:rsidRPr="00245395">
        <w:rPr>
          <w:rStyle w:val="StyleUnderline"/>
        </w:rPr>
        <w:t>it must</w:t>
      </w:r>
      <w:r w:rsidRPr="00245395">
        <w:rPr>
          <w:sz w:val="16"/>
        </w:rPr>
        <w:t xml:space="preserve"> first </w:t>
      </w:r>
      <w:r w:rsidRPr="00245395">
        <w:rPr>
          <w:rStyle w:val="Emphasis"/>
        </w:rPr>
        <w:t>compete to maintain its position</w:t>
      </w:r>
      <w:r w:rsidRPr="00245395">
        <w:rPr>
          <w:sz w:val="16"/>
        </w:rPr>
        <w:t xml:space="preserve"> as partner of choice </w:t>
      </w:r>
      <w:r w:rsidRPr="00245395">
        <w:rPr>
          <w:rStyle w:val="StyleUnderline"/>
        </w:rPr>
        <w:t xml:space="preserve">within CEE capitals </w:t>
      </w:r>
      <w:r w:rsidRPr="00245395">
        <w:rPr>
          <w:sz w:val="16"/>
        </w:rPr>
        <w:t>and public opinion.</w:t>
      </w:r>
    </w:p>
    <w:p w14:paraId="00281798" w14:textId="77777777" w:rsidR="00F7026D" w:rsidRPr="00201128" w:rsidRDefault="00F7026D" w:rsidP="00F7026D">
      <w:pPr>
        <w:pStyle w:val="Heading4"/>
      </w:pPr>
      <w:r>
        <w:rPr>
          <w:u w:val="single"/>
        </w:rPr>
        <w:t>CEE alliances</w:t>
      </w:r>
      <w:r>
        <w:t xml:space="preserve"> are </w:t>
      </w:r>
      <w:r>
        <w:rPr>
          <w:u w:val="single"/>
        </w:rPr>
        <w:t>fragile</w:t>
      </w:r>
      <w:r>
        <w:t xml:space="preserve">---without </w:t>
      </w:r>
      <w:r>
        <w:rPr>
          <w:u w:val="single"/>
        </w:rPr>
        <w:t>constant maintenance</w:t>
      </w:r>
      <w:r>
        <w:t>, they’ll distance</w:t>
      </w:r>
    </w:p>
    <w:p w14:paraId="1D1DE4C2" w14:textId="77777777" w:rsidR="00F7026D" w:rsidRDefault="00F7026D" w:rsidP="00F7026D">
      <w:r w:rsidRPr="00245395">
        <w:t xml:space="preserve">A. Wess </w:t>
      </w:r>
      <w:r w:rsidRPr="00245395">
        <w:rPr>
          <w:rStyle w:val="Style13ptBold"/>
        </w:rPr>
        <w:t>Mitchell &amp;</w:t>
      </w:r>
      <w:r>
        <w:t xml:space="preserve"> Jakub </w:t>
      </w:r>
      <w:r w:rsidRPr="00245395">
        <w:rPr>
          <w:rStyle w:val="Style13ptBold"/>
        </w:rPr>
        <w:t>Grygiel 16</w:t>
      </w:r>
      <w:r>
        <w:t>, President of the Center for European Policy Analysis, Doctorate in Political Science from the Otto Suhr Institut für Politikwissenschaft at Freie Universität, Master’s Degree from the Center for German and European Studies at Georgetown University’s Edmund A. Walsh School of Foreign Service; Associate Professor at the Catholic University of America and Fellow at The Institute for Human Ecology, The Unquiet Frontier: Rising Rivals, Vulnerable Allies, and The Crisis of American Power, p. 40-41</w:t>
      </w:r>
    </w:p>
    <w:p w14:paraId="1EDDA558" w14:textId="77777777" w:rsidR="00F7026D" w:rsidRPr="00245395" w:rsidRDefault="00F7026D" w:rsidP="00F7026D">
      <w:pPr>
        <w:rPr>
          <w:sz w:val="16"/>
        </w:rPr>
      </w:pPr>
      <w:r w:rsidRPr="00245395">
        <w:rPr>
          <w:rStyle w:val="StyleUnderline"/>
        </w:rPr>
        <w:t>The clearest outcome of</w:t>
      </w:r>
      <w:r w:rsidRPr="00245395">
        <w:rPr>
          <w:sz w:val="16"/>
        </w:rPr>
        <w:t xml:space="preserve"> this </w:t>
      </w:r>
      <w:r w:rsidRPr="00245395">
        <w:rPr>
          <w:rStyle w:val="StyleUnderline"/>
        </w:rPr>
        <w:t>posture that seeks great- power accommodation</w:t>
      </w:r>
      <w:r w:rsidRPr="00245395">
        <w:rPr>
          <w:sz w:val="16"/>
        </w:rPr>
        <w:t xml:space="preserve"> and puts a premium on technological solution </w:t>
      </w:r>
      <w:r w:rsidRPr="00245395">
        <w:rPr>
          <w:rStyle w:val="StyleUnderline"/>
        </w:rPr>
        <w:t>has been that</w:t>
      </w:r>
      <w:r w:rsidRPr="00245395">
        <w:rPr>
          <w:sz w:val="16"/>
        </w:rPr>
        <w:t xml:space="preserve"> U.S. </w:t>
      </w:r>
      <w:r w:rsidRPr="00245395">
        <w:rPr>
          <w:rStyle w:val="StyleUnderline"/>
        </w:rPr>
        <w:t xml:space="preserve">allies are </w:t>
      </w:r>
      <w:r w:rsidRPr="00245395">
        <w:rPr>
          <w:rStyle w:val="Emphasis"/>
        </w:rPr>
        <w:t>nervous</w:t>
      </w:r>
      <w:r w:rsidRPr="00245395">
        <w:rPr>
          <w:sz w:val="16"/>
        </w:rPr>
        <w:t xml:space="preserve"> while rivals are emboldened. </w:t>
      </w:r>
      <w:r w:rsidRPr="00245395">
        <w:rPr>
          <w:rStyle w:val="StyleUnderline"/>
        </w:rPr>
        <w:t xml:space="preserve">Alliances are </w:t>
      </w:r>
      <w:r w:rsidRPr="00245395">
        <w:rPr>
          <w:rStyle w:val="Emphasis"/>
        </w:rPr>
        <w:t>fragile</w:t>
      </w:r>
      <w:r w:rsidRPr="00245395">
        <w:rPr>
          <w:rStyle w:val="StyleUnderline"/>
        </w:rPr>
        <w:t xml:space="preserve"> associations, and their existence is </w:t>
      </w:r>
      <w:r w:rsidRPr="00245395">
        <w:rPr>
          <w:rStyle w:val="Emphasis"/>
        </w:rPr>
        <w:t>contingent</w:t>
      </w:r>
      <w:r w:rsidRPr="00245395">
        <w:rPr>
          <w:rStyle w:val="StyleUnderline"/>
        </w:rPr>
        <w:t xml:space="preserve"> on multiple factors, ranging from</w:t>
      </w:r>
      <w:r w:rsidRPr="00245395">
        <w:rPr>
          <w:sz w:val="16"/>
        </w:rPr>
        <w:t xml:space="preserve"> the </w:t>
      </w:r>
      <w:r w:rsidRPr="00245395">
        <w:rPr>
          <w:rStyle w:val="Emphasis"/>
        </w:rPr>
        <w:t>political will</w:t>
      </w:r>
      <w:r w:rsidRPr="00245395">
        <w:rPr>
          <w:sz w:val="16"/>
        </w:rPr>
        <w:t xml:space="preserve"> of the parties that makes the alliance possible </w:t>
      </w:r>
      <w:r w:rsidRPr="00245395">
        <w:rPr>
          <w:rStyle w:val="StyleUnderline"/>
        </w:rPr>
        <w:t>to the</w:t>
      </w:r>
      <w:r w:rsidRPr="00245395">
        <w:rPr>
          <w:sz w:val="16"/>
        </w:rPr>
        <w:t xml:space="preserve"> larger </w:t>
      </w:r>
      <w:r w:rsidRPr="00245395">
        <w:rPr>
          <w:rStyle w:val="Emphasis"/>
        </w:rPr>
        <w:t>geopolitical environment</w:t>
      </w:r>
      <w:r w:rsidRPr="00245395">
        <w:rPr>
          <w:sz w:val="16"/>
        </w:rPr>
        <w:t xml:space="preserve"> that makes it necessary. </w:t>
      </w:r>
      <w:r w:rsidRPr="00245395">
        <w:rPr>
          <w:rStyle w:val="StyleUnderline"/>
        </w:rPr>
        <w:t xml:space="preserve">They therefore require </w:t>
      </w:r>
      <w:r w:rsidRPr="00245395">
        <w:rPr>
          <w:rStyle w:val="Emphasis"/>
        </w:rPr>
        <w:t>constant maintenance</w:t>
      </w:r>
      <w:r w:rsidRPr="00245395">
        <w:rPr>
          <w:rStyle w:val="StyleUnderline"/>
        </w:rPr>
        <w:t>, mitigating</w:t>
      </w:r>
      <w:r w:rsidRPr="00245395">
        <w:rPr>
          <w:sz w:val="16"/>
        </w:rPr>
        <w:t xml:space="preserve"> the </w:t>
      </w:r>
      <w:r w:rsidRPr="00245395">
        <w:rPr>
          <w:rStyle w:val="Emphasis"/>
        </w:rPr>
        <w:t>fear</w:t>
      </w:r>
      <w:r w:rsidRPr="00245395">
        <w:rPr>
          <w:rStyle w:val="StyleUnderline"/>
        </w:rPr>
        <w:t xml:space="preserve"> that the alliance will not increase</w:t>
      </w:r>
      <w:r w:rsidRPr="00245395">
        <w:rPr>
          <w:sz w:val="16"/>
        </w:rPr>
        <w:t xml:space="preserve"> the </w:t>
      </w:r>
      <w:r w:rsidRPr="00245395">
        <w:rPr>
          <w:rStyle w:val="StyleUnderline"/>
        </w:rPr>
        <w:t>security</w:t>
      </w:r>
      <w:r w:rsidRPr="00245395">
        <w:rPr>
          <w:sz w:val="16"/>
        </w:rPr>
        <w:t xml:space="preserve"> of its signatories.</w:t>
      </w:r>
    </w:p>
    <w:p w14:paraId="381CF20B" w14:textId="77777777" w:rsidR="00F7026D" w:rsidRPr="00245395" w:rsidRDefault="00F7026D" w:rsidP="00F7026D">
      <w:pPr>
        <w:rPr>
          <w:sz w:val="16"/>
        </w:rPr>
      </w:pPr>
      <w:r w:rsidRPr="00245395">
        <w:rPr>
          <w:rStyle w:val="StyleUnderline"/>
        </w:rPr>
        <w:t xml:space="preserve">Historically, the greatest fear of the </w:t>
      </w:r>
      <w:r w:rsidRPr="00245395">
        <w:rPr>
          <w:rStyle w:val="Emphasis"/>
        </w:rPr>
        <w:t>weak</w:t>
      </w:r>
      <w:r w:rsidRPr="00245395">
        <w:rPr>
          <w:rStyle w:val="StyleUnderline"/>
        </w:rPr>
        <w:t xml:space="preserve">er allies is that of </w:t>
      </w:r>
      <w:r w:rsidRPr="00245395">
        <w:rPr>
          <w:rStyle w:val="Emphasis"/>
        </w:rPr>
        <w:t>abandonment</w:t>
      </w:r>
      <w:r w:rsidRPr="00245395">
        <w:rPr>
          <w:sz w:val="16"/>
        </w:rPr>
        <w:t>, which in its broadest connotation means that not all involved actors consider credible the security guarantees offered to a state. The clearest form of abandonment is when one side reneges on the security commitments to the other party, like in the case of France and Great Britain negotiating with Nazi Germany in 1938 over their ally Czechoslovakia. But abandonment can take other, less conspicuous forms, driven in part by the fear of entrapment that the less dependent and more powerful ally may have. The stronger ally, in fact, wants to avoid being dragged into a local conflict instigated by its smaller ally, a conflict in which it has few immediate interests at stake.73 To do so, it is tempting to ignore, or even undermine, the most immediate security concerns of the weaker, more dependent ally. The goal is to sidestep a war or tensions deemed unnecessary and distracting from more important objectives. The weak fear abandonment; the strong fear entrapment.74</w:t>
      </w:r>
    </w:p>
    <w:p w14:paraId="497E5800" w14:textId="77777777" w:rsidR="00F7026D" w:rsidRPr="00245395" w:rsidRDefault="00F7026D" w:rsidP="00F7026D">
      <w:pPr>
        <w:rPr>
          <w:sz w:val="16"/>
        </w:rPr>
      </w:pPr>
      <w:r w:rsidRPr="00245395">
        <w:rPr>
          <w:rStyle w:val="StyleUnderline"/>
        </w:rPr>
        <w:t xml:space="preserve">A distant </w:t>
      </w:r>
      <w:r w:rsidRPr="00245395">
        <w:rPr>
          <w:rStyle w:val="Emphasis"/>
        </w:rPr>
        <w:t>maritime power</w:t>
      </w:r>
      <w:r w:rsidRPr="00245395">
        <w:rPr>
          <w:rStyle w:val="StyleUnderline"/>
        </w:rPr>
        <w:t xml:space="preserve">, such as the </w:t>
      </w:r>
      <w:r w:rsidRPr="00245395">
        <w:rPr>
          <w:rStyle w:val="Emphasis"/>
        </w:rPr>
        <w:t>U</w:t>
      </w:r>
      <w:r w:rsidRPr="00245395">
        <w:rPr>
          <w:sz w:val="16"/>
        </w:rPr>
        <w:t xml:space="preserve">nited </w:t>
      </w:r>
      <w:r w:rsidRPr="00245395">
        <w:rPr>
          <w:rStyle w:val="Emphasis"/>
        </w:rPr>
        <w:t>S</w:t>
      </w:r>
      <w:r w:rsidRPr="00245395">
        <w:rPr>
          <w:sz w:val="16"/>
        </w:rPr>
        <w:t xml:space="preserve">tates, </w:t>
      </w:r>
      <w:r w:rsidRPr="00245395">
        <w:rPr>
          <w:rStyle w:val="StyleUnderline"/>
        </w:rPr>
        <w:t xml:space="preserve">is </w:t>
      </w:r>
      <w:r w:rsidRPr="00245395">
        <w:rPr>
          <w:rStyle w:val="Emphasis"/>
        </w:rPr>
        <w:t>particularly susceptible</w:t>
      </w:r>
      <w:r w:rsidRPr="00245395">
        <w:rPr>
          <w:rStyle w:val="StyleUnderline"/>
        </w:rPr>
        <w:t xml:space="preserve"> to this entrapment anxiety. Geographic distance removes the </w:t>
      </w:r>
      <w:r w:rsidRPr="00245395">
        <w:rPr>
          <w:rStyle w:val="Emphasis"/>
        </w:rPr>
        <w:t>perception of immediacy</w:t>
      </w:r>
      <w:r w:rsidRPr="00245395">
        <w:rPr>
          <w:rStyle w:val="StyleUnderline"/>
        </w:rPr>
        <w:t xml:space="preserve"> of the threat and puts a </w:t>
      </w:r>
      <w:r w:rsidRPr="00245395">
        <w:rPr>
          <w:rStyle w:val="Emphasis"/>
        </w:rPr>
        <w:t>premium</w:t>
      </w:r>
      <w:r w:rsidRPr="00245395">
        <w:rPr>
          <w:rStyle w:val="StyleUnderline"/>
        </w:rPr>
        <w:t xml:space="preserve"> on global stability, often at the expense of</w:t>
      </w:r>
      <w:r w:rsidRPr="00245395">
        <w:rPr>
          <w:sz w:val="16"/>
        </w:rPr>
        <w:t xml:space="preserve"> local </w:t>
      </w:r>
      <w:r w:rsidRPr="00245395">
        <w:rPr>
          <w:rStyle w:val="Emphasis"/>
        </w:rPr>
        <w:t>allies’ interests</w:t>
      </w:r>
      <w:r w:rsidRPr="00245395">
        <w:rPr>
          <w:sz w:val="16"/>
        </w:rPr>
        <w:t xml:space="preserve">. Such an approach was visible in U.S. foreign policy toward East Asia in the early Cold War, when the objective was not just to contain China but also to restrain U.S. allies from engaging in “little wars” that had the potential of escalating into great- power confrontation with China and the Soviet Union.75 </w:t>
      </w:r>
      <w:r w:rsidRPr="00245395">
        <w:rPr>
          <w:rStyle w:val="StyleUnderline"/>
        </w:rPr>
        <w:t>It is</w:t>
      </w:r>
      <w:r w:rsidRPr="00245395">
        <w:rPr>
          <w:sz w:val="16"/>
        </w:rPr>
        <w:t xml:space="preserve"> also </w:t>
      </w:r>
      <w:r w:rsidRPr="00245395">
        <w:rPr>
          <w:rStyle w:val="StyleUnderline"/>
        </w:rPr>
        <w:t>possible to observe similar</w:t>
      </w:r>
      <w:r w:rsidRPr="00245395">
        <w:rPr>
          <w:sz w:val="16"/>
        </w:rPr>
        <w:t xml:space="preserve"> U.S. </w:t>
      </w:r>
      <w:r w:rsidRPr="00245395">
        <w:rPr>
          <w:rStyle w:val="StyleUnderline"/>
        </w:rPr>
        <w:t>behavior in</w:t>
      </w:r>
      <w:r w:rsidRPr="00245395">
        <w:rPr>
          <w:sz w:val="16"/>
        </w:rPr>
        <w:t xml:space="preserve"> the Middle East, East Asia, and </w:t>
      </w:r>
      <w:r w:rsidRPr="00245395">
        <w:rPr>
          <w:rStyle w:val="Emphasis"/>
        </w:rPr>
        <w:t>Central Europe</w:t>
      </w:r>
      <w:r w:rsidRPr="00245395">
        <w:rPr>
          <w:sz w:val="16"/>
        </w:rPr>
        <w:t xml:space="preserve"> in recent years. Washington seems preoccupied more with the possibility that some of its frontline, small, and exposed allies would engage in an overly aggressive foreign policy than with the persistent rhetorical aggressiveness and geopolitical expansion of the rival powers. In the Middle East, Washington often seems more worried about a potential Israeli attack on Iranian nuclear facilities than about Tehran’s policies.76 Israel, on the other hand, fears a nuclear Iran and frets at any sign of U.S. neglect. Similarly, in East Asia, the United States is always preoccupied with an overly assertive ally, such as Japan in the South China Sea disputes that could draw American forces into a local conflict, insignificant to Washington while vital to Tokyo. And </w:t>
      </w:r>
      <w:r w:rsidRPr="00245395">
        <w:rPr>
          <w:rStyle w:val="StyleUnderline"/>
        </w:rPr>
        <w:t xml:space="preserve">in Central Europe, states such as </w:t>
      </w:r>
      <w:r w:rsidRPr="00245395">
        <w:rPr>
          <w:rStyle w:val="Emphasis"/>
        </w:rPr>
        <w:t>Poland</w:t>
      </w:r>
      <w:r w:rsidRPr="00245395">
        <w:rPr>
          <w:rStyle w:val="StyleUnderline"/>
        </w:rPr>
        <w:t xml:space="preserve"> express their disappointment</w:t>
      </w:r>
      <w:r w:rsidRPr="00245395">
        <w:rPr>
          <w:sz w:val="16"/>
        </w:rPr>
        <w:t xml:space="preserve"> in the uselessness of the United States as an ally, while Washington worries about an anti- Russian Poland spoiling Moscow’s promises of geopolitical cooperation.</w:t>
      </w:r>
    </w:p>
    <w:p w14:paraId="6C3535FB" w14:textId="09B2EF6D" w:rsidR="00F7026D" w:rsidRDefault="00F7026D" w:rsidP="00F7026D">
      <w:pPr>
        <w:rPr>
          <w:sz w:val="16"/>
        </w:rPr>
      </w:pPr>
      <w:r w:rsidRPr="00245395">
        <w:rPr>
          <w:sz w:val="16"/>
        </w:rPr>
        <w:t xml:space="preserve">The challenge is that the answer to entrapment fears often is a reluctance to support firmly the smaller ally and a posture of accommodation toward the common rival. This generates ally nervousness. As Glenn Snyder puts it, “The most undesirable side effect of conciliating the adversary is that it entails the risk of abandonment by the ally. His fear that one is contemplating realignment may induce him, not to try to discourage this by becoming more accommodative, as suggested above, but to realign preemptively or at least move closer to the opponent. ”77 </w:t>
      </w:r>
      <w:r w:rsidRPr="00245395">
        <w:rPr>
          <w:rStyle w:val="StyleUnderline"/>
        </w:rPr>
        <w:t xml:space="preserve">An attitude that </w:t>
      </w:r>
      <w:r w:rsidRPr="00245395">
        <w:rPr>
          <w:rStyle w:val="Emphasis"/>
        </w:rPr>
        <w:t>deprioritizes</w:t>
      </w:r>
      <w:r w:rsidRPr="00245395">
        <w:rPr>
          <w:rStyle w:val="StyleUnderline"/>
        </w:rPr>
        <w:t xml:space="preserve"> allies </w:t>
      </w:r>
      <w:r w:rsidRPr="00245395">
        <w:rPr>
          <w:rStyle w:val="Emphasis"/>
        </w:rPr>
        <w:t>forces</w:t>
      </w:r>
      <w:r w:rsidRPr="00245395">
        <w:rPr>
          <w:rStyle w:val="StyleUnderline"/>
        </w:rPr>
        <w:t xml:space="preserve"> those states to </w:t>
      </w:r>
      <w:r w:rsidRPr="00245395">
        <w:rPr>
          <w:rStyle w:val="Emphasis"/>
        </w:rPr>
        <w:t>reconsider</w:t>
      </w:r>
      <w:r w:rsidRPr="00245395">
        <w:rPr>
          <w:rStyle w:val="StyleUnderline"/>
        </w:rPr>
        <w:t xml:space="preserve"> their </w:t>
      </w:r>
      <w:r w:rsidRPr="00245395">
        <w:rPr>
          <w:rStyle w:val="Emphasis"/>
        </w:rPr>
        <w:t>fo</w:t>
      </w:r>
      <w:r w:rsidRPr="00245395">
        <w:rPr>
          <w:rStyle w:val="StyleUnderline"/>
        </w:rPr>
        <w:t xml:space="preserve">reign </w:t>
      </w:r>
      <w:r w:rsidRPr="00245395">
        <w:rPr>
          <w:rStyle w:val="Emphasis"/>
        </w:rPr>
        <w:t>po</w:t>
      </w:r>
      <w:r w:rsidRPr="00245395">
        <w:rPr>
          <w:rStyle w:val="StyleUnderline"/>
        </w:rPr>
        <w:t>licy preferences</w:t>
      </w:r>
      <w:r w:rsidRPr="00245395">
        <w:rPr>
          <w:sz w:val="16"/>
        </w:rPr>
        <w:t>. As we will discuss in the next chapter, such behavior on the part of the United States also emboldens our rivals.</w:t>
      </w:r>
    </w:p>
    <w:p w14:paraId="70A31F31" w14:textId="155B2304" w:rsidR="00F7026D" w:rsidRDefault="00F7026D" w:rsidP="00F7026D">
      <w:pPr>
        <w:pStyle w:val="Heading3"/>
      </w:pPr>
      <w:r>
        <w:t>Poland---Link---AT: France Solves</w:t>
      </w:r>
    </w:p>
    <w:p w14:paraId="3E7C6339" w14:textId="77777777" w:rsidR="00F7026D" w:rsidRPr="00ED7CC3" w:rsidRDefault="00F7026D" w:rsidP="00F7026D">
      <w:pPr>
        <w:pStyle w:val="Heading4"/>
        <w:rPr>
          <w:u w:val="single"/>
        </w:rPr>
      </w:pPr>
      <w:r>
        <w:t>It won’t happen, and it’d fail if it did.</w:t>
      </w:r>
    </w:p>
    <w:p w14:paraId="44F766EF" w14:textId="77777777" w:rsidR="00F7026D" w:rsidRPr="00ED7CC3" w:rsidRDefault="00F7026D" w:rsidP="00F7026D">
      <w:r>
        <w:t xml:space="preserve">Marcin </w:t>
      </w:r>
      <w:r w:rsidRPr="00ED7CC3">
        <w:rPr>
          <w:rStyle w:val="Style13ptBold"/>
        </w:rPr>
        <w:t>Miszczuk 25</w:t>
      </w:r>
      <w:r>
        <w:t>, Lecturer at Jan Kochanowski University, Ph.D. in Sociology from Jan Kochanowski University, “The Security of NATO’s Eastern Flank in the Perspective of the Military Threats Posed by the Russian Federation,” Studia Bezpieczeństwa Narodowego, Vol. 35, No. 1, 2025, accessed 07-14-2025, https://www.ceeol.com/search/article-detail?id=1338432, DG</w:t>
      </w:r>
    </w:p>
    <w:p w14:paraId="123CB870" w14:textId="499FDD94" w:rsidR="00F7026D" w:rsidRPr="00F7026D" w:rsidRDefault="00F7026D" w:rsidP="00F7026D">
      <w:pPr>
        <w:rPr>
          <w:sz w:val="16"/>
        </w:rPr>
      </w:pPr>
      <w:r w:rsidRPr="00ED7CC3">
        <w:rPr>
          <w:rStyle w:val="StyleUnderline"/>
        </w:rPr>
        <w:t xml:space="preserve">The North Atlantic Alliance’s nuclear deterrence capabilities </w:t>
      </w:r>
      <w:r w:rsidRPr="00ED7CC3">
        <w:rPr>
          <w:rStyle w:val="Emphasis"/>
        </w:rPr>
        <w:t>are now adequate</w:t>
      </w:r>
      <w:r w:rsidRPr="00ED7CC3">
        <w:rPr>
          <w:rStyle w:val="StyleUnderline"/>
        </w:rPr>
        <w:t xml:space="preserve"> to the situation of the international security environment</w:t>
      </w:r>
      <w:r w:rsidRPr="00ED7CC3">
        <w:rPr>
          <w:sz w:val="16"/>
        </w:rPr>
        <w:t xml:space="preserve">. However, it is necessary to design nuclear deterrence capabilities that will be sufficient for future challenges and threats, which may also cover the spectrum of nuclear confrontation. It is assessed that NATO should adapt the concepts and strategies for the use of nuclear weapons in a defensive variant and improve collective capabilities in operationalizing the use of such deterrence. The steps to taken by the Alliance to improve the operational capabilities of nuclear deterrence are based on increasing the readiness of dual-use air assets, increasing the resilience of means of delivery and command and control mechanisms, and raising the ability to protect conventional forces in support of a potential nuclear deterrent operation. It is estimated that </w:t>
      </w:r>
      <w:r w:rsidRPr="00ED7CC3">
        <w:rPr>
          <w:rStyle w:val="StyleUnderline"/>
        </w:rPr>
        <w:t>increasing operational capabilities</w:t>
      </w:r>
      <w:r w:rsidRPr="00ED7CC3">
        <w:rPr>
          <w:sz w:val="16"/>
        </w:rPr>
        <w:t xml:space="preserve"> in the area of nuclear weapons </w:t>
      </w:r>
      <w:r w:rsidRPr="00ED7CC3">
        <w:rPr>
          <w:rStyle w:val="StyleUnderline"/>
        </w:rPr>
        <w:t>will be ensured by intensification of NATO’s nuclear deterrence exercises</w:t>
      </w:r>
      <w:r w:rsidRPr="00ED7CC3">
        <w:rPr>
          <w:sz w:val="16"/>
        </w:rPr>
        <w:t xml:space="preserve">, similar to the annual Steadfast Noon exercise. It is assumed that the North Atlantic Alliance should also put emphasis on training air force units in practicing procedures for carrying nuclear charges and striking ground targets. In the context of the development of operational capabilities, the increase of nuclear forces in Europe should be considered. First of all, this would reduce the risk associated with the availability of US intercontinental forces, which could be transferred to the different place of operations such as to the Pacific Theater in event of a conflict. The North Atlantic Alliance should consider increasing the number of member states that provide F-35 aircraft as a means of delivering US nuclear warheads. In addition, it would be sensible to increase the intensity of the debate on expanding the list of countries on whose territory nuclear weapons are located under Nuclear Sharing. At this point, it should be understood in particular as the concept of deploying nuclear weapons in the countries of NATO’s Eastern Flank. However, this is not an easy task, given the operational shortcomings associated with the limited delivery capabilities of nuclear bombs. It is assumed that the next challenge in the process of increasing NATO’s nuclear deterrence capabilities in Europe will be the modernization of the means of delivery of nuclear warheads. Firstly, the modernization of the air force fleet in the context of dual-purpose air- craft should be assessed positively. The North Atlantic Alliance should also focus on measures that indirectly support nuclear operations - precision weapons, drones and electronic warfare systems. It is also crucial to develop defensive capabilities, especially against Russian intercontinental missiles. This is seen as an opportunity for the United States to deploy maritime anti-ballistic missiles in Europe, which have the ability to counter intercontinental ballistic missiles in their middle (lower) phase of flight (Kacprzyk 2023, pp. 19-23). Strategic independence dictates the need to have organic nuclear deterrence capabilities for European NATO members. </w:t>
      </w:r>
      <w:r w:rsidRPr="00ED7CC3">
        <w:rPr>
          <w:rStyle w:val="StyleUnderline"/>
        </w:rPr>
        <w:t>There is a view that France could become an independent donor of</w:t>
      </w:r>
      <w:r w:rsidRPr="00ED7CC3">
        <w:rPr>
          <w:sz w:val="16"/>
        </w:rPr>
        <w:t xml:space="preserve"> these types of </w:t>
      </w:r>
      <w:r w:rsidRPr="00ED7CC3">
        <w:rPr>
          <w:rStyle w:val="StyleUnderline"/>
        </w:rPr>
        <w:t>weapons among European NATO members</w:t>
      </w:r>
      <w:r w:rsidRPr="00ED7CC3">
        <w:rPr>
          <w:sz w:val="16"/>
        </w:rPr>
        <w:t xml:space="preserve">. However, </w:t>
      </w:r>
      <w:r w:rsidRPr="00ED7CC3">
        <w:rPr>
          <w:rStyle w:val="Emphasis"/>
        </w:rPr>
        <w:t>this is not a complete solution</w:t>
      </w:r>
      <w:r w:rsidRPr="00ED7CC3">
        <w:rPr>
          <w:rStyle w:val="StyleUnderline"/>
        </w:rPr>
        <w:t xml:space="preserve"> due to several objective problems</w:t>
      </w:r>
      <w:r w:rsidRPr="00ED7CC3">
        <w:rPr>
          <w:sz w:val="16"/>
        </w:rPr>
        <w:t xml:space="preserve">. First, </w:t>
      </w:r>
      <w:r w:rsidRPr="00ED7CC3">
        <w:rPr>
          <w:rStyle w:val="StyleUnderline"/>
        </w:rPr>
        <w:t xml:space="preserve">there is a </w:t>
      </w:r>
      <w:r w:rsidRPr="00ED7CC3">
        <w:rPr>
          <w:rStyle w:val="Emphasis"/>
        </w:rPr>
        <w:t>risk of a lack of decision-making in the French government</w:t>
      </w:r>
      <w:r w:rsidRPr="00ED7CC3">
        <w:rPr>
          <w:rStyle w:val="StyleUnderline"/>
        </w:rPr>
        <w:t xml:space="preserve"> regarding issues related to making French nuclear assets available to other countries. France has always insisted on </w:t>
      </w:r>
      <w:r w:rsidRPr="00ED7CC3">
        <w:rPr>
          <w:rStyle w:val="Emphasis"/>
        </w:rPr>
        <w:t>complete sovereignty</w:t>
      </w:r>
      <w:r w:rsidRPr="00ED7CC3">
        <w:rPr>
          <w:rStyle w:val="StyleUnderline"/>
        </w:rPr>
        <w:t xml:space="preserve"> over its nuclear arsenal</w:t>
      </w:r>
      <w:r w:rsidRPr="00ED7CC3">
        <w:rPr>
          <w:sz w:val="16"/>
        </w:rPr>
        <w:t xml:space="preserve"> („forces de frappé”) </w:t>
      </w:r>
      <w:r w:rsidRPr="00ED7CC3">
        <w:rPr>
          <w:rStyle w:val="StyleUnderline"/>
        </w:rPr>
        <w:t>and all related decisions</w:t>
      </w:r>
      <w:r w:rsidRPr="00ED7CC3">
        <w:rPr>
          <w:sz w:val="16"/>
        </w:rPr>
        <w:t xml:space="preserve">. Secondly, </w:t>
      </w:r>
      <w:r w:rsidRPr="00ED7CC3">
        <w:rPr>
          <w:rStyle w:val="StyleUnderline"/>
        </w:rPr>
        <w:t xml:space="preserve">the French arsenal is not prepared to play such a role due to a quantitive </w:t>
      </w:r>
      <w:r w:rsidRPr="00ED7CC3">
        <w:rPr>
          <w:rStyle w:val="Emphasis"/>
        </w:rPr>
        <w:t>difference in potential</w:t>
      </w:r>
      <w:r w:rsidRPr="00ED7CC3">
        <w:rPr>
          <w:rStyle w:val="StyleUnderline"/>
        </w:rPr>
        <w:t>. France has</w:t>
      </w:r>
      <w:r w:rsidRPr="00ED7CC3">
        <w:rPr>
          <w:sz w:val="16"/>
        </w:rPr>
        <w:t xml:space="preserve"> a relatively small number of </w:t>
      </w:r>
      <w:r w:rsidRPr="00ED7CC3">
        <w:rPr>
          <w:rStyle w:val="StyleUnderline"/>
        </w:rPr>
        <w:t xml:space="preserve">290 warheads. In the event of a full-scale war, an adversary such as Russia, which possesses thousands of warheads, might have the temptation and the ability to </w:t>
      </w:r>
      <w:r w:rsidRPr="00ED7CC3">
        <w:rPr>
          <w:rStyle w:val="Emphasis"/>
        </w:rPr>
        <w:t>destroy these capabilities with a first pre-emptive strike</w:t>
      </w:r>
      <w:r w:rsidRPr="00ED7CC3">
        <w:rPr>
          <w:rStyle w:val="StyleUnderline"/>
        </w:rPr>
        <w:t>. Nuclear deterrence only works if there is an analogous response</w:t>
      </w:r>
      <w:r w:rsidRPr="00ED7CC3">
        <w:rPr>
          <w:sz w:val="16"/>
        </w:rPr>
        <w:t xml:space="preserve"> to a first attack. Let us not forget that nuclear weapons are one thing, but </w:t>
      </w:r>
      <w:r w:rsidRPr="00ED7CC3">
        <w:rPr>
          <w:rStyle w:val="StyleUnderline"/>
        </w:rPr>
        <w:t xml:space="preserve">appropriate storage locations and means of transport are another. For reasons of doctrinal and political assumption, France has </w:t>
      </w:r>
      <w:r w:rsidRPr="00ED7CC3">
        <w:rPr>
          <w:rStyle w:val="Emphasis"/>
        </w:rPr>
        <w:t>less capacity to project a nuclear deterrence</w:t>
      </w:r>
      <w:r w:rsidRPr="00ED7CC3">
        <w:rPr>
          <w:sz w:val="16"/>
        </w:rPr>
        <w:t xml:space="preserve"> (according to the escalation ladder) </w:t>
      </w:r>
      <w:r w:rsidRPr="00ED7CC3">
        <w:rPr>
          <w:rStyle w:val="StyleUnderline"/>
        </w:rPr>
        <w:t>than the US and the Russian Federation</w:t>
      </w:r>
      <w:r w:rsidRPr="00ED7CC3">
        <w:rPr>
          <w:sz w:val="16"/>
        </w:rPr>
        <w:t xml:space="preserve">. This is </w:t>
      </w:r>
      <w:r w:rsidRPr="00ED7CC3">
        <w:rPr>
          <w:rStyle w:val="StyleUnderline"/>
        </w:rPr>
        <w:t xml:space="preserve">due to the </w:t>
      </w:r>
      <w:r w:rsidRPr="00ED7CC3">
        <w:rPr>
          <w:rStyle w:val="Emphasis"/>
        </w:rPr>
        <w:t>limited types of nuclear missiles and their nature</w:t>
      </w:r>
      <w:r w:rsidRPr="00ED7CC3">
        <w:rPr>
          <w:rStyle w:val="StyleUnderline"/>
        </w:rPr>
        <w:t xml:space="preserve">. France has a </w:t>
      </w:r>
      <w:r w:rsidRPr="00ED7CC3">
        <w:rPr>
          <w:rStyle w:val="Emphasis"/>
        </w:rPr>
        <w:t xml:space="preserve">reduced capability for </w:t>
      </w:r>
      <w:r w:rsidRPr="00ED7CC3">
        <w:rPr>
          <w:rStyle w:val="StyleUnderline"/>
        </w:rPr>
        <w:t xml:space="preserve">the </w:t>
      </w:r>
      <w:r w:rsidRPr="00ED7CC3">
        <w:rPr>
          <w:rStyle w:val="Emphasis"/>
        </w:rPr>
        <w:t>operational use</w:t>
      </w:r>
      <w:r w:rsidRPr="00ED7CC3">
        <w:rPr>
          <w:rStyle w:val="StyleUnderline"/>
        </w:rPr>
        <w:t xml:space="preserve"> of tactical nuclear weapons, which is most desirable in a modern theatre</w:t>
      </w:r>
      <w:r w:rsidRPr="00ED7CC3">
        <w:rPr>
          <w:sz w:val="16"/>
        </w:rPr>
        <w:t xml:space="preserve"> of war. </w:t>
      </w:r>
      <w:r w:rsidRPr="00ED7CC3">
        <w:rPr>
          <w:rStyle w:val="Emphasis"/>
        </w:rPr>
        <w:t>It is</w:t>
      </w:r>
      <w:r w:rsidRPr="00ED7CC3">
        <w:rPr>
          <w:sz w:val="16"/>
        </w:rPr>
        <w:t xml:space="preserve"> also </w:t>
      </w:r>
      <w:r w:rsidRPr="00ED7CC3">
        <w:rPr>
          <w:rStyle w:val="Emphasis"/>
        </w:rPr>
        <w:t>hard to believe that France would deploy its nuclear umbrella over the countries of Central and Eastern Europe and take the burden of responsibility for making French nuclear weapons available to its allies</w:t>
      </w:r>
      <w:r w:rsidRPr="00ED7CC3">
        <w:rPr>
          <w:sz w:val="16"/>
        </w:rPr>
        <w:t>. (Horovitz, Wachs 2023).</w:t>
      </w:r>
    </w:p>
    <w:p w14:paraId="27535095" w14:textId="4D26C5E0" w:rsidR="00F7026D" w:rsidRDefault="00F7026D" w:rsidP="00F7026D">
      <w:pPr>
        <w:pStyle w:val="Heading3"/>
      </w:pPr>
      <w:r>
        <w:t>Poland---Link---AT: Nuclear Umbrella</w:t>
      </w:r>
    </w:p>
    <w:p w14:paraId="257A17BC" w14:textId="77777777" w:rsidR="00F7026D" w:rsidRPr="001B4B47" w:rsidRDefault="00F7026D" w:rsidP="00F7026D">
      <w:pPr>
        <w:pStyle w:val="Heading4"/>
      </w:pPr>
      <w:r>
        <w:t xml:space="preserve">The umbrella </w:t>
      </w:r>
      <w:r>
        <w:rPr>
          <w:u w:val="single"/>
        </w:rPr>
        <w:t>alone</w:t>
      </w:r>
      <w:r>
        <w:t xml:space="preserve"> is </w:t>
      </w:r>
      <w:r>
        <w:rPr>
          <w:u w:val="single"/>
        </w:rPr>
        <w:t>meaningless</w:t>
      </w:r>
      <w:r>
        <w:t xml:space="preserve"> because the plan shreds the </w:t>
      </w:r>
      <w:r>
        <w:rPr>
          <w:u w:val="single"/>
        </w:rPr>
        <w:t>perception</w:t>
      </w:r>
      <w:r>
        <w:t xml:space="preserve"> of shared priorities</w:t>
      </w:r>
    </w:p>
    <w:p w14:paraId="57ED5FA3" w14:textId="77777777" w:rsidR="00F7026D" w:rsidRPr="00AF665E" w:rsidRDefault="00F7026D" w:rsidP="00F7026D">
      <w:r>
        <w:t xml:space="preserve">Łukasz </w:t>
      </w:r>
      <w:r w:rsidRPr="00AF65A9">
        <w:rPr>
          <w:rStyle w:val="Style13ptBold"/>
        </w:rPr>
        <w:t>Kulesa 10</w:t>
      </w:r>
      <w:r>
        <w:t>, Analyst of International Security and Acting Head of the Research Office at the Polish Institute of International Affairs, “Extended Deterrence and Assurance in Central Europe”, in Perspectives on Extended Deterrence, Ed. Tertrais, p. 117</w:t>
      </w:r>
    </w:p>
    <w:p w14:paraId="487ACFF9" w14:textId="77777777" w:rsidR="00F7026D" w:rsidRPr="00245395" w:rsidRDefault="00F7026D" w:rsidP="00F7026D">
      <w:pPr>
        <w:rPr>
          <w:sz w:val="16"/>
        </w:rPr>
      </w:pPr>
      <w:r w:rsidRPr="00245395">
        <w:rPr>
          <w:rStyle w:val="Emphasis"/>
        </w:rPr>
        <w:t>Nuc</w:t>
      </w:r>
      <w:r w:rsidRPr="00245395">
        <w:rPr>
          <w:rStyle w:val="StyleUnderline"/>
        </w:rPr>
        <w:t>lear weapon</w:t>
      </w:r>
      <w:r w:rsidRPr="00245395">
        <w:rPr>
          <w:rStyle w:val="Emphasis"/>
        </w:rPr>
        <w:t>s</w:t>
      </w:r>
      <w:r w:rsidRPr="00245395">
        <w:rPr>
          <w:sz w:val="16"/>
        </w:rPr>
        <w:t xml:space="preserve">, be it at the disposal or NATO countries or Russia, </w:t>
      </w:r>
      <w:r w:rsidRPr="00245395">
        <w:rPr>
          <w:rStyle w:val="StyleUnderline"/>
        </w:rPr>
        <w:t xml:space="preserve">have </w:t>
      </w:r>
      <w:r w:rsidRPr="00245395">
        <w:rPr>
          <w:rStyle w:val="Emphasis"/>
        </w:rPr>
        <w:t>only marginal</w:t>
      </w:r>
      <w:r w:rsidRPr="00245395">
        <w:rPr>
          <w:rStyle w:val="StyleUnderline"/>
        </w:rPr>
        <w:t xml:space="preserve"> importance in the public discourse and for the policymakers in Central Europe</w:t>
      </w:r>
      <w:r w:rsidRPr="00245395">
        <w:rPr>
          <w:sz w:val="16"/>
        </w:rPr>
        <w:t>. The increased demand for re-</w:t>
      </w:r>
      <w:r w:rsidRPr="00245395">
        <w:rPr>
          <w:rStyle w:val="Emphasis"/>
        </w:rPr>
        <w:t>assurance</w:t>
      </w:r>
      <w:r w:rsidRPr="00245395">
        <w:rPr>
          <w:rStyle w:val="StyleUnderline"/>
        </w:rPr>
        <w:t xml:space="preserve"> </w:t>
      </w:r>
      <w:r w:rsidRPr="00245395">
        <w:rPr>
          <w:sz w:val="16"/>
        </w:rPr>
        <w:t xml:space="preserve">about the credibility of security guarantees of NATO and the United States works at different levels, and </w:t>
      </w:r>
      <w:r w:rsidRPr="00245395">
        <w:rPr>
          <w:rStyle w:val="StyleUnderline"/>
        </w:rPr>
        <w:t xml:space="preserve">should </w:t>
      </w:r>
      <w:r w:rsidRPr="00245395">
        <w:rPr>
          <w:rStyle w:val="Emphasis"/>
        </w:rPr>
        <w:t>not</w:t>
      </w:r>
      <w:r w:rsidRPr="00245395">
        <w:rPr>
          <w:rStyle w:val="StyleUnderline"/>
        </w:rPr>
        <w:t xml:space="preserve"> be </w:t>
      </w:r>
      <w:r w:rsidRPr="00245395">
        <w:rPr>
          <w:rStyle w:val="Emphasis"/>
        </w:rPr>
        <w:t>artificially narrowed down</w:t>
      </w:r>
      <w:r w:rsidRPr="00245395">
        <w:rPr>
          <w:rStyle w:val="StyleUnderline"/>
        </w:rPr>
        <w:t xml:space="preserve"> to the issue of credible nuclear extended deterrence, or the continued presence of the US </w:t>
      </w:r>
      <w:r w:rsidRPr="00245395">
        <w:rPr>
          <w:rStyle w:val="Emphasis"/>
        </w:rPr>
        <w:t>tac</w:t>
      </w:r>
      <w:r w:rsidRPr="00245395">
        <w:rPr>
          <w:rStyle w:val="StyleUnderline"/>
        </w:rPr>
        <w:t>tical nuclear weapon</w:t>
      </w:r>
      <w:r w:rsidRPr="00245395">
        <w:rPr>
          <w:rStyle w:val="Emphasis"/>
        </w:rPr>
        <w:t>s</w:t>
      </w:r>
      <w:r w:rsidRPr="00245395">
        <w:rPr>
          <w:rStyle w:val="StyleUnderline"/>
        </w:rPr>
        <w:t xml:space="preserve"> in Europe</w:t>
      </w:r>
      <w:r w:rsidRPr="00245395">
        <w:rPr>
          <w:sz w:val="16"/>
        </w:rPr>
        <w:t xml:space="preserve">.5 </w:t>
      </w:r>
    </w:p>
    <w:p w14:paraId="2A89628B" w14:textId="77777777" w:rsidR="00F7026D" w:rsidRPr="00245395" w:rsidRDefault="00F7026D" w:rsidP="00F7026D">
      <w:pPr>
        <w:rPr>
          <w:sz w:val="16"/>
        </w:rPr>
      </w:pPr>
      <w:r w:rsidRPr="00245395">
        <w:t>[FOOTNOTE]</w:t>
      </w:r>
      <w:r w:rsidRPr="00245395">
        <w:rPr>
          <w:sz w:val="16"/>
        </w:rPr>
        <w:t xml:space="preserve"> 5 According to publicly available information, </w:t>
      </w:r>
      <w:r w:rsidRPr="00245395">
        <w:rPr>
          <w:rStyle w:val="StyleUnderline"/>
        </w:rPr>
        <w:t xml:space="preserve">the issue of US tactical </w:t>
      </w:r>
      <w:r w:rsidRPr="00245395">
        <w:rPr>
          <w:rStyle w:val="Emphasis"/>
        </w:rPr>
        <w:t>nuc</w:t>
      </w:r>
      <w:r w:rsidRPr="00245395">
        <w:rPr>
          <w:rStyle w:val="StyleUnderline"/>
        </w:rPr>
        <w:t>lear weapon</w:t>
      </w:r>
      <w:r w:rsidRPr="00245395">
        <w:rPr>
          <w:rStyle w:val="Emphasis"/>
        </w:rPr>
        <w:t>s</w:t>
      </w:r>
      <w:r w:rsidRPr="00245395">
        <w:rPr>
          <w:rStyle w:val="StyleUnderline"/>
        </w:rPr>
        <w:t xml:space="preserve"> in Europe it is considered a </w:t>
      </w:r>
      <w:r w:rsidRPr="00245395">
        <w:rPr>
          <w:rStyle w:val="Emphasis"/>
        </w:rPr>
        <w:t>secondary</w:t>
      </w:r>
      <w:r w:rsidRPr="00245395">
        <w:rPr>
          <w:rStyle w:val="StyleUnderline"/>
        </w:rPr>
        <w:t xml:space="preserve"> one in the </w:t>
      </w:r>
      <w:r w:rsidRPr="00245395">
        <w:rPr>
          <w:rStyle w:val="Emphasis"/>
        </w:rPr>
        <w:t>overall</w:t>
      </w:r>
      <w:r w:rsidRPr="00245395">
        <w:rPr>
          <w:rStyle w:val="StyleUnderline"/>
        </w:rPr>
        <w:t xml:space="preserve"> reflection about the </w:t>
      </w:r>
      <w:r w:rsidRPr="00245395">
        <w:rPr>
          <w:rStyle w:val="Emphasis"/>
        </w:rPr>
        <w:t>cred</w:t>
      </w:r>
      <w:r w:rsidRPr="00245395">
        <w:rPr>
          <w:rStyle w:val="StyleUnderline"/>
        </w:rPr>
        <w:t>ibility of Art. 5</w:t>
      </w:r>
      <w:r w:rsidRPr="00245395">
        <w:rPr>
          <w:sz w:val="16"/>
        </w:rPr>
        <w:t xml:space="preserve">. No willingness to increase the operational profile of nuclear weapons or to change the “three no-s” policy is expressed in the open fora. Additionally, many experts and officials in Central Europe express reservations about starting a debate at NATO which could result in a US decision to withdraw the nuclear weapons from Europe. It is highlighted that such developments would create additional platform of conflict between the Allies and send the message of Alliance downgrading the collective defence function. Also, it is pointed out that the US and some allies may opt for quick gains (“global zero” agenda) instead of seriously debating the role of nuclear weapons for deterrence, and possible replacements. </w:t>
      </w:r>
      <w:r w:rsidRPr="00245395">
        <w:t>[END FOOTNOTE]</w:t>
      </w:r>
    </w:p>
    <w:p w14:paraId="7396353A" w14:textId="77777777" w:rsidR="00F7026D" w:rsidRPr="00245395" w:rsidRDefault="00F7026D" w:rsidP="00F7026D">
      <w:pPr>
        <w:rPr>
          <w:sz w:val="16"/>
        </w:rPr>
      </w:pPr>
      <w:r w:rsidRPr="00245395">
        <w:rPr>
          <w:rStyle w:val="StyleUnderline"/>
        </w:rPr>
        <w:t xml:space="preserve">From the </w:t>
      </w:r>
      <w:r w:rsidRPr="00245395">
        <w:rPr>
          <w:rStyle w:val="Emphasis"/>
        </w:rPr>
        <w:t>point of view of</w:t>
      </w:r>
      <w:r w:rsidRPr="00245395">
        <w:rPr>
          <w:rStyle w:val="StyleUnderline"/>
        </w:rPr>
        <w:t xml:space="preserve"> the </w:t>
      </w:r>
      <w:r w:rsidRPr="00245395">
        <w:rPr>
          <w:rStyle w:val="Emphasis"/>
        </w:rPr>
        <w:t>Central Europe</w:t>
      </w:r>
      <w:r w:rsidRPr="00245395">
        <w:rPr>
          <w:rStyle w:val="StyleUnderline"/>
        </w:rPr>
        <w:t xml:space="preserve">an “consumers” of extended deterrence, </w:t>
      </w:r>
      <w:r w:rsidRPr="00245395">
        <w:rPr>
          <w:rStyle w:val="Emphasis"/>
        </w:rPr>
        <w:t>as important</w:t>
      </w:r>
      <w:r w:rsidRPr="00245395">
        <w:rPr>
          <w:rStyle w:val="StyleUnderline"/>
        </w:rPr>
        <w:t xml:space="preserve"> as the </w:t>
      </w:r>
      <w:r w:rsidRPr="00245395">
        <w:rPr>
          <w:rStyle w:val="Emphasis"/>
        </w:rPr>
        <w:t>existence</w:t>
      </w:r>
      <w:r w:rsidRPr="00245395">
        <w:rPr>
          <w:rStyle w:val="StyleUnderline"/>
        </w:rPr>
        <w:t xml:space="preserve"> of the adequate military </w:t>
      </w:r>
      <w:r w:rsidRPr="00245395">
        <w:rPr>
          <w:rStyle w:val="Emphasis"/>
        </w:rPr>
        <w:t>means</w:t>
      </w:r>
      <w:r w:rsidRPr="00245395">
        <w:rPr>
          <w:rStyle w:val="StyleUnderline"/>
        </w:rPr>
        <w:t xml:space="preserve"> to fulfil the defence pledge is the </w:t>
      </w:r>
      <w:r w:rsidRPr="00245395">
        <w:rPr>
          <w:rStyle w:val="Emphasis"/>
        </w:rPr>
        <w:t>psychological component</w:t>
      </w:r>
      <w:r w:rsidRPr="00245395">
        <w:rPr>
          <w:rStyle w:val="StyleUnderline"/>
        </w:rPr>
        <w:t xml:space="preserve"> – the </w:t>
      </w:r>
      <w:r w:rsidRPr="00245395">
        <w:rPr>
          <w:rStyle w:val="Emphasis"/>
        </w:rPr>
        <w:t>belief</w:t>
      </w:r>
      <w:r w:rsidRPr="00245395">
        <w:rPr>
          <w:rStyle w:val="StyleUnderline"/>
        </w:rPr>
        <w:t xml:space="preserve"> that the providers of extended deterrence </w:t>
      </w:r>
      <w:r w:rsidRPr="00245395">
        <w:rPr>
          <w:rStyle w:val="Emphasis"/>
        </w:rPr>
        <w:t>share their threat perception</w:t>
      </w:r>
      <w:r w:rsidRPr="00245395">
        <w:rPr>
          <w:rStyle w:val="StyleUnderline"/>
        </w:rPr>
        <w:t xml:space="preserve"> and </w:t>
      </w:r>
      <w:r w:rsidRPr="00245395">
        <w:rPr>
          <w:rStyle w:val="Emphasis"/>
        </w:rPr>
        <w:t>understand their sensitivities</w:t>
      </w:r>
      <w:r w:rsidRPr="00245395">
        <w:rPr>
          <w:sz w:val="16"/>
        </w:rPr>
        <w:t>.</w:t>
      </w:r>
    </w:p>
    <w:p w14:paraId="6484DDE4" w14:textId="77777777" w:rsidR="00F7026D" w:rsidRPr="00AE3B4B" w:rsidRDefault="00F7026D" w:rsidP="00F7026D">
      <w:pPr>
        <w:rPr>
          <w:sz w:val="16"/>
        </w:rPr>
      </w:pPr>
      <w:r w:rsidRPr="00245395">
        <w:rPr>
          <w:sz w:val="16"/>
        </w:rPr>
        <w:t xml:space="preserve">NATO. At the psychological and political levels, </w:t>
      </w:r>
      <w:r w:rsidRPr="00245395">
        <w:rPr>
          <w:rStyle w:val="StyleUnderline"/>
        </w:rPr>
        <w:t xml:space="preserve">the countries of the region expect their partners at NATO to recognize that </w:t>
      </w:r>
      <w:r w:rsidRPr="00245395">
        <w:rPr>
          <w:rStyle w:val="Emphasis"/>
        </w:rPr>
        <w:t>Russia</w:t>
      </w:r>
      <w:r w:rsidRPr="00245395">
        <w:rPr>
          <w:rStyle w:val="StyleUnderline"/>
        </w:rPr>
        <w:t xml:space="preserve">’s policy may be a source of potential </w:t>
      </w:r>
      <w:r w:rsidRPr="00245395">
        <w:rPr>
          <w:rStyle w:val="Emphasis"/>
        </w:rPr>
        <w:t>threat</w:t>
      </w:r>
      <w:r w:rsidRPr="00245395">
        <w:rPr>
          <w:rStyle w:val="StyleUnderline"/>
        </w:rPr>
        <w:t>s to the NATO Member States and the partners in the joint neighbourhood</w:t>
      </w:r>
      <w:r w:rsidRPr="00245395">
        <w:rPr>
          <w:sz w:val="16"/>
        </w:rPr>
        <w:t xml:space="preserve">. Accordingly, the Alliance should not ignore the provocative actions of Moscow in the interest of maintaining the policy of engagement with Russia.6 </w:t>
      </w:r>
      <w:r w:rsidRPr="00245395">
        <w:rPr>
          <w:rStyle w:val="StyleUnderline"/>
        </w:rPr>
        <w:t xml:space="preserve">Defining the </w:t>
      </w:r>
      <w:r w:rsidRPr="00245395">
        <w:rPr>
          <w:rStyle w:val="Emphasis"/>
        </w:rPr>
        <w:t>limits</w:t>
      </w:r>
      <w:r w:rsidRPr="00245395">
        <w:rPr>
          <w:rStyle w:val="StyleUnderline"/>
        </w:rPr>
        <w:t xml:space="preserve"> of the “pragmatic partnership” would help to offset the impression that the Alliance has adopted a </w:t>
      </w:r>
      <w:r w:rsidRPr="00245395">
        <w:rPr>
          <w:rStyle w:val="StyleUnderline"/>
          <w:i/>
          <w:iCs/>
        </w:rPr>
        <w:t xml:space="preserve">de facto </w:t>
      </w:r>
      <w:r w:rsidRPr="00245395">
        <w:rPr>
          <w:rStyle w:val="StyleUnderline"/>
        </w:rPr>
        <w:t>policy of not upsetting Russia</w:t>
      </w:r>
      <w:r w:rsidRPr="00245395">
        <w:rPr>
          <w:sz w:val="16"/>
        </w:rPr>
        <w:t>. A strong signal of the shared perception of security threats would ideally be included in the new NATO strategic concept document.</w:t>
      </w:r>
    </w:p>
    <w:p w14:paraId="58415C5A" w14:textId="77777777" w:rsidR="00F7026D" w:rsidRPr="00D60E1F" w:rsidRDefault="00F7026D" w:rsidP="00F7026D">
      <w:pPr>
        <w:pStyle w:val="Heading4"/>
      </w:pPr>
      <w:r>
        <w:t xml:space="preserve">It must be </w:t>
      </w:r>
      <w:r>
        <w:rPr>
          <w:u w:val="single"/>
        </w:rPr>
        <w:t>interwoven</w:t>
      </w:r>
      <w:r>
        <w:t xml:space="preserve"> within a credible </w:t>
      </w:r>
      <w:r>
        <w:rPr>
          <w:u w:val="single"/>
        </w:rPr>
        <w:t>overall posture</w:t>
      </w:r>
      <w:r>
        <w:t xml:space="preserve">, which depends on </w:t>
      </w:r>
      <w:r>
        <w:rPr>
          <w:u w:val="single"/>
        </w:rPr>
        <w:t>careful management</w:t>
      </w:r>
      <w:r>
        <w:t xml:space="preserve"> of </w:t>
      </w:r>
      <w:r>
        <w:rPr>
          <w:u w:val="single"/>
        </w:rPr>
        <w:t>non-military political ties</w:t>
      </w:r>
    </w:p>
    <w:p w14:paraId="5E80D172" w14:textId="77777777" w:rsidR="00F7026D" w:rsidRPr="006B7AE3" w:rsidRDefault="00F7026D" w:rsidP="00F7026D">
      <w:r w:rsidRPr="002F1608">
        <w:t xml:space="preserve">Mark </w:t>
      </w:r>
      <w:r w:rsidRPr="002F1608">
        <w:rPr>
          <w:rStyle w:val="Style13ptBold"/>
        </w:rPr>
        <w:t>Fitzpatrick 16</w:t>
      </w:r>
      <w:r w:rsidRPr="002F1608">
        <w:t xml:space="preserve">, Executive Director of IISS-Americas, </w:t>
      </w:r>
      <w:r>
        <w:t xml:space="preserve">Former US Foreign Service Officer and Acting Deputy Assistant Secretary for Non-Proliferation, </w:t>
      </w:r>
      <w:r w:rsidRPr="002F1608">
        <w:t>Asia’s Latent Nuclear Powers</w:t>
      </w:r>
      <w:r>
        <w:t>,</w:t>
      </w:r>
      <w:r w:rsidRPr="002F1608">
        <w:t xml:space="preserve"> p. 167-168</w:t>
      </w:r>
    </w:p>
    <w:p w14:paraId="0EEFD9B5" w14:textId="77777777" w:rsidR="00F7026D" w:rsidRDefault="00F7026D" w:rsidP="00F7026D">
      <w:pPr>
        <w:rPr>
          <w:szCs w:val="20"/>
        </w:rPr>
      </w:pPr>
      <w:r w:rsidRPr="00245395">
        <w:rPr>
          <w:szCs w:val="20"/>
        </w:rPr>
        <w:t xml:space="preserve">The reality, however, is that </w:t>
      </w:r>
      <w:r w:rsidRPr="00245395">
        <w:rPr>
          <w:rStyle w:val="StyleUnderline"/>
          <w:szCs w:val="20"/>
        </w:rPr>
        <w:t>nuclear use is neither credible nor necessary for deterring most of the threats that America and its partners may face in Northeast Asia</w:t>
      </w:r>
      <w:r w:rsidRPr="00245395">
        <w:rPr>
          <w:szCs w:val="20"/>
        </w:rPr>
        <w:t xml:space="preserve">. Modernised conventional capabilities can be better calibrated to counter the entire range of potential provocations, with none of the taboos that have become attached to nuclear weapons. Nuclear deterrence remains vital, of course, particularly to deter nuclear threats. But </w:t>
      </w:r>
      <w:r w:rsidRPr="00245395">
        <w:rPr>
          <w:rStyle w:val="Emphasis"/>
          <w:szCs w:val="20"/>
        </w:rPr>
        <w:t>other forms</w:t>
      </w:r>
      <w:r w:rsidRPr="00245395">
        <w:rPr>
          <w:rStyle w:val="StyleUnderline"/>
          <w:szCs w:val="20"/>
        </w:rPr>
        <w:t xml:space="preserve"> of deterrence will come into play earlier in </w:t>
      </w:r>
      <w:r w:rsidRPr="00245395">
        <w:rPr>
          <w:rStyle w:val="Emphasis"/>
          <w:szCs w:val="20"/>
        </w:rPr>
        <w:t>nearly every scenario</w:t>
      </w:r>
      <w:r w:rsidRPr="00245395">
        <w:rPr>
          <w:rStyle w:val="StyleUnderline"/>
          <w:szCs w:val="20"/>
        </w:rPr>
        <w:t xml:space="preserve">. Washington thus has </w:t>
      </w:r>
      <w:r w:rsidRPr="00245395">
        <w:rPr>
          <w:rStyle w:val="Emphasis"/>
          <w:szCs w:val="20"/>
        </w:rPr>
        <w:t>sought assiduously</w:t>
      </w:r>
      <w:r w:rsidRPr="00245395">
        <w:rPr>
          <w:rStyle w:val="StyleUnderline"/>
          <w:szCs w:val="20"/>
        </w:rPr>
        <w:t xml:space="preserve"> to address Japanese and ROK anxieties about </w:t>
      </w:r>
      <w:r w:rsidRPr="00245395">
        <w:rPr>
          <w:rStyle w:val="Emphasis"/>
          <w:szCs w:val="20"/>
        </w:rPr>
        <w:t>low-level provocations</w:t>
      </w:r>
      <w:r w:rsidRPr="00245395">
        <w:rPr>
          <w:rStyle w:val="StyleUnderline"/>
          <w:szCs w:val="20"/>
        </w:rPr>
        <w:t xml:space="preserve"> by </w:t>
      </w:r>
      <w:r w:rsidRPr="00245395">
        <w:rPr>
          <w:rStyle w:val="Emphasis"/>
          <w:szCs w:val="20"/>
        </w:rPr>
        <w:t>sustaining capabilities across the spectrum</w:t>
      </w:r>
      <w:r w:rsidRPr="00245395">
        <w:rPr>
          <w:rStyle w:val="StyleUnderline"/>
          <w:szCs w:val="20"/>
        </w:rPr>
        <w:t xml:space="preserve">. US </w:t>
      </w:r>
      <w:r w:rsidRPr="00245395">
        <w:rPr>
          <w:rStyle w:val="Emphasis"/>
          <w:szCs w:val="20"/>
        </w:rPr>
        <w:t>non-military</w:t>
      </w:r>
      <w:r w:rsidRPr="00245395">
        <w:rPr>
          <w:rStyle w:val="StyleUnderline"/>
          <w:szCs w:val="20"/>
        </w:rPr>
        <w:t xml:space="preserve"> engagement in East Asia, including free trade pacts and </w:t>
      </w:r>
      <w:r w:rsidRPr="00245395">
        <w:rPr>
          <w:rStyle w:val="Emphasis"/>
          <w:szCs w:val="20"/>
        </w:rPr>
        <w:t>political ties</w:t>
      </w:r>
      <w:r w:rsidRPr="00245395">
        <w:rPr>
          <w:rStyle w:val="StyleUnderline"/>
          <w:szCs w:val="20"/>
        </w:rPr>
        <w:t xml:space="preserve">, </w:t>
      </w:r>
      <w:r w:rsidRPr="00245395">
        <w:rPr>
          <w:rStyle w:val="Emphasis"/>
          <w:szCs w:val="20"/>
        </w:rPr>
        <w:t>further enhances the credibility</w:t>
      </w:r>
      <w:r w:rsidRPr="00245395">
        <w:rPr>
          <w:rStyle w:val="StyleUnderline"/>
          <w:szCs w:val="20"/>
        </w:rPr>
        <w:t xml:space="preserve"> of US deterrence</w:t>
      </w:r>
      <w:r w:rsidRPr="00245395">
        <w:rPr>
          <w:szCs w:val="20"/>
        </w:rPr>
        <w:t xml:space="preserve">. Attributing special significance to a “nuclear umbrella” helps to reassure allies, but it is a misnomer. </w:t>
      </w:r>
      <w:r w:rsidRPr="00245395">
        <w:rPr>
          <w:rStyle w:val="StyleUnderline"/>
          <w:szCs w:val="20"/>
        </w:rPr>
        <w:t xml:space="preserve">Atomic retaliation is but </w:t>
      </w:r>
      <w:r w:rsidRPr="00245395">
        <w:rPr>
          <w:rStyle w:val="Emphasis"/>
          <w:szCs w:val="20"/>
        </w:rPr>
        <w:t>one threat</w:t>
      </w:r>
      <w:r w:rsidRPr="00245395">
        <w:rPr>
          <w:rStyle w:val="StyleUnderline"/>
          <w:szCs w:val="20"/>
        </w:rPr>
        <w:t xml:space="preserve"> of what </w:t>
      </w:r>
      <w:r w:rsidRPr="00245395">
        <w:rPr>
          <w:rStyle w:val="Emphasis"/>
          <w:szCs w:val="20"/>
        </w:rPr>
        <w:t>must be</w:t>
      </w:r>
      <w:r w:rsidRPr="00245395">
        <w:rPr>
          <w:rStyle w:val="StyleUnderline"/>
          <w:szCs w:val="20"/>
        </w:rPr>
        <w:t xml:space="preserve"> an </w:t>
      </w:r>
      <w:r w:rsidRPr="00245395">
        <w:rPr>
          <w:rStyle w:val="Emphasis"/>
          <w:szCs w:val="20"/>
        </w:rPr>
        <w:t>interwoven fabric</w:t>
      </w:r>
      <w:r w:rsidRPr="00245395">
        <w:rPr>
          <w:rStyle w:val="StyleUnderline"/>
          <w:szCs w:val="20"/>
        </w:rPr>
        <w:t xml:space="preserve"> of the deterrence posture</w:t>
      </w:r>
      <w:r w:rsidRPr="00245395">
        <w:rPr>
          <w:szCs w:val="20"/>
        </w:rPr>
        <w:t>.</w:t>
      </w:r>
    </w:p>
    <w:p w14:paraId="27D4B03F" w14:textId="15012084" w:rsidR="00F7026D" w:rsidRDefault="00F7026D" w:rsidP="00F7026D">
      <w:pPr>
        <w:pStyle w:val="Heading3"/>
      </w:pPr>
      <w:r>
        <w:t>Poland---Link---AT: No Hedging</w:t>
      </w:r>
    </w:p>
    <w:p w14:paraId="52D0FAB8" w14:textId="77777777" w:rsidR="00F7026D" w:rsidRPr="007A43E1" w:rsidRDefault="00F7026D" w:rsidP="00F7026D">
      <w:pPr>
        <w:pStyle w:val="Heading4"/>
      </w:pPr>
      <w:r>
        <w:t xml:space="preserve">Russia will accelerate </w:t>
      </w:r>
      <w:r>
        <w:rPr>
          <w:u w:val="single"/>
        </w:rPr>
        <w:t>political warfare</w:t>
      </w:r>
      <w:r>
        <w:t>, undermining support for the west.</w:t>
      </w:r>
    </w:p>
    <w:p w14:paraId="362F4B92" w14:textId="77777777" w:rsidR="00F7026D" w:rsidRPr="00A2547B" w:rsidRDefault="00F7026D" w:rsidP="00F7026D">
      <w:r>
        <w:t xml:space="preserve">Philip </w:t>
      </w:r>
      <w:r w:rsidRPr="00A2547B">
        <w:rPr>
          <w:rStyle w:val="Style13ptBold"/>
        </w:rPr>
        <w:t>Wasielewski 23</w:t>
      </w:r>
      <w:r>
        <w:t>, Director of the Center for the Study of Intelligence and Nontraditional Warfare at the Foreign Policy Research Institute, M.A. from the Harvard University Davis Center for Russian and Eurasian Studies, M.A. in National Security Studies from the Army War College, “The Frontline States: Conversations and Observations About Russia’s Other War in Europe,” Foreign Policy Research Institute, 09-21-2023, accessed 07-14-2025, https://www.fpri.org/article/2023/09/the-frontline-states, DG</w:t>
      </w:r>
    </w:p>
    <w:p w14:paraId="4F72FB00" w14:textId="77777777" w:rsidR="00F7026D" w:rsidRPr="00245395" w:rsidRDefault="00F7026D" w:rsidP="00F7026D">
      <w:pPr>
        <w:rPr>
          <w:sz w:val="16"/>
        </w:rPr>
      </w:pPr>
      <w:r w:rsidRPr="00245395">
        <w:rPr>
          <w:rStyle w:val="StyleUnderline"/>
        </w:rPr>
        <w:t xml:space="preserve">Russia’s political warfare strategy is to </w:t>
      </w:r>
      <w:r w:rsidRPr="00245395">
        <w:rPr>
          <w:rStyle w:val="Emphasis"/>
        </w:rPr>
        <w:t>remove Western influence</w:t>
      </w:r>
      <w:r w:rsidRPr="00245395">
        <w:rPr>
          <w:rStyle w:val="StyleUnderline"/>
        </w:rPr>
        <w:t xml:space="preserve"> and </w:t>
      </w:r>
      <w:r w:rsidRPr="00245395">
        <w:rPr>
          <w:rStyle w:val="Emphasis"/>
        </w:rPr>
        <w:t>reestablish Moscow’s hegemony</w:t>
      </w:r>
      <w:r w:rsidRPr="00245395">
        <w:rPr>
          <w:rStyle w:val="StyleUnderline"/>
        </w:rPr>
        <w:t xml:space="preserve"> in the Caucasus and Eastern Europe</w:t>
      </w:r>
      <w:r w:rsidRPr="00245395">
        <w:rPr>
          <w:sz w:val="16"/>
        </w:rPr>
        <w:t xml:space="preserve">. It’s attempting to do so </w:t>
      </w:r>
      <w:r w:rsidRPr="00245395">
        <w:rPr>
          <w:rStyle w:val="StyleUnderline"/>
        </w:rPr>
        <w:t>by exploiting peoples’ fears that their identity and welfare are threatened. Key identity issues are minority group grievances, and religious and cultural values. Welfare issues are based on economic needs</w:t>
      </w:r>
      <w:r w:rsidRPr="00245395">
        <w:rPr>
          <w:sz w:val="16"/>
        </w:rPr>
        <w:t xml:space="preserve"> or threats to those needs. </w:t>
      </w:r>
      <w:r w:rsidRPr="00245395">
        <w:rPr>
          <w:rStyle w:val="StyleUnderline"/>
        </w:rPr>
        <w:t>These fears are turned into narratives to convince people</w:t>
      </w:r>
      <w:r w:rsidRPr="00245395">
        <w:rPr>
          <w:sz w:val="16"/>
        </w:rPr>
        <w:t xml:space="preserve"> that </w:t>
      </w:r>
      <w:r w:rsidRPr="00245395">
        <w:rPr>
          <w:rStyle w:val="StyleUnderline"/>
        </w:rPr>
        <w:t xml:space="preserve">the West is the </w:t>
      </w:r>
      <w:r w:rsidRPr="00245395">
        <w:rPr>
          <w:rStyle w:val="Emphasis"/>
        </w:rPr>
        <w:t>source of their problem</w:t>
      </w:r>
      <w:r w:rsidRPr="00245395">
        <w:rPr>
          <w:rStyle w:val="StyleUnderline"/>
        </w:rPr>
        <w:t>s and that Russia and pro-Russian governments are the solution</w:t>
      </w:r>
      <w:r w:rsidRPr="00245395">
        <w:rPr>
          <w:sz w:val="16"/>
        </w:rPr>
        <w:t>.</w:t>
      </w:r>
    </w:p>
    <w:p w14:paraId="09141C79" w14:textId="77777777" w:rsidR="00F7026D" w:rsidRDefault="00F7026D" w:rsidP="00F7026D">
      <w:pPr>
        <w:rPr>
          <w:sz w:val="16"/>
        </w:rPr>
      </w:pPr>
      <w:r w:rsidRPr="00245395">
        <w:rPr>
          <w:sz w:val="16"/>
        </w:rPr>
        <w:t xml:space="preserve">However, </w:t>
      </w:r>
      <w:r w:rsidRPr="00245395">
        <w:rPr>
          <w:rStyle w:val="StyleUnderline"/>
        </w:rPr>
        <w:t>Russia’s political warfare</w:t>
      </w:r>
      <w:r w:rsidRPr="00245395">
        <w:rPr>
          <w:sz w:val="16"/>
        </w:rPr>
        <w:t xml:space="preserve"> strategy has a major flaw; it </w:t>
      </w:r>
      <w:r w:rsidRPr="00245395">
        <w:rPr>
          <w:rStyle w:val="StyleUnderline"/>
        </w:rPr>
        <w:t xml:space="preserve">offers people </w:t>
      </w:r>
      <w:r w:rsidRPr="00245395">
        <w:rPr>
          <w:rStyle w:val="Emphasis"/>
        </w:rPr>
        <w:t>only the past</w:t>
      </w:r>
      <w:r w:rsidRPr="00245395">
        <w:rPr>
          <w:sz w:val="16"/>
        </w:rPr>
        <w:t xml:space="preserve"> and not a future. </w:t>
      </w:r>
      <w:r w:rsidRPr="00245395">
        <w:rPr>
          <w:rStyle w:val="StyleUnderline"/>
        </w:rPr>
        <w:t xml:space="preserve">The </w:t>
      </w:r>
      <w:r w:rsidRPr="00245395">
        <w:rPr>
          <w:rStyle w:val="Emphasis"/>
        </w:rPr>
        <w:t>U</w:t>
      </w:r>
      <w:r w:rsidRPr="00245395">
        <w:rPr>
          <w:rStyle w:val="StyleUnderline"/>
        </w:rPr>
        <w:t xml:space="preserve">nited </w:t>
      </w:r>
      <w:r w:rsidRPr="00245395">
        <w:rPr>
          <w:rStyle w:val="Emphasis"/>
        </w:rPr>
        <w:t>S</w:t>
      </w:r>
      <w:r w:rsidRPr="00245395">
        <w:rPr>
          <w:rStyle w:val="StyleUnderline"/>
        </w:rPr>
        <w:t>tates has an opportunity to</w:t>
      </w:r>
      <w:r w:rsidRPr="00245395">
        <w:rPr>
          <w:sz w:val="16"/>
        </w:rPr>
        <w:t xml:space="preserve"> combat these operations, overturn Russian successes, and </w:t>
      </w:r>
      <w:r w:rsidRPr="00245395">
        <w:rPr>
          <w:rStyle w:val="StyleUnderline"/>
        </w:rPr>
        <w:t>reinforce liberal democratic values</w:t>
      </w:r>
      <w:r w:rsidRPr="00245395">
        <w:rPr>
          <w:sz w:val="16"/>
        </w:rPr>
        <w:t xml:space="preserve">. While America is already engaged in these frontline states, many of their citizens offer constructive criticism on how US efforts can be improved. </w:t>
      </w:r>
      <w:r w:rsidRPr="00245395">
        <w:rPr>
          <w:rStyle w:val="StyleUnderline"/>
        </w:rPr>
        <w:t>There is a palpable fear of Russian aggression</w:t>
      </w:r>
      <w:r w:rsidRPr="00245395">
        <w:rPr>
          <w:sz w:val="16"/>
        </w:rPr>
        <w:t xml:space="preserve"> in most states, </w:t>
      </w:r>
      <w:r w:rsidRPr="00245395">
        <w:rPr>
          <w:rStyle w:val="StyleUnderline"/>
        </w:rPr>
        <w:t xml:space="preserve">but also a belief that </w:t>
      </w:r>
      <w:r w:rsidRPr="00245395">
        <w:rPr>
          <w:rStyle w:val="Emphasis"/>
        </w:rPr>
        <w:t>only the U</w:t>
      </w:r>
      <w:r w:rsidRPr="00245395">
        <w:rPr>
          <w:rStyle w:val="StyleUnderline"/>
        </w:rPr>
        <w:t xml:space="preserve">nited </w:t>
      </w:r>
      <w:r w:rsidRPr="00245395">
        <w:rPr>
          <w:rStyle w:val="Emphasis"/>
        </w:rPr>
        <w:t>S</w:t>
      </w:r>
      <w:r w:rsidRPr="00245395">
        <w:rPr>
          <w:rStyle w:val="StyleUnderline"/>
        </w:rPr>
        <w:t xml:space="preserve">tates </w:t>
      </w:r>
      <w:r w:rsidRPr="00245395">
        <w:rPr>
          <w:rStyle w:val="Emphasis"/>
        </w:rPr>
        <w:t>has the</w:t>
      </w:r>
      <w:r w:rsidRPr="00245395">
        <w:rPr>
          <w:rStyle w:val="StyleUnderline"/>
        </w:rPr>
        <w:t xml:space="preserve"> military, economic, and moral </w:t>
      </w:r>
      <w:r w:rsidRPr="00245395">
        <w:rPr>
          <w:rStyle w:val="Emphasis"/>
        </w:rPr>
        <w:t>power to protect them</w:t>
      </w:r>
      <w:r w:rsidRPr="00245395">
        <w:rPr>
          <w:sz w:val="16"/>
        </w:rPr>
        <w:t>.</w:t>
      </w:r>
    </w:p>
    <w:p w14:paraId="63950FE4" w14:textId="77777777" w:rsidR="00F7026D" w:rsidRPr="00317655" w:rsidRDefault="00F7026D" w:rsidP="00F7026D">
      <w:pPr>
        <w:pStyle w:val="Heading4"/>
      </w:pPr>
      <w:r>
        <w:t xml:space="preserve">China and Russia will </w:t>
      </w:r>
      <w:r>
        <w:rPr>
          <w:u w:val="single"/>
        </w:rPr>
        <w:t>fill the vacuum</w:t>
      </w:r>
      <w:r>
        <w:t xml:space="preserve">. </w:t>
      </w:r>
    </w:p>
    <w:p w14:paraId="688F9809" w14:textId="77777777" w:rsidR="00F7026D" w:rsidRPr="00D657A6" w:rsidRDefault="00F7026D" w:rsidP="00F7026D">
      <w:r>
        <w:t xml:space="preserve">John W. </w:t>
      </w:r>
      <w:r w:rsidRPr="00D657A6">
        <w:rPr>
          <w:rStyle w:val="Style13ptBold"/>
        </w:rPr>
        <w:t>Blocher 20</w:t>
      </w:r>
      <w:r>
        <w:t>, Senior U.S. Air Force Fellow in the Scowcroft Center for Strategy and Security at the Atlantic Council, Commander in the U.S. Air Force, M.A. in International Relations from the University of Budapest, “Unexpected competition: A US strategy to keep its Central and Eastern European allies as allies in an era of great-power competition,” Atlantic Council, 11-22-2020, accessed 07-14-2025, https://www.atlanticcouncil.org/in-depth-research-reports/report/unexpected-competition, DG</w:t>
      </w:r>
    </w:p>
    <w:p w14:paraId="67C874EC" w14:textId="77777777" w:rsidR="00F7026D" w:rsidRPr="00245395" w:rsidRDefault="00F7026D" w:rsidP="00F7026D">
      <w:pPr>
        <w:rPr>
          <w:sz w:val="16"/>
        </w:rPr>
      </w:pPr>
      <w:r w:rsidRPr="00245395">
        <w:rPr>
          <w:rStyle w:val="StyleUnderline"/>
        </w:rPr>
        <w:t xml:space="preserve">Into the vacuum step a </w:t>
      </w:r>
      <w:r w:rsidRPr="00245395">
        <w:rPr>
          <w:rStyle w:val="Emphasis"/>
        </w:rPr>
        <w:t>rising China</w:t>
      </w:r>
      <w:r w:rsidRPr="00245395">
        <w:rPr>
          <w:rStyle w:val="StyleUnderline"/>
        </w:rPr>
        <w:t xml:space="preserve"> and </w:t>
      </w:r>
      <w:r w:rsidRPr="00245395">
        <w:rPr>
          <w:rStyle w:val="Emphasis"/>
        </w:rPr>
        <w:t>resurgent Russia</w:t>
      </w:r>
      <w:r w:rsidRPr="00245395">
        <w:rPr>
          <w:sz w:val="16"/>
        </w:rPr>
        <w:t xml:space="preserve"> to fill the void. </w:t>
      </w:r>
      <w:r w:rsidRPr="00245395">
        <w:rPr>
          <w:rStyle w:val="StyleUnderline"/>
        </w:rPr>
        <w:t xml:space="preserve">While the </w:t>
      </w:r>
      <w:r w:rsidRPr="00245395">
        <w:rPr>
          <w:rStyle w:val="Emphasis"/>
        </w:rPr>
        <w:t>U</w:t>
      </w:r>
      <w:r w:rsidRPr="00245395">
        <w:rPr>
          <w:rStyle w:val="StyleUnderline"/>
        </w:rPr>
        <w:t xml:space="preserve">nited </w:t>
      </w:r>
      <w:r w:rsidRPr="00245395">
        <w:rPr>
          <w:rStyle w:val="Emphasis"/>
        </w:rPr>
        <w:t>S</w:t>
      </w:r>
      <w:r w:rsidRPr="00245395">
        <w:rPr>
          <w:rStyle w:val="StyleUnderline"/>
        </w:rPr>
        <w:t>tates pursues</w:t>
      </w:r>
      <w:r w:rsidRPr="00245395">
        <w:rPr>
          <w:sz w:val="16"/>
        </w:rPr>
        <w:t xml:space="preserve"> an “</w:t>
      </w:r>
      <w:r w:rsidRPr="00245395">
        <w:rPr>
          <w:rStyle w:val="StyleUnderline"/>
        </w:rPr>
        <w:t>America First</w:t>
      </w:r>
      <w:r w:rsidRPr="00245395">
        <w:rPr>
          <w:sz w:val="16"/>
        </w:rPr>
        <w:t xml:space="preserve">” policy, </w:t>
      </w:r>
      <w:r w:rsidRPr="00245395">
        <w:rPr>
          <w:rStyle w:val="StyleUnderline"/>
        </w:rPr>
        <w:t>Beijing’s charm offensive and Moscow’s historic leverage</w:t>
      </w:r>
      <w:r w:rsidRPr="00245395">
        <w:rPr>
          <w:sz w:val="16"/>
        </w:rPr>
        <w:t xml:space="preserve"> have </w:t>
      </w:r>
      <w:r w:rsidRPr="00245395">
        <w:rPr>
          <w:rStyle w:val="Emphasis"/>
        </w:rPr>
        <w:t>maneuver</w:t>
      </w:r>
      <w:r w:rsidRPr="00245395">
        <w:rPr>
          <w:rStyle w:val="StyleUnderline"/>
        </w:rPr>
        <w:t xml:space="preserve">ed them into </w:t>
      </w:r>
      <w:r w:rsidRPr="00245395">
        <w:rPr>
          <w:rStyle w:val="Emphasis"/>
        </w:rPr>
        <w:t>positions of advantage</w:t>
      </w:r>
      <w:r w:rsidRPr="00245395">
        <w:rPr>
          <w:sz w:val="16"/>
        </w:rPr>
        <w:t xml:space="preserve"> during the first moves in the long game of GPC. </w:t>
      </w:r>
      <w:r w:rsidRPr="00245395">
        <w:rPr>
          <w:rStyle w:val="StyleUnderline"/>
        </w:rPr>
        <w:t>In</w:t>
      </w:r>
      <w:r w:rsidRPr="00245395">
        <w:rPr>
          <w:sz w:val="16"/>
        </w:rPr>
        <w:t xml:space="preserve"> Central and Eastern Europe (</w:t>
      </w:r>
      <w:r w:rsidRPr="00245395">
        <w:rPr>
          <w:rStyle w:val="StyleUnderline"/>
        </w:rPr>
        <w:t>CEE</w:t>
      </w:r>
      <w:r w:rsidRPr="00245395">
        <w:rPr>
          <w:sz w:val="16"/>
        </w:rPr>
        <w:t xml:space="preserve">), </w:t>
      </w:r>
      <w:r w:rsidRPr="00245395">
        <w:rPr>
          <w:rStyle w:val="StyleUnderline"/>
        </w:rPr>
        <w:t>where most</w:t>
      </w:r>
      <w:r w:rsidRPr="00245395">
        <w:rPr>
          <w:sz w:val="16"/>
        </w:rPr>
        <w:t xml:space="preserve"> countries have </w:t>
      </w:r>
      <w:r w:rsidRPr="00245395">
        <w:rPr>
          <w:rStyle w:val="StyleUnderline"/>
        </w:rPr>
        <w:t xml:space="preserve">only allied with the </w:t>
      </w:r>
      <w:r w:rsidRPr="00245395">
        <w:rPr>
          <w:rStyle w:val="Emphasis"/>
        </w:rPr>
        <w:t>U</w:t>
      </w:r>
      <w:r w:rsidRPr="00245395">
        <w:rPr>
          <w:rStyle w:val="StyleUnderline"/>
        </w:rPr>
        <w:t xml:space="preserve">nited </w:t>
      </w:r>
      <w:r w:rsidRPr="00245395">
        <w:rPr>
          <w:rStyle w:val="Emphasis"/>
        </w:rPr>
        <w:t>S</w:t>
      </w:r>
      <w:r w:rsidRPr="00245395">
        <w:rPr>
          <w:rStyle w:val="StyleUnderline"/>
        </w:rPr>
        <w:t>tates since</w:t>
      </w:r>
      <w:r w:rsidRPr="00245395">
        <w:rPr>
          <w:sz w:val="16"/>
        </w:rPr>
        <w:t xml:space="preserve"> around </w:t>
      </w:r>
      <w:r w:rsidRPr="00245395">
        <w:rPr>
          <w:rStyle w:val="StyleUnderline"/>
        </w:rPr>
        <w:t xml:space="preserve">the turn of the century, </w:t>
      </w:r>
      <w:r w:rsidRPr="00245395">
        <w:rPr>
          <w:rStyle w:val="Emphasis"/>
        </w:rPr>
        <w:t>neither formal alliances</w:t>
      </w:r>
      <w:r w:rsidRPr="00245395">
        <w:rPr>
          <w:sz w:val="16"/>
        </w:rPr>
        <w:t xml:space="preserve"> such as the North Atlantic Treaty Organization (NATO) </w:t>
      </w:r>
      <w:r w:rsidRPr="00245395">
        <w:rPr>
          <w:rStyle w:val="Emphasis"/>
        </w:rPr>
        <w:t>nor informal or bilateral agreements have</w:t>
      </w:r>
      <w:r w:rsidRPr="00245395">
        <w:rPr>
          <w:sz w:val="16"/>
        </w:rPr>
        <w:t xml:space="preserve"> grown </w:t>
      </w:r>
      <w:r w:rsidRPr="00245395">
        <w:rPr>
          <w:rStyle w:val="Emphasis"/>
        </w:rPr>
        <w:t>the roots necessary</w:t>
      </w:r>
      <w:r w:rsidRPr="00245395">
        <w:rPr>
          <w:rStyle w:val="StyleUnderline"/>
        </w:rPr>
        <w:t xml:space="preserve"> to weather any storm. </w:t>
      </w:r>
      <w:r w:rsidRPr="00245395">
        <w:rPr>
          <w:rStyle w:val="Emphasis"/>
        </w:rPr>
        <w:t>Actions</w:t>
      </w:r>
      <w:r w:rsidRPr="00245395">
        <w:rPr>
          <w:sz w:val="16"/>
        </w:rPr>
        <w:t xml:space="preserve"> and reactions </w:t>
      </w:r>
      <w:r w:rsidRPr="00245395">
        <w:rPr>
          <w:rStyle w:val="Emphasis"/>
        </w:rPr>
        <w:t>by the U</w:t>
      </w:r>
      <w:r w:rsidRPr="00245395">
        <w:rPr>
          <w:rStyle w:val="StyleUnderline"/>
        </w:rPr>
        <w:t xml:space="preserve">nited </w:t>
      </w:r>
      <w:r w:rsidRPr="00245395">
        <w:rPr>
          <w:rStyle w:val="Emphasis"/>
        </w:rPr>
        <w:t>S</w:t>
      </w:r>
      <w:r w:rsidRPr="00245395">
        <w:rPr>
          <w:rStyle w:val="StyleUnderline"/>
        </w:rPr>
        <w:t xml:space="preserve">tates have the potential to </w:t>
      </w:r>
      <w:r w:rsidRPr="00245395">
        <w:rPr>
          <w:rStyle w:val="Emphasis"/>
        </w:rPr>
        <w:t>drive bilateral relations with C</w:t>
      </w:r>
      <w:r w:rsidRPr="00245395">
        <w:rPr>
          <w:rStyle w:val="StyleUnderline"/>
        </w:rPr>
        <w:t xml:space="preserve">entral and </w:t>
      </w:r>
      <w:r w:rsidRPr="00245395">
        <w:rPr>
          <w:rStyle w:val="Emphasis"/>
        </w:rPr>
        <w:t>E</w:t>
      </w:r>
      <w:r w:rsidRPr="00245395">
        <w:rPr>
          <w:rStyle w:val="StyleUnderline"/>
        </w:rPr>
        <w:t xml:space="preserve">astern </w:t>
      </w:r>
      <w:r w:rsidRPr="00245395">
        <w:rPr>
          <w:rStyle w:val="Emphasis"/>
        </w:rPr>
        <w:t>E</w:t>
      </w:r>
      <w:r w:rsidRPr="00245395">
        <w:rPr>
          <w:rStyle w:val="StyleUnderline"/>
        </w:rPr>
        <w:t xml:space="preserve">uropean </w:t>
      </w:r>
      <w:r w:rsidRPr="00245395">
        <w:rPr>
          <w:rStyle w:val="Emphasis"/>
        </w:rPr>
        <w:t>allies in polarizing directions</w:t>
      </w:r>
      <w:r w:rsidRPr="00245395">
        <w:rPr>
          <w:rStyle w:val="StyleUnderline"/>
        </w:rPr>
        <w:t>, pushing nations to be ostracized or incorporated</w:t>
      </w:r>
      <w:r w:rsidRPr="00245395">
        <w:rPr>
          <w:sz w:val="16"/>
        </w:rPr>
        <w:t xml:space="preserve">, economically struggling or flourishing, diplomatically isolated or engaged, </w:t>
      </w:r>
      <w:r w:rsidRPr="00245395">
        <w:rPr>
          <w:rStyle w:val="StyleUnderline"/>
        </w:rPr>
        <w:t>free riding</w:t>
      </w:r>
      <w:r w:rsidRPr="00245395">
        <w:rPr>
          <w:sz w:val="16"/>
        </w:rPr>
        <w:t xml:space="preserve"> as a defense consumer </w:t>
      </w:r>
      <w:r w:rsidRPr="00245395">
        <w:rPr>
          <w:rStyle w:val="StyleUnderline"/>
        </w:rPr>
        <w:t>or contributing</w:t>
      </w:r>
      <w:r w:rsidRPr="00245395">
        <w:rPr>
          <w:sz w:val="16"/>
        </w:rPr>
        <w:t xml:space="preserve"> as a defense producer, human-rights restrictors or champions, </w:t>
      </w:r>
      <w:r w:rsidRPr="00245395">
        <w:rPr>
          <w:rStyle w:val="StyleUnderline"/>
        </w:rPr>
        <w:t>wholly democratic and free or</w:t>
      </w:r>
      <w:r w:rsidRPr="00245395">
        <w:rPr>
          <w:sz w:val="16"/>
        </w:rPr>
        <w:t xml:space="preserve"> partially </w:t>
      </w:r>
      <w:r w:rsidRPr="00245395">
        <w:rPr>
          <w:rStyle w:val="StyleUnderline"/>
        </w:rPr>
        <w:t>autocratic</w:t>
      </w:r>
      <w:r w:rsidRPr="00245395">
        <w:rPr>
          <w:sz w:val="16"/>
        </w:rPr>
        <w:t xml:space="preserve"> and corrupt.</w:t>
      </w:r>
    </w:p>
    <w:p w14:paraId="103A71E8" w14:textId="77777777" w:rsidR="00F7026D" w:rsidRPr="00245395" w:rsidRDefault="00F7026D" w:rsidP="00F7026D">
      <w:pPr>
        <w:pStyle w:val="Heading4"/>
      </w:pPr>
      <w:r w:rsidRPr="00245395">
        <w:t xml:space="preserve">Frontline states move toward </w:t>
      </w:r>
      <w:r w:rsidRPr="00245395">
        <w:rPr>
          <w:u w:val="single"/>
        </w:rPr>
        <w:t>revisionists</w:t>
      </w:r>
      <w:r w:rsidRPr="00245395">
        <w:t xml:space="preserve">. </w:t>
      </w:r>
    </w:p>
    <w:p w14:paraId="2D308189" w14:textId="77777777" w:rsidR="00F7026D" w:rsidRPr="00245395" w:rsidRDefault="00F7026D" w:rsidP="00F7026D">
      <w:r w:rsidRPr="00245395">
        <w:t xml:space="preserve">A. Wess </w:t>
      </w:r>
      <w:r w:rsidRPr="00245395">
        <w:rPr>
          <w:rStyle w:val="Style13ptBold"/>
        </w:rPr>
        <w:t>Mitchell &amp;</w:t>
      </w:r>
      <w:r w:rsidRPr="00245395">
        <w:t xml:space="preserve"> Jakub J. </w:t>
      </w:r>
      <w:r w:rsidRPr="00245395">
        <w:rPr>
          <w:rStyle w:val="Style13ptBold"/>
        </w:rPr>
        <w:t>Grygiel 15</w:t>
      </w:r>
      <w:r w:rsidRPr="00245395">
        <w:t xml:space="preserve">, Co-Founder of the Center for European Policy Analysis, Ph.D. from the Free University of Berlin Otto Suhr Institute for Political Science; George H. W. Bush Associate Professor at the Johns Hopkins University School of Advanced International Studies, Senior Fellow at the Center for European Policy Analysis, Ph.D. from Princeton University, “Introduction,” in </w:t>
      </w:r>
      <w:r w:rsidRPr="00245395">
        <w:rPr>
          <w:i/>
          <w:iCs/>
        </w:rPr>
        <w:t>Frontline Allies: War and Change in Central and Eastern Europe</w:t>
      </w:r>
      <w:r w:rsidRPr="00245395">
        <w:t xml:space="preserve">, pp. 1-14, Center for a New American Security, 2015, </w:t>
      </w:r>
      <w:r>
        <w:t xml:space="preserve">accessed 07-14-2025, </w:t>
      </w:r>
      <w:r w:rsidRPr="00245395">
        <w:t>https://www.jstor.org/stable/resrep06281</w:t>
      </w:r>
      <w:r>
        <w:t>, DG</w:t>
      </w:r>
    </w:p>
    <w:p w14:paraId="7DB639B6" w14:textId="5A95868D" w:rsidR="00F7026D" w:rsidRDefault="00F7026D" w:rsidP="00F7026D">
      <w:pPr>
        <w:rPr>
          <w:sz w:val="16"/>
        </w:rPr>
      </w:pPr>
      <w:r w:rsidRPr="00245395">
        <w:rPr>
          <w:sz w:val="16"/>
        </w:rPr>
        <w:t xml:space="preserve">To some extent, this reasoning is valid. </w:t>
      </w:r>
      <w:r w:rsidRPr="00245395">
        <w:rPr>
          <w:rStyle w:val="StyleUnderline"/>
        </w:rPr>
        <w:t>The war provides a clearer and more immediate</w:t>
      </w:r>
      <w:r w:rsidRPr="00245395">
        <w:rPr>
          <w:sz w:val="16"/>
        </w:rPr>
        <w:t xml:space="preserve"> (even </w:t>
      </w:r>
      <w:r w:rsidRPr="00245395">
        <w:rPr>
          <w:rStyle w:val="StyleUnderline"/>
        </w:rPr>
        <w:t>existential</w:t>
      </w:r>
      <w:r w:rsidRPr="00245395">
        <w:rPr>
          <w:sz w:val="16"/>
        </w:rPr>
        <w:t xml:space="preserve">) </w:t>
      </w:r>
      <w:r w:rsidRPr="00245395">
        <w:rPr>
          <w:rStyle w:val="StyleUnderline"/>
        </w:rPr>
        <w:t>threat than any since the end of the Cold War</w:t>
      </w:r>
      <w:r w:rsidRPr="00245395">
        <w:rPr>
          <w:sz w:val="16"/>
        </w:rPr>
        <w:t xml:space="preserve"> and, in theory, this threat could come to form a “glue” binding the Alliance together more tightly with time. Russia’s aggressive behavior may strengthen alliance solidarity. But </w:t>
      </w:r>
      <w:r w:rsidRPr="00245395">
        <w:rPr>
          <w:rStyle w:val="StyleUnderline"/>
        </w:rPr>
        <w:t>beneath</w:t>
      </w:r>
      <w:r w:rsidRPr="00245395">
        <w:rPr>
          <w:sz w:val="16"/>
        </w:rPr>
        <w:t xml:space="preserve"> the surface of </w:t>
      </w:r>
      <w:r w:rsidRPr="00245395">
        <w:rPr>
          <w:rStyle w:val="StyleUnderline"/>
        </w:rPr>
        <w:t>formal shows of unity</w:t>
      </w:r>
      <w:r w:rsidRPr="00245395">
        <w:rPr>
          <w:sz w:val="16"/>
        </w:rPr>
        <w:t xml:space="preserve"> such as that at the 2014 Wales NATO Summit, the </w:t>
      </w:r>
      <w:r w:rsidRPr="00245395">
        <w:rPr>
          <w:rStyle w:val="StyleUnderline"/>
        </w:rPr>
        <w:t>Ukraine</w:t>
      </w:r>
      <w:r w:rsidRPr="00245395">
        <w:rPr>
          <w:sz w:val="16"/>
        </w:rPr>
        <w:t xml:space="preserve"> conflict </w:t>
      </w:r>
      <w:r w:rsidRPr="00245395">
        <w:rPr>
          <w:rStyle w:val="StyleUnderline"/>
        </w:rPr>
        <w:t xml:space="preserve">has </w:t>
      </w:r>
      <w:r w:rsidRPr="00245395">
        <w:rPr>
          <w:rStyle w:val="Emphasis"/>
        </w:rPr>
        <w:t>changed the priorities of</w:t>
      </w:r>
      <w:r w:rsidRPr="00245395">
        <w:rPr>
          <w:rStyle w:val="StyleUnderline"/>
        </w:rPr>
        <w:t xml:space="preserve"> the </w:t>
      </w:r>
      <w:r w:rsidRPr="00245395">
        <w:rPr>
          <w:rStyle w:val="Emphasis"/>
        </w:rPr>
        <w:t>threatened states</w:t>
      </w:r>
      <w:r w:rsidRPr="00245395">
        <w:rPr>
          <w:sz w:val="16"/>
        </w:rPr>
        <w:t xml:space="preserve"> much more along the lines of traditional effects of war – namely, </w:t>
      </w:r>
      <w:r w:rsidRPr="00245395">
        <w:rPr>
          <w:rStyle w:val="StyleUnderline"/>
        </w:rPr>
        <w:t xml:space="preserve">the spectrum of </w:t>
      </w:r>
      <w:r w:rsidRPr="00245395">
        <w:rPr>
          <w:sz w:val="16"/>
        </w:rPr>
        <w:t xml:space="preserve">diplomatic and military </w:t>
      </w:r>
      <w:r w:rsidRPr="00245395">
        <w:rPr>
          <w:rStyle w:val="StyleUnderline"/>
        </w:rPr>
        <w:t>responses</w:t>
      </w:r>
      <w:r w:rsidRPr="00245395">
        <w:rPr>
          <w:sz w:val="16"/>
        </w:rPr>
        <w:t xml:space="preserve"> has </w:t>
      </w:r>
      <w:r w:rsidRPr="00245395">
        <w:rPr>
          <w:rStyle w:val="StyleUnderline"/>
        </w:rPr>
        <w:t>widened to include sub-regional ententes, military self-help, or searches for some accommodation with</w:t>
      </w:r>
      <w:r w:rsidRPr="00245395">
        <w:rPr>
          <w:sz w:val="16"/>
        </w:rPr>
        <w:t xml:space="preserve"> the threatening </w:t>
      </w:r>
      <w:r w:rsidRPr="00245395">
        <w:rPr>
          <w:rStyle w:val="StyleUnderline"/>
        </w:rPr>
        <w:t>Russia</w:t>
      </w:r>
      <w:r w:rsidRPr="00245395">
        <w:rPr>
          <w:sz w:val="16"/>
        </w:rPr>
        <w:t xml:space="preserve">. Well </w:t>
      </w:r>
      <w:r w:rsidRPr="00245395">
        <w:rPr>
          <w:rStyle w:val="StyleUnderline"/>
        </w:rPr>
        <w:t>before</w:t>
      </w:r>
      <w:r w:rsidRPr="00245395">
        <w:rPr>
          <w:sz w:val="16"/>
        </w:rPr>
        <w:t xml:space="preserve"> the invasion of </w:t>
      </w:r>
      <w:r w:rsidRPr="00245395">
        <w:rPr>
          <w:rStyle w:val="StyleUnderline"/>
        </w:rPr>
        <w:t>Crimea</w:t>
      </w:r>
      <w:r w:rsidRPr="00245395">
        <w:rPr>
          <w:sz w:val="16"/>
        </w:rPr>
        <w:t xml:space="preserve">, a trend toward </w:t>
      </w:r>
      <w:r w:rsidRPr="00245395">
        <w:rPr>
          <w:rStyle w:val="StyleUnderline"/>
        </w:rPr>
        <w:t>diversification in CEE foreign policies had begun to manifest</w:t>
      </w:r>
      <w:r w:rsidRPr="00245395">
        <w:rPr>
          <w:sz w:val="16"/>
        </w:rPr>
        <w:t xml:space="preserve"> itself, as the regional security and political environment became more competitive. The 2008 Georgia War prompted some frontline NATO states to invest more conspicuously in defense, a tendency reinforced by years of Russian military posturing and assertiveness. The </w:t>
      </w:r>
      <w:r w:rsidRPr="00245395">
        <w:rPr>
          <w:rStyle w:val="StyleUnderline"/>
        </w:rPr>
        <w:t>drawdown of U.S. forces in Europe</w:t>
      </w:r>
      <w:r w:rsidRPr="00245395">
        <w:rPr>
          <w:sz w:val="16"/>
        </w:rPr>
        <w:t xml:space="preserve">, together with a perceived cooling of American commitment to frontline allies during the Russia Reset period, </w:t>
      </w:r>
      <w:r w:rsidRPr="00245395">
        <w:rPr>
          <w:rStyle w:val="StyleUnderline"/>
        </w:rPr>
        <w:t>prompted</w:t>
      </w:r>
      <w:r w:rsidRPr="00245395">
        <w:rPr>
          <w:sz w:val="16"/>
        </w:rPr>
        <w:t xml:space="preserve"> most </w:t>
      </w:r>
      <w:r w:rsidRPr="00245395">
        <w:rPr>
          <w:rStyle w:val="StyleUnderline"/>
        </w:rPr>
        <w:t>states</w:t>
      </w:r>
      <w:r w:rsidRPr="00245395">
        <w:rPr>
          <w:sz w:val="16"/>
        </w:rPr>
        <w:t xml:space="preserve"> in the region </w:t>
      </w:r>
      <w:r w:rsidRPr="00245395">
        <w:rPr>
          <w:rStyle w:val="StyleUnderline"/>
        </w:rPr>
        <w:t xml:space="preserve">to </w:t>
      </w:r>
      <w:r w:rsidRPr="00245395">
        <w:rPr>
          <w:rStyle w:val="Emphasis"/>
        </w:rPr>
        <w:t>reevaluate their diplomatic positions in favor of</w:t>
      </w:r>
      <w:r w:rsidRPr="00245395">
        <w:rPr>
          <w:sz w:val="16"/>
        </w:rPr>
        <w:t xml:space="preserve"> either greater alignment with the EU, cooperation with nearby states or</w:t>
      </w:r>
      <w:r w:rsidRPr="00245395">
        <w:rPr>
          <w:rStyle w:val="StyleUnderline"/>
        </w:rPr>
        <w:t xml:space="preserve"> diplomatic openings to </w:t>
      </w:r>
      <w:r w:rsidRPr="00245395">
        <w:rPr>
          <w:rStyle w:val="Emphasis"/>
        </w:rPr>
        <w:t>Moscow</w:t>
      </w:r>
      <w:r w:rsidRPr="00245395">
        <w:rPr>
          <w:sz w:val="16"/>
        </w:rPr>
        <w:t>—or in some cases, all three.</w:t>
      </w:r>
    </w:p>
    <w:p w14:paraId="31B043D6" w14:textId="2031F31D" w:rsidR="00F7026D" w:rsidRDefault="00F7026D" w:rsidP="00F7026D">
      <w:pPr>
        <w:pStyle w:val="Heading3"/>
      </w:pPr>
      <w:r>
        <w:t>Poland---Link---AT: Troops Solve</w:t>
      </w:r>
    </w:p>
    <w:p w14:paraId="6F29657E" w14:textId="77777777" w:rsidR="00F7026D" w:rsidRDefault="00F7026D" w:rsidP="00F7026D">
      <w:pPr>
        <w:pStyle w:val="Heading4"/>
      </w:pPr>
      <w:r>
        <w:t>Troops don’t solve.</w:t>
      </w:r>
    </w:p>
    <w:p w14:paraId="222783D8" w14:textId="77777777" w:rsidR="00F7026D" w:rsidRPr="004E7311" w:rsidRDefault="00F7026D" w:rsidP="00F7026D">
      <w:r>
        <w:t xml:space="preserve">Maria </w:t>
      </w:r>
      <w:r w:rsidRPr="004E7311">
        <w:rPr>
          <w:rStyle w:val="Style13ptBold"/>
        </w:rPr>
        <w:t>Mälksoo 24</w:t>
      </w:r>
      <w:r>
        <w:t>, Associate Professor of Political Science at the University of Copenhagen, Ph.D. in International Studies from the University of Cambridge, “NATO's new front: deterrence moves eastward,” International Affairs, Vol. 100, No. 2, March 2024, accessed 07-14-2025, https://doi.org/10.1093/ia/iiae008, DG</w:t>
      </w:r>
    </w:p>
    <w:p w14:paraId="60F9ACB0" w14:textId="77777777" w:rsidR="00F7026D" w:rsidRPr="004E7311" w:rsidRDefault="00F7026D" w:rsidP="00F7026D">
      <w:pPr>
        <w:rPr>
          <w:sz w:val="16"/>
        </w:rPr>
      </w:pPr>
      <w:r w:rsidRPr="004E7311">
        <w:rPr>
          <w:rStyle w:val="StyleUnderline"/>
        </w:rPr>
        <w:t>Notwithstanding the</w:t>
      </w:r>
      <w:r w:rsidRPr="004E7311">
        <w:rPr>
          <w:sz w:val="16"/>
        </w:rPr>
        <w:t xml:space="preserve"> ‘overwhelming </w:t>
      </w:r>
      <w:r w:rsidRPr="004E7311">
        <w:rPr>
          <w:rStyle w:val="StyleUnderline"/>
        </w:rPr>
        <w:t>superiority of NATO</w:t>
      </w:r>
      <w:r w:rsidRPr="004E7311">
        <w:rPr>
          <w:sz w:val="16"/>
        </w:rPr>
        <w:t xml:space="preserve"> both in terms of technology and troops’ vis-à-vis Russia, </w:t>
      </w:r>
      <w:r w:rsidRPr="004E7311">
        <w:rPr>
          <w:rStyle w:val="StyleUnderline"/>
        </w:rPr>
        <w:t xml:space="preserve">there remains a </w:t>
      </w:r>
      <w:r w:rsidRPr="004E7311">
        <w:rPr>
          <w:sz w:val="16"/>
        </w:rPr>
        <w:t>‘</w:t>
      </w:r>
      <w:r w:rsidRPr="004E7311">
        <w:rPr>
          <w:rStyle w:val="StyleUnderline"/>
        </w:rPr>
        <w:t>need</w:t>
      </w:r>
      <w:r w:rsidRPr="004E7311">
        <w:rPr>
          <w:sz w:val="16"/>
        </w:rPr>
        <w:t xml:space="preserve">’ </w:t>
      </w:r>
      <w:r w:rsidRPr="004E7311">
        <w:rPr>
          <w:rStyle w:val="StyleUnderline"/>
        </w:rPr>
        <w:t xml:space="preserve">to </w:t>
      </w:r>
      <w:r w:rsidRPr="004E7311">
        <w:rPr>
          <w:rStyle w:val="Emphasis"/>
        </w:rPr>
        <w:t>politically reassure the allies</w:t>
      </w:r>
      <w:r w:rsidRPr="004E7311">
        <w:rPr>
          <w:sz w:val="16"/>
        </w:rPr>
        <w:t xml:space="preserve">.80 While rarely expressed in public, </w:t>
      </w:r>
      <w:r w:rsidRPr="004E7311">
        <w:rPr>
          <w:rStyle w:val="StyleUnderline"/>
        </w:rPr>
        <w:t xml:space="preserve">the eastern flank host nations' anxieties about the credibility of the allied tripwire in the Baltic region, and whether or not the reinforcement would actually materialize, are </w:t>
      </w:r>
      <w:r w:rsidRPr="004E7311">
        <w:rPr>
          <w:rStyle w:val="Emphasis"/>
        </w:rPr>
        <w:t>real</w:t>
      </w:r>
      <w:r w:rsidRPr="004E7311">
        <w:rPr>
          <w:sz w:val="16"/>
        </w:rPr>
        <w:t xml:space="preserve">: ‘those </w:t>
      </w:r>
      <w:r w:rsidRPr="004E7311">
        <w:rPr>
          <w:rStyle w:val="StyleUnderline"/>
        </w:rPr>
        <w:t xml:space="preserve">people who attend closely to how this soup is being made are </w:t>
      </w:r>
      <w:r w:rsidRPr="004E7311">
        <w:rPr>
          <w:rStyle w:val="Emphasis"/>
        </w:rPr>
        <w:t>very pessimistic</w:t>
      </w:r>
      <w:r w:rsidRPr="004E7311">
        <w:rPr>
          <w:sz w:val="16"/>
        </w:rPr>
        <w:t xml:space="preserve"> … </w:t>
      </w:r>
      <w:r w:rsidRPr="004E7311">
        <w:rPr>
          <w:rStyle w:val="StyleUnderline"/>
        </w:rPr>
        <w:t xml:space="preserve">there is plentiful thinking that we have a couple of years of grace now, and then </w:t>
      </w:r>
      <w:r w:rsidRPr="004E7311">
        <w:rPr>
          <w:sz w:val="16"/>
        </w:rPr>
        <w:t>…’ 81</w:t>
      </w:r>
    </w:p>
    <w:p w14:paraId="6562D71E" w14:textId="77777777" w:rsidR="00F7026D" w:rsidRPr="004E7311" w:rsidRDefault="00F7026D" w:rsidP="00F7026D">
      <w:pPr>
        <w:rPr>
          <w:sz w:val="16"/>
        </w:rPr>
      </w:pPr>
      <w:r w:rsidRPr="004E7311">
        <w:rPr>
          <w:sz w:val="16"/>
        </w:rPr>
        <w:t xml:space="preserve">Still, the presence of allied forces in the eastern flank is taken as an indication that NATO views Baltic security as a function of allied security,82 although </w:t>
      </w:r>
      <w:r w:rsidRPr="004E7311">
        <w:rPr>
          <w:rStyle w:val="StyleUnderline"/>
        </w:rPr>
        <w:t>NATO is</w:t>
      </w:r>
      <w:r w:rsidRPr="004E7311">
        <w:rPr>
          <w:sz w:val="16"/>
        </w:rPr>
        <w:t xml:space="preserve"> ‘</w:t>
      </w:r>
      <w:r w:rsidRPr="004E7311">
        <w:rPr>
          <w:rStyle w:val="StyleUnderline"/>
        </w:rPr>
        <w:t xml:space="preserve">like a big ship: it </w:t>
      </w:r>
      <w:r w:rsidRPr="004E7311">
        <w:rPr>
          <w:rStyle w:val="Emphasis"/>
        </w:rPr>
        <w:t>moves slowly</w:t>
      </w:r>
      <w:r w:rsidRPr="004E7311">
        <w:rPr>
          <w:rStyle w:val="StyleUnderline"/>
        </w:rPr>
        <w:t xml:space="preserve"> and </w:t>
      </w:r>
      <w:r w:rsidRPr="004E7311">
        <w:rPr>
          <w:rStyle w:val="Emphasis"/>
        </w:rPr>
        <w:t>can be turned only with difficulty</w:t>
      </w:r>
      <w:r w:rsidRPr="004E7311">
        <w:rPr>
          <w:sz w:val="16"/>
        </w:rPr>
        <w:t xml:space="preserve">’.83 </w:t>
      </w:r>
      <w:r w:rsidRPr="004E7311">
        <w:rPr>
          <w:rStyle w:val="StyleUnderline"/>
        </w:rPr>
        <w:t xml:space="preserve">eFP is there to </w:t>
      </w:r>
      <w:r w:rsidRPr="004E7311">
        <w:rPr>
          <w:rStyle w:val="Emphasis"/>
        </w:rPr>
        <w:t>change the calculation on the Russian</w:t>
      </w:r>
      <w:r w:rsidRPr="004E7311">
        <w:rPr>
          <w:rStyle w:val="StyleUnderline"/>
        </w:rPr>
        <w:t xml:space="preserve"> </w:t>
      </w:r>
      <w:r w:rsidRPr="004E7311">
        <w:rPr>
          <w:rStyle w:val="Emphasis"/>
        </w:rPr>
        <w:t>side</w:t>
      </w:r>
      <w:r w:rsidRPr="004E7311">
        <w:rPr>
          <w:sz w:val="16"/>
        </w:rPr>
        <w:t>—‘if they were to invade, they would sustain a lot of casualties’.84 From an eFP framework nation's perspective, ‘we are doing it because we are committed and like to think that NATO matters … in our view, NATO as a club relies on collective security and so you have to demonstrate what that means in reality.’85 Indeed, ‘our deployment in Estonia reminds every soldier what the Washington Treaty means.’86 Pragmatically, forward presence of allied forces has an added military benefit for the alliance to thus develop and maintain its interoperability,87 for</w:t>
      </w:r>
    </w:p>
    <w:p w14:paraId="1BE38B6B" w14:textId="77777777" w:rsidR="00F7026D" w:rsidRPr="004E7311" w:rsidRDefault="00F7026D" w:rsidP="00F7026D">
      <w:pPr>
        <w:ind w:left="720"/>
        <w:rPr>
          <w:sz w:val="16"/>
        </w:rPr>
      </w:pPr>
      <w:r w:rsidRPr="004E7311">
        <w:rPr>
          <w:sz w:val="16"/>
        </w:rPr>
        <w:t>It is good to have armed forces doing what the armed forces are supposed to do—it's no good having them sitting back in Salisbury or Gatwick—going to run four miles a day and fire their weapons in the range. It's good to have them out and about, build the interoperability. And then the prestige element as well—even though the UK forces are now an absolute mess, they still command a certain amount of respect—being the head of this kind of operation contributes to that.88</w:t>
      </w:r>
    </w:p>
    <w:p w14:paraId="03684278" w14:textId="77777777" w:rsidR="00F7026D" w:rsidRPr="004E7311" w:rsidRDefault="00F7026D" w:rsidP="00F7026D">
      <w:pPr>
        <w:rPr>
          <w:sz w:val="16"/>
        </w:rPr>
      </w:pPr>
      <w:r w:rsidRPr="004E7311">
        <w:rPr>
          <w:sz w:val="16"/>
        </w:rPr>
        <w:t xml:space="preserve">Training ‘nearer where the very likely adversary is [makes] it much more for real’.89 On a political level, </w:t>
      </w:r>
      <w:r w:rsidRPr="004E7311">
        <w:rPr>
          <w:rStyle w:val="StyleUnderline"/>
        </w:rPr>
        <w:t>the set-up of the eFP framework nations in the Baltic states has</w:t>
      </w:r>
      <w:r w:rsidRPr="004E7311">
        <w:rPr>
          <w:sz w:val="16"/>
        </w:rPr>
        <w:t xml:space="preserve"> further </w:t>
      </w:r>
      <w:r w:rsidRPr="004E7311">
        <w:rPr>
          <w:rStyle w:val="StyleUnderline"/>
        </w:rPr>
        <w:t xml:space="preserve">unfolded as an exercise on the part of the </w:t>
      </w:r>
      <w:r w:rsidRPr="004E7311">
        <w:rPr>
          <w:rStyle w:val="Emphasis"/>
        </w:rPr>
        <w:t>U</w:t>
      </w:r>
      <w:r w:rsidRPr="004E7311">
        <w:rPr>
          <w:rStyle w:val="StyleUnderline"/>
        </w:rPr>
        <w:t xml:space="preserve">nited </w:t>
      </w:r>
      <w:r w:rsidRPr="004E7311">
        <w:rPr>
          <w:rStyle w:val="Emphasis"/>
        </w:rPr>
        <w:t>S</w:t>
      </w:r>
      <w:r w:rsidRPr="004E7311">
        <w:rPr>
          <w:rStyle w:val="StyleUnderline"/>
        </w:rPr>
        <w:t>tates to remobilize the European allies to contribute more emphatically towards the allied defence effort</w:t>
      </w:r>
      <w:r w:rsidRPr="004E7311">
        <w:rPr>
          <w:sz w:val="16"/>
        </w:rPr>
        <w:t xml:space="preserve">: ‘do something, be the bloody tripwire’—as a Baltic diplomat privy to the negotiations over the allied presence in the region from the early days following the annexation of Crimea described the American rationale behind the original eFP set-up.90 </w:t>
      </w:r>
      <w:r w:rsidRPr="004E7311">
        <w:rPr>
          <w:rStyle w:val="StyleUnderline"/>
        </w:rPr>
        <w:t>From the perspective of the Baltic host nations, the main message</w:t>
      </w:r>
      <w:r w:rsidRPr="004E7311">
        <w:rPr>
          <w:sz w:val="16"/>
        </w:rPr>
        <w:t xml:space="preserve"> throughout the development of NATO's eFP model </w:t>
      </w:r>
      <w:r w:rsidRPr="004E7311">
        <w:rPr>
          <w:rStyle w:val="StyleUnderline"/>
        </w:rPr>
        <w:t>pertained to the military credibility and meaningfulness of the allied presence</w:t>
      </w:r>
      <w:r w:rsidRPr="004E7311">
        <w:rPr>
          <w:sz w:val="16"/>
        </w:rPr>
        <w:t xml:space="preserve">.91 Emphatically, </w:t>
      </w:r>
      <w:r w:rsidRPr="004E7311">
        <w:rPr>
          <w:rStyle w:val="StyleUnderline"/>
        </w:rPr>
        <w:t xml:space="preserve">it is stressed now and again that the allied deterrence in the eastern flank </w:t>
      </w:r>
      <w:r w:rsidRPr="004E7311">
        <w:rPr>
          <w:rStyle w:val="Emphasis"/>
        </w:rPr>
        <w:t>must not be a ‘paper tiger’</w:t>
      </w:r>
      <w:r w:rsidRPr="004E7311">
        <w:rPr>
          <w:sz w:val="16"/>
        </w:rPr>
        <w:t xml:space="preserve">.92 Prompted by US President Joe Biden's post-February 2022 discourse, the </w:t>
      </w:r>
      <w:r w:rsidRPr="004E7311">
        <w:rPr>
          <w:rStyle w:val="StyleUnderline"/>
        </w:rPr>
        <w:t>eastern flank states began arguing that with the tripwire, NATO could not protect every inch of its territory</w:t>
      </w:r>
      <w:r w:rsidRPr="004E7311">
        <w:rPr>
          <w:sz w:val="16"/>
        </w:rPr>
        <w:t xml:space="preserve"> ‘</w:t>
      </w:r>
      <w:r w:rsidRPr="004E7311">
        <w:rPr>
          <w:rStyle w:val="StyleUnderline"/>
        </w:rPr>
        <w:t>unless it protects forward</w:t>
      </w:r>
      <w:r w:rsidRPr="004E7311">
        <w:rPr>
          <w:sz w:val="16"/>
        </w:rPr>
        <w:t>’—and hence the Cold War era concept of forward defence was brought out again.93 After all, in principle, the concepts of forward presence and tripwire have not changed.94 The symbolic significance of NATO's recently adopted forward defence approach for the alliance's eastern flank currently outperforms NATO's substantively still more tripwire-like presence in the region. Meanwhile, it certainly features as an instance of creative improvisation for the post-Cold War alliance,95 departing from NATO's ‘largely static’ Cold War patterns.96</w:t>
      </w:r>
    </w:p>
    <w:p w14:paraId="51CAAAB8" w14:textId="77777777" w:rsidR="00F7026D" w:rsidRPr="00C04E86" w:rsidRDefault="00F7026D" w:rsidP="00F7026D">
      <w:pPr>
        <w:pStyle w:val="Heading4"/>
      </w:pPr>
      <w:r>
        <w:t xml:space="preserve">Troops are </w:t>
      </w:r>
      <w:r>
        <w:rPr>
          <w:u w:val="single"/>
        </w:rPr>
        <w:t>worse than nothing</w:t>
      </w:r>
      <w:r>
        <w:t xml:space="preserve">. </w:t>
      </w:r>
    </w:p>
    <w:p w14:paraId="6704265D" w14:textId="77777777" w:rsidR="00F7026D" w:rsidRPr="00080DDD" w:rsidRDefault="00F7026D" w:rsidP="00F7026D">
      <w:r>
        <w:t xml:space="preserve">Lauren </w:t>
      </w:r>
      <w:r w:rsidRPr="00080DDD">
        <w:rPr>
          <w:rStyle w:val="Style13ptBold"/>
        </w:rPr>
        <w:t>Sukin &amp;</w:t>
      </w:r>
      <w:r>
        <w:t xml:space="preserve"> Alexander </w:t>
      </w:r>
      <w:r w:rsidRPr="00080DDD">
        <w:rPr>
          <w:rStyle w:val="Style13ptBold"/>
        </w:rPr>
        <w:t>Lanoszka 24</w:t>
      </w:r>
      <w:r>
        <w:t>, Assistant Professor of International Relations at the London School of Economics and Political Science, Ph.D. in Political Science from Stanford University; Associate Professor of Political Science at the University of Waterloo, Ph.D. in Politics from Princeton University, “Credibility in Crises: How Patrons Reassure Their Allies,” International Studies Quarterly, Vol. 68, No. 2, June 2024, accessed 07-14-2025, https://doi.org/10.1093/isq/sqae062, DG</w:t>
      </w:r>
    </w:p>
    <w:p w14:paraId="71233807" w14:textId="3C7173C3" w:rsidR="00F7026D" w:rsidRPr="00F7026D" w:rsidRDefault="00F7026D" w:rsidP="00F7026D">
      <w:pPr>
        <w:rPr>
          <w:sz w:val="16"/>
        </w:rPr>
      </w:pPr>
      <w:r w:rsidRPr="00080DDD">
        <w:rPr>
          <w:sz w:val="16"/>
        </w:rPr>
        <w:t xml:space="preserve">Third, our findings challenge key tenets of the reassurance literature, which generally holds that </w:t>
      </w:r>
      <w:r w:rsidRPr="00080DDD">
        <w:rPr>
          <w:rStyle w:val="StyleUnderline"/>
        </w:rPr>
        <w:t xml:space="preserve">allies worry about abandonment and seek to restrain their adversaries </w:t>
      </w:r>
      <w:r w:rsidRPr="00080DDD">
        <w:rPr>
          <w:rStyle w:val="Emphasis"/>
        </w:rPr>
        <w:t>at all costs</w:t>
      </w:r>
      <w:r w:rsidRPr="00080DDD">
        <w:rPr>
          <w:sz w:val="16"/>
        </w:rPr>
        <w:t xml:space="preserve">. Consequently, effective reassurance policies must include strong, costly demonstrations of strength and commitment. </w:t>
      </w:r>
      <w:r w:rsidRPr="00080DDD">
        <w:rPr>
          <w:rStyle w:val="StyleUnderline"/>
        </w:rPr>
        <w:t>Many scholars</w:t>
      </w:r>
      <w:r w:rsidRPr="00080DDD">
        <w:rPr>
          <w:sz w:val="16"/>
        </w:rPr>
        <w:t>—</w:t>
      </w:r>
      <w:r w:rsidRPr="00080DDD">
        <w:rPr>
          <w:rStyle w:val="StyleUnderline"/>
        </w:rPr>
        <w:t>including some whose work focuses on Central–Eastern Europe</w:t>
      </w:r>
      <w:r w:rsidRPr="00080DDD">
        <w:rPr>
          <w:sz w:val="16"/>
        </w:rPr>
        <w:t>—</w:t>
      </w:r>
      <w:r w:rsidRPr="00080DDD">
        <w:rPr>
          <w:rStyle w:val="StyleUnderline"/>
        </w:rPr>
        <w:t>explicitly argue</w:t>
      </w:r>
      <w:r w:rsidRPr="00080DDD">
        <w:rPr>
          <w:sz w:val="16"/>
        </w:rPr>
        <w:t xml:space="preserve"> that </w:t>
      </w:r>
      <w:r w:rsidRPr="00080DDD">
        <w:rPr>
          <w:rStyle w:val="StyleUnderline"/>
        </w:rPr>
        <w:t>sizable, in-theater military capabilities are most helpful because they directly raise the costs of an attack</w:t>
      </w:r>
      <w:r w:rsidRPr="00080DDD">
        <w:rPr>
          <w:sz w:val="16"/>
        </w:rPr>
        <w:t xml:space="preserve"> for the aggressor while </w:t>
      </w:r>
      <w:r w:rsidRPr="00080DDD">
        <w:rPr>
          <w:rStyle w:val="StyleUnderline"/>
        </w:rPr>
        <w:t>signaling that the guarantor has enough</w:t>
      </w:r>
      <w:r w:rsidRPr="00080DDD">
        <w:rPr>
          <w:sz w:val="16"/>
        </w:rPr>
        <w:t xml:space="preserve"> “</w:t>
      </w:r>
      <w:r w:rsidRPr="00080DDD">
        <w:rPr>
          <w:rStyle w:val="StyleUnderline"/>
        </w:rPr>
        <w:t>skin in the game</w:t>
      </w:r>
      <w:r w:rsidRPr="00080DDD">
        <w:rPr>
          <w:sz w:val="16"/>
        </w:rPr>
        <w:t xml:space="preserve">” not to abandon allies. </w:t>
      </w:r>
      <w:r w:rsidRPr="00080DDD">
        <w:rPr>
          <w:rStyle w:val="StyleUnderline"/>
        </w:rPr>
        <w:t xml:space="preserve">Yet we find that, at least during a major crisis, </w:t>
      </w:r>
      <w:r w:rsidRPr="00080DDD">
        <w:rPr>
          <w:rStyle w:val="Emphasis"/>
        </w:rPr>
        <w:t>respondents neither changed their perceptions of US capabilities in response to US forward deployments nor did respondents look</w:t>
      </w:r>
      <w:r w:rsidRPr="00080DDD">
        <w:rPr>
          <w:sz w:val="16"/>
        </w:rPr>
        <w:t xml:space="preserve"> particularly </w:t>
      </w:r>
      <w:r w:rsidRPr="00080DDD">
        <w:rPr>
          <w:rStyle w:val="Emphasis"/>
        </w:rPr>
        <w:t>favorably upon increasing troop presence</w:t>
      </w:r>
      <w:r w:rsidRPr="00080DDD">
        <w:rPr>
          <w:sz w:val="16"/>
        </w:rPr>
        <w:t xml:space="preserve">. Rather, </w:t>
      </w:r>
      <w:r w:rsidRPr="00080DDD">
        <w:rPr>
          <w:rStyle w:val="StyleUnderline"/>
        </w:rPr>
        <w:t xml:space="preserve">respondents favored </w:t>
      </w:r>
      <w:r w:rsidRPr="00080DDD">
        <w:rPr>
          <w:rStyle w:val="Emphasis"/>
        </w:rPr>
        <w:t>more cautious policies</w:t>
      </w:r>
      <w:r w:rsidRPr="00080DDD">
        <w:rPr>
          <w:rStyle w:val="StyleUnderline"/>
        </w:rPr>
        <w:t xml:space="preserve"> that provided better management of alliance risks. They</w:t>
      </w:r>
      <w:r w:rsidRPr="00080DDD">
        <w:rPr>
          <w:sz w:val="16"/>
        </w:rPr>
        <w:t xml:space="preserve"> thus </w:t>
      </w:r>
      <w:r w:rsidRPr="00080DDD">
        <w:rPr>
          <w:rStyle w:val="StyleUnderline"/>
        </w:rPr>
        <w:t>preferred</w:t>
      </w:r>
      <w:r w:rsidRPr="00080DDD">
        <w:rPr>
          <w:sz w:val="16"/>
        </w:rPr>
        <w:t xml:space="preserve"> reassurance options that have often been dismissed as ineffective—namely, </w:t>
      </w:r>
      <w:r w:rsidRPr="00080DDD">
        <w:rPr>
          <w:rStyle w:val="StyleUnderline"/>
        </w:rPr>
        <w:t>sanctions</w:t>
      </w:r>
      <w:r w:rsidRPr="00080DDD">
        <w:rPr>
          <w:sz w:val="16"/>
        </w:rPr>
        <w:t>—</w:t>
      </w:r>
      <w:r w:rsidRPr="00080DDD">
        <w:rPr>
          <w:rStyle w:val="StyleUnderline"/>
        </w:rPr>
        <w:t>or</w:t>
      </w:r>
      <w:r w:rsidRPr="00080DDD">
        <w:rPr>
          <w:sz w:val="16"/>
        </w:rPr>
        <w:t xml:space="preserve"> “cheap talk”—namely, </w:t>
      </w:r>
      <w:r w:rsidRPr="00080DDD">
        <w:rPr>
          <w:rStyle w:val="StyleUnderline"/>
        </w:rPr>
        <w:t>reiterations of existing security guarantees</w:t>
      </w:r>
      <w:r w:rsidRPr="00080DDD">
        <w:rPr>
          <w:sz w:val="16"/>
        </w:rPr>
        <w:t>. Respondents may prefer the nonescalatory nature of these policies amid an already intense security crisis.</w:t>
      </w:r>
    </w:p>
    <w:p w14:paraId="214769F6" w14:textId="32C61739" w:rsidR="009D77C9" w:rsidRDefault="00C61A16" w:rsidP="009D77C9">
      <w:pPr>
        <w:pStyle w:val="Heading3"/>
      </w:pPr>
      <w:r>
        <w:t>Poland---Yes Prolif---2NC</w:t>
      </w:r>
    </w:p>
    <w:p w14:paraId="4BB8B8B1" w14:textId="77777777" w:rsidR="009D77C9" w:rsidRDefault="009D77C9" w:rsidP="009D77C9">
      <w:pPr>
        <w:pStyle w:val="Heading4"/>
      </w:pPr>
      <w:r>
        <w:t xml:space="preserve">American unreliability spurs </w:t>
      </w:r>
      <w:r>
        <w:rPr>
          <w:u w:val="single"/>
        </w:rPr>
        <w:t>Polish proliferation</w:t>
      </w:r>
      <w:r>
        <w:t>.</w:t>
      </w:r>
    </w:p>
    <w:p w14:paraId="08922C3B" w14:textId="77777777" w:rsidR="009D77C9" w:rsidRPr="00652583" w:rsidRDefault="009D77C9" w:rsidP="009D77C9">
      <w:r w:rsidRPr="00652583">
        <w:rPr>
          <w:rStyle w:val="Style13ptBold"/>
        </w:rPr>
        <w:t>Foy ’25</w:t>
      </w:r>
      <w:r>
        <w:t xml:space="preserve"> [Henry; March 7; Brussels Bureau Chief, leading coverage of EU affairs and managing a team of correspondents reporting on European politics and policy; Financial Times, “Poland must look at acquiring nuclear weapons, says Donald Tusk,” </w:t>
      </w:r>
      <w:r w:rsidRPr="00652583">
        <w:t>https://www.ft.com/content/c2845e81-befa-4b97-bb46-34037368d9f2</w:t>
      </w:r>
      <w:r>
        <w:t>; Accessed 7.16.25]</w:t>
      </w:r>
    </w:p>
    <w:p w14:paraId="6AB7834F" w14:textId="77777777" w:rsidR="009D77C9" w:rsidRPr="00652583" w:rsidRDefault="009D77C9" w:rsidP="009D77C9">
      <w:pPr>
        <w:rPr>
          <w:sz w:val="16"/>
        </w:rPr>
      </w:pPr>
      <w:r w:rsidRPr="00652583">
        <w:rPr>
          <w:rStyle w:val="StyleUnderline"/>
        </w:rPr>
        <w:t xml:space="preserve">Poland </w:t>
      </w:r>
      <w:r w:rsidRPr="00652583">
        <w:rPr>
          <w:rStyle w:val="Emphasis"/>
        </w:rPr>
        <w:t>must</w:t>
      </w:r>
      <w:r w:rsidRPr="00652583">
        <w:rPr>
          <w:rStyle w:val="StyleUnderline"/>
        </w:rPr>
        <w:t xml:space="preserve"> consider acquiring </w:t>
      </w:r>
      <w:r w:rsidRPr="00652583">
        <w:rPr>
          <w:rStyle w:val="Emphasis"/>
        </w:rPr>
        <w:t>nuclear weapons capabilities</w:t>
      </w:r>
      <w:r w:rsidRPr="00652583">
        <w:rPr>
          <w:sz w:val="16"/>
        </w:rPr>
        <w:t xml:space="preserve">, its prime minister has said, </w:t>
      </w:r>
      <w:r w:rsidRPr="00652583">
        <w:rPr>
          <w:rStyle w:val="StyleUnderline"/>
        </w:rPr>
        <w:t xml:space="preserve">as it confronts </w:t>
      </w:r>
      <w:r w:rsidRPr="00652583">
        <w:rPr>
          <w:rStyle w:val="Emphasis"/>
        </w:rPr>
        <w:t>Russia</w:t>
      </w:r>
      <w:r w:rsidRPr="00652583">
        <w:rPr>
          <w:rStyle w:val="StyleUnderline"/>
        </w:rPr>
        <w:t xml:space="preserve"> and the </w:t>
      </w:r>
      <w:r w:rsidRPr="00652583">
        <w:rPr>
          <w:rStyle w:val="Emphasis"/>
        </w:rPr>
        <w:t>possibility</w:t>
      </w:r>
      <w:r w:rsidRPr="00652583">
        <w:rPr>
          <w:rStyle w:val="StyleUnderline"/>
        </w:rPr>
        <w:t xml:space="preserve"> of a </w:t>
      </w:r>
      <w:r w:rsidRPr="00652583">
        <w:rPr>
          <w:rStyle w:val="Emphasis"/>
        </w:rPr>
        <w:t>US retreat</w:t>
      </w:r>
      <w:r w:rsidRPr="00652583">
        <w:rPr>
          <w:rStyle w:val="StyleUnderline"/>
        </w:rPr>
        <w:t xml:space="preserve"> from Europe</w:t>
      </w:r>
      <w:r w:rsidRPr="00652583">
        <w:rPr>
          <w:sz w:val="16"/>
        </w:rPr>
        <w:t>.</w:t>
      </w:r>
    </w:p>
    <w:p w14:paraId="1D357087" w14:textId="77777777" w:rsidR="009D77C9" w:rsidRPr="00652583" w:rsidRDefault="009D77C9" w:rsidP="009D77C9">
      <w:pPr>
        <w:rPr>
          <w:sz w:val="16"/>
        </w:rPr>
      </w:pPr>
      <w:r w:rsidRPr="00652583">
        <w:rPr>
          <w:rStyle w:val="StyleUnderline"/>
        </w:rPr>
        <w:t>Donald Tusk said that Poland</w:t>
      </w:r>
      <w:r w:rsidRPr="00652583">
        <w:rPr>
          <w:sz w:val="16"/>
        </w:rPr>
        <w:t xml:space="preserve"> “</w:t>
      </w:r>
      <w:r w:rsidRPr="00652583">
        <w:rPr>
          <w:rStyle w:val="StyleUnderline"/>
        </w:rPr>
        <w:t xml:space="preserve">must reach for the most </w:t>
      </w:r>
      <w:r w:rsidRPr="00652583">
        <w:rPr>
          <w:rStyle w:val="Emphasis"/>
        </w:rPr>
        <w:t>modern possibilities</w:t>
      </w:r>
      <w:r w:rsidRPr="00652583">
        <w:rPr>
          <w:rStyle w:val="StyleUnderline"/>
        </w:rPr>
        <w:t xml:space="preserve">, also related to </w:t>
      </w:r>
      <w:r w:rsidRPr="00652583">
        <w:rPr>
          <w:rStyle w:val="Emphasis"/>
        </w:rPr>
        <w:t>nuclear weapons</w:t>
      </w:r>
      <w:r w:rsidRPr="00652583">
        <w:rPr>
          <w:rStyle w:val="StyleUnderline"/>
        </w:rPr>
        <w:t xml:space="preserve"> and modern unconventional weapons</w:t>
      </w:r>
      <w:r w:rsidRPr="00652583">
        <w:rPr>
          <w:sz w:val="16"/>
        </w:rPr>
        <w:t>”, in a landmark speech to parliament that made stark the country’s need to increase its defence capabilities to confront a much more threatening global environment.</w:t>
      </w:r>
    </w:p>
    <w:p w14:paraId="262AA411" w14:textId="77777777" w:rsidR="009D77C9" w:rsidRPr="00652583" w:rsidRDefault="009D77C9" w:rsidP="009D77C9">
      <w:pPr>
        <w:rPr>
          <w:sz w:val="16"/>
        </w:rPr>
      </w:pPr>
      <w:r w:rsidRPr="00652583">
        <w:rPr>
          <w:sz w:val="16"/>
        </w:rPr>
        <w:t>“</w:t>
      </w:r>
      <w:r w:rsidRPr="00652583">
        <w:rPr>
          <w:rStyle w:val="StyleUnderline"/>
        </w:rPr>
        <w:t xml:space="preserve">I say this with full responsibility, it is </w:t>
      </w:r>
      <w:r w:rsidRPr="00652583">
        <w:rPr>
          <w:rStyle w:val="Emphasis"/>
        </w:rPr>
        <w:t>not enough</w:t>
      </w:r>
      <w:r w:rsidRPr="00652583">
        <w:rPr>
          <w:rStyle w:val="StyleUnderline"/>
        </w:rPr>
        <w:t xml:space="preserve"> to purchase </w:t>
      </w:r>
      <w:r w:rsidRPr="00652583">
        <w:rPr>
          <w:rStyle w:val="Emphasis"/>
        </w:rPr>
        <w:t>conventional weapons</w:t>
      </w:r>
      <w:r w:rsidRPr="00652583">
        <w:rPr>
          <w:rStyle w:val="StyleUnderline"/>
        </w:rPr>
        <w:t xml:space="preserve">, the </w:t>
      </w:r>
      <w:r w:rsidRPr="00652583">
        <w:rPr>
          <w:rStyle w:val="Emphasis"/>
        </w:rPr>
        <w:t>most traditional</w:t>
      </w:r>
      <w:r w:rsidRPr="00652583">
        <w:rPr>
          <w:sz w:val="16"/>
        </w:rPr>
        <w:t xml:space="preserve"> </w:t>
      </w:r>
      <w:r w:rsidRPr="00652583">
        <w:rPr>
          <w:rStyle w:val="StyleUnderline"/>
        </w:rPr>
        <w:t>ones</w:t>
      </w:r>
      <w:r w:rsidRPr="00652583">
        <w:rPr>
          <w:sz w:val="16"/>
        </w:rPr>
        <w:t>. The battlefield is changing before our eyes from month to month,” Tusk told lawmakers on Friday.</w:t>
      </w:r>
    </w:p>
    <w:p w14:paraId="4CE4DC6B" w14:textId="77777777" w:rsidR="009D77C9" w:rsidRPr="00652583" w:rsidRDefault="009D77C9" w:rsidP="009D77C9">
      <w:pPr>
        <w:rPr>
          <w:sz w:val="16"/>
        </w:rPr>
      </w:pPr>
      <w:r w:rsidRPr="00652583">
        <w:rPr>
          <w:rStyle w:val="StyleUnderline"/>
        </w:rPr>
        <w:t xml:space="preserve">US President Donald Trump’s threats to stop </w:t>
      </w:r>
      <w:r w:rsidRPr="00652583">
        <w:rPr>
          <w:rStyle w:val="Emphasis"/>
        </w:rPr>
        <w:t>protecting European allies</w:t>
      </w:r>
      <w:r w:rsidRPr="00652583">
        <w:rPr>
          <w:rStyle w:val="StyleUnderline"/>
        </w:rPr>
        <w:t xml:space="preserve"> and his decision to cut off military aid to Ukraine in an attempt to force immediate peace talks with Russia have </w:t>
      </w:r>
      <w:r w:rsidRPr="00652583">
        <w:rPr>
          <w:rStyle w:val="Emphasis"/>
        </w:rPr>
        <w:t>spooked</w:t>
      </w:r>
      <w:r w:rsidRPr="00652583">
        <w:rPr>
          <w:rStyle w:val="StyleUnderline"/>
        </w:rPr>
        <w:t xml:space="preserve"> European </w:t>
      </w:r>
      <w:r w:rsidRPr="00652583">
        <w:rPr>
          <w:rStyle w:val="Emphasis"/>
        </w:rPr>
        <w:t>capitals</w:t>
      </w:r>
      <w:r w:rsidRPr="00652583">
        <w:rPr>
          <w:rStyle w:val="StyleUnderline"/>
        </w:rPr>
        <w:t xml:space="preserve"> and prompted a drive to drastically increase defence spending and </w:t>
      </w:r>
      <w:r w:rsidRPr="00652583">
        <w:rPr>
          <w:rStyle w:val="Emphasis"/>
        </w:rPr>
        <w:t>military capabilities</w:t>
      </w:r>
      <w:r w:rsidRPr="00652583">
        <w:rPr>
          <w:sz w:val="16"/>
        </w:rPr>
        <w:t xml:space="preserve"> that for generations have been provided by Washington.</w:t>
      </w:r>
    </w:p>
    <w:p w14:paraId="02E8D036" w14:textId="77777777" w:rsidR="009D77C9" w:rsidRPr="00652583" w:rsidRDefault="009D77C9" w:rsidP="009D77C9">
      <w:pPr>
        <w:rPr>
          <w:sz w:val="16"/>
        </w:rPr>
      </w:pPr>
      <w:r w:rsidRPr="00652583">
        <w:rPr>
          <w:sz w:val="16"/>
        </w:rPr>
        <w:t>French President Emmanuel Macron this week said he was willing to open a “strategic debate” with European countries interested over whether and how France’s nuclear deterrence capabilities could benefit the region. Macron made the offer on Wednesday in response to a call from Germany’s chancellor in waiting Friedrich Merz, and countries such as Lithuania, Latvia and others said they were interested in exploring the options.</w:t>
      </w:r>
    </w:p>
    <w:p w14:paraId="38886B34" w14:textId="77777777" w:rsidR="009D77C9" w:rsidRPr="00652583" w:rsidRDefault="009D77C9" w:rsidP="009D77C9">
      <w:pPr>
        <w:rPr>
          <w:sz w:val="16"/>
        </w:rPr>
      </w:pPr>
      <w:r w:rsidRPr="00652583">
        <w:rPr>
          <w:sz w:val="16"/>
        </w:rPr>
        <w:t>Warsaw was “</w:t>
      </w:r>
      <w:r w:rsidRPr="00652583">
        <w:rPr>
          <w:rStyle w:val="StyleUnderline"/>
        </w:rPr>
        <w:t xml:space="preserve">talking seriously with the French about their idea of </w:t>
      </w:r>
      <w:r w:rsidRPr="00652583">
        <w:rPr>
          <w:rStyle w:val="StyleUnderline"/>
          <w:rFonts w:ascii="Times New Roman" w:hAnsi="Times New Roman" w:cs="Times New Roman"/>
        </w:rPr>
        <w:t>​​</w:t>
      </w:r>
      <w:r w:rsidRPr="00652583">
        <w:rPr>
          <w:rStyle w:val="StyleUnderline"/>
        </w:rPr>
        <w:t xml:space="preserve">a </w:t>
      </w:r>
      <w:r w:rsidRPr="00652583">
        <w:rPr>
          <w:rStyle w:val="Emphasis"/>
        </w:rPr>
        <w:t>nuclear umbrella</w:t>
      </w:r>
      <w:r w:rsidRPr="00652583">
        <w:rPr>
          <w:rStyle w:val="StyleUnderline"/>
        </w:rPr>
        <w:t xml:space="preserve"> over Europe</w:t>
      </w:r>
      <w:r w:rsidRPr="00652583">
        <w:rPr>
          <w:rFonts w:cs="Garamond"/>
          <w:sz w:val="16"/>
        </w:rPr>
        <w:t>”</w:t>
      </w:r>
      <w:r w:rsidRPr="00652583">
        <w:rPr>
          <w:sz w:val="16"/>
        </w:rPr>
        <w:t>, Tusk said in his speech.</w:t>
      </w:r>
    </w:p>
    <w:p w14:paraId="64857D96" w14:textId="77777777" w:rsidR="009D77C9" w:rsidRPr="00652583" w:rsidRDefault="009D77C9" w:rsidP="009D77C9">
      <w:pPr>
        <w:rPr>
          <w:sz w:val="16"/>
        </w:rPr>
      </w:pPr>
      <w:r w:rsidRPr="00652583">
        <w:rPr>
          <w:sz w:val="16"/>
        </w:rPr>
        <w:t>The French nuclear arsenal is smaller than that of the US, and the country’s doctrine says the president’s choice of whether to ever use them is guided by its “vital interests” that do have a “European dimension”. In contrast, US nuclear weapons help secure Europe through a more fleshed out nuclear sharing agreement that is part of Nato and positions warheads in countries including Germany and Italy.</w:t>
      </w:r>
    </w:p>
    <w:p w14:paraId="702FD036" w14:textId="77777777" w:rsidR="009D77C9" w:rsidRPr="00652583" w:rsidRDefault="009D77C9" w:rsidP="009D77C9">
      <w:pPr>
        <w:rPr>
          <w:sz w:val="16"/>
        </w:rPr>
      </w:pPr>
      <w:r w:rsidRPr="00652583">
        <w:rPr>
          <w:sz w:val="16"/>
        </w:rPr>
        <w:t>“We also need to look more boldly into the future in terms of arms technology,” Tusk said. “</w:t>
      </w:r>
      <w:r w:rsidRPr="00652583">
        <w:rPr>
          <w:rStyle w:val="StyleUnderline"/>
        </w:rPr>
        <w:t>It is high time for Poland, using both the means it has</w:t>
      </w:r>
      <w:r w:rsidRPr="00652583">
        <w:rPr>
          <w:sz w:val="16"/>
        </w:rPr>
        <w:t xml:space="preserve">, as well as its own experience, as well as experience on the battlefield, the Ukrainian experience, </w:t>
      </w:r>
      <w:r w:rsidRPr="00652583">
        <w:rPr>
          <w:rStyle w:val="StyleUnderline"/>
        </w:rPr>
        <w:t xml:space="preserve">to look boldly at our capabilities regarding the </w:t>
      </w:r>
      <w:r w:rsidRPr="00652583">
        <w:rPr>
          <w:rStyle w:val="Emphasis"/>
        </w:rPr>
        <w:t>most modern weapons</w:t>
      </w:r>
      <w:r w:rsidRPr="00652583">
        <w:rPr>
          <w:sz w:val="16"/>
        </w:rPr>
        <w:t>.</w:t>
      </w:r>
    </w:p>
    <w:p w14:paraId="755396F5" w14:textId="77777777" w:rsidR="009D77C9" w:rsidRPr="00652583" w:rsidRDefault="009D77C9" w:rsidP="009D77C9">
      <w:pPr>
        <w:rPr>
          <w:sz w:val="16"/>
        </w:rPr>
      </w:pPr>
      <w:r w:rsidRPr="00652583">
        <w:rPr>
          <w:sz w:val="16"/>
        </w:rPr>
        <w:t>“</w:t>
      </w:r>
      <w:r w:rsidRPr="00652583">
        <w:rPr>
          <w:rStyle w:val="StyleUnderline"/>
        </w:rPr>
        <w:t xml:space="preserve">We are facing a </w:t>
      </w:r>
      <w:r w:rsidRPr="00652583">
        <w:rPr>
          <w:rStyle w:val="Emphasis"/>
        </w:rPr>
        <w:t>very serious race</w:t>
      </w:r>
      <w:r w:rsidRPr="00652583">
        <w:rPr>
          <w:sz w:val="16"/>
        </w:rPr>
        <w:t>. And this is a race for security, not a race to war,” Tusk said.</w:t>
      </w:r>
    </w:p>
    <w:p w14:paraId="22D33236" w14:textId="77777777" w:rsidR="009D77C9" w:rsidRDefault="009D77C9" w:rsidP="009D77C9">
      <w:pPr>
        <w:rPr>
          <w:sz w:val="16"/>
        </w:rPr>
      </w:pPr>
      <w:r w:rsidRPr="00652583">
        <w:rPr>
          <w:rStyle w:val="StyleUnderline"/>
        </w:rPr>
        <w:t xml:space="preserve">Tusk also proposed more than </w:t>
      </w:r>
      <w:r w:rsidRPr="00652583">
        <w:rPr>
          <w:rStyle w:val="Emphasis"/>
        </w:rPr>
        <w:t>doubling Poland’s army</w:t>
      </w:r>
      <w:r w:rsidRPr="00652583">
        <w:rPr>
          <w:rStyle w:val="StyleUnderline"/>
        </w:rPr>
        <w:t xml:space="preserve"> to 500,000 troops</w:t>
      </w:r>
      <w:r w:rsidRPr="00652583">
        <w:rPr>
          <w:sz w:val="16"/>
        </w:rPr>
        <w:t xml:space="preserve"> and establishing a system of compulsory military training for all adult men by the end of the year. </w:t>
      </w:r>
    </w:p>
    <w:p w14:paraId="1B3A092D" w14:textId="77777777" w:rsidR="009D77C9" w:rsidRDefault="009D77C9" w:rsidP="009D77C9">
      <w:pPr>
        <w:rPr>
          <w:sz w:val="16"/>
        </w:rPr>
      </w:pPr>
    </w:p>
    <w:p w14:paraId="1C7EC8BC" w14:textId="77777777" w:rsidR="009D77C9" w:rsidRDefault="009D77C9" w:rsidP="009D77C9">
      <w:pPr>
        <w:rPr>
          <w:sz w:val="16"/>
        </w:rPr>
      </w:pPr>
    </w:p>
    <w:p w14:paraId="37AD4AE9" w14:textId="730575F9" w:rsidR="007604EF" w:rsidRDefault="007604EF" w:rsidP="007604EF">
      <w:pPr>
        <w:pStyle w:val="Heading1"/>
      </w:pPr>
      <w:r>
        <w:t>AFF</w:t>
      </w:r>
    </w:p>
    <w:p w14:paraId="39A9589E" w14:textId="469E630B" w:rsidR="00E13083" w:rsidRDefault="00E13083" w:rsidP="00E13083">
      <w:pPr>
        <w:pStyle w:val="Heading2"/>
      </w:pPr>
      <w:r>
        <w:t>Uniqueness</w:t>
      </w:r>
    </w:p>
    <w:p w14:paraId="0E780435" w14:textId="7AFD4C6A" w:rsidR="00E13083" w:rsidRDefault="00E13083" w:rsidP="00E13083">
      <w:pPr>
        <w:pStyle w:val="Heading3"/>
      </w:pPr>
      <w:r>
        <w:t>U---2AC</w:t>
      </w:r>
    </w:p>
    <w:p w14:paraId="0E437C5A" w14:textId="65A1E26B" w:rsidR="00E13083" w:rsidRDefault="00E13083" w:rsidP="00E13083">
      <w:pPr>
        <w:pStyle w:val="Heading4"/>
      </w:pPr>
      <w:r>
        <w:t xml:space="preserve">The UK and France’s new nuclear sharing agreement comes at a time when confidence in the US is on the brink and perceptions towards using nuclear weapons are increasingly becoming more favorable. </w:t>
      </w:r>
    </w:p>
    <w:p w14:paraId="4E063E58" w14:textId="77777777" w:rsidR="00E13083" w:rsidRPr="00AA4185" w:rsidRDefault="00E13083" w:rsidP="00E13083">
      <w:r w:rsidRPr="003A6CC7">
        <w:rPr>
          <w:rStyle w:val="Style13ptBold"/>
        </w:rPr>
        <w:t xml:space="preserve">Detrow and Wolfsthal </w:t>
      </w:r>
      <w:r>
        <w:rPr>
          <w:rStyle w:val="Style13ptBold"/>
        </w:rPr>
        <w:t>’</w:t>
      </w:r>
      <w:r w:rsidRPr="003A6CC7">
        <w:rPr>
          <w:rStyle w:val="Style13ptBold"/>
        </w:rPr>
        <w:t>25</w:t>
      </w:r>
      <w:r>
        <w:rPr>
          <w:rStyle w:val="Style13ptBold"/>
        </w:rPr>
        <w:t xml:space="preserve"> </w:t>
      </w:r>
      <w:r w:rsidRPr="00AA4185">
        <w:t xml:space="preserve">[July 12; </w:t>
      </w:r>
      <w:r w:rsidRPr="00AA4185">
        <w:rPr>
          <w:color w:val="121212"/>
          <w:bdr w:val="none" w:sz="0" w:space="0" w:color="auto" w:frame="1"/>
        </w:rPr>
        <w:t>John B. Wolfsthal is director of global risk at the Federation of American Scientists</w:t>
      </w:r>
      <w:r w:rsidRPr="00AA4185">
        <w:rPr>
          <w:color w:val="363636"/>
          <w:shd w:val="clear" w:color="auto" w:fill="FFFFFF"/>
        </w:rPr>
        <w:t xml:space="preserve">. </w:t>
      </w:r>
      <w:r w:rsidRPr="00AA4185">
        <w:t>Scott Detrow is the weekend host of </w:t>
      </w:r>
      <w:r w:rsidRPr="00AA4185">
        <w:rPr>
          <w:i/>
          <w:iCs/>
          <w:bdr w:val="none" w:sz="0" w:space="0" w:color="auto" w:frame="1"/>
        </w:rPr>
        <w:t>All Things Considered</w:t>
      </w:r>
      <w:r w:rsidRPr="00AA4185">
        <w:t>, and a co-host of the </w:t>
      </w:r>
      <w:r w:rsidRPr="00AA4185">
        <w:rPr>
          <w:i/>
          <w:iCs/>
          <w:bdr w:val="none" w:sz="0" w:space="0" w:color="auto" w:frame="1"/>
        </w:rPr>
        <w:t>Consider This</w:t>
      </w:r>
      <w:r w:rsidRPr="00AA4185">
        <w:t> podcast. He also contributes to weekday </w:t>
      </w:r>
      <w:r w:rsidRPr="00AA4185">
        <w:rPr>
          <w:i/>
          <w:iCs/>
          <w:bdr w:val="none" w:sz="0" w:space="0" w:color="auto" w:frame="1"/>
        </w:rPr>
        <w:t>All Things Considered</w:t>
      </w:r>
      <w:r w:rsidRPr="00AA4185">
        <w:t> broadcasts as well.</w:t>
      </w:r>
    </w:p>
    <w:p w14:paraId="609291E7" w14:textId="77777777" w:rsidR="00E13083" w:rsidRPr="003A6CC7" w:rsidRDefault="00E13083" w:rsidP="00E13083">
      <w:r w:rsidRPr="003A6CC7">
        <w:t>Detrow regularly hosts NPR's live special coverage of major news events. “Why France and the UK have a nuclear weapons sharing agreement” NPR; https://www.npr.org/2025/07/12/nx-s1-5463837/why-france-and-the-u-k-have-a-new-nuclear-sharing-agreement#:~:text=And%20it%20also%20shows%2C%20I,and%20could%20involve%20nuclear%20weapons.]</w:t>
      </w:r>
    </w:p>
    <w:p w14:paraId="71F4463F" w14:textId="77777777" w:rsidR="00E13083" w:rsidRPr="003A6CC7" w:rsidRDefault="00E13083" w:rsidP="00E13083">
      <w:pPr>
        <w:rPr>
          <w:sz w:val="16"/>
        </w:rPr>
      </w:pPr>
      <w:r w:rsidRPr="003A6CC7">
        <w:rPr>
          <w:sz w:val="16"/>
        </w:rPr>
        <w:t xml:space="preserve">Amidst a state visit this week steeped in the past with royal carriage rides, state dinners and agreements to lend each other priceless artifacts, France and the United Kingdom also made a major announcement with their eyes on an uncertain future. The two countries agreed to intertwine their nuclear security and to work together to protect the rest of Europe against nuclear threats. That, of course, is something that Europe has long relied on the United States for. Here to talk through the agreement and its implications is Jon Wolfsthal. He's a security analyst currently serving as director of global risk at the Federation of American Scientists. Welcome back to the show. Thanks for having me on. So how significant is this? And what does it tell you about the shifts in the alliances that have really shaped the last 80 years or so of global policy? Well, I think it is important anytime nuclear weapons are discussed by heads of state. Obviously, it has significance. But this has really, I think, a lot of implications for both Europe and the United States and the world. For many years, France has wanted to maintain true independence for its nuclear forces. The United Kingdom obviously has its own nuclear forces but is heavily reliant on the United States. And so for the leaders of both Britain and France to publicly align themselves on their nuclear policy, to state explicitly that any threat to Europe is a threat to them and could involve nuclear weapons, is, I think, a significant statement. And it also shows, I think, two things that both </w:t>
      </w:r>
      <w:r w:rsidRPr="003A6CC7">
        <w:rPr>
          <w:rStyle w:val="StyleUnderline"/>
        </w:rPr>
        <w:t>leaders are</w:t>
      </w:r>
      <w:r w:rsidRPr="003A6CC7">
        <w:rPr>
          <w:sz w:val="16"/>
        </w:rPr>
        <w:t xml:space="preserve"> really concerned about. One, they are </w:t>
      </w:r>
      <w:r w:rsidRPr="003A6CC7">
        <w:rPr>
          <w:rStyle w:val="StyleUnderline"/>
        </w:rPr>
        <w:t>worried about the threat from Russia to NATO territory and the way that that can destabilize every aspect of European life. And they are quite concerned about the durability and the credibility of America's commitment to NATO, and they want to try to protect against both uncertainties - Putin aggression and American intransigence</w:t>
      </w:r>
      <w:r w:rsidRPr="003A6CC7">
        <w:rPr>
          <w:sz w:val="16"/>
        </w:rPr>
        <w:t xml:space="preserve"> (ph). Before we keep talking more broadly, two quick clarifications - first of all, can you just contextualize what exactly changes here? It's not like France and the U.K. are going to have joint decision making on whether or not to use weapons, right? It's more of just kind of - what's the best way to think about this? Yeah, I think it's coordination. I think there are two things going on here. One is simply signaling or doctrinal. With the U.K. having gone through Brexit, with France having an independent nuclear force that's not always aligned with NATO, it's important for the two countries to say, we can't live without Europe, so that </w:t>
      </w:r>
      <w:r w:rsidRPr="003A6CC7">
        <w:rPr>
          <w:rStyle w:val="StyleUnderline"/>
        </w:rPr>
        <w:t>if there's a threat to the Baltics or Poland or Finland, that immediately involves the British and French strategic interest and could involve nuclear weapons.</w:t>
      </w:r>
      <w:r w:rsidRPr="003A6CC7">
        <w:rPr>
          <w:sz w:val="16"/>
        </w:rPr>
        <w:t xml:space="preserve"> That's the basis of deterrence. You want to inject uncertainty into the mind of an adversary, and so I think the declaratory policy here is significant. But there is a concern that because Russia has about 5,000 nuclear weapons, and together, Britain and France have about 500 nuclear weapons, independently, those two countries can't do enough to really deter Russia. And so </w:t>
      </w:r>
      <w:r w:rsidRPr="003A6CC7">
        <w:rPr>
          <w:rStyle w:val="StyleUnderline"/>
        </w:rPr>
        <w:t>what they want to do is coordinate more effectively to determine if are going to have to rely on nuclear weapons</w:t>
      </w:r>
      <w:r w:rsidRPr="003A6CC7">
        <w:rPr>
          <w:sz w:val="16"/>
        </w:rPr>
        <w:t xml:space="preserve">, and God forbid nuclear weapons would actually have to be employed, can they do more together than they could do independently? And I think those consultations are just beginning, but the fact that they're going to set up a steering committee, that the heads of state will actually engage and talk about these things, is designed to see whether they can be greater than the sum of their parts. And I think that's something that the United States can play a role in, but the limits of that cooperation have yet to be tested. Any sense why now was the moment for this new agreement? There shouldn't be any question about why now. </w:t>
      </w:r>
      <w:r w:rsidRPr="003A6CC7">
        <w:rPr>
          <w:rStyle w:val="StyleUnderline"/>
        </w:rPr>
        <w:t>It's because the United States is not as - seen as reliable, as it has been in the past. We have said for 70-plus years, an attack on any NATO state is an attack on all NATO states. And even after the NATO summit, people don't believe that Donald Trump is actually going to protect Europe in the face of Russian aggression.</w:t>
      </w:r>
      <w:r w:rsidRPr="003A6CC7">
        <w:rPr>
          <w:sz w:val="16"/>
        </w:rPr>
        <w:t xml:space="preserve"> And so there are two things going on. One, </w:t>
      </w:r>
      <w:r w:rsidRPr="003A6CC7">
        <w:rPr>
          <w:rStyle w:val="StyleUnderline"/>
        </w:rPr>
        <w:t>Britain and France want to make sure that they are deterring Russia. But there's also a real acute concern that countries closer to Russia - whether that's Poland or Finland or Turkey or elsewhere - may decide, if we can't rely on the United States, maybe we need our own nuclear weapons.</w:t>
      </w:r>
      <w:r w:rsidRPr="003A6CC7">
        <w:rPr>
          <w:sz w:val="16"/>
        </w:rPr>
        <w:t xml:space="preserve"> And that's something that the United States, Britain and France would all oppose, that would undermine our collective security. </w:t>
      </w:r>
      <w:r w:rsidRPr="003A6CC7">
        <w:rPr>
          <w:rStyle w:val="StyleUnderline"/>
        </w:rPr>
        <w:t>The more nuclear weapons states there are in the world, the worse it is for everybody.</w:t>
      </w:r>
      <w:r w:rsidRPr="003A6CC7">
        <w:rPr>
          <w:sz w:val="16"/>
        </w:rPr>
        <w:t xml:space="preserve"> And so I think </w:t>
      </w:r>
      <w:r w:rsidRPr="003A6CC7">
        <w:rPr>
          <w:rStyle w:val="StyleUnderline"/>
        </w:rPr>
        <w:t>this is designed to not only deter Russia but also to reassure other NATO allies so that they don't have to pursue their own nuclear capabilities.</w:t>
      </w:r>
      <w:r w:rsidRPr="003A6CC7">
        <w:rPr>
          <w:sz w:val="16"/>
        </w:rPr>
        <w:t xml:space="preserve"> Lastly, you're talking about part of the equation here being relying more Eastern European countries of, hey, you don't need to develop your own nuclear weapons. At the end of the day, do you think this new agreement between the U.K. and France is a step forward, a step backward or kind of neutral when it comes to the overall nuclear security of the globe and the prospect of ever having to use any of these weapons again? Yeah, it's such a meta question, and... It's what we go for. No, and it's important. I mean, I've been doing this almost 40 years, and there's a duality around nuclear weapons, which, you know, has to be talked about so people understand it. On the one hand, these are the only weapons that human beings have created that can destroy all of humanity, right? You go back to the Albert Einstein quote; we have to abolish nuclear weapons before they abolish us. And so anytime you're relying on the threat of nuclear weapons for your security, you're playing a very dangerous game. We've been very fortunate that for 80 years, since the end of World War II, these weapons haven't been used, but they are more central, they are more relevant, and </w:t>
      </w:r>
      <w:r w:rsidRPr="003A6CC7">
        <w:rPr>
          <w:rStyle w:val="StyleUnderline"/>
        </w:rPr>
        <w:t>many people consider them more usable now than at any time in 50 years</w:t>
      </w:r>
      <w:r w:rsidRPr="003A6CC7">
        <w:rPr>
          <w:sz w:val="16"/>
        </w:rPr>
        <w:t xml:space="preserve">. And so that's a concern. On the other hand, political commitments by the United States, France, U.K., that we will use our nuclear weapons to protect Europe or, in the case of the United States, to protect South Korea, Japan, Australia and others, have been instrumental in keeping the number of nuclear weapons states to a minimum. Right now, there are nine countries that have nuclear weapons. </w:t>
      </w:r>
      <w:r w:rsidRPr="003A6CC7">
        <w:rPr>
          <w:rStyle w:val="StyleUnderline"/>
        </w:rPr>
        <w:t>A world where you have 15 or 20 means that there are 15 or 20 fingers on the button. There are 15 or 20 nuclear arsenals that could potentially be subject to theft or diversion or accidental escalation. And the more that risk grows, the greater the nuclear danger.</w:t>
      </w:r>
      <w:r w:rsidRPr="003A6CC7">
        <w:rPr>
          <w:sz w:val="16"/>
        </w:rPr>
        <w:t xml:space="preserve"> So if the - what the U.K. and France have done helps convince U.S. allies that they shouldn't acquire nuclear weapons, as long as that's not seen as an aggressive, coercive threat to Russia and others, then I think it is a net positive.</w:t>
      </w:r>
    </w:p>
    <w:p w14:paraId="4337DE57" w14:textId="77777777" w:rsidR="00E13083" w:rsidRDefault="00E13083" w:rsidP="00E13083"/>
    <w:p w14:paraId="533C23CD" w14:textId="6B55E4F8" w:rsidR="004102A4" w:rsidRDefault="00967DE5" w:rsidP="004102A4">
      <w:pPr>
        <w:pStyle w:val="Heading3"/>
      </w:pPr>
      <w:r>
        <w:t>U---</w:t>
      </w:r>
      <w:r w:rsidR="00432B88">
        <w:t>1AR</w:t>
      </w:r>
    </w:p>
    <w:p w14:paraId="374ACE2C" w14:textId="77777777" w:rsidR="00B6279A" w:rsidRDefault="00B6279A" w:rsidP="00B6279A">
      <w:pPr>
        <w:pStyle w:val="Heading4"/>
      </w:pPr>
      <w:r>
        <w:t xml:space="preserve">Uncertainty is still present, but NATO is </w:t>
      </w:r>
      <w:r>
        <w:rPr>
          <w:u w:val="single"/>
        </w:rPr>
        <w:t>resilient</w:t>
      </w:r>
      <w:r>
        <w:t>.</w:t>
      </w:r>
    </w:p>
    <w:p w14:paraId="4BD448F2" w14:textId="77777777" w:rsidR="00B6279A" w:rsidRPr="005822A6" w:rsidRDefault="00B6279A" w:rsidP="00B6279A">
      <w:r w:rsidRPr="0052735C">
        <w:rPr>
          <w:rStyle w:val="Style13ptBold"/>
        </w:rPr>
        <w:t>Siebold and Gray ’25</w:t>
      </w:r>
      <w:r>
        <w:t xml:space="preserve"> [Sabine and Andrew; July 18; Reporters; Reuters, “New NATO commander stresses unity at handover ceremony,” </w:t>
      </w:r>
      <w:r w:rsidRPr="005822A6">
        <w:t>https://www.aol.com/news/nato-commander-stresses-unity-handover-141453460.html</w:t>
      </w:r>
      <w:r>
        <w:t>; Accessed 7.18.25]</w:t>
      </w:r>
    </w:p>
    <w:p w14:paraId="29FF5963" w14:textId="77777777" w:rsidR="00B6279A" w:rsidRPr="005822A6" w:rsidRDefault="00B6279A" w:rsidP="00B6279A">
      <w:pPr>
        <w:rPr>
          <w:sz w:val="16"/>
        </w:rPr>
      </w:pPr>
      <w:r w:rsidRPr="005822A6">
        <w:rPr>
          <w:sz w:val="16"/>
        </w:rPr>
        <w:t xml:space="preserve">But </w:t>
      </w:r>
      <w:r w:rsidRPr="005822A6">
        <w:rPr>
          <w:rStyle w:val="Emphasis"/>
        </w:rPr>
        <w:t>U.S.</w:t>
      </w:r>
      <w:r w:rsidRPr="00312F32">
        <w:rPr>
          <w:rStyle w:val="StyleUnderline"/>
        </w:rPr>
        <w:t xml:space="preserve"> allies remain concerned that an </w:t>
      </w:r>
      <w:r w:rsidRPr="00312F32">
        <w:rPr>
          <w:rStyle w:val="Emphasis"/>
        </w:rPr>
        <w:t>ongoing review</w:t>
      </w:r>
      <w:r w:rsidRPr="005822A6">
        <w:rPr>
          <w:sz w:val="16"/>
        </w:rPr>
        <w:t xml:space="preserve"> </w:t>
      </w:r>
      <w:r w:rsidRPr="00312F32">
        <w:rPr>
          <w:rStyle w:val="StyleUnderline"/>
        </w:rPr>
        <w:t xml:space="preserve">of U.S. force posture worldwide could lead to </w:t>
      </w:r>
      <w:r w:rsidRPr="00312F32">
        <w:rPr>
          <w:rStyle w:val="Emphasis"/>
        </w:rPr>
        <w:t>troop cuts in Europe</w:t>
      </w:r>
      <w:r w:rsidRPr="005822A6">
        <w:rPr>
          <w:sz w:val="16"/>
        </w:rPr>
        <w:t>, just when they see Russia as a greater threat than at any time since the end of the Cold War.</w:t>
      </w:r>
    </w:p>
    <w:p w14:paraId="4414ECE7" w14:textId="77777777" w:rsidR="00B6279A" w:rsidRPr="005822A6" w:rsidRDefault="00B6279A" w:rsidP="00B6279A">
      <w:pPr>
        <w:rPr>
          <w:sz w:val="16"/>
        </w:rPr>
      </w:pPr>
      <w:r w:rsidRPr="005822A6">
        <w:rPr>
          <w:sz w:val="16"/>
        </w:rPr>
        <w:t>"</w:t>
      </w:r>
      <w:r w:rsidRPr="00312F32">
        <w:rPr>
          <w:rStyle w:val="StyleUnderline"/>
        </w:rPr>
        <w:t xml:space="preserve">These are </w:t>
      </w:r>
      <w:r w:rsidRPr="00312F32">
        <w:rPr>
          <w:rStyle w:val="Emphasis"/>
        </w:rPr>
        <w:t>consequential times</w:t>
      </w:r>
      <w:r w:rsidRPr="005822A6">
        <w:rPr>
          <w:sz w:val="16"/>
        </w:rPr>
        <w:t xml:space="preserve">," </w:t>
      </w:r>
      <w:r w:rsidRPr="005822A6">
        <w:rPr>
          <w:rStyle w:val="StyleUnderline"/>
        </w:rPr>
        <w:t>Grynkewich said at the handover ceremony</w:t>
      </w:r>
      <w:r w:rsidRPr="005822A6">
        <w:rPr>
          <w:sz w:val="16"/>
        </w:rPr>
        <w:t>, which took place in bright sunshine at NATO military headquarters outside the Belgian city of Mons, attended by military officers and officials from across the alliance.</w:t>
      </w:r>
    </w:p>
    <w:p w14:paraId="593DEA1A" w14:textId="77777777" w:rsidR="00B6279A" w:rsidRPr="00B6279A" w:rsidRDefault="00B6279A" w:rsidP="00B6279A"/>
    <w:p w14:paraId="589D0195" w14:textId="77777777" w:rsidR="007372DA" w:rsidRDefault="007372DA" w:rsidP="007372DA">
      <w:pPr>
        <w:pStyle w:val="Heading4"/>
      </w:pPr>
      <w:r>
        <w:t xml:space="preserve">Citizens </w:t>
      </w:r>
      <w:r>
        <w:rPr>
          <w:u w:val="single"/>
        </w:rPr>
        <w:t>hate</w:t>
      </w:r>
      <w:r>
        <w:t xml:space="preserve"> Trump.</w:t>
      </w:r>
    </w:p>
    <w:p w14:paraId="1A52A44C" w14:textId="77777777" w:rsidR="007372DA" w:rsidRPr="00240652" w:rsidRDefault="007372DA" w:rsidP="007372DA">
      <w:r w:rsidRPr="00240652">
        <w:rPr>
          <w:rStyle w:val="Style13ptBold"/>
        </w:rPr>
        <w:t>NFP ’25</w:t>
      </w:r>
      <w:r>
        <w:t xml:space="preserve"> [Notes from Poland; June 18; citing data from Pew Research Center; NFP, “Confidence in US has collapsed in Poland under Trump, finds international Pew study,” </w:t>
      </w:r>
      <w:r w:rsidRPr="00240652">
        <w:t>https://notesfrompoland.com/2025/06/18/confidence-in-us-has-collapsed-in-poland-under-trump-finds-international-pew-study/</w:t>
      </w:r>
      <w:r>
        <w:t>; Accessed 7.18.25]</w:t>
      </w:r>
    </w:p>
    <w:p w14:paraId="6F75B20D" w14:textId="77777777" w:rsidR="007372DA" w:rsidRPr="00240652" w:rsidRDefault="007372DA" w:rsidP="007372DA"/>
    <w:p w14:paraId="113C90A4" w14:textId="77777777" w:rsidR="007372DA" w:rsidRPr="00240652" w:rsidRDefault="007372DA" w:rsidP="007372DA">
      <w:r>
        <w:rPr>
          <w:noProof/>
        </w:rPr>
        <w:drawing>
          <wp:inline distT="0" distB="0" distL="0" distR="0" wp14:anchorId="2F00C5C2" wp14:editId="1D8BD4B3">
            <wp:extent cx="5691915" cy="585216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01778" cy="5862300"/>
                    </a:xfrm>
                    <a:prstGeom prst="rect">
                      <a:avLst/>
                    </a:prstGeom>
                    <a:noFill/>
                    <a:ln>
                      <a:noFill/>
                    </a:ln>
                  </pic:spPr>
                </pic:pic>
              </a:graphicData>
            </a:graphic>
          </wp:inline>
        </w:drawing>
      </w:r>
    </w:p>
    <w:p w14:paraId="5B85970D" w14:textId="77777777" w:rsidR="007372DA" w:rsidRPr="000156A5" w:rsidRDefault="007372DA" w:rsidP="007372DA"/>
    <w:p w14:paraId="7E92DCB3" w14:textId="77777777" w:rsidR="007372DA" w:rsidRDefault="007372DA" w:rsidP="007372DA">
      <w:pPr>
        <w:pStyle w:val="Heading4"/>
      </w:pPr>
      <w:r>
        <w:t>Structural factors undermine cooperation.</w:t>
      </w:r>
    </w:p>
    <w:p w14:paraId="6329B4AA" w14:textId="77777777" w:rsidR="007372DA" w:rsidRPr="00042C15" w:rsidRDefault="007372DA" w:rsidP="007372DA">
      <w:r w:rsidRPr="00042C15">
        <w:rPr>
          <w:rStyle w:val="Style13ptBold"/>
        </w:rPr>
        <w:t>James and Ziener ’25</w:t>
      </w:r>
      <w:r>
        <w:t xml:space="preserve"> </w:t>
      </w:r>
      <w:r w:rsidRPr="00042C15">
        <w:t>[Jackson and Markus; resident senior fellow at the German Marshall Fund and president emeritus of the American Institute for Contemporary German Studies; the head of the Washington office of Handelsblatt; International Politik Quarterly, “The West at War with Itself,” https://ip-quarterly.com/en/west-at-war-itself; Accessed 7.18.25]</w:t>
      </w:r>
    </w:p>
    <w:p w14:paraId="5204BE7D" w14:textId="77777777" w:rsidR="007372DA" w:rsidRPr="00042C15" w:rsidRDefault="007372DA" w:rsidP="007372DA">
      <w:pPr>
        <w:rPr>
          <w:sz w:val="16"/>
        </w:rPr>
      </w:pPr>
      <w:r w:rsidRPr="00042C15">
        <w:rPr>
          <w:sz w:val="16"/>
        </w:rPr>
        <w:t xml:space="preserve">Three decades later, that chasm has only widened. </w:t>
      </w:r>
      <w:r w:rsidRPr="009625B0">
        <w:rPr>
          <w:rStyle w:val="StyleUnderline"/>
        </w:rPr>
        <w:t xml:space="preserve">What was once heralded as the transatlantic alliance now resembles a </w:t>
      </w:r>
      <w:r w:rsidRPr="009625B0">
        <w:rPr>
          <w:rStyle w:val="Emphasis"/>
        </w:rPr>
        <w:t>frayed relationship</w:t>
      </w:r>
      <w:r w:rsidRPr="00042C15">
        <w:rPr>
          <w:sz w:val="16"/>
        </w:rPr>
        <w:t xml:space="preserve">—full of historical baggage, misaligned expectations, and growing estrangement. </w:t>
      </w:r>
      <w:r w:rsidRPr="009625B0">
        <w:rPr>
          <w:rStyle w:val="StyleUnderline"/>
        </w:rPr>
        <w:t xml:space="preserve">The United States oscillates between isolationism and </w:t>
      </w:r>
      <w:r w:rsidRPr="009625B0">
        <w:rPr>
          <w:rStyle w:val="Emphasis"/>
        </w:rPr>
        <w:t>imperial overreach</w:t>
      </w:r>
      <w:r w:rsidRPr="00042C15">
        <w:rPr>
          <w:sz w:val="16"/>
        </w:rPr>
        <w:t>, between partnership and pressure. Europe, for its part, responds with inertia—and a dangerous innocence.</w:t>
      </w:r>
    </w:p>
    <w:p w14:paraId="1B0CAE5C" w14:textId="77777777" w:rsidR="007372DA" w:rsidRPr="00042C15" w:rsidRDefault="007372DA" w:rsidP="007372DA">
      <w:pPr>
        <w:rPr>
          <w:sz w:val="16"/>
        </w:rPr>
      </w:pPr>
      <w:r w:rsidRPr="00042C15">
        <w:rPr>
          <w:sz w:val="16"/>
        </w:rPr>
        <w:t xml:space="preserve">But Baudrillard’s point went deeper than geopolitical drift. What he identified was a crisis of recognition: The more America and Europe engage, the more distorted their reflections become. They speak the same language of modernity but mean entirely different things. What </w:t>
      </w:r>
      <w:r w:rsidRPr="009625B0">
        <w:rPr>
          <w:rStyle w:val="StyleUnderline"/>
        </w:rPr>
        <w:t xml:space="preserve">Europeans interpret as a </w:t>
      </w:r>
      <w:r w:rsidRPr="009625B0">
        <w:rPr>
          <w:rStyle w:val="Emphasis"/>
        </w:rPr>
        <w:t>universal project</w:t>
      </w:r>
      <w:r w:rsidRPr="009625B0">
        <w:rPr>
          <w:rStyle w:val="StyleUnderline"/>
        </w:rPr>
        <w:t xml:space="preserve"> grounded in Enlightenment reason, Americans increasingly read through the lens of </w:t>
      </w:r>
      <w:r w:rsidRPr="009625B0">
        <w:rPr>
          <w:rStyle w:val="Emphasis"/>
        </w:rPr>
        <w:t>identity</w:t>
      </w:r>
      <w:r w:rsidRPr="009625B0">
        <w:rPr>
          <w:rStyle w:val="StyleUnderline"/>
        </w:rPr>
        <w:t xml:space="preserve">, </w:t>
      </w:r>
      <w:r w:rsidRPr="009625B0">
        <w:rPr>
          <w:rStyle w:val="Emphasis"/>
        </w:rPr>
        <w:t>loyalty</w:t>
      </w:r>
      <w:r w:rsidRPr="009625B0">
        <w:rPr>
          <w:rStyle w:val="StyleUnderline"/>
        </w:rPr>
        <w:t xml:space="preserve">, and </w:t>
      </w:r>
      <w:r w:rsidRPr="009625B0">
        <w:rPr>
          <w:rStyle w:val="Emphasis"/>
        </w:rPr>
        <w:t>power</w:t>
      </w:r>
      <w:r w:rsidRPr="00042C15">
        <w:rPr>
          <w:sz w:val="16"/>
        </w:rPr>
        <w:t>.</w:t>
      </w:r>
    </w:p>
    <w:p w14:paraId="5089B6F1" w14:textId="77777777" w:rsidR="007372DA" w:rsidRPr="00042C15" w:rsidRDefault="007372DA" w:rsidP="007372DA">
      <w:pPr>
        <w:rPr>
          <w:sz w:val="16"/>
        </w:rPr>
      </w:pPr>
      <w:r w:rsidRPr="00042C15">
        <w:rPr>
          <w:sz w:val="16"/>
        </w:rPr>
        <w:t>Erosion of Enlightenment Ideals</w:t>
      </w:r>
    </w:p>
    <w:p w14:paraId="4E3C2C3E" w14:textId="77777777" w:rsidR="007372DA" w:rsidRPr="00042C15" w:rsidRDefault="007372DA" w:rsidP="007372DA">
      <w:pPr>
        <w:rPr>
          <w:sz w:val="16"/>
        </w:rPr>
      </w:pPr>
      <w:r w:rsidRPr="00042C15">
        <w:rPr>
          <w:rStyle w:val="StyleUnderline"/>
        </w:rPr>
        <w:t xml:space="preserve">This is not merely cultural divergence; it marks a </w:t>
      </w:r>
      <w:r w:rsidRPr="00042C15">
        <w:rPr>
          <w:rStyle w:val="Emphasis"/>
        </w:rPr>
        <w:t>philosophical fracture</w:t>
      </w:r>
      <w:r w:rsidRPr="00042C15">
        <w:rPr>
          <w:sz w:val="16"/>
        </w:rPr>
        <w:t xml:space="preserve">. The Enlightenment subject—autonomous through reason (Immanuel Kant), morally responsible through judgment (Hannah Arendt), and truth-seeking through discourse (Jürgen Habermas)—is dissolving. </w:t>
      </w:r>
      <w:r w:rsidRPr="00042C15">
        <w:rPr>
          <w:rStyle w:val="StyleUnderline"/>
        </w:rPr>
        <w:t xml:space="preserve">In the </w:t>
      </w:r>
      <w:r w:rsidRPr="00042C15">
        <w:rPr>
          <w:rStyle w:val="Emphasis"/>
        </w:rPr>
        <w:t>U</w:t>
      </w:r>
      <w:r w:rsidRPr="00042C15">
        <w:rPr>
          <w:sz w:val="16"/>
        </w:rPr>
        <w:t xml:space="preserve">nited </w:t>
      </w:r>
      <w:r w:rsidRPr="00042C15">
        <w:rPr>
          <w:rStyle w:val="Emphasis"/>
        </w:rPr>
        <w:t>S</w:t>
      </w:r>
      <w:r w:rsidRPr="00042C15">
        <w:rPr>
          <w:sz w:val="16"/>
        </w:rPr>
        <w:t xml:space="preserve">tates, </w:t>
      </w:r>
      <w:r w:rsidRPr="00042C15">
        <w:rPr>
          <w:rStyle w:val="StyleUnderline"/>
        </w:rPr>
        <w:t xml:space="preserve">it is increasingly being replaced by a tribalized model of </w:t>
      </w:r>
      <w:r w:rsidRPr="00042C15">
        <w:rPr>
          <w:rStyle w:val="Emphasis"/>
        </w:rPr>
        <w:t>identity politics</w:t>
      </w:r>
      <w:r w:rsidRPr="00042C15">
        <w:rPr>
          <w:sz w:val="16"/>
        </w:rPr>
        <w:t xml:space="preserve"> in which race, religion, and political allegiance outweigh civic ideals. The result is not just fragmentation, but the erosion of a shared public world.</w:t>
      </w:r>
    </w:p>
    <w:p w14:paraId="757A278D" w14:textId="77777777" w:rsidR="007372DA" w:rsidRPr="00042C15" w:rsidRDefault="007372DA" w:rsidP="007372DA">
      <w:pPr>
        <w:rPr>
          <w:sz w:val="16"/>
        </w:rPr>
      </w:pPr>
      <w:r w:rsidRPr="00042C15">
        <w:rPr>
          <w:sz w:val="16"/>
        </w:rPr>
        <w:t>One figure in this transformation is Leo Strauss, the German-Jewish émigré whose critique of liberal relativism shaped generations of American conservative thinkers. His disciples—many of whom influenced the neoconservative turn under former US President George W. Bush—called for a return to elite-led governance grounded in moral clarity and power politics. Their legacy lives on in the moralizing, anti-universalist impulses of today’s American right. What began as an esoteric intellectual project has morphed into a popular political ideology that mistrusts diversity, devalues deliberation, and thrives on conflict.</w:t>
      </w:r>
    </w:p>
    <w:p w14:paraId="6A4C550A" w14:textId="77777777" w:rsidR="007372DA" w:rsidRPr="00042C15" w:rsidRDefault="007372DA" w:rsidP="007372DA">
      <w:pPr>
        <w:rPr>
          <w:sz w:val="16"/>
        </w:rPr>
      </w:pPr>
      <w:r w:rsidRPr="00042C15">
        <w:rPr>
          <w:sz w:val="16"/>
        </w:rPr>
        <w:t>Europe, meanwhile, has clung to a post-national ideal. The European Union, a project inspired by thinkers like Kant, Arendt, and Habermas, imagines itself as a republic of states and citizens—a polity of participation, not domination. This self-understanding contrasts sharply with the American doctrine of “America First,” and it reveals a deeper civilizational split: Europe thinks in terms of the common good; America, increasingly, in terms of property and sovereignty.</w:t>
      </w:r>
    </w:p>
    <w:p w14:paraId="0D67548D" w14:textId="77777777" w:rsidR="007372DA" w:rsidRPr="00042C15" w:rsidRDefault="007372DA" w:rsidP="007372DA">
      <w:pPr>
        <w:rPr>
          <w:sz w:val="16"/>
        </w:rPr>
      </w:pPr>
      <w:r w:rsidRPr="00042C15">
        <w:rPr>
          <w:sz w:val="16"/>
        </w:rPr>
        <w:t>Yet this isn’t just a transatlantic issue. The same struggle over the meaning of democracy, identity, and power is playing out within the United States itself. US President Donald Trump is not the origin of this rupture; he is its most visible symptom. The real battle is structural. On one side stands a coalition intent on concentrating power—rejecting institutional constraints, seeking ideological dominance, and modeling their ambitions on illiberal democracies from Budapest to Moscow. On the other side are fragmented defenders of constitutional order, civic pluralism, and liberal norms—similar in spirit to European aspirations.</w:t>
      </w:r>
    </w:p>
    <w:p w14:paraId="5023589F" w14:textId="77777777" w:rsidR="007372DA" w:rsidRPr="00042C15" w:rsidRDefault="007372DA" w:rsidP="007372DA">
      <w:pPr>
        <w:rPr>
          <w:sz w:val="16"/>
        </w:rPr>
      </w:pPr>
      <w:r w:rsidRPr="00042C15">
        <w:rPr>
          <w:sz w:val="16"/>
        </w:rPr>
        <w:t>Seeking Political Hegemony</w:t>
      </w:r>
    </w:p>
    <w:p w14:paraId="770BBCD3" w14:textId="77777777" w:rsidR="007372DA" w:rsidRPr="00042C15" w:rsidRDefault="007372DA" w:rsidP="007372DA">
      <w:pPr>
        <w:rPr>
          <w:sz w:val="16"/>
        </w:rPr>
      </w:pPr>
      <w:r w:rsidRPr="00042C15">
        <w:rPr>
          <w:sz w:val="16"/>
        </w:rPr>
        <w:t xml:space="preserve">What makes this moment uniquely dangerous is the intensity of belief that animates both sides. </w:t>
      </w:r>
      <w:r w:rsidRPr="009625B0">
        <w:rPr>
          <w:rStyle w:val="StyleUnderline"/>
        </w:rPr>
        <w:t xml:space="preserve">The Trump-aligned camp believes the stakes are </w:t>
      </w:r>
      <w:r w:rsidRPr="009625B0">
        <w:rPr>
          <w:rStyle w:val="Emphasis"/>
        </w:rPr>
        <w:t>existential</w:t>
      </w:r>
      <w:r w:rsidRPr="00042C15">
        <w:rPr>
          <w:sz w:val="16"/>
        </w:rPr>
        <w:t>—</w:t>
      </w:r>
      <w:r w:rsidRPr="009625B0">
        <w:rPr>
          <w:rStyle w:val="StyleUnderline"/>
        </w:rPr>
        <w:t xml:space="preserve">that compromise means </w:t>
      </w:r>
      <w:r w:rsidRPr="009625B0">
        <w:rPr>
          <w:rStyle w:val="Emphasis"/>
        </w:rPr>
        <w:t>defeat</w:t>
      </w:r>
      <w:r w:rsidRPr="00042C15">
        <w:rPr>
          <w:sz w:val="16"/>
        </w:rPr>
        <w:t xml:space="preserve">, and defeat means erasure. </w:t>
      </w:r>
      <w:r w:rsidRPr="00042C15">
        <w:rPr>
          <w:rStyle w:val="StyleUnderline"/>
        </w:rPr>
        <w:t xml:space="preserve">They are not seeking policy wins but </w:t>
      </w:r>
      <w:r w:rsidRPr="00042C15">
        <w:rPr>
          <w:rStyle w:val="Emphasis"/>
        </w:rPr>
        <w:t>political hegemony</w:t>
      </w:r>
      <w:r w:rsidRPr="00042C15">
        <w:rPr>
          <w:sz w:val="16"/>
        </w:rPr>
        <w:t xml:space="preserve">. Meanwhile, the defenders of liberal democracy have yet to formulate a compelling counter-narrative that resonates as deeply with the public imagination. Institutions alone are proving insufficient against a movement driven by grievance, nostalgia, and a vision of retributive justice. </w:t>
      </w:r>
    </w:p>
    <w:p w14:paraId="1857EE87" w14:textId="77777777" w:rsidR="007372DA" w:rsidRPr="00042C15" w:rsidRDefault="007372DA" w:rsidP="007372DA">
      <w:pPr>
        <w:rPr>
          <w:sz w:val="16"/>
        </w:rPr>
      </w:pPr>
      <w:r w:rsidRPr="00042C15">
        <w:rPr>
          <w:rStyle w:val="StyleUnderline"/>
        </w:rPr>
        <w:t xml:space="preserve">If Trump believes that America’s survival depended on his return to power, compromise becomes </w:t>
      </w:r>
      <w:r w:rsidRPr="00042C15">
        <w:rPr>
          <w:rStyle w:val="Emphasis"/>
        </w:rPr>
        <w:t>impossible</w:t>
      </w:r>
      <w:r w:rsidRPr="00042C15">
        <w:rPr>
          <w:sz w:val="16"/>
        </w:rPr>
        <w:t xml:space="preserve">. </w:t>
      </w:r>
      <w:r w:rsidRPr="00042C15">
        <w:rPr>
          <w:rStyle w:val="StyleUnderline"/>
        </w:rPr>
        <w:t xml:space="preserve">Politics becomes </w:t>
      </w:r>
      <w:r w:rsidRPr="00042C15">
        <w:rPr>
          <w:rStyle w:val="Emphasis"/>
        </w:rPr>
        <w:t>existential</w:t>
      </w:r>
      <w:r w:rsidRPr="00042C15">
        <w:rPr>
          <w:sz w:val="16"/>
        </w:rPr>
        <w:t xml:space="preserve">. The traditional notion of divided government and checks and balances gives way to zero-sum mobilization. </w:t>
      </w:r>
      <w:r w:rsidRPr="00042C15">
        <w:rPr>
          <w:rStyle w:val="StyleUnderline"/>
        </w:rPr>
        <w:t xml:space="preserve">This has consequences not just for </w:t>
      </w:r>
      <w:r w:rsidRPr="00042C15">
        <w:rPr>
          <w:rStyle w:val="Emphasis"/>
        </w:rPr>
        <w:t>Americans</w:t>
      </w:r>
      <w:r w:rsidRPr="00042C15">
        <w:rPr>
          <w:sz w:val="16"/>
        </w:rPr>
        <w:t xml:space="preserve">, </w:t>
      </w:r>
      <w:r w:rsidRPr="00042C15">
        <w:rPr>
          <w:rStyle w:val="StyleUnderline"/>
        </w:rPr>
        <w:t xml:space="preserve">but for their </w:t>
      </w:r>
      <w:r w:rsidRPr="00042C15">
        <w:rPr>
          <w:rStyle w:val="Emphasis"/>
        </w:rPr>
        <w:t>allies</w:t>
      </w:r>
      <w:r w:rsidRPr="00042C15">
        <w:rPr>
          <w:sz w:val="16"/>
        </w:rPr>
        <w:t>.</w:t>
      </w:r>
    </w:p>
    <w:p w14:paraId="00667EE6" w14:textId="77777777" w:rsidR="007372DA" w:rsidRPr="00042C15" w:rsidRDefault="007372DA" w:rsidP="007372DA">
      <w:pPr>
        <w:rPr>
          <w:rStyle w:val="StyleUnderline"/>
        </w:rPr>
      </w:pPr>
      <w:r w:rsidRPr="00042C15">
        <w:rPr>
          <w:rStyle w:val="StyleUnderline"/>
        </w:rPr>
        <w:t>Europe must recognize that it is witnessing</w:t>
      </w:r>
      <w:r w:rsidRPr="00042C15">
        <w:rPr>
          <w:sz w:val="16"/>
        </w:rPr>
        <w:t xml:space="preserve"> not just a US election cycle, </w:t>
      </w:r>
      <w:r w:rsidRPr="00042C15">
        <w:rPr>
          <w:rStyle w:val="StyleUnderline"/>
        </w:rPr>
        <w:t xml:space="preserve">but a </w:t>
      </w:r>
      <w:r w:rsidRPr="00042C15">
        <w:rPr>
          <w:rStyle w:val="Emphasis"/>
        </w:rPr>
        <w:t>systemic transformation</w:t>
      </w:r>
      <w:r w:rsidRPr="00042C15">
        <w:rPr>
          <w:sz w:val="16"/>
        </w:rPr>
        <w:t xml:space="preserve">—and one that is also echoing across its own backyard. What happens in Washington will not remain in Washington. </w:t>
      </w:r>
      <w:r w:rsidRPr="00042C15">
        <w:rPr>
          <w:rStyle w:val="StyleUnderline"/>
        </w:rPr>
        <w:t xml:space="preserve">The rollback of democratic guardrails in the US would embolden </w:t>
      </w:r>
      <w:r w:rsidRPr="00042C15">
        <w:rPr>
          <w:rStyle w:val="Emphasis"/>
        </w:rPr>
        <w:t>authoritarian movements</w:t>
      </w:r>
      <w:r w:rsidRPr="00042C15">
        <w:rPr>
          <w:sz w:val="16"/>
        </w:rPr>
        <w:t xml:space="preserve"> </w:t>
      </w:r>
      <w:r w:rsidRPr="00042C15">
        <w:rPr>
          <w:rStyle w:val="StyleUnderline"/>
        </w:rPr>
        <w:t xml:space="preserve">across Europe and weaken the </w:t>
      </w:r>
      <w:r w:rsidRPr="00042C15">
        <w:rPr>
          <w:rStyle w:val="Emphasis"/>
        </w:rPr>
        <w:t>international norms</w:t>
      </w:r>
      <w:r w:rsidRPr="00042C15">
        <w:rPr>
          <w:sz w:val="16"/>
        </w:rPr>
        <w:t xml:space="preserve"> that underpin liberal order.</w:t>
      </w:r>
    </w:p>
    <w:p w14:paraId="771EE676" w14:textId="77777777" w:rsidR="007372DA" w:rsidRPr="00042C15" w:rsidRDefault="007372DA" w:rsidP="007372DA">
      <w:pPr>
        <w:rPr>
          <w:sz w:val="16"/>
        </w:rPr>
      </w:pPr>
      <w:r w:rsidRPr="00042C15">
        <w:rPr>
          <w:rStyle w:val="StyleUnderline"/>
        </w:rPr>
        <w:t xml:space="preserve">To pretend this is temporary, or </w:t>
      </w:r>
      <w:r w:rsidRPr="00042C15">
        <w:rPr>
          <w:rStyle w:val="Emphasis"/>
        </w:rPr>
        <w:t>merely</w:t>
      </w:r>
      <w:r w:rsidRPr="00042C15">
        <w:rPr>
          <w:rStyle w:val="StyleUnderline"/>
        </w:rPr>
        <w:t xml:space="preserve"> </w:t>
      </w:r>
      <w:r w:rsidRPr="00042C15">
        <w:rPr>
          <w:rStyle w:val="Emphasis"/>
        </w:rPr>
        <w:t>rhetorical</w:t>
      </w:r>
      <w:r w:rsidRPr="00042C15">
        <w:rPr>
          <w:rStyle w:val="StyleUnderline"/>
        </w:rPr>
        <w:t>, is naive</w:t>
      </w:r>
      <w:r w:rsidRPr="00042C15">
        <w:rPr>
          <w:sz w:val="16"/>
        </w:rPr>
        <w:t>. Baudrillard was right: This isn’t “a gap”—or just a political disagreement. It is a struggle over the meaning of modernity, playing out on a global stage.</w:t>
      </w:r>
    </w:p>
    <w:p w14:paraId="777C43D0" w14:textId="77777777" w:rsidR="007372DA" w:rsidRDefault="007372DA" w:rsidP="007372DA"/>
    <w:p w14:paraId="45364A96" w14:textId="77777777" w:rsidR="004102A4" w:rsidRDefault="004102A4" w:rsidP="004102A4">
      <w:pPr>
        <w:pStyle w:val="Heading4"/>
      </w:pPr>
      <w:r>
        <w:t xml:space="preserve">It’s </w:t>
      </w:r>
      <w:r>
        <w:rPr>
          <w:u w:val="single"/>
        </w:rPr>
        <w:t>thumped</w:t>
      </w:r>
      <w:r>
        <w:t>.</w:t>
      </w:r>
    </w:p>
    <w:p w14:paraId="4ED83189" w14:textId="77777777" w:rsidR="004102A4" w:rsidRPr="00D22B3A" w:rsidRDefault="004102A4" w:rsidP="004102A4">
      <w:r w:rsidRPr="00D22B3A">
        <w:rPr>
          <w:rStyle w:val="Style13ptBold"/>
        </w:rPr>
        <w:t>Spetalkick ’25</w:t>
      </w:r>
      <w:r>
        <w:t xml:space="preserve"> [Matt; February 19; DC Correspondent; Reuters, “Major risks loom as Trump upends US Russia policy,” https://www.reuters.com/world/major-risks-loom-trump-upends-us-russia-policy-2025-02-19/; Accessed 7.14.25] </w:t>
      </w:r>
    </w:p>
    <w:p w14:paraId="56F134D4" w14:textId="77777777" w:rsidR="004102A4" w:rsidRPr="00D22B3A" w:rsidRDefault="004102A4" w:rsidP="004102A4">
      <w:pPr>
        <w:rPr>
          <w:sz w:val="16"/>
        </w:rPr>
      </w:pPr>
      <w:r w:rsidRPr="00D22B3A">
        <w:rPr>
          <w:rStyle w:val="StyleUnderline"/>
        </w:rPr>
        <w:t xml:space="preserve">Washington's approach </w:t>
      </w:r>
      <w:r w:rsidRPr="00D22B3A">
        <w:rPr>
          <w:rStyle w:val="Emphasis"/>
        </w:rPr>
        <w:t>changed dramatically</w:t>
      </w:r>
      <w:r w:rsidRPr="00D22B3A">
        <w:rPr>
          <w:rStyle w:val="StyleUnderline"/>
        </w:rPr>
        <w:t xml:space="preserve"> with this week's initial high-level talks between the</w:t>
      </w:r>
      <w:r w:rsidRPr="00D22B3A">
        <w:rPr>
          <w:rStyle w:val="Emphasis"/>
        </w:rPr>
        <w:t xml:space="preserve"> U.S</w:t>
      </w:r>
      <w:r w:rsidRPr="00D22B3A">
        <w:rPr>
          <w:rStyle w:val="StyleUnderline"/>
        </w:rPr>
        <w:t xml:space="preserve">. and </w:t>
      </w:r>
      <w:r w:rsidRPr="00D22B3A">
        <w:rPr>
          <w:rStyle w:val="Emphasis"/>
        </w:rPr>
        <w:t>Russia</w:t>
      </w:r>
      <w:r w:rsidRPr="00D22B3A">
        <w:rPr>
          <w:sz w:val="16"/>
        </w:rPr>
        <w:t xml:space="preserve"> and took an even more ominous turn when </w:t>
      </w:r>
      <w:r w:rsidRPr="00D22B3A">
        <w:rPr>
          <w:rStyle w:val="StyleUnderline"/>
        </w:rPr>
        <w:t xml:space="preserve">Trump, without evidence, then </w:t>
      </w:r>
      <w:r w:rsidRPr="00D22B3A">
        <w:rPr>
          <w:rStyle w:val="Emphasis"/>
        </w:rPr>
        <w:t>blamed Kyiv</w:t>
      </w:r>
      <w:r w:rsidRPr="00D22B3A">
        <w:rPr>
          <w:rStyle w:val="StyleUnderline"/>
        </w:rPr>
        <w:t xml:space="preserve"> for starting the war and called</w:t>
      </w:r>
      <w:r w:rsidRPr="00D22B3A">
        <w:rPr>
          <w:sz w:val="16"/>
        </w:rPr>
        <w:t xml:space="preserve"> Ukrainian President </w:t>
      </w:r>
      <w:r w:rsidRPr="00D22B3A">
        <w:rPr>
          <w:rStyle w:val="StyleUnderline"/>
        </w:rPr>
        <w:t xml:space="preserve">Volodymyr </w:t>
      </w:r>
      <w:r w:rsidRPr="00D22B3A">
        <w:rPr>
          <w:rStyle w:val="Emphasis"/>
        </w:rPr>
        <w:t>Zelenskiy</w:t>
      </w:r>
      <w:r w:rsidRPr="00D22B3A">
        <w:rPr>
          <w:rStyle w:val="StyleUnderline"/>
        </w:rPr>
        <w:t xml:space="preserve"> a</w:t>
      </w:r>
      <w:r w:rsidRPr="00D22B3A">
        <w:rPr>
          <w:sz w:val="16"/>
        </w:rPr>
        <w:t xml:space="preserve"> "</w:t>
      </w:r>
      <w:r w:rsidRPr="00D22B3A">
        <w:rPr>
          <w:rStyle w:val="Emphasis"/>
        </w:rPr>
        <w:t>dictator</w:t>
      </w:r>
      <w:r w:rsidRPr="00D22B3A">
        <w:rPr>
          <w:sz w:val="16"/>
        </w:rPr>
        <w:t xml:space="preserve"> without elections."</w:t>
      </w:r>
    </w:p>
    <w:p w14:paraId="7E847D9B" w14:textId="77777777" w:rsidR="004102A4" w:rsidRPr="00D22B3A" w:rsidRDefault="004102A4" w:rsidP="004102A4">
      <w:pPr>
        <w:rPr>
          <w:sz w:val="16"/>
        </w:rPr>
      </w:pPr>
      <w:r w:rsidRPr="00D22B3A">
        <w:rPr>
          <w:sz w:val="16"/>
        </w:rPr>
        <w:t xml:space="preserve">The senior negotiators met in Riyadh on Tuesday just a month after Donald Trump returned to the White House, </w:t>
      </w:r>
      <w:r w:rsidRPr="00D22B3A">
        <w:rPr>
          <w:rStyle w:val="StyleUnderline"/>
        </w:rPr>
        <w:t xml:space="preserve">with </w:t>
      </w:r>
      <w:r w:rsidRPr="00D22B3A">
        <w:rPr>
          <w:rStyle w:val="Emphasis"/>
        </w:rPr>
        <w:t>Ukraine</w:t>
      </w:r>
      <w:r w:rsidRPr="00D22B3A">
        <w:rPr>
          <w:rStyle w:val="StyleUnderline"/>
        </w:rPr>
        <w:t xml:space="preserve"> and </w:t>
      </w:r>
      <w:r w:rsidRPr="00D22B3A">
        <w:rPr>
          <w:rStyle w:val="Emphasis"/>
        </w:rPr>
        <w:t>NATO</w:t>
      </w:r>
      <w:r w:rsidRPr="00D22B3A">
        <w:rPr>
          <w:rStyle w:val="StyleUnderline"/>
        </w:rPr>
        <w:t xml:space="preserve"> partners </w:t>
      </w:r>
      <w:r w:rsidRPr="00D22B3A">
        <w:rPr>
          <w:rStyle w:val="Emphasis"/>
        </w:rPr>
        <w:t>sidelined</w:t>
      </w:r>
      <w:r w:rsidRPr="00D22B3A">
        <w:rPr>
          <w:rStyle w:val="StyleUnderline"/>
        </w:rPr>
        <w:t xml:space="preserve"> by a relatively inexperienced team of </w:t>
      </w:r>
      <w:r w:rsidRPr="00D22B3A">
        <w:rPr>
          <w:rStyle w:val="Emphasis"/>
        </w:rPr>
        <w:t>Trump</w:t>
      </w:r>
      <w:r w:rsidRPr="00D22B3A">
        <w:rPr>
          <w:rStyle w:val="StyleUnderline"/>
        </w:rPr>
        <w:t xml:space="preserve"> aides and Putin granted concessions</w:t>
      </w:r>
      <w:r w:rsidRPr="00D22B3A">
        <w:rPr>
          <w:sz w:val="16"/>
        </w:rPr>
        <w:t xml:space="preserve"> even before the talks got under way.</w:t>
      </w:r>
    </w:p>
    <w:p w14:paraId="3BD3A649" w14:textId="77777777" w:rsidR="004102A4" w:rsidRPr="00D22B3A" w:rsidRDefault="004102A4" w:rsidP="004102A4">
      <w:pPr>
        <w:rPr>
          <w:sz w:val="16"/>
        </w:rPr>
      </w:pPr>
      <w:r w:rsidRPr="00D22B3A">
        <w:rPr>
          <w:rStyle w:val="StyleUnderline"/>
        </w:rPr>
        <w:t xml:space="preserve">Trump's rush to impose an end to </w:t>
      </w:r>
      <w:r w:rsidRPr="00D22B3A">
        <w:rPr>
          <w:rStyle w:val="Emphasis"/>
        </w:rPr>
        <w:t xml:space="preserve">Russia's war </w:t>
      </w:r>
      <w:r w:rsidRPr="00D22B3A">
        <w:rPr>
          <w:rStyle w:val="StyleUnderline"/>
        </w:rPr>
        <w:t xml:space="preserve">in </w:t>
      </w:r>
      <w:r w:rsidRPr="00D22B3A">
        <w:rPr>
          <w:rStyle w:val="Emphasis"/>
        </w:rPr>
        <w:t>Ukraine</w:t>
      </w:r>
      <w:r w:rsidRPr="00D22B3A">
        <w:rPr>
          <w:sz w:val="16"/>
        </w:rPr>
        <w:t xml:space="preserve"> - and his seeming embrace of Kremlin talking points - </w:t>
      </w:r>
      <w:r w:rsidRPr="00D22B3A">
        <w:rPr>
          <w:rStyle w:val="StyleUnderline"/>
        </w:rPr>
        <w:t xml:space="preserve">has stoked fears of a peace deal with Putin that could undermine Kyiv and </w:t>
      </w:r>
      <w:r w:rsidRPr="00D22B3A">
        <w:rPr>
          <w:rStyle w:val="Emphasis"/>
        </w:rPr>
        <w:t>Europe's security</w:t>
      </w:r>
      <w:r w:rsidRPr="00D22B3A">
        <w:rPr>
          <w:rStyle w:val="StyleUnderline"/>
        </w:rPr>
        <w:t xml:space="preserve"> </w:t>
      </w:r>
      <w:r w:rsidRPr="00D22B3A">
        <w:rPr>
          <w:sz w:val="16"/>
        </w:rPr>
        <w:t>and alter the geopolitical landscape.</w:t>
      </w:r>
    </w:p>
    <w:p w14:paraId="419F057A" w14:textId="77777777" w:rsidR="004102A4" w:rsidRPr="00D22B3A" w:rsidRDefault="004102A4" w:rsidP="004102A4">
      <w:pPr>
        <w:rPr>
          <w:sz w:val="16"/>
        </w:rPr>
      </w:pPr>
      <w:r w:rsidRPr="00D22B3A">
        <w:rPr>
          <w:sz w:val="16"/>
        </w:rPr>
        <w:t xml:space="preserve">"The really worrying fact is that </w:t>
      </w:r>
      <w:r w:rsidRPr="00D22B3A">
        <w:rPr>
          <w:rStyle w:val="StyleUnderline"/>
        </w:rPr>
        <w:t xml:space="preserve">Trump has taken Russia from pariah to </w:t>
      </w:r>
      <w:r w:rsidRPr="00D22B3A">
        <w:rPr>
          <w:rStyle w:val="Emphasis"/>
        </w:rPr>
        <w:t>prized partner</w:t>
      </w:r>
      <w:r w:rsidRPr="00D22B3A">
        <w:rPr>
          <w:sz w:val="16"/>
        </w:rPr>
        <w:t xml:space="preserve"> in the time span of just a few days. That comes at a price," said Brett Bruen, a former foreign policy adviser in the Obama administration.</w:t>
      </w:r>
    </w:p>
    <w:p w14:paraId="0CA1F3B0" w14:textId="77777777" w:rsidR="004102A4" w:rsidRPr="00D22B3A" w:rsidRDefault="004102A4" w:rsidP="004102A4">
      <w:pPr>
        <w:rPr>
          <w:sz w:val="16"/>
        </w:rPr>
      </w:pPr>
      <w:r w:rsidRPr="00D22B3A">
        <w:rPr>
          <w:sz w:val="16"/>
        </w:rPr>
        <w:t>Tuesday's talks, the first time the U.S. and Russia have met to discuss the deadliest conflict in Europe since World War Two, yielded agreement to form negotiating teams for future meetings and to restore the normal functioning of each other's diplomatic missions, reflecting a thawing of long-frozen relations.</w:t>
      </w:r>
    </w:p>
    <w:p w14:paraId="3C0E5CA9" w14:textId="77777777" w:rsidR="004102A4" w:rsidRPr="00D22B3A" w:rsidRDefault="004102A4" w:rsidP="004102A4">
      <w:pPr>
        <w:rPr>
          <w:sz w:val="16"/>
        </w:rPr>
      </w:pPr>
      <w:r w:rsidRPr="00D22B3A">
        <w:rPr>
          <w:sz w:val="16"/>
        </w:rPr>
        <w:t xml:space="preserve">Even before the meeting, </w:t>
      </w:r>
      <w:r w:rsidRPr="00D22B3A">
        <w:rPr>
          <w:rStyle w:val="StyleUnderline"/>
        </w:rPr>
        <w:t xml:space="preserve">European politicians accused Trump of handing </w:t>
      </w:r>
      <w:r w:rsidRPr="00D22B3A">
        <w:rPr>
          <w:rStyle w:val="Emphasis"/>
        </w:rPr>
        <w:t>free concessions</w:t>
      </w:r>
      <w:r w:rsidRPr="00D22B3A">
        <w:rPr>
          <w:rStyle w:val="StyleUnderline"/>
        </w:rPr>
        <w:t xml:space="preserve"> to Moscow last week by ruling out </w:t>
      </w:r>
      <w:r w:rsidRPr="00D22B3A">
        <w:rPr>
          <w:rStyle w:val="Emphasis"/>
        </w:rPr>
        <w:t>NATO membership</w:t>
      </w:r>
      <w:r w:rsidRPr="00D22B3A">
        <w:rPr>
          <w:rStyle w:val="StyleUnderline"/>
        </w:rPr>
        <w:t xml:space="preserve"> for </w:t>
      </w:r>
      <w:r w:rsidRPr="00D22B3A">
        <w:rPr>
          <w:rStyle w:val="Emphasis"/>
        </w:rPr>
        <w:t>Ukraine</w:t>
      </w:r>
      <w:r w:rsidRPr="00D22B3A">
        <w:rPr>
          <w:sz w:val="16"/>
        </w:rPr>
        <w:t xml:space="preserve"> and saying it was an illusion for Kyiv to believe it could win back the 20% of its territory now under Russian control. Some critics condemned Trump for what they said amounted to appeasement.</w:t>
      </w:r>
    </w:p>
    <w:p w14:paraId="0E05A24E" w14:textId="77777777" w:rsidR="004102A4" w:rsidRPr="00D22B3A" w:rsidRDefault="004102A4" w:rsidP="004102A4">
      <w:pPr>
        <w:rPr>
          <w:sz w:val="16"/>
        </w:rPr>
      </w:pPr>
      <w:r w:rsidRPr="00D22B3A">
        <w:rPr>
          <w:sz w:val="16"/>
        </w:rPr>
        <w:t xml:space="preserve">But </w:t>
      </w:r>
      <w:r w:rsidRPr="00D22B3A">
        <w:rPr>
          <w:rStyle w:val="StyleUnderline"/>
        </w:rPr>
        <w:t xml:space="preserve">Trump went </w:t>
      </w:r>
      <w:r w:rsidRPr="00D22B3A">
        <w:rPr>
          <w:rStyle w:val="Emphasis"/>
        </w:rPr>
        <w:t>even further</w:t>
      </w:r>
      <w:r w:rsidRPr="00D22B3A">
        <w:rPr>
          <w:sz w:val="16"/>
        </w:rPr>
        <w:t xml:space="preserve"> when he told reporters, without explanation, </w:t>
      </w:r>
      <w:r w:rsidRPr="00D22B3A">
        <w:rPr>
          <w:rStyle w:val="StyleUnderline"/>
        </w:rPr>
        <w:t>that Ukraine</w:t>
      </w:r>
      <w:r w:rsidRPr="00D22B3A">
        <w:rPr>
          <w:sz w:val="16"/>
        </w:rPr>
        <w:t xml:space="preserve"> "</w:t>
      </w:r>
      <w:r w:rsidRPr="00D22B3A">
        <w:rPr>
          <w:rStyle w:val="StyleUnderline"/>
        </w:rPr>
        <w:t xml:space="preserve">should have </w:t>
      </w:r>
      <w:r w:rsidRPr="00D22B3A">
        <w:rPr>
          <w:rStyle w:val="Emphasis"/>
        </w:rPr>
        <w:t>never started</w:t>
      </w:r>
      <w:r w:rsidRPr="00D22B3A">
        <w:rPr>
          <w:sz w:val="16"/>
        </w:rPr>
        <w:t xml:space="preserve">" </w:t>
      </w:r>
      <w:r w:rsidRPr="00D22B3A">
        <w:rPr>
          <w:rStyle w:val="StyleUnderline"/>
        </w:rPr>
        <w:t>the war</w:t>
      </w:r>
      <w:r w:rsidRPr="00D22B3A">
        <w:rPr>
          <w:sz w:val="16"/>
        </w:rPr>
        <w:t xml:space="preserve">, </w:t>
      </w:r>
      <w:r w:rsidRPr="00D22B3A">
        <w:rPr>
          <w:rStyle w:val="StyleUnderline"/>
        </w:rPr>
        <w:t xml:space="preserve">which began with Russia's 2022 full-scale invasion that the U.S. and other Western nations said was </w:t>
      </w:r>
      <w:r w:rsidRPr="00D22B3A">
        <w:rPr>
          <w:rStyle w:val="Emphasis"/>
        </w:rPr>
        <w:t>unprovoked</w:t>
      </w:r>
      <w:r w:rsidRPr="00D22B3A">
        <w:rPr>
          <w:sz w:val="16"/>
        </w:rPr>
        <w:t>.</w:t>
      </w:r>
    </w:p>
    <w:p w14:paraId="093034D3" w14:textId="77777777" w:rsidR="004102A4" w:rsidRPr="00D22B3A" w:rsidRDefault="004102A4" w:rsidP="004102A4">
      <w:pPr>
        <w:rPr>
          <w:sz w:val="16"/>
        </w:rPr>
      </w:pPr>
      <w:r w:rsidRPr="00D22B3A">
        <w:rPr>
          <w:sz w:val="16"/>
        </w:rPr>
        <w:t>Then, on Wednesday, responding to Zelenskiy saying Trump was living in a Russian disinformation bubble, the president cast doubt on Zelenskiy's democratic credentials in a social media post, warning that he had better secure a peace fast or he would have no country left. Zelenskiy's elected term was supposed to end in 2024 but a vote has been delayed by martial law imposed in response to Russia's invasion.</w:t>
      </w:r>
    </w:p>
    <w:p w14:paraId="196735C2" w14:textId="77777777" w:rsidR="004102A4" w:rsidRPr="00D22B3A" w:rsidRDefault="004102A4" w:rsidP="004102A4">
      <w:pPr>
        <w:rPr>
          <w:sz w:val="16"/>
        </w:rPr>
      </w:pPr>
      <w:r w:rsidRPr="00D22B3A">
        <w:rPr>
          <w:sz w:val="16"/>
        </w:rPr>
        <w:t>MAJOR PLAYERS EXCLUDED</w:t>
      </w:r>
    </w:p>
    <w:p w14:paraId="2786024F" w14:textId="77777777" w:rsidR="004102A4" w:rsidRPr="00D22B3A" w:rsidRDefault="004102A4" w:rsidP="004102A4">
      <w:pPr>
        <w:rPr>
          <w:sz w:val="16"/>
        </w:rPr>
      </w:pPr>
      <w:r w:rsidRPr="00D22B3A">
        <w:rPr>
          <w:rStyle w:val="StyleUnderline"/>
        </w:rPr>
        <w:t xml:space="preserve">Ukraine's </w:t>
      </w:r>
      <w:r w:rsidRPr="00D22B3A">
        <w:rPr>
          <w:rStyle w:val="Emphasis"/>
        </w:rPr>
        <w:t>exclusion</w:t>
      </w:r>
      <w:r w:rsidRPr="00D22B3A">
        <w:rPr>
          <w:rStyle w:val="StyleUnderline"/>
        </w:rPr>
        <w:t xml:space="preserve"> from Tuesday's meeting marked a </w:t>
      </w:r>
      <w:r w:rsidRPr="00D22B3A">
        <w:rPr>
          <w:rStyle w:val="Emphasis"/>
        </w:rPr>
        <w:t>sharp departure</w:t>
      </w:r>
      <w:r w:rsidRPr="00D22B3A">
        <w:rPr>
          <w:rStyle w:val="StyleUnderline"/>
        </w:rPr>
        <w:t xml:space="preserve"> from Biden and </w:t>
      </w:r>
      <w:r w:rsidRPr="00D22B3A">
        <w:rPr>
          <w:rStyle w:val="Emphasis"/>
        </w:rPr>
        <w:t>NATO's mantra</w:t>
      </w:r>
      <w:r w:rsidRPr="00D22B3A">
        <w:rPr>
          <w:sz w:val="16"/>
        </w:rPr>
        <w:t xml:space="preserve"> of "nothing about Ukraine without Ukraine." Kyiv has said it will not accept any deal imposed without its consent.</w:t>
      </w:r>
    </w:p>
    <w:p w14:paraId="5B135854" w14:textId="77777777" w:rsidR="004102A4" w:rsidRPr="00D22B3A" w:rsidRDefault="004102A4" w:rsidP="004102A4">
      <w:pPr>
        <w:rPr>
          <w:sz w:val="16"/>
        </w:rPr>
      </w:pPr>
      <w:r w:rsidRPr="00D22B3A">
        <w:rPr>
          <w:rStyle w:val="StyleUnderline"/>
        </w:rPr>
        <w:t xml:space="preserve">And the absence of European representatives added to </w:t>
      </w:r>
      <w:r w:rsidRPr="00D22B3A">
        <w:rPr>
          <w:rStyle w:val="Emphasis"/>
        </w:rPr>
        <w:t>U.S. allies' anxieties</w:t>
      </w:r>
      <w:r w:rsidRPr="00D22B3A">
        <w:rPr>
          <w:sz w:val="16"/>
        </w:rPr>
        <w:t xml:space="preserve"> about whether Trump might be willing to give up too much for little from Putin.</w:t>
      </w:r>
    </w:p>
    <w:p w14:paraId="1030813C" w14:textId="77777777" w:rsidR="004102A4" w:rsidRPr="00D22B3A" w:rsidRDefault="004102A4" w:rsidP="004102A4">
      <w:pPr>
        <w:rPr>
          <w:sz w:val="16"/>
        </w:rPr>
      </w:pPr>
      <w:r w:rsidRPr="00D22B3A">
        <w:rPr>
          <w:sz w:val="16"/>
        </w:rPr>
        <w:t>That helped spur European governments to discuss the possibility of contributing peacekeepers to back any deal on Ukraine. But Russian Foreign Minister Sergei Lavrov said Moscow would not accept NATO troops in Ukraine.</w:t>
      </w:r>
    </w:p>
    <w:p w14:paraId="2FDA91CC" w14:textId="77777777" w:rsidR="004102A4" w:rsidRPr="00D22B3A" w:rsidRDefault="004102A4" w:rsidP="004102A4">
      <w:pPr>
        <w:rPr>
          <w:sz w:val="16"/>
        </w:rPr>
      </w:pPr>
      <w:r w:rsidRPr="00D22B3A">
        <w:rPr>
          <w:sz w:val="16"/>
        </w:rPr>
        <w:t>There was no immediate sign that Russian officials had offered any concessions in Tuesday's meeting.</w:t>
      </w:r>
    </w:p>
    <w:p w14:paraId="6F17FF05" w14:textId="77777777" w:rsidR="004102A4" w:rsidRPr="00D22B3A" w:rsidRDefault="004102A4" w:rsidP="004102A4">
      <w:pPr>
        <w:rPr>
          <w:sz w:val="16"/>
        </w:rPr>
      </w:pPr>
      <w:r w:rsidRPr="00D22B3A">
        <w:rPr>
          <w:sz w:val="16"/>
        </w:rPr>
        <w:t>The encounter saw Lavrov and Kremlin foreign policy aide Yuri Ushakov - two veterans who have spent a combined 34 years in their current roles - negotiate with three Trump aides in their first month on the job - Secretary of State Marco Rubio, national security adviser Mike Waltz and Trump envoy Steve Witkoff.</w:t>
      </w:r>
    </w:p>
    <w:p w14:paraId="069F60B3" w14:textId="77777777" w:rsidR="004102A4" w:rsidRPr="00D22B3A" w:rsidRDefault="004102A4" w:rsidP="004102A4">
      <w:pPr>
        <w:rPr>
          <w:sz w:val="16"/>
        </w:rPr>
      </w:pPr>
      <w:r w:rsidRPr="00D22B3A">
        <w:rPr>
          <w:sz w:val="16"/>
        </w:rPr>
        <w:t>"The American team has almost no experience in high-level international negotiation, no regional expertise on Ukraine and Russia, and no relevant foreign language knowledge," Timothy Snyder, a Yale University professor and Russia expert, wrote on X. "Not true of the Russians, to put it mildly."</w:t>
      </w:r>
    </w:p>
    <w:p w14:paraId="2B4D6C80" w14:textId="77777777" w:rsidR="004102A4" w:rsidRPr="00D22B3A" w:rsidRDefault="004102A4" w:rsidP="004102A4">
      <w:pPr>
        <w:rPr>
          <w:sz w:val="16"/>
        </w:rPr>
      </w:pPr>
      <w:r w:rsidRPr="00D22B3A">
        <w:rPr>
          <w:sz w:val="16"/>
        </w:rPr>
        <w:t>Bruen described it as "amateur hour" for Trump's national security apparatus.</w:t>
      </w:r>
    </w:p>
    <w:p w14:paraId="54482A30" w14:textId="77777777" w:rsidR="004102A4" w:rsidRPr="00D22B3A" w:rsidRDefault="004102A4" w:rsidP="004102A4">
      <w:pPr>
        <w:rPr>
          <w:sz w:val="16"/>
        </w:rPr>
      </w:pPr>
      <w:r w:rsidRPr="00D22B3A">
        <w:rPr>
          <w:sz w:val="16"/>
        </w:rPr>
        <w:t>A Trump administration official said Washington could not help foster a lasting peace with the same lack of engagement that has allowed the death and destruction in Ukraine to continue.</w:t>
      </w:r>
    </w:p>
    <w:p w14:paraId="6F875C69" w14:textId="77777777" w:rsidR="004102A4" w:rsidRPr="00D22B3A" w:rsidRDefault="004102A4" w:rsidP="004102A4">
      <w:pPr>
        <w:rPr>
          <w:sz w:val="16"/>
        </w:rPr>
      </w:pPr>
      <w:r w:rsidRPr="00D22B3A">
        <w:rPr>
          <w:sz w:val="16"/>
        </w:rPr>
        <w:t>"President Trump has built a strong team that is already demonstrating his peace through strength agenda in action," said Brian Hughes, spokesman for the White House National Security Council.</w:t>
      </w:r>
    </w:p>
    <w:p w14:paraId="36F11458" w14:textId="77777777" w:rsidR="004102A4" w:rsidRPr="00D22B3A" w:rsidRDefault="004102A4" w:rsidP="004102A4">
      <w:pPr>
        <w:rPr>
          <w:sz w:val="16"/>
        </w:rPr>
      </w:pPr>
      <w:r w:rsidRPr="00D22B3A">
        <w:rPr>
          <w:sz w:val="16"/>
        </w:rPr>
        <w:t>Trump said on Tuesday he was more confident after the talks and he would probably meet with Putin before the end of the month. He has praised Putin in the past and commended him for a conciliatory attitude after their phone call last week.</w:t>
      </w:r>
    </w:p>
    <w:p w14:paraId="59A63288" w14:textId="77777777" w:rsidR="004102A4" w:rsidRPr="00D22B3A" w:rsidRDefault="004102A4" w:rsidP="004102A4">
      <w:pPr>
        <w:rPr>
          <w:sz w:val="16"/>
        </w:rPr>
      </w:pPr>
      <w:r w:rsidRPr="00D22B3A">
        <w:rPr>
          <w:sz w:val="16"/>
        </w:rPr>
        <w:t>Speaking to reporters in Palm Beach, Florida, Trump brushed aside Ukraine's concern about being left out of the meeting and said Kyiv should have entered talks much earlier.</w:t>
      </w:r>
    </w:p>
    <w:p w14:paraId="57ED7EF2" w14:textId="77777777" w:rsidR="004102A4" w:rsidRPr="00D22B3A" w:rsidRDefault="004102A4" w:rsidP="004102A4">
      <w:pPr>
        <w:rPr>
          <w:sz w:val="16"/>
        </w:rPr>
      </w:pPr>
      <w:r w:rsidRPr="00D22B3A">
        <w:rPr>
          <w:sz w:val="16"/>
        </w:rPr>
        <w:t>Rubio said earlier that no one was being frozen out and any solution must be acceptable to all parties. But there was no immediate word on how Ukraine might be allowed to join.</w:t>
      </w:r>
    </w:p>
    <w:p w14:paraId="4D2BE733" w14:textId="77777777" w:rsidR="004102A4" w:rsidRPr="00D22B3A" w:rsidRDefault="004102A4" w:rsidP="004102A4">
      <w:pPr>
        <w:rPr>
          <w:sz w:val="16"/>
        </w:rPr>
      </w:pPr>
      <w:r w:rsidRPr="00D22B3A">
        <w:rPr>
          <w:sz w:val="16"/>
        </w:rPr>
        <w:t>Zelenskiy postponed a visit to Saudi Arabia planned for Wednesday because of what sources familiar with the matter said was to avoid giving "legitimacy" to the U.S.-Russia talks.</w:t>
      </w:r>
    </w:p>
    <w:p w14:paraId="28516ED7" w14:textId="77777777" w:rsidR="004102A4" w:rsidRPr="00D22B3A" w:rsidRDefault="004102A4" w:rsidP="004102A4">
      <w:pPr>
        <w:rPr>
          <w:sz w:val="16"/>
        </w:rPr>
      </w:pPr>
      <w:r w:rsidRPr="00D22B3A">
        <w:rPr>
          <w:sz w:val="16"/>
        </w:rPr>
        <w:t>He drew the Trump administration's ire last weekend when he said a draft minerals deal with Washington did not contain the security provisions that Kyiv needed.</w:t>
      </w:r>
    </w:p>
    <w:p w14:paraId="5715E361" w14:textId="77777777" w:rsidR="004102A4" w:rsidRPr="00D22B3A" w:rsidRDefault="004102A4" w:rsidP="004102A4">
      <w:pPr>
        <w:rPr>
          <w:sz w:val="16"/>
        </w:rPr>
      </w:pPr>
      <w:r w:rsidRPr="00D22B3A">
        <w:rPr>
          <w:sz w:val="16"/>
        </w:rPr>
        <w:t>Three sources said the U.S. had proposed taking ownership of 50% of Ukraine's critical minerals, apparently in compensation for vital U.S. military aid, a demand some Trump critics have likened to extortion.</w:t>
      </w:r>
    </w:p>
    <w:p w14:paraId="7DC0DFB2" w14:textId="77777777" w:rsidR="004102A4" w:rsidRPr="00D22B3A" w:rsidRDefault="004102A4" w:rsidP="004102A4">
      <w:pPr>
        <w:rPr>
          <w:sz w:val="16"/>
        </w:rPr>
      </w:pPr>
      <w:r w:rsidRPr="00D22B3A">
        <w:rPr>
          <w:sz w:val="16"/>
        </w:rPr>
        <w:t>'RUSSIA WON ROUND ONE'</w:t>
      </w:r>
    </w:p>
    <w:p w14:paraId="6B52993C" w14:textId="77777777" w:rsidR="004102A4" w:rsidRPr="00D22B3A" w:rsidRDefault="004102A4" w:rsidP="004102A4">
      <w:pPr>
        <w:rPr>
          <w:sz w:val="16"/>
        </w:rPr>
      </w:pPr>
      <w:r w:rsidRPr="00D22B3A">
        <w:rPr>
          <w:sz w:val="16"/>
        </w:rPr>
        <w:t>Emma Ashford, senior fellow at Stimson Center think tank in Washington, said the Trump administration may have been justified in keeping the talks limited for now.</w:t>
      </w:r>
    </w:p>
    <w:p w14:paraId="5ACD9073" w14:textId="77777777" w:rsidR="004102A4" w:rsidRPr="00D22B3A" w:rsidRDefault="004102A4" w:rsidP="004102A4">
      <w:pPr>
        <w:rPr>
          <w:sz w:val="16"/>
        </w:rPr>
      </w:pPr>
      <w:r w:rsidRPr="00D22B3A">
        <w:rPr>
          <w:sz w:val="16"/>
        </w:rPr>
        <w:t>"It's certainly not ideal that Ukraine was not in the room, though I believe they'll be at future such meetings," she said. "But the administration is probably right that including a variety of European partners in the room might make for too many voices and make any progress more difficult."</w:t>
      </w:r>
    </w:p>
    <w:p w14:paraId="1B2B7D25" w14:textId="77777777" w:rsidR="004102A4" w:rsidRPr="00D22B3A" w:rsidRDefault="004102A4" w:rsidP="004102A4">
      <w:pPr>
        <w:rPr>
          <w:sz w:val="16"/>
        </w:rPr>
      </w:pPr>
      <w:r w:rsidRPr="00D22B3A">
        <w:rPr>
          <w:sz w:val="16"/>
        </w:rPr>
        <w:t xml:space="preserve">Still, Democrat Jake Auchincloss, who is a co-chair of the House of Representatives' Ukraine caucus, </w:t>
      </w:r>
      <w:r w:rsidRPr="00D22B3A">
        <w:rPr>
          <w:rStyle w:val="StyleUnderline"/>
        </w:rPr>
        <w:t xml:space="preserve">said Russia had </w:t>
      </w:r>
      <w:r w:rsidRPr="00D22B3A">
        <w:rPr>
          <w:rStyle w:val="Emphasis"/>
        </w:rPr>
        <w:t>won round one</w:t>
      </w:r>
      <w:r w:rsidRPr="00D22B3A">
        <w:rPr>
          <w:sz w:val="16"/>
        </w:rPr>
        <w:t>.</w:t>
      </w:r>
    </w:p>
    <w:p w14:paraId="6E6CC776" w14:textId="77777777" w:rsidR="004102A4" w:rsidRDefault="004102A4" w:rsidP="004102A4">
      <w:pPr>
        <w:rPr>
          <w:sz w:val="16"/>
        </w:rPr>
      </w:pPr>
      <w:r w:rsidRPr="00D22B3A">
        <w:rPr>
          <w:sz w:val="16"/>
        </w:rPr>
        <w:t>"</w:t>
      </w:r>
      <w:r w:rsidRPr="00D22B3A">
        <w:rPr>
          <w:rStyle w:val="StyleUnderline"/>
        </w:rPr>
        <w:t xml:space="preserve">The Kremlin has been </w:t>
      </w:r>
      <w:r w:rsidRPr="00D22B3A">
        <w:rPr>
          <w:rStyle w:val="Emphasis"/>
        </w:rPr>
        <w:t>normalized</w:t>
      </w:r>
      <w:r w:rsidRPr="00D22B3A">
        <w:rPr>
          <w:rStyle w:val="StyleUnderline"/>
        </w:rPr>
        <w:t xml:space="preserve"> in bilateral diplomacy that </w:t>
      </w:r>
      <w:r w:rsidRPr="00D22B3A">
        <w:rPr>
          <w:rStyle w:val="Emphasis"/>
        </w:rPr>
        <w:t>excludes</w:t>
      </w:r>
      <w:r w:rsidRPr="00D22B3A">
        <w:rPr>
          <w:rStyle w:val="StyleUnderline"/>
        </w:rPr>
        <w:t xml:space="preserve"> Ukraine and </w:t>
      </w:r>
      <w:r w:rsidRPr="00D22B3A">
        <w:rPr>
          <w:rStyle w:val="Emphasis"/>
        </w:rPr>
        <w:t>NATO</w:t>
      </w:r>
      <w:r w:rsidRPr="00D22B3A">
        <w:rPr>
          <w:sz w:val="16"/>
        </w:rPr>
        <w:t xml:space="preserve"> and they gave up nothing to get that," he told Reuters. </w:t>
      </w:r>
    </w:p>
    <w:p w14:paraId="5E2CDD98" w14:textId="77777777" w:rsidR="004102A4" w:rsidRDefault="004102A4" w:rsidP="004102A4">
      <w:pPr>
        <w:rPr>
          <w:sz w:val="16"/>
        </w:rPr>
      </w:pPr>
    </w:p>
    <w:p w14:paraId="7A3E076D" w14:textId="77777777" w:rsidR="004102A4" w:rsidRDefault="004102A4" w:rsidP="004102A4">
      <w:pPr>
        <w:pStyle w:val="Heading4"/>
      </w:pPr>
      <w:r>
        <w:t>Greenland thumps unity.</w:t>
      </w:r>
    </w:p>
    <w:p w14:paraId="38AFE06D" w14:textId="77777777" w:rsidR="004102A4" w:rsidRPr="00326D56" w:rsidRDefault="004102A4" w:rsidP="004102A4">
      <w:r w:rsidRPr="00326D56">
        <w:rPr>
          <w:rStyle w:val="Style13ptBold"/>
        </w:rPr>
        <w:t>Anwar ’25</w:t>
      </w:r>
      <w:r>
        <w:t xml:space="preserve"> [Tarique; July 14; Delhi-based journalist with over 14 years of experience, writes on internal security, human rights and strategic affairs; Z News, “Arctic Frontlines: How Russia, China And U.S. Are Fueling A New Cold War,” </w:t>
      </w:r>
      <w:r w:rsidRPr="00326D56">
        <w:t>https://zeenews.india.com/world/arctic-frontlines-how-russia-china-and-u-s-are-fueling-a-new-cold-war-2931425.html</w:t>
      </w:r>
      <w:r>
        <w:t>; Accessed 7.14.25]</w:t>
      </w:r>
    </w:p>
    <w:p w14:paraId="4E418AF1" w14:textId="77777777" w:rsidR="004102A4" w:rsidRDefault="004102A4" w:rsidP="004102A4">
      <w:r>
        <w:t xml:space="preserve">Greenland is still part of Denmark. </w:t>
      </w:r>
      <w:r w:rsidRPr="00326D56">
        <w:rPr>
          <w:rStyle w:val="StyleUnderline"/>
        </w:rPr>
        <w:t xml:space="preserve">When Trump floated the idea of buying it, </w:t>
      </w:r>
      <w:r w:rsidRPr="00326D56">
        <w:rPr>
          <w:rStyle w:val="Emphasis"/>
        </w:rPr>
        <w:t>outrage</w:t>
      </w:r>
      <w:r w:rsidRPr="00326D56">
        <w:rPr>
          <w:rStyle w:val="StyleUnderline"/>
        </w:rPr>
        <w:t xml:space="preserve"> rippled through </w:t>
      </w:r>
      <w:r w:rsidRPr="00326D56">
        <w:rPr>
          <w:rStyle w:val="Emphasis"/>
        </w:rPr>
        <w:t>Danish politics</w:t>
      </w:r>
      <w:r>
        <w:t xml:space="preserve">. Across the Atlantic, </w:t>
      </w:r>
      <w:r w:rsidRPr="00326D56">
        <w:rPr>
          <w:rStyle w:val="StyleUnderline"/>
        </w:rPr>
        <w:t xml:space="preserve">Canadians were </w:t>
      </w:r>
      <w:r w:rsidRPr="00326D56">
        <w:rPr>
          <w:rStyle w:val="Emphasis"/>
        </w:rPr>
        <w:t>equally</w:t>
      </w:r>
      <w:r w:rsidRPr="00326D56">
        <w:rPr>
          <w:rStyle w:val="StyleUnderline"/>
        </w:rPr>
        <w:t xml:space="preserve"> </w:t>
      </w:r>
      <w:r w:rsidRPr="00326D56">
        <w:rPr>
          <w:rStyle w:val="Emphasis"/>
        </w:rPr>
        <w:t>stunned</w:t>
      </w:r>
      <w:r w:rsidRPr="00326D56">
        <w:rPr>
          <w:rStyle w:val="StyleUnderline"/>
        </w:rPr>
        <w:t xml:space="preserve"> when Trump suggested their country could become </w:t>
      </w:r>
      <w:r w:rsidRPr="00326D56">
        <w:rPr>
          <w:rStyle w:val="Emphasis"/>
        </w:rPr>
        <w:t>America’s 51st state</w:t>
      </w:r>
      <w:r>
        <w:t>.</w:t>
      </w:r>
    </w:p>
    <w:p w14:paraId="437C151E" w14:textId="77777777" w:rsidR="004102A4" w:rsidRDefault="004102A4" w:rsidP="004102A4">
      <w:r>
        <w:t xml:space="preserve">In Europe, </w:t>
      </w:r>
      <w:r w:rsidRPr="00326D56">
        <w:rPr>
          <w:rStyle w:val="StyleUnderline"/>
        </w:rPr>
        <w:t xml:space="preserve">leaders now wonder that if NATO’s </w:t>
      </w:r>
      <w:r w:rsidRPr="00326D56">
        <w:rPr>
          <w:rStyle w:val="Emphasis"/>
        </w:rPr>
        <w:t>strongest member</w:t>
      </w:r>
      <w:r w:rsidRPr="00326D56">
        <w:rPr>
          <w:rStyle w:val="StyleUnderline"/>
        </w:rPr>
        <w:t xml:space="preserve"> stakes a claim on </w:t>
      </w:r>
      <w:r w:rsidRPr="00326D56">
        <w:rPr>
          <w:rStyle w:val="Emphasis"/>
        </w:rPr>
        <w:t>Greenland</w:t>
      </w:r>
      <w:r>
        <w:t xml:space="preserve">, </w:t>
      </w:r>
      <w:r w:rsidRPr="00326D56">
        <w:rPr>
          <w:rStyle w:val="StyleUnderline"/>
        </w:rPr>
        <w:t xml:space="preserve">how will the </w:t>
      </w:r>
      <w:r w:rsidRPr="00326D56">
        <w:rPr>
          <w:rStyle w:val="Emphasis"/>
        </w:rPr>
        <w:t>alliance react</w:t>
      </w:r>
      <w:r>
        <w:t xml:space="preserve">? What happens when a </w:t>
      </w:r>
      <w:r w:rsidRPr="00326D56">
        <w:rPr>
          <w:rStyle w:val="StyleUnderline"/>
        </w:rPr>
        <w:t xml:space="preserve">protective shield turns into a </w:t>
      </w:r>
      <w:r w:rsidRPr="00326D56">
        <w:rPr>
          <w:rStyle w:val="Emphasis"/>
        </w:rPr>
        <w:t>point</w:t>
      </w:r>
      <w:r w:rsidRPr="00326D56">
        <w:rPr>
          <w:rStyle w:val="StyleUnderline"/>
        </w:rPr>
        <w:t xml:space="preserve"> of </w:t>
      </w:r>
      <w:r w:rsidRPr="00326D56">
        <w:rPr>
          <w:rStyle w:val="Emphasis"/>
        </w:rPr>
        <w:t>pressure</w:t>
      </w:r>
      <w:r w:rsidRPr="00326D56">
        <w:t xml:space="preserve">? </w:t>
      </w:r>
    </w:p>
    <w:p w14:paraId="41D07F84" w14:textId="78A6DE6C" w:rsidR="00F7026D" w:rsidRDefault="00F7026D" w:rsidP="00F7026D">
      <w:pPr>
        <w:pStyle w:val="Heading3"/>
      </w:pPr>
      <w:r>
        <w:t>U---Alliances---2AC</w:t>
      </w:r>
    </w:p>
    <w:p w14:paraId="5B601509" w14:textId="77777777" w:rsidR="00F7026D" w:rsidRDefault="00F7026D" w:rsidP="00F7026D">
      <w:pPr>
        <w:pStyle w:val="Heading4"/>
      </w:pPr>
      <w:r>
        <w:t xml:space="preserve">Alliance commitments are </w:t>
      </w:r>
      <w:r>
        <w:rPr>
          <w:u w:val="single"/>
        </w:rPr>
        <w:t>dead</w:t>
      </w:r>
      <w:r>
        <w:t>.</w:t>
      </w:r>
    </w:p>
    <w:p w14:paraId="1013EF3C" w14:textId="77777777" w:rsidR="00F7026D" w:rsidRPr="00265672" w:rsidRDefault="00F7026D" w:rsidP="00F7026D">
      <w:r w:rsidRPr="00265672">
        <w:rPr>
          <w:rStyle w:val="Style13ptBold"/>
        </w:rPr>
        <w:t>Wolfstahl et al. 25</w:t>
      </w:r>
      <w:r>
        <w:t>, Jon Wolfstahl, Director of Global Risk at the Federation of American Scientists, former Special Assistant to President of the United States Barack Obama for National Security Affairs; Hans Kristensen, Director of the Nuclear Information Project at the Federation of American Scientists; Matt Korda, Associate Director for the Nuclear Information Project at the Federation of American Scientists, “What’s Making Some Countries Daydream About Nukes Again?”, The Washington Post, 06-29-2025, accessed 07-16-2025, ProQuest, DG</w:t>
      </w:r>
    </w:p>
    <w:p w14:paraId="67CD9907" w14:textId="77777777" w:rsidR="00F7026D" w:rsidRPr="00265672" w:rsidRDefault="00F7026D" w:rsidP="00F7026D">
      <w:pPr>
        <w:rPr>
          <w:sz w:val="16"/>
        </w:rPr>
      </w:pPr>
      <w:r w:rsidRPr="00265672">
        <w:rPr>
          <w:sz w:val="16"/>
        </w:rPr>
        <w:t xml:space="preserve">One factor that has slowed the spread of </w:t>
      </w:r>
      <w:r w:rsidRPr="00265672">
        <w:rPr>
          <w:rStyle w:val="StyleUnderline"/>
        </w:rPr>
        <w:t xml:space="preserve">nuclear weapons </w:t>
      </w:r>
      <w:r w:rsidRPr="00265672">
        <w:rPr>
          <w:sz w:val="16"/>
        </w:rPr>
        <w:t xml:space="preserve">for eight decades is that they </w:t>
      </w:r>
      <w:r w:rsidRPr="00265672">
        <w:rPr>
          <w:rStyle w:val="StyleUnderline"/>
        </w:rPr>
        <w:t>remain expensive and challenging to build</w:t>
      </w:r>
      <w:r w:rsidRPr="00265672">
        <w:rPr>
          <w:sz w:val="16"/>
        </w:rPr>
        <w:t xml:space="preserve"> - </w:t>
      </w:r>
      <w:r w:rsidRPr="00265672">
        <w:rPr>
          <w:rStyle w:val="StyleUnderline"/>
        </w:rPr>
        <w:t>and</w:t>
      </w:r>
      <w:r w:rsidRPr="00265672">
        <w:rPr>
          <w:sz w:val="16"/>
        </w:rPr>
        <w:t xml:space="preserve"> the nation doing so </w:t>
      </w:r>
      <w:r w:rsidRPr="00265672">
        <w:rPr>
          <w:rStyle w:val="StyleUnderline"/>
        </w:rPr>
        <w:t xml:space="preserve">takes on new risks, including </w:t>
      </w:r>
      <w:r w:rsidRPr="00265672">
        <w:rPr>
          <w:rStyle w:val="Emphasis"/>
        </w:rPr>
        <w:t>accidents</w:t>
      </w:r>
      <w:r w:rsidRPr="00265672">
        <w:rPr>
          <w:rStyle w:val="StyleUnderline"/>
        </w:rPr>
        <w:t xml:space="preserve"> and </w:t>
      </w:r>
      <w:r w:rsidRPr="00265672">
        <w:rPr>
          <w:rStyle w:val="Emphasis"/>
        </w:rPr>
        <w:t>unwanted escalation</w:t>
      </w:r>
      <w:r w:rsidRPr="00265672">
        <w:rPr>
          <w:sz w:val="16"/>
        </w:rPr>
        <w:t>. One longtime government official has called this "nonproliferation inertia." Fortunately, it is not getting much easier to build an atomic bomb. Obtaining a supply of highly enriched uranium or plutonium is still a complex, costly and highly visible undertaking.</w:t>
      </w:r>
    </w:p>
    <w:p w14:paraId="58DE1889" w14:textId="06CF4FE4" w:rsidR="00F7026D" w:rsidRPr="00F7026D" w:rsidRDefault="00F7026D" w:rsidP="00F7026D">
      <w:pPr>
        <w:rPr>
          <w:sz w:val="16"/>
        </w:rPr>
      </w:pPr>
      <w:r w:rsidRPr="00265672">
        <w:rPr>
          <w:sz w:val="16"/>
        </w:rPr>
        <w:t xml:space="preserve">But, sadly, </w:t>
      </w:r>
      <w:r w:rsidRPr="00265672">
        <w:rPr>
          <w:rStyle w:val="StyleUnderline"/>
        </w:rPr>
        <w:t xml:space="preserve">it is getting easier to doubt the </w:t>
      </w:r>
      <w:r w:rsidRPr="00265672">
        <w:rPr>
          <w:rStyle w:val="Emphasis"/>
        </w:rPr>
        <w:t>U</w:t>
      </w:r>
      <w:r w:rsidRPr="00265672">
        <w:rPr>
          <w:rStyle w:val="StyleUnderline"/>
        </w:rPr>
        <w:t xml:space="preserve">nited </w:t>
      </w:r>
      <w:r w:rsidRPr="00265672">
        <w:rPr>
          <w:rStyle w:val="Emphasis"/>
        </w:rPr>
        <w:t>S</w:t>
      </w:r>
      <w:r w:rsidRPr="00265672">
        <w:rPr>
          <w:rStyle w:val="StyleUnderline"/>
        </w:rPr>
        <w:t xml:space="preserve">tates' commitment to defend allies that refrain from building their own nuclear weapons. Deterrence and reassurance depend on both </w:t>
      </w:r>
      <w:r w:rsidRPr="00265672">
        <w:rPr>
          <w:rStyle w:val="Emphasis"/>
        </w:rPr>
        <w:t>military capability and political credibility</w:t>
      </w:r>
      <w:r w:rsidRPr="00265672">
        <w:rPr>
          <w:sz w:val="16"/>
        </w:rPr>
        <w:t xml:space="preserve">. The credibility of a promise to protect is the fragile part of the calculus. Who among U.S. allies now being hit with massive tariffs on their exports or called "freeloaders" by Trump officials believes the United States will go to war in their defense should they face attack from Russia or China? Indeed, Trump has said that Russia can do "whatever the hell they want" to U.S. allies who don't spend what he deems enough on their own defense. In this environment, </w:t>
      </w:r>
      <w:r w:rsidRPr="00265672">
        <w:rPr>
          <w:rStyle w:val="StyleUnderline"/>
        </w:rPr>
        <w:t xml:space="preserve">it is </w:t>
      </w:r>
      <w:r w:rsidRPr="00265672">
        <w:rPr>
          <w:rStyle w:val="Emphasis"/>
        </w:rPr>
        <w:t>hard to see</w:t>
      </w:r>
      <w:r w:rsidRPr="00265672">
        <w:rPr>
          <w:rStyle w:val="StyleUnderline"/>
        </w:rPr>
        <w:t xml:space="preserve"> how U.S. allies and partners can have high confidence</w:t>
      </w:r>
      <w:r w:rsidRPr="00265672">
        <w:rPr>
          <w:sz w:val="16"/>
        </w:rPr>
        <w:t xml:space="preserve"> that </w:t>
      </w:r>
      <w:r w:rsidRPr="00265672">
        <w:rPr>
          <w:rStyle w:val="Emphasis"/>
        </w:rPr>
        <w:t>Trump might put Seattle at risk for Seoul, or Boston for Berlin</w:t>
      </w:r>
      <w:r w:rsidRPr="00265672">
        <w:rPr>
          <w:sz w:val="16"/>
        </w:rPr>
        <w:t xml:space="preserve">. And </w:t>
      </w:r>
      <w:r w:rsidRPr="00265672">
        <w:rPr>
          <w:rStyle w:val="StyleUnderline"/>
        </w:rPr>
        <w:t>one increasingly likely response to this growing unease is</w:t>
      </w:r>
      <w:r w:rsidRPr="00265672">
        <w:rPr>
          <w:sz w:val="16"/>
        </w:rPr>
        <w:t xml:space="preserve"> that </w:t>
      </w:r>
      <w:r w:rsidRPr="00265672">
        <w:rPr>
          <w:rStyle w:val="Emphasis"/>
        </w:rPr>
        <w:t>worst-case planning</w:t>
      </w:r>
      <w:r w:rsidRPr="00265672">
        <w:rPr>
          <w:sz w:val="16"/>
        </w:rPr>
        <w:t xml:space="preserve"> can take hold, </w:t>
      </w:r>
      <w:r w:rsidRPr="00265672">
        <w:rPr>
          <w:rStyle w:val="StyleUnderline"/>
        </w:rPr>
        <w:t>driving nations to seek safety by building their own nuclear weapons</w:t>
      </w:r>
      <w:r w:rsidRPr="00265672">
        <w:rPr>
          <w:sz w:val="16"/>
        </w:rPr>
        <w:t>.</w:t>
      </w:r>
    </w:p>
    <w:p w14:paraId="67969C86" w14:textId="79200259" w:rsidR="00F7026D" w:rsidRDefault="00F7026D" w:rsidP="00F7026D">
      <w:pPr>
        <w:pStyle w:val="Heading3"/>
      </w:pPr>
      <w:r>
        <w:t>U---Poland---2AC</w:t>
      </w:r>
    </w:p>
    <w:p w14:paraId="44A14DD7" w14:textId="77777777" w:rsidR="00F7026D" w:rsidRDefault="00F7026D" w:rsidP="00F7026D">
      <w:pPr>
        <w:pStyle w:val="Heading4"/>
      </w:pPr>
      <w:r>
        <w:t xml:space="preserve">Polish expectations will never match reality. </w:t>
      </w:r>
    </w:p>
    <w:p w14:paraId="7B3419C7" w14:textId="77777777" w:rsidR="00F7026D" w:rsidRPr="006023E1" w:rsidRDefault="00F7026D" w:rsidP="00F7026D">
      <w:r>
        <w:t xml:space="preserve">Stuart </w:t>
      </w:r>
      <w:r w:rsidRPr="006023E1">
        <w:rPr>
          <w:rStyle w:val="Style13ptBold"/>
        </w:rPr>
        <w:t>Dowell 25</w:t>
      </w:r>
      <w:r>
        <w:t>, Journalist and Polish English Translator, “Do You Really Truly Love Me, Poland Asks US?”, Central for European Policy Analysis, 02-20-2025, accessed 07-14-2025, https://cepa.org/article/do-you-really-truly-love-me-poland-asks-us, DG</w:t>
      </w:r>
    </w:p>
    <w:p w14:paraId="18CDDDFB" w14:textId="77777777" w:rsidR="00F7026D" w:rsidRPr="006023E1" w:rsidRDefault="00F7026D" w:rsidP="00F7026D">
      <w:pPr>
        <w:rPr>
          <w:sz w:val="16"/>
        </w:rPr>
      </w:pPr>
      <w:r w:rsidRPr="006023E1">
        <w:rPr>
          <w:sz w:val="16"/>
        </w:rPr>
        <w:t xml:space="preserve">US Secretary of Defense Pete </w:t>
      </w:r>
      <w:r w:rsidRPr="00C77F86">
        <w:rPr>
          <w:rStyle w:val="StyleUnderline"/>
        </w:rPr>
        <w:t>Hegseth arrived in Warsaw with sweet nothings, calling Poland a</w:t>
      </w:r>
      <w:r w:rsidRPr="006023E1">
        <w:rPr>
          <w:sz w:val="16"/>
        </w:rPr>
        <w:t xml:space="preserve"> “</w:t>
      </w:r>
      <w:r w:rsidRPr="00C77F86">
        <w:rPr>
          <w:rStyle w:val="StyleUnderline"/>
        </w:rPr>
        <w:t>model ally</w:t>
      </w:r>
      <w:r w:rsidRPr="006023E1">
        <w:rPr>
          <w:sz w:val="16"/>
        </w:rPr>
        <w:t xml:space="preserve">” </w:t>
      </w:r>
      <w:r w:rsidRPr="00C77F86">
        <w:rPr>
          <w:rStyle w:val="StyleUnderline"/>
        </w:rPr>
        <w:t>while praising its defense spending and loyalty</w:t>
      </w:r>
      <w:r w:rsidRPr="006023E1">
        <w:rPr>
          <w:sz w:val="16"/>
        </w:rPr>
        <w:t xml:space="preserve">. But beneath the flattery, the dynamic was familiar: </w:t>
      </w:r>
      <w:r w:rsidRPr="00C77F86">
        <w:rPr>
          <w:rStyle w:val="Emphasis"/>
        </w:rPr>
        <w:t>Poland wants real commitment while the US wants something much more casual</w:t>
      </w:r>
      <w:r w:rsidRPr="006023E1">
        <w:rPr>
          <w:sz w:val="16"/>
        </w:rPr>
        <w:t xml:space="preserve">. </w:t>
      </w:r>
    </w:p>
    <w:p w14:paraId="2CC9B53C" w14:textId="77777777" w:rsidR="00F7026D" w:rsidRPr="006023E1" w:rsidRDefault="00F7026D" w:rsidP="00F7026D">
      <w:pPr>
        <w:rPr>
          <w:sz w:val="16"/>
        </w:rPr>
      </w:pPr>
      <w:r w:rsidRPr="00C77F86">
        <w:rPr>
          <w:rStyle w:val="StyleUnderline"/>
        </w:rPr>
        <w:t xml:space="preserve">This has been Poland’s geopolitical problem, repeated </w:t>
      </w:r>
      <w:r w:rsidRPr="00C77F86">
        <w:rPr>
          <w:rStyle w:val="Emphasis"/>
        </w:rPr>
        <w:t>throughout history</w:t>
      </w:r>
      <w:r w:rsidRPr="006023E1">
        <w:rPr>
          <w:sz w:val="16"/>
        </w:rPr>
        <w:t xml:space="preserve"> — </w:t>
      </w:r>
      <w:r w:rsidRPr="00C77F86">
        <w:rPr>
          <w:rStyle w:val="StyleUnderline"/>
        </w:rPr>
        <w:t>its belief that loyalty, alliances, and playing by the rules will guarantee security</w:t>
      </w:r>
      <w:r w:rsidRPr="006023E1">
        <w:rPr>
          <w:sz w:val="16"/>
        </w:rPr>
        <w:t xml:space="preserve">. In 1939, Britain and France promised to stand by Poland against Germany. After 1989, </w:t>
      </w:r>
      <w:r w:rsidRPr="00C77F86">
        <w:rPr>
          <w:rStyle w:val="StyleUnderline"/>
        </w:rPr>
        <w:t>Poland bet everything on NATO and the EU as a permanent shield</w:t>
      </w:r>
      <w:r w:rsidRPr="006023E1">
        <w:rPr>
          <w:sz w:val="16"/>
        </w:rPr>
        <w:t xml:space="preserve">. And today, </w:t>
      </w:r>
      <w:r w:rsidRPr="00C77F86">
        <w:rPr>
          <w:rStyle w:val="StyleUnderline"/>
        </w:rPr>
        <w:t>after pouring billions into defense, hosting American troops, and backing Washington</w:t>
      </w:r>
      <w:r w:rsidRPr="006023E1">
        <w:rPr>
          <w:sz w:val="16"/>
        </w:rPr>
        <w:t xml:space="preserve"> at every turn, </w:t>
      </w:r>
      <w:r w:rsidRPr="00C77F86">
        <w:rPr>
          <w:rStyle w:val="Emphasis"/>
        </w:rPr>
        <w:t>Poland is once again looking for certainty</w:t>
      </w:r>
      <w:r w:rsidRPr="006023E1">
        <w:rPr>
          <w:sz w:val="16"/>
        </w:rPr>
        <w:t xml:space="preserve">. And once again, </w:t>
      </w:r>
      <w:r w:rsidRPr="00C77F86">
        <w:rPr>
          <w:rStyle w:val="StyleUnderline"/>
        </w:rPr>
        <w:t xml:space="preserve">it’s being breadcrumbed with reminders that in geopolitics, </w:t>
      </w:r>
      <w:r w:rsidRPr="00C77F86">
        <w:rPr>
          <w:rStyle w:val="Emphasis"/>
        </w:rPr>
        <w:t>commitment is conditional</w:t>
      </w:r>
      <w:r w:rsidRPr="006023E1">
        <w:rPr>
          <w:sz w:val="16"/>
        </w:rPr>
        <w:t xml:space="preserve">. </w:t>
      </w:r>
    </w:p>
    <w:p w14:paraId="513A8A79" w14:textId="77777777" w:rsidR="00F7026D" w:rsidRPr="006023E1" w:rsidRDefault="00F7026D" w:rsidP="00F7026D">
      <w:pPr>
        <w:rPr>
          <w:sz w:val="16"/>
        </w:rPr>
      </w:pPr>
      <w:r w:rsidRPr="006023E1">
        <w:rPr>
          <w:sz w:val="16"/>
        </w:rPr>
        <w:t xml:space="preserve">After a morning jog along Warsaw’s riverfront with US Marines, </w:t>
      </w:r>
      <w:r w:rsidRPr="00C77F86">
        <w:rPr>
          <w:rStyle w:val="StyleUnderline"/>
        </w:rPr>
        <w:t>Hegseth stopped short of ruling out a future reduction of NATO forces</w:t>
      </w:r>
      <w:r w:rsidRPr="006023E1">
        <w:rPr>
          <w:sz w:val="16"/>
        </w:rPr>
        <w:t xml:space="preserve"> in the region as part of potential negotiations with Russia. </w:t>
      </w:r>
    </w:p>
    <w:p w14:paraId="4DDF2F54" w14:textId="77777777" w:rsidR="00F7026D" w:rsidRPr="006023E1" w:rsidRDefault="00F7026D" w:rsidP="00F7026D">
      <w:pPr>
        <w:rPr>
          <w:sz w:val="16"/>
        </w:rPr>
      </w:pPr>
      <w:r w:rsidRPr="006023E1">
        <w:rPr>
          <w:sz w:val="16"/>
        </w:rPr>
        <w:t xml:space="preserve">Asked at a press briefing with Poland’s Defense Minister Władysław Kosiniak-Kamysz whether US forces in Poland were there to stay, </w:t>
      </w:r>
      <w:r w:rsidRPr="006023E1">
        <w:rPr>
          <w:rStyle w:val="StyleUnderline"/>
        </w:rPr>
        <w:t>Hegseth</w:t>
      </w:r>
      <w:r w:rsidRPr="006023E1">
        <w:rPr>
          <w:sz w:val="16"/>
        </w:rPr>
        <w:t xml:space="preserve"> deflected. He repeated the standard line about American forces being a deterrent to Russia. But he also </w:t>
      </w:r>
      <w:r w:rsidRPr="006023E1">
        <w:rPr>
          <w:rStyle w:val="StyleUnderline"/>
        </w:rPr>
        <w:t xml:space="preserve">warned that the </w:t>
      </w:r>
      <w:r w:rsidRPr="006023E1">
        <w:rPr>
          <w:rStyle w:val="Emphasis"/>
        </w:rPr>
        <w:t>future is uncertain</w:t>
      </w:r>
      <w:r w:rsidRPr="006023E1">
        <w:rPr>
          <w:rStyle w:val="StyleUnderline"/>
        </w:rPr>
        <w:t xml:space="preserve">, that </w:t>
      </w:r>
      <w:r w:rsidRPr="006023E1">
        <w:rPr>
          <w:rStyle w:val="Emphasis"/>
        </w:rPr>
        <w:t>nothing lasts forever</w:t>
      </w:r>
      <w:r w:rsidRPr="006023E1">
        <w:rPr>
          <w:sz w:val="16"/>
        </w:rPr>
        <w:t xml:space="preserve">, </w:t>
      </w:r>
      <w:r w:rsidRPr="006023E1">
        <w:rPr>
          <w:rStyle w:val="StyleUnderline"/>
        </w:rPr>
        <w:t>and that Europe should prepare to take more responsibility for its own security</w:t>
      </w:r>
      <w:r w:rsidRPr="006023E1">
        <w:rPr>
          <w:sz w:val="16"/>
        </w:rPr>
        <w:t>.</w:t>
      </w:r>
    </w:p>
    <w:p w14:paraId="06278E86" w14:textId="77777777" w:rsidR="00F7026D" w:rsidRPr="006023E1" w:rsidRDefault="00F7026D" w:rsidP="00F7026D">
      <w:pPr>
        <w:rPr>
          <w:sz w:val="16"/>
        </w:rPr>
      </w:pPr>
      <w:r w:rsidRPr="006023E1">
        <w:rPr>
          <w:rStyle w:val="StyleUnderline"/>
        </w:rPr>
        <w:t xml:space="preserve">For Poland, the lipstick perma-smile is </w:t>
      </w:r>
      <w:r w:rsidRPr="006023E1">
        <w:rPr>
          <w:rStyle w:val="Emphasis"/>
        </w:rPr>
        <w:t>getting harder to maintain</w:t>
      </w:r>
      <w:r w:rsidRPr="006023E1">
        <w:rPr>
          <w:rStyle w:val="StyleUnderline"/>
        </w:rPr>
        <w:t>. It is one of NATO’s biggest military spenders</w:t>
      </w:r>
      <w:r w:rsidRPr="006023E1">
        <w:rPr>
          <w:sz w:val="16"/>
        </w:rPr>
        <w:t xml:space="preserve">, dedicating nearly 5% of its GDP to defense, far exceeding the alliance’s 2% benchmark. </w:t>
      </w:r>
      <w:r w:rsidRPr="006023E1">
        <w:rPr>
          <w:rStyle w:val="StyleUnderline"/>
        </w:rPr>
        <w:t>It has</w:t>
      </w:r>
      <w:r w:rsidRPr="006023E1">
        <w:rPr>
          <w:sz w:val="16"/>
        </w:rPr>
        <w:t xml:space="preserve"> invested billions in US weapons, from F-35 fighter jets to Abrams tanks. It has hosted thousands of American troops, built infrastructure to support them, and </w:t>
      </w:r>
      <w:r w:rsidRPr="006023E1">
        <w:rPr>
          <w:rStyle w:val="StyleUnderline"/>
        </w:rPr>
        <w:t>done everything possible to make itself indispensable to Washington</w:t>
      </w:r>
      <w:r w:rsidRPr="006023E1">
        <w:rPr>
          <w:sz w:val="16"/>
        </w:rPr>
        <w:t xml:space="preserve">. </w:t>
      </w:r>
    </w:p>
    <w:p w14:paraId="36935876" w14:textId="77777777" w:rsidR="00F7026D" w:rsidRPr="006023E1" w:rsidRDefault="00F7026D" w:rsidP="00F7026D">
      <w:pPr>
        <w:rPr>
          <w:sz w:val="16"/>
        </w:rPr>
      </w:pPr>
      <w:r w:rsidRPr="006023E1">
        <w:rPr>
          <w:sz w:val="16"/>
        </w:rPr>
        <w:t xml:space="preserve">Right now, around </w:t>
      </w:r>
      <w:r w:rsidRPr="006023E1">
        <w:rPr>
          <w:rStyle w:val="StyleUnderline"/>
        </w:rPr>
        <w:t xml:space="preserve">10,000 US troops are stationed in Poland. A big presence but </w:t>
      </w:r>
      <w:r w:rsidRPr="006023E1">
        <w:rPr>
          <w:rStyle w:val="Emphasis"/>
        </w:rPr>
        <w:t>still rotational</w:t>
      </w:r>
      <w:r w:rsidRPr="006023E1">
        <w:rPr>
          <w:rStyle w:val="StyleUnderline"/>
        </w:rPr>
        <w:t>. Unlike Germany, where American forces have had a permanent base since the Cold War</w:t>
      </w:r>
      <w:r w:rsidRPr="006023E1">
        <w:rPr>
          <w:sz w:val="16"/>
        </w:rPr>
        <w:t>, Washington has never given Poland the same status.</w:t>
      </w:r>
    </w:p>
    <w:p w14:paraId="4DB58008" w14:textId="77777777" w:rsidR="00F7026D" w:rsidRPr="006023E1" w:rsidRDefault="00F7026D" w:rsidP="00F7026D">
      <w:pPr>
        <w:rPr>
          <w:sz w:val="16"/>
        </w:rPr>
      </w:pPr>
      <w:r w:rsidRPr="006023E1">
        <w:rPr>
          <w:sz w:val="16"/>
        </w:rPr>
        <w:t>The Enhanced Defense Cooperation Agreement (</w:t>
      </w:r>
      <w:r w:rsidRPr="006023E1">
        <w:rPr>
          <w:rStyle w:val="StyleUnderline"/>
        </w:rPr>
        <w:t>EDCA</w:t>
      </w:r>
      <w:r w:rsidRPr="006023E1">
        <w:rPr>
          <w:sz w:val="16"/>
        </w:rPr>
        <w:t xml:space="preserve">), signed in 2020, was supposed to be a milestone. It allowed the expansion of US military infrastructure, including storage facilities, logistics hubs, and training sites. But it </w:t>
      </w:r>
      <w:r w:rsidRPr="006023E1">
        <w:rPr>
          <w:rStyle w:val="StyleUnderline"/>
        </w:rPr>
        <w:t>didn’t offer a permanent base</w:t>
      </w:r>
      <w:r w:rsidRPr="006023E1">
        <w:rPr>
          <w:sz w:val="16"/>
        </w:rPr>
        <w:t xml:space="preserve">. Instead, </w:t>
      </w:r>
      <w:r w:rsidRPr="006023E1">
        <w:rPr>
          <w:rStyle w:val="StyleUnderline"/>
        </w:rPr>
        <w:t xml:space="preserve">it reinforced the idea that the US would </w:t>
      </w:r>
      <w:r w:rsidRPr="006023E1">
        <w:rPr>
          <w:rStyle w:val="Emphasis"/>
        </w:rPr>
        <w:t>come and go as needed</w:t>
      </w:r>
      <w:r w:rsidRPr="006023E1">
        <w:rPr>
          <w:sz w:val="16"/>
        </w:rPr>
        <w:t xml:space="preserve">, </w:t>
      </w:r>
      <w:r w:rsidRPr="006023E1">
        <w:rPr>
          <w:rStyle w:val="StyleUnderline"/>
        </w:rPr>
        <w:t>with Poland picking up</w:t>
      </w:r>
      <w:r w:rsidRPr="006023E1">
        <w:rPr>
          <w:sz w:val="16"/>
        </w:rPr>
        <w:t xml:space="preserve"> much of </w:t>
      </w:r>
      <w:r w:rsidRPr="006023E1">
        <w:rPr>
          <w:rStyle w:val="StyleUnderline"/>
        </w:rPr>
        <w:t>the cost</w:t>
      </w:r>
      <w:r w:rsidRPr="006023E1">
        <w:rPr>
          <w:sz w:val="16"/>
        </w:rPr>
        <w:t>.</w:t>
      </w:r>
    </w:p>
    <w:p w14:paraId="46FD9297" w14:textId="77777777" w:rsidR="00F7026D" w:rsidRPr="006023E1" w:rsidRDefault="00F7026D" w:rsidP="00F7026D">
      <w:pPr>
        <w:rPr>
          <w:sz w:val="16"/>
        </w:rPr>
      </w:pPr>
      <w:r w:rsidRPr="006023E1">
        <w:rPr>
          <w:sz w:val="16"/>
        </w:rPr>
        <w:t xml:space="preserve">The centerpiece of this setup is Camp Kościuszko in Poznań, home to the US Army’s V Corps forward command. Officially, this is the nerve center for US ground forces in Europe. In reality, it’s a small command post, not the full-scale headquarters Poland had hoped for. Then there’s the </w:t>
      </w:r>
      <w:r w:rsidRPr="006023E1">
        <w:rPr>
          <w:rStyle w:val="StyleUnderline"/>
        </w:rPr>
        <w:t>Aegis Ashore</w:t>
      </w:r>
      <w:r w:rsidRPr="006023E1">
        <w:rPr>
          <w:sz w:val="16"/>
        </w:rPr>
        <w:t xml:space="preserve"> missile defense site in Redzikowo, operational since 2024. Poland points to it as proof of America’s long-term commitment. But the system </w:t>
      </w:r>
      <w:r w:rsidRPr="006023E1">
        <w:rPr>
          <w:rStyle w:val="StyleUnderline"/>
        </w:rPr>
        <w:t>was built to counter threats from Iran, not Russia</w:t>
      </w:r>
      <w:r w:rsidRPr="006023E1">
        <w:rPr>
          <w:sz w:val="16"/>
        </w:rPr>
        <w:t>.</w:t>
      </w:r>
    </w:p>
    <w:p w14:paraId="08ED82FA" w14:textId="77777777" w:rsidR="00F7026D" w:rsidRPr="006023E1" w:rsidRDefault="00F7026D" w:rsidP="00F7026D">
      <w:pPr>
        <w:rPr>
          <w:sz w:val="16"/>
        </w:rPr>
      </w:pPr>
      <w:r w:rsidRPr="006023E1">
        <w:rPr>
          <w:sz w:val="16"/>
        </w:rPr>
        <w:t>Misplaced faith in agreements also defined Poland’s approach to security in 1939. It signed military alliances with Britain and France, believing these would deter Hitler. When Germany invaded, Warsaw assumed its allies would respond. But while Britain and France declared war, they offered almost no real, practical help as Poland was overrun. Shortly afterwards, the Soviet Union invaded from the east in coordination with the Nazis and Poland’s fate was sealed.</w:t>
      </w:r>
    </w:p>
    <w:p w14:paraId="1AC65550" w14:textId="77777777" w:rsidR="00F7026D" w:rsidRPr="006023E1" w:rsidRDefault="00F7026D" w:rsidP="00F7026D">
      <w:pPr>
        <w:rPr>
          <w:sz w:val="16"/>
        </w:rPr>
      </w:pPr>
      <w:r w:rsidRPr="006023E1">
        <w:rPr>
          <w:sz w:val="16"/>
        </w:rPr>
        <w:t xml:space="preserve">During the war, Winston Churchill spoke of Poland’s sacrifices as a “bank account of blood,” a metaphorical ledger that would be honored when Europe was reshaped. Poland made deposit after deposit on the battlefield, believing it was securing its post-war future. But when it came time to withdraw in 1945 at Yalta, the account was an illusion, and Poland was handed over to Stalin. </w:t>
      </w:r>
    </w:p>
    <w:p w14:paraId="45C3A325" w14:textId="77777777" w:rsidR="00F7026D" w:rsidRPr="006023E1" w:rsidRDefault="00F7026D" w:rsidP="00F7026D">
      <w:pPr>
        <w:rPr>
          <w:sz w:val="16"/>
        </w:rPr>
      </w:pPr>
      <w:r w:rsidRPr="006023E1">
        <w:rPr>
          <w:sz w:val="16"/>
        </w:rPr>
        <w:t xml:space="preserve">Even after regaining its independence in 1989, Poland continued to believe that integration into NATO and the EU would mean permanent security. And for a time, it worked. Poland modernized its military, became one of NATO’s most reliable members, and followed EU directives with near-religious discipline. </w:t>
      </w:r>
    </w:p>
    <w:p w14:paraId="7D56AE69" w14:textId="77777777" w:rsidR="00F7026D" w:rsidRPr="006023E1" w:rsidRDefault="00F7026D" w:rsidP="00F7026D">
      <w:pPr>
        <w:rPr>
          <w:sz w:val="16"/>
        </w:rPr>
      </w:pPr>
      <w:r w:rsidRPr="006023E1">
        <w:rPr>
          <w:sz w:val="16"/>
        </w:rPr>
        <w:t xml:space="preserve">But </w:t>
      </w:r>
      <w:r w:rsidRPr="006023E1">
        <w:rPr>
          <w:rStyle w:val="StyleUnderline"/>
        </w:rPr>
        <w:t>the rise of</w:t>
      </w:r>
      <w:r w:rsidRPr="006023E1">
        <w:rPr>
          <w:sz w:val="16"/>
        </w:rPr>
        <w:t xml:space="preserve"> Donald </w:t>
      </w:r>
      <w:r w:rsidRPr="006023E1">
        <w:rPr>
          <w:rStyle w:val="StyleUnderline"/>
        </w:rPr>
        <w:t>Trump a</w:t>
      </w:r>
      <w:r w:rsidRPr="006023E1">
        <w:rPr>
          <w:sz w:val="16"/>
        </w:rPr>
        <w:t xml:space="preserve">nd the </w:t>
      </w:r>
      <w:r w:rsidRPr="006023E1">
        <w:rPr>
          <w:rStyle w:val="StyleUnderline"/>
        </w:rPr>
        <w:t>shifting priorities of the US have made it clear that in the new world, it is more blessed to give than to receive</w:t>
      </w:r>
      <w:r w:rsidRPr="006023E1">
        <w:rPr>
          <w:sz w:val="16"/>
        </w:rPr>
        <w:t xml:space="preserve">. </w:t>
      </w:r>
    </w:p>
    <w:p w14:paraId="1282F297" w14:textId="5AB2B991" w:rsidR="00F7026D" w:rsidRPr="00F7026D" w:rsidRDefault="00F7026D" w:rsidP="00F7026D">
      <w:pPr>
        <w:rPr>
          <w:sz w:val="16"/>
        </w:rPr>
      </w:pPr>
      <w:r w:rsidRPr="006023E1">
        <w:rPr>
          <w:sz w:val="16"/>
        </w:rPr>
        <w:t xml:space="preserve">The lesson should be obvious by now. </w:t>
      </w:r>
      <w:r w:rsidRPr="006023E1">
        <w:rPr>
          <w:rStyle w:val="StyleUnderline"/>
        </w:rPr>
        <w:t xml:space="preserve">Poland’s mistake is not that it tries to do everything right. It is that </w:t>
      </w:r>
      <w:r w:rsidRPr="006023E1">
        <w:rPr>
          <w:rStyle w:val="Emphasis"/>
        </w:rPr>
        <w:t>it assumes this will be enough</w:t>
      </w:r>
      <w:r w:rsidRPr="006023E1">
        <w:rPr>
          <w:sz w:val="16"/>
        </w:rPr>
        <w:t xml:space="preserve">. But </w:t>
      </w:r>
      <w:r w:rsidRPr="006023E1">
        <w:rPr>
          <w:rStyle w:val="StyleUnderline"/>
        </w:rPr>
        <w:t>in international politics, commitment is never about fairness or loyalty. It is about power, leverage, and interests. And when those interests shift, no amount of rule-following can change the outcome</w:t>
      </w:r>
      <w:r w:rsidRPr="006023E1">
        <w:rPr>
          <w:sz w:val="16"/>
        </w:rPr>
        <w:t>.”</w:t>
      </w:r>
    </w:p>
    <w:p w14:paraId="37CF38FF" w14:textId="77777777" w:rsidR="007C3643" w:rsidRDefault="007C3643" w:rsidP="007C3643">
      <w:pPr>
        <w:pStyle w:val="Heading3"/>
      </w:pPr>
      <w:r>
        <w:t>U---AT: Russia Sanctions---1AR</w:t>
      </w:r>
    </w:p>
    <w:p w14:paraId="23CA681A" w14:textId="77777777" w:rsidR="007C3643" w:rsidRDefault="007C3643" w:rsidP="007C3643">
      <w:pPr>
        <w:pStyle w:val="Heading4"/>
      </w:pPr>
      <w:r>
        <w:t xml:space="preserve">It’s a </w:t>
      </w:r>
      <w:r>
        <w:rPr>
          <w:u w:val="single"/>
        </w:rPr>
        <w:t>bluff</w:t>
      </w:r>
      <w:r>
        <w:t>.</w:t>
      </w:r>
    </w:p>
    <w:p w14:paraId="270882A4" w14:textId="77777777" w:rsidR="007C3643" w:rsidRPr="00AD5FF7" w:rsidRDefault="007C3643" w:rsidP="007C3643">
      <w:r w:rsidRPr="007821F1">
        <w:rPr>
          <w:rStyle w:val="Style13ptBold"/>
        </w:rPr>
        <w:t>Luce ’25</w:t>
      </w:r>
      <w:r>
        <w:t xml:space="preserve"> [Edward; July 18; U.S. National Editor, three highly acclaimed books, The Retreat of Western Liberalism, Time to Start Thinking: America in the Age of Descent, and In Spite of the Gods: The Strange Rise of Modern India; Financial Times, “Trump’s remarkable Ukraine U-turn,” </w:t>
      </w:r>
      <w:r w:rsidRPr="00AD5FF7">
        <w:t>https://www.ft.com/content/0a62b338-217d-4e61-b0a3-f41c423c704b</w:t>
      </w:r>
      <w:r>
        <w:t>; Accessed 7.18.25]</w:t>
      </w:r>
    </w:p>
    <w:p w14:paraId="0C889537" w14:textId="77777777" w:rsidR="007C3643" w:rsidRPr="00C42A58" w:rsidRDefault="007C3643" w:rsidP="007C3643">
      <w:pPr>
        <w:rPr>
          <w:sz w:val="16"/>
        </w:rPr>
      </w:pPr>
      <w:r w:rsidRPr="00C42A58">
        <w:rPr>
          <w:sz w:val="16"/>
        </w:rPr>
        <w:t xml:space="preserve">Lavrov has a point. </w:t>
      </w:r>
      <w:r w:rsidRPr="00C42A58">
        <w:rPr>
          <w:rStyle w:val="StyleUnderline"/>
        </w:rPr>
        <w:t xml:space="preserve">One of the surest bets with Trump is on his </w:t>
      </w:r>
      <w:r w:rsidRPr="00C42A58">
        <w:rPr>
          <w:rStyle w:val="Emphasis"/>
        </w:rPr>
        <w:t>inconstancy</w:t>
      </w:r>
      <w:r w:rsidRPr="00C42A58">
        <w:rPr>
          <w:sz w:val="16"/>
        </w:rPr>
        <w:t xml:space="preserve">. But he seems at least for the time being to have reached a limit on how much humiliation he can take from Lavrov’s boss, Vladimir Putin. Every time Trump calls for a ceasefire, Putin intensities Russia’s missile and drone bombardment of Ukrainian cities and infrastructure. It is almost as if Putin wants to rub salt into Trump’s wound. </w:t>
      </w:r>
      <w:r w:rsidRPr="00C42A58">
        <w:rPr>
          <w:rStyle w:val="StyleUnderline"/>
        </w:rPr>
        <w:t xml:space="preserve">Trump has </w:t>
      </w:r>
      <w:r w:rsidRPr="00C42A58">
        <w:rPr>
          <w:rStyle w:val="Emphasis"/>
        </w:rPr>
        <w:t>noticed this</w:t>
      </w:r>
      <w:r w:rsidRPr="00C42A58">
        <w:rPr>
          <w:sz w:val="16"/>
        </w:rPr>
        <w:t xml:space="preserve">. “My conversations with him are very pleasant, and then the missiles go off at night,” Trump said of Putin. Should this turn into a game of chicken, I would still put my money on Putin. </w:t>
      </w:r>
    </w:p>
    <w:p w14:paraId="6ED104F7" w14:textId="77777777" w:rsidR="007C3643" w:rsidRPr="00C42A58" w:rsidRDefault="007C3643" w:rsidP="007C3643">
      <w:pPr>
        <w:rPr>
          <w:sz w:val="16"/>
        </w:rPr>
      </w:pPr>
      <w:r w:rsidRPr="00C42A58">
        <w:rPr>
          <w:rStyle w:val="StyleUnderline"/>
        </w:rPr>
        <w:t xml:space="preserve">We should not </w:t>
      </w:r>
      <w:r w:rsidRPr="00C42A58">
        <w:rPr>
          <w:rStyle w:val="Emphasis"/>
        </w:rPr>
        <w:t>invest much stock</w:t>
      </w:r>
      <w:r w:rsidRPr="00C42A58">
        <w:rPr>
          <w:rStyle w:val="StyleUnderline"/>
        </w:rPr>
        <w:t xml:space="preserve"> in Trump’s threat to impose </w:t>
      </w:r>
      <w:r w:rsidRPr="00C42A58">
        <w:rPr>
          <w:rStyle w:val="Emphasis"/>
        </w:rPr>
        <w:t>steep tariffs</w:t>
      </w:r>
      <w:r w:rsidRPr="00C42A58">
        <w:rPr>
          <w:sz w:val="16"/>
        </w:rPr>
        <w:t xml:space="preserve"> </w:t>
      </w:r>
      <w:r w:rsidRPr="00C42A58">
        <w:rPr>
          <w:rStyle w:val="StyleUnderline"/>
        </w:rPr>
        <w:t xml:space="preserve">on Russia and secondary </w:t>
      </w:r>
      <w:r w:rsidRPr="00C42A58">
        <w:rPr>
          <w:rStyle w:val="Emphasis"/>
        </w:rPr>
        <w:t>sanctions</w:t>
      </w:r>
      <w:r w:rsidRPr="00C42A58">
        <w:rPr>
          <w:sz w:val="16"/>
        </w:rPr>
        <w:t xml:space="preserve"> on its oil and gas customers in 50 days time should Putin not agree to a ceasefire. </w:t>
      </w:r>
      <w:r w:rsidRPr="00C42A58">
        <w:rPr>
          <w:rStyle w:val="StyleUnderline"/>
        </w:rPr>
        <w:t xml:space="preserve">Putin has bet the ranch on winning the Ukraine war and will tolerate a </w:t>
      </w:r>
      <w:r w:rsidRPr="00C42A58">
        <w:rPr>
          <w:rStyle w:val="Emphasis"/>
        </w:rPr>
        <w:t>little more economic pain</w:t>
      </w:r>
      <w:r w:rsidRPr="00C42A58">
        <w:rPr>
          <w:rStyle w:val="StyleUnderline"/>
        </w:rPr>
        <w:t xml:space="preserve"> to get there</w:t>
      </w:r>
      <w:r w:rsidRPr="00C42A58">
        <w:rPr>
          <w:sz w:val="16"/>
        </w:rPr>
        <w:t xml:space="preserve">. Moreover, </w:t>
      </w:r>
      <w:r w:rsidRPr="00C42A58">
        <w:rPr>
          <w:rStyle w:val="StyleUnderline"/>
        </w:rPr>
        <w:t xml:space="preserve">the bipartisan Russia </w:t>
      </w:r>
      <w:r w:rsidRPr="00C42A58">
        <w:rPr>
          <w:rStyle w:val="Emphasis"/>
        </w:rPr>
        <w:t xml:space="preserve">sanctions bill </w:t>
      </w:r>
      <w:r w:rsidRPr="00C42A58">
        <w:rPr>
          <w:rStyle w:val="StyleUnderline"/>
        </w:rPr>
        <w:t xml:space="preserve">that Lindsey Graham, the South Carolina Republican and Trump henchman, is pushing through the Senate, seems </w:t>
      </w:r>
      <w:r w:rsidRPr="00C42A58">
        <w:rPr>
          <w:rStyle w:val="Emphasis"/>
        </w:rPr>
        <w:t>ill-advised</w:t>
      </w:r>
      <w:r w:rsidRPr="00C42A58">
        <w:rPr>
          <w:sz w:val="16"/>
        </w:rPr>
        <w:t xml:space="preserve">. </w:t>
      </w:r>
      <w:r w:rsidRPr="00C42A58">
        <w:rPr>
          <w:rStyle w:val="StyleUnderline"/>
        </w:rPr>
        <w:t xml:space="preserve">Does the US really want to </w:t>
      </w:r>
      <w:r w:rsidRPr="00C42A58">
        <w:rPr>
          <w:rStyle w:val="Emphasis"/>
        </w:rPr>
        <w:t>punish friends</w:t>
      </w:r>
      <w:r w:rsidRPr="00C42A58">
        <w:rPr>
          <w:rStyle w:val="StyleUnderline"/>
        </w:rPr>
        <w:t xml:space="preserve"> like India for buying </w:t>
      </w:r>
      <w:r w:rsidRPr="00C42A58">
        <w:rPr>
          <w:rStyle w:val="Emphasis"/>
        </w:rPr>
        <w:t>cheap oil</w:t>
      </w:r>
      <w:r w:rsidRPr="00C42A58">
        <w:rPr>
          <w:sz w:val="16"/>
        </w:rPr>
        <w:t xml:space="preserve">? That could blow up in Washington’s face. </w:t>
      </w:r>
    </w:p>
    <w:p w14:paraId="63B87B74" w14:textId="77777777" w:rsidR="007C3643" w:rsidRDefault="007C3643" w:rsidP="007C3643">
      <w:pPr>
        <w:pStyle w:val="Heading3"/>
      </w:pPr>
      <w:r>
        <w:t>U---AT: Ukraine Aid---1AR</w:t>
      </w:r>
    </w:p>
    <w:p w14:paraId="3764F792" w14:textId="77777777" w:rsidR="007C3643" w:rsidRDefault="007C3643" w:rsidP="007C3643">
      <w:pPr>
        <w:pStyle w:val="Heading4"/>
      </w:pPr>
      <w:r>
        <w:t xml:space="preserve">Ukraine aid is </w:t>
      </w:r>
      <w:r>
        <w:rPr>
          <w:u w:val="single"/>
        </w:rPr>
        <w:t>not Trump’s</w:t>
      </w:r>
      <w:r>
        <w:t>.</w:t>
      </w:r>
    </w:p>
    <w:p w14:paraId="377A5B21" w14:textId="77777777" w:rsidR="007C3643" w:rsidRPr="001566C3" w:rsidRDefault="007C3643" w:rsidP="007C3643">
      <w:r w:rsidRPr="001566C3">
        <w:rPr>
          <w:rStyle w:val="Style13ptBold"/>
        </w:rPr>
        <w:t>Murray ’25</w:t>
      </w:r>
      <w:r w:rsidRPr="001566C3">
        <w:t xml:space="preserve"> [Warren; July 16; Foreign policy reporter; The Guardian, “Ukraine war briefing: Weapons will be Europe’s support to Ukraine – not Trump’s, Kallas suggests,” https://www.theguardian.com/world/2025/jul/17/ukraine-war-briefing-weapons-will-be-europes-support-to-ukraine-not-trumps-kallas-suggests; Accessed 7.18.25]</w:t>
      </w:r>
    </w:p>
    <w:p w14:paraId="6C06D894" w14:textId="77777777" w:rsidR="007C3643" w:rsidRDefault="007C3643" w:rsidP="007C3643">
      <w:pPr>
        <w:rPr>
          <w:sz w:val="16"/>
        </w:rPr>
      </w:pPr>
      <w:r w:rsidRPr="001566C3">
        <w:rPr>
          <w:rStyle w:val="StyleUnderline"/>
        </w:rPr>
        <w:t xml:space="preserve">Donald Trump’s move to </w:t>
      </w:r>
      <w:r w:rsidRPr="001566C3">
        <w:rPr>
          <w:rStyle w:val="Emphasis"/>
        </w:rPr>
        <w:t>take credit</w:t>
      </w:r>
      <w:r w:rsidRPr="001566C3">
        <w:rPr>
          <w:rStyle w:val="StyleUnderline"/>
        </w:rPr>
        <w:t xml:space="preserve"> for the additional weapons headed to Ukraine at </w:t>
      </w:r>
      <w:r w:rsidRPr="001566C3">
        <w:rPr>
          <w:rStyle w:val="Emphasis"/>
        </w:rPr>
        <w:t>Europe’s expense</w:t>
      </w:r>
      <w:r w:rsidRPr="001566C3">
        <w:rPr>
          <w:rStyle w:val="StyleUnderline"/>
        </w:rPr>
        <w:t xml:space="preserve"> has created some mild </w:t>
      </w:r>
      <w:r w:rsidRPr="001566C3">
        <w:rPr>
          <w:rStyle w:val="Emphasis"/>
        </w:rPr>
        <w:t>friction</w:t>
      </w:r>
      <w:r w:rsidRPr="001566C3">
        <w:rPr>
          <w:rStyle w:val="StyleUnderline"/>
        </w:rPr>
        <w:t xml:space="preserve"> in </w:t>
      </w:r>
      <w:r w:rsidRPr="001566C3">
        <w:rPr>
          <w:rStyle w:val="Emphasis"/>
        </w:rPr>
        <w:t>EU-US relations</w:t>
      </w:r>
      <w:r w:rsidRPr="001566C3">
        <w:rPr>
          <w:sz w:val="16"/>
        </w:rPr>
        <w:t>. “</w:t>
      </w:r>
      <w:r w:rsidRPr="001566C3">
        <w:rPr>
          <w:rStyle w:val="StyleUnderline"/>
        </w:rPr>
        <w:t xml:space="preserve">If </w:t>
      </w:r>
      <w:r w:rsidRPr="001566C3">
        <w:rPr>
          <w:rStyle w:val="Emphasis"/>
        </w:rPr>
        <w:t>we pay</w:t>
      </w:r>
      <w:r w:rsidRPr="001566C3">
        <w:rPr>
          <w:rStyle w:val="StyleUnderline"/>
        </w:rPr>
        <w:t xml:space="preserve"> for these weapons, it’s </w:t>
      </w:r>
      <w:r w:rsidRPr="001566C3">
        <w:rPr>
          <w:rStyle w:val="Emphasis"/>
        </w:rPr>
        <w:t>our support</w:t>
      </w:r>
      <w:r w:rsidRPr="001566C3">
        <w:rPr>
          <w:sz w:val="16"/>
        </w:rPr>
        <w:t xml:space="preserve">,” said Kaja Kallas, the EU foreign policy chief, on Wednesday. “So it’s European support, and we are doing as much as we can to help Ukraine … </w:t>
      </w:r>
      <w:r w:rsidRPr="001566C3">
        <w:rPr>
          <w:rStyle w:val="StyleUnderline"/>
        </w:rPr>
        <w:t xml:space="preserve">If you promise to give the weapons but say that </w:t>
      </w:r>
      <w:r w:rsidRPr="001566C3">
        <w:rPr>
          <w:rStyle w:val="Emphasis"/>
        </w:rPr>
        <w:t>somebody else</w:t>
      </w:r>
      <w:r w:rsidRPr="001566C3">
        <w:rPr>
          <w:rStyle w:val="StyleUnderline"/>
        </w:rPr>
        <w:t xml:space="preserve"> is going to </w:t>
      </w:r>
      <w:r w:rsidRPr="001566C3">
        <w:rPr>
          <w:rStyle w:val="Emphasis"/>
        </w:rPr>
        <w:t>pay</w:t>
      </w:r>
      <w:r w:rsidRPr="001566C3">
        <w:rPr>
          <w:rStyle w:val="StyleUnderline"/>
        </w:rPr>
        <w:t xml:space="preserve"> for it, it’s </w:t>
      </w:r>
      <w:r w:rsidRPr="001566C3">
        <w:rPr>
          <w:rStyle w:val="Emphasis"/>
        </w:rPr>
        <w:t>not really given by you</w:t>
      </w:r>
      <w:r w:rsidRPr="001566C3">
        <w:rPr>
          <w:rStyle w:val="StyleUnderline"/>
        </w:rPr>
        <w:t>, is</w:t>
      </w:r>
      <w:r w:rsidRPr="001566C3">
        <w:rPr>
          <w:sz w:val="16"/>
        </w:rPr>
        <w:t xml:space="preserve"> it? … We welcome President Trump’s announcement to send more weapons to Ukraine, although </w:t>
      </w:r>
      <w:r w:rsidRPr="001566C3">
        <w:rPr>
          <w:rStyle w:val="StyleUnderline"/>
        </w:rPr>
        <w:t xml:space="preserve">we would like to see the </w:t>
      </w:r>
      <w:r w:rsidRPr="001566C3">
        <w:rPr>
          <w:rStyle w:val="Emphasis"/>
        </w:rPr>
        <w:t>US share the burden</w:t>
      </w:r>
      <w:r w:rsidRPr="001566C3">
        <w:rPr>
          <w:sz w:val="16"/>
        </w:rPr>
        <w:t xml:space="preserve">.” </w:t>
      </w:r>
    </w:p>
    <w:p w14:paraId="5DAF8C91" w14:textId="77777777" w:rsidR="007C3643" w:rsidRDefault="007C3643" w:rsidP="007C3643">
      <w:pPr>
        <w:rPr>
          <w:sz w:val="16"/>
        </w:rPr>
      </w:pPr>
    </w:p>
    <w:p w14:paraId="454A738A" w14:textId="77777777" w:rsidR="00E13083" w:rsidRPr="00E13083" w:rsidRDefault="00E13083" w:rsidP="00E13083"/>
    <w:p w14:paraId="10EDBA07" w14:textId="7FBB2A18" w:rsidR="004102A4" w:rsidRDefault="004102A4" w:rsidP="001D596C">
      <w:pPr>
        <w:pStyle w:val="Heading2"/>
        <w:tabs>
          <w:tab w:val="left" w:pos="8280"/>
        </w:tabs>
      </w:pPr>
      <w:r>
        <w:t>Link</w:t>
      </w:r>
    </w:p>
    <w:p w14:paraId="1FF0F579" w14:textId="5D237960" w:rsidR="00F7026D" w:rsidRDefault="00F7026D" w:rsidP="00F7026D">
      <w:pPr>
        <w:pStyle w:val="Heading3"/>
      </w:pPr>
      <w:r>
        <w:t>No Link---2AC</w:t>
      </w:r>
    </w:p>
    <w:p w14:paraId="52CDC7CF" w14:textId="77777777" w:rsidR="00F7026D" w:rsidRDefault="00F7026D" w:rsidP="00F7026D">
      <w:pPr>
        <w:pStyle w:val="Heading4"/>
      </w:pPr>
      <w:r>
        <w:t xml:space="preserve">Europe will </w:t>
      </w:r>
      <w:r>
        <w:rPr>
          <w:u w:val="single"/>
        </w:rPr>
        <w:t>remain reassured</w:t>
      </w:r>
      <w:r>
        <w:t xml:space="preserve"> despite the plan. </w:t>
      </w:r>
    </w:p>
    <w:p w14:paraId="3B773C65" w14:textId="77777777" w:rsidR="00F7026D" w:rsidRPr="008B2A12" w:rsidRDefault="00F7026D" w:rsidP="00F7026D">
      <w:r>
        <w:t xml:space="preserve">Liviu </w:t>
      </w:r>
      <w:r w:rsidRPr="008B2A12">
        <w:rPr>
          <w:rStyle w:val="Style13ptBold"/>
        </w:rPr>
        <w:t>Horovitz &amp;</w:t>
      </w:r>
      <w:r>
        <w:t xml:space="preserve"> Claudia </w:t>
      </w:r>
      <w:r w:rsidRPr="008B2A12">
        <w:rPr>
          <w:rStyle w:val="Style13ptBold"/>
        </w:rPr>
        <w:t>Major 6-17</w:t>
      </w:r>
      <w:r>
        <w:t>, Associate in the International Security Research Group at the German Institute for International and Security Affairs, Ph.D. in Comparative and International Studies from ETH Zürich; Senior Vice President for Transatlantic Security at the German Marshall Fund of the United States, Ph.D. from the University of Birmingham, “Should Europeans develop an independent nuclear deterrent?”, Brookings, 06-17-2025, accessed 07-16-2025, https://www.brookings.edu/articles/should-europeans-develop-an-independent-nuclear-deterrent, DG</w:t>
      </w:r>
    </w:p>
    <w:p w14:paraId="6854D39E" w14:textId="77777777" w:rsidR="00F7026D" w:rsidRPr="008B2A12" w:rsidRDefault="00F7026D" w:rsidP="00F7026D">
      <w:pPr>
        <w:rPr>
          <w:sz w:val="16"/>
        </w:rPr>
      </w:pPr>
      <w:r w:rsidRPr="008B2A12">
        <w:rPr>
          <w:sz w:val="16"/>
        </w:rPr>
        <w:t xml:space="preserve">Both in public and private, Trump and his key political appointees have clearly stated that Europe is not a priority, expressed disdain for Europe’s political order, and raised doubts about their commitment to the continent’s security. However, </w:t>
      </w:r>
      <w:r w:rsidRPr="008B2A12">
        <w:rPr>
          <w:rStyle w:val="StyleUnderline"/>
        </w:rPr>
        <w:t>members of the Trump administration have repeatedly signaled to the Europeans</w:t>
      </w:r>
      <w:r w:rsidRPr="008B2A12">
        <w:rPr>
          <w:sz w:val="16"/>
        </w:rPr>
        <w:t xml:space="preserve"> that </w:t>
      </w:r>
      <w:r w:rsidRPr="008B2A12">
        <w:rPr>
          <w:rStyle w:val="StyleUnderline"/>
        </w:rPr>
        <w:t xml:space="preserve">the nuclear dimension </w:t>
      </w:r>
      <w:r w:rsidRPr="008B2A12">
        <w:rPr>
          <w:rStyle w:val="Emphasis"/>
        </w:rPr>
        <w:t>remains unaffected</w:t>
      </w:r>
      <w:r w:rsidRPr="008B2A12">
        <w:rPr>
          <w:rStyle w:val="StyleUnderline"/>
        </w:rPr>
        <w:t xml:space="preserve"> by other transatlantic quarrels</w:t>
      </w:r>
      <w:r w:rsidRPr="008B2A12">
        <w:rPr>
          <w:sz w:val="16"/>
        </w:rPr>
        <w:t xml:space="preserve">. In fact, </w:t>
      </w:r>
      <w:r w:rsidRPr="008B2A12">
        <w:rPr>
          <w:rStyle w:val="StyleUnderline"/>
        </w:rPr>
        <w:t xml:space="preserve">the administration has offered </w:t>
      </w:r>
      <w:r w:rsidRPr="008B2A12">
        <w:rPr>
          <w:rStyle w:val="Emphasis"/>
        </w:rPr>
        <w:t>numerous assurances</w:t>
      </w:r>
      <w:r w:rsidRPr="008B2A12">
        <w:rPr>
          <w:sz w:val="16"/>
        </w:rPr>
        <w:t xml:space="preserve"> that </w:t>
      </w:r>
      <w:r w:rsidRPr="008B2A12">
        <w:rPr>
          <w:rStyle w:val="StyleUnderline"/>
        </w:rPr>
        <w:t>the U.S. nuclear umbrella would remain in place for the long term</w:t>
      </w:r>
      <w:r w:rsidRPr="008B2A12">
        <w:rPr>
          <w:sz w:val="16"/>
        </w:rPr>
        <w:t>. The U.S. Department of Defense’s Interim National Defense Strategic Guidance, which was leaked to the press in March, stated that the United States would continue to support Europe with nuclear deterrence of Russia, even if Washington would count on the Europeans to take on various other conventional roles.</w:t>
      </w:r>
    </w:p>
    <w:p w14:paraId="194747F1" w14:textId="77777777" w:rsidR="00F7026D" w:rsidRPr="008B2A12" w:rsidRDefault="00F7026D" w:rsidP="00F7026D">
      <w:pPr>
        <w:rPr>
          <w:sz w:val="16"/>
        </w:rPr>
      </w:pPr>
      <w:r w:rsidRPr="008B2A12">
        <w:rPr>
          <w:sz w:val="16"/>
        </w:rPr>
        <w:t xml:space="preserve">The administration’s </w:t>
      </w:r>
      <w:r w:rsidRPr="008B2A12">
        <w:rPr>
          <w:rStyle w:val="StyleUnderline"/>
        </w:rPr>
        <w:t>conventional force posture</w:t>
      </w:r>
      <w:r w:rsidRPr="008B2A12">
        <w:rPr>
          <w:sz w:val="16"/>
        </w:rPr>
        <w:t xml:space="preserve"> also </w:t>
      </w:r>
      <w:r w:rsidRPr="008B2A12">
        <w:rPr>
          <w:rStyle w:val="StyleUnderline"/>
        </w:rPr>
        <w:t>offers</w:t>
      </w:r>
      <w:r w:rsidRPr="008B2A12">
        <w:rPr>
          <w:sz w:val="16"/>
        </w:rPr>
        <w:t xml:space="preserve"> some </w:t>
      </w:r>
      <w:r w:rsidRPr="008B2A12">
        <w:rPr>
          <w:rStyle w:val="StyleUnderline"/>
        </w:rPr>
        <w:t xml:space="preserve">reason for </w:t>
      </w:r>
      <w:r w:rsidRPr="008B2A12">
        <w:rPr>
          <w:rStyle w:val="Emphasis"/>
        </w:rPr>
        <w:t>cautious optimism</w:t>
      </w:r>
      <w:r w:rsidRPr="008B2A12">
        <w:rPr>
          <w:rStyle w:val="StyleUnderline"/>
        </w:rPr>
        <w:t>. For many allies, the credibility of extended nuclear deterrence is tied to</w:t>
      </w:r>
      <w:r w:rsidRPr="008B2A12">
        <w:rPr>
          <w:sz w:val="16"/>
        </w:rPr>
        <w:t xml:space="preserve"> the presence of substantial U.S. </w:t>
      </w:r>
      <w:r w:rsidRPr="008B2A12">
        <w:rPr>
          <w:rStyle w:val="StyleUnderline"/>
        </w:rPr>
        <w:t>conventional forces</w:t>
      </w:r>
      <w:r w:rsidRPr="008B2A12">
        <w:rPr>
          <w:sz w:val="16"/>
        </w:rPr>
        <w:t xml:space="preserve"> in Europe. The U.S. Department of Defense has signaled an intention to reassess the U.S. presence on the continent, and the posture review is still underway. And it is possible that decisions to reduce the U.S. presence in Europe might be only taken after the NATO summit, once all key positions in the Pentagon have been staffed and the posture review has been concluded. Then again, </w:t>
      </w:r>
      <w:r w:rsidRPr="008B2A12">
        <w:rPr>
          <w:rStyle w:val="StyleUnderline"/>
        </w:rPr>
        <w:t>indications are</w:t>
      </w:r>
      <w:r w:rsidRPr="008B2A12">
        <w:rPr>
          <w:sz w:val="16"/>
        </w:rPr>
        <w:t xml:space="preserve"> that the </w:t>
      </w:r>
      <w:r w:rsidRPr="008B2A12">
        <w:rPr>
          <w:rStyle w:val="StyleUnderline"/>
        </w:rPr>
        <w:t>Trump</w:t>
      </w:r>
      <w:r w:rsidRPr="008B2A12">
        <w:rPr>
          <w:sz w:val="16"/>
        </w:rPr>
        <w:t xml:space="preserve"> administration </w:t>
      </w:r>
      <w:r w:rsidRPr="008B2A12">
        <w:rPr>
          <w:rStyle w:val="StyleUnderline"/>
        </w:rPr>
        <w:t xml:space="preserve">will reduce some presence, such as the additional troops deployed after 2022, but </w:t>
      </w:r>
      <w:r w:rsidRPr="008B2A12">
        <w:rPr>
          <w:rStyle w:val="Emphasis"/>
        </w:rPr>
        <w:t>not fundamentally alter its conventional footprint in Europe</w:t>
      </w:r>
      <w:r w:rsidRPr="008B2A12">
        <w:rPr>
          <w:sz w:val="16"/>
        </w:rPr>
        <w:t xml:space="preserve">—which can be read as </w:t>
      </w:r>
      <w:r w:rsidRPr="008B2A12">
        <w:rPr>
          <w:rStyle w:val="StyleUnderline"/>
        </w:rPr>
        <w:t>an indicator of U.S. willingness to continue</w:t>
      </w:r>
      <w:r w:rsidRPr="008B2A12">
        <w:rPr>
          <w:sz w:val="16"/>
        </w:rPr>
        <w:t xml:space="preserve"> to provide </w:t>
      </w:r>
      <w:r w:rsidRPr="008B2A12">
        <w:rPr>
          <w:rStyle w:val="StyleUnderline"/>
        </w:rPr>
        <w:t>extended deterrence. While the alliance is increasingly transferring responsibility to Europe</w:t>
      </w:r>
      <w:r w:rsidRPr="008B2A12">
        <w:rPr>
          <w:sz w:val="16"/>
        </w:rPr>
        <w:t>—clearly posing difficult adaptation challenges—</w:t>
      </w:r>
      <w:r w:rsidRPr="008B2A12">
        <w:rPr>
          <w:rStyle w:val="Emphasis"/>
        </w:rPr>
        <w:t>the core U.S.-led military structure appears largely intact</w:t>
      </w:r>
      <w:r w:rsidRPr="008B2A12">
        <w:rPr>
          <w:sz w:val="16"/>
        </w:rPr>
        <w:t>.</w:t>
      </w:r>
    </w:p>
    <w:p w14:paraId="5E9F9F79" w14:textId="77777777" w:rsidR="00F7026D" w:rsidRPr="008B2A12" w:rsidRDefault="00F7026D" w:rsidP="00F7026D">
      <w:pPr>
        <w:rPr>
          <w:sz w:val="16"/>
        </w:rPr>
      </w:pPr>
      <w:r w:rsidRPr="008B2A12">
        <w:rPr>
          <w:sz w:val="16"/>
        </w:rPr>
        <w:t xml:space="preserve">Of course, a Russian war of aggression with a clear nuclear dimension on NATO’s border is a fundamentally new phenomenon, and some European allies fear that, combined with the new U.S. administration’s disruptive goals, these new circumstances might fundamentally alter the transatlantic alliance. However, </w:t>
      </w:r>
      <w:r w:rsidRPr="008B2A12">
        <w:rPr>
          <w:rStyle w:val="StyleUnderline"/>
        </w:rPr>
        <w:t>the current situation is</w:t>
      </w:r>
      <w:r w:rsidRPr="008B2A12">
        <w:rPr>
          <w:sz w:val="16"/>
        </w:rPr>
        <w:t xml:space="preserve"> actually </w:t>
      </w:r>
      <w:r w:rsidRPr="008B2A12">
        <w:rPr>
          <w:rStyle w:val="Emphasis"/>
        </w:rPr>
        <w:t>comparable to earlier transatlantic disagreements</w:t>
      </w:r>
      <w:r w:rsidRPr="008B2A12">
        <w:rPr>
          <w:rStyle w:val="StyleUnderline"/>
        </w:rPr>
        <w:t xml:space="preserve"> that did not result in the collapse of extended nuclear deterrence. Severe economic disputes have </w:t>
      </w:r>
      <w:r w:rsidRPr="008B2A12">
        <w:rPr>
          <w:rStyle w:val="Emphasis"/>
        </w:rPr>
        <w:t>often occurred</w:t>
      </w:r>
      <w:r w:rsidRPr="008B2A12">
        <w:rPr>
          <w:sz w:val="16"/>
        </w:rPr>
        <w:t xml:space="preserve"> throughout the past eight decades. </w:t>
      </w:r>
      <w:r w:rsidRPr="008B2A12">
        <w:rPr>
          <w:rStyle w:val="StyleUnderline"/>
        </w:rPr>
        <w:t>Political disputes were common</w:t>
      </w:r>
      <w:r w:rsidRPr="008B2A12">
        <w:rPr>
          <w:sz w:val="16"/>
        </w:rPr>
        <w:t xml:space="preserve">; several allies were autocracies for extended periods. </w:t>
      </w:r>
      <w:r w:rsidRPr="008B2A12">
        <w:rPr>
          <w:rStyle w:val="StyleUnderline"/>
        </w:rPr>
        <w:t>Capitals on both sides</w:t>
      </w:r>
      <w:r w:rsidRPr="008B2A12">
        <w:rPr>
          <w:sz w:val="16"/>
        </w:rPr>
        <w:t xml:space="preserve"> of the Atlantic </w:t>
      </w:r>
      <w:r w:rsidRPr="008B2A12">
        <w:rPr>
          <w:rStyle w:val="Emphasis"/>
        </w:rPr>
        <w:t>repeatedly colluded with Moscow</w:t>
      </w:r>
      <w:r w:rsidRPr="008B2A12">
        <w:rPr>
          <w:sz w:val="16"/>
        </w:rPr>
        <w:t>, much to their allies’ dismay.</w:t>
      </w:r>
    </w:p>
    <w:p w14:paraId="180A00CF" w14:textId="05F34DB8" w:rsidR="00F7026D" w:rsidRPr="00F7026D" w:rsidRDefault="00F7026D" w:rsidP="00F7026D">
      <w:pPr>
        <w:rPr>
          <w:sz w:val="16"/>
        </w:rPr>
      </w:pPr>
      <w:r w:rsidRPr="008B2A12">
        <w:rPr>
          <w:sz w:val="16"/>
        </w:rPr>
        <w:t xml:space="preserve">Lastly, </w:t>
      </w:r>
      <w:r w:rsidRPr="008B2A12">
        <w:rPr>
          <w:rStyle w:val="StyleUnderline"/>
        </w:rPr>
        <w:t xml:space="preserve">most Europeans believe that, even under the most restrictive interpretation of Trump’s interests, abandoning extended nuclear deterrence toward the continent would be </w:t>
      </w:r>
      <w:r w:rsidRPr="008B2A12">
        <w:rPr>
          <w:rStyle w:val="Emphasis"/>
        </w:rPr>
        <w:t>inconsistent</w:t>
      </w:r>
      <w:r w:rsidRPr="008B2A12">
        <w:rPr>
          <w:rStyle w:val="StyleUnderline"/>
        </w:rPr>
        <w:t xml:space="preserve"> with</w:t>
      </w:r>
      <w:r w:rsidRPr="008B2A12">
        <w:rPr>
          <w:sz w:val="16"/>
        </w:rPr>
        <w:t xml:space="preserve"> achieving </w:t>
      </w:r>
      <w:r w:rsidRPr="008B2A12">
        <w:rPr>
          <w:rStyle w:val="StyleUnderline"/>
        </w:rPr>
        <w:t>the president’s goals, including maintaining a sufficiently stable international economic order for</w:t>
      </w:r>
      <w:r w:rsidRPr="008B2A12">
        <w:rPr>
          <w:sz w:val="16"/>
        </w:rPr>
        <w:t xml:space="preserve"> the administration to achieve </w:t>
      </w:r>
      <w:r w:rsidRPr="008B2A12">
        <w:rPr>
          <w:rStyle w:val="StyleUnderline"/>
        </w:rPr>
        <w:t>its domestic aims</w:t>
      </w:r>
      <w:r w:rsidRPr="008B2A12">
        <w:rPr>
          <w:sz w:val="16"/>
        </w:rPr>
        <w:t xml:space="preserve">. It is undeniable that Trump and many of his associates aim to fundamentally reshape the international system. However, they do not appear entirely indifferent to domestic constraints. This assessment is supported by the administration’s retreat from its maximalist positions when confronted with substantial economic costs. Also, </w:t>
      </w:r>
      <w:r w:rsidRPr="008B2A12">
        <w:rPr>
          <w:rStyle w:val="StyleUnderline"/>
        </w:rPr>
        <w:t>the Trump administration’s current approach to NATO seems to suggest</w:t>
      </w:r>
      <w:r w:rsidRPr="008B2A12">
        <w:rPr>
          <w:sz w:val="16"/>
        </w:rPr>
        <w:t xml:space="preserve"> that </w:t>
      </w:r>
      <w:r w:rsidRPr="008B2A12">
        <w:rPr>
          <w:rStyle w:val="StyleUnderline"/>
        </w:rPr>
        <w:t>the U.S.</w:t>
      </w:r>
      <w:r w:rsidRPr="008B2A12">
        <w:rPr>
          <w:sz w:val="16"/>
        </w:rPr>
        <w:t xml:space="preserve"> government </w:t>
      </w:r>
      <w:r w:rsidRPr="008B2A12">
        <w:rPr>
          <w:rStyle w:val="StyleUnderline"/>
        </w:rPr>
        <w:t xml:space="preserve">remains </w:t>
      </w:r>
      <w:r w:rsidRPr="008B2A12">
        <w:rPr>
          <w:rStyle w:val="Emphasis"/>
        </w:rPr>
        <w:t>committed to its security assurances</w:t>
      </w:r>
      <w:r w:rsidRPr="008B2A12">
        <w:rPr>
          <w:rStyle w:val="StyleUnderline"/>
        </w:rPr>
        <w:t xml:space="preserve"> and </w:t>
      </w:r>
      <w:r w:rsidRPr="008B2A12">
        <w:rPr>
          <w:rStyle w:val="Emphasis"/>
        </w:rPr>
        <w:t>recognizes the strategic importance of allies</w:t>
      </w:r>
      <w:r w:rsidRPr="008B2A12">
        <w:rPr>
          <w:sz w:val="16"/>
        </w:rPr>
        <w:t xml:space="preserve">. While U.S. officials may believe that limited conventional crises in Europe could be regional responsibilities, </w:t>
      </w:r>
      <w:r w:rsidRPr="008B2A12">
        <w:rPr>
          <w:rStyle w:val="StyleUnderline"/>
        </w:rPr>
        <w:t>massive realignments and the chaos associated with the collapse of nuclear deterrence can hardly be in the interest of any U.S. administration</w:t>
      </w:r>
      <w:r w:rsidRPr="008B2A12">
        <w:rPr>
          <w:sz w:val="16"/>
        </w:rPr>
        <w:t xml:space="preserve">. Moreover, </w:t>
      </w:r>
      <w:r w:rsidRPr="008B2A12">
        <w:rPr>
          <w:rStyle w:val="StyleUnderline"/>
        </w:rPr>
        <w:t xml:space="preserve">Washington appears determined to limit Beijing’s economic and military options. A stable, cooperative Europe is </w:t>
      </w:r>
      <w:r w:rsidRPr="008B2A12">
        <w:rPr>
          <w:rStyle w:val="Emphasis"/>
        </w:rPr>
        <w:t>essential to</w:t>
      </w:r>
      <w:r w:rsidRPr="008B2A12">
        <w:rPr>
          <w:sz w:val="16"/>
        </w:rPr>
        <w:t xml:space="preserve"> achieving </w:t>
      </w:r>
      <w:r w:rsidRPr="008B2A12">
        <w:rPr>
          <w:rStyle w:val="Emphasis"/>
        </w:rPr>
        <w:t>this</w:t>
      </w:r>
      <w:r w:rsidRPr="008B2A12">
        <w:rPr>
          <w:sz w:val="16"/>
        </w:rPr>
        <w:t xml:space="preserve"> goal, while a collapsing transatlantic relationship could severely limit U.S. options.</w:t>
      </w:r>
    </w:p>
    <w:p w14:paraId="32EB791A" w14:textId="3CCF92DF" w:rsidR="00DD6CAA" w:rsidRDefault="00DD6CAA" w:rsidP="00F7026D">
      <w:pPr>
        <w:pStyle w:val="Heading3"/>
      </w:pPr>
      <w:r>
        <w:t>No Link---1AR</w:t>
      </w:r>
    </w:p>
    <w:p w14:paraId="57A50B65" w14:textId="77777777" w:rsidR="00DD6CAA" w:rsidRDefault="00DD6CAA" w:rsidP="00DD6CAA">
      <w:pPr>
        <w:pStyle w:val="Heading4"/>
      </w:pPr>
      <w:r>
        <w:t xml:space="preserve">No link---nothing short of withdrawal can make abandonment fears enough to motivate proliferation or full-blown nuclear sharing. </w:t>
      </w:r>
    </w:p>
    <w:p w14:paraId="71B2F8C1" w14:textId="77777777" w:rsidR="00DD6CAA" w:rsidRDefault="00DD6CAA" w:rsidP="00DD6CAA">
      <w:r>
        <w:t xml:space="preserve">Doreen </w:t>
      </w:r>
      <w:r>
        <w:rPr>
          <w:rStyle w:val="Style13ptBold"/>
        </w:rPr>
        <w:t>Horschig &amp;</w:t>
      </w:r>
      <w:r>
        <w:t xml:space="preserve"> Sean </w:t>
      </w:r>
      <w:r>
        <w:rPr>
          <w:rStyle w:val="Style13ptBold"/>
        </w:rPr>
        <w:t>Monaghan 24</w:t>
      </w:r>
      <w:r>
        <w:t>, Fellow with the Project on Nuclear Issues at the Center for Strategic and International Studies, Ph.D. in Security Studies from the University of Central Florida; Visiting Fellow in the Europe, Russia, and Eurasia Program at the Center for Strategic and International Studies, “Europe Needs More Conventional Forces, Not Its Own Nukes,” Center for Strategic and International Studies, 06-21-2024, accessed 07-20-2025, https://www.csis.org/analysis/europe-needs-more-conventional-forces-not-its-own-nukes, DG</w:t>
      </w:r>
    </w:p>
    <w:p w14:paraId="79FE06DC" w14:textId="77777777" w:rsidR="00DD6CAA" w:rsidRDefault="00DD6CAA" w:rsidP="00DD6CAA">
      <w:pPr>
        <w:rPr>
          <w:sz w:val="16"/>
        </w:rPr>
      </w:pPr>
      <w:r>
        <w:rPr>
          <w:sz w:val="16"/>
        </w:rPr>
        <w:t xml:space="preserve">All this means that </w:t>
      </w:r>
      <w:r>
        <w:rPr>
          <w:rStyle w:val="StyleUnderline"/>
        </w:rPr>
        <w:t>the so-called</w:t>
      </w:r>
      <w:r>
        <w:rPr>
          <w:sz w:val="16"/>
        </w:rPr>
        <w:t xml:space="preserve"> “</w:t>
      </w:r>
      <w:r>
        <w:rPr>
          <w:rStyle w:val="Emphasis"/>
        </w:rPr>
        <w:t>Eurobomb</w:t>
      </w:r>
      <w:r>
        <w:rPr>
          <w:sz w:val="16"/>
        </w:rPr>
        <w:t xml:space="preserve">,” “Eurodeterrent,” or “Euronukes” </w:t>
      </w:r>
      <w:r>
        <w:rPr>
          <w:rStyle w:val="StyleUnderline"/>
        </w:rPr>
        <w:t>debate is</w:t>
      </w:r>
      <w:r>
        <w:rPr>
          <w:sz w:val="16"/>
        </w:rPr>
        <w:t xml:space="preserve">—in the words of Bruno Tertrais—still </w:t>
      </w:r>
      <w:r>
        <w:rPr>
          <w:rStyle w:val="StyleUnderline"/>
        </w:rPr>
        <w:t xml:space="preserve">a </w:t>
      </w:r>
      <w:r>
        <w:rPr>
          <w:rStyle w:val="Emphasis"/>
        </w:rPr>
        <w:t>red herring</w:t>
      </w:r>
      <w:r>
        <w:rPr>
          <w:rStyle w:val="StyleUnderline"/>
        </w:rPr>
        <w:t>. A European nuclear deterrent is</w:t>
      </w:r>
      <w:r>
        <w:rPr>
          <w:sz w:val="16"/>
        </w:rPr>
        <w:t xml:space="preserve"> not only </w:t>
      </w:r>
      <w:r>
        <w:rPr>
          <w:rStyle w:val="Emphasis"/>
        </w:rPr>
        <w:t>unlikely</w:t>
      </w:r>
      <w:r>
        <w:rPr>
          <w:sz w:val="16"/>
        </w:rPr>
        <w:t>, it is also unnecessary—for two reasons.</w:t>
      </w:r>
    </w:p>
    <w:p w14:paraId="215A24C7" w14:textId="77777777" w:rsidR="00DD6CAA" w:rsidRDefault="00DD6CAA" w:rsidP="00DD6CAA">
      <w:pPr>
        <w:rPr>
          <w:sz w:val="16"/>
        </w:rPr>
      </w:pPr>
      <w:r>
        <w:rPr>
          <w:sz w:val="16"/>
        </w:rPr>
        <w:t xml:space="preserve">First, </w:t>
      </w:r>
      <w:r>
        <w:rPr>
          <w:rStyle w:val="StyleUnderline"/>
        </w:rPr>
        <w:t xml:space="preserve">the U.S. nuclear umbrella is </w:t>
      </w:r>
      <w:r>
        <w:rPr>
          <w:rStyle w:val="Emphasis"/>
        </w:rPr>
        <w:t>more robust than Trump’s comments make it seem</w:t>
      </w:r>
      <w:r>
        <w:rPr>
          <w:sz w:val="16"/>
        </w:rPr>
        <w:t xml:space="preserve">. In the 1960s the British defense minister Denis Healey said, “it takes only 5% credibility of American retaliation to deter the Russians, but 95% to reassure the Europeans.” Healey’s Theorem, as it became known, is often invoked around the challenges of assuring allies about U.S. extended nuclear deterrence commitments. But it also highlights that </w:t>
      </w:r>
      <w:r>
        <w:rPr>
          <w:rStyle w:val="Emphasis"/>
        </w:rPr>
        <w:t>deterrence rests on uncertainty</w:t>
      </w:r>
      <w:r>
        <w:rPr>
          <w:sz w:val="16"/>
        </w:rPr>
        <w:t>, not certainty. As an Estonian analyst explained in the Wall Street Journal: “</w:t>
      </w:r>
      <w:r>
        <w:rPr>
          <w:rStyle w:val="StyleUnderline"/>
        </w:rPr>
        <w:t>For Putin, what really matters is that the other side that</w:t>
      </w:r>
      <w:r>
        <w:rPr>
          <w:sz w:val="16"/>
        </w:rPr>
        <w:t xml:space="preserve"> opposes him </w:t>
      </w:r>
      <w:r>
        <w:rPr>
          <w:rStyle w:val="StyleUnderline"/>
        </w:rPr>
        <w:t>has nuclear weapons and is credible about their use in extreme circumstances. As long as there still is this 1% chance</w:t>
      </w:r>
      <w:r>
        <w:rPr>
          <w:sz w:val="16"/>
        </w:rPr>
        <w:t xml:space="preserve"> of the nuclear element, the </w:t>
      </w:r>
      <w:r>
        <w:rPr>
          <w:rStyle w:val="StyleUnderline"/>
        </w:rPr>
        <w:t>deterrence may still hold</w:t>
      </w:r>
      <w:r>
        <w:rPr>
          <w:sz w:val="16"/>
        </w:rPr>
        <w:t>.”</w:t>
      </w:r>
    </w:p>
    <w:p w14:paraId="1A41ADB4" w14:textId="77777777" w:rsidR="00DD6CAA" w:rsidRDefault="00DD6CAA" w:rsidP="00DD6CAA">
      <w:pPr>
        <w:rPr>
          <w:sz w:val="16"/>
        </w:rPr>
      </w:pPr>
      <w:r>
        <w:rPr>
          <w:rStyle w:val="StyleUnderline"/>
        </w:rPr>
        <w:t>Despite</w:t>
      </w:r>
      <w:r>
        <w:rPr>
          <w:sz w:val="16"/>
        </w:rPr>
        <w:t xml:space="preserve"> the former president’s </w:t>
      </w:r>
      <w:r>
        <w:rPr>
          <w:rStyle w:val="StyleUnderline"/>
        </w:rPr>
        <w:t>loose language</w:t>
      </w:r>
      <w:r>
        <w:rPr>
          <w:sz w:val="16"/>
        </w:rPr>
        <w:t>—</w:t>
      </w:r>
      <w:r>
        <w:rPr>
          <w:rStyle w:val="StyleUnderline"/>
        </w:rPr>
        <w:t xml:space="preserve">and </w:t>
      </w:r>
      <w:r>
        <w:rPr>
          <w:rStyle w:val="Emphasis"/>
        </w:rPr>
        <w:t>even if he took a more cavalier position</w:t>
      </w:r>
      <w:r>
        <w:rPr>
          <w:sz w:val="16"/>
        </w:rPr>
        <w:t xml:space="preserve"> if he returned to office—the </w:t>
      </w:r>
      <w:r>
        <w:rPr>
          <w:rStyle w:val="StyleUnderline"/>
        </w:rPr>
        <w:t>United States’ adversaries can never be certain</w:t>
      </w:r>
      <w:r>
        <w:rPr>
          <w:sz w:val="16"/>
        </w:rPr>
        <w:t xml:space="preserve"> that </w:t>
      </w:r>
      <w:r>
        <w:rPr>
          <w:rStyle w:val="StyleUnderline"/>
        </w:rPr>
        <w:t>he would rule out nuclear use in</w:t>
      </w:r>
      <w:r>
        <w:rPr>
          <w:sz w:val="16"/>
        </w:rPr>
        <w:t xml:space="preserve"> “</w:t>
      </w:r>
      <w:r>
        <w:rPr>
          <w:rStyle w:val="StyleUnderline"/>
        </w:rPr>
        <w:t>extreme circumstances</w:t>
      </w:r>
      <w:r>
        <w:rPr>
          <w:sz w:val="16"/>
        </w:rPr>
        <w:t xml:space="preserve">.” Moreover, </w:t>
      </w:r>
      <w:r>
        <w:rPr>
          <w:rStyle w:val="Emphasis"/>
        </w:rPr>
        <w:t>despite his acerbic rhetoric</w:t>
      </w:r>
      <w:r>
        <w:rPr>
          <w:sz w:val="16"/>
        </w:rPr>
        <w:t xml:space="preserve"> about NATO allies during his four years in office, President </w:t>
      </w:r>
      <w:r>
        <w:rPr>
          <w:rStyle w:val="Emphasis"/>
        </w:rPr>
        <w:t>Trump’s policies</w:t>
      </w:r>
      <w:r>
        <w:rPr>
          <w:sz w:val="16"/>
        </w:rPr>
        <w:t>—such as the 2018 Nuclear Posture Review—</w:t>
      </w:r>
      <w:r>
        <w:rPr>
          <w:rStyle w:val="Emphasis"/>
        </w:rPr>
        <w:t>amounted to a strengthening, not weakening, of the U.S. nuclear enterprise</w:t>
      </w:r>
      <w:r>
        <w:rPr>
          <w:sz w:val="16"/>
        </w:rPr>
        <w:t xml:space="preserve"> and extended deterrence. </w:t>
      </w:r>
      <w:r>
        <w:rPr>
          <w:rStyle w:val="Emphasis"/>
        </w:rPr>
        <w:t>Actions speak louder than words</w:t>
      </w:r>
      <w:r>
        <w:rPr>
          <w:sz w:val="16"/>
        </w:rPr>
        <w:t>.</w:t>
      </w:r>
    </w:p>
    <w:p w14:paraId="64B189D6" w14:textId="77777777" w:rsidR="00DD6CAA" w:rsidRDefault="00DD6CAA" w:rsidP="00DD6CAA">
      <w:pPr>
        <w:rPr>
          <w:sz w:val="16"/>
        </w:rPr>
      </w:pPr>
      <w:r>
        <w:rPr>
          <w:sz w:val="16"/>
        </w:rPr>
        <w:t xml:space="preserve">The second reason Europe does not need a nuclear deterrent is because it already has two. </w:t>
      </w:r>
      <w:r>
        <w:rPr>
          <w:rStyle w:val="StyleUnderline"/>
        </w:rPr>
        <w:t xml:space="preserve">The </w:t>
      </w:r>
      <w:r>
        <w:rPr>
          <w:rStyle w:val="Emphasis"/>
        </w:rPr>
        <w:t>U</w:t>
      </w:r>
      <w:r>
        <w:rPr>
          <w:rStyle w:val="StyleUnderline"/>
        </w:rPr>
        <w:t xml:space="preserve">nited </w:t>
      </w:r>
      <w:r>
        <w:rPr>
          <w:rStyle w:val="Emphasis"/>
        </w:rPr>
        <w:t>K</w:t>
      </w:r>
      <w:r>
        <w:rPr>
          <w:rStyle w:val="StyleUnderline"/>
        </w:rPr>
        <w:t>ingdom and France both extend their nuclear deterrents to Europe</w:t>
      </w:r>
      <w:r>
        <w:rPr>
          <w:sz w:val="16"/>
        </w:rPr>
        <w:t xml:space="preserve">. </w:t>
      </w:r>
      <w:r>
        <w:rPr>
          <w:rStyle w:val="StyleUnderline"/>
        </w:rPr>
        <w:t xml:space="preserve">The </w:t>
      </w:r>
      <w:r>
        <w:rPr>
          <w:rStyle w:val="Emphasis"/>
        </w:rPr>
        <w:t>U</w:t>
      </w:r>
      <w:r>
        <w:rPr>
          <w:rStyle w:val="StyleUnderline"/>
        </w:rPr>
        <w:t xml:space="preserve">nited </w:t>
      </w:r>
      <w:r>
        <w:rPr>
          <w:rStyle w:val="Emphasis"/>
        </w:rPr>
        <w:t>K</w:t>
      </w:r>
      <w:r>
        <w:rPr>
          <w:rStyle w:val="StyleUnderline"/>
        </w:rPr>
        <w:t>ingdom does so through NATO</w:t>
      </w:r>
      <w:r>
        <w:rPr>
          <w:sz w:val="16"/>
        </w:rPr>
        <w:t xml:space="preserve">, officially declaring: “We would consider using our nuclear weapons only in extreme circumstances of self-defence, including the defence of our NATO allies.” While </w:t>
      </w:r>
      <w:r>
        <w:rPr>
          <w:rStyle w:val="StyleUnderline"/>
        </w:rPr>
        <w:t>France</w:t>
      </w:r>
      <w:r>
        <w:rPr>
          <w:sz w:val="16"/>
        </w:rPr>
        <w:t xml:space="preserve"> does not participate in NATO’s nuclear planning or declare its deterrent to NATO, it </w:t>
      </w:r>
      <w:r>
        <w:rPr>
          <w:rStyle w:val="StyleUnderline"/>
        </w:rPr>
        <w:t>has made clear that its nuclear arsenal is at the service of European security</w:t>
      </w:r>
      <w:r>
        <w:rPr>
          <w:sz w:val="16"/>
        </w:rPr>
        <w:t>. As President Macron stated in 2020 (and reiterated in April): “Let’s be clear: France’s vital interests now have a European dimension.” (Macron followed the example of de Gaulle and Pompidou, who made a similar declaration in 1964, and several leaders since.) Moreover, since 1995 France and the United Kingdom have treated their vital interests as concomitant.</w:t>
      </w:r>
    </w:p>
    <w:p w14:paraId="0A01C078" w14:textId="77777777" w:rsidR="00DD6CAA" w:rsidRDefault="00DD6CAA" w:rsidP="00DD6CAA">
      <w:pPr>
        <w:rPr>
          <w:sz w:val="16"/>
        </w:rPr>
      </w:pPr>
      <w:r>
        <w:rPr>
          <w:rStyle w:val="StyleUnderline"/>
        </w:rPr>
        <w:t>The British and French nuclear arsenals</w:t>
      </w:r>
      <w:r>
        <w:rPr>
          <w:sz w:val="16"/>
        </w:rPr>
        <w:t xml:space="preserve"> are much smaller than that of the United States—consisting of a few hundred warheads rather than a few thousand—but </w:t>
      </w:r>
      <w:r>
        <w:rPr>
          <w:rStyle w:val="StyleUnderline"/>
        </w:rPr>
        <w:t>are large enough to inflict unacceptable damage. These two</w:t>
      </w:r>
      <w:r>
        <w:rPr>
          <w:sz w:val="16"/>
        </w:rPr>
        <w:t xml:space="preserve"> European arsenals </w:t>
      </w:r>
      <w:r>
        <w:rPr>
          <w:rStyle w:val="StyleUnderline"/>
        </w:rPr>
        <w:t>enhance the</w:t>
      </w:r>
      <w:r>
        <w:rPr>
          <w:sz w:val="16"/>
        </w:rPr>
        <w:t xml:space="preserve"> political </w:t>
      </w:r>
      <w:r>
        <w:rPr>
          <w:rStyle w:val="StyleUnderline"/>
        </w:rPr>
        <w:t>credibility of NATO’s deterrent by making the perennial question of whether any U.S. president would</w:t>
      </w:r>
      <w:r>
        <w:rPr>
          <w:sz w:val="16"/>
        </w:rPr>
        <w:t xml:space="preserve"> “</w:t>
      </w:r>
      <w:r>
        <w:rPr>
          <w:rStyle w:val="StyleUnderline"/>
        </w:rPr>
        <w:t>trade New York for Paris</w:t>
      </w:r>
      <w:r>
        <w:rPr>
          <w:sz w:val="16"/>
        </w:rPr>
        <w:t xml:space="preserve">” </w:t>
      </w:r>
      <w:r>
        <w:rPr>
          <w:rStyle w:val="Emphasis"/>
        </w:rPr>
        <w:t>less relevant</w:t>
      </w:r>
      <w:r>
        <w:rPr>
          <w:sz w:val="16"/>
        </w:rPr>
        <w:t>.</w:t>
      </w:r>
    </w:p>
    <w:p w14:paraId="02424CC2" w14:textId="77777777" w:rsidR="00DD6CAA" w:rsidRPr="00DD6CAA" w:rsidRDefault="00DD6CAA" w:rsidP="00DD6CAA"/>
    <w:p w14:paraId="23A582A1" w14:textId="7449165A" w:rsidR="00F7026D" w:rsidRDefault="00F7026D" w:rsidP="00F7026D">
      <w:pPr>
        <w:pStyle w:val="Heading3"/>
      </w:pPr>
      <w:r>
        <w:t>No Link---Poland---2AC</w:t>
      </w:r>
    </w:p>
    <w:p w14:paraId="1F91195B" w14:textId="77777777" w:rsidR="00F7026D" w:rsidRDefault="00F7026D" w:rsidP="00F7026D">
      <w:pPr>
        <w:pStyle w:val="Heading4"/>
      </w:pPr>
      <w:r>
        <w:t xml:space="preserve">Poland responds by </w:t>
      </w:r>
      <w:r>
        <w:rPr>
          <w:u w:val="single"/>
        </w:rPr>
        <w:t>doubling down</w:t>
      </w:r>
      <w:r>
        <w:t xml:space="preserve"> on the U.S. alliance.</w:t>
      </w:r>
    </w:p>
    <w:p w14:paraId="1C867ABF" w14:textId="77777777" w:rsidR="00F7026D" w:rsidRPr="003B2AA2" w:rsidRDefault="00F7026D" w:rsidP="00F7026D">
      <w:r>
        <w:t xml:space="preserve">Jonathan </w:t>
      </w:r>
      <w:r w:rsidRPr="003B2AA2">
        <w:rPr>
          <w:rStyle w:val="Style13ptBold"/>
        </w:rPr>
        <w:t>Paquin &amp;</w:t>
      </w:r>
      <w:r>
        <w:t xml:space="preserve"> Pierre </w:t>
      </w:r>
      <w:r w:rsidRPr="003B2AA2">
        <w:rPr>
          <w:rStyle w:val="Style13ptBold"/>
        </w:rPr>
        <w:t>Colautti-Féré 24</w:t>
      </w:r>
      <w:r>
        <w:t>, Professor of Political Science at Laval University, Ph.D. in Political Science from McGill University; Ph.D. candidate in Political Science at Laval University, “From attractiveness to hard hedging: US allies’ response to Washington’s lack of security assurance under the Obama and Trump presidencies,” Contemporary Politics, Vol. 30, No. 2, 2024, accessed 07-14-2025, https://doi.org/10.1080/13569775.2023.2268880, DG</w:t>
      </w:r>
    </w:p>
    <w:p w14:paraId="6E1FBE30" w14:textId="77777777" w:rsidR="00F7026D" w:rsidRPr="00094A5C" w:rsidRDefault="00F7026D" w:rsidP="00F7026D">
      <w:pPr>
        <w:rPr>
          <w:sz w:val="16"/>
        </w:rPr>
      </w:pPr>
      <w:r w:rsidRPr="00094A5C">
        <w:rPr>
          <w:sz w:val="16"/>
        </w:rPr>
        <w:t xml:space="preserve">The </w:t>
      </w:r>
      <w:r w:rsidRPr="00135A41">
        <w:rPr>
          <w:rStyle w:val="StyleUnderline"/>
        </w:rPr>
        <w:t>Polish authorities expressed concerns about the reliability of US engagement</w:t>
      </w:r>
      <w:r w:rsidRPr="00094A5C">
        <w:rPr>
          <w:sz w:val="16"/>
        </w:rPr>
        <w:t xml:space="preserve"> in European security throughout the 2010s. This originated early in Obama’s first term when he reset the dialogue with Russia. In the summer of 2009, President </w:t>
      </w:r>
      <w:r w:rsidRPr="00135A41">
        <w:rPr>
          <w:rStyle w:val="StyleUnderline"/>
        </w:rPr>
        <w:t>Obama showed goodwill towards Russia by cancelling</w:t>
      </w:r>
      <w:r w:rsidRPr="00094A5C">
        <w:rPr>
          <w:sz w:val="16"/>
        </w:rPr>
        <w:t xml:space="preserve"> the deployment of the </w:t>
      </w:r>
      <w:r w:rsidRPr="00135A41">
        <w:rPr>
          <w:rStyle w:val="StyleUnderline"/>
        </w:rPr>
        <w:t>missile defence</w:t>
      </w:r>
      <w:r w:rsidRPr="00094A5C">
        <w:rPr>
          <w:sz w:val="16"/>
        </w:rPr>
        <w:t xml:space="preserve"> system in Europe, which had long soured relations between Washington and Moscow (Harding &amp; Traynor, 2009). </w:t>
      </w:r>
      <w:r w:rsidRPr="00135A41">
        <w:rPr>
          <w:rStyle w:val="StyleUnderline"/>
        </w:rPr>
        <w:t xml:space="preserve">This decision was </w:t>
      </w:r>
      <w:r w:rsidRPr="00135A41">
        <w:rPr>
          <w:rStyle w:val="Emphasis"/>
        </w:rPr>
        <w:t>poorly received in Warsaw</w:t>
      </w:r>
      <w:r w:rsidRPr="00094A5C">
        <w:rPr>
          <w:sz w:val="16"/>
        </w:rPr>
        <w:t>. During an exchange with US Senator Carl Levin, Witold Waszczykowski, the Deputy Chief of President Kaczynski’s National Security Bureau, asked, ‘how long will it take [the United States] to realise that nothing will change with […] Russia?’ (The Guardian, 2010). Despite the White House’s promise to modernise Polish forces and provide them with Patriot missile batteries, Polish concerns remain unappeased.</w:t>
      </w:r>
    </w:p>
    <w:p w14:paraId="52D0183E" w14:textId="77777777" w:rsidR="00F7026D" w:rsidRPr="00094A5C" w:rsidRDefault="00F7026D" w:rsidP="00F7026D">
      <w:pPr>
        <w:rPr>
          <w:sz w:val="16"/>
        </w:rPr>
      </w:pPr>
      <w:r w:rsidRPr="00094A5C">
        <w:rPr>
          <w:sz w:val="16"/>
        </w:rPr>
        <w:t xml:space="preserve">Then, in 2011, Barack Obama announced his Pivot to Asia strategy, revealing a shift in focus from Europe and its rivalry with Russia to the Indo-Pacific and its competition with China. With this shift, the Obama administration expected European partners to shoulder greater responsibility in addressing security issues on the continent; consequently raising fear of US abandonment in Polish elites circles. These concerns were confirmed when the 44th president showed reluctance to severely sanction against Russia after its 2014 aggression against Ukraine and the annexation of Crimea. </w:t>
      </w:r>
      <w:r w:rsidRPr="00135A41">
        <w:rPr>
          <w:rStyle w:val="StyleUnderline"/>
        </w:rPr>
        <w:t>The lack of US leadership in responding to threats posed by</w:t>
      </w:r>
      <w:r w:rsidRPr="00094A5C">
        <w:rPr>
          <w:sz w:val="16"/>
        </w:rPr>
        <w:t xml:space="preserve"> Vladimir </w:t>
      </w:r>
      <w:r w:rsidRPr="00135A41">
        <w:rPr>
          <w:rStyle w:val="StyleUnderline"/>
        </w:rPr>
        <w:t>Putin indicated</w:t>
      </w:r>
      <w:r w:rsidRPr="00094A5C">
        <w:rPr>
          <w:sz w:val="16"/>
        </w:rPr>
        <w:t xml:space="preserve"> that </w:t>
      </w:r>
      <w:r w:rsidRPr="00135A41">
        <w:rPr>
          <w:rStyle w:val="StyleUnderline"/>
        </w:rPr>
        <w:t>US retrenchment</w:t>
      </w:r>
      <w:r w:rsidRPr="00094A5C">
        <w:rPr>
          <w:sz w:val="16"/>
        </w:rPr>
        <w:t xml:space="preserve"> had already </w:t>
      </w:r>
      <w:r w:rsidRPr="00135A41">
        <w:rPr>
          <w:rStyle w:val="StyleUnderline"/>
        </w:rPr>
        <w:t>impacted US influence in Eastern Europe</w:t>
      </w:r>
      <w:r w:rsidRPr="00094A5C">
        <w:rPr>
          <w:sz w:val="16"/>
        </w:rPr>
        <w:t xml:space="preserve"> (Zajac, 2016). According to Poland’s former Minister of Foreign Affairs Adam Rotfeld, US policy in Europe since 2009 was a massive failure as it facilitated Russian expansionism, which the Obama administration failed to halt, and it suggested that NATO was not as strong as it was (Shuster, 2014).</w:t>
      </w:r>
    </w:p>
    <w:p w14:paraId="143EF671" w14:textId="77777777" w:rsidR="00F7026D" w:rsidRPr="00094A5C" w:rsidRDefault="00F7026D" w:rsidP="00F7026D">
      <w:pPr>
        <w:rPr>
          <w:sz w:val="16"/>
        </w:rPr>
      </w:pPr>
      <w:r w:rsidRPr="00094A5C">
        <w:rPr>
          <w:sz w:val="16"/>
        </w:rPr>
        <w:t xml:space="preserve">Donald </w:t>
      </w:r>
      <w:r w:rsidRPr="00135A41">
        <w:rPr>
          <w:rStyle w:val="Emphasis"/>
        </w:rPr>
        <w:t>Trump</w:t>
      </w:r>
      <w:r w:rsidRPr="00094A5C">
        <w:rPr>
          <w:sz w:val="16"/>
        </w:rPr>
        <w:t xml:space="preserve"> further </w:t>
      </w:r>
      <w:r w:rsidRPr="00135A41">
        <w:rPr>
          <w:rStyle w:val="Emphasis"/>
        </w:rPr>
        <w:t>increased Poland’s restlessness</w:t>
      </w:r>
      <w:r w:rsidRPr="00094A5C">
        <w:rPr>
          <w:sz w:val="16"/>
        </w:rPr>
        <w:t xml:space="preserve">. His </w:t>
      </w:r>
      <w:r w:rsidRPr="00135A41">
        <w:rPr>
          <w:rStyle w:val="StyleUnderline"/>
        </w:rPr>
        <w:t>repeated remarks about NATO being costly and obsolete intensified Poland’s concerns about US indifference towards European security. Warsaw</w:t>
      </w:r>
      <w:r w:rsidRPr="00094A5C">
        <w:rPr>
          <w:sz w:val="16"/>
        </w:rPr>
        <w:t xml:space="preserve"> also </w:t>
      </w:r>
      <w:r w:rsidRPr="00135A41">
        <w:rPr>
          <w:rStyle w:val="StyleUnderline"/>
        </w:rPr>
        <w:t xml:space="preserve">grew </w:t>
      </w:r>
      <w:r w:rsidRPr="00135A41">
        <w:rPr>
          <w:rStyle w:val="Emphasis"/>
        </w:rPr>
        <w:t>fearful of a potential rapprochement between Trump and Putin</w:t>
      </w:r>
      <w:r w:rsidRPr="00135A41">
        <w:rPr>
          <w:rStyle w:val="StyleUnderline"/>
        </w:rPr>
        <w:t xml:space="preserve"> due to the president’s transactional approach to world politics and his perception of</w:t>
      </w:r>
      <w:r w:rsidRPr="00094A5C">
        <w:rPr>
          <w:sz w:val="16"/>
        </w:rPr>
        <w:t xml:space="preserve"> Vladimir </w:t>
      </w:r>
      <w:r w:rsidRPr="00135A41">
        <w:rPr>
          <w:rStyle w:val="StyleUnderline"/>
        </w:rPr>
        <w:t>Putin as</w:t>
      </w:r>
      <w:r w:rsidRPr="00094A5C">
        <w:rPr>
          <w:sz w:val="16"/>
        </w:rPr>
        <w:t xml:space="preserve"> a </w:t>
      </w:r>
      <w:r w:rsidRPr="00135A41">
        <w:rPr>
          <w:rStyle w:val="StyleUnderline"/>
        </w:rPr>
        <w:t>strong</w:t>
      </w:r>
      <w:r w:rsidRPr="00094A5C">
        <w:rPr>
          <w:sz w:val="16"/>
        </w:rPr>
        <w:t xml:space="preserve"> leader. To Poland, this signalled Trump’s attempt to prevent the formation of a Sino-Russian bloc, which would have been done at the expense of Poland and other European allies’ security (Lanoszka, 2020). </w:t>
      </w:r>
      <w:r w:rsidRPr="00135A41">
        <w:rPr>
          <w:rStyle w:val="StyleUnderline"/>
        </w:rPr>
        <w:t xml:space="preserve">Poland </w:t>
      </w:r>
      <w:r w:rsidRPr="00135A41">
        <w:rPr>
          <w:rStyle w:val="Emphasis"/>
        </w:rPr>
        <w:t>seriously questioned</w:t>
      </w:r>
      <w:r w:rsidRPr="00135A41">
        <w:rPr>
          <w:rStyle w:val="StyleUnderline"/>
        </w:rPr>
        <w:t xml:space="preserve"> Trump’s ability to fully grasp Russia’s potential threats</w:t>
      </w:r>
      <w:r w:rsidRPr="00094A5C">
        <w:rPr>
          <w:sz w:val="16"/>
        </w:rPr>
        <w:t>.</w:t>
      </w:r>
    </w:p>
    <w:p w14:paraId="4E810073" w14:textId="77777777" w:rsidR="00F7026D" w:rsidRPr="00094A5C" w:rsidRDefault="00F7026D" w:rsidP="00F7026D">
      <w:pPr>
        <w:rPr>
          <w:sz w:val="16"/>
        </w:rPr>
      </w:pPr>
      <w:r w:rsidRPr="00094A5C">
        <w:rPr>
          <w:sz w:val="16"/>
        </w:rPr>
        <w:t xml:space="preserve">This </w:t>
      </w:r>
      <w:r w:rsidRPr="00135A41">
        <w:rPr>
          <w:rStyle w:val="StyleUnderline"/>
        </w:rPr>
        <w:t>fear of US hegemonic restraint came</w:t>
      </w:r>
      <w:r w:rsidRPr="00094A5C">
        <w:rPr>
          <w:sz w:val="16"/>
        </w:rPr>
        <w:t xml:space="preserve"> at a time </w:t>
      </w:r>
      <w:r w:rsidRPr="00135A41">
        <w:rPr>
          <w:rStyle w:val="StyleUnderline"/>
        </w:rPr>
        <w:t>when Russia was increasingly perceived</w:t>
      </w:r>
      <w:r w:rsidRPr="00094A5C">
        <w:rPr>
          <w:sz w:val="16"/>
        </w:rPr>
        <w:t xml:space="preserve"> by Poland </w:t>
      </w:r>
      <w:r w:rsidRPr="00135A41">
        <w:rPr>
          <w:rStyle w:val="StyleUnderline"/>
        </w:rPr>
        <w:t>as a significant threat</w:t>
      </w:r>
      <w:r w:rsidRPr="00094A5C">
        <w:rPr>
          <w:sz w:val="16"/>
        </w:rPr>
        <w:t>. While the Polish government had accessed that an opened conflict with Russia was ‘only slight’ in the early 2000s (Ministry of National Defence, 2003 p.2), Poland’s strategic landscape underwent a radical transformation in the late 2000s. The 2008 Russo-Georgian War and the largest Russian military exercises con- ducted at Poland’s border in 2009, led Warsaw to conclude having underestimated the threats posed by Moscow. The annexation of Crimea in 2014 and the war that Moscow man- ufactured in the Donbas region only served to confirm this analysis. In its 2017 update of its Defence Concept, the Ministry of Defence acknowledged that ‘the scale of threats resulting from the Russian aggressive policy had not been adequately assessed in the past,’ and ‘[t]his resulted in a wrong conviction that the risk of an armed conflict in our part of Europe was marginal’ (Ministry of National Defence, 2017, p. 6).</w:t>
      </w:r>
    </w:p>
    <w:p w14:paraId="45FB2CD8" w14:textId="77777777" w:rsidR="00F7026D" w:rsidRPr="00094A5C" w:rsidRDefault="00F7026D" w:rsidP="00F7026D">
      <w:pPr>
        <w:rPr>
          <w:sz w:val="16"/>
        </w:rPr>
      </w:pPr>
      <w:r w:rsidRPr="00094A5C">
        <w:rPr>
          <w:sz w:val="16"/>
        </w:rPr>
        <w:t>Internal balancing for attractiveness</w:t>
      </w:r>
    </w:p>
    <w:p w14:paraId="4FF437FB" w14:textId="77777777" w:rsidR="00F7026D" w:rsidRPr="00094A5C" w:rsidRDefault="00F7026D" w:rsidP="00F7026D">
      <w:pPr>
        <w:rPr>
          <w:sz w:val="16"/>
        </w:rPr>
      </w:pPr>
      <w:r w:rsidRPr="00D32356">
        <w:rPr>
          <w:rStyle w:val="StyleUnderline"/>
        </w:rPr>
        <w:t xml:space="preserve">Abandonment anxiety and Russia’s threat led Poland to make </w:t>
      </w:r>
      <w:r w:rsidRPr="00D32356">
        <w:rPr>
          <w:rStyle w:val="Emphasis"/>
        </w:rPr>
        <w:t>substantial investments</w:t>
      </w:r>
      <w:r w:rsidRPr="00D32356">
        <w:rPr>
          <w:rStyle w:val="StyleUnderline"/>
        </w:rPr>
        <w:t xml:space="preserve"> in defence</w:t>
      </w:r>
      <w:r w:rsidRPr="00094A5C">
        <w:rPr>
          <w:sz w:val="16"/>
        </w:rPr>
        <w:t xml:space="preserve"> throughout the 2010s. Poland’s defence budget grew by 86% from 2009 to 2021 to reach 15 billion US dollars (SIPRI, 2023b). The Polish parliament passed a law mandating the allocation of at least 2% of GDP annually for defence financing starting in 2016, with a minimum of 20% of this budget dedicated to modernisation efforts (Zajac, 2016, p. 155). The Polish government aimed to achieve a defence expenditure of 2.5% of GDP by 2030. Additionally, the </w:t>
      </w:r>
      <w:r w:rsidRPr="00D32356">
        <w:rPr>
          <w:rStyle w:val="StyleUnderline"/>
        </w:rPr>
        <w:t>Polish</w:t>
      </w:r>
      <w:r w:rsidRPr="00094A5C">
        <w:rPr>
          <w:sz w:val="16"/>
        </w:rPr>
        <w:t xml:space="preserve"> armed forces underwent a significant transformation with the implementation of the ‘Komorowski Doctrine’ in 2015. This </w:t>
      </w:r>
      <w:r w:rsidRPr="00D32356">
        <w:rPr>
          <w:rStyle w:val="StyleUnderline"/>
        </w:rPr>
        <w:t>doctrine aimed to modernice and refocus the Polish armed forces, with a particular emphasis on territorial defence against Russian threats</w:t>
      </w:r>
      <w:r w:rsidRPr="00094A5C">
        <w:rPr>
          <w:sz w:val="16"/>
        </w:rPr>
        <w:t>.</w:t>
      </w:r>
    </w:p>
    <w:p w14:paraId="67146608" w14:textId="77777777" w:rsidR="00F7026D" w:rsidRPr="00094A5C" w:rsidRDefault="00F7026D" w:rsidP="00F7026D">
      <w:pPr>
        <w:rPr>
          <w:sz w:val="16"/>
        </w:rPr>
      </w:pPr>
      <w:r w:rsidRPr="00094A5C">
        <w:rPr>
          <w:sz w:val="16"/>
        </w:rPr>
        <w:t xml:space="preserve">In parallel, </w:t>
      </w:r>
      <w:r w:rsidRPr="00D32356">
        <w:rPr>
          <w:rStyle w:val="StyleUnderline"/>
        </w:rPr>
        <w:t xml:space="preserve">Warsaw </w:t>
      </w:r>
      <w:r w:rsidRPr="00D32356">
        <w:rPr>
          <w:rStyle w:val="Emphasis"/>
        </w:rPr>
        <w:t>strained</w:t>
      </w:r>
      <w:r w:rsidRPr="00D32356">
        <w:rPr>
          <w:rStyle w:val="StyleUnderline"/>
        </w:rPr>
        <w:t xml:space="preserve"> to enlarge the US military footprint in Poland. It requested greater US military presence</w:t>
      </w:r>
      <w:r w:rsidRPr="00094A5C">
        <w:rPr>
          <w:sz w:val="16"/>
        </w:rPr>
        <w:t xml:space="preserve"> on NATO’s eastern flank and expressed interest in a permanent US military presence within the country. At the 2016 Warsaw Summit, NATO members agreed first the first time to deploy military forces to eastern Poland. This included the stationing of a rotational force of 3,000 soldiers and the deployment of about 1,000 US troops as part of a US-led NATO enhanced Forward Presence Battlegroup (Emmott &amp; Siebold, 2016). </w:t>
      </w:r>
      <w:r w:rsidRPr="00D32356">
        <w:rPr>
          <w:rStyle w:val="StyleUnderline"/>
        </w:rPr>
        <w:t>By beefing up</w:t>
      </w:r>
      <w:r w:rsidRPr="00094A5C">
        <w:rPr>
          <w:sz w:val="16"/>
        </w:rPr>
        <w:t xml:space="preserve"> its </w:t>
      </w:r>
      <w:r w:rsidRPr="00D32356">
        <w:rPr>
          <w:rStyle w:val="StyleUnderline"/>
        </w:rPr>
        <w:t>internal defence</w:t>
      </w:r>
      <w:r w:rsidRPr="00094A5C">
        <w:rPr>
          <w:sz w:val="16"/>
        </w:rPr>
        <w:t xml:space="preserve"> capabilities </w:t>
      </w:r>
      <w:r w:rsidRPr="00D32356">
        <w:rPr>
          <w:rStyle w:val="StyleUnderline"/>
        </w:rPr>
        <w:t xml:space="preserve">with American equipment, Warsaw </w:t>
      </w:r>
      <w:r w:rsidRPr="00D32356">
        <w:rPr>
          <w:rStyle w:val="Emphasis"/>
        </w:rPr>
        <w:t>sought to demonstrate its credibility</w:t>
      </w:r>
      <w:r w:rsidRPr="00D32356">
        <w:rPr>
          <w:rStyle w:val="StyleUnderline"/>
        </w:rPr>
        <w:t xml:space="preserve"> as a reliable ally deserving protection</w:t>
      </w:r>
      <w:r w:rsidRPr="00094A5C">
        <w:rPr>
          <w:sz w:val="16"/>
        </w:rPr>
        <w:t>. Shortly after the Summit, Warsaw dramatically cancelled a $3 billion agreement to buy 50 Airbus transport helicopters and instead purchased US-made Sikorsky helicopters. This not only demonstrated Warsaw commitment to closer ties with Washington but also garnered increased support for its request for a greater NATO presence on the alliance’s eastern border (Reuters, 2016b).</w:t>
      </w:r>
    </w:p>
    <w:p w14:paraId="149B368C" w14:textId="77777777" w:rsidR="00F7026D" w:rsidRPr="00094A5C" w:rsidRDefault="00F7026D" w:rsidP="00F7026D">
      <w:pPr>
        <w:rPr>
          <w:sz w:val="16"/>
        </w:rPr>
      </w:pPr>
      <w:r w:rsidRPr="00094A5C">
        <w:rPr>
          <w:sz w:val="16"/>
        </w:rPr>
        <w:t xml:space="preserve">Furthermore, and similar to Japan, </w:t>
      </w:r>
      <w:r w:rsidRPr="00D32356">
        <w:rPr>
          <w:rStyle w:val="StyleUnderline"/>
        </w:rPr>
        <w:t>Poland’s attractiveness strategy was acute under the Trump presidency</w:t>
      </w:r>
      <w:r w:rsidRPr="00094A5C">
        <w:rPr>
          <w:sz w:val="16"/>
        </w:rPr>
        <w:t xml:space="preserve">. Polish President </w:t>
      </w:r>
      <w:r w:rsidRPr="00D32356">
        <w:rPr>
          <w:rStyle w:val="StyleUnderline"/>
        </w:rPr>
        <w:t xml:space="preserve">Duda remained </w:t>
      </w:r>
      <w:r w:rsidRPr="00D32356">
        <w:rPr>
          <w:rStyle w:val="Emphasis"/>
        </w:rPr>
        <w:t>staunchly pro-American and pro-Trump</w:t>
      </w:r>
      <w:r w:rsidRPr="00D32356">
        <w:rPr>
          <w:rStyle w:val="StyleUnderline"/>
        </w:rPr>
        <w:t xml:space="preserve">. Duda even supported Trump’s criticism of the </w:t>
      </w:r>
      <w:r w:rsidRPr="00D32356">
        <w:rPr>
          <w:rStyle w:val="Emphasis"/>
        </w:rPr>
        <w:t>E</w:t>
      </w:r>
      <w:r w:rsidRPr="00D32356">
        <w:rPr>
          <w:rStyle w:val="StyleUnderline"/>
        </w:rPr>
        <w:t xml:space="preserve">uropean </w:t>
      </w:r>
      <w:r w:rsidRPr="00D32356">
        <w:rPr>
          <w:rStyle w:val="Emphasis"/>
        </w:rPr>
        <w:t>U</w:t>
      </w:r>
      <w:r w:rsidRPr="00D32356">
        <w:rPr>
          <w:rStyle w:val="StyleUnderline"/>
        </w:rPr>
        <w:t>nion, as</w:t>
      </w:r>
      <w:r w:rsidRPr="00094A5C">
        <w:rPr>
          <w:sz w:val="16"/>
        </w:rPr>
        <w:t xml:space="preserve"> the </w:t>
      </w:r>
      <w:r w:rsidRPr="00D32356">
        <w:rPr>
          <w:rStyle w:val="StyleUnderline"/>
        </w:rPr>
        <w:t>Polish</w:t>
      </w:r>
      <w:r w:rsidRPr="00094A5C">
        <w:rPr>
          <w:sz w:val="16"/>
        </w:rPr>
        <w:t xml:space="preserve"> government’s </w:t>
      </w:r>
      <w:r w:rsidRPr="00D32356">
        <w:rPr>
          <w:rStyle w:val="StyleUnderline"/>
        </w:rPr>
        <w:t>relations with Brussels faltered over</w:t>
      </w:r>
      <w:r w:rsidRPr="00094A5C">
        <w:rPr>
          <w:sz w:val="16"/>
        </w:rPr>
        <w:t xml:space="preserve"> the issue of </w:t>
      </w:r>
      <w:r w:rsidRPr="00D32356">
        <w:rPr>
          <w:rStyle w:val="StyleUnderline"/>
        </w:rPr>
        <w:t>democratic decline</w:t>
      </w:r>
      <w:r w:rsidRPr="00094A5C">
        <w:rPr>
          <w:sz w:val="16"/>
        </w:rPr>
        <w:t xml:space="preserve"> (Montgomery, 2020). In 2018, President Andrzej </w:t>
      </w:r>
      <w:r w:rsidRPr="00D32356">
        <w:rPr>
          <w:rStyle w:val="StyleUnderline"/>
        </w:rPr>
        <w:t>Duda</w:t>
      </w:r>
      <w:r w:rsidRPr="00094A5C">
        <w:rPr>
          <w:sz w:val="16"/>
        </w:rPr>
        <w:t xml:space="preserve"> even </w:t>
      </w:r>
      <w:r w:rsidRPr="00D32356">
        <w:rPr>
          <w:rStyle w:val="StyleUnderline"/>
        </w:rPr>
        <w:t xml:space="preserve">chose to play on Trump’s narcissism by </w:t>
      </w:r>
      <w:r w:rsidRPr="00D32356">
        <w:rPr>
          <w:rStyle w:val="Emphasis"/>
        </w:rPr>
        <w:t>proposing</w:t>
      </w:r>
      <w:r w:rsidRPr="00094A5C">
        <w:rPr>
          <w:sz w:val="16"/>
        </w:rPr>
        <w:t xml:space="preserve"> to finance a permanent base named ‘</w:t>
      </w:r>
      <w:r w:rsidRPr="00D32356">
        <w:rPr>
          <w:rStyle w:val="Emphasis"/>
        </w:rPr>
        <w:t>Fort Trump</w:t>
      </w:r>
      <w:r w:rsidRPr="00094A5C">
        <w:rPr>
          <w:sz w:val="16"/>
        </w:rPr>
        <w:t xml:space="preserve">’ to curry favour with the US president (Hennigan, 2019). The Polish government offered to contribute up to US$2 billion for its construction. </w:t>
      </w:r>
      <w:r w:rsidRPr="00D32356">
        <w:rPr>
          <w:rStyle w:val="StyleUnderline"/>
        </w:rPr>
        <w:t>This</w:t>
      </w:r>
      <w:r w:rsidRPr="00094A5C">
        <w:rPr>
          <w:sz w:val="16"/>
        </w:rPr>
        <w:t xml:space="preserve"> proposal, following the dramatic cancellation of the Airbus helicopters, </w:t>
      </w:r>
      <w:r w:rsidRPr="00D32356">
        <w:rPr>
          <w:rStyle w:val="StyleUnderline"/>
        </w:rPr>
        <w:t>exemplified the</w:t>
      </w:r>
      <w:r w:rsidRPr="00094A5C">
        <w:rPr>
          <w:sz w:val="16"/>
        </w:rPr>
        <w:t xml:space="preserve"> type of </w:t>
      </w:r>
      <w:r w:rsidRPr="00D32356">
        <w:rPr>
          <w:rStyle w:val="Emphasis"/>
        </w:rPr>
        <w:t>internal balancing for attractiveness</w:t>
      </w:r>
      <w:r w:rsidRPr="00D32356">
        <w:rPr>
          <w:rStyle w:val="StyleUnderline"/>
        </w:rPr>
        <w:t xml:space="preserve"> pursued by the Polish government towards its security patron</w:t>
      </w:r>
      <w:r w:rsidRPr="00094A5C">
        <w:rPr>
          <w:sz w:val="16"/>
        </w:rPr>
        <w:t xml:space="preserve">. Although the project was later abandoned due to financial and strategic reasons, </w:t>
      </w:r>
      <w:r w:rsidRPr="00D32356">
        <w:rPr>
          <w:rStyle w:val="StyleUnderline"/>
        </w:rPr>
        <w:t>Warsaw</w:t>
      </w:r>
      <w:r w:rsidRPr="00094A5C">
        <w:rPr>
          <w:sz w:val="16"/>
        </w:rPr>
        <w:t xml:space="preserve"> nevertheless </w:t>
      </w:r>
      <w:r w:rsidRPr="00D32356">
        <w:rPr>
          <w:rStyle w:val="StyleUnderline"/>
        </w:rPr>
        <w:t>convinced Washington to dispatch additional troops</w:t>
      </w:r>
      <w:r w:rsidRPr="00094A5C">
        <w:rPr>
          <w:sz w:val="16"/>
        </w:rPr>
        <w:t xml:space="preserve"> to its territory. In a new bilateral defence cooperation agreement, the Trump administration formalised its intentions to provide Poland with additional defence and deterrence capabilities. The military presence in Poland reached approximately 4,500 rotational US military personnel, with an additional 1,000 military personnel to be added (President of the Republic of Poland, 2019). Shortly after the joint declaration, Poland signed a $4.6 billion deal with the United States to acquire 32 F-35A Lightning II fighter jets. The deal included training, logistics, and simulators. Warsaw also acquired almost a dozen Patriot system batteries. This agreement was a sign of the strong relationship between Poland and the United States, and it further strengthened the relationship between the two countries.</w:t>
      </w:r>
    </w:p>
    <w:p w14:paraId="21885315" w14:textId="77777777" w:rsidR="00F7026D" w:rsidRPr="00094A5C" w:rsidRDefault="00F7026D" w:rsidP="00F7026D">
      <w:pPr>
        <w:rPr>
          <w:sz w:val="16"/>
        </w:rPr>
      </w:pPr>
      <w:r w:rsidRPr="00094A5C">
        <w:rPr>
          <w:sz w:val="16"/>
        </w:rPr>
        <w:t>In 2019, Poland went further by launching two Technical Modernisation Plans with the objective of investing $133 billion until 2035 in the acquisition of fifth-generation US combat aircraft, unmanned aerial vehicles (UAVs), helicopters, short-range rockets, sub- marines, and cybersecurity. With these plans and previous US military purchased, the United States became by far Poland’s primary military supplier (Lesiecki, 2019; SIPRI, 2023a; Szopa, 2019). During a 2019 meeting of NATO defence ministers, Mariusz Błaszczak, the Polish Defence Minister, summarised the country’s strategic stance, stating, ‘We assume solidarity. We are active, which implies that our partners also support us’ (Ministry of National Defence, 2019).</w:t>
      </w:r>
    </w:p>
    <w:p w14:paraId="05E80547" w14:textId="77777777" w:rsidR="00F7026D" w:rsidRPr="00094A5C" w:rsidRDefault="00F7026D" w:rsidP="00F7026D">
      <w:pPr>
        <w:rPr>
          <w:sz w:val="16"/>
        </w:rPr>
      </w:pPr>
      <w:r w:rsidRPr="00094A5C">
        <w:rPr>
          <w:sz w:val="16"/>
        </w:rPr>
        <w:t>Warsaw’s little interest in strategic diversification</w:t>
      </w:r>
    </w:p>
    <w:p w14:paraId="311F348F" w14:textId="77777777" w:rsidR="00F7026D" w:rsidRPr="00094A5C" w:rsidRDefault="00F7026D" w:rsidP="00F7026D">
      <w:pPr>
        <w:rPr>
          <w:sz w:val="16"/>
        </w:rPr>
      </w:pPr>
      <w:r w:rsidRPr="00094A5C">
        <w:rPr>
          <w:sz w:val="16"/>
        </w:rPr>
        <w:t xml:space="preserve">Throughout the 2010s, </w:t>
      </w:r>
      <w:r w:rsidRPr="00D32356">
        <w:rPr>
          <w:rStyle w:val="StyleUnderline"/>
        </w:rPr>
        <w:t xml:space="preserve">Warsaw entrusted its security protection to its most important ally, the United States. </w:t>
      </w:r>
      <w:r w:rsidRPr="00D32356">
        <w:rPr>
          <w:rStyle w:val="Emphasis"/>
        </w:rPr>
        <w:t>Poland viewed the U</w:t>
      </w:r>
      <w:r w:rsidRPr="00D32356">
        <w:rPr>
          <w:rStyle w:val="StyleUnderline"/>
        </w:rPr>
        <w:t xml:space="preserve">nited </w:t>
      </w:r>
      <w:r w:rsidRPr="00D32356">
        <w:rPr>
          <w:rStyle w:val="Emphasis"/>
        </w:rPr>
        <w:t>S</w:t>
      </w:r>
      <w:r w:rsidRPr="00D32356">
        <w:rPr>
          <w:rStyle w:val="StyleUnderline"/>
        </w:rPr>
        <w:t xml:space="preserve">tates </w:t>
      </w:r>
      <w:r w:rsidRPr="00D32356">
        <w:rPr>
          <w:rStyle w:val="Emphasis"/>
        </w:rPr>
        <w:t>as its only viable partner</w:t>
      </w:r>
      <w:r w:rsidRPr="00D32356">
        <w:rPr>
          <w:rStyle w:val="StyleUnderline"/>
        </w:rPr>
        <w:t>, which explains why Warsaw did not invest</w:t>
      </w:r>
      <w:r w:rsidRPr="00094A5C">
        <w:rPr>
          <w:sz w:val="16"/>
        </w:rPr>
        <w:t xml:space="preserve"> more </w:t>
      </w:r>
      <w:r w:rsidRPr="00D32356">
        <w:rPr>
          <w:rStyle w:val="StyleUnderline"/>
        </w:rPr>
        <w:t xml:space="preserve">in strategic diversification. </w:t>
      </w:r>
      <w:r w:rsidRPr="00D32356">
        <w:rPr>
          <w:rStyle w:val="Emphasis"/>
        </w:rPr>
        <w:t>Every</w:t>
      </w:r>
      <w:r w:rsidRPr="00094A5C">
        <w:rPr>
          <w:sz w:val="16"/>
        </w:rPr>
        <w:t xml:space="preserve"> foreign and defence </w:t>
      </w:r>
      <w:r w:rsidRPr="00D32356">
        <w:rPr>
          <w:rStyle w:val="Emphasis"/>
        </w:rPr>
        <w:t xml:space="preserve">white paper </w:t>
      </w:r>
      <w:r w:rsidRPr="00D32356">
        <w:rPr>
          <w:rStyle w:val="StyleUnderline"/>
        </w:rPr>
        <w:t xml:space="preserve">emphasised the </w:t>
      </w:r>
      <w:r w:rsidRPr="00D32356">
        <w:rPr>
          <w:rStyle w:val="Emphasis"/>
        </w:rPr>
        <w:t>central role of the US</w:t>
      </w:r>
      <w:r w:rsidRPr="00094A5C">
        <w:rPr>
          <w:sz w:val="16"/>
        </w:rPr>
        <w:t xml:space="preserve"> in Poland’s security. Kwiatkowska et al. (2022) show, for instance, that Polish parliamentary discourses consistently emphasised the importance of the United States, especially in 2008 and then in 2013- 2014, when Polish political leaders sought ways to ensure US security in light of Russia’s threats.</w:t>
      </w:r>
    </w:p>
    <w:p w14:paraId="15301B88" w14:textId="77777777" w:rsidR="00F7026D" w:rsidRPr="00094A5C" w:rsidRDefault="00F7026D" w:rsidP="00F7026D">
      <w:pPr>
        <w:rPr>
          <w:sz w:val="16"/>
        </w:rPr>
      </w:pPr>
      <w:r w:rsidRPr="00D32356">
        <w:rPr>
          <w:rStyle w:val="StyleUnderline"/>
        </w:rPr>
        <w:t>Polish leaders did not view the EU as a reliable security option</w:t>
      </w:r>
      <w:r w:rsidRPr="00094A5C">
        <w:rPr>
          <w:sz w:val="16"/>
        </w:rPr>
        <w:t xml:space="preserve">. As Alexander Lanoszka puts it, ‘[o]f course, </w:t>
      </w:r>
      <w:r w:rsidRPr="00D32356">
        <w:rPr>
          <w:rStyle w:val="StyleUnderline"/>
        </w:rPr>
        <w:t>the EU is not a military organisation</w:t>
      </w:r>
      <w:r w:rsidRPr="00094A5C">
        <w:rPr>
          <w:sz w:val="16"/>
        </w:rPr>
        <w:t xml:space="preserve">, but that is the point. </w:t>
      </w:r>
      <w:r w:rsidRPr="00D32356">
        <w:rPr>
          <w:rStyle w:val="Emphasis"/>
        </w:rPr>
        <w:t>Military power is seen as the bedrock for Polish security</w:t>
      </w:r>
      <w:r w:rsidRPr="00D32356">
        <w:rPr>
          <w:rStyle w:val="StyleUnderline"/>
        </w:rPr>
        <w:t>, rather than values and commerce</w:t>
      </w:r>
      <w:r w:rsidRPr="00094A5C">
        <w:rPr>
          <w:sz w:val="16"/>
        </w:rPr>
        <w:t xml:space="preserve"> per se, important as they are’ (2020, p. 463). In fact, throughout the 2010s, Polish leaders feared a split between their country’s interests and those of other EU members. While Poland focused on military security, Western European countries concentrated on non- military aspects such as immigration, climate change, and economic crises (Zajac, 2016, p.138).</w:t>
      </w:r>
    </w:p>
    <w:p w14:paraId="719CF21E" w14:textId="77777777" w:rsidR="00F7026D" w:rsidRPr="00094A5C" w:rsidRDefault="00F7026D" w:rsidP="00F7026D">
      <w:pPr>
        <w:rPr>
          <w:sz w:val="16"/>
        </w:rPr>
      </w:pPr>
      <w:r w:rsidRPr="00094A5C">
        <w:rPr>
          <w:sz w:val="16"/>
        </w:rPr>
        <w:t xml:space="preserve">Two trends emerged from Poland’s strategic thinking. First, </w:t>
      </w:r>
      <w:r w:rsidRPr="00D32356">
        <w:rPr>
          <w:rStyle w:val="StyleUnderline"/>
        </w:rPr>
        <w:t xml:space="preserve">Polish leaders feared that </w:t>
      </w:r>
      <w:r w:rsidRPr="00D32356">
        <w:rPr>
          <w:rStyle w:val="Emphasis"/>
        </w:rPr>
        <w:t>any alternative security arrangements</w:t>
      </w:r>
      <w:r w:rsidRPr="00D32356">
        <w:rPr>
          <w:rStyle w:val="StyleUnderline"/>
        </w:rPr>
        <w:t xml:space="preserve"> could</w:t>
      </w:r>
      <w:r w:rsidRPr="00094A5C">
        <w:rPr>
          <w:sz w:val="16"/>
        </w:rPr>
        <w:t xml:space="preserve"> potentially </w:t>
      </w:r>
      <w:r w:rsidRPr="00D32356">
        <w:rPr>
          <w:rStyle w:val="StyleUnderline"/>
        </w:rPr>
        <w:t>undermine US commitment to Poland’s security. This is why</w:t>
      </w:r>
      <w:r w:rsidRPr="00094A5C">
        <w:rPr>
          <w:sz w:val="16"/>
        </w:rPr>
        <w:t xml:space="preserve"> the concept of Europe’s </w:t>
      </w:r>
      <w:r w:rsidRPr="00D32356">
        <w:rPr>
          <w:rStyle w:val="StyleUnderline"/>
        </w:rPr>
        <w:t>strategic autonomy</w:t>
      </w:r>
      <w:r w:rsidRPr="00094A5C">
        <w:rPr>
          <w:sz w:val="16"/>
        </w:rPr>
        <w:t xml:space="preserve">, as emphasised by French President Emmanuel Macron, </w:t>
      </w:r>
      <w:r w:rsidRPr="00D32356">
        <w:rPr>
          <w:rStyle w:val="StyleUnderline"/>
        </w:rPr>
        <w:t xml:space="preserve">raised concerns in Poland. Such a project could upset </w:t>
      </w:r>
      <w:r w:rsidRPr="00094A5C">
        <w:rPr>
          <w:rStyle w:val="StyleUnderline"/>
        </w:rPr>
        <w:t>Washington, weaken US military engagement in Europe, and prove detrimental to Poland’s interests and security</w:t>
      </w:r>
      <w:r w:rsidRPr="00094A5C">
        <w:rPr>
          <w:sz w:val="16"/>
        </w:rPr>
        <w:t xml:space="preserve"> (ThefirstNews, 2021; Zandee et al., 2020). More generally, </w:t>
      </w:r>
      <w:r w:rsidRPr="00094A5C">
        <w:rPr>
          <w:rStyle w:val="StyleUnderline"/>
        </w:rPr>
        <w:t>Polish leaders suspected</w:t>
      </w:r>
      <w:r w:rsidRPr="00094A5C">
        <w:rPr>
          <w:sz w:val="16"/>
        </w:rPr>
        <w:t xml:space="preserve"> that </w:t>
      </w:r>
      <w:r w:rsidRPr="00094A5C">
        <w:rPr>
          <w:rStyle w:val="StyleUnderline"/>
        </w:rPr>
        <w:t xml:space="preserve">EU security policy and European members’ initiatives would </w:t>
      </w:r>
      <w:r w:rsidRPr="00094A5C">
        <w:rPr>
          <w:rStyle w:val="Emphasis"/>
        </w:rPr>
        <w:t>enable the US to shift</w:t>
      </w:r>
      <w:r w:rsidRPr="00094A5C">
        <w:rPr>
          <w:rStyle w:val="StyleUnderline"/>
        </w:rPr>
        <w:t xml:space="preserve"> its focus more towards China and less towards Russia</w:t>
      </w:r>
      <w:r w:rsidRPr="00094A5C">
        <w:rPr>
          <w:sz w:val="16"/>
        </w:rPr>
        <w:t>.</w:t>
      </w:r>
    </w:p>
    <w:p w14:paraId="2D014E34" w14:textId="77777777" w:rsidR="00F7026D" w:rsidRPr="00094A5C" w:rsidRDefault="00F7026D" w:rsidP="00F7026D">
      <w:pPr>
        <w:rPr>
          <w:sz w:val="16"/>
        </w:rPr>
      </w:pPr>
      <w:r w:rsidRPr="00094A5C">
        <w:rPr>
          <w:sz w:val="16"/>
        </w:rPr>
        <w:t xml:space="preserve">Second, </w:t>
      </w:r>
      <w:r w:rsidRPr="00094A5C">
        <w:rPr>
          <w:rStyle w:val="StyleUnderline"/>
        </w:rPr>
        <w:t>Poland aimed to</w:t>
      </w:r>
      <w:r w:rsidRPr="00094A5C">
        <w:rPr>
          <w:sz w:val="16"/>
        </w:rPr>
        <w:t xml:space="preserve"> strengthen European security institutions and cooperation mainly to </w:t>
      </w:r>
      <w:r w:rsidRPr="00094A5C">
        <w:rPr>
          <w:rStyle w:val="Emphasis"/>
        </w:rPr>
        <w:t>keep the US engaged</w:t>
      </w:r>
      <w:r w:rsidRPr="00094A5C">
        <w:rPr>
          <w:sz w:val="16"/>
        </w:rPr>
        <w:t xml:space="preserve"> in regional security. This was </w:t>
      </w:r>
      <w:r w:rsidRPr="00094A5C">
        <w:rPr>
          <w:rStyle w:val="StyleUnderline"/>
        </w:rPr>
        <w:t>exemplified by the proposal to cooperate with the US within</w:t>
      </w:r>
      <w:r w:rsidRPr="00094A5C">
        <w:rPr>
          <w:sz w:val="16"/>
        </w:rPr>
        <w:t xml:space="preserve"> the EU’s Permanent Structured Cooperation (</w:t>
      </w:r>
      <w:r w:rsidRPr="00094A5C">
        <w:rPr>
          <w:rStyle w:val="StyleUnderline"/>
        </w:rPr>
        <w:t>PESCO</w:t>
      </w:r>
      <w:r w:rsidRPr="00094A5C">
        <w:rPr>
          <w:sz w:val="16"/>
        </w:rPr>
        <w:t xml:space="preserve">). This strategy of </w:t>
      </w:r>
      <w:r w:rsidRPr="00094A5C">
        <w:rPr>
          <w:rStyle w:val="StyleUnderline"/>
        </w:rPr>
        <w:t>institutional binding was</w:t>
      </w:r>
      <w:r w:rsidRPr="00094A5C">
        <w:rPr>
          <w:sz w:val="16"/>
        </w:rPr>
        <w:t xml:space="preserve"> essentially </w:t>
      </w:r>
      <w:r w:rsidRPr="00094A5C">
        <w:rPr>
          <w:rStyle w:val="StyleUnderline"/>
        </w:rPr>
        <w:t xml:space="preserve">a variation on the same theme: </w:t>
      </w:r>
      <w:r w:rsidRPr="00094A5C">
        <w:rPr>
          <w:rStyle w:val="Emphasis"/>
        </w:rPr>
        <w:t>ensuring</w:t>
      </w:r>
      <w:r w:rsidRPr="00094A5C">
        <w:rPr>
          <w:sz w:val="16"/>
        </w:rPr>
        <w:t xml:space="preserve"> that </w:t>
      </w:r>
      <w:r w:rsidRPr="00094A5C">
        <w:rPr>
          <w:rStyle w:val="Emphasis"/>
        </w:rPr>
        <w:t>the U</w:t>
      </w:r>
      <w:r w:rsidRPr="00094A5C">
        <w:rPr>
          <w:rStyle w:val="StyleUnderline"/>
        </w:rPr>
        <w:t xml:space="preserve">nited </w:t>
      </w:r>
      <w:r w:rsidRPr="00094A5C">
        <w:rPr>
          <w:rStyle w:val="Emphasis"/>
        </w:rPr>
        <w:t>S</w:t>
      </w:r>
      <w:r w:rsidRPr="00094A5C">
        <w:rPr>
          <w:rStyle w:val="StyleUnderline"/>
        </w:rPr>
        <w:t xml:space="preserve">tates </w:t>
      </w:r>
      <w:r w:rsidRPr="00094A5C">
        <w:rPr>
          <w:rStyle w:val="Emphasis"/>
        </w:rPr>
        <w:t>would continue to be militarily involved</w:t>
      </w:r>
      <w:r w:rsidRPr="00094A5C">
        <w:rPr>
          <w:rStyle w:val="StyleUnderline"/>
        </w:rPr>
        <w:t xml:space="preserve"> in Eastern Europe</w:t>
      </w:r>
      <w:r w:rsidRPr="00094A5C">
        <w:rPr>
          <w:sz w:val="16"/>
        </w:rPr>
        <w:t>. In this context, Polish leaders also sought to enhance regional cooperation, particularly with the Visegrad Group (Czech Republic, Hungary, and Slovakia) and the Baltic states, with the broader objective of strengthening NATO’s Eastern Flank (Ministry of National Defense, 2017). Poland also perceived EU defence initiatives such as the European Defence Fund and PESCO as a means to bolster NATO through European cooperation.</w:t>
      </w:r>
    </w:p>
    <w:p w14:paraId="2621EA8C" w14:textId="77777777" w:rsidR="00F7026D" w:rsidRPr="00F7026D" w:rsidRDefault="00F7026D" w:rsidP="00F7026D">
      <w:pPr>
        <w:rPr>
          <w:sz w:val="16"/>
        </w:rPr>
      </w:pPr>
      <w:r w:rsidRPr="00094A5C">
        <w:rPr>
          <w:sz w:val="16"/>
        </w:rPr>
        <w:t xml:space="preserve">In conclusion, </w:t>
      </w:r>
      <w:r w:rsidRPr="00094A5C">
        <w:rPr>
          <w:rStyle w:val="StyleUnderline"/>
        </w:rPr>
        <w:t>while Poland heavily invested in internal balancing for attractiveness, it did not</w:t>
      </w:r>
      <w:r w:rsidRPr="00094A5C">
        <w:rPr>
          <w:sz w:val="16"/>
        </w:rPr>
        <w:t xml:space="preserve"> significantly </w:t>
      </w:r>
      <w:r w:rsidRPr="00094A5C">
        <w:rPr>
          <w:rStyle w:val="StyleUnderline"/>
        </w:rPr>
        <w:t xml:space="preserve">strengthen its military ties to the EU. </w:t>
      </w:r>
      <w:r w:rsidRPr="00094A5C">
        <w:rPr>
          <w:rStyle w:val="Emphasis"/>
        </w:rPr>
        <w:t>Warsaw held the belief that instead of mitigating the effects of U.S. retrenchment, strategic diversification would</w:t>
      </w:r>
      <w:r w:rsidRPr="00094A5C">
        <w:rPr>
          <w:sz w:val="16"/>
        </w:rPr>
        <w:t xml:space="preserve"> actually </w:t>
      </w:r>
      <w:r w:rsidRPr="00094A5C">
        <w:rPr>
          <w:rStyle w:val="Emphasis"/>
        </w:rPr>
        <w:t>exacerbate it</w:t>
      </w:r>
      <w:r w:rsidRPr="00094A5C">
        <w:rPr>
          <w:sz w:val="16"/>
        </w:rPr>
        <w:t>. As a result</w:t>
      </w:r>
      <w:r w:rsidRPr="00094A5C">
        <w:rPr>
          <w:rStyle w:val="StyleUnderline"/>
        </w:rPr>
        <w:t xml:space="preserve">, Polish leaders exercised extreme caution by selectively opting for security initiatives aimed </w:t>
      </w:r>
      <w:r w:rsidRPr="00094A5C">
        <w:rPr>
          <w:rStyle w:val="Emphasis"/>
        </w:rPr>
        <w:t>solely</w:t>
      </w:r>
      <w:r w:rsidRPr="00094A5C">
        <w:rPr>
          <w:rStyle w:val="StyleUnderline"/>
        </w:rPr>
        <w:t xml:space="preserve"> at strengthening their security ties with Washington and </w:t>
      </w:r>
      <w:r w:rsidRPr="00094A5C">
        <w:rPr>
          <w:rStyle w:val="Emphasis"/>
        </w:rPr>
        <w:t>keeping their ally more engaged</w:t>
      </w:r>
      <w:r w:rsidRPr="00094A5C">
        <w:rPr>
          <w:rStyle w:val="StyleUnderline"/>
        </w:rPr>
        <w:t xml:space="preserve"> in the region</w:t>
      </w:r>
      <w:r w:rsidRPr="00094A5C">
        <w:rPr>
          <w:sz w:val="16"/>
        </w:rPr>
        <w:t>.</w:t>
      </w:r>
    </w:p>
    <w:p w14:paraId="7729AA27" w14:textId="39F77FB8" w:rsidR="00A06FF7" w:rsidRDefault="00A06FF7" w:rsidP="00A06FF7">
      <w:pPr>
        <w:pStyle w:val="Heading3"/>
      </w:pPr>
      <w:r>
        <w:t>No Link---Poland---1AR</w:t>
      </w:r>
    </w:p>
    <w:p w14:paraId="147183F8" w14:textId="77777777" w:rsidR="00A06FF7" w:rsidRDefault="00A06FF7" w:rsidP="00A06FF7">
      <w:pPr>
        <w:pStyle w:val="Heading4"/>
      </w:pPr>
      <w:r>
        <w:t xml:space="preserve">Poland is </w:t>
      </w:r>
      <w:r>
        <w:rPr>
          <w:u w:val="single"/>
        </w:rPr>
        <w:t>anti-Ukraine</w:t>
      </w:r>
      <w:r>
        <w:t xml:space="preserve"> and </w:t>
      </w:r>
      <w:r>
        <w:rPr>
          <w:u w:val="single"/>
        </w:rPr>
        <w:t>pro-Russia</w:t>
      </w:r>
      <w:r>
        <w:t xml:space="preserve">. </w:t>
      </w:r>
    </w:p>
    <w:p w14:paraId="61E086DA" w14:textId="77777777" w:rsidR="00A06FF7" w:rsidRPr="00524AF4" w:rsidRDefault="00A06FF7" w:rsidP="00A06FF7">
      <w:r>
        <w:t xml:space="preserve">Piotr </w:t>
      </w:r>
      <w:r w:rsidRPr="00524AF4">
        <w:rPr>
          <w:rStyle w:val="Style13ptBold"/>
        </w:rPr>
        <w:t>Buras 25</w:t>
      </w:r>
      <w:r>
        <w:t>, Head of the Warsaw Office and Senior Policy Fellow at the European Council on Foreign Relations, “Trump May Unite Europe, But He Divides Polish Society,” Internationale Politik Quarterly, 03-26-2025, accessed 07-18-2025, https://ip-quarterly.com/en/trump-may-unite-europe-he-divides-polish-society, DG</w:t>
      </w:r>
    </w:p>
    <w:p w14:paraId="7DA23727" w14:textId="77777777" w:rsidR="00A06FF7" w:rsidRPr="00524AF4" w:rsidRDefault="00A06FF7" w:rsidP="00A06FF7">
      <w:pPr>
        <w:rPr>
          <w:sz w:val="16"/>
        </w:rPr>
      </w:pPr>
      <w:r w:rsidRPr="00524AF4">
        <w:rPr>
          <w:rStyle w:val="StyleUnderline"/>
        </w:rPr>
        <w:t>The pro-Russia turn on the part of the US government has</w:t>
      </w:r>
      <w:r w:rsidRPr="00524AF4">
        <w:rPr>
          <w:sz w:val="16"/>
        </w:rPr>
        <w:t xml:space="preserve"> thus </w:t>
      </w:r>
      <w:r w:rsidRPr="00524AF4">
        <w:rPr>
          <w:rStyle w:val="StyleUnderline"/>
        </w:rPr>
        <w:t>not necessarily persuaded all Poles to feel negatively about Trump</w:t>
      </w:r>
      <w:r w:rsidRPr="00524AF4">
        <w:rPr>
          <w:sz w:val="16"/>
        </w:rPr>
        <w:t xml:space="preserve">. Rather, </w:t>
      </w:r>
      <w:r w:rsidRPr="00524AF4">
        <w:rPr>
          <w:rStyle w:val="StyleUnderline"/>
        </w:rPr>
        <w:t>Trump’s tough course on Ukraine has encouraged the right-wing</w:t>
      </w:r>
      <w:r w:rsidRPr="00524AF4">
        <w:rPr>
          <w:sz w:val="16"/>
        </w:rPr>
        <w:t xml:space="preserve"> electorate and politicians </w:t>
      </w:r>
      <w:r w:rsidRPr="00524AF4">
        <w:rPr>
          <w:rStyle w:val="StyleUnderline"/>
        </w:rPr>
        <w:t xml:space="preserve">to develop a new approach which is both </w:t>
      </w:r>
      <w:r w:rsidRPr="00524AF4">
        <w:rPr>
          <w:rStyle w:val="Emphasis"/>
        </w:rPr>
        <w:t>pro-American and anti-Ukrainian</w:t>
      </w:r>
      <w:r w:rsidRPr="00524AF4">
        <w:rPr>
          <w:sz w:val="16"/>
        </w:rPr>
        <w:t xml:space="preserve">—a novelty in the Polish discourse. For example, </w:t>
      </w:r>
      <w:r w:rsidRPr="00524AF4">
        <w:rPr>
          <w:rStyle w:val="StyleUnderline"/>
        </w:rPr>
        <w:t>they blame</w:t>
      </w:r>
      <w:r w:rsidRPr="00524AF4">
        <w:rPr>
          <w:sz w:val="16"/>
        </w:rPr>
        <w:t xml:space="preserve"> Ukrainian President Volodymyr </w:t>
      </w:r>
      <w:r w:rsidRPr="00524AF4">
        <w:rPr>
          <w:rStyle w:val="StyleUnderline"/>
        </w:rPr>
        <w:t>Zelensky for his</w:t>
      </w:r>
      <w:r w:rsidRPr="00524AF4">
        <w:rPr>
          <w:sz w:val="16"/>
        </w:rPr>
        <w:t xml:space="preserve"> alleged “</w:t>
      </w:r>
      <w:r w:rsidRPr="00524AF4">
        <w:rPr>
          <w:rStyle w:val="StyleUnderline"/>
        </w:rPr>
        <w:t>misbehavior</w:t>
      </w:r>
      <w:r w:rsidRPr="00524AF4">
        <w:rPr>
          <w:sz w:val="16"/>
        </w:rPr>
        <w:t xml:space="preserve">” </w:t>
      </w:r>
      <w:r w:rsidRPr="00524AF4">
        <w:rPr>
          <w:rStyle w:val="StyleUnderline"/>
        </w:rPr>
        <w:t>in the Oval Office and defend Trump against criticism</w:t>
      </w:r>
      <w:r w:rsidRPr="00524AF4">
        <w:rPr>
          <w:sz w:val="16"/>
        </w:rPr>
        <w:t xml:space="preserve">; like the US president, they expect more “gratitude” from Ukraine. </w:t>
      </w:r>
    </w:p>
    <w:p w14:paraId="532ACAD4" w14:textId="77777777" w:rsidR="00A06FF7" w:rsidRPr="00524AF4" w:rsidRDefault="00A06FF7" w:rsidP="00A06FF7">
      <w:pPr>
        <w:rPr>
          <w:sz w:val="16"/>
        </w:rPr>
      </w:pPr>
      <w:r w:rsidRPr="00524AF4">
        <w:rPr>
          <w:rStyle w:val="StyleUnderline"/>
        </w:rPr>
        <w:t xml:space="preserve">A well-known </w:t>
      </w:r>
      <w:r w:rsidRPr="00524AF4">
        <w:rPr>
          <w:rStyle w:val="Emphasis"/>
        </w:rPr>
        <w:t>anti-Western-European sentiment</w:t>
      </w:r>
      <w:r w:rsidRPr="00524AF4">
        <w:rPr>
          <w:rStyle w:val="StyleUnderline"/>
        </w:rPr>
        <w:t xml:space="preserve"> is responsible for part of this</w:t>
      </w:r>
      <w:r w:rsidRPr="00524AF4">
        <w:rPr>
          <w:sz w:val="16"/>
        </w:rPr>
        <w:t xml:space="preserve"> narrative. Former PiS Prime Minister Mateusz Morawiecki wrote in response to JD Vance’s speech to the Munich Security Conference: “I have no doubt that Western Europe will sacrifice Poland if necessary.” He added: “</w:t>
      </w:r>
      <w:r w:rsidRPr="00524AF4">
        <w:rPr>
          <w:rStyle w:val="StyleUnderline"/>
        </w:rPr>
        <w:t>When it comes to negotiating the fate of Central Europe, we could become an appetizer on the menu of Berlin, Brussels, and Paris</w:t>
      </w:r>
      <w:r w:rsidRPr="00524AF4">
        <w:rPr>
          <w:sz w:val="16"/>
        </w:rPr>
        <w:t>.”</w:t>
      </w:r>
    </w:p>
    <w:p w14:paraId="2BB40401" w14:textId="77777777" w:rsidR="00A06FF7" w:rsidRDefault="00A06FF7" w:rsidP="00A06FF7">
      <w:pPr>
        <w:rPr>
          <w:sz w:val="16"/>
        </w:rPr>
      </w:pPr>
      <w:r w:rsidRPr="00524AF4">
        <w:rPr>
          <w:rStyle w:val="StyleUnderline"/>
        </w:rPr>
        <w:t>Trump’s policies</w:t>
      </w:r>
      <w:r w:rsidRPr="00524AF4">
        <w:rPr>
          <w:sz w:val="16"/>
        </w:rPr>
        <w:t xml:space="preserve">, therefore, </w:t>
      </w:r>
      <w:r w:rsidRPr="00524AF4">
        <w:rPr>
          <w:rStyle w:val="StyleUnderline"/>
        </w:rPr>
        <w:t xml:space="preserve">are not only challenging Poland’s security policy fundamentals, but also the </w:t>
      </w:r>
      <w:r w:rsidRPr="00524AF4">
        <w:rPr>
          <w:rStyle w:val="Emphasis"/>
        </w:rPr>
        <w:t>long-standing consensus on Atlanticism</w:t>
      </w:r>
      <w:r w:rsidRPr="00524AF4">
        <w:rPr>
          <w:sz w:val="16"/>
        </w:rPr>
        <w:t xml:space="preserve"> that used to unite the country beyond party political differences. </w:t>
      </w:r>
      <w:r w:rsidRPr="00524AF4">
        <w:rPr>
          <w:rStyle w:val="StyleUnderline"/>
        </w:rPr>
        <w:t>Trump may have unified Europeans around</w:t>
      </w:r>
      <w:r w:rsidRPr="00524AF4">
        <w:rPr>
          <w:sz w:val="16"/>
        </w:rPr>
        <w:t xml:space="preserve"> the purpose of a </w:t>
      </w:r>
      <w:r w:rsidRPr="00524AF4">
        <w:rPr>
          <w:rStyle w:val="StyleUnderline"/>
        </w:rPr>
        <w:t>common defense. But the centrifugal forces he has unleashed in European societies may prove to be no less consequential than the</w:t>
      </w:r>
      <w:r w:rsidRPr="00524AF4">
        <w:rPr>
          <w:rStyle w:val="Emphasis"/>
        </w:rPr>
        <w:t xml:space="preserve"> collapse of the US security guarantee</w:t>
      </w:r>
      <w:r w:rsidRPr="00524AF4">
        <w:rPr>
          <w:sz w:val="16"/>
        </w:rPr>
        <w:t>.</w:t>
      </w:r>
    </w:p>
    <w:p w14:paraId="340A5DCD" w14:textId="77777777" w:rsidR="00A06FF7" w:rsidRPr="00451CB3" w:rsidRDefault="00A06FF7" w:rsidP="00A06FF7"/>
    <w:p w14:paraId="7E2FC589" w14:textId="337DE093" w:rsidR="00F7026D" w:rsidRDefault="00F7026D" w:rsidP="00F7026D">
      <w:pPr>
        <w:pStyle w:val="Heading3"/>
      </w:pPr>
      <w:r>
        <w:t>No Link---Baltics---2AC</w:t>
      </w:r>
    </w:p>
    <w:p w14:paraId="5B59355C" w14:textId="77777777" w:rsidR="00F7026D" w:rsidRDefault="00F7026D" w:rsidP="00F7026D">
      <w:pPr>
        <w:pStyle w:val="Heading4"/>
      </w:pPr>
      <w:r>
        <w:t>US not key---Eastern Europe will choose to work with the rest of Europe.</w:t>
      </w:r>
    </w:p>
    <w:p w14:paraId="0860FC9E" w14:textId="77777777" w:rsidR="00F7026D" w:rsidRPr="009B612D" w:rsidRDefault="00F7026D" w:rsidP="00F7026D">
      <w:r>
        <w:t xml:space="preserve">Justina </w:t>
      </w:r>
      <w:r w:rsidRPr="009B612D">
        <w:rPr>
          <w:rStyle w:val="Style13ptBold"/>
        </w:rPr>
        <w:t>Budginaite-Froehly 25</w:t>
      </w:r>
      <w:r>
        <w:t>, Nonresident Senior Fellow in the Scowcroft Center for Strategy and Security at the Atlantic Council, Ph.D. from Martin Luther University Halle-Wittenberg, “How NATO’s eastern flank is setting the standard for collective defense,” Atlantic Council, 05-30-2025, accessed 07-14-2025, https://www.atlanticcouncil.org/blogs/new-atlanticist/how-natos-eastern-flank-is-setting-the-standard-for-collective-defense, DG</w:t>
      </w:r>
    </w:p>
    <w:p w14:paraId="0BC7E5FC" w14:textId="77777777" w:rsidR="00F7026D" w:rsidRPr="009B612D" w:rsidRDefault="00F7026D" w:rsidP="00F7026D">
      <w:pPr>
        <w:rPr>
          <w:sz w:val="16"/>
        </w:rPr>
      </w:pPr>
      <w:r w:rsidRPr="009B612D">
        <w:rPr>
          <w:sz w:val="16"/>
        </w:rPr>
        <w:t xml:space="preserve">“I am glad to be in Vilnius today,” said German Chancellor Friedrich Merz on May 22. “Because it is right here, </w:t>
      </w:r>
      <w:r w:rsidRPr="009B612D">
        <w:rPr>
          <w:rStyle w:val="StyleUnderline"/>
        </w:rPr>
        <w:t>in Lithuania</w:t>
      </w:r>
      <w:r w:rsidRPr="009B612D">
        <w:rPr>
          <w:sz w:val="16"/>
        </w:rPr>
        <w:t xml:space="preserve">, where </w:t>
      </w:r>
      <w:r w:rsidRPr="009B612D">
        <w:rPr>
          <w:rStyle w:val="StyleUnderline"/>
        </w:rPr>
        <w:t xml:space="preserve">we are taking the defense of NATO’s eastern flank </w:t>
      </w:r>
      <w:r w:rsidRPr="009B612D">
        <w:rPr>
          <w:rStyle w:val="Emphasis"/>
        </w:rPr>
        <w:t>into our own hands</w:t>
      </w:r>
      <w:r w:rsidRPr="009B612D">
        <w:rPr>
          <w:sz w:val="16"/>
        </w:rPr>
        <w:t>.”</w:t>
      </w:r>
    </w:p>
    <w:p w14:paraId="0ECEAAF3" w14:textId="77777777" w:rsidR="00F7026D" w:rsidRPr="009B612D" w:rsidRDefault="00F7026D" w:rsidP="00F7026D">
      <w:pPr>
        <w:rPr>
          <w:sz w:val="16"/>
        </w:rPr>
      </w:pPr>
      <w:r w:rsidRPr="009B612D">
        <w:rPr>
          <w:sz w:val="16"/>
        </w:rPr>
        <w:t>Merz was in Vilnius to formally inaugurate the 45th Armored Brigade in Lithuania, which will embed German combat power at the heart of Baltic defense. Germany will implement a phased deployment—it sent advanced elements in early 2024 and formally activated the brigade on April 1. The brigade is expected to reach full combat readiness by 2027. Once complete, this will offer Lithuania and its neighbors a sustained, high-end deterrent anchored in the NATO framework.</w:t>
      </w:r>
    </w:p>
    <w:p w14:paraId="2980DACF" w14:textId="77777777" w:rsidR="00F7026D" w:rsidRPr="009B612D" w:rsidRDefault="00F7026D" w:rsidP="00F7026D">
      <w:pPr>
        <w:rPr>
          <w:sz w:val="16"/>
        </w:rPr>
      </w:pPr>
      <w:r w:rsidRPr="009B612D">
        <w:rPr>
          <w:sz w:val="16"/>
        </w:rPr>
        <w:t xml:space="preserve">But </w:t>
      </w:r>
      <w:r w:rsidRPr="009B612D">
        <w:rPr>
          <w:rStyle w:val="StyleUnderline"/>
        </w:rPr>
        <w:t>it’s not just Germany that is helping bolster the defenses of NATO’s</w:t>
      </w:r>
      <w:r w:rsidRPr="009B612D">
        <w:rPr>
          <w:sz w:val="16"/>
        </w:rPr>
        <w:t xml:space="preserve"> strategically exposed </w:t>
      </w:r>
      <w:r w:rsidRPr="009B612D">
        <w:rPr>
          <w:rStyle w:val="StyleUnderline"/>
        </w:rPr>
        <w:t xml:space="preserve">eastern flank. The eastern flank countries themselves are implementing </w:t>
      </w:r>
      <w:r w:rsidRPr="009B612D">
        <w:rPr>
          <w:rStyle w:val="Emphasis"/>
        </w:rPr>
        <w:t>concrete measures</w:t>
      </w:r>
      <w:r w:rsidRPr="009B612D">
        <w:rPr>
          <w:rStyle w:val="StyleUnderline"/>
        </w:rPr>
        <w:t xml:space="preserve"> to overcome Europe’s entrenched defense fragmentation. Finland, Estonia, Latvia, Lithuania, and Poland</w:t>
      </w:r>
      <w:r w:rsidRPr="009B612D">
        <w:rPr>
          <w:sz w:val="16"/>
        </w:rPr>
        <w:t>—all located along the eastern border of both NATO and the European Union (EU) with mainland Russia, its Kaliningrad exclave, and Belarus—</w:t>
      </w:r>
      <w:r w:rsidRPr="009B612D">
        <w:rPr>
          <w:rStyle w:val="StyleUnderline"/>
        </w:rPr>
        <w:t xml:space="preserve">are emerging as </w:t>
      </w:r>
      <w:r w:rsidRPr="009B612D">
        <w:rPr>
          <w:rStyle w:val="Emphasis"/>
        </w:rPr>
        <w:t>leaders in bolstering regional defense integration</w:t>
      </w:r>
      <w:r w:rsidRPr="009B612D">
        <w:rPr>
          <w:sz w:val="16"/>
        </w:rPr>
        <w:t xml:space="preserve">, the benefits of which could extend throughout Europe. </w:t>
      </w:r>
      <w:r w:rsidRPr="009B612D">
        <w:rPr>
          <w:rStyle w:val="StyleUnderline"/>
        </w:rPr>
        <w:t>This</w:t>
      </w:r>
      <w:r w:rsidRPr="009B612D">
        <w:rPr>
          <w:sz w:val="16"/>
        </w:rPr>
        <w:t xml:space="preserve"> shift </w:t>
      </w:r>
      <w:r w:rsidRPr="009B612D">
        <w:rPr>
          <w:rStyle w:val="StyleUnderline"/>
        </w:rPr>
        <w:t xml:space="preserve">is especially significant amid </w:t>
      </w:r>
      <w:r w:rsidRPr="009B612D">
        <w:rPr>
          <w:rStyle w:val="Emphasis"/>
        </w:rPr>
        <w:t>growing transatlantic tensions</w:t>
      </w:r>
      <w:r w:rsidRPr="009B612D">
        <w:rPr>
          <w:rStyle w:val="StyleUnderline"/>
        </w:rPr>
        <w:t xml:space="preserve"> and </w:t>
      </w:r>
      <w:r w:rsidRPr="009B612D">
        <w:rPr>
          <w:rStyle w:val="Emphasis"/>
        </w:rPr>
        <w:t>renewed calls from the U</w:t>
      </w:r>
      <w:r w:rsidRPr="009B612D">
        <w:rPr>
          <w:rStyle w:val="StyleUnderline"/>
        </w:rPr>
        <w:t xml:space="preserve">nited </w:t>
      </w:r>
      <w:r w:rsidRPr="009B612D">
        <w:rPr>
          <w:rStyle w:val="Emphasis"/>
        </w:rPr>
        <w:t>S</w:t>
      </w:r>
      <w:r w:rsidRPr="009B612D">
        <w:rPr>
          <w:rStyle w:val="StyleUnderline"/>
        </w:rPr>
        <w:t xml:space="preserve">tates </w:t>
      </w:r>
      <w:r w:rsidRPr="009B612D">
        <w:rPr>
          <w:rStyle w:val="Emphasis"/>
        </w:rPr>
        <w:t>for Europe to assume greater responsibility</w:t>
      </w:r>
      <w:r w:rsidRPr="009B612D">
        <w:rPr>
          <w:rStyle w:val="StyleUnderline"/>
        </w:rPr>
        <w:t xml:space="preserve"> for its own security</w:t>
      </w:r>
      <w:r w:rsidRPr="009B612D">
        <w:rPr>
          <w:sz w:val="16"/>
        </w:rPr>
        <w:t xml:space="preserve"> and conventional defense.</w:t>
      </w:r>
    </w:p>
    <w:p w14:paraId="4F570952" w14:textId="77777777" w:rsidR="00F7026D" w:rsidRDefault="00F7026D" w:rsidP="00F7026D">
      <w:pPr>
        <w:rPr>
          <w:sz w:val="16"/>
        </w:rPr>
      </w:pPr>
      <w:r w:rsidRPr="009B612D">
        <w:rPr>
          <w:rStyle w:val="StyleUnderline"/>
        </w:rPr>
        <w:t>Since</w:t>
      </w:r>
      <w:r w:rsidRPr="009B612D">
        <w:rPr>
          <w:sz w:val="16"/>
        </w:rPr>
        <w:t xml:space="preserve"> Russia’s full-scale invasion of </w:t>
      </w:r>
      <w:r w:rsidRPr="009B612D">
        <w:rPr>
          <w:rStyle w:val="StyleUnderline"/>
        </w:rPr>
        <w:t>Ukraine, these countries have aligned</w:t>
      </w:r>
      <w:r w:rsidRPr="009B612D">
        <w:rPr>
          <w:sz w:val="16"/>
        </w:rPr>
        <w:t xml:space="preserve"> their </w:t>
      </w:r>
      <w:r w:rsidRPr="009B612D">
        <w:rPr>
          <w:rStyle w:val="StyleUnderline"/>
        </w:rPr>
        <w:t>border protection efforts</w:t>
      </w:r>
      <w:r w:rsidRPr="009B612D">
        <w:rPr>
          <w:sz w:val="16"/>
        </w:rPr>
        <w:t xml:space="preserve"> by integrating their counter-mobility measures. They have </w:t>
      </w:r>
      <w:r w:rsidRPr="009B612D">
        <w:rPr>
          <w:rStyle w:val="StyleUnderline"/>
        </w:rPr>
        <w:t>initiated the process of cooperatively developing deep-strike capabilities</w:t>
      </w:r>
      <w:r w:rsidRPr="009B612D">
        <w:rPr>
          <w:sz w:val="16"/>
        </w:rPr>
        <w:t xml:space="preserve">. They have </w:t>
      </w:r>
      <w:r w:rsidRPr="009B612D">
        <w:rPr>
          <w:rStyle w:val="StyleUnderline"/>
        </w:rPr>
        <w:t>also started the procurement process for German weapon systems</w:t>
      </w:r>
      <w:r w:rsidRPr="009B612D">
        <w:rPr>
          <w:sz w:val="16"/>
        </w:rPr>
        <w:t xml:space="preserve">, introduced the German defense industry to the region, and will soon host the first-ever permanently deployed German brigade. All </w:t>
      </w:r>
      <w:r w:rsidRPr="009B612D">
        <w:rPr>
          <w:rStyle w:val="StyleUnderline"/>
        </w:rPr>
        <w:t>these initiatives show</w:t>
      </w:r>
      <w:r w:rsidRPr="009B612D">
        <w:rPr>
          <w:sz w:val="16"/>
        </w:rPr>
        <w:t xml:space="preserve"> that </w:t>
      </w:r>
      <w:r w:rsidRPr="009B612D">
        <w:rPr>
          <w:rStyle w:val="StyleUnderline"/>
        </w:rPr>
        <w:t xml:space="preserve">Europe’s defense efforts are </w:t>
      </w:r>
      <w:r w:rsidRPr="009B612D">
        <w:rPr>
          <w:rStyle w:val="Emphasis"/>
        </w:rPr>
        <w:t xml:space="preserve">well-positioned to grow together </w:t>
      </w:r>
      <w:r w:rsidRPr="009B612D">
        <w:rPr>
          <w:rStyle w:val="StyleUnderline"/>
        </w:rPr>
        <w:t xml:space="preserve">and </w:t>
      </w:r>
      <w:r w:rsidRPr="009B612D">
        <w:rPr>
          <w:rStyle w:val="Emphasis"/>
        </w:rPr>
        <w:t>consolidate</w:t>
      </w:r>
      <w:r w:rsidRPr="009B612D">
        <w:rPr>
          <w:rStyle w:val="StyleUnderline"/>
        </w:rPr>
        <w:t xml:space="preserve"> from the epicenter in the northeast of the continent</w:t>
      </w:r>
      <w:r w:rsidRPr="009B612D">
        <w:rPr>
          <w:sz w:val="16"/>
        </w:rPr>
        <w:t xml:space="preserve">. By anchoring their defense planning in regional realities, </w:t>
      </w:r>
      <w:r w:rsidRPr="009B612D">
        <w:rPr>
          <w:rStyle w:val="StyleUnderline"/>
        </w:rPr>
        <w:t xml:space="preserve">the eastern flank countries are demonstrating that regional coordination, backed by political determination, can </w:t>
      </w:r>
      <w:r w:rsidRPr="009B612D">
        <w:rPr>
          <w:rStyle w:val="Emphasis"/>
        </w:rPr>
        <w:t>transform</w:t>
      </w:r>
      <w:r w:rsidRPr="009B612D">
        <w:rPr>
          <w:sz w:val="16"/>
        </w:rPr>
        <w:t xml:space="preserve"> exposed </w:t>
      </w:r>
      <w:r w:rsidRPr="009B612D">
        <w:rPr>
          <w:rStyle w:val="Emphasis"/>
        </w:rPr>
        <w:t>vulnerabilities into strategic assets</w:t>
      </w:r>
      <w:r w:rsidRPr="009B612D">
        <w:rPr>
          <w:sz w:val="16"/>
        </w:rPr>
        <w:t xml:space="preserve"> </w:t>
      </w:r>
      <w:r w:rsidRPr="009B612D">
        <w:rPr>
          <w:rStyle w:val="StyleUnderline"/>
        </w:rPr>
        <w:t>that enhance deterrence and operational readiness</w:t>
      </w:r>
      <w:r w:rsidRPr="009B612D">
        <w:rPr>
          <w:sz w:val="16"/>
        </w:rPr>
        <w:t>.</w:t>
      </w:r>
    </w:p>
    <w:p w14:paraId="427B42A3" w14:textId="29747FFB" w:rsidR="00F7026D" w:rsidRPr="009B612D" w:rsidRDefault="00F7026D" w:rsidP="00F7026D">
      <w:pPr>
        <w:pStyle w:val="Heading3"/>
      </w:pPr>
      <w:r>
        <w:t>No Link---Baltics---1AR</w:t>
      </w:r>
    </w:p>
    <w:p w14:paraId="72E6B4FC" w14:textId="77777777" w:rsidR="00F7026D" w:rsidRDefault="00F7026D" w:rsidP="00F7026D">
      <w:pPr>
        <w:pStyle w:val="Heading4"/>
      </w:pPr>
      <w:r>
        <w:t>Enhanced counter-mobility proves.</w:t>
      </w:r>
    </w:p>
    <w:p w14:paraId="17BA1BEA" w14:textId="77777777" w:rsidR="00F7026D" w:rsidRPr="009B612D" w:rsidRDefault="00F7026D" w:rsidP="00F7026D">
      <w:r>
        <w:t xml:space="preserve">Justina </w:t>
      </w:r>
      <w:r w:rsidRPr="009B612D">
        <w:rPr>
          <w:rStyle w:val="Style13ptBold"/>
        </w:rPr>
        <w:t>Budginaite-Froehly 25</w:t>
      </w:r>
      <w:r>
        <w:t>, Nonresident Senior Fellow in the Scowcroft Center for Strategy and Security at the Atlantic Council, Ph.D. from Martin Luther University Halle-Wittenberg, “How NATO’s eastern flank is setting the standard for collective defense,” Atlantic Council, 05-30-2025, accessed 07-14-2025, https://www.atlanticcouncil.org/blogs/new-atlanticist/how-natos-eastern-flank-is-setting-the-standard-for-collective-defense, DG</w:t>
      </w:r>
    </w:p>
    <w:p w14:paraId="59CD96EE" w14:textId="77777777" w:rsidR="00F7026D" w:rsidRPr="009B612D" w:rsidRDefault="00F7026D" w:rsidP="00F7026D">
      <w:pPr>
        <w:rPr>
          <w:sz w:val="16"/>
        </w:rPr>
      </w:pPr>
      <w:r w:rsidRPr="009B612D">
        <w:rPr>
          <w:rStyle w:val="StyleUnderline"/>
        </w:rPr>
        <w:t>Faced with growing</w:t>
      </w:r>
      <w:r w:rsidRPr="009B612D">
        <w:rPr>
          <w:sz w:val="16"/>
        </w:rPr>
        <w:t xml:space="preserve"> geostrategic </w:t>
      </w:r>
      <w:r w:rsidRPr="009B612D">
        <w:rPr>
          <w:rStyle w:val="StyleUnderline"/>
        </w:rPr>
        <w:t xml:space="preserve">pressure along their borders with Russia and Belarus, Finland, Estonia, Latvia, Lithuania, and Poland have taken </w:t>
      </w:r>
      <w:r w:rsidRPr="009B612D">
        <w:rPr>
          <w:rStyle w:val="Emphasis"/>
        </w:rPr>
        <w:t>decisive, coordinated steps</w:t>
      </w:r>
      <w:r w:rsidRPr="009B612D">
        <w:rPr>
          <w:rStyle w:val="StyleUnderline"/>
        </w:rPr>
        <w:t xml:space="preserve"> to reinforce border protection and defense</w:t>
      </w:r>
      <w:r w:rsidRPr="009B612D">
        <w:rPr>
          <w:sz w:val="16"/>
        </w:rPr>
        <w:t>. Increasingly aligned in their strategic approach, these countries are developing integrated fortification systems that form a continuous defensive line along the eastern border of NATO and the EU.</w:t>
      </w:r>
    </w:p>
    <w:p w14:paraId="3F2407C5" w14:textId="77777777" w:rsidR="00F7026D" w:rsidRPr="009B612D" w:rsidRDefault="00F7026D" w:rsidP="00F7026D">
      <w:pPr>
        <w:rPr>
          <w:sz w:val="16"/>
        </w:rPr>
      </w:pPr>
      <w:r w:rsidRPr="009B612D">
        <w:rPr>
          <w:rStyle w:val="StyleUnderline"/>
        </w:rPr>
        <w:t>Two major initiatives</w:t>
      </w:r>
      <w:r w:rsidRPr="009B612D">
        <w:rPr>
          <w:sz w:val="16"/>
        </w:rPr>
        <w:t xml:space="preserve"> launched in 2024—</w:t>
      </w:r>
      <w:r w:rsidRPr="009B612D">
        <w:rPr>
          <w:rStyle w:val="StyleUnderline"/>
        </w:rPr>
        <w:t>the Baltic Defense Line</w:t>
      </w:r>
      <w:r w:rsidRPr="009B612D">
        <w:rPr>
          <w:sz w:val="16"/>
        </w:rPr>
        <w:t xml:space="preserve"> covering Estonia, Latvia, and Lithuania, </w:t>
      </w:r>
      <w:r w:rsidRPr="009B612D">
        <w:rPr>
          <w:rStyle w:val="StyleUnderline"/>
        </w:rPr>
        <w:t>and Poland’s East Shield</w:t>
      </w:r>
      <w:r w:rsidRPr="009B612D">
        <w:rPr>
          <w:sz w:val="16"/>
        </w:rPr>
        <w:t>—</w:t>
      </w:r>
      <w:r w:rsidRPr="009B612D">
        <w:rPr>
          <w:rStyle w:val="StyleUnderline"/>
        </w:rPr>
        <w:t>share the common goal of strengthening deterrence and denying adversaries access to NATO and EU territory</w:t>
      </w:r>
      <w:r w:rsidRPr="009B612D">
        <w:rPr>
          <w:sz w:val="16"/>
        </w:rPr>
        <w:t xml:space="preserve">. These efforts include expanding existing forested areas, deepening drainage ditches, building engineering depots to store physical barriers such as “dragons’ teeth,” “hedgehogs,” “Spanish horse,” and solid concrete road barriers, as well as installing anti-tank landmines and mine-laying equipment. </w:t>
      </w:r>
      <w:r w:rsidRPr="009B612D">
        <w:rPr>
          <w:rStyle w:val="StyleUnderline"/>
        </w:rPr>
        <w:t>There are</w:t>
      </w:r>
      <w:r w:rsidRPr="009B612D">
        <w:rPr>
          <w:sz w:val="16"/>
        </w:rPr>
        <w:t xml:space="preserve"> also </w:t>
      </w:r>
      <w:r w:rsidRPr="009B612D">
        <w:rPr>
          <w:rStyle w:val="StyleUnderline"/>
        </w:rPr>
        <w:t>plans for developing reinforcements with drone and anti-drone technologies</w:t>
      </w:r>
      <w:r w:rsidRPr="009B612D">
        <w:rPr>
          <w:sz w:val="16"/>
        </w:rPr>
        <w:t xml:space="preserve">. The overall goal is </w:t>
      </w:r>
      <w:r w:rsidRPr="009B612D">
        <w:rPr>
          <w:rStyle w:val="StyleUnderline"/>
        </w:rPr>
        <w:t>to ensure the two defense initiatives’ integrity</w:t>
      </w:r>
      <w:r w:rsidRPr="009B612D">
        <w:rPr>
          <w:sz w:val="16"/>
        </w:rPr>
        <w:t xml:space="preserve">, especially </w:t>
      </w:r>
      <w:r w:rsidRPr="009B612D">
        <w:rPr>
          <w:rStyle w:val="StyleUnderline"/>
        </w:rPr>
        <w:t>as they converge at the Suwałki Gap, a security chokepoint and the primary axis for NATO’s land reinforcement to the Baltic states</w:t>
      </w:r>
      <w:r w:rsidRPr="009B612D">
        <w:rPr>
          <w:sz w:val="16"/>
        </w:rPr>
        <w:t>.</w:t>
      </w:r>
    </w:p>
    <w:p w14:paraId="644AEC34" w14:textId="77777777" w:rsidR="00F7026D" w:rsidRPr="009B612D" w:rsidRDefault="00F7026D" w:rsidP="00F7026D">
      <w:pPr>
        <w:rPr>
          <w:sz w:val="16"/>
        </w:rPr>
      </w:pPr>
      <w:r w:rsidRPr="009B612D">
        <w:rPr>
          <w:sz w:val="16"/>
        </w:rPr>
        <w:t>Finland’s accession to NATO added 1,340 kilometers to the Alliance’s border with Russia. Unlike the more exposed terrain of the Baltic states and Poland, Finland’s border region is naturally defensive, dominated by forests, lakes, and wetlands, which would complicate a large-scale Russian ground incursion. Accordingly, Finland has chosen not to build physical fortifications along the border.</w:t>
      </w:r>
    </w:p>
    <w:p w14:paraId="2954665A" w14:textId="77777777" w:rsidR="00F7026D" w:rsidRPr="009B612D" w:rsidRDefault="00F7026D" w:rsidP="00F7026D">
      <w:pPr>
        <w:rPr>
          <w:sz w:val="16"/>
        </w:rPr>
      </w:pPr>
      <w:r w:rsidRPr="009B612D">
        <w:rPr>
          <w:sz w:val="16"/>
        </w:rPr>
        <w:t xml:space="preserve">However, </w:t>
      </w:r>
      <w:r w:rsidRPr="009B612D">
        <w:rPr>
          <w:rStyle w:val="StyleUnderline"/>
        </w:rPr>
        <w:t>to reinforce deterrence and secure vulnerable segments, Finland aligned itself with</w:t>
      </w:r>
      <w:r w:rsidRPr="009B612D">
        <w:rPr>
          <w:sz w:val="16"/>
        </w:rPr>
        <w:t xml:space="preserve"> the </w:t>
      </w:r>
      <w:r w:rsidRPr="009B612D">
        <w:rPr>
          <w:rStyle w:val="StyleUnderline"/>
        </w:rPr>
        <w:t>regional consensus by withdrawing from the Ottawa Convention</w:t>
      </w:r>
      <w:r w:rsidRPr="009B612D">
        <w:rPr>
          <w:sz w:val="16"/>
        </w:rPr>
        <w:t xml:space="preserve"> banning the use of anti-personnel landmines. This means the </w:t>
      </w:r>
      <w:r w:rsidRPr="009B612D">
        <w:rPr>
          <w:rStyle w:val="StyleUnderline"/>
        </w:rPr>
        <w:t>eastern flank countries can jointly deploy and stockpile anti-personnel landmines as a shared border defense tool against Russia</w:t>
      </w:r>
      <w:r w:rsidRPr="009B612D">
        <w:rPr>
          <w:sz w:val="16"/>
        </w:rPr>
        <w:t>. Both Russia and Ukraine have used anti-personnel landmines in Ukraine.</w:t>
      </w:r>
    </w:p>
    <w:p w14:paraId="25E74DE8" w14:textId="77777777" w:rsidR="00F7026D" w:rsidRPr="009B612D" w:rsidRDefault="00F7026D" w:rsidP="00F7026D">
      <w:pPr>
        <w:rPr>
          <w:sz w:val="16"/>
        </w:rPr>
      </w:pPr>
      <w:r w:rsidRPr="009B612D">
        <w:rPr>
          <w:sz w:val="16"/>
        </w:rPr>
        <w:t xml:space="preserve">The </w:t>
      </w:r>
      <w:r w:rsidRPr="009B612D">
        <w:rPr>
          <w:rStyle w:val="StyleUnderline"/>
        </w:rPr>
        <w:t xml:space="preserve">regional integration of border defense has triggered </w:t>
      </w:r>
      <w:r w:rsidRPr="009B612D">
        <w:rPr>
          <w:rStyle w:val="Emphasis"/>
        </w:rPr>
        <w:t>broader EU interest</w:t>
      </w:r>
      <w:r w:rsidRPr="009B612D">
        <w:rPr>
          <w:rStyle w:val="StyleUnderline"/>
        </w:rPr>
        <w:t>. Following Baltic and Polish calls for a collective response, the European Council’s conclusions on European defense</w:t>
      </w:r>
      <w:r w:rsidRPr="009B612D">
        <w:rPr>
          <w:sz w:val="16"/>
        </w:rPr>
        <w:t xml:space="preserve">, released on March 6, </w:t>
      </w:r>
      <w:r w:rsidRPr="009B612D">
        <w:rPr>
          <w:rStyle w:val="StyleUnderline"/>
        </w:rPr>
        <w:t>recognized the importance of EU border defense</w:t>
      </w:r>
      <w:r w:rsidRPr="009B612D">
        <w:rPr>
          <w:sz w:val="16"/>
        </w:rPr>
        <w:t>. The EU’s White Paper on Defense, published in late March, endorsed the idea of creating an “Eastern Border Shield” and in April, the European Parliament passed a resolution recognizing the East Shield and the Baltic Defense Line as flagship projects for common security. This momentum must now translate into concrete EU support—and funding—for transforming the eastern flank countries’ national efforts into a unified, layered European border defense architecture.</w:t>
      </w:r>
    </w:p>
    <w:p w14:paraId="35A49480" w14:textId="77777777" w:rsidR="00F7026D" w:rsidRDefault="00F7026D" w:rsidP="00F7026D">
      <w:pPr>
        <w:pStyle w:val="Heading4"/>
      </w:pPr>
      <w:r>
        <w:t xml:space="preserve">Deep strike. </w:t>
      </w:r>
    </w:p>
    <w:p w14:paraId="05E1B677" w14:textId="77777777" w:rsidR="00F7026D" w:rsidRPr="009B612D" w:rsidRDefault="00F7026D" w:rsidP="00F7026D">
      <w:r>
        <w:t xml:space="preserve">Justina </w:t>
      </w:r>
      <w:r w:rsidRPr="009B612D">
        <w:rPr>
          <w:rStyle w:val="Style13ptBold"/>
        </w:rPr>
        <w:t>Budginaite-Froehly 25</w:t>
      </w:r>
      <w:r>
        <w:t>, Nonresident Senior Fellow in the Scowcroft Center for Strategy and Security at the Atlantic Council, Ph.D. from Martin Luther University Halle-Wittenberg, “How NATO’s eastern flank is setting the standard for collective defense,” Atlantic Council, 05-30-2025, accessed 07-14-2025, https://www.atlanticcouncil.org/blogs/new-atlanticist/how-natos-eastern-flank-is-setting-the-standard-for-collective-defense, DG</w:t>
      </w:r>
    </w:p>
    <w:p w14:paraId="3F219D0A" w14:textId="77777777" w:rsidR="00F7026D" w:rsidRPr="009B612D" w:rsidRDefault="00F7026D" w:rsidP="00F7026D">
      <w:pPr>
        <w:rPr>
          <w:sz w:val="16"/>
        </w:rPr>
      </w:pPr>
      <w:r w:rsidRPr="009B612D">
        <w:rPr>
          <w:rStyle w:val="StyleUnderline"/>
        </w:rPr>
        <w:t>The Baltic states, Poland, and Finland are</w:t>
      </w:r>
      <w:r w:rsidRPr="009B612D">
        <w:rPr>
          <w:sz w:val="16"/>
        </w:rPr>
        <w:t xml:space="preserve"> also </w:t>
      </w:r>
      <w:r w:rsidRPr="009B612D">
        <w:rPr>
          <w:rStyle w:val="StyleUnderline"/>
        </w:rPr>
        <w:t>integrating</w:t>
      </w:r>
      <w:r w:rsidRPr="009B612D">
        <w:rPr>
          <w:sz w:val="16"/>
        </w:rPr>
        <w:t xml:space="preserve"> their </w:t>
      </w:r>
      <w:r w:rsidRPr="009B612D">
        <w:rPr>
          <w:rStyle w:val="StyleUnderline"/>
        </w:rPr>
        <w:t xml:space="preserve">long-range firepower into a </w:t>
      </w:r>
      <w:r w:rsidRPr="009B612D">
        <w:rPr>
          <w:rStyle w:val="Emphasis"/>
        </w:rPr>
        <w:t>regional deep-strike architecture</w:t>
      </w:r>
      <w:r w:rsidRPr="009B612D">
        <w:rPr>
          <w:rStyle w:val="StyleUnderline"/>
        </w:rPr>
        <w:t xml:space="preserve">, which </w:t>
      </w:r>
      <w:r w:rsidRPr="009B612D">
        <w:rPr>
          <w:rStyle w:val="Emphasis"/>
        </w:rPr>
        <w:t>significantly raises the threshold for aggression</w:t>
      </w:r>
      <w:r w:rsidRPr="009B612D">
        <w:rPr>
          <w:rStyle w:val="StyleUnderline"/>
        </w:rPr>
        <w:t xml:space="preserve"> along the eastern flank of NATO and the EU</w:t>
      </w:r>
      <w:r w:rsidRPr="009B612D">
        <w:rPr>
          <w:sz w:val="16"/>
        </w:rPr>
        <w:t>.</w:t>
      </w:r>
    </w:p>
    <w:p w14:paraId="0792701D" w14:textId="77777777" w:rsidR="00F7026D" w:rsidRPr="009B612D" w:rsidRDefault="00F7026D" w:rsidP="00F7026D">
      <w:pPr>
        <w:rPr>
          <w:sz w:val="16"/>
        </w:rPr>
      </w:pPr>
      <w:r w:rsidRPr="009B612D">
        <w:rPr>
          <w:rStyle w:val="StyleUnderline"/>
        </w:rPr>
        <w:t>Since</w:t>
      </w:r>
      <w:r w:rsidRPr="009B612D">
        <w:rPr>
          <w:sz w:val="16"/>
        </w:rPr>
        <w:t xml:space="preserve"> Russia launched its full-scale war against Ukraine in </w:t>
      </w:r>
      <w:r w:rsidRPr="009B612D">
        <w:rPr>
          <w:rStyle w:val="StyleUnderline"/>
        </w:rPr>
        <w:t>2022, Estonia, Latvia, and Lithuania</w:t>
      </w:r>
      <w:r w:rsidRPr="009B612D">
        <w:rPr>
          <w:sz w:val="16"/>
        </w:rPr>
        <w:t xml:space="preserve"> have each </w:t>
      </w:r>
      <w:r w:rsidRPr="009B612D">
        <w:rPr>
          <w:rStyle w:val="StyleUnderline"/>
        </w:rPr>
        <w:t>contracted</w:t>
      </w:r>
      <w:r w:rsidRPr="009B612D">
        <w:rPr>
          <w:sz w:val="16"/>
        </w:rPr>
        <w:t xml:space="preserve"> High Mobility Artillery Rocket Systems (</w:t>
      </w:r>
      <w:r w:rsidRPr="009B612D">
        <w:rPr>
          <w:rStyle w:val="StyleUnderline"/>
        </w:rPr>
        <w:t>HIMARS</w:t>
      </w:r>
      <w:r w:rsidRPr="009B612D">
        <w:rPr>
          <w:sz w:val="16"/>
        </w:rPr>
        <w:t xml:space="preserve">) </w:t>
      </w:r>
      <w:r w:rsidRPr="009B612D">
        <w:rPr>
          <w:rStyle w:val="StyleUnderline"/>
        </w:rPr>
        <w:t xml:space="preserve">launchers and committed to trilateral </w:t>
      </w:r>
      <w:r w:rsidRPr="009B612D">
        <w:rPr>
          <w:rStyle w:val="Emphasis"/>
        </w:rPr>
        <w:t>coop</w:t>
      </w:r>
      <w:r w:rsidRPr="009B612D">
        <w:rPr>
          <w:rStyle w:val="StyleUnderline"/>
        </w:rPr>
        <w:t xml:space="preserve">eration with the </w:t>
      </w:r>
      <w:r w:rsidRPr="009B612D">
        <w:rPr>
          <w:rStyle w:val="Emphasis"/>
        </w:rPr>
        <w:t>U</w:t>
      </w:r>
      <w:r w:rsidRPr="009B612D">
        <w:rPr>
          <w:rStyle w:val="StyleUnderline"/>
        </w:rPr>
        <w:t xml:space="preserve">nited </w:t>
      </w:r>
      <w:r w:rsidRPr="009B612D">
        <w:rPr>
          <w:rStyle w:val="Emphasis"/>
        </w:rPr>
        <w:t>S</w:t>
      </w:r>
      <w:r w:rsidRPr="009B612D">
        <w:rPr>
          <w:rStyle w:val="StyleUnderline"/>
        </w:rPr>
        <w:t>tates</w:t>
      </w:r>
      <w:r w:rsidRPr="009B612D">
        <w:rPr>
          <w:sz w:val="16"/>
        </w:rPr>
        <w:t xml:space="preserve"> on HIMARS integration, personnel training, system maintenance, and service. Embedding </w:t>
      </w:r>
      <w:r w:rsidRPr="009B612D">
        <w:rPr>
          <w:rStyle w:val="StyleUnderline"/>
        </w:rPr>
        <w:t>HIMARS</w:t>
      </w:r>
      <w:r w:rsidRPr="009B612D">
        <w:rPr>
          <w:sz w:val="16"/>
        </w:rPr>
        <w:t xml:space="preserve"> into a joint operational concept </w:t>
      </w:r>
      <w:r w:rsidRPr="009B612D">
        <w:rPr>
          <w:rStyle w:val="StyleUnderline"/>
        </w:rPr>
        <w:t>will allow the Baltic states to conduct combined live-fire exercises and harmonize sustainment</w:t>
      </w:r>
      <w:r w:rsidRPr="009B612D">
        <w:rPr>
          <w:sz w:val="16"/>
        </w:rPr>
        <w:t xml:space="preserve"> through shared maintenance, training, and logistics chains. Estonia’s six launchers, delivered in April, now reach well beyond four hundred kilometers. Lithuania’s eight launchers, due to arrive by 2026, will achieve a similar reach. Latvia is set to receive six launchers in 2027, which will complete the Baltic deep-strike firewall.</w:t>
      </w:r>
    </w:p>
    <w:p w14:paraId="17E3B618" w14:textId="77777777" w:rsidR="00F7026D" w:rsidRPr="009B612D" w:rsidRDefault="00F7026D" w:rsidP="00F7026D">
      <w:pPr>
        <w:rPr>
          <w:sz w:val="16"/>
        </w:rPr>
      </w:pPr>
      <w:r w:rsidRPr="009B612D">
        <w:rPr>
          <w:rStyle w:val="StyleUnderline"/>
        </w:rPr>
        <w:t>This Baltic cluster is dovetailing with Poland’</w:t>
      </w:r>
      <w:r w:rsidRPr="009B612D">
        <w:rPr>
          <w:sz w:val="16"/>
        </w:rPr>
        <w:t>s even larger “</w:t>
      </w:r>
      <w:r w:rsidRPr="009B612D">
        <w:rPr>
          <w:rStyle w:val="StyleUnderline"/>
        </w:rPr>
        <w:t>Homar-A</w:t>
      </w:r>
      <w:r w:rsidRPr="009B612D">
        <w:rPr>
          <w:sz w:val="16"/>
        </w:rPr>
        <w:t xml:space="preserve">” </w:t>
      </w:r>
      <w:r w:rsidRPr="009B612D">
        <w:rPr>
          <w:rStyle w:val="StyleUnderline"/>
        </w:rPr>
        <w:t>deep-strike program</w:t>
      </w:r>
      <w:r w:rsidRPr="009B612D">
        <w:rPr>
          <w:sz w:val="16"/>
        </w:rPr>
        <w:t xml:space="preserve">, under which some 486 additional HIMARS variants will be mounted on Polish Jelcz trucks and integrated into Poland’s Topaz command system. Together, </w:t>
      </w:r>
      <w:r w:rsidRPr="009B612D">
        <w:rPr>
          <w:rStyle w:val="StyleUnderline"/>
        </w:rPr>
        <w:t>Poland and the Baltic states are planning a joint logistics hub to manage munitions stockpiles, spare parts, and forward displacement</w:t>
      </w:r>
      <w:r w:rsidRPr="009B612D">
        <w:rPr>
          <w:sz w:val="16"/>
        </w:rPr>
        <w:t>. They are also planning to exercise joint targeting and coordinate fire support across borders.</w:t>
      </w:r>
    </w:p>
    <w:p w14:paraId="15CD7AFB" w14:textId="77777777" w:rsidR="00F7026D" w:rsidRPr="009B612D" w:rsidRDefault="00F7026D" w:rsidP="00F7026D">
      <w:pPr>
        <w:rPr>
          <w:sz w:val="16"/>
        </w:rPr>
      </w:pPr>
      <w:r w:rsidRPr="009B612D">
        <w:rPr>
          <w:rStyle w:val="StyleUnderline"/>
        </w:rPr>
        <w:t>Finland</w:t>
      </w:r>
      <w:r w:rsidRPr="009B612D">
        <w:rPr>
          <w:sz w:val="16"/>
        </w:rPr>
        <w:t xml:space="preserve"> has </w:t>
      </w:r>
      <w:r w:rsidRPr="009B612D">
        <w:rPr>
          <w:rStyle w:val="StyleUnderline"/>
        </w:rPr>
        <w:t>opted to upgrade its</w:t>
      </w:r>
      <w:r w:rsidRPr="009B612D">
        <w:rPr>
          <w:sz w:val="16"/>
        </w:rPr>
        <w:t xml:space="preserve"> M270 </w:t>
      </w:r>
      <w:r w:rsidRPr="009B612D">
        <w:rPr>
          <w:rStyle w:val="StyleUnderline"/>
        </w:rPr>
        <w:t>multiple-launch rocket systems</w:t>
      </w:r>
      <w:r w:rsidRPr="009B612D">
        <w:rPr>
          <w:sz w:val="16"/>
        </w:rPr>
        <w:t xml:space="preserve"> rather than buy HIMARS. The upgrade, approved in 2023, allows Finnish M270s to fire the same munitions as their Baltic neighbors. This technical alignment transforms Finland’s forces into a seamless fourth pillar of the regional deep-strike ensemble, enabling integrated planning, data</w:t>
      </w:r>
      <w:r w:rsidRPr="009B612D">
        <w:rPr>
          <w:rFonts w:ascii="Cambria Math" w:hAnsi="Cambria Math" w:cs="Cambria Math"/>
          <w:sz w:val="16"/>
        </w:rPr>
        <w:t>‐</w:t>
      </w:r>
      <w:r w:rsidRPr="009B612D">
        <w:rPr>
          <w:sz w:val="16"/>
        </w:rPr>
        <w:t>sharing, and cross-border reinforcement exercises.</w:t>
      </w:r>
    </w:p>
    <w:p w14:paraId="06F3B4DF" w14:textId="77777777" w:rsidR="00F7026D" w:rsidRPr="009B612D" w:rsidRDefault="00F7026D" w:rsidP="00F7026D">
      <w:pPr>
        <w:rPr>
          <w:sz w:val="16"/>
        </w:rPr>
      </w:pPr>
      <w:r w:rsidRPr="009B612D">
        <w:rPr>
          <w:sz w:val="16"/>
        </w:rPr>
        <w:t xml:space="preserve">By integrating US-provided launchers, coordinated doctrine, shared logistics, and interoperable fire-control standards, </w:t>
      </w:r>
      <w:r w:rsidRPr="009B612D">
        <w:rPr>
          <w:rStyle w:val="StyleUnderline"/>
        </w:rPr>
        <w:t xml:space="preserve">the five eastern flank nations are establishing a continuous, multi-tiered long-range fire network that </w:t>
      </w:r>
      <w:r w:rsidRPr="009B612D">
        <w:rPr>
          <w:rStyle w:val="Emphasis"/>
        </w:rPr>
        <w:t>spans from Finland to Poland</w:t>
      </w:r>
      <w:r w:rsidRPr="009B612D">
        <w:rPr>
          <w:rStyle w:val="StyleUnderline"/>
        </w:rPr>
        <w:t>. This</w:t>
      </w:r>
      <w:r w:rsidRPr="009B612D">
        <w:rPr>
          <w:sz w:val="16"/>
        </w:rPr>
        <w:t xml:space="preserve"> network </w:t>
      </w:r>
      <w:r w:rsidRPr="009B612D">
        <w:rPr>
          <w:rStyle w:val="StyleUnderline"/>
        </w:rPr>
        <w:t xml:space="preserve">helps project deterrence and complicate adversary planning, </w:t>
      </w:r>
      <w:r w:rsidRPr="009B612D">
        <w:rPr>
          <w:rStyle w:val="Emphasis"/>
        </w:rPr>
        <w:t>solidifying</w:t>
      </w:r>
      <w:r w:rsidRPr="009B612D">
        <w:rPr>
          <w:sz w:val="16"/>
        </w:rPr>
        <w:t xml:space="preserve"> a new level of </w:t>
      </w:r>
      <w:r w:rsidRPr="009B612D">
        <w:rPr>
          <w:rStyle w:val="Emphasis"/>
        </w:rPr>
        <w:t>collective defense integration</w:t>
      </w:r>
      <w:r w:rsidRPr="009B612D">
        <w:rPr>
          <w:rStyle w:val="StyleUnderline"/>
        </w:rPr>
        <w:t xml:space="preserve"> on the eastern flank</w:t>
      </w:r>
      <w:r w:rsidRPr="009B612D">
        <w:rPr>
          <w:sz w:val="16"/>
        </w:rPr>
        <w:t>.</w:t>
      </w:r>
    </w:p>
    <w:p w14:paraId="4E6E7FA4" w14:textId="77777777" w:rsidR="00F7026D" w:rsidRDefault="00F7026D" w:rsidP="00F7026D">
      <w:pPr>
        <w:pStyle w:val="Heading4"/>
      </w:pPr>
      <w:r>
        <w:t xml:space="preserve">German defense partnerships. </w:t>
      </w:r>
    </w:p>
    <w:p w14:paraId="00238C00" w14:textId="77777777" w:rsidR="00F7026D" w:rsidRPr="009B612D" w:rsidRDefault="00F7026D" w:rsidP="00F7026D">
      <w:r>
        <w:t xml:space="preserve">Justina </w:t>
      </w:r>
      <w:r w:rsidRPr="009B612D">
        <w:rPr>
          <w:rStyle w:val="Style13ptBold"/>
        </w:rPr>
        <w:t>Budginaite-Froehly 25</w:t>
      </w:r>
      <w:r>
        <w:t>, Nonresident Senior Fellow in the Scowcroft Center for Strategy and Security at the Atlantic Council, Ph.D. from Martin Luther University Halle-Wittenberg, “How NATO’s eastern flank is setting the standard for collective defense,” Atlantic Council, 05-30-2025, accessed 07-14-2025, https://www.atlanticcouncil.org/blogs/new-atlanticist/how-natos-eastern-flank-is-setting-the-standard-for-collective-defense, DG</w:t>
      </w:r>
    </w:p>
    <w:p w14:paraId="6EBE922C" w14:textId="77777777" w:rsidR="00F7026D" w:rsidRPr="009B612D" w:rsidRDefault="00F7026D" w:rsidP="00F7026D">
      <w:pPr>
        <w:rPr>
          <w:sz w:val="16"/>
        </w:rPr>
      </w:pPr>
      <w:r w:rsidRPr="009B612D">
        <w:rPr>
          <w:rStyle w:val="StyleUnderline"/>
        </w:rPr>
        <w:t>The eastern flank countries</w:t>
      </w:r>
      <w:r w:rsidRPr="009B612D">
        <w:rPr>
          <w:sz w:val="16"/>
        </w:rPr>
        <w:t xml:space="preserve"> have also </w:t>
      </w:r>
      <w:r w:rsidRPr="009B612D">
        <w:rPr>
          <w:rStyle w:val="StyleUnderline"/>
        </w:rPr>
        <w:t>deepened their partnerships with German weapon manufacturers. Lithuania is aligning its force modernization with the German brigade’s forward posture in the Baltics</w:t>
      </w:r>
      <w:r w:rsidRPr="009B612D">
        <w:rPr>
          <w:sz w:val="16"/>
        </w:rPr>
        <w:t xml:space="preserve">. In December, Lithuania’s defense ministry signed a €950 million contract with for forty-four Leopard 2 A8 main battle tanks—its first indigenous tank battalion—which will arrive through 2030, alongside an expanded fleet of twenty-seven additional Boxer “Vilkas” infantry fighting vehicles, which will arrive by 2029. </w:t>
      </w:r>
      <w:r w:rsidRPr="009B612D">
        <w:rPr>
          <w:rStyle w:val="StyleUnderline"/>
        </w:rPr>
        <w:t>Finland and Poland</w:t>
      </w:r>
      <w:r w:rsidRPr="009B612D">
        <w:rPr>
          <w:sz w:val="16"/>
        </w:rPr>
        <w:t xml:space="preserve"> likewise </w:t>
      </w:r>
      <w:r w:rsidRPr="009B612D">
        <w:rPr>
          <w:rStyle w:val="StyleUnderline"/>
        </w:rPr>
        <w:t>use Leopard 2 variants, creating a shared main battle tank backbone</w:t>
      </w:r>
      <w:r w:rsidRPr="009B612D">
        <w:rPr>
          <w:sz w:val="16"/>
        </w:rPr>
        <w:t xml:space="preserve"> across the eastern flank.</w:t>
      </w:r>
    </w:p>
    <w:p w14:paraId="1FFA8857" w14:textId="77777777" w:rsidR="00F7026D" w:rsidRPr="009B612D" w:rsidRDefault="00F7026D" w:rsidP="00F7026D">
      <w:pPr>
        <w:rPr>
          <w:sz w:val="16"/>
        </w:rPr>
      </w:pPr>
      <w:r w:rsidRPr="009B612D">
        <w:rPr>
          <w:sz w:val="16"/>
        </w:rPr>
        <w:t xml:space="preserve">In the air defense domain, </w:t>
      </w:r>
      <w:r w:rsidRPr="009B612D">
        <w:rPr>
          <w:rStyle w:val="StyleUnderline"/>
        </w:rPr>
        <w:t>Estonia and Latvia will each field three IRIS-T surface-launched missile batteries this year</w:t>
      </w:r>
      <w:r w:rsidRPr="009B612D">
        <w:rPr>
          <w:sz w:val="16"/>
        </w:rPr>
        <w:t xml:space="preserve">, while </w:t>
      </w:r>
      <w:r w:rsidRPr="009B612D">
        <w:rPr>
          <w:rStyle w:val="StyleUnderline"/>
        </w:rPr>
        <w:t>Lithuania has bolstered its</w:t>
      </w:r>
      <w:r w:rsidRPr="009B612D">
        <w:rPr>
          <w:sz w:val="16"/>
        </w:rPr>
        <w:t xml:space="preserve"> two national advanced surface-to-air missile systems (</w:t>
      </w:r>
      <w:r w:rsidRPr="009B612D">
        <w:rPr>
          <w:rStyle w:val="StyleUnderline"/>
        </w:rPr>
        <w:t>NASAMS</w:t>
      </w:r>
      <w:r w:rsidRPr="009B612D">
        <w:rPr>
          <w:sz w:val="16"/>
        </w:rPr>
        <w:t xml:space="preserve">) </w:t>
      </w:r>
      <w:r w:rsidRPr="009B612D">
        <w:rPr>
          <w:rStyle w:val="StyleUnderline"/>
        </w:rPr>
        <w:t>batteries</w:t>
      </w:r>
      <w:r w:rsidRPr="009B612D">
        <w:rPr>
          <w:sz w:val="16"/>
        </w:rPr>
        <w:t xml:space="preserve"> (initially deployed in 2020) </w:t>
      </w:r>
      <w:r w:rsidRPr="009B612D">
        <w:rPr>
          <w:rStyle w:val="StyleUnderline"/>
        </w:rPr>
        <w:t>with additional systems due to arrive in 2026</w:t>
      </w:r>
      <w:r w:rsidRPr="009B612D">
        <w:rPr>
          <w:sz w:val="16"/>
        </w:rPr>
        <w:t>. To underpin sustained operations, German arms manufacturer Rheinmetall’s new NATO-standard 155 mm ammunition plant in Lithuania, scheduled to be online by mid-2026, will produce tens of thousands of shells annually, significantly enhancing regional munitions resilience.</w:t>
      </w:r>
    </w:p>
    <w:p w14:paraId="694D381C" w14:textId="77777777" w:rsidR="00F7026D" w:rsidRPr="009B612D" w:rsidRDefault="00F7026D" w:rsidP="00F7026D">
      <w:pPr>
        <w:rPr>
          <w:sz w:val="16"/>
        </w:rPr>
      </w:pPr>
      <w:r w:rsidRPr="009B612D">
        <w:rPr>
          <w:sz w:val="16"/>
        </w:rPr>
        <w:t xml:space="preserve">In the defense innovation field, </w:t>
      </w:r>
      <w:r w:rsidRPr="009B612D">
        <w:rPr>
          <w:rStyle w:val="StyleUnderline"/>
        </w:rPr>
        <w:t>Lithuanian laser technology firm Aktyvus Photonics has partnered with German drone manufacturer Quantum Systems</w:t>
      </w:r>
      <w:r w:rsidRPr="009B612D">
        <w:rPr>
          <w:sz w:val="16"/>
        </w:rPr>
        <w:t>, having signed a memorandum of understanding on strategic collaboration in unmanned systems this month. Together, they will codevelop and field-test unmanned aerial vehicles equipped with laser capabilities, aiming to expedite deployment timelines and establish a standard for next-generation, networked unmanned systems in NATO’s eastern defenses.</w:t>
      </w:r>
    </w:p>
    <w:p w14:paraId="526E8774" w14:textId="77777777" w:rsidR="00F7026D" w:rsidRPr="009B612D" w:rsidRDefault="00F7026D" w:rsidP="00F7026D">
      <w:pPr>
        <w:rPr>
          <w:sz w:val="16"/>
        </w:rPr>
      </w:pPr>
      <w:r w:rsidRPr="009B612D">
        <w:rPr>
          <w:rStyle w:val="StyleUnderline"/>
        </w:rPr>
        <w:t>Beyond procurement, production, and innovation, Lithuania</w:t>
      </w:r>
      <w:r w:rsidRPr="009B612D">
        <w:rPr>
          <w:sz w:val="16"/>
        </w:rPr>
        <w:t xml:space="preserve"> has also </w:t>
      </w:r>
      <w:r w:rsidRPr="009B612D">
        <w:rPr>
          <w:rStyle w:val="StyleUnderline"/>
        </w:rPr>
        <w:t xml:space="preserve">positioned itself as a </w:t>
      </w:r>
      <w:r w:rsidRPr="009B612D">
        <w:rPr>
          <w:rStyle w:val="Emphasis"/>
        </w:rPr>
        <w:t>regional arms maintenance hub</w:t>
      </w:r>
      <w:r w:rsidRPr="009B612D">
        <w:rPr>
          <w:rStyle w:val="StyleUnderline"/>
        </w:rPr>
        <w:t>: Through the establishment of Lithuania Defense Services</w:t>
      </w:r>
      <w:r w:rsidRPr="009B612D">
        <w:rPr>
          <w:sz w:val="16"/>
        </w:rPr>
        <w:t>—a joint venture between Rheinmetall Landsysteme and French-German defense manufacturer KNDS—</w:t>
      </w:r>
      <w:r w:rsidRPr="009B612D">
        <w:rPr>
          <w:rStyle w:val="StyleUnderline"/>
        </w:rPr>
        <w:t>it provides repair, overhaul, and upgrade services for German vehicle platforms</w:t>
      </w:r>
      <w:r w:rsidRPr="009B612D">
        <w:rPr>
          <w:sz w:val="16"/>
        </w:rPr>
        <w:t xml:space="preserve">, including Boxer Vilkas IFVs, PzH 2000 howitzers, </w:t>
      </w:r>
      <w:r w:rsidRPr="009B612D">
        <w:rPr>
          <w:rStyle w:val="StyleUnderline"/>
        </w:rPr>
        <w:t>the Leopard main battle tank family, and tactical logistics vehicles</w:t>
      </w:r>
      <w:r w:rsidRPr="009B612D">
        <w:rPr>
          <w:sz w:val="16"/>
        </w:rPr>
        <w:t>.</w:t>
      </w:r>
    </w:p>
    <w:p w14:paraId="754F3B96" w14:textId="77777777" w:rsidR="00F7026D" w:rsidRPr="009B612D" w:rsidRDefault="00F7026D" w:rsidP="00F7026D">
      <w:pPr>
        <w:rPr>
          <w:sz w:val="16"/>
        </w:rPr>
      </w:pPr>
      <w:r w:rsidRPr="009B612D">
        <w:rPr>
          <w:sz w:val="16"/>
        </w:rPr>
        <w:t xml:space="preserve">Collectively, </w:t>
      </w:r>
      <w:r w:rsidRPr="009B612D">
        <w:rPr>
          <w:rStyle w:val="StyleUnderline"/>
        </w:rPr>
        <w:t xml:space="preserve">these deployments, procurements, and industrial partnerships do more than fill capability gaps: They forge a </w:t>
      </w:r>
      <w:r w:rsidRPr="009B612D">
        <w:rPr>
          <w:rStyle w:val="Emphasis"/>
        </w:rPr>
        <w:t>contiguous eastern flank defense ecosystem</w:t>
      </w:r>
      <w:r w:rsidRPr="009B612D">
        <w:rPr>
          <w:rStyle w:val="StyleUnderline"/>
        </w:rPr>
        <w:t xml:space="preserve">. By standardizing on German platforms, harmonizing training and logistics, co-locating production and repair facilities, and co-training under unified command structures, Finland, the Baltic states, and Poland, together with Germany, can achieve </w:t>
      </w:r>
      <w:r w:rsidRPr="009B612D">
        <w:rPr>
          <w:rStyle w:val="Emphasis"/>
        </w:rPr>
        <w:t>unprecedented interoperability and strategic depth</w:t>
      </w:r>
      <w:r w:rsidRPr="009B612D">
        <w:rPr>
          <w:rStyle w:val="StyleUnderline"/>
        </w:rPr>
        <w:t xml:space="preserve">. These initiatives are transforming NATO’s eastern flank into a </w:t>
      </w:r>
      <w:r w:rsidRPr="009B612D">
        <w:rPr>
          <w:rStyle w:val="Emphasis"/>
        </w:rPr>
        <w:t>seamless, multi-domain bulwark</w:t>
      </w:r>
      <w:r w:rsidRPr="009B612D">
        <w:rPr>
          <w:sz w:val="16"/>
        </w:rPr>
        <w:t>.</w:t>
      </w:r>
    </w:p>
    <w:p w14:paraId="7BADF082" w14:textId="77777777" w:rsidR="00F7026D" w:rsidRPr="009B612D" w:rsidRDefault="00F7026D" w:rsidP="00F7026D">
      <w:pPr>
        <w:rPr>
          <w:sz w:val="16"/>
        </w:rPr>
      </w:pPr>
      <w:r w:rsidRPr="009B612D">
        <w:rPr>
          <w:sz w:val="16"/>
        </w:rPr>
        <w:t>Strategic depth through regional alignment</w:t>
      </w:r>
    </w:p>
    <w:p w14:paraId="5AF0B7B7" w14:textId="77777777" w:rsidR="00F7026D" w:rsidRDefault="00F7026D" w:rsidP="00F7026D">
      <w:pPr>
        <w:rPr>
          <w:sz w:val="16"/>
        </w:rPr>
      </w:pPr>
      <w:r w:rsidRPr="009B612D">
        <w:rPr>
          <w:rStyle w:val="StyleUnderline"/>
        </w:rPr>
        <w:t>The eastern flank’s transformation from</w:t>
      </w:r>
      <w:r w:rsidRPr="009B612D">
        <w:rPr>
          <w:sz w:val="16"/>
        </w:rPr>
        <w:t xml:space="preserve"> a collection of </w:t>
      </w:r>
      <w:r w:rsidRPr="009B612D">
        <w:rPr>
          <w:rStyle w:val="StyleUnderline"/>
        </w:rPr>
        <w:t xml:space="preserve">fragmented national postures into a cohesive, multi-domain defense network exemplifies how sustained regional integration can </w:t>
      </w:r>
      <w:r w:rsidRPr="009B612D">
        <w:rPr>
          <w:rStyle w:val="Emphasis"/>
        </w:rPr>
        <w:t>overcome long-standing capability gaps</w:t>
      </w:r>
      <w:r w:rsidRPr="009B612D">
        <w:rPr>
          <w:sz w:val="16"/>
        </w:rPr>
        <w:t xml:space="preserve">. By aligning border defense, harmonizing long-range fires, and embedding German heavy armor and sustainment infrastructure, </w:t>
      </w:r>
      <w:r w:rsidRPr="009B612D">
        <w:rPr>
          <w:rStyle w:val="StyleUnderline"/>
        </w:rPr>
        <w:t xml:space="preserve">Finland, Estonia, Latvia, Lithuania, and Poland are creating a </w:t>
      </w:r>
      <w:r w:rsidRPr="009B612D">
        <w:rPr>
          <w:rStyle w:val="Emphasis"/>
        </w:rPr>
        <w:t xml:space="preserve">continuous belt of deterrence </w:t>
      </w:r>
      <w:r w:rsidRPr="009B612D">
        <w:rPr>
          <w:rStyle w:val="StyleUnderline"/>
        </w:rPr>
        <w:t>that leverages shared doctrine, logistics, and industry. This</w:t>
      </w:r>
      <w:r w:rsidRPr="009B612D">
        <w:rPr>
          <w:sz w:val="16"/>
        </w:rPr>
        <w:t xml:space="preserve"> holistic approach </w:t>
      </w:r>
      <w:r w:rsidRPr="009B612D">
        <w:rPr>
          <w:rStyle w:val="StyleUnderline"/>
        </w:rPr>
        <w:t>raises the cost of aggression and sets a new standard for European collective defense</w:t>
      </w:r>
      <w:r w:rsidRPr="009B612D">
        <w:rPr>
          <w:sz w:val="16"/>
        </w:rPr>
        <w:t xml:space="preserve">: one </w:t>
      </w:r>
      <w:r w:rsidRPr="009B612D">
        <w:rPr>
          <w:rStyle w:val="StyleUnderline"/>
        </w:rPr>
        <w:t>where interoperability and joint capacity-building replace duplication and dependency, anchoring strategic depth at NATO’s most exposed frontier</w:t>
      </w:r>
      <w:r w:rsidRPr="009B612D">
        <w:rPr>
          <w:sz w:val="16"/>
        </w:rPr>
        <w:t>.</w:t>
      </w:r>
    </w:p>
    <w:p w14:paraId="2014DC6E" w14:textId="77777777" w:rsidR="00F7026D" w:rsidRPr="00F7026D" w:rsidRDefault="00F7026D" w:rsidP="00F7026D"/>
    <w:p w14:paraId="09BA2052" w14:textId="77777777" w:rsidR="00F7026D" w:rsidRPr="007D7FE8" w:rsidRDefault="00F7026D" w:rsidP="00F7026D"/>
    <w:p w14:paraId="44768D88" w14:textId="77777777" w:rsidR="00F7026D" w:rsidRPr="004102A4" w:rsidRDefault="00F7026D" w:rsidP="00F7026D"/>
    <w:p w14:paraId="7F48ADCF" w14:textId="07E94A20" w:rsidR="003926D9" w:rsidRDefault="003926D9" w:rsidP="004102A4">
      <w:pPr>
        <w:pStyle w:val="Heading3"/>
      </w:pPr>
      <w:r>
        <w:t>No Link---AT: Cred Theory---2AC</w:t>
      </w:r>
    </w:p>
    <w:p w14:paraId="33CA94D2" w14:textId="77777777" w:rsidR="003926D9" w:rsidRDefault="003926D9" w:rsidP="003926D9">
      <w:pPr>
        <w:pStyle w:val="Heading4"/>
      </w:pPr>
      <w:r>
        <w:t xml:space="preserve">Credibility theory is </w:t>
      </w:r>
      <w:r>
        <w:rPr>
          <w:u w:val="single"/>
        </w:rPr>
        <w:t>wrong</w:t>
      </w:r>
      <w:r>
        <w:t>---perception of U.S. commitment differs among allies.</w:t>
      </w:r>
    </w:p>
    <w:p w14:paraId="7DBC15D3" w14:textId="77777777" w:rsidR="003926D9" w:rsidRPr="00BF09A4" w:rsidRDefault="003926D9" w:rsidP="003926D9">
      <w:r>
        <w:t xml:space="preserve">Joshua </w:t>
      </w:r>
      <w:r w:rsidRPr="00FE63F3">
        <w:rPr>
          <w:rStyle w:val="Style13ptBold"/>
        </w:rPr>
        <w:t xml:space="preserve">Alley &amp; </w:t>
      </w:r>
      <w:r>
        <w:t xml:space="preserve">Brian </w:t>
      </w:r>
      <w:r w:rsidRPr="00FE63F3">
        <w:rPr>
          <w:rStyle w:val="Style13ptBold"/>
        </w:rPr>
        <w:t>Blankenship 25</w:t>
      </w:r>
      <w:r>
        <w:t>, Assistant Professor of Politics and International Relations at University College Dublin, Ph.D. in Political Science from Texas A&amp;M University; Assistant Professor of Political Science at the University of Miami, Ph.D. in Political Science from Columbia University, “Is Alliance Credibility Interdependent?”, OSF Preprints, 01-15-2025, accessed 07-18-2025, https://doi.org/10.31219/osf.io/p59ju, DG</w:t>
      </w:r>
    </w:p>
    <w:p w14:paraId="339E422E" w14:textId="77777777" w:rsidR="003926D9" w:rsidRPr="00BF09A4" w:rsidRDefault="003926D9" w:rsidP="003926D9">
      <w:pPr>
        <w:rPr>
          <w:sz w:val="16"/>
        </w:rPr>
      </w:pPr>
      <w:r w:rsidRPr="00BF09A4">
        <w:rPr>
          <w:sz w:val="16"/>
        </w:rPr>
        <w:t xml:space="preserve">Our findings support conditional credibility arguments. </w:t>
      </w:r>
      <w:r w:rsidRPr="00BF09A4">
        <w:rPr>
          <w:rStyle w:val="StyleUnderline"/>
        </w:rPr>
        <w:t>Alliance credibility is</w:t>
      </w:r>
      <w:r w:rsidRPr="00BF09A4">
        <w:rPr>
          <w:sz w:val="16"/>
        </w:rPr>
        <w:t xml:space="preserve"> strongly correlated among close allies, but </w:t>
      </w:r>
      <w:r w:rsidRPr="00BF09A4">
        <w:rPr>
          <w:rStyle w:val="Emphasis"/>
        </w:rPr>
        <w:t>weakly correlated across regions</w:t>
      </w:r>
      <w:r w:rsidRPr="00BF09A4">
        <w:rPr>
          <w:sz w:val="16"/>
        </w:rPr>
        <w:t>. This implies that alliance credibility is interdependent, but not across all alliances.</w:t>
      </w:r>
    </w:p>
    <w:p w14:paraId="595DA25F" w14:textId="77777777" w:rsidR="003926D9" w:rsidRPr="00BF09A4" w:rsidRDefault="003926D9" w:rsidP="003926D9">
      <w:pPr>
        <w:rPr>
          <w:sz w:val="16"/>
        </w:rPr>
      </w:pPr>
      <w:r w:rsidRPr="00BF09A4">
        <w:rPr>
          <w:sz w:val="16"/>
        </w:rPr>
        <w:t xml:space="preserve">Therefore, </w:t>
      </w:r>
      <w:r w:rsidRPr="00BF09A4">
        <w:rPr>
          <w:rStyle w:val="StyleUnderline"/>
        </w:rPr>
        <w:t xml:space="preserve">there is little evidence for the strongest claims about interdependent or independent alliance credibility. We find </w:t>
      </w:r>
      <w:r w:rsidRPr="00BF09A4">
        <w:rPr>
          <w:rStyle w:val="Emphasis"/>
        </w:rPr>
        <w:t>little evidence</w:t>
      </w:r>
      <w:r w:rsidRPr="00BF09A4">
        <w:rPr>
          <w:rStyle w:val="StyleUnderline"/>
        </w:rPr>
        <w:t xml:space="preserve"> of</w:t>
      </w:r>
      <w:r w:rsidRPr="00BF09A4">
        <w:rPr>
          <w:sz w:val="16"/>
        </w:rPr>
        <w:t xml:space="preserve"> that </w:t>
      </w:r>
      <w:r w:rsidRPr="00BF09A4">
        <w:rPr>
          <w:rStyle w:val="StyleUnderline"/>
        </w:rPr>
        <w:t>meaningful correlations in credibility span regions</w:t>
      </w:r>
      <w:r w:rsidRPr="00BF09A4">
        <w:rPr>
          <w:sz w:val="16"/>
        </w:rPr>
        <w:t xml:space="preserve">. As a result, </w:t>
      </w:r>
      <w:r w:rsidRPr="00BF09A4">
        <w:rPr>
          <w:rStyle w:val="StyleUnderline"/>
        </w:rPr>
        <w:t xml:space="preserve">upholding credibility in one region </w:t>
      </w:r>
      <w:r w:rsidRPr="00BF09A4">
        <w:rPr>
          <w:rStyle w:val="Emphasis"/>
        </w:rPr>
        <w:t>will have at best a marginal relationship with credibility in more distant alliances</w:t>
      </w:r>
      <w:r w:rsidRPr="00BF09A4">
        <w:rPr>
          <w:sz w:val="16"/>
        </w:rPr>
        <w:t xml:space="preserve">. But </w:t>
      </w:r>
      <w:r w:rsidRPr="00BF09A4">
        <w:rPr>
          <w:rStyle w:val="StyleUnderline"/>
        </w:rPr>
        <w:t>allies that are close to one another do exhibit meaningful correlations</w:t>
      </w:r>
      <w:r w:rsidRPr="00BF09A4">
        <w:rPr>
          <w:sz w:val="16"/>
        </w:rPr>
        <w:t>, so reduced credibility in one treaty could undermine others. The results likewise provide further evidence on the importance of regions as a distinctive level of analysis in international relations (Buzan and Wæver 2003).</w:t>
      </w:r>
    </w:p>
    <w:p w14:paraId="782AF12C" w14:textId="77777777" w:rsidR="003926D9" w:rsidRPr="00BF09A4" w:rsidRDefault="003926D9" w:rsidP="003926D9">
      <w:pPr>
        <w:rPr>
          <w:sz w:val="16"/>
        </w:rPr>
      </w:pPr>
      <w:r w:rsidRPr="00BF09A4">
        <w:rPr>
          <w:sz w:val="16"/>
        </w:rPr>
        <w:t xml:space="preserve">The results have policy implications as well. </w:t>
      </w:r>
      <w:r w:rsidRPr="00BF09A4">
        <w:rPr>
          <w:rStyle w:val="StyleUnderline"/>
        </w:rPr>
        <w:t>Policymakers</w:t>
      </w:r>
      <w:r w:rsidRPr="00BF09A4">
        <w:rPr>
          <w:sz w:val="16"/>
        </w:rPr>
        <w:t xml:space="preserve"> who are </w:t>
      </w:r>
      <w:r w:rsidRPr="00BF09A4">
        <w:rPr>
          <w:rStyle w:val="StyleUnderline"/>
        </w:rPr>
        <w:t xml:space="preserve">considering reducing alliance commitments can expect that lost credibility in one treaty will have the </w:t>
      </w:r>
      <w:r w:rsidRPr="00BF09A4">
        <w:rPr>
          <w:rStyle w:val="Emphasis"/>
        </w:rPr>
        <w:t>greatest impact on proximate partners</w:t>
      </w:r>
      <w:r w:rsidRPr="00BF09A4">
        <w:rPr>
          <w:sz w:val="16"/>
        </w:rPr>
        <w:t xml:space="preserve">. But </w:t>
      </w:r>
      <w:r w:rsidRPr="00BF09A4">
        <w:rPr>
          <w:rStyle w:val="Emphasis"/>
        </w:rPr>
        <w:t>downgrading U.S. commitments in one region might not cause perceived credibility in other regions to decline</w:t>
      </w:r>
      <w:r w:rsidRPr="00BF09A4">
        <w:rPr>
          <w:sz w:val="16"/>
        </w:rPr>
        <w:t xml:space="preserve">. The </w:t>
      </w:r>
      <w:r w:rsidRPr="00BF09A4">
        <w:rPr>
          <w:rStyle w:val="StyleUnderline"/>
        </w:rPr>
        <w:t>results</w:t>
      </w:r>
      <w:r w:rsidRPr="00BF09A4">
        <w:rPr>
          <w:sz w:val="16"/>
        </w:rPr>
        <w:t xml:space="preserve"> thus </w:t>
      </w:r>
      <w:r w:rsidRPr="00BF09A4">
        <w:rPr>
          <w:rStyle w:val="StyleUnderline"/>
        </w:rPr>
        <w:t>suggest</w:t>
      </w:r>
      <w:r w:rsidRPr="00BF09A4">
        <w:rPr>
          <w:sz w:val="16"/>
        </w:rPr>
        <w:t xml:space="preserve"> there is </w:t>
      </w:r>
      <w:r w:rsidRPr="00BF09A4">
        <w:rPr>
          <w:rStyle w:val="StyleUnderline"/>
        </w:rPr>
        <w:t>reason to be optimistic that prioritizing alliance commitments in one region over another will not come at the expense of a tarnished reputation elsewhere. To the extent that opposition to retrenchment and support for</w:t>
      </w:r>
      <w:r w:rsidRPr="00BF09A4">
        <w:rPr>
          <w:sz w:val="16"/>
        </w:rPr>
        <w:t xml:space="preserve"> strengthening or maintaining </w:t>
      </w:r>
      <w:r w:rsidRPr="00BF09A4">
        <w:rPr>
          <w:rStyle w:val="StyleUnderline"/>
        </w:rPr>
        <w:t>the status quo in U.S. alliances draw on concern</w:t>
      </w:r>
      <w:r w:rsidRPr="00BF09A4">
        <w:rPr>
          <w:sz w:val="16"/>
        </w:rPr>
        <w:t xml:space="preserve"> that </w:t>
      </w:r>
      <w:r w:rsidRPr="00BF09A4">
        <w:rPr>
          <w:rStyle w:val="StyleUnderline"/>
        </w:rPr>
        <w:t xml:space="preserve">allies make inferences about American credibility across regions, our findings suggest </w:t>
      </w:r>
      <w:r w:rsidRPr="00BF09A4">
        <w:rPr>
          <w:rStyle w:val="Emphasis"/>
        </w:rPr>
        <w:t>this concern may be misplaced</w:t>
      </w:r>
      <w:r w:rsidRPr="00BF09A4">
        <w:rPr>
          <w:sz w:val="16"/>
        </w:rPr>
        <w:t>.</w:t>
      </w:r>
    </w:p>
    <w:p w14:paraId="397BCF6A" w14:textId="77777777" w:rsidR="003A4D2C" w:rsidRDefault="003A4D2C" w:rsidP="003A4D2C">
      <w:pPr>
        <w:pStyle w:val="Heading4"/>
      </w:pPr>
      <w:r>
        <w:t xml:space="preserve">Cred theory is </w:t>
      </w:r>
      <w:r>
        <w:rPr>
          <w:u w:val="single"/>
        </w:rPr>
        <w:t>historically</w:t>
      </w:r>
      <w:r>
        <w:t xml:space="preserve"> and </w:t>
      </w:r>
      <w:r>
        <w:rPr>
          <w:u w:val="single"/>
        </w:rPr>
        <w:t>academically</w:t>
      </w:r>
      <w:r>
        <w:t xml:space="preserve"> bankrupt.</w:t>
      </w:r>
    </w:p>
    <w:p w14:paraId="5DD0DFC3" w14:textId="77777777" w:rsidR="003A4D2C" w:rsidRPr="00CB5493" w:rsidRDefault="003A4D2C" w:rsidP="003A4D2C">
      <w:r>
        <w:t xml:space="preserve">Stephen M. </w:t>
      </w:r>
      <w:r w:rsidRPr="00CB5493">
        <w:rPr>
          <w:rStyle w:val="Style13ptBold"/>
        </w:rPr>
        <w:t>Walt 22</w:t>
      </w:r>
      <w:r>
        <w:t>, Robert and Renee Belfer Professor of International Affairs at Harvard University, Ph.D. in Political Science from the University of California, Berkeley, “America Has an Unhealthy Obsession With Credibility,” Foreign Policy, 01-29-2022, https://foreignpolicy.com/2022/01/29/us-credibility-ukraine-russia-grand-strategy</w:t>
      </w:r>
    </w:p>
    <w:p w14:paraId="312515E8" w14:textId="77777777" w:rsidR="003A4D2C" w:rsidRPr="00CB5493" w:rsidRDefault="003A4D2C" w:rsidP="003A4D2C">
      <w:pPr>
        <w:rPr>
          <w:sz w:val="16"/>
        </w:rPr>
      </w:pPr>
      <w:r w:rsidRPr="00CB5493">
        <w:rPr>
          <w:sz w:val="16"/>
        </w:rPr>
        <w:t xml:space="preserve">As many observers have commented, </w:t>
      </w:r>
      <w:r w:rsidRPr="00CB5493">
        <w:rPr>
          <w:rStyle w:val="StyleUnderline"/>
        </w:rPr>
        <w:t xml:space="preserve">the most predictable feature of any debate about U.S. foreign policy is the ritual </w:t>
      </w:r>
      <w:r w:rsidRPr="00780EFB">
        <w:rPr>
          <w:rStyle w:val="Emphasis"/>
        </w:rPr>
        <w:t>invoking</w:t>
      </w:r>
      <w:r w:rsidRPr="00CB5493">
        <w:rPr>
          <w:rStyle w:val="StyleUnderline"/>
        </w:rPr>
        <w:t xml:space="preserve"> of</w:t>
      </w:r>
      <w:r w:rsidRPr="00CB5493">
        <w:rPr>
          <w:sz w:val="16"/>
        </w:rPr>
        <w:t xml:space="preserve"> “</w:t>
      </w:r>
      <w:r w:rsidRPr="00CB5493">
        <w:rPr>
          <w:rStyle w:val="Emphasis"/>
        </w:rPr>
        <w:t>credibility</w:t>
      </w:r>
      <w:r w:rsidRPr="00CB5493">
        <w:rPr>
          <w:sz w:val="16"/>
        </w:rPr>
        <w:t>.” Whether the issue is Ukraine, Iran, Russia, Taiwan, Afghanistan, the global war on terror, or even trade policy, sooner or later someone is going to argue that failing to implement their preferred policy will do grievous harm to the United States’ reputation for resolve.</w:t>
      </w:r>
    </w:p>
    <w:p w14:paraId="76C6257E" w14:textId="77777777" w:rsidR="003A4D2C" w:rsidRPr="00CB5493" w:rsidRDefault="003A4D2C" w:rsidP="003A4D2C">
      <w:pPr>
        <w:rPr>
          <w:sz w:val="16"/>
        </w:rPr>
      </w:pPr>
      <w:r w:rsidRPr="00CB5493">
        <w:rPr>
          <w:sz w:val="16"/>
        </w:rPr>
        <w:t>Why is the United States so obsessed with this aspect of foreign policy? Is it an artifact of its political culture, a result of how international relations is taught in universities, or an odd quirk of America’s national history? Is it merely a handy refuge for hard-liners trying to justify actions that can’t be defended on other grounds or just a persistent mind-worm that the foreign-policy elite can’t get past? Or is it perhaps the direct consequence of U.S. grand strategy itself?</w:t>
      </w:r>
    </w:p>
    <w:p w14:paraId="2A99462A" w14:textId="77777777" w:rsidR="003A4D2C" w:rsidRPr="00CB5493" w:rsidRDefault="003A4D2C" w:rsidP="003A4D2C">
      <w:pPr>
        <w:rPr>
          <w:sz w:val="16"/>
        </w:rPr>
      </w:pPr>
      <w:r w:rsidRPr="00CB5493">
        <w:rPr>
          <w:sz w:val="16"/>
        </w:rPr>
        <w:t xml:space="preserve">Whatever the reason, </w:t>
      </w:r>
      <w:r w:rsidRPr="00CB5493">
        <w:rPr>
          <w:rStyle w:val="StyleUnderline"/>
        </w:rPr>
        <w:t xml:space="preserve">I can’t think of another great power as concerned </w:t>
      </w:r>
      <w:r w:rsidRPr="00CB5493">
        <w:rPr>
          <w:sz w:val="16"/>
        </w:rPr>
        <w:t xml:space="preserve">with preserving its own credibility </w:t>
      </w:r>
      <w:r w:rsidRPr="00CB5493">
        <w:rPr>
          <w:rStyle w:val="StyleUnderline"/>
        </w:rPr>
        <w:t xml:space="preserve">as the </w:t>
      </w:r>
      <w:r w:rsidRPr="00CB5493">
        <w:rPr>
          <w:rStyle w:val="Emphasis"/>
        </w:rPr>
        <w:t>U</w:t>
      </w:r>
      <w:r w:rsidRPr="00CB5493">
        <w:rPr>
          <w:rStyle w:val="StyleUnderline"/>
        </w:rPr>
        <w:t xml:space="preserve">nited </w:t>
      </w:r>
      <w:r w:rsidRPr="00CB5493">
        <w:rPr>
          <w:rStyle w:val="Emphasis"/>
        </w:rPr>
        <w:t>S</w:t>
      </w:r>
      <w:r w:rsidRPr="00CB5493">
        <w:rPr>
          <w:rStyle w:val="StyleUnderline"/>
        </w:rPr>
        <w:t>tates</w:t>
      </w:r>
      <w:r w:rsidRPr="00CB5493">
        <w:rPr>
          <w:sz w:val="16"/>
        </w:rPr>
        <w:t xml:space="preserve"> has been for many years. Don’t get me wrong: I’m not saying the United States is the only country that worries about its reputation for resolve, nor am I suggesting that being perceived as credible isn’t valuable when dealing with friends and foes alike. Since World War II, however, </w:t>
      </w:r>
      <w:r w:rsidRPr="00CB5493">
        <w:rPr>
          <w:rStyle w:val="StyleUnderline"/>
        </w:rPr>
        <w:t>the idea that a failure to respond to and decisively defeat any challenge would have baleful consequences</w:t>
      </w:r>
      <w:r w:rsidRPr="00CB5493">
        <w:rPr>
          <w:sz w:val="16"/>
        </w:rPr>
        <w:t xml:space="preserve"> for the United States </w:t>
      </w:r>
      <w:r w:rsidRPr="00CB5493">
        <w:rPr>
          <w:rStyle w:val="StyleUnderline"/>
        </w:rPr>
        <w:t>has been a central theme</w:t>
      </w:r>
      <w:r w:rsidRPr="00CB5493">
        <w:rPr>
          <w:sz w:val="16"/>
        </w:rPr>
        <w:t xml:space="preserve"> of U.S. foreign-policy discourse. It is the key ingredient in the infamous Munich analogy—surely the most moth-eaten trope in the foreign-policy elite’s toolkit—but also central to the so-called domino theory and recurring fear that any sign of weakness would lead allies to abandon the United States and bandwagon to its foes.</w:t>
      </w:r>
    </w:p>
    <w:p w14:paraId="5525889B" w14:textId="77777777" w:rsidR="003A4D2C" w:rsidRPr="00CB5493" w:rsidRDefault="003A4D2C" w:rsidP="003A4D2C">
      <w:pPr>
        <w:rPr>
          <w:sz w:val="16"/>
        </w:rPr>
      </w:pPr>
      <w:r w:rsidRPr="00CB5493">
        <w:rPr>
          <w:sz w:val="16"/>
        </w:rPr>
        <w:t>In 1968, for example, then-incoming U.S. National Security Advisor Henry Kissinger insisted that the United States had to fight on in Vietnam, even though he had apparently believed the United States could not hope to win the war. Why? Because he believed U.S. credibility was all-important: In his words, “nations can gear their actions to ours only if they can count on our steadiness.”</w:t>
      </w:r>
    </w:p>
    <w:p w14:paraId="1BF689DD" w14:textId="77777777" w:rsidR="003A4D2C" w:rsidRPr="00CB5493" w:rsidRDefault="003A4D2C" w:rsidP="003A4D2C">
      <w:pPr>
        <w:rPr>
          <w:sz w:val="16"/>
        </w:rPr>
      </w:pPr>
      <w:r w:rsidRPr="00CB5493">
        <w:rPr>
          <w:sz w:val="16"/>
        </w:rPr>
        <w:t xml:space="preserve">Failing to respond when states act contrary to U.S. wishes supposedly invites further predations, which is why </w:t>
      </w:r>
      <w:r w:rsidRPr="00CB5493">
        <w:rPr>
          <w:rStyle w:val="StyleUnderline"/>
        </w:rPr>
        <w:t>some observers of</w:t>
      </w:r>
      <w:r w:rsidRPr="00CB5493">
        <w:rPr>
          <w:sz w:val="16"/>
        </w:rPr>
        <w:t xml:space="preserve"> former U.S. President Barack </w:t>
      </w:r>
      <w:r w:rsidRPr="00CB5493">
        <w:rPr>
          <w:rStyle w:val="StyleUnderline"/>
        </w:rPr>
        <w:t>Obama’s</w:t>
      </w:r>
      <w:r w:rsidRPr="00CB5493">
        <w:rPr>
          <w:sz w:val="16"/>
        </w:rPr>
        <w:t xml:space="preserve"> </w:t>
      </w:r>
      <w:r w:rsidRPr="00CB5493">
        <w:rPr>
          <w:rStyle w:val="StyleUnderline"/>
        </w:rPr>
        <w:t>decision not to retaliate after</w:t>
      </w:r>
      <w:r w:rsidRPr="00CB5493">
        <w:rPr>
          <w:sz w:val="16"/>
        </w:rPr>
        <w:t xml:space="preserve"> Syrian President Bashar </w:t>
      </w:r>
      <w:r w:rsidRPr="00CB5493">
        <w:rPr>
          <w:rStyle w:val="StyleUnderline"/>
        </w:rPr>
        <w:t>al-Assad used chemical weapons encouraged</w:t>
      </w:r>
      <w:r w:rsidRPr="00CB5493">
        <w:rPr>
          <w:sz w:val="16"/>
        </w:rPr>
        <w:t xml:space="preserve"> Russian President Vladimir </w:t>
      </w:r>
      <w:r w:rsidRPr="00CB5493">
        <w:rPr>
          <w:rStyle w:val="StyleUnderline"/>
        </w:rPr>
        <w:t>Putin</w:t>
      </w:r>
      <w:r w:rsidRPr="00CB5493">
        <w:rPr>
          <w:sz w:val="16"/>
        </w:rPr>
        <w:t xml:space="preserve"> to seize Crimea in 2014, </w:t>
      </w:r>
      <w:r w:rsidRPr="00CB5493">
        <w:rPr>
          <w:rStyle w:val="StyleUnderline"/>
        </w:rPr>
        <w:t xml:space="preserve">even though direct evidence of a link is </w:t>
      </w:r>
      <w:r w:rsidRPr="00CB5493">
        <w:rPr>
          <w:rStyle w:val="Emphasis"/>
        </w:rPr>
        <w:t>lacking</w:t>
      </w:r>
      <w:r w:rsidRPr="00CB5493">
        <w:rPr>
          <w:sz w:val="16"/>
        </w:rPr>
        <w:t xml:space="preserve"> and </w:t>
      </w:r>
      <w:r w:rsidRPr="00CB5493">
        <w:rPr>
          <w:rStyle w:val="StyleUnderline"/>
        </w:rPr>
        <w:t xml:space="preserve">Putin might well have acted </w:t>
      </w:r>
      <w:r w:rsidRPr="00CB5493">
        <w:rPr>
          <w:rStyle w:val="Emphasis"/>
        </w:rPr>
        <w:t>no matter what Obama did</w:t>
      </w:r>
      <w:r w:rsidRPr="00CB5493">
        <w:rPr>
          <w:sz w:val="16"/>
        </w:rPr>
        <w:t>. Today, former U.S. officials claim that failing to respond with force to a Russian attack on Ukraine will invite a Chinese attack on Taiwan and “set the global system back decades,” said retired U.S. Navy Adm. James Stavridis to the New York Times.</w:t>
      </w:r>
    </w:p>
    <w:p w14:paraId="5C1397CF" w14:textId="77777777" w:rsidR="003A4D2C" w:rsidRPr="00CB5493" w:rsidRDefault="003A4D2C" w:rsidP="003A4D2C">
      <w:pPr>
        <w:rPr>
          <w:sz w:val="16"/>
        </w:rPr>
      </w:pPr>
      <w:r w:rsidRPr="00CB5493">
        <w:rPr>
          <w:rStyle w:val="StyleUnderline"/>
        </w:rPr>
        <w:t>For the credibility-obsessed</w:t>
      </w:r>
      <w:r w:rsidRPr="00CB5493">
        <w:rPr>
          <w:sz w:val="16"/>
        </w:rPr>
        <w:t xml:space="preserve">, in short, </w:t>
      </w:r>
      <w:r w:rsidRPr="00CB5493">
        <w:rPr>
          <w:rStyle w:val="Emphasis"/>
        </w:rPr>
        <w:t>everything is connected to everything</w:t>
      </w:r>
      <w:r w:rsidRPr="00CB5493">
        <w:rPr>
          <w:sz w:val="16"/>
        </w:rPr>
        <w:t xml:space="preserve"> else, and </w:t>
      </w:r>
      <w:r w:rsidRPr="00CB5493">
        <w:rPr>
          <w:rStyle w:val="StyleUnderline"/>
        </w:rPr>
        <w:t>even fairly minor events</w:t>
      </w:r>
      <w:r w:rsidRPr="00CB5493">
        <w:rPr>
          <w:sz w:val="16"/>
        </w:rPr>
        <w:t xml:space="preserve"> in one part of the world can </w:t>
      </w:r>
      <w:r w:rsidRPr="00CB5493">
        <w:rPr>
          <w:rStyle w:val="StyleUnderline"/>
        </w:rPr>
        <w:t xml:space="preserve">have enormous repercussions </w:t>
      </w:r>
      <w:r w:rsidRPr="00CB5493">
        <w:rPr>
          <w:rStyle w:val="Emphasis"/>
        </w:rPr>
        <w:t>thousands of miles away</w:t>
      </w:r>
      <w:r w:rsidRPr="00CB5493">
        <w:rPr>
          <w:sz w:val="16"/>
        </w:rPr>
        <w:t>. Take this logic far enough and the credibility of U.S. commitments becomes the single most important source of peace and order in the world. Historian Hal Brands, U.S. diplomat Eric Edelman, and author Thomas Mahnken express this hard-line view perfectly:</w:t>
      </w:r>
    </w:p>
    <w:p w14:paraId="76B3C6B3" w14:textId="77777777" w:rsidR="003A4D2C" w:rsidRPr="00CB5493" w:rsidRDefault="003A4D2C" w:rsidP="003A4D2C">
      <w:pPr>
        <w:rPr>
          <w:sz w:val="16"/>
        </w:rPr>
      </w:pPr>
      <w:r w:rsidRPr="00CB5493">
        <w:rPr>
          <w:sz w:val="16"/>
        </w:rPr>
        <w:t>“If America’s credibility is strong, then adversaries will be deterred, allies will be reassured, and relative geopolitical stability will prevail. If American credibility is weak, then adversaries will be emboldened, allies will be unnerved, and geopolitical revisionism and aggression will proliferate. Opportunistic powers will gradually become more assertive on the theory that their aggression will not be punished; the international system will veer toward greater conflict and upheaval. … [I]t is the very foundation of international peace and stability.”</w:t>
      </w:r>
    </w:p>
    <w:p w14:paraId="69DAAD72" w14:textId="77777777" w:rsidR="003A4D2C" w:rsidRPr="00CB5493" w:rsidRDefault="003A4D2C" w:rsidP="003A4D2C">
      <w:pPr>
        <w:rPr>
          <w:sz w:val="16"/>
        </w:rPr>
      </w:pPr>
      <w:r w:rsidRPr="00CB5493">
        <w:rPr>
          <w:rStyle w:val="StyleUnderline"/>
        </w:rPr>
        <w:t>This</w:t>
      </w:r>
      <w:r w:rsidRPr="00CB5493">
        <w:rPr>
          <w:sz w:val="16"/>
        </w:rPr>
        <w:t xml:space="preserve"> rather </w:t>
      </w:r>
      <w:r w:rsidRPr="00CB5493">
        <w:rPr>
          <w:rStyle w:val="Emphasis"/>
        </w:rPr>
        <w:t xml:space="preserve">self-centered view </w:t>
      </w:r>
      <w:r w:rsidRPr="00CB5493">
        <w:rPr>
          <w:sz w:val="16"/>
        </w:rPr>
        <w:t xml:space="preserve">of world affairs conveniently </w:t>
      </w:r>
      <w:r w:rsidRPr="00CB5493">
        <w:rPr>
          <w:rStyle w:val="StyleUnderline"/>
        </w:rPr>
        <w:t>ignores</w:t>
      </w:r>
      <w:r w:rsidRPr="00CB5493">
        <w:rPr>
          <w:sz w:val="16"/>
        </w:rPr>
        <w:t xml:space="preserve"> those </w:t>
      </w:r>
      <w:r w:rsidRPr="00CB5493">
        <w:rPr>
          <w:rStyle w:val="StyleUnderline"/>
        </w:rPr>
        <w:t xml:space="preserve">episodes where it was the </w:t>
      </w:r>
      <w:r w:rsidRPr="00CB5493">
        <w:rPr>
          <w:rStyle w:val="Emphasis"/>
        </w:rPr>
        <w:t>U</w:t>
      </w:r>
      <w:r w:rsidRPr="00CB5493">
        <w:rPr>
          <w:rStyle w:val="StyleUnderline"/>
        </w:rPr>
        <w:t xml:space="preserve">nited </w:t>
      </w:r>
      <w:r w:rsidRPr="00CB5493">
        <w:rPr>
          <w:rStyle w:val="Emphasis"/>
        </w:rPr>
        <w:t>S</w:t>
      </w:r>
      <w:r w:rsidRPr="00CB5493">
        <w:rPr>
          <w:rStyle w:val="StyleUnderline"/>
        </w:rPr>
        <w:t>tates that acted to disrupt</w:t>
      </w:r>
      <w:r w:rsidRPr="00CB5493">
        <w:rPr>
          <w:sz w:val="16"/>
        </w:rPr>
        <w:t xml:space="preserve"> “international </w:t>
      </w:r>
      <w:r w:rsidRPr="00CB5493">
        <w:rPr>
          <w:rStyle w:val="StyleUnderline"/>
        </w:rPr>
        <w:t>peace</w:t>
      </w:r>
      <w:r w:rsidRPr="00CB5493">
        <w:rPr>
          <w:sz w:val="16"/>
        </w:rPr>
        <w:t xml:space="preserve"> and stability,” but never mind that for now. </w:t>
      </w:r>
      <w:r w:rsidRPr="00CB5493">
        <w:rPr>
          <w:rStyle w:val="StyleUnderline"/>
        </w:rPr>
        <w:t>If the credibility of U.S. promises is the key</w:t>
      </w:r>
      <w:r w:rsidRPr="00CB5493">
        <w:rPr>
          <w:sz w:val="16"/>
        </w:rPr>
        <w:t xml:space="preserve"> to world peace, </w:t>
      </w:r>
      <w:r w:rsidRPr="00CB5493">
        <w:rPr>
          <w:rStyle w:val="StyleUnderline"/>
        </w:rPr>
        <w:t xml:space="preserve">one wonders why the world didn’t come unglued after the United States </w:t>
      </w:r>
      <w:r w:rsidRPr="00CB5493">
        <w:rPr>
          <w:rStyle w:val="Emphasis"/>
        </w:rPr>
        <w:t>lost in Vietnam</w:t>
      </w:r>
      <w:r w:rsidRPr="00CB5493">
        <w:rPr>
          <w:rStyle w:val="StyleUnderline"/>
        </w:rPr>
        <w:t xml:space="preserve">, after </w:t>
      </w:r>
      <w:r w:rsidRPr="00CB5493">
        <w:rPr>
          <w:rStyle w:val="Emphasis"/>
        </w:rPr>
        <w:t>No</w:t>
      </w:r>
      <w:r w:rsidRPr="00CB5493">
        <w:rPr>
          <w:rStyle w:val="StyleUnderline"/>
        </w:rPr>
        <w:t xml:space="preserve">rth </w:t>
      </w:r>
      <w:r w:rsidRPr="00CB5493">
        <w:rPr>
          <w:rStyle w:val="Emphasis"/>
        </w:rPr>
        <w:t>Ko</w:t>
      </w:r>
      <w:r w:rsidRPr="00CB5493">
        <w:rPr>
          <w:rStyle w:val="StyleUnderline"/>
        </w:rPr>
        <w:t xml:space="preserve">rea got away with </w:t>
      </w:r>
      <w:r w:rsidRPr="00CB5493">
        <w:rPr>
          <w:rStyle w:val="Emphasis"/>
        </w:rPr>
        <w:t>seizing the USS Pueblo</w:t>
      </w:r>
      <w:r w:rsidRPr="00CB5493">
        <w:rPr>
          <w:sz w:val="16"/>
        </w:rPr>
        <w:t xml:space="preserve"> and holding its crew prisoner for almost a year, </w:t>
      </w:r>
      <w:r w:rsidRPr="00CB5493">
        <w:rPr>
          <w:rStyle w:val="StyleUnderline"/>
        </w:rPr>
        <w:t xml:space="preserve">after the Shah of Iran fell and the U.S. </w:t>
      </w:r>
      <w:r w:rsidRPr="00CB5493">
        <w:rPr>
          <w:rStyle w:val="Emphasis"/>
        </w:rPr>
        <w:t>Embassy in Tehran was captured</w:t>
      </w:r>
      <w:r w:rsidRPr="00CB5493">
        <w:rPr>
          <w:rStyle w:val="StyleUnderline"/>
        </w:rPr>
        <w:t xml:space="preserve">, after the Reagan administration’s hasty </w:t>
      </w:r>
      <w:r w:rsidRPr="00CB5493">
        <w:rPr>
          <w:rStyle w:val="Emphasis"/>
        </w:rPr>
        <w:t>withdrawal from Lebanon</w:t>
      </w:r>
      <w:r w:rsidRPr="00CB5493">
        <w:rPr>
          <w:sz w:val="16"/>
        </w:rPr>
        <w:t xml:space="preserve"> in 1984, </w:t>
      </w:r>
      <w:r w:rsidRPr="00CB5493">
        <w:rPr>
          <w:rStyle w:val="StyleUnderline"/>
        </w:rPr>
        <w:t>after</w:t>
      </w:r>
      <w:r w:rsidRPr="00CB5493">
        <w:rPr>
          <w:sz w:val="16"/>
        </w:rPr>
        <w:t xml:space="preserve"> the </w:t>
      </w:r>
      <w:r w:rsidRPr="00CB5493">
        <w:rPr>
          <w:rStyle w:val="Emphasis"/>
        </w:rPr>
        <w:t>Black Hawk Down</w:t>
      </w:r>
      <w:r w:rsidRPr="00CB5493">
        <w:rPr>
          <w:sz w:val="16"/>
        </w:rPr>
        <w:t xml:space="preserve"> debacle in Somalia, </w:t>
      </w:r>
      <w:r w:rsidRPr="00CB5493">
        <w:rPr>
          <w:rStyle w:val="StyleUnderline"/>
        </w:rPr>
        <w:t>or after</w:t>
      </w:r>
      <w:r w:rsidRPr="00CB5493">
        <w:rPr>
          <w:sz w:val="16"/>
        </w:rPr>
        <w:t xml:space="preserve"> former U.S. President Bill </w:t>
      </w:r>
      <w:r w:rsidRPr="00CB5493">
        <w:rPr>
          <w:rStyle w:val="StyleUnderline"/>
        </w:rPr>
        <w:t xml:space="preserve">Clinton opted not to intervene in the </w:t>
      </w:r>
      <w:r w:rsidRPr="00CB5493">
        <w:rPr>
          <w:rStyle w:val="Emphasis"/>
        </w:rPr>
        <w:t>Rwanda</w:t>
      </w:r>
      <w:r w:rsidRPr="00CB5493">
        <w:rPr>
          <w:rStyle w:val="StyleUnderline"/>
        </w:rPr>
        <w:t>n genocide</w:t>
      </w:r>
      <w:r w:rsidRPr="00CB5493">
        <w:rPr>
          <w:sz w:val="16"/>
        </w:rPr>
        <w:t>. Maybe U.S. credibility is neither as fragile nor as essential as hard-liners think.</w:t>
      </w:r>
    </w:p>
    <w:p w14:paraId="053CE854" w14:textId="77777777" w:rsidR="003A4D2C" w:rsidRPr="00CB5493" w:rsidRDefault="003A4D2C" w:rsidP="003A4D2C">
      <w:pPr>
        <w:rPr>
          <w:sz w:val="16"/>
        </w:rPr>
      </w:pPr>
      <w:r w:rsidRPr="00CB5493">
        <w:rPr>
          <w:sz w:val="16"/>
        </w:rPr>
        <w:t xml:space="preserve">More importantly, </w:t>
      </w:r>
      <w:r w:rsidRPr="00CB5493">
        <w:rPr>
          <w:rStyle w:val="StyleUnderline"/>
        </w:rPr>
        <w:t>this view assumes</w:t>
      </w:r>
      <w:r w:rsidRPr="00CB5493">
        <w:rPr>
          <w:sz w:val="16"/>
        </w:rPr>
        <w:t xml:space="preserve"> that </w:t>
      </w:r>
      <w:r w:rsidRPr="00CB5493">
        <w:rPr>
          <w:rStyle w:val="StyleUnderline"/>
        </w:rPr>
        <w:t>security guarantees</w:t>
      </w:r>
      <w:r w:rsidRPr="00CB5493">
        <w:rPr>
          <w:sz w:val="16"/>
        </w:rPr>
        <w:t>—in particular, guarantees issued by the United States—</w:t>
      </w:r>
      <w:r w:rsidRPr="00CB5493">
        <w:rPr>
          <w:rStyle w:val="StyleUnderline"/>
        </w:rPr>
        <w:t>are the main ingredient in global peace, leaving</w:t>
      </w:r>
      <w:r w:rsidRPr="00CB5493">
        <w:rPr>
          <w:sz w:val="16"/>
        </w:rPr>
        <w:t xml:space="preserve"> little or </w:t>
      </w:r>
      <w:r w:rsidRPr="00CB5493">
        <w:rPr>
          <w:rStyle w:val="StyleUnderline"/>
        </w:rPr>
        <w:t xml:space="preserve">no role for negotiation, compromise, reassurance, or </w:t>
      </w:r>
      <w:r w:rsidRPr="00CB5493">
        <w:rPr>
          <w:rStyle w:val="Emphasis"/>
        </w:rPr>
        <w:t>other diplomatic efforts</w:t>
      </w:r>
      <w:r w:rsidRPr="00CB5493">
        <w:rPr>
          <w:sz w:val="16"/>
        </w:rPr>
        <w:t xml:space="preserve"> to give potential rivals less reason to challenge the status quo. It is also worth noting that the </w:t>
      </w:r>
      <w:r w:rsidRPr="00CB5493">
        <w:rPr>
          <w:rStyle w:val="StyleUnderline"/>
        </w:rPr>
        <w:t>positive effects of</w:t>
      </w:r>
      <w:r w:rsidRPr="00CB5493">
        <w:rPr>
          <w:sz w:val="16"/>
        </w:rPr>
        <w:t xml:space="preserve"> a successful defense of </w:t>
      </w:r>
      <w:r w:rsidRPr="00CB5493">
        <w:rPr>
          <w:rStyle w:val="StyleUnderline"/>
        </w:rPr>
        <w:t xml:space="preserve">credibility </w:t>
      </w:r>
      <w:r w:rsidRPr="00CB5493">
        <w:rPr>
          <w:rStyle w:val="Emphasis"/>
        </w:rPr>
        <w:t>never</w:t>
      </w:r>
      <w:r w:rsidRPr="00CB5493">
        <w:rPr>
          <w:rStyle w:val="StyleUnderline"/>
        </w:rPr>
        <w:t xml:space="preserve"> </w:t>
      </w:r>
      <w:r w:rsidRPr="00CB5493">
        <w:rPr>
          <w:sz w:val="16"/>
        </w:rPr>
        <w:t xml:space="preserve">seem to </w:t>
      </w:r>
      <w:r w:rsidRPr="00CB5493">
        <w:rPr>
          <w:rStyle w:val="Emphasis"/>
        </w:rPr>
        <w:t>last</w:t>
      </w:r>
      <w:r w:rsidRPr="00CB5493">
        <w:rPr>
          <w:sz w:val="16"/>
        </w:rPr>
        <w:t xml:space="preserve"> very long: </w:t>
      </w:r>
      <w:r w:rsidRPr="00CB5493">
        <w:rPr>
          <w:rStyle w:val="StyleUnderline"/>
        </w:rPr>
        <w:t xml:space="preserve">No matter what the </w:t>
      </w:r>
      <w:r w:rsidRPr="00CB5493">
        <w:rPr>
          <w:rStyle w:val="Emphasis"/>
        </w:rPr>
        <w:t>U</w:t>
      </w:r>
      <w:r w:rsidRPr="00CB5493">
        <w:rPr>
          <w:rStyle w:val="StyleUnderline"/>
        </w:rPr>
        <w:t xml:space="preserve">nited </w:t>
      </w:r>
      <w:r w:rsidRPr="00CB5493">
        <w:rPr>
          <w:rStyle w:val="Emphasis"/>
        </w:rPr>
        <w:t>S</w:t>
      </w:r>
      <w:r w:rsidRPr="00CB5493">
        <w:rPr>
          <w:rStyle w:val="StyleUnderline"/>
        </w:rPr>
        <w:t>tates did the last time</w:t>
      </w:r>
      <w:r w:rsidRPr="00CB5493">
        <w:rPr>
          <w:sz w:val="16"/>
        </w:rPr>
        <w:t xml:space="preserve"> it was challenged, it </w:t>
      </w:r>
      <w:r w:rsidRPr="00CB5493">
        <w:rPr>
          <w:rStyle w:val="StyleUnderline"/>
        </w:rPr>
        <w:t>has to respond as soon as a new problem emerges</w:t>
      </w:r>
      <w:r w:rsidRPr="00CB5493">
        <w:rPr>
          <w:sz w:val="16"/>
        </w:rPr>
        <w:t xml:space="preserve"> or else its newly won reputation for resolve may shatter like glass.</w:t>
      </w:r>
    </w:p>
    <w:p w14:paraId="0CA97FF0" w14:textId="77777777" w:rsidR="003A4D2C" w:rsidRPr="00CB5493" w:rsidRDefault="003A4D2C" w:rsidP="003A4D2C">
      <w:pPr>
        <w:rPr>
          <w:sz w:val="16"/>
        </w:rPr>
      </w:pPr>
      <w:r w:rsidRPr="00CB5493">
        <w:rPr>
          <w:sz w:val="16"/>
        </w:rPr>
        <w:t xml:space="preserve">As you might expect, scholars have explored these issues for years without reaching a clear consensus. Credibility skeptics—such as academics Jonathan Mercer, Ted Hopf, and Daryl Press—argue that concerns about </w:t>
      </w:r>
      <w:r w:rsidRPr="00CB5493">
        <w:rPr>
          <w:rStyle w:val="Emphasis"/>
        </w:rPr>
        <w:t>cred</w:t>
      </w:r>
      <w:r w:rsidRPr="00CB5493">
        <w:rPr>
          <w:rStyle w:val="StyleUnderline"/>
        </w:rPr>
        <w:t xml:space="preserve">ibility are generally </w:t>
      </w:r>
      <w:r w:rsidRPr="00CB5493">
        <w:rPr>
          <w:rStyle w:val="Emphasis"/>
        </w:rPr>
        <w:t>exaggerated</w:t>
      </w:r>
      <w:r w:rsidRPr="00CB5493">
        <w:rPr>
          <w:rStyle w:val="StyleUnderline"/>
        </w:rPr>
        <w:t>, especially when</w:t>
      </w:r>
      <w:r w:rsidRPr="00CB5493">
        <w:rPr>
          <w:sz w:val="16"/>
        </w:rPr>
        <w:t xml:space="preserve"> would-be </w:t>
      </w:r>
      <w:r w:rsidRPr="00CB5493">
        <w:rPr>
          <w:rStyle w:val="StyleUnderline"/>
        </w:rPr>
        <w:t>challengers are trying to determine if another state will fight</w:t>
      </w:r>
      <w:r w:rsidRPr="00CB5493">
        <w:rPr>
          <w:sz w:val="16"/>
        </w:rPr>
        <w:t xml:space="preserve"> to defend a commitment. They point out that </w:t>
      </w:r>
      <w:r w:rsidRPr="00CB5493">
        <w:rPr>
          <w:rStyle w:val="StyleUnderline"/>
        </w:rPr>
        <w:t>government officials rarely base</w:t>
      </w:r>
      <w:r w:rsidRPr="00CB5493">
        <w:rPr>
          <w:sz w:val="16"/>
        </w:rPr>
        <w:t xml:space="preserve"> their </w:t>
      </w:r>
      <w:r w:rsidRPr="00CB5493">
        <w:rPr>
          <w:rStyle w:val="StyleUnderline"/>
        </w:rPr>
        <w:t>estimates</w:t>
      </w:r>
      <w:r w:rsidRPr="00CB5493">
        <w:rPr>
          <w:sz w:val="16"/>
        </w:rPr>
        <w:t xml:space="preserve"> of what another state will do </w:t>
      </w:r>
      <w:r w:rsidRPr="00CB5493">
        <w:rPr>
          <w:rStyle w:val="StyleUnderline"/>
        </w:rPr>
        <w:t>on</w:t>
      </w:r>
      <w:r w:rsidRPr="00CB5493">
        <w:rPr>
          <w:sz w:val="16"/>
        </w:rPr>
        <w:t xml:space="preserve"> the basis of </w:t>
      </w:r>
      <w:r w:rsidRPr="00CB5493">
        <w:rPr>
          <w:rStyle w:val="StyleUnderline"/>
        </w:rPr>
        <w:t xml:space="preserve">how that state acted in some </w:t>
      </w:r>
      <w:r w:rsidRPr="00CB5493">
        <w:rPr>
          <w:rStyle w:val="Emphasis"/>
        </w:rPr>
        <w:t>unrelated context</w:t>
      </w:r>
      <w:r w:rsidRPr="00CB5493">
        <w:rPr>
          <w:rStyle w:val="StyleUnderline"/>
        </w:rPr>
        <w:t xml:space="preserve"> in the past</w:t>
      </w:r>
      <w:r w:rsidRPr="00CB5493">
        <w:rPr>
          <w:sz w:val="16"/>
        </w:rPr>
        <w:t xml:space="preserve">. Rather, </w:t>
      </w:r>
      <w:r w:rsidRPr="00CB5493">
        <w:rPr>
          <w:rStyle w:val="StyleUnderline"/>
        </w:rPr>
        <w:t>they base them on</w:t>
      </w:r>
      <w:r w:rsidRPr="00CB5493">
        <w:rPr>
          <w:sz w:val="16"/>
        </w:rPr>
        <w:t xml:space="preserve"> whether it has </w:t>
      </w:r>
      <w:r w:rsidRPr="00CB5493">
        <w:rPr>
          <w:rStyle w:val="StyleUnderline"/>
        </w:rPr>
        <w:t>interests</w:t>
      </w:r>
      <w:r w:rsidRPr="00CB5493">
        <w:rPr>
          <w:sz w:val="16"/>
        </w:rPr>
        <w:t xml:space="preserve"> at stake that are </w:t>
      </w:r>
      <w:r w:rsidRPr="00CB5493">
        <w:rPr>
          <w:rStyle w:val="StyleUnderline"/>
        </w:rPr>
        <w:t>worth defending and</w:t>
      </w:r>
      <w:r w:rsidRPr="00CB5493">
        <w:rPr>
          <w:sz w:val="16"/>
        </w:rPr>
        <w:t xml:space="preserve"> the </w:t>
      </w:r>
      <w:r w:rsidRPr="00CB5493">
        <w:rPr>
          <w:rStyle w:val="StyleUnderline"/>
        </w:rPr>
        <w:t>capacity to act</w:t>
      </w:r>
      <w:r w:rsidRPr="00CB5493">
        <w:rPr>
          <w:sz w:val="16"/>
        </w:rPr>
        <w:t xml:space="preserve"> effectively. Other scholars have challenged this conclusion, however, arguing that </w:t>
      </w:r>
      <w:r w:rsidRPr="00CB5493">
        <w:rPr>
          <w:rStyle w:val="Emphasis"/>
        </w:rPr>
        <w:t>individual leaders</w:t>
      </w:r>
      <w:r w:rsidRPr="00CB5493">
        <w:rPr>
          <w:rStyle w:val="StyleUnderline"/>
        </w:rPr>
        <w:t xml:space="preserve"> acquire reputations for resolve</w:t>
      </w:r>
      <w:r w:rsidRPr="00CB5493">
        <w:rPr>
          <w:sz w:val="16"/>
        </w:rPr>
        <w:t xml:space="preserve"> (or weakness) that persist over time and that past behavior can influence how potential challengers gauge a defender’s level of interest in a given commitment. States with good reputations may find it easier to form alliances too. There is also the strong possibility that reputation and credibility are issue-specific: Whether a state lives up to the terms of a trade deal may tell you next to nothing about its reliability as an ally or on an issue like arms control.</w:t>
      </w:r>
    </w:p>
    <w:p w14:paraId="5D9DCE1D" w14:textId="77777777" w:rsidR="003A4D2C" w:rsidRPr="00CB5493" w:rsidRDefault="003A4D2C" w:rsidP="003A4D2C">
      <w:pPr>
        <w:rPr>
          <w:sz w:val="16"/>
        </w:rPr>
      </w:pPr>
      <w:r w:rsidRPr="00CB5493">
        <w:rPr>
          <w:sz w:val="16"/>
        </w:rPr>
        <w:t xml:space="preserve">The bottom line is that credibility and reputation operate in complex and contingent ways, and </w:t>
      </w:r>
      <w:r w:rsidRPr="00CB5493">
        <w:rPr>
          <w:rStyle w:val="StyleUnderline"/>
        </w:rPr>
        <w:t>simple generalizations</w:t>
      </w:r>
      <w:r w:rsidRPr="00CB5493">
        <w:rPr>
          <w:sz w:val="16"/>
        </w:rPr>
        <w:t xml:space="preserve"> about them—such as the sort that politicians and pundits typically make—</w:t>
      </w:r>
      <w:r w:rsidRPr="00CB5493">
        <w:rPr>
          <w:rStyle w:val="StyleUnderline"/>
        </w:rPr>
        <w:t>are</w:t>
      </w:r>
      <w:r w:rsidRPr="00CB5493">
        <w:rPr>
          <w:sz w:val="16"/>
        </w:rPr>
        <w:t xml:space="preserve"> often </w:t>
      </w:r>
      <w:r w:rsidRPr="00CB5493">
        <w:rPr>
          <w:rStyle w:val="Emphasis"/>
        </w:rPr>
        <w:t>wrong</w:t>
      </w:r>
      <w:r w:rsidRPr="00CB5493">
        <w:rPr>
          <w:sz w:val="16"/>
        </w:rPr>
        <w:t>. Credibility and reputation do matter in some circumstances, but how, why, and under what conditions remain exceedingly difficult to parse. (For a good summary of recent scholarly developments on this topic, see here.)</w:t>
      </w:r>
    </w:p>
    <w:p w14:paraId="09F903A8" w14:textId="77777777" w:rsidR="003A4D2C" w:rsidRPr="00CB5493" w:rsidRDefault="003A4D2C" w:rsidP="003A4D2C">
      <w:pPr>
        <w:rPr>
          <w:sz w:val="16"/>
        </w:rPr>
      </w:pPr>
      <w:r w:rsidRPr="00CB5493">
        <w:rPr>
          <w:sz w:val="16"/>
        </w:rPr>
        <w:t>I won’t try to sort out this complicated set of issues here. Instead, I want to suggest that the U.S. preoccupation with credibility is, to a large extent, a function of U.S. geopolitical position and grand strategy, especially the outsized international responsibilities the United States has assumed for itself.</w:t>
      </w:r>
    </w:p>
    <w:p w14:paraId="310E04B2" w14:textId="77777777" w:rsidR="003A4D2C" w:rsidRPr="00CB5493" w:rsidRDefault="003A4D2C" w:rsidP="003A4D2C">
      <w:pPr>
        <w:rPr>
          <w:sz w:val="16"/>
        </w:rPr>
      </w:pPr>
      <w:r w:rsidRPr="00CB5493">
        <w:rPr>
          <w:sz w:val="16"/>
        </w:rPr>
        <w:t>At the most basic level, credibility is the likelihood that a state will fulfill a promise or commitment as perceived by others. With respect to deterrence, for example, a threat to retaliate is credible if a potential challenger believes it is likely to be carried out. Even when a defending state is 100 percent willing to fulfill a particular commitment, deterrence can still fail if the challenger isn’t convinced.</w:t>
      </w:r>
    </w:p>
    <w:p w14:paraId="01D6F124" w14:textId="77777777" w:rsidR="003A4D2C" w:rsidRPr="00CB5493" w:rsidRDefault="003A4D2C" w:rsidP="003A4D2C">
      <w:pPr>
        <w:rPr>
          <w:sz w:val="16"/>
        </w:rPr>
      </w:pPr>
      <w:r w:rsidRPr="00CB5493">
        <w:rPr>
          <w:sz w:val="16"/>
        </w:rPr>
        <w:t xml:space="preserve">Commitments are not created equal, however. </w:t>
      </w:r>
      <w:r w:rsidRPr="00CB5493">
        <w:rPr>
          <w:rStyle w:val="StyleUnderline"/>
        </w:rPr>
        <w:t xml:space="preserve">Some guarantees are </w:t>
      </w:r>
      <w:r w:rsidRPr="00CB5493">
        <w:rPr>
          <w:rStyle w:val="Emphasis"/>
        </w:rPr>
        <w:t>inherently more credible</w:t>
      </w:r>
      <w:r w:rsidRPr="00CB5493">
        <w:rPr>
          <w:sz w:val="16"/>
        </w:rPr>
        <w:t xml:space="preserve"> than others </w:t>
      </w:r>
      <w:r w:rsidRPr="00CB5493">
        <w:rPr>
          <w:rStyle w:val="StyleUnderline"/>
        </w:rPr>
        <w:t>because it is obviously in a state’s interest to uphold them</w:t>
      </w:r>
      <w:r w:rsidRPr="00CB5493">
        <w:rPr>
          <w:sz w:val="16"/>
        </w:rPr>
        <w:t>. No one questions whether great powers will defend their own soil against attack, for example, and even weak states often fight fiercely to defend their home territory against more powerful invaders. Similarly, states are more likely to fight to defend important economic interests, such as access to critical resources. For this reason, U.S. pledges to defend access to energy supplies from the Persian Gulf were inherently credible because a significant reduction in energy exports from that region might be extremely costly. One might say something similar about the importance of defending Taiwan’s chip-making industry, which much of the world now depends on. During the Cold War, the United States’ commitment to defend its allies in Europe and Asia was also highly credible, especially if it could be done without using nuclear weapons, because significant Soviet expansion in either region might have tilted the global balance of power against the United States.</w:t>
      </w:r>
    </w:p>
    <w:p w14:paraId="2DEDA8B4" w14:textId="77777777" w:rsidR="003A4D2C" w:rsidRPr="00CB5493" w:rsidRDefault="003A4D2C" w:rsidP="003A4D2C">
      <w:pPr>
        <w:rPr>
          <w:sz w:val="16"/>
        </w:rPr>
      </w:pPr>
      <w:r w:rsidRPr="00CB5493">
        <w:rPr>
          <w:sz w:val="16"/>
        </w:rPr>
        <w:t xml:space="preserve">By contrast, </w:t>
      </w:r>
      <w:r w:rsidRPr="00CB5493">
        <w:rPr>
          <w:rStyle w:val="StyleUnderline"/>
        </w:rPr>
        <w:t>challengers are more likely to question a commitment when it is more difficult</w:t>
      </w:r>
      <w:r w:rsidRPr="00CB5493">
        <w:rPr>
          <w:sz w:val="16"/>
        </w:rPr>
        <w:t xml:space="preserve"> for them </w:t>
      </w:r>
      <w:r w:rsidRPr="00CB5493">
        <w:rPr>
          <w:rStyle w:val="StyleUnderline"/>
        </w:rPr>
        <w:t xml:space="preserve">to see it as vital to the defender. The U.S. pledge to defend West Berlin </w:t>
      </w:r>
      <w:r w:rsidRPr="00CB5493">
        <w:rPr>
          <w:sz w:val="16"/>
        </w:rPr>
        <w:t xml:space="preserve">during the Cold War </w:t>
      </w:r>
      <w:r w:rsidRPr="00CB5493">
        <w:rPr>
          <w:rStyle w:val="StyleUnderline"/>
        </w:rPr>
        <w:t>was harder to demonstrate</w:t>
      </w:r>
      <w:r w:rsidRPr="00CB5493">
        <w:rPr>
          <w:sz w:val="16"/>
        </w:rPr>
        <w:t xml:space="preserve">, for example, </w:t>
      </w:r>
      <w:r w:rsidRPr="00CB5493">
        <w:rPr>
          <w:rStyle w:val="StyleUnderline"/>
        </w:rPr>
        <w:t>because the loss of West Berlin would not have affected the balance of power</w:t>
      </w:r>
      <w:r w:rsidRPr="00CB5493">
        <w:rPr>
          <w:sz w:val="16"/>
        </w:rPr>
        <w:t xml:space="preserve"> at all or had much of an impact on U.S. prosperity back home. West Berlin was an important symbol, of course, and U.S. leaders worked hard to make the pledge to defend it credible by explicitly tying it to the broader issue of Western resolve. They also kept enough troops there to make it impossible for the Warsaw Pact to seize the city without killing a lot of U.S. soldiers. A credible commitment was maintained, but it took more effort.</w:t>
      </w:r>
    </w:p>
    <w:p w14:paraId="116DC4D5" w14:textId="77777777" w:rsidR="003A4D2C" w:rsidRPr="00CB5493" w:rsidRDefault="003A4D2C" w:rsidP="003A4D2C">
      <w:pPr>
        <w:rPr>
          <w:sz w:val="16"/>
        </w:rPr>
      </w:pPr>
      <w:r w:rsidRPr="00CB5493">
        <w:rPr>
          <w:sz w:val="16"/>
        </w:rPr>
        <w:t xml:space="preserve">In short, </w:t>
      </w:r>
      <w:r w:rsidRPr="00CB5493">
        <w:rPr>
          <w:rStyle w:val="StyleUnderline"/>
        </w:rPr>
        <w:t>the more tenuous the link between a</w:t>
      </w:r>
      <w:r w:rsidRPr="00CB5493">
        <w:rPr>
          <w:sz w:val="16"/>
        </w:rPr>
        <w:t xml:space="preserve"> particular </w:t>
      </w:r>
      <w:r w:rsidRPr="00CB5493">
        <w:rPr>
          <w:rStyle w:val="StyleUnderline"/>
        </w:rPr>
        <w:t>pledge and a country’s security</w:t>
      </w:r>
      <w:r w:rsidRPr="00CB5493">
        <w:rPr>
          <w:sz w:val="16"/>
        </w:rPr>
        <w:t xml:space="preserve"> and prosperity, </w:t>
      </w:r>
      <w:r w:rsidRPr="00CB5493">
        <w:rPr>
          <w:rStyle w:val="StyleUnderline"/>
        </w:rPr>
        <w:t xml:space="preserve">the </w:t>
      </w:r>
      <w:r w:rsidRPr="00CB5493">
        <w:rPr>
          <w:rStyle w:val="Emphasis"/>
        </w:rPr>
        <w:t>harder it will be to convince others</w:t>
      </w:r>
      <w:r w:rsidRPr="00CB5493">
        <w:rPr>
          <w:sz w:val="16"/>
        </w:rPr>
        <w:t xml:space="preserve"> that </w:t>
      </w:r>
      <w:r w:rsidRPr="00CB5493">
        <w:rPr>
          <w:rStyle w:val="StyleUnderline"/>
        </w:rPr>
        <w:t>the commitment is rock-solid</w:t>
      </w:r>
      <w:r w:rsidRPr="00CB5493">
        <w:rPr>
          <w:sz w:val="16"/>
        </w:rPr>
        <w:t>. In these situations, defenders are in effect trying to convince others that they are willing to do something that might not be in their short-term interest—such as being willing to do something where the short-term costs exceed the benefits—to convince challengers that their word is good and other commitments should not be threatened. They aren’t necessarily bluffing, but others are more likely to suspect this might be the case.</w:t>
      </w:r>
    </w:p>
    <w:p w14:paraId="3B24D5C7" w14:textId="77777777" w:rsidR="003A4D2C" w:rsidRPr="00CB5493" w:rsidRDefault="003A4D2C" w:rsidP="003A4D2C">
      <w:pPr>
        <w:rPr>
          <w:sz w:val="16"/>
        </w:rPr>
      </w:pPr>
      <w:r w:rsidRPr="00CB5493">
        <w:rPr>
          <w:sz w:val="16"/>
        </w:rPr>
        <w:t>Moreover, the greater the number of less-than-vital interests a country pledges to defend—that is, the more places it says it may fight to protect for less-than-vital stakes—the more other states will question both its willingness and ability to do all that it has promised. Trying to honor all those commitments may also be expensive, sapping both resolve and resources over time. Instead of bolstering one’s credibility, defending a lot of secondary interests for the sake of one’s future reputation may unintentionally undermine it.</w:t>
      </w:r>
    </w:p>
    <w:p w14:paraId="0F2A0831" w14:textId="77777777" w:rsidR="003A4D2C" w:rsidRPr="00CB5493" w:rsidRDefault="003A4D2C" w:rsidP="003A4D2C">
      <w:pPr>
        <w:rPr>
          <w:sz w:val="16"/>
        </w:rPr>
      </w:pPr>
      <w:r w:rsidRPr="00CB5493">
        <w:rPr>
          <w:sz w:val="16"/>
        </w:rPr>
        <w:t>Here’s the real kicker: The United States has a credibility problem in part because its own geopolitical position is so favorable. There are relatively few interests that are truly vital to the United States’ independence or prosperity, yet it still maintains a far-flung global presence and has made a lot of promises to protect other countries.</w:t>
      </w:r>
    </w:p>
    <w:p w14:paraId="5A88EB8F" w14:textId="77777777" w:rsidR="003A4D2C" w:rsidRPr="00CB5493" w:rsidRDefault="003A4D2C" w:rsidP="003A4D2C">
      <w:pPr>
        <w:rPr>
          <w:sz w:val="16"/>
        </w:rPr>
      </w:pPr>
      <w:r w:rsidRPr="00CB5493">
        <w:rPr>
          <w:sz w:val="16"/>
        </w:rPr>
        <w:t xml:space="preserve">Start with the first point. </w:t>
      </w:r>
      <w:r w:rsidRPr="00CB5493">
        <w:rPr>
          <w:rStyle w:val="StyleUnderline"/>
        </w:rPr>
        <w:t xml:space="preserve">By any measure, the </w:t>
      </w:r>
      <w:r w:rsidRPr="00CB5493">
        <w:rPr>
          <w:rStyle w:val="Emphasis"/>
        </w:rPr>
        <w:t>U</w:t>
      </w:r>
      <w:r w:rsidRPr="00CB5493">
        <w:rPr>
          <w:rStyle w:val="StyleUnderline"/>
        </w:rPr>
        <w:t xml:space="preserve">nited </w:t>
      </w:r>
      <w:r w:rsidRPr="00CB5493">
        <w:rPr>
          <w:rStyle w:val="Emphasis"/>
        </w:rPr>
        <w:t>S</w:t>
      </w:r>
      <w:r w:rsidRPr="00CB5493">
        <w:rPr>
          <w:rStyle w:val="StyleUnderline"/>
        </w:rPr>
        <w:t xml:space="preserve">tate is still the </w:t>
      </w:r>
      <w:r w:rsidRPr="00CB5493">
        <w:rPr>
          <w:rStyle w:val="Emphasis"/>
        </w:rPr>
        <w:t>most secure great power in history</w:t>
      </w:r>
      <w:r w:rsidRPr="00CB5493">
        <w:rPr>
          <w:sz w:val="16"/>
        </w:rPr>
        <w:t xml:space="preserve">. It possesses </w:t>
      </w:r>
      <w:r w:rsidRPr="00CB5493">
        <w:rPr>
          <w:rStyle w:val="StyleUnderline"/>
        </w:rPr>
        <w:t>the world’s largest economy</w:t>
      </w:r>
      <w:r w:rsidRPr="00CB5493">
        <w:rPr>
          <w:sz w:val="16"/>
        </w:rPr>
        <w:t xml:space="preserve"> in nominal terms, there are </w:t>
      </w:r>
      <w:r w:rsidRPr="00CB5493">
        <w:rPr>
          <w:rStyle w:val="StyleUnderline"/>
        </w:rPr>
        <w:t>no</w:t>
      </w:r>
      <w:r w:rsidRPr="00CB5493">
        <w:rPr>
          <w:sz w:val="16"/>
        </w:rPr>
        <w:t xml:space="preserve"> great-power </w:t>
      </w:r>
      <w:r w:rsidRPr="00CB5493">
        <w:rPr>
          <w:rStyle w:val="StyleUnderline"/>
        </w:rPr>
        <w:t xml:space="preserve">rivals near its borders, its nuclear deterrent consists of thousands of sophisticated </w:t>
      </w:r>
      <w:r w:rsidRPr="00CB5493">
        <w:rPr>
          <w:rStyle w:val="Emphasis"/>
        </w:rPr>
        <w:t>nuc</w:t>
      </w:r>
      <w:r w:rsidRPr="00CB5493">
        <w:rPr>
          <w:rStyle w:val="StyleUnderline"/>
        </w:rPr>
        <w:t>lear weapon</w:t>
      </w:r>
      <w:r w:rsidRPr="00CB5493">
        <w:rPr>
          <w:rStyle w:val="Emphasis"/>
        </w:rPr>
        <w:t>s</w:t>
      </w:r>
      <w:r w:rsidRPr="00CB5493">
        <w:rPr>
          <w:rStyle w:val="StyleUnderline"/>
        </w:rPr>
        <w:t>, and it has powerful conventional</w:t>
      </w:r>
      <w:r w:rsidRPr="00CB5493">
        <w:rPr>
          <w:sz w:val="16"/>
        </w:rPr>
        <w:t xml:space="preserve"> military</w:t>
      </w:r>
      <w:r w:rsidRPr="00CB5493">
        <w:rPr>
          <w:rStyle w:val="StyleUnderline"/>
        </w:rPr>
        <w:t xml:space="preserve"> forces</w:t>
      </w:r>
      <w:r w:rsidRPr="00CB5493">
        <w:rPr>
          <w:sz w:val="16"/>
        </w:rPr>
        <w:t>. No country is going to attack the U.S. homeland directly, attempt to blockade it, or directly threaten the American way of life. These features do not insulate Americans from all global dangers—including contagious viruses—but what country wouldn’t trade places with the United States if it could?</w:t>
      </w:r>
    </w:p>
    <w:p w14:paraId="51C1A9C9" w14:textId="77777777" w:rsidR="003A4D2C" w:rsidRPr="00CB5493" w:rsidRDefault="003A4D2C" w:rsidP="003A4D2C">
      <w:pPr>
        <w:rPr>
          <w:sz w:val="16"/>
        </w:rPr>
      </w:pPr>
      <w:r w:rsidRPr="00CB5493">
        <w:rPr>
          <w:sz w:val="16"/>
        </w:rPr>
        <w:t xml:space="preserve">On the one hand, this favorable geopolitical position makes it possible for the United States to intervene all over the world for the simple reason that it doesn’t have to worry very much about defending its own territory. But on the other hand, </w:t>
      </w:r>
      <w:r w:rsidRPr="00CB5493">
        <w:rPr>
          <w:rStyle w:val="StyleUnderline"/>
        </w:rPr>
        <w:t xml:space="preserve">this also means it has </w:t>
      </w:r>
      <w:r w:rsidRPr="00CB5493">
        <w:rPr>
          <w:rStyle w:val="Emphasis"/>
        </w:rPr>
        <w:t>less immediate need</w:t>
      </w:r>
      <w:r w:rsidRPr="00CB5493">
        <w:rPr>
          <w:rStyle w:val="StyleUnderline"/>
        </w:rPr>
        <w:t xml:space="preserve"> to take on ambitious foreign-policy missions. U.S.</w:t>
      </w:r>
      <w:r w:rsidRPr="00CB5493">
        <w:rPr>
          <w:sz w:val="16"/>
        </w:rPr>
        <w:t xml:space="preserve"> military deployments and overseas </w:t>
      </w:r>
      <w:r w:rsidRPr="00CB5493">
        <w:rPr>
          <w:rStyle w:val="StyleUnderline"/>
        </w:rPr>
        <w:t>commitments aren’t</w:t>
      </w:r>
      <w:r w:rsidRPr="00CB5493">
        <w:rPr>
          <w:sz w:val="16"/>
        </w:rPr>
        <w:t xml:space="preserve"> primarily </w:t>
      </w:r>
      <w:r w:rsidRPr="00CB5493">
        <w:rPr>
          <w:rStyle w:val="StyleUnderline"/>
        </w:rPr>
        <w:t>about defending U.S. soil</w:t>
      </w:r>
      <w:r w:rsidRPr="00CB5493">
        <w:rPr>
          <w:sz w:val="16"/>
        </w:rPr>
        <w:t xml:space="preserve"> directly or protecting American lives at home. Rather, the</w:t>
      </w:r>
      <w:r w:rsidRPr="00CB5493">
        <w:rPr>
          <w:rStyle w:val="StyleUnderline"/>
        </w:rPr>
        <w:t>y are about trying to shape events in distant regions in ways</w:t>
      </w:r>
      <w:r w:rsidRPr="00CB5493">
        <w:rPr>
          <w:sz w:val="16"/>
        </w:rPr>
        <w:t xml:space="preserve"> that </w:t>
      </w:r>
      <w:r w:rsidRPr="00CB5493">
        <w:rPr>
          <w:rStyle w:val="StyleUnderline"/>
        </w:rPr>
        <w:t>U.S. leaders think</w:t>
      </w:r>
      <w:r w:rsidRPr="00CB5493">
        <w:rPr>
          <w:sz w:val="16"/>
        </w:rPr>
        <w:t xml:space="preserve"> will </w:t>
      </w:r>
      <w:r w:rsidRPr="00CB5493">
        <w:rPr>
          <w:rStyle w:val="StyleUnderline"/>
        </w:rPr>
        <w:t>spread</w:t>
      </w:r>
      <w:r w:rsidRPr="00CB5493">
        <w:rPr>
          <w:sz w:val="16"/>
        </w:rPr>
        <w:t xml:space="preserve"> a desirable set of </w:t>
      </w:r>
      <w:r w:rsidRPr="00CB5493">
        <w:rPr>
          <w:rStyle w:val="StyleUnderline"/>
        </w:rPr>
        <w:t>values or enhance U.S. security</w:t>
      </w:r>
      <w:r w:rsidRPr="00CB5493">
        <w:rPr>
          <w:sz w:val="16"/>
        </w:rPr>
        <w:t>—or both.</w:t>
      </w:r>
    </w:p>
    <w:p w14:paraId="0D9B5FE3" w14:textId="77777777" w:rsidR="003A4D2C" w:rsidRPr="00CB5493" w:rsidRDefault="003A4D2C" w:rsidP="003A4D2C">
      <w:pPr>
        <w:rPr>
          <w:sz w:val="16"/>
        </w:rPr>
      </w:pPr>
      <w:r w:rsidRPr="00CB5493">
        <w:rPr>
          <w:sz w:val="16"/>
        </w:rPr>
        <w:t>What this situation implies, however, is that there are few overseas commitments where it is unmistakably clear to friends, foes, and itself why the United States should fight for them. Please note: I’m not arguing for isolationism here; as I’ve written repeatedly, I think the United States has a vital interest in helping preserve favorable balances of power in key strategic areas (specifically, East Asia, Europe, and—to a lesser extent—the Persian Gulf). I am simply pointing out that potential challengers have reasons to wonder if every one of the United States’ overseas pledges is something the country would truly be willing to send its children to die for.</w:t>
      </w:r>
    </w:p>
    <w:p w14:paraId="1CBA2F1B" w14:textId="77777777" w:rsidR="003A4D2C" w:rsidRPr="00CB5493" w:rsidRDefault="003A4D2C" w:rsidP="003A4D2C">
      <w:pPr>
        <w:rPr>
          <w:sz w:val="16"/>
        </w:rPr>
      </w:pPr>
      <w:r w:rsidRPr="00CB5493">
        <w:rPr>
          <w:sz w:val="16"/>
        </w:rPr>
        <w:t xml:space="preserve">During the Cold War, the United States took on an array of global missions, most of them directly linked to its broad strategy of containment. But U.S. ambitions grew even larger once the Cold War was over, and </w:t>
      </w:r>
      <w:r w:rsidRPr="00CB5493">
        <w:rPr>
          <w:rStyle w:val="StyleUnderline"/>
        </w:rPr>
        <w:t>Washington spent</w:t>
      </w:r>
      <w:r w:rsidRPr="00CB5493">
        <w:rPr>
          <w:sz w:val="16"/>
        </w:rPr>
        <w:t xml:space="preserve"> the next </w:t>
      </w:r>
      <w:r w:rsidRPr="00CB5493">
        <w:rPr>
          <w:rStyle w:val="StyleUnderline"/>
        </w:rPr>
        <w:t>three decades trying to create a global liberal order under its own</w:t>
      </w:r>
      <w:r w:rsidRPr="00CB5493">
        <w:rPr>
          <w:sz w:val="16"/>
        </w:rPr>
        <w:t xml:space="preserve"> supposedly benevolent </w:t>
      </w:r>
      <w:r w:rsidRPr="00CB5493">
        <w:rPr>
          <w:rStyle w:val="StyleUnderline"/>
        </w:rPr>
        <w:t>leadership</w:t>
      </w:r>
      <w:r w:rsidRPr="00CB5493">
        <w:rPr>
          <w:sz w:val="16"/>
        </w:rPr>
        <w:t xml:space="preserve">. Today, </w:t>
      </w:r>
      <w:r w:rsidRPr="00CB5493">
        <w:rPr>
          <w:rStyle w:val="StyleUnderline"/>
        </w:rPr>
        <w:t xml:space="preserve">there are dozens of places where the </w:t>
      </w:r>
      <w:r w:rsidRPr="00CB5493">
        <w:rPr>
          <w:rStyle w:val="Emphasis"/>
        </w:rPr>
        <w:t>U</w:t>
      </w:r>
      <w:r w:rsidRPr="00CB5493">
        <w:rPr>
          <w:rStyle w:val="StyleUnderline"/>
        </w:rPr>
        <w:t xml:space="preserve">nited </w:t>
      </w:r>
      <w:r w:rsidRPr="00CB5493">
        <w:rPr>
          <w:rStyle w:val="Emphasis"/>
        </w:rPr>
        <w:t>S</w:t>
      </w:r>
      <w:r w:rsidRPr="00CB5493">
        <w:rPr>
          <w:rStyle w:val="StyleUnderline"/>
        </w:rPr>
        <w:t>tates is engaged</w:t>
      </w:r>
      <w:r w:rsidRPr="00CB5493">
        <w:rPr>
          <w:sz w:val="16"/>
        </w:rPr>
        <w:t xml:space="preserve">, committed, obligated, </w:t>
      </w:r>
      <w:r w:rsidRPr="00CB5493">
        <w:rPr>
          <w:rStyle w:val="StyleUnderline"/>
        </w:rPr>
        <w:t>and</w:t>
      </w:r>
      <w:r w:rsidRPr="00CB5493">
        <w:rPr>
          <w:sz w:val="16"/>
        </w:rPr>
        <w:t xml:space="preserve"> in some way </w:t>
      </w:r>
      <w:r w:rsidRPr="00CB5493">
        <w:rPr>
          <w:rStyle w:val="StyleUnderline"/>
        </w:rPr>
        <w:t>expected to act</w:t>
      </w:r>
      <w:r w:rsidRPr="00CB5493">
        <w:rPr>
          <w:sz w:val="16"/>
        </w:rPr>
        <w:t xml:space="preserve"> should trouble emerge </w:t>
      </w:r>
      <w:r w:rsidRPr="00CB5493">
        <w:rPr>
          <w:rStyle w:val="StyleUnderline"/>
        </w:rPr>
        <w:t xml:space="preserve">but where it is </w:t>
      </w:r>
      <w:r w:rsidRPr="00CB5493">
        <w:rPr>
          <w:rStyle w:val="Emphasis"/>
        </w:rPr>
        <w:t>hard to demonstrate that truly vital interests are at stake</w:t>
      </w:r>
      <w:r w:rsidRPr="00CB5493">
        <w:rPr>
          <w:sz w:val="16"/>
        </w:rPr>
        <w:t xml:space="preserve">. In these circumstances, </w:t>
      </w:r>
      <w:r w:rsidRPr="00CB5493">
        <w:rPr>
          <w:rStyle w:val="StyleUnderline"/>
        </w:rPr>
        <w:t xml:space="preserve">other states are </w:t>
      </w:r>
      <w:r w:rsidRPr="00CB5493">
        <w:rPr>
          <w:rStyle w:val="Emphasis"/>
        </w:rPr>
        <w:t>bound to question</w:t>
      </w:r>
      <w:r w:rsidRPr="00CB5493">
        <w:rPr>
          <w:rStyle w:val="StyleUnderline"/>
        </w:rPr>
        <w:t xml:space="preserve"> whether the </w:t>
      </w:r>
      <w:r w:rsidRPr="00CB5493">
        <w:rPr>
          <w:rStyle w:val="Emphasis"/>
        </w:rPr>
        <w:t>U</w:t>
      </w:r>
      <w:r w:rsidRPr="00CB5493">
        <w:rPr>
          <w:rStyle w:val="StyleUnderline"/>
        </w:rPr>
        <w:t xml:space="preserve">nited </w:t>
      </w:r>
      <w:r w:rsidRPr="00CB5493">
        <w:rPr>
          <w:rStyle w:val="Emphasis"/>
        </w:rPr>
        <w:t>S</w:t>
      </w:r>
      <w:r w:rsidRPr="00CB5493">
        <w:rPr>
          <w:rStyle w:val="StyleUnderline"/>
        </w:rPr>
        <w:t>tates would really do</w:t>
      </w:r>
      <w:r w:rsidRPr="00CB5493">
        <w:rPr>
          <w:sz w:val="16"/>
        </w:rPr>
        <w:t xml:space="preserve"> what it has promised to do or whether it would stay the course should fulfilling the stated mission prove more difficult than expected. That is why U.S. leaders worry so much about credibility and why they look for opportunities to demonstrate resolve. They are hoping that a demonstration of firmness will convince other challengers not to try their luck, thereby making it less likely that other commitments will need to be defended.</w:t>
      </w:r>
    </w:p>
    <w:p w14:paraId="2DADD5A8" w14:textId="77777777" w:rsidR="003A4D2C" w:rsidRPr="00675F6D" w:rsidRDefault="003A4D2C" w:rsidP="003A4D2C">
      <w:pPr>
        <w:rPr>
          <w:sz w:val="16"/>
        </w:rPr>
      </w:pPr>
      <w:r w:rsidRPr="00CB5493">
        <w:rPr>
          <w:sz w:val="16"/>
        </w:rPr>
        <w:t xml:space="preserve">The danger, of course, is that </w:t>
      </w:r>
      <w:r w:rsidRPr="00CB5493">
        <w:rPr>
          <w:rStyle w:val="StyleUnderline"/>
        </w:rPr>
        <w:t>this</w:t>
      </w:r>
      <w:r w:rsidRPr="00CB5493">
        <w:rPr>
          <w:sz w:val="16"/>
        </w:rPr>
        <w:t xml:space="preserve"> powerful </w:t>
      </w:r>
      <w:r w:rsidRPr="00CB5493">
        <w:rPr>
          <w:rStyle w:val="StyleUnderline"/>
        </w:rPr>
        <w:t>need to demonstrate credibility will lead U.S. leaders to</w:t>
      </w:r>
      <w:r w:rsidRPr="00CB5493">
        <w:rPr>
          <w:sz w:val="16"/>
        </w:rPr>
        <w:t xml:space="preserve"> fight in </w:t>
      </w:r>
      <w:r w:rsidRPr="00CB5493">
        <w:rPr>
          <w:rStyle w:val="StyleUnderline"/>
        </w:rPr>
        <w:t xml:space="preserve">places that </w:t>
      </w:r>
      <w:r w:rsidRPr="00CB5493">
        <w:rPr>
          <w:rStyle w:val="Emphasis"/>
        </w:rPr>
        <w:t>don’t matter</w:t>
      </w:r>
      <w:r w:rsidRPr="00CB5493">
        <w:rPr>
          <w:rStyle w:val="StyleUnderline"/>
        </w:rPr>
        <w:t xml:space="preserve"> very much</w:t>
      </w:r>
      <w:r w:rsidRPr="00CB5493">
        <w:rPr>
          <w:sz w:val="16"/>
        </w:rPr>
        <w:t xml:space="preserve"> in the hopes it makes it less likely that they will have to fight in places that do. But there’s another option: The United States can make its commitments and guarantees more credible to others by being more careful and discriminating when making them. A more selective, realistic, rational, and restrained approach to overseas commitments will make the ones that remain more credible because the United States’ interest in meeting them will be readily apparent to potential challengers. </w:t>
      </w:r>
      <w:r w:rsidRPr="00CB5493">
        <w:rPr>
          <w:rStyle w:val="StyleUnderline"/>
        </w:rPr>
        <w:t>Carefully drawn commitments are</w:t>
      </w:r>
      <w:r w:rsidRPr="00CB5493">
        <w:rPr>
          <w:sz w:val="16"/>
        </w:rPr>
        <w:t xml:space="preserve"> also </w:t>
      </w:r>
      <w:r w:rsidRPr="00CB5493">
        <w:rPr>
          <w:rStyle w:val="StyleUnderline"/>
        </w:rPr>
        <w:t>more likely to command</w:t>
      </w:r>
      <w:r w:rsidRPr="00CB5493">
        <w:rPr>
          <w:sz w:val="16"/>
        </w:rPr>
        <w:t xml:space="preserve"> more enthusiastic </w:t>
      </w:r>
      <w:r w:rsidRPr="00CB5493">
        <w:rPr>
          <w:rStyle w:val="StyleUnderline"/>
        </w:rPr>
        <w:t>support</w:t>
      </w:r>
      <w:r w:rsidRPr="00CB5493">
        <w:rPr>
          <w:sz w:val="16"/>
        </w:rPr>
        <w:t xml:space="preserve"> from the American people, not just when answering a pollster’s question but also when they are called on to make genuine sacrifices to fulfill them.</w:t>
      </w:r>
    </w:p>
    <w:p w14:paraId="1BCD733C" w14:textId="77777777" w:rsidR="003926D9" w:rsidRPr="003926D9" w:rsidRDefault="003926D9" w:rsidP="003926D9"/>
    <w:p w14:paraId="6AA78830" w14:textId="57406068" w:rsidR="006C1203" w:rsidRDefault="006C1203" w:rsidP="004102A4">
      <w:pPr>
        <w:pStyle w:val="Heading3"/>
      </w:pPr>
      <w:r>
        <w:t>Reassurance Solves---2AC</w:t>
      </w:r>
    </w:p>
    <w:p w14:paraId="40AF959D" w14:textId="77777777" w:rsidR="006C1203" w:rsidRDefault="006C1203" w:rsidP="006C1203">
      <w:pPr>
        <w:pStyle w:val="Heading4"/>
      </w:pPr>
      <w:r>
        <w:rPr>
          <w:b w:val="0"/>
        </w:rPr>
        <w:t>Reassurances prevent prolif.</w:t>
      </w:r>
    </w:p>
    <w:p w14:paraId="2B0B90A3" w14:textId="77777777" w:rsidR="006C1203" w:rsidRDefault="006C1203" w:rsidP="006C1203">
      <w:r>
        <w:t xml:space="preserve">Nicholas </w:t>
      </w:r>
      <w:r>
        <w:rPr>
          <w:rStyle w:val="Style13ptBold"/>
        </w:rPr>
        <w:t>Miller 24</w:t>
      </w:r>
      <w:r>
        <w:t>, Associate Professor of Government at Dartmouth College, Ph.D. from the Massachusetts Institute of Technology, “The Future of Nuclear Proliferation after the War in Ukraine,” French Institute of International Relations, Proliferation Papers, No. 67, April 2024, accessed 07-20-2025, https://www.ifri.org/sites/default/files/migrated_files/documents/atoms/files/ifri_miller_future_nuclear_proliferation_2024_0.pdf, DG</w:t>
      </w:r>
    </w:p>
    <w:p w14:paraId="75B88691" w14:textId="77777777" w:rsidR="006C1203" w:rsidRDefault="006C1203" w:rsidP="006C1203">
      <w:pPr>
        <w:rPr>
          <w:sz w:val="16"/>
        </w:rPr>
      </w:pPr>
      <w:r>
        <w:rPr>
          <w:rStyle w:val="StyleUnderline"/>
        </w:rPr>
        <w:t>Concerns about US reliability</w:t>
      </w:r>
      <w:r>
        <w:rPr>
          <w:sz w:val="16"/>
        </w:rPr>
        <w:t xml:space="preserve"> as an ally </w:t>
      </w:r>
      <w:r>
        <w:rPr>
          <w:rStyle w:val="StyleUnderline"/>
        </w:rPr>
        <w:t>go back to the</w:t>
      </w:r>
      <w:r>
        <w:rPr>
          <w:sz w:val="16"/>
        </w:rPr>
        <w:t xml:space="preserve"> beginning of the </w:t>
      </w:r>
      <w:r>
        <w:rPr>
          <w:rStyle w:val="StyleUnderline"/>
        </w:rPr>
        <w:t>Cold War</w:t>
      </w:r>
      <w:r>
        <w:rPr>
          <w:sz w:val="16"/>
        </w:rPr>
        <w:t xml:space="preserve">. They were </w:t>
      </w:r>
      <w:r>
        <w:rPr>
          <w:rStyle w:val="StyleUnderline"/>
        </w:rPr>
        <w:t>particularly</w:t>
      </w:r>
      <w:r>
        <w:rPr>
          <w:sz w:val="16"/>
        </w:rPr>
        <w:t xml:space="preserve"> acute in the late 1950s and early 1960s—</w:t>
      </w:r>
      <w:r>
        <w:rPr>
          <w:rStyle w:val="StyleUnderline"/>
        </w:rPr>
        <w:t>when the US homeland became increasingly vulnerable</w:t>
      </w:r>
      <w:r>
        <w:rPr>
          <w:sz w:val="16"/>
        </w:rPr>
        <w:t xml:space="preserve"> to Soviet nuclear attack—and the late 1960s through early 1970s, when US efforts at détente and retrenchment called its reliability into question, particularly in Asia.60 In both cases, </w:t>
      </w:r>
      <w:r>
        <w:rPr>
          <w:rStyle w:val="StyleUnderline"/>
        </w:rPr>
        <w:t>some US allies did consider acquiring their own nuclear weapons</w:t>
      </w:r>
      <w:r>
        <w:rPr>
          <w:sz w:val="16"/>
        </w:rPr>
        <w:t xml:space="preserve"> in response. However, </w:t>
      </w:r>
      <w:r>
        <w:rPr>
          <w:rStyle w:val="StyleUnderline"/>
        </w:rPr>
        <w:t xml:space="preserve">the US </w:t>
      </w:r>
      <w:r>
        <w:rPr>
          <w:rStyle w:val="Emphasis"/>
        </w:rPr>
        <w:t>effectively managed these concerns and prevented prolif</w:t>
      </w:r>
      <w:r>
        <w:rPr>
          <w:rStyle w:val="StyleUnderline"/>
        </w:rPr>
        <w:t>eration</w:t>
      </w:r>
      <w:r>
        <w:rPr>
          <w:sz w:val="16"/>
        </w:rPr>
        <w:t>, with the partial exception of France (as discussed below).</w:t>
      </w:r>
    </w:p>
    <w:p w14:paraId="430F6236" w14:textId="77777777" w:rsidR="006C1203" w:rsidRDefault="006C1203" w:rsidP="006C1203">
      <w:pPr>
        <w:rPr>
          <w:sz w:val="16"/>
        </w:rPr>
      </w:pPr>
      <w:r>
        <w:rPr>
          <w:sz w:val="16"/>
        </w:rPr>
        <w:t xml:space="preserve">The Soviet launch of the Sputnik satellite in October 1957 and subsequent Soviet development of an ICBM capability roused significant concerns among NATO allies, who wondered whether Washington would be willing to fight a war to protect them if it exposed the US homeland to Soviet nuclear attack. Shortly after the launch, for instance, France, West Germany, and Italy began discussing the joint production of nuclear weapons, which would give Europe an independent deterrent outside US control.61 While this arrangement broke down under De Gaulle, West Germany and France maintained nuclear ambitions, with Paris racing forward on an independent nuclear weapons program and Bonn keeping its nuclear options open.62 Ultimately, </w:t>
      </w:r>
      <w:r>
        <w:rPr>
          <w:rStyle w:val="StyleUnderline"/>
        </w:rPr>
        <w:t>the US succeeded at convincing West Germany to renounce nuclear weapons through</w:t>
      </w:r>
      <w:r>
        <w:rPr>
          <w:sz w:val="16"/>
        </w:rPr>
        <w:t xml:space="preserve"> a combination of </w:t>
      </w:r>
      <w:r>
        <w:rPr>
          <w:rStyle w:val="Emphasis"/>
        </w:rPr>
        <w:t>coercion</w:t>
      </w:r>
      <w:r>
        <w:rPr>
          <w:sz w:val="16"/>
        </w:rPr>
        <w:t>—</w:t>
      </w:r>
      <w:r>
        <w:rPr>
          <w:rStyle w:val="StyleUnderline"/>
        </w:rPr>
        <w:t>making clear an alliance with the US was incompatible with an independent</w:t>
      </w:r>
      <w:r>
        <w:rPr>
          <w:sz w:val="16"/>
        </w:rPr>
        <w:t xml:space="preserve"> German nuclear </w:t>
      </w:r>
      <w:r>
        <w:rPr>
          <w:rStyle w:val="StyleUnderline"/>
        </w:rPr>
        <w:t>arsenal</w:t>
      </w:r>
      <w:r>
        <w:rPr>
          <w:sz w:val="16"/>
        </w:rPr>
        <w:t>—</w:t>
      </w:r>
      <w:r>
        <w:rPr>
          <w:rStyle w:val="StyleUnderline"/>
        </w:rPr>
        <w:t xml:space="preserve">and </w:t>
      </w:r>
      <w:r>
        <w:rPr>
          <w:rStyle w:val="Emphasis"/>
        </w:rPr>
        <w:t>reassurance</w:t>
      </w:r>
      <w:r>
        <w:rPr>
          <w:rStyle w:val="StyleUnderline"/>
        </w:rPr>
        <w:t xml:space="preserve">, including the creation of the </w:t>
      </w:r>
      <w:r>
        <w:rPr>
          <w:rStyle w:val="Emphasis"/>
        </w:rPr>
        <w:t>N</w:t>
      </w:r>
      <w:r>
        <w:rPr>
          <w:rStyle w:val="StyleUnderline"/>
        </w:rPr>
        <w:t xml:space="preserve">uclear </w:t>
      </w:r>
      <w:r>
        <w:rPr>
          <w:rStyle w:val="Emphasis"/>
        </w:rPr>
        <w:t>P</w:t>
      </w:r>
      <w:r>
        <w:rPr>
          <w:rStyle w:val="StyleUnderline"/>
        </w:rPr>
        <w:t xml:space="preserve">lanning </w:t>
      </w:r>
      <w:r>
        <w:rPr>
          <w:rStyle w:val="Emphasis"/>
        </w:rPr>
        <w:t>G</w:t>
      </w:r>
      <w:r>
        <w:rPr>
          <w:rStyle w:val="StyleUnderline"/>
        </w:rPr>
        <w:t>roup</w:t>
      </w:r>
      <w:r>
        <w:rPr>
          <w:sz w:val="16"/>
        </w:rPr>
        <w:t xml:space="preserve">, which involved West Germany in NATO nuclear strategy discussions.63 </w:t>
      </w:r>
      <w:r>
        <w:rPr>
          <w:rStyle w:val="StyleUnderline"/>
        </w:rPr>
        <w:t>Italy</w:t>
      </w:r>
      <w:r>
        <w:rPr>
          <w:sz w:val="16"/>
        </w:rPr>
        <w:t xml:space="preserve"> likewise </w:t>
      </w:r>
      <w:r>
        <w:rPr>
          <w:rStyle w:val="StyleUnderline"/>
        </w:rPr>
        <w:t>accepted</w:t>
      </w:r>
      <w:r>
        <w:rPr>
          <w:sz w:val="16"/>
        </w:rPr>
        <w:t xml:space="preserve"> the </w:t>
      </w:r>
      <w:r>
        <w:rPr>
          <w:rStyle w:val="StyleUnderline"/>
        </w:rPr>
        <w:t>forward deployment</w:t>
      </w:r>
      <w:r>
        <w:rPr>
          <w:sz w:val="16"/>
        </w:rPr>
        <w:t xml:space="preserve"> of US nuclear weapons, which would be </w:t>
      </w:r>
      <w:r>
        <w:rPr>
          <w:rStyle w:val="StyleUnderline"/>
        </w:rPr>
        <w:t>launched under a dual-key arrangement, as an alternative to an independent</w:t>
      </w:r>
      <w:r>
        <w:rPr>
          <w:sz w:val="16"/>
        </w:rPr>
        <w:t xml:space="preserve"> or joint European </w:t>
      </w:r>
      <w:r>
        <w:rPr>
          <w:rStyle w:val="StyleUnderline"/>
        </w:rPr>
        <w:t>deterrent</w:t>
      </w:r>
      <w:r>
        <w:rPr>
          <w:sz w:val="16"/>
        </w:rPr>
        <w:t>.64</w:t>
      </w:r>
    </w:p>
    <w:p w14:paraId="40377D12" w14:textId="77777777" w:rsidR="006C1203" w:rsidRDefault="006C1203" w:rsidP="006C1203">
      <w:pPr>
        <w:rPr>
          <w:sz w:val="16"/>
        </w:rPr>
      </w:pPr>
      <w:r>
        <w:rPr>
          <w:sz w:val="16"/>
        </w:rPr>
        <w:t>France, of course, ultimately did acquire its own nuclear weapons, rejecting the Eisenhower administration’s offer of forward-deployed US nuclear weapons as an alternative.65 While this is often attributed to the sort of alliance concerns described above, with French leaders not willing to trust the US to protect them, France’s nuclear weapons program pre-dated Sputnik (and the prior Suez Crisis) by several years. Further, there is significant evidence suggesting French decision-makers were largely driven by status concerns—in particular, cementing France’s position as a great power—in seeking their own nuclear arsenal.66</w:t>
      </w:r>
    </w:p>
    <w:p w14:paraId="2BC5F202" w14:textId="77777777" w:rsidR="006C1203" w:rsidRDefault="006C1203" w:rsidP="006C1203">
      <w:pPr>
        <w:rPr>
          <w:sz w:val="16"/>
        </w:rPr>
      </w:pPr>
      <w:r>
        <w:rPr>
          <w:sz w:val="16"/>
        </w:rPr>
        <w:t xml:space="preserve">A second round of concerns about US reliability emerged a decade later. In the context of pressures for retrenchment due to the Vietnam War, the Nixon administration pushed its Asian allies to do more to provide for their own defense—the so-called “Nixon doctrine”—and sought improved relations with Communist China.67 These </w:t>
      </w:r>
      <w:r>
        <w:rPr>
          <w:rStyle w:val="StyleUnderline"/>
        </w:rPr>
        <w:t>policy changes led South Korea to initiate a secre</w:t>
      </w:r>
      <w:r>
        <w:rPr>
          <w:sz w:val="16"/>
        </w:rPr>
        <w:t xml:space="preserve">t nuclear weapons </w:t>
      </w:r>
      <w:r>
        <w:rPr>
          <w:rStyle w:val="StyleUnderline"/>
        </w:rPr>
        <w:t>program, led Taiwan to accelerate a nascent program, and caused Japan to revive consideration</w:t>
      </w:r>
      <w:r>
        <w:rPr>
          <w:sz w:val="16"/>
        </w:rPr>
        <w:t xml:space="preserve"> of an independent nuclear arsenal.68 </w:t>
      </w:r>
      <w:r>
        <w:rPr>
          <w:rStyle w:val="StyleUnderline"/>
        </w:rPr>
        <w:t xml:space="preserve">Through a mix of carrots and sticks, </w:t>
      </w:r>
      <w:r>
        <w:rPr>
          <w:rStyle w:val="Emphasis"/>
        </w:rPr>
        <w:t>the US succeeded</w:t>
      </w:r>
      <w:r>
        <w:rPr>
          <w:rStyle w:val="StyleUnderline"/>
        </w:rPr>
        <w:t xml:space="preserve"> in convincing South Korea and Taiwan to end their nuclear weapons programs</w:t>
      </w:r>
      <w:r>
        <w:rPr>
          <w:sz w:val="16"/>
        </w:rPr>
        <w:t xml:space="preserve">,69 while </w:t>
      </w:r>
      <w:r>
        <w:rPr>
          <w:rStyle w:val="Emphasis"/>
        </w:rPr>
        <w:t>reassurance</w:t>
      </w:r>
      <w:r>
        <w:rPr>
          <w:rStyle w:val="StyleUnderline"/>
        </w:rPr>
        <w:t xml:space="preserve"> was utilized to</w:t>
      </w:r>
      <w:r>
        <w:rPr>
          <w:sz w:val="16"/>
        </w:rPr>
        <w:t xml:space="preserve"> help </w:t>
      </w:r>
      <w:r>
        <w:rPr>
          <w:rStyle w:val="StyleUnderline"/>
        </w:rPr>
        <w:t>reinforce Japan’s decision to keep its nuclear capabilities latent</w:t>
      </w:r>
      <w:r>
        <w:rPr>
          <w:sz w:val="16"/>
        </w:rPr>
        <w:t>.70</w:t>
      </w:r>
    </w:p>
    <w:p w14:paraId="63E201BA" w14:textId="77777777" w:rsidR="006C1203" w:rsidRDefault="006C1203" w:rsidP="006C1203">
      <w:pPr>
        <w:rPr>
          <w:sz w:val="16"/>
        </w:rPr>
      </w:pPr>
      <w:r>
        <w:rPr>
          <w:rStyle w:val="StyleUnderline"/>
        </w:rPr>
        <w:t>The US track record of preventing allied proliferation despite alliance credibility concerns is</w:t>
      </w:r>
      <w:r>
        <w:rPr>
          <w:sz w:val="16"/>
        </w:rPr>
        <w:t xml:space="preserve"> thus </w:t>
      </w:r>
      <w:r>
        <w:rPr>
          <w:rStyle w:val="Emphasis"/>
        </w:rPr>
        <w:t>quite strong, even in periods where the US was perceived to be in relative decline</w:t>
      </w:r>
      <w:r>
        <w:rPr>
          <w:sz w:val="16"/>
        </w:rPr>
        <w:t xml:space="preserve">, as it was in the early 1960s and early 1970s. While France’s acquisition of nuclear weapons is an important counterexample, as noted above, concerns about US reliability were probably not the decisive factor in leading it to acquire nuclear weapons. The type of </w:t>
      </w:r>
      <w:r>
        <w:rPr>
          <w:rStyle w:val="StyleUnderline"/>
        </w:rPr>
        <w:t>status concerns that motivated French leaders are unlikely to lead to proliferation amongst US allies today</w:t>
      </w:r>
      <w:r>
        <w:rPr>
          <w:sz w:val="16"/>
        </w:rPr>
        <w:t xml:space="preserve">; while nuclear weapons were markers of prestige in the 1950s and early 1960s, </w:t>
      </w:r>
      <w:r>
        <w:rPr>
          <w:rStyle w:val="StyleUnderline"/>
        </w:rPr>
        <w:t>the emergence of the NPT has</w:t>
      </w:r>
      <w:r>
        <w:rPr>
          <w:sz w:val="16"/>
        </w:rPr>
        <w:t xml:space="preserve">, for the most part, </w:t>
      </w:r>
      <w:r>
        <w:rPr>
          <w:rStyle w:val="Emphasis"/>
        </w:rPr>
        <w:t>flipped the script</w:t>
      </w:r>
      <w:r>
        <w:rPr>
          <w:sz w:val="16"/>
        </w:rPr>
        <w:t xml:space="preserve">, meaning </w:t>
      </w:r>
      <w:r>
        <w:rPr>
          <w:rStyle w:val="StyleUnderline"/>
        </w:rPr>
        <w:t>new proliferators can expect to lose status and be branded as</w:t>
      </w:r>
      <w:r>
        <w:rPr>
          <w:sz w:val="16"/>
        </w:rPr>
        <w:t xml:space="preserve"> “</w:t>
      </w:r>
      <w:r>
        <w:rPr>
          <w:rStyle w:val="StyleUnderline"/>
        </w:rPr>
        <w:t>rogue</w:t>
      </w:r>
      <w:r>
        <w:rPr>
          <w:sz w:val="16"/>
        </w:rPr>
        <w:t>” states for seeking nuclear weapons.71 Nevertheless, for certain types of leaders, for example, highly nationalist ones like Turkey’s Erdogan, nuclear weapons may retain appeal.72</w:t>
      </w:r>
    </w:p>
    <w:p w14:paraId="5BBF663F" w14:textId="77777777" w:rsidR="006C1203" w:rsidRPr="006C1203" w:rsidRDefault="006C1203" w:rsidP="006C1203"/>
    <w:p w14:paraId="6319641E" w14:textId="70077F32" w:rsidR="004102A4" w:rsidRDefault="00F7026D" w:rsidP="004102A4">
      <w:pPr>
        <w:pStyle w:val="Heading3"/>
      </w:pPr>
      <w:r>
        <w:t>Ukraine Turn</w:t>
      </w:r>
      <w:r w:rsidR="00D715A9">
        <w:t>---2AC</w:t>
      </w:r>
    </w:p>
    <w:p w14:paraId="6022B14E" w14:textId="254BA6C8" w:rsidR="004102A4" w:rsidRPr="00F54292" w:rsidRDefault="00F54292" w:rsidP="004102A4">
      <w:pPr>
        <w:pStyle w:val="Heading4"/>
      </w:pPr>
      <w:r>
        <w:t xml:space="preserve">The plan </w:t>
      </w:r>
      <w:r>
        <w:rPr>
          <w:u w:val="single"/>
        </w:rPr>
        <w:t>pressures</w:t>
      </w:r>
      <w:r>
        <w:t xml:space="preserve"> Ukraine---that’s a </w:t>
      </w:r>
      <w:r>
        <w:rPr>
          <w:u w:val="single"/>
        </w:rPr>
        <w:t>win</w:t>
      </w:r>
      <w:r>
        <w:t xml:space="preserve"> for NATO.</w:t>
      </w:r>
    </w:p>
    <w:p w14:paraId="2DF8F872" w14:textId="77777777" w:rsidR="004102A4" w:rsidRPr="00C64457" w:rsidRDefault="004102A4" w:rsidP="004102A4">
      <w:r w:rsidRPr="00C64457">
        <w:rPr>
          <w:rStyle w:val="Style13ptBold"/>
        </w:rPr>
        <w:t>Goldstein ’24</w:t>
      </w:r>
      <w:r>
        <w:t xml:space="preserve"> [Lyle; December 20; Director of Asia Engagement at Defense Priorities and serves concurrently as Director of the China Initiative and Senior Fellow at the Watson Institute for International and Public Affairs at Brown University; Responsible Statecraft, “Trump can leverage the Arctic to end Ukraine War,” </w:t>
      </w:r>
      <w:r w:rsidRPr="00C64457">
        <w:t>https://responsiblestatecraft.org/ukraine-artic/</w:t>
      </w:r>
      <w:r>
        <w:t>; Accessed 7.14.25]</w:t>
      </w:r>
    </w:p>
    <w:p w14:paraId="435FF199" w14:textId="77777777" w:rsidR="004102A4" w:rsidRPr="00C64457" w:rsidRDefault="004102A4" w:rsidP="004102A4">
      <w:pPr>
        <w:rPr>
          <w:sz w:val="16"/>
        </w:rPr>
      </w:pPr>
      <w:r w:rsidRPr="00C64457">
        <w:rPr>
          <w:sz w:val="16"/>
        </w:rPr>
        <w:t xml:space="preserve">Yet despite incremental progress, </w:t>
      </w:r>
      <w:r w:rsidRPr="00C64457">
        <w:rPr>
          <w:rStyle w:val="StyleUnderline"/>
        </w:rPr>
        <w:t xml:space="preserve">Chinese and Russian analysts are </w:t>
      </w:r>
      <w:r w:rsidRPr="00C64457">
        <w:rPr>
          <w:rStyle w:val="Emphasis"/>
        </w:rPr>
        <w:t>aware</w:t>
      </w:r>
      <w:r w:rsidRPr="00C64457">
        <w:rPr>
          <w:rStyle w:val="StyleUnderline"/>
        </w:rPr>
        <w:t xml:space="preserve"> that the Arctic passage will never achieve its </w:t>
      </w:r>
      <w:r w:rsidRPr="00C64457">
        <w:rPr>
          <w:rStyle w:val="Emphasis"/>
        </w:rPr>
        <w:t>true potential</w:t>
      </w:r>
      <w:r w:rsidRPr="00C64457">
        <w:rPr>
          <w:rStyle w:val="StyleUnderline"/>
        </w:rPr>
        <w:t xml:space="preserve"> without </w:t>
      </w:r>
      <w:r w:rsidRPr="00C64457">
        <w:rPr>
          <w:rStyle w:val="Emphasis"/>
        </w:rPr>
        <w:t>Western backing</w:t>
      </w:r>
      <w:r w:rsidRPr="00C64457">
        <w:rPr>
          <w:sz w:val="16"/>
        </w:rPr>
        <w:t xml:space="preserve">. </w:t>
      </w:r>
      <w:r w:rsidRPr="00C64457">
        <w:rPr>
          <w:rStyle w:val="StyleUnderline"/>
        </w:rPr>
        <w:t xml:space="preserve">This is why focusing on the Arctic is likely to have the </w:t>
      </w:r>
      <w:r w:rsidRPr="00C64457">
        <w:rPr>
          <w:rStyle w:val="Emphasis"/>
        </w:rPr>
        <w:t>largest effect</w:t>
      </w:r>
      <w:r w:rsidRPr="00C64457">
        <w:rPr>
          <w:rStyle w:val="StyleUnderline"/>
        </w:rPr>
        <w:t xml:space="preserve"> on stopping the war in </w:t>
      </w:r>
      <w:r w:rsidRPr="00C64457">
        <w:rPr>
          <w:rStyle w:val="Emphasis"/>
        </w:rPr>
        <w:t>Ukraine</w:t>
      </w:r>
      <w:r w:rsidRPr="00C64457">
        <w:rPr>
          <w:rStyle w:val="StyleUnderline"/>
        </w:rPr>
        <w:t>.</w:t>
      </w:r>
      <w:r w:rsidRPr="00C64457">
        <w:rPr>
          <w:sz w:val="16"/>
        </w:rPr>
        <w:t xml:space="preserve"> The long-sought shipping route across the High North remains one of the few relatively concrete geo-economic prizes that the Kremlin prizes on par with Ukraine itself.</w:t>
      </w:r>
    </w:p>
    <w:p w14:paraId="52C45FA9" w14:textId="77777777" w:rsidR="004102A4" w:rsidRPr="00C64457" w:rsidRDefault="004102A4" w:rsidP="004102A4">
      <w:pPr>
        <w:rPr>
          <w:sz w:val="16"/>
        </w:rPr>
      </w:pPr>
      <w:r w:rsidRPr="00C64457">
        <w:rPr>
          <w:sz w:val="16"/>
        </w:rPr>
        <w:t>Crucially,</w:t>
      </w:r>
      <w:r w:rsidRPr="00C64457">
        <w:rPr>
          <w:rStyle w:val="StyleUnderline"/>
        </w:rPr>
        <w:t xml:space="preserve"> a newly dynamic transport corridor should apportion some percentage of the </w:t>
      </w:r>
      <w:r w:rsidRPr="00C64457">
        <w:rPr>
          <w:rStyle w:val="Emphasis"/>
        </w:rPr>
        <w:t>ample profits</w:t>
      </w:r>
      <w:r w:rsidRPr="00C64457">
        <w:rPr>
          <w:sz w:val="16"/>
        </w:rPr>
        <w:t xml:space="preserve"> — say, 5 percent for the next five decades — </w:t>
      </w:r>
      <w:r w:rsidRPr="00C64457">
        <w:rPr>
          <w:rStyle w:val="StyleUnderline"/>
        </w:rPr>
        <w:t xml:space="preserve">to </w:t>
      </w:r>
      <w:r w:rsidRPr="00C64457">
        <w:rPr>
          <w:rStyle w:val="Emphasis"/>
        </w:rPr>
        <w:t>rebuilding</w:t>
      </w:r>
      <w:r w:rsidRPr="00C64457">
        <w:rPr>
          <w:rStyle w:val="StyleUnderline"/>
        </w:rPr>
        <w:t xml:space="preserve"> Ukraine’s destroyed </w:t>
      </w:r>
      <w:r w:rsidRPr="00C64457">
        <w:rPr>
          <w:rStyle w:val="Emphasis"/>
        </w:rPr>
        <w:t>infrastructure</w:t>
      </w:r>
      <w:r w:rsidRPr="00C64457">
        <w:rPr>
          <w:sz w:val="16"/>
        </w:rPr>
        <w:t>. This consistent stream of resources would be a form of reparations payments to Kyiv that would likely amount to hundreds of billions of dollars.</w:t>
      </w:r>
    </w:p>
    <w:p w14:paraId="5296B182" w14:textId="77777777" w:rsidR="004102A4" w:rsidRPr="00C64457" w:rsidRDefault="004102A4" w:rsidP="004102A4">
      <w:pPr>
        <w:rPr>
          <w:sz w:val="16"/>
        </w:rPr>
      </w:pPr>
      <w:r w:rsidRPr="00C64457">
        <w:rPr>
          <w:sz w:val="16"/>
        </w:rPr>
        <w:t xml:space="preserve">Undoubtedly, China would strongly support this plan. But </w:t>
      </w:r>
      <w:r w:rsidRPr="00C64457">
        <w:rPr>
          <w:rStyle w:val="StyleUnderline"/>
        </w:rPr>
        <w:t xml:space="preserve">a number of other interested countries that are currently </w:t>
      </w:r>
      <w:r w:rsidRPr="00C64457">
        <w:rPr>
          <w:rStyle w:val="Emphasis"/>
        </w:rPr>
        <w:t>estranged</w:t>
      </w:r>
      <w:r w:rsidRPr="00C64457">
        <w:rPr>
          <w:rStyle w:val="StyleUnderline"/>
        </w:rPr>
        <w:t xml:space="preserve"> from </w:t>
      </w:r>
      <w:r w:rsidRPr="00C64457">
        <w:rPr>
          <w:rStyle w:val="Emphasis"/>
        </w:rPr>
        <w:t>Russia</w:t>
      </w:r>
      <w:r w:rsidRPr="00C64457">
        <w:rPr>
          <w:sz w:val="16"/>
        </w:rPr>
        <w:t xml:space="preserve"> — </w:t>
      </w:r>
      <w:r w:rsidRPr="00C64457">
        <w:rPr>
          <w:rStyle w:val="StyleUnderline"/>
        </w:rPr>
        <w:t xml:space="preserve">whether Canada, </w:t>
      </w:r>
      <w:r w:rsidRPr="00C64457">
        <w:rPr>
          <w:rStyle w:val="Emphasis"/>
        </w:rPr>
        <w:t>Finland</w:t>
      </w:r>
      <w:r w:rsidRPr="00C64457">
        <w:rPr>
          <w:rStyle w:val="StyleUnderline"/>
        </w:rPr>
        <w:t xml:space="preserve">, </w:t>
      </w:r>
      <w:r w:rsidRPr="00C64457">
        <w:rPr>
          <w:rStyle w:val="Emphasis"/>
        </w:rPr>
        <w:t>Norway</w:t>
      </w:r>
      <w:r w:rsidRPr="00C64457">
        <w:rPr>
          <w:rStyle w:val="StyleUnderline"/>
        </w:rPr>
        <w:t xml:space="preserve">, and </w:t>
      </w:r>
      <w:r w:rsidRPr="00C64457">
        <w:rPr>
          <w:rStyle w:val="Emphasis"/>
        </w:rPr>
        <w:t>Sweden</w:t>
      </w:r>
      <w:r w:rsidRPr="00C64457">
        <w:rPr>
          <w:rStyle w:val="StyleUnderline"/>
        </w:rPr>
        <w:t xml:space="preserve"> in the West, or </w:t>
      </w:r>
      <w:r w:rsidRPr="00C64457">
        <w:rPr>
          <w:rStyle w:val="Emphasis"/>
        </w:rPr>
        <w:t>S</w:t>
      </w:r>
      <w:r w:rsidRPr="00C64457">
        <w:rPr>
          <w:rStyle w:val="StyleUnderline"/>
        </w:rPr>
        <w:t xml:space="preserve">outh </w:t>
      </w:r>
      <w:r w:rsidRPr="00C64457">
        <w:rPr>
          <w:rStyle w:val="Emphasis"/>
        </w:rPr>
        <w:t>K</w:t>
      </w:r>
      <w:r w:rsidRPr="00C64457">
        <w:rPr>
          <w:rStyle w:val="StyleUnderline"/>
        </w:rPr>
        <w:t xml:space="preserve">orea and </w:t>
      </w:r>
      <w:r w:rsidRPr="00C64457">
        <w:rPr>
          <w:rStyle w:val="Emphasis"/>
        </w:rPr>
        <w:t>Japan</w:t>
      </w:r>
      <w:r w:rsidRPr="00C64457">
        <w:rPr>
          <w:rStyle w:val="StyleUnderline"/>
        </w:rPr>
        <w:t xml:space="preserve"> in the </w:t>
      </w:r>
      <w:r w:rsidRPr="00C64457">
        <w:rPr>
          <w:rStyle w:val="Emphasis"/>
        </w:rPr>
        <w:t>East</w:t>
      </w:r>
      <w:r w:rsidRPr="00C64457">
        <w:rPr>
          <w:sz w:val="16"/>
        </w:rPr>
        <w:t xml:space="preserve"> — </w:t>
      </w:r>
      <w:r w:rsidRPr="00C64457">
        <w:rPr>
          <w:rStyle w:val="StyleUnderline"/>
        </w:rPr>
        <w:t xml:space="preserve">stand to profit from the </w:t>
      </w:r>
      <w:r w:rsidRPr="00C64457">
        <w:rPr>
          <w:rStyle w:val="Emphasis"/>
        </w:rPr>
        <w:t>NSR</w:t>
      </w:r>
      <w:r w:rsidRPr="00C64457">
        <w:rPr>
          <w:rStyle w:val="StyleUnderline"/>
        </w:rPr>
        <w:t xml:space="preserve"> as well</w:t>
      </w:r>
      <w:r w:rsidRPr="00C64457">
        <w:rPr>
          <w:sz w:val="16"/>
        </w:rPr>
        <w:t xml:space="preserve">, </w:t>
      </w:r>
      <w:r w:rsidRPr="00C64457">
        <w:rPr>
          <w:rStyle w:val="StyleUnderline"/>
        </w:rPr>
        <w:t xml:space="preserve">with the potential to ease </w:t>
      </w:r>
      <w:r w:rsidRPr="00C64457">
        <w:rPr>
          <w:rStyle w:val="Emphasis"/>
        </w:rPr>
        <w:t>global tensions</w:t>
      </w:r>
      <w:r w:rsidRPr="00C64457">
        <w:rPr>
          <w:rStyle w:val="StyleUnderline"/>
        </w:rPr>
        <w:t xml:space="preserve"> across </w:t>
      </w:r>
      <w:r w:rsidRPr="00C64457">
        <w:rPr>
          <w:rStyle w:val="Emphasis"/>
        </w:rPr>
        <w:t>Eurasia</w:t>
      </w:r>
      <w:r w:rsidRPr="00C64457">
        <w:rPr>
          <w:sz w:val="16"/>
        </w:rPr>
        <w:t>.</w:t>
      </w:r>
    </w:p>
    <w:p w14:paraId="7A249D44" w14:textId="77777777" w:rsidR="004102A4" w:rsidRPr="00C64457" w:rsidRDefault="004102A4" w:rsidP="004102A4">
      <w:pPr>
        <w:rPr>
          <w:sz w:val="16"/>
        </w:rPr>
      </w:pPr>
      <w:r w:rsidRPr="00C64457">
        <w:rPr>
          <w:rStyle w:val="StyleUnderline"/>
        </w:rPr>
        <w:t xml:space="preserve">Parts of the U.S. could also economically </w:t>
      </w:r>
      <w:r w:rsidRPr="00C64457">
        <w:rPr>
          <w:rStyle w:val="Emphasis"/>
        </w:rPr>
        <w:t>benefit</w:t>
      </w:r>
      <w:r w:rsidRPr="00C64457">
        <w:rPr>
          <w:sz w:val="16"/>
        </w:rPr>
        <w:t xml:space="preserve">, </w:t>
      </w:r>
      <w:r w:rsidRPr="00C64457">
        <w:rPr>
          <w:rStyle w:val="StyleUnderline"/>
        </w:rPr>
        <w:t xml:space="preserve">including </w:t>
      </w:r>
      <w:r w:rsidRPr="00C64457">
        <w:rPr>
          <w:rStyle w:val="Emphasis"/>
        </w:rPr>
        <w:t>Alaska</w:t>
      </w:r>
      <w:r w:rsidRPr="00C64457">
        <w:rPr>
          <w:sz w:val="16"/>
        </w:rPr>
        <w:t xml:space="preserve">, most obviously, </w:t>
      </w:r>
      <w:r w:rsidRPr="00C64457">
        <w:rPr>
          <w:rStyle w:val="StyleUnderline"/>
        </w:rPr>
        <w:t xml:space="preserve">but also northern ports like </w:t>
      </w:r>
      <w:r w:rsidRPr="00C64457">
        <w:rPr>
          <w:rStyle w:val="Emphasis"/>
        </w:rPr>
        <w:t>Seattle</w:t>
      </w:r>
      <w:r w:rsidRPr="00C64457">
        <w:rPr>
          <w:rStyle w:val="StyleUnderline"/>
        </w:rPr>
        <w:t xml:space="preserve"> and even </w:t>
      </w:r>
      <w:r w:rsidRPr="00C64457">
        <w:rPr>
          <w:rStyle w:val="Emphasis"/>
        </w:rPr>
        <w:t>Boston</w:t>
      </w:r>
      <w:r w:rsidRPr="00C64457">
        <w:rPr>
          <w:sz w:val="16"/>
        </w:rPr>
        <w:t xml:space="preserve">. </w:t>
      </w:r>
      <w:r w:rsidRPr="00C64457">
        <w:rPr>
          <w:rStyle w:val="StyleUnderline"/>
        </w:rPr>
        <w:t xml:space="preserve">Western countries at the </w:t>
      </w:r>
      <w:r w:rsidRPr="00C64457">
        <w:rPr>
          <w:rStyle w:val="Emphasis"/>
        </w:rPr>
        <w:t>table</w:t>
      </w:r>
      <w:r w:rsidRPr="00C64457">
        <w:rPr>
          <w:sz w:val="16"/>
        </w:rPr>
        <w:t xml:space="preserve"> for the NSR, moreover, </w:t>
      </w:r>
      <w:r w:rsidRPr="00C64457">
        <w:rPr>
          <w:rStyle w:val="StyleUnderline"/>
        </w:rPr>
        <w:t xml:space="preserve">will likely mean sounder </w:t>
      </w:r>
      <w:r w:rsidRPr="00C64457">
        <w:rPr>
          <w:rStyle w:val="Emphasis"/>
        </w:rPr>
        <w:t>environmental standards</w:t>
      </w:r>
      <w:r w:rsidRPr="00C64457">
        <w:rPr>
          <w:sz w:val="16"/>
        </w:rPr>
        <w:t>.</w:t>
      </w:r>
    </w:p>
    <w:p w14:paraId="69B2401F" w14:textId="77777777" w:rsidR="004102A4" w:rsidRPr="00C64457" w:rsidRDefault="004102A4" w:rsidP="004102A4">
      <w:pPr>
        <w:rPr>
          <w:sz w:val="16"/>
        </w:rPr>
      </w:pPr>
      <w:r w:rsidRPr="00C64457">
        <w:rPr>
          <w:sz w:val="16"/>
        </w:rPr>
        <w:t xml:space="preserve">For this deal to have meaningful results, the U.S. would need to lift sanctions that have been applied against NSR projects. It would also be helpful if they acted to facilitate major European shipping companies like Hapag Lloyd and Maersk to green light the route. These steps might be sufficient, but </w:t>
      </w:r>
      <w:r w:rsidRPr="00C64457">
        <w:rPr>
          <w:rStyle w:val="StyleUnderline"/>
        </w:rPr>
        <w:t xml:space="preserve">the U.S. and Europe could further </w:t>
      </w:r>
      <w:r w:rsidRPr="00C64457">
        <w:rPr>
          <w:rStyle w:val="Emphasis"/>
        </w:rPr>
        <w:t>sweeten</w:t>
      </w:r>
      <w:r w:rsidRPr="00C64457">
        <w:rPr>
          <w:rStyle w:val="StyleUnderline"/>
        </w:rPr>
        <w:t xml:space="preserve"> the </w:t>
      </w:r>
      <w:r w:rsidRPr="00C64457">
        <w:rPr>
          <w:rStyle w:val="Emphasis"/>
        </w:rPr>
        <w:t>pot</w:t>
      </w:r>
      <w:r w:rsidRPr="00C64457">
        <w:rPr>
          <w:rStyle w:val="StyleUnderline"/>
        </w:rPr>
        <w:t xml:space="preserve"> with encouragement and even incentives for </w:t>
      </w:r>
      <w:r w:rsidRPr="00C64457">
        <w:rPr>
          <w:rStyle w:val="Emphasis"/>
        </w:rPr>
        <w:t>Western investment</w:t>
      </w:r>
      <w:r w:rsidRPr="00C64457">
        <w:rPr>
          <w:rStyle w:val="StyleUnderline"/>
        </w:rPr>
        <w:t xml:space="preserve"> along the </w:t>
      </w:r>
      <w:r w:rsidRPr="00C64457">
        <w:rPr>
          <w:rStyle w:val="Emphasis"/>
        </w:rPr>
        <w:t>NSR</w:t>
      </w:r>
      <w:r w:rsidRPr="00C64457">
        <w:rPr>
          <w:sz w:val="16"/>
        </w:rPr>
        <w:t>.</w:t>
      </w:r>
    </w:p>
    <w:p w14:paraId="7652E05E" w14:textId="77777777" w:rsidR="004102A4" w:rsidRPr="00C64457" w:rsidRDefault="004102A4" w:rsidP="004102A4">
      <w:pPr>
        <w:rPr>
          <w:sz w:val="16"/>
        </w:rPr>
      </w:pPr>
      <w:r w:rsidRPr="00C64457">
        <w:rPr>
          <w:sz w:val="16"/>
        </w:rPr>
        <w:t>During the first Trump administration, the president made some bold gestures in foreign policy and commendably took some political risks for peace. To be sure, the difficult issues with respect to separation of forces, the rights of citizens in eastern Ukraine, and the yet to be determined security architecture for Eastern Europe will remain paramount in any settlement.</w:t>
      </w:r>
    </w:p>
    <w:p w14:paraId="647660B2" w14:textId="77777777" w:rsidR="004102A4" w:rsidRDefault="004102A4" w:rsidP="004102A4">
      <w:pPr>
        <w:rPr>
          <w:sz w:val="16"/>
        </w:rPr>
      </w:pPr>
      <w:r w:rsidRPr="00C64457">
        <w:rPr>
          <w:rStyle w:val="StyleUnderline"/>
        </w:rPr>
        <w:t xml:space="preserve">Yet by appending peace proposals with a carrot </w:t>
      </w:r>
      <w:r w:rsidRPr="00C64457">
        <w:rPr>
          <w:rStyle w:val="Emphasis"/>
        </w:rPr>
        <w:t>guaranteed</w:t>
      </w:r>
      <w:r w:rsidRPr="00C64457">
        <w:rPr>
          <w:rStyle w:val="StyleUnderline"/>
        </w:rPr>
        <w:t xml:space="preserve"> to catch </w:t>
      </w:r>
      <w:r w:rsidRPr="00C64457">
        <w:rPr>
          <w:rStyle w:val="Emphasis"/>
        </w:rPr>
        <w:t>Putin’s attention</w:t>
      </w:r>
      <w:r w:rsidRPr="00C64457">
        <w:rPr>
          <w:sz w:val="16"/>
        </w:rPr>
        <w:t xml:space="preserve">, </w:t>
      </w:r>
      <w:r w:rsidRPr="00C64457">
        <w:rPr>
          <w:rStyle w:val="StyleUnderline"/>
        </w:rPr>
        <w:t xml:space="preserve">negotiations having a substantial Arctic component could gain Trump’s </w:t>
      </w:r>
      <w:r w:rsidRPr="00C64457">
        <w:rPr>
          <w:rStyle w:val="Emphasis"/>
        </w:rPr>
        <w:t>favor</w:t>
      </w:r>
      <w:r w:rsidRPr="00C64457">
        <w:rPr>
          <w:rStyle w:val="StyleUnderline"/>
        </w:rPr>
        <w:t xml:space="preserve"> and find success</w:t>
      </w:r>
      <w:r w:rsidRPr="00C64457">
        <w:rPr>
          <w:sz w:val="16"/>
        </w:rPr>
        <w:t>. Trump’s embrace and marketing of this large-scale business deal could not only help bring peace back to Eastern Europe, but could also revitalize the continent’s prospects more generally.</w:t>
      </w:r>
    </w:p>
    <w:p w14:paraId="0845E1C1" w14:textId="2592D0DC" w:rsidR="009E3E8E" w:rsidRDefault="009E3E8E" w:rsidP="009E3E8E">
      <w:pPr>
        <w:pStyle w:val="Heading2"/>
      </w:pPr>
      <w:r>
        <w:t>Internal</w:t>
      </w:r>
    </w:p>
    <w:p w14:paraId="0C633F99" w14:textId="3959B61D" w:rsidR="009E3E8E" w:rsidRDefault="009E3E8E" w:rsidP="009E3E8E">
      <w:pPr>
        <w:pStyle w:val="Heading3"/>
      </w:pPr>
      <w:r>
        <w:t>NATO Resilient---2AC</w:t>
      </w:r>
    </w:p>
    <w:p w14:paraId="078F0757" w14:textId="77777777" w:rsidR="009E3E8E" w:rsidRDefault="009E3E8E" w:rsidP="009E3E8E">
      <w:pPr>
        <w:pStyle w:val="Heading4"/>
      </w:pPr>
      <w:r>
        <w:t xml:space="preserve">NATO </w:t>
      </w:r>
      <w:r>
        <w:rPr>
          <w:u w:val="single"/>
        </w:rPr>
        <w:t>survives</w:t>
      </w:r>
      <w:r>
        <w:t xml:space="preserve">, even without the United States. </w:t>
      </w:r>
    </w:p>
    <w:p w14:paraId="151943AA" w14:textId="77777777" w:rsidR="009E3E8E" w:rsidRPr="00907455" w:rsidRDefault="009E3E8E" w:rsidP="009E3E8E">
      <w:r>
        <w:t xml:space="preserve">Andrew </w:t>
      </w:r>
      <w:r w:rsidRPr="00CE0CAD">
        <w:rPr>
          <w:rStyle w:val="Style13ptBold"/>
        </w:rPr>
        <w:t>Adonis 25</w:t>
      </w:r>
      <w:r>
        <w:t>, Labour Member of the House of Lords in the British Parliament, Ph.D. from Nuffield College, University of Oxford, “The essence of Nato will survive,” Prospect Magazine, 02-19-2025, accessed 07-18-2025, https://www.prospectmagazine.co.uk/politics/the-insider/69312/the-essence-of-nato-will-survive, DG</w:t>
      </w:r>
    </w:p>
    <w:p w14:paraId="054586EF" w14:textId="77777777" w:rsidR="009E3E8E" w:rsidRPr="00907455" w:rsidRDefault="009E3E8E" w:rsidP="009E3E8E">
      <w:pPr>
        <w:rPr>
          <w:sz w:val="16"/>
        </w:rPr>
      </w:pPr>
      <w:r w:rsidRPr="00907455">
        <w:rPr>
          <w:sz w:val="16"/>
        </w:rPr>
        <w:t xml:space="preserve">Don’t be too alarmed. </w:t>
      </w:r>
      <w:r w:rsidRPr="00907455">
        <w:rPr>
          <w:rStyle w:val="Emphasis"/>
        </w:rPr>
        <w:t>The essence of Nato will survive</w:t>
      </w:r>
      <w:r w:rsidRPr="00907455">
        <w:rPr>
          <w:sz w:val="16"/>
        </w:rPr>
        <w:t xml:space="preserve">, maybe not in its current form but certainly as a security and military alliance embracing Europe’s democracies and other allies. However, incredibly, </w:t>
      </w:r>
      <w:r w:rsidRPr="00907455">
        <w:rPr>
          <w:rStyle w:val="StyleUnderline"/>
        </w:rPr>
        <w:t xml:space="preserve">the </w:t>
      </w:r>
      <w:r w:rsidRPr="00907455">
        <w:rPr>
          <w:rStyle w:val="Emphasis"/>
        </w:rPr>
        <w:t>U</w:t>
      </w:r>
      <w:r w:rsidRPr="00907455">
        <w:rPr>
          <w:rStyle w:val="StyleUnderline"/>
        </w:rPr>
        <w:t xml:space="preserve">nited </w:t>
      </w:r>
      <w:r w:rsidRPr="00907455">
        <w:rPr>
          <w:rStyle w:val="Emphasis"/>
        </w:rPr>
        <w:t>S</w:t>
      </w:r>
      <w:r w:rsidRPr="00907455">
        <w:rPr>
          <w:rStyle w:val="StyleUnderline"/>
        </w:rPr>
        <w:t>tates may soon not be among these allies if Trump follows through on the threats and imprecations against democratic Europe made by</w:t>
      </w:r>
      <w:r w:rsidRPr="00907455">
        <w:rPr>
          <w:sz w:val="16"/>
        </w:rPr>
        <w:t xml:space="preserve"> vice president JD </w:t>
      </w:r>
      <w:r w:rsidRPr="00907455">
        <w:rPr>
          <w:rStyle w:val="StyleUnderline"/>
        </w:rPr>
        <w:t>Vance and</w:t>
      </w:r>
      <w:r w:rsidRPr="00907455">
        <w:rPr>
          <w:sz w:val="16"/>
        </w:rPr>
        <w:t xml:space="preserve"> defense secretary Pete </w:t>
      </w:r>
      <w:r w:rsidRPr="00907455">
        <w:rPr>
          <w:rStyle w:val="StyleUnderline"/>
        </w:rPr>
        <w:t>Hegseth</w:t>
      </w:r>
      <w:r w:rsidRPr="00907455">
        <w:rPr>
          <w:sz w:val="16"/>
        </w:rPr>
        <w:t xml:space="preserve"> at last week’s Munich Secretary Conference.</w:t>
      </w:r>
    </w:p>
    <w:p w14:paraId="57563ED0" w14:textId="77777777" w:rsidR="009E3E8E" w:rsidRPr="00907455" w:rsidRDefault="009E3E8E" w:rsidP="009E3E8E">
      <w:pPr>
        <w:rPr>
          <w:sz w:val="16"/>
        </w:rPr>
      </w:pPr>
      <w:r w:rsidRPr="00907455">
        <w:rPr>
          <w:rStyle w:val="Emphasis"/>
        </w:rPr>
        <w:t>Either Nato or a direct successor organisation will survive</w:t>
      </w:r>
      <w:r w:rsidRPr="00907455">
        <w:rPr>
          <w:sz w:val="16"/>
        </w:rPr>
        <w:t xml:space="preserve">, even if its only North American member is Canada, </w:t>
      </w:r>
      <w:r w:rsidRPr="00907455">
        <w:rPr>
          <w:rStyle w:val="StyleUnderline"/>
        </w:rPr>
        <w:t>because the threat</w:t>
      </w:r>
      <w:r w:rsidRPr="00907455">
        <w:rPr>
          <w:sz w:val="16"/>
        </w:rPr>
        <w:t xml:space="preserve"> of invasion and destabilisation </w:t>
      </w:r>
      <w:r w:rsidRPr="00907455">
        <w:rPr>
          <w:rStyle w:val="StyleUnderline"/>
        </w:rPr>
        <w:t>from Russia has not dissipated</w:t>
      </w:r>
      <w:r w:rsidRPr="00907455">
        <w:rPr>
          <w:sz w:val="16"/>
        </w:rPr>
        <w:t xml:space="preserve">. And </w:t>
      </w:r>
      <w:r w:rsidRPr="00907455">
        <w:rPr>
          <w:rStyle w:val="StyleUnderline"/>
        </w:rPr>
        <w:t>such an organisation is</w:t>
      </w:r>
      <w:r w:rsidRPr="00907455">
        <w:rPr>
          <w:sz w:val="16"/>
        </w:rPr>
        <w:t xml:space="preserve"> essential for European democracies to be able to pledge collective security and pool their military efforts, separate from—but </w:t>
      </w:r>
      <w:r w:rsidRPr="00907455">
        <w:rPr>
          <w:rStyle w:val="StyleUnderline"/>
        </w:rPr>
        <w:t>intimately linked to</w:t>
      </w:r>
      <w:r w:rsidRPr="00907455">
        <w:rPr>
          <w:sz w:val="16"/>
        </w:rPr>
        <w:t>—</w:t>
      </w:r>
      <w:r w:rsidRPr="00907455">
        <w:rPr>
          <w:rStyle w:val="StyleUnderline"/>
        </w:rPr>
        <w:t xml:space="preserve">the </w:t>
      </w:r>
      <w:r w:rsidRPr="00907455">
        <w:rPr>
          <w:rStyle w:val="Emphasis"/>
        </w:rPr>
        <w:t>E</w:t>
      </w:r>
      <w:r w:rsidRPr="00907455">
        <w:rPr>
          <w:rStyle w:val="StyleUnderline"/>
        </w:rPr>
        <w:t xml:space="preserve">uropean </w:t>
      </w:r>
      <w:r w:rsidRPr="00907455">
        <w:rPr>
          <w:rStyle w:val="Emphasis"/>
        </w:rPr>
        <w:t>U</w:t>
      </w:r>
      <w:r w:rsidRPr="00907455">
        <w:rPr>
          <w:rStyle w:val="StyleUnderline"/>
        </w:rPr>
        <w:t>nion</w:t>
      </w:r>
      <w:r w:rsidRPr="00907455">
        <w:rPr>
          <w:sz w:val="16"/>
        </w:rPr>
        <w:t>, whose remit is economic not military.</w:t>
      </w:r>
    </w:p>
    <w:p w14:paraId="22B4900D" w14:textId="77777777" w:rsidR="009E3E8E" w:rsidRPr="00907455" w:rsidRDefault="009E3E8E" w:rsidP="009E3E8E">
      <w:pPr>
        <w:rPr>
          <w:sz w:val="16"/>
        </w:rPr>
      </w:pPr>
      <w:r w:rsidRPr="00907455">
        <w:rPr>
          <w:sz w:val="16"/>
        </w:rPr>
        <w:t>When Nato was founded in 1949 by Ernest Bevin and George Marshall, the foreign ministers of Britain and the US, the imperative was to prevent Josef Stalin taking over western Europe, as he had most of central and eastern Europe. Britain and the US had just held on to the British and American zones of West Berlin—within the territory of Soviet-controlled eastern Germany—after Stalin’s bitterly fought Berlin Blockade. They were determined to prevent further incursions, and in particular to protect the nascent West Germany, which for obvious reasons lacked an army.</w:t>
      </w:r>
    </w:p>
    <w:p w14:paraId="0406F813" w14:textId="77777777" w:rsidR="009E3E8E" w:rsidRPr="00907455" w:rsidRDefault="009E3E8E" w:rsidP="009E3E8E">
      <w:pPr>
        <w:rPr>
          <w:sz w:val="16"/>
        </w:rPr>
      </w:pPr>
      <w:r w:rsidRPr="00907455">
        <w:rPr>
          <w:rStyle w:val="StyleUnderline"/>
        </w:rPr>
        <w:t xml:space="preserve">Nato has </w:t>
      </w:r>
      <w:r w:rsidRPr="00907455">
        <w:rPr>
          <w:rStyle w:val="Emphasis"/>
        </w:rPr>
        <w:t>succeeded spectacularly</w:t>
      </w:r>
      <w:r w:rsidRPr="00907455">
        <w:rPr>
          <w:rStyle w:val="StyleUnderline"/>
        </w:rPr>
        <w:t xml:space="preserve"> as a defensive alliance</w:t>
      </w:r>
      <w:r w:rsidRPr="00907455">
        <w:rPr>
          <w:sz w:val="16"/>
        </w:rPr>
        <w:t xml:space="preserve">. By 1955 Stalin was dead, West Germany and Turkey had joined Nato, the Russians had withdrawn from Austria and western Europe was secure. </w:t>
      </w:r>
      <w:r w:rsidRPr="00907455">
        <w:rPr>
          <w:rStyle w:val="StyleUnderline"/>
        </w:rPr>
        <w:t>Nato was an indispensable part of the west’s resistance to Soviet communism</w:t>
      </w:r>
      <w:r w:rsidRPr="00907455">
        <w:rPr>
          <w:sz w:val="16"/>
        </w:rPr>
        <w:t xml:space="preserve"> until the fall of the Berlin Wall in 1989, after which almost all of the formerly Soviet-controlled central and eastern European states—including the newly united Germany—joined the Nato club.</w:t>
      </w:r>
    </w:p>
    <w:p w14:paraId="1A67B0F8" w14:textId="77777777" w:rsidR="009E3E8E" w:rsidRPr="00907455" w:rsidRDefault="009E3E8E" w:rsidP="009E3E8E">
      <w:pPr>
        <w:rPr>
          <w:sz w:val="16"/>
        </w:rPr>
      </w:pPr>
      <w:r w:rsidRPr="00907455">
        <w:rPr>
          <w:sz w:val="16"/>
        </w:rPr>
        <w:t>For a brief period in the 1990s, it looked as if Nato might become largely redundant because Boris Yeltsin’s Russia itself might become a western democracy. Russia might then have joined Nato too, alongside former Soviet republics including Ukraine. But Yeltsin’s successor was Vladimir Putin, and the rest is history.</w:t>
      </w:r>
    </w:p>
    <w:p w14:paraId="16FCD930" w14:textId="77777777" w:rsidR="009E3E8E" w:rsidRPr="00907455" w:rsidRDefault="009E3E8E" w:rsidP="009E3E8E">
      <w:pPr>
        <w:rPr>
          <w:sz w:val="16"/>
        </w:rPr>
      </w:pPr>
      <w:r w:rsidRPr="00907455">
        <w:rPr>
          <w:rStyle w:val="StyleUnderline"/>
        </w:rPr>
        <w:t>The key point is that, Ukraine apart, the entire European border of Russia</w:t>
      </w:r>
      <w:r w:rsidRPr="00907455">
        <w:rPr>
          <w:sz w:val="16"/>
        </w:rPr>
        <w:t xml:space="preserve"> now </w:t>
      </w:r>
      <w:r w:rsidRPr="00907455">
        <w:rPr>
          <w:rStyle w:val="StyleUnderline"/>
        </w:rPr>
        <w:t>comprises Nato members</w:t>
      </w:r>
      <w:r w:rsidRPr="00907455">
        <w:rPr>
          <w:sz w:val="16"/>
        </w:rPr>
        <w:t xml:space="preserve">—including Finland which, together with Sweden, rushed to join after Putin’s invasion of Ukraine three years ago. It is </w:t>
      </w:r>
      <w:r w:rsidRPr="00907455">
        <w:rPr>
          <w:rStyle w:val="Emphasis"/>
        </w:rPr>
        <w:t>only Nato’s collective strength</w:t>
      </w:r>
      <w:r w:rsidRPr="00907455">
        <w:rPr>
          <w:sz w:val="16"/>
        </w:rPr>
        <w:t xml:space="preserve"> which </w:t>
      </w:r>
      <w:r w:rsidRPr="00907455">
        <w:rPr>
          <w:rStyle w:val="Emphasis"/>
        </w:rPr>
        <w:t>gives credibility to the defence of this long border against an increasingly belligerent Russia. So with or without the US, if Nato did not exist, it would have to be created</w:t>
      </w:r>
      <w:r w:rsidRPr="00907455">
        <w:rPr>
          <w:sz w:val="16"/>
        </w:rPr>
        <w:t xml:space="preserve">. And </w:t>
      </w:r>
      <w:r w:rsidRPr="00907455">
        <w:rPr>
          <w:rStyle w:val="StyleUnderline"/>
        </w:rPr>
        <w:t>this collective entity will</w:t>
      </w:r>
      <w:r w:rsidRPr="00907455">
        <w:rPr>
          <w:sz w:val="16"/>
        </w:rPr>
        <w:t xml:space="preserve"> need to </w:t>
      </w:r>
      <w:r w:rsidRPr="00907455">
        <w:rPr>
          <w:rStyle w:val="StyleUnderline"/>
        </w:rPr>
        <w:t>enhance Europe’s engagement with free Ukraine to prevent a Russian takeover</w:t>
      </w:r>
      <w:r w:rsidRPr="00907455">
        <w:rPr>
          <w:sz w:val="16"/>
        </w:rPr>
        <w:t>.</w:t>
      </w:r>
    </w:p>
    <w:p w14:paraId="7D24B7A9" w14:textId="77777777" w:rsidR="009E3E8E" w:rsidRPr="00907455" w:rsidRDefault="009E3E8E" w:rsidP="009E3E8E">
      <w:pPr>
        <w:rPr>
          <w:sz w:val="16"/>
        </w:rPr>
      </w:pPr>
      <w:r w:rsidRPr="00907455">
        <w:rPr>
          <w:sz w:val="16"/>
        </w:rPr>
        <w:t xml:space="preserve">Trump is now weighing up whether his preferred partner is democratic Europe or Putin’s Russia—or an opportunist combination of the two. This incredible geopolitical crisis is being played out in the negotiations over the fate of Ukraine. </w:t>
      </w:r>
      <w:r w:rsidRPr="00907455">
        <w:rPr>
          <w:rStyle w:val="StyleUnderline"/>
        </w:rPr>
        <w:t xml:space="preserve">If Trump abandons Ukraine, </w:t>
      </w:r>
      <w:r w:rsidRPr="00907455">
        <w:rPr>
          <w:rStyle w:val="Emphasis"/>
        </w:rPr>
        <w:t>Europe will</w:t>
      </w:r>
      <w:r w:rsidRPr="00907455">
        <w:rPr>
          <w:sz w:val="16"/>
        </w:rPr>
        <w:t xml:space="preserve"> have to </w:t>
      </w:r>
      <w:r w:rsidRPr="00907455">
        <w:rPr>
          <w:rStyle w:val="Emphasis"/>
        </w:rPr>
        <w:t>step up and</w:t>
      </w:r>
      <w:r w:rsidRPr="00907455">
        <w:rPr>
          <w:sz w:val="16"/>
        </w:rPr>
        <w:t xml:space="preserve"> in effect </w:t>
      </w:r>
      <w:r w:rsidRPr="00907455">
        <w:rPr>
          <w:rStyle w:val="Emphasis"/>
        </w:rPr>
        <w:t>take over Nato, with or without the US</w:t>
      </w:r>
      <w:r w:rsidRPr="00907455">
        <w:rPr>
          <w:sz w:val="16"/>
        </w:rPr>
        <w:t xml:space="preserve"> as a continuing member. </w:t>
      </w:r>
      <w:r w:rsidRPr="00907455">
        <w:rPr>
          <w:rStyle w:val="StyleUnderline"/>
        </w:rPr>
        <w:t>The alternative</w:t>
      </w:r>
      <w:r w:rsidRPr="00907455">
        <w:rPr>
          <w:sz w:val="16"/>
        </w:rPr>
        <w:t>—leaving Europe without any collective defence—</w:t>
      </w:r>
      <w:r w:rsidRPr="00907455">
        <w:rPr>
          <w:rStyle w:val="StyleUnderline"/>
        </w:rPr>
        <w:t>is unconscionable</w:t>
      </w:r>
      <w:r w:rsidRPr="00907455">
        <w:rPr>
          <w:sz w:val="16"/>
        </w:rPr>
        <w:t xml:space="preserve">. This is the significance of the European leaders coming together for an emergency meeting in Paris this Monday, in reaction to </w:t>
      </w:r>
      <w:r w:rsidRPr="00907455">
        <w:rPr>
          <w:rStyle w:val="StyleUnderline"/>
        </w:rPr>
        <w:t>Vance and Hegseth’s alarming speeches</w:t>
      </w:r>
      <w:r w:rsidRPr="00907455">
        <w:rPr>
          <w:sz w:val="16"/>
        </w:rPr>
        <w:t xml:space="preserve"> and statements in Munich. Taken together, their speeches </w:t>
      </w:r>
      <w:r w:rsidRPr="00907455">
        <w:rPr>
          <w:rStyle w:val="StyleUnderline"/>
        </w:rPr>
        <w:t xml:space="preserve">amount to a </w:t>
      </w:r>
      <w:r w:rsidRPr="00907455">
        <w:rPr>
          <w:rStyle w:val="Emphasis"/>
        </w:rPr>
        <w:t>massive appeasement of Putin</w:t>
      </w:r>
      <w:r w:rsidRPr="00907455">
        <w:rPr>
          <w:rStyle w:val="StyleUnderline"/>
        </w:rPr>
        <w:t xml:space="preserve"> and a huge question mark over Trump’s commitment</w:t>
      </w:r>
      <w:r w:rsidRPr="00907455">
        <w:rPr>
          <w:sz w:val="16"/>
        </w:rPr>
        <w:t xml:space="preserve"> not only to Ukraine but </w:t>
      </w:r>
      <w:r w:rsidRPr="00907455">
        <w:rPr>
          <w:rStyle w:val="StyleUnderline"/>
        </w:rPr>
        <w:t>to the wider defence of Europe</w:t>
      </w:r>
      <w:r w:rsidRPr="00907455">
        <w:rPr>
          <w:sz w:val="16"/>
        </w:rPr>
        <w:t>.</w:t>
      </w:r>
    </w:p>
    <w:p w14:paraId="04A6DB90" w14:textId="77777777" w:rsidR="009E3E8E" w:rsidRPr="00907455" w:rsidRDefault="009E3E8E" w:rsidP="009E3E8E">
      <w:pPr>
        <w:rPr>
          <w:sz w:val="16"/>
        </w:rPr>
      </w:pPr>
      <w:r w:rsidRPr="00907455">
        <w:rPr>
          <w:sz w:val="16"/>
        </w:rPr>
        <w:t>The immediate emergency issue is how to protect the currently unoccupied majority of Ukraine from falling to Putin. It is imperative to prevent an outright Russian victory in the current war if it continues and the US withdraws support. It is equally important to be able to defend Ukraine effectively against renewed Russian aggression should there be a ceasefire. Either way, Europe is going to have to make a much larger contribution to collective defence.</w:t>
      </w:r>
    </w:p>
    <w:p w14:paraId="1041DEE2" w14:textId="77777777" w:rsidR="009E3E8E" w:rsidRPr="00907455" w:rsidRDefault="009E3E8E" w:rsidP="009E3E8E">
      <w:pPr>
        <w:rPr>
          <w:sz w:val="16"/>
        </w:rPr>
      </w:pPr>
      <w:r w:rsidRPr="00907455">
        <w:rPr>
          <w:sz w:val="16"/>
        </w:rPr>
        <w:t xml:space="preserve">But there is another possibility. Great dictators often fall out. Maybe the current Trump/Putin bromance turns sour and/or the threat from China becomes too serious for the US to risk a complete rupture with Europe on trade and defence. </w:t>
      </w:r>
      <w:r w:rsidRPr="00907455">
        <w:rPr>
          <w:rStyle w:val="StyleUnderline"/>
        </w:rPr>
        <w:t>There are still plenty of Washington bigwigs</w:t>
      </w:r>
      <w:r w:rsidRPr="00907455">
        <w:rPr>
          <w:sz w:val="16"/>
        </w:rPr>
        <w:t xml:space="preserve">, including Republican politicians and military and economic strategists, </w:t>
      </w:r>
      <w:r w:rsidRPr="00907455">
        <w:rPr>
          <w:rStyle w:val="StyleUnderline"/>
        </w:rPr>
        <w:t xml:space="preserve">whose heart is firmly with the Atlantic alliance. </w:t>
      </w:r>
      <w:r w:rsidRPr="00907455">
        <w:rPr>
          <w:rStyle w:val="Emphasis"/>
        </w:rPr>
        <w:t>They may be down, but they are not yet out</w:t>
      </w:r>
      <w:r w:rsidRPr="00907455">
        <w:rPr>
          <w:sz w:val="16"/>
        </w:rPr>
        <w:t>.</w:t>
      </w:r>
    </w:p>
    <w:p w14:paraId="41AC3C38" w14:textId="77777777" w:rsidR="009E3E8E" w:rsidRPr="009E3E8E" w:rsidRDefault="009E3E8E" w:rsidP="009E3E8E"/>
    <w:p w14:paraId="02934E2F" w14:textId="4B49EAF9" w:rsidR="00F7026D" w:rsidRDefault="00F7026D" w:rsidP="00F7026D">
      <w:pPr>
        <w:pStyle w:val="Heading2"/>
      </w:pPr>
      <w:r>
        <w:t>Impact---</w:t>
      </w:r>
      <w:r w:rsidR="007D0DA2">
        <w:t>General</w:t>
      </w:r>
    </w:p>
    <w:p w14:paraId="676B9209" w14:textId="4AD2E828" w:rsidR="00F7026D" w:rsidRDefault="00F7026D" w:rsidP="00F7026D">
      <w:pPr>
        <w:pStyle w:val="Heading3"/>
      </w:pPr>
      <w:r>
        <w:t>No Prolif---2AC</w:t>
      </w:r>
    </w:p>
    <w:p w14:paraId="4B8A3B2C" w14:textId="77777777" w:rsidR="00E46194" w:rsidRDefault="00E46194" w:rsidP="00E46194">
      <w:pPr>
        <w:pStyle w:val="Heading4"/>
      </w:pPr>
      <w:r>
        <w:t xml:space="preserve">No </w:t>
      </w:r>
      <w:r w:rsidRPr="00652583">
        <w:rPr>
          <w:u w:val="single"/>
        </w:rPr>
        <w:t>European proliferation</w:t>
      </w:r>
      <w:r>
        <w:t>.</w:t>
      </w:r>
    </w:p>
    <w:p w14:paraId="110CE865" w14:textId="77777777" w:rsidR="00E46194" w:rsidRPr="00323198" w:rsidRDefault="00E46194" w:rsidP="00E46194">
      <w:pPr>
        <w:rPr>
          <w:sz w:val="24"/>
          <w:szCs w:val="24"/>
        </w:rPr>
      </w:pPr>
      <w:r w:rsidRPr="00323198">
        <w:rPr>
          <w:rStyle w:val="Style13ptBold"/>
        </w:rPr>
        <w:t>Naughtie ’25</w:t>
      </w:r>
      <w:r>
        <w:t xml:space="preserve"> [Andrew; March 21; MA in Social Sciences, University of Chicago; Euro News, “Could another European country develop its own nuclear weapons?,” </w:t>
      </w:r>
      <w:r w:rsidRPr="00323198">
        <w:t>https://www.euronews.com/2025/03/21/could-another-european-country-develop-its-own-nuclear-weapon</w:t>
      </w:r>
      <w:r>
        <w:t>s; Accessed 7.16.25]</w:t>
      </w:r>
      <w:r>
        <w:rPr>
          <w:sz w:val="24"/>
          <w:szCs w:val="24"/>
        </w:rPr>
        <w:t xml:space="preserve"> </w:t>
      </w:r>
    </w:p>
    <w:p w14:paraId="373C2343" w14:textId="77777777" w:rsidR="00E46194" w:rsidRPr="00323198" w:rsidRDefault="00E46194" w:rsidP="00E46194">
      <w:pPr>
        <w:rPr>
          <w:sz w:val="16"/>
        </w:rPr>
      </w:pPr>
      <w:r w:rsidRPr="00652583">
        <w:rPr>
          <w:rStyle w:val="StyleUnderline"/>
        </w:rPr>
        <w:t xml:space="preserve">Although some European states have </w:t>
      </w:r>
      <w:r w:rsidRPr="00652583">
        <w:rPr>
          <w:rStyle w:val="Emphasis"/>
        </w:rPr>
        <w:t>some</w:t>
      </w:r>
      <w:r w:rsidRPr="00652583">
        <w:rPr>
          <w:rStyle w:val="StyleUnderline"/>
        </w:rPr>
        <w:t xml:space="preserve"> of the elements required to develop independent nuclear weapons capability</w:t>
      </w:r>
      <w:r w:rsidRPr="00323198">
        <w:rPr>
          <w:sz w:val="16"/>
        </w:rPr>
        <w:t xml:space="preserve">, </w:t>
      </w:r>
      <w:r w:rsidRPr="00652583">
        <w:rPr>
          <w:rStyle w:val="Emphasis"/>
        </w:rPr>
        <w:t>experts</w:t>
      </w:r>
      <w:r w:rsidRPr="00652583">
        <w:rPr>
          <w:rStyle w:val="StyleUnderline"/>
        </w:rPr>
        <w:t xml:space="preserve"> say the chances of another European state going nuclear are </w:t>
      </w:r>
      <w:r w:rsidRPr="00652583">
        <w:rPr>
          <w:rStyle w:val="Emphasis"/>
        </w:rPr>
        <w:t>slim</w:t>
      </w:r>
      <w:r w:rsidRPr="00323198">
        <w:rPr>
          <w:sz w:val="16"/>
        </w:rPr>
        <w:t>.</w:t>
      </w:r>
    </w:p>
    <w:p w14:paraId="1921A080" w14:textId="77777777" w:rsidR="00E46194" w:rsidRPr="00323198" w:rsidRDefault="00E46194" w:rsidP="00E46194">
      <w:pPr>
        <w:rPr>
          <w:sz w:val="16"/>
        </w:rPr>
      </w:pPr>
      <w:r w:rsidRPr="00323198">
        <w:rPr>
          <w:sz w:val="16"/>
        </w:rPr>
        <w:t>Starting from scratch</w:t>
      </w:r>
    </w:p>
    <w:p w14:paraId="3A171C34" w14:textId="77777777" w:rsidR="00E46194" w:rsidRPr="00323198" w:rsidRDefault="00E46194" w:rsidP="00E46194">
      <w:pPr>
        <w:rPr>
          <w:sz w:val="16"/>
        </w:rPr>
      </w:pPr>
      <w:r w:rsidRPr="00323198">
        <w:rPr>
          <w:sz w:val="16"/>
        </w:rPr>
        <w:t xml:space="preserve">According to Fabian Rene Hoffmann, a research fellow at the Oslo Nuclear Project, </w:t>
      </w:r>
      <w:r w:rsidRPr="00652583">
        <w:rPr>
          <w:rStyle w:val="StyleUnderline"/>
        </w:rPr>
        <w:t xml:space="preserve">even if one of Europe’s NATO powers were keen to develop its </w:t>
      </w:r>
      <w:r w:rsidRPr="00652583">
        <w:rPr>
          <w:rStyle w:val="Emphasis"/>
        </w:rPr>
        <w:t>own nuclear weapons</w:t>
      </w:r>
      <w:r w:rsidRPr="00652583">
        <w:rPr>
          <w:rStyle w:val="StyleUnderline"/>
        </w:rPr>
        <w:t xml:space="preserve"> rather than simply </w:t>
      </w:r>
      <w:r w:rsidRPr="00652583">
        <w:rPr>
          <w:rStyle w:val="Emphasis"/>
        </w:rPr>
        <w:t>hosting them</w:t>
      </w:r>
      <w:r w:rsidRPr="00323198">
        <w:rPr>
          <w:sz w:val="16"/>
        </w:rPr>
        <w:t xml:space="preserve">, </w:t>
      </w:r>
      <w:r w:rsidRPr="00652583">
        <w:rPr>
          <w:rStyle w:val="StyleUnderline"/>
        </w:rPr>
        <w:t xml:space="preserve">it would find itself at a </w:t>
      </w:r>
      <w:r w:rsidRPr="00652583">
        <w:rPr>
          <w:rStyle w:val="Emphasis"/>
        </w:rPr>
        <w:t>standing start</w:t>
      </w:r>
      <w:r w:rsidRPr="00323198">
        <w:rPr>
          <w:sz w:val="16"/>
        </w:rPr>
        <w:t xml:space="preserve">. </w:t>
      </w:r>
    </w:p>
    <w:p w14:paraId="23A1B83B" w14:textId="77777777" w:rsidR="00E46194" w:rsidRPr="00323198" w:rsidRDefault="00E46194" w:rsidP="00E46194">
      <w:pPr>
        <w:rPr>
          <w:sz w:val="16"/>
        </w:rPr>
      </w:pPr>
      <w:r w:rsidRPr="00323198">
        <w:rPr>
          <w:sz w:val="16"/>
        </w:rPr>
        <w:t>“</w:t>
      </w:r>
      <w:r w:rsidRPr="00652583">
        <w:rPr>
          <w:rStyle w:val="StyleUnderline"/>
        </w:rPr>
        <w:t xml:space="preserve">The major issue European countries are facing is that they either don’t deploy the civilian nuclear infrastructure to launch a nuclear </w:t>
      </w:r>
      <w:r w:rsidRPr="00652583">
        <w:rPr>
          <w:rStyle w:val="Emphasis"/>
        </w:rPr>
        <w:t>weapons programme</w:t>
      </w:r>
      <w:r w:rsidRPr="00323198">
        <w:rPr>
          <w:sz w:val="16"/>
        </w:rPr>
        <w:t xml:space="preserve">, or, if they have civilian nuclear infrastructure, that </w:t>
      </w:r>
      <w:r w:rsidRPr="00652583">
        <w:rPr>
          <w:rStyle w:val="StyleUnderline"/>
        </w:rPr>
        <w:t>it is highly</w:t>
      </w:r>
      <w:r w:rsidRPr="00323198">
        <w:rPr>
          <w:sz w:val="16"/>
        </w:rPr>
        <w:t xml:space="preserve"> ‘</w:t>
      </w:r>
      <w:r w:rsidRPr="00652583">
        <w:rPr>
          <w:rStyle w:val="Emphasis"/>
        </w:rPr>
        <w:t>proliferation-resistant’</w:t>
      </w:r>
      <w:r w:rsidRPr="00323198">
        <w:rPr>
          <w:sz w:val="16"/>
        </w:rPr>
        <w:t>,” he told Euronews.</w:t>
      </w:r>
    </w:p>
    <w:p w14:paraId="0E2571E6" w14:textId="77777777" w:rsidR="00E46194" w:rsidRPr="00323198" w:rsidRDefault="00E46194" w:rsidP="00E46194">
      <w:pPr>
        <w:rPr>
          <w:sz w:val="16"/>
        </w:rPr>
      </w:pPr>
      <w:r w:rsidRPr="00323198">
        <w:rPr>
          <w:sz w:val="16"/>
        </w:rPr>
        <w:t>“For example, Finland and Sweden only have light-water reactors, which are not suitable for the production of weapons-grade plutonium. In addition, n</w:t>
      </w:r>
      <w:r w:rsidRPr="00652583">
        <w:rPr>
          <w:rStyle w:val="StyleUnderline"/>
        </w:rPr>
        <w:t xml:space="preserve">either of those countries have chemical reprocessing plants that are needed for separating wanted from </w:t>
      </w:r>
      <w:r w:rsidRPr="00652583">
        <w:rPr>
          <w:rStyle w:val="Emphasis"/>
        </w:rPr>
        <w:t>unwanted isotopes</w:t>
      </w:r>
      <w:r w:rsidRPr="00652583">
        <w:rPr>
          <w:rStyle w:val="StyleUnderline"/>
        </w:rPr>
        <w:t xml:space="preserve"> in </w:t>
      </w:r>
      <w:r w:rsidRPr="00652583">
        <w:rPr>
          <w:rStyle w:val="Emphasis"/>
        </w:rPr>
        <w:t>fissile material production</w:t>
      </w:r>
      <w:r w:rsidRPr="00323198">
        <w:rPr>
          <w:sz w:val="16"/>
        </w:rPr>
        <w:t>."</w:t>
      </w:r>
    </w:p>
    <w:p w14:paraId="4D8F3C73" w14:textId="77777777" w:rsidR="00E46194" w:rsidRPr="00323198" w:rsidRDefault="00E46194" w:rsidP="00E46194">
      <w:pPr>
        <w:rPr>
          <w:sz w:val="16"/>
        </w:rPr>
      </w:pPr>
      <w:r w:rsidRPr="00323198">
        <w:rPr>
          <w:sz w:val="16"/>
        </w:rPr>
        <w:t xml:space="preserve">"So even if they wanted to launch a nuclear program, </w:t>
      </w:r>
      <w:r w:rsidRPr="00652583">
        <w:rPr>
          <w:rStyle w:val="StyleUnderline"/>
        </w:rPr>
        <w:t xml:space="preserve">they couldn’t do so with their </w:t>
      </w:r>
      <w:r w:rsidRPr="00652583">
        <w:rPr>
          <w:rStyle w:val="Emphasis"/>
        </w:rPr>
        <w:t>existing infrastructure</w:t>
      </w:r>
      <w:r w:rsidRPr="00323198">
        <w:rPr>
          <w:sz w:val="16"/>
        </w:rPr>
        <w:t xml:space="preserve">, at least in the short-term. </w:t>
      </w:r>
      <w:r w:rsidRPr="00652583">
        <w:rPr>
          <w:rStyle w:val="StyleUnderline"/>
        </w:rPr>
        <w:t xml:space="preserve">That’s the case for </w:t>
      </w:r>
      <w:r w:rsidRPr="00323198">
        <w:rPr>
          <w:rStyle w:val="Emphasis"/>
        </w:rPr>
        <w:t>all</w:t>
      </w:r>
      <w:r w:rsidRPr="00323198">
        <w:rPr>
          <w:rStyle w:val="StyleUnderline"/>
        </w:rPr>
        <w:t xml:space="preserve"> non-nuclear weapon states</w:t>
      </w:r>
      <w:r w:rsidRPr="00652583">
        <w:rPr>
          <w:rStyle w:val="StyleUnderline"/>
        </w:rPr>
        <w:t xml:space="preserve"> in </w:t>
      </w:r>
      <w:r w:rsidRPr="00652583">
        <w:rPr>
          <w:rStyle w:val="Emphasis"/>
        </w:rPr>
        <w:t>Europe</w:t>
      </w:r>
      <w:r w:rsidRPr="00323198">
        <w:rPr>
          <w:sz w:val="16"/>
        </w:rPr>
        <w:t xml:space="preserve"> with a civilian nuclear programme right now.”</w:t>
      </w:r>
    </w:p>
    <w:p w14:paraId="0B0EF4F4" w14:textId="77777777" w:rsidR="00E46194" w:rsidRPr="00323198" w:rsidRDefault="00E46194" w:rsidP="00E46194">
      <w:pPr>
        <w:rPr>
          <w:sz w:val="16"/>
        </w:rPr>
      </w:pPr>
      <w:r w:rsidRPr="00323198">
        <w:rPr>
          <w:sz w:val="16"/>
        </w:rPr>
        <w:t>Hoffman acknowledged one arguable exception: Germany.</w:t>
      </w:r>
    </w:p>
    <w:p w14:paraId="57D7DAB4" w14:textId="77777777" w:rsidR="00E46194" w:rsidRPr="00323198" w:rsidRDefault="00E46194" w:rsidP="00E46194">
      <w:pPr>
        <w:rPr>
          <w:sz w:val="16"/>
        </w:rPr>
      </w:pPr>
      <w:r w:rsidRPr="00323198">
        <w:rPr>
          <w:sz w:val="16"/>
        </w:rPr>
        <w:t>“While it does not deploy significant civilian nuclear infrastructure anymore, it has a large stockpile of highly-enriched uranium for research purposes," he explained. "Theoretically, this stockpile could be repurposed under some effort to create weapons-grade fissile material.”</w:t>
      </w:r>
    </w:p>
    <w:p w14:paraId="0EEE0FB9" w14:textId="77777777" w:rsidR="00E46194" w:rsidRPr="00323198" w:rsidRDefault="00E46194" w:rsidP="00E46194">
      <w:pPr>
        <w:rPr>
          <w:sz w:val="16"/>
        </w:rPr>
      </w:pPr>
      <w:r w:rsidRPr="00323198">
        <w:rPr>
          <w:sz w:val="16"/>
        </w:rPr>
        <w:t>“</w:t>
      </w:r>
      <w:r w:rsidRPr="00323198">
        <w:rPr>
          <w:rStyle w:val="StyleUnderline"/>
        </w:rPr>
        <w:t xml:space="preserve">But </w:t>
      </w:r>
      <w:r w:rsidRPr="00323198">
        <w:rPr>
          <w:rStyle w:val="Emphasis"/>
        </w:rPr>
        <w:t>even then</w:t>
      </w:r>
      <w:r w:rsidRPr="00323198">
        <w:rPr>
          <w:rStyle w:val="StyleUnderline"/>
        </w:rPr>
        <w:t xml:space="preserve"> it would only be enough for around 5 to 15 nuclear warheads</w:t>
      </w:r>
      <w:r w:rsidRPr="00323198">
        <w:rPr>
          <w:sz w:val="16"/>
        </w:rPr>
        <w:t xml:space="preserve">, so </w:t>
      </w:r>
      <w:r w:rsidRPr="00323198">
        <w:rPr>
          <w:rStyle w:val="StyleUnderline"/>
        </w:rPr>
        <w:t>it would not be enough to deploy what we call a</w:t>
      </w:r>
      <w:r w:rsidRPr="00323198">
        <w:rPr>
          <w:sz w:val="16"/>
        </w:rPr>
        <w:t xml:space="preserve"> “</w:t>
      </w:r>
      <w:r w:rsidRPr="00323198">
        <w:rPr>
          <w:rStyle w:val="Emphasis"/>
        </w:rPr>
        <w:t>robust</w:t>
      </w:r>
      <w:r w:rsidRPr="00323198">
        <w:rPr>
          <w:sz w:val="16"/>
        </w:rPr>
        <w:t xml:space="preserve">” </w:t>
      </w:r>
      <w:r w:rsidRPr="00323198">
        <w:rPr>
          <w:rStyle w:val="Emphasis"/>
        </w:rPr>
        <w:t>nuclear deterrent</w:t>
      </w:r>
      <w:r w:rsidRPr="00323198">
        <w:rPr>
          <w:sz w:val="16"/>
        </w:rPr>
        <w:t>."</w:t>
      </w:r>
    </w:p>
    <w:p w14:paraId="5DDDE800" w14:textId="77777777" w:rsidR="00E46194" w:rsidRPr="00323198" w:rsidRDefault="00E46194" w:rsidP="00E46194">
      <w:pPr>
        <w:rPr>
          <w:sz w:val="16"/>
        </w:rPr>
      </w:pPr>
      <w:r w:rsidRPr="00323198">
        <w:rPr>
          <w:sz w:val="16"/>
        </w:rPr>
        <w:t>Opening the umbrella</w:t>
      </w:r>
    </w:p>
    <w:p w14:paraId="251A1FE5" w14:textId="77777777" w:rsidR="00E46194" w:rsidRPr="00323198" w:rsidRDefault="00E46194" w:rsidP="00E46194">
      <w:pPr>
        <w:rPr>
          <w:sz w:val="16"/>
        </w:rPr>
      </w:pPr>
      <w:r w:rsidRPr="00323198">
        <w:rPr>
          <w:sz w:val="16"/>
        </w:rPr>
        <w:t>Both of Europe’s nuclear-armed powers, the UK and France, have big decisions to make about their nuclear futures.</w:t>
      </w:r>
    </w:p>
    <w:p w14:paraId="76464A23" w14:textId="77777777" w:rsidR="00E46194" w:rsidRPr="00323198" w:rsidRDefault="00E46194" w:rsidP="00E46194">
      <w:pPr>
        <w:rPr>
          <w:sz w:val="16"/>
        </w:rPr>
      </w:pPr>
      <w:r w:rsidRPr="00323198">
        <w:rPr>
          <w:sz w:val="16"/>
        </w:rPr>
        <w:t>As things stand, the UK’s limited submarine-based deterrent is facing an uncertain future. The fleet used to carry its missiles is ageing and set to be replaced, and more pressingly still, the missiles themselves are made and stockpiled at a US base, meaning the British deterrent is unusually reliant on the participation of another state.</w:t>
      </w:r>
    </w:p>
    <w:p w14:paraId="01971888" w14:textId="77777777" w:rsidR="00E46194" w:rsidRPr="00323198" w:rsidRDefault="00E46194" w:rsidP="00E46194">
      <w:pPr>
        <w:rPr>
          <w:sz w:val="16"/>
        </w:rPr>
      </w:pPr>
      <w:r w:rsidRPr="00323198">
        <w:rPr>
          <w:sz w:val="16"/>
        </w:rPr>
        <w:t>France’s deterrent, by contrast, is larger and more independent of NATO, and is not confined to submarines. That means it could potentially be “forward-deployed” elsewhere in Europe — but as Hoffman explained, this is not as simple an idea as it sounds.</w:t>
      </w:r>
    </w:p>
    <w:p w14:paraId="1C94B79B" w14:textId="77777777" w:rsidR="00E46194" w:rsidRPr="00323198" w:rsidRDefault="00E46194" w:rsidP="00E46194">
      <w:pPr>
        <w:rPr>
          <w:sz w:val="16"/>
        </w:rPr>
      </w:pPr>
      <w:r w:rsidRPr="00323198">
        <w:rPr>
          <w:sz w:val="16"/>
        </w:rPr>
        <w:t xml:space="preserve">“Infrastructure would have to be built up in the hosting states, most notably bunkers,” he told Euronews. “I would also say that forward-deploying French nuclear weapons in Germany wouldn’t really make any difference. If at all, they should be forward-deployed to the frontline states” — that is, Russia-facing countries including Poland. </w:t>
      </w:r>
    </w:p>
    <w:p w14:paraId="10547082" w14:textId="77777777" w:rsidR="00E46194" w:rsidRPr="00323198" w:rsidRDefault="00E46194" w:rsidP="00E46194">
      <w:pPr>
        <w:rPr>
          <w:sz w:val="16"/>
        </w:rPr>
      </w:pPr>
      <w:r w:rsidRPr="00323198">
        <w:rPr>
          <w:sz w:val="16"/>
        </w:rPr>
        <w:t>His comments come after Poland said it would like US nuclear warheads to be deployed on Polish soil.</w:t>
      </w:r>
    </w:p>
    <w:p w14:paraId="126CD6E0" w14:textId="77777777" w:rsidR="00E46194" w:rsidRPr="00323198" w:rsidRDefault="00E46194" w:rsidP="00E46194">
      <w:pPr>
        <w:rPr>
          <w:sz w:val="16"/>
        </w:rPr>
      </w:pPr>
      <w:r w:rsidRPr="00323198">
        <w:rPr>
          <w:sz w:val="16"/>
        </w:rPr>
        <w:t>Out of the shadows</w:t>
      </w:r>
    </w:p>
    <w:p w14:paraId="747C0E93" w14:textId="77777777" w:rsidR="00E46194" w:rsidRPr="00323198" w:rsidRDefault="00E46194" w:rsidP="00E46194">
      <w:pPr>
        <w:rPr>
          <w:sz w:val="16"/>
        </w:rPr>
      </w:pPr>
      <w:r w:rsidRPr="00323198">
        <w:rPr>
          <w:sz w:val="16"/>
        </w:rPr>
        <w:t>After the end of the Cold War and the demise of the Warsaw Pact, Poland was rid of the Soviet nuclear weapons that had been stationed on its territory. Like most European countries, it has since signed up to various international agreements to limit the spread of nuclear weapons, including the Treaty on the Non-Proliferation of Nuclear Weapons and the Comprehensive Nuclear-Test-Ban Treaty.</w:t>
      </w:r>
    </w:p>
    <w:p w14:paraId="564812A0" w14:textId="77777777" w:rsidR="00E46194" w:rsidRPr="00323198" w:rsidRDefault="00E46194" w:rsidP="00E46194">
      <w:pPr>
        <w:rPr>
          <w:sz w:val="16"/>
        </w:rPr>
      </w:pPr>
      <w:r w:rsidRPr="00323198">
        <w:rPr>
          <w:rStyle w:val="StyleUnderline"/>
        </w:rPr>
        <w:t xml:space="preserve">Were Poland or another European state to start developing its </w:t>
      </w:r>
      <w:r w:rsidRPr="00323198">
        <w:rPr>
          <w:rStyle w:val="Emphasis"/>
        </w:rPr>
        <w:t>own nuclear weapons</w:t>
      </w:r>
      <w:r w:rsidRPr="00323198">
        <w:rPr>
          <w:sz w:val="16"/>
        </w:rPr>
        <w:t xml:space="preserve">, </w:t>
      </w:r>
      <w:r w:rsidRPr="00323198">
        <w:rPr>
          <w:rStyle w:val="StyleUnderline"/>
        </w:rPr>
        <w:t xml:space="preserve">it would be abandoning a </w:t>
      </w:r>
      <w:r w:rsidRPr="00323198">
        <w:rPr>
          <w:rStyle w:val="Emphasis"/>
        </w:rPr>
        <w:t>norm</w:t>
      </w:r>
      <w:r w:rsidRPr="00323198">
        <w:rPr>
          <w:rStyle w:val="StyleUnderline"/>
        </w:rPr>
        <w:t xml:space="preserve"> that has held sway in the West for </w:t>
      </w:r>
      <w:r w:rsidRPr="00323198">
        <w:rPr>
          <w:rStyle w:val="Emphasis"/>
        </w:rPr>
        <w:t>three decades</w:t>
      </w:r>
      <w:r w:rsidRPr="00323198">
        <w:rPr>
          <w:sz w:val="16"/>
        </w:rPr>
        <w:t>.</w:t>
      </w:r>
    </w:p>
    <w:p w14:paraId="25FF780A" w14:textId="77777777" w:rsidR="00E46194" w:rsidRPr="00323198" w:rsidRDefault="00E46194" w:rsidP="00E46194">
      <w:pPr>
        <w:rPr>
          <w:sz w:val="16"/>
        </w:rPr>
      </w:pPr>
      <w:r w:rsidRPr="00323198">
        <w:rPr>
          <w:rStyle w:val="StyleUnderline"/>
        </w:rPr>
        <w:t xml:space="preserve">The highly developed global nuclear </w:t>
      </w:r>
      <w:r w:rsidRPr="00323198">
        <w:rPr>
          <w:rStyle w:val="Emphasis"/>
        </w:rPr>
        <w:t>non-proliferation regime</w:t>
      </w:r>
      <w:r w:rsidRPr="00323198">
        <w:rPr>
          <w:sz w:val="16"/>
        </w:rPr>
        <w:t xml:space="preserve"> </w:t>
      </w:r>
      <w:r w:rsidRPr="00323198">
        <w:rPr>
          <w:rStyle w:val="StyleUnderline"/>
        </w:rPr>
        <w:t xml:space="preserve">has long been focused on curtailing the </w:t>
      </w:r>
      <w:r w:rsidRPr="00323198">
        <w:rPr>
          <w:rStyle w:val="Emphasis"/>
        </w:rPr>
        <w:t>North Korea</w:t>
      </w:r>
      <w:r w:rsidRPr="00323198">
        <w:rPr>
          <w:sz w:val="16"/>
        </w:rPr>
        <w:t xml:space="preserve">n weapons programme, heading off weapons-grade enrichment in Iran, </w:t>
      </w:r>
      <w:r w:rsidRPr="00323198">
        <w:rPr>
          <w:rStyle w:val="StyleUnderline"/>
        </w:rPr>
        <w:t xml:space="preserve">and preventing uncontrolled international flows of </w:t>
      </w:r>
      <w:r w:rsidRPr="00323198">
        <w:rPr>
          <w:rStyle w:val="Emphasis"/>
        </w:rPr>
        <w:t>uranium</w:t>
      </w:r>
      <w:r w:rsidRPr="00323198">
        <w:rPr>
          <w:sz w:val="16"/>
        </w:rPr>
        <w:t>, plutonium, and the components needed to enrich enough of either to create a viable nuclear device.</w:t>
      </w:r>
    </w:p>
    <w:p w14:paraId="54ACF165" w14:textId="77777777" w:rsidR="00E46194" w:rsidRPr="00323198" w:rsidRDefault="00E46194" w:rsidP="00E46194">
      <w:pPr>
        <w:rPr>
          <w:sz w:val="16"/>
        </w:rPr>
      </w:pPr>
      <w:r w:rsidRPr="00323198">
        <w:rPr>
          <w:sz w:val="16"/>
        </w:rPr>
        <w:t>The prospect of a European state developing weapons itself has not been bargained for — but that does not mean an aspiring proliferator would be able to do so under the radar.</w:t>
      </w:r>
    </w:p>
    <w:p w14:paraId="09B5A0C3" w14:textId="77777777" w:rsidR="00E46194" w:rsidRPr="00323198" w:rsidRDefault="00E46194" w:rsidP="00E46194">
      <w:pPr>
        <w:rPr>
          <w:sz w:val="16"/>
        </w:rPr>
      </w:pPr>
      <w:r w:rsidRPr="00323198">
        <w:rPr>
          <w:sz w:val="16"/>
        </w:rPr>
        <w:t>“</w:t>
      </w:r>
      <w:r w:rsidRPr="00323198">
        <w:rPr>
          <w:rStyle w:val="StyleUnderline"/>
        </w:rPr>
        <w:t xml:space="preserve">None of the European non-nuclear weapon states would likely be able to </w:t>
      </w:r>
      <w:r w:rsidRPr="00323198">
        <w:rPr>
          <w:rStyle w:val="Emphasis"/>
        </w:rPr>
        <w:t>secretly proliferate</w:t>
      </w:r>
      <w:r w:rsidRPr="00323198">
        <w:rPr>
          <w:sz w:val="16"/>
        </w:rPr>
        <w:t xml:space="preserve">,” Hoffman said. “Just like anywhere else in the world, </w:t>
      </w:r>
      <w:r w:rsidRPr="00323198">
        <w:rPr>
          <w:rStyle w:val="StyleUnderline"/>
        </w:rPr>
        <w:t xml:space="preserve">nuclear infrastructure and nuclear-related assets in Europe are under the </w:t>
      </w:r>
      <w:r w:rsidRPr="00323198">
        <w:rPr>
          <w:rStyle w:val="Emphasis"/>
        </w:rPr>
        <w:t>strict safeguards</w:t>
      </w:r>
      <w:r w:rsidRPr="00323198">
        <w:rPr>
          <w:sz w:val="16"/>
        </w:rPr>
        <w:t xml:space="preserve"> </w:t>
      </w:r>
      <w:r w:rsidRPr="00323198">
        <w:rPr>
          <w:rStyle w:val="StyleUnderline"/>
        </w:rPr>
        <w:t xml:space="preserve">of the </w:t>
      </w:r>
      <w:r w:rsidRPr="00323198">
        <w:rPr>
          <w:rStyle w:val="Emphasis"/>
        </w:rPr>
        <w:t>I</w:t>
      </w:r>
      <w:r w:rsidRPr="00323198">
        <w:rPr>
          <w:sz w:val="16"/>
        </w:rPr>
        <w:t xml:space="preserve">nternational </w:t>
      </w:r>
      <w:r w:rsidRPr="00323198">
        <w:rPr>
          <w:rStyle w:val="Emphasis"/>
        </w:rPr>
        <w:t>A</w:t>
      </w:r>
      <w:r w:rsidRPr="00323198">
        <w:rPr>
          <w:sz w:val="16"/>
        </w:rPr>
        <w:t xml:space="preserve">tomic </w:t>
      </w:r>
      <w:r w:rsidRPr="00323198">
        <w:rPr>
          <w:rStyle w:val="Emphasis"/>
        </w:rPr>
        <w:t>E</w:t>
      </w:r>
      <w:r w:rsidRPr="00323198">
        <w:rPr>
          <w:sz w:val="16"/>
        </w:rPr>
        <w:t xml:space="preserve">nergy </w:t>
      </w:r>
      <w:r w:rsidRPr="00323198">
        <w:rPr>
          <w:rStyle w:val="Emphasis"/>
        </w:rPr>
        <w:t>A</w:t>
      </w:r>
      <w:r w:rsidRPr="00323198">
        <w:rPr>
          <w:sz w:val="16"/>
        </w:rPr>
        <w:t>gency, meaning any diversions would most likely be noticed.”</w:t>
      </w:r>
    </w:p>
    <w:p w14:paraId="18212B63" w14:textId="77777777" w:rsidR="00E46194" w:rsidRPr="00E46194" w:rsidRDefault="00E46194" w:rsidP="00E46194"/>
    <w:p w14:paraId="4E8530AA" w14:textId="6D6617E6" w:rsidR="00F7026D" w:rsidRDefault="00757F0B" w:rsidP="00757F0B">
      <w:pPr>
        <w:pStyle w:val="Heading3"/>
      </w:pPr>
      <w:r>
        <w:t>No Prolif---1AR</w:t>
      </w:r>
    </w:p>
    <w:p w14:paraId="05584E0F" w14:textId="77777777" w:rsidR="006C1203" w:rsidRDefault="006C1203" w:rsidP="006C1203">
      <w:pPr>
        <w:pStyle w:val="Heading4"/>
      </w:pPr>
      <w:r>
        <w:t xml:space="preserve">Err aff---both the likelihood of proliferation and its impacts are </w:t>
      </w:r>
      <w:r>
        <w:rPr>
          <w:u w:val="single"/>
        </w:rPr>
        <w:t>exaggerated</w:t>
      </w:r>
      <w:r>
        <w:t>.</w:t>
      </w:r>
    </w:p>
    <w:p w14:paraId="27B742A2" w14:textId="77777777" w:rsidR="006C1203" w:rsidRDefault="006C1203" w:rsidP="006C1203">
      <w:r>
        <w:t xml:space="preserve">Jeffrey H. </w:t>
      </w:r>
      <w:r>
        <w:rPr>
          <w:rStyle w:val="Style13ptBold"/>
        </w:rPr>
        <w:t>Michaels 24</w:t>
      </w:r>
      <w:r>
        <w:t>, IEN Senior Fellow in American Foreign Policy and International Security at the Barcelona Institute of International Studies, Visiting Fellow at the King’s College London Centre for Science and Security Studies, “Deterrence Studies: A field still in progress,” Journal of Strategic Studies, Vol. 47, No. 6-7, 2024, accessed 07-20-2025, https://doi.org/10.1080/01402390.2024.2417388, DG</w:t>
      </w:r>
    </w:p>
    <w:p w14:paraId="3C8408A2" w14:textId="77777777" w:rsidR="006C1203" w:rsidRDefault="006C1203" w:rsidP="006C1203">
      <w:pPr>
        <w:rPr>
          <w:sz w:val="16"/>
        </w:rPr>
      </w:pPr>
      <w:r>
        <w:rPr>
          <w:sz w:val="16"/>
        </w:rPr>
        <w:t xml:space="preserve">On the other hand, </w:t>
      </w:r>
      <w:r>
        <w:rPr>
          <w:rStyle w:val="StyleUnderline"/>
        </w:rPr>
        <w:t>the degree of fragility</w:t>
      </w:r>
      <w:r>
        <w:rPr>
          <w:sz w:val="16"/>
        </w:rPr>
        <w:t xml:space="preserve"> discussed by some of the authors </w:t>
      </w:r>
      <w:r>
        <w:rPr>
          <w:rStyle w:val="StyleUnderline"/>
        </w:rPr>
        <w:t xml:space="preserve">may be </w:t>
      </w:r>
      <w:r>
        <w:rPr>
          <w:rStyle w:val="Emphasis"/>
        </w:rPr>
        <w:t>exaggerated</w:t>
      </w:r>
      <w:r>
        <w:rPr>
          <w:sz w:val="16"/>
        </w:rPr>
        <w:t xml:space="preserve"> in some other respects. For example, </w:t>
      </w:r>
      <w:r>
        <w:rPr>
          <w:rStyle w:val="StyleUnderline"/>
        </w:rPr>
        <w:t>fears of nuclear proliferation</w:t>
      </w:r>
      <w:r>
        <w:rPr>
          <w:sz w:val="16"/>
        </w:rPr>
        <w:t xml:space="preserve"> extending from ‘Iran, Turkey, and Saudi Arabia to South Korea, Japan, and Germany’,35 </w:t>
      </w:r>
      <w:r>
        <w:rPr>
          <w:rStyle w:val="StyleUnderline"/>
        </w:rPr>
        <w:t>may be</w:t>
      </w:r>
      <w:r>
        <w:rPr>
          <w:sz w:val="16"/>
        </w:rPr>
        <w:t xml:space="preserve"> somewhat </w:t>
      </w:r>
      <w:r>
        <w:rPr>
          <w:rStyle w:val="Emphasis"/>
        </w:rPr>
        <w:t>alarmist</w:t>
      </w:r>
      <w:r>
        <w:rPr>
          <w:sz w:val="16"/>
        </w:rPr>
        <w:t xml:space="preserve">. With the exception of Iran, serious debates in these other states about ‘going nuclear’ are certainly more prominent than they once were (Saudi Arabia and South Korea), or perhaps exist now in ways they previously didn’t (Turkey, Japan and Germany), but </w:t>
      </w:r>
      <w:r>
        <w:rPr>
          <w:rStyle w:val="StyleUnderline"/>
        </w:rPr>
        <w:t>fears of a nuclear free-for-all need to be counterbalanced by a</w:t>
      </w:r>
      <w:r>
        <w:rPr>
          <w:sz w:val="16"/>
        </w:rPr>
        <w:t xml:space="preserve"> more </w:t>
      </w:r>
      <w:r>
        <w:rPr>
          <w:rStyle w:val="StyleUnderline"/>
        </w:rPr>
        <w:t xml:space="preserve">substantive reflection on the traditional inhibitions of these countries becoming nuclear powers, as well as the </w:t>
      </w:r>
      <w:r>
        <w:rPr>
          <w:rStyle w:val="Emphasis"/>
        </w:rPr>
        <w:t>political, diplomatic, military and technical challenges</w:t>
      </w:r>
      <w:r>
        <w:rPr>
          <w:rStyle w:val="StyleUnderline"/>
        </w:rPr>
        <w:t xml:space="preserve"> of</w:t>
      </w:r>
      <w:r>
        <w:rPr>
          <w:sz w:val="16"/>
        </w:rPr>
        <w:t xml:space="preserve"> them </w:t>
      </w:r>
      <w:r>
        <w:rPr>
          <w:rStyle w:val="StyleUnderline"/>
        </w:rPr>
        <w:t>doing so</w:t>
      </w:r>
      <w:r>
        <w:rPr>
          <w:sz w:val="16"/>
        </w:rPr>
        <w:t xml:space="preserve">. Similarly, some </w:t>
      </w:r>
      <w:r>
        <w:rPr>
          <w:rStyle w:val="StyleUnderline"/>
        </w:rPr>
        <w:t>caution should be exercised with regards to</w:t>
      </w:r>
      <w:r>
        <w:rPr>
          <w:sz w:val="16"/>
        </w:rPr>
        <w:t xml:space="preserve"> Talmadge’s contention that as </w:t>
      </w:r>
      <w:r>
        <w:rPr>
          <w:rStyle w:val="StyleUnderline"/>
        </w:rPr>
        <w:t>the number of nuclear actors</w:t>
      </w:r>
      <w:r>
        <w:rPr>
          <w:sz w:val="16"/>
        </w:rPr>
        <w:t xml:space="preserve"> increase so too does the risk that ‘a nuclear crisis that initially involves only two states could inadvertently come to involve other states, </w:t>
      </w:r>
      <w:r>
        <w:rPr>
          <w:rStyle w:val="StyleUnderline"/>
        </w:rPr>
        <w:t>or that two separate, concurrent nuclear crises could</w:t>
      </w:r>
      <w:r>
        <w:rPr>
          <w:sz w:val="16"/>
        </w:rPr>
        <w:t xml:space="preserve"> inadvertently </w:t>
      </w:r>
      <w:r>
        <w:rPr>
          <w:rStyle w:val="StyleUnderline"/>
        </w:rPr>
        <w:t>exacerbate each other</w:t>
      </w:r>
      <w:r>
        <w:rPr>
          <w:sz w:val="16"/>
        </w:rPr>
        <w:t xml:space="preserve">’.36 Whilst such risks may exist in theory, </w:t>
      </w:r>
      <w:r>
        <w:rPr>
          <w:rStyle w:val="StyleUnderline"/>
        </w:rPr>
        <w:t>constructing a plausible scenario would seem</w:t>
      </w:r>
      <w:r>
        <w:rPr>
          <w:sz w:val="16"/>
        </w:rPr>
        <w:t xml:space="preserve"> to be </w:t>
      </w:r>
      <w:r>
        <w:rPr>
          <w:rStyle w:val="Emphasis"/>
        </w:rPr>
        <w:t>extremely difficult</w:t>
      </w:r>
      <w:r>
        <w:rPr>
          <w:rStyle w:val="StyleUnderline"/>
        </w:rPr>
        <w:t xml:space="preserve"> in the absence of a clearer idea of the political context of these crises, which</w:t>
      </w:r>
      <w:r>
        <w:rPr>
          <w:sz w:val="16"/>
        </w:rPr>
        <w:t xml:space="preserve"> at least in historical cases have </w:t>
      </w:r>
      <w:r>
        <w:rPr>
          <w:rStyle w:val="StyleUnderline"/>
        </w:rPr>
        <w:t xml:space="preserve">highlighted </w:t>
      </w:r>
      <w:r>
        <w:rPr>
          <w:rStyle w:val="Emphasis"/>
        </w:rPr>
        <w:t>policymakers’ reluctance to let matters get out of hand</w:t>
      </w:r>
      <w:r>
        <w:rPr>
          <w:rStyle w:val="StyleUnderline"/>
        </w:rPr>
        <w:t xml:space="preserve">, especially the inappropriateness of contemplating nuclear use when the stakes involved have been </w:t>
      </w:r>
      <w:r>
        <w:rPr>
          <w:rStyle w:val="Emphasis"/>
        </w:rPr>
        <w:t>limited</w:t>
      </w:r>
      <w:r>
        <w:rPr>
          <w:rStyle w:val="StyleUnderline"/>
        </w:rPr>
        <w:t xml:space="preserve"> rather than existential</w:t>
      </w:r>
      <w:r>
        <w:rPr>
          <w:sz w:val="16"/>
        </w:rPr>
        <w:t xml:space="preserve">.37 Nevertheless, as is so often the case with the practice of deterrence, the </w:t>
      </w:r>
      <w:r>
        <w:rPr>
          <w:rStyle w:val="StyleUnderline"/>
        </w:rPr>
        <w:t xml:space="preserve">nuclear scenarios utilized by political and military actors may be </w:t>
      </w:r>
      <w:r>
        <w:rPr>
          <w:rStyle w:val="Emphasis"/>
        </w:rPr>
        <w:t>unrealistic</w:t>
      </w:r>
      <w:r>
        <w:rPr>
          <w:rStyle w:val="StyleUnderline"/>
        </w:rPr>
        <w:t>, but they influence policy and strategy</w:t>
      </w:r>
      <w:r>
        <w:rPr>
          <w:sz w:val="16"/>
        </w:rPr>
        <w:t xml:space="preserve"> nonetheless. Talmadge is therefore quite correct to assert the prospects for arms control are ‘dim’.38</w:t>
      </w:r>
    </w:p>
    <w:p w14:paraId="304C0924" w14:textId="77777777" w:rsidR="006C1203" w:rsidRPr="00757F0B" w:rsidRDefault="006C1203" w:rsidP="006C1203"/>
    <w:p w14:paraId="7BF9D43E" w14:textId="77777777" w:rsidR="00AD496E" w:rsidRDefault="00AD496E" w:rsidP="00AD496E">
      <w:pPr>
        <w:pStyle w:val="Heading4"/>
      </w:pPr>
      <w:r>
        <w:t>No proliferation---it’s too hard.</w:t>
      </w:r>
    </w:p>
    <w:p w14:paraId="3A50510D" w14:textId="77777777" w:rsidR="00AD496E" w:rsidRPr="00272A9F" w:rsidRDefault="00AD496E" w:rsidP="00AD496E">
      <w:r>
        <w:t xml:space="preserve">Zuzanna </w:t>
      </w:r>
      <w:r w:rsidRPr="00272A9F">
        <w:rPr>
          <w:rStyle w:val="Style13ptBold"/>
        </w:rPr>
        <w:t>Gwadera 25</w:t>
      </w:r>
      <w:r>
        <w:t>, Research Analyst and Programme Administrator at the International Institute for Strategic Studies, M.A. in Arms Control and International Security from King’s College London, “US allies question extended deterrence guarantees, but have few options,” International Institute for Strategic Studies, 03-20-2025, accessed 07-16-2025, https://www.iiss.org/online-analysis/military-balance/2025/03/us-allies-question-extended-deterrence-guarantees-but-have-few-options, DG</w:t>
      </w:r>
    </w:p>
    <w:p w14:paraId="36422362" w14:textId="77777777" w:rsidR="00AD496E" w:rsidRDefault="00AD496E" w:rsidP="00AD496E">
      <w:pPr>
        <w:rPr>
          <w:sz w:val="16"/>
        </w:rPr>
      </w:pPr>
      <w:r w:rsidRPr="00F46FC5">
        <w:rPr>
          <w:sz w:val="16"/>
        </w:rPr>
        <w:t xml:space="preserve">But </w:t>
      </w:r>
      <w:r w:rsidRPr="00272A9F">
        <w:rPr>
          <w:rStyle w:val="StyleUnderline"/>
        </w:rPr>
        <w:t xml:space="preserve">for many states, a journey towards a credible minimum deterrent could prove </w:t>
      </w:r>
      <w:r w:rsidRPr="00272A9F">
        <w:rPr>
          <w:rStyle w:val="Emphasis"/>
        </w:rPr>
        <w:t>long, lonely and perilous</w:t>
      </w:r>
      <w:r w:rsidRPr="00272A9F">
        <w:rPr>
          <w:rStyle w:val="StyleUnderline"/>
        </w:rPr>
        <w:t>. Many</w:t>
      </w:r>
      <w:r w:rsidRPr="00F46FC5">
        <w:rPr>
          <w:sz w:val="16"/>
        </w:rPr>
        <w:t xml:space="preserve"> non-nuclear weapon states </w:t>
      </w:r>
      <w:r w:rsidRPr="00272A9F">
        <w:rPr>
          <w:rStyle w:val="StyleUnderline"/>
        </w:rPr>
        <w:t xml:space="preserve">lack the infrastructure to produce fissile material and are bound by </w:t>
      </w:r>
      <w:r w:rsidRPr="00272A9F">
        <w:rPr>
          <w:rStyle w:val="Emphasis"/>
        </w:rPr>
        <w:t>non-prolif</w:t>
      </w:r>
      <w:r w:rsidRPr="00272A9F">
        <w:rPr>
          <w:rStyle w:val="StyleUnderline"/>
        </w:rPr>
        <w:t>eration agreements, including the NPT and the 123 Agreements with the US. They would</w:t>
      </w:r>
      <w:r w:rsidRPr="00F46FC5">
        <w:rPr>
          <w:sz w:val="16"/>
        </w:rPr>
        <w:t xml:space="preserve"> probably </w:t>
      </w:r>
      <w:r w:rsidRPr="00272A9F">
        <w:rPr>
          <w:rStyle w:val="Emphasis"/>
        </w:rPr>
        <w:t>struggle to find willing partners</w:t>
      </w:r>
      <w:r w:rsidRPr="00272A9F">
        <w:rPr>
          <w:rStyle w:val="StyleUnderline"/>
        </w:rPr>
        <w:t xml:space="preserve"> to assist</w:t>
      </w:r>
      <w:r w:rsidRPr="00F46FC5">
        <w:rPr>
          <w:sz w:val="16"/>
        </w:rPr>
        <w:t xml:space="preserve"> with an explicit nuclear weapons programme, and </w:t>
      </w:r>
      <w:r w:rsidRPr="00272A9F">
        <w:rPr>
          <w:rStyle w:val="StyleUnderline"/>
        </w:rPr>
        <w:t>any such assistance would</w:t>
      </w:r>
      <w:r w:rsidRPr="00F46FC5">
        <w:rPr>
          <w:sz w:val="16"/>
        </w:rPr>
        <w:t xml:space="preserve"> very likely </w:t>
      </w:r>
      <w:r w:rsidRPr="00272A9F">
        <w:rPr>
          <w:rStyle w:val="StyleUnderline"/>
        </w:rPr>
        <w:t xml:space="preserve">be detected. Exiting non-proliferation agreements could </w:t>
      </w:r>
      <w:r w:rsidRPr="00272A9F">
        <w:rPr>
          <w:rStyle w:val="Emphasis"/>
        </w:rPr>
        <w:t>alienate potential proliferators</w:t>
      </w:r>
      <w:r w:rsidRPr="00272A9F">
        <w:rPr>
          <w:rStyle w:val="StyleUnderline"/>
        </w:rPr>
        <w:t>, with consequences for their economies, alliances and defence cooperation</w:t>
      </w:r>
      <w:r w:rsidRPr="00F46FC5">
        <w:rPr>
          <w:sz w:val="16"/>
        </w:rPr>
        <w:t xml:space="preserve">. Some </w:t>
      </w:r>
      <w:r w:rsidRPr="00272A9F">
        <w:rPr>
          <w:rStyle w:val="StyleUnderline"/>
        </w:rPr>
        <w:t>potential proliferators could face</w:t>
      </w:r>
      <w:r w:rsidRPr="00F46FC5">
        <w:rPr>
          <w:sz w:val="16"/>
        </w:rPr>
        <w:t xml:space="preserve"> the prospect of a </w:t>
      </w:r>
      <w:r w:rsidRPr="00272A9F">
        <w:rPr>
          <w:rStyle w:val="Emphasis"/>
        </w:rPr>
        <w:t>sabotage</w:t>
      </w:r>
      <w:r w:rsidRPr="00F46FC5">
        <w:rPr>
          <w:sz w:val="16"/>
        </w:rPr>
        <w:t xml:space="preserve"> campaign, </w:t>
      </w:r>
      <w:r w:rsidRPr="00272A9F">
        <w:rPr>
          <w:rStyle w:val="StyleUnderline"/>
        </w:rPr>
        <w:t>or</w:t>
      </w:r>
      <w:r w:rsidRPr="00F46FC5">
        <w:rPr>
          <w:sz w:val="16"/>
        </w:rPr>
        <w:t xml:space="preserve">, in the most extreme circumstances, a </w:t>
      </w:r>
      <w:r w:rsidRPr="00272A9F">
        <w:rPr>
          <w:rStyle w:val="StyleUnderline"/>
        </w:rPr>
        <w:t>military intervention</w:t>
      </w:r>
      <w:r w:rsidRPr="00F46FC5">
        <w:rPr>
          <w:sz w:val="16"/>
        </w:rPr>
        <w:t xml:space="preserve"> aimed at nipping their weapons programme in the bud.</w:t>
      </w:r>
    </w:p>
    <w:p w14:paraId="4672C721" w14:textId="77777777" w:rsidR="00757F0B" w:rsidRDefault="00757F0B" w:rsidP="00757F0B">
      <w:pPr>
        <w:pStyle w:val="Heading4"/>
      </w:pPr>
      <w:r>
        <w:t xml:space="preserve">Prolif is </w:t>
      </w:r>
      <w:r w:rsidRPr="00467D55">
        <w:rPr>
          <w:u w:val="single"/>
        </w:rPr>
        <w:t>too hard</w:t>
      </w:r>
      <w:r>
        <w:t xml:space="preserve"> and calls for it are </w:t>
      </w:r>
      <w:r>
        <w:rPr>
          <w:u w:val="single"/>
        </w:rPr>
        <w:t>political theater</w:t>
      </w:r>
      <w:r>
        <w:t xml:space="preserve">. </w:t>
      </w:r>
    </w:p>
    <w:p w14:paraId="3C4E1ACD" w14:textId="77777777" w:rsidR="00757F0B" w:rsidRPr="00467D55" w:rsidRDefault="00757F0B" w:rsidP="00757F0B">
      <w:r>
        <w:t xml:space="preserve">Névine </w:t>
      </w:r>
      <w:r w:rsidRPr="004D7779">
        <w:rPr>
          <w:rStyle w:val="Style13ptBold"/>
        </w:rPr>
        <w:t>Schepers 25</w:t>
      </w:r>
      <w:r>
        <w:t>, Head of the Swiss and Euro-Atlantic Security Team at the ETH Zürich Centre for Security Studies, “Debating Nuclear Deterrence in Europe,” CSS Analyses in Security Policy, No. 356, March 2025, accessed 07-18-2025, https://www.research-collection.ethz.ch/bitstream/handle/20.500.11850/727668/2/CSSAnalyse356-EN.pdf, DG</w:t>
      </w:r>
    </w:p>
    <w:p w14:paraId="1B66EDD6" w14:textId="77777777" w:rsidR="00757F0B" w:rsidRPr="00467D55" w:rsidRDefault="00757F0B" w:rsidP="00757F0B">
      <w:pPr>
        <w:rPr>
          <w:sz w:val="16"/>
        </w:rPr>
      </w:pPr>
      <w:r w:rsidRPr="00467D55">
        <w:rPr>
          <w:rStyle w:val="StyleUnderline"/>
        </w:rPr>
        <w:t>Domestic nuclear programs by</w:t>
      </w:r>
      <w:r w:rsidRPr="00467D55">
        <w:rPr>
          <w:sz w:val="16"/>
        </w:rPr>
        <w:t xml:space="preserve"> either </w:t>
      </w:r>
      <w:r w:rsidRPr="00467D55">
        <w:rPr>
          <w:rStyle w:val="StyleUnderline"/>
        </w:rPr>
        <w:t>Germany or Poland are</w:t>
      </w:r>
      <w:r w:rsidRPr="00467D55">
        <w:rPr>
          <w:sz w:val="16"/>
        </w:rPr>
        <w:t xml:space="preserve"> also </w:t>
      </w:r>
      <w:r w:rsidRPr="00467D55">
        <w:rPr>
          <w:rStyle w:val="StyleUnderline"/>
        </w:rPr>
        <w:t>regularly raised</w:t>
      </w:r>
      <w:r w:rsidRPr="00467D55">
        <w:rPr>
          <w:sz w:val="16"/>
        </w:rPr>
        <w:t xml:space="preserve"> in public debates. </w:t>
      </w:r>
      <w:r w:rsidRPr="00467D55">
        <w:rPr>
          <w:rStyle w:val="StyleUnderline"/>
        </w:rPr>
        <w:t>Not excluding any possible option</w:t>
      </w:r>
      <w:r w:rsidRPr="00467D55">
        <w:rPr>
          <w:sz w:val="16"/>
        </w:rPr>
        <w:t xml:space="preserve">, including nuclear proliferation, </w:t>
      </w:r>
      <w:r w:rsidRPr="00467D55">
        <w:rPr>
          <w:rStyle w:val="StyleUnderline"/>
        </w:rPr>
        <w:t xml:space="preserve">can serve political leaders in times of crisis to signal to domestic audiences, partners, and adversaries alike. </w:t>
      </w:r>
      <w:r w:rsidRPr="00467D55">
        <w:rPr>
          <w:rStyle w:val="Emphasis"/>
        </w:rPr>
        <w:t>Neither</w:t>
      </w:r>
      <w:r w:rsidRPr="00467D55">
        <w:rPr>
          <w:rStyle w:val="StyleUnderline"/>
        </w:rPr>
        <w:t xml:space="preserve"> a German nor a Polish domestic nuclear weapons program </w:t>
      </w:r>
      <w:r w:rsidRPr="00467D55">
        <w:rPr>
          <w:rStyle w:val="Emphasis"/>
        </w:rPr>
        <w:t>is feasible in a timeframe that would improve deterrence</w:t>
      </w:r>
      <w:r w:rsidRPr="00467D55">
        <w:rPr>
          <w:rStyle w:val="StyleUnderline"/>
        </w:rPr>
        <w:t xml:space="preserve">. There are </w:t>
      </w:r>
      <w:r w:rsidRPr="00467D55">
        <w:rPr>
          <w:rStyle w:val="Emphasis"/>
        </w:rPr>
        <w:t>technical barriers</w:t>
      </w:r>
      <w:r w:rsidRPr="00467D55">
        <w:rPr>
          <w:rStyle w:val="StyleUnderline"/>
        </w:rPr>
        <w:t xml:space="preserve"> in</w:t>
      </w:r>
      <w:r w:rsidRPr="00467D55">
        <w:rPr>
          <w:sz w:val="16"/>
        </w:rPr>
        <w:t xml:space="preserve"> terms of </w:t>
      </w:r>
      <w:r w:rsidRPr="00467D55">
        <w:rPr>
          <w:rStyle w:val="StyleUnderline"/>
        </w:rPr>
        <w:t>acquiring fissile material, weaponizing and testing a device as well as mounting it on delivery systems</w:t>
      </w:r>
      <w:r w:rsidRPr="00467D55">
        <w:rPr>
          <w:sz w:val="16"/>
        </w:rPr>
        <w:t xml:space="preserve"> that would be sufficiently credible and survivable. </w:t>
      </w:r>
      <w:r w:rsidRPr="00467D55">
        <w:rPr>
          <w:rStyle w:val="StyleUnderline"/>
        </w:rPr>
        <w:t>Most of these</w:t>
      </w:r>
      <w:r w:rsidRPr="00467D55">
        <w:rPr>
          <w:sz w:val="16"/>
        </w:rPr>
        <w:t xml:space="preserve"> barriers </w:t>
      </w:r>
      <w:r w:rsidRPr="00467D55">
        <w:rPr>
          <w:rStyle w:val="StyleUnderline"/>
        </w:rPr>
        <w:t xml:space="preserve">can be </w:t>
      </w:r>
      <w:r w:rsidRPr="00467D55">
        <w:rPr>
          <w:rStyle w:val="Emphasis"/>
        </w:rPr>
        <w:t>overcome</w:t>
      </w:r>
      <w:r w:rsidRPr="00467D55">
        <w:rPr>
          <w:rStyle w:val="StyleUnderline"/>
        </w:rPr>
        <w:t xml:space="preserve"> or even </w:t>
      </w:r>
      <w:r w:rsidRPr="00467D55">
        <w:rPr>
          <w:rStyle w:val="Emphasis"/>
        </w:rPr>
        <w:t>lowered depending on the willingness of other states to support such an endeavor</w:t>
      </w:r>
      <w:r w:rsidRPr="00467D55">
        <w:rPr>
          <w:sz w:val="16"/>
        </w:rPr>
        <w:t xml:space="preserve"> notably the United States, which, given that the purpose is to lessen dependence on an unreliable ally, seems contradictory. Financially, </w:t>
      </w:r>
      <w:r w:rsidRPr="00467D55">
        <w:rPr>
          <w:rStyle w:val="StyleUnderline"/>
        </w:rPr>
        <w:t>developing a functioning nuclear deterrent is expensive and would divert funds from other needed defense investments</w:t>
      </w:r>
      <w:r w:rsidRPr="00467D55">
        <w:rPr>
          <w:sz w:val="16"/>
        </w:rPr>
        <w:t xml:space="preserve">. Legally, </w:t>
      </w:r>
      <w:r w:rsidRPr="00467D55">
        <w:rPr>
          <w:rStyle w:val="StyleUnderline"/>
        </w:rPr>
        <w:t>it would require withdrawing from</w:t>
      </w:r>
      <w:r w:rsidRPr="00467D55">
        <w:rPr>
          <w:sz w:val="16"/>
        </w:rPr>
        <w:t xml:space="preserve"> a number of </w:t>
      </w:r>
      <w:r w:rsidRPr="00467D55">
        <w:rPr>
          <w:rStyle w:val="StyleUnderline"/>
        </w:rPr>
        <w:t>international agreements, with potential consequences</w:t>
      </w:r>
      <w:r w:rsidRPr="00467D55">
        <w:rPr>
          <w:sz w:val="16"/>
        </w:rPr>
        <w:t xml:space="preserve"> depending on the acceptance of partners. Finally, </w:t>
      </w:r>
      <w:r w:rsidRPr="00467D55">
        <w:rPr>
          <w:rStyle w:val="StyleUnderline"/>
        </w:rPr>
        <w:t xml:space="preserve">any aspiring nuclear state in Europe would </w:t>
      </w:r>
      <w:r w:rsidRPr="00467D55">
        <w:rPr>
          <w:rStyle w:val="Emphasis"/>
        </w:rPr>
        <w:t>open itself up to preemptive Russian actions</w:t>
      </w:r>
      <w:r w:rsidRPr="00467D55">
        <w:rPr>
          <w:sz w:val="16"/>
        </w:rPr>
        <w:t>.</w:t>
      </w:r>
    </w:p>
    <w:p w14:paraId="56BEE988" w14:textId="77777777" w:rsidR="00757F0B" w:rsidRDefault="00757F0B" w:rsidP="00757F0B">
      <w:pPr>
        <w:rPr>
          <w:sz w:val="16"/>
        </w:rPr>
      </w:pPr>
      <w:r w:rsidRPr="00467D55">
        <w:rPr>
          <w:sz w:val="16"/>
        </w:rPr>
        <w:t xml:space="preserve">More importantly, </w:t>
      </w:r>
      <w:r w:rsidRPr="00467D55">
        <w:rPr>
          <w:rStyle w:val="StyleUnderline"/>
        </w:rPr>
        <w:t xml:space="preserve">neither an EU-led program nor new domestic European nuclear programs </w:t>
      </w:r>
      <w:r w:rsidRPr="00467D55">
        <w:rPr>
          <w:rStyle w:val="Emphasis"/>
        </w:rPr>
        <w:t>make sense</w:t>
      </w:r>
      <w:r w:rsidRPr="00467D55">
        <w:rPr>
          <w:rStyle w:val="StyleUnderline"/>
        </w:rPr>
        <w:t xml:space="preserve"> if the purpose is to strengthen the credibility of nuclear deterrence</w:t>
      </w:r>
      <w:r w:rsidRPr="00467D55">
        <w:rPr>
          <w:sz w:val="16"/>
        </w:rPr>
        <w:t xml:space="preserve"> in Europe </w:t>
      </w:r>
      <w:r w:rsidRPr="00467D55">
        <w:rPr>
          <w:rStyle w:val="StyleUnderline"/>
        </w:rPr>
        <w:t>or offset deterrence gaps vis-à-vis Russia</w:t>
      </w:r>
      <w:r w:rsidRPr="00467D55">
        <w:rPr>
          <w:sz w:val="16"/>
        </w:rPr>
        <w:t xml:space="preserve"> in the absence of US guarantees. </w:t>
      </w:r>
      <w:r w:rsidRPr="00467D55">
        <w:rPr>
          <w:rStyle w:val="StyleUnderline"/>
        </w:rPr>
        <w:t>They only offer</w:t>
      </w:r>
      <w:r w:rsidRPr="00467D55">
        <w:rPr>
          <w:sz w:val="16"/>
        </w:rPr>
        <w:t xml:space="preserve"> the prospect of “</w:t>
      </w:r>
      <w:r w:rsidRPr="00467D55">
        <w:rPr>
          <w:rStyle w:val="Emphasis"/>
        </w:rPr>
        <w:t>a capability without a concept</w:t>
      </w:r>
      <w:r w:rsidRPr="00467D55">
        <w:rPr>
          <w:sz w:val="16"/>
        </w:rPr>
        <w:t>.” Other proposals that are often discussed involve ways of expanding, tapping into, or contributing to existing European nuclear forces, meaning French and British arsenals. The debate is now reaching new heights as Macron has explicitly called for opening a dialogue on the deterrence role that French nuclear forces could play.</w:t>
      </w:r>
    </w:p>
    <w:p w14:paraId="033A1986" w14:textId="77777777" w:rsidR="005C7480" w:rsidRPr="00F315A5" w:rsidRDefault="005C7480" w:rsidP="005C7480">
      <w:pPr>
        <w:pStyle w:val="Heading4"/>
      </w:pPr>
      <w:r>
        <w:t xml:space="preserve">No European prolif---they’re </w:t>
      </w:r>
      <w:r>
        <w:rPr>
          <w:u w:val="single"/>
        </w:rPr>
        <w:t>hyper-aware</w:t>
      </w:r>
      <w:r>
        <w:t xml:space="preserve"> of the consequences. </w:t>
      </w:r>
    </w:p>
    <w:p w14:paraId="66F1E878" w14:textId="77777777" w:rsidR="005C7480" w:rsidRPr="0003137F" w:rsidRDefault="005C7480" w:rsidP="005C7480">
      <w:r>
        <w:t xml:space="preserve">Jasper Hufschmidt </w:t>
      </w:r>
      <w:r w:rsidRPr="0003137F">
        <w:rPr>
          <w:rStyle w:val="Style13ptBold"/>
        </w:rPr>
        <w:t>Morse 24</w:t>
      </w:r>
      <w:r>
        <w:t>, Author at the Australian Institute of International Affairs, “An Anxious Europe Ponders Nuclear Weapons,” Australian Institute of International Affairs, 02-26-2024, https://www.internationalaffairs.org.au/australianoutlook/an-anxious-europe-ponders-nuclear-weapons</w:t>
      </w:r>
    </w:p>
    <w:p w14:paraId="697025AD" w14:textId="77777777" w:rsidR="005C7480" w:rsidRPr="002D4135" w:rsidRDefault="005C7480" w:rsidP="005C7480">
      <w:pPr>
        <w:rPr>
          <w:sz w:val="16"/>
        </w:rPr>
      </w:pPr>
      <w:r w:rsidRPr="002D4135">
        <w:rPr>
          <w:sz w:val="16"/>
        </w:rPr>
        <w:t xml:space="preserve">European states would do well to consider Australia’s pursuit of nuclear-powered submarines through the AUKUS agreement to inform their own ongoing debate. While these submarines will not carry nuclear warheads, regional powers such as Indonesia did question AUKUS’ legitimacy, considering Australia’s commitment to non-proliferation. Certainly, the outright pursuit of nuclear warheads by the EU would be legitimately challenged in the same way. </w:t>
      </w:r>
      <w:r w:rsidRPr="002D4135">
        <w:rPr>
          <w:rStyle w:val="StyleUnderline"/>
        </w:rPr>
        <w:t xml:space="preserve">To acquire </w:t>
      </w:r>
      <w:r w:rsidRPr="002D4135">
        <w:rPr>
          <w:rStyle w:val="Emphasis"/>
        </w:rPr>
        <w:t>nuc</w:t>
      </w:r>
      <w:r w:rsidRPr="002D4135">
        <w:rPr>
          <w:rStyle w:val="StyleUnderline"/>
        </w:rPr>
        <w:t>lear weapon</w:t>
      </w:r>
      <w:r w:rsidRPr="002D4135">
        <w:rPr>
          <w:rStyle w:val="Emphasis"/>
        </w:rPr>
        <w:t>s</w:t>
      </w:r>
      <w:r w:rsidRPr="002D4135">
        <w:rPr>
          <w:rStyle w:val="StyleUnderline"/>
        </w:rPr>
        <w:t>, European states would</w:t>
      </w:r>
      <w:r w:rsidRPr="002D4135">
        <w:rPr>
          <w:sz w:val="16"/>
        </w:rPr>
        <w:t xml:space="preserve"> have to </w:t>
      </w:r>
      <w:r w:rsidRPr="002D4135">
        <w:rPr>
          <w:rStyle w:val="Emphasis"/>
        </w:rPr>
        <w:t>withdraw from the NPT</w:t>
      </w:r>
      <w:r w:rsidRPr="002D4135">
        <w:rPr>
          <w:rStyle w:val="StyleUnderline"/>
        </w:rPr>
        <w:t xml:space="preserve"> which would</w:t>
      </w:r>
      <w:r w:rsidRPr="002D4135">
        <w:rPr>
          <w:sz w:val="16"/>
        </w:rPr>
        <w:t xml:space="preserve">, no doubt, </w:t>
      </w:r>
      <w:r w:rsidRPr="002D4135">
        <w:rPr>
          <w:rStyle w:val="StyleUnderline"/>
        </w:rPr>
        <w:t>undermine the international rules-based order</w:t>
      </w:r>
      <w:r w:rsidRPr="002D4135">
        <w:rPr>
          <w:sz w:val="16"/>
        </w:rPr>
        <w:t xml:space="preserve"> that they wish to preserve. </w:t>
      </w:r>
    </w:p>
    <w:p w14:paraId="0E6245C7" w14:textId="77777777" w:rsidR="005C7480" w:rsidRPr="002D4135" w:rsidRDefault="005C7480" w:rsidP="005C7480">
      <w:pPr>
        <w:rPr>
          <w:sz w:val="16"/>
        </w:rPr>
      </w:pPr>
      <w:r w:rsidRPr="002D4135">
        <w:rPr>
          <w:sz w:val="16"/>
        </w:rPr>
        <w:t xml:space="preserve">Furthermore, </w:t>
      </w:r>
      <w:r w:rsidRPr="002D4135">
        <w:rPr>
          <w:rStyle w:val="StyleUnderline"/>
        </w:rPr>
        <w:t>it would be hypocritical of Europe to insist on non-proliferation</w:t>
      </w:r>
      <w:r w:rsidRPr="002D4135">
        <w:rPr>
          <w:sz w:val="16"/>
        </w:rPr>
        <w:t xml:space="preserve">, for instance toward Iran </w:t>
      </w:r>
      <w:r w:rsidRPr="002D4135">
        <w:rPr>
          <w:rStyle w:val="StyleUnderline"/>
        </w:rPr>
        <w:t>through the</w:t>
      </w:r>
      <w:r w:rsidRPr="002D4135">
        <w:rPr>
          <w:sz w:val="16"/>
        </w:rPr>
        <w:t xml:space="preserve"> Joint Comprehensive Plan of Action (</w:t>
      </w:r>
      <w:r w:rsidRPr="002D4135">
        <w:rPr>
          <w:rStyle w:val="StyleUnderline"/>
        </w:rPr>
        <w:t>JPCOA</w:t>
      </w:r>
      <w:r w:rsidRPr="002D4135">
        <w:rPr>
          <w:sz w:val="16"/>
        </w:rPr>
        <w:t xml:space="preserve">) or </w:t>
      </w:r>
      <w:r w:rsidRPr="002D4135">
        <w:rPr>
          <w:rStyle w:val="StyleUnderline"/>
        </w:rPr>
        <w:t>other states</w:t>
      </w:r>
      <w:r w:rsidRPr="002D4135">
        <w:rPr>
          <w:sz w:val="16"/>
        </w:rPr>
        <w:t xml:space="preserve"> which </w:t>
      </w:r>
      <w:r w:rsidRPr="002D4135">
        <w:rPr>
          <w:rStyle w:val="StyleUnderline"/>
        </w:rPr>
        <w:t xml:space="preserve">might wish to acquire </w:t>
      </w:r>
      <w:r w:rsidRPr="002D4135">
        <w:rPr>
          <w:rStyle w:val="Emphasis"/>
        </w:rPr>
        <w:t>nuc</w:t>
      </w:r>
      <w:r w:rsidRPr="002D4135">
        <w:rPr>
          <w:rStyle w:val="StyleUnderline"/>
        </w:rPr>
        <w:t>lear weapon</w:t>
      </w:r>
      <w:r w:rsidRPr="002D4135">
        <w:rPr>
          <w:rStyle w:val="Emphasis"/>
        </w:rPr>
        <w:t>s</w:t>
      </w:r>
      <w:r w:rsidRPr="002D4135">
        <w:rPr>
          <w:rStyle w:val="StyleUnderline"/>
        </w:rPr>
        <w:t xml:space="preserve">, such as </w:t>
      </w:r>
      <w:r w:rsidRPr="002D4135">
        <w:rPr>
          <w:rStyle w:val="Emphasis"/>
        </w:rPr>
        <w:t>Saudi Arabia</w:t>
      </w:r>
      <w:r w:rsidRPr="002D4135">
        <w:rPr>
          <w:rStyle w:val="StyleUnderline"/>
        </w:rPr>
        <w:t xml:space="preserve"> or South </w:t>
      </w:r>
      <w:r w:rsidRPr="002D4135">
        <w:rPr>
          <w:rStyle w:val="Emphasis"/>
        </w:rPr>
        <w:t>Korea</w:t>
      </w:r>
      <w:r w:rsidRPr="002D4135">
        <w:rPr>
          <w:sz w:val="16"/>
        </w:rPr>
        <w:t xml:space="preserve">, but then become a proliferator itself. </w:t>
      </w:r>
      <w:r w:rsidRPr="002D4135">
        <w:rPr>
          <w:rStyle w:val="StyleUnderline"/>
        </w:rPr>
        <w:t xml:space="preserve">This would </w:t>
      </w:r>
      <w:r w:rsidRPr="002D4135">
        <w:rPr>
          <w:rStyle w:val="Emphasis"/>
        </w:rPr>
        <w:t>set a dangerous precedent</w:t>
      </w:r>
      <w:r w:rsidRPr="002D4135">
        <w:rPr>
          <w:sz w:val="16"/>
        </w:rPr>
        <w:t xml:space="preserve">, potentially </w:t>
      </w:r>
      <w:r w:rsidRPr="002D4135">
        <w:rPr>
          <w:rStyle w:val="StyleUnderline"/>
        </w:rPr>
        <w:t>perceived as a</w:t>
      </w:r>
      <w:r w:rsidRPr="002D4135">
        <w:rPr>
          <w:sz w:val="16"/>
        </w:rPr>
        <w:t xml:space="preserve"> “</w:t>
      </w:r>
      <w:r w:rsidRPr="002D4135">
        <w:rPr>
          <w:rStyle w:val="Emphasis"/>
        </w:rPr>
        <w:t>go ahead</w:t>
      </w:r>
      <w:r w:rsidRPr="002D4135">
        <w:rPr>
          <w:sz w:val="16"/>
        </w:rPr>
        <w:t xml:space="preserve">” </w:t>
      </w:r>
      <w:r w:rsidRPr="002D4135">
        <w:rPr>
          <w:rStyle w:val="StyleUnderline"/>
        </w:rPr>
        <w:t xml:space="preserve">by other states who wish to acquire </w:t>
      </w:r>
      <w:r w:rsidRPr="002D4135">
        <w:rPr>
          <w:rStyle w:val="Emphasis"/>
        </w:rPr>
        <w:t>nuc</w:t>
      </w:r>
      <w:r w:rsidRPr="002D4135">
        <w:rPr>
          <w:rStyle w:val="StyleUnderline"/>
        </w:rPr>
        <w:t>lear weapon</w:t>
      </w:r>
      <w:r w:rsidRPr="002D4135">
        <w:rPr>
          <w:rStyle w:val="Emphasis"/>
        </w:rPr>
        <w:t>s</w:t>
      </w:r>
      <w:r w:rsidRPr="002D4135">
        <w:rPr>
          <w:sz w:val="16"/>
        </w:rPr>
        <w:t xml:space="preserve">. </w:t>
      </w:r>
    </w:p>
    <w:p w14:paraId="6B1B944B" w14:textId="77777777" w:rsidR="005C7480" w:rsidRDefault="005C7480" w:rsidP="005C7480">
      <w:pPr>
        <w:rPr>
          <w:sz w:val="16"/>
        </w:rPr>
      </w:pPr>
      <w:r w:rsidRPr="002D4135">
        <w:rPr>
          <w:sz w:val="16"/>
        </w:rPr>
        <w:t>Similarly</w:t>
      </w:r>
      <w:r w:rsidRPr="002D4135">
        <w:rPr>
          <w:rStyle w:val="StyleUnderline"/>
        </w:rPr>
        <w:t xml:space="preserve">, it is questionable whether the US would tolerate nuclear </w:t>
      </w:r>
      <w:r w:rsidRPr="002D4135">
        <w:rPr>
          <w:rStyle w:val="Emphasis"/>
        </w:rPr>
        <w:t>prolif</w:t>
      </w:r>
      <w:r w:rsidRPr="002D4135">
        <w:rPr>
          <w:rStyle w:val="StyleUnderline"/>
        </w:rPr>
        <w:t>eration in Europe</w:t>
      </w:r>
      <w:r w:rsidRPr="002D4135">
        <w:rPr>
          <w:sz w:val="16"/>
        </w:rPr>
        <w:t xml:space="preserve">. Certainly, the US has the means to prevent the pursuit of nuclear weapons, as seen in 2009 and 2010 when it allegedly employed the Stuxnet computer virus to sabotage Iranian enrichment centrifuges. </w:t>
      </w:r>
      <w:r w:rsidRPr="002D4135">
        <w:rPr>
          <w:rStyle w:val="StyleUnderline"/>
        </w:rPr>
        <w:t>Even if the US were to abstain from sabotaging European efforts, it would</w:t>
      </w:r>
      <w:r w:rsidRPr="002D4135">
        <w:rPr>
          <w:sz w:val="16"/>
        </w:rPr>
        <w:t xml:space="preserve"> nonetheless </w:t>
      </w:r>
      <w:r w:rsidRPr="002D4135">
        <w:rPr>
          <w:rStyle w:val="StyleUnderline"/>
        </w:rPr>
        <w:t xml:space="preserve">constitute a </w:t>
      </w:r>
      <w:r w:rsidRPr="002D4135">
        <w:rPr>
          <w:rStyle w:val="Emphasis"/>
        </w:rPr>
        <w:t>rupture in the transatlantic alliance</w:t>
      </w:r>
      <w:r w:rsidRPr="002D4135">
        <w:rPr>
          <w:sz w:val="16"/>
        </w:rPr>
        <w:t xml:space="preserve">. That Trump would only be president for four years, were he to return to the White House, </w:t>
      </w:r>
      <w:r w:rsidRPr="002D4135">
        <w:rPr>
          <w:rStyle w:val="StyleUnderline"/>
        </w:rPr>
        <w:t>it is short-sighted to sacrifice the</w:t>
      </w:r>
      <w:r w:rsidRPr="002D4135">
        <w:rPr>
          <w:sz w:val="16"/>
        </w:rPr>
        <w:t xml:space="preserve"> important postwar </w:t>
      </w:r>
      <w:r w:rsidRPr="002D4135">
        <w:rPr>
          <w:rStyle w:val="StyleUnderline"/>
        </w:rPr>
        <w:t>alliance</w:t>
      </w:r>
      <w:r w:rsidRPr="002D4135">
        <w:rPr>
          <w:sz w:val="16"/>
        </w:rPr>
        <w:t xml:space="preserve"> structure which has hitherto guaranteed peace in Europe, in favour of a potentially calamitous undertaking. Furthermore, </w:t>
      </w:r>
      <w:r w:rsidRPr="002D4135">
        <w:rPr>
          <w:rStyle w:val="StyleUnderline"/>
        </w:rPr>
        <w:t xml:space="preserve">it is questionable whether the EU as a whole, with its </w:t>
      </w:r>
      <w:r w:rsidRPr="002D4135">
        <w:rPr>
          <w:rStyle w:val="Emphasis"/>
        </w:rPr>
        <w:t>slow-moving bureaucracy</w:t>
      </w:r>
      <w:r w:rsidRPr="002D4135">
        <w:rPr>
          <w:rStyle w:val="StyleUnderline"/>
        </w:rPr>
        <w:t xml:space="preserve">, could acquire </w:t>
      </w:r>
      <w:r w:rsidRPr="002D4135">
        <w:rPr>
          <w:rStyle w:val="Emphasis"/>
        </w:rPr>
        <w:t>nuc</w:t>
      </w:r>
      <w:r w:rsidRPr="002D4135">
        <w:rPr>
          <w:rStyle w:val="StyleUnderline"/>
        </w:rPr>
        <w:t>lear weapon</w:t>
      </w:r>
      <w:r w:rsidRPr="002D4135">
        <w:rPr>
          <w:rStyle w:val="Emphasis"/>
        </w:rPr>
        <w:t>s</w:t>
      </w:r>
      <w:r w:rsidRPr="002D4135">
        <w:rPr>
          <w:rStyle w:val="StyleUnderline"/>
        </w:rPr>
        <w:t xml:space="preserve"> in a timely manner. This</w:t>
      </w:r>
      <w:r w:rsidRPr="002D4135">
        <w:rPr>
          <w:sz w:val="16"/>
        </w:rPr>
        <w:t xml:space="preserve"> question </w:t>
      </w:r>
      <w:r w:rsidRPr="002D4135">
        <w:rPr>
          <w:rStyle w:val="StyleUnderline"/>
        </w:rPr>
        <w:t>would likewise apply if individual European states</w:t>
      </w:r>
      <w:r w:rsidRPr="002D4135">
        <w:rPr>
          <w:sz w:val="16"/>
        </w:rPr>
        <w:t xml:space="preserve"> were to </w:t>
      </w:r>
      <w:r w:rsidRPr="002D4135">
        <w:rPr>
          <w:rStyle w:val="StyleUnderline"/>
        </w:rPr>
        <w:t>pursue independent nuclear capabilities</w:t>
      </w:r>
      <w:r w:rsidRPr="002D4135">
        <w:rPr>
          <w:sz w:val="16"/>
        </w:rPr>
        <w:t xml:space="preserve">, as none appear in a position to do so with expediency. </w:t>
      </w:r>
      <w:r w:rsidRPr="002D4135">
        <w:rPr>
          <w:rStyle w:val="StyleUnderline"/>
        </w:rPr>
        <w:t>While current discussions</w:t>
      </w:r>
      <w:r w:rsidRPr="002D4135">
        <w:rPr>
          <w:sz w:val="16"/>
        </w:rPr>
        <w:t xml:space="preserve"> about European nuclear weapons </w:t>
      </w:r>
      <w:r w:rsidRPr="002D4135">
        <w:rPr>
          <w:rStyle w:val="StyleUnderline"/>
        </w:rPr>
        <w:t>emphasise the need to deter Russia</w:t>
      </w:r>
      <w:r w:rsidRPr="002D4135">
        <w:rPr>
          <w:sz w:val="16"/>
        </w:rPr>
        <w:t xml:space="preserve">, the reality is that </w:t>
      </w:r>
      <w:r w:rsidRPr="002D4135">
        <w:rPr>
          <w:rStyle w:val="StyleUnderline"/>
        </w:rPr>
        <w:t xml:space="preserve">such weapons </w:t>
      </w:r>
      <w:r w:rsidRPr="002D4135">
        <w:rPr>
          <w:rStyle w:val="Emphasis"/>
        </w:rPr>
        <w:t>cannot be acquired overnight</w:t>
      </w:r>
      <w:r w:rsidRPr="002D4135">
        <w:rPr>
          <w:sz w:val="16"/>
        </w:rPr>
        <w:t xml:space="preserve">. Their </w:t>
      </w:r>
      <w:r w:rsidRPr="002D4135">
        <w:rPr>
          <w:rStyle w:val="StyleUnderline"/>
        </w:rPr>
        <w:t>acquisition would likely take</w:t>
      </w:r>
      <w:r w:rsidRPr="002D4135">
        <w:rPr>
          <w:sz w:val="16"/>
        </w:rPr>
        <w:t xml:space="preserve"> years, if not </w:t>
      </w:r>
      <w:r w:rsidRPr="002D4135">
        <w:rPr>
          <w:rStyle w:val="Emphasis"/>
        </w:rPr>
        <w:t>decades</w:t>
      </w:r>
      <w:r w:rsidRPr="002D4135">
        <w:rPr>
          <w:sz w:val="16"/>
        </w:rPr>
        <w:t xml:space="preserve">, and </w:t>
      </w:r>
      <w:r w:rsidRPr="002D4135">
        <w:rPr>
          <w:rStyle w:val="StyleUnderline"/>
        </w:rPr>
        <w:t>Europe must deter</w:t>
      </w:r>
      <w:r w:rsidRPr="002D4135">
        <w:rPr>
          <w:sz w:val="16"/>
        </w:rPr>
        <w:t xml:space="preserve"> aggressors </w:t>
      </w:r>
      <w:r w:rsidRPr="002D4135">
        <w:rPr>
          <w:rStyle w:val="Emphasis"/>
        </w:rPr>
        <w:t>today</w:t>
      </w:r>
      <w:r w:rsidRPr="002D4135">
        <w:rPr>
          <w:sz w:val="16"/>
        </w:rPr>
        <w:t>.</w:t>
      </w:r>
      <w:r w:rsidRPr="0003137F">
        <w:rPr>
          <w:sz w:val="16"/>
        </w:rPr>
        <w:t xml:space="preserve"> </w:t>
      </w:r>
    </w:p>
    <w:p w14:paraId="1C14F982" w14:textId="77777777" w:rsidR="005C7480" w:rsidRPr="002D4135" w:rsidRDefault="005C7480" w:rsidP="005C7480"/>
    <w:p w14:paraId="6BB4B83B" w14:textId="77777777" w:rsidR="005C7480" w:rsidRPr="0004534F" w:rsidRDefault="005C7480" w:rsidP="005C7480"/>
    <w:p w14:paraId="04FD0F10" w14:textId="77777777" w:rsidR="007D0DA2" w:rsidRDefault="007D0DA2" w:rsidP="007D0DA2">
      <w:pPr>
        <w:pStyle w:val="Heading3"/>
      </w:pPr>
      <w:r>
        <w:t>No Prolif---Europe---2AC</w:t>
      </w:r>
    </w:p>
    <w:p w14:paraId="7B378099" w14:textId="77777777" w:rsidR="007D0DA2" w:rsidRDefault="007D0DA2" w:rsidP="007D0DA2">
      <w:pPr>
        <w:pStyle w:val="Heading4"/>
      </w:pPr>
      <w:r>
        <w:t>No European prolif---fear of preemption and sanctions.</w:t>
      </w:r>
    </w:p>
    <w:p w14:paraId="1B4D58BB" w14:textId="77777777" w:rsidR="007D0DA2" w:rsidRPr="00343212" w:rsidRDefault="007D0DA2" w:rsidP="007D0DA2">
      <w:r>
        <w:t xml:space="preserve">Jacklyn </w:t>
      </w:r>
      <w:r w:rsidRPr="00343212">
        <w:rPr>
          <w:rStyle w:val="Style13ptBold"/>
        </w:rPr>
        <w:t>Majnemer &amp;</w:t>
      </w:r>
      <w:r>
        <w:t xml:space="preserve"> Patrick </w:t>
      </w:r>
      <w:r w:rsidRPr="00343212">
        <w:rPr>
          <w:rStyle w:val="Style13ptBold"/>
        </w:rPr>
        <w:t>Gill-Tiney 25</w:t>
      </w:r>
      <w:r>
        <w:t>, Fellow in Political Science at the London School of Economics and Political Science, Ph.D. in International Relations from the London School of Economics and Political Science; LSE Fellow in International Institutions at the London School of Economics and Political Science, D.Phil. in International Relations from the University of Oxford, “Europe’s nuclear dilemma: deterrence without the United States?”, London School of Economics and Political Science, 06-03-2025, accessed 07-16-2025, https://blogs.lse.ac.uk/internationalrelations/2025/06/03/europes-nuclear-dilemma-deterrence-without-the-united-states, DG</w:t>
      </w:r>
    </w:p>
    <w:p w14:paraId="0151CE30" w14:textId="77777777" w:rsidR="007D0DA2" w:rsidRPr="00343212" w:rsidRDefault="007D0DA2" w:rsidP="007D0DA2">
      <w:pPr>
        <w:rPr>
          <w:sz w:val="16"/>
        </w:rPr>
      </w:pPr>
      <w:r w:rsidRPr="00343212">
        <w:rPr>
          <w:rStyle w:val="StyleUnderline"/>
        </w:rPr>
        <w:t>European allies could</w:t>
      </w:r>
      <w:r w:rsidRPr="00343212">
        <w:rPr>
          <w:sz w:val="16"/>
        </w:rPr>
        <w:t xml:space="preserve"> also </w:t>
      </w:r>
      <w:r w:rsidRPr="00343212">
        <w:rPr>
          <w:rStyle w:val="StyleUnderline"/>
        </w:rPr>
        <w:t>pursue their own nuclear arsenals</w:t>
      </w:r>
      <w:r w:rsidRPr="00343212">
        <w:rPr>
          <w:sz w:val="16"/>
        </w:rPr>
        <w:t xml:space="preserve">. This option would provide sovereign control over nuclear use and address the issue of will: there would be less doubt that a state would use nuclear weapons to protect its own security rather than that of an ally. However, </w:t>
      </w:r>
      <w:r w:rsidRPr="00343212">
        <w:rPr>
          <w:rStyle w:val="StyleUnderline"/>
        </w:rPr>
        <w:t xml:space="preserve">there are </w:t>
      </w:r>
      <w:r w:rsidRPr="00343212">
        <w:rPr>
          <w:rStyle w:val="Emphasis"/>
        </w:rPr>
        <w:t>significant practical obstacles</w:t>
      </w:r>
      <w:r w:rsidRPr="00343212">
        <w:rPr>
          <w:sz w:val="16"/>
        </w:rPr>
        <w:t xml:space="preserve"> to build the capabilities needed for a credible nuclear deterrence.</w:t>
      </w:r>
    </w:p>
    <w:p w14:paraId="3A5FA928" w14:textId="77777777" w:rsidR="007D0DA2" w:rsidRDefault="007D0DA2" w:rsidP="007D0DA2">
      <w:pPr>
        <w:rPr>
          <w:sz w:val="16"/>
        </w:rPr>
      </w:pPr>
      <w:r w:rsidRPr="00343212">
        <w:rPr>
          <w:rStyle w:val="StyleUnderline"/>
        </w:rPr>
        <w:t>Developing</w:t>
      </w:r>
      <w:r w:rsidRPr="00343212">
        <w:rPr>
          <w:sz w:val="16"/>
        </w:rPr>
        <w:t xml:space="preserve"> the </w:t>
      </w:r>
      <w:r w:rsidRPr="00343212">
        <w:rPr>
          <w:rStyle w:val="StyleUnderline"/>
        </w:rPr>
        <w:t xml:space="preserve">weapons, delivery systems, and infrastructure necessary for a nuclear arsenal that could survive a first strike would require significant time and resources. The length of time needed to achieve these capabilities creates a </w:t>
      </w:r>
      <w:r w:rsidRPr="00343212">
        <w:rPr>
          <w:rStyle w:val="Emphasis"/>
        </w:rPr>
        <w:t>window of vulnerability that could invite a preventative attack</w:t>
      </w:r>
      <w:r w:rsidRPr="00343212">
        <w:rPr>
          <w:sz w:val="16"/>
        </w:rPr>
        <w:t xml:space="preserve"> – </w:t>
      </w:r>
      <w:r w:rsidRPr="00343212">
        <w:rPr>
          <w:rStyle w:val="StyleUnderline"/>
        </w:rPr>
        <w:t>the very thing</w:t>
      </w:r>
      <w:r w:rsidRPr="00343212">
        <w:rPr>
          <w:sz w:val="16"/>
        </w:rPr>
        <w:t xml:space="preserve"> that </w:t>
      </w:r>
      <w:r w:rsidRPr="00343212">
        <w:rPr>
          <w:rStyle w:val="StyleUnderline"/>
        </w:rPr>
        <w:t>these states want to avoid</w:t>
      </w:r>
      <w:r w:rsidRPr="00343212">
        <w:rPr>
          <w:sz w:val="16"/>
        </w:rPr>
        <w:t xml:space="preserve">. In addition to these technical and security challenges, </w:t>
      </w:r>
      <w:r w:rsidRPr="00343212">
        <w:rPr>
          <w:rStyle w:val="StyleUnderline"/>
        </w:rPr>
        <w:t>any such pursuit would violate the</w:t>
      </w:r>
      <w:r w:rsidRPr="00343212">
        <w:rPr>
          <w:sz w:val="16"/>
        </w:rPr>
        <w:t xml:space="preserve"> Nuclear Non-Proliferation Treaty (</w:t>
      </w:r>
      <w:r w:rsidRPr="00343212">
        <w:rPr>
          <w:rStyle w:val="StyleUnderline"/>
        </w:rPr>
        <w:t>NPT</w:t>
      </w:r>
      <w:r w:rsidRPr="00343212">
        <w:rPr>
          <w:sz w:val="16"/>
        </w:rPr>
        <w:t xml:space="preserve">), to which all European allies are parties, </w:t>
      </w:r>
      <w:r w:rsidRPr="00343212">
        <w:rPr>
          <w:rStyle w:val="StyleUnderline"/>
        </w:rPr>
        <w:t xml:space="preserve">incurring </w:t>
      </w:r>
      <w:r w:rsidRPr="00343212">
        <w:rPr>
          <w:rStyle w:val="Emphasis"/>
        </w:rPr>
        <w:t xml:space="preserve">major reputational </w:t>
      </w:r>
      <w:r w:rsidRPr="00343212">
        <w:rPr>
          <w:rStyle w:val="StyleUnderline"/>
        </w:rPr>
        <w:t xml:space="preserve">costs and </w:t>
      </w:r>
      <w:r w:rsidRPr="00343212">
        <w:rPr>
          <w:rStyle w:val="Emphasis"/>
        </w:rPr>
        <w:t>economic costs if states impose sanctions</w:t>
      </w:r>
      <w:r w:rsidRPr="00343212">
        <w:rPr>
          <w:rStyle w:val="StyleUnderline"/>
        </w:rPr>
        <w:t xml:space="preserve"> to counter nuclear pursuit</w:t>
      </w:r>
      <w:r w:rsidRPr="00343212">
        <w:rPr>
          <w:sz w:val="16"/>
        </w:rPr>
        <w:t xml:space="preserve">. </w:t>
      </w:r>
    </w:p>
    <w:p w14:paraId="3A67DCBC" w14:textId="77777777" w:rsidR="007D0DA2" w:rsidRPr="00343212" w:rsidRDefault="007D0DA2" w:rsidP="007D0DA2">
      <w:pPr>
        <w:pStyle w:val="Heading3"/>
      </w:pPr>
      <w:r>
        <w:t>No Prolif---Europe---1AR</w:t>
      </w:r>
    </w:p>
    <w:p w14:paraId="3D8BF150" w14:textId="77777777" w:rsidR="007D0DA2" w:rsidRDefault="007D0DA2" w:rsidP="007D0DA2">
      <w:pPr>
        <w:pStyle w:val="Heading4"/>
      </w:pPr>
      <w:r>
        <w:t>Counterproliferation measures block it.</w:t>
      </w:r>
    </w:p>
    <w:p w14:paraId="3CB55BCF" w14:textId="77777777" w:rsidR="007D0DA2" w:rsidRPr="0037796C" w:rsidRDefault="007D0DA2" w:rsidP="007D0DA2">
      <w:r>
        <w:t xml:space="preserve">Liviu </w:t>
      </w:r>
      <w:r w:rsidRPr="008B2A12">
        <w:rPr>
          <w:rStyle w:val="Style13ptBold"/>
        </w:rPr>
        <w:t>Horovitz &amp;</w:t>
      </w:r>
      <w:r>
        <w:t xml:space="preserve"> Claudia </w:t>
      </w:r>
      <w:r w:rsidRPr="008B2A12">
        <w:rPr>
          <w:rStyle w:val="Style13ptBold"/>
        </w:rPr>
        <w:t>Major 6-17</w:t>
      </w:r>
      <w:r>
        <w:t>, Associate in the International Security Research Group at the German Institute for International and Security Affairs, Ph.D. in Comparative and International Studies from ETH Zürich; Senior Vice President for Transatlantic Security at the German Marshall Fund of the United States, Ph.D. from the University of Birmingham, “Should Europeans develop an independent nuclear deterrent?”, Brookings, 06-17-2025, accessed 07-16-2025, https://www.brookings.edu/articles/should-europeans-develop-an-independent-nuclear-deterrent, DG</w:t>
      </w:r>
    </w:p>
    <w:p w14:paraId="148FF48F" w14:textId="77777777" w:rsidR="007D0DA2" w:rsidRPr="0037796C" w:rsidRDefault="007D0DA2" w:rsidP="007D0DA2">
      <w:pPr>
        <w:rPr>
          <w:sz w:val="16"/>
        </w:rPr>
      </w:pPr>
      <w:r w:rsidRPr="0037796C">
        <w:rPr>
          <w:sz w:val="16"/>
        </w:rPr>
        <w:t xml:space="preserve">Considering the difficulties of extended nuclear deterrence, many European commentators and decisionmakers instinctively regard the acquisition of nuclear weapons as the most viable path forward. It is thus not surprising that, in March 2025, the Polish prime minister suggested to his country’s parliament that Warsaw should keep its options open. </w:t>
      </w:r>
      <w:r w:rsidRPr="0037796C">
        <w:rPr>
          <w:rStyle w:val="StyleUnderline"/>
        </w:rPr>
        <w:t>Most European nations possess the technical expertise and physical resources necessary to develop their own nuclear arsenals. However</w:t>
      </w:r>
      <w:r w:rsidRPr="0037796C">
        <w:rPr>
          <w:sz w:val="16"/>
        </w:rPr>
        <w:t xml:space="preserve">, embarking on </w:t>
      </w:r>
      <w:r w:rsidRPr="0037796C">
        <w:rPr>
          <w:rStyle w:val="StyleUnderline"/>
        </w:rPr>
        <w:t xml:space="preserve">such an undertaking would involve </w:t>
      </w:r>
      <w:r w:rsidRPr="0037796C">
        <w:rPr>
          <w:rStyle w:val="Emphasis"/>
        </w:rPr>
        <w:t>significant costs</w:t>
      </w:r>
      <w:r w:rsidRPr="0037796C">
        <w:rPr>
          <w:rStyle w:val="StyleUnderline"/>
        </w:rPr>
        <w:t xml:space="preserve"> and </w:t>
      </w:r>
      <w:r w:rsidRPr="0037796C">
        <w:rPr>
          <w:rStyle w:val="Emphasis"/>
        </w:rPr>
        <w:t>considerable time</w:t>
      </w:r>
      <w:r w:rsidRPr="0037796C">
        <w:rPr>
          <w:sz w:val="16"/>
        </w:rPr>
        <w:t xml:space="preserve">. While some of the world’s most advanced industrial nations would most certainly be able to replicate technologies that are eight decades old, </w:t>
      </w:r>
      <w:r w:rsidRPr="0037796C">
        <w:rPr>
          <w:rStyle w:val="StyleUnderline"/>
        </w:rPr>
        <w:t xml:space="preserve">obtaining fissile materials, building reliable warheads, and developing effective delivery systems pose </w:t>
      </w:r>
      <w:r w:rsidRPr="0037796C">
        <w:rPr>
          <w:rStyle w:val="Emphasis"/>
        </w:rPr>
        <w:t>highly complex challenges</w:t>
      </w:r>
      <w:r w:rsidRPr="0037796C">
        <w:rPr>
          <w:sz w:val="16"/>
        </w:rPr>
        <w:t>.</w:t>
      </w:r>
    </w:p>
    <w:p w14:paraId="71A5DC0D" w14:textId="77777777" w:rsidR="007D0DA2" w:rsidRPr="00F7026D" w:rsidRDefault="007D0DA2" w:rsidP="007D0DA2">
      <w:pPr>
        <w:rPr>
          <w:sz w:val="16"/>
        </w:rPr>
      </w:pPr>
      <w:r w:rsidRPr="0037796C">
        <w:rPr>
          <w:sz w:val="16"/>
        </w:rPr>
        <w:t xml:space="preserve">And nuclear proliferation is anything but risk-free. </w:t>
      </w:r>
      <w:r w:rsidRPr="0037796C">
        <w:rPr>
          <w:rStyle w:val="StyleUnderline"/>
        </w:rPr>
        <w:t>If Europeans misinterpret U.S. commitments while Washington remains dedicated</w:t>
      </w:r>
      <w:r w:rsidRPr="0037796C">
        <w:rPr>
          <w:sz w:val="16"/>
        </w:rPr>
        <w:t xml:space="preserve"> to preserving its order, </w:t>
      </w:r>
      <w:r w:rsidRPr="0037796C">
        <w:rPr>
          <w:rStyle w:val="StyleUnderline"/>
        </w:rPr>
        <w:t xml:space="preserve">it is likely to take steps to </w:t>
      </w:r>
      <w:r w:rsidRPr="0037796C">
        <w:rPr>
          <w:rStyle w:val="Emphasis"/>
        </w:rPr>
        <w:t>stop its allies</w:t>
      </w:r>
      <w:r w:rsidRPr="0037796C">
        <w:rPr>
          <w:sz w:val="16"/>
        </w:rPr>
        <w:t xml:space="preserve">. Past experience suggests that </w:t>
      </w:r>
      <w:r w:rsidRPr="0037796C">
        <w:rPr>
          <w:rStyle w:val="StyleUnderline"/>
        </w:rPr>
        <w:t xml:space="preserve">the </w:t>
      </w:r>
      <w:r w:rsidRPr="0037796C">
        <w:rPr>
          <w:rStyle w:val="Emphasis"/>
        </w:rPr>
        <w:t>U</w:t>
      </w:r>
      <w:r w:rsidRPr="0037796C">
        <w:rPr>
          <w:rStyle w:val="StyleUnderline"/>
        </w:rPr>
        <w:t xml:space="preserve">nited </w:t>
      </w:r>
      <w:r w:rsidRPr="0037796C">
        <w:rPr>
          <w:rStyle w:val="Emphasis"/>
        </w:rPr>
        <w:t>S</w:t>
      </w:r>
      <w:r w:rsidRPr="0037796C">
        <w:rPr>
          <w:rStyle w:val="StyleUnderline"/>
        </w:rPr>
        <w:t>tates can mobilize substantial diplomatic, economic, and political resources to exert pressure on</w:t>
      </w:r>
      <w:r w:rsidRPr="0037796C">
        <w:rPr>
          <w:sz w:val="16"/>
        </w:rPr>
        <w:t xml:space="preserve"> both </w:t>
      </w:r>
      <w:r w:rsidRPr="0037796C">
        <w:rPr>
          <w:rStyle w:val="StyleUnderline"/>
        </w:rPr>
        <w:t>friends and adversaries to prevent nuclear proliferation</w:t>
      </w:r>
      <w:r w:rsidRPr="0037796C">
        <w:rPr>
          <w:sz w:val="16"/>
        </w:rPr>
        <w:t xml:space="preserve">. Conversely, if Washington were to fully abandon its commitment to protecting its allies, </w:t>
      </w:r>
      <w:r w:rsidRPr="0037796C">
        <w:rPr>
          <w:rStyle w:val="StyleUnderline"/>
        </w:rPr>
        <w:t>Moscow would</w:t>
      </w:r>
      <w:r w:rsidRPr="0037796C">
        <w:rPr>
          <w:sz w:val="16"/>
        </w:rPr>
        <w:t xml:space="preserve"> likely </w:t>
      </w:r>
      <w:r w:rsidRPr="0037796C">
        <w:rPr>
          <w:rStyle w:val="StyleUnderline"/>
        </w:rPr>
        <w:t xml:space="preserve">see few reasons to refrain from </w:t>
      </w:r>
      <w:r w:rsidRPr="0037796C">
        <w:rPr>
          <w:rStyle w:val="Emphasis"/>
        </w:rPr>
        <w:t>using all force at its disposal to prevent prolif</w:t>
      </w:r>
      <w:r w:rsidRPr="0037796C">
        <w:rPr>
          <w:rStyle w:val="StyleUnderline"/>
        </w:rPr>
        <w:t>eration</w:t>
      </w:r>
      <w:r w:rsidRPr="0037796C">
        <w:rPr>
          <w:sz w:val="16"/>
        </w:rPr>
        <w:t xml:space="preserve">. Considering that </w:t>
      </w:r>
      <w:r w:rsidRPr="0037796C">
        <w:rPr>
          <w:rStyle w:val="StyleUnderline"/>
        </w:rPr>
        <w:t xml:space="preserve">key nuclear facilities are </w:t>
      </w:r>
      <w:r w:rsidRPr="0037796C">
        <w:rPr>
          <w:sz w:val="16"/>
        </w:rPr>
        <w:t xml:space="preserve">comparatively </w:t>
      </w:r>
      <w:r w:rsidRPr="0037796C">
        <w:rPr>
          <w:rStyle w:val="Emphasis"/>
        </w:rPr>
        <w:t>easy to identify and strike</w:t>
      </w:r>
      <w:r w:rsidRPr="0037796C">
        <w:rPr>
          <w:rStyle w:val="StyleUnderline"/>
        </w:rPr>
        <w:t>, and</w:t>
      </w:r>
      <w:r w:rsidRPr="0037796C">
        <w:rPr>
          <w:sz w:val="16"/>
        </w:rPr>
        <w:t xml:space="preserve"> that </w:t>
      </w:r>
      <w:r w:rsidRPr="0037796C">
        <w:rPr>
          <w:rStyle w:val="StyleUnderline"/>
        </w:rPr>
        <w:t>Russia will continue to hold an escalation edge</w:t>
      </w:r>
      <w:r w:rsidRPr="0037796C">
        <w:rPr>
          <w:sz w:val="16"/>
        </w:rPr>
        <w:t xml:space="preserve"> through its strategic, tactical, and long-range capabilities, </w:t>
      </w:r>
      <w:r w:rsidRPr="0037796C">
        <w:rPr>
          <w:rStyle w:val="StyleUnderline"/>
        </w:rPr>
        <w:t>European nations</w:t>
      </w:r>
      <w:r w:rsidRPr="0037796C">
        <w:rPr>
          <w:sz w:val="16"/>
        </w:rPr>
        <w:t xml:space="preserve"> will likely </w:t>
      </w:r>
      <w:r w:rsidRPr="0037796C">
        <w:rPr>
          <w:rStyle w:val="StyleUnderline"/>
        </w:rPr>
        <w:t xml:space="preserve">face </w:t>
      </w:r>
      <w:r w:rsidRPr="0037796C">
        <w:rPr>
          <w:rStyle w:val="Emphasis"/>
        </w:rPr>
        <w:t>serious challenges</w:t>
      </w:r>
      <w:r w:rsidRPr="0037796C">
        <w:rPr>
          <w:rStyle w:val="StyleUnderline"/>
        </w:rPr>
        <w:t xml:space="preserve"> in any counterproliferation scenario</w:t>
      </w:r>
      <w:r w:rsidRPr="0037796C">
        <w:rPr>
          <w:sz w:val="16"/>
        </w:rPr>
        <w:t>.</w:t>
      </w:r>
    </w:p>
    <w:p w14:paraId="360DAC1D" w14:textId="478970DB" w:rsidR="00347F15" w:rsidRDefault="00347F15" w:rsidP="007604EF">
      <w:pPr>
        <w:pStyle w:val="Heading2"/>
      </w:pPr>
      <w:r>
        <w:t>Impact---Frontline States</w:t>
      </w:r>
    </w:p>
    <w:p w14:paraId="7EBB6DC0" w14:textId="2F1F0EE5" w:rsidR="00347F15" w:rsidRDefault="00347F15" w:rsidP="00347F15">
      <w:pPr>
        <w:pStyle w:val="Heading3"/>
      </w:pPr>
      <w:r>
        <w:t>Frontline States---U---2AC</w:t>
      </w:r>
    </w:p>
    <w:p w14:paraId="5739E4E2" w14:textId="77777777" w:rsidR="00347F15" w:rsidRDefault="00347F15" w:rsidP="00347F15">
      <w:pPr>
        <w:pStyle w:val="Heading4"/>
      </w:pPr>
      <w:r>
        <w:t>Frontline states are already preparing for a world without us.</w:t>
      </w:r>
    </w:p>
    <w:p w14:paraId="630E9801" w14:textId="77777777" w:rsidR="00347F15" w:rsidRPr="00314607" w:rsidRDefault="00347F15" w:rsidP="00347F15">
      <w:r>
        <w:t xml:space="preserve">Carlos </w:t>
      </w:r>
      <w:r w:rsidRPr="00314607">
        <w:rPr>
          <w:rStyle w:val="Style13ptBold"/>
        </w:rPr>
        <w:t>Torralba 25</w:t>
      </w:r>
      <w:r>
        <w:t>, Reporter at El País, “Atomic bombs and landmines: European countries debate their red lines for dealing with Russia,” El País, 04-17-2025, accessed 07-18-2025, https://english.elpais.com/international/2025-04-17/atomic-bombs-and-landmines-european-countries-debate-their-red-lines-for-dealing-with-russia.html, DG</w:t>
      </w:r>
    </w:p>
    <w:p w14:paraId="41EA3967" w14:textId="77777777" w:rsidR="00347F15" w:rsidRPr="00314607" w:rsidRDefault="00347F15" w:rsidP="00347F15">
      <w:pPr>
        <w:rPr>
          <w:sz w:val="16"/>
        </w:rPr>
      </w:pPr>
      <w:r w:rsidRPr="00314607">
        <w:rPr>
          <w:sz w:val="16"/>
        </w:rPr>
        <w:t xml:space="preserve">While nuclear weapons are being debated behind closed doors in several European capitals, </w:t>
      </w:r>
      <w:r w:rsidRPr="00314607">
        <w:rPr>
          <w:rStyle w:val="StyleUnderline"/>
        </w:rPr>
        <w:t xml:space="preserve">all EU members that share a border with Russia are </w:t>
      </w:r>
      <w:r w:rsidRPr="00314607">
        <w:rPr>
          <w:rStyle w:val="Emphasis"/>
        </w:rPr>
        <w:t>accelerating their plans</w:t>
      </w:r>
      <w:r w:rsidRPr="00314607">
        <w:rPr>
          <w:rStyle w:val="StyleUnderline"/>
        </w:rPr>
        <w:t xml:space="preserve"> to withdraw from the Ottawa Treaty, which prohibits the manufacture, use, stockpiling, and transfer of anti-personnel mines. Poland, Lithuania, Latvia, and Estonia announced</w:t>
      </w:r>
      <w:r w:rsidRPr="00314607">
        <w:rPr>
          <w:sz w:val="16"/>
        </w:rPr>
        <w:t xml:space="preserve"> on March 19 that </w:t>
      </w:r>
      <w:r w:rsidRPr="00314607">
        <w:rPr>
          <w:rStyle w:val="StyleUnderline"/>
        </w:rPr>
        <w:t>they will withdraw</w:t>
      </w:r>
      <w:r w:rsidRPr="00314607">
        <w:rPr>
          <w:sz w:val="16"/>
        </w:rPr>
        <w:t xml:space="preserve"> this year. </w:t>
      </w:r>
      <w:r w:rsidRPr="00314607">
        <w:rPr>
          <w:rStyle w:val="StyleUnderline"/>
        </w:rPr>
        <w:t>Finland followed suit</w:t>
      </w:r>
      <w:r w:rsidRPr="00314607">
        <w:rPr>
          <w:sz w:val="16"/>
        </w:rPr>
        <w:t xml:space="preserve"> two weeks later. On Tuesday, Karlis Neretnieks, a retired general and director of Sweden’s National Defense College, called on Sweden to also withdraw from the Ottawa Treaty and acquire anti-personnel mines as soon as possible.</w:t>
      </w:r>
    </w:p>
    <w:p w14:paraId="51A8F27E" w14:textId="77777777" w:rsidR="00347F15" w:rsidRPr="00314607" w:rsidRDefault="00347F15" w:rsidP="00347F15">
      <w:pPr>
        <w:rPr>
          <w:sz w:val="16"/>
        </w:rPr>
      </w:pPr>
      <w:r w:rsidRPr="00314607">
        <w:rPr>
          <w:sz w:val="16"/>
        </w:rPr>
        <w:t>Norway, the only NATO member other than the EU that borders Russia, maintains its ban on these types of mines and rejects the measure adopted by its allies. “If we start weakening our commitment, we make it easier for these weapons to be used again in conflicts around the world, because we reduce the stigma,” declared Barth Eide, the Norwegian Minister of Defense. Amnesty International and Human Rights Watch have also harshly criticized the step taken by Poland, Finland, and the Baltic countries.</w:t>
      </w:r>
    </w:p>
    <w:p w14:paraId="596BAFF4" w14:textId="77777777" w:rsidR="00347F15" w:rsidRPr="00314607" w:rsidRDefault="00347F15" w:rsidP="00347F15">
      <w:pPr>
        <w:rPr>
          <w:sz w:val="16"/>
        </w:rPr>
      </w:pPr>
      <w:r w:rsidRPr="00314607">
        <w:rPr>
          <w:sz w:val="16"/>
        </w:rPr>
        <w:t>Kalev Stoicescu, chairman of the Estonian Parliament’s Defense Committee, justified the controversial measure over the phone: “</w:t>
      </w:r>
      <w:r w:rsidRPr="00314607">
        <w:rPr>
          <w:rStyle w:val="StyleUnderline"/>
        </w:rPr>
        <w:t>If we have to stop invading hordes, as we see them fighting in Ukraine, we will be ready to use these</w:t>
      </w:r>
      <w:r w:rsidRPr="00314607">
        <w:rPr>
          <w:sz w:val="16"/>
        </w:rPr>
        <w:t xml:space="preserve">, so to speak, inhumane means.” Stoicescu, who was ambassador to the United States and Canada when the convention was signed in 1997 in Ottawa, maintains that </w:t>
      </w:r>
      <w:r w:rsidRPr="00314607">
        <w:rPr>
          <w:rStyle w:val="StyleUnderline"/>
        </w:rPr>
        <w:t>Estonia wants to have</w:t>
      </w:r>
      <w:r w:rsidRPr="00314607">
        <w:rPr>
          <w:sz w:val="16"/>
        </w:rPr>
        <w:t xml:space="preserve"> “</w:t>
      </w:r>
      <w:r w:rsidRPr="00314607">
        <w:rPr>
          <w:rStyle w:val="StyleUnderline"/>
        </w:rPr>
        <w:t>a free hand</w:t>
      </w:r>
      <w:r w:rsidRPr="00314607">
        <w:rPr>
          <w:sz w:val="16"/>
        </w:rPr>
        <w:t xml:space="preserve">” </w:t>
      </w:r>
      <w:r w:rsidRPr="00314607">
        <w:rPr>
          <w:rStyle w:val="StyleUnderline"/>
        </w:rPr>
        <w:t>to confront</w:t>
      </w:r>
      <w:r w:rsidRPr="00314607">
        <w:rPr>
          <w:sz w:val="16"/>
        </w:rPr>
        <w:t xml:space="preserve"> “the threat posed by </w:t>
      </w:r>
      <w:r w:rsidRPr="00314607">
        <w:rPr>
          <w:rStyle w:val="StyleUnderline"/>
        </w:rPr>
        <w:t>Russia and Belarus</w:t>
      </w:r>
      <w:r w:rsidRPr="00314607">
        <w:rPr>
          <w:sz w:val="16"/>
        </w:rPr>
        <w:t>.”</w:t>
      </w:r>
    </w:p>
    <w:p w14:paraId="1349F7DD" w14:textId="3DE88182" w:rsidR="00347F15" w:rsidRDefault="00347F15" w:rsidP="00347F15">
      <w:pPr>
        <w:rPr>
          <w:sz w:val="16"/>
        </w:rPr>
      </w:pPr>
      <w:r w:rsidRPr="00314607">
        <w:rPr>
          <w:sz w:val="16"/>
        </w:rPr>
        <w:t>Fear of Moscow led Poland, Finland, and the Baltic countries to become the last EU members to sign the Ottawa Convention. Vilnius, Tallinn, and Riga did so between 2003 and 2005; Helsinki and Warsaw did not ratify it until 2012. In addition to initiating the procedure to lift the ban on anti-personnel mines, Lithuania formally withdrew in March from the Convention on Cluster Munitions, to which Poland, Finland, Estonia, and Latvia never acceded.</w:t>
      </w:r>
    </w:p>
    <w:p w14:paraId="4461A5E8" w14:textId="77777777" w:rsidR="00826A62" w:rsidRPr="00C20716" w:rsidRDefault="00826A62" w:rsidP="00826A62">
      <w:pPr>
        <w:pStyle w:val="Heading4"/>
      </w:pPr>
      <w:r>
        <w:t xml:space="preserve">Countries are </w:t>
      </w:r>
      <w:r>
        <w:rPr>
          <w:u w:val="single"/>
        </w:rPr>
        <w:t>actively seeking</w:t>
      </w:r>
      <w:r>
        <w:t xml:space="preserve"> alternatives.</w:t>
      </w:r>
    </w:p>
    <w:p w14:paraId="71269D94" w14:textId="77777777" w:rsidR="00826A62" w:rsidRPr="009625B0" w:rsidRDefault="00826A62" w:rsidP="00826A62">
      <w:r w:rsidRPr="002E7D80">
        <w:rPr>
          <w:rStyle w:val="Style13ptBold"/>
        </w:rPr>
        <w:t>Hertling ’25</w:t>
      </w:r>
      <w:r>
        <w:t xml:space="preserve"> [Mark; July 16; former commander of U.S. Army Europe; The Bulwark, “NATO’s New Strategic Conscience,” </w:t>
      </w:r>
      <w:r w:rsidRPr="002E7D80">
        <w:t>https://www.thebulwark.com/p/nato-new-strategic-conscience-baltic-states</w:t>
      </w:r>
      <w:r>
        <w:t>; Accessed 7.18.25]</w:t>
      </w:r>
    </w:p>
    <w:p w14:paraId="717830F9" w14:textId="77777777" w:rsidR="00826A62" w:rsidRPr="00F2343C" w:rsidRDefault="00826A62" w:rsidP="00826A62">
      <w:pPr>
        <w:rPr>
          <w:sz w:val="16"/>
        </w:rPr>
      </w:pPr>
      <w:r w:rsidRPr="00F2343C">
        <w:rPr>
          <w:sz w:val="16"/>
        </w:rPr>
        <w:t xml:space="preserve">THE SHAPE OF NATO IS CHANGING. </w:t>
      </w:r>
      <w:r w:rsidRPr="00F2343C">
        <w:rPr>
          <w:rStyle w:val="StyleUnderline"/>
        </w:rPr>
        <w:t xml:space="preserve">As the United States </w:t>
      </w:r>
      <w:r w:rsidRPr="00F2343C">
        <w:rPr>
          <w:rStyle w:val="Emphasis"/>
        </w:rPr>
        <w:t>withdraws</w:t>
      </w:r>
      <w:r w:rsidRPr="00F2343C">
        <w:rPr>
          <w:rStyle w:val="StyleUnderline"/>
        </w:rPr>
        <w:t xml:space="preserve"> from the leadership position it has held since the </w:t>
      </w:r>
      <w:r w:rsidRPr="00F2343C">
        <w:rPr>
          <w:rStyle w:val="Emphasis"/>
        </w:rPr>
        <w:t>foundation</w:t>
      </w:r>
      <w:r w:rsidRPr="00F2343C">
        <w:rPr>
          <w:rStyle w:val="StyleUnderline"/>
        </w:rPr>
        <w:t xml:space="preserve"> of the alliance</w:t>
      </w:r>
      <w:r w:rsidRPr="00F2343C">
        <w:rPr>
          <w:sz w:val="16"/>
        </w:rPr>
        <w:t xml:space="preserve">, other countries are stepping up. Uncertain of the American nuclear umbrella, </w:t>
      </w:r>
      <w:r w:rsidRPr="00F2343C">
        <w:rPr>
          <w:rStyle w:val="StyleUnderline"/>
        </w:rPr>
        <w:t xml:space="preserve">France and the United Kingdom are hinting at </w:t>
      </w:r>
      <w:r w:rsidRPr="00F2343C">
        <w:rPr>
          <w:rStyle w:val="Emphasis"/>
        </w:rPr>
        <w:t>extending</w:t>
      </w:r>
      <w:r w:rsidRPr="00F2343C">
        <w:rPr>
          <w:rStyle w:val="StyleUnderline"/>
        </w:rPr>
        <w:t xml:space="preserve"> their own</w:t>
      </w:r>
      <w:r w:rsidRPr="00F2343C">
        <w:rPr>
          <w:sz w:val="16"/>
        </w:rPr>
        <w:t>. Policy toward the alliance’s most important zones—the east and the far north—is being driven by the Nordic-Baltic Eight. And after visiting Estonia, Latvia, and Lithuania last week, it’s become clear to me that not only the Baltic governments but the Baltic peoples are emerging as new political leaders of the world’s most successful military alliance.</w:t>
      </w:r>
    </w:p>
    <w:p w14:paraId="2AFBA430" w14:textId="77777777" w:rsidR="00826A62" w:rsidRPr="00F2343C" w:rsidRDefault="00826A62" w:rsidP="00826A62">
      <w:pPr>
        <w:rPr>
          <w:sz w:val="16"/>
        </w:rPr>
      </w:pPr>
      <w:r w:rsidRPr="00F2343C">
        <w:rPr>
          <w:sz w:val="16"/>
        </w:rPr>
        <w:t xml:space="preserve">Last month, the governments of </w:t>
      </w:r>
      <w:r w:rsidRPr="00F2343C">
        <w:rPr>
          <w:rStyle w:val="StyleUnderline"/>
        </w:rPr>
        <w:t xml:space="preserve">Estonia, Latvia, and Lithuania issued a </w:t>
      </w:r>
      <w:r w:rsidRPr="00F2343C">
        <w:rPr>
          <w:rStyle w:val="Emphasis"/>
        </w:rPr>
        <w:t>joint declaration</w:t>
      </w:r>
      <w:r w:rsidRPr="00F2343C">
        <w:rPr>
          <w:sz w:val="16"/>
        </w:rPr>
        <w:t>: In the event of an emergency—the implication being a Russian attack—</w:t>
      </w:r>
      <w:r w:rsidRPr="00F2343C">
        <w:rPr>
          <w:rStyle w:val="Emphasis"/>
        </w:rPr>
        <w:t>all three nations</w:t>
      </w:r>
      <w:r w:rsidRPr="00F2343C">
        <w:rPr>
          <w:rStyle w:val="StyleUnderline"/>
        </w:rPr>
        <w:t xml:space="preserve"> will protect and relocate civilians, including across the three </w:t>
      </w:r>
      <w:r w:rsidRPr="00F2343C">
        <w:rPr>
          <w:rStyle w:val="Emphasis"/>
        </w:rPr>
        <w:t>countries’ shared borders</w:t>
      </w:r>
      <w:r w:rsidRPr="00F2343C">
        <w:rPr>
          <w:sz w:val="16"/>
        </w:rPr>
        <w:t>. “It was jointly agreed that national security is determined not only by military capabilities but also by the readiness of internal security systems, and their ability to maintain stability, anticipate, respond to, and withstand various crises,” said the Latvian Interior Ministry in a press release. The Baltics’ announcement signals a dramatic evolution from individual national planning to collective, synchronized action—a recognition that survival in today’s Europe requires more than independence. It requires interdependence.</w:t>
      </w:r>
    </w:p>
    <w:p w14:paraId="12D6964A" w14:textId="77777777" w:rsidR="00826A62" w:rsidRPr="00F2343C" w:rsidRDefault="00826A62" w:rsidP="00826A62">
      <w:pPr>
        <w:rPr>
          <w:sz w:val="16"/>
        </w:rPr>
      </w:pPr>
      <w:r w:rsidRPr="00F2343C">
        <w:rPr>
          <w:rStyle w:val="StyleUnderline"/>
        </w:rPr>
        <w:t xml:space="preserve">While the 2025 NATO Summit was consumed by </w:t>
      </w:r>
      <w:r w:rsidRPr="00F2343C">
        <w:rPr>
          <w:rStyle w:val="Emphasis"/>
        </w:rPr>
        <w:t>political theater</w:t>
      </w:r>
      <w:r w:rsidRPr="00F2343C">
        <w:rPr>
          <w:sz w:val="16"/>
        </w:rPr>
        <w:t xml:space="preserve">—especially the effort to accommodate President Trump’s skepticism of NATO obligations—just a few miles away, the International Criminal Court issued arrest warrants for former Russian Defense Minister Sergei Shoigu and Chief of the General Staff Gen. Valeriy Gerasimov for deliberately attacking civilian targets in Ukraine. For the Baltic states, the implications are unmistakable: If Russia could commit those crimes against the citizens of Ukraine, it could do the same to them. </w:t>
      </w:r>
      <w:r w:rsidRPr="00F2343C">
        <w:rPr>
          <w:rStyle w:val="StyleUnderline"/>
        </w:rPr>
        <w:t xml:space="preserve">And if NATO’s unity </w:t>
      </w:r>
      <w:r w:rsidRPr="00F2343C">
        <w:rPr>
          <w:rStyle w:val="Emphasis"/>
        </w:rPr>
        <w:t>wavers</w:t>
      </w:r>
      <w:r w:rsidRPr="00F2343C">
        <w:rPr>
          <w:rStyle w:val="StyleUnderline"/>
        </w:rPr>
        <w:t xml:space="preserve">, and </w:t>
      </w:r>
      <w:r w:rsidRPr="00F2343C">
        <w:rPr>
          <w:rStyle w:val="Emphasis"/>
        </w:rPr>
        <w:t>deterrence fails</w:t>
      </w:r>
      <w:r w:rsidRPr="00F2343C">
        <w:rPr>
          <w:rStyle w:val="StyleUnderline"/>
        </w:rPr>
        <w:t xml:space="preserve">, then they’re </w:t>
      </w:r>
      <w:r w:rsidRPr="00F2343C">
        <w:rPr>
          <w:rStyle w:val="Emphasis"/>
        </w:rPr>
        <w:t>prepared</w:t>
      </w:r>
      <w:r w:rsidRPr="00F2343C">
        <w:rPr>
          <w:rStyle w:val="StyleUnderline"/>
        </w:rPr>
        <w:t xml:space="preserve"> to </w:t>
      </w:r>
      <w:r w:rsidRPr="00F2343C">
        <w:rPr>
          <w:rStyle w:val="Emphasis"/>
        </w:rPr>
        <w:t>fight</w:t>
      </w:r>
      <w:r w:rsidRPr="00F2343C">
        <w:rPr>
          <w:sz w:val="16"/>
        </w:rPr>
        <w:t>.</w:t>
      </w:r>
    </w:p>
    <w:p w14:paraId="4D5047FC" w14:textId="77777777" w:rsidR="00826A62" w:rsidRDefault="00826A62" w:rsidP="00826A62">
      <w:pPr>
        <w:rPr>
          <w:sz w:val="16"/>
        </w:rPr>
      </w:pPr>
      <w:r w:rsidRPr="00F2343C">
        <w:rPr>
          <w:rStyle w:val="StyleUnderline"/>
        </w:rPr>
        <w:t xml:space="preserve">But the Baltics aren’t </w:t>
      </w:r>
      <w:r w:rsidRPr="00F2343C">
        <w:rPr>
          <w:rStyle w:val="Emphasis"/>
        </w:rPr>
        <w:t>acting alone</w:t>
      </w:r>
      <w:r w:rsidRPr="00F2343C">
        <w:rPr>
          <w:sz w:val="16"/>
        </w:rPr>
        <w:t xml:space="preserve">. </w:t>
      </w:r>
      <w:r w:rsidRPr="00F2343C">
        <w:rPr>
          <w:rStyle w:val="StyleUnderline"/>
        </w:rPr>
        <w:t xml:space="preserve">Not only are they cooperating more deeply and more actively in their </w:t>
      </w:r>
      <w:r w:rsidRPr="00F2343C">
        <w:rPr>
          <w:rStyle w:val="Emphasis"/>
        </w:rPr>
        <w:t>common defense</w:t>
      </w:r>
      <w:r w:rsidRPr="00F2343C">
        <w:rPr>
          <w:sz w:val="16"/>
        </w:rPr>
        <w:t xml:space="preserve">, but </w:t>
      </w:r>
      <w:r w:rsidRPr="00F2343C">
        <w:rPr>
          <w:rStyle w:val="StyleUnderline"/>
        </w:rPr>
        <w:t xml:space="preserve">they are supported by </w:t>
      </w:r>
      <w:r w:rsidRPr="00F2343C">
        <w:rPr>
          <w:rStyle w:val="Emphasis"/>
        </w:rPr>
        <w:t>other NATO allies</w:t>
      </w:r>
      <w:r w:rsidRPr="00F2343C">
        <w:rPr>
          <w:sz w:val="16"/>
        </w:rPr>
        <w:t xml:space="preserve"> who are committed to defending them even if the alliance as a whole comes up short. In Estonia, the United Kingdom leads a battlegroup supported by French, Danish, and Icelandic forces. </w:t>
      </w:r>
      <w:r w:rsidRPr="00F2343C">
        <w:rPr>
          <w:rStyle w:val="StyleUnderline"/>
        </w:rPr>
        <w:t xml:space="preserve">In Latvia, a </w:t>
      </w:r>
      <w:r w:rsidRPr="00F2343C">
        <w:rPr>
          <w:rStyle w:val="Emphasis"/>
        </w:rPr>
        <w:t>Canadian-led force</w:t>
      </w:r>
      <w:r w:rsidRPr="00F2343C">
        <w:rPr>
          <w:rStyle w:val="StyleUnderline"/>
        </w:rPr>
        <w:t xml:space="preserve"> trains alongside personnel from Italy, Spain, Slovakia, Slovenia, and the Czech Republic</w:t>
      </w:r>
      <w:r w:rsidRPr="00F2343C">
        <w:rPr>
          <w:sz w:val="16"/>
        </w:rPr>
        <w:t xml:space="preserve">. </w:t>
      </w:r>
      <w:r w:rsidRPr="00F2343C">
        <w:rPr>
          <w:rStyle w:val="StyleUnderline"/>
        </w:rPr>
        <w:t xml:space="preserve">In Lithuania, </w:t>
      </w:r>
      <w:r w:rsidRPr="00F2343C">
        <w:rPr>
          <w:rStyle w:val="Emphasis"/>
        </w:rPr>
        <w:t>Dutch</w:t>
      </w:r>
      <w:r w:rsidRPr="00F2343C">
        <w:rPr>
          <w:rStyle w:val="StyleUnderline"/>
        </w:rPr>
        <w:t xml:space="preserve">, </w:t>
      </w:r>
      <w:r w:rsidRPr="00F2343C">
        <w:rPr>
          <w:rStyle w:val="Emphasis"/>
        </w:rPr>
        <w:t>Norwegian</w:t>
      </w:r>
      <w:r w:rsidRPr="00F2343C">
        <w:rPr>
          <w:rStyle w:val="StyleUnderline"/>
        </w:rPr>
        <w:t xml:space="preserve">, and </w:t>
      </w:r>
      <w:r w:rsidRPr="00F2343C">
        <w:rPr>
          <w:rStyle w:val="Emphasis"/>
        </w:rPr>
        <w:t>Belgian</w:t>
      </w:r>
      <w:r w:rsidRPr="00F2343C">
        <w:rPr>
          <w:rStyle w:val="StyleUnderline"/>
        </w:rPr>
        <w:t xml:space="preserve"> forces reinforce a full </w:t>
      </w:r>
      <w:r w:rsidRPr="00F2343C">
        <w:rPr>
          <w:rStyle w:val="Emphasis"/>
        </w:rPr>
        <w:t>German brigade</w:t>
      </w:r>
      <w:r w:rsidRPr="00F2343C">
        <w:rPr>
          <w:sz w:val="16"/>
        </w:rPr>
        <w:t xml:space="preserve"> which, in a long-awaited move, </w:t>
      </w:r>
      <w:r w:rsidRPr="00F2343C">
        <w:rPr>
          <w:rStyle w:val="StyleUnderline"/>
        </w:rPr>
        <w:t xml:space="preserve">Berlin has now committed to permanently </w:t>
      </w:r>
      <w:r w:rsidRPr="00F2343C">
        <w:rPr>
          <w:rStyle w:val="Emphasis"/>
        </w:rPr>
        <w:t>forward-stationing</w:t>
      </w:r>
      <w:r w:rsidRPr="00F2343C">
        <w:rPr>
          <w:rStyle w:val="StyleUnderline"/>
        </w:rPr>
        <w:t xml:space="preserve"> there</w:t>
      </w:r>
      <w:r w:rsidRPr="00F2343C">
        <w:rPr>
          <w:sz w:val="16"/>
        </w:rPr>
        <w:t>.</w:t>
      </w:r>
    </w:p>
    <w:p w14:paraId="1BBD3331" w14:textId="77777777" w:rsidR="00826A62" w:rsidRPr="00314607" w:rsidRDefault="00826A62" w:rsidP="00347F15">
      <w:pPr>
        <w:rPr>
          <w:sz w:val="16"/>
        </w:rPr>
      </w:pPr>
    </w:p>
    <w:p w14:paraId="6474E09F" w14:textId="749C5960" w:rsidR="00AC2879" w:rsidRDefault="00AC2879" w:rsidP="00AC2879">
      <w:pPr>
        <w:pStyle w:val="Heading3"/>
      </w:pPr>
      <w:r>
        <w:t>Frontline States---</w:t>
      </w:r>
      <w:r w:rsidR="00095A3B">
        <w:t>Thumpers</w:t>
      </w:r>
      <w:r>
        <w:t>---2AC</w:t>
      </w:r>
    </w:p>
    <w:p w14:paraId="25E5546A" w14:textId="77777777" w:rsidR="00AC2879" w:rsidRPr="00524AF4" w:rsidRDefault="00AC2879" w:rsidP="00AC2879">
      <w:pPr>
        <w:pStyle w:val="Heading4"/>
      </w:pPr>
      <w:r>
        <w:t xml:space="preserve">Either Trump </w:t>
      </w:r>
      <w:r>
        <w:rPr>
          <w:u w:val="single"/>
        </w:rPr>
        <w:t>thumps</w:t>
      </w:r>
      <w:r>
        <w:t xml:space="preserve"> OR proves relations are </w:t>
      </w:r>
      <w:r>
        <w:rPr>
          <w:u w:val="single"/>
        </w:rPr>
        <w:t>resilient</w:t>
      </w:r>
      <w:r>
        <w:t xml:space="preserve"> because countries are </w:t>
      </w:r>
      <w:r>
        <w:rPr>
          <w:u w:val="single"/>
        </w:rPr>
        <w:t>already moving away</w:t>
      </w:r>
      <w:r>
        <w:t xml:space="preserve"> from the U.S. </w:t>
      </w:r>
    </w:p>
    <w:p w14:paraId="69E41B08" w14:textId="77777777" w:rsidR="00AC2879" w:rsidRPr="00FE51B1" w:rsidRDefault="00AC2879" w:rsidP="00AC2879">
      <w:r>
        <w:t xml:space="preserve">Kristi </w:t>
      </w:r>
      <w:r w:rsidRPr="00524AF4">
        <w:rPr>
          <w:rStyle w:val="Style13ptBold"/>
        </w:rPr>
        <w:t>Raik 25</w:t>
      </w:r>
      <w:r>
        <w:t>, Director of the International Centre for Defence and Security, Adjunct Professor of International Relations at the University of Turku, Ph.D. from the University of Turku, “The Case for Nordic-Baltic Pragmatism,” Internationale Politik Quarterly, 04-15-2025, accessed 07-18-2025, https://ip-quarterly.com/en/case-nordic-baltic-pragmatism, DG</w:t>
      </w:r>
    </w:p>
    <w:p w14:paraId="6EEDE868" w14:textId="77777777" w:rsidR="00AC2879" w:rsidRPr="00FE51B1" w:rsidRDefault="00AC2879" w:rsidP="00AC2879">
      <w:pPr>
        <w:rPr>
          <w:sz w:val="16"/>
        </w:rPr>
      </w:pPr>
      <w:r w:rsidRPr="00FE51B1">
        <w:rPr>
          <w:rStyle w:val="StyleUnderline"/>
        </w:rPr>
        <w:t>When</w:t>
      </w:r>
      <w:r w:rsidRPr="00FE51B1">
        <w:rPr>
          <w:sz w:val="16"/>
        </w:rPr>
        <w:t xml:space="preserve"> Donald </w:t>
      </w:r>
      <w:r w:rsidRPr="00FE51B1">
        <w:rPr>
          <w:rStyle w:val="StyleUnderline"/>
        </w:rPr>
        <w:t>Trump was re-elected</w:t>
      </w:r>
      <w:r w:rsidRPr="00FE51B1">
        <w:rPr>
          <w:sz w:val="16"/>
        </w:rPr>
        <w:t xml:space="preserve"> as president of the US in November 2024, </w:t>
      </w:r>
      <w:r w:rsidRPr="00FE51B1">
        <w:rPr>
          <w:rStyle w:val="StyleUnderline"/>
        </w:rPr>
        <w:t>the mood in the Nordic and Baltic states as well as in Poland was</w:t>
      </w:r>
      <w:r w:rsidRPr="00FE51B1">
        <w:rPr>
          <w:sz w:val="16"/>
        </w:rPr>
        <w:t xml:space="preserve"> somewhat </w:t>
      </w:r>
      <w:r w:rsidRPr="00FE51B1">
        <w:rPr>
          <w:rStyle w:val="Emphasis"/>
        </w:rPr>
        <w:t>less anxious than in most of Europe</w:t>
      </w:r>
      <w:r w:rsidRPr="00FE51B1">
        <w:rPr>
          <w:rStyle w:val="StyleUnderline"/>
        </w:rPr>
        <w:t>. The countries believed themselves to be in a good position for pragmatic engagement</w:t>
      </w:r>
      <w:r w:rsidRPr="00FE51B1">
        <w:rPr>
          <w:sz w:val="16"/>
        </w:rPr>
        <w:t xml:space="preserve"> with the second Trump administration, thanks to their high level of defense spending, traditionally strong bilateral relations with the United States, and their rather positive experience of the first Trump presidency, when the US presence in NATO’s eastern flank countries increased. </w:t>
      </w:r>
    </w:p>
    <w:p w14:paraId="37F9CA34" w14:textId="77777777" w:rsidR="00AC2879" w:rsidRPr="00FE51B1" w:rsidRDefault="00AC2879" w:rsidP="00AC2879">
      <w:pPr>
        <w:rPr>
          <w:sz w:val="16"/>
        </w:rPr>
      </w:pPr>
      <w:r w:rsidRPr="00FE51B1">
        <w:rPr>
          <w:sz w:val="16"/>
        </w:rPr>
        <w:t xml:space="preserve">Five months later, </w:t>
      </w:r>
      <w:r w:rsidRPr="00FE51B1">
        <w:rPr>
          <w:rStyle w:val="Emphasis"/>
        </w:rPr>
        <w:t>the space for pragmatism has dramatically narrowed</w:t>
      </w:r>
      <w:r w:rsidRPr="00FE51B1">
        <w:rPr>
          <w:sz w:val="16"/>
        </w:rPr>
        <w:t xml:space="preserve">. Finland may have scored points through an act of “golf diplomacy” that President Alexander Stubb conducted with Donald Trump at Mar-a-Lago, and may succeed in securing a big deal for the selling of ice-breakers to the US. Yet there is no way of denying the rapid decay of the transatlantic alliance. </w:t>
      </w:r>
    </w:p>
    <w:p w14:paraId="04CF0071" w14:textId="77777777" w:rsidR="00AC2879" w:rsidRPr="00FE51B1" w:rsidRDefault="00AC2879" w:rsidP="00AC2879">
      <w:pPr>
        <w:rPr>
          <w:sz w:val="16"/>
        </w:rPr>
      </w:pPr>
      <w:r w:rsidRPr="00FE51B1">
        <w:rPr>
          <w:sz w:val="16"/>
        </w:rPr>
        <w:t xml:space="preserve">President </w:t>
      </w:r>
      <w:r w:rsidRPr="00FE51B1">
        <w:rPr>
          <w:rStyle w:val="StyleUnderline"/>
        </w:rPr>
        <w:t xml:space="preserve">Trump has </w:t>
      </w:r>
      <w:r w:rsidRPr="00FE51B1">
        <w:rPr>
          <w:rStyle w:val="Emphasis"/>
        </w:rPr>
        <w:t>shocked his best allies in Europe</w:t>
      </w:r>
      <w:r w:rsidRPr="00FE51B1">
        <w:rPr>
          <w:rStyle w:val="StyleUnderline"/>
        </w:rPr>
        <w:t xml:space="preserve"> with his soft approach to </w:t>
      </w:r>
      <w:r w:rsidRPr="00FE51B1">
        <w:rPr>
          <w:sz w:val="16"/>
        </w:rPr>
        <w:t xml:space="preserve">President Vladimir Putin’s </w:t>
      </w:r>
      <w:r w:rsidRPr="00FE51B1">
        <w:rPr>
          <w:rStyle w:val="StyleUnderline"/>
        </w:rPr>
        <w:t xml:space="preserve">Russia and </w:t>
      </w:r>
      <w:r w:rsidRPr="00FE51B1">
        <w:rPr>
          <w:rStyle w:val="Emphasis"/>
        </w:rPr>
        <w:t>utter disregard for the sovereignty of Denmark and Ukraine</w:t>
      </w:r>
      <w:r w:rsidRPr="00FE51B1">
        <w:rPr>
          <w:rStyle w:val="StyleUnderline"/>
        </w:rPr>
        <w:t>, expressed by his desire to take over Greenland and gain control of Ukraine’s critical minerals</w:t>
      </w:r>
      <w:r w:rsidRPr="00FE51B1">
        <w:rPr>
          <w:sz w:val="16"/>
        </w:rPr>
        <w:t xml:space="preserve"> (not to speak about the humiliating treatment of Ukrainian President Volodymyr Zelensky in the Oval Office). </w:t>
      </w:r>
      <w:r w:rsidRPr="00FE51B1">
        <w:rPr>
          <w:rStyle w:val="StyleUnderline"/>
        </w:rPr>
        <w:t xml:space="preserve">US tariffs against EU member states as well as the United Kingdom are not just causing economic losses but </w:t>
      </w:r>
      <w:r w:rsidRPr="00FE51B1">
        <w:rPr>
          <w:rStyle w:val="Emphasis"/>
        </w:rPr>
        <w:t>threaten to destroy</w:t>
      </w:r>
      <w:r w:rsidRPr="00FE51B1">
        <w:rPr>
          <w:rStyle w:val="StyleUnderline"/>
        </w:rPr>
        <w:t xml:space="preserve"> the global system of </w:t>
      </w:r>
      <w:r w:rsidRPr="00FE51B1">
        <w:rPr>
          <w:rStyle w:val="Emphasis"/>
        </w:rPr>
        <w:t>free trade</w:t>
      </w:r>
      <w:r w:rsidRPr="00FE51B1">
        <w:rPr>
          <w:rStyle w:val="StyleUnderline"/>
        </w:rPr>
        <w:t xml:space="preserve"> that all the small Northern European states have been strongly committed to and reliant on</w:t>
      </w:r>
      <w:r w:rsidRPr="00FE51B1">
        <w:rPr>
          <w:sz w:val="16"/>
        </w:rPr>
        <w:t>.</w:t>
      </w:r>
    </w:p>
    <w:p w14:paraId="14509079" w14:textId="77777777" w:rsidR="00AC2879" w:rsidRPr="00FE51B1" w:rsidRDefault="00AC2879" w:rsidP="00AC2879">
      <w:pPr>
        <w:rPr>
          <w:sz w:val="16"/>
        </w:rPr>
      </w:pPr>
      <w:r w:rsidRPr="00FE51B1">
        <w:rPr>
          <w:sz w:val="16"/>
        </w:rPr>
        <w:t>The US Is Still Needed</w:t>
      </w:r>
    </w:p>
    <w:p w14:paraId="71C325E1" w14:textId="77777777" w:rsidR="00AC2879" w:rsidRPr="00FE51B1" w:rsidRDefault="00AC2879" w:rsidP="00AC2879">
      <w:pPr>
        <w:rPr>
          <w:sz w:val="16"/>
        </w:rPr>
      </w:pPr>
      <w:r w:rsidRPr="00FE51B1">
        <w:rPr>
          <w:sz w:val="16"/>
        </w:rPr>
        <w:t xml:space="preserve">Yet some things have not changed: </w:t>
      </w:r>
      <w:r w:rsidRPr="00FE51B1">
        <w:rPr>
          <w:rStyle w:val="StyleUnderline"/>
        </w:rPr>
        <w:t>Russia is still a long-term and existential threat for the Nordic-Baltic states and Poland</w:t>
      </w:r>
      <w:r w:rsidRPr="00FE51B1">
        <w:rPr>
          <w:sz w:val="16"/>
        </w:rPr>
        <w:t xml:space="preserve">, and </w:t>
      </w:r>
      <w:r w:rsidRPr="00FE51B1">
        <w:rPr>
          <w:rStyle w:val="StyleUnderline"/>
        </w:rPr>
        <w:t xml:space="preserve">the US </w:t>
      </w:r>
      <w:r w:rsidRPr="00FE51B1">
        <w:rPr>
          <w:rStyle w:val="Emphasis"/>
        </w:rPr>
        <w:t>remains</w:t>
      </w:r>
      <w:r w:rsidRPr="00FE51B1">
        <w:rPr>
          <w:sz w:val="16"/>
        </w:rPr>
        <w:t xml:space="preserve"> an </w:t>
      </w:r>
      <w:r w:rsidRPr="00FE51B1">
        <w:rPr>
          <w:rStyle w:val="Emphasis"/>
        </w:rPr>
        <w:t>indispensable</w:t>
      </w:r>
      <w:r w:rsidRPr="00FE51B1">
        <w:rPr>
          <w:sz w:val="16"/>
        </w:rPr>
        <w:t xml:space="preserve"> ally in countering this threat. </w:t>
      </w:r>
      <w:r w:rsidRPr="00FE51B1">
        <w:rPr>
          <w:rStyle w:val="StyleUnderline"/>
        </w:rPr>
        <w:t>Europeans are</w:t>
      </w:r>
      <w:r w:rsidRPr="00FE51B1">
        <w:rPr>
          <w:sz w:val="16"/>
        </w:rPr>
        <w:t xml:space="preserve"> thus far </w:t>
      </w:r>
      <w:r w:rsidRPr="00FE51B1">
        <w:rPr>
          <w:rStyle w:val="StyleUnderline"/>
        </w:rPr>
        <w:t>not able to provide Ukraine with sufficient military support</w:t>
      </w:r>
      <w:r w:rsidRPr="00FE51B1">
        <w:rPr>
          <w:sz w:val="16"/>
        </w:rPr>
        <w:t xml:space="preserve"> for stopping Russia’s slow advance on the battlefield. </w:t>
      </w:r>
      <w:r w:rsidRPr="00FE51B1">
        <w:rPr>
          <w:rStyle w:val="StyleUnderline"/>
        </w:rPr>
        <w:t>They are</w:t>
      </w:r>
      <w:r w:rsidRPr="00FE51B1">
        <w:rPr>
          <w:sz w:val="16"/>
        </w:rPr>
        <w:t xml:space="preserve"> also </w:t>
      </w:r>
      <w:r w:rsidRPr="00FE51B1">
        <w:rPr>
          <w:rStyle w:val="StyleUnderline"/>
        </w:rPr>
        <w:t>struggling to come up with a credible response</w:t>
      </w:r>
      <w:r w:rsidRPr="00FE51B1">
        <w:rPr>
          <w:sz w:val="16"/>
        </w:rPr>
        <w:t xml:space="preserve"> to Ukraine’s need for security guarantees beyond the war. Even more importantly, </w:t>
      </w:r>
      <w:r w:rsidRPr="00FE51B1">
        <w:rPr>
          <w:rStyle w:val="StyleUnderline"/>
        </w:rPr>
        <w:t xml:space="preserve">NATO’s defense and deterrence </w:t>
      </w:r>
      <w:r w:rsidRPr="00FE51B1">
        <w:rPr>
          <w:rStyle w:val="Emphasis"/>
        </w:rPr>
        <w:t>rely on the US</w:t>
      </w:r>
      <w:r w:rsidRPr="00FE51B1">
        <w:rPr>
          <w:rStyle w:val="StyleUnderline"/>
        </w:rPr>
        <w:t xml:space="preserve"> contributing critical capabilities</w:t>
      </w:r>
      <w:r w:rsidRPr="00FE51B1">
        <w:rPr>
          <w:sz w:val="16"/>
        </w:rPr>
        <w:t xml:space="preserve"> that Europeans lack such as intelligence, air defense, and a nuclear shield. </w:t>
      </w:r>
    </w:p>
    <w:p w14:paraId="66912438" w14:textId="77777777" w:rsidR="00AC2879" w:rsidRPr="00FE51B1" w:rsidRDefault="00AC2879" w:rsidP="00AC2879">
      <w:pPr>
        <w:rPr>
          <w:sz w:val="16"/>
        </w:rPr>
      </w:pPr>
      <w:r w:rsidRPr="00FE51B1">
        <w:rPr>
          <w:rStyle w:val="StyleUnderline"/>
        </w:rPr>
        <w:t xml:space="preserve">As </w:t>
      </w:r>
      <w:r w:rsidRPr="00FE51B1">
        <w:rPr>
          <w:rStyle w:val="Emphasis"/>
        </w:rPr>
        <w:t>trust</w:t>
      </w:r>
      <w:r w:rsidRPr="00FE51B1">
        <w:rPr>
          <w:sz w:val="16"/>
        </w:rPr>
        <w:t xml:space="preserve"> in the strongest ally has </w:t>
      </w:r>
      <w:r w:rsidRPr="00FE51B1">
        <w:rPr>
          <w:rStyle w:val="Emphasis"/>
        </w:rPr>
        <w:t>crumbled</w:t>
      </w:r>
      <w:r w:rsidRPr="00FE51B1">
        <w:rPr>
          <w:rStyle w:val="StyleUnderline"/>
        </w:rPr>
        <w:t>, dependence on</w:t>
      </w:r>
      <w:r w:rsidRPr="00FE51B1">
        <w:rPr>
          <w:sz w:val="16"/>
        </w:rPr>
        <w:t xml:space="preserve"> the </w:t>
      </w:r>
      <w:r w:rsidRPr="00FE51B1">
        <w:rPr>
          <w:rStyle w:val="StyleUnderline"/>
        </w:rPr>
        <w:t>security guarantees</w:t>
      </w:r>
      <w:r w:rsidRPr="00FE51B1">
        <w:rPr>
          <w:sz w:val="16"/>
        </w:rPr>
        <w:t xml:space="preserve"> that it provides </w:t>
      </w:r>
      <w:r w:rsidRPr="00FE51B1">
        <w:rPr>
          <w:rStyle w:val="StyleUnderline"/>
        </w:rPr>
        <w:t>has become increasingly problematic. Countries in Northern Europe are</w:t>
      </w:r>
      <w:r w:rsidRPr="00FE51B1">
        <w:rPr>
          <w:sz w:val="16"/>
        </w:rPr>
        <w:t xml:space="preserve"> therefore </w:t>
      </w:r>
      <w:r w:rsidRPr="00FE51B1">
        <w:rPr>
          <w:rStyle w:val="StyleUnderline"/>
        </w:rPr>
        <w:t>doubling down</w:t>
      </w:r>
      <w:r w:rsidRPr="00FE51B1">
        <w:rPr>
          <w:sz w:val="16"/>
        </w:rPr>
        <w:t xml:space="preserve"> their </w:t>
      </w:r>
      <w:r w:rsidRPr="00FE51B1">
        <w:rPr>
          <w:rStyle w:val="StyleUnderline"/>
        </w:rPr>
        <w:t>efforts to strengthen their defense capabilities. Poland is spending 4.7 percent of its GDP on defense</w:t>
      </w:r>
      <w:r w:rsidRPr="00FE51B1">
        <w:rPr>
          <w:sz w:val="16"/>
        </w:rPr>
        <w:t xml:space="preserve"> this year and aims to reach 5 percent next year. </w:t>
      </w:r>
      <w:r w:rsidRPr="00FE51B1">
        <w:rPr>
          <w:rStyle w:val="StyleUnderline"/>
        </w:rPr>
        <w:t xml:space="preserve">The Baltic states are </w:t>
      </w:r>
      <w:r w:rsidRPr="00FE51B1">
        <w:rPr>
          <w:sz w:val="16"/>
        </w:rPr>
        <w:t xml:space="preserve">also </w:t>
      </w:r>
      <w:r w:rsidRPr="00FE51B1">
        <w:rPr>
          <w:rStyle w:val="StyleUnderline"/>
        </w:rPr>
        <w:t>moving toward the 5-percent target. Finland</w:t>
      </w:r>
      <w:r w:rsidRPr="00FE51B1">
        <w:rPr>
          <w:sz w:val="16"/>
        </w:rPr>
        <w:t xml:space="preserve"> has recently </w:t>
      </w:r>
      <w:r w:rsidRPr="00FE51B1">
        <w:rPr>
          <w:rStyle w:val="StyleUnderline"/>
        </w:rPr>
        <w:t>announced that it will spend a minimum of 3 percent of GDP on defense</w:t>
      </w:r>
      <w:r w:rsidRPr="00FE51B1">
        <w:rPr>
          <w:sz w:val="16"/>
        </w:rPr>
        <w:t xml:space="preserve"> in the next four years. </w:t>
      </w:r>
      <w:r w:rsidRPr="00FE51B1">
        <w:rPr>
          <w:rStyle w:val="StyleUnderline"/>
        </w:rPr>
        <w:t>Sweden is about to reach 2.4 percent</w:t>
      </w:r>
      <w:r w:rsidRPr="00FE51B1">
        <w:rPr>
          <w:sz w:val="16"/>
        </w:rPr>
        <w:t xml:space="preserve"> of GDP in 2025 and aims at 3.5 percent by 2030. </w:t>
      </w:r>
      <w:r w:rsidRPr="00FE51B1">
        <w:rPr>
          <w:rStyle w:val="StyleUnderline"/>
        </w:rPr>
        <w:t>Denmark is committed to more than 3 percent</w:t>
      </w:r>
      <w:r w:rsidRPr="00FE51B1">
        <w:rPr>
          <w:sz w:val="16"/>
        </w:rPr>
        <w:t xml:space="preserve"> this year and next.</w:t>
      </w:r>
    </w:p>
    <w:p w14:paraId="69275F5E" w14:textId="77777777" w:rsidR="00AC2879" w:rsidRPr="00FE51B1" w:rsidRDefault="00AC2879" w:rsidP="00AC2879">
      <w:pPr>
        <w:rPr>
          <w:sz w:val="16"/>
        </w:rPr>
      </w:pPr>
      <w:r w:rsidRPr="00FE51B1">
        <w:rPr>
          <w:sz w:val="16"/>
        </w:rPr>
        <w:t>Europe’s Dilemma</w:t>
      </w:r>
    </w:p>
    <w:p w14:paraId="26828FFD" w14:textId="77777777" w:rsidR="00AC2879" w:rsidRPr="00FE51B1" w:rsidRDefault="00AC2879" w:rsidP="00AC2879">
      <w:pPr>
        <w:rPr>
          <w:sz w:val="16"/>
        </w:rPr>
      </w:pPr>
      <w:r w:rsidRPr="00FE51B1">
        <w:rPr>
          <w:rStyle w:val="StyleUnderline"/>
        </w:rPr>
        <w:t>It has become the</w:t>
      </w:r>
      <w:r w:rsidRPr="00FE51B1">
        <w:rPr>
          <w:sz w:val="16"/>
        </w:rPr>
        <w:t xml:space="preserve"> most important task—but also the </w:t>
      </w:r>
      <w:r w:rsidRPr="00FE51B1">
        <w:rPr>
          <w:rStyle w:val="Emphasis"/>
        </w:rPr>
        <w:t>biggest dilemma for Europe</w:t>
      </w:r>
      <w:r w:rsidRPr="00FE51B1">
        <w:rPr>
          <w:sz w:val="16"/>
        </w:rPr>
        <w:t>—</w:t>
      </w:r>
      <w:r w:rsidRPr="00FE51B1">
        <w:rPr>
          <w:rStyle w:val="Emphasis"/>
        </w:rPr>
        <w:t>to try to keep the US engaged</w:t>
      </w:r>
      <w:r w:rsidRPr="00FE51B1">
        <w:rPr>
          <w:sz w:val="16"/>
        </w:rPr>
        <w:t xml:space="preserve"> in European defense, </w:t>
      </w:r>
      <w:r w:rsidRPr="00FE51B1">
        <w:rPr>
          <w:rStyle w:val="StyleUnderline"/>
        </w:rPr>
        <w:t xml:space="preserve">while </w:t>
      </w:r>
      <w:r w:rsidRPr="00FE51B1">
        <w:rPr>
          <w:rStyle w:val="Emphasis"/>
        </w:rPr>
        <w:t>preparing for its possible abandonment</w:t>
      </w:r>
      <w:r w:rsidRPr="00FE51B1">
        <w:rPr>
          <w:sz w:val="16"/>
        </w:rPr>
        <w:t xml:space="preserve">. Needless to say, </w:t>
      </w:r>
      <w:r w:rsidRPr="00FE51B1">
        <w:rPr>
          <w:rStyle w:val="Emphasis"/>
        </w:rPr>
        <w:t>the countries that are most vulnerable to the Russian threat are facing this dilemma in its sharpest form</w:t>
      </w:r>
      <w:r w:rsidRPr="00FE51B1">
        <w:rPr>
          <w:sz w:val="16"/>
        </w:rPr>
        <w:t>.</w:t>
      </w:r>
    </w:p>
    <w:p w14:paraId="79DA9388" w14:textId="77777777" w:rsidR="00AC2879" w:rsidRPr="00FE51B1" w:rsidRDefault="00AC2879" w:rsidP="00AC2879">
      <w:pPr>
        <w:rPr>
          <w:sz w:val="16"/>
        </w:rPr>
      </w:pPr>
      <w:r w:rsidRPr="00FE51B1">
        <w:rPr>
          <w:sz w:val="16"/>
        </w:rPr>
        <w:t>At the surface level, the same measures are required for both maintaining the US presence and preparing for its withdrawal. The key to solving the puzzle is that Europeans need to become militarily stronger. However, a closer look into defense planning reveals that it is not the same thing to prepare to defend Europe with a reduced US contribution or without the US. According to some estimates, it would take up to 10 years for Europeans to replace most of the US competences in NATO.</w:t>
      </w:r>
    </w:p>
    <w:p w14:paraId="515AB234" w14:textId="77777777" w:rsidR="00AC2879" w:rsidRPr="00FE51B1" w:rsidRDefault="00AC2879" w:rsidP="00AC2879">
      <w:pPr>
        <w:rPr>
          <w:sz w:val="16"/>
        </w:rPr>
      </w:pPr>
      <w:r w:rsidRPr="00FE51B1">
        <w:rPr>
          <w:sz w:val="16"/>
        </w:rPr>
        <w:t xml:space="preserve">So far, </w:t>
      </w:r>
      <w:r w:rsidRPr="00FE51B1">
        <w:rPr>
          <w:rStyle w:val="StyleUnderline"/>
        </w:rPr>
        <w:t>Europeans are struggling to meet</w:t>
      </w:r>
      <w:r w:rsidRPr="00FE51B1">
        <w:rPr>
          <w:sz w:val="16"/>
        </w:rPr>
        <w:t xml:space="preserve"> their </w:t>
      </w:r>
      <w:r w:rsidRPr="00FE51B1">
        <w:rPr>
          <w:rStyle w:val="StyleUnderline"/>
        </w:rPr>
        <w:t>commitments in NATO’s defense plans</w:t>
      </w:r>
      <w:r w:rsidRPr="00FE51B1">
        <w:rPr>
          <w:sz w:val="16"/>
        </w:rPr>
        <w:t xml:space="preserve">, adopted at the Vilnius Summit in 2023, </w:t>
      </w:r>
      <w:r w:rsidRPr="00FE51B1">
        <w:rPr>
          <w:rStyle w:val="StyleUnderline"/>
        </w:rPr>
        <w:t>even if the Americans are doing their share</w:t>
      </w:r>
      <w:r w:rsidRPr="00FE51B1">
        <w:rPr>
          <w:sz w:val="16"/>
        </w:rPr>
        <w:t xml:space="preserve">. The </w:t>
      </w:r>
      <w:r w:rsidRPr="00FE51B1">
        <w:rPr>
          <w:rStyle w:val="StyleUnderline"/>
        </w:rPr>
        <w:t>plans are built on</w:t>
      </w:r>
      <w:r w:rsidRPr="00FE51B1">
        <w:rPr>
          <w:sz w:val="16"/>
        </w:rPr>
        <w:t xml:space="preserve"> the promise of the </w:t>
      </w:r>
      <w:r w:rsidRPr="00FE51B1">
        <w:rPr>
          <w:rStyle w:val="StyleUnderline"/>
        </w:rPr>
        <w:t>Europeans taking on a bigger share of the burden</w:t>
      </w:r>
      <w:r w:rsidRPr="00FE51B1">
        <w:rPr>
          <w:sz w:val="16"/>
        </w:rPr>
        <w:t xml:space="preserve">. In the meantime, </w:t>
      </w:r>
      <w:r w:rsidRPr="00FE51B1">
        <w:rPr>
          <w:rStyle w:val="StyleUnderline"/>
        </w:rPr>
        <w:t xml:space="preserve">the focus of the European debate has moved from burden-sharing to burden-shifting, and </w:t>
      </w:r>
      <w:r w:rsidRPr="00FE51B1">
        <w:rPr>
          <w:rStyle w:val="Emphasis"/>
        </w:rPr>
        <w:t>from the desire to keep the Americans on board to the need to prepare for their departure</w:t>
      </w:r>
      <w:r w:rsidRPr="00FE51B1">
        <w:rPr>
          <w:rStyle w:val="StyleUnderline"/>
        </w:rPr>
        <w:t>. It will not be enough to implement the defense plans in the spirit of burden-sharing</w:t>
      </w:r>
      <w:r w:rsidRPr="00FE51B1">
        <w:rPr>
          <w:sz w:val="16"/>
        </w:rPr>
        <w:t xml:space="preserve">; Europeans need to prepare for burden-shifting, i.e., taking over the share of the US. </w:t>
      </w:r>
    </w:p>
    <w:p w14:paraId="1F736104" w14:textId="77777777" w:rsidR="00AC2879" w:rsidRPr="00FE51B1" w:rsidRDefault="00AC2879" w:rsidP="00AC2879">
      <w:pPr>
        <w:rPr>
          <w:sz w:val="16"/>
        </w:rPr>
      </w:pPr>
      <w:r w:rsidRPr="00FE51B1">
        <w:rPr>
          <w:sz w:val="16"/>
        </w:rPr>
        <w:t xml:space="preserve">There has been reluctance in the Eastern flank countries to talk about burden-shifting out of fear that speaking about Europe’s aim to take over US commitments will encourage the latter to precipitate its withdrawal. Yet it would be irresponsible for Europeans not to prepare for a scenario where the US will not come to defend its allies or will demand an unbearable price for doing so. </w:t>
      </w:r>
      <w:r w:rsidRPr="00FE51B1">
        <w:rPr>
          <w:rStyle w:val="StyleUnderline"/>
        </w:rPr>
        <w:t>Even if the US maintains its military presence in Europe, the Trump administration’s motivation to do so seems to profoundly differ from that of its predecessors</w:t>
      </w:r>
      <w:r w:rsidRPr="00FE51B1">
        <w:rPr>
          <w:sz w:val="16"/>
        </w:rPr>
        <w:t>—</w:t>
      </w:r>
      <w:r w:rsidRPr="00FE51B1">
        <w:rPr>
          <w:rStyle w:val="StyleUnderline"/>
        </w:rPr>
        <w:t>it is no longer</w:t>
      </w:r>
      <w:r w:rsidRPr="00FE51B1">
        <w:rPr>
          <w:sz w:val="16"/>
        </w:rPr>
        <w:t xml:space="preserve"> about </w:t>
      </w:r>
      <w:r w:rsidRPr="00FE51B1">
        <w:rPr>
          <w:rStyle w:val="StyleUnderline"/>
        </w:rPr>
        <w:t>protecting freedom, democracy, and the right of sovereign nations to choose their alliances</w:t>
      </w:r>
      <w:r w:rsidRPr="00FE51B1">
        <w:rPr>
          <w:sz w:val="16"/>
        </w:rPr>
        <w:t xml:space="preserve">. Instead, </w:t>
      </w:r>
      <w:r w:rsidRPr="00FE51B1">
        <w:rPr>
          <w:rStyle w:val="Emphasis"/>
        </w:rPr>
        <w:t>Trump’s focus is on the narrow interests of his own power position and his MAGA vision</w:t>
      </w:r>
      <w:r w:rsidRPr="00FE51B1">
        <w:rPr>
          <w:rStyle w:val="StyleUnderline"/>
        </w:rPr>
        <w:t xml:space="preserve">. Even if he wishes to achieve peace in Ukraine or to keep NATO alive, from the European perspective </w:t>
      </w:r>
      <w:r w:rsidRPr="00FE51B1">
        <w:rPr>
          <w:rStyle w:val="Emphasis"/>
        </w:rPr>
        <w:t>he is doing so for the wrong reasons</w:t>
      </w:r>
      <w:r w:rsidRPr="00FE51B1">
        <w:rPr>
          <w:sz w:val="16"/>
        </w:rPr>
        <w:t>.</w:t>
      </w:r>
    </w:p>
    <w:p w14:paraId="285D8E0D" w14:textId="77777777" w:rsidR="00AC2879" w:rsidRPr="00FE51B1" w:rsidRDefault="00AC2879" w:rsidP="00AC2879">
      <w:pPr>
        <w:rPr>
          <w:sz w:val="16"/>
        </w:rPr>
      </w:pPr>
      <w:r w:rsidRPr="00FE51B1">
        <w:rPr>
          <w:sz w:val="16"/>
        </w:rPr>
        <w:t>Sticking Together</w:t>
      </w:r>
    </w:p>
    <w:p w14:paraId="281F5A06" w14:textId="77777777" w:rsidR="00AC2879" w:rsidRPr="00FE51B1" w:rsidRDefault="00AC2879" w:rsidP="00AC2879">
      <w:pPr>
        <w:rPr>
          <w:sz w:val="16"/>
        </w:rPr>
      </w:pPr>
      <w:r w:rsidRPr="00FE51B1">
        <w:rPr>
          <w:rStyle w:val="StyleUnderline"/>
        </w:rPr>
        <w:t xml:space="preserve">The Nordic-Baltic states are </w:t>
      </w:r>
      <w:r w:rsidRPr="00FE51B1">
        <w:rPr>
          <w:rStyle w:val="Emphasis"/>
        </w:rPr>
        <w:t>sticking together</w:t>
      </w:r>
      <w:r w:rsidRPr="00FE51B1">
        <w:rPr>
          <w:sz w:val="16"/>
        </w:rPr>
        <w:t xml:space="preserve"> in the turbulent geopolitical environment. </w:t>
      </w:r>
      <w:r w:rsidRPr="00FE51B1">
        <w:rPr>
          <w:rStyle w:val="StyleUnderline"/>
        </w:rPr>
        <w:t xml:space="preserve">Regional cooperation is </w:t>
      </w:r>
      <w:r w:rsidRPr="00FE51B1">
        <w:rPr>
          <w:rStyle w:val="Emphasis"/>
        </w:rPr>
        <w:t>closer than ever</w:t>
      </w:r>
      <w:r w:rsidRPr="00FE51B1">
        <w:rPr>
          <w:sz w:val="16"/>
        </w:rPr>
        <w:t xml:space="preserve"> especially </w:t>
      </w:r>
      <w:r w:rsidRPr="00FE51B1">
        <w:rPr>
          <w:rStyle w:val="StyleUnderline"/>
        </w:rPr>
        <w:t>in the field of security and defense, which used to be a no-go</w:t>
      </w:r>
      <w:r w:rsidRPr="00FE51B1">
        <w:rPr>
          <w:sz w:val="16"/>
        </w:rPr>
        <w:t xml:space="preserve"> area even in Nordic cooperation not so long ago. </w:t>
      </w:r>
      <w:r w:rsidRPr="00FE51B1">
        <w:rPr>
          <w:rStyle w:val="StyleUnderline"/>
        </w:rPr>
        <w:t>The accession of Finland and Sweden to NATO removed old barriers</w:t>
      </w:r>
      <w:r w:rsidRPr="00FE51B1">
        <w:rPr>
          <w:sz w:val="16"/>
        </w:rPr>
        <w:t xml:space="preserve">. Together with Poland, Germany, and the United Kingdom, the Northern Europeans form a considerable, though loose grouping with largely shared security interests. </w:t>
      </w:r>
      <w:r w:rsidRPr="00FE51B1">
        <w:rPr>
          <w:rStyle w:val="StyleUnderline"/>
        </w:rPr>
        <w:t>Germany’s ability to spend</w:t>
      </w:r>
      <w:r w:rsidRPr="00FE51B1">
        <w:rPr>
          <w:sz w:val="16"/>
        </w:rPr>
        <w:t xml:space="preserve"> wisely the hundreds of billions of planned </w:t>
      </w:r>
      <w:r w:rsidRPr="00FE51B1">
        <w:rPr>
          <w:rStyle w:val="StyleUnderline"/>
        </w:rPr>
        <w:t>additional funding for defense will be of critical importance for</w:t>
      </w:r>
      <w:r w:rsidRPr="00FE51B1">
        <w:rPr>
          <w:sz w:val="16"/>
        </w:rPr>
        <w:t xml:space="preserve"> further </w:t>
      </w:r>
      <w:r w:rsidRPr="00FE51B1">
        <w:rPr>
          <w:rStyle w:val="StyleUnderline"/>
        </w:rPr>
        <w:t xml:space="preserve">enhancing defense and deterrence in the Baltic Sea region and </w:t>
      </w:r>
      <w:r w:rsidRPr="00FE51B1">
        <w:rPr>
          <w:rStyle w:val="Emphasis"/>
        </w:rPr>
        <w:t>reducing dependence on the US</w:t>
      </w:r>
      <w:r w:rsidRPr="00FE51B1">
        <w:rPr>
          <w:sz w:val="16"/>
        </w:rPr>
        <w:t xml:space="preserve">. </w:t>
      </w:r>
    </w:p>
    <w:p w14:paraId="55CD4EBA" w14:textId="77777777" w:rsidR="00AC2879" w:rsidRPr="00FE51B1" w:rsidRDefault="00AC2879" w:rsidP="00AC2879">
      <w:pPr>
        <w:rPr>
          <w:sz w:val="16"/>
        </w:rPr>
      </w:pPr>
      <w:r w:rsidRPr="00FE51B1">
        <w:rPr>
          <w:sz w:val="16"/>
        </w:rPr>
        <w:t xml:space="preserve">While regional efforts matter, it is also worth noting that </w:t>
      </w:r>
      <w:r w:rsidRPr="00FE51B1">
        <w:rPr>
          <w:rStyle w:val="StyleUnderline"/>
        </w:rPr>
        <w:t xml:space="preserve">the security of the Baltic Sea region is </w:t>
      </w:r>
      <w:r w:rsidRPr="00FE51B1">
        <w:rPr>
          <w:rStyle w:val="Emphasis"/>
        </w:rPr>
        <w:t>inseparable from European security at large</w:t>
      </w:r>
      <w:r w:rsidRPr="00FE51B1">
        <w:rPr>
          <w:rStyle w:val="StyleUnderline"/>
        </w:rPr>
        <w:t xml:space="preserve"> and will heavily depend on the outcome of the war in Ukraine</w:t>
      </w:r>
      <w:r w:rsidRPr="00FE51B1">
        <w:rPr>
          <w:sz w:val="16"/>
        </w:rPr>
        <w:t>. It also, crucially, depends on the willingness of other European countries to invest more in collective defense.</w:t>
      </w:r>
    </w:p>
    <w:p w14:paraId="40521867" w14:textId="77777777" w:rsidR="00AC2879" w:rsidRPr="00FE51B1" w:rsidRDefault="00AC2879" w:rsidP="00AC2879">
      <w:pPr>
        <w:rPr>
          <w:sz w:val="16"/>
        </w:rPr>
      </w:pPr>
      <w:r w:rsidRPr="00FE51B1">
        <w:rPr>
          <w:sz w:val="16"/>
        </w:rPr>
        <w:t>Testing Times</w:t>
      </w:r>
    </w:p>
    <w:p w14:paraId="287EF14D" w14:textId="77777777" w:rsidR="00AC2879" w:rsidRPr="00FE51B1" w:rsidRDefault="00AC2879" w:rsidP="00AC2879">
      <w:pPr>
        <w:rPr>
          <w:sz w:val="16"/>
        </w:rPr>
      </w:pPr>
      <w:r w:rsidRPr="00FE51B1">
        <w:rPr>
          <w:sz w:val="16"/>
        </w:rPr>
        <w:t xml:space="preserve">There is no doubt that </w:t>
      </w:r>
      <w:r w:rsidRPr="00FE51B1">
        <w:rPr>
          <w:rStyle w:val="StyleUnderline"/>
        </w:rPr>
        <w:t>the US</w:t>
      </w:r>
      <w:r w:rsidRPr="00FE51B1">
        <w:rPr>
          <w:sz w:val="16"/>
        </w:rPr>
        <w:t xml:space="preserve"> will try to drive wedges between European countries. It </w:t>
      </w:r>
      <w:r w:rsidRPr="00FE51B1">
        <w:rPr>
          <w:rStyle w:val="StyleUnderline"/>
        </w:rPr>
        <w:t>might</w:t>
      </w:r>
      <w:r w:rsidRPr="00FE51B1">
        <w:rPr>
          <w:sz w:val="16"/>
        </w:rPr>
        <w:t xml:space="preserve"> also </w:t>
      </w:r>
      <w:r w:rsidRPr="00FE51B1">
        <w:rPr>
          <w:rStyle w:val="StyleUnderline"/>
        </w:rPr>
        <w:t xml:space="preserve">test the unity of the Northern European grouping. </w:t>
      </w:r>
      <w:r w:rsidRPr="00FE51B1">
        <w:rPr>
          <w:rStyle w:val="Emphasis"/>
        </w:rPr>
        <w:t>If the US becomes even more assertive vis-à-vis Greenland it will be difficult for</w:t>
      </w:r>
      <w:r w:rsidRPr="00FE51B1">
        <w:rPr>
          <w:sz w:val="16"/>
        </w:rPr>
        <w:t xml:space="preserve"> the other </w:t>
      </w:r>
      <w:r w:rsidRPr="00FE51B1">
        <w:rPr>
          <w:rStyle w:val="Emphasis"/>
        </w:rPr>
        <w:t>Nordic-Baltic countries not to condemn this</w:t>
      </w:r>
      <w:r w:rsidRPr="00FE51B1">
        <w:rPr>
          <w:sz w:val="16"/>
        </w:rPr>
        <w:t>, but will they risk their relationship with the US? If the US requires its allies to stop supporting Ukraine in order to force Kyiv to accept a bad peace deal, will the Nordic-Baltic countries, which have been staunch supporters of Ukraine, risk losing the security guarantee of the US? Would it be more dangerous for them to go along with a bad deal for Ukraine in the hope of saving their relationship with the US, or to continue supporting Ukraine and reckon that the US has become an unreliable ally in any case? Hopefully such choices can be avoided, but it cannot be excluded that they might emerge.</w:t>
      </w:r>
    </w:p>
    <w:p w14:paraId="28FBCE32" w14:textId="77777777" w:rsidR="00AC2879" w:rsidRPr="00FE51B1" w:rsidRDefault="00AC2879" w:rsidP="00AC2879">
      <w:pPr>
        <w:rPr>
          <w:sz w:val="16"/>
        </w:rPr>
      </w:pPr>
      <w:r w:rsidRPr="00FE51B1">
        <w:rPr>
          <w:sz w:val="16"/>
        </w:rPr>
        <w:t xml:space="preserve">In the spirit of Northern pragmatism, </w:t>
      </w:r>
      <w:r w:rsidRPr="00FE51B1">
        <w:rPr>
          <w:rStyle w:val="StyleUnderline"/>
        </w:rPr>
        <w:t xml:space="preserve">the optimal way forward would be </w:t>
      </w:r>
      <w:r w:rsidRPr="00FE51B1">
        <w:rPr>
          <w:rStyle w:val="Emphasis"/>
        </w:rPr>
        <w:t>managed burden-shifting pursued under the disguise of strengthening the transatlantic alliance</w:t>
      </w:r>
      <w:r w:rsidRPr="00FE51B1">
        <w:rPr>
          <w:rStyle w:val="StyleUnderline"/>
        </w:rPr>
        <w:t xml:space="preserve">. A gradual move toward a more European NATO might be </w:t>
      </w:r>
      <w:r w:rsidRPr="00FE51B1">
        <w:rPr>
          <w:rStyle w:val="Emphasis"/>
        </w:rPr>
        <w:t>the only way to keep the alliance alive and Europe safe in the coming years</w:t>
      </w:r>
      <w:r w:rsidRPr="00FE51B1">
        <w:rPr>
          <w:sz w:val="16"/>
        </w:rPr>
        <w:t>. The critical question is if Europeans will have enough time to pursue this approach. The faster they move, the better the chances of preventing NATO’s collapse at the time when the alliance is badly needed to protect Europe against Russia’s revanchist aggression.</w:t>
      </w:r>
    </w:p>
    <w:p w14:paraId="38761A8D" w14:textId="497756A3" w:rsidR="00AC2879" w:rsidRDefault="00E86A03" w:rsidP="00E86A03">
      <w:pPr>
        <w:pStyle w:val="Heading3"/>
      </w:pPr>
      <w:r>
        <w:t>Frontline States---Impact---AT: Germany---2AC</w:t>
      </w:r>
    </w:p>
    <w:p w14:paraId="715492C6" w14:textId="77777777" w:rsidR="00E86A03" w:rsidRPr="00A55528" w:rsidRDefault="00E86A03" w:rsidP="00E86A03">
      <w:pPr>
        <w:pStyle w:val="Heading4"/>
      </w:pPr>
      <w:r>
        <w:t xml:space="preserve">Poland </w:t>
      </w:r>
      <w:r>
        <w:rPr>
          <w:u w:val="single"/>
        </w:rPr>
        <w:t>can’t leave us</w:t>
      </w:r>
      <w:r>
        <w:t xml:space="preserve">. </w:t>
      </w:r>
    </w:p>
    <w:p w14:paraId="548FBA54" w14:textId="77777777" w:rsidR="00E86A03" w:rsidRDefault="00E86A03" w:rsidP="00E86A03">
      <w:r>
        <w:t xml:space="preserve">Ieva </w:t>
      </w:r>
      <w:r w:rsidRPr="00E14B9A">
        <w:rPr>
          <w:rStyle w:val="Style13ptBold"/>
        </w:rPr>
        <w:t>Gajauskaitė 23</w:t>
      </w:r>
      <w:r>
        <w:t xml:space="preserve">, Associate Professor of Global Politics at the General Jonas Žemaitis Military Academy of Lithuania, Ph.D. in Political Science from Vytautas Magnus University, “Poland’s Resilient Atlanticism,” in </w:t>
      </w:r>
      <w:r w:rsidRPr="00E14B9A">
        <w:rPr>
          <w:i/>
          <w:iCs/>
        </w:rPr>
        <w:t>European Strategic Autonomy and Small States' Security: In the Shadow of Power</w:t>
      </w:r>
      <w:r>
        <w:t>, pp. 63-80, Routledge, 2023</w:t>
      </w:r>
    </w:p>
    <w:p w14:paraId="28EC17C9" w14:textId="77777777" w:rsidR="00E86A03" w:rsidRPr="00675F6D" w:rsidRDefault="00E86A03" w:rsidP="00E86A03">
      <w:pPr>
        <w:rPr>
          <w:b/>
          <w:bCs/>
          <w:sz w:val="16"/>
        </w:rPr>
      </w:pPr>
      <w:r w:rsidRPr="00675F6D">
        <w:rPr>
          <w:rStyle w:val="StyleUnderline"/>
        </w:rPr>
        <w:t>For Poland, it was quite clear</w:t>
      </w:r>
      <w:r w:rsidRPr="00675F6D">
        <w:rPr>
          <w:sz w:val="16"/>
        </w:rPr>
        <w:t xml:space="preserve"> that </w:t>
      </w:r>
      <w:r w:rsidRPr="00675F6D">
        <w:rPr>
          <w:rStyle w:val="StyleUnderline"/>
        </w:rPr>
        <w:t xml:space="preserve">US security guarantees for NATO’s eastern flank </w:t>
      </w:r>
      <w:r w:rsidRPr="00675F6D">
        <w:rPr>
          <w:rStyle w:val="Emphasis"/>
        </w:rPr>
        <w:t>could not be based solely on</w:t>
      </w:r>
      <w:r w:rsidRPr="00675F6D">
        <w:rPr>
          <w:rStyle w:val="StyleUnderline"/>
        </w:rPr>
        <w:t xml:space="preserve"> geostrategic position or </w:t>
      </w:r>
      <w:r w:rsidRPr="00675F6D">
        <w:rPr>
          <w:rStyle w:val="Emphasis"/>
        </w:rPr>
        <w:t>NATO</w:t>
      </w:r>
      <w:r w:rsidRPr="00675F6D">
        <w:rPr>
          <w:rStyle w:val="StyleUnderline"/>
        </w:rPr>
        <w:t xml:space="preserve"> commitments</w:t>
      </w:r>
      <w:r w:rsidRPr="00675F6D">
        <w:rPr>
          <w:sz w:val="16"/>
        </w:rPr>
        <w:t xml:space="preserve">. For this reason, </w:t>
      </w:r>
      <w:r w:rsidRPr="00675F6D">
        <w:rPr>
          <w:rStyle w:val="StyleUnderline"/>
        </w:rPr>
        <w:t xml:space="preserve">strategic </w:t>
      </w:r>
      <w:r w:rsidRPr="00675F6D">
        <w:rPr>
          <w:rStyle w:val="Emphasis"/>
        </w:rPr>
        <w:t>coop</w:t>
      </w:r>
      <w:r w:rsidRPr="00675F6D">
        <w:rPr>
          <w:rStyle w:val="StyleUnderline"/>
        </w:rPr>
        <w:t xml:space="preserve">eration was linked to the US involvement in the </w:t>
      </w:r>
      <w:r w:rsidRPr="00675F6D">
        <w:rPr>
          <w:rStyle w:val="Emphasis"/>
        </w:rPr>
        <w:t>modernisation</w:t>
      </w:r>
      <w:r w:rsidRPr="00675F6D">
        <w:rPr>
          <w:sz w:val="16"/>
        </w:rPr>
        <w:t xml:space="preserve"> programme </w:t>
      </w:r>
      <w:r w:rsidRPr="00675F6D">
        <w:rPr>
          <w:rStyle w:val="Emphasis"/>
        </w:rPr>
        <w:t>of the Polish Defence Forces</w:t>
      </w:r>
      <w:r w:rsidRPr="00675F6D">
        <w:rPr>
          <w:sz w:val="16"/>
        </w:rPr>
        <w:t xml:space="preserve">, namely the acquisition of armaments (Informacja Ministra Spraw Zagranicznych, 2018). Furthermore, </w:t>
      </w:r>
      <w:r w:rsidRPr="00675F6D">
        <w:rPr>
          <w:rStyle w:val="StyleUnderline"/>
        </w:rPr>
        <w:t>Poland sought to respond to</w:t>
      </w:r>
      <w:r w:rsidRPr="00675F6D">
        <w:rPr>
          <w:sz w:val="16"/>
        </w:rPr>
        <w:t xml:space="preserve"> the </w:t>
      </w:r>
      <w:r w:rsidRPr="00675F6D">
        <w:rPr>
          <w:rStyle w:val="StyleUnderline"/>
        </w:rPr>
        <w:t>expectations of</w:t>
      </w:r>
      <w:r w:rsidRPr="00675F6D">
        <w:rPr>
          <w:sz w:val="16"/>
        </w:rPr>
        <w:t xml:space="preserve"> US President Donald </w:t>
      </w:r>
      <w:r w:rsidRPr="00675F6D">
        <w:rPr>
          <w:rStyle w:val="StyleUnderline"/>
        </w:rPr>
        <w:t>Trump for</w:t>
      </w:r>
      <w:r w:rsidRPr="00675F6D">
        <w:rPr>
          <w:sz w:val="16"/>
        </w:rPr>
        <w:t xml:space="preserve"> the </w:t>
      </w:r>
      <w:r w:rsidRPr="00675F6D">
        <w:rPr>
          <w:rStyle w:val="StyleUnderline"/>
        </w:rPr>
        <w:t>member states to contribute more to their security</w:t>
      </w:r>
      <w:r w:rsidRPr="00675F6D">
        <w:rPr>
          <w:sz w:val="16"/>
        </w:rPr>
        <w:t>. For this reason, Poland’s political elite has pledged to increase its defence budget to 2.5% of GDP by 2030, making it “an example to others” (Informacja Ministra Spraw Zagranicznych, 2019).</w:t>
      </w:r>
    </w:p>
    <w:p w14:paraId="045949BF" w14:textId="77777777" w:rsidR="00E86A03" w:rsidRPr="00675F6D" w:rsidRDefault="00E86A03" w:rsidP="00E86A03">
      <w:pPr>
        <w:rPr>
          <w:sz w:val="16"/>
        </w:rPr>
      </w:pPr>
      <w:r w:rsidRPr="00675F6D">
        <w:rPr>
          <w:sz w:val="16"/>
        </w:rPr>
        <w:t xml:space="preserve">During Donald Trump’s presidency, Poland sought to become the US’s exclusive strategic partner in Europe and, for this reason, rejected any initiatives that could be directed against the states, especially those proposed by a traditionally anti-American France. The fact that France did not offer Poland to contribute to the EI2 served as another example that France has no interest in strengthening NATO. Thus, </w:t>
      </w:r>
      <w:r w:rsidRPr="00675F6D">
        <w:rPr>
          <w:rStyle w:val="StyleUnderline"/>
        </w:rPr>
        <w:t xml:space="preserve">Poland was seeking to take the place of the </w:t>
      </w:r>
      <w:r w:rsidRPr="00675F6D">
        <w:rPr>
          <w:rStyle w:val="Emphasis"/>
        </w:rPr>
        <w:t>U</w:t>
      </w:r>
      <w:r w:rsidRPr="00675F6D">
        <w:rPr>
          <w:rStyle w:val="StyleUnderline"/>
        </w:rPr>
        <w:t xml:space="preserve">nited </w:t>
      </w:r>
      <w:r w:rsidRPr="00675F6D">
        <w:rPr>
          <w:rStyle w:val="Emphasis"/>
        </w:rPr>
        <w:t>K</w:t>
      </w:r>
      <w:r w:rsidRPr="00675F6D">
        <w:rPr>
          <w:rStyle w:val="StyleUnderline"/>
        </w:rPr>
        <w:t>ingdom in the EU</w:t>
      </w:r>
      <w:r w:rsidRPr="00675F6D">
        <w:rPr>
          <w:sz w:val="16"/>
        </w:rPr>
        <w:t xml:space="preserve">, not only to gain the status of a key strategic partner of the US but also </w:t>
      </w:r>
      <w:r w:rsidRPr="00675F6D">
        <w:rPr>
          <w:rStyle w:val="StyleUnderline"/>
        </w:rPr>
        <w:t>to prevent the EU from developing initiatives</w:t>
      </w:r>
      <w:r w:rsidRPr="00675F6D">
        <w:rPr>
          <w:sz w:val="16"/>
        </w:rPr>
        <w:t xml:space="preserve"> that are </w:t>
      </w:r>
      <w:r w:rsidRPr="00675F6D">
        <w:rPr>
          <w:rStyle w:val="StyleUnderline"/>
        </w:rPr>
        <w:t xml:space="preserve">incompatible with the strategic interests of the </w:t>
      </w:r>
      <w:r w:rsidRPr="00675F6D">
        <w:rPr>
          <w:rStyle w:val="Emphasis"/>
        </w:rPr>
        <w:t>U</w:t>
      </w:r>
      <w:r w:rsidRPr="00675F6D">
        <w:rPr>
          <w:rStyle w:val="StyleUnderline"/>
        </w:rPr>
        <w:t xml:space="preserve">nited </w:t>
      </w:r>
      <w:r w:rsidRPr="00675F6D">
        <w:rPr>
          <w:rStyle w:val="Emphasis"/>
        </w:rPr>
        <w:t>S</w:t>
      </w:r>
      <w:r w:rsidRPr="00675F6D">
        <w:rPr>
          <w:rStyle w:val="StyleUnderline"/>
        </w:rPr>
        <w:t>tates</w:t>
      </w:r>
      <w:r w:rsidRPr="00675F6D">
        <w:rPr>
          <w:sz w:val="16"/>
        </w:rPr>
        <w:t xml:space="preserve"> (Buras &amp; Zerka, 2018).</w:t>
      </w:r>
    </w:p>
    <w:p w14:paraId="706EE20D" w14:textId="77777777" w:rsidR="00E86A03" w:rsidRPr="00675F6D" w:rsidRDefault="00E86A03" w:rsidP="00E86A03">
      <w:pPr>
        <w:rPr>
          <w:sz w:val="16"/>
        </w:rPr>
      </w:pPr>
      <w:r w:rsidRPr="00675F6D">
        <w:rPr>
          <w:sz w:val="16"/>
        </w:rPr>
        <w:t xml:space="preserve">The second reason for Poland’s reluctance to support loose ESA is the lack of consensus on the use of military force since states have different conceptions and interests. </w:t>
      </w:r>
      <w:r w:rsidRPr="00675F6D">
        <w:rPr>
          <w:rStyle w:val="StyleUnderline"/>
        </w:rPr>
        <w:t>Eastern European countries are interested in strengthening collective defence capabilities, while Western and Southern Europe seek to strengthen EU crisis management capabilities</w:t>
      </w:r>
      <w:r w:rsidRPr="00675F6D">
        <w:rPr>
          <w:sz w:val="16"/>
        </w:rPr>
        <w:t xml:space="preserve"> (Gotkowska, 2017). </w:t>
      </w:r>
      <w:r w:rsidRPr="00675F6D">
        <w:rPr>
          <w:rStyle w:val="StyleUnderline"/>
        </w:rPr>
        <w:t xml:space="preserve">The number one priority of Poland’s security and defence policy is a </w:t>
      </w:r>
      <w:r w:rsidRPr="00675F6D">
        <w:rPr>
          <w:rStyle w:val="Emphasis"/>
        </w:rPr>
        <w:t>political agreement between NATO members that Russia is a threat to Eastern Europe</w:t>
      </w:r>
      <w:r w:rsidRPr="00675F6D">
        <w:rPr>
          <w:sz w:val="16"/>
        </w:rPr>
        <w:t xml:space="preserve">. As a result, </w:t>
      </w:r>
      <w:r w:rsidRPr="00675F6D">
        <w:rPr>
          <w:rStyle w:val="StyleUnderline"/>
        </w:rPr>
        <w:t xml:space="preserve">there are differences in </w:t>
      </w:r>
      <w:r w:rsidRPr="00675F6D">
        <w:rPr>
          <w:rStyle w:val="Emphasis"/>
        </w:rPr>
        <w:t>strategic culture</w:t>
      </w:r>
      <w:r w:rsidRPr="00675F6D">
        <w:rPr>
          <w:sz w:val="16"/>
        </w:rPr>
        <w:t>, which means that European countries are reluctant to use military force and are more likely to use soft power. Therefore, according to former Polish Foreign Minister Witold Waszczykowski, “</w:t>
      </w:r>
      <w:r w:rsidRPr="00675F6D">
        <w:rPr>
          <w:rStyle w:val="Emphasis"/>
        </w:rPr>
        <w:t>Europe from Venus needs US from Mars</w:t>
      </w:r>
      <w:r w:rsidRPr="00675F6D">
        <w:rPr>
          <w:sz w:val="16"/>
        </w:rPr>
        <w:t>” (Waszczykowski, 2020).</w:t>
      </w:r>
    </w:p>
    <w:p w14:paraId="68E2F95E" w14:textId="77777777" w:rsidR="00E86A03" w:rsidRDefault="00E86A03" w:rsidP="00E86A03">
      <w:pPr>
        <w:rPr>
          <w:sz w:val="16"/>
        </w:rPr>
      </w:pPr>
      <w:r w:rsidRPr="00675F6D">
        <w:rPr>
          <w:sz w:val="16"/>
        </w:rPr>
        <w:t xml:space="preserve">Even though the US withdrawal from Afghanistan has sparked a debate in Poland over US future priorities, </w:t>
      </w:r>
      <w:r w:rsidRPr="00675F6D">
        <w:rPr>
          <w:rStyle w:val="StyleUnderline"/>
        </w:rPr>
        <w:t>the</w:t>
      </w:r>
      <w:r w:rsidRPr="00675F6D">
        <w:rPr>
          <w:sz w:val="16"/>
        </w:rPr>
        <w:t xml:space="preserve"> primary </w:t>
      </w:r>
      <w:r w:rsidRPr="00675F6D">
        <w:rPr>
          <w:rStyle w:val="StyleUnderline"/>
        </w:rPr>
        <w:t>truth believed by Poland remains the same</w:t>
      </w:r>
      <w:r w:rsidRPr="00675F6D">
        <w:rPr>
          <w:sz w:val="16"/>
        </w:rPr>
        <w:t xml:space="preserve"> </w:t>
      </w:r>
      <w:r w:rsidRPr="00675F6D">
        <w:rPr>
          <w:rStyle w:val="StyleUnderline"/>
        </w:rPr>
        <w:t xml:space="preserve">– the EU is </w:t>
      </w:r>
      <w:r w:rsidRPr="00675F6D">
        <w:rPr>
          <w:rStyle w:val="Emphasis"/>
        </w:rPr>
        <w:t>not capable of resolving an international crisis without the US</w:t>
      </w:r>
      <w:r w:rsidRPr="00675F6D">
        <w:rPr>
          <w:sz w:val="16"/>
        </w:rPr>
        <w:t xml:space="preserve">. There are several reasons for this. The first, of course, is the lack of capacity. </w:t>
      </w:r>
      <w:r w:rsidRPr="00675F6D">
        <w:rPr>
          <w:rStyle w:val="StyleUnderline"/>
        </w:rPr>
        <w:t>Poland</w:t>
      </w:r>
      <w:r w:rsidRPr="00675F6D">
        <w:rPr>
          <w:sz w:val="16"/>
        </w:rPr>
        <w:t xml:space="preserve">, for example, </w:t>
      </w:r>
      <w:r w:rsidRPr="00675F6D">
        <w:rPr>
          <w:rStyle w:val="StyleUnderline"/>
        </w:rPr>
        <w:t>often emphasises not only the inability to use EU Battlegroups but also the inability of the most powerful European states to carry out any mission without US military support</w:t>
      </w:r>
      <w:r w:rsidRPr="00675F6D">
        <w:rPr>
          <w:sz w:val="16"/>
        </w:rPr>
        <w:t xml:space="preserve">: “Even France, the greatest military power of the EU, which has the nuclear arsenal, is not able to carry out such actions on its own. In Mali it is supported by American air transport, American drones, and American intelligence.” (Słojewska, 2021). Consequently, </w:t>
      </w:r>
      <w:r w:rsidRPr="00675F6D">
        <w:rPr>
          <w:rStyle w:val="StyleUnderline"/>
        </w:rPr>
        <w:t xml:space="preserve">Poland </w:t>
      </w:r>
      <w:r w:rsidRPr="00675F6D">
        <w:rPr>
          <w:rStyle w:val="Emphasis"/>
        </w:rPr>
        <w:t>prioritises bilateral coop</w:t>
      </w:r>
      <w:r w:rsidRPr="00675F6D">
        <w:rPr>
          <w:rStyle w:val="StyleUnderline"/>
        </w:rPr>
        <w:t xml:space="preserve">eration </w:t>
      </w:r>
      <w:r w:rsidRPr="00675F6D">
        <w:rPr>
          <w:rStyle w:val="Emphasis"/>
        </w:rPr>
        <w:t>with the U</w:t>
      </w:r>
      <w:r w:rsidRPr="00675F6D">
        <w:rPr>
          <w:rStyle w:val="StyleUnderline"/>
        </w:rPr>
        <w:t xml:space="preserve">nited </w:t>
      </w:r>
      <w:r w:rsidRPr="00675F6D">
        <w:rPr>
          <w:rStyle w:val="Emphasis"/>
        </w:rPr>
        <w:t>S</w:t>
      </w:r>
      <w:r w:rsidRPr="00675F6D">
        <w:rPr>
          <w:rStyle w:val="StyleUnderline"/>
        </w:rPr>
        <w:t>tates within and outside the NATO framework</w:t>
      </w:r>
      <w:r w:rsidRPr="00675F6D">
        <w:rPr>
          <w:sz w:val="16"/>
        </w:rPr>
        <w:t xml:space="preserve"> (Malinowski, 2021). In addition, </w:t>
      </w:r>
      <w:r w:rsidRPr="00675F6D">
        <w:rPr>
          <w:rStyle w:val="StyleUnderline"/>
        </w:rPr>
        <w:t xml:space="preserve">Poland reassures itself with the thought that due to the </w:t>
      </w:r>
      <w:r w:rsidRPr="00675F6D">
        <w:rPr>
          <w:rStyle w:val="Emphasis"/>
        </w:rPr>
        <w:t>US military presence in Poland</w:t>
      </w:r>
      <w:r w:rsidRPr="00675F6D">
        <w:rPr>
          <w:rStyle w:val="StyleUnderline"/>
        </w:rPr>
        <w:t>, in case of an attack</w:t>
      </w:r>
      <w:r w:rsidRPr="00675F6D">
        <w:rPr>
          <w:sz w:val="16"/>
        </w:rPr>
        <w:t xml:space="preserve"> by a third country, </w:t>
      </w:r>
      <w:r w:rsidRPr="00675F6D">
        <w:rPr>
          <w:rStyle w:val="StyleUnderline"/>
        </w:rPr>
        <w:t>the US and NATO would be</w:t>
      </w:r>
      <w:r w:rsidRPr="00675F6D">
        <w:rPr>
          <w:sz w:val="16"/>
        </w:rPr>
        <w:t xml:space="preserve"> “</w:t>
      </w:r>
      <w:r w:rsidRPr="00675F6D">
        <w:rPr>
          <w:rStyle w:val="Emphasis"/>
        </w:rPr>
        <w:t>automatically drawn</w:t>
      </w:r>
      <w:r w:rsidRPr="00675F6D">
        <w:rPr>
          <w:sz w:val="16"/>
        </w:rPr>
        <w:t xml:space="preserve">” </w:t>
      </w:r>
      <w:r w:rsidRPr="00675F6D">
        <w:rPr>
          <w:rStyle w:val="Emphasis"/>
        </w:rPr>
        <w:t>into war</w:t>
      </w:r>
      <w:r w:rsidRPr="00675F6D">
        <w:rPr>
          <w:sz w:val="16"/>
        </w:rPr>
        <w:t xml:space="preserve"> (Zięba, 2020, p. 125).</w:t>
      </w:r>
    </w:p>
    <w:p w14:paraId="024377B9" w14:textId="168E6563" w:rsidR="00E86A03" w:rsidRDefault="00BF5B9C" w:rsidP="00BF5B9C">
      <w:pPr>
        <w:pStyle w:val="Heading3"/>
      </w:pPr>
      <w:r>
        <w:t>Frontline States---Impact---AT: Global---2</w:t>
      </w:r>
      <w:r w:rsidR="008B7669">
        <w:t>A</w:t>
      </w:r>
      <w:r>
        <w:t>C</w:t>
      </w:r>
    </w:p>
    <w:p w14:paraId="5C36C98B" w14:textId="77777777" w:rsidR="00BF5B9C" w:rsidRDefault="00BF5B9C" w:rsidP="00BF5B9C">
      <w:pPr>
        <w:pStyle w:val="Heading4"/>
      </w:pPr>
      <w:r>
        <w:t xml:space="preserve">Credibility is </w:t>
      </w:r>
      <w:r>
        <w:rPr>
          <w:u w:val="single"/>
        </w:rPr>
        <w:t>context-dependent</w:t>
      </w:r>
      <w:r>
        <w:t xml:space="preserve">, and collapse is </w:t>
      </w:r>
      <w:r>
        <w:rPr>
          <w:u w:val="single"/>
        </w:rPr>
        <w:t>inevitable</w:t>
      </w:r>
      <w:r>
        <w:t>.</w:t>
      </w:r>
    </w:p>
    <w:p w14:paraId="3CDEB4D6" w14:textId="77777777" w:rsidR="00BF5B9C" w:rsidRPr="00EF4CF0" w:rsidRDefault="00BF5B9C" w:rsidP="00BF5B9C">
      <w:r>
        <w:t xml:space="preserve">Jared </w:t>
      </w:r>
      <w:r w:rsidRPr="00EF4CF0">
        <w:rPr>
          <w:rStyle w:val="Style13ptBold"/>
        </w:rPr>
        <w:t>Cohen &amp;</w:t>
      </w:r>
      <w:r>
        <w:t xml:space="preserve"> Ian </w:t>
      </w:r>
      <w:r w:rsidRPr="00EF4CF0">
        <w:rPr>
          <w:rStyle w:val="Style13ptBold"/>
        </w:rPr>
        <w:t>Bremmer 23</w:t>
      </w:r>
      <w:r>
        <w:t>, President of Global Affairs at Goldman Sachs, Adjunct Senior Fellow at the Council on Foreign Relations, M.Phil. in International Relations from the University of Oxford; President of the Eurasia Group, Foreign Affairs Columnist and Editor-at-Large for Time Magazine, Ph.D. in Political Science from Stanford University, “The Global Credibility Gap,” Foreign Policy, 12-06-2023, https://foreignpolicy.com/2023/12/06/global-geopolitics-credibility-us-china-competition-alliances-deterrence-military-economic-power</w:t>
      </w:r>
    </w:p>
    <w:p w14:paraId="46CC3954" w14:textId="77777777" w:rsidR="00BF5B9C" w:rsidRPr="00675F6D" w:rsidRDefault="00BF5B9C" w:rsidP="00BF5B9C">
      <w:pPr>
        <w:rPr>
          <w:sz w:val="16"/>
        </w:rPr>
      </w:pPr>
      <w:r w:rsidRPr="00675F6D">
        <w:rPr>
          <w:rStyle w:val="StyleUnderline"/>
        </w:rPr>
        <w:t xml:space="preserve">U.S. </w:t>
      </w:r>
      <w:r w:rsidRPr="00675F6D">
        <w:rPr>
          <w:rStyle w:val="Emphasis"/>
        </w:rPr>
        <w:t>cred</w:t>
      </w:r>
      <w:r w:rsidRPr="00675F6D">
        <w:rPr>
          <w:rStyle w:val="StyleUnderline"/>
        </w:rPr>
        <w:t>ibility</w:t>
      </w:r>
      <w:r w:rsidRPr="00675F6D">
        <w:rPr>
          <w:sz w:val="16"/>
        </w:rPr>
        <w:t xml:space="preserve"> has </w:t>
      </w:r>
      <w:r w:rsidRPr="00675F6D">
        <w:rPr>
          <w:rStyle w:val="StyleUnderline"/>
        </w:rPr>
        <w:t>underpinned the postwar global order</w:t>
      </w:r>
      <w:r w:rsidRPr="00675F6D">
        <w:rPr>
          <w:sz w:val="16"/>
        </w:rPr>
        <w:t xml:space="preserve"> that Americans have benefited from for more than 75 years. It’s a well-known story. After World War II, the United States harnessed its economic and military superiority to spearhead the reconstruction of Europe and Japan and the creation of the United Nations and the Bretton Woods institutions. Crucially, it drew on its stock of credibility to construct those institutions and persuade other states—including newly independent ones in Africa and Asia—to join them.</w:t>
      </w:r>
    </w:p>
    <w:p w14:paraId="23C01F36" w14:textId="77777777" w:rsidR="00BF5B9C" w:rsidRPr="00675F6D" w:rsidRDefault="00BF5B9C" w:rsidP="00BF5B9C">
      <w:pPr>
        <w:rPr>
          <w:sz w:val="16"/>
        </w:rPr>
      </w:pPr>
      <w:r w:rsidRPr="00675F6D">
        <w:rPr>
          <w:sz w:val="16"/>
        </w:rPr>
        <w:t>During the Cold War, Washington leveraged its credibility to build a network of military alliances, most importantly NATO, and under the Truman Doctrine to support nations “resisting attempted subjugation by armed minorities or by outside pressures.” But at the core of this policy to contain the Soviet Union, its architect George Kennan wrote, was “a test of the overall worth of the United States,” including whether it could successfully manage both “the problems of its internal life” and “the responsibilities of a world power.”</w:t>
      </w:r>
    </w:p>
    <w:p w14:paraId="1C7A3056" w14:textId="77777777" w:rsidR="00BF5B9C" w:rsidRPr="00675F6D" w:rsidRDefault="00BF5B9C" w:rsidP="00BF5B9C">
      <w:pPr>
        <w:rPr>
          <w:sz w:val="16"/>
        </w:rPr>
      </w:pPr>
      <w:r w:rsidRPr="00675F6D">
        <w:rPr>
          <w:rStyle w:val="StyleUnderline"/>
        </w:rPr>
        <w:t>Washington’s record</w:t>
      </w:r>
      <w:r w:rsidRPr="00675F6D">
        <w:rPr>
          <w:sz w:val="16"/>
        </w:rPr>
        <w:t xml:space="preserve"> on both counts </w:t>
      </w:r>
      <w:r w:rsidRPr="00675F6D">
        <w:rPr>
          <w:rStyle w:val="StyleUnderline"/>
        </w:rPr>
        <w:t xml:space="preserve">was </w:t>
      </w:r>
      <w:r w:rsidRPr="00675F6D">
        <w:rPr>
          <w:rStyle w:val="Emphasis"/>
        </w:rPr>
        <w:t>mixed</w:t>
      </w:r>
      <w:r w:rsidRPr="00675F6D">
        <w:rPr>
          <w:rStyle w:val="StyleUnderline"/>
        </w:rPr>
        <w:t>. The</w:t>
      </w:r>
      <w:r w:rsidRPr="00675F6D">
        <w:rPr>
          <w:sz w:val="16"/>
        </w:rPr>
        <w:t xml:space="preserve"> “</w:t>
      </w:r>
      <w:r w:rsidRPr="00675F6D">
        <w:rPr>
          <w:rStyle w:val="StyleUnderline"/>
        </w:rPr>
        <w:t>city upon a hill</w:t>
      </w:r>
      <w:r w:rsidRPr="00675F6D">
        <w:rPr>
          <w:sz w:val="16"/>
        </w:rPr>
        <w:t xml:space="preserve">,” a beacon of freedom and democracy, </w:t>
      </w:r>
      <w:r w:rsidRPr="00675F6D">
        <w:rPr>
          <w:rStyle w:val="StyleUnderline"/>
        </w:rPr>
        <w:t>coexisted with</w:t>
      </w:r>
      <w:r w:rsidRPr="00675F6D">
        <w:rPr>
          <w:sz w:val="16"/>
        </w:rPr>
        <w:t xml:space="preserve"> racial segregation under </w:t>
      </w:r>
      <w:r w:rsidRPr="00675F6D">
        <w:rPr>
          <w:rStyle w:val="StyleUnderline"/>
        </w:rPr>
        <w:t>Jim Crow</w:t>
      </w:r>
      <w:r w:rsidRPr="00675F6D">
        <w:rPr>
          <w:sz w:val="16"/>
        </w:rPr>
        <w:t xml:space="preserve"> lasting until the 1960s. That terrible inequality, as well as interventions to topple foreign governments, undermined U.S. leadership abroad. Yet the United States’ capacity for self-criticism, reform, and rejuvenation meant that when the Berlin Wall fell in 1989, U.S. democracy, however imperfect, remained a model around the world.</w:t>
      </w:r>
    </w:p>
    <w:p w14:paraId="169D254B" w14:textId="77777777" w:rsidR="00BF5B9C" w:rsidRPr="00675F6D" w:rsidRDefault="00BF5B9C" w:rsidP="00BF5B9C">
      <w:pPr>
        <w:rPr>
          <w:sz w:val="16"/>
        </w:rPr>
      </w:pPr>
      <w:r w:rsidRPr="00675F6D">
        <w:rPr>
          <w:sz w:val="16"/>
        </w:rPr>
        <w:t>U.S. credibility arguably reached its height in the 1990s—the onset of a “unipolar moment” of unrivaled American dominance. With military primacy, the world’s largest and most dynamic economy, an extraordinary cultural attraction that compelled Joseph Nye to coin in these pages the term “soft power,” and widespread confidence in U.S.-led globalization, Washington presided over what some observers later termed a “liberal international order.” America’s AAA geopolitical credit rating allowed Washington to project power widely without risking overextension.</w:t>
      </w:r>
    </w:p>
    <w:p w14:paraId="25AC5DC1" w14:textId="77777777" w:rsidR="00BF5B9C" w:rsidRPr="00675F6D" w:rsidRDefault="00BF5B9C" w:rsidP="00BF5B9C">
      <w:pPr>
        <w:rPr>
          <w:sz w:val="16"/>
        </w:rPr>
      </w:pPr>
      <w:r w:rsidRPr="00675F6D">
        <w:rPr>
          <w:rStyle w:val="StyleUnderline"/>
        </w:rPr>
        <w:t xml:space="preserve">Although the </w:t>
      </w:r>
      <w:r w:rsidRPr="00675F6D">
        <w:rPr>
          <w:rStyle w:val="Emphasis"/>
        </w:rPr>
        <w:t>U</w:t>
      </w:r>
      <w:r w:rsidRPr="00675F6D">
        <w:rPr>
          <w:rStyle w:val="StyleUnderline"/>
        </w:rPr>
        <w:t xml:space="preserve">nited </w:t>
      </w:r>
      <w:r w:rsidRPr="00675F6D">
        <w:rPr>
          <w:rStyle w:val="Emphasis"/>
        </w:rPr>
        <w:t>S</w:t>
      </w:r>
      <w:r w:rsidRPr="00675F6D">
        <w:rPr>
          <w:rStyle w:val="StyleUnderline"/>
        </w:rPr>
        <w:t>tates remains the world’s leading power</w:t>
      </w:r>
      <w:r w:rsidRPr="00675F6D">
        <w:rPr>
          <w:sz w:val="16"/>
        </w:rPr>
        <w:t xml:space="preserve"> in 2023, </w:t>
      </w:r>
      <w:r w:rsidRPr="00675F6D">
        <w:rPr>
          <w:rStyle w:val="StyleUnderline"/>
        </w:rPr>
        <w:t>it is no longer obvious</w:t>
      </w:r>
      <w:r w:rsidRPr="00675F6D">
        <w:rPr>
          <w:sz w:val="16"/>
        </w:rPr>
        <w:t xml:space="preserve"> that </w:t>
      </w:r>
      <w:r w:rsidRPr="00675F6D">
        <w:rPr>
          <w:rStyle w:val="StyleUnderline"/>
        </w:rPr>
        <w:t xml:space="preserve">it can single-handedly </w:t>
      </w:r>
      <w:r w:rsidRPr="00675F6D">
        <w:rPr>
          <w:rStyle w:val="Emphasis"/>
        </w:rPr>
        <w:t>uphold</w:t>
      </w:r>
      <w:r w:rsidRPr="00675F6D">
        <w:rPr>
          <w:sz w:val="16"/>
        </w:rPr>
        <w:t>—</w:t>
      </w:r>
      <w:r w:rsidRPr="00675F6D">
        <w:rPr>
          <w:rStyle w:val="Emphasis"/>
        </w:rPr>
        <w:t>still less revitalize</w:t>
      </w:r>
      <w:r w:rsidRPr="00675F6D">
        <w:rPr>
          <w:sz w:val="16"/>
        </w:rPr>
        <w:t>—</w:t>
      </w:r>
      <w:r w:rsidRPr="00675F6D">
        <w:rPr>
          <w:rStyle w:val="StyleUnderline"/>
        </w:rPr>
        <w:t>the international order. This reflects not only a shifting balance of power</w:t>
      </w:r>
      <w:r w:rsidRPr="00675F6D">
        <w:rPr>
          <w:sz w:val="16"/>
        </w:rPr>
        <w:t xml:space="preserve">, principally </w:t>
      </w:r>
      <w:r w:rsidRPr="00675F6D">
        <w:rPr>
          <w:rStyle w:val="StyleUnderline"/>
        </w:rPr>
        <w:t xml:space="preserve">marked by the rise of China, but also other countries’ concerns about the </w:t>
      </w:r>
      <w:r w:rsidRPr="00675F6D">
        <w:rPr>
          <w:rStyle w:val="Emphasis"/>
        </w:rPr>
        <w:t>growing gap</w:t>
      </w:r>
      <w:r w:rsidRPr="00675F6D">
        <w:rPr>
          <w:rStyle w:val="StyleUnderline"/>
        </w:rPr>
        <w:t xml:space="preserve"> between the </w:t>
      </w:r>
      <w:r w:rsidRPr="00675F6D">
        <w:rPr>
          <w:rStyle w:val="Emphasis"/>
        </w:rPr>
        <w:t>U</w:t>
      </w:r>
      <w:r w:rsidRPr="00675F6D">
        <w:rPr>
          <w:rStyle w:val="StyleUnderline"/>
        </w:rPr>
        <w:t xml:space="preserve">nited </w:t>
      </w:r>
      <w:r w:rsidRPr="00675F6D">
        <w:rPr>
          <w:rStyle w:val="Emphasis"/>
        </w:rPr>
        <w:t>S</w:t>
      </w:r>
      <w:r w:rsidRPr="00675F6D">
        <w:rPr>
          <w:rStyle w:val="StyleUnderline"/>
        </w:rPr>
        <w:t>tates’ global commitments and its willingness and ability to follow through</w:t>
      </w:r>
      <w:r w:rsidRPr="00675F6D">
        <w:rPr>
          <w:sz w:val="16"/>
        </w:rPr>
        <w:t xml:space="preserve"> on them. There are growing doubts about Washington’s credibility.</w:t>
      </w:r>
    </w:p>
    <w:p w14:paraId="60956EBB" w14:textId="77777777" w:rsidR="00BF5B9C" w:rsidRPr="00675F6D" w:rsidRDefault="00BF5B9C" w:rsidP="00BF5B9C">
      <w:pPr>
        <w:rPr>
          <w:sz w:val="16"/>
        </w:rPr>
      </w:pPr>
      <w:r w:rsidRPr="00675F6D">
        <w:rPr>
          <w:sz w:val="16"/>
        </w:rPr>
        <w:t>Those doubts are not primarily about hard power. At $27 trillion, U.S. GDP accounts for roughly 25 percent of global economic output—the same share as at the end of the Cold War. Many of the world’s leading and most innovative companies are based in the United States and are often founded and led by first- or second-generation immigrants. And despite continued speculation about potential alternatives, the U.S. dollar remains the world’s reserve currency by a wide margin.</w:t>
      </w:r>
    </w:p>
    <w:p w14:paraId="5FC5EFEC" w14:textId="77777777" w:rsidR="00BF5B9C" w:rsidRPr="00675F6D" w:rsidRDefault="00BF5B9C" w:rsidP="00BF5B9C">
      <w:pPr>
        <w:rPr>
          <w:sz w:val="16"/>
        </w:rPr>
      </w:pPr>
      <w:r w:rsidRPr="00675F6D">
        <w:rPr>
          <w:sz w:val="16"/>
        </w:rPr>
        <w:t>The immense and dynamic U.S. economy supports its position as the only country capable of projecting military power across the globe; its defense budget—approximately $877 billion in 2022—remains the world’s largest. With some 750 military bases in 80 countries, moreover, the United States enjoys an unrivaled defense network that facilitates its global power projection.</w:t>
      </w:r>
    </w:p>
    <w:p w14:paraId="47921177" w14:textId="77777777" w:rsidR="00BF5B9C" w:rsidRPr="00675F6D" w:rsidRDefault="00BF5B9C" w:rsidP="00BF5B9C">
      <w:pPr>
        <w:rPr>
          <w:sz w:val="16"/>
        </w:rPr>
      </w:pPr>
      <w:r w:rsidRPr="00675F6D">
        <w:rPr>
          <w:rStyle w:val="StyleUnderline"/>
        </w:rPr>
        <w:t>Washington</w:t>
      </w:r>
      <w:r w:rsidRPr="00675F6D">
        <w:rPr>
          <w:sz w:val="16"/>
        </w:rPr>
        <w:t xml:space="preserve">, of course, </w:t>
      </w:r>
      <w:r w:rsidRPr="00675F6D">
        <w:rPr>
          <w:rStyle w:val="StyleUnderline"/>
        </w:rPr>
        <w:t>faces significant economic and strategic challenges</w:t>
      </w:r>
      <w:r w:rsidRPr="00675F6D">
        <w:rPr>
          <w:sz w:val="16"/>
        </w:rPr>
        <w:t xml:space="preserve">. The United States’ </w:t>
      </w:r>
      <w:r w:rsidRPr="00675F6D">
        <w:rPr>
          <w:rStyle w:val="StyleUnderline"/>
        </w:rPr>
        <w:t>national debt reached $33 trillion</w:t>
      </w:r>
      <w:r w:rsidRPr="00675F6D">
        <w:rPr>
          <w:sz w:val="16"/>
        </w:rPr>
        <w:t xml:space="preserve"> in September, </w:t>
      </w:r>
      <w:r w:rsidRPr="00675F6D">
        <w:rPr>
          <w:rStyle w:val="StyleUnderline"/>
        </w:rPr>
        <w:t>with interest</w:t>
      </w:r>
      <w:r w:rsidRPr="00675F6D">
        <w:rPr>
          <w:sz w:val="16"/>
        </w:rPr>
        <w:t xml:space="preserve"> payments </w:t>
      </w:r>
      <w:r w:rsidRPr="00675F6D">
        <w:rPr>
          <w:rStyle w:val="StyleUnderline"/>
        </w:rPr>
        <w:t>exceeding fiscal year military program spending for the first time</w:t>
      </w:r>
      <w:r w:rsidRPr="00675F6D">
        <w:rPr>
          <w:sz w:val="16"/>
        </w:rPr>
        <w:t xml:space="preserve"> through August 2023. The IMF projects that the U.S. economy will grow by just 2.1 percent in 2023 and 1.5 percent in 2024. And </w:t>
      </w:r>
      <w:r w:rsidRPr="00675F6D">
        <w:rPr>
          <w:rStyle w:val="StyleUnderline"/>
        </w:rPr>
        <w:t>intensifying global efforts to decrease reliance on the U.S. dollar</w:t>
      </w:r>
      <w:r w:rsidRPr="00675F6D">
        <w:rPr>
          <w:sz w:val="16"/>
        </w:rPr>
        <w:t xml:space="preserve">, although in early stages, </w:t>
      </w:r>
      <w:r w:rsidRPr="00675F6D">
        <w:rPr>
          <w:rStyle w:val="StyleUnderline"/>
        </w:rPr>
        <w:t xml:space="preserve">could </w:t>
      </w:r>
      <w:r w:rsidRPr="00675F6D">
        <w:rPr>
          <w:rStyle w:val="Emphasis"/>
        </w:rPr>
        <w:t>reduce its centrality</w:t>
      </w:r>
      <w:r w:rsidRPr="00675F6D">
        <w:rPr>
          <w:rStyle w:val="StyleUnderline"/>
        </w:rPr>
        <w:t xml:space="preserve"> over time</w:t>
      </w:r>
      <w:r w:rsidRPr="00675F6D">
        <w:rPr>
          <w:sz w:val="16"/>
        </w:rPr>
        <w:t>.</w:t>
      </w:r>
    </w:p>
    <w:p w14:paraId="49B4EF2D" w14:textId="77777777" w:rsidR="00BF5B9C" w:rsidRPr="00675F6D" w:rsidRDefault="00BF5B9C" w:rsidP="00BF5B9C">
      <w:pPr>
        <w:rPr>
          <w:sz w:val="16"/>
        </w:rPr>
      </w:pPr>
      <w:r w:rsidRPr="00675F6D">
        <w:rPr>
          <w:rStyle w:val="StyleUnderline"/>
        </w:rPr>
        <w:t>Washington’s military lead</w:t>
      </w:r>
      <w:r w:rsidRPr="00675F6D">
        <w:rPr>
          <w:sz w:val="16"/>
        </w:rPr>
        <w:t xml:space="preserve">, moreover, </w:t>
      </w:r>
      <w:r w:rsidRPr="00675F6D">
        <w:rPr>
          <w:rStyle w:val="StyleUnderline"/>
        </w:rPr>
        <w:t xml:space="preserve">is </w:t>
      </w:r>
      <w:r w:rsidRPr="00675F6D">
        <w:rPr>
          <w:rStyle w:val="Emphasis"/>
        </w:rPr>
        <w:t>shrinking</w:t>
      </w:r>
      <w:r w:rsidRPr="00675F6D">
        <w:rPr>
          <w:rStyle w:val="StyleUnderline"/>
        </w:rPr>
        <w:t xml:space="preserve"> in the</w:t>
      </w:r>
      <w:r w:rsidRPr="00675F6D">
        <w:rPr>
          <w:sz w:val="16"/>
        </w:rPr>
        <w:t xml:space="preserve"> world’s most strategically important region, the </w:t>
      </w:r>
      <w:r w:rsidRPr="00675F6D">
        <w:rPr>
          <w:rStyle w:val="StyleUnderline"/>
        </w:rPr>
        <w:t>Indo-Pacific, amid</w:t>
      </w:r>
      <w:r w:rsidRPr="00675F6D">
        <w:rPr>
          <w:sz w:val="16"/>
        </w:rPr>
        <w:t xml:space="preserve"> a </w:t>
      </w:r>
      <w:r w:rsidRPr="00675F6D">
        <w:rPr>
          <w:rStyle w:val="StyleUnderline"/>
        </w:rPr>
        <w:t>rapid build-up and modernization</w:t>
      </w:r>
      <w:r w:rsidRPr="00675F6D">
        <w:rPr>
          <w:sz w:val="16"/>
        </w:rPr>
        <w:t xml:space="preserve"> effort </w:t>
      </w:r>
      <w:r w:rsidRPr="00675F6D">
        <w:rPr>
          <w:rStyle w:val="StyleUnderline"/>
        </w:rPr>
        <w:t>by Beijing</w:t>
      </w:r>
      <w:r w:rsidRPr="00675F6D">
        <w:rPr>
          <w:sz w:val="16"/>
        </w:rPr>
        <w:t xml:space="preserve">. And </w:t>
      </w:r>
      <w:r w:rsidRPr="00675F6D">
        <w:rPr>
          <w:rStyle w:val="StyleUnderline"/>
        </w:rPr>
        <w:t>with</w:t>
      </w:r>
      <w:r w:rsidRPr="00675F6D">
        <w:rPr>
          <w:sz w:val="16"/>
        </w:rPr>
        <w:t xml:space="preserve"> ongoing </w:t>
      </w:r>
      <w:r w:rsidRPr="00675F6D">
        <w:rPr>
          <w:rStyle w:val="StyleUnderline"/>
        </w:rPr>
        <w:t xml:space="preserve">wars in Europe and the Middle East, it’s an </w:t>
      </w:r>
      <w:r w:rsidRPr="00675F6D">
        <w:rPr>
          <w:rStyle w:val="Emphasis"/>
        </w:rPr>
        <w:t>open question</w:t>
      </w:r>
      <w:r w:rsidRPr="00675F6D">
        <w:rPr>
          <w:rStyle w:val="StyleUnderline"/>
        </w:rPr>
        <w:t xml:space="preserve"> how Washington would manage if another crisis were to materialize</w:t>
      </w:r>
      <w:r w:rsidRPr="00675F6D">
        <w:rPr>
          <w:sz w:val="16"/>
        </w:rPr>
        <w:t xml:space="preserve"> in the Taiwan Strait.</w:t>
      </w:r>
    </w:p>
    <w:p w14:paraId="3D486F3C" w14:textId="77777777" w:rsidR="00BF5B9C" w:rsidRPr="00675F6D" w:rsidRDefault="00BF5B9C" w:rsidP="00BF5B9C">
      <w:pPr>
        <w:rPr>
          <w:sz w:val="16"/>
        </w:rPr>
      </w:pPr>
      <w:r w:rsidRPr="00675F6D">
        <w:rPr>
          <w:sz w:val="16"/>
        </w:rPr>
        <w:t>But the credibility crisis ailing the United States results principally from factors closer to home: its own recent foreign-policy choices and deepening domestic division and dysfunction.</w:t>
      </w:r>
    </w:p>
    <w:p w14:paraId="1EE01B21" w14:textId="77777777" w:rsidR="00BF5B9C" w:rsidRPr="00675F6D" w:rsidRDefault="00BF5B9C" w:rsidP="00BF5B9C">
      <w:pPr>
        <w:rPr>
          <w:sz w:val="16"/>
        </w:rPr>
      </w:pPr>
      <w:r w:rsidRPr="00675F6D">
        <w:rPr>
          <w:sz w:val="16"/>
        </w:rPr>
        <w:t xml:space="preserve">In the last two decades, </w:t>
      </w:r>
      <w:r w:rsidRPr="00675F6D">
        <w:rPr>
          <w:rStyle w:val="StyleUnderline"/>
        </w:rPr>
        <w:t xml:space="preserve">U.S. foreign policy decisions have </w:t>
      </w:r>
      <w:r w:rsidRPr="00675F6D">
        <w:rPr>
          <w:rStyle w:val="Emphasis"/>
        </w:rPr>
        <w:t>alienated</w:t>
      </w:r>
      <w:r w:rsidRPr="00675F6D">
        <w:rPr>
          <w:sz w:val="16"/>
        </w:rPr>
        <w:t xml:space="preserve"> both traditional U.S. </w:t>
      </w:r>
      <w:r w:rsidRPr="00675F6D">
        <w:rPr>
          <w:rStyle w:val="Emphasis"/>
        </w:rPr>
        <w:t>allies</w:t>
      </w:r>
      <w:r w:rsidRPr="00675F6D">
        <w:rPr>
          <w:rStyle w:val="StyleUnderline"/>
        </w:rPr>
        <w:t xml:space="preserve"> and</w:t>
      </w:r>
      <w:r w:rsidRPr="00675F6D">
        <w:rPr>
          <w:sz w:val="16"/>
        </w:rPr>
        <w:t xml:space="preserve"> developing countries in </w:t>
      </w:r>
      <w:r w:rsidRPr="00675F6D">
        <w:rPr>
          <w:rStyle w:val="Emphasis"/>
        </w:rPr>
        <w:t>the Global South</w:t>
      </w:r>
      <w:r w:rsidRPr="00675F6D">
        <w:rPr>
          <w:sz w:val="16"/>
        </w:rPr>
        <w:t xml:space="preserve">. The 2003 invasion of </w:t>
      </w:r>
      <w:r w:rsidRPr="00675F6D">
        <w:rPr>
          <w:rStyle w:val="Emphasis"/>
        </w:rPr>
        <w:t>Iraq</w:t>
      </w:r>
      <w:r w:rsidRPr="00675F6D">
        <w:rPr>
          <w:rStyle w:val="StyleUnderline"/>
        </w:rPr>
        <w:t xml:space="preserve"> was especially damaging</w:t>
      </w:r>
      <w:r w:rsidRPr="00675F6D">
        <w:rPr>
          <w:sz w:val="16"/>
        </w:rPr>
        <w:t xml:space="preserve">, seriously </w:t>
      </w:r>
      <w:r w:rsidRPr="00675F6D">
        <w:rPr>
          <w:rStyle w:val="Emphasis"/>
        </w:rPr>
        <w:t>eroding global trust</w:t>
      </w:r>
      <w:r w:rsidRPr="00675F6D">
        <w:rPr>
          <w:rStyle w:val="StyleUnderline"/>
        </w:rPr>
        <w:t xml:space="preserve"> in Washington. The decision not to enforce the</w:t>
      </w:r>
      <w:r w:rsidRPr="00675F6D">
        <w:rPr>
          <w:sz w:val="16"/>
        </w:rPr>
        <w:t xml:space="preserve"> “</w:t>
      </w:r>
      <w:r w:rsidRPr="00675F6D">
        <w:rPr>
          <w:rStyle w:val="StyleUnderline"/>
        </w:rPr>
        <w:t>red line</w:t>
      </w:r>
      <w:r w:rsidRPr="00675F6D">
        <w:rPr>
          <w:sz w:val="16"/>
        </w:rPr>
        <w:t xml:space="preserve">” </w:t>
      </w:r>
      <w:r w:rsidRPr="00675F6D">
        <w:rPr>
          <w:rStyle w:val="StyleUnderline"/>
        </w:rPr>
        <w:t>over chemical weapons</w:t>
      </w:r>
      <w:r w:rsidRPr="00675F6D">
        <w:rPr>
          <w:sz w:val="16"/>
        </w:rPr>
        <w:t xml:space="preserve"> use </w:t>
      </w:r>
      <w:r w:rsidRPr="00675F6D">
        <w:rPr>
          <w:rStyle w:val="StyleUnderline"/>
        </w:rPr>
        <w:t>in Syria</w:t>
      </w:r>
      <w:r w:rsidRPr="00675F6D">
        <w:rPr>
          <w:sz w:val="16"/>
        </w:rPr>
        <w:t xml:space="preserve"> further </w:t>
      </w:r>
      <w:r w:rsidRPr="00675F6D">
        <w:rPr>
          <w:rStyle w:val="StyleUnderline"/>
        </w:rPr>
        <w:t xml:space="preserve">undermined U.S. </w:t>
      </w:r>
      <w:r w:rsidRPr="00675F6D">
        <w:rPr>
          <w:rStyle w:val="Emphasis"/>
        </w:rPr>
        <w:t>cred</w:t>
      </w:r>
      <w:r w:rsidRPr="00675F6D">
        <w:rPr>
          <w:rStyle w:val="StyleUnderline"/>
        </w:rPr>
        <w:t>ibility</w:t>
      </w:r>
      <w:r w:rsidRPr="00675F6D">
        <w:rPr>
          <w:sz w:val="16"/>
        </w:rPr>
        <w:t xml:space="preserve">. More recently, U.S. </w:t>
      </w:r>
      <w:r w:rsidRPr="00675F6D">
        <w:rPr>
          <w:rStyle w:val="StyleUnderline"/>
        </w:rPr>
        <w:t>threats to withdraw from NATO and</w:t>
      </w:r>
      <w:r w:rsidRPr="00675F6D">
        <w:rPr>
          <w:sz w:val="16"/>
        </w:rPr>
        <w:t xml:space="preserve"> its </w:t>
      </w:r>
      <w:r w:rsidRPr="00675F6D">
        <w:rPr>
          <w:rStyle w:val="StyleUnderline"/>
        </w:rPr>
        <w:t xml:space="preserve">abandonment of the </w:t>
      </w:r>
      <w:r w:rsidRPr="00675F6D">
        <w:rPr>
          <w:rStyle w:val="Emphasis"/>
        </w:rPr>
        <w:t>T</w:t>
      </w:r>
      <w:r w:rsidRPr="00675F6D">
        <w:rPr>
          <w:rStyle w:val="StyleUnderline"/>
        </w:rPr>
        <w:t>rans-</w:t>
      </w:r>
      <w:r w:rsidRPr="00675F6D">
        <w:rPr>
          <w:rStyle w:val="Emphasis"/>
        </w:rPr>
        <w:t>P</w:t>
      </w:r>
      <w:r w:rsidRPr="00675F6D">
        <w:rPr>
          <w:rStyle w:val="StyleUnderline"/>
        </w:rPr>
        <w:t xml:space="preserve">acific </w:t>
      </w:r>
      <w:r w:rsidRPr="00675F6D">
        <w:rPr>
          <w:rStyle w:val="Emphasis"/>
        </w:rPr>
        <w:t>P</w:t>
      </w:r>
      <w:r w:rsidRPr="00675F6D">
        <w:rPr>
          <w:rStyle w:val="StyleUnderline"/>
        </w:rPr>
        <w:t xml:space="preserve">artnership </w:t>
      </w:r>
      <w:r w:rsidRPr="00675F6D">
        <w:rPr>
          <w:rStyle w:val="Emphasis"/>
        </w:rPr>
        <w:t>undercut its reliability</w:t>
      </w:r>
      <w:r w:rsidRPr="00675F6D">
        <w:rPr>
          <w:sz w:val="16"/>
        </w:rPr>
        <w:t xml:space="preserve"> as both a strategic and commercial partner.</w:t>
      </w:r>
    </w:p>
    <w:p w14:paraId="167D7BA9" w14:textId="77777777" w:rsidR="00BF5B9C" w:rsidRPr="00675F6D" w:rsidRDefault="00BF5B9C" w:rsidP="00BF5B9C">
      <w:pPr>
        <w:rPr>
          <w:sz w:val="16"/>
        </w:rPr>
      </w:pPr>
      <w:r w:rsidRPr="00675F6D">
        <w:rPr>
          <w:rStyle w:val="StyleUnderline"/>
        </w:rPr>
        <w:t xml:space="preserve">Because </w:t>
      </w:r>
      <w:r w:rsidRPr="00675F6D">
        <w:rPr>
          <w:rStyle w:val="Emphasis"/>
        </w:rPr>
        <w:t>cred</w:t>
      </w:r>
      <w:r w:rsidRPr="00675F6D">
        <w:rPr>
          <w:rStyle w:val="StyleUnderline"/>
        </w:rPr>
        <w:t xml:space="preserve">ibility is </w:t>
      </w:r>
      <w:r w:rsidRPr="00675F6D">
        <w:rPr>
          <w:rStyle w:val="Emphasis"/>
        </w:rPr>
        <w:t>context-specific</w:t>
      </w:r>
      <w:r w:rsidRPr="00675F6D">
        <w:rPr>
          <w:sz w:val="16"/>
        </w:rPr>
        <w:t xml:space="preserve">, however, </w:t>
      </w:r>
      <w:r w:rsidRPr="00675F6D">
        <w:rPr>
          <w:rStyle w:val="StyleUnderline"/>
        </w:rPr>
        <w:t>different countries can draw different conclusions</w:t>
      </w:r>
      <w:r w:rsidRPr="00675F6D">
        <w:rPr>
          <w:sz w:val="16"/>
        </w:rPr>
        <w:t xml:space="preserve"> about the same policies. </w:t>
      </w:r>
      <w:r w:rsidRPr="00675F6D">
        <w:rPr>
          <w:rStyle w:val="StyleUnderline"/>
        </w:rPr>
        <w:t>When the U.S. withdrew from Afghanistan</w:t>
      </w:r>
      <w:r w:rsidRPr="00675F6D">
        <w:rPr>
          <w:sz w:val="16"/>
        </w:rPr>
        <w:t xml:space="preserve"> in 2021, for instance, </w:t>
      </w:r>
      <w:r w:rsidRPr="00675F6D">
        <w:rPr>
          <w:rStyle w:val="StyleUnderline"/>
        </w:rPr>
        <w:t>many</w:t>
      </w:r>
      <w:r w:rsidRPr="00675F6D">
        <w:rPr>
          <w:sz w:val="16"/>
        </w:rPr>
        <w:t xml:space="preserve"> commentators and policymakers </w:t>
      </w:r>
      <w:r w:rsidRPr="00675F6D">
        <w:rPr>
          <w:rStyle w:val="StyleUnderline"/>
        </w:rPr>
        <w:t>saw it as a massive hit</w:t>
      </w:r>
      <w:r w:rsidRPr="00675F6D">
        <w:rPr>
          <w:sz w:val="16"/>
        </w:rPr>
        <w:t xml:space="preserve"> to U.S. credibility. Yet </w:t>
      </w:r>
      <w:r w:rsidRPr="00675F6D">
        <w:rPr>
          <w:rStyle w:val="StyleUnderline"/>
        </w:rPr>
        <w:t>others suggested</w:t>
      </w:r>
      <w:r w:rsidRPr="00675F6D">
        <w:rPr>
          <w:sz w:val="16"/>
        </w:rPr>
        <w:t xml:space="preserve"> that the </w:t>
      </w:r>
      <w:r w:rsidRPr="00675F6D">
        <w:rPr>
          <w:rStyle w:val="StyleUnderline"/>
        </w:rPr>
        <w:t>withdrawal could bolster U.S. credibility</w:t>
      </w:r>
      <w:r w:rsidRPr="00675F6D">
        <w:rPr>
          <w:sz w:val="16"/>
        </w:rPr>
        <w:t xml:space="preserve"> elsewhere </w:t>
      </w:r>
      <w:r w:rsidRPr="00675F6D">
        <w:rPr>
          <w:rStyle w:val="StyleUnderline"/>
        </w:rPr>
        <w:t>by signaling</w:t>
      </w:r>
      <w:r w:rsidRPr="00675F6D">
        <w:rPr>
          <w:sz w:val="16"/>
        </w:rPr>
        <w:t xml:space="preserve"> that </w:t>
      </w:r>
      <w:r w:rsidRPr="00675F6D">
        <w:rPr>
          <w:rStyle w:val="StyleUnderline"/>
        </w:rPr>
        <w:t>Washington was serious about reorienting its foreign policy</w:t>
      </w:r>
      <w:r w:rsidRPr="00675F6D">
        <w:rPr>
          <w:sz w:val="16"/>
        </w:rPr>
        <w:t xml:space="preserve">. U.S. military, humanitarian, and financial aid to Ukraine and wide-ranging </w:t>
      </w:r>
      <w:r w:rsidRPr="00675F6D">
        <w:rPr>
          <w:rStyle w:val="StyleUnderline"/>
        </w:rPr>
        <w:t>sanctions on Russia</w:t>
      </w:r>
      <w:r w:rsidRPr="00675F6D">
        <w:rPr>
          <w:sz w:val="16"/>
        </w:rPr>
        <w:t xml:space="preserve">, moreover, </w:t>
      </w:r>
      <w:r w:rsidRPr="00675F6D">
        <w:rPr>
          <w:rStyle w:val="StyleUnderline"/>
        </w:rPr>
        <w:t>bolstered</w:t>
      </w:r>
      <w:r w:rsidRPr="00675F6D">
        <w:rPr>
          <w:sz w:val="16"/>
        </w:rPr>
        <w:t xml:space="preserve"> Washington’s </w:t>
      </w:r>
      <w:r w:rsidRPr="00675F6D">
        <w:rPr>
          <w:rStyle w:val="StyleUnderline"/>
        </w:rPr>
        <w:t>credibility with</w:t>
      </w:r>
      <w:r w:rsidRPr="00675F6D">
        <w:rPr>
          <w:sz w:val="16"/>
        </w:rPr>
        <w:t xml:space="preserve"> many </w:t>
      </w:r>
      <w:r w:rsidRPr="00675F6D">
        <w:rPr>
          <w:rStyle w:val="StyleUnderline"/>
        </w:rPr>
        <w:t>advanced industrial democracies while leading some</w:t>
      </w:r>
      <w:r w:rsidRPr="00675F6D">
        <w:rPr>
          <w:sz w:val="16"/>
        </w:rPr>
        <w:t xml:space="preserve"> countries </w:t>
      </w:r>
      <w:r w:rsidRPr="00675F6D">
        <w:rPr>
          <w:rStyle w:val="StyleUnderline"/>
        </w:rPr>
        <w:t>in the Global South to conclude</w:t>
      </w:r>
      <w:r w:rsidRPr="00675F6D">
        <w:rPr>
          <w:sz w:val="16"/>
        </w:rPr>
        <w:t xml:space="preserve"> that </w:t>
      </w:r>
      <w:r w:rsidRPr="00675F6D">
        <w:rPr>
          <w:rStyle w:val="StyleUnderline"/>
        </w:rPr>
        <w:t>U.S. policymakers prioritize European over non-Western interests</w:t>
      </w:r>
      <w:r w:rsidRPr="00675F6D">
        <w:rPr>
          <w:sz w:val="16"/>
        </w:rPr>
        <w:t>.</w:t>
      </w:r>
    </w:p>
    <w:p w14:paraId="66FDBE7C" w14:textId="77777777" w:rsidR="00BF5B9C" w:rsidRPr="00675F6D" w:rsidRDefault="00BF5B9C" w:rsidP="00BF5B9C">
      <w:pPr>
        <w:rPr>
          <w:sz w:val="16"/>
        </w:rPr>
      </w:pPr>
      <w:r w:rsidRPr="00675F6D">
        <w:rPr>
          <w:sz w:val="16"/>
        </w:rPr>
        <w:t xml:space="preserve">But </w:t>
      </w:r>
      <w:r w:rsidRPr="00675F6D">
        <w:rPr>
          <w:rStyle w:val="StyleUnderline"/>
        </w:rPr>
        <w:t xml:space="preserve">the most serious factor undermining U.S. </w:t>
      </w:r>
      <w:r w:rsidRPr="00675F6D">
        <w:rPr>
          <w:rStyle w:val="Emphasis"/>
        </w:rPr>
        <w:t>cred</w:t>
      </w:r>
      <w:r w:rsidRPr="00675F6D">
        <w:rPr>
          <w:rStyle w:val="StyleUnderline"/>
        </w:rPr>
        <w:t>ibility may be</w:t>
      </w:r>
      <w:r w:rsidRPr="00675F6D">
        <w:rPr>
          <w:sz w:val="16"/>
        </w:rPr>
        <w:t xml:space="preserve"> what Kennan called the “</w:t>
      </w:r>
      <w:r w:rsidRPr="00675F6D">
        <w:rPr>
          <w:rStyle w:val="Emphasis"/>
        </w:rPr>
        <w:t>problems of its internal life</w:t>
      </w:r>
      <w:r w:rsidRPr="00675F6D">
        <w:rPr>
          <w:sz w:val="16"/>
        </w:rPr>
        <w:t xml:space="preserve">.” In recent years, </w:t>
      </w:r>
      <w:r w:rsidRPr="00675F6D">
        <w:rPr>
          <w:rStyle w:val="StyleUnderline"/>
        </w:rPr>
        <w:t xml:space="preserve">the </w:t>
      </w:r>
      <w:r w:rsidRPr="00675F6D">
        <w:rPr>
          <w:rStyle w:val="Emphasis"/>
        </w:rPr>
        <w:t>U</w:t>
      </w:r>
      <w:r w:rsidRPr="00675F6D">
        <w:rPr>
          <w:rStyle w:val="StyleUnderline"/>
        </w:rPr>
        <w:t xml:space="preserve">nited </w:t>
      </w:r>
      <w:r w:rsidRPr="00675F6D">
        <w:rPr>
          <w:rStyle w:val="Emphasis"/>
        </w:rPr>
        <w:t>S</w:t>
      </w:r>
      <w:r w:rsidRPr="00675F6D">
        <w:rPr>
          <w:rStyle w:val="StyleUnderline"/>
        </w:rPr>
        <w:t xml:space="preserve">tates’ society and political system have become increasingly </w:t>
      </w:r>
      <w:r w:rsidRPr="00675F6D">
        <w:rPr>
          <w:rStyle w:val="Emphasis"/>
        </w:rPr>
        <w:t>divided</w:t>
      </w:r>
      <w:r w:rsidRPr="00675F6D">
        <w:rPr>
          <w:rStyle w:val="StyleUnderline"/>
        </w:rPr>
        <w:t xml:space="preserve"> and dysfunctional. Life expectancy has declined as income inequality has grown</w:t>
      </w:r>
      <w:r w:rsidRPr="00675F6D">
        <w:rPr>
          <w:sz w:val="16"/>
        </w:rPr>
        <w:t xml:space="preserve">, and many indicators point to increasing polarization: </w:t>
      </w:r>
      <w:r w:rsidRPr="00675F6D">
        <w:rPr>
          <w:rStyle w:val="StyleUnderline"/>
        </w:rPr>
        <w:t>public trust in the</w:t>
      </w:r>
      <w:r w:rsidRPr="00675F6D">
        <w:rPr>
          <w:sz w:val="16"/>
        </w:rPr>
        <w:t xml:space="preserve"> U.S. </w:t>
      </w:r>
      <w:r w:rsidRPr="00675F6D">
        <w:rPr>
          <w:rStyle w:val="StyleUnderline"/>
        </w:rPr>
        <w:t xml:space="preserve">federal government is at </w:t>
      </w:r>
      <w:r w:rsidRPr="00675F6D">
        <w:rPr>
          <w:rStyle w:val="Emphasis"/>
        </w:rPr>
        <w:t>record lows</w:t>
      </w:r>
      <w:r w:rsidRPr="00675F6D">
        <w:rPr>
          <w:sz w:val="16"/>
        </w:rPr>
        <w:t xml:space="preserve">, nearly </w:t>
      </w:r>
      <w:r w:rsidRPr="00675F6D">
        <w:rPr>
          <w:rStyle w:val="StyleUnderline"/>
        </w:rPr>
        <w:t xml:space="preserve">two-thirds of </w:t>
      </w:r>
      <w:r w:rsidRPr="00675F6D">
        <w:rPr>
          <w:rStyle w:val="Emphasis"/>
        </w:rPr>
        <w:t>Dem</w:t>
      </w:r>
      <w:r w:rsidRPr="00675F6D">
        <w:rPr>
          <w:rStyle w:val="StyleUnderline"/>
        </w:rPr>
        <w:t>ocrat</w:t>
      </w:r>
      <w:r w:rsidRPr="00675F6D">
        <w:rPr>
          <w:rStyle w:val="Emphasis"/>
        </w:rPr>
        <w:t>s</w:t>
      </w:r>
      <w:r w:rsidRPr="00675F6D">
        <w:rPr>
          <w:rStyle w:val="StyleUnderline"/>
        </w:rPr>
        <w:t xml:space="preserve"> and Republicans believe</w:t>
      </w:r>
      <w:r w:rsidRPr="00675F6D">
        <w:rPr>
          <w:sz w:val="16"/>
        </w:rPr>
        <w:t xml:space="preserve"> that members of </w:t>
      </w:r>
      <w:r w:rsidRPr="00675F6D">
        <w:rPr>
          <w:rStyle w:val="StyleUnderline"/>
        </w:rPr>
        <w:t>the opposite party are more dishonest and immoral</w:t>
      </w:r>
      <w:r w:rsidRPr="00675F6D">
        <w:rPr>
          <w:sz w:val="16"/>
        </w:rPr>
        <w:t xml:space="preserve"> than other Americans, </w:t>
      </w:r>
      <w:r w:rsidRPr="00675F6D">
        <w:rPr>
          <w:rStyle w:val="StyleUnderline"/>
        </w:rPr>
        <w:t>and a small but growing number of Americans</w:t>
      </w:r>
      <w:r w:rsidRPr="00675F6D">
        <w:rPr>
          <w:sz w:val="16"/>
        </w:rPr>
        <w:t>—</w:t>
      </w:r>
      <w:r w:rsidRPr="00675F6D">
        <w:rPr>
          <w:rStyle w:val="StyleUnderline"/>
        </w:rPr>
        <w:t>on both sides</w:t>
      </w:r>
      <w:r w:rsidRPr="00675F6D">
        <w:rPr>
          <w:sz w:val="16"/>
        </w:rPr>
        <w:t xml:space="preserve"> of the aisle—</w:t>
      </w:r>
      <w:r w:rsidRPr="00675F6D">
        <w:rPr>
          <w:rStyle w:val="StyleUnderline"/>
        </w:rPr>
        <w:t>believe</w:t>
      </w:r>
      <w:r w:rsidRPr="00675F6D">
        <w:rPr>
          <w:sz w:val="16"/>
        </w:rPr>
        <w:t xml:space="preserve"> that </w:t>
      </w:r>
      <w:r w:rsidRPr="00675F6D">
        <w:rPr>
          <w:rStyle w:val="StyleUnderline"/>
        </w:rPr>
        <w:t>political violence can be justified</w:t>
      </w:r>
      <w:r w:rsidRPr="00675F6D">
        <w:rPr>
          <w:sz w:val="16"/>
        </w:rPr>
        <w:t>. After Jan. 6, 2021, the United States no longer has an uninterrupted history of peaceful transfers of power.</w:t>
      </w:r>
    </w:p>
    <w:p w14:paraId="2F818ED0" w14:textId="77777777" w:rsidR="00BF5B9C" w:rsidRPr="00675F6D" w:rsidRDefault="00BF5B9C" w:rsidP="00BF5B9C">
      <w:pPr>
        <w:rPr>
          <w:sz w:val="16"/>
        </w:rPr>
      </w:pPr>
      <w:r w:rsidRPr="00675F6D">
        <w:rPr>
          <w:rStyle w:val="StyleUnderline"/>
        </w:rPr>
        <w:t>Small pockets of the country are</w:t>
      </w:r>
      <w:r w:rsidRPr="00675F6D">
        <w:rPr>
          <w:sz w:val="16"/>
        </w:rPr>
        <w:t xml:space="preserve"> also </w:t>
      </w:r>
      <w:r w:rsidRPr="00675F6D">
        <w:rPr>
          <w:rStyle w:val="Emphasis"/>
        </w:rPr>
        <w:t>driv</w:t>
      </w:r>
      <w:r w:rsidRPr="00675F6D">
        <w:rPr>
          <w:rStyle w:val="StyleUnderline"/>
        </w:rPr>
        <w:t xml:space="preserve">ing </w:t>
      </w:r>
      <w:r w:rsidRPr="00675F6D">
        <w:rPr>
          <w:rStyle w:val="Emphasis"/>
        </w:rPr>
        <w:t>big political swings</w:t>
      </w:r>
      <w:r w:rsidRPr="00675F6D">
        <w:rPr>
          <w:rStyle w:val="StyleUnderline"/>
        </w:rPr>
        <w:t>. Fewer swing states and districts mean</w:t>
      </w:r>
      <w:r w:rsidRPr="00675F6D">
        <w:rPr>
          <w:sz w:val="16"/>
        </w:rPr>
        <w:t xml:space="preserve"> that </w:t>
      </w:r>
      <w:r w:rsidRPr="00675F6D">
        <w:rPr>
          <w:rStyle w:val="StyleUnderline"/>
        </w:rPr>
        <w:t xml:space="preserve">members of Congress have </w:t>
      </w:r>
      <w:r w:rsidRPr="00675F6D">
        <w:rPr>
          <w:rStyle w:val="Emphasis"/>
        </w:rPr>
        <w:t>fewer incentives to compromise</w:t>
      </w:r>
      <w:r w:rsidRPr="00675F6D">
        <w:rPr>
          <w:sz w:val="16"/>
        </w:rPr>
        <w:t xml:space="preserve">, and </w:t>
      </w:r>
      <w:r w:rsidRPr="00675F6D">
        <w:rPr>
          <w:rStyle w:val="StyleUnderline"/>
        </w:rPr>
        <w:t>control of the executive</w:t>
      </w:r>
      <w:r w:rsidRPr="00675F6D">
        <w:rPr>
          <w:sz w:val="16"/>
        </w:rPr>
        <w:t xml:space="preserve"> branch </w:t>
      </w:r>
      <w:r w:rsidRPr="00675F6D">
        <w:rPr>
          <w:rStyle w:val="StyleUnderline"/>
        </w:rPr>
        <w:t>depends on the same narrow group</w:t>
      </w:r>
      <w:r w:rsidRPr="00675F6D">
        <w:rPr>
          <w:sz w:val="16"/>
        </w:rPr>
        <w:t xml:space="preserve"> of swing states. </w:t>
      </w:r>
      <w:r w:rsidRPr="00675F6D">
        <w:rPr>
          <w:rStyle w:val="StyleUnderline"/>
        </w:rPr>
        <w:t xml:space="preserve">This results in </w:t>
      </w:r>
      <w:r w:rsidRPr="00675F6D">
        <w:rPr>
          <w:rStyle w:val="Emphasis"/>
        </w:rPr>
        <w:t>foreign-policy volatility</w:t>
      </w:r>
      <w:r w:rsidRPr="00675F6D">
        <w:rPr>
          <w:rStyle w:val="StyleUnderline"/>
        </w:rPr>
        <w:t xml:space="preserve"> in the White House and</w:t>
      </w:r>
      <w:r w:rsidRPr="00675F6D">
        <w:rPr>
          <w:sz w:val="16"/>
        </w:rPr>
        <w:t xml:space="preserve"> partisan </w:t>
      </w:r>
      <w:r w:rsidRPr="00675F6D">
        <w:rPr>
          <w:rStyle w:val="StyleUnderline"/>
        </w:rPr>
        <w:t>gridlock on Capitol Hill, with Congress</w:t>
      </w:r>
      <w:r w:rsidRPr="00675F6D">
        <w:rPr>
          <w:sz w:val="16"/>
        </w:rPr>
        <w:t xml:space="preserve"> regularly slowing or </w:t>
      </w:r>
      <w:r w:rsidRPr="00675F6D">
        <w:rPr>
          <w:rStyle w:val="Emphasis"/>
        </w:rPr>
        <w:t>blocking appointments</w:t>
      </w:r>
      <w:r w:rsidRPr="00675F6D">
        <w:rPr>
          <w:sz w:val="16"/>
        </w:rPr>
        <w:t xml:space="preserve"> and confirmations. One recent example makes the point: when Hamas launched its brutal terrorist attacks on Israel on Oct. 7, the United States had no speaker of the House and no confirmed ambassadors in Israel, Egypt, Oman, or Kuwait.</w:t>
      </w:r>
    </w:p>
    <w:p w14:paraId="18508D65" w14:textId="77777777" w:rsidR="00BF5B9C" w:rsidRPr="00675F6D" w:rsidRDefault="00BF5B9C" w:rsidP="00BF5B9C">
      <w:pPr>
        <w:rPr>
          <w:sz w:val="16"/>
        </w:rPr>
      </w:pPr>
      <w:r w:rsidRPr="00675F6D">
        <w:rPr>
          <w:sz w:val="16"/>
        </w:rPr>
        <w:t xml:space="preserve">Mounting evidence makes clear that </w:t>
      </w:r>
      <w:r w:rsidRPr="00675F6D">
        <w:rPr>
          <w:rStyle w:val="StyleUnderline"/>
        </w:rPr>
        <w:t xml:space="preserve">domestic politics have </w:t>
      </w:r>
      <w:r w:rsidRPr="00675F6D">
        <w:rPr>
          <w:rStyle w:val="Emphasis"/>
        </w:rPr>
        <w:t>eroded</w:t>
      </w:r>
      <w:r w:rsidRPr="00675F6D">
        <w:rPr>
          <w:rStyle w:val="StyleUnderline"/>
        </w:rPr>
        <w:t xml:space="preserve"> the United States’ </w:t>
      </w:r>
      <w:r w:rsidRPr="00675F6D">
        <w:rPr>
          <w:rStyle w:val="Emphasis"/>
        </w:rPr>
        <w:t>global cred</w:t>
      </w:r>
      <w:r w:rsidRPr="00675F6D">
        <w:rPr>
          <w:rStyle w:val="StyleUnderline"/>
        </w:rPr>
        <w:t>ibility</w:t>
      </w:r>
      <w:r w:rsidRPr="00675F6D">
        <w:rPr>
          <w:sz w:val="16"/>
        </w:rPr>
        <w:t xml:space="preserve">. U.S. </w:t>
      </w:r>
      <w:r w:rsidRPr="00675F6D">
        <w:rPr>
          <w:rStyle w:val="StyleUnderline"/>
        </w:rPr>
        <w:t>allies in Europe fear</w:t>
      </w:r>
      <w:r w:rsidRPr="00675F6D">
        <w:rPr>
          <w:sz w:val="16"/>
        </w:rPr>
        <w:t xml:space="preserve"> that </w:t>
      </w:r>
      <w:r w:rsidRPr="00675F6D">
        <w:rPr>
          <w:rStyle w:val="StyleUnderline"/>
        </w:rPr>
        <w:t xml:space="preserve">American support for </w:t>
      </w:r>
      <w:r w:rsidRPr="00675F6D">
        <w:rPr>
          <w:sz w:val="16"/>
        </w:rPr>
        <w:t xml:space="preserve">both </w:t>
      </w:r>
      <w:r w:rsidRPr="00675F6D">
        <w:rPr>
          <w:rStyle w:val="StyleUnderline"/>
        </w:rPr>
        <w:t>Ukraine and NATO will shift with the domestic political winds</w:t>
      </w:r>
      <w:r w:rsidRPr="00675F6D">
        <w:rPr>
          <w:sz w:val="16"/>
        </w:rPr>
        <w:t xml:space="preserve">. Many of </w:t>
      </w:r>
      <w:r w:rsidRPr="00675F6D">
        <w:rPr>
          <w:rStyle w:val="StyleUnderline"/>
        </w:rPr>
        <w:t>Washington’s</w:t>
      </w:r>
      <w:r w:rsidRPr="00675F6D">
        <w:rPr>
          <w:sz w:val="16"/>
        </w:rPr>
        <w:t xml:space="preserve"> traditional </w:t>
      </w:r>
      <w:r w:rsidRPr="00675F6D">
        <w:rPr>
          <w:rStyle w:val="StyleUnderline"/>
        </w:rPr>
        <w:t>partners in the Middle East are</w:t>
      </w:r>
      <w:r w:rsidRPr="00675F6D">
        <w:rPr>
          <w:sz w:val="16"/>
        </w:rPr>
        <w:t xml:space="preserve"> growing </w:t>
      </w:r>
      <w:r w:rsidRPr="00675F6D">
        <w:rPr>
          <w:rStyle w:val="Emphasis"/>
        </w:rPr>
        <w:t>skeptical</w:t>
      </w:r>
      <w:r w:rsidRPr="00675F6D">
        <w:rPr>
          <w:rStyle w:val="StyleUnderline"/>
        </w:rPr>
        <w:t xml:space="preserve"> about long-term U.S. commitments, prompting some to increase</w:t>
      </w:r>
      <w:r w:rsidRPr="00675F6D">
        <w:rPr>
          <w:sz w:val="16"/>
        </w:rPr>
        <w:t xml:space="preserve"> economic and even military </w:t>
      </w:r>
      <w:r w:rsidRPr="00675F6D">
        <w:rPr>
          <w:rStyle w:val="StyleUnderline"/>
        </w:rPr>
        <w:t>ties with China</w:t>
      </w:r>
      <w:r w:rsidRPr="00675F6D">
        <w:rPr>
          <w:sz w:val="16"/>
        </w:rPr>
        <w:t xml:space="preserve">. And </w:t>
      </w:r>
      <w:r w:rsidRPr="00675F6D">
        <w:rPr>
          <w:rStyle w:val="StyleUnderline"/>
        </w:rPr>
        <w:t xml:space="preserve">in the Indo-Pacific, </w:t>
      </w:r>
      <w:r w:rsidRPr="00675F6D">
        <w:rPr>
          <w:rStyle w:val="Emphasis"/>
        </w:rPr>
        <w:t>even staunch U.S. allies worry about Washington’s reliability</w:t>
      </w:r>
      <w:r w:rsidRPr="00675F6D">
        <w:rPr>
          <w:rStyle w:val="StyleUnderline"/>
        </w:rPr>
        <w:t>. U.S. adversaries</w:t>
      </w:r>
      <w:r w:rsidRPr="00675F6D">
        <w:rPr>
          <w:sz w:val="16"/>
        </w:rPr>
        <w:t xml:space="preserve">, for their part, seek to </w:t>
      </w:r>
      <w:r w:rsidRPr="00675F6D">
        <w:rPr>
          <w:rStyle w:val="StyleUnderline"/>
        </w:rPr>
        <w:t>exploit</w:t>
      </w:r>
      <w:r w:rsidRPr="00675F6D">
        <w:rPr>
          <w:sz w:val="16"/>
        </w:rPr>
        <w:t xml:space="preserve"> its </w:t>
      </w:r>
      <w:r w:rsidRPr="00675F6D">
        <w:rPr>
          <w:rStyle w:val="StyleUnderline"/>
        </w:rPr>
        <w:t xml:space="preserve">polarization through influence and intelligence </w:t>
      </w:r>
      <w:r w:rsidRPr="00675F6D">
        <w:rPr>
          <w:rStyle w:val="Emphasis"/>
        </w:rPr>
        <w:t>op</w:t>
      </w:r>
      <w:r w:rsidRPr="00675F6D">
        <w:rPr>
          <w:rStyle w:val="StyleUnderline"/>
        </w:rPr>
        <w:t>eration</w:t>
      </w:r>
      <w:r w:rsidRPr="00675F6D">
        <w:rPr>
          <w:rStyle w:val="Emphasis"/>
        </w:rPr>
        <w:t>s</w:t>
      </w:r>
      <w:r w:rsidRPr="00675F6D">
        <w:rPr>
          <w:sz w:val="16"/>
        </w:rPr>
        <w:t>.</w:t>
      </w:r>
    </w:p>
    <w:p w14:paraId="654D0846" w14:textId="77777777" w:rsidR="00BF5B9C" w:rsidRPr="00675F6D" w:rsidRDefault="00BF5B9C" w:rsidP="00BF5B9C">
      <w:pPr>
        <w:rPr>
          <w:sz w:val="16"/>
        </w:rPr>
      </w:pPr>
      <w:r w:rsidRPr="00675F6D">
        <w:rPr>
          <w:sz w:val="16"/>
        </w:rPr>
        <w:t xml:space="preserve">While the United States remains the world’s leading power and retains a great deal of international goodwill, </w:t>
      </w:r>
      <w:r w:rsidRPr="00675F6D">
        <w:rPr>
          <w:rStyle w:val="StyleUnderline"/>
        </w:rPr>
        <w:t xml:space="preserve">Washington’s allies are </w:t>
      </w:r>
      <w:r w:rsidRPr="00675F6D">
        <w:rPr>
          <w:rStyle w:val="Emphasis"/>
        </w:rPr>
        <w:t>less sure</w:t>
      </w:r>
      <w:r w:rsidRPr="00675F6D">
        <w:rPr>
          <w:rStyle w:val="StyleUnderline"/>
        </w:rPr>
        <w:t xml:space="preserve"> of its leadership</w:t>
      </w:r>
      <w:r w:rsidRPr="00675F6D">
        <w:rPr>
          <w:sz w:val="16"/>
        </w:rPr>
        <w:t xml:space="preserve">, its </w:t>
      </w:r>
      <w:r w:rsidRPr="00675F6D">
        <w:rPr>
          <w:rStyle w:val="StyleUnderline"/>
        </w:rPr>
        <w:t xml:space="preserve">competitors are </w:t>
      </w:r>
      <w:r w:rsidRPr="00675F6D">
        <w:rPr>
          <w:rStyle w:val="Emphasis"/>
        </w:rPr>
        <w:t>more emboldened</w:t>
      </w:r>
      <w:r w:rsidRPr="00675F6D">
        <w:rPr>
          <w:sz w:val="16"/>
        </w:rPr>
        <w:t xml:space="preserve">, and </w:t>
      </w:r>
      <w:r w:rsidRPr="00675F6D">
        <w:rPr>
          <w:rStyle w:val="StyleUnderline"/>
        </w:rPr>
        <w:t xml:space="preserve">countries in the middle are </w:t>
      </w:r>
      <w:r w:rsidRPr="00675F6D">
        <w:rPr>
          <w:rStyle w:val="Emphasis"/>
        </w:rPr>
        <w:t>increasingly hedging their bets</w:t>
      </w:r>
      <w:r w:rsidRPr="00675F6D">
        <w:rPr>
          <w:sz w:val="16"/>
        </w:rPr>
        <w:t>.</w:t>
      </w:r>
    </w:p>
    <w:p w14:paraId="526733B0" w14:textId="77777777" w:rsidR="00BF5B9C" w:rsidRPr="00BF5B9C" w:rsidRDefault="00BF5B9C" w:rsidP="00BF5B9C"/>
    <w:p w14:paraId="338BD482" w14:textId="15B40417" w:rsidR="007604EF" w:rsidRDefault="007604EF" w:rsidP="007604EF">
      <w:pPr>
        <w:pStyle w:val="Heading2"/>
      </w:pPr>
      <w:r>
        <w:t>Impact---Germany</w:t>
      </w:r>
    </w:p>
    <w:p w14:paraId="18DA05AE" w14:textId="1249E50E" w:rsidR="004102A4" w:rsidRDefault="00696DEA" w:rsidP="004102A4">
      <w:pPr>
        <w:pStyle w:val="Heading3"/>
      </w:pPr>
      <w:r>
        <w:t>Germany---U---2AC</w:t>
      </w:r>
    </w:p>
    <w:p w14:paraId="68337FB9" w14:textId="77777777" w:rsidR="009E7C83" w:rsidRDefault="009E7C83" w:rsidP="009E7C83">
      <w:pPr>
        <w:pStyle w:val="Heading4"/>
      </w:pPr>
      <w:r>
        <w:t xml:space="preserve">Germany relations are </w:t>
      </w:r>
      <w:r>
        <w:rPr>
          <w:u w:val="single"/>
        </w:rPr>
        <w:t>low</w:t>
      </w:r>
      <w:r>
        <w:t>.</w:t>
      </w:r>
    </w:p>
    <w:p w14:paraId="1AB7C20A" w14:textId="77777777" w:rsidR="009E7C83" w:rsidRPr="00021855" w:rsidRDefault="009E7C83" w:rsidP="009E7C83">
      <w:r w:rsidRPr="00021855">
        <w:rPr>
          <w:rStyle w:val="Style13ptBold"/>
        </w:rPr>
        <w:t>Abromaitis ’25</w:t>
      </w:r>
      <w:r>
        <w:t xml:space="preserve"> [Adomas; July 16; political scientist living in the United Kingdom; Critique, “US undermines Germany's economic strength,” </w:t>
      </w:r>
      <w:r w:rsidRPr="00021855">
        <w:t>https://vocal.media/critique/us-undermines-germany-s-economic-strength</w:t>
      </w:r>
      <w:r>
        <w:t>; Accessed 7.18.25]</w:t>
      </w:r>
    </w:p>
    <w:p w14:paraId="169BA758" w14:textId="77777777" w:rsidR="009E7C83" w:rsidRPr="00021855" w:rsidRDefault="009E7C83" w:rsidP="009E7C83">
      <w:pPr>
        <w:rPr>
          <w:sz w:val="16"/>
        </w:rPr>
      </w:pPr>
      <w:r w:rsidRPr="00021855">
        <w:rPr>
          <w:sz w:val="16"/>
        </w:rPr>
        <w:t xml:space="preserve">In recent months, </w:t>
      </w:r>
      <w:r w:rsidRPr="00021855">
        <w:rPr>
          <w:rStyle w:val="StyleUnderline"/>
        </w:rPr>
        <w:t xml:space="preserve">tensions between the United States and Germany have </w:t>
      </w:r>
      <w:r w:rsidRPr="00021855">
        <w:rPr>
          <w:rStyle w:val="Emphasis"/>
        </w:rPr>
        <w:t>escalated</w:t>
      </w:r>
      <w:r w:rsidRPr="00021855">
        <w:rPr>
          <w:sz w:val="16"/>
        </w:rPr>
        <w:t xml:space="preserve"> – not through military standoffs or diplomatic spats, </w:t>
      </w:r>
      <w:r w:rsidRPr="00021855">
        <w:rPr>
          <w:rStyle w:val="StyleUnderline"/>
        </w:rPr>
        <w:t xml:space="preserve">but via </w:t>
      </w:r>
      <w:r w:rsidRPr="00021855">
        <w:rPr>
          <w:rStyle w:val="Emphasis"/>
        </w:rPr>
        <w:t>economic pressure</w:t>
      </w:r>
      <w:r w:rsidRPr="00021855">
        <w:rPr>
          <w:sz w:val="16"/>
        </w:rPr>
        <w:t xml:space="preserve">. With President Donald Trump back in office, </w:t>
      </w:r>
      <w:r w:rsidRPr="00021855">
        <w:rPr>
          <w:rStyle w:val="StyleUnderline"/>
        </w:rPr>
        <w:t xml:space="preserve">Washington has taken a </w:t>
      </w:r>
      <w:r w:rsidRPr="00021855">
        <w:rPr>
          <w:rStyle w:val="Emphasis"/>
        </w:rPr>
        <w:t>sharp turn</w:t>
      </w:r>
      <w:r w:rsidRPr="00021855">
        <w:rPr>
          <w:rStyle w:val="StyleUnderline"/>
        </w:rPr>
        <w:t xml:space="preserve"> in its </w:t>
      </w:r>
      <w:r w:rsidRPr="00021855">
        <w:rPr>
          <w:rStyle w:val="Emphasis"/>
        </w:rPr>
        <w:t>foreign policy</w:t>
      </w:r>
      <w:r w:rsidRPr="00021855">
        <w:rPr>
          <w:sz w:val="16"/>
        </w:rPr>
        <w:t>, and Germany is feeling the heat.</w:t>
      </w:r>
    </w:p>
    <w:p w14:paraId="6C6F86CD" w14:textId="77777777" w:rsidR="009E7C83" w:rsidRPr="00021855" w:rsidRDefault="009E7C83" w:rsidP="009E7C83">
      <w:pPr>
        <w:rPr>
          <w:sz w:val="16"/>
        </w:rPr>
      </w:pPr>
      <w:r w:rsidRPr="00021855">
        <w:rPr>
          <w:sz w:val="16"/>
        </w:rPr>
        <w:t xml:space="preserve">It seems as if the U.S. is consciously weakening Germany’s position. </w:t>
      </w:r>
      <w:r w:rsidRPr="00021855">
        <w:rPr>
          <w:rStyle w:val="StyleUnderline"/>
        </w:rPr>
        <w:t xml:space="preserve">Washington has imposed new </w:t>
      </w:r>
      <w:r w:rsidRPr="00021855">
        <w:rPr>
          <w:rStyle w:val="Emphasis"/>
        </w:rPr>
        <w:t>reciprocal tariffs</w:t>
      </w:r>
      <w:r w:rsidRPr="00021855">
        <w:rPr>
          <w:rStyle w:val="StyleUnderline"/>
        </w:rPr>
        <w:t xml:space="preserve"> that disproportionately affect Germany’s export-heavy economy</w:t>
      </w:r>
      <w:r w:rsidRPr="00021855">
        <w:rPr>
          <w:sz w:val="16"/>
        </w:rPr>
        <w:t>. As Germany’s trade surplus with the U.S. hit €70 billion in 2024, these tariffs are now threatening to reverse that trend.</w:t>
      </w:r>
    </w:p>
    <w:p w14:paraId="0D934A48" w14:textId="77777777" w:rsidR="009E7C83" w:rsidRPr="00021855" w:rsidRDefault="009E7C83" w:rsidP="009E7C83">
      <w:pPr>
        <w:rPr>
          <w:sz w:val="16"/>
        </w:rPr>
      </w:pPr>
      <w:r w:rsidRPr="00021855">
        <w:rPr>
          <w:rStyle w:val="StyleUnderline"/>
        </w:rPr>
        <w:t xml:space="preserve">President Donald Trump informed that he has negotiated an agreement with </w:t>
      </w:r>
      <w:r w:rsidRPr="00021855">
        <w:rPr>
          <w:rStyle w:val="Emphasis"/>
        </w:rPr>
        <w:t>NATO</w:t>
      </w:r>
      <w:r w:rsidRPr="00021855">
        <w:rPr>
          <w:sz w:val="16"/>
        </w:rPr>
        <w:t xml:space="preserve"> for the United States to supply weapons to Ukraine through the alliance. </w:t>
      </w:r>
      <w:r w:rsidRPr="00021855">
        <w:rPr>
          <w:rStyle w:val="StyleUnderline"/>
        </w:rPr>
        <w:t xml:space="preserve">He emphasized that NATO will cover the </w:t>
      </w:r>
      <w:r w:rsidRPr="00021855">
        <w:rPr>
          <w:rStyle w:val="Emphasis"/>
        </w:rPr>
        <w:t>entire cost</w:t>
      </w:r>
      <w:r w:rsidRPr="00021855">
        <w:rPr>
          <w:rStyle w:val="StyleUnderline"/>
        </w:rPr>
        <w:t xml:space="preserve"> of these weapons</w:t>
      </w:r>
      <w:r w:rsidRPr="00021855">
        <w:rPr>
          <w:sz w:val="16"/>
        </w:rPr>
        <w:t>.</w:t>
      </w:r>
    </w:p>
    <w:p w14:paraId="66955D88" w14:textId="77777777" w:rsidR="009E7C83" w:rsidRPr="00021855" w:rsidRDefault="009E7C83" w:rsidP="009E7C83">
      <w:pPr>
        <w:rPr>
          <w:sz w:val="16"/>
        </w:rPr>
      </w:pPr>
      <w:r w:rsidRPr="00021855">
        <w:rPr>
          <w:sz w:val="16"/>
        </w:rPr>
        <w:t>“We are dispatching weapons to NATO, and NATO will finance these weapons entirely,” the president stated during a phone interview with NBC News’ Kristen Welker.</w:t>
      </w:r>
    </w:p>
    <w:p w14:paraId="0B321F26" w14:textId="77777777" w:rsidR="009E7C83" w:rsidRPr="00021855" w:rsidRDefault="009E7C83" w:rsidP="009E7C83">
      <w:pPr>
        <w:rPr>
          <w:sz w:val="16"/>
        </w:rPr>
      </w:pPr>
      <w:r w:rsidRPr="00021855">
        <w:rPr>
          <w:sz w:val="16"/>
        </w:rPr>
        <w:t xml:space="preserve">It should be said </w:t>
      </w:r>
      <w:r w:rsidRPr="00021855">
        <w:rPr>
          <w:rStyle w:val="StyleUnderline"/>
        </w:rPr>
        <w:t xml:space="preserve">that a decision to supply weapons to Ukraine at the </w:t>
      </w:r>
      <w:r w:rsidRPr="00021855">
        <w:rPr>
          <w:rStyle w:val="Emphasis"/>
        </w:rPr>
        <w:t>expense</w:t>
      </w:r>
      <w:r w:rsidRPr="00021855">
        <w:rPr>
          <w:rStyle w:val="StyleUnderline"/>
        </w:rPr>
        <w:t xml:space="preserve"> of </w:t>
      </w:r>
      <w:r w:rsidRPr="00021855">
        <w:rPr>
          <w:rStyle w:val="Emphasis"/>
        </w:rPr>
        <w:t>Europe</w:t>
      </w:r>
      <w:r w:rsidRPr="00021855">
        <w:rPr>
          <w:sz w:val="16"/>
        </w:rPr>
        <w:t xml:space="preserve"> and, first of all, </w:t>
      </w:r>
      <w:r w:rsidRPr="00021855">
        <w:rPr>
          <w:rStyle w:val="StyleUnderline"/>
        </w:rPr>
        <w:t xml:space="preserve">Germany will be really a </w:t>
      </w:r>
      <w:r w:rsidRPr="00021855">
        <w:rPr>
          <w:rStyle w:val="Emphasis"/>
        </w:rPr>
        <w:t>great burden</w:t>
      </w:r>
      <w:r w:rsidRPr="00021855">
        <w:rPr>
          <w:rStyle w:val="StyleUnderline"/>
        </w:rPr>
        <w:t xml:space="preserve"> for Berlin</w:t>
      </w:r>
      <w:r w:rsidRPr="00021855">
        <w:rPr>
          <w:sz w:val="16"/>
        </w:rPr>
        <w:t>.</w:t>
      </w:r>
    </w:p>
    <w:p w14:paraId="1CE1A822" w14:textId="77777777" w:rsidR="009E7C83" w:rsidRPr="00021855" w:rsidRDefault="009E7C83" w:rsidP="009E7C83">
      <w:pPr>
        <w:rPr>
          <w:sz w:val="16"/>
        </w:rPr>
      </w:pPr>
      <w:r w:rsidRPr="00021855">
        <w:rPr>
          <w:sz w:val="16"/>
        </w:rPr>
        <w:t xml:space="preserve">Trump’s decision to </w:t>
      </w:r>
      <w:r w:rsidRPr="00021855">
        <w:rPr>
          <w:rStyle w:val="StyleUnderline"/>
        </w:rPr>
        <w:t xml:space="preserve">halt arms deliveries to Ukraine free of charge has rattled </w:t>
      </w:r>
      <w:r w:rsidRPr="00021855">
        <w:rPr>
          <w:rStyle w:val="Emphasis"/>
        </w:rPr>
        <w:t>Germany</w:t>
      </w:r>
      <w:r w:rsidRPr="00021855">
        <w:rPr>
          <w:sz w:val="16"/>
        </w:rPr>
        <w:t xml:space="preserve">, </w:t>
      </w:r>
      <w:r w:rsidRPr="00021855">
        <w:rPr>
          <w:rStyle w:val="StyleUnderline"/>
        </w:rPr>
        <w:t xml:space="preserve">which remains committed to supporting </w:t>
      </w:r>
      <w:r w:rsidRPr="00021855">
        <w:rPr>
          <w:rStyle w:val="Emphasis"/>
        </w:rPr>
        <w:t>Kyiv</w:t>
      </w:r>
      <w:r w:rsidRPr="00021855">
        <w:rPr>
          <w:sz w:val="16"/>
        </w:rPr>
        <w:t xml:space="preserve">. </w:t>
      </w:r>
      <w:r w:rsidRPr="00021855">
        <w:rPr>
          <w:rStyle w:val="StyleUnderline"/>
        </w:rPr>
        <w:t xml:space="preserve">This move has strained </w:t>
      </w:r>
      <w:r w:rsidRPr="00021855">
        <w:rPr>
          <w:rStyle w:val="Emphasis"/>
        </w:rPr>
        <w:t>NATO unity</w:t>
      </w:r>
      <w:r w:rsidRPr="00021855">
        <w:rPr>
          <w:rStyle w:val="StyleUnderline"/>
        </w:rPr>
        <w:t xml:space="preserve"> and left</w:t>
      </w:r>
      <w:r w:rsidRPr="00021855">
        <w:rPr>
          <w:sz w:val="16"/>
        </w:rPr>
        <w:t xml:space="preserve"> leading European nation – </w:t>
      </w:r>
      <w:r w:rsidRPr="00021855">
        <w:rPr>
          <w:rStyle w:val="Emphasis"/>
        </w:rPr>
        <w:t>Germany</w:t>
      </w:r>
      <w:r w:rsidRPr="00021855">
        <w:rPr>
          <w:sz w:val="16"/>
        </w:rPr>
        <w:t xml:space="preserve">, </w:t>
      </w:r>
      <w:r w:rsidRPr="00021855">
        <w:rPr>
          <w:rStyle w:val="StyleUnderline"/>
        </w:rPr>
        <w:t xml:space="preserve">scrambling to </w:t>
      </w:r>
      <w:r w:rsidRPr="00021855">
        <w:rPr>
          <w:rStyle w:val="Emphasis"/>
        </w:rPr>
        <w:t>fill the gap</w:t>
      </w:r>
      <w:r w:rsidRPr="00021855">
        <w:rPr>
          <w:sz w:val="16"/>
        </w:rPr>
        <w:t>.</w:t>
      </w:r>
    </w:p>
    <w:p w14:paraId="17FBE417" w14:textId="77777777" w:rsidR="009E7C83" w:rsidRPr="00021855" w:rsidRDefault="009E7C83" w:rsidP="009E7C83">
      <w:pPr>
        <w:rPr>
          <w:sz w:val="16"/>
        </w:rPr>
      </w:pPr>
      <w:r w:rsidRPr="00021855">
        <w:rPr>
          <w:sz w:val="16"/>
        </w:rPr>
        <w:t xml:space="preserve">Public opinion in Germany has soured. </w:t>
      </w:r>
      <w:r w:rsidRPr="00021855">
        <w:rPr>
          <w:rStyle w:val="StyleUnderline"/>
        </w:rPr>
        <w:t xml:space="preserve">Only </w:t>
      </w:r>
      <w:r w:rsidRPr="00021855">
        <w:rPr>
          <w:rStyle w:val="Emphasis"/>
        </w:rPr>
        <w:t>one in six Germans</w:t>
      </w:r>
      <w:r w:rsidRPr="00021855">
        <w:rPr>
          <w:rStyle w:val="StyleUnderline"/>
        </w:rPr>
        <w:t xml:space="preserve"> now view the U.S. as a </w:t>
      </w:r>
      <w:r w:rsidRPr="00021855">
        <w:rPr>
          <w:rStyle w:val="Emphasis"/>
        </w:rPr>
        <w:t>trustworthy partner</w:t>
      </w:r>
      <w:r w:rsidRPr="00021855">
        <w:rPr>
          <w:sz w:val="16"/>
        </w:rPr>
        <w:t xml:space="preserve">, </w:t>
      </w:r>
      <w:r w:rsidRPr="00021855">
        <w:rPr>
          <w:rStyle w:val="StyleUnderline"/>
        </w:rPr>
        <w:t xml:space="preserve">and </w:t>
      </w:r>
      <w:r w:rsidRPr="00021855">
        <w:rPr>
          <w:rStyle w:val="Emphasis"/>
        </w:rPr>
        <w:t>three-quarters</w:t>
      </w:r>
      <w:r w:rsidRPr="00021855">
        <w:rPr>
          <w:rStyle w:val="StyleUnderline"/>
        </w:rPr>
        <w:t xml:space="preserve"> believe NATO members can’t rely on </w:t>
      </w:r>
      <w:r w:rsidRPr="00021855">
        <w:rPr>
          <w:rStyle w:val="Emphasis"/>
        </w:rPr>
        <w:t>American protection</w:t>
      </w:r>
      <w:r w:rsidRPr="00021855">
        <w:rPr>
          <w:sz w:val="16"/>
        </w:rPr>
        <w:t>.</w:t>
      </w:r>
    </w:p>
    <w:p w14:paraId="356A01A0" w14:textId="77777777" w:rsidR="009E7C83" w:rsidRPr="00021855" w:rsidRDefault="009E7C83" w:rsidP="009E7C83">
      <w:pPr>
        <w:rPr>
          <w:sz w:val="16"/>
        </w:rPr>
      </w:pPr>
      <w:r w:rsidRPr="00021855">
        <w:rPr>
          <w:sz w:val="16"/>
        </w:rPr>
        <w:t>Moreover, analysts warn that Germany may face a third consecutive year of recession. Exports to the U.S. dropped by nearly 14% year-over-year, and insolvencies are climbing to a ten-year high.</w:t>
      </w:r>
    </w:p>
    <w:p w14:paraId="3ECD249A" w14:textId="77777777" w:rsidR="009E7C83" w:rsidRDefault="009E7C83" w:rsidP="009E7C83">
      <w:pPr>
        <w:rPr>
          <w:sz w:val="16"/>
        </w:rPr>
      </w:pPr>
      <w:r w:rsidRPr="00021855">
        <w:rPr>
          <w:sz w:val="16"/>
        </w:rPr>
        <w:t xml:space="preserve">Thus, </w:t>
      </w:r>
      <w:r w:rsidRPr="00021855">
        <w:rPr>
          <w:rStyle w:val="StyleUnderline"/>
        </w:rPr>
        <w:t xml:space="preserve">the U.S. pulling back from its traditional leadership role in </w:t>
      </w:r>
      <w:r w:rsidRPr="00021855">
        <w:rPr>
          <w:rStyle w:val="Emphasis"/>
        </w:rPr>
        <w:t>Europe</w:t>
      </w:r>
      <w:r w:rsidRPr="00021855">
        <w:rPr>
          <w:sz w:val="16"/>
        </w:rPr>
        <w:t xml:space="preserve">, </w:t>
      </w:r>
      <w:r w:rsidRPr="00021855">
        <w:rPr>
          <w:rStyle w:val="StyleUnderline"/>
        </w:rPr>
        <w:t xml:space="preserve">Germany is being forced to </w:t>
      </w:r>
      <w:r w:rsidRPr="00021855">
        <w:rPr>
          <w:rStyle w:val="Emphasis"/>
        </w:rPr>
        <w:t>rethink its alliances</w:t>
      </w:r>
      <w:r w:rsidRPr="00021855">
        <w:rPr>
          <w:sz w:val="16"/>
        </w:rPr>
        <w:t xml:space="preserve"> and economic strategies. Calls for a European military alliance are gaining traction. The time has come for Germany to choose itself instead of being part of any alliance under US leadership. </w:t>
      </w:r>
    </w:p>
    <w:p w14:paraId="5F01FABD" w14:textId="77777777" w:rsidR="009E7C83" w:rsidRDefault="009E7C83" w:rsidP="009E7C83">
      <w:pPr>
        <w:rPr>
          <w:sz w:val="16"/>
        </w:rPr>
      </w:pPr>
    </w:p>
    <w:p w14:paraId="592A1B27" w14:textId="6A1DED70" w:rsidR="004102A4" w:rsidRDefault="00D25F8C" w:rsidP="004102A4">
      <w:pPr>
        <w:pStyle w:val="Heading3"/>
        <w:rPr>
          <w:rStyle w:val="StyleUnderline"/>
          <w:sz w:val="32"/>
          <w:szCs w:val="32"/>
        </w:rPr>
      </w:pPr>
      <w:r>
        <w:rPr>
          <w:rStyle w:val="StyleUnderline"/>
          <w:sz w:val="32"/>
          <w:szCs w:val="32"/>
        </w:rPr>
        <w:t>Germany---U---1AR</w:t>
      </w:r>
    </w:p>
    <w:p w14:paraId="454D1155" w14:textId="77777777" w:rsidR="009E7C83" w:rsidRDefault="009E7C83" w:rsidP="009E7C83">
      <w:pPr>
        <w:pStyle w:val="Heading4"/>
      </w:pPr>
      <w:r>
        <w:t xml:space="preserve">Merz is </w:t>
      </w:r>
      <w:r>
        <w:rPr>
          <w:u w:val="single"/>
        </w:rPr>
        <w:t>seeking alternatives</w:t>
      </w:r>
      <w:r>
        <w:t xml:space="preserve"> to the U.S.</w:t>
      </w:r>
    </w:p>
    <w:p w14:paraId="389ECC7C" w14:textId="77777777" w:rsidR="009E7C83" w:rsidRPr="00BA0291" w:rsidRDefault="009E7C83" w:rsidP="009E7C83">
      <w:r w:rsidRPr="00BA0291">
        <w:rPr>
          <w:rStyle w:val="Style13ptBold"/>
        </w:rPr>
        <w:t>Landler and Tankersley ’25</w:t>
      </w:r>
      <w:r>
        <w:t xml:space="preserve"> [Mark and Jim; July 17; London bureau chief of The New York Times, previous White House correspondent, tax and economics reporter for the New York Times; New York Times, “Germany’s Merz and UK’s Starmer Sign Mutual Defense Pact as U.S. Steps Back,” </w:t>
      </w:r>
      <w:r w:rsidRPr="00BA0291">
        <w:t>https://www.nytimes.com/2025/07/17/world/europe/germany-uk-merz-starmer-meeting.html</w:t>
      </w:r>
      <w:r>
        <w:t xml:space="preserve">; Accessed 7.18.25] </w:t>
      </w:r>
    </w:p>
    <w:p w14:paraId="3F178C63" w14:textId="77777777" w:rsidR="009E7C83" w:rsidRPr="00BA0291" w:rsidRDefault="009E7C83" w:rsidP="009E7C83">
      <w:pPr>
        <w:rPr>
          <w:sz w:val="16"/>
        </w:rPr>
      </w:pPr>
      <w:r w:rsidRPr="00BA0291">
        <w:rPr>
          <w:sz w:val="16"/>
        </w:rPr>
        <w:t xml:space="preserve">There was no horse-drawn carriage ride or banquet at Windsor Castle, as during last week’s state visit of President Emmanuel Macron of France. </w:t>
      </w:r>
      <w:r w:rsidRPr="002241A2">
        <w:rPr>
          <w:rStyle w:val="StyleUnderline"/>
        </w:rPr>
        <w:t xml:space="preserve">But when Chancellor Friedrich </w:t>
      </w:r>
      <w:r w:rsidRPr="002241A2">
        <w:rPr>
          <w:rStyle w:val="Emphasis"/>
        </w:rPr>
        <w:t>Merz</w:t>
      </w:r>
      <w:r w:rsidRPr="002241A2">
        <w:rPr>
          <w:rStyle w:val="StyleUnderline"/>
        </w:rPr>
        <w:t xml:space="preserve"> and Prime Minister Keir </w:t>
      </w:r>
      <w:r w:rsidRPr="002241A2">
        <w:rPr>
          <w:rStyle w:val="Emphasis"/>
        </w:rPr>
        <w:t>Starmer</w:t>
      </w:r>
      <w:r w:rsidRPr="002241A2">
        <w:rPr>
          <w:rStyle w:val="StyleUnderline"/>
        </w:rPr>
        <w:t xml:space="preserve"> signed a </w:t>
      </w:r>
      <w:r w:rsidRPr="002241A2">
        <w:rPr>
          <w:rStyle w:val="Emphasis"/>
        </w:rPr>
        <w:t>landmark defense treaty</w:t>
      </w:r>
      <w:r w:rsidRPr="002241A2">
        <w:rPr>
          <w:rStyle w:val="StyleUnderline"/>
        </w:rPr>
        <w:t xml:space="preserve"> on Thursday</w:t>
      </w:r>
      <w:r w:rsidRPr="00BA0291">
        <w:rPr>
          <w:sz w:val="16"/>
        </w:rPr>
        <w:t xml:space="preserve">, </w:t>
      </w:r>
      <w:r w:rsidRPr="002241A2">
        <w:rPr>
          <w:rStyle w:val="StyleUnderline"/>
        </w:rPr>
        <w:t xml:space="preserve">it added another layer to a portrait of Europe uniting against </w:t>
      </w:r>
      <w:r w:rsidRPr="002241A2">
        <w:rPr>
          <w:rStyle w:val="Emphasis"/>
        </w:rPr>
        <w:t>foreign threats</w:t>
      </w:r>
      <w:r w:rsidRPr="00BA0291">
        <w:rPr>
          <w:sz w:val="16"/>
        </w:rPr>
        <w:t>.</w:t>
      </w:r>
    </w:p>
    <w:p w14:paraId="0571758E" w14:textId="77777777" w:rsidR="009E7C83" w:rsidRPr="00BA0291" w:rsidRDefault="009E7C83" w:rsidP="009E7C83">
      <w:pPr>
        <w:rPr>
          <w:sz w:val="16"/>
        </w:rPr>
      </w:pPr>
      <w:r w:rsidRPr="00BA0291">
        <w:rPr>
          <w:sz w:val="16"/>
        </w:rPr>
        <w:t xml:space="preserve">The Anglo-German accord, known as the Kensington Treaty, pledges that </w:t>
      </w:r>
      <w:r w:rsidRPr="002241A2">
        <w:rPr>
          <w:rStyle w:val="StyleUnderline"/>
        </w:rPr>
        <w:t>both countries will</w:t>
      </w:r>
      <w:r w:rsidRPr="00BA0291">
        <w:rPr>
          <w:sz w:val="16"/>
        </w:rPr>
        <w:t xml:space="preserve"> “</w:t>
      </w:r>
      <w:r w:rsidRPr="002241A2">
        <w:rPr>
          <w:rStyle w:val="StyleUnderline"/>
        </w:rPr>
        <w:t xml:space="preserve">assist one another, including by military means, in case of an </w:t>
      </w:r>
      <w:r w:rsidRPr="002241A2">
        <w:rPr>
          <w:rStyle w:val="Emphasis"/>
        </w:rPr>
        <w:t>armed attack</w:t>
      </w:r>
      <w:r w:rsidRPr="002241A2">
        <w:rPr>
          <w:rStyle w:val="StyleUnderline"/>
        </w:rPr>
        <w:t xml:space="preserve"> on the </w:t>
      </w:r>
      <w:r w:rsidRPr="002241A2">
        <w:rPr>
          <w:rStyle w:val="Emphasis"/>
        </w:rPr>
        <w:t>other</w:t>
      </w:r>
      <w:r w:rsidRPr="002241A2">
        <w:rPr>
          <w:rStyle w:val="StyleUnderline"/>
        </w:rPr>
        <w:t xml:space="preserve">.” That echoed language adopted by </w:t>
      </w:r>
      <w:r w:rsidRPr="002241A2">
        <w:rPr>
          <w:rStyle w:val="Emphasis"/>
        </w:rPr>
        <w:t>Britain</w:t>
      </w:r>
      <w:r w:rsidRPr="002241A2">
        <w:rPr>
          <w:rStyle w:val="StyleUnderline"/>
        </w:rPr>
        <w:t xml:space="preserve"> and </w:t>
      </w:r>
      <w:r w:rsidRPr="002241A2">
        <w:rPr>
          <w:rStyle w:val="Emphasis"/>
        </w:rPr>
        <w:t>France</w:t>
      </w:r>
      <w:r w:rsidRPr="00BA0291">
        <w:rPr>
          <w:sz w:val="16"/>
        </w:rPr>
        <w:t>, which agreed after Mr. Macron’s visit last week to more closely coordinate their nuclear arsenals in responding to threats against European allies.</w:t>
      </w:r>
    </w:p>
    <w:p w14:paraId="6CB775EA" w14:textId="77777777" w:rsidR="009E7C83" w:rsidRPr="00BA0291" w:rsidRDefault="009E7C83" w:rsidP="009E7C83">
      <w:pPr>
        <w:rPr>
          <w:sz w:val="16"/>
        </w:rPr>
      </w:pPr>
      <w:r w:rsidRPr="00BA0291">
        <w:rPr>
          <w:rStyle w:val="StyleUnderline"/>
        </w:rPr>
        <w:t xml:space="preserve">The accord is further evidence of how European leaders are </w:t>
      </w:r>
      <w:r w:rsidRPr="00BA0291">
        <w:rPr>
          <w:rStyle w:val="Emphasis"/>
        </w:rPr>
        <w:t>pulling together</w:t>
      </w:r>
      <w:r w:rsidRPr="00BA0291">
        <w:rPr>
          <w:rStyle w:val="StyleUnderline"/>
        </w:rPr>
        <w:t xml:space="preserve"> to confront a landscape scrambled by President </w:t>
      </w:r>
      <w:r w:rsidRPr="00BA0291">
        <w:rPr>
          <w:rStyle w:val="Emphasis"/>
        </w:rPr>
        <w:t>Trump’s</w:t>
      </w:r>
      <w:r w:rsidRPr="00BA0291">
        <w:rPr>
          <w:sz w:val="16"/>
        </w:rPr>
        <w:t xml:space="preserve"> “</w:t>
      </w:r>
      <w:r w:rsidRPr="00BA0291">
        <w:rPr>
          <w:rStyle w:val="Emphasis"/>
        </w:rPr>
        <w:t>America First</w:t>
      </w:r>
      <w:r w:rsidRPr="00BA0291">
        <w:rPr>
          <w:sz w:val="16"/>
        </w:rPr>
        <w:t>” foreign policy and President Vladimir V. Putin’s relentless assault on Ukraine.</w:t>
      </w:r>
    </w:p>
    <w:p w14:paraId="55338E17" w14:textId="77777777" w:rsidR="009E7C83" w:rsidRPr="00BA0291" w:rsidRDefault="009E7C83" w:rsidP="009E7C83">
      <w:pPr>
        <w:rPr>
          <w:sz w:val="16"/>
        </w:rPr>
      </w:pPr>
      <w:r w:rsidRPr="00BA0291">
        <w:rPr>
          <w:sz w:val="16"/>
        </w:rPr>
        <w:t xml:space="preserve">In addition to defense and security, </w:t>
      </w:r>
      <w:r w:rsidRPr="00BA0291">
        <w:rPr>
          <w:rStyle w:val="StyleUnderline"/>
        </w:rPr>
        <w:t xml:space="preserve">the treaty covers </w:t>
      </w:r>
      <w:r w:rsidRPr="00BA0291">
        <w:rPr>
          <w:rStyle w:val="Emphasis"/>
        </w:rPr>
        <w:t>energy</w:t>
      </w:r>
      <w:r w:rsidRPr="00BA0291">
        <w:rPr>
          <w:rStyle w:val="StyleUnderline"/>
        </w:rPr>
        <w:t xml:space="preserve">, </w:t>
      </w:r>
      <w:r w:rsidRPr="00BA0291">
        <w:rPr>
          <w:rStyle w:val="Emphasis"/>
        </w:rPr>
        <w:t>economic cooperation</w:t>
      </w:r>
      <w:r w:rsidRPr="00BA0291">
        <w:rPr>
          <w:rStyle w:val="StyleUnderline"/>
        </w:rPr>
        <w:t xml:space="preserve"> and </w:t>
      </w:r>
      <w:r w:rsidRPr="00BA0291">
        <w:rPr>
          <w:rStyle w:val="Emphasis"/>
        </w:rPr>
        <w:t>migration</w:t>
      </w:r>
      <w:r w:rsidRPr="00BA0291">
        <w:rPr>
          <w:sz w:val="16"/>
        </w:rPr>
        <w:t>. It builds on an agreement signed last October, under which the countries agreed to conduct joint military exercises and develop sophisticated weapons.</w:t>
      </w:r>
    </w:p>
    <w:p w14:paraId="35DEDA67" w14:textId="77777777" w:rsidR="009E7C83" w:rsidRPr="00BA0291" w:rsidRDefault="009E7C83" w:rsidP="009E7C83">
      <w:pPr>
        <w:rPr>
          <w:sz w:val="16"/>
        </w:rPr>
      </w:pPr>
      <w:r w:rsidRPr="00BA0291">
        <w:rPr>
          <w:rStyle w:val="StyleUnderline"/>
        </w:rPr>
        <w:t xml:space="preserve">Mr. Merz, a center-right leader who came to power in May, has swiftly emerged as a </w:t>
      </w:r>
      <w:r w:rsidRPr="00BA0291">
        <w:rPr>
          <w:rStyle w:val="Emphasis"/>
        </w:rPr>
        <w:t>linchpin</w:t>
      </w:r>
      <w:r w:rsidRPr="00BA0291">
        <w:rPr>
          <w:rStyle w:val="StyleUnderline"/>
        </w:rPr>
        <w:t xml:space="preserve"> in Europe’s effort to build a more </w:t>
      </w:r>
      <w:r w:rsidRPr="00BA0291">
        <w:rPr>
          <w:rStyle w:val="Emphasis"/>
        </w:rPr>
        <w:t>independent role in</w:t>
      </w:r>
      <w:r w:rsidRPr="00BA0291">
        <w:rPr>
          <w:rStyle w:val="StyleUnderline"/>
        </w:rPr>
        <w:t xml:space="preserve"> its security since the return of Mr. Trump to the </w:t>
      </w:r>
      <w:r w:rsidRPr="00BA0291">
        <w:rPr>
          <w:rStyle w:val="Emphasis"/>
        </w:rPr>
        <w:t>White House</w:t>
      </w:r>
      <w:r w:rsidRPr="00BA0291">
        <w:rPr>
          <w:sz w:val="16"/>
        </w:rPr>
        <w:t>. Mr. Starmer, who welcomed Mr. Merz to 10 Downing Street, has likewise tried to position Britain as a critical player in European support for Ukraine in its war against Russia.</w:t>
      </w:r>
    </w:p>
    <w:p w14:paraId="416D7749" w14:textId="77777777" w:rsidR="009E7C83" w:rsidRDefault="009E7C83" w:rsidP="009E7C83">
      <w:pPr>
        <w:rPr>
          <w:sz w:val="16"/>
        </w:rPr>
      </w:pPr>
      <w:r w:rsidRPr="00BA0291">
        <w:rPr>
          <w:sz w:val="16"/>
        </w:rPr>
        <w:t>“</w:t>
      </w:r>
      <w:r w:rsidRPr="00BA0291">
        <w:rPr>
          <w:rStyle w:val="StyleUnderline"/>
        </w:rPr>
        <w:t xml:space="preserve">We see the scale of the challenges our continent faces today and we intend to meet them </w:t>
      </w:r>
      <w:r w:rsidRPr="00BA0291">
        <w:rPr>
          <w:rStyle w:val="Emphasis"/>
        </w:rPr>
        <w:t>head on</w:t>
      </w:r>
      <w:r w:rsidRPr="00BA0291">
        <w:rPr>
          <w:sz w:val="16"/>
        </w:rPr>
        <w:t>,” said Mr. Starmer, standing next to Mr. Merz at an Airbus space and defense factory in Hertfordshire, north of London.</w:t>
      </w:r>
    </w:p>
    <w:p w14:paraId="1F860B81" w14:textId="77777777" w:rsidR="009E7C83" w:rsidRPr="009E7C83" w:rsidRDefault="009E7C83" w:rsidP="009E7C83"/>
    <w:p w14:paraId="0DBBB7C7" w14:textId="77777777" w:rsidR="009E7C83" w:rsidRPr="005431E3" w:rsidRDefault="009E7C83" w:rsidP="009E7C83">
      <w:pPr>
        <w:pStyle w:val="Heading4"/>
      </w:pPr>
      <w:r>
        <w:t>Trump will ruin alliance with Germany</w:t>
      </w:r>
    </w:p>
    <w:p w14:paraId="75860BB5" w14:textId="77777777" w:rsidR="009E7C83" w:rsidRPr="005431E3" w:rsidRDefault="009E7C83" w:rsidP="009E7C83">
      <w:r w:rsidRPr="007157AF">
        <w:t xml:space="preserve">Sylvia </w:t>
      </w:r>
      <w:r w:rsidRPr="005431E3">
        <w:rPr>
          <w:b/>
          <w:bCs/>
          <w:sz w:val="26"/>
          <w:szCs w:val="26"/>
        </w:rPr>
        <w:t>Taschka 25</w:t>
      </w:r>
      <w:r w:rsidRPr="007157AF">
        <w:t xml:space="preserve">, </w:t>
      </w:r>
      <w:r>
        <w:t xml:space="preserve">M.A. in Modern History and German Linguistics at </w:t>
      </w:r>
      <w:r w:rsidRPr="005431E3">
        <w:t>Fau Erlangen-Nuremberg</w:t>
      </w:r>
      <w:r>
        <w:t xml:space="preserve">; Ph.D, in Modern University at </w:t>
      </w:r>
      <w:r w:rsidRPr="005431E3">
        <w:t>Fau Erlangen-Nuremberg</w:t>
      </w:r>
      <w:r>
        <w:t xml:space="preserve">; Professor of Teaching at Wayne State University in the Department of History, </w:t>
      </w:r>
      <w:r w:rsidRPr="007157AF">
        <w:t>1-9-2025, "Germany and US have long been allies", Conversation, https://theconversation.com/germany-and-us-have-long-been-allies-that-could-change-with-trump-243888</w:t>
      </w:r>
      <w:r>
        <w:t xml:space="preserve"> // accessed 07-16-2025 </w:t>
      </w:r>
      <w:r>
        <w:rPr>
          <w:rStyle w:val="StyleUnderline"/>
        </w:rPr>
        <w:t xml:space="preserve">// AA </w:t>
      </w:r>
      <w:r w:rsidRPr="005431E3">
        <w:rPr>
          <w:rStyle w:val="StyleUnderline"/>
          <w:rFonts w:ascii="Vani" w:hAnsi="Vani" w:cs="Vani"/>
        </w:rPr>
        <w:t>అ</w:t>
      </w:r>
      <w:r>
        <w:rPr>
          <w:rStyle w:val="StyleUnderline"/>
          <w:rFonts w:ascii="Vani" w:hAnsi="Vani" w:cs="Vani"/>
        </w:rPr>
        <w:t>.</w:t>
      </w:r>
      <w:r w:rsidRPr="005431E3">
        <w:rPr>
          <w:rStyle w:val="StyleUnderline"/>
        </w:rPr>
        <w:t xml:space="preserve"> </w:t>
      </w:r>
      <w:r w:rsidRPr="005431E3">
        <w:rPr>
          <w:rStyle w:val="StyleUnderline"/>
          <w:rFonts w:ascii="Vani" w:hAnsi="Vani" w:cs="Vani"/>
        </w:rPr>
        <w:t>అ</w:t>
      </w:r>
    </w:p>
    <w:p w14:paraId="327C045C" w14:textId="77777777" w:rsidR="009E7C83" w:rsidRDefault="009E7C83" w:rsidP="009E7C83">
      <w:pPr>
        <w:rPr>
          <w:rStyle w:val="StyleUnderline"/>
        </w:rPr>
      </w:pPr>
      <w:r w:rsidRPr="007157AF">
        <w:rPr>
          <w:sz w:val="16"/>
        </w:rPr>
        <w:t xml:space="preserve">Less than 24 hours after Donald Trump was elected president of the United States </w:t>
      </w:r>
      <w:r w:rsidRPr="003B0667">
        <w:rPr>
          <w:rStyle w:val="StyleUnderline"/>
        </w:rPr>
        <w:t>in November 2024</w:t>
      </w:r>
      <w:r w:rsidRPr="007157AF">
        <w:rPr>
          <w:sz w:val="16"/>
        </w:rPr>
        <w:t xml:space="preserve">, the </w:t>
      </w:r>
      <w:r w:rsidRPr="003B0667">
        <w:rPr>
          <w:rStyle w:val="StyleUnderline"/>
        </w:rPr>
        <w:t>German state-owned news service Deutsche Welle</w:t>
      </w:r>
      <w:r w:rsidRPr="007157AF">
        <w:rPr>
          <w:sz w:val="16"/>
        </w:rPr>
        <w:t xml:space="preserve"> </w:t>
      </w:r>
      <w:r w:rsidRPr="003B0667">
        <w:rPr>
          <w:rStyle w:val="StyleUnderline"/>
        </w:rPr>
        <w:t>published an article with the headline “Trump’s election victory is a nightmare for Germany.”</w:t>
      </w:r>
      <w:r>
        <w:rPr>
          <w:rStyle w:val="StyleUnderline"/>
        </w:rPr>
        <w:t xml:space="preserve"> </w:t>
      </w:r>
      <w:r w:rsidRPr="007157AF">
        <w:rPr>
          <w:sz w:val="16"/>
        </w:rPr>
        <w:t xml:space="preserve">A few hours later, Germany’s chancellor, Olaf Scholz, announced that his three-party political coalition had collapsed. Disagreements about how to help strengthen Germany’s weak economy were a major factor, </w:t>
      </w:r>
      <w:r w:rsidRPr="003B0667">
        <w:rPr>
          <w:rStyle w:val="StyleUnderline"/>
        </w:rPr>
        <w:t>but Scholz mentioned that the U.S. election outcome also fueled the coalition breaking up.</w:t>
      </w:r>
      <w:r>
        <w:rPr>
          <w:rStyle w:val="StyleUnderline"/>
        </w:rPr>
        <w:t xml:space="preserve"> </w:t>
      </w:r>
      <w:r w:rsidRPr="007157AF">
        <w:rPr>
          <w:sz w:val="16"/>
        </w:rPr>
        <w:t xml:space="preserve">One month later, Scholz lost a confidence vote, ending the government he has led since 2021. Germany will have federal elections on Feb. 23, 2025. </w:t>
      </w:r>
      <w:r w:rsidRPr="003B0667">
        <w:rPr>
          <w:rStyle w:val="StyleUnderline"/>
        </w:rPr>
        <w:t>Germany is considered one of the United States’ closest allies in Western Europe,</w:t>
      </w:r>
      <w:r w:rsidRPr="007157AF">
        <w:rPr>
          <w:sz w:val="16"/>
        </w:rPr>
        <w:t xml:space="preserve"> partnering on everything from economic trade to military defense. </w:t>
      </w:r>
      <w:r w:rsidRPr="007157AF">
        <w:rPr>
          <w:rStyle w:val="StyleUnderline"/>
        </w:rPr>
        <w:t>But this might change with Trump returning to office</w:t>
      </w:r>
      <w:r w:rsidRPr="007157AF">
        <w:rPr>
          <w:sz w:val="16"/>
        </w:rPr>
        <w:t>. As Angela Merkel, the longtime former chancellor of Germany, said in November 2024, the looming second T</w:t>
      </w:r>
      <w:r w:rsidRPr="007157AF">
        <w:rPr>
          <w:rStyle w:val="StyleUnderline"/>
        </w:rPr>
        <w:t>rump presidency “is a challenge to the world, especially for multilateralism.” Indeed, Trump’s U.S.-centric approach to international affairs runs counter to multilateralism, which is the idea that different countries working together helps everyone involved.</w:t>
      </w:r>
      <w:r>
        <w:rPr>
          <w:rStyle w:val="StyleUnderline"/>
        </w:rPr>
        <w:t xml:space="preserve"> </w:t>
      </w:r>
      <w:r w:rsidRPr="007157AF">
        <w:rPr>
          <w:rStyle w:val="StyleUnderline"/>
        </w:rPr>
        <w:t>As someone who researches German-American relations in the 20th century, I share German politicians’ worries that the incoming Trump administration poses a serious threat to the relationship.</w:t>
      </w:r>
      <w:r>
        <w:rPr>
          <w:rStyle w:val="StyleUnderline"/>
        </w:rPr>
        <w:t xml:space="preserve"> </w:t>
      </w:r>
      <w:r w:rsidRPr="007157AF">
        <w:rPr>
          <w:rStyle w:val="StyleUnderline"/>
        </w:rPr>
        <w:t>The German concerns include Trump potentially launching a tariff-induced trade war, as well as the possibility of the president-elect withdrawing financial and military support for Ukraine in its war against Russia. Both scenarios would further hurt the weak German economy</w:t>
      </w:r>
      <w:r w:rsidRPr="007157AF">
        <w:rPr>
          <w:sz w:val="16"/>
        </w:rPr>
        <w:t xml:space="preserve"> – especially since, following the U.S. and the European Union, </w:t>
      </w:r>
      <w:r w:rsidRPr="007157AF">
        <w:rPr>
          <w:rStyle w:val="StyleUnderline"/>
        </w:rPr>
        <w:t>Germany is the third-largest donor to Ukraine and would be required to shoulder even more of this financial support if the U.S. stopped giving Ukraine money.</w:t>
      </w:r>
      <w:r>
        <w:rPr>
          <w:rStyle w:val="StyleUnderline"/>
        </w:rPr>
        <w:t xml:space="preserve"> </w:t>
      </w:r>
      <w:r w:rsidRPr="007157AF">
        <w:rPr>
          <w:rStyle w:val="StyleUnderline"/>
        </w:rPr>
        <w:t>German politicians also remain dumbfounded by Trump’s particular style of politics, despite the fact that he already served as president.</w:t>
      </w:r>
      <w:r>
        <w:rPr>
          <w:rStyle w:val="StyleUnderline"/>
        </w:rPr>
        <w:t xml:space="preserve"> </w:t>
      </w:r>
      <w:r w:rsidRPr="007157AF">
        <w:rPr>
          <w:sz w:val="16"/>
        </w:rPr>
        <w:t>Merkel wrote in her 2024 memoir “Freedom: Memoirs 1954-2021” that when she first met Trump in 2017, she acted as though she were having a conversation with “someone completely</w:t>
      </w:r>
      <w:r>
        <w:rPr>
          <w:sz w:val="16"/>
        </w:rPr>
        <w:t>ü</w:t>
      </w:r>
      <w:r w:rsidRPr="007157AF">
        <w:rPr>
          <w:sz w:val="16"/>
        </w:rPr>
        <w:t xml:space="preserve">normal.” </w:t>
      </w:r>
      <w:r w:rsidRPr="007157AF">
        <w:rPr>
          <w:rStyle w:val="StyleUnderline"/>
        </w:rPr>
        <w:t>Merkel quickly realized, though, that Trump was not like other American politicians. She observed that Trump seemed to think all countries competed and the success of one meant the failure of another.</w:t>
      </w:r>
    </w:p>
    <w:p w14:paraId="5ABFFC96" w14:textId="77777777" w:rsidR="009E7C83" w:rsidRDefault="009E7C83" w:rsidP="009E7C83">
      <w:pPr>
        <w:rPr>
          <w:rStyle w:val="StyleUnderline"/>
        </w:rPr>
      </w:pPr>
    </w:p>
    <w:p w14:paraId="3F608AF9" w14:textId="77777777" w:rsidR="004102A4" w:rsidRPr="00541D2B" w:rsidRDefault="004102A4" w:rsidP="004102A4">
      <w:pPr>
        <w:pStyle w:val="Heading4"/>
      </w:pPr>
      <w:r>
        <w:t xml:space="preserve">Even if not Trump, Vance will cause a break up. Bro got friend zoned. </w:t>
      </w:r>
    </w:p>
    <w:p w14:paraId="75C04A32" w14:textId="77777777" w:rsidR="004102A4" w:rsidRPr="00541D2B" w:rsidRDefault="004102A4" w:rsidP="004102A4">
      <w:r w:rsidRPr="00541D2B">
        <w:t xml:space="preserve">Marc </w:t>
      </w:r>
      <w:r w:rsidRPr="00541D2B">
        <w:rPr>
          <w:b/>
          <w:bCs/>
          <w:sz w:val="26"/>
          <w:szCs w:val="26"/>
        </w:rPr>
        <w:t>Martorell 25</w:t>
      </w:r>
      <w:r w:rsidRPr="00541D2B">
        <w:t>,</w:t>
      </w:r>
      <w:r>
        <w:t xml:space="preserve"> Writer and researcher based in Munich, MA in Comparative and Middle East Politics and Society from University of Tübingen,</w:t>
      </w:r>
      <w:r w:rsidRPr="00541D2B">
        <w:t xml:space="preserve"> 4-29-1945, "U.S. Leadership Further Strains Relations with Germany", Progressive.org, https://progressive.org/latest/us-leadership-further-strains-relations-with-germany-martorell-20250528/</w:t>
      </w:r>
      <w:r>
        <w:t xml:space="preserve"> // accessed 07-16-25 // AA </w:t>
      </w:r>
      <w:r w:rsidRPr="005431E3">
        <w:rPr>
          <w:rStyle w:val="StyleUnderline"/>
          <w:rFonts w:ascii="Vani" w:hAnsi="Vani" w:cs="Vani"/>
        </w:rPr>
        <w:t>అ</w:t>
      </w:r>
      <w:r>
        <w:rPr>
          <w:rStyle w:val="StyleUnderline"/>
          <w:rFonts w:ascii="Vani" w:hAnsi="Vani" w:cs="Vani"/>
        </w:rPr>
        <w:t>.</w:t>
      </w:r>
      <w:r w:rsidRPr="005431E3">
        <w:rPr>
          <w:rStyle w:val="StyleUnderline"/>
        </w:rPr>
        <w:t xml:space="preserve"> </w:t>
      </w:r>
      <w:r w:rsidRPr="005431E3">
        <w:rPr>
          <w:rStyle w:val="StyleUnderline"/>
          <w:rFonts w:ascii="Vani" w:hAnsi="Vani" w:cs="Vani"/>
        </w:rPr>
        <w:t>అ</w:t>
      </w:r>
    </w:p>
    <w:p w14:paraId="6CEB54E6" w14:textId="77777777" w:rsidR="004102A4" w:rsidRDefault="004102A4" w:rsidP="004102A4">
      <w:pPr>
        <w:rPr>
          <w:rStyle w:val="StyleUnderline"/>
        </w:rPr>
      </w:pPr>
      <w:r w:rsidRPr="00541D2B">
        <w:rPr>
          <w:sz w:val="16"/>
        </w:rPr>
        <w:t xml:space="preserve">And yet, </w:t>
      </w:r>
      <w:r w:rsidRPr="00541D2B">
        <w:rPr>
          <w:rStyle w:val="StyleUnderline"/>
        </w:rPr>
        <w:t>there were some signs that U.S.-German relations are not what they used to be.</w:t>
      </w:r>
      <w:r w:rsidRPr="00541D2B">
        <w:rPr>
          <w:sz w:val="16"/>
        </w:rPr>
        <w:t xml:space="preserve"> One came from Karl Freller, a member of the Christian Social Union (CSU) of Bavaria, the ruling party in the southern German state. </w:t>
      </w:r>
      <w:r w:rsidRPr="00541D2B">
        <w:rPr>
          <w:rStyle w:val="StyleUnderline"/>
        </w:rPr>
        <w:t>Freller</w:t>
      </w:r>
      <w:r w:rsidRPr="00541D2B">
        <w:rPr>
          <w:sz w:val="16"/>
        </w:rPr>
        <w:t xml:space="preserve">, who is also the director of the Bavarian Memorial Foundation, emphasized in his speech that weapons were needed to liberate the Dachau concentration camp, </w:t>
      </w:r>
      <w:r w:rsidRPr="00541D2B">
        <w:rPr>
          <w:rStyle w:val="StyleUnderline"/>
        </w:rPr>
        <w:t>in what was likely a reference to the Trump Administration’s reluctance to keep arming Ukraine.</w:t>
      </w:r>
      <w:r>
        <w:rPr>
          <w:rStyle w:val="StyleUnderline"/>
        </w:rPr>
        <w:t xml:space="preserve"> </w:t>
      </w:r>
      <w:r w:rsidRPr="00541D2B">
        <w:rPr>
          <w:rStyle w:val="StyleUnderline"/>
        </w:rPr>
        <w:t>U.S.-German relations have been in crisis at least since February 2025, when U.S. Vice-President J.D. Vance visited Germany for the Munich Security Conference.</w:t>
      </w:r>
      <w:r w:rsidRPr="00541D2B">
        <w:rPr>
          <w:sz w:val="16"/>
        </w:rPr>
        <w:t xml:space="preserve"> Two days after paying a visit to the former Dachau concentration camp with his family, </w:t>
      </w:r>
      <w:r w:rsidRPr="00541D2B">
        <w:rPr>
          <w:rStyle w:val="StyleUnderline"/>
        </w:rPr>
        <w:t>Vance addressed the foreign leaders assembled at the Hotel Bayerischer Hof in central Munich.</w:t>
      </w:r>
      <w:r w:rsidRPr="00541D2B">
        <w:rPr>
          <w:sz w:val="16"/>
        </w:rPr>
        <w:t xml:space="preserve"> </w:t>
      </w:r>
      <w:r w:rsidRPr="00541D2B">
        <w:rPr>
          <w:rStyle w:val="StyleUnderline"/>
        </w:rPr>
        <w:t>The Vice President accused Europe of retreating “from some of its most fundamental values, values shared with the United States of America”</w:t>
      </w:r>
      <w:r w:rsidRPr="00541D2B">
        <w:rPr>
          <w:sz w:val="16"/>
        </w:rPr>
        <w:t xml:space="preserve"> and admonished German political leaders for isolating groups like the far-right Alternative für Deutschland (AfD) from government offices. </w:t>
      </w:r>
      <w:r w:rsidRPr="00541D2B">
        <w:rPr>
          <w:rStyle w:val="StyleUnderline"/>
        </w:rPr>
        <w:t>Then-German chancellor Olaf Scholz replied by noting that the AfD has been guilty of relativizing the Nazi cruelties Vance had seen evidence of in Dachau.</w:t>
      </w:r>
      <w:r w:rsidRPr="00541D2B">
        <w:rPr>
          <w:sz w:val="16"/>
        </w:rPr>
        <w:t xml:space="preserve"> One such example is that high-ranking members of the AfD have said that “Hitler and the Nazis are just bird shit in more than 1,000 years of successful German history” and advocated for a 180-degree change in the way Germany deals with its Nazi past. In the February 2025 general elections, the AfD finished in second place for the first time in the party’s history, garnering nearly 21 percent of the vote. </w:t>
      </w:r>
      <w:r w:rsidRPr="00541D2B">
        <w:rPr>
          <w:rStyle w:val="StyleUnderline"/>
        </w:rPr>
        <w:t xml:space="preserve">The impact of Vance’s speech only intensified when foreign leaders realized in the coming days that the Trump Administration planned to sideline its European partners in its efforts to put an end to the Ukraine War. </w:t>
      </w:r>
      <w:r w:rsidRPr="00541D2B">
        <w:rPr>
          <w:sz w:val="16"/>
        </w:rPr>
        <w:t xml:space="preserve">The shock was felt across Europe, particularly in </w:t>
      </w:r>
      <w:r w:rsidRPr="00541D2B">
        <w:rPr>
          <w:rStyle w:val="StyleUnderline"/>
        </w:rPr>
        <w:t>the German mainstream media and political class, which has close ties to the United States. The conservative Frankfurter Allgemeine Zeitung, for instance, spoke about Vance’s address as “a cold shower for Europe.”</w:t>
      </w:r>
      <w:r>
        <w:rPr>
          <w:rStyle w:val="StyleUnderline"/>
        </w:rPr>
        <w:t xml:space="preserve"> </w:t>
      </w:r>
    </w:p>
    <w:p w14:paraId="1B24FBC2" w14:textId="77777777" w:rsidR="004102A4" w:rsidRPr="00541D2B" w:rsidRDefault="004102A4" w:rsidP="004102A4">
      <w:pPr>
        <w:rPr>
          <w:sz w:val="16"/>
        </w:rPr>
      </w:pPr>
    </w:p>
    <w:p w14:paraId="3152502B" w14:textId="77777777" w:rsidR="004102A4" w:rsidRPr="004102A4" w:rsidRDefault="004102A4" w:rsidP="004102A4"/>
    <w:p w14:paraId="66EBF54E" w14:textId="1E199D54" w:rsidR="00C8388D" w:rsidRDefault="007604EF" w:rsidP="00C8388D">
      <w:pPr>
        <w:pStyle w:val="Heading3"/>
      </w:pPr>
      <w:r>
        <w:t>Germany---No Prolif---2AC</w:t>
      </w:r>
    </w:p>
    <w:p w14:paraId="052EA6FA" w14:textId="77777777" w:rsidR="00C8388D" w:rsidRDefault="00C8388D" w:rsidP="00C8388D">
      <w:pPr>
        <w:pStyle w:val="Heading4"/>
      </w:pPr>
      <w:r>
        <w:t>No German proliferation.</w:t>
      </w:r>
    </w:p>
    <w:p w14:paraId="69C87F0A" w14:textId="77777777" w:rsidR="00C8388D" w:rsidRPr="00F37A9D" w:rsidRDefault="00C8388D" w:rsidP="00C8388D">
      <w:r w:rsidRPr="00F37A9D">
        <w:rPr>
          <w:rStyle w:val="Style13ptBold"/>
        </w:rPr>
        <w:t>Werkhäuser ’25</w:t>
      </w:r>
      <w:r>
        <w:t xml:space="preserve"> [Nina; March 13; investigative journalist; DW, investigative journalist “Germany debates issue of nuclear weapons,” </w:t>
      </w:r>
      <w:r w:rsidRPr="00F37A9D">
        <w:t>https://www.dw.com/en/germany-debates-issue-of-nuclear-weapons/a-71924424</w:t>
      </w:r>
      <w:r>
        <w:t>; Accessed 7.16.25]</w:t>
      </w:r>
    </w:p>
    <w:p w14:paraId="4BBE81A4" w14:textId="77777777" w:rsidR="00C8388D" w:rsidRPr="00F37A9D" w:rsidRDefault="00C8388D" w:rsidP="00C8388D">
      <w:pPr>
        <w:rPr>
          <w:sz w:val="16"/>
        </w:rPr>
      </w:pPr>
      <w:r w:rsidRPr="00F37A9D">
        <w:rPr>
          <w:rStyle w:val="StyleUnderline"/>
        </w:rPr>
        <w:t>Two surveys</w:t>
      </w:r>
      <w:r w:rsidRPr="00F37A9D">
        <w:rPr>
          <w:sz w:val="16"/>
        </w:rPr>
        <w:t xml:space="preserve">, conducted in early March by pollsters Forsa and Civey, </w:t>
      </w:r>
      <w:r w:rsidRPr="00F37A9D">
        <w:rPr>
          <w:rStyle w:val="StyleUnderline"/>
        </w:rPr>
        <w:t xml:space="preserve">showed </w:t>
      </w:r>
      <w:r w:rsidRPr="00F37A9D">
        <w:rPr>
          <w:rStyle w:val="Emphasis"/>
        </w:rPr>
        <w:t>31%</w:t>
      </w:r>
      <w:r w:rsidRPr="00F37A9D">
        <w:rPr>
          <w:rStyle w:val="StyleUnderline"/>
        </w:rPr>
        <w:t xml:space="preserve"> and </w:t>
      </w:r>
      <w:r w:rsidRPr="00F37A9D">
        <w:rPr>
          <w:rStyle w:val="Emphasis"/>
        </w:rPr>
        <w:t>38%</w:t>
      </w:r>
      <w:r w:rsidRPr="00F37A9D">
        <w:rPr>
          <w:rStyle w:val="StyleUnderline"/>
        </w:rPr>
        <w:t xml:space="preserve"> of Germans were in </w:t>
      </w:r>
      <w:r w:rsidRPr="00F37A9D">
        <w:rPr>
          <w:rStyle w:val="Emphasis"/>
        </w:rPr>
        <w:t>favor</w:t>
      </w:r>
      <w:r w:rsidRPr="00F37A9D">
        <w:rPr>
          <w:rStyle w:val="StyleUnderline"/>
        </w:rPr>
        <w:t xml:space="preserve"> of Germany arming itself with </w:t>
      </w:r>
      <w:r w:rsidRPr="00F37A9D">
        <w:rPr>
          <w:rStyle w:val="Emphasis"/>
        </w:rPr>
        <w:t>nuclear weapons</w:t>
      </w:r>
      <w:r w:rsidRPr="00F37A9D">
        <w:rPr>
          <w:sz w:val="16"/>
        </w:rPr>
        <w:t>. That's still a minority, but has grown by several percentage points compared to a year ago.</w:t>
      </w:r>
    </w:p>
    <w:p w14:paraId="668056B4" w14:textId="77777777" w:rsidR="00C8388D" w:rsidRPr="00F37A9D" w:rsidRDefault="00C8388D" w:rsidP="00C8388D">
      <w:pPr>
        <w:rPr>
          <w:sz w:val="16"/>
        </w:rPr>
      </w:pPr>
      <w:r w:rsidRPr="00F37A9D">
        <w:rPr>
          <w:sz w:val="16"/>
        </w:rPr>
        <w:t xml:space="preserve">But such </w:t>
      </w:r>
      <w:r w:rsidRPr="00F37A9D">
        <w:rPr>
          <w:rStyle w:val="StyleUnderline"/>
        </w:rPr>
        <w:t xml:space="preserve">shifts in public opinion are unlikely to have an </w:t>
      </w:r>
      <w:r w:rsidRPr="00F37A9D">
        <w:rPr>
          <w:rStyle w:val="Emphasis"/>
        </w:rPr>
        <w:t>impact</w:t>
      </w:r>
      <w:r w:rsidRPr="00F37A9D">
        <w:rPr>
          <w:rStyle w:val="StyleUnderline"/>
        </w:rPr>
        <w:t xml:space="preserve"> on </w:t>
      </w:r>
      <w:r w:rsidRPr="00F37A9D">
        <w:rPr>
          <w:rStyle w:val="Emphasis"/>
        </w:rPr>
        <w:t>policy</w:t>
      </w:r>
      <w:r w:rsidRPr="00F37A9D">
        <w:rPr>
          <w:sz w:val="16"/>
        </w:rPr>
        <w:t xml:space="preserve">, but </w:t>
      </w:r>
      <w:r w:rsidRPr="00F37A9D">
        <w:rPr>
          <w:rStyle w:val="StyleUnderline"/>
        </w:rPr>
        <w:t xml:space="preserve">it is unclear whether Germany currently has the </w:t>
      </w:r>
      <w:r w:rsidRPr="00F37A9D">
        <w:rPr>
          <w:rStyle w:val="Emphasis"/>
        </w:rPr>
        <w:t>ability</w:t>
      </w:r>
      <w:r w:rsidRPr="00F37A9D">
        <w:rPr>
          <w:rStyle w:val="StyleUnderline"/>
        </w:rPr>
        <w:t xml:space="preserve"> to build its own </w:t>
      </w:r>
      <w:r w:rsidRPr="00F37A9D">
        <w:rPr>
          <w:rStyle w:val="Emphasis"/>
        </w:rPr>
        <w:t>nuc</w:t>
      </w:r>
      <w:r w:rsidRPr="00F37A9D">
        <w:rPr>
          <w:rStyle w:val="StyleUnderline"/>
        </w:rPr>
        <w:t>lear weapon</w:t>
      </w:r>
      <w:r w:rsidRPr="00F37A9D">
        <w:rPr>
          <w:rStyle w:val="Emphasis"/>
        </w:rPr>
        <w:t>s</w:t>
      </w:r>
      <w:r w:rsidRPr="00F37A9D">
        <w:rPr>
          <w:rStyle w:val="StyleUnderline"/>
        </w:rPr>
        <w:t xml:space="preserve"> </w:t>
      </w:r>
      <w:r w:rsidRPr="00F37A9D">
        <w:rPr>
          <w:rStyle w:val="Emphasis"/>
        </w:rPr>
        <w:t>anyway</w:t>
      </w:r>
      <w:r w:rsidRPr="00F37A9D">
        <w:rPr>
          <w:sz w:val="16"/>
        </w:rPr>
        <w:t>.</w:t>
      </w:r>
    </w:p>
    <w:p w14:paraId="648B2755" w14:textId="77777777" w:rsidR="00C8388D" w:rsidRPr="00F37A9D" w:rsidRDefault="00C8388D" w:rsidP="00C8388D">
      <w:pPr>
        <w:rPr>
          <w:sz w:val="16"/>
        </w:rPr>
      </w:pPr>
      <w:r w:rsidRPr="00F37A9D">
        <w:rPr>
          <w:sz w:val="16"/>
        </w:rPr>
        <w:t xml:space="preserve">In an article in early March, the </w:t>
      </w:r>
      <w:r w:rsidRPr="00F37A9D">
        <w:rPr>
          <w:rStyle w:val="StyleUnderline"/>
        </w:rPr>
        <w:t xml:space="preserve">Wall Street Journal pointed to the country's </w:t>
      </w:r>
      <w:r w:rsidRPr="00F37A9D">
        <w:rPr>
          <w:rStyle w:val="Emphasis"/>
        </w:rPr>
        <w:t>small supply</w:t>
      </w:r>
      <w:r w:rsidRPr="00F37A9D">
        <w:rPr>
          <w:rStyle w:val="StyleUnderline"/>
        </w:rPr>
        <w:t xml:space="preserve"> of weapons-grade </w:t>
      </w:r>
      <w:r w:rsidRPr="00F37A9D">
        <w:rPr>
          <w:rStyle w:val="Emphasis"/>
        </w:rPr>
        <w:t>uranium</w:t>
      </w:r>
      <w:r w:rsidRPr="00F37A9D">
        <w:rPr>
          <w:rStyle w:val="StyleUnderline"/>
        </w:rPr>
        <w:t xml:space="preserve"> for a civilian </w:t>
      </w:r>
      <w:r w:rsidRPr="00F37A9D">
        <w:rPr>
          <w:rStyle w:val="Emphasis"/>
        </w:rPr>
        <w:t>research reactor</w:t>
      </w:r>
      <w:r w:rsidRPr="00F37A9D">
        <w:rPr>
          <w:sz w:val="16"/>
        </w:rPr>
        <w:t xml:space="preserve"> operated by the Technical University of Munich. The paper concluded that </w:t>
      </w:r>
      <w:r w:rsidRPr="00F37A9D">
        <w:rPr>
          <w:rStyle w:val="StyleUnderline"/>
        </w:rPr>
        <w:t xml:space="preserve">although Germany may have the scientific and industrial basis required to </w:t>
      </w:r>
      <w:r w:rsidRPr="00F37A9D">
        <w:rPr>
          <w:rStyle w:val="Emphasis"/>
        </w:rPr>
        <w:t>develop</w:t>
      </w:r>
      <w:r w:rsidRPr="00F37A9D">
        <w:rPr>
          <w:rStyle w:val="StyleUnderline"/>
        </w:rPr>
        <w:t xml:space="preserve"> </w:t>
      </w:r>
      <w:r w:rsidRPr="00F37A9D">
        <w:rPr>
          <w:rStyle w:val="Emphasis"/>
        </w:rPr>
        <w:t>weapons</w:t>
      </w:r>
      <w:r w:rsidRPr="00F37A9D">
        <w:rPr>
          <w:sz w:val="16"/>
        </w:rPr>
        <w:t xml:space="preserve">, </w:t>
      </w:r>
      <w:r w:rsidRPr="00F37A9D">
        <w:rPr>
          <w:rStyle w:val="StyleUnderline"/>
        </w:rPr>
        <w:t xml:space="preserve">it would still need </w:t>
      </w:r>
      <w:r w:rsidRPr="00F37A9D">
        <w:rPr>
          <w:rStyle w:val="Emphasis"/>
        </w:rPr>
        <w:t>outside help</w:t>
      </w:r>
      <w:r w:rsidRPr="00F37A9D">
        <w:rPr>
          <w:rStyle w:val="StyleUnderline"/>
        </w:rPr>
        <w:t xml:space="preserve">, which it could not ask for or receive as long as it was a member of the </w:t>
      </w:r>
      <w:r w:rsidRPr="00F37A9D">
        <w:rPr>
          <w:rStyle w:val="Emphasis"/>
        </w:rPr>
        <w:t>Treaty</w:t>
      </w:r>
      <w:r w:rsidRPr="00F37A9D">
        <w:rPr>
          <w:rStyle w:val="StyleUnderline"/>
        </w:rPr>
        <w:t xml:space="preserve"> on the </w:t>
      </w:r>
      <w:r w:rsidRPr="00F37A9D">
        <w:rPr>
          <w:rStyle w:val="Emphasis"/>
        </w:rPr>
        <w:t>Non-Proliferation</w:t>
      </w:r>
      <w:r w:rsidRPr="00F37A9D">
        <w:rPr>
          <w:rStyle w:val="StyleUnderline"/>
        </w:rPr>
        <w:t xml:space="preserve"> of </w:t>
      </w:r>
      <w:r w:rsidRPr="00F37A9D">
        <w:rPr>
          <w:rStyle w:val="Emphasis"/>
        </w:rPr>
        <w:t>Nuclear Weapons</w:t>
      </w:r>
      <w:r w:rsidRPr="00F37A9D">
        <w:rPr>
          <w:sz w:val="16"/>
        </w:rPr>
        <w:t>.</w:t>
      </w:r>
    </w:p>
    <w:p w14:paraId="4970CFF4" w14:textId="77777777" w:rsidR="00C8388D" w:rsidRDefault="00C8388D" w:rsidP="00C8388D">
      <w:pPr>
        <w:rPr>
          <w:sz w:val="16"/>
        </w:rPr>
      </w:pPr>
      <w:r w:rsidRPr="00F37A9D">
        <w:rPr>
          <w:rStyle w:val="StyleUnderline"/>
        </w:rPr>
        <w:t xml:space="preserve">Germany's prospective new chancellor has </w:t>
      </w:r>
      <w:r w:rsidRPr="00F37A9D">
        <w:rPr>
          <w:rStyle w:val="Emphasis"/>
        </w:rPr>
        <w:t>rejected</w:t>
      </w:r>
      <w:r w:rsidRPr="00F37A9D">
        <w:rPr>
          <w:rStyle w:val="StyleUnderline"/>
        </w:rPr>
        <w:t xml:space="preserve"> such speculation</w:t>
      </w:r>
      <w:r w:rsidRPr="00F37A9D">
        <w:rPr>
          <w:sz w:val="16"/>
        </w:rPr>
        <w:t xml:space="preserve">. </w:t>
      </w:r>
      <w:r w:rsidRPr="00F37A9D">
        <w:rPr>
          <w:rStyle w:val="StyleUnderline"/>
        </w:rPr>
        <w:t>Germany</w:t>
      </w:r>
      <w:r w:rsidRPr="00F37A9D">
        <w:rPr>
          <w:sz w:val="16"/>
        </w:rPr>
        <w:t xml:space="preserve"> "</w:t>
      </w:r>
      <w:r w:rsidRPr="00F37A9D">
        <w:rPr>
          <w:rStyle w:val="Emphasis"/>
        </w:rPr>
        <w:t>cannot</w:t>
      </w:r>
      <w:r w:rsidRPr="00F37A9D">
        <w:rPr>
          <w:rStyle w:val="StyleUnderline"/>
        </w:rPr>
        <w:t xml:space="preserve"> and </w:t>
      </w:r>
      <w:r w:rsidRPr="00F37A9D">
        <w:rPr>
          <w:rStyle w:val="Emphasis"/>
        </w:rPr>
        <w:t>must not</w:t>
      </w:r>
      <w:r w:rsidRPr="00F37A9D">
        <w:rPr>
          <w:rStyle w:val="StyleUnderline"/>
        </w:rPr>
        <w:t xml:space="preserve"> have its own </w:t>
      </w:r>
      <w:r w:rsidRPr="00F37A9D">
        <w:rPr>
          <w:rStyle w:val="Emphasis"/>
        </w:rPr>
        <w:t>nuclear weapons</w:t>
      </w:r>
      <w:r w:rsidRPr="00F37A9D">
        <w:rPr>
          <w:sz w:val="16"/>
        </w:rPr>
        <w:t>," Merz told news agency dpa on March 9. Ge</w:t>
      </w:r>
      <w:r w:rsidRPr="00F37A9D">
        <w:rPr>
          <w:rStyle w:val="StyleUnderline"/>
        </w:rPr>
        <w:t>rmany has</w:t>
      </w:r>
      <w:r w:rsidRPr="00F37A9D">
        <w:rPr>
          <w:sz w:val="16"/>
        </w:rPr>
        <w:t xml:space="preserve"> "</w:t>
      </w:r>
      <w:r w:rsidRPr="00F37A9D">
        <w:rPr>
          <w:rStyle w:val="StyleUnderline"/>
        </w:rPr>
        <w:t xml:space="preserve">expressly </w:t>
      </w:r>
      <w:r w:rsidRPr="00F37A9D">
        <w:rPr>
          <w:rStyle w:val="Emphasis"/>
        </w:rPr>
        <w:t>renounced</w:t>
      </w:r>
      <w:r w:rsidRPr="00F37A9D">
        <w:rPr>
          <w:rStyle w:val="StyleUnderline"/>
        </w:rPr>
        <w:t xml:space="preserve"> the </w:t>
      </w:r>
      <w:r w:rsidRPr="00F37A9D">
        <w:rPr>
          <w:rStyle w:val="Emphasis"/>
        </w:rPr>
        <w:t>possession</w:t>
      </w:r>
      <w:r w:rsidRPr="00F37A9D">
        <w:rPr>
          <w:rStyle w:val="StyleUnderline"/>
        </w:rPr>
        <w:t xml:space="preserve"> of </w:t>
      </w:r>
      <w:r w:rsidRPr="00F37A9D">
        <w:rPr>
          <w:rStyle w:val="Emphasis"/>
        </w:rPr>
        <w:t>nuclear weapons</w:t>
      </w:r>
      <w:r w:rsidRPr="00F37A9D">
        <w:rPr>
          <w:rStyle w:val="StyleUnderline"/>
        </w:rPr>
        <w:t>, and that will remain the case</w:t>
      </w:r>
      <w:r w:rsidRPr="00F37A9D">
        <w:rPr>
          <w:sz w:val="16"/>
        </w:rPr>
        <w:t>," Merz added.</w:t>
      </w:r>
    </w:p>
    <w:p w14:paraId="11054AB6" w14:textId="77777777" w:rsidR="002F7683" w:rsidRDefault="002F7683" w:rsidP="002F7683">
      <w:pPr>
        <w:pStyle w:val="Heading3"/>
      </w:pPr>
      <w:r>
        <w:t>Germany---No Prolif---1AR</w:t>
      </w:r>
    </w:p>
    <w:p w14:paraId="130FE6D6" w14:textId="77777777" w:rsidR="002F7683" w:rsidRDefault="002F7683" w:rsidP="002F7683">
      <w:pPr>
        <w:pStyle w:val="Heading4"/>
      </w:pPr>
      <w:r>
        <w:t>They won’t proliferate.</w:t>
      </w:r>
    </w:p>
    <w:p w14:paraId="6417547D" w14:textId="77777777" w:rsidR="002F7683" w:rsidRPr="00123DDF" w:rsidRDefault="002F7683" w:rsidP="002F7683">
      <w:r w:rsidRPr="00123DDF">
        <w:rPr>
          <w:rStyle w:val="Style13ptBold"/>
        </w:rPr>
        <w:t>Levine and George ’22</w:t>
      </w:r>
      <w:r>
        <w:t xml:space="preserve"> [Robert and Roger; former political and military intelligence analyst and has taught national security strategy at the U.S. National War College; former national intelligence officer; The National Interest, “Why Germany Won’t Go Nuclear,” </w:t>
      </w:r>
      <w:r w:rsidRPr="00123DDF">
        <w:t>https://nationalinterest.org/feature/why-germany-wont-go-nuclear-205966</w:t>
      </w:r>
      <w:r>
        <w:t>; Accessed 7.16.24]</w:t>
      </w:r>
    </w:p>
    <w:p w14:paraId="6E113AD1" w14:textId="77777777" w:rsidR="002F7683" w:rsidRPr="00123DDF" w:rsidRDefault="002F7683" w:rsidP="002F7683">
      <w:pPr>
        <w:rPr>
          <w:sz w:val="16"/>
        </w:rPr>
      </w:pPr>
      <w:r w:rsidRPr="00520E1E">
        <w:rPr>
          <w:rStyle w:val="StyleUnderline"/>
        </w:rPr>
        <w:t xml:space="preserve">We find these arguments </w:t>
      </w:r>
      <w:r w:rsidRPr="00520E1E">
        <w:rPr>
          <w:rStyle w:val="Emphasis"/>
        </w:rPr>
        <w:t>unconvincing</w:t>
      </w:r>
      <w:r w:rsidRPr="00520E1E">
        <w:rPr>
          <w:rStyle w:val="StyleUnderline"/>
        </w:rPr>
        <w:t xml:space="preserve"> and </w:t>
      </w:r>
      <w:r w:rsidRPr="00520E1E">
        <w:rPr>
          <w:rStyle w:val="Emphasis"/>
        </w:rPr>
        <w:t>overdrawn</w:t>
      </w:r>
      <w:r w:rsidRPr="00123DDF">
        <w:rPr>
          <w:sz w:val="16"/>
        </w:rPr>
        <w:t xml:space="preserve">. For political, military, and economic reasons, </w:t>
      </w:r>
      <w:r w:rsidRPr="00520E1E">
        <w:rPr>
          <w:rStyle w:val="StyleUnderline"/>
        </w:rPr>
        <w:t xml:space="preserve">there’s a stronger case for Germany to avoid any serious moves toward developing its own </w:t>
      </w:r>
      <w:r w:rsidRPr="00520E1E">
        <w:rPr>
          <w:rStyle w:val="Emphasis"/>
        </w:rPr>
        <w:t>nuclear deterrent</w:t>
      </w:r>
      <w:r w:rsidRPr="00123DDF">
        <w:rPr>
          <w:sz w:val="16"/>
        </w:rPr>
        <w:t xml:space="preserve">. While debates over Germany’s nuclear status regularly occur whenever there is an apparent shift in European or American attitudes toward nuclear deterrence, </w:t>
      </w:r>
      <w:r w:rsidRPr="00520E1E">
        <w:rPr>
          <w:rStyle w:val="StyleUnderline"/>
        </w:rPr>
        <w:t xml:space="preserve">there are simply </w:t>
      </w:r>
      <w:r w:rsidRPr="00520E1E">
        <w:rPr>
          <w:rStyle w:val="Emphasis"/>
        </w:rPr>
        <w:t>too many ob</w:t>
      </w:r>
      <w:r w:rsidRPr="00520E1E">
        <w:rPr>
          <w:rStyle w:val="StyleUnderline"/>
        </w:rPr>
        <w:t xml:space="preserve">stacles to Germany taking such a </w:t>
      </w:r>
      <w:r w:rsidRPr="00520E1E">
        <w:rPr>
          <w:rStyle w:val="Emphasis"/>
        </w:rPr>
        <w:t>provocative</w:t>
      </w:r>
      <w:r w:rsidRPr="00520E1E">
        <w:rPr>
          <w:rStyle w:val="StyleUnderline"/>
        </w:rPr>
        <w:t xml:space="preserve"> </w:t>
      </w:r>
      <w:r w:rsidRPr="00520E1E">
        <w:rPr>
          <w:rStyle w:val="Emphasis"/>
        </w:rPr>
        <w:t>step</w:t>
      </w:r>
      <w:r w:rsidRPr="00123DDF">
        <w:rPr>
          <w:sz w:val="16"/>
        </w:rPr>
        <w:t>.</w:t>
      </w:r>
    </w:p>
    <w:p w14:paraId="260A43FC" w14:textId="77777777" w:rsidR="002F7683" w:rsidRPr="00123DDF" w:rsidRDefault="002F7683" w:rsidP="002F7683">
      <w:pPr>
        <w:rPr>
          <w:sz w:val="16"/>
        </w:rPr>
      </w:pPr>
      <w:r w:rsidRPr="00123DDF">
        <w:rPr>
          <w:sz w:val="16"/>
        </w:rPr>
        <w:t>International and Domestic Barriers Should Hold</w:t>
      </w:r>
    </w:p>
    <w:p w14:paraId="72DEEF4A" w14:textId="77777777" w:rsidR="002F7683" w:rsidRPr="00123DDF" w:rsidRDefault="002F7683" w:rsidP="002F7683">
      <w:pPr>
        <w:rPr>
          <w:sz w:val="16"/>
        </w:rPr>
      </w:pPr>
      <w:r w:rsidRPr="00123DDF">
        <w:rPr>
          <w:sz w:val="16"/>
        </w:rPr>
        <w:t xml:space="preserve">Both international and domestic political constraints on Berlin remain essentially in place. </w:t>
      </w:r>
      <w:r w:rsidRPr="00520E1E">
        <w:rPr>
          <w:rStyle w:val="StyleUnderline"/>
        </w:rPr>
        <w:t xml:space="preserve">Internationally, the West is committed to </w:t>
      </w:r>
      <w:r w:rsidRPr="00520E1E">
        <w:rPr>
          <w:rStyle w:val="Emphasis"/>
        </w:rPr>
        <w:t>preserving</w:t>
      </w:r>
      <w:r w:rsidRPr="00520E1E">
        <w:rPr>
          <w:rStyle w:val="StyleUnderline"/>
        </w:rPr>
        <w:t xml:space="preserve"> the</w:t>
      </w:r>
      <w:r w:rsidRPr="00123DDF">
        <w:rPr>
          <w:sz w:val="16"/>
        </w:rPr>
        <w:t xml:space="preserve"> </w:t>
      </w:r>
      <w:r w:rsidRPr="00520E1E">
        <w:rPr>
          <w:rStyle w:val="Emphasis"/>
        </w:rPr>
        <w:t>NPT</w:t>
      </w:r>
      <w:r w:rsidRPr="00123DDF">
        <w:rPr>
          <w:sz w:val="16"/>
        </w:rPr>
        <w:t xml:space="preserve">, given concerns about North Korea and Iran’s intent to develop such weapons. </w:t>
      </w:r>
      <w:r w:rsidRPr="00520E1E">
        <w:rPr>
          <w:rStyle w:val="StyleUnderline"/>
        </w:rPr>
        <w:t xml:space="preserve">As an NPT signatory, Germany’s decision to exit the treaty would essentially destroy long-standing </w:t>
      </w:r>
      <w:r w:rsidRPr="00520E1E">
        <w:rPr>
          <w:rStyle w:val="Emphasis"/>
        </w:rPr>
        <w:t>Western solidarity</w:t>
      </w:r>
      <w:r w:rsidRPr="00520E1E">
        <w:rPr>
          <w:rStyle w:val="StyleUnderline"/>
        </w:rPr>
        <w:t xml:space="preserve"> </w:t>
      </w:r>
      <w:r w:rsidRPr="00123DDF">
        <w:rPr>
          <w:sz w:val="16"/>
        </w:rPr>
        <w:t xml:space="preserve">and encourage additional nuclear proliferation. As most scholars of German politics have recognized, post-1945 </w:t>
      </w:r>
      <w:r w:rsidRPr="00520E1E">
        <w:rPr>
          <w:rStyle w:val="StyleUnderline"/>
        </w:rPr>
        <w:t xml:space="preserve">Germany has felt most secure when it placed its foreign and security policies squarely within a broader Western </w:t>
      </w:r>
      <w:r w:rsidRPr="00520E1E">
        <w:rPr>
          <w:rStyle w:val="Emphasis"/>
        </w:rPr>
        <w:t>security structure</w:t>
      </w:r>
      <w:r w:rsidRPr="00123DDF">
        <w:rPr>
          <w:sz w:val="16"/>
        </w:rPr>
        <w:t xml:space="preserve">. Germany’s military, for example, is embedded into the NATO military structure—a </w:t>
      </w:r>
      <w:r w:rsidRPr="00520E1E">
        <w:rPr>
          <w:rStyle w:val="StyleUnderline"/>
        </w:rPr>
        <w:t xml:space="preserve">unique condition made obligatory for </w:t>
      </w:r>
      <w:r w:rsidRPr="00520E1E">
        <w:rPr>
          <w:rStyle w:val="Emphasis"/>
        </w:rPr>
        <w:t>West Germany</w:t>
      </w:r>
      <w:r w:rsidRPr="00520E1E">
        <w:rPr>
          <w:rStyle w:val="StyleUnderline"/>
        </w:rPr>
        <w:t xml:space="preserve"> to be rearmed and join the alliance in </w:t>
      </w:r>
      <w:r w:rsidRPr="00520E1E">
        <w:rPr>
          <w:rStyle w:val="Emphasis"/>
        </w:rPr>
        <w:t>1955</w:t>
      </w:r>
      <w:r w:rsidRPr="00123DDF">
        <w:rPr>
          <w:sz w:val="16"/>
        </w:rPr>
        <w:t xml:space="preserve">. And, </w:t>
      </w:r>
      <w:r w:rsidRPr="00520E1E">
        <w:rPr>
          <w:rStyle w:val="StyleUnderline"/>
        </w:rPr>
        <w:t xml:space="preserve">its conventional forces are ultimately under the control of NATO’s </w:t>
      </w:r>
      <w:r w:rsidRPr="00520E1E">
        <w:rPr>
          <w:rStyle w:val="Emphasis"/>
        </w:rPr>
        <w:t>supreme allied commander</w:t>
      </w:r>
      <w:r w:rsidRPr="00123DDF">
        <w:rPr>
          <w:sz w:val="16"/>
        </w:rPr>
        <w:t xml:space="preserve">, always a senior U.S. military leader. So, Germany would either have to place its nuclear weapons under U.S./NATO control or exit the alliance itself—the latter of which is more likely to undermine Europe’s security architecture than anything Putin has done. Moreover, </w:t>
      </w:r>
      <w:r w:rsidRPr="00520E1E">
        <w:rPr>
          <w:rStyle w:val="StyleUnderline"/>
        </w:rPr>
        <w:t>Russia’s invasion of Ukraine</w:t>
      </w:r>
      <w:r w:rsidRPr="00123DDF">
        <w:rPr>
          <w:sz w:val="16"/>
        </w:rPr>
        <w:t xml:space="preserve"> may have shaken Europe’s security environment, but it </w:t>
      </w:r>
      <w:r w:rsidRPr="00520E1E">
        <w:rPr>
          <w:rStyle w:val="StyleUnderline"/>
        </w:rPr>
        <w:t xml:space="preserve">has solidified the </w:t>
      </w:r>
      <w:r w:rsidRPr="00520E1E">
        <w:rPr>
          <w:rStyle w:val="Emphasis"/>
        </w:rPr>
        <w:t>transatlantic alliance</w:t>
      </w:r>
      <w:r w:rsidRPr="00520E1E">
        <w:rPr>
          <w:rStyle w:val="StyleUnderline"/>
        </w:rPr>
        <w:t xml:space="preserve"> and its </w:t>
      </w:r>
      <w:r w:rsidRPr="00520E1E">
        <w:rPr>
          <w:rStyle w:val="Emphasis"/>
        </w:rPr>
        <w:t>resolve</w:t>
      </w:r>
      <w:r w:rsidRPr="00520E1E">
        <w:rPr>
          <w:rStyle w:val="StyleUnderline"/>
        </w:rPr>
        <w:t xml:space="preserve">, </w:t>
      </w:r>
      <w:r w:rsidRPr="00520E1E">
        <w:rPr>
          <w:rStyle w:val="Emphasis"/>
        </w:rPr>
        <w:t>not weakened it</w:t>
      </w:r>
      <w:r w:rsidRPr="00123DDF">
        <w:rPr>
          <w:sz w:val="16"/>
        </w:rPr>
        <w:t>.</w:t>
      </w:r>
    </w:p>
    <w:p w14:paraId="6D8ED46E" w14:textId="77777777" w:rsidR="002F7683" w:rsidRPr="00123DDF" w:rsidRDefault="002F7683" w:rsidP="002F7683">
      <w:pPr>
        <w:rPr>
          <w:sz w:val="16"/>
        </w:rPr>
      </w:pPr>
      <w:r w:rsidRPr="00520E1E">
        <w:rPr>
          <w:rStyle w:val="StyleUnderline"/>
        </w:rPr>
        <w:t xml:space="preserve">Domestically, the politics of </w:t>
      </w:r>
      <w:r w:rsidRPr="00520E1E">
        <w:rPr>
          <w:rStyle w:val="Emphasis"/>
        </w:rPr>
        <w:t>nuclear weapons</w:t>
      </w:r>
      <w:r w:rsidRPr="00520E1E">
        <w:rPr>
          <w:rStyle w:val="StyleUnderline"/>
        </w:rPr>
        <w:t xml:space="preserve"> has </w:t>
      </w:r>
      <w:r w:rsidRPr="00520E1E">
        <w:rPr>
          <w:rStyle w:val="Emphasis"/>
        </w:rPr>
        <w:t>not changed</w:t>
      </w:r>
      <w:r w:rsidRPr="00520E1E">
        <w:rPr>
          <w:rStyle w:val="StyleUnderline"/>
        </w:rPr>
        <w:t xml:space="preserve"> as much as Szabo suggests</w:t>
      </w:r>
      <w:r w:rsidRPr="00123DDF">
        <w:rPr>
          <w:sz w:val="16"/>
        </w:rPr>
        <w:t>. That some Christian Democratic security experts believe that there needs to be a debate is not new. Former President Donald Trump’s threats to soften the U.S. commitment to the NATO treaty’s Article V on collective defense did spawn speculation. But in 2021, the current German coalition government parties were debating the merits of exiting NATO’s nuclear sharing and some coalition leaders wanted to press the United States to remove the few remaining U.S. nuclear weapons in Germany in line with German public opinion. Fast forward to post-Ukraine invasion, and public opinion had shifted dramatically in favor of retaining U.S. weapons. This does not suggest that Germans are worried about a weakened U.S. commitment or a hankering for its own forces. Needless to say, the public’s attitudes are changeable depending on the perception of the nuclear risks that Berlin faces. The Biden administration’s forceful pledges to defend “every inch” of NATO territory and its sizable arms transfers to a non-NATO member like Ukraine suggest a comforted German public.</w:t>
      </w:r>
    </w:p>
    <w:p w14:paraId="1B786531" w14:textId="77777777" w:rsidR="002F7683" w:rsidRPr="00123DDF" w:rsidRDefault="002F7683" w:rsidP="002F7683">
      <w:pPr>
        <w:rPr>
          <w:sz w:val="16"/>
        </w:rPr>
      </w:pPr>
      <w:r w:rsidRPr="00123DDF">
        <w:rPr>
          <w:sz w:val="16"/>
        </w:rPr>
        <w:t>The argument that Germany might skirt the provocative move toward an independent nuclear force by pressing the French to extend their nuclear deterrence to Germany seems to us a bridge too far. The French Force de frappe has long been seen as an independent nuclear force designed to retain Paris’s freedom of action as well as complicate Moscow’s own nuclear targeting plans. In fact, flagging German confidence in the United States suggested by proponents of a German or European nuclear option is not borne out by recent opinion polls; in June 2022, strong majorities in most countries—including Germany—viewed the United States as a reliable partner. At this juncture, Berlin has no reason to question Washington’s reliability.</w:t>
      </w:r>
    </w:p>
    <w:p w14:paraId="74CECB8F" w14:textId="77777777" w:rsidR="002F7683" w:rsidRPr="00123DDF" w:rsidRDefault="002F7683" w:rsidP="002F7683">
      <w:pPr>
        <w:rPr>
          <w:sz w:val="16"/>
        </w:rPr>
      </w:pPr>
      <w:r w:rsidRPr="00123DDF">
        <w:rPr>
          <w:sz w:val="16"/>
        </w:rPr>
        <w:t>Reality Check: Technologically Feasible, but Costly, Demanding, and Risky</w:t>
      </w:r>
    </w:p>
    <w:p w14:paraId="3C642715" w14:textId="77777777" w:rsidR="002F7683" w:rsidRPr="00123DDF" w:rsidRDefault="002F7683" w:rsidP="002F7683">
      <w:pPr>
        <w:rPr>
          <w:sz w:val="16"/>
        </w:rPr>
      </w:pPr>
      <w:r w:rsidRPr="00520E1E">
        <w:rPr>
          <w:rStyle w:val="StyleUnderline"/>
        </w:rPr>
        <w:t xml:space="preserve">The </w:t>
      </w:r>
      <w:r w:rsidRPr="00520E1E">
        <w:rPr>
          <w:rStyle w:val="Emphasis"/>
        </w:rPr>
        <w:t>technical</w:t>
      </w:r>
      <w:r w:rsidRPr="00520E1E">
        <w:rPr>
          <w:rStyle w:val="StyleUnderline"/>
        </w:rPr>
        <w:t xml:space="preserve">, </w:t>
      </w:r>
      <w:r w:rsidRPr="00520E1E">
        <w:rPr>
          <w:rStyle w:val="Emphasis"/>
        </w:rPr>
        <w:t>economic</w:t>
      </w:r>
      <w:r w:rsidRPr="00520E1E">
        <w:rPr>
          <w:rStyle w:val="StyleUnderline"/>
        </w:rPr>
        <w:t xml:space="preserve">, and </w:t>
      </w:r>
      <w:r w:rsidRPr="00520E1E">
        <w:rPr>
          <w:rStyle w:val="Emphasis"/>
        </w:rPr>
        <w:t>military</w:t>
      </w:r>
      <w:r w:rsidRPr="00520E1E">
        <w:rPr>
          <w:rStyle w:val="StyleUnderline"/>
        </w:rPr>
        <w:t xml:space="preserve"> challenges of creating and maintaining a viable nuclear capability</w:t>
      </w:r>
      <w:r w:rsidRPr="00123DDF">
        <w:rPr>
          <w:sz w:val="16"/>
        </w:rPr>
        <w:t xml:space="preserve"> add to the political arguments against a German nuclear program.</w:t>
      </w:r>
    </w:p>
    <w:p w14:paraId="693C2D76" w14:textId="77777777" w:rsidR="002F7683" w:rsidRPr="00123DDF" w:rsidRDefault="002F7683" w:rsidP="002F7683">
      <w:pPr>
        <w:rPr>
          <w:sz w:val="16"/>
        </w:rPr>
      </w:pPr>
      <w:r w:rsidRPr="00123DDF">
        <w:rPr>
          <w:sz w:val="16"/>
        </w:rPr>
        <w:t>To be sure, Germany would have several options to create fissionable material for warheads—all of which are technically feasible. Berlin could retain its civilian nuclear reactors (extended for now during the Ukraine War) and use them to produce plutonium for warheads. This path would require substantial plutonium reprocessing capabilities, a task well within the country’s capability. Using commercial reactors would be the least expensive and fastest option for Berlin. Alternatively, Germany could build devoted plutonium-producing reactors at a cost of billions of dollars. This more expensive route would delink the commercial and military programs but provide a rallying point against the effort and become one of the highest priority Russian targets for technical (including cyber sabotage) and military countermeasures.</w:t>
      </w:r>
    </w:p>
    <w:p w14:paraId="44A90A18" w14:textId="77777777" w:rsidR="002F7683" w:rsidRPr="00123DDF" w:rsidRDefault="002F7683" w:rsidP="002F7683">
      <w:pPr>
        <w:rPr>
          <w:sz w:val="16"/>
        </w:rPr>
      </w:pPr>
      <w:r w:rsidRPr="00123DDF">
        <w:rPr>
          <w:sz w:val="16"/>
        </w:rPr>
        <w:t>Berlin could instead opt for uranium-based weapons and create stocks of weapons-grade Uranium-235 through centrifuge enrichment. Building cascades of centrifuges is a major, lengthy, and costly industrial enterprise, but again well within Berlin’s technical capability. Turning weapons-grade Plutonium-239 or Uranium-235 into viable warheads is not trivial. However, the greater challenge for Berlin would arise as it tries to convert a stockpile of nuclear warheads into a credible nuclear strike capability. The research, development, production, and force integration efforts would cost many billions of euros and take years if not a decade or more.</w:t>
      </w:r>
    </w:p>
    <w:p w14:paraId="23F508B9" w14:textId="77777777" w:rsidR="002F7683" w:rsidRPr="00123DDF" w:rsidRDefault="002F7683" w:rsidP="002F7683">
      <w:pPr>
        <w:rPr>
          <w:sz w:val="16"/>
        </w:rPr>
      </w:pPr>
      <w:r w:rsidRPr="00123DDF">
        <w:rPr>
          <w:sz w:val="16"/>
        </w:rPr>
        <w:t xml:space="preserve">Three days after Russia’s attack on Ukraine, Chancellor Olaf Scholz announced an enormous rearmament program, including spending an additional 100 billion euros, or roughly twice the country’s annual defense budget. The weapon systems proposed for purchase, such as F-35 fighter jets, along with recapitalizing a military that has been short-changed for many years, will consume this plus-up. A nuclear program on roughly the same scale as France’s might cost an additional several billion euros per year, after much larger initial R&amp;D and procurement costs. As the French and British see with their aging delivery systems, replacing submarines and missiles is shockingly expensive.    </w:t>
      </w:r>
    </w:p>
    <w:p w14:paraId="0A5C580F" w14:textId="77777777" w:rsidR="002F7683" w:rsidRPr="00123DDF" w:rsidRDefault="002F7683" w:rsidP="002F7683">
      <w:pPr>
        <w:rPr>
          <w:sz w:val="16"/>
        </w:rPr>
      </w:pPr>
      <w:r w:rsidRPr="00520E1E">
        <w:rPr>
          <w:rStyle w:val="StyleUnderline"/>
        </w:rPr>
        <w:t xml:space="preserve">No German nuclear capability </w:t>
      </w:r>
      <w:r w:rsidRPr="00520E1E">
        <w:rPr>
          <w:rStyle w:val="Emphasis"/>
        </w:rPr>
        <w:t>makes military sense</w:t>
      </w:r>
      <w:r w:rsidRPr="00123DDF">
        <w:rPr>
          <w:sz w:val="16"/>
        </w:rPr>
        <w:t xml:space="preserve">, or can be rationally constructed, </w:t>
      </w:r>
      <w:r w:rsidRPr="00520E1E">
        <w:rPr>
          <w:rStyle w:val="StyleUnderline"/>
        </w:rPr>
        <w:t xml:space="preserve">without a clear concept of its </w:t>
      </w:r>
      <w:r w:rsidRPr="00520E1E">
        <w:rPr>
          <w:rStyle w:val="Emphasis"/>
        </w:rPr>
        <w:t>fundamental purpose.</w:t>
      </w:r>
      <w:r w:rsidRPr="00123DDF">
        <w:rPr>
          <w:sz w:val="16"/>
        </w:rPr>
        <w:t xml:space="preserve"> In the most general sense, nuclear weapons can be used to threaten a potential enemy’s warfighting capabilities (its own nuclear or conventional strike capabilities, such as missiles and aircraft bases, army garrisons, military ports, and command and control facilities) or its civilians (populations, economic centers, and infrastructure). In general, the former—counter-force capabilities—are intended to limit the damage an enemy can inflict in its own strike and reduce its conventional capabilities. The latter—counter-value capabilities—are credible only as brutal punishment for aggression—and of necessity hold civilians at risk.</w:t>
      </w:r>
    </w:p>
    <w:p w14:paraId="13AAE96E" w14:textId="77777777" w:rsidR="002F7683" w:rsidRPr="00123DDF" w:rsidRDefault="002F7683" w:rsidP="002F7683">
      <w:pPr>
        <w:rPr>
          <w:sz w:val="16"/>
        </w:rPr>
      </w:pPr>
      <w:r w:rsidRPr="00123DDF">
        <w:rPr>
          <w:sz w:val="16"/>
        </w:rPr>
        <w:t>A</w:t>
      </w:r>
      <w:r w:rsidRPr="00520E1E">
        <w:rPr>
          <w:rStyle w:val="StyleUnderline"/>
        </w:rPr>
        <w:t xml:space="preserve"> German counter-force capability against Russia would demand a </w:t>
      </w:r>
      <w:r w:rsidRPr="00520E1E">
        <w:rPr>
          <w:rStyle w:val="Emphasis"/>
        </w:rPr>
        <w:t>colossal expansion</w:t>
      </w:r>
      <w:r w:rsidRPr="00520E1E">
        <w:rPr>
          <w:rStyle w:val="StyleUnderline"/>
        </w:rPr>
        <w:t xml:space="preserve"> of its military and development of </w:t>
      </w:r>
      <w:r w:rsidRPr="00520E1E">
        <w:rPr>
          <w:rStyle w:val="Emphasis"/>
        </w:rPr>
        <w:t>new</w:t>
      </w:r>
      <w:r w:rsidRPr="00123DDF">
        <w:rPr>
          <w:sz w:val="16"/>
        </w:rPr>
        <w:t xml:space="preserve">, </w:t>
      </w:r>
      <w:r w:rsidRPr="00520E1E">
        <w:rPr>
          <w:rStyle w:val="Emphasis"/>
        </w:rPr>
        <w:t>expensive</w:t>
      </w:r>
      <w:r w:rsidRPr="00123DDF">
        <w:rPr>
          <w:sz w:val="16"/>
        </w:rPr>
        <w:t xml:space="preserve">, </w:t>
      </w:r>
      <w:r w:rsidRPr="00520E1E">
        <w:rPr>
          <w:rStyle w:val="StyleUnderline"/>
        </w:rPr>
        <w:t xml:space="preserve">and </w:t>
      </w:r>
      <w:r w:rsidRPr="00520E1E">
        <w:rPr>
          <w:rStyle w:val="Emphasis"/>
        </w:rPr>
        <w:t>technically challenging</w:t>
      </w:r>
      <w:r w:rsidRPr="00520E1E">
        <w:rPr>
          <w:rStyle w:val="StyleUnderline"/>
        </w:rPr>
        <w:t xml:space="preserve"> systems</w:t>
      </w:r>
      <w:r w:rsidRPr="00123DDF">
        <w:rPr>
          <w:sz w:val="16"/>
        </w:rPr>
        <w:t xml:space="preserve">. The potential Russian target set of bases and forces is vast and distant. Although aircraft could strike some targets as a signal of resolve early in an escalatory phase, </w:t>
      </w:r>
      <w:r w:rsidRPr="00520E1E">
        <w:rPr>
          <w:rStyle w:val="StyleUnderline"/>
        </w:rPr>
        <w:t xml:space="preserve">such delivery systems would not provide the near-certainty of </w:t>
      </w:r>
      <w:r w:rsidRPr="00520E1E">
        <w:rPr>
          <w:rStyle w:val="Emphasis"/>
        </w:rPr>
        <w:t>delivery</w:t>
      </w:r>
      <w:r w:rsidRPr="00520E1E">
        <w:rPr>
          <w:rStyle w:val="StyleUnderline"/>
        </w:rPr>
        <w:t xml:space="preserve">, </w:t>
      </w:r>
      <w:r w:rsidRPr="00520E1E">
        <w:rPr>
          <w:rStyle w:val="Emphasis"/>
        </w:rPr>
        <w:t>speed</w:t>
      </w:r>
      <w:r w:rsidRPr="00520E1E">
        <w:rPr>
          <w:rStyle w:val="StyleUnderline"/>
        </w:rPr>
        <w:t xml:space="preserve">, and </w:t>
      </w:r>
      <w:r w:rsidRPr="00520E1E">
        <w:rPr>
          <w:rStyle w:val="Emphasis"/>
        </w:rPr>
        <w:t>accuracy</w:t>
      </w:r>
      <w:r w:rsidRPr="00520E1E">
        <w:rPr>
          <w:rStyle w:val="StyleUnderline"/>
        </w:rPr>
        <w:t xml:space="preserve"> required for a </w:t>
      </w:r>
      <w:r w:rsidRPr="00520E1E">
        <w:rPr>
          <w:rStyle w:val="Emphasis"/>
        </w:rPr>
        <w:t>counter-force posture</w:t>
      </w:r>
      <w:r w:rsidRPr="00520E1E">
        <w:rPr>
          <w:rStyle w:val="StyleUnderline"/>
        </w:rPr>
        <w:t xml:space="preserve"> to deter enemy actions</w:t>
      </w:r>
      <w:r w:rsidRPr="00123DDF">
        <w:rPr>
          <w:sz w:val="16"/>
        </w:rPr>
        <w:t>.</w:t>
      </w:r>
    </w:p>
    <w:p w14:paraId="1EC9DA5C" w14:textId="77777777" w:rsidR="002F7683" w:rsidRPr="00123DDF" w:rsidRDefault="002F7683" w:rsidP="002F7683">
      <w:pPr>
        <w:rPr>
          <w:sz w:val="16"/>
        </w:rPr>
      </w:pPr>
      <w:r w:rsidRPr="00123DDF">
        <w:rPr>
          <w:sz w:val="16"/>
        </w:rPr>
        <w:t>A counter-value capability would be less demanding, but not trivial. Aircraft might suffice, but unless used early in a conflict—defeating the very purpose of this capability as a fundamental deterrent—German planners would have to assume that Russia would effectively strike German airbases during a conventional phase of a war.</w:t>
      </w:r>
    </w:p>
    <w:p w14:paraId="40CAB425" w14:textId="77777777" w:rsidR="002F7683" w:rsidRPr="00123DDF" w:rsidRDefault="002F7683" w:rsidP="002F7683">
      <w:pPr>
        <w:rPr>
          <w:sz w:val="16"/>
        </w:rPr>
      </w:pPr>
      <w:r w:rsidRPr="00123DDF">
        <w:rPr>
          <w:sz w:val="16"/>
        </w:rPr>
        <w:t>There is a commonly held perception that the mere possession of nuclear weapons generates deterrence. Military planners and analysts recognize that numbers and types of warheads, delivery systems, targeting capabilities, command and control, employment doctrine, training, warning and alert systems, and many other components of a nuclear capability together create a viable nuclear posture. But all of these must be considered in the context of potential opponents and their possible counteractions.</w:t>
      </w:r>
    </w:p>
    <w:p w14:paraId="3B6DB62D" w14:textId="77777777" w:rsidR="002F7683" w:rsidRPr="00123DDF" w:rsidRDefault="002F7683" w:rsidP="002F7683">
      <w:pPr>
        <w:rPr>
          <w:sz w:val="16"/>
        </w:rPr>
      </w:pPr>
      <w:r w:rsidRPr="00123DDF">
        <w:rPr>
          <w:sz w:val="16"/>
        </w:rPr>
        <w:t>Ber</w:t>
      </w:r>
      <w:r w:rsidRPr="00123DDF">
        <w:rPr>
          <w:rStyle w:val="StyleUnderline"/>
        </w:rPr>
        <w:t xml:space="preserve">lin would almost certainly have to develop a submarine-based missile-borne nuclear capability to create </w:t>
      </w:r>
      <w:r w:rsidRPr="00123DDF">
        <w:rPr>
          <w:rStyle w:val="Emphasis"/>
        </w:rPr>
        <w:t>any semblance</w:t>
      </w:r>
      <w:r w:rsidRPr="00123DDF">
        <w:rPr>
          <w:rStyle w:val="StyleUnderline"/>
        </w:rPr>
        <w:t xml:space="preserve"> of </w:t>
      </w:r>
      <w:r w:rsidRPr="00123DDF">
        <w:rPr>
          <w:rStyle w:val="Emphasis"/>
        </w:rPr>
        <w:t>credible deterrence</w:t>
      </w:r>
      <w:r w:rsidRPr="00123DDF">
        <w:rPr>
          <w:sz w:val="16"/>
        </w:rPr>
        <w:t xml:space="preserve">. An alternative land-based system would invite Russian planners to prepare for terribly destructive, preemptive nuclear strikes for their own damage-limitation approach. It is hard to imagine that the German populace would find such a possibility, fueled by Berlin’s own actions, acceptable. In contrast, submarine-based missiles would be more survivable and still have remarkable accuracy. However, </w:t>
      </w:r>
      <w:r w:rsidRPr="00123DDF">
        <w:rPr>
          <w:rStyle w:val="StyleUnderline"/>
        </w:rPr>
        <w:t>the scale of Russian target sets</w:t>
      </w:r>
      <w:r w:rsidRPr="00123DDF">
        <w:rPr>
          <w:sz w:val="16"/>
        </w:rPr>
        <w:t>—their number, character, and distances—</w:t>
      </w:r>
      <w:r w:rsidRPr="00123DDF">
        <w:rPr>
          <w:rStyle w:val="StyleUnderline"/>
        </w:rPr>
        <w:t xml:space="preserve">would call for a very large submarine force for a </w:t>
      </w:r>
      <w:r w:rsidRPr="00123DDF">
        <w:rPr>
          <w:rStyle w:val="Emphasis"/>
        </w:rPr>
        <w:t>counter-force posture</w:t>
      </w:r>
      <w:r w:rsidRPr="00123DDF">
        <w:rPr>
          <w:sz w:val="16"/>
        </w:rPr>
        <w:t xml:space="preserve">. </w:t>
      </w:r>
      <w:r w:rsidRPr="00123DDF">
        <w:rPr>
          <w:rStyle w:val="StyleUnderline"/>
        </w:rPr>
        <w:t xml:space="preserve">Submarines in port are tempting targets and would provide little more value than </w:t>
      </w:r>
      <w:r w:rsidRPr="00123DDF">
        <w:rPr>
          <w:rStyle w:val="Emphasis"/>
        </w:rPr>
        <w:t>aircraft</w:t>
      </w:r>
      <w:r w:rsidRPr="00123DDF">
        <w:rPr>
          <w:rStyle w:val="StyleUnderline"/>
        </w:rPr>
        <w:t xml:space="preserve"> on</w:t>
      </w:r>
      <w:r w:rsidRPr="00123DDF">
        <w:rPr>
          <w:sz w:val="16"/>
        </w:rPr>
        <w:t xml:space="preserve"> </w:t>
      </w:r>
      <w:r w:rsidRPr="00123DDF">
        <w:rPr>
          <w:rStyle w:val="Emphasis"/>
        </w:rPr>
        <w:t>bases</w:t>
      </w:r>
      <w:r w:rsidRPr="00123DDF">
        <w:rPr>
          <w:sz w:val="16"/>
        </w:rPr>
        <w:t xml:space="preserve">. </w:t>
      </w:r>
      <w:r w:rsidRPr="00123DDF">
        <w:rPr>
          <w:rStyle w:val="StyleUnderline"/>
        </w:rPr>
        <w:t xml:space="preserve">Submarines and their crews demand rotations for </w:t>
      </w:r>
      <w:r w:rsidRPr="00123DDF">
        <w:rPr>
          <w:rStyle w:val="Emphasis"/>
        </w:rPr>
        <w:t>rest</w:t>
      </w:r>
      <w:r w:rsidRPr="00123DDF">
        <w:rPr>
          <w:rStyle w:val="StyleUnderline"/>
        </w:rPr>
        <w:t xml:space="preserve"> and </w:t>
      </w:r>
      <w:r w:rsidRPr="00123DDF">
        <w:rPr>
          <w:rStyle w:val="Emphasis"/>
        </w:rPr>
        <w:t>refit</w:t>
      </w:r>
      <w:r w:rsidRPr="00123DDF">
        <w:rPr>
          <w:sz w:val="16"/>
        </w:rPr>
        <w:t xml:space="preserve">, </w:t>
      </w:r>
      <w:r w:rsidRPr="00123DDF">
        <w:rPr>
          <w:rStyle w:val="StyleUnderline"/>
        </w:rPr>
        <w:t xml:space="preserve">and countries have found that they can keep perhaps </w:t>
      </w:r>
      <w:r w:rsidRPr="00123DDF">
        <w:rPr>
          <w:rStyle w:val="Emphasis"/>
        </w:rPr>
        <w:t>one-third</w:t>
      </w:r>
      <w:r w:rsidRPr="00123DDF">
        <w:rPr>
          <w:rStyle w:val="StyleUnderline"/>
        </w:rPr>
        <w:t xml:space="preserve"> of their fleet at sea at </w:t>
      </w:r>
      <w:r w:rsidRPr="00123DDF">
        <w:rPr>
          <w:rStyle w:val="Emphasis"/>
        </w:rPr>
        <w:t>any time</w:t>
      </w:r>
      <w:r w:rsidRPr="00123DDF">
        <w:rPr>
          <w:sz w:val="16"/>
        </w:rPr>
        <w:t>. Once a planner does the math—the number of targets, the number of missiles to raise the confidence of destruction, the number of missiles per submarine—the total fleet size soars. Moreover, command and control arrangements to guarantee that weapons would not be used unless ordered by the government, and would be used if ordered, represents a key vulnerability. Russian planners would be foolish not to devote efforts to hinder, delay, corrupt, or defeat German nuclear use authorization. These could take extremely destructive forms, including “decapitation” strikes to eliminate government and military leaders.</w:t>
      </w:r>
    </w:p>
    <w:p w14:paraId="7AF2A1CE" w14:textId="77777777" w:rsidR="002F7683" w:rsidRPr="00123DDF" w:rsidRDefault="002F7683" w:rsidP="002F7683">
      <w:pPr>
        <w:rPr>
          <w:sz w:val="16"/>
        </w:rPr>
      </w:pPr>
      <w:r w:rsidRPr="00123DDF">
        <w:rPr>
          <w:sz w:val="16"/>
        </w:rPr>
        <w:t xml:space="preserve">In practice, a counter-value posture is the most Germany could militarily afford or operate, perhaps no larger than the French or British arsenals of 200-300 warheads each. All </w:t>
      </w:r>
      <w:r w:rsidRPr="00123DDF">
        <w:rPr>
          <w:rStyle w:val="StyleUnderline"/>
        </w:rPr>
        <w:t xml:space="preserve">things considered, the costs and </w:t>
      </w:r>
      <w:r w:rsidRPr="00123DDF">
        <w:rPr>
          <w:rStyle w:val="Emphasis"/>
        </w:rPr>
        <w:t>operational constraints</w:t>
      </w:r>
      <w:r w:rsidRPr="00123DDF">
        <w:rPr>
          <w:rStyle w:val="StyleUnderline"/>
        </w:rPr>
        <w:t xml:space="preserve"> would argue for a German nuclear arsenal aimed at killing millions of Russians rather than defanging the huge </w:t>
      </w:r>
      <w:r w:rsidRPr="00123DDF">
        <w:rPr>
          <w:rStyle w:val="Emphasis"/>
        </w:rPr>
        <w:t>Russian nuclear force</w:t>
      </w:r>
      <w:r w:rsidRPr="00123DDF">
        <w:rPr>
          <w:sz w:val="16"/>
        </w:rPr>
        <w:t xml:space="preserve">. </w:t>
      </w:r>
      <w:r w:rsidRPr="00123DDF">
        <w:rPr>
          <w:rStyle w:val="StyleUnderline"/>
        </w:rPr>
        <w:t xml:space="preserve">How tolerable would this be to </w:t>
      </w:r>
      <w:r w:rsidRPr="00123DDF">
        <w:rPr>
          <w:rStyle w:val="Emphasis"/>
        </w:rPr>
        <w:t>Russians</w:t>
      </w:r>
      <w:r w:rsidRPr="00123DDF">
        <w:rPr>
          <w:rStyle w:val="StyleUnderline"/>
        </w:rPr>
        <w:t xml:space="preserve"> or the </w:t>
      </w:r>
      <w:r w:rsidRPr="00123DDF">
        <w:rPr>
          <w:rStyle w:val="Emphasis"/>
        </w:rPr>
        <w:t>German public</w:t>
      </w:r>
      <w:r w:rsidRPr="00123DDF">
        <w:rPr>
          <w:rStyle w:val="StyleUnderline"/>
        </w:rPr>
        <w:t xml:space="preserve">? </w:t>
      </w:r>
      <w:r w:rsidRPr="00123DDF">
        <w:rPr>
          <w:rStyle w:val="Emphasis"/>
        </w:rPr>
        <w:t>Not very</w:t>
      </w:r>
      <w:r w:rsidRPr="00123DDF">
        <w:rPr>
          <w:rStyle w:val="StyleUnderline"/>
        </w:rPr>
        <w:t>, in our opinion</w:t>
      </w:r>
      <w:r w:rsidRPr="00123DDF">
        <w:rPr>
          <w:sz w:val="16"/>
        </w:rPr>
        <w:t>.</w:t>
      </w:r>
    </w:p>
    <w:p w14:paraId="49364449" w14:textId="77777777" w:rsidR="002F7683" w:rsidRDefault="002F7683" w:rsidP="002F7683">
      <w:pPr>
        <w:pStyle w:val="Heading4"/>
      </w:pPr>
      <w:r>
        <w:t xml:space="preserve">It’s </w:t>
      </w:r>
      <w:r>
        <w:rPr>
          <w:u w:val="single"/>
        </w:rPr>
        <w:t>impossible</w:t>
      </w:r>
      <w:r>
        <w:t>.</w:t>
      </w:r>
    </w:p>
    <w:p w14:paraId="41E68673" w14:textId="77777777" w:rsidR="002F7683" w:rsidRDefault="002F7683" w:rsidP="002F7683">
      <w:r w:rsidRPr="00903D1D">
        <w:rPr>
          <w:rStyle w:val="Style13ptBold"/>
        </w:rPr>
        <w:t>Benoit ’25</w:t>
      </w:r>
      <w:r>
        <w:t xml:space="preserve"> [Bertrand; March 7; political science degree from Sciences-Po in Paris and post-graduate degrees from Sciences-Po and the London School of Economics; Wall Street Journal, “Trump’s Embrace of Putin Has Germany Thinking of Nuclear Weapons,” </w:t>
      </w:r>
      <w:r w:rsidRPr="00903D1D">
        <w:t>https://www.wsj.com/world/europe/germany-nuclear-weapons-trump-956f9d10?</w:t>
      </w:r>
      <w:r>
        <w:t>; Accessed 7.16.25]</w:t>
      </w:r>
    </w:p>
    <w:p w14:paraId="43C0D320" w14:textId="77777777" w:rsidR="002F7683" w:rsidRPr="00F46538" w:rsidRDefault="002F7683" w:rsidP="002F7683">
      <w:pPr>
        <w:rPr>
          <w:sz w:val="16"/>
        </w:rPr>
      </w:pPr>
      <w:r w:rsidRPr="00F46538">
        <w:rPr>
          <w:rStyle w:val="StyleUnderline"/>
        </w:rPr>
        <w:t>Germany is a signatory to the Treaty on the Non-Proliferation of Nuclear Weapons</w:t>
      </w:r>
      <w:r w:rsidRPr="00F46538">
        <w:rPr>
          <w:sz w:val="16"/>
        </w:rPr>
        <w:t xml:space="preserve">, </w:t>
      </w:r>
      <w:r w:rsidRPr="00F46538">
        <w:rPr>
          <w:rStyle w:val="StyleUnderline"/>
        </w:rPr>
        <w:t xml:space="preserve">which bans it from developing </w:t>
      </w:r>
      <w:r w:rsidRPr="00F46538">
        <w:rPr>
          <w:rStyle w:val="Emphasis"/>
        </w:rPr>
        <w:t>nuclear weapons</w:t>
      </w:r>
      <w:r w:rsidRPr="00F46538">
        <w:rPr>
          <w:rStyle w:val="StyleUnderline"/>
        </w:rPr>
        <w:t xml:space="preserve"> and prevents other </w:t>
      </w:r>
      <w:r w:rsidRPr="00F46538">
        <w:rPr>
          <w:rStyle w:val="Emphasis"/>
        </w:rPr>
        <w:t>signatories</w:t>
      </w:r>
      <w:r w:rsidRPr="00F46538">
        <w:rPr>
          <w:rStyle w:val="StyleUnderline"/>
        </w:rPr>
        <w:t xml:space="preserve"> from </w:t>
      </w:r>
      <w:r w:rsidRPr="00F46538">
        <w:rPr>
          <w:rStyle w:val="Emphasis"/>
        </w:rPr>
        <w:t>helping</w:t>
      </w:r>
      <w:r w:rsidRPr="00F46538">
        <w:rPr>
          <w:sz w:val="16"/>
        </w:rPr>
        <w:t xml:space="preserve"> it do so. </w:t>
      </w:r>
      <w:r w:rsidRPr="00F46538">
        <w:rPr>
          <w:rStyle w:val="StyleUnderline"/>
        </w:rPr>
        <w:t xml:space="preserve">It also renounced the </w:t>
      </w:r>
      <w:r w:rsidRPr="00F46538">
        <w:rPr>
          <w:rStyle w:val="Emphasis"/>
        </w:rPr>
        <w:t>weapons</w:t>
      </w:r>
      <w:r w:rsidRPr="00F46538">
        <w:rPr>
          <w:rStyle w:val="StyleUnderline"/>
        </w:rPr>
        <w:t xml:space="preserve"> in the treaty that paved the way for </w:t>
      </w:r>
      <w:r w:rsidRPr="00F46538">
        <w:rPr>
          <w:rStyle w:val="Emphasis"/>
        </w:rPr>
        <w:t>German reunification</w:t>
      </w:r>
      <w:r w:rsidRPr="00F46538">
        <w:rPr>
          <w:sz w:val="16"/>
        </w:rPr>
        <w:t>.</w:t>
      </w:r>
    </w:p>
    <w:p w14:paraId="57705B4C" w14:textId="77777777" w:rsidR="002F7683" w:rsidRPr="00F46538" w:rsidRDefault="002F7683" w:rsidP="002F7683">
      <w:pPr>
        <w:rPr>
          <w:sz w:val="16"/>
        </w:rPr>
      </w:pPr>
      <w:r w:rsidRPr="00F46538">
        <w:rPr>
          <w:rStyle w:val="StyleUnderline"/>
        </w:rPr>
        <w:t xml:space="preserve">If Berlin chose to develop an arsenal, it would have to do so </w:t>
      </w:r>
      <w:r w:rsidRPr="00F46538">
        <w:rPr>
          <w:rStyle w:val="Emphasis"/>
        </w:rPr>
        <w:t>clandestinely</w:t>
      </w:r>
      <w:r w:rsidRPr="00F46538">
        <w:rPr>
          <w:sz w:val="16"/>
        </w:rPr>
        <w:t xml:space="preserve">, </w:t>
      </w:r>
      <w:r w:rsidRPr="00F46538">
        <w:rPr>
          <w:rStyle w:val="StyleUnderline"/>
        </w:rPr>
        <w:t xml:space="preserve">not just because it would </w:t>
      </w:r>
      <w:r w:rsidRPr="00F46538">
        <w:rPr>
          <w:rStyle w:val="Emphasis"/>
        </w:rPr>
        <w:t>violate</w:t>
      </w:r>
      <w:r w:rsidRPr="00F46538">
        <w:rPr>
          <w:rStyle w:val="StyleUnderline"/>
        </w:rPr>
        <w:t xml:space="preserve"> its </w:t>
      </w:r>
      <w:r w:rsidRPr="00F46538">
        <w:rPr>
          <w:rStyle w:val="Emphasis"/>
        </w:rPr>
        <w:t>obligations</w:t>
      </w:r>
      <w:r w:rsidRPr="00F46538">
        <w:rPr>
          <w:sz w:val="16"/>
        </w:rPr>
        <w:t xml:space="preserve">, </w:t>
      </w:r>
      <w:r w:rsidRPr="00F46538">
        <w:rPr>
          <w:rStyle w:val="StyleUnderline"/>
        </w:rPr>
        <w:t xml:space="preserve">but also because the effort would make it a </w:t>
      </w:r>
      <w:r w:rsidRPr="00F46538">
        <w:rPr>
          <w:rStyle w:val="Emphasis"/>
        </w:rPr>
        <w:t>target</w:t>
      </w:r>
      <w:r w:rsidRPr="00F46538">
        <w:rPr>
          <w:rStyle w:val="StyleUnderline"/>
        </w:rPr>
        <w:t xml:space="preserve"> for </w:t>
      </w:r>
      <w:r w:rsidRPr="00F46538">
        <w:rPr>
          <w:rStyle w:val="Emphasis"/>
        </w:rPr>
        <w:t>enemies</w:t>
      </w:r>
      <w:r w:rsidRPr="00F46538">
        <w:rPr>
          <w:sz w:val="16"/>
        </w:rPr>
        <w:t>.</w:t>
      </w:r>
    </w:p>
    <w:p w14:paraId="0C6B694D" w14:textId="77777777" w:rsidR="002F7683" w:rsidRPr="00F46538" w:rsidRDefault="002F7683" w:rsidP="002F7683">
      <w:pPr>
        <w:rPr>
          <w:sz w:val="16"/>
        </w:rPr>
      </w:pPr>
      <w:r w:rsidRPr="00F46538">
        <w:rPr>
          <w:sz w:val="16"/>
        </w:rPr>
        <w:t xml:space="preserve">“A </w:t>
      </w:r>
      <w:r w:rsidRPr="00F46538">
        <w:rPr>
          <w:rStyle w:val="Emphasis"/>
        </w:rPr>
        <w:t>mature industrialized country</w:t>
      </w:r>
      <w:r w:rsidRPr="00F46538">
        <w:rPr>
          <w:rStyle w:val="StyleUnderline"/>
        </w:rPr>
        <w:t xml:space="preserve"> like Germany should be able to develop a warhead more rapidly than other </w:t>
      </w:r>
      <w:r w:rsidRPr="00F46538">
        <w:rPr>
          <w:rStyle w:val="Emphasis"/>
        </w:rPr>
        <w:t>potential proliferators</w:t>
      </w:r>
      <w:r w:rsidRPr="00F46538">
        <w:rPr>
          <w:sz w:val="16"/>
        </w:rPr>
        <w:t>,” said Fabian Hinz at IISS. But it would face legal and technical obstacles and it would struggle to conceal its program.</w:t>
      </w:r>
    </w:p>
    <w:p w14:paraId="0FB357A9" w14:textId="77777777" w:rsidR="002F7683" w:rsidRDefault="002F7683" w:rsidP="002F7683">
      <w:pPr>
        <w:rPr>
          <w:sz w:val="16"/>
        </w:rPr>
      </w:pPr>
      <w:r w:rsidRPr="00F46538">
        <w:rPr>
          <w:rStyle w:val="StyleUnderline"/>
        </w:rPr>
        <w:t xml:space="preserve">Germany has a small stockpile of </w:t>
      </w:r>
      <w:r w:rsidRPr="00F46538">
        <w:rPr>
          <w:rStyle w:val="Emphasis"/>
        </w:rPr>
        <w:t>weapons-grade uranium</w:t>
      </w:r>
      <w:r w:rsidRPr="00F46538">
        <w:rPr>
          <w:rStyle w:val="StyleUnderline"/>
        </w:rPr>
        <w:t xml:space="preserve"> for use in a civilian research nuclear reactor</w:t>
      </w:r>
      <w:r w:rsidRPr="00F46538">
        <w:rPr>
          <w:sz w:val="16"/>
        </w:rPr>
        <w:t xml:space="preserve"> operated by the Technical University of Munich. It is generally thought to have the scientific and industrial base required for weapons development. </w:t>
      </w:r>
      <w:r w:rsidRPr="00F46538">
        <w:rPr>
          <w:rStyle w:val="StyleUnderline"/>
        </w:rPr>
        <w:t xml:space="preserve">Yet it would probably still need outside help to procure enough </w:t>
      </w:r>
      <w:r w:rsidRPr="00F46538">
        <w:rPr>
          <w:rStyle w:val="Emphasis"/>
        </w:rPr>
        <w:t>nuclear material</w:t>
      </w:r>
      <w:r w:rsidRPr="00F46538">
        <w:rPr>
          <w:rStyle w:val="StyleUnderline"/>
        </w:rPr>
        <w:t xml:space="preserve"> and </w:t>
      </w:r>
      <w:r w:rsidRPr="00F46538">
        <w:rPr>
          <w:rStyle w:val="Emphasis"/>
        </w:rPr>
        <w:t>weapon designs</w:t>
      </w:r>
      <w:r w:rsidRPr="00F46538">
        <w:rPr>
          <w:sz w:val="16"/>
        </w:rPr>
        <w:t xml:space="preserve">. </w:t>
      </w:r>
    </w:p>
    <w:p w14:paraId="6E36BA12" w14:textId="77777777" w:rsidR="002F7683" w:rsidRPr="00F46538" w:rsidRDefault="002F7683" w:rsidP="002F7683">
      <w:pPr>
        <w:rPr>
          <w:rStyle w:val="Emphasis"/>
        </w:rPr>
      </w:pPr>
      <w:r>
        <w:rPr>
          <w:sz w:val="16"/>
        </w:rPr>
        <w:t>“</w:t>
      </w:r>
      <w:r w:rsidRPr="00F46538">
        <w:rPr>
          <w:rStyle w:val="StyleUnderline"/>
        </w:rPr>
        <w:t xml:space="preserve">No one has ever managed to produce enough </w:t>
      </w:r>
      <w:r w:rsidRPr="00F46538">
        <w:rPr>
          <w:rStyle w:val="Emphasis"/>
        </w:rPr>
        <w:t>material</w:t>
      </w:r>
      <w:r w:rsidRPr="00F46538">
        <w:rPr>
          <w:rStyle w:val="StyleUnderline"/>
        </w:rPr>
        <w:t xml:space="preserve"> for a bomb without being </w:t>
      </w:r>
      <w:r w:rsidRPr="00F46538">
        <w:rPr>
          <w:rStyle w:val="Emphasis"/>
        </w:rPr>
        <w:t>detected</w:t>
      </w:r>
      <w:r>
        <w:rPr>
          <w:sz w:val="16"/>
        </w:rPr>
        <w:t xml:space="preserve">. </w:t>
      </w:r>
      <w:r w:rsidRPr="00F46538">
        <w:rPr>
          <w:rStyle w:val="StyleUnderline"/>
        </w:rPr>
        <w:t xml:space="preserve">And now it’s much more difficult to do so because </w:t>
      </w:r>
      <w:r w:rsidRPr="00F46538">
        <w:rPr>
          <w:rStyle w:val="Emphasis"/>
        </w:rPr>
        <w:t>intelligence</w:t>
      </w:r>
      <w:r w:rsidRPr="00F46538">
        <w:rPr>
          <w:rStyle w:val="StyleUnderline"/>
        </w:rPr>
        <w:t xml:space="preserve"> and </w:t>
      </w:r>
      <w:r w:rsidRPr="00F46538">
        <w:rPr>
          <w:rStyle w:val="Emphasis"/>
        </w:rPr>
        <w:t>surveillance technologies</w:t>
      </w:r>
      <w:r w:rsidRPr="00F46538">
        <w:rPr>
          <w:rStyle w:val="StyleUnderline"/>
        </w:rPr>
        <w:t xml:space="preserve"> are much more </w:t>
      </w:r>
      <w:r w:rsidRPr="00F46538">
        <w:rPr>
          <w:rStyle w:val="Emphasis"/>
        </w:rPr>
        <w:t>sophisticated</w:t>
      </w:r>
      <w:r>
        <w:rPr>
          <w:sz w:val="16"/>
        </w:rPr>
        <w:t>,” said Bollfrass.</w:t>
      </w:r>
    </w:p>
    <w:p w14:paraId="448D2FE9" w14:textId="77777777" w:rsidR="002F7683" w:rsidRDefault="002F7683" w:rsidP="002F7683">
      <w:pPr>
        <w:rPr>
          <w:sz w:val="16"/>
        </w:rPr>
      </w:pPr>
      <w:r w:rsidRPr="00F46538">
        <w:rPr>
          <w:rStyle w:val="StyleUnderline"/>
        </w:rPr>
        <w:t>Even if it developed a warhead</w:t>
      </w:r>
      <w:r>
        <w:rPr>
          <w:sz w:val="16"/>
        </w:rPr>
        <w:t xml:space="preserve">, </w:t>
      </w:r>
      <w:r w:rsidRPr="00F46538">
        <w:rPr>
          <w:rStyle w:val="StyleUnderline"/>
        </w:rPr>
        <w:t xml:space="preserve">Berlin might not be able to </w:t>
      </w:r>
      <w:r w:rsidRPr="00F46538">
        <w:rPr>
          <w:rStyle w:val="Emphasis"/>
        </w:rPr>
        <w:t>test it</w:t>
      </w:r>
      <w:r>
        <w:rPr>
          <w:sz w:val="16"/>
        </w:rPr>
        <w:t xml:space="preserve">, which is hard to do safely in a densely populated region such as Europe and almost impossible to conceal given seismic, satellite and radiation monitoring by nations and international organizations. </w:t>
      </w:r>
    </w:p>
    <w:p w14:paraId="7773E2B8" w14:textId="77777777" w:rsidR="002F7683" w:rsidRDefault="002F7683" w:rsidP="002F7683">
      <w:pPr>
        <w:rPr>
          <w:sz w:val="16"/>
        </w:rPr>
      </w:pPr>
    </w:p>
    <w:p w14:paraId="33593E75" w14:textId="77777777" w:rsidR="002F7683" w:rsidRDefault="002F7683" w:rsidP="002F7683">
      <w:pPr>
        <w:pStyle w:val="Heading4"/>
      </w:pPr>
      <w:r>
        <w:t xml:space="preserve">They </w:t>
      </w:r>
      <w:r>
        <w:rPr>
          <w:u w:val="single"/>
        </w:rPr>
        <w:t>lack will</w:t>
      </w:r>
      <w:r>
        <w:t>.</w:t>
      </w:r>
    </w:p>
    <w:p w14:paraId="01BDD132" w14:textId="77777777" w:rsidR="002F7683" w:rsidRPr="00C00E14" w:rsidRDefault="002F7683" w:rsidP="002F7683">
      <w:r w:rsidRPr="00C00E14">
        <w:rPr>
          <w:rStyle w:val="Style13ptBold"/>
        </w:rPr>
        <w:t>Benoit and Pancevski ’24</w:t>
      </w:r>
      <w:r>
        <w:t xml:space="preserve"> [Bertrand and Bojan; political science degree from Sciences-Po in Paris and post-graduate degrees from Sciences-Po and the London School of Economics; chief European political correspondent; The Wall Street Journal, “Germans Debate the Once-Unthinkable: Do We Need Nuclear Weapons?” </w:t>
      </w:r>
      <w:r w:rsidRPr="00C00E14">
        <w:t>https://www.wsj.com/world/europe/germans-debatethe-once-unthinkable-do-we-need-nuclear-weapons-13fa7e68?</w:t>
      </w:r>
      <w:r>
        <w:t>; Accessed 7.16.25]</w:t>
      </w:r>
    </w:p>
    <w:p w14:paraId="6A0F119A" w14:textId="77777777" w:rsidR="002F7683" w:rsidRPr="00C00E14" w:rsidRDefault="002F7683" w:rsidP="002F7683">
      <w:pPr>
        <w:rPr>
          <w:sz w:val="16"/>
        </w:rPr>
      </w:pPr>
      <w:r w:rsidRPr="00C00E14">
        <w:rPr>
          <w:rStyle w:val="StyleUnderline"/>
        </w:rPr>
        <w:t>But in Germany</w:t>
      </w:r>
      <w:r w:rsidRPr="00C00E14">
        <w:rPr>
          <w:sz w:val="16"/>
        </w:rPr>
        <w:t xml:space="preserve">, </w:t>
      </w:r>
      <w:r w:rsidRPr="00C00E14">
        <w:rPr>
          <w:rStyle w:val="StyleUnderline"/>
        </w:rPr>
        <w:t xml:space="preserve">which has embraced </w:t>
      </w:r>
      <w:r w:rsidRPr="00C00E14">
        <w:rPr>
          <w:rStyle w:val="Emphasis"/>
        </w:rPr>
        <w:t>pacifism</w:t>
      </w:r>
      <w:r w:rsidRPr="00C00E14">
        <w:rPr>
          <w:rStyle w:val="StyleUnderline"/>
        </w:rPr>
        <w:t xml:space="preserve"> since its </w:t>
      </w:r>
      <w:r w:rsidRPr="00C00E14">
        <w:rPr>
          <w:rStyle w:val="Emphasis"/>
        </w:rPr>
        <w:t>World War II</w:t>
      </w:r>
      <w:r w:rsidRPr="00C00E14">
        <w:rPr>
          <w:rStyle w:val="StyleUnderline"/>
        </w:rPr>
        <w:t xml:space="preserve"> defeat</w:t>
      </w:r>
      <w:r w:rsidRPr="00C00E14">
        <w:rPr>
          <w:sz w:val="16"/>
        </w:rPr>
        <w:t xml:space="preserve">, </w:t>
      </w:r>
      <w:r w:rsidRPr="00C00E14">
        <w:rPr>
          <w:rStyle w:val="StyleUnderline"/>
        </w:rPr>
        <w:t xml:space="preserve">and has renounced both </w:t>
      </w:r>
      <w:r w:rsidRPr="00C00E14">
        <w:rPr>
          <w:rStyle w:val="Emphasis"/>
        </w:rPr>
        <w:t>nuclear energy</w:t>
      </w:r>
      <w:r w:rsidRPr="00C00E14">
        <w:rPr>
          <w:rStyle w:val="StyleUnderline"/>
        </w:rPr>
        <w:t xml:space="preserve"> and the </w:t>
      </w:r>
      <w:r w:rsidRPr="00C00E14">
        <w:rPr>
          <w:rStyle w:val="Emphasis"/>
        </w:rPr>
        <w:t>atomic bomb</w:t>
      </w:r>
      <w:r w:rsidRPr="00C00E14">
        <w:rPr>
          <w:sz w:val="16"/>
        </w:rPr>
        <w:t>, the debate is especially fraught.</w:t>
      </w:r>
    </w:p>
    <w:p w14:paraId="5F2321C1" w14:textId="77777777" w:rsidR="002F7683" w:rsidRPr="00C00E14" w:rsidRDefault="002F7683" w:rsidP="002F7683">
      <w:pPr>
        <w:rPr>
          <w:sz w:val="16"/>
        </w:rPr>
      </w:pPr>
      <w:r w:rsidRPr="00C00E14">
        <w:rPr>
          <w:sz w:val="16"/>
        </w:rPr>
        <w:t>The discussion burst into public view earlier this month when the finance minister, Christian Lindner, reacted to comments from U.S. presidential candidate Donald Trump indicating that if he is re-elected Washington wouldn’t come to the aid of NATO allies that weren’t spending enough on defense.</w:t>
      </w:r>
    </w:p>
    <w:p w14:paraId="61D2CDAA" w14:textId="77777777" w:rsidR="002F7683" w:rsidRPr="00C00E14" w:rsidRDefault="002F7683" w:rsidP="002F7683">
      <w:pPr>
        <w:rPr>
          <w:sz w:val="16"/>
        </w:rPr>
      </w:pPr>
      <w:r w:rsidRPr="00C00E14">
        <w:rPr>
          <w:sz w:val="16"/>
        </w:rPr>
        <w:t>In an article in the Frankfurter Allgemeine Zeitung, Lindner asked: “Under which political and financial conditions would Paris and London be willing to maintain and expand their own strategic capacities for our collective security? And conversely, how much are we ready to contribute?”</w:t>
      </w:r>
    </w:p>
    <w:p w14:paraId="6F28E9D1" w14:textId="77777777" w:rsidR="002F7683" w:rsidRPr="00C00E14" w:rsidRDefault="002F7683" w:rsidP="002F7683">
      <w:pPr>
        <w:rPr>
          <w:sz w:val="16"/>
        </w:rPr>
      </w:pPr>
      <w:r w:rsidRPr="00C00E14">
        <w:rPr>
          <w:sz w:val="16"/>
        </w:rPr>
        <w:t>Other politicians, including Friedrich Merz, leader of Germany’s largest opposition party, the conservative CDU, and Katarina Barley, the center-left SPD’s candidate for the European election, have also called for Germany to seek a European nuclear deterrent independent from the U.S.</w:t>
      </w:r>
    </w:p>
    <w:p w14:paraId="0F9EE8D2" w14:textId="77777777" w:rsidR="002F7683" w:rsidRPr="00C00E14" w:rsidRDefault="002F7683" w:rsidP="002F7683">
      <w:pPr>
        <w:rPr>
          <w:sz w:val="16"/>
        </w:rPr>
      </w:pPr>
      <w:r w:rsidRPr="00C00E14">
        <w:rPr>
          <w:sz w:val="16"/>
        </w:rPr>
        <w:t>Senior government officials say that Chancellor Olaf Scholz, as well as Foreign Minister Annalena Baerbock and Defense Minister Boris Pistorius, remain skeptical about the prospects for enhanced nuclear cooperation with France and the U.K. and the usefulness of such an approach.</w:t>
      </w:r>
    </w:p>
    <w:p w14:paraId="5E56775C" w14:textId="77777777" w:rsidR="002F7683" w:rsidRPr="00C00E14" w:rsidRDefault="002F7683" w:rsidP="002F7683">
      <w:pPr>
        <w:rPr>
          <w:sz w:val="16"/>
        </w:rPr>
      </w:pPr>
      <w:r w:rsidRPr="00C00E14">
        <w:rPr>
          <w:sz w:val="16"/>
        </w:rPr>
        <w:t xml:space="preserve">The shared view of these top leaders, the officials say, is that </w:t>
      </w:r>
      <w:r w:rsidRPr="00C00E14">
        <w:rPr>
          <w:rStyle w:val="StyleUnderline"/>
        </w:rPr>
        <w:t xml:space="preserve">while the potential nuclear threat from Russia has </w:t>
      </w:r>
      <w:r w:rsidRPr="00C00E14">
        <w:rPr>
          <w:rStyle w:val="Emphasis"/>
        </w:rPr>
        <w:t>grown</w:t>
      </w:r>
      <w:r w:rsidRPr="00C00E14">
        <w:rPr>
          <w:sz w:val="16"/>
        </w:rPr>
        <w:t xml:space="preserve">, </w:t>
      </w:r>
      <w:r w:rsidRPr="00C00E14">
        <w:rPr>
          <w:rStyle w:val="StyleUnderline"/>
        </w:rPr>
        <w:t xml:space="preserve">relying on NATO’s present </w:t>
      </w:r>
      <w:r w:rsidRPr="00C00E14">
        <w:rPr>
          <w:rStyle w:val="Emphasis"/>
        </w:rPr>
        <w:t>nuclear deterrence</w:t>
      </w:r>
      <w:r w:rsidRPr="00C00E14">
        <w:rPr>
          <w:rStyle w:val="StyleUnderline"/>
        </w:rPr>
        <w:t xml:space="preserve"> strategy and investing massively in better </w:t>
      </w:r>
      <w:r w:rsidRPr="00C00E14">
        <w:rPr>
          <w:rStyle w:val="Emphasis"/>
        </w:rPr>
        <w:t>air defense</w:t>
      </w:r>
      <w:r w:rsidRPr="00C00E14">
        <w:rPr>
          <w:rStyle w:val="StyleUnderline"/>
        </w:rPr>
        <w:t xml:space="preserve"> systems is the </w:t>
      </w:r>
      <w:r w:rsidRPr="00C00E14">
        <w:rPr>
          <w:rStyle w:val="Emphasis"/>
        </w:rPr>
        <w:t>best response</w:t>
      </w:r>
      <w:r w:rsidRPr="00C00E14">
        <w:rPr>
          <w:rStyle w:val="StyleUnderline"/>
        </w:rPr>
        <w:t xml:space="preserve"> for now</w:t>
      </w:r>
      <w:r w:rsidRPr="00C00E14">
        <w:rPr>
          <w:sz w:val="16"/>
        </w:rPr>
        <w:t xml:space="preserve">. </w:t>
      </w:r>
    </w:p>
    <w:p w14:paraId="362DF1AB" w14:textId="77777777" w:rsidR="002F7683" w:rsidRPr="00C00E14" w:rsidRDefault="002F7683" w:rsidP="002F7683">
      <w:pPr>
        <w:rPr>
          <w:sz w:val="16"/>
        </w:rPr>
      </w:pPr>
    </w:p>
    <w:p w14:paraId="1B9D0085" w14:textId="77777777" w:rsidR="002F7683" w:rsidRDefault="002F7683" w:rsidP="002F7683">
      <w:pPr>
        <w:pStyle w:val="Heading4"/>
      </w:pPr>
      <w:r>
        <w:t>And resources.</w:t>
      </w:r>
    </w:p>
    <w:p w14:paraId="7129A829" w14:textId="77777777" w:rsidR="002F7683" w:rsidRPr="00C00E14" w:rsidRDefault="002F7683" w:rsidP="002F7683">
      <w:r w:rsidRPr="00C00E14">
        <w:rPr>
          <w:rStyle w:val="Style13ptBold"/>
        </w:rPr>
        <w:t>Benoit and Pancevski ’24</w:t>
      </w:r>
      <w:r>
        <w:t xml:space="preserve"> [Bertrand and Bojan; political science degree from Sciences-Po in Paris and post-graduate degrees from Sciences-Po and the London School of Economics; chief European political correspondent; The Wall Street Journal, “Germans Debate the Once-Unthinkable: Do We Need Nuclear Weapons?” </w:t>
      </w:r>
      <w:r w:rsidRPr="00C00E14">
        <w:t>https://www.wsj.com/world/europe/germans-debatethe-once-unthinkable-do-we-need-nuclear-weapons-13fa7e68?</w:t>
      </w:r>
      <w:r>
        <w:t>; Accessed 7.16.25]</w:t>
      </w:r>
    </w:p>
    <w:p w14:paraId="66250F6C" w14:textId="77777777" w:rsidR="002F7683" w:rsidRPr="00C00E14" w:rsidRDefault="002F7683" w:rsidP="002F7683">
      <w:pPr>
        <w:rPr>
          <w:sz w:val="16"/>
        </w:rPr>
      </w:pPr>
      <w:r w:rsidRPr="00C00E14">
        <w:rPr>
          <w:sz w:val="16"/>
        </w:rPr>
        <w:t xml:space="preserve">But they say </w:t>
      </w:r>
      <w:r w:rsidRPr="00C00E14">
        <w:rPr>
          <w:rStyle w:val="StyleUnderline"/>
        </w:rPr>
        <w:t xml:space="preserve">pursuing such a goal is </w:t>
      </w:r>
      <w:r w:rsidRPr="00C00E14">
        <w:rPr>
          <w:rStyle w:val="Emphasis"/>
        </w:rPr>
        <w:t>unrealistic</w:t>
      </w:r>
      <w:r w:rsidRPr="00C00E14">
        <w:rPr>
          <w:rStyle w:val="StyleUnderline"/>
        </w:rPr>
        <w:t xml:space="preserve"> and </w:t>
      </w:r>
      <w:r w:rsidRPr="00C00E14">
        <w:rPr>
          <w:rStyle w:val="Emphasis"/>
        </w:rPr>
        <w:t>counterproductive</w:t>
      </w:r>
      <w:r w:rsidRPr="00C00E14">
        <w:rPr>
          <w:rStyle w:val="StyleUnderline"/>
        </w:rPr>
        <w:t xml:space="preserve"> as it wouldn’t just consume resources Germany doesn’t have but also undermine the credibility of the U.S. commitment to </w:t>
      </w:r>
      <w:r w:rsidRPr="00C00E14">
        <w:rPr>
          <w:rStyle w:val="Emphasis"/>
        </w:rPr>
        <w:t>defending</w:t>
      </w:r>
      <w:r w:rsidRPr="00C00E14">
        <w:rPr>
          <w:rStyle w:val="StyleUnderline"/>
        </w:rPr>
        <w:t xml:space="preserve"> the </w:t>
      </w:r>
      <w:r w:rsidRPr="00C00E14">
        <w:rPr>
          <w:rStyle w:val="Emphasis"/>
        </w:rPr>
        <w:t>alliance</w:t>
      </w:r>
      <w:r w:rsidRPr="00C00E14">
        <w:rPr>
          <w:sz w:val="16"/>
        </w:rPr>
        <w:t>.</w:t>
      </w:r>
    </w:p>
    <w:p w14:paraId="36CD9D0B" w14:textId="77777777" w:rsidR="002F7683" w:rsidRDefault="002F7683" w:rsidP="002F7683">
      <w:pPr>
        <w:rPr>
          <w:sz w:val="16"/>
        </w:rPr>
      </w:pPr>
      <w:r w:rsidRPr="00C00E14">
        <w:rPr>
          <w:sz w:val="16"/>
        </w:rPr>
        <w:t>“There is no better deterrent than the one we have,” said Norbert Röttgen, a German opposition conservative lawmaker and former foreign affairs committee chairman. “</w:t>
      </w:r>
      <w:r w:rsidRPr="00C00E14">
        <w:rPr>
          <w:rStyle w:val="StyleUnderline"/>
        </w:rPr>
        <w:t>Building our own nuclear deterrent would take</w:t>
      </w:r>
      <w:r w:rsidRPr="00C00E14">
        <w:rPr>
          <w:rStyle w:val="Emphasis"/>
        </w:rPr>
        <w:t xml:space="preserve"> 15 years</w:t>
      </w:r>
      <w:r w:rsidRPr="00C00E14">
        <w:rPr>
          <w:rStyle w:val="StyleUnderline"/>
        </w:rPr>
        <w:t xml:space="preserve"> and cost </w:t>
      </w:r>
      <w:r w:rsidRPr="00C00E14">
        <w:rPr>
          <w:rStyle w:val="Emphasis"/>
        </w:rPr>
        <w:t>untold billions of euros</w:t>
      </w:r>
      <w:r w:rsidRPr="00C00E14">
        <w:rPr>
          <w:sz w:val="16"/>
        </w:rPr>
        <w:t xml:space="preserve">.” </w:t>
      </w:r>
    </w:p>
    <w:p w14:paraId="090E7DAD" w14:textId="77777777" w:rsidR="002F7683" w:rsidRDefault="002F7683" w:rsidP="002F7683">
      <w:pPr>
        <w:rPr>
          <w:sz w:val="16"/>
        </w:rPr>
      </w:pPr>
    </w:p>
    <w:p w14:paraId="77ABFBF2" w14:textId="77777777" w:rsidR="002F7683" w:rsidRDefault="002F7683">
      <w:pPr>
        <w:rPr>
          <w:rFonts w:asciiTheme="minorHAnsi" w:eastAsiaTheme="minorEastAsia" w:hAnsiTheme="minorHAnsi" w:cstheme="minorBidi"/>
          <w:lang w:eastAsia="zh-CN"/>
        </w:rPr>
      </w:pPr>
    </w:p>
    <w:p w14:paraId="7ADF4B2F" w14:textId="635437EB" w:rsidR="00F7026D" w:rsidRPr="00F7026D" w:rsidRDefault="008B15FB" w:rsidP="00F7026D">
      <w:pPr>
        <w:pStyle w:val="Heading2"/>
      </w:pPr>
      <w:r>
        <w:t>Impact---Nuclear Sharing</w:t>
      </w:r>
    </w:p>
    <w:p w14:paraId="5274B226" w14:textId="1FD9444B" w:rsidR="00F7026D" w:rsidRDefault="00F7026D" w:rsidP="00F7026D">
      <w:pPr>
        <w:pStyle w:val="Heading3"/>
      </w:pPr>
      <w:r>
        <w:t>Nuclear Sharing---Inevitable---2AC</w:t>
      </w:r>
    </w:p>
    <w:p w14:paraId="7FDE770A" w14:textId="77777777" w:rsidR="00F7026D" w:rsidRDefault="00F7026D" w:rsidP="00F7026D">
      <w:pPr>
        <w:pStyle w:val="Heading4"/>
      </w:pPr>
      <w:r>
        <w:t xml:space="preserve">The Northwood Declaration is an </w:t>
      </w:r>
      <w:r>
        <w:rPr>
          <w:u w:val="single"/>
        </w:rPr>
        <w:t>unprecedented move</w:t>
      </w:r>
      <w:r>
        <w:t xml:space="preserve"> towards nuclear integration. </w:t>
      </w:r>
    </w:p>
    <w:p w14:paraId="1489ABC7" w14:textId="77777777" w:rsidR="00F7026D" w:rsidRPr="00274288" w:rsidRDefault="00F7026D" w:rsidP="00F7026D">
      <w:r>
        <w:t xml:space="preserve">Léonie </w:t>
      </w:r>
      <w:r w:rsidRPr="00274288">
        <w:rPr>
          <w:rStyle w:val="Style13ptBold"/>
        </w:rPr>
        <w:t>Allard 7-16</w:t>
      </w:r>
      <w:r>
        <w:t>, Visiting Fellow in the Europe Center at the Atlantic Council, M.A. in European Affairs from Sciences Po, “Reading between the lines of the new France-UK nuclear entente,” Atlantic Council, 07-16-2025, accessed 07-16-2025, https://www.atlanticcouncil.org/blogs/new-atlanticist/reading-between-the-lines-of-the-new-france-uk-nuclear-entente, DG</w:t>
      </w:r>
    </w:p>
    <w:p w14:paraId="008FAF90" w14:textId="77777777" w:rsidR="00F7026D" w:rsidRPr="00274288" w:rsidRDefault="00F7026D" w:rsidP="00F7026D">
      <w:pPr>
        <w:rPr>
          <w:sz w:val="16"/>
        </w:rPr>
      </w:pPr>
      <w:r w:rsidRPr="00481DE9">
        <w:rPr>
          <w:rStyle w:val="Emphasis"/>
        </w:rPr>
        <w:t>For the first time in more than a decade</w:t>
      </w:r>
      <w:r w:rsidRPr="00481DE9">
        <w:rPr>
          <w:rStyle w:val="StyleUnderline"/>
        </w:rPr>
        <w:t xml:space="preserve">, France and the </w:t>
      </w:r>
      <w:r w:rsidRPr="00481DE9">
        <w:rPr>
          <w:rStyle w:val="Emphasis"/>
        </w:rPr>
        <w:t>U</w:t>
      </w:r>
      <w:r w:rsidRPr="00481DE9">
        <w:rPr>
          <w:rStyle w:val="StyleUnderline"/>
        </w:rPr>
        <w:t xml:space="preserve">nited </w:t>
      </w:r>
      <w:r w:rsidRPr="00481DE9">
        <w:rPr>
          <w:rStyle w:val="Emphasis"/>
        </w:rPr>
        <w:t>K</w:t>
      </w:r>
      <w:r w:rsidRPr="00481DE9">
        <w:rPr>
          <w:rStyle w:val="StyleUnderline"/>
        </w:rPr>
        <w:t>ingdom</w:t>
      </w:r>
      <w:r w:rsidRPr="00274288">
        <w:rPr>
          <w:sz w:val="16"/>
        </w:rPr>
        <w:t xml:space="preserve"> have </w:t>
      </w:r>
      <w:r w:rsidRPr="00481DE9">
        <w:rPr>
          <w:rStyle w:val="StyleUnderline"/>
        </w:rPr>
        <w:t>issued a joint nuclear statement</w:t>
      </w:r>
      <w:r w:rsidRPr="00274288">
        <w:rPr>
          <w:sz w:val="16"/>
        </w:rPr>
        <w:t xml:space="preserve">. The Northwood Declaration takes its name from the British military headquarters northwest of London where French President Emmanuel Macron and British Prime Minister Keir Starmer announced it on July 10. At that event, Starmer called the declaration “truly historic,” and it very much has the potential to be. But understanding why requires parsing what’s in the document and what it could mean for French and British nuclear cooperation. </w:t>
      </w:r>
    </w:p>
    <w:p w14:paraId="234ED89E" w14:textId="77777777" w:rsidR="00F7026D" w:rsidRPr="00274288" w:rsidRDefault="00F7026D" w:rsidP="00F7026D">
      <w:pPr>
        <w:rPr>
          <w:sz w:val="16"/>
        </w:rPr>
      </w:pPr>
      <w:r w:rsidRPr="00274288">
        <w:rPr>
          <w:sz w:val="16"/>
        </w:rPr>
        <w:t xml:space="preserve">To begin with, </w:t>
      </w:r>
      <w:r w:rsidRPr="00481DE9">
        <w:rPr>
          <w:rStyle w:val="StyleUnderline"/>
        </w:rPr>
        <w:t>the declaration comes amid a larger debate on nuclear deterrence in Europe</w:t>
      </w:r>
      <w:r w:rsidRPr="00274288">
        <w:rPr>
          <w:sz w:val="16"/>
        </w:rPr>
        <w:t xml:space="preserve"> that has emerged </w:t>
      </w:r>
      <w:r w:rsidRPr="00481DE9">
        <w:rPr>
          <w:rStyle w:val="StyleUnderline"/>
        </w:rPr>
        <w:t>in the wake of</w:t>
      </w:r>
      <w:r w:rsidRPr="00274288">
        <w:rPr>
          <w:sz w:val="16"/>
        </w:rPr>
        <w:t xml:space="preserve"> Russia’s full-scale war in </w:t>
      </w:r>
      <w:r w:rsidRPr="00481DE9">
        <w:rPr>
          <w:rStyle w:val="StyleUnderline"/>
        </w:rPr>
        <w:t>Ukraine</w:t>
      </w:r>
      <w:r w:rsidRPr="00274288">
        <w:rPr>
          <w:sz w:val="16"/>
        </w:rPr>
        <w:t xml:space="preserve">, including its nuclear dimension. At the same time, </w:t>
      </w:r>
      <w:r w:rsidRPr="00481DE9">
        <w:rPr>
          <w:rStyle w:val="StyleUnderline"/>
        </w:rPr>
        <w:t>many voices in Washington are calling for</w:t>
      </w:r>
      <w:r w:rsidRPr="00274288">
        <w:rPr>
          <w:sz w:val="16"/>
        </w:rPr>
        <w:t xml:space="preserve"> a strategy of “</w:t>
      </w:r>
      <w:r w:rsidRPr="00481DE9">
        <w:rPr>
          <w:rStyle w:val="StyleUnderline"/>
        </w:rPr>
        <w:t>burden shifting</w:t>
      </w:r>
      <w:r w:rsidRPr="00274288">
        <w:rPr>
          <w:sz w:val="16"/>
        </w:rPr>
        <w:t xml:space="preserve">” to allies </w:t>
      </w:r>
      <w:r w:rsidRPr="00481DE9">
        <w:rPr>
          <w:rStyle w:val="StyleUnderline"/>
        </w:rPr>
        <w:t>to respond to a</w:t>
      </w:r>
      <w:r w:rsidRPr="00274288">
        <w:rPr>
          <w:sz w:val="16"/>
        </w:rPr>
        <w:t xml:space="preserve"> “</w:t>
      </w:r>
      <w:r w:rsidRPr="00481DE9">
        <w:rPr>
          <w:rStyle w:val="StyleUnderline"/>
        </w:rPr>
        <w:t>two nuclear peer</w:t>
      </w:r>
      <w:r w:rsidRPr="00274288">
        <w:rPr>
          <w:sz w:val="16"/>
        </w:rPr>
        <w:t xml:space="preserve">” </w:t>
      </w:r>
      <w:r w:rsidRPr="00481DE9">
        <w:rPr>
          <w:rStyle w:val="StyleUnderline"/>
        </w:rPr>
        <w:t>environment</w:t>
      </w:r>
      <w:r w:rsidRPr="00274288">
        <w:rPr>
          <w:sz w:val="16"/>
        </w:rPr>
        <w:t xml:space="preserve">, thereby setting the conditions to potentially remove more US conventional military assets from Europe. </w:t>
      </w:r>
    </w:p>
    <w:p w14:paraId="22D8ECCF" w14:textId="77777777" w:rsidR="00F7026D" w:rsidRPr="00274288" w:rsidRDefault="00F7026D" w:rsidP="00F7026D">
      <w:pPr>
        <w:rPr>
          <w:sz w:val="16"/>
        </w:rPr>
      </w:pPr>
      <w:r w:rsidRPr="00274288">
        <w:rPr>
          <w:sz w:val="16"/>
        </w:rPr>
        <w:t xml:space="preserve">At last month’s NATO Summit in The Hague, the United States reiterated its commitment to Article 5’s collective defense and US extended deterrence pledge to allies, but it did so on the underlying condition that Europeans take on more of the burden for the deterrence and defense of the continent. While many of those challenges lie in the conventional domain, </w:t>
      </w:r>
      <w:r w:rsidRPr="00481DE9">
        <w:rPr>
          <w:rStyle w:val="StyleUnderline"/>
        </w:rPr>
        <w:t>Europe will</w:t>
      </w:r>
      <w:r w:rsidRPr="00274288">
        <w:rPr>
          <w:sz w:val="16"/>
        </w:rPr>
        <w:t xml:space="preserve"> also </w:t>
      </w:r>
      <w:r w:rsidRPr="00481DE9">
        <w:rPr>
          <w:rStyle w:val="StyleUnderline"/>
        </w:rPr>
        <w:t>need to play a role to reinforce the</w:t>
      </w:r>
      <w:r w:rsidRPr="00274288">
        <w:rPr>
          <w:sz w:val="16"/>
        </w:rPr>
        <w:t xml:space="preserve"> overall security of the </w:t>
      </w:r>
      <w:r w:rsidRPr="00481DE9">
        <w:rPr>
          <w:rStyle w:val="StyleUnderline"/>
        </w:rPr>
        <w:t>Alliance</w:t>
      </w:r>
      <w:r w:rsidRPr="00274288">
        <w:rPr>
          <w:sz w:val="16"/>
        </w:rPr>
        <w:t xml:space="preserve"> and the continent </w:t>
      </w:r>
      <w:r w:rsidRPr="00481DE9">
        <w:rPr>
          <w:rStyle w:val="StyleUnderline"/>
        </w:rPr>
        <w:t xml:space="preserve">to complement the </w:t>
      </w:r>
      <w:r w:rsidRPr="00481DE9">
        <w:rPr>
          <w:rStyle w:val="Emphasis"/>
        </w:rPr>
        <w:t>U</w:t>
      </w:r>
      <w:r w:rsidRPr="00481DE9">
        <w:rPr>
          <w:rStyle w:val="StyleUnderline"/>
        </w:rPr>
        <w:t xml:space="preserve">nited </w:t>
      </w:r>
      <w:r w:rsidRPr="00481DE9">
        <w:rPr>
          <w:rStyle w:val="Emphasis"/>
        </w:rPr>
        <w:t>S</w:t>
      </w:r>
      <w:r w:rsidRPr="00481DE9">
        <w:rPr>
          <w:rStyle w:val="StyleUnderline"/>
        </w:rPr>
        <w:t>tates’ extended deterrence for Europe. As the two nuclear</w:t>
      </w:r>
      <w:r w:rsidRPr="00274288">
        <w:rPr>
          <w:sz w:val="16"/>
        </w:rPr>
        <w:t xml:space="preserve">-weapon </w:t>
      </w:r>
      <w:r w:rsidRPr="00481DE9">
        <w:rPr>
          <w:rStyle w:val="StyleUnderline"/>
        </w:rPr>
        <w:t>states of Europe, the United Kingdom and France will naturally lead any evolution</w:t>
      </w:r>
      <w:r w:rsidRPr="00274288">
        <w:rPr>
          <w:sz w:val="16"/>
        </w:rPr>
        <w:t xml:space="preserve"> in this realm. The Northwood Declaration marks an important step forward in that leadership. </w:t>
      </w:r>
    </w:p>
    <w:p w14:paraId="77018425" w14:textId="77777777" w:rsidR="00F7026D" w:rsidRPr="00274288" w:rsidRDefault="00F7026D" w:rsidP="00F7026D">
      <w:pPr>
        <w:rPr>
          <w:sz w:val="16"/>
        </w:rPr>
      </w:pPr>
      <w:r w:rsidRPr="00274288">
        <w:rPr>
          <w:sz w:val="16"/>
        </w:rPr>
        <w:t>What’s new in the France-UK nuclear declaration?</w:t>
      </w:r>
    </w:p>
    <w:p w14:paraId="103777D1" w14:textId="77777777" w:rsidR="00F7026D" w:rsidRPr="00274288" w:rsidRDefault="00F7026D" w:rsidP="00F7026D">
      <w:pPr>
        <w:rPr>
          <w:sz w:val="16"/>
        </w:rPr>
      </w:pPr>
      <w:r w:rsidRPr="00274288">
        <w:rPr>
          <w:sz w:val="16"/>
        </w:rPr>
        <w:t xml:space="preserve">Since the 1995 Chequers Declaration, the United Kingdom and France have agreed that they do not envisage “situations arising in which the vital interests of either” nation “could be threatened without the vital interest of the other also being threatened.” </w:t>
      </w:r>
      <w:r w:rsidRPr="00274288">
        <w:rPr>
          <w:rStyle w:val="StyleUnderline"/>
        </w:rPr>
        <w:t>A major new element of the Northwood Declaration is an acknowledgement</w:t>
      </w:r>
      <w:r w:rsidRPr="00274288">
        <w:rPr>
          <w:sz w:val="16"/>
        </w:rPr>
        <w:t xml:space="preserve"> that </w:t>
      </w:r>
      <w:r w:rsidRPr="00274288">
        <w:rPr>
          <w:rStyle w:val="StyleUnderline"/>
        </w:rPr>
        <w:t>there is</w:t>
      </w:r>
      <w:r w:rsidRPr="00274288">
        <w:rPr>
          <w:sz w:val="16"/>
        </w:rPr>
        <w:t xml:space="preserve"> “</w:t>
      </w:r>
      <w:r w:rsidRPr="00274288">
        <w:rPr>
          <w:rStyle w:val="StyleUnderline"/>
        </w:rPr>
        <w:t>no extreme threat to Europe that would not prompt a response by our two nations</w:t>
      </w:r>
      <w:r w:rsidRPr="00274288">
        <w:rPr>
          <w:sz w:val="16"/>
        </w:rPr>
        <w:t xml:space="preserve">.” In other words, the statement is about a common response to a crisis scenario that would bear an extreme threat to the continent, not just to the two nations. While </w:t>
      </w:r>
      <w:r w:rsidRPr="00274288">
        <w:rPr>
          <w:rStyle w:val="StyleUnderline"/>
        </w:rPr>
        <w:t xml:space="preserve">the exact nature of the response is </w:t>
      </w:r>
      <w:r w:rsidRPr="00274288">
        <w:rPr>
          <w:rStyle w:val="Emphasis"/>
        </w:rPr>
        <w:t>not stated</w:t>
      </w:r>
      <w:r w:rsidRPr="00274288">
        <w:rPr>
          <w:sz w:val="16"/>
        </w:rPr>
        <w:t xml:space="preserve">, the document elsewhere notes that “nuclear weapons exist to deter the most extreme threats.” In practice, this could mean that, </w:t>
      </w:r>
      <w:r w:rsidRPr="00274288">
        <w:rPr>
          <w:rStyle w:val="StyleUnderline"/>
        </w:rPr>
        <w:t xml:space="preserve">from now on, both countries will anticipate crises and response scenarios in which both nuclear arsenals are involved </w:t>
      </w:r>
      <w:r w:rsidRPr="00274288">
        <w:rPr>
          <w:rStyle w:val="Emphasis"/>
        </w:rPr>
        <w:t>together</w:t>
      </w:r>
      <w:r w:rsidRPr="00274288">
        <w:rPr>
          <w:sz w:val="16"/>
        </w:rPr>
        <w:t xml:space="preserve">. France and Britain could maximize their nuclear forces’ strategic effects by, for example, envisaging and planning for joint responses, including potentially targeting an adversary. </w:t>
      </w:r>
    </w:p>
    <w:p w14:paraId="3AFC4C3E" w14:textId="77777777" w:rsidR="00F7026D" w:rsidRPr="00274288" w:rsidRDefault="00F7026D" w:rsidP="00F7026D">
      <w:pPr>
        <w:rPr>
          <w:sz w:val="16"/>
        </w:rPr>
      </w:pPr>
      <w:r w:rsidRPr="00274288">
        <w:rPr>
          <w:sz w:val="16"/>
        </w:rPr>
        <w:t>Next, the new declaration states that “nuclear forces are independent, but can be coordinated,” an entirely new wording with some potentially important consequences.</w:t>
      </w:r>
    </w:p>
    <w:p w14:paraId="7C05ACA7" w14:textId="77777777" w:rsidR="00F7026D" w:rsidRPr="00274288" w:rsidRDefault="00F7026D" w:rsidP="00F7026D">
      <w:pPr>
        <w:rPr>
          <w:sz w:val="16"/>
        </w:rPr>
      </w:pPr>
      <w:r w:rsidRPr="00274288">
        <w:rPr>
          <w:sz w:val="16"/>
        </w:rPr>
        <w:t xml:space="preserve">Deterrence is a permanent posture, whereby a potential adversary must be convinced that use is always a possibility. To establish this certitude, both countries rely on different doctrines, systems, and policies. Most relevant here is the divergence between the United Kingdom and France on the notion of their deterrents’ independence, and relatedly, how they view coordination with other nuclear-armed allies. </w:t>
      </w:r>
    </w:p>
    <w:p w14:paraId="00BD8379" w14:textId="77777777" w:rsidR="00F7026D" w:rsidRPr="00274288" w:rsidRDefault="00F7026D" w:rsidP="00F7026D">
      <w:pPr>
        <w:rPr>
          <w:sz w:val="16"/>
        </w:rPr>
      </w:pPr>
      <w:r w:rsidRPr="00274288">
        <w:rPr>
          <w:sz w:val="16"/>
        </w:rPr>
        <w:t>It is a cornerstone of France’s nuclear policy that its arsenal “guarantees independence, freedom of appreciation, decision and action.” In practice, this means that France masters nearly all the technical elements of the oceanic and air-based components of its deterrent force and remains outside of NATO’s nuclear planning. But its deterrent is nonetheless “contributing to the overall strengthening of the deterrence of the Alliance.”</w:t>
      </w:r>
    </w:p>
    <w:p w14:paraId="016975BA" w14:textId="77777777" w:rsidR="00F7026D" w:rsidRPr="00274288" w:rsidRDefault="00F7026D" w:rsidP="00F7026D">
      <w:pPr>
        <w:rPr>
          <w:sz w:val="16"/>
        </w:rPr>
      </w:pPr>
      <w:r w:rsidRPr="00274288">
        <w:rPr>
          <w:sz w:val="16"/>
        </w:rPr>
        <w:t>Conversely, the United Kingdom, while retaining full operational control over its use, relies on extensive technical cooperation with the United States on multiple aspects of its oceanic nuclear force, especially the acquisition of submarine-launched ballistic missiles. Since 1962, London has committed its forces to NATO nuclear planning as “membership [to the Alliance] sits at the heart of UK policy.” During the latest NATO Summit, the United Kingdom joined NATO’s dual-capable aircraft nuclear mission, which further anchored London’s nuclear policy within NATO.</w:t>
      </w:r>
    </w:p>
    <w:p w14:paraId="45D61FF6" w14:textId="77777777" w:rsidR="00F7026D" w:rsidRPr="00274288" w:rsidRDefault="00F7026D" w:rsidP="00F7026D">
      <w:pPr>
        <w:rPr>
          <w:sz w:val="16"/>
        </w:rPr>
      </w:pPr>
      <w:r w:rsidRPr="00274288">
        <w:rPr>
          <w:sz w:val="16"/>
        </w:rPr>
        <w:t xml:space="preserve">In the new declaration, </w:t>
      </w:r>
      <w:r w:rsidRPr="00274288">
        <w:rPr>
          <w:rStyle w:val="StyleUnderline"/>
        </w:rPr>
        <w:t xml:space="preserve">France and the </w:t>
      </w:r>
      <w:r w:rsidRPr="00274288">
        <w:rPr>
          <w:rStyle w:val="Emphasis"/>
        </w:rPr>
        <w:t>U</w:t>
      </w:r>
      <w:r w:rsidRPr="00274288">
        <w:rPr>
          <w:rStyle w:val="StyleUnderline"/>
        </w:rPr>
        <w:t xml:space="preserve">nited </w:t>
      </w:r>
      <w:r w:rsidRPr="00274288">
        <w:rPr>
          <w:rStyle w:val="Emphasis"/>
        </w:rPr>
        <w:t>K</w:t>
      </w:r>
      <w:r w:rsidRPr="00274288">
        <w:rPr>
          <w:rStyle w:val="StyleUnderline"/>
        </w:rPr>
        <w:t>ingdom have agreed to potentially coordinate their permanent nuclear postures</w:t>
      </w:r>
      <w:r w:rsidRPr="00274288">
        <w:rPr>
          <w:sz w:val="16"/>
        </w:rPr>
        <w:t xml:space="preserve">. Importantly, </w:t>
      </w:r>
      <w:r w:rsidRPr="00274288">
        <w:rPr>
          <w:rStyle w:val="StyleUnderline"/>
        </w:rPr>
        <w:t>this does not mean</w:t>
      </w:r>
      <w:r w:rsidRPr="00274288">
        <w:rPr>
          <w:sz w:val="16"/>
        </w:rPr>
        <w:t xml:space="preserve"> </w:t>
      </w:r>
      <w:r w:rsidRPr="00274288">
        <w:rPr>
          <w:rStyle w:val="StyleUnderline"/>
        </w:rPr>
        <w:t>that they will relinquish the sovereignty of their nuclear decision-making</w:t>
      </w:r>
      <w:r w:rsidRPr="00274288">
        <w:rPr>
          <w:sz w:val="16"/>
        </w:rPr>
        <w:t xml:space="preserve">. In practice, </w:t>
      </w:r>
      <w:r w:rsidRPr="00274288">
        <w:rPr>
          <w:rStyle w:val="StyleUnderline"/>
        </w:rPr>
        <w:t>one of the first areas of coordination could be</w:t>
      </w:r>
      <w:r w:rsidRPr="00274288">
        <w:rPr>
          <w:sz w:val="16"/>
        </w:rPr>
        <w:t xml:space="preserve"> nuclear-powered ballistic-missile submarine (</w:t>
      </w:r>
      <w:r w:rsidRPr="00274288">
        <w:rPr>
          <w:rStyle w:val="StyleUnderline"/>
        </w:rPr>
        <w:t>SSBN</w:t>
      </w:r>
      <w:r w:rsidRPr="00274288">
        <w:rPr>
          <w:sz w:val="16"/>
        </w:rPr>
        <w:t xml:space="preserve">) </w:t>
      </w:r>
      <w:r w:rsidRPr="00274288">
        <w:rPr>
          <w:rStyle w:val="StyleUnderline"/>
        </w:rPr>
        <w:t>patrols. Since both</w:t>
      </w:r>
      <w:r w:rsidRPr="00274288">
        <w:rPr>
          <w:sz w:val="16"/>
        </w:rPr>
        <w:t xml:space="preserve"> countries </w:t>
      </w:r>
      <w:r w:rsidRPr="00274288">
        <w:rPr>
          <w:rStyle w:val="StyleUnderline"/>
        </w:rPr>
        <w:t>have</w:t>
      </w:r>
      <w:r w:rsidRPr="00274288">
        <w:rPr>
          <w:sz w:val="16"/>
        </w:rPr>
        <w:t xml:space="preserve"> a policy of </w:t>
      </w:r>
      <w:r w:rsidRPr="00274288">
        <w:rPr>
          <w:rStyle w:val="StyleUnderline"/>
        </w:rPr>
        <w:t>continuous at-sea deterrence, Paris and London could do a lot more together</w:t>
      </w:r>
      <w:r w:rsidRPr="00274288">
        <w:rPr>
          <w:sz w:val="16"/>
        </w:rPr>
        <w:t xml:space="preserve">, starting with </w:t>
      </w:r>
      <w:r w:rsidRPr="00274288">
        <w:rPr>
          <w:rStyle w:val="StyleUnderline"/>
        </w:rPr>
        <w:t>sharing intelligence, as well as signaling by</w:t>
      </w:r>
      <w:r w:rsidRPr="00274288">
        <w:rPr>
          <w:sz w:val="16"/>
        </w:rPr>
        <w:t xml:space="preserve">, for example, </w:t>
      </w:r>
      <w:r w:rsidRPr="00274288">
        <w:rPr>
          <w:rStyle w:val="StyleUnderline"/>
        </w:rPr>
        <w:t>coordinating port calls</w:t>
      </w:r>
      <w:r w:rsidRPr="00274288">
        <w:rPr>
          <w:sz w:val="16"/>
        </w:rPr>
        <w:t>. They could also assign conventional assets to assist each other, such as protecting the SSBNs or tracking Russian anti-submarine warfare assets in the moments before the submarine becomes untraceable in the ocean’s depths.</w:t>
      </w:r>
    </w:p>
    <w:p w14:paraId="4294F8F8" w14:textId="77777777" w:rsidR="00F7026D" w:rsidRPr="00274288" w:rsidRDefault="00F7026D" w:rsidP="00F7026D">
      <w:pPr>
        <w:rPr>
          <w:sz w:val="16"/>
        </w:rPr>
      </w:pPr>
      <w:r w:rsidRPr="00274288">
        <w:rPr>
          <w:sz w:val="16"/>
        </w:rPr>
        <w:t xml:space="preserve">In anticipating scenarios of an “extreme threat to Europe,” </w:t>
      </w:r>
      <w:r w:rsidRPr="00274288">
        <w:rPr>
          <w:rStyle w:val="StyleUnderline"/>
        </w:rPr>
        <w:t>coordination could go all the way to targeting</w:t>
      </w:r>
      <w:r w:rsidRPr="00274288">
        <w:rPr>
          <w:sz w:val="16"/>
        </w:rPr>
        <w:t>. Further, the United Kingdom could participate in French air-based nuclear exercises. British forces could, for instance, participate in the French strategic air force’s “Poker” quarterly exercises, which simulate a large-scale mission of the air leg of the French nuclear dyad, by providing escort or tanker aircraft. Italy has already assigned conventional means to a “Poker” exercise, by contributing a tanker aircraft in 2022. With the Royal Air Force decision to return to a nuclear mission, even more options could be considered at a later stage.</w:t>
      </w:r>
    </w:p>
    <w:p w14:paraId="68201018" w14:textId="77777777" w:rsidR="00F7026D" w:rsidRPr="00274288" w:rsidRDefault="00F7026D" w:rsidP="00F7026D">
      <w:pPr>
        <w:rPr>
          <w:sz w:val="16"/>
        </w:rPr>
      </w:pPr>
      <w:r w:rsidRPr="00274288">
        <w:rPr>
          <w:rStyle w:val="StyleUnderline"/>
        </w:rPr>
        <w:t>The overall effect of the Northwood Declaration is</w:t>
      </w:r>
      <w:r w:rsidRPr="00274288">
        <w:rPr>
          <w:sz w:val="16"/>
        </w:rPr>
        <w:t xml:space="preserve"> that </w:t>
      </w:r>
      <w:r w:rsidRPr="00274288">
        <w:rPr>
          <w:rStyle w:val="StyleUnderline"/>
        </w:rPr>
        <w:t xml:space="preserve">it brings the </w:t>
      </w:r>
      <w:r w:rsidRPr="00274288">
        <w:rPr>
          <w:rStyle w:val="Emphasis"/>
        </w:rPr>
        <w:t>U</w:t>
      </w:r>
      <w:r w:rsidRPr="00274288">
        <w:rPr>
          <w:rStyle w:val="StyleUnderline"/>
        </w:rPr>
        <w:t xml:space="preserve">nited </w:t>
      </w:r>
      <w:r w:rsidRPr="00274288">
        <w:rPr>
          <w:rStyle w:val="Emphasis"/>
        </w:rPr>
        <w:t>K</w:t>
      </w:r>
      <w:r w:rsidRPr="00274288">
        <w:rPr>
          <w:rStyle w:val="StyleUnderline"/>
        </w:rPr>
        <w:t>ingdom and France closer to one another. Paris is expanding the European dimension of its vital interests, stating</w:t>
      </w:r>
      <w:r w:rsidRPr="00274288">
        <w:rPr>
          <w:sz w:val="16"/>
        </w:rPr>
        <w:t xml:space="preserve"> that </w:t>
      </w:r>
      <w:r w:rsidRPr="00274288">
        <w:rPr>
          <w:rStyle w:val="StyleUnderline"/>
        </w:rPr>
        <w:t xml:space="preserve">its arsenal can be </w:t>
      </w:r>
      <w:r w:rsidRPr="00274288">
        <w:rPr>
          <w:sz w:val="16"/>
        </w:rPr>
        <w:t>“</w:t>
      </w:r>
      <w:r w:rsidRPr="00274288">
        <w:rPr>
          <w:rStyle w:val="Emphasis"/>
        </w:rPr>
        <w:t>coordinated</w:t>
      </w:r>
      <w:r w:rsidRPr="00274288">
        <w:rPr>
          <w:rStyle w:val="StyleUnderline"/>
        </w:rPr>
        <w:t xml:space="preserve"> and </w:t>
      </w:r>
      <w:r w:rsidRPr="00274288">
        <w:rPr>
          <w:rStyle w:val="Emphasis"/>
        </w:rPr>
        <w:t>contribute significantly to the overall security of the Alliance</w:t>
      </w:r>
      <w:r w:rsidRPr="00274288">
        <w:rPr>
          <w:sz w:val="16"/>
        </w:rPr>
        <w:t xml:space="preserve">.” </w:t>
      </w:r>
      <w:r w:rsidRPr="00274288">
        <w:rPr>
          <w:rStyle w:val="StyleUnderline"/>
        </w:rPr>
        <w:t>This builds on France’s long-standing policy</w:t>
      </w:r>
      <w:r w:rsidRPr="00274288">
        <w:rPr>
          <w:sz w:val="16"/>
        </w:rPr>
        <w:t xml:space="preserve"> that </w:t>
      </w:r>
      <w:r w:rsidRPr="00274288">
        <w:rPr>
          <w:rStyle w:val="StyleUnderline"/>
        </w:rPr>
        <w:t>its vital interests extend beyond its national borders</w:t>
      </w:r>
      <w:r w:rsidRPr="00274288">
        <w:rPr>
          <w:sz w:val="16"/>
        </w:rPr>
        <w:t>: “Since 1964, [the French nuclear deterrent] has played a clear role in the preservation of peace and security in Europe,” as Macron said in a national address in March. For its part, London is reinforcing the European dimension of its deterrent, as the declaration states that British nuclear forces protect against “extreme threats to Europe.” This is a much stronger statement than the bilateral 2009 joint statement, which said that British “nuclear forces contribute to European security as a whole.”</w:t>
      </w:r>
    </w:p>
    <w:p w14:paraId="311645EE" w14:textId="77777777" w:rsidR="00F7026D" w:rsidRPr="00274288" w:rsidRDefault="00F7026D" w:rsidP="00F7026D">
      <w:pPr>
        <w:rPr>
          <w:sz w:val="16"/>
        </w:rPr>
      </w:pPr>
      <w:r w:rsidRPr="00274288">
        <w:rPr>
          <w:sz w:val="16"/>
        </w:rPr>
        <w:t xml:space="preserve">Finally, the declaration states that </w:t>
      </w:r>
      <w:r w:rsidRPr="00274288">
        <w:rPr>
          <w:rStyle w:val="StyleUnderline"/>
        </w:rPr>
        <w:t>both countries will create a Nuclear Steering Group to</w:t>
      </w:r>
      <w:r w:rsidRPr="00274288">
        <w:rPr>
          <w:sz w:val="16"/>
        </w:rPr>
        <w:t xml:space="preserve"> “</w:t>
      </w:r>
      <w:r w:rsidRPr="00274288">
        <w:rPr>
          <w:rStyle w:val="StyleUnderline"/>
        </w:rPr>
        <w:t>coordinate across nuclear policy, capabilities and operations</w:t>
      </w:r>
      <w:r w:rsidRPr="00274288">
        <w:rPr>
          <w:sz w:val="16"/>
        </w:rPr>
        <w:t>.” Led by the presidency of the French Republic and the UK Cabinet Office, the dialogue will facilitate the implementation of the Northwood Declaration. Since 1992, a Joint Nuclear Commission on policies and doctrines has convened regularly at the political level to discuss areas of mutual interests, shared perspectives, and strategies on competitors. This Commission comes on top of military-to-military staff talks. But this newly announced steering group marks an important upgrade. It is likely, for example, to include cooperation on technical aspects, pursuing the existing cooperation dating back to the 2010 Lancaster House Treaty. At the Epure facility in France, both countries conduct tests to underwrite the reliability and safety of their nuclear warheads. On a political as much as on a technical level, increased site visits and exchanges could signal the depth of the new nuclear entente to potential adversaries.</w:t>
      </w:r>
    </w:p>
    <w:p w14:paraId="3E8593CD" w14:textId="77777777" w:rsidR="00F7026D" w:rsidRPr="00274288" w:rsidRDefault="00F7026D" w:rsidP="00F7026D">
      <w:pPr>
        <w:rPr>
          <w:sz w:val="16"/>
        </w:rPr>
      </w:pPr>
      <w:r w:rsidRPr="00274288">
        <w:rPr>
          <w:sz w:val="16"/>
        </w:rPr>
        <w:t>What does the entente mean for transatlantic relations?</w:t>
      </w:r>
    </w:p>
    <w:p w14:paraId="2583FF3C" w14:textId="77777777" w:rsidR="00F7026D" w:rsidRPr="00274288" w:rsidRDefault="00F7026D" w:rsidP="00F7026D">
      <w:pPr>
        <w:rPr>
          <w:sz w:val="16"/>
        </w:rPr>
      </w:pPr>
      <w:r w:rsidRPr="00274288">
        <w:rPr>
          <w:rStyle w:val="StyleUnderline"/>
        </w:rPr>
        <w:t xml:space="preserve">For the United States, the Northwood Declaration is a </w:t>
      </w:r>
      <w:r w:rsidRPr="00274288">
        <w:rPr>
          <w:rStyle w:val="Emphasis"/>
        </w:rPr>
        <w:t>clear signal</w:t>
      </w:r>
      <w:r w:rsidRPr="00274288">
        <w:rPr>
          <w:sz w:val="16"/>
        </w:rPr>
        <w:t xml:space="preserve"> that </w:t>
      </w:r>
      <w:r w:rsidRPr="00274288">
        <w:rPr>
          <w:rStyle w:val="StyleUnderline"/>
        </w:rPr>
        <w:t xml:space="preserve">the </w:t>
      </w:r>
      <w:r w:rsidRPr="00274288">
        <w:rPr>
          <w:rStyle w:val="Emphasis"/>
        </w:rPr>
        <w:t>U</w:t>
      </w:r>
      <w:r w:rsidRPr="00274288">
        <w:rPr>
          <w:rStyle w:val="StyleUnderline"/>
        </w:rPr>
        <w:t xml:space="preserve">nited </w:t>
      </w:r>
      <w:r w:rsidRPr="00274288">
        <w:rPr>
          <w:rStyle w:val="Emphasis"/>
        </w:rPr>
        <w:t>K</w:t>
      </w:r>
      <w:r w:rsidRPr="00274288">
        <w:rPr>
          <w:rStyle w:val="StyleUnderline"/>
        </w:rPr>
        <w:t xml:space="preserve">ingdom and France are taking </w:t>
      </w:r>
      <w:r w:rsidRPr="00274288">
        <w:rPr>
          <w:rStyle w:val="Emphasis"/>
        </w:rPr>
        <w:t>unprecedented steps</w:t>
      </w:r>
      <w:r w:rsidRPr="00274288">
        <w:rPr>
          <w:rStyle w:val="StyleUnderline"/>
        </w:rPr>
        <w:t xml:space="preserve"> on their own to strengthen the defense and deterrence capabilities of Europe and the Alliance. Both</w:t>
      </w:r>
      <w:r w:rsidRPr="00274288">
        <w:rPr>
          <w:sz w:val="16"/>
        </w:rPr>
        <w:t xml:space="preserve"> sides </w:t>
      </w:r>
      <w:r w:rsidRPr="00274288">
        <w:rPr>
          <w:rStyle w:val="StyleUnderline"/>
        </w:rPr>
        <w:t xml:space="preserve">are </w:t>
      </w:r>
      <w:r w:rsidRPr="00274288">
        <w:rPr>
          <w:rStyle w:val="Emphasis"/>
        </w:rPr>
        <w:t>managing to avoid a transatlantic crisis</w:t>
      </w:r>
      <w:r w:rsidRPr="00274288">
        <w:rPr>
          <w:rStyle w:val="StyleUnderline"/>
        </w:rPr>
        <w:t xml:space="preserve"> over the US</w:t>
      </w:r>
      <w:r w:rsidRPr="00274288">
        <w:rPr>
          <w:sz w:val="16"/>
        </w:rPr>
        <w:t xml:space="preserve"> “</w:t>
      </w:r>
      <w:r w:rsidRPr="00274288">
        <w:rPr>
          <w:rStyle w:val="StyleUnderline"/>
        </w:rPr>
        <w:t>burden shifting</w:t>
      </w:r>
      <w:r w:rsidRPr="00274288">
        <w:rPr>
          <w:sz w:val="16"/>
        </w:rPr>
        <w:t xml:space="preserve">” </w:t>
      </w:r>
      <w:r w:rsidRPr="00274288">
        <w:rPr>
          <w:rStyle w:val="StyleUnderline"/>
        </w:rPr>
        <w:t xml:space="preserve">posture, while </w:t>
      </w:r>
      <w:r w:rsidRPr="00274288">
        <w:rPr>
          <w:rStyle w:val="Emphasis"/>
        </w:rPr>
        <w:t>creating the conditions for a more strategically autonomous Europe</w:t>
      </w:r>
      <w:r w:rsidRPr="00274288">
        <w:rPr>
          <w:sz w:val="16"/>
        </w:rPr>
        <w:t xml:space="preserve"> to emerge. </w:t>
      </w:r>
    </w:p>
    <w:p w14:paraId="53E35984" w14:textId="77777777" w:rsidR="00F7026D" w:rsidRPr="00274288" w:rsidRDefault="00F7026D" w:rsidP="00F7026D">
      <w:pPr>
        <w:rPr>
          <w:sz w:val="16"/>
        </w:rPr>
      </w:pPr>
      <w:r w:rsidRPr="00274288">
        <w:rPr>
          <w:sz w:val="16"/>
        </w:rPr>
        <w:t xml:space="preserve">Foremost a form of “complementary guarantee,” this new declaration also has value in what it means for Russia. </w:t>
      </w:r>
      <w:r w:rsidRPr="00274288">
        <w:rPr>
          <w:rStyle w:val="StyleUnderline"/>
        </w:rPr>
        <w:t>The Kremlin will</w:t>
      </w:r>
      <w:r w:rsidRPr="00274288">
        <w:rPr>
          <w:sz w:val="16"/>
        </w:rPr>
        <w:t xml:space="preserve"> almost </w:t>
      </w:r>
      <w:r w:rsidRPr="00274288">
        <w:rPr>
          <w:rStyle w:val="StyleUnderline"/>
        </w:rPr>
        <w:t>certainly view these developments in the nuclear realm in the context of broader Franco-British leadership in the conventional domain</w:t>
      </w:r>
      <w:r w:rsidRPr="00274288">
        <w:rPr>
          <w:sz w:val="16"/>
        </w:rPr>
        <w:t xml:space="preserve">, whether on building a “Coalition of the Willing” to support Ukraine, joint contributions to NATO’s multinational battlegroup in Estonia, or reinforcing their mutual defense industrial base. </w:t>
      </w:r>
    </w:p>
    <w:p w14:paraId="53EE0A0C" w14:textId="77777777" w:rsidR="00F7026D" w:rsidRPr="00274288" w:rsidRDefault="00F7026D" w:rsidP="00F7026D">
      <w:pPr>
        <w:rPr>
          <w:sz w:val="16"/>
        </w:rPr>
      </w:pPr>
      <w:r w:rsidRPr="00274288">
        <w:rPr>
          <w:rStyle w:val="StyleUnderline"/>
        </w:rPr>
        <w:t>French and British coordination</w:t>
      </w:r>
      <w:r w:rsidRPr="00274288">
        <w:rPr>
          <w:sz w:val="16"/>
        </w:rPr>
        <w:t>—from day-to-day operations up to extreme threats for which nuclear arsenals are involved—</w:t>
      </w:r>
      <w:r w:rsidRPr="00274288">
        <w:rPr>
          <w:rStyle w:val="StyleUnderline"/>
        </w:rPr>
        <w:t>is something</w:t>
      </w:r>
      <w:r w:rsidRPr="00274288">
        <w:rPr>
          <w:sz w:val="16"/>
        </w:rPr>
        <w:t xml:space="preserve"> that </w:t>
      </w:r>
      <w:r w:rsidRPr="00274288">
        <w:rPr>
          <w:rStyle w:val="StyleUnderline"/>
        </w:rPr>
        <w:t>Moscow will</w:t>
      </w:r>
      <w:r w:rsidRPr="00274288">
        <w:rPr>
          <w:sz w:val="16"/>
        </w:rPr>
        <w:t xml:space="preserve"> now </w:t>
      </w:r>
      <w:r w:rsidRPr="00274288">
        <w:rPr>
          <w:rStyle w:val="StyleUnderline"/>
        </w:rPr>
        <w:t>need to factor in</w:t>
      </w:r>
      <w:r w:rsidRPr="00274288">
        <w:rPr>
          <w:sz w:val="16"/>
        </w:rPr>
        <w:t>. Russian President Vladimir Putin condemned Macron’s national address in March, which reiterated that France’s vital interests have a European dimension. The Russian leader would prefer for the Alliance’s nuclear-weapon states to maintain conservative visions of deterrence that would not evolve from their current makeup. Having to deal with a reinforced NATO nuclear policy, and now British and French coordination, complicates the calculus of any nuclear-armed competitor or adversary, Russia included. Another factor that Moscow must factor in as well is the parallel reinforcement of trilateral US, French, and British “coordination on strategic activities, deterrence messaging, and threat assessments,” as Pentagon official John Hill explained to the US House in April.</w:t>
      </w:r>
    </w:p>
    <w:p w14:paraId="6E045A2E" w14:textId="77777777" w:rsidR="00F7026D" w:rsidRPr="00274288" w:rsidRDefault="00F7026D" w:rsidP="00F7026D">
      <w:pPr>
        <w:rPr>
          <w:sz w:val="16"/>
        </w:rPr>
      </w:pPr>
      <w:r w:rsidRPr="00274288">
        <w:rPr>
          <w:sz w:val="16"/>
        </w:rPr>
        <w:t xml:space="preserve">The United States should welcome the further opening of a debate on nuclear deterrence among Europeans. Indeed, </w:t>
      </w:r>
      <w:r w:rsidRPr="00274288">
        <w:rPr>
          <w:rStyle w:val="StyleUnderline"/>
        </w:rPr>
        <w:t xml:space="preserve">the UK and French deterrents </w:t>
      </w:r>
      <w:r w:rsidRPr="00274288">
        <w:rPr>
          <w:rStyle w:val="Emphasis"/>
        </w:rPr>
        <w:t>cannot replicate what the U</w:t>
      </w:r>
      <w:r w:rsidRPr="00274288">
        <w:rPr>
          <w:rStyle w:val="StyleUnderline"/>
        </w:rPr>
        <w:t xml:space="preserve">nited </w:t>
      </w:r>
      <w:r w:rsidRPr="00274288">
        <w:rPr>
          <w:rStyle w:val="Emphasis"/>
        </w:rPr>
        <w:t>S</w:t>
      </w:r>
      <w:r w:rsidRPr="00274288">
        <w:rPr>
          <w:rStyle w:val="StyleUnderline"/>
        </w:rPr>
        <w:t>tates is offering under</w:t>
      </w:r>
      <w:r w:rsidRPr="00274288">
        <w:rPr>
          <w:sz w:val="16"/>
        </w:rPr>
        <w:t xml:space="preserve"> its </w:t>
      </w:r>
      <w:r w:rsidRPr="00274288">
        <w:rPr>
          <w:rStyle w:val="StyleUnderline"/>
        </w:rPr>
        <w:t>extended deterrence</w:t>
      </w:r>
      <w:r w:rsidRPr="00274288">
        <w:rPr>
          <w:sz w:val="16"/>
        </w:rPr>
        <w:t xml:space="preserve"> pledge, </w:t>
      </w:r>
      <w:r w:rsidRPr="00274288">
        <w:rPr>
          <w:rStyle w:val="StyleUnderline"/>
        </w:rPr>
        <w:t>given the smaller scope and size of these countries’ nuclear forces</w:t>
      </w:r>
      <w:r w:rsidRPr="00274288">
        <w:rPr>
          <w:sz w:val="16"/>
        </w:rPr>
        <w:t xml:space="preserve">. While the NATO Nuclear Planning Group has become an important acculturation mechanism, especially for nations with dual-capable aircraft, it is a natural development for some discussions to also occur outside of NATO formats. </w:t>
      </w:r>
    </w:p>
    <w:p w14:paraId="0E29F589" w14:textId="6F30C47A" w:rsidR="008B15FB" w:rsidRDefault="00F7026D" w:rsidP="008B15FB">
      <w:pPr>
        <w:rPr>
          <w:sz w:val="16"/>
        </w:rPr>
      </w:pPr>
      <w:r w:rsidRPr="00274288">
        <w:rPr>
          <w:sz w:val="16"/>
        </w:rPr>
        <w:t xml:space="preserve">Europe has long lacked a common strategic culture, and </w:t>
      </w:r>
      <w:r w:rsidRPr="00274288">
        <w:rPr>
          <w:rStyle w:val="StyleUnderline"/>
        </w:rPr>
        <w:t>there lies the impetus for France to explain its doctrine and develop new dialogue formats among Europeans. A European</w:t>
      </w:r>
      <w:r w:rsidRPr="00274288">
        <w:rPr>
          <w:sz w:val="16"/>
        </w:rPr>
        <w:t xml:space="preserve"> “</w:t>
      </w:r>
      <w:r w:rsidRPr="00274288">
        <w:rPr>
          <w:rStyle w:val="StyleUnderline"/>
        </w:rPr>
        <w:t>nuclear grammar</w:t>
      </w:r>
      <w:r w:rsidRPr="00274288">
        <w:rPr>
          <w:sz w:val="16"/>
        </w:rPr>
        <w:t xml:space="preserve">” </w:t>
      </w:r>
      <w:r w:rsidRPr="00274288">
        <w:rPr>
          <w:rStyle w:val="StyleUnderline"/>
        </w:rPr>
        <w:t>is needed as European states come to better understand the French and British nuclear deterrent forces and reflect on the conventional strengths and complementarity they can bring to European security architecture</w:t>
      </w:r>
      <w:r w:rsidRPr="00274288">
        <w:rPr>
          <w:sz w:val="16"/>
        </w:rPr>
        <w:t>.</w:t>
      </w:r>
    </w:p>
    <w:p w14:paraId="7ABD35E0" w14:textId="08CBA242" w:rsidR="008B15FB" w:rsidRDefault="00CF3B0F" w:rsidP="008B15FB">
      <w:pPr>
        <w:pStyle w:val="Heading3"/>
      </w:pPr>
      <w:r>
        <w:t>Nuclear Sharing---</w:t>
      </w:r>
      <w:r w:rsidR="009B2AB2">
        <w:t>Impact---AT: NPT---</w:t>
      </w:r>
      <w:r w:rsidR="00E32BF6">
        <w:t>2AC</w:t>
      </w:r>
    </w:p>
    <w:p w14:paraId="47C8B98D" w14:textId="77777777" w:rsidR="008B15FB" w:rsidRDefault="008B15FB" w:rsidP="008B15FB">
      <w:pPr>
        <w:pStyle w:val="Heading4"/>
      </w:pPr>
      <w:r>
        <w:t xml:space="preserve">U.S. </w:t>
      </w:r>
      <w:r>
        <w:rPr>
          <w:u w:val="single"/>
        </w:rPr>
        <w:t>thumps</w:t>
      </w:r>
      <w:r>
        <w:t>.</w:t>
      </w:r>
    </w:p>
    <w:p w14:paraId="7A8334B4" w14:textId="77777777" w:rsidR="008B15FB" w:rsidRPr="00B96222" w:rsidRDefault="008B15FB" w:rsidP="008B15FB">
      <w:r w:rsidRPr="009A1645">
        <w:rPr>
          <w:rStyle w:val="Style13ptBold"/>
        </w:rPr>
        <w:t>Laforge ’24</w:t>
      </w:r>
      <w:r>
        <w:t xml:space="preserve"> [John; April 26; Counter Punch, “US Nuclear Weapons in Europe Violate Treaty Law,” </w:t>
      </w:r>
      <w:r w:rsidRPr="009A1645">
        <w:t>https://www.counterpunch.org/2024/04/26/us-nuclear-weapons-in-europe-violate-treaty-law/</w:t>
      </w:r>
      <w:r>
        <w:t>; Accessed 7.16.25]</w:t>
      </w:r>
    </w:p>
    <w:p w14:paraId="1689DF78" w14:textId="77777777" w:rsidR="008B15FB" w:rsidRPr="00B96222" w:rsidRDefault="008B15FB" w:rsidP="008B15FB">
      <w:pPr>
        <w:rPr>
          <w:sz w:val="16"/>
        </w:rPr>
      </w:pPr>
      <w:r w:rsidRPr="00B96222">
        <w:rPr>
          <w:rStyle w:val="StyleUnderline"/>
        </w:rPr>
        <w:t xml:space="preserve">The US Air Force practice of deploying nuclear weapons on military bases </w:t>
      </w:r>
      <w:r w:rsidRPr="00B96222">
        <w:rPr>
          <w:rStyle w:val="Emphasis"/>
        </w:rPr>
        <w:t>in other countries</w:t>
      </w:r>
      <w:r w:rsidRPr="00B96222">
        <w:rPr>
          <w:sz w:val="16"/>
        </w:rPr>
        <w:t xml:space="preserve"> — </w:t>
      </w:r>
      <w:r w:rsidRPr="00B96222">
        <w:rPr>
          <w:rStyle w:val="StyleUnderline"/>
        </w:rPr>
        <w:t xml:space="preserve">and </w:t>
      </w:r>
      <w:r w:rsidRPr="00B96222">
        <w:rPr>
          <w:rStyle w:val="Emphasis"/>
        </w:rPr>
        <w:t>training foreign</w:t>
      </w:r>
      <w:r w:rsidRPr="00B96222">
        <w:rPr>
          <w:rStyle w:val="StyleUnderline"/>
        </w:rPr>
        <w:t xml:space="preserve"> pilots to attack third countries with </w:t>
      </w:r>
      <w:r w:rsidRPr="00B96222">
        <w:rPr>
          <w:rStyle w:val="Emphasis"/>
        </w:rPr>
        <w:t>H-bombs</w:t>
      </w:r>
      <w:r w:rsidRPr="00B96222">
        <w:rPr>
          <w:sz w:val="16"/>
        </w:rPr>
        <w:t xml:space="preserve"> — </w:t>
      </w:r>
      <w:r w:rsidRPr="00B96222">
        <w:rPr>
          <w:rStyle w:val="StyleUnderline"/>
        </w:rPr>
        <w:t>is called</w:t>
      </w:r>
      <w:r w:rsidRPr="00B96222">
        <w:rPr>
          <w:sz w:val="16"/>
        </w:rPr>
        <w:t xml:space="preserve"> ‘</w:t>
      </w:r>
      <w:r w:rsidRPr="00B96222">
        <w:rPr>
          <w:rStyle w:val="Emphasis"/>
        </w:rPr>
        <w:t>nuclear</w:t>
      </w:r>
      <w:r w:rsidRPr="00B96222">
        <w:rPr>
          <w:rStyle w:val="StyleUnderline"/>
        </w:rPr>
        <w:t xml:space="preserve"> sharing’ </w:t>
      </w:r>
      <w:r w:rsidRPr="00B96222">
        <w:rPr>
          <w:sz w:val="16"/>
        </w:rPr>
        <w:t>or ‘</w:t>
      </w:r>
      <w:r w:rsidRPr="00B96222">
        <w:rPr>
          <w:rStyle w:val="Emphasis"/>
        </w:rPr>
        <w:t>forward basing</w:t>
      </w:r>
      <w:r w:rsidRPr="00B96222">
        <w:rPr>
          <w:sz w:val="16"/>
        </w:rPr>
        <w:t xml:space="preserve">.’ The </w:t>
      </w:r>
      <w:r w:rsidRPr="00B96222">
        <w:rPr>
          <w:rStyle w:val="StyleUnderline"/>
        </w:rPr>
        <w:t xml:space="preserve">system has been </w:t>
      </w:r>
      <w:r w:rsidRPr="00B96222">
        <w:rPr>
          <w:rStyle w:val="Emphasis"/>
        </w:rPr>
        <w:t>repeatedly</w:t>
      </w:r>
      <w:r w:rsidRPr="00B96222">
        <w:rPr>
          <w:rStyle w:val="StyleUnderline"/>
        </w:rPr>
        <w:t xml:space="preserve"> </w:t>
      </w:r>
      <w:r w:rsidRPr="00B96222">
        <w:rPr>
          <w:rStyle w:val="Emphasis"/>
        </w:rPr>
        <w:t>condemned</w:t>
      </w:r>
      <w:r w:rsidRPr="00B96222">
        <w:rPr>
          <w:sz w:val="16"/>
        </w:rPr>
        <w:t xml:space="preserve"> in recent years by lawyer’s groups, international law experts, UN delegates, civil society, and foreign affairs offices from around the world.</w:t>
      </w:r>
    </w:p>
    <w:p w14:paraId="424EBEA8" w14:textId="77777777" w:rsidR="008B15FB" w:rsidRPr="00B96222" w:rsidRDefault="008B15FB" w:rsidP="008B15FB">
      <w:pPr>
        <w:rPr>
          <w:sz w:val="16"/>
        </w:rPr>
      </w:pPr>
      <w:r w:rsidRPr="00B96222">
        <w:rPr>
          <w:sz w:val="16"/>
        </w:rPr>
        <w:t>T</w:t>
      </w:r>
      <w:r w:rsidRPr="00B96222">
        <w:rPr>
          <w:rStyle w:val="StyleUnderline"/>
        </w:rPr>
        <w:t xml:space="preserve">he US currently stations around 100 of its B61 thermonuclear gravity bombs in </w:t>
      </w:r>
      <w:r w:rsidRPr="00B96222">
        <w:rPr>
          <w:rStyle w:val="Emphasis"/>
        </w:rPr>
        <w:t>Germany</w:t>
      </w:r>
      <w:r w:rsidRPr="00B96222">
        <w:rPr>
          <w:sz w:val="16"/>
        </w:rPr>
        <w:t xml:space="preserve">, </w:t>
      </w:r>
      <w:r w:rsidRPr="00B96222">
        <w:rPr>
          <w:rStyle w:val="Emphasis"/>
        </w:rPr>
        <w:t>Belgium</w:t>
      </w:r>
      <w:r w:rsidRPr="00B96222">
        <w:rPr>
          <w:sz w:val="16"/>
        </w:rPr>
        <w:t xml:space="preserve">, </w:t>
      </w:r>
      <w:r w:rsidRPr="00B96222">
        <w:rPr>
          <w:rStyle w:val="Emphasis"/>
        </w:rPr>
        <w:t>Italy</w:t>
      </w:r>
      <w:r w:rsidRPr="00B96222">
        <w:rPr>
          <w:sz w:val="16"/>
        </w:rPr>
        <w:t xml:space="preserve">, </w:t>
      </w:r>
      <w:r w:rsidRPr="00B96222">
        <w:rPr>
          <w:rStyle w:val="Emphasis"/>
        </w:rPr>
        <w:t xml:space="preserve">Holland </w:t>
      </w:r>
      <w:r w:rsidRPr="00B96222">
        <w:rPr>
          <w:rStyle w:val="StyleUnderline"/>
        </w:rPr>
        <w:t>and</w:t>
      </w:r>
      <w:r w:rsidRPr="00B96222">
        <w:rPr>
          <w:sz w:val="16"/>
        </w:rPr>
        <w:t xml:space="preserve"> </w:t>
      </w:r>
      <w:r w:rsidRPr="00B96222">
        <w:rPr>
          <w:rStyle w:val="Emphasis"/>
        </w:rPr>
        <w:t>Turkey</w:t>
      </w:r>
      <w:r w:rsidRPr="00B96222">
        <w:rPr>
          <w:sz w:val="16"/>
        </w:rPr>
        <w:t xml:space="preserve">. </w:t>
      </w:r>
      <w:r w:rsidRPr="00B96222">
        <w:rPr>
          <w:rStyle w:val="StyleUnderline"/>
        </w:rPr>
        <w:t xml:space="preserve">It may soon </w:t>
      </w:r>
      <w:r w:rsidRPr="00B96222">
        <w:rPr>
          <w:rStyle w:val="Emphasis"/>
        </w:rPr>
        <w:t>station more</w:t>
      </w:r>
      <w:r w:rsidRPr="00B96222">
        <w:rPr>
          <w:rStyle w:val="StyleUnderline"/>
        </w:rPr>
        <w:t xml:space="preserve"> in England</w:t>
      </w:r>
      <w:r w:rsidRPr="00B96222">
        <w:rPr>
          <w:sz w:val="16"/>
        </w:rPr>
        <w:t xml:space="preserve">. All six plus the US have ratified the 1970 Treaty on the Nonproliferation of Nuclear Weapons (NPT). International criticism was directed at Russia when it moved some of its H-bombs into Belarus in 2023. </w:t>
      </w:r>
      <w:r w:rsidRPr="00B96222">
        <w:rPr>
          <w:rStyle w:val="StyleUnderline"/>
        </w:rPr>
        <w:t xml:space="preserve">Little attention has been paid to the clear and authoritative condemnation of the transfer of US to Europe that has </w:t>
      </w:r>
      <w:r w:rsidRPr="00B96222">
        <w:rPr>
          <w:rStyle w:val="Emphasis"/>
        </w:rPr>
        <w:t>only increased</w:t>
      </w:r>
      <w:r w:rsidRPr="00B96222">
        <w:rPr>
          <w:rStyle w:val="StyleUnderline"/>
        </w:rPr>
        <w:t xml:space="preserve"> in recent years</w:t>
      </w:r>
      <w:r w:rsidRPr="00B96222">
        <w:rPr>
          <w:sz w:val="16"/>
        </w:rPr>
        <w:t>.</w:t>
      </w:r>
    </w:p>
    <w:p w14:paraId="61F5187B" w14:textId="77777777" w:rsidR="008B15FB" w:rsidRPr="00B96222" w:rsidRDefault="008B15FB" w:rsidP="008B15FB">
      <w:pPr>
        <w:rPr>
          <w:sz w:val="16"/>
        </w:rPr>
      </w:pPr>
      <w:r w:rsidRPr="00B96222">
        <w:rPr>
          <w:sz w:val="16"/>
        </w:rPr>
        <w:t>Critiques of US nukes stationed in Europe are based on the nonproliferation treaty’s first two articles. The Lawyers Committee on Nuclear Policy, explained the violation in a July 25, 2023 working paper, submitted to the UN’s 11th Review Conference for NPT:</w:t>
      </w:r>
    </w:p>
    <w:p w14:paraId="12B924A4" w14:textId="77777777" w:rsidR="008B15FB" w:rsidRPr="00B96222" w:rsidRDefault="008B15FB" w:rsidP="008B15FB">
      <w:pPr>
        <w:rPr>
          <w:sz w:val="16"/>
        </w:rPr>
      </w:pPr>
      <w:r w:rsidRPr="00B96222">
        <w:rPr>
          <w:sz w:val="16"/>
        </w:rPr>
        <w:t>“The incompatibility of nuclear sharing with the NPT is based on a straightforward application of NPT Articles I and II. Article I requires NPT nuclear-armed states ‘not to transfer to any recipient whatsoever nuclear weapons … or control over such weapons directly, or indirectly.’ It further requires the nuclear-armed states ‘not in any way to assist, encourage, or induce any non-nuclear-weapon State to … acquire nuclear weapons or control over such weapons.’ (emphasis added) Article II imposes the corollary obligation on NPT non-nuclear weapon states not to be the recipient of any such transfer or assistance.</w:t>
      </w:r>
    </w:p>
    <w:p w14:paraId="63BF6804" w14:textId="77777777" w:rsidR="008B15FB" w:rsidRPr="00B96222" w:rsidRDefault="008B15FB" w:rsidP="008B15FB">
      <w:pPr>
        <w:rPr>
          <w:sz w:val="16"/>
        </w:rPr>
      </w:pPr>
      <w:r w:rsidRPr="00B96222">
        <w:rPr>
          <w:sz w:val="16"/>
        </w:rPr>
        <w:t>“These provisions should be read in light of NPT Review Conference commitments made subsequent to the 1995 decision to indefinitely extend the NPT. … The 2000 Final Document, ‘reaffirms that the strict observance of the provisions of the Treaty remains central to achieving the shared objectives of preventing, under any circumstances, the further proliferation of nuclear weapons and preserving the Treaty’s vital contribution to peace and security.”</w:t>
      </w:r>
    </w:p>
    <w:p w14:paraId="41064362" w14:textId="77777777" w:rsidR="008B15FB" w:rsidRDefault="008B15FB" w:rsidP="008B15FB">
      <w:pPr>
        <w:rPr>
          <w:sz w:val="16"/>
        </w:rPr>
      </w:pPr>
      <w:r w:rsidRPr="00B96222">
        <w:rPr>
          <w:sz w:val="16"/>
        </w:rPr>
        <w:t xml:space="preserve">The International Association of Lawyers Against Nuclear Arms (German section) in an April 5, 2023 submission to the UN Human Rights Council said: “…the </w:t>
      </w:r>
      <w:r w:rsidRPr="00B96222">
        <w:rPr>
          <w:rStyle w:val="StyleUnderline"/>
        </w:rPr>
        <w:t xml:space="preserve">components of </w:t>
      </w:r>
      <w:r w:rsidRPr="00B96222">
        <w:rPr>
          <w:rStyle w:val="Emphasis"/>
        </w:rPr>
        <w:t>technical</w:t>
      </w:r>
      <w:r w:rsidRPr="00B96222">
        <w:rPr>
          <w:rStyle w:val="StyleUnderline"/>
        </w:rPr>
        <w:t xml:space="preserve"> </w:t>
      </w:r>
      <w:r w:rsidRPr="00B96222">
        <w:rPr>
          <w:rStyle w:val="Emphasis"/>
        </w:rPr>
        <w:t>nuclear sharing</w:t>
      </w:r>
      <w:r w:rsidRPr="00B96222">
        <w:rPr>
          <w:rStyle w:val="StyleUnderline"/>
        </w:rPr>
        <w:t xml:space="preserve"> together with Germany’s participation in </w:t>
      </w:r>
      <w:r w:rsidRPr="00B96222">
        <w:rPr>
          <w:rStyle w:val="Emphasis"/>
        </w:rPr>
        <w:t>operational planning</w:t>
      </w:r>
      <w:r w:rsidRPr="00B96222">
        <w:rPr>
          <w:rStyle w:val="StyleUnderline"/>
        </w:rPr>
        <w:t xml:space="preserve"> in NATO’s Nuclear Planning Group under Article 31 of the Vienna Convention on the Law of Treaties, constitute a </w:t>
      </w:r>
      <w:r w:rsidRPr="00B96222">
        <w:rPr>
          <w:rStyle w:val="Emphasis"/>
        </w:rPr>
        <w:t>violation</w:t>
      </w:r>
      <w:r w:rsidRPr="00B96222">
        <w:rPr>
          <w:rStyle w:val="StyleUnderline"/>
        </w:rPr>
        <w:t xml:space="preserve"> of the </w:t>
      </w:r>
      <w:r w:rsidRPr="00B96222">
        <w:rPr>
          <w:rStyle w:val="Emphasis"/>
        </w:rPr>
        <w:t>spirit</w:t>
      </w:r>
      <w:r w:rsidRPr="00B96222">
        <w:rPr>
          <w:rStyle w:val="StyleUnderline"/>
        </w:rPr>
        <w:t xml:space="preserve"> and </w:t>
      </w:r>
      <w:r w:rsidRPr="00B96222">
        <w:rPr>
          <w:rStyle w:val="Emphasis"/>
        </w:rPr>
        <w:t>purpose</w:t>
      </w:r>
      <w:r w:rsidRPr="00B96222">
        <w:rPr>
          <w:rStyle w:val="StyleUnderline"/>
        </w:rPr>
        <w:t xml:space="preserve"> of the NPT</w:t>
      </w:r>
      <w:r w:rsidRPr="00B96222">
        <w:rPr>
          <w:sz w:val="16"/>
        </w:rPr>
        <w:t>.”</w:t>
      </w:r>
    </w:p>
    <w:p w14:paraId="6A30DF9B" w14:textId="77777777" w:rsidR="00707CC5" w:rsidRDefault="00707CC5" w:rsidP="00F7026D">
      <w:pPr>
        <w:pStyle w:val="Heading3"/>
      </w:pPr>
      <w:r>
        <w:t>Nuclear Sharing---Impact---AT: Russia---2AC</w:t>
      </w:r>
    </w:p>
    <w:p w14:paraId="6FFF3B43" w14:textId="77777777" w:rsidR="00707CC5" w:rsidRDefault="00707CC5" w:rsidP="00707CC5">
      <w:pPr>
        <w:pStyle w:val="Heading4"/>
      </w:pPr>
      <w:r>
        <w:t>No impact to nuclear sharing---it doesn’t trigger Russian fears nor prolif cascades.</w:t>
      </w:r>
    </w:p>
    <w:p w14:paraId="2D916025" w14:textId="77777777" w:rsidR="00707CC5" w:rsidRPr="002D4135" w:rsidRDefault="00707CC5" w:rsidP="00707CC5">
      <w:r>
        <w:t xml:space="preserve">Thorsten </w:t>
      </w:r>
      <w:r w:rsidRPr="002D4135">
        <w:rPr>
          <w:rStyle w:val="Style13ptBold"/>
        </w:rPr>
        <w:t>Benner 25</w:t>
      </w:r>
      <w:r>
        <w:t>, Co-Founder and Director of the Global Public Policy Institute, “Germany Is Rethinking Everything Nuclear,” Foreign Policy, 03-11-2025, accessed 07-18-2025, https://foreignpolicy.com/2025/03/11/germany-nuclear-weapons-energy-merz-trump-umbrella, DG</w:t>
      </w:r>
    </w:p>
    <w:p w14:paraId="3D222703" w14:textId="77777777" w:rsidR="00707CC5" w:rsidRPr="002D4135" w:rsidRDefault="00707CC5" w:rsidP="00707CC5">
      <w:pPr>
        <w:rPr>
          <w:sz w:val="16"/>
        </w:rPr>
      </w:pPr>
      <w:r w:rsidRPr="002D4135">
        <w:rPr>
          <w:sz w:val="16"/>
        </w:rPr>
        <w:t xml:space="preserve">As early as 2019, Bruno Tertrais—one of France’s foremost nuclear strategists—discussed such an arrangement. Mindful of the obstacles, he also debunked some of the most common criticisms. For example, even combined, </w:t>
      </w:r>
      <w:r w:rsidRPr="002D4135">
        <w:rPr>
          <w:rStyle w:val="StyleUnderline"/>
        </w:rPr>
        <w:t>the limited French and U.K. arsenals would not be a full substitute for U.S. extended deterrence based on an arsenal many times that size.</w:t>
      </w:r>
      <w:r w:rsidRPr="002D4135">
        <w:rPr>
          <w:sz w:val="16"/>
        </w:rPr>
        <w:t xml:space="preserve"> But </w:t>
      </w:r>
      <w:r w:rsidRPr="002D4135">
        <w:rPr>
          <w:rStyle w:val="Emphasis"/>
        </w:rPr>
        <w:t>that does not mean that a France- or U.K.-based deterrent would not be credible</w:t>
      </w:r>
      <w:r w:rsidRPr="002D4135">
        <w:rPr>
          <w:sz w:val="16"/>
        </w:rPr>
        <w:t>, per se. As Tertrais argued, “</w:t>
      </w:r>
      <w:r w:rsidRPr="002D4135">
        <w:rPr>
          <w:rStyle w:val="StyleUnderline"/>
        </w:rPr>
        <w:t>a small arsenal can deter a major power provided that it has the ability to inflict damage seen as unacceptable</w:t>
      </w:r>
      <w:r w:rsidRPr="002D4135">
        <w:rPr>
          <w:sz w:val="16"/>
        </w:rPr>
        <w:t xml:space="preserve"> by the other party.”</w:t>
      </w:r>
    </w:p>
    <w:p w14:paraId="623F6113" w14:textId="77777777" w:rsidR="00707CC5" w:rsidRPr="002D4135" w:rsidRDefault="00707CC5" w:rsidP="00707CC5">
      <w:pPr>
        <w:rPr>
          <w:sz w:val="16"/>
        </w:rPr>
      </w:pPr>
      <w:r w:rsidRPr="002D4135">
        <w:rPr>
          <w:rStyle w:val="StyleUnderline"/>
        </w:rPr>
        <w:t>It is</w:t>
      </w:r>
      <w:r w:rsidRPr="002D4135">
        <w:rPr>
          <w:sz w:val="16"/>
        </w:rPr>
        <w:t xml:space="preserve"> also </w:t>
      </w:r>
      <w:r w:rsidRPr="002D4135">
        <w:rPr>
          <w:rStyle w:val="Emphasis"/>
        </w:rPr>
        <w:t>unconvincing</w:t>
      </w:r>
      <w:r w:rsidRPr="002D4135">
        <w:rPr>
          <w:rStyle w:val="StyleUnderline"/>
        </w:rPr>
        <w:t xml:space="preserve"> to claim</w:t>
      </w:r>
      <w:r w:rsidRPr="002D4135">
        <w:rPr>
          <w:sz w:val="16"/>
        </w:rPr>
        <w:t xml:space="preserve"> that a </w:t>
      </w:r>
      <w:r w:rsidRPr="002D4135">
        <w:rPr>
          <w:rStyle w:val="StyleUnderline"/>
        </w:rPr>
        <w:t>focus on Europeanizing nuclear deterrence distracts from</w:t>
      </w:r>
      <w:r w:rsidRPr="002D4135">
        <w:rPr>
          <w:sz w:val="16"/>
        </w:rPr>
        <w:t xml:space="preserve"> the necessary investments in </w:t>
      </w:r>
      <w:r w:rsidRPr="002D4135">
        <w:rPr>
          <w:rStyle w:val="StyleUnderline"/>
        </w:rPr>
        <w:t>conventional deterrence</w:t>
      </w:r>
      <w:r w:rsidRPr="002D4135">
        <w:rPr>
          <w:sz w:val="16"/>
        </w:rPr>
        <w:t xml:space="preserve"> (including deep precision-strike capabilities). Tertrais contended that </w:t>
      </w:r>
      <w:r w:rsidRPr="002D4135">
        <w:rPr>
          <w:rStyle w:val="Emphasis"/>
        </w:rPr>
        <w:t>Europeans simply need to pursue both</w:t>
      </w:r>
      <w:r w:rsidRPr="002D4135">
        <w:rPr>
          <w:sz w:val="16"/>
        </w:rPr>
        <w:t xml:space="preserve">. And yes, the U.K. does rely on Washington for key elements of its own nuclear arsenal. But the </w:t>
      </w:r>
      <w:r w:rsidRPr="002D4135">
        <w:rPr>
          <w:rStyle w:val="StyleUnderline"/>
        </w:rPr>
        <w:t>French capabilities are fully autonomous, which is crucial</w:t>
      </w:r>
      <w:r w:rsidRPr="002D4135">
        <w:rPr>
          <w:sz w:val="16"/>
        </w:rPr>
        <w:t xml:space="preserve"> for credibility in light of a possible U.S. turn against Europe.</w:t>
      </w:r>
    </w:p>
    <w:p w14:paraId="347BFE94" w14:textId="77777777" w:rsidR="00707CC5" w:rsidRDefault="00707CC5" w:rsidP="00707CC5">
      <w:pPr>
        <w:rPr>
          <w:sz w:val="16"/>
        </w:rPr>
      </w:pPr>
      <w:r w:rsidRPr="002D4135">
        <w:rPr>
          <w:rStyle w:val="StyleUnderline"/>
        </w:rPr>
        <w:t>To claim</w:t>
      </w:r>
      <w:r w:rsidRPr="002D4135">
        <w:rPr>
          <w:sz w:val="16"/>
        </w:rPr>
        <w:t xml:space="preserve"> that </w:t>
      </w:r>
      <w:r w:rsidRPr="002D4135">
        <w:rPr>
          <w:rStyle w:val="StyleUnderline"/>
        </w:rPr>
        <w:t xml:space="preserve">a push to Europeanize nuclear sharing would incentivize nuclear proliferation globally </w:t>
      </w:r>
      <w:r w:rsidRPr="002D4135">
        <w:rPr>
          <w:rStyle w:val="Emphasis"/>
        </w:rPr>
        <w:t>seems far-fetched</w:t>
      </w:r>
      <w:r w:rsidRPr="002D4135">
        <w:rPr>
          <w:sz w:val="16"/>
        </w:rPr>
        <w:t xml:space="preserve">. </w:t>
      </w:r>
      <w:r w:rsidRPr="002D4135">
        <w:rPr>
          <w:rStyle w:val="StyleUnderline"/>
        </w:rPr>
        <w:t xml:space="preserve">South Korea, Saudi Arabia, or Turkey will </w:t>
      </w:r>
      <w:r w:rsidRPr="002D4135">
        <w:rPr>
          <w:rStyle w:val="Emphasis"/>
        </w:rPr>
        <w:t>make their own determinations</w:t>
      </w:r>
      <w:r w:rsidRPr="002D4135">
        <w:rPr>
          <w:sz w:val="16"/>
        </w:rPr>
        <w:t xml:space="preserve"> about going nuclear </w:t>
      </w:r>
      <w:r w:rsidRPr="002D4135">
        <w:rPr>
          <w:rStyle w:val="StyleUnderline"/>
        </w:rPr>
        <w:t>based on their own assessments of their security situations</w:t>
      </w:r>
      <w:r w:rsidRPr="002D4135">
        <w:rPr>
          <w:sz w:val="16"/>
        </w:rPr>
        <w:t>. And in the medium and long term, Germany and Europe also need to think about arms control and confidence-building measures with Russia.</w:t>
      </w:r>
    </w:p>
    <w:p w14:paraId="7A7AD92A" w14:textId="218AF049" w:rsidR="00707CC5" w:rsidRDefault="00707CC5" w:rsidP="00841E1E">
      <w:r>
        <w:t xml:space="preserve"> </w:t>
      </w:r>
    </w:p>
    <w:p w14:paraId="7CF46F21" w14:textId="77777777" w:rsidR="00054385" w:rsidRDefault="00054385" w:rsidP="00054385">
      <w:pPr>
        <w:pStyle w:val="Heading3"/>
      </w:pPr>
      <w:r>
        <w:t>Nuclear Sharing---U---2AC</w:t>
      </w:r>
    </w:p>
    <w:p w14:paraId="48583096" w14:textId="77777777" w:rsidR="00054385" w:rsidRDefault="00054385" w:rsidP="00054385">
      <w:pPr>
        <w:pStyle w:val="Heading4"/>
      </w:pPr>
      <w:r>
        <w:t xml:space="preserve">No nuclear sharing---they’re </w:t>
      </w:r>
      <w:r>
        <w:rPr>
          <w:u w:val="single"/>
        </w:rPr>
        <w:t>committed</w:t>
      </w:r>
      <w:r>
        <w:t xml:space="preserve"> to the NPT.</w:t>
      </w:r>
    </w:p>
    <w:p w14:paraId="7A4CBE09" w14:textId="77777777" w:rsidR="00054385" w:rsidRPr="00AC7657" w:rsidRDefault="00054385" w:rsidP="00054385">
      <w:r w:rsidRPr="00AC7657">
        <w:rPr>
          <w:rStyle w:val="Style13ptBold"/>
        </w:rPr>
        <w:t>Healey ’25</w:t>
      </w:r>
      <w:r>
        <w:t xml:space="preserve"> [John; July 11; Social and Political Science at Christ's College, Cambridge; “Lancaster House 2.0,” </w:t>
      </w:r>
      <w:r w:rsidRPr="00AC7657">
        <w:t>https://questions-statements.parliament.uk/written-statements/detail/2025-07-11/hcws812</w:t>
      </w:r>
      <w:r>
        <w:t>; Accessed 7.16.25]</w:t>
      </w:r>
    </w:p>
    <w:p w14:paraId="6D234D69" w14:textId="77777777" w:rsidR="00054385" w:rsidRPr="00AC7657" w:rsidRDefault="00054385" w:rsidP="00054385">
      <w:pPr>
        <w:rPr>
          <w:sz w:val="16"/>
        </w:rPr>
      </w:pPr>
      <w:r w:rsidRPr="00AC7657">
        <w:rPr>
          <w:sz w:val="16"/>
        </w:rPr>
        <w:t xml:space="preserve">The reboot will deepen our longstanding and resolute commitment to cooperation on nuclear deterrence. Since 1995, we have stated that we do not see situations arising in which the vital interests of one could be threatened without the vital interests of the other also being threatened. Thirty years on, </w:t>
      </w:r>
      <w:r w:rsidRPr="00AC7657">
        <w:rPr>
          <w:rStyle w:val="StyleUnderline"/>
        </w:rPr>
        <w:t xml:space="preserve">the </w:t>
      </w:r>
      <w:r w:rsidRPr="00AC7657">
        <w:rPr>
          <w:rStyle w:val="Emphasis"/>
        </w:rPr>
        <w:t>Northwood Declaration</w:t>
      </w:r>
      <w:r w:rsidRPr="00AC7657">
        <w:rPr>
          <w:sz w:val="16"/>
        </w:rPr>
        <w:t xml:space="preserve">, signed by the Prime Minister and the President at the 2025 UK-France Summit, </w:t>
      </w:r>
      <w:r w:rsidRPr="00AC7657">
        <w:rPr>
          <w:rStyle w:val="StyleUnderline"/>
        </w:rPr>
        <w:t xml:space="preserve">states for the first time that our respective deterrents are </w:t>
      </w:r>
      <w:r w:rsidRPr="00AC7657">
        <w:rPr>
          <w:rStyle w:val="Emphasis"/>
        </w:rPr>
        <w:t>independent</w:t>
      </w:r>
      <w:r w:rsidRPr="00AC7657">
        <w:rPr>
          <w:sz w:val="16"/>
        </w:rPr>
        <w:t xml:space="preserve">, </w:t>
      </w:r>
      <w:r w:rsidRPr="00AC7657">
        <w:rPr>
          <w:rStyle w:val="StyleUnderline"/>
        </w:rPr>
        <w:t xml:space="preserve">but can be </w:t>
      </w:r>
      <w:r w:rsidRPr="00AC7657">
        <w:rPr>
          <w:rStyle w:val="Emphasis"/>
        </w:rPr>
        <w:t>coordinated</w:t>
      </w:r>
      <w:r w:rsidRPr="00AC7657">
        <w:rPr>
          <w:sz w:val="16"/>
        </w:rPr>
        <w:t>, and that there is no extreme threat to Europe that would not prompt a response by our two nations. Any adversary threatening the vital interests of our nations should know that they could be confronted by the combined strength of the nuclear forces of both nations.</w:t>
      </w:r>
    </w:p>
    <w:p w14:paraId="7E5DB5F1" w14:textId="77777777" w:rsidR="00054385" w:rsidRPr="00AC7657" w:rsidRDefault="00054385" w:rsidP="00054385">
      <w:pPr>
        <w:rPr>
          <w:sz w:val="16"/>
        </w:rPr>
      </w:pPr>
      <w:r w:rsidRPr="00AC7657">
        <w:rPr>
          <w:rStyle w:val="StyleUnderline"/>
        </w:rPr>
        <w:t xml:space="preserve">The UK and France will improve coordination across defence </w:t>
      </w:r>
      <w:r w:rsidRPr="00AC7657">
        <w:rPr>
          <w:rStyle w:val="Emphasis"/>
        </w:rPr>
        <w:t>nuclear</w:t>
      </w:r>
      <w:r w:rsidRPr="00AC7657">
        <w:rPr>
          <w:rStyle w:val="StyleUnderline"/>
        </w:rPr>
        <w:t xml:space="preserve"> </w:t>
      </w:r>
      <w:r w:rsidRPr="00AC7657">
        <w:rPr>
          <w:rStyle w:val="Emphasis"/>
        </w:rPr>
        <w:t>policy</w:t>
      </w:r>
      <w:r w:rsidRPr="00AC7657">
        <w:rPr>
          <w:rStyle w:val="StyleUnderline"/>
        </w:rPr>
        <w:t xml:space="preserve">, </w:t>
      </w:r>
      <w:r w:rsidRPr="00AC7657">
        <w:rPr>
          <w:rStyle w:val="Emphasis"/>
        </w:rPr>
        <w:t>capabilities</w:t>
      </w:r>
      <w:r w:rsidRPr="00AC7657">
        <w:rPr>
          <w:rStyle w:val="StyleUnderline"/>
        </w:rPr>
        <w:t xml:space="preserve"> and operations, and strengthen our ability to make joint decisions if </w:t>
      </w:r>
      <w:r w:rsidRPr="00AC7657">
        <w:rPr>
          <w:rStyle w:val="Emphasis"/>
        </w:rPr>
        <w:t>needed</w:t>
      </w:r>
      <w:r w:rsidRPr="00AC7657">
        <w:rPr>
          <w:sz w:val="16"/>
        </w:rPr>
        <w:t xml:space="preserve">. We will also deepen co-operation on nuclear research and technology, building on the 2010 Teutates Treaty. A new UK-France Nuclear Steering Board will be established to provide political direction for our collaboration. Both the UK and France remain committed to Article V of the North-Atlantic Treaty and are dedicated to burden sharing on wider nuclear deterrence. </w:t>
      </w:r>
      <w:r w:rsidRPr="00AC7657">
        <w:rPr>
          <w:rStyle w:val="StyleUnderline"/>
        </w:rPr>
        <w:t xml:space="preserve">Only the </w:t>
      </w:r>
      <w:r w:rsidRPr="00AC7657">
        <w:rPr>
          <w:rStyle w:val="Emphasis"/>
        </w:rPr>
        <w:t>Prime</w:t>
      </w:r>
      <w:r w:rsidRPr="00AC7657">
        <w:rPr>
          <w:rStyle w:val="StyleUnderline"/>
        </w:rPr>
        <w:t xml:space="preserve"> </w:t>
      </w:r>
      <w:r w:rsidRPr="00AC7657">
        <w:rPr>
          <w:rStyle w:val="Emphasis"/>
        </w:rPr>
        <w:t>Minister</w:t>
      </w:r>
      <w:r w:rsidRPr="00AC7657">
        <w:rPr>
          <w:rStyle w:val="StyleUnderline"/>
        </w:rPr>
        <w:t xml:space="preserve"> can authorise the use of the </w:t>
      </w:r>
      <w:r w:rsidRPr="00AC7657">
        <w:rPr>
          <w:rStyle w:val="Emphasis"/>
        </w:rPr>
        <w:t>UK’s nuclear weapons</w:t>
      </w:r>
      <w:r w:rsidRPr="00AC7657">
        <w:rPr>
          <w:sz w:val="16"/>
        </w:rPr>
        <w:t xml:space="preserve">. The </w:t>
      </w:r>
      <w:r w:rsidRPr="00AC7657">
        <w:rPr>
          <w:rStyle w:val="StyleUnderline"/>
        </w:rPr>
        <w:t xml:space="preserve">UK’s strategic nuclear forces remain fully operationally </w:t>
      </w:r>
      <w:r w:rsidRPr="00AC7657">
        <w:rPr>
          <w:rStyle w:val="Emphasis"/>
        </w:rPr>
        <w:t>independent</w:t>
      </w:r>
      <w:r w:rsidRPr="00AC7657">
        <w:rPr>
          <w:rStyle w:val="StyleUnderline"/>
        </w:rPr>
        <w:t xml:space="preserve"> and </w:t>
      </w:r>
      <w:r w:rsidRPr="00AC7657">
        <w:rPr>
          <w:rStyle w:val="Emphasis"/>
        </w:rPr>
        <w:t>sovereign</w:t>
      </w:r>
      <w:r w:rsidRPr="00AC7657">
        <w:rPr>
          <w:sz w:val="16"/>
        </w:rPr>
        <w:t xml:space="preserve">, but we are able to coordinate with France should the situation demand it. Our deterrent remains declared to the defence of NATO. </w:t>
      </w:r>
      <w:r w:rsidRPr="00AC7657">
        <w:rPr>
          <w:rStyle w:val="StyleUnderline"/>
        </w:rPr>
        <w:t xml:space="preserve">We remain committed to our obligations under the </w:t>
      </w:r>
      <w:r w:rsidRPr="00AC7657">
        <w:rPr>
          <w:rStyle w:val="Emphasis"/>
        </w:rPr>
        <w:t>NPT</w:t>
      </w:r>
      <w:r w:rsidRPr="00AC7657">
        <w:rPr>
          <w:rStyle w:val="StyleUnderline"/>
        </w:rPr>
        <w:t xml:space="preserve"> to pursue effective measures relating to </w:t>
      </w:r>
      <w:r w:rsidRPr="00AC7657">
        <w:rPr>
          <w:rStyle w:val="Emphasis"/>
        </w:rPr>
        <w:t>nuclear disarmament</w:t>
      </w:r>
      <w:r w:rsidRPr="00AC7657">
        <w:rPr>
          <w:rStyle w:val="StyleUnderline"/>
        </w:rPr>
        <w:t xml:space="preserve">, and to the long-term goal of achieving a world </w:t>
      </w:r>
      <w:r w:rsidRPr="00AC7657">
        <w:rPr>
          <w:rStyle w:val="Emphasis"/>
        </w:rPr>
        <w:t>without nuclear weapons</w:t>
      </w:r>
      <w:r w:rsidRPr="00AC7657">
        <w:rPr>
          <w:sz w:val="16"/>
        </w:rPr>
        <w:t>.</w:t>
      </w:r>
    </w:p>
    <w:p w14:paraId="6C19E80B" w14:textId="77777777" w:rsidR="00054385" w:rsidRDefault="00054385" w:rsidP="00054385">
      <w:pPr>
        <w:pStyle w:val="Heading4"/>
      </w:pPr>
      <w:r>
        <w:t xml:space="preserve">Nuclear sharing is </w:t>
      </w:r>
      <w:r>
        <w:rPr>
          <w:u w:val="single"/>
        </w:rPr>
        <w:t>off the table</w:t>
      </w:r>
      <w:r>
        <w:t>.</w:t>
      </w:r>
    </w:p>
    <w:p w14:paraId="38E7D3D3" w14:textId="77777777" w:rsidR="00054385" w:rsidRPr="009971D2" w:rsidRDefault="00054385" w:rsidP="00054385">
      <w:r w:rsidRPr="009971D2">
        <w:rPr>
          <w:rStyle w:val="Style13ptBold"/>
        </w:rPr>
        <w:t>Horovitz and Wachs ’23</w:t>
      </w:r>
      <w:r>
        <w:t xml:space="preserve"> [Liviu and Lydia; 2023; researchers in the International Security Research Division; SWP, “France’s Nuclear Weapons and Europe,” </w:t>
      </w:r>
      <w:r w:rsidRPr="009971D2">
        <w:t>https://www.swp-berlin.org/10.18449/2023C15/</w:t>
      </w:r>
      <w:r>
        <w:t>; Accessed 7.16.25]</w:t>
      </w:r>
    </w:p>
    <w:p w14:paraId="30B619CC" w14:textId="77777777" w:rsidR="00054385" w:rsidRDefault="00054385" w:rsidP="00054385">
      <w:pPr>
        <w:rPr>
          <w:sz w:val="16"/>
        </w:rPr>
      </w:pPr>
      <w:r w:rsidRPr="009971D2">
        <w:rPr>
          <w:rStyle w:val="StyleUnderline"/>
        </w:rPr>
        <w:t xml:space="preserve">Subsequent </w:t>
      </w:r>
      <w:r w:rsidRPr="009971D2">
        <w:rPr>
          <w:rStyle w:val="Emphasis"/>
        </w:rPr>
        <w:t>clarifications</w:t>
      </w:r>
      <w:r w:rsidRPr="009971D2">
        <w:rPr>
          <w:sz w:val="16"/>
        </w:rPr>
        <w:t xml:space="preserve"> by </w:t>
      </w:r>
      <w:r w:rsidRPr="009971D2">
        <w:rPr>
          <w:rStyle w:val="StyleUnderline"/>
        </w:rPr>
        <w:t xml:space="preserve">French offi­cials have further underscored the </w:t>
      </w:r>
      <w:r w:rsidRPr="009971D2">
        <w:rPr>
          <w:rStyle w:val="Emphasis"/>
        </w:rPr>
        <w:t>limited nature</w:t>
      </w:r>
      <w:r w:rsidRPr="009971D2">
        <w:rPr>
          <w:rStyle w:val="StyleUnderline"/>
        </w:rPr>
        <w:t xml:space="preserve"> of the </w:t>
      </w:r>
      <w:r w:rsidRPr="009971D2">
        <w:rPr>
          <w:rStyle w:val="Emphasis"/>
        </w:rPr>
        <w:t>French proposals</w:t>
      </w:r>
      <w:r w:rsidRPr="009971D2">
        <w:rPr>
          <w:sz w:val="16"/>
        </w:rPr>
        <w:t xml:space="preserve">. While Paris may well take its allies’ security concerns seriously, </w:t>
      </w:r>
      <w:r w:rsidRPr="009971D2">
        <w:rPr>
          <w:rStyle w:val="StyleUnderline"/>
        </w:rPr>
        <w:t xml:space="preserve">it still wants to retain </w:t>
      </w:r>
      <w:r w:rsidRPr="009971D2">
        <w:rPr>
          <w:rStyle w:val="Emphasis"/>
        </w:rPr>
        <w:t>full</w:t>
      </w:r>
      <w:r w:rsidRPr="009971D2">
        <w:rPr>
          <w:rStyle w:val="StyleUnderline"/>
        </w:rPr>
        <w:t xml:space="preserve"> </w:t>
      </w:r>
      <w:r w:rsidRPr="009971D2">
        <w:rPr>
          <w:rStyle w:val="Emphasis"/>
        </w:rPr>
        <w:t>deci­sion-making power</w:t>
      </w:r>
      <w:r w:rsidRPr="009971D2">
        <w:rPr>
          <w:rStyle w:val="StyleUnderline"/>
        </w:rPr>
        <w:t xml:space="preserve"> over its nuclear arsenal</w:t>
      </w:r>
      <w:r w:rsidRPr="009971D2">
        <w:rPr>
          <w:sz w:val="16"/>
        </w:rPr>
        <w:t xml:space="preserve">. According to its official doctrine, </w:t>
      </w:r>
      <w:r w:rsidRPr="009971D2">
        <w:rPr>
          <w:rStyle w:val="StyleUnderline"/>
        </w:rPr>
        <w:t xml:space="preserve">French nuclear weapons strengthen European security by making the strategic calculations of adversaries </w:t>
      </w:r>
      <w:r w:rsidRPr="009971D2">
        <w:rPr>
          <w:rStyle w:val="Emphasis"/>
        </w:rPr>
        <w:t>more difficult</w:t>
      </w:r>
      <w:r w:rsidRPr="009971D2">
        <w:rPr>
          <w:sz w:val="16"/>
        </w:rPr>
        <w:t xml:space="preserve">. </w:t>
      </w:r>
      <w:r w:rsidRPr="009971D2">
        <w:rPr>
          <w:rStyle w:val="StyleUnderline"/>
        </w:rPr>
        <w:t xml:space="preserve">Any form of </w:t>
      </w:r>
      <w:r w:rsidRPr="009971D2">
        <w:rPr>
          <w:rStyle w:val="Emphasis"/>
        </w:rPr>
        <w:t>nuclear sharing</w:t>
      </w:r>
      <w:r w:rsidRPr="009971D2">
        <w:rPr>
          <w:rStyle w:val="StyleUnderline"/>
        </w:rPr>
        <w:t xml:space="preserve">, however, remains </w:t>
      </w:r>
      <w:r w:rsidRPr="000410B1">
        <w:rPr>
          <w:rStyle w:val="Emphasis"/>
          <w:sz w:val="32"/>
          <w:szCs w:val="28"/>
        </w:rPr>
        <w:t>out of the question</w:t>
      </w:r>
      <w:r w:rsidRPr="009971D2">
        <w:rPr>
          <w:sz w:val="16"/>
        </w:rPr>
        <w:t>.</w:t>
      </w:r>
    </w:p>
    <w:p w14:paraId="0B40A2EC" w14:textId="77777777" w:rsidR="000E61FC" w:rsidRDefault="000E61FC" w:rsidP="000E61FC">
      <w:pPr>
        <w:pStyle w:val="Heading3"/>
      </w:pPr>
      <w:r>
        <w:t>Nuclear Sharing Link---2AC</w:t>
      </w:r>
    </w:p>
    <w:p w14:paraId="49B6FD7E" w14:textId="77777777" w:rsidR="000E61FC" w:rsidRDefault="000E61FC" w:rsidP="000E61FC">
      <w:pPr>
        <w:pStyle w:val="Heading4"/>
      </w:pPr>
      <w:r>
        <w:t xml:space="preserve">Total U.S. withdrawal wouldn’t trigger prolif OR sharing. </w:t>
      </w:r>
    </w:p>
    <w:p w14:paraId="0C27A8BD" w14:textId="77777777" w:rsidR="000E61FC" w:rsidRPr="009B68D1" w:rsidRDefault="000E61FC" w:rsidP="000E61FC">
      <w:r>
        <w:t xml:space="preserve">Liviu </w:t>
      </w:r>
      <w:r w:rsidRPr="009B68D1">
        <w:rPr>
          <w:rStyle w:val="Style13ptBold"/>
        </w:rPr>
        <w:t>Horovitz &amp;</w:t>
      </w:r>
      <w:r>
        <w:t xml:space="preserve"> Lydia </w:t>
      </w:r>
      <w:r w:rsidRPr="009B68D1">
        <w:rPr>
          <w:rStyle w:val="Style13ptBold"/>
        </w:rPr>
        <w:t>Wachs 23</w:t>
      </w:r>
      <w:r>
        <w:t>, Research Associate at the German Institute for International and Security Affairs, Ph.D. from the ETH Zurich Center for Comparative and International Studies; Researcher in the Security Policy Research Group at the German Institute for International and Security Affairs, M.A. in Arms Control and International Security from King’s College London, “France’s Nuclear Weapons and Europe,” German Institute for International and Security Affairs, 2023, https://doi.org/10.18449/2023C15</w:t>
      </w:r>
    </w:p>
    <w:p w14:paraId="68810598" w14:textId="77777777" w:rsidR="000E61FC" w:rsidRPr="002D4135" w:rsidRDefault="000E61FC" w:rsidP="000E61FC">
      <w:pPr>
        <w:rPr>
          <w:sz w:val="16"/>
        </w:rPr>
      </w:pPr>
      <w:r w:rsidRPr="002D4135">
        <w:rPr>
          <w:sz w:val="16"/>
        </w:rPr>
        <w:t xml:space="preserve">First, </w:t>
      </w:r>
      <w:r w:rsidRPr="002D4135">
        <w:rPr>
          <w:rStyle w:val="StyleUnderline"/>
        </w:rPr>
        <w:t xml:space="preserve">a US withdrawal from Europe is </w:t>
      </w:r>
      <w:r w:rsidRPr="002D4135">
        <w:rPr>
          <w:rStyle w:val="Emphasis"/>
        </w:rPr>
        <w:t>extremely improbable</w:t>
      </w:r>
      <w:r w:rsidRPr="002D4135">
        <w:rPr>
          <w:sz w:val="16"/>
        </w:rPr>
        <w:t xml:space="preserve">. To be sure, the transatlantic partners face numerous challenges as a result of China’s rise, the growing strength of isolationist and populist forces in the United States and various economic, technological and regulatory tensions. But </w:t>
      </w:r>
      <w:r w:rsidRPr="002D4135">
        <w:rPr>
          <w:rStyle w:val="StyleUnderline"/>
        </w:rPr>
        <w:t xml:space="preserve">Washington’s response to </w:t>
      </w:r>
      <w:r w:rsidRPr="002D4135">
        <w:rPr>
          <w:sz w:val="16"/>
        </w:rPr>
        <w:t xml:space="preserve">the </w:t>
      </w:r>
      <w:r w:rsidRPr="002D4135">
        <w:rPr>
          <w:rStyle w:val="StyleUnderline"/>
        </w:rPr>
        <w:t>Ukraine</w:t>
      </w:r>
      <w:r w:rsidRPr="002D4135">
        <w:rPr>
          <w:sz w:val="16"/>
        </w:rPr>
        <w:t xml:space="preserve"> war </w:t>
      </w:r>
      <w:r w:rsidRPr="002D4135">
        <w:rPr>
          <w:rStyle w:val="StyleUnderline"/>
        </w:rPr>
        <w:t>has made clear</w:t>
      </w:r>
      <w:r w:rsidRPr="002D4135">
        <w:rPr>
          <w:sz w:val="16"/>
        </w:rPr>
        <w:t xml:space="preserve"> that </w:t>
      </w:r>
      <w:r w:rsidRPr="002D4135">
        <w:rPr>
          <w:rStyle w:val="StyleUnderline"/>
        </w:rPr>
        <w:t xml:space="preserve">the </w:t>
      </w:r>
      <w:r w:rsidRPr="002D4135">
        <w:rPr>
          <w:rStyle w:val="Emphasis"/>
        </w:rPr>
        <w:t>U</w:t>
      </w:r>
      <w:r w:rsidRPr="002D4135">
        <w:rPr>
          <w:rStyle w:val="StyleUnderline"/>
        </w:rPr>
        <w:t xml:space="preserve">nited </w:t>
      </w:r>
      <w:r w:rsidRPr="002D4135">
        <w:rPr>
          <w:rStyle w:val="Emphasis"/>
        </w:rPr>
        <w:t>S</w:t>
      </w:r>
      <w:r w:rsidRPr="002D4135">
        <w:rPr>
          <w:rStyle w:val="StyleUnderline"/>
        </w:rPr>
        <w:t xml:space="preserve">tates will </w:t>
      </w:r>
      <w:r w:rsidRPr="002D4135">
        <w:rPr>
          <w:rStyle w:val="Emphasis"/>
        </w:rPr>
        <w:t>maintain its commitment</w:t>
      </w:r>
      <w:r w:rsidRPr="002D4135">
        <w:rPr>
          <w:sz w:val="16"/>
        </w:rPr>
        <w:t xml:space="preserve"> to European security for the time being. And </w:t>
      </w:r>
      <w:r w:rsidRPr="002D4135">
        <w:rPr>
          <w:rStyle w:val="StyleUnderline"/>
        </w:rPr>
        <w:t>in the medium to long term, neither the Europeans nor the Americans</w:t>
      </w:r>
      <w:r w:rsidRPr="002D4135">
        <w:rPr>
          <w:sz w:val="16"/>
        </w:rPr>
        <w:t xml:space="preserve"> seem to </w:t>
      </w:r>
      <w:r w:rsidRPr="002D4135">
        <w:rPr>
          <w:rStyle w:val="Emphasis"/>
        </w:rPr>
        <w:t>have</w:t>
      </w:r>
      <w:r w:rsidRPr="002D4135">
        <w:rPr>
          <w:sz w:val="16"/>
        </w:rPr>
        <w:t xml:space="preserve"> many </w:t>
      </w:r>
      <w:r w:rsidRPr="002D4135">
        <w:rPr>
          <w:rStyle w:val="Emphasis"/>
        </w:rPr>
        <w:t>alternatives</w:t>
      </w:r>
      <w:r w:rsidRPr="002D4135">
        <w:rPr>
          <w:sz w:val="16"/>
        </w:rPr>
        <w:t xml:space="preserve">. In order to be able </w:t>
      </w:r>
      <w:r w:rsidRPr="002D4135">
        <w:rPr>
          <w:rStyle w:val="StyleUnderline"/>
        </w:rPr>
        <w:t>to carry on pursuing its global</w:t>
      </w:r>
      <w:r w:rsidRPr="002D4135">
        <w:rPr>
          <w:sz w:val="16"/>
        </w:rPr>
        <w:t xml:space="preserve"> political, military and economic </w:t>
      </w:r>
      <w:r w:rsidRPr="002D4135">
        <w:rPr>
          <w:rStyle w:val="StyleUnderline"/>
        </w:rPr>
        <w:t xml:space="preserve">interests, Washington will continue to </w:t>
      </w:r>
      <w:r w:rsidRPr="002D4135">
        <w:rPr>
          <w:rStyle w:val="Emphasis"/>
        </w:rPr>
        <w:t>depend on coop</w:t>
      </w:r>
      <w:r w:rsidRPr="002D4135">
        <w:rPr>
          <w:rStyle w:val="StyleUnderline"/>
        </w:rPr>
        <w:t xml:space="preserve">eration with key </w:t>
      </w:r>
      <w:r w:rsidRPr="002D4135">
        <w:rPr>
          <w:rStyle w:val="Emphasis"/>
        </w:rPr>
        <w:t>Europe</w:t>
      </w:r>
      <w:r w:rsidRPr="002D4135">
        <w:rPr>
          <w:rStyle w:val="StyleUnderline"/>
        </w:rPr>
        <w:t>an states</w:t>
      </w:r>
      <w:r w:rsidRPr="002D4135">
        <w:rPr>
          <w:sz w:val="16"/>
        </w:rPr>
        <w:t xml:space="preserve">. For their part, </w:t>
      </w:r>
      <w:r w:rsidRPr="002D4135">
        <w:rPr>
          <w:rStyle w:val="StyleUnderline"/>
        </w:rPr>
        <w:t xml:space="preserve">most European states would </w:t>
      </w:r>
      <w:r w:rsidRPr="002D4135">
        <w:rPr>
          <w:rStyle w:val="Emphasis"/>
        </w:rPr>
        <w:t>rather have the U</w:t>
      </w:r>
      <w:r w:rsidRPr="002D4135">
        <w:rPr>
          <w:rStyle w:val="StyleUnderline"/>
        </w:rPr>
        <w:t xml:space="preserve">nited </w:t>
      </w:r>
      <w:r w:rsidRPr="002D4135">
        <w:rPr>
          <w:rStyle w:val="Emphasis"/>
        </w:rPr>
        <w:t>S</w:t>
      </w:r>
      <w:r w:rsidRPr="002D4135">
        <w:rPr>
          <w:rStyle w:val="StyleUnderline"/>
        </w:rPr>
        <w:t>tates ensure the continent’s security</w:t>
      </w:r>
      <w:r w:rsidRPr="002D4135">
        <w:rPr>
          <w:sz w:val="16"/>
        </w:rPr>
        <w:t xml:space="preserve"> and contain Russia’s ambitions.</w:t>
      </w:r>
    </w:p>
    <w:p w14:paraId="38C07521" w14:textId="77777777" w:rsidR="000E61FC" w:rsidRPr="002D4135" w:rsidRDefault="000E61FC" w:rsidP="000E61FC">
      <w:pPr>
        <w:rPr>
          <w:sz w:val="16"/>
        </w:rPr>
      </w:pPr>
      <w:r w:rsidRPr="002D4135">
        <w:rPr>
          <w:rStyle w:val="StyleUnderline"/>
        </w:rPr>
        <w:t>Even a US government determined to reduce the cost of its</w:t>
      </w:r>
      <w:r w:rsidRPr="002D4135">
        <w:rPr>
          <w:sz w:val="16"/>
        </w:rPr>
        <w:t xml:space="preserve"> European </w:t>
      </w:r>
      <w:r w:rsidRPr="002D4135">
        <w:rPr>
          <w:rStyle w:val="StyleUnderline"/>
        </w:rPr>
        <w:t>commitments would</w:t>
      </w:r>
      <w:r w:rsidRPr="002D4135">
        <w:rPr>
          <w:sz w:val="16"/>
        </w:rPr>
        <w:t xml:space="preserve"> likely </w:t>
      </w:r>
      <w:r w:rsidRPr="002D4135">
        <w:rPr>
          <w:rStyle w:val="StyleUnderline"/>
        </w:rPr>
        <w:t xml:space="preserve">abandon extended nuclear deterrence </w:t>
      </w:r>
      <w:r w:rsidRPr="002D4135">
        <w:rPr>
          <w:rStyle w:val="Emphasis"/>
        </w:rPr>
        <w:t>only if it wanted to fully disengage from all its global commitments</w:t>
      </w:r>
      <w:r w:rsidRPr="002D4135">
        <w:rPr>
          <w:rStyle w:val="StyleUnderline"/>
        </w:rPr>
        <w:t>. Washington has long urged Europeans to invest more in their defence</w:t>
      </w:r>
      <w:r w:rsidRPr="002D4135">
        <w:rPr>
          <w:sz w:val="16"/>
        </w:rPr>
        <w:t xml:space="preserve">. But </w:t>
      </w:r>
      <w:r w:rsidRPr="002D4135">
        <w:rPr>
          <w:rStyle w:val="StyleUnderline"/>
        </w:rPr>
        <w:t>its main gripe is the lack of</w:t>
      </w:r>
      <w:r w:rsidRPr="002D4135">
        <w:rPr>
          <w:sz w:val="16"/>
        </w:rPr>
        <w:t xml:space="preserve"> European </w:t>
      </w:r>
      <w:r w:rsidRPr="002D4135">
        <w:rPr>
          <w:rStyle w:val="Emphasis"/>
        </w:rPr>
        <w:t>conventional forces</w:t>
      </w:r>
      <w:r w:rsidRPr="002D4135">
        <w:rPr>
          <w:rStyle w:val="StyleUnderline"/>
        </w:rPr>
        <w:t xml:space="preserve">. With regard to nuclear deterrence, the </w:t>
      </w:r>
      <w:r w:rsidRPr="002D4135">
        <w:rPr>
          <w:rStyle w:val="Emphasis"/>
        </w:rPr>
        <w:t>U</w:t>
      </w:r>
      <w:r w:rsidRPr="002D4135">
        <w:rPr>
          <w:rStyle w:val="StyleUnderline"/>
        </w:rPr>
        <w:t xml:space="preserve">nited </w:t>
      </w:r>
      <w:r w:rsidRPr="002D4135">
        <w:rPr>
          <w:rStyle w:val="Emphasis"/>
        </w:rPr>
        <w:t>S</w:t>
      </w:r>
      <w:r w:rsidRPr="002D4135">
        <w:rPr>
          <w:rStyle w:val="StyleUnderline"/>
        </w:rPr>
        <w:t>tates still has considerable comparative advantages</w:t>
      </w:r>
      <w:r w:rsidRPr="002D4135">
        <w:rPr>
          <w:sz w:val="16"/>
        </w:rPr>
        <w:t>. While it will have to further modernize and expand its nuclear capabilities in the face of a resurgent Russia and a China expanding its nuclear arsenal, Washington already has a large and diversified nuclear arsenal of its own – one that is much better suited for extended deterrence than anything France or Europe could offer in the short or even medium term.</w:t>
      </w:r>
    </w:p>
    <w:p w14:paraId="4A5A55D2" w14:textId="77777777" w:rsidR="000E61FC" w:rsidRPr="002D4135" w:rsidRDefault="000E61FC" w:rsidP="000E61FC">
      <w:pPr>
        <w:rPr>
          <w:sz w:val="16"/>
        </w:rPr>
      </w:pPr>
      <w:r w:rsidRPr="002D4135">
        <w:rPr>
          <w:rStyle w:val="StyleUnderline"/>
        </w:rPr>
        <w:t xml:space="preserve">A future US president who questioned Washington’s security guarantees </w:t>
      </w:r>
      <w:r w:rsidRPr="002D4135">
        <w:rPr>
          <w:rStyle w:val="Emphasis"/>
        </w:rPr>
        <w:t>even more than</w:t>
      </w:r>
      <w:r w:rsidRPr="002D4135">
        <w:rPr>
          <w:sz w:val="16"/>
        </w:rPr>
        <w:t xml:space="preserve"> Donald </w:t>
      </w:r>
      <w:r w:rsidRPr="002D4135">
        <w:rPr>
          <w:rStyle w:val="Emphasis"/>
        </w:rPr>
        <w:t>Trump</w:t>
      </w:r>
      <w:r w:rsidRPr="002D4135">
        <w:rPr>
          <w:rStyle w:val="StyleUnderline"/>
        </w:rPr>
        <w:t xml:space="preserve"> would likely generate increased interest in </w:t>
      </w:r>
      <w:r w:rsidRPr="002D4135">
        <w:rPr>
          <w:rStyle w:val="Emphasis"/>
        </w:rPr>
        <w:t>complementary security mechanisms</w:t>
      </w:r>
      <w:r w:rsidRPr="002D4135">
        <w:rPr>
          <w:sz w:val="16"/>
        </w:rPr>
        <w:t xml:space="preserve"> among many Europeans. However, </w:t>
      </w:r>
      <w:r w:rsidRPr="002D4135">
        <w:rPr>
          <w:rStyle w:val="StyleUnderline"/>
        </w:rPr>
        <w:t xml:space="preserve">based on the Europeans’ reactions to Trump’s policies, it is </w:t>
      </w:r>
      <w:r w:rsidRPr="002D4135">
        <w:rPr>
          <w:rStyle w:val="Emphasis"/>
        </w:rPr>
        <w:t>unlikely</w:t>
      </w:r>
      <w:r w:rsidRPr="002D4135">
        <w:rPr>
          <w:sz w:val="16"/>
        </w:rPr>
        <w:t xml:space="preserve"> that </w:t>
      </w:r>
      <w:r w:rsidRPr="002D4135">
        <w:rPr>
          <w:rStyle w:val="StyleUnderline"/>
        </w:rPr>
        <w:t>they would be prompted</w:t>
      </w:r>
      <w:r w:rsidRPr="002D4135">
        <w:rPr>
          <w:sz w:val="16"/>
        </w:rPr>
        <w:t xml:space="preserve"> by such a stance </w:t>
      </w:r>
      <w:r w:rsidRPr="002D4135">
        <w:rPr>
          <w:rStyle w:val="StyleUnderline"/>
        </w:rPr>
        <w:t xml:space="preserve">to make a </w:t>
      </w:r>
      <w:r w:rsidRPr="002D4135">
        <w:rPr>
          <w:rStyle w:val="Emphasis"/>
        </w:rPr>
        <w:t>serious effort</w:t>
      </w:r>
      <w:r w:rsidRPr="002D4135">
        <w:rPr>
          <w:rStyle w:val="StyleUnderline"/>
        </w:rPr>
        <w:t xml:space="preserve"> to push alternative options, such as a French nuclear umbrella</w:t>
      </w:r>
      <w:r w:rsidRPr="002D4135">
        <w:rPr>
          <w:sz w:val="16"/>
        </w:rPr>
        <w:t xml:space="preserve">. </w:t>
      </w:r>
    </w:p>
    <w:p w14:paraId="069B232C" w14:textId="77777777" w:rsidR="000E61FC" w:rsidRDefault="000E61FC" w:rsidP="000E61FC">
      <w:pPr>
        <w:rPr>
          <w:sz w:val="16"/>
        </w:rPr>
      </w:pPr>
      <w:r w:rsidRPr="002D4135">
        <w:rPr>
          <w:sz w:val="16"/>
        </w:rPr>
        <w:t xml:space="preserve">Second, it is impossible to predict how the security situation in Europe will evolve and how Eurasian relations might change </w:t>
      </w:r>
      <w:r w:rsidRPr="002D4135">
        <w:rPr>
          <w:rStyle w:val="StyleUnderline"/>
        </w:rPr>
        <w:t>in the event of a complete US withdrawal</w:t>
      </w:r>
      <w:r w:rsidRPr="002D4135">
        <w:rPr>
          <w:sz w:val="16"/>
        </w:rPr>
        <w:t xml:space="preserve"> from the European order. On the one hand, Russia’s revisionist ambitions could force European nations to compromise on conflicting political, economic and security objectives in order to establish a credible deterrent against Moscow. On the other hand, </w:t>
      </w:r>
      <w:r w:rsidRPr="002D4135">
        <w:rPr>
          <w:rStyle w:val="StyleUnderline"/>
        </w:rPr>
        <w:t>it is just as plausible</w:t>
      </w:r>
      <w:r w:rsidRPr="002D4135">
        <w:rPr>
          <w:sz w:val="16"/>
        </w:rPr>
        <w:t xml:space="preserve"> that </w:t>
      </w:r>
      <w:r w:rsidRPr="002D4135">
        <w:rPr>
          <w:rStyle w:val="StyleUnderline"/>
        </w:rPr>
        <w:t xml:space="preserve">France, Italy or Germany might be inclined to adopt a more </w:t>
      </w:r>
      <w:r w:rsidRPr="002D4135">
        <w:rPr>
          <w:rStyle w:val="Emphasis"/>
        </w:rPr>
        <w:t>coop</w:t>
      </w:r>
      <w:r w:rsidRPr="002D4135">
        <w:rPr>
          <w:rStyle w:val="StyleUnderline"/>
        </w:rPr>
        <w:t>erative approach towards Russia as a result of US retrenchment</w:t>
      </w:r>
      <w:r w:rsidRPr="002D4135">
        <w:rPr>
          <w:sz w:val="16"/>
        </w:rPr>
        <w:t>.</w:t>
      </w:r>
    </w:p>
    <w:p w14:paraId="08A10636" w14:textId="77777777" w:rsidR="000E61FC" w:rsidRPr="00A00AC2" w:rsidRDefault="000E61FC" w:rsidP="000E61FC"/>
    <w:p w14:paraId="628E5696" w14:textId="56A7B295" w:rsidR="00F7026D" w:rsidRDefault="00F7026D" w:rsidP="00F7026D">
      <w:pPr>
        <w:pStyle w:val="Heading3"/>
      </w:pPr>
      <w:r>
        <w:t>No Nuclear Sharing---2AC</w:t>
      </w:r>
    </w:p>
    <w:p w14:paraId="13716865" w14:textId="77777777" w:rsidR="00F7026D" w:rsidRDefault="00F7026D" w:rsidP="00F7026D">
      <w:pPr>
        <w:pStyle w:val="Heading4"/>
      </w:pPr>
      <w:r>
        <w:t>No nuclear sharing---Europe isn’t unified enough.</w:t>
      </w:r>
    </w:p>
    <w:p w14:paraId="00BE93AE" w14:textId="77777777" w:rsidR="00F7026D" w:rsidRPr="0037796C" w:rsidRDefault="00F7026D" w:rsidP="00F7026D">
      <w:r>
        <w:t xml:space="preserve">Liviu </w:t>
      </w:r>
      <w:r w:rsidRPr="008B2A12">
        <w:rPr>
          <w:rStyle w:val="Style13ptBold"/>
        </w:rPr>
        <w:t>Horovitz &amp;</w:t>
      </w:r>
      <w:r>
        <w:t xml:space="preserve"> Claudia </w:t>
      </w:r>
      <w:r w:rsidRPr="008B2A12">
        <w:rPr>
          <w:rStyle w:val="Style13ptBold"/>
        </w:rPr>
        <w:t>Major 6-17</w:t>
      </w:r>
      <w:r>
        <w:t>, Associate in the International Security Research Group at the German Institute for International and Security Affairs, Ph.D. in Comparative and International Studies from ETH Zürich; Senior Vice President for Transatlantic Security at the German Marshall Fund of the United States, Ph.D. from the University of Birmingham, “Should Europeans develop an independent nuclear deterrent?”, Brookings, 06-17-2025, accessed 07-16-2025, https://www.brookings.edu/articles/should-europeans-develop-an-independent-nuclear-deterrent, DG</w:t>
      </w:r>
    </w:p>
    <w:p w14:paraId="2A343B66" w14:textId="77777777" w:rsidR="00F7026D" w:rsidRPr="0037796C" w:rsidRDefault="00F7026D" w:rsidP="00F7026D">
      <w:pPr>
        <w:rPr>
          <w:sz w:val="16"/>
        </w:rPr>
      </w:pPr>
      <w:r w:rsidRPr="0037796C">
        <w:rPr>
          <w:sz w:val="16"/>
        </w:rPr>
        <w:t xml:space="preserve">Both the </w:t>
      </w:r>
      <w:r w:rsidRPr="0037796C">
        <w:rPr>
          <w:rStyle w:val="StyleUnderline"/>
        </w:rPr>
        <w:t>pursuit of French extended nuclear deterrence and</w:t>
      </w:r>
      <w:r w:rsidRPr="0037796C">
        <w:rPr>
          <w:sz w:val="16"/>
        </w:rPr>
        <w:t xml:space="preserve"> the path of </w:t>
      </w:r>
      <w:r w:rsidRPr="0037796C">
        <w:rPr>
          <w:rStyle w:val="StyleUnderline"/>
        </w:rPr>
        <w:t xml:space="preserve">unilateral proliferation confront </w:t>
      </w:r>
      <w:r w:rsidRPr="0037796C">
        <w:rPr>
          <w:rStyle w:val="Emphasis"/>
        </w:rPr>
        <w:t>severe technical challenges</w:t>
      </w:r>
      <w:r w:rsidRPr="0037796C">
        <w:rPr>
          <w:sz w:val="16"/>
        </w:rPr>
        <w:t xml:space="preserve">, many of which a centrally coordinated United States of Europe would be far better positioned to address or avoid altogether. By </w:t>
      </w:r>
      <w:r w:rsidRPr="0037796C">
        <w:rPr>
          <w:rStyle w:val="StyleUnderline"/>
        </w:rPr>
        <w:t>vesting the leader of its central government with control over a unified</w:t>
      </w:r>
      <w:r w:rsidRPr="0037796C">
        <w:rPr>
          <w:sz w:val="16"/>
        </w:rPr>
        <w:t xml:space="preserve"> Franco-British nuclear </w:t>
      </w:r>
      <w:r w:rsidRPr="0037796C">
        <w:rPr>
          <w:rStyle w:val="StyleUnderline"/>
        </w:rPr>
        <w:t>arsenal</w:t>
      </w:r>
      <w:r w:rsidRPr="0037796C">
        <w:rPr>
          <w:sz w:val="16"/>
        </w:rPr>
        <w:t xml:space="preserve">, such a state </w:t>
      </w:r>
      <w:r w:rsidRPr="0037796C">
        <w:rPr>
          <w:rStyle w:val="StyleUnderline"/>
        </w:rPr>
        <w:t>could adopt a limited nuclear deterrence posture which</w:t>
      </w:r>
      <w:r w:rsidRPr="0037796C">
        <w:rPr>
          <w:sz w:val="16"/>
        </w:rPr>
        <w:t xml:space="preserve">, when combined with significant conventional capabilities and weaker transatlantic ties, </w:t>
      </w:r>
      <w:r w:rsidRPr="0037796C">
        <w:rPr>
          <w:rStyle w:val="StyleUnderline"/>
        </w:rPr>
        <w:t>might</w:t>
      </w:r>
      <w:r w:rsidRPr="0037796C">
        <w:rPr>
          <w:sz w:val="16"/>
        </w:rPr>
        <w:t xml:space="preserve"> plausibly </w:t>
      </w:r>
      <w:r w:rsidRPr="0037796C">
        <w:rPr>
          <w:rStyle w:val="StyleUnderline"/>
        </w:rPr>
        <w:t>succeed</w:t>
      </w:r>
      <w:r w:rsidRPr="0037796C">
        <w:rPr>
          <w:sz w:val="16"/>
        </w:rPr>
        <w:t xml:space="preserve"> in reassuring those citizens living closer to Russia’s border that deterring nuclear coercion remained credible. Ultimately, this central government’s very legitimacy would rest on its ability to defend the entire territory of the new state, thereby granting its leadership the necessary credibility to sustain such a deterrence posture.</w:t>
      </w:r>
    </w:p>
    <w:p w14:paraId="30D792F2" w14:textId="77777777" w:rsidR="00F7026D" w:rsidRDefault="00F7026D" w:rsidP="00F7026D">
      <w:pPr>
        <w:rPr>
          <w:sz w:val="16"/>
        </w:rPr>
      </w:pPr>
      <w:r w:rsidRPr="0037796C">
        <w:rPr>
          <w:sz w:val="16"/>
        </w:rPr>
        <w:t xml:space="preserve">However, </w:t>
      </w:r>
      <w:r w:rsidRPr="0037796C">
        <w:rPr>
          <w:rStyle w:val="Emphasis"/>
        </w:rPr>
        <w:t>the degree of centralization required</w:t>
      </w:r>
      <w:r w:rsidRPr="0037796C">
        <w:rPr>
          <w:sz w:val="16"/>
        </w:rPr>
        <w:t xml:space="preserve"> for such a United States of Europe </w:t>
      </w:r>
      <w:r w:rsidRPr="0037796C">
        <w:rPr>
          <w:rStyle w:val="Emphasis"/>
        </w:rPr>
        <w:t>would demand a level of integration that most European nations regard as illusory</w:t>
      </w:r>
      <w:r w:rsidRPr="0037796C">
        <w:rPr>
          <w:sz w:val="16"/>
        </w:rPr>
        <w:t xml:space="preserve"> within the coming decades. Currently, </w:t>
      </w:r>
      <w:r w:rsidRPr="0037796C">
        <w:rPr>
          <w:rStyle w:val="StyleUnderline"/>
        </w:rPr>
        <w:t xml:space="preserve">political, economic, and security goals vary </w:t>
      </w:r>
      <w:r w:rsidRPr="0037796C">
        <w:rPr>
          <w:rStyle w:val="Emphasis"/>
        </w:rPr>
        <w:t>so fundamentally</w:t>
      </w:r>
      <w:r w:rsidRPr="0037796C">
        <w:rPr>
          <w:rStyle w:val="StyleUnderline"/>
        </w:rPr>
        <w:t xml:space="preserve"> across Europe</w:t>
      </w:r>
      <w:r w:rsidRPr="0037796C">
        <w:rPr>
          <w:sz w:val="16"/>
        </w:rPr>
        <w:t>—</w:t>
      </w:r>
      <w:r w:rsidRPr="0037796C">
        <w:rPr>
          <w:rStyle w:val="StyleUnderline"/>
        </w:rPr>
        <w:t>shaped by historical legacies, divergent threat perceptions, and competing national priorities</w:t>
      </w:r>
      <w:r w:rsidRPr="0037796C">
        <w:rPr>
          <w:sz w:val="16"/>
        </w:rPr>
        <w:t>—</w:t>
      </w:r>
      <w:r w:rsidRPr="0037796C">
        <w:rPr>
          <w:rStyle w:val="StyleUnderline"/>
        </w:rPr>
        <w:t xml:space="preserve">that </w:t>
      </w:r>
      <w:r w:rsidRPr="0037796C">
        <w:rPr>
          <w:rStyle w:val="Emphasis"/>
        </w:rPr>
        <w:t>no polity appears willing to shoulder the political sacrifices or financial burdens required to achieve lasting agreement</w:t>
      </w:r>
      <w:r w:rsidRPr="0037796C">
        <w:rPr>
          <w:sz w:val="16"/>
        </w:rPr>
        <w:t xml:space="preserve"> on shared positions. </w:t>
      </w:r>
      <w:r w:rsidRPr="0037796C">
        <w:rPr>
          <w:rStyle w:val="StyleUnderline"/>
        </w:rPr>
        <w:t>While Europe’s unity on trade matters often impresses</w:t>
      </w:r>
      <w:r w:rsidRPr="0037796C">
        <w:rPr>
          <w:sz w:val="16"/>
        </w:rPr>
        <w:t xml:space="preserve"> observers across the Atlantic, it is important to note that </w:t>
      </w:r>
      <w:r w:rsidRPr="0037796C">
        <w:rPr>
          <w:rStyle w:val="StyleUnderline"/>
        </w:rPr>
        <w:t xml:space="preserve">the continent has </w:t>
      </w:r>
      <w:r w:rsidRPr="0037796C">
        <w:rPr>
          <w:rStyle w:val="Emphasis"/>
        </w:rPr>
        <w:t>struggled</w:t>
      </w:r>
      <w:r w:rsidRPr="0037796C">
        <w:rPr>
          <w:rStyle w:val="StyleUnderline"/>
        </w:rPr>
        <w:t xml:space="preserve"> to share the costs of averting economic recessions, has yet to implement meaningful decisions to collectively shoulder</w:t>
      </w:r>
      <w:r w:rsidRPr="0037796C">
        <w:rPr>
          <w:sz w:val="16"/>
        </w:rPr>
        <w:t xml:space="preserve"> even </w:t>
      </w:r>
      <w:r w:rsidRPr="0037796C">
        <w:rPr>
          <w:rStyle w:val="StyleUnderline"/>
        </w:rPr>
        <w:t xml:space="preserve">moderate portions of the burden of rearmament, and includes states like </w:t>
      </w:r>
      <w:r w:rsidRPr="0037796C">
        <w:rPr>
          <w:rStyle w:val="Emphasis"/>
        </w:rPr>
        <w:t>Austria and Ireland</w:t>
      </w:r>
      <w:r w:rsidRPr="0037796C">
        <w:rPr>
          <w:rStyle w:val="StyleUnderline"/>
        </w:rPr>
        <w:t>, who are firmly opposed to nuclear deterrence</w:t>
      </w:r>
      <w:r w:rsidRPr="0037796C">
        <w:rPr>
          <w:sz w:val="16"/>
        </w:rPr>
        <w:t>.</w:t>
      </w:r>
    </w:p>
    <w:p w14:paraId="2D9B9C51" w14:textId="1B2F7953" w:rsidR="00F7026D" w:rsidRDefault="00F7026D" w:rsidP="00F7026D">
      <w:pPr>
        <w:pStyle w:val="Heading3"/>
      </w:pPr>
      <w:r>
        <w:t>No Nuclear Sharing---1AR</w:t>
      </w:r>
    </w:p>
    <w:p w14:paraId="592D198E" w14:textId="77777777" w:rsidR="00F7026D" w:rsidRDefault="00F7026D" w:rsidP="00F7026D">
      <w:pPr>
        <w:pStyle w:val="Heading4"/>
      </w:pPr>
      <w:r>
        <w:t>France is bluffing and would never go beyond the status quo.</w:t>
      </w:r>
    </w:p>
    <w:p w14:paraId="323A314B" w14:textId="77777777" w:rsidR="00F7026D" w:rsidRPr="00FD239A" w:rsidRDefault="00F7026D" w:rsidP="00F7026D">
      <w:r>
        <w:t xml:space="preserve">Leila </w:t>
      </w:r>
      <w:r w:rsidRPr="00FD239A">
        <w:rPr>
          <w:rStyle w:val="Style13ptBold"/>
        </w:rPr>
        <w:t>Abboud &amp;</w:t>
      </w:r>
      <w:r>
        <w:t xml:space="preserve"> John Paul </w:t>
      </w:r>
      <w:r w:rsidRPr="00FD239A">
        <w:rPr>
          <w:rStyle w:val="Style13ptBold"/>
        </w:rPr>
        <w:t>Rathbone 25</w:t>
      </w:r>
      <w:r>
        <w:t>, Paris Bureau Chief at the Financial Times; Turkey Bureau Chief at the Financial Times, “Why Europe cannot rely on French nuclear umbrella alone,” Financial Times, 03-18-2025, accessed 07-16-2025, ProQuest, DG</w:t>
      </w:r>
    </w:p>
    <w:p w14:paraId="7D81DE2A" w14:textId="77777777" w:rsidR="00F7026D" w:rsidRPr="00FD239A" w:rsidRDefault="00F7026D" w:rsidP="00F7026D">
      <w:pPr>
        <w:rPr>
          <w:sz w:val="16"/>
        </w:rPr>
      </w:pPr>
      <w:r w:rsidRPr="00FD239A">
        <w:rPr>
          <w:sz w:val="16"/>
        </w:rPr>
        <w:t xml:space="preserve">French President Emmanuel </w:t>
      </w:r>
      <w:r w:rsidRPr="00FD239A">
        <w:rPr>
          <w:rStyle w:val="StyleUnderline"/>
        </w:rPr>
        <w:t>Macron</w:t>
      </w:r>
      <w:r w:rsidRPr="00FD239A">
        <w:rPr>
          <w:sz w:val="16"/>
        </w:rPr>
        <w:t xml:space="preserve"> has </w:t>
      </w:r>
      <w:r w:rsidRPr="00FD239A">
        <w:rPr>
          <w:rStyle w:val="StyleUnderline"/>
        </w:rPr>
        <w:t>invited fellow European leaders to discuss whether</w:t>
      </w:r>
      <w:r w:rsidRPr="00FD239A">
        <w:rPr>
          <w:sz w:val="16"/>
        </w:rPr>
        <w:t xml:space="preserve"> — and how — </w:t>
      </w:r>
      <w:r w:rsidRPr="00FD239A">
        <w:rPr>
          <w:rStyle w:val="StyleUnderline"/>
        </w:rPr>
        <w:t>his</w:t>
      </w:r>
      <w:r w:rsidRPr="00FD239A">
        <w:rPr>
          <w:sz w:val="16"/>
        </w:rPr>
        <w:t xml:space="preserve"> country’s nuclear </w:t>
      </w:r>
      <w:r w:rsidRPr="00FD239A">
        <w:rPr>
          <w:rStyle w:val="StyleUnderline"/>
        </w:rPr>
        <w:t>arsenal could be used as a deterrent</w:t>
      </w:r>
      <w:r w:rsidRPr="00FD239A">
        <w:rPr>
          <w:sz w:val="16"/>
        </w:rPr>
        <w:t xml:space="preserve"> against future Russian aggression.</w:t>
      </w:r>
    </w:p>
    <w:p w14:paraId="7A34DBE1" w14:textId="77777777" w:rsidR="00F7026D" w:rsidRPr="00FD239A" w:rsidRDefault="00F7026D" w:rsidP="00F7026D">
      <w:pPr>
        <w:rPr>
          <w:sz w:val="16"/>
        </w:rPr>
      </w:pPr>
      <w:r w:rsidRPr="00FD239A">
        <w:rPr>
          <w:sz w:val="16"/>
        </w:rPr>
        <w:t xml:space="preserve">But his </w:t>
      </w:r>
      <w:r w:rsidRPr="00FD239A">
        <w:rPr>
          <w:rStyle w:val="Emphasis"/>
        </w:rPr>
        <w:t>allies may not like the limitations he may</w:t>
      </w:r>
      <w:r w:rsidRPr="00FD239A">
        <w:rPr>
          <w:sz w:val="16"/>
        </w:rPr>
        <w:t xml:space="preserve"> choose to </w:t>
      </w:r>
      <w:r w:rsidRPr="00FD239A">
        <w:rPr>
          <w:rStyle w:val="Emphasis"/>
        </w:rPr>
        <w:t xml:space="preserve">keep on the force </w:t>
      </w:r>
      <w:r w:rsidRPr="00FD239A">
        <w:rPr>
          <w:sz w:val="16"/>
        </w:rPr>
        <w:t>de frappe.</w:t>
      </w:r>
    </w:p>
    <w:p w14:paraId="58E432DC" w14:textId="77777777" w:rsidR="00F7026D" w:rsidRPr="00FD239A" w:rsidRDefault="00F7026D" w:rsidP="00F7026D">
      <w:pPr>
        <w:rPr>
          <w:sz w:val="16"/>
        </w:rPr>
      </w:pPr>
      <w:r w:rsidRPr="00FD239A">
        <w:rPr>
          <w:rStyle w:val="StyleUnderline"/>
        </w:rPr>
        <w:t>The idea of extending the French</w:t>
      </w:r>
      <w:r w:rsidRPr="00FD239A">
        <w:rPr>
          <w:sz w:val="16"/>
        </w:rPr>
        <w:t xml:space="preserve"> “</w:t>
      </w:r>
      <w:r w:rsidRPr="00FD239A">
        <w:rPr>
          <w:rStyle w:val="StyleUnderline"/>
        </w:rPr>
        <w:t>nuclear umbrella</w:t>
      </w:r>
      <w:r w:rsidRPr="00FD239A">
        <w:rPr>
          <w:sz w:val="16"/>
        </w:rPr>
        <w:t xml:space="preserve">” to protect other European countries </w:t>
      </w:r>
      <w:r w:rsidRPr="00FD239A">
        <w:rPr>
          <w:rStyle w:val="StyleUnderline"/>
        </w:rPr>
        <w:t>has taken on new urgency as</w:t>
      </w:r>
      <w:r w:rsidRPr="00FD239A">
        <w:rPr>
          <w:sz w:val="16"/>
        </w:rPr>
        <w:t xml:space="preserve"> Donald </w:t>
      </w:r>
      <w:r w:rsidRPr="00FD239A">
        <w:rPr>
          <w:rStyle w:val="StyleUnderline"/>
        </w:rPr>
        <w:t>Trump</w:t>
      </w:r>
      <w:r w:rsidRPr="00FD239A">
        <w:rPr>
          <w:sz w:val="16"/>
        </w:rPr>
        <w:t xml:space="preserve"> has </w:t>
      </w:r>
      <w:r w:rsidRPr="00FD239A">
        <w:rPr>
          <w:rStyle w:val="Emphasis"/>
        </w:rPr>
        <w:t>undermined Nato</w:t>
      </w:r>
      <w:r w:rsidRPr="00FD239A">
        <w:rPr>
          <w:sz w:val="16"/>
        </w:rPr>
        <w:t xml:space="preserve"> and threatened to abandon the role the US has played as Europe’s ultimate security guarantor since the second world war.</w:t>
      </w:r>
    </w:p>
    <w:p w14:paraId="457FFFF5" w14:textId="77777777" w:rsidR="00F7026D" w:rsidRPr="00FD239A" w:rsidRDefault="00F7026D" w:rsidP="00F7026D">
      <w:pPr>
        <w:rPr>
          <w:sz w:val="16"/>
        </w:rPr>
      </w:pPr>
      <w:r w:rsidRPr="00FD239A">
        <w:rPr>
          <w:sz w:val="16"/>
        </w:rPr>
        <w:t>“There was never any request from a European country for such a thing since none ever wanted to question the US support,” said Hubert Védrine, a former French foreign minister who worked on his country’s nuclear doctrine.</w:t>
      </w:r>
    </w:p>
    <w:p w14:paraId="5A8B3245" w14:textId="77777777" w:rsidR="00F7026D" w:rsidRPr="00FD239A" w:rsidRDefault="00F7026D" w:rsidP="00F7026D">
      <w:pPr>
        <w:rPr>
          <w:sz w:val="16"/>
        </w:rPr>
      </w:pPr>
      <w:r w:rsidRPr="00FD239A">
        <w:rPr>
          <w:sz w:val="16"/>
        </w:rPr>
        <w:t>“The debate now starting takes us into uncharted territory and it will be very hard to resolve.”</w:t>
      </w:r>
    </w:p>
    <w:p w14:paraId="291459DC" w14:textId="77777777" w:rsidR="00F7026D" w:rsidRPr="00FD239A" w:rsidRDefault="00F7026D" w:rsidP="00F7026D">
      <w:pPr>
        <w:rPr>
          <w:sz w:val="16"/>
        </w:rPr>
      </w:pPr>
      <w:r w:rsidRPr="00FD239A">
        <w:rPr>
          <w:sz w:val="16"/>
        </w:rPr>
        <w:t>As well as the vast arsenal stored in the US, America’s nuclear umbrella includes over 100 gravity bombs stationed in Europe. These are under American control but according to a “nuclear sharing” agreement within Nato are designed to be carried and dropped by fighter jets flown by Belgium, Germany, Greece, Italy, the Netherlands and Turkey.</w:t>
      </w:r>
    </w:p>
    <w:p w14:paraId="0CC809C4" w14:textId="77777777" w:rsidR="00F7026D" w:rsidRPr="00FD239A" w:rsidRDefault="00F7026D" w:rsidP="00F7026D">
      <w:pPr>
        <w:rPr>
          <w:sz w:val="16"/>
        </w:rPr>
      </w:pPr>
      <w:r w:rsidRPr="00FD239A">
        <w:rPr>
          <w:sz w:val="16"/>
        </w:rPr>
        <w:t>No one in Europe wants the US to withdraw its nuclear guarantee, but the fear is such that the leaders of two staunchly Atlanticist countries — Germany and Poland — recently said that preparations for such a scenario must begin.</w:t>
      </w:r>
    </w:p>
    <w:p w14:paraId="712B6A8F" w14:textId="77777777" w:rsidR="00F7026D" w:rsidRPr="00FD239A" w:rsidRDefault="00F7026D" w:rsidP="00F7026D">
      <w:pPr>
        <w:rPr>
          <w:sz w:val="16"/>
        </w:rPr>
      </w:pPr>
      <w:r w:rsidRPr="00FD239A">
        <w:rPr>
          <w:sz w:val="16"/>
        </w:rPr>
        <w:t>Friedrich Merz, the German chancellor-in-waiting, asked for talks over whether “nuclear security from the UK and France could also apply to us”. Polish Prime Minister Donald Tusk welcomed the idea, and even said Poland should consider getting the bomb itself. Lithuania and Latvia also said they were interested in the French offer.</w:t>
      </w:r>
    </w:p>
    <w:p w14:paraId="29A3DF4B" w14:textId="77777777" w:rsidR="00F7026D" w:rsidRPr="00FD239A" w:rsidRDefault="00F7026D" w:rsidP="00F7026D">
      <w:pPr>
        <w:rPr>
          <w:sz w:val="16"/>
        </w:rPr>
      </w:pPr>
      <w:r w:rsidRPr="00FD239A">
        <w:rPr>
          <w:sz w:val="16"/>
        </w:rPr>
        <w:t>In response, Macron offered to “open the strategic debate” with interested European countries that would last several months to determine “if there are new co-operations that may emerge”.</w:t>
      </w:r>
    </w:p>
    <w:p w14:paraId="0EBA1717" w14:textId="77777777" w:rsidR="00F7026D" w:rsidRPr="00FD239A" w:rsidRDefault="00F7026D" w:rsidP="00F7026D">
      <w:pPr>
        <w:rPr>
          <w:sz w:val="16"/>
        </w:rPr>
      </w:pPr>
      <w:r w:rsidRPr="00FD239A">
        <w:rPr>
          <w:rStyle w:val="StyleUnderline"/>
        </w:rPr>
        <w:t>France has for decades said its</w:t>
      </w:r>
      <w:r w:rsidRPr="00FD239A">
        <w:rPr>
          <w:sz w:val="16"/>
        </w:rPr>
        <w:t xml:space="preserve"> “</w:t>
      </w:r>
      <w:r w:rsidRPr="00FD239A">
        <w:rPr>
          <w:rStyle w:val="StyleUnderline"/>
        </w:rPr>
        <w:t>vital interests</w:t>
      </w:r>
      <w:r w:rsidRPr="00FD239A">
        <w:rPr>
          <w:sz w:val="16"/>
        </w:rPr>
        <w:t xml:space="preserve">” — the factors that determine the use of nuclear weapons — </w:t>
      </w:r>
      <w:r w:rsidRPr="00FD239A">
        <w:rPr>
          <w:rStyle w:val="StyleUnderline"/>
        </w:rPr>
        <w:t>have a</w:t>
      </w:r>
      <w:r w:rsidRPr="00FD239A">
        <w:rPr>
          <w:sz w:val="16"/>
        </w:rPr>
        <w:t xml:space="preserve"> “</w:t>
      </w:r>
      <w:r w:rsidRPr="00FD239A">
        <w:rPr>
          <w:rStyle w:val="StyleUnderline"/>
        </w:rPr>
        <w:t>European dimension</w:t>
      </w:r>
      <w:r w:rsidRPr="00FD239A">
        <w:rPr>
          <w:sz w:val="16"/>
        </w:rPr>
        <w:t xml:space="preserve">”. But </w:t>
      </w:r>
      <w:r w:rsidRPr="00FD239A">
        <w:rPr>
          <w:rStyle w:val="StyleUnderline"/>
        </w:rPr>
        <w:t>Paris never defined the term</w:t>
      </w:r>
      <w:r w:rsidRPr="00FD239A">
        <w:rPr>
          <w:sz w:val="16"/>
        </w:rPr>
        <w:t xml:space="preserve">, so as </w:t>
      </w:r>
      <w:r w:rsidRPr="00FD239A">
        <w:rPr>
          <w:rStyle w:val="StyleUnderline"/>
        </w:rPr>
        <w:t>to keep the president’s options open and the adversary guessing</w:t>
      </w:r>
      <w:r w:rsidRPr="00FD239A">
        <w:rPr>
          <w:sz w:val="16"/>
        </w:rPr>
        <w:t>, the key to all nuclear deterrence.</w:t>
      </w:r>
    </w:p>
    <w:p w14:paraId="141494D7" w14:textId="77777777" w:rsidR="00F7026D" w:rsidRPr="00FD239A" w:rsidRDefault="00F7026D" w:rsidP="00F7026D">
      <w:pPr>
        <w:rPr>
          <w:sz w:val="16"/>
        </w:rPr>
      </w:pPr>
      <w:r w:rsidRPr="00FD239A">
        <w:rPr>
          <w:sz w:val="16"/>
        </w:rPr>
        <w:t>The Macron-led talks are expected to also involve the UK, the only other nuclear-armed power in the region. Given that the UK deterrent is already assigned to protect Europe through Nato, the onus is on Macron to show what he is willing or able to do.</w:t>
      </w:r>
    </w:p>
    <w:p w14:paraId="749EBA85" w14:textId="77777777" w:rsidR="00F7026D" w:rsidRPr="00FD239A" w:rsidRDefault="00F7026D" w:rsidP="00F7026D">
      <w:pPr>
        <w:rPr>
          <w:sz w:val="16"/>
        </w:rPr>
      </w:pPr>
      <w:r w:rsidRPr="00FD239A">
        <w:rPr>
          <w:rStyle w:val="Emphasis"/>
        </w:rPr>
        <w:t>Even if France wanted to</w:t>
      </w:r>
      <w:r w:rsidRPr="00FD239A">
        <w:rPr>
          <w:sz w:val="16"/>
        </w:rPr>
        <w:t xml:space="preserve"> somehow </w:t>
      </w:r>
      <w:r w:rsidRPr="00FD239A">
        <w:rPr>
          <w:rStyle w:val="Emphasis"/>
        </w:rPr>
        <w:t>expand nuclear protection to Europe</w:t>
      </w:r>
      <w:r w:rsidRPr="00FD239A">
        <w:rPr>
          <w:sz w:val="16"/>
        </w:rPr>
        <w:t xml:space="preserve">, experts say </w:t>
      </w:r>
      <w:r w:rsidRPr="00FD239A">
        <w:rPr>
          <w:rStyle w:val="StyleUnderline"/>
        </w:rPr>
        <w:t>its arsenal of about 300 warheads</w:t>
      </w:r>
      <w:r w:rsidRPr="00FD239A">
        <w:rPr>
          <w:sz w:val="16"/>
        </w:rPr>
        <w:t xml:space="preserve"> — a fraction of America’s 5,000 — </w:t>
      </w:r>
      <w:r w:rsidRPr="00FD239A">
        <w:rPr>
          <w:rStyle w:val="StyleUnderline"/>
        </w:rPr>
        <w:t xml:space="preserve">is </w:t>
      </w:r>
      <w:r w:rsidRPr="00FD239A">
        <w:rPr>
          <w:rStyle w:val="Emphasis"/>
        </w:rPr>
        <w:t xml:space="preserve">too small </w:t>
      </w:r>
      <w:r w:rsidRPr="00FD239A">
        <w:rPr>
          <w:sz w:val="16"/>
        </w:rPr>
        <w:t>to protect the whole region. Russia has 5,580 warheads, and has recently moved some to Belarus.</w:t>
      </w:r>
    </w:p>
    <w:p w14:paraId="086665EC" w14:textId="77777777" w:rsidR="00F7026D" w:rsidRPr="00FD239A" w:rsidRDefault="00F7026D" w:rsidP="00F7026D">
      <w:pPr>
        <w:rPr>
          <w:sz w:val="16"/>
        </w:rPr>
      </w:pPr>
      <w:r w:rsidRPr="00FD239A">
        <w:rPr>
          <w:rStyle w:val="StyleUnderline"/>
        </w:rPr>
        <w:t>Paris</w:t>
      </w:r>
      <w:r w:rsidRPr="00FD239A">
        <w:rPr>
          <w:sz w:val="16"/>
        </w:rPr>
        <w:t xml:space="preserve"> also </w:t>
      </w:r>
      <w:r w:rsidRPr="00FD239A">
        <w:rPr>
          <w:rStyle w:val="StyleUnderline"/>
        </w:rPr>
        <w:t>lacks tactical nuclear weapons</w:t>
      </w:r>
      <w:r w:rsidRPr="00FD239A">
        <w:rPr>
          <w:sz w:val="16"/>
        </w:rPr>
        <w:t xml:space="preserve"> — less powerful, shorter range weapons designed for battlefield use — </w:t>
      </w:r>
      <w:r w:rsidRPr="00FD239A">
        <w:rPr>
          <w:rStyle w:val="StyleUnderline"/>
        </w:rPr>
        <w:t>and has fewer options for gradual escalation</w:t>
      </w:r>
      <w:r w:rsidRPr="00FD239A">
        <w:rPr>
          <w:sz w:val="16"/>
        </w:rPr>
        <w:t xml:space="preserve"> than the US and Russia. If it was under grave threat, it would carry out a nuclear “warning strike” against an adversary before destroying key targets like major cities.</w:t>
      </w:r>
    </w:p>
    <w:p w14:paraId="5B60CDE6" w14:textId="77777777" w:rsidR="00F7026D" w:rsidRPr="00FD239A" w:rsidRDefault="00F7026D" w:rsidP="00F7026D">
      <w:pPr>
        <w:rPr>
          <w:sz w:val="16"/>
        </w:rPr>
      </w:pPr>
      <w:r w:rsidRPr="00FD239A">
        <w:rPr>
          <w:rStyle w:val="StyleUnderline"/>
        </w:rPr>
        <w:t>Britain’s submarine-based nuclear deterrent</w:t>
      </w:r>
      <w:r w:rsidRPr="00FD239A">
        <w:rPr>
          <w:sz w:val="16"/>
        </w:rPr>
        <w:t xml:space="preserve">, which uses up to 260 UK designed warheads that are delivered by US-made Trident missiles, </w:t>
      </w:r>
      <w:r w:rsidRPr="00FD239A">
        <w:rPr>
          <w:rStyle w:val="StyleUnderline"/>
        </w:rPr>
        <w:t>is assigned to Nato</w:t>
      </w:r>
      <w:r w:rsidRPr="00FD239A">
        <w:rPr>
          <w:sz w:val="16"/>
        </w:rPr>
        <w:t>. By contrast Paris — which uses French designed and made nuclear weapons — does not take part in Nato’s Nuclear Planning Group, the forum that co-ordinates the alliance’s nuclear policy.</w:t>
      </w:r>
    </w:p>
    <w:p w14:paraId="2BC7CF1E" w14:textId="77777777" w:rsidR="00F7026D" w:rsidRPr="00FD239A" w:rsidRDefault="00F7026D" w:rsidP="00F7026D">
      <w:pPr>
        <w:rPr>
          <w:sz w:val="16"/>
        </w:rPr>
      </w:pPr>
      <w:r w:rsidRPr="00FD239A">
        <w:rPr>
          <w:sz w:val="16"/>
        </w:rPr>
        <w:t xml:space="preserve">The simplest and quickest way </w:t>
      </w:r>
      <w:r w:rsidRPr="00FD239A">
        <w:rPr>
          <w:rStyle w:val="StyleUnderline"/>
        </w:rPr>
        <w:t>for France to strengthen European deterrence</w:t>
      </w:r>
      <w:r w:rsidRPr="00FD239A">
        <w:rPr>
          <w:sz w:val="16"/>
        </w:rPr>
        <w:t xml:space="preserve"> would be for it to join Nato’s NPG to commit its nuclear weapons to collective defence, said Marion Messmer, an international security expert at Chatham House, the UK think-tank.</w:t>
      </w:r>
    </w:p>
    <w:p w14:paraId="2B616E38" w14:textId="77777777" w:rsidR="00F7026D" w:rsidRPr="00FD239A" w:rsidRDefault="00F7026D" w:rsidP="00F7026D">
      <w:pPr>
        <w:rPr>
          <w:sz w:val="16"/>
        </w:rPr>
      </w:pPr>
      <w:r w:rsidRPr="00FD239A">
        <w:rPr>
          <w:sz w:val="16"/>
        </w:rPr>
        <w:t>It would align French and British nuclear doctrine, integrate planning and facilitate training for a crisis, Messmer added. To Russia, “it would signal France’s commitment to Europe and show that Nato, a European Nato, would remain strong even if the US disengages”.</w:t>
      </w:r>
    </w:p>
    <w:p w14:paraId="53CE1649" w14:textId="77777777" w:rsidR="00F7026D" w:rsidRPr="00FD239A" w:rsidRDefault="00F7026D" w:rsidP="00F7026D">
      <w:pPr>
        <w:rPr>
          <w:sz w:val="16"/>
        </w:rPr>
      </w:pPr>
      <w:r w:rsidRPr="00FD239A">
        <w:rPr>
          <w:sz w:val="16"/>
        </w:rPr>
        <w:t xml:space="preserve">However, this </w:t>
      </w:r>
      <w:r w:rsidRPr="00FD239A">
        <w:rPr>
          <w:rStyle w:val="StyleUnderline"/>
        </w:rPr>
        <w:t xml:space="preserve">would </w:t>
      </w:r>
      <w:r w:rsidRPr="00FD239A">
        <w:rPr>
          <w:rStyle w:val="Emphasis"/>
        </w:rPr>
        <w:t>overturn a French tradition of nuclear independence that dates back to</w:t>
      </w:r>
      <w:r w:rsidRPr="00FD239A">
        <w:rPr>
          <w:sz w:val="16"/>
        </w:rPr>
        <w:t xml:space="preserve"> General </w:t>
      </w:r>
      <w:r w:rsidRPr="00FD239A">
        <w:rPr>
          <w:rStyle w:val="Emphasis"/>
        </w:rPr>
        <w:t>Charles de Gaulle</w:t>
      </w:r>
      <w:r w:rsidRPr="00FD239A">
        <w:rPr>
          <w:sz w:val="16"/>
        </w:rPr>
        <w:t xml:space="preserve"> who believed the US security promises could not be trusted. </w:t>
      </w:r>
      <w:r w:rsidRPr="00FD239A">
        <w:rPr>
          <w:rStyle w:val="StyleUnderline"/>
        </w:rPr>
        <w:t>Macron has repeatedly stressed</w:t>
      </w:r>
      <w:r w:rsidRPr="00FD239A">
        <w:rPr>
          <w:sz w:val="16"/>
        </w:rPr>
        <w:t xml:space="preserve"> that </w:t>
      </w:r>
      <w:r w:rsidRPr="00FD239A">
        <w:rPr>
          <w:rStyle w:val="StyleUnderline"/>
        </w:rPr>
        <w:t xml:space="preserve">a French president would </w:t>
      </w:r>
      <w:r w:rsidRPr="00FD239A">
        <w:rPr>
          <w:rStyle w:val="Emphasis"/>
        </w:rPr>
        <w:t>always have ultimate power</w:t>
      </w:r>
      <w:r w:rsidRPr="00FD239A">
        <w:rPr>
          <w:rStyle w:val="StyleUnderline"/>
        </w:rPr>
        <w:t xml:space="preserve"> to decide whether to use the bomb</w:t>
      </w:r>
      <w:r w:rsidRPr="00FD239A">
        <w:rPr>
          <w:sz w:val="16"/>
        </w:rPr>
        <w:t xml:space="preserve"> — </w:t>
      </w:r>
      <w:r w:rsidRPr="00FD239A">
        <w:rPr>
          <w:rStyle w:val="StyleUnderline"/>
        </w:rPr>
        <w:t>the same applies to Britain and the US within Nato</w:t>
      </w:r>
      <w:r w:rsidRPr="00FD239A">
        <w:rPr>
          <w:sz w:val="16"/>
        </w:rPr>
        <w:t>.</w:t>
      </w:r>
    </w:p>
    <w:p w14:paraId="2439D459" w14:textId="77777777" w:rsidR="00F7026D" w:rsidRPr="00FD239A" w:rsidRDefault="00F7026D" w:rsidP="00F7026D">
      <w:pPr>
        <w:rPr>
          <w:sz w:val="16"/>
        </w:rPr>
      </w:pPr>
      <w:r w:rsidRPr="00FD239A">
        <w:rPr>
          <w:sz w:val="16"/>
        </w:rPr>
        <w:t>Together, British and French nuclear capabilities would at least make Moscow think twice about attacking, said a senior western official.</w:t>
      </w:r>
    </w:p>
    <w:p w14:paraId="59942E66" w14:textId="77777777" w:rsidR="00F7026D" w:rsidRPr="00FD239A" w:rsidRDefault="00F7026D" w:rsidP="00F7026D">
      <w:pPr>
        <w:rPr>
          <w:sz w:val="16"/>
        </w:rPr>
      </w:pPr>
      <w:r w:rsidRPr="00FD239A">
        <w:rPr>
          <w:sz w:val="16"/>
        </w:rPr>
        <w:t>However, “</w:t>
      </w:r>
      <w:r w:rsidRPr="00FD239A">
        <w:rPr>
          <w:rStyle w:val="StyleUnderline"/>
        </w:rPr>
        <w:t>what really influences Russian decision-making is the scale of US deterrence</w:t>
      </w:r>
      <w:r w:rsidRPr="00FD239A">
        <w:rPr>
          <w:sz w:val="16"/>
        </w:rPr>
        <w:t xml:space="preserve">”, he said. </w:t>
      </w:r>
      <w:r w:rsidRPr="00FD239A">
        <w:rPr>
          <w:rStyle w:val="StyleUnderline"/>
        </w:rPr>
        <w:t xml:space="preserve">Europe would </w:t>
      </w:r>
      <w:r w:rsidRPr="00FD239A">
        <w:rPr>
          <w:sz w:val="16"/>
        </w:rPr>
        <w:t xml:space="preserve">need </w:t>
      </w:r>
      <w:r w:rsidRPr="00FD239A">
        <w:rPr>
          <w:rStyle w:val="Emphasis"/>
        </w:rPr>
        <w:t>at least a decade of spending</w:t>
      </w:r>
      <w:r w:rsidRPr="00FD239A">
        <w:rPr>
          <w:rStyle w:val="StyleUnderline"/>
        </w:rPr>
        <w:t xml:space="preserve"> at around 6-7 per cent of GDP if it wanted to emulate that</w:t>
      </w:r>
      <w:r w:rsidRPr="00FD239A">
        <w:rPr>
          <w:sz w:val="16"/>
        </w:rPr>
        <w:t xml:space="preserve"> and acquire another 1,000 warheads, he added.</w:t>
      </w:r>
    </w:p>
    <w:p w14:paraId="24C4F79E" w14:textId="77777777" w:rsidR="00F7026D" w:rsidRPr="00FD239A" w:rsidRDefault="00F7026D" w:rsidP="00F7026D">
      <w:pPr>
        <w:rPr>
          <w:sz w:val="16"/>
        </w:rPr>
      </w:pPr>
      <w:r w:rsidRPr="00FD239A">
        <w:rPr>
          <w:sz w:val="16"/>
        </w:rPr>
        <w:t>Short of such a major expansion, France still had options, said former officials and experts. First among them would be to more clearly spell out its nuclear doctrine on how it would come to the aid of European allies, even if this one day limited the president’s freedom of action.</w:t>
      </w:r>
    </w:p>
    <w:p w14:paraId="335C25D7" w14:textId="77777777" w:rsidR="00F7026D" w:rsidRPr="00FD239A" w:rsidRDefault="00F7026D" w:rsidP="00F7026D">
      <w:pPr>
        <w:rPr>
          <w:sz w:val="16"/>
        </w:rPr>
      </w:pPr>
      <w:r w:rsidRPr="00FD239A">
        <w:rPr>
          <w:sz w:val="16"/>
        </w:rPr>
        <w:t>Camille Grand, a former senior Nato official who is now at the European Council on Foreign Relations, said France would have to become more specific. “If to every question our allies ask, the answer is just trust us, the French president will act when he sees fit, then we are not creating something very reassuring for our allies,” he said.</w:t>
      </w:r>
    </w:p>
    <w:p w14:paraId="712480D8" w14:textId="77777777" w:rsidR="00F7026D" w:rsidRPr="00FD239A" w:rsidRDefault="00F7026D" w:rsidP="00F7026D">
      <w:pPr>
        <w:rPr>
          <w:sz w:val="16"/>
        </w:rPr>
      </w:pPr>
      <w:r w:rsidRPr="00FD239A">
        <w:rPr>
          <w:rStyle w:val="StyleUnderline"/>
        </w:rPr>
        <w:t>There is precedent for signalling expanded deterrence</w:t>
      </w:r>
      <w:r w:rsidRPr="00FD239A">
        <w:rPr>
          <w:sz w:val="16"/>
        </w:rPr>
        <w:t xml:space="preserve">. In 1995, </w:t>
      </w:r>
      <w:r w:rsidRPr="00FD239A">
        <w:rPr>
          <w:rStyle w:val="StyleUnderline"/>
        </w:rPr>
        <w:t>Britain and France said</w:t>
      </w:r>
      <w:r w:rsidRPr="00FD239A">
        <w:rPr>
          <w:sz w:val="16"/>
        </w:rPr>
        <w:t xml:space="preserve"> in the so-called Chequers declaration that </w:t>
      </w:r>
      <w:r w:rsidRPr="00FD239A">
        <w:rPr>
          <w:rStyle w:val="StyleUnderline"/>
        </w:rPr>
        <w:t>they could not see a situation in which</w:t>
      </w:r>
      <w:r w:rsidRPr="00FD239A">
        <w:rPr>
          <w:sz w:val="16"/>
        </w:rPr>
        <w:t xml:space="preserve"> “</w:t>
      </w:r>
      <w:r w:rsidRPr="00FD239A">
        <w:rPr>
          <w:rStyle w:val="StyleUnderline"/>
        </w:rPr>
        <w:t>the vital interests of either of our two countries</w:t>
      </w:r>
      <w:r w:rsidRPr="00FD239A">
        <w:rPr>
          <w:sz w:val="16"/>
        </w:rPr>
        <w:t xml:space="preserve"> . . . </w:t>
      </w:r>
      <w:r w:rsidRPr="00FD239A">
        <w:rPr>
          <w:rStyle w:val="StyleUnderline"/>
        </w:rPr>
        <w:t>could be threatened without the vital interests of the other being also threatened</w:t>
      </w:r>
      <w:r w:rsidRPr="00FD239A">
        <w:rPr>
          <w:sz w:val="16"/>
        </w:rPr>
        <w:t>”.</w:t>
      </w:r>
    </w:p>
    <w:p w14:paraId="206FD336" w14:textId="77777777" w:rsidR="00F7026D" w:rsidRPr="00FD239A" w:rsidRDefault="00F7026D" w:rsidP="00F7026D">
      <w:pPr>
        <w:rPr>
          <w:sz w:val="16"/>
        </w:rPr>
      </w:pPr>
      <w:r w:rsidRPr="00FD239A">
        <w:rPr>
          <w:sz w:val="16"/>
        </w:rPr>
        <w:t>One possible scenario now would be a similar statement made with other allied countries, or perhaps even linked to the EU’s mutual defence clause.</w:t>
      </w:r>
    </w:p>
    <w:p w14:paraId="7D067217" w14:textId="77777777" w:rsidR="00F7026D" w:rsidRPr="00FD239A" w:rsidRDefault="00F7026D" w:rsidP="00F7026D">
      <w:pPr>
        <w:rPr>
          <w:sz w:val="16"/>
        </w:rPr>
      </w:pPr>
      <w:r w:rsidRPr="00FD239A">
        <w:rPr>
          <w:rStyle w:val="StyleUnderline"/>
        </w:rPr>
        <w:t>Another step would be more joint exercises and training</w:t>
      </w:r>
      <w:r w:rsidRPr="00FD239A">
        <w:rPr>
          <w:sz w:val="16"/>
        </w:rPr>
        <w:t xml:space="preserve"> to signal to Russia that European allies were tightly bound. In 2022, an Italian refuelling aircraft took part in a French nuclear exercise for the first time. In early March, France hosted Nato ambassadors at the Istres air force base in southern France so they could learn more about France’s nuclear deterrent.</w:t>
      </w:r>
    </w:p>
    <w:p w14:paraId="7B53D463" w14:textId="77777777" w:rsidR="00F7026D" w:rsidRPr="00FD239A" w:rsidRDefault="00F7026D" w:rsidP="00F7026D">
      <w:pPr>
        <w:rPr>
          <w:sz w:val="16"/>
        </w:rPr>
      </w:pPr>
      <w:r w:rsidRPr="00FD239A">
        <w:rPr>
          <w:sz w:val="16"/>
        </w:rPr>
        <w:t xml:space="preserve">Bruno Tertrais, a leading expert on nuclear deterrence, wrote in Le Monde recently that </w:t>
      </w:r>
      <w:r w:rsidRPr="00FD239A">
        <w:rPr>
          <w:rStyle w:val="StyleUnderline"/>
        </w:rPr>
        <w:t>France could send</w:t>
      </w:r>
      <w:r w:rsidRPr="00FD239A">
        <w:rPr>
          <w:sz w:val="16"/>
        </w:rPr>
        <w:t xml:space="preserve"> </w:t>
      </w:r>
      <w:r w:rsidRPr="00FD239A">
        <w:rPr>
          <w:rStyle w:val="StyleUnderline"/>
        </w:rPr>
        <w:t>“a strong operational signal</w:t>
      </w:r>
      <w:r w:rsidRPr="00FD239A">
        <w:rPr>
          <w:sz w:val="16"/>
        </w:rPr>
        <w:t>” by temporarily deploying Rafale fighter jets without nuclear warheads to the bases of “our most worried partners, such as Poland”. Paris could also seek to take part in Nato’s nuclear planning group as an observer.</w:t>
      </w:r>
    </w:p>
    <w:p w14:paraId="5A07D9DE" w14:textId="77777777" w:rsidR="00F7026D" w:rsidRPr="00FD239A" w:rsidRDefault="00F7026D" w:rsidP="00F7026D">
      <w:pPr>
        <w:rPr>
          <w:sz w:val="16"/>
        </w:rPr>
      </w:pPr>
      <w:r w:rsidRPr="00FD239A">
        <w:rPr>
          <w:rStyle w:val="Emphasis"/>
        </w:rPr>
        <w:t>Going much further would require a paradigm shift in France’s nuclear strategy and</w:t>
      </w:r>
      <w:r w:rsidRPr="00FD239A">
        <w:rPr>
          <w:rStyle w:val="StyleUnderline"/>
        </w:rPr>
        <w:t xml:space="preserve"> that </w:t>
      </w:r>
      <w:r w:rsidRPr="00FD239A">
        <w:rPr>
          <w:rStyle w:val="Emphasis"/>
        </w:rPr>
        <w:t>of its European allies</w:t>
      </w:r>
      <w:r w:rsidRPr="00FD239A">
        <w:rPr>
          <w:sz w:val="16"/>
        </w:rPr>
        <w:t xml:space="preserve"> — one </w:t>
      </w:r>
      <w:r w:rsidRPr="00FD239A">
        <w:rPr>
          <w:rStyle w:val="Emphasis"/>
        </w:rPr>
        <w:t>that would not be needed or justified unless the US were to truly withdraw</w:t>
      </w:r>
      <w:r w:rsidRPr="00FD239A">
        <w:rPr>
          <w:sz w:val="16"/>
        </w:rPr>
        <w:t xml:space="preserve"> from protecting Europe altogether.</w:t>
      </w:r>
    </w:p>
    <w:p w14:paraId="4624F901" w14:textId="2F15769B" w:rsidR="00F7026D" w:rsidRDefault="00F7026D" w:rsidP="00F7026D">
      <w:pPr>
        <w:rPr>
          <w:sz w:val="16"/>
        </w:rPr>
      </w:pPr>
      <w:r w:rsidRPr="00FD239A">
        <w:rPr>
          <w:sz w:val="16"/>
        </w:rPr>
        <w:t xml:space="preserve">Grand, the former Nato official, warned that </w:t>
      </w:r>
      <w:r w:rsidRPr="00FD239A">
        <w:rPr>
          <w:rStyle w:val="StyleUnderline"/>
        </w:rPr>
        <w:t>it would be a mistake for Europe to seek to replicate the US nuclear umbrella</w:t>
      </w:r>
      <w:r w:rsidRPr="00FD239A">
        <w:rPr>
          <w:sz w:val="16"/>
        </w:rPr>
        <w:t>, or create “a poor man’s version” of it. “We have to collectively invent something different,” he urged.</w:t>
      </w:r>
    </w:p>
    <w:p w14:paraId="2CEC642B" w14:textId="77777777" w:rsidR="00054385" w:rsidRDefault="00054385" w:rsidP="00054385">
      <w:pPr>
        <w:pStyle w:val="Heading4"/>
      </w:pPr>
      <w:r>
        <w:t>No nuclear sharing---it’s too complex and expensive.</w:t>
      </w:r>
    </w:p>
    <w:p w14:paraId="03CB82D7" w14:textId="77777777" w:rsidR="00054385" w:rsidRDefault="00054385" w:rsidP="00054385">
      <w:r>
        <w:t xml:space="preserve">Carlos </w:t>
      </w:r>
      <w:r w:rsidRPr="00314607">
        <w:rPr>
          <w:rStyle w:val="Style13ptBold"/>
        </w:rPr>
        <w:t>Torralba 25</w:t>
      </w:r>
      <w:r>
        <w:t>, Reporter at El País, “Atomic bombs and landmines: European countries debate their red lines for dealing with Russia,” El País, 04-17-2025, accessed 07-18-2025, https://english.elpais.com/international/2025-04-17/atomic-bombs-and-landmines-european-countries-debate-their-red-lines-for-dealing-with-russia.html, DG</w:t>
      </w:r>
    </w:p>
    <w:p w14:paraId="316734F1" w14:textId="77777777" w:rsidR="00054385" w:rsidRPr="00314607" w:rsidRDefault="00054385" w:rsidP="00054385">
      <w:pPr>
        <w:rPr>
          <w:sz w:val="16"/>
        </w:rPr>
      </w:pPr>
      <w:r w:rsidRPr="00314607">
        <w:rPr>
          <w:rStyle w:val="StyleUnderline"/>
        </w:rPr>
        <w:t>Replacing the U.S. nuclear shield with a French</w:t>
      </w:r>
      <w:r w:rsidRPr="00314607">
        <w:rPr>
          <w:sz w:val="16"/>
        </w:rPr>
        <w:t xml:space="preserve"> — </w:t>
      </w:r>
      <w:r w:rsidRPr="00314607">
        <w:rPr>
          <w:rStyle w:val="StyleUnderline"/>
        </w:rPr>
        <w:t>or Franco-British</w:t>
      </w:r>
      <w:r w:rsidRPr="00314607">
        <w:rPr>
          <w:sz w:val="16"/>
        </w:rPr>
        <w:t xml:space="preserve"> — one </w:t>
      </w:r>
      <w:r w:rsidRPr="00314607">
        <w:rPr>
          <w:rStyle w:val="StyleUnderline"/>
        </w:rPr>
        <w:t xml:space="preserve">would be a </w:t>
      </w:r>
      <w:r w:rsidRPr="00314607">
        <w:rPr>
          <w:rStyle w:val="Emphasis"/>
        </w:rPr>
        <w:t>complex, costly</w:t>
      </w:r>
      <w:r w:rsidRPr="00314607">
        <w:rPr>
          <w:rStyle w:val="StyleUnderline"/>
        </w:rPr>
        <w:t xml:space="preserve">, and </w:t>
      </w:r>
      <w:r w:rsidRPr="00314607">
        <w:rPr>
          <w:rStyle w:val="Emphasis"/>
        </w:rPr>
        <w:t>obstacle-ridden process</w:t>
      </w:r>
      <w:r w:rsidRPr="00314607">
        <w:rPr>
          <w:rStyle w:val="StyleUnderline"/>
        </w:rPr>
        <w:t>. Atomic weapons</w:t>
      </w:r>
      <w:r w:rsidRPr="00314607">
        <w:rPr>
          <w:sz w:val="16"/>
        </w:rPr>
        <w:t xml:space="preserve"> from the EU’s sole nuclear power </w:t>
      </w:r>
      <w:r w:rsidRPr="00314607">
        <w:rPr>
          <w:rStyle w:val="StyleUnderline"/>
        </w:rPr>
        <w:t>can only be launched from French-made aircraft or submarines</w:t>
      </w:r>
      <w:r w:rsidRPr="00314607">
        <w:rPr>
          <w:sz w:val="16"/>
        </w:rPr>
        <w:t xml:space="preserve">. And </w:t>
      </w:r>
      <w:r w:rsidRPr="00314607">
        <w:rPr>
          <w:rStyle w:val="StyleUnderline"/>
        </w:rPr>
        <w:t>Macron made it clear</w:t>
      </w:r>
      <w:r w:rsidRPr="00314607">
        <w:rPr>
          <w:sz w:val="16"/>
        </w:rPr>
        <w:t xml:space="preserve"> that </w:t>
      </w:r>
      <w:r w:rsidRPr="00314607">
        <w:rPr>
          <w:rStyle w:val="StyleUnderline"/>
        </w:rPr>
        <w:t>the decision</w:t>
      </w:r>
      <w:r w:rsidRPr="00314607">
        <w:rPr>
          <w:sz w:val="16"/>
        </w:rPr>
        <w:t xml:space="preserve"> to use such weapons “has always been, and </w:t>
      </w:r>
      <w:r w:rsidRPr="00314607">
        <w:rPr>
          <w:rStyle w:val="Emphasis"/>
        </w:rPr>
        <w:t>will always be</w:t>
      </w:r>
      <w:r w:rsidRPr="00314607">
        <w:rPr>
          <w:rStyle w:val="StyleUnderline"/>
        </w:rPr>
        <w:t>, up to</w:t>
      </w:r>
      <w:r w:rsidRPr="00314607">
        <w:rPr>
          <w:sz w:val="16"/>
        </w:rPr>
        <w:t xml:space="preserve"> the President and Commander in Chief of </w:t>
      </w:r>
      <w:r w:rsidRPr="00314607">
        <w:rPr>
          <w:rStyle w:val="StyleUnderline"/>
        </w:rPr>
        <w:t>France</w:t>
      </w:r>
      <w:r w:rsidRPr="00314607">
        <w:rPr>
          <w:sz w:val="16"/>
        </w:rPr>
        <w:t>.”</w:t>
      </w:r>
    </w:p>
    <w:p w14:paraId="5F66DC4A" w14:textId="77777777" w:rsidR="00054385" w:rsidRPr="00314607" w:rsidRDefault="00054385" w:rsidP="00054385">
      <w:pPr>
        <w:rPr>
          <w:sz w:val="16"/>
        </w:rPr>
      </w:pPr>
      <w:r w:rsidRPr="00314607">
        <w:rPr>
          <w:sz w:val="16"/>
        </w:rPr>
        <w:t>Cédric Perrin, chairman of the French Senate’s Foreign Affairs and Defense Committee, proposed that European allies interested in expanding France’s nuclear deterrent contribute to the costs of maintaining France’s nuclear arsenal, which in 2024 will exceed €5.8 billion.</w:t>
      </w:r>
    </w:p>
    <w:p w14:paraId="081DDB74" w14:textId="77777777" w:rsidR="00054385" w:rsidRPr="00314607" w:rsidRDefault="00054385" w:rsidP="00054385">
      <w:pPr>
        <w:rPr>
          <w:sz w:val="16"/>
        </w:rPr>
      </w:pPr>
      <w:r w:rsidRPr="00314607">
        <w:rPr>
          <w:sz w:val="16"/>
        </w:rPr>
        <w:t xml:space="preserve">Unlike France, </w:t>
      </w:r>
      <w:r w:rsidRPr="00314607">
        <w:rPr>
          <w:rStyle w:val="StyleUnderline"/>
        </w:rPr>
        <w:t xml:space="preserve">the United Kingdom’s nuclear forces </w:t>
      </w:r>
      <w:r w:rsidRPr="00314607">
        <w:rPr>
          <w:rStyle w:val="Emphasis"/>
        </w:rPr>
        <w:t>rely heavily on the U</w:t>
      </w:r>
      <w:r w:rsidRPr="00314607">
        <w:rPr>
          <w:rStyle w:val="StyleUnderline"/>
        </w:rPr>
        <w:t xml:space="preserve">nited </w:t>
      </w:r>
      <w:r w:rsidRPr="00314607">
        <w:rPr>
          <w:rStyle w:val="Emphasis"/>
        </w:rPr>
        <w:t>S</w:t>
      </w:r>
      <w:r w:rsidRPr="00314607">
        <w:rPr>
          <w:rStyle w:val="StyleUnderline"/>
        </w:rPr>
        <w:t>tates for weapons design, manufacturing, and maintenance</w:t>
      </w:r>
      <w:r w:rsidRPr="00314607">
        <w:rPr>
          <w:sz w:val="16"/>
        </w:rPr>
        <w:t xml:space="preserve">. Furthermore, </w:t>
      </w:r>
      <w:r w:rsidRPr="00314607">
        <w:rPr>
          <w:rStyle w:val="StyleUnderline"/>
        </w:rPr>
        <w:t>its</w:t>
      </w:r>
      <w:r w:rsidRPr="00314607">
        <w:rPr>
          <w:sz w:val="16"/>
        </w:rPr>
        <w:t xml:space="preserve"> nuclear-capable ballistic </w:t>
      </w:r>
      <w:r w:rsidRPr="00314607">
        <w:rPr>
          <w:rStyle w:val="StyleUnderline"/>
        </w:rPr>
        <w:t xml:space="preserve">missiles can only be launched from </w:t>
      </w:r>
      <w:r w:rsidRPr="00314607">
        <w:rPr>
          <w:rStyle w:val="Emphasis"/>
        </w:rPr>
        <w:t>sub</w:t>
      </w:r>
      <w:r w:rsidRPr="00314607">
        <w:rPr>
          <w:rStyle w:val="StyleUnderline"/>
        </w:rPr>
        <w:t>marine</w:t>
      </w:r>
      <w:r w:rsidRPr="00314607">
        <w:rPr>
          <w:rStyle w:val="Emphasis"/>
        </w:rPr>
        <w:t>s</w:t>
      </w:r>
      <w:r w:rsidRPr="00314607">
        <w:rPr>
          <w:sz w:val="16"/>
        </w:rPr>
        <w:t>.</w:t>
      </w:r>
    </w:p>
    <w:p w14:paraId="7C789913" w14:textId="77777777" w:rsidR="00054385" w:rsidRDefault="00054385" w:rsidP="00054385">
      <w:pPr>
        <w:rPr>
          <w:sz w:val="16"/>
        </w:rPr>
      </w:pPr>
      <w:r w:rsidRPr="00314607">
        <w:rPr>
          <w:sz w:val="16"/>
        </w:rPr>
        <w:t xml:space="preserve">Chevreuil believes that </w:t>
      </w:r>
      <w:r w:rsidRPr="00314607">
        <w:rPr>
          <w:rStyle w:val="StyleUnderline"/>
        </w:rPr>
        <w:t>any discussion in Paris</w:t>
      </w:r>
      <w:r w:rsidRPr="00314607">
        <w:rPr>
          <w:sz w:val="16"/>
        </w:rPr>
        <w:t xml:space="preserve"> — </w:t>
      </w:r>
      <w:r w:rsidRPr="00314607">
        <w:rPr>
          <w:rStyle w:val="StyleUnderline"/>
        </w:rPr>
        <w:t>or London</w:t>
      </w:r>
      <w:r w:rsidRPr="00314607">
        <w:rPr>
          <w:sz w:val="16"/>
        </w:rPr>
        <w:t xml:space="preserve"> — </w:t>
      </w:r>
      <w:r w:rsidRPr="00314607">
        <w:rPr>
          <w:rStyle w:val="StyleUnderline"/>
        </w:rPr>
        <w:t>about the possibility</w:t>
      </w:r>
      <w:r w:rsidRPr="00314607">
        <w:rPr>
          <w:sz w:val="16"/>
        </w:rPr>
        <w:t xml:space="preserve"> of extending its nuclear deterrent </w:t>
      </w:r>
      <w:r w:rsidRPr="00314607">
        <w:rPr>
          <w:rStyle w:val="StyleUnderline"/>
        </w:rPr>
        <w:t>will focus on preventing</w:t>
      </w:r>
      <w:r w:rsidRPr="00314607">
        <w:rPr>
          <w:sz w:val="16"/>
        </w:rPr>
        <w:t xml:space="preserve"> the </w:t>
      </w:r>
      <w:r w:rsidRPr="00314607">
        <w:rPr>
          <w:rStyle w:val="StyleUnderline"/>
        </w:rPr>
        <w:t>Trump</w:t>
      </w:r>
      <w:r w:rsidRPr="00314607">
        <w:rPr>
          <w:sz w:val="16"/>
        </w:rPr>
        <w:t xml:space="preserve"> administration </w:t>
      </w:r>
      <w:r w:rsidRPr="00314607">
        <w:rPr>
          <w:rStyle w:val="StyleUnderline"/>
        </w:rPr>
        <w:t>from reacting by withdrawing</w:t>
      </w:r>
      <w:r w:rsidRPr="00314607">
        <w:rPr>
          <w:sz w:val="16"/>
        </w:rPr>
        <w:t xml:space="preserve"> its forces from the continent. He believes he will face the challenge of “appearing credible, both to his allies and to Russia.” A transfer of French nuclear weapons would also run into legal obstacles: Paris would have to withdraw from the Nuclear Non-Proliferation Treaty, and in some countries, such as Lithuania, constitutional reform would be necessary to host them.</w:t>
      </w:r>
    </w:p>
    <w:p w14:paraId="08B8EE7B" w14:textId="77777777" w:rsidR="006758EE" w:rsidRPr="009212B8" w:rsidRDefault="006758EE" w:rsidP="006758EE">
      <w:pPr>
        <w:pStyle w:val="Heading4"/>
      </w:pPr>
      <w:r>
        <w:t xml:space="preserve">It’s impossible---German speculation does not reflect </w:t>
      </w:r>
      <w:r>
        <w:rPr>
          <w:u w:val="single"/>
        </w:rPr>
        <w:t>operational</w:t>
      </w:r>
      <w:r>
        <w:t xml:space="preserve"> nor </w:t>
      </w:r>
      <w:r>
        <w:rPr>
          <w:u w:val="single"/>
        </w:rPr>
        <w:t>political reality</w:t>
      </w:r>
      <w:r>
        <w:t xml:space="preserve">. </w:t>
      </w:r>
    </w:p>
    <w:p w14:paraId="39A1886D" w14:textId="77777777" w:rsidR="006758EE" w:rsidRPr="001E6887" w:rsidRDefault="006758EE" w:rsidP="006758EE">
      <w:r>
        <w:t xml:space="preserve">Michael </w:t>
      </w:r>
      <w:r w:rsidRPr="001E6887">
        <w:rPr>
          <w:rStyle w:val="Style13ptBold"/>
        </w:rPr>
        <w:t>Rühle 24</w:t>
      </w:r>
      <w:r>
        <w:t>, former Head of Hybrid Challenges and Energy Security in the Emerging Security Challenges Division at the North Atlantic Treaty Organization, “German Musings About a European Nuclear Deterrent,” National Institute for Public Policy, 01-03-2024, https://nipp.org/information_series/michael-ruhle-german-musings-about-a-european-nuclear-deterrent-no-571-january-3-2024</w:t>
      </w:r>
    </w:p>
    <w:p w14:paraId="04FB89BB" w14:textId="77777777" w:rsidR="006758EE" w:rsidRPr="002D4135" w:rsidRDefault="006758EE" w:rsidP="006758EE">
      <w:pPr>
        <w:rPr>
          <w:sz w:val="16"/>
        </w:rPr>
      </w:pPr>
      <w:r w:rsidRPr="002D4135">
        <w:rPr>
          <w:sz w:val="16"/>
        </w:rPr>
        <w:t xml:space="preserve">“Depend upon it, sir, when a man knows he is to be hanged in a fortnight, it concentrates his mind wonderfully.” Samuel Johnson’s well-known observation may be over two centuries old, yet it sums up nicely the current mood in parts of the European, notably German, strategic community. Faced with an aggressive Russia to its East and with a United States possibly heading toward a second Trump presidency, </w:t>
      </w:r>
      <w:r w:rsidRPr="002D4135">
        <w:rPr>
          <w:rStyle w:val="StyleUnderline"/>
        </w:rPr>
        <w:t>some Europeans fear</w:t>
      </w:r>
      <w:r w:rsidRPr="002D4135">
        <w:rPr>
          <w:sz w:val="16"/>
        </w:rPr>
        <w:t xml:space="preserve"> for the worst: </w:t>
      </w:r>
      <w:r w:rsidRPr="002D4135">
        <w:rPr>
          <w:rStyle w:val="StyleUnderline"/>
        </w:rPr>
        <w:t>the</w:t>
      </w:r>
      <w:r w:rsidRPr="002D4135">
        <w:rPr>
          <w:sz w:val="16"/>
        </w:rPr>
        <w:t xml:space="preserve"> old </w:t>
      </w:r>
      <w:r w:rsidRPr="002D4135">
        <w:rPr>
          <w:rStyle w:val="StyleUnderline"/>
        </w:rPr>
        <w:t>continent deprived of the US</w:t>
      </w:r>
      <w:r w:rsidRPr="002D4135">
        <w:rPr>
          <w:sz w:val="16"/>
        </w:rPr>
        <w:t xml:space="preserve"> “nuclear </w:t>
      </w:r>
      <w:r w:rsidRPr="002D4135">
        <w:rPr>
          <w:rStyle w:val="StyleUnderline"/>
        </w:rPr>
        <w:t>umbrella</w:t>
      </w:r>
      <w:r w:rsidRPr="002D4135">
        <w:rPr>
          <w:sz w:val="16"/>
        </w:rPr>
        <w:t>,” left defenceless against Russian nuclear blackmail. Hence, they try to concentrate their minds on what they believe is the only way out of this dilemma: an independent European nuclear deterrent.</w:t>
      </w:r>
    </w:p>
    <w:p w14:paraId="40DF6D07" w14:textId="77777777" w:rsidR="006758EE" w:rsidRPr="002D4135" w:rsidRDefault="006758EE" w:rsidP="006758EE">
      <w:pPr>
        <w:rPr>
          <w:sz w:val="16"/>
        </w:rPr>
      </w:pPr>
      <w:r w:rsidRPr="002D4135">
        <w:rPr>
          <w:sz w:val="16"/>
        </w:rPr>
        <w:t>In an interview with the German weekly Die Zeit in December 2023, former German Foreign Minister Joschka Fischer argued in favour of European nuclear deterrent.[1] This came as a surprise, since it was Fischer who, upon coming into office in 1998, had started a (short-lived) campaign for a NATO “no-first-use policy,” and who, in 2020, had signed a letter asking NATO’s non-nuclear allies to join the Treaty on the Prohibition of Nuclear Weapons.[2] A few days before Fischer’s about-face on nuclear deterrence, Herfried Münkler, a retired politics professor and well-known author, imagined “a suitcase with a red button” that would rotate among the major EU countries.[3]</w:t>
      </w:r>
    </w:p>
    <w:p w14:paraId="566671D2" w14:textId="77777777" w:rsidR="006758EE" w:rsidRPr="002D4135" w:rsidRDefault="006758EE" w:rsidP="006758EE">
      <w:pPr>
        <w:rPr>
          <w:sz w:val="16"/>
        </w:rPr>
      </w:pPr>
      <w:r w:rsidRPr="002D4135">
        <w:rPr>
          <w:sz w:val="16"/>
        </w:rPr>
        <w:t xml:space="preserve">The most elaborate case for a European nuclear deterrent appeared in the conservative Frankfurter Allgemeine Sonntagszeitung, a paper that over the past years had repeatedly published authors who would make the case for a European or even a German nuclear arsenal. In an article entitled “What will Europe do if Trump wins?,” three of the paper’s best-known journalists painted a dire picture: the US would finally fold its nuclear umbrella for Europe, leaving the continent with no alternative but to build its own nuclear deterrent. However, while presenting their case in detail, the </w:t>
      </w:r>
      <w:r w:rsidRPr="002D4135">
        <w:rPr>
          <w:rStyle w:val="StyleUnderline"/>
        </w:rPr>
        <w:t>authors revealed</w:t>
      </w:r>
      <w:r w:rsidRPr="002D4135">
        <w:rPr>
          <w:sz w:val="16"/>
        </w:rPr>
        <w:t xml:space="preserve"> their </w:t>
      </w:r>
      <w:r w:rsidRPr="002D4135">
        <w:rPr>
          <w:rStyle w:val="Emphasis"/>
        </w:rPr>
        <w:t>analytical confusion</w:t>
      </w:r>
      <w:r w:rsidRPr="002D4135">
        <w:rPr>
          <w:sz w:val="16"/>
        </w:rPr>
        <w:t xml:space="preserve">. For example, </w:t>
      </w:r>
      <w:r w:rsidRPr="002D4135">
        <w:rPr>
          <w:rStyle w:val="StyleUnderline"/>
        </w:rPr>
        <w:t>they claimed</w:t>
      </w:r>
      <w:r w:rsidRPr="002D4135">
        <w:rPr>
          <w:sz w:val="16"/>
        </w:rPr>
        <w:t xml:space="preserve"> that </w:t>
      </w:r>
      <w:r w:rsidRPr="002D4135">
        <w:rPr>
          <w:rStyle w:val="StyleUnderline"/>
        </w:rPr>
        <w:t>deterrence</w:t>
      </w:r>
      <w:r w:rsidRPr="002D4135">
        <w:rPr>
          <w:sz w:val="16"/>
        </w:rPr>
        <w:t xml:space="preserve"> today </w:t>
      </w:r>
      <w:r w:rsidRPr="002D4135">
        <w:rPr>
          <w:rStyle w:val="StyleUnderline"/>
        </w:rPr>
        <w:t xml:space="preserve">depends on the </w:t>
      </w:r>
      <w:r w:rsidRPr="002D4135">
        <w:rPr>
          <w:sz w:val="16"/>
        </w:rPr>
        <w:t>ability to preemptively destroy an opponent’s entire nuclear arsenal. They argued that while the U.S. is capable of exercising such an option, the small British and French arsenals are not. After inconclusive musings about France’s eventual willingness to spread its own nuclear umbrella across Europe, the article concluded with a reference to the US-UK special relationship, which could still ensure a certain US nuclear presence in Europe.[4] One week later, the “Welt am Sonntag” published an article that also predicted the imminent demise of the US “nuclear umbrella,” and argued that, based on a core group of France, Germany and Poland, Europe had to become a true defense union that would encompass the nuclear domain.[5]</w:t>
      </w:r>
    </w:p>
    <w:p w14:paraId="33295BAF" w14:textId="77777777" w:rsidR="006758EE" w:rsidRPr="002D4135" w:rsidRDefault="006758EE" w:rsidP="006758EE">
      <w:pPr>
        <w:rPr>
          <w:sz w:val="16"/>
        </w:rPr>
      </w:pPr>
      <w:r w:rsidRPr="002D4135">
        <w:rPr>
          <w:sz w:val="16"/>
        </w:rPr>
        <w:t xml:space="preserve">This is not the first time </w:t>
      </w:r>
      <w:r w:rsidRPr="002D4135">
        <w:rPr>
          <w:rStyle w:val="StyleUnderline"/>
        </w:rPr>
        <w:t xml:space="preserve">German observers indulge in </w:t>
      </w:r>
      <w:r w:rsidRPr="002D4135">
        <w:rPr>
          <w:rStyle w:val="Emphasis"/>
        </w:rPr>
        <w:t>speculation</w:t>
      </w:r>
      <w:r w:rsidRPr="002D4135">
        <w:rPr>
          <w:rStyle w:val="StyleUnderline"/>
        </w:rPr>
        <w:t xml:space="preserve"> about alternative paths to nuclear protection</w:t>
      </w:r>
      <w:r w:rsidRPr="002D4135">
        <w:rPr>
          <w:sz w:val="16"/>
        </w:rPr>
        <w:t xml:space="preserve">. Ever since the 2016 US election campaign, when candidate Trump made numerous statements about the United States being taken advantage of by free-riding allies, the German strategic community in particular has been </w:t>
      </w:r>
      <w:r w:rsidRPr="002D4135">
        <w:rPr>
          <w:rStyle w:val="StyleUnderline"/>
        </w:rPr>
        <w:t>worrying about the future of the transatlantic</w:t>
      </w:r>
      <w:r w:rsidRPr="002D4135">
        <w:rPr>
          <w:sz w:val="16"/>
        </w:rPr>
        <w:t xml:space="preserve"> security </w:t>
      </w:r>
      <w:r w:rsidRPr="002D4135">
        <w:rPr>
          <w:rStyle w:val="StyleUnderline"/>
        </w:rPr>
        <w:t>relationship</w:t>
      </w:r>
      <w:r w:rsidRPr="002D4135">
        <w:rPr>
          <w:sz w:val="16"/>
        </w:rPr>
        <w:t>. In contrast to the earlier debate, however, when a few German commentators called for German nuclear weapons, the new debate appears to center around a European nuclear option.[6] This European focus thus removes the highly controversial scenario of an independent German bomb. It also makes more sense politically, given that a truly integrated European Union (EU), akin to the United States of America, would probably need to have a nuclear deterrent of its own. Indeed, when ratifying West Germany’s accession to the Nuclear Nonproliferation Treaty (NPT) in 1975, the German Government stated its understanding that this Treaty would not preclude an eventual nuclear deterrent in the framework of the EU.[7]</w:t>
      </w:r>
    </w:p>
    <w:p w14:paraId="54AF0C9C" w14:textId="77777777" w:rsidR="006758EE" w:rsidRPr="002D4135" w:rsidRDefault="006758EE" w:rsidP="006758EE">
      <w:pPr>
        <w:rPr>
          <w:sz w:val="16"/>
        </w:rPr>
      </w:pPr>
      <w:r w:rsidRPr="002D4135">
        <w:rPr>
          <w:sz w:val="16"/>
        </w:rPr>
        <w:t xml:space="preserve">Yet </w:t>
      </w:r>
      <w:r w:rsidRPr="002D4135">
        <w:rPr>
          <w:rStyle w:val="StyleUnderline"/>
        </w:rPr>
        <w:t>even</w:t>
      </w:r>
      <w:r w:rsidRPr="002D4135">
        <w:rPr>
          <w:sz w:val="16"/>
        </w:rPr>
        <w:t xml:space="preserve"> this </w:t>
      </w:r>
      <w:r w:rsidRPr="002D4135">
        <w:rPr>
          <w:rStyle w:val="StyleUnderline"/>
        </w:rPr>
        <w:t>moving away from a focus on the</w:t>
      </w:r>
      <w:r w:rsidRPr="002D4135">
        <w:rPr>
          <w:sz w:val="16"/>
        </w:rPr>
        <w:t xml:space="preserve"> “</w:t>
      </w:r>
      <w:r w:rsidRPr="002D4135">
        <w:rPr>
          <w:rStyle w:val="StyleUnderline"/>
        </w:rPr>
        <w:t>German bomb</w:t>
      </w:r>
      <w:r w:rsidRPr="002D4135">
        <w:rPr>
          <w:sz w:val="16"/>
        </w:rPr>
        <w:t xml:space="preserve">” </w:t>
      </w:r>
      <w:r w:rsidRPr="002D4135">
        <w:rPr>
          <w:rStyle w:val="StyleUnderline"/>
        </w:rPr>
        <w:t>towards a</w:t>
      </w:r>
      <w:r w:rsidRPr="002D4135">
        <w:rPr>
          <w:sz w:val="16"/>
        </w:rPr>
        <w:t xml:space="preserve"> more palatable </w:t>
      </w:r>
      <w:r w:rsidRPr="002D4135">
        <w:rPr>
          <w:rStyle w:val="StyleUnderline"/>
        </w:rPr>
        <w:t xml:space="preserve">European nuclear arrangement does not change the fact that this goal remains </w:t>
      </w:r>
      <w:r w:rsidRPr="002D4135">
        <w:rPr>
          <w:rStyle w:val="Emphasis"/>
        </w:rPr>
        <w:t>unattainable</w:t>
      </w:r>
      <w:r w:rsidRPr="002D4135">
        <w:rPr>
          <w:rStyle w:val="StyleUnderline"/>
        </w:rPr>
        <w:t xml:space="preserve"> for the foreseeable future</w:t>
      </w:r>
      <w:r w:rsidRPr="002D4135">
        <w:rPr>
          <w:sz w:val="16"/>
        </w:rPr>
        <w:t>. The EU is suffering from economic woes, the rise of populism, and from major disagreements ranging from immigration policy to support for Ukraine. Hence, a European nuclear arsenal—the most challenging of all projects the EU could ever undertake—is not in the cards in the absence of some enormous shock to the system. Even the genuine nervousness about a more erratic United States will not create sufficient momentum to overcome the five formidable hurdles that such a project would face.</w:t>
      </w:r>
    </w:p>
    <w:p w14:paraId="6573F78A" w14:textId="77777777" w:rsidR="00054385" w:rsidRPr="00F7026D" w:rsidRDefault="00054385" w:rsidP="00F7026D">
      <w:pPr>
        <w:rPr>
          <w:sz w:val="16"/>
        </w:rPr>
      </w:pPr>
    </w:p>
    <w:p w14:paraId="04268482" w14:textId="354FF9B9" w:rsidR="00DF2B30" w:rsidRDefault="00DF2B30" w:rsidP="00DF2B30">
      <w:pPr>
        <w:pStyle w:val="Heading2"/>
      </w:pPr>
      <w:r>
        <w:t>Impact---Poland</w:t>
      </w:r>
    </w:p>
    <w:p w14:paraId="40999CAC" w14:textId="4562F954" w:rsidR="00B35A0A" w:rsidRPr="00D1292E" w:rsidRDefault="00B35A0A" w:rsidP="00B35A0A">
      <w:pPr>
        <w:pStyle w:val="Heading3"/>
      </w:pPr>
      <w:r>
        <w:t xml:space="preserve">Poland---Inevitable---2AC </w:t>
      </w:r>
    </w:p>
    <w:p w14:paraId="601C44C1" w14:textId="77777777" w:rsidR="00B35A0A" w:rsidRDefault="00B35A0A" w:rsidP="00B35A0A">
      <w:pPr>
        <w:pStyle w:val="Heading4"/>
      </w:pPr>
      <w:r>
        <w:t>Poland will build nuclear weapons---inevitable</w:t>
      </w:r>
    </w:p>
    <w:p w14:paraId="37868AE3" w14:textId="77777777" w:rsidR="00B35A0A" w:rsidRPr="00D1292E" w:rsidRDefault="00B35A0A" w:rsidP="00B35A0A">
      <w:r w:rsidRPr="00D1292E">
        <w:t xml:space="preserve">Andrew </w:t>
      </w:r>
      <w:r w:rsidRPr="00D1292E">
        <w:rPr>
          <w:b/>
          <w:bCs/>
          <w:sz w:val="26"/>
          <w:szCs w:val="26"/>
        </w:rPr>
        <w:t>Higgins 25</w:t>
      </w:r>
      <w:r w:rsidRPr="00D1292E">
        <w:t>,  3-7-2025, "Alarmed by Trump, Poland Must Look at Nuclear Options, Premier Says", New York Times, https://www.nytimes.com/2025/03/07/world/europe/poland-nuclear-trump-tusk.html</w:t>
      </w:r>
      <w:r>
        <w:t xml:space="preserve"> // accessed 07-14-25 // AA</w:t>
      </w:r>
    </w:p>
    <w:p w14:paraId="3F8AFA16" w14:textId="77777777" w:rsidR="00B35A0A" w:rsidRPr="00583105" w:rsidRDefault="00B35A0A" w:rsidP="00B35A0A">
      <w:pPr>
        <w:rPr>
          <w:sz w:val="16"/>
        </w:rPr>
      </w:pPr>
      <w:r w:rsidRPr="00583105">
        <w:rPr>
          <w:rStyle w:val="StyleUnderline"/>
        </w:rPr>
        <w:t>Warning that a “profound change of American geopolitics”</w:t>
      </w:r>
      <w:r w:rsidRPr="00583105">
        <w:rPr>
          <w:sz w:val="16"/>
        </w:rPr>
        <w:t xml:space="preserve"> had put Poland, as well as Ukraine, in an “objectively more difficult situation,” </w:t>
      </w:r>
      <w:r w:rsidRPr="00583105">
        <w:rPr>
          <w:rStyle w:val="StyleUnderline"/>
        </w:rPr>
        <w:t>Prime Minister Donald Tusk of Poland on Friday said his country must drastically increase the size of its military and even “reach for opportunities related to nuclear weapons.”</w:t>
      </w:r>
      <w:r>
        <w:rPr>
          <w:rStyle w:val="StyleUnderline"/>
        </w:rPr>
        <w:t xml:space="preserve"> </w:t>
      </w:r>
      <w:r w:rsidRPr="00583105">
        <w:rPr>
          <w:sz w:val="16"/>
        </w:rPr>
        <w:t xml:space="preserve">Mr. Tusk, in a detailed speech on security to the Polish Parliament, did not explicitly propose developing a nuclear arsenal, </w:t>
      </w:r>
      <w:r w:rsidRPr="00583105">
        <w:rPr>
          <w:rStyle w:val="StyleUnderline"/>
        </w:rPr>
        <w:t>but said that “it is time for us to look boldly at our possibilities of having the most modern weapons” and explore options for nuclear and “modern unconventional weapons.”</w:t>
      </w:r>
      <w:r>
        <w:rPr>
          <w:rStyle w:val="StyleUnderline"/>
        </w:rPr>
        <w:t xml:space="preserve"> </w:t>
      </w:r>
      <w:r w:rsidRPr="00583105">
        <w:rPr>
          <w:sz w:val="16"/>
        </w:rPr>
        <w:t xml:space="preserve">He added that his government was “talking seriously” with France, Europe’s only nuclear power aside from Britain and Russia, about the possibility of extending the French nuclear umbrella to other European countries. In addition, he said, </w:t>
      </w:r>
      <w:r w:rsidRPr="00D1292E">
        <w:rPr>
          <w:rStyle w:val="StyleUnderline"/>
        </w:rPr>
        <w:t>Poland needs to ensure that all adult men are “trained in the event of war</w:t>
      </w:r>
      <w:r w:rsidRPr="00583105">
        <w:rPr>
          <w:rStyle w:val="StyleUnderline"/>
        </w:rPr>
        <w:t>.”</w:t>
      </w:r>
      <w:r>
        <w:rPr>
          <w:rStyle w:val="StyleUnderline"/>
        </w:rPr>
        <w:t xml:space="preserve"> </w:t>
      </w:r>
      <w:r w:rsidRPr="00583105">
        <w:rPr>
          <w:rStyle w:val="StyleUnderline"/>
        </w:rPr>
        <w:t>His comments reflect the stark turnabout at the White House with the return of President Trump, who has publicly denigrated the NATO alliance, cast doubt on the U.S. commitment to defend much of Europe in the event of a Russian attack and falsely shifted the blame for Russia’s invasion of Ukraine onto Kyiv. Mr. Trump’s views were received with deep alarm in Warsaw and other parts of Eastern Europe that have bitter memories of being bullied and repeatedly occupied by Russia over centuries.</w:t>
      </w:r>
      <w:r>
        <w:rPr>
          <w:rStyle w:val="StyleUnderline"/>
        </w:rPr>
        <w:t xml:space="preserve"> </w:t>
      </w:r>
      <w:r w:rsidRPr="00583105">
        <w:rPr>
          <w:sz w:val="16"/>
        </w:rPr>
        <w:t>Poland is a signatory to the Nuclear Nonproliferation Treaty, which prohibits countries that were not among five declared nuclear powers in 1970, when the treaty took effect, from acquiring atomic weapons.</w:t>
      </w:r>
      <w:r>
        <w:rPr>
          <w:sz w:val="16"/>
        </w:rPr>
        <w:t xml:space="preserve"> </w:t>
      </w:r>
      <w:r w:rsidRPr="00583105">
        <w:rPr>
          <w:sz w:val="16"/>
        </w:rPr>
        <w:t xml:space="preserve">But </w:t>
      </w:r>
      <w:r w:rsidRPr="00583105">
        <w:rPr>
          <w:u w:val="single"/>
        </w:rPr>
        <w:t>Israel, India and Pakistan</w:t>
      </w:r>
      <w:r w:rsidRPr="00583105">
        <w:rPr>
          <w:sz w:val="16"/>
        </w:rPr>
        <w:t xml:space="preserve">, which never signed onto the ban, and North Korea, </w:t>
      </w:r>
      <w:r w:rsidRPr="00583105">
        <w:rPr>
          <w:u w:val="single"/>
        </w:rPr>
        <w:t>which withdrew from the treaty, have all developed nuclear weapons</w:t>
      </w:r>
      <w:r w:rsidRPr="00583105">
        <w:rPr>
          <w:sz w:val="16"/>
        </w:rPr>
        <w:t>, and there has been sporadic discussion in Poland of trying to join the nuclear club. Jaroslaw Kaczynski, the leader of Poland’s former governing party, said in 2022 that he would, “as a citizen,” like to see Poland acquire nuclear weapons but added: “As a responsible politician, I must assess this idea as unrealistic.”</w:t>
      </w:r>
      <w:r>
        <w:rPr>
          <w:sz w:val="16"/>
        </w:rPr>
        <w:t xml:space="preserve"> </w:t>
      </w:r>
      <w:r w:rsidRPr="00D1292E">
        <w:rPr>
          <w:u w:val="single"/>
        </w:rPr>
        <w:t>Russian officials have suggested repeatedly that they could use nuclear arms in the fight against Ukraine,</w:t>
      </w:r>
      <w:r w:rsidRPr="00583105">
        <w:rPr>
          <w:sz w:val="16"/>
        </w:rPr>
        <w:t xml:space="preserve"> which is not a NATO member, particularly if the West ramps up its military aid to Ukraine. But repeated escalations in that aid so far have not prompted such a response.</w:t>
      </w:r>
      <w:r>
        <w:rPr>
          <w:sz w:val="16"/>
        </w:rPr>
        <w:t xml:space="preserve"> </w:t>
      </w:r>
      <w:r w:rsidRPr="00583105">
        <w:rPr>
          <w:sz w:val="16"/>
        </w:rPr>
        <w:t>The French Institute of International Relations warned in a report last year that “the war in Ukraine has the potential to increase proliferation risks, as it signals that nuclear powers can attack an adversary with conventional capabilities while backing its actions with nuclear threats to deter third-party intervention.”</w:t>
      </w:r>
      <w:r>
        <w:rPr>
          <w:sz w:val="16"/>
        </w:rPr>
        <w:t xml:space="preserve"> </w:t>
      </w:r>
      <w:r w:rsidRPr="00D1292E">
        <w:rPr>
          <w:rStyle w:val="StyleUnderline"/>
        </w:rPr>
        <w:t>“The war also sends the message that nuclear weapons are a necessary guarantor of national security,” the report said.</w:t>
      </w:r>
      <w:r>
        <w:rPr>
          <w:rStyle w:val="StyleUnderline"/>
        </w:rPr>
        <w:t xml:space="preserve"> </w:t>
      </w:r>
      <w:r w:rsidRPr="00583105">
        <w:rPr>
          <w:sz w:val="16"/>
        </w:rPr>
        <w:t>When the Soviet Union fell apart in 1991, Ukraine held on its territory the world’s third-largest nuclear arsenal but relinquished it in 1994, in return for a pledge from Russia, as well as the United States and Britain, to respect Ukrainian borders and refrain from the use or threat of military force. Many Ukrainians now regret giving up this arsenal, as their government has appealed in vain for NATO membership and direct involvement of Western forces in the war.</w:t>
      </w:r>
      <w:r>
        <w:rPr>
          <w:sz w:val="16"/>
        </w:rPr>
        <w:t xml:space="preserve"> </w:t>
      </w:r>
      <w:r w:rsidRPr="00D1292E">
        <w:rPr>
          <w:rStyle w:val="StyleUnderline"/>
        </w:rPr>
        <w:t>Poland is the biggest military power among former members of the Soviet-led Warsaw Pact military alliance that are now members of NATO. But</w:t>
      </w:r>
      <w:r w:rsidRPr="00583105">
        <w:rPr>
          <w:sz w:val="16"/>
        </w:rPr>
        <w:t xml:space="preserve"> those nations have long looked to the United States, with its nuclear arsenal and thousands of troops stationed in Poland and elsewhere in Eastern Europe, as the guarantor of its security.</w:t>
      </w:r>
      <w:r>
        <w:rPr>
          <w:sz w:val="16"/>
        </w:rPr>
        <w:t xml:space="preserve"> </w:t>
      </w:r>
      <w:r w:rsidRPr="00D1292E">
        <w:rPr>
          <w:rStyle w:val="StyleUnderline"/>
        </w:rPr>
        <w:t>Poland has a long tradition of nuclear expertise, dating to Marie Sklodowska-Curie, the Polish-born French scientist who won Nobel Prizes in physics and chemistry for her pioneering work in discovering radioactivity — a word she coined — and radioactive elements in the early 20th century. Stanislaw Ulam, a Polish mathematician and physicist, played an important role in the Manhattan Project, the United States’ secret atomic bomb program during World War II, and in the subsequent invention of the hydrogen bomb.</w:t>
      </w:r>
      <w:r>
        <w:rPr>
          <w:rStyle w:val="StyleUnderline"/>
        </w:rPr>
        <w:t xml:space="preserve"> </w:t>
      </w:r>
      <w:r w:rsidRPr="00583105">
        <w:rPr>
          <w:sz w:val="16"/>
        </w:rPr>
        <w:t>Under Communism, Poland trained a large group of nuclear engineers in preparation for a nuclear power plant that it started building with Soviet assistance but never finished. Poland last year approved plans for the construction of its first atomic power station under a contract with America’s Westinghouse Electric.</w:t>
      </w:r>
      <w:r>
        <w:rPr>
          <w:sz w:val="16"/>
        </w:rPr>
        <w:t xml:space="preserve"> </w:t>
      </w:r>
      <w:r w:rsidRPr="00D1292E">
        <w:rPr>
          <w:rStyle w:val="StyleUnderline"/>
        </w:rPr>
        <w:t>Mr. Tusk dedicated most of his speech to the new security situation created by Mr. Trump’s abrupt upending of what had been the pillars of American foreign policy since the end of World War II.</w:t>
      </w:r>
      <w:r>
        <w:rPr>
          <w:rStyle w:val="StyleUnderline"/>
        </w:rPr>
        <w:t xml:space="preserve"> </w:t>
      </w:r>
      <w:r w:rsidRPr="00583105">
        <w:rPr>
          <w:sz w:val="16"/>
        </w:rPr>
        <w:t>“We cannot deny these facts: Today, Poland’s situation, objectively, and Ukraine’s situation, in particular, is more difficult than it was a few months ago, and we must deal with this fact,” he said.</w:t>
      </w:r>
      <w:r>
        <w:rPr>
          <w:sz w:val="16"/>
        </w:rPr>
        <w:t xml:space="preserve"> </w:t>
      </w:r>
      <w:r w:rsidRPr="00583105">
        <w:rPr>
          <w:sz w:val="16"/>
        </w:rPr>
        <w:t>“Washington’s much more symmetrical attitude toward Moscow and Kyiv, much more symmetrical than we had become accustomed to, is a little different — I am also putting it mildly — from what we feel in Poland or in Europe,” he said.</w:t>
      </w:r>
    </w:p>
    <w:p w14:paraId="0E132288" w14:textId="52E90254" w:rsidR="0042537A" w:rsidRDefault="0042537A" w:rsidP="00DF2B30">
      <w:pPr>
        <w:pStyle w:val="Heading3"/>
      </w:pPr>
      <w:r>
        <w:t>Poland---U---2AC</w:t>
      </w:r>
    </w:p>
    <w:p w14:paraId="568A408F" w14:textId="77777777" w:rsidR="0042537A" w:rsidRDefault="0042537A" w:rsidP="0042537A">
      <w:pPr>
        <w:pStyle w:val="Heading4"/>
      </w:pPr>
      <w:r>
        <w:t xml:space="preserve">Trump </w:t>
      </w:r>
      <w:r>
        <w:rPr>
          <w:u w:val="single"/>
        </w:rPr>
        <w:t>collapsed</w:t>
      </w:r>
      <w:r>
        <w:t xml:space="preserve"> confidence. </w:t>
      </w:r>
    </w:p>
    <w:p w14:paraId="10DB8DA3" w14:textId="77777777" w:rsidR="0042537A" w:rsidRPr="00C8358A" w:rsidRDefault="0042537A" w:rsidP="0042537A">
      <w:r w:rsidRPr="00C8358A">
        <w:rPr>
          <w:rStyle w:val="Style13ptBold"/>
        </w:rPr>
        <w:t>Boduszynski ’25</w:t>
      </w:r>
      <w:r>
        <w:t xml:space="preserve"> [Mieczyslaw; July 15; Associate Professor of Politics &amp; International Relations, Pomona College; USC Public Diplomacy; “When Messaging Undermines the Messenger: How the Second Trump Administration is Squandering America’s Greatest Public Diplomacy Asset in Europe,” </w:t>
      </w:r>
      <w:r w:rsidRPr="00C8358A">
        <w:t>https://uscpublicdiplomacy.org/blog/when-messaging-undermines-messenger-how-second-trump-administration-squandering-america%E2%80%99s</w:t>
      </w:r>
      <w:r>
        <w:t>; Accessed 7.18.25]</w:t>
      </w:r>
    </w:p>
    <w:p w14:paraId="51D557F7" w14:textId="77777777" w:rsidR="0042537A" w:rsidRPr="00C8358A" w:rsidRDefault="0042537A" w:rsidP="0042537A">
      <w:pPr>
        <w:rPr>
          <w:sz w:val="16"/>
        </w:rPr>
      </w:pPr>
      <w:r w:rsidRPr="00C8358A">
        <w:rPr>
          <w:sz w:val="16"/>
        </w:rPr>
        <w:t xml:space="preserve">For a </w:t>
      </w:r>
      <w:r w:rsidRPr="00C8358A">
        <w:rPr>
          <w:rStyle w:val="StyleUnderline"/>
        </w:rPr>
        <w:t xml:space="preserve">case study of just how dangerously the second </w:t>
      </w:r>
      <w:r w:rsidRPr="00C8358A">
        <w:rPr>
          <w:rStyle w:val="Emphasis"/>
        </w:rPr>
        <w:t>Trump</w:t>
      </w:r>
      <w:r w:rsidRPr="00C8358A">
        <w:rPr>
          <w:rStyle w:val="StyleUnderline"/>
        </w:rPr>
        <w:t xml:space="preserve"> administration has </w:t>
      </w:r>
      <w:r w:rsidRPr="00C8358A">
        <w:rPr>
          <w:rStyle w:val="Emphasis"/>
        </w:rPr>
        <w:t>eroded</w:t>
      </w:r>
      <w:r w:rsidRPr="00C8358A">
        <w:rPr>
          <w:rStyle w:val="StyleUnderline"/>
        </w:rPr>
        <w:t xml:space="preserve"> the </w:t>
      </w:r>
      <w:r w:rsidRPr="00C8358A">
        <w:rPr>
          <w:rStyle w:val="Emphasis"/>
        </w:rPr>
        <w:t>U.S. brand</w:t>
      </w:r>
      <w:r w:rsidRPr="00C8358A">
        <w:rPr>
          <w:rStyle w:val="StyleUnderline"/>
        </w:rPr>
        <w:t xml:space="preserve"> overseas</w:t>
      </w:r>
      <w:r w:rsidRPr="00C8358A">
        <w:rPr>
          <w:sz w:val="16"/>
        </w:rPr>
        <w:t xml:space="preserve">, </w:t>
      </w:r>
      <w:r w:rsidRPr="00C8358A">
        <w:rPr>
          <w:rStyle w:val="StyleUnderline"/>
        </w:rPr>
        <w:t xml:space="preserve">consider </w:t>
      </w:r>
      <w:r w:rsidRPr="00C8358A">
        <w:rPr>
          <w:rStyle w:val="Emphasis"/>
        </w:rPr>
        <w:t>Poland</w:t>
      </w:r>
      <w:r w:rsidRPr="00C8358A">
        <w:rPr>
          <w:sz w:val="16"/>
        </w:rPr>
        <w:t xml:space="preserve">, a </w:t>
      </w:r>
      <w:r w:rsidRPr="00C8358A">
        <w:rPr>
          <w:rStyle w:val="Emphasis"/>
        </w:rPr>
        <w:t>steadfast</w:t>
      </w:r>
      <w:r w:rsidRPr="00C8358A">
        <w:rPr>
          <w:rStyle w:val="StyleUnderline"/>
        </w:rPr>
        <w:t xml:space="preserve"> U.S. </w:t>
      </w:r>
      <w:r w:rsidRPr="00C8358A">
        <w:rPr>
          <w:rStyle w:val="Emphasis"/>
        </w:rPr>
        <w:t>ally</w:t>
      </w:r>
      <w:r w:rsidRPr="00C8358A">
        <w:rPr>
          <w:rStyle w:val="StyleUnderline"/>
        </w:rPr>
        <w:t xml:space="preserve"> in central Europe</w:t>
      </w:r>
      <w:r w:rsidRPr="00C8358A">
        <w:rPr>
          <w:sz w:val="16"/>
        </w:rPr>
        <w:t xml:space="preserve"> and one of the most reliably pro-American countries on earth. Pew’s June 2025 </w:t>
      </w:r>
      <w:r w:rsidRPr="00C8358A">
        <w:rPr>
          <w:rStyle w:val="StyleUnderline"/>
        </w:rPr>
        <w:t xml:space="preserve">Global Attitudes survey recorded a </w:t>
      </w:r>
      <w:r w:rsidRPr="00C8358A">
        <w:rPr>
          <w:rStyle w:val="Emphasis"/>
        </w:rPr>
        <w:t>forty-point collapse</w:t>
      </w:r>
      <w:r w:rsidRPr="00C8358A">
        <w:rPr>
          <w:rStyle w:val="StyleUnderline"/>
        </w:rPr>
        <w:t xml:space="preserve"> in Poles’ confidence in President </w:t>
      </w:r>
      <w:r w:rsidRPr="00C8358A">
        <w:rPr>
          <w:rStyle w:val="Emphasis"/>
        </w:rPr>
        <w:t>Trump</w:t>
      </w:r>
      <w:r w:rsidRPr="00C8358A">
        <w:rPr>
          <w:sz w:val="16"/>
        </w:rPr>
        <w:t xml:space="preserve"> to do the right thing regarding world affairs compared with the ratings former President Joe Biden enjoyed among Poles just a year earlier—one of the sharpest drops anywhere in the 24-nation Pew study.</w:t>
      </w:r>
    </w:p>
    <w:p w14:paraId="009C8FF4" w14:textId="77777777" w:rsidR="0042537A" w:rsidRPr="00C8358A" w:rsidRDefault="0042537A" w:rsidP="0042537A">
      <w:pPr>
        <w:rPr>
          <w:sz w:val="16"/>
        </w:rPr>
      </w:pPr>
      <w:r w:rsidRPr="00C8358A">
        <w:rPr>
          <w:sz w:val="16"/>
        </w:rPr>
        <w:t xml:space="preserve">A lack of confidence in an individual U.S. president, of course, does not necessarily mean that people in a particular country have lost faith in the United States more broadly. But here too, the Pew research suggests a troubling trend, </w:t>
      </w:r>
      <w:r w:rsidRPr="00C8358A">
        <w:rPr>
          <w:rStyle w:val="StyleUnderline"/>
        </w:rPr>
        <w:t xml:space="preserve">finding that </w:t>
      </w:r>
      <w:r w:rsidRPr="00C8358A">
        <w:rPr>
          <w:rStyle w:val="Emphasis"/>
        </w:rPr>
        <w:t>55% of people in Poland</w:t>
      </w:r>
      <w:r w:rsidRPr="00C8358A">
        <w:rPr>
          <w:rStyle w:val="StyleUnderline"/>
        </w:rPr>
        <w:t xml:space="preserve"> currently have a positive view of the United States, down from </w:t>
      </w:r>
      <w:r w:rsidRPr="00C8358A">
        <w:rPr>
          <w:rStyle w:val="Emphasis"/>
        </w:rPr>
        <w:t>77% a year ago</w:t>
      </w:r>
      <w:r w:rsidRPr="00C8358A">
        <w:rPr>
          <w:sz w:val="16"/>
        </w:rPr>
        <w:t>. That 22-percentage point drop was the third largest recorded, behind only Mexico (32 percentage points) and Sweden (28 percentage points), and larger than the drop in Canada (20 percentage points).</w:t>
      </w:r>
    </w:p>
    <w:p w14:paraId="114B225D" w14:textId="77777777" w:rsidR="0042537A" w:rsidRPr="00C8358A" w:rsidRDefault="0042537A" w:rsidP="0042537A">
      <w:pPr>
        <w:rPr>
          <w:sz w:val="16"/>
        </w:rPr>
      </w:pPr>
      <w:r w:rsidRPr="00C8358A">
        <w:rPr>
          <w:sz w:val="16"/>
        </w:rPr>
        <w:t>How did this happen so quickly in a country in which the United States has long benefitted from a deep reservoir of goodwill? And what does it mean for a bilateral relationship that Trump himself once described as central to the transatlantic relationship?</w:t>
      </w:r>
    </w:p>
    <w:p w14:paraId="0A720F66" w14:textId="77777777" w:rsidR="0042537A" w:rsidRPr="00C8358A" w:rsidRDefault="0042537A" w:rsidP="0042537A">
      <w:pPr>
        <w:rPr>
          <w:sz w:val="16"/>
        </w:rPr>
      </w:pPr>
      <w:r w:rsidRPr="00C8358A">
        <w:rPr>
          <w:sz w:val="16"/>
        </w:rPr>
        <w:t>Given that Poland is a staunch supporter of Ukraine in its battle against Russian aggression—and has historically been a victim of Russian aggression itself—t</w:t>
      </w:r>
      <w:r w:rsidRPr="00C8358A">
        <w:rPr>
          <w:rStyle w:val="StyleUnderline"/>
        </w:rPr>
        <w:t xml:space="preserve">he </w:t>
      </w:r>
      <w:r w:rsidRPr="00C8358A">
        <w:rPr>
          <w:rStyle w:val="Emphasis"/>
        </w:rPr>
        <w:t>perception</w:t>
      </w:r>
      <w:r w:rsidRPr="00C8358A">
        <w:rPr>
          <w:rStyle w:val="StyleUnderline"/>
        </w:rPr>
        <w:t xml:space="preserve"> that </w:t>
      </w:r>
      <w:r w:rsidRPr="00C8358A">
        <w:rPr>
          <w:rStyle w:val="Emphasis"/>
        </w:rPr>
        <w:t>Trump</w:t>
      </w:r>
      <w:r w:rsidRPr="00C8358A">
        <w:rPr>
          <w:rStyle w:val="StyleUnderline"/>
        </w:rPr>
        <w:t xml:space="preserve">, especially early in his second term, was taking </w:t>
      </w:r>
      <w:r w:rsidRPr="00C8358A">
        <w:rPr>
          <w:rStyle w:val="Emphasis"/>
        </w:rPr>
        <w:t>Moscow’s side</w:t>
      </w:r>
      <w:r w:rsidRPr="00C8358A">
        <w:rPr>
          <w:rStyle w:val="StyleUnderline"/>
        </w:rPr>
        <w:t xml:space="preserve"> in the war has contributed to the </w:t>
      </w:r>
      <w:r w:rsidRPr="00C8358A">
        <w:rPr>
          <w:rStyle w:val="Emphasis"/>
        </w:rPr>
        <w:t>erosion</w:t>
      </w:r>
      <w:r w:rsidRPr="00C8358A">
        <w:rPr>
          <w:rStyle w:val="StyleUnderline"/>
        </w:rPr>
        <w:t xml:space="preserve"> of America’s image in </w:t>
      </w:r>
      <w:r w:rsidRPr="00C8358A">
        <w:rPr>
          <w:rStyle w:val="Emphasis"/>
        </w:rPr>
        <w:t>Poland</w:t>
      </w:r>
      <w:r w:rsidRPr="00C8358A">
        <w:rPr>
          <w:sz w:val="16"/>
        </w:rPr>
        <w:t>. The Pew study found that only 28% of Poles have confidence in Trump when it comes to resolving the Ukraine, below the median figure of 33% among all countries that were part of the study. A range of other Trump administration policies have also tended to alienate Europeans more broadly, from tariff threats to attacks on international institutions.</w:t>
      </w:r>
    </w:p>
    <w:p w14:paraId="54C57137" w14:textId="77777777" w:rsidR="0042537A" w:rsidRPr="00C8358A" w:rsidRDefault="0042537A" w:rsidP="0042537A">
      <w:pPr>
        <w:rPr>
          <w:sz w:val="16"/>
        </w:rPr>
      </w:pPr>
      <w:r w:rsidRPr="00C8358A">
        <w:rPr>
          <w:sz w:val="16"/>
        </w:rPr>
        <w:t xml:space="preserve">But this is only part of the explanation. Poland, like the United States, is deeply polarized. </w:t>
      </w:r>
      <w:r w:rsidRPr="00C8358A">
        <w:rPr>
          <w:rStyle w:val="StyleUnderline"/>
        </w:rPr>
        <w:t xml:space="preserve">And Trump is as polarizing a leader in </w:t>
      </w:r>
      <w:r w:rsidRPr="00C8358A">
        <w:rPr>
          <w:rStyle w:val="Emphasis"/>
        </w:rPr>
        <w:t>Poland</w:t>
      </w:r>
      <w:r w:rsidRPr="00C8358A">
        <w:rPr>
          <w:rStyle w:val="StyleUnderline"/>
        </w:rPr>
        <w:t xml:space="preserve"> as he is it </w:t>
      </w:r>
      <w:r w:rsidRPr="00C8358A">
        <w:rPr>
          <w:rStyle w:val="Emphasis"/>
        </w:rPr>
        <w:t>home</w:t>
      </w:r>
      <w:r w:rsidRPr="00C8358A">
        <w:rPr>
          <w:sz w:val="16"/>
        </w:rPr>
        <w:t>. Polish supporters of the populist political right tend to favor Trump because they see him and the MAGA movement as sympathetic to their concerns on social issues such as abortion and transgender rights, while centrist and left-leaning Poles disproportionately dislike the American president. In other words, as one academic told me during my recent visit to Poland</w:t>
      </w:r>
      <w:r w:rsidRPr="00C8358A">
        <w:rPr>
          <w:rStyle w:val="StyleUnderline"/>
        </w:rPr>
        <w:t xml:space="preserve">, Poles have increasingly projected their </w:t>
      </w:r>
      <w:r w:rsidRPr="00C8358A">
        <w:rPr>
          <w:rStyle w:val="Emphasis"/>
        </w:rPr>
        <w:t>own political divisions</w:t>
      </w:r>
      <w:r w:rsidRPr="00C8358A">
        <w:rPr>
          <w:rStyle w:val="StyleUnderline"/>
        </w:rPr>
        <w:t xml:space="preserve"> onto their evaluation of </w:t>
      </w:r>
      <w:r w:rsidRPr="00C8358A">
        <w:rPr>
          <w:rStyle w:val="Emphasis"/>
        </w:rPr>
        <w:t>U.S. administrations</w:t>
      </w:r>
      <w:r w:rsidRPr="00C8358A">
        <w:rPr>
          <w:sz w:val="16"/>
        </w:rPr>
        <w:t>.</w:t>
      </w:r>
    </w:p>
    <w:p w14:paraId="3595332B" w14:textId="77777777" w:rsidR="0042537A" w:rsidRPr="00C8358A" w:rsidRDefault="0042537A" w:rsidP="0042537A">
      <w:pPr>
        <w:rPr>
          <w:sz w:val="16"/>
        </w:rPr>
      </w:pPr>
      <w:r w:rsidRPr="00C8358A">
        <w:rPr>
          <w:sz w:val="16"/>
        </w:rPr>
        <w:t>Moreover, not all Poles disagree with Trump’s move toward a negotiated settlement to the Ukraine war. Like elsewhere, war fatigue has set in. Poles are also increasingly weary of hosting the largest Ukrainian refugee population in Europe. Like Trump, some see Ukraine and its president Volodomyr Zelenskyy, as insufficiently grateful for the Western support he has received. Right-wing politicians in Poland have seized on such sentiments.</w:t>
      </w:r>
    </w:p>
    <w:p w14:paraId="37D8D53C" w14:textId="77777777" w:rsidR="0042537A" w:rsidRPr="00C8358A" w:rsidRDefault="0042537A" w:rsidP="0042537A">
      <w:pPr>
        <w:rPr>
          <w:sz w:val="16"/>
        </w:rPr>
      </w:pPr>
      <w:r w:rsidRPr="00C8358A">
        <w:rPr>
          <w:sz w:val="16"/>
        </w:rPr>
        <w:t xml:space="preserve">But there is another factor that has infuriated Poles across the political spectrum, and that </w:t>
      </w:r>
      <w:r w:rsidRPr="00C8358A">
        <w:rPr>
          <w:rStyle w:val="StyleUnderline"/>
        </w:rPr>
        <w:t xml:space="preserve">is U.S. </w:t>
      </w:r>
      <w:r w:rsidRPr="00C8358A">
        <w:rPr>
          <w:rStyle w:val="Emphasis"/>
        </w:rPr>
        <w:t>public diplomacy</w:t>
      </w:r>
      <w:r w:rsidRPr="00C8358A">
        <w:rPr>
          <w:rStyle w:val="StyleUnderline"/>
        </w:rPr>
        <w:t xml:space="preserve"> messaging in the country</w:t>
      </w:r>
      <w:r w:rsidRPr="00C8358A">
        <w:rPr>
          <w:sz w:val="16"/>
        </w:rPr>
        <w:t>. Since March, the U.S. Embassy in Warsaw has blanketed Facebook and Instagram with Polish graphics warning that “overstaying your U.S. visa could lead to a permanent ban.” Another oft-repeated State Department posting threatened (also in Polish): “if you’re considering illegal migration, don’t even think about it.” More recent messaging, also directed at Poles, says that all visa applicants must set their social media profiles to public.</w:t>
      </w:r>
    </w:p>
    <w:p w14:paraId="147925C2" w14:textId="7D19E659" w:rsidR="0042537A" w:rsidRDefault="0042537A" w:rsidP="0042537A">
      <w:pPr>
        <w:rPr>
          <w:sz w:val="16"/>
        </w:rPr>
      </w:pPr>
      <w:r w:rsidRPr="00C8358A">
        <w:rPr>
          <w:sz w:val="16"/>
        </w:rPr>
        <w:t xml:space="preserve">A cursory survey of reactions to these postings reveals unequivocal and consistent fury among Poles. “Why would we come to the United States to study, if we are being treated like this by a close friend,” is a frequent refrain, as is “why would I want to travel to the United States?” </w:t>
      </w:r>
      <w:r w:rsidRPr="00C8358A">
        <w:rPr>
          <w:rStyle w:val="StyleUnderline"/>
        </w:rPr>
        <w:t xml:space="preserve">Many note that they are unfollowing anything to do with the </w:t>
      </w:r>
      <w:r w:rsidRPr="00C8358A">
        <w:rPr>
          <w:rStyle w:val="Emphasis"/>
        </w:rPr>
        <w:t>U.S. government</w:t>
      </w:r>
      <w:r w:rsidRPr="00C8358A">
        <w:rPr>
          <w:sz w:val="16"/>
        </w:rPr>
        <w:t>. On Instagram in particular, many of these followers are young Poles. What was once a badge of honor—</w:t>
      </w:r>
      <w:r w:rsidRPr="00C8358A">
        <w:rPr>
          <w:rStyle w:val="StyleUnderline"/>
        </w:rPr>
        <w:t xml:space="preserve">showing off a </w:t>
      </w:r>
      <w:r w:rsidRPr="00C8358A">
        <w:rPr>
          <w:rStyle w:val="Emphasis"/>
        </w:rPr>
        <w:t>U.S. university</w:t>
      </w:r>
      <w:r w:rsidRPr="00C8358A">
        <w:rPr>
          <w:rStyle w:val="StyleUnderline"/>
        </w:rPr>
        <w:t xml:space="preserve"> or acceptance in a U.S.-sponsored exchange program on social media—has become a </w:t>
      </w:r>
      <w:r w:rsidRPr="00C8358A">
        <w:rPr>
          <w:rStyle w:val="Emphasis"/>
        </w:rPr>
        <w:t>reputational liability</w:t>
      </w:r>
      <w:r w:rsidRPr="00C8358A">
        <w:rPr>
          <w:sz w:val="16"/>
        </w:rPr>
        <w:t>.</w:t>
      </w:r>
    </w:p>
    <w:p w14:paraId="65A6F158" w14:textId="405EF942" w:rsidR="006C084C" w:rsidRPr="00C8358A" w:rsidRDefault="006C084C" w:rsidP="006C084C">
      <w:pPr>
        <w:pStyle w:val="Heading3"/>
      </w:pPr>
      <w:r>
        <w:t>Poland---U---1AR</w:t>
      </w:r>
    </w:p>
    <w:p w14:paraId="06AA377B" w14:textId="77777777" w:rsidR="0042537A" w:rsidRDefault="0042537A" w:rsidP="0042537A">
      <w:pPr>
        <w:pStyle w:val="Heading4"/>
      </w:pPr>
      <w:r>
        <w:t xml:space="preserve">Perception is </w:t>
      </w:r>
      <w:r>
        <w:rPr>
          <w:u w:val="single"/>
        </w:rPr>
        <w:t>rock bottom</w:t>
      </w:r>
      <w:r>
        <w:t>.</w:t>
      </w:r>
    </w:p>
    <w:p w14:paraId="4B1F1F68" w14:textId="77777777" w:rsidR="0042537A" w:rsidRPr="00240652" w:rsidRDefault="0042537A" w:rsidP="0042537A">
      <w:r w:rsidRPr="00240652">
        <w:rPr>
          <w:rStyle w:val="Style13ptBold"/>
        </w:rPr>
        <w:t>NFP ’25</w:t>
      </w:r>
      <w:r>
        <w:t xml:space="preserve"> [Notes from Poland; June 18; citing data from Pew Research Center; NFP, “Confidence in US has collapsed in Poland under Trump, finds international Pew study,” </w:t>
      </w:r>
      <w:r w:rsidRPr="00240652">
        <w:t>https://notesfrompoland.com/2025/06/18/confidence-in-us-has-collapsed-in-poland-under-trump-finds-international-pew-study/</w:t>
      </w:r>
      <w:r>
        <w:t>; Accessed 7.18.25]</w:t>
      </w:r>
    </w:p>
    <w:p w14:paraId="0404BBB1" w14:textId="77777777" w:rsidR="0042537A" w:rsidRPr="00240652" w:rsidRDefault="0042537A" w:rsidP="0042537A">
      <w:pPr>
        <w:rPr>
          <w:sz w:val="16"/>
        </w:rPr>
      </w:pPr>
      <w:r w:rsidRPr="00240652">
        <w:rPr>
          <w:rStyle w:val="StyleUnderline"/>
        </w:rPr>
        <w:t xml:space="preserve">Only </w:t>
      </w:r>
      <w:r w:rsidRPr="00240652">
        <w:rPr>
          <w:rStyle w:val="Emphasis"/>
        </w:rPr>
        <w:t>35%</w:t>
      </w:r>
      <w:r w:rsidRPr="00240652">
        <w:rPr>
          <w:rStyle w:val="StyleUnderline"/>
        </w:rPr>
        <w:t xml:space="preserve"> of people in </w:t>
      </w:r>
      <w:r w:rsidRPr="00240652">
        <w:rPr>
          <w:rStyle w:val="Emphasis"/>
        </w:rPr>
        <w:t>Poland</w:t>
      </w:r>
      <w:r w:rsidRPr="00240652">
        <w:rPr>
          <w:rStyle w:val="StyleUnderline"/>
        </w:rPr>
        <w:t xml:space="preserve"> say they have confidence in US President Donald </w:t>
      </w:r>
      <w:r w:rsidRPr="00240652">
        <w:rPr>
          <w:rStyle w:val="Emphasis"/>
        </w:rPr>
        <w:t>Trump</w:t>
      </w:r>
      <w:r w:rsidRPr="00240652">
        <w:rPr>
          <w:sz w:val="16"/>
        </w:rPr>
        <w:t xml:space="preserve"> to do the right thing regarding world affairs compared to 75% who had confidence in Joe Biden one year ago.</w:t>
      </w:r>
    </w:p>
    <w:p w14:paraId="44A11FC9" w14:textId="77777777" w:rsidR="0042537A" w:rsidRPr="00240652" w:rsidRDefault="0042537A" w:rsidP="0042537A">
      <w:pPr>
        <w:rPr>
          <w:sz w:val="16"/>
        </w:rPr>
      </w:pPr>
      <w:r w:rsidRPr="00240652">
        <w:rPr>
          <w:rStyle w:val="StyleUnderline"/>
        </w:rPr>
        <w:t xml:space="preserve">That 40 percentage point decline was the </w:t>
      </w:r>
      <w:r w:rsidRPr="00240652">
        <w:rPr>
          <w:rStyle w:val="Emphasis"/>
        </w:rPr>
        <w:t>third largest recorded</w:t>
      </w:r>
      <w:r w:rsidRPr="00240652">
        <w:rPr>
          <w:rStyle w:val="StyleUnderline"/>
        </w:rPr>
        <w:t xml:space="preserve"> by the Pew Research Center</w:t>
      </w:r>
      <w:r w:rsidRPr="00240652">
        <w:rPr>
          <w:sz w:val="16"/>
        </w:rPr>
        <w:t xml:space="preserve"> in a new international study, behind only Sweden (48 p.p.) and Germany (45 p.p.).</w:t>
      </w:r>
    </w:p>
    <w:p w14:paraId="500B24A9" w14:textId="77777777" w:rsidR="0042537A" w:rsidRPr="0042537A" w:rsidRDefault="0042537A" w:rsidP="0042537A"/>
    <w:p w14:paraId="24F4207C" w14:textId="2DD98D6C" w:rsidR="00DF2B30" w:rsidRDefault="00735C04" w:rsidP="00DF2B30">
      <w:pPr>
        <w:pStyle w:val="Heading3"/>
      </w:pPr>
      <w:r>
        <w:t>Poland---No Prolif---2AC</w:t>
      </w:r>
    </w:p>
    <w:p w14:paraId="448F0E5D" w14:textId="77777777" w:rsidR="00DF2B30" w:rsidRDefault="00DF2B30" w:rsidP="00DF2B30">
      <w:pPr>
        <w:pStyle w:val="Heading4"/>
      </w:pPr>
      <w:r>
        <w:t>No Polish proliferation.</w:t>
      </w:r>
    </w:p>
    <w:p w14:paraId="3F26CD0B" w14:textId="77777777" w:rsidR="00DF2B30" w:rsidRPr="005C68EF" w:rsidRDefault="00DF2B30" w:rsidP="00DF2B30">
      <w:r w:rsidRPr="005C68EF">
        <w:rPr>
          <w:rStyle w:val="Style13ptBold"/>
        </w:rPr>
        <w:t>Clover et al ’25</w:t>
      </w:r>
      <w:r>
        <w:t xml:space="preserve"> [Charles et al; March 24; Defence and Security Correspondent; Financial Times, “From Berlin to Tokyo, the fears of a new nuclear arms race,” </w:t>
      </w:r>
      <w:r w:rsidRPr="005C68EF">
        <w:t>https://www.ft.com/content/1a7c9b17-862d-4986-ac09-42de2dee44f2</w:t>
      </w:r>
      <w:r>
        <w:t>; Accessed 7.16.25]</w:t>
      </w:r>
    </w:p>
    <w:p w14:paraId="4E94EEDE" w14:textId="77777777" w:rsidR="00DF2B30" w:rsidRPr="005C68EF" w:rsidRDefault="00DF2B30" w:rsidP="00DF2B30">
      <w:pPr>
        <w:rPr>
          <w:sz w:val="16"/>
        </w:rPr>
      </w:pPr>
      <w:r w:rsidRPr="005C68EF">
        <w:rPr>
          <w:rStyle w:val="StyleUnderline"/>
        </w:rPr>
        <w:t xml:space="preserve">Whether Poland has the </w:t>
      </w:r>
      <w:r w:rsidRPr="005C68EF">
        <w:rPr>
          <w:rStyle w:val="Emphasis"/>
        </w:rPr>
        <w:t>ability</w:t>
      </w:r>
      <w:r w:rsidRPr="005C68EF">
        <w:rPr>
          <w:rStyle w:val="StyleUnderline"/>
        </w:rPr>
        <w:t xml:space="preserve"> to follow up on Duda or Tusk’s positions is </w:t>
      </w:r>
      <w:r w:rsidRPr="005C68EF">
        <w:rPr>
          <w:rStyle w:val="Emphasis"/>
        </w:rPr>
        <w:t>another matter</w:t>
      </w:r>
      <w:r w:rsidRPr="005C68EF">
        <w:rPr>
          <w:sz w:val="16"/>
        </w:rPr>
        <w:t>. US Vice-President JD Vance also told Fox News that he would be “shocked” if Trump agreed to relocate US weapons to Poland.</w:t>
      </w:r>
    </w:p>
    <w:p w14:paraId="429CAC9D" w14:textId="77777777" w:rsidR="00DF2B30" w:rsidRPr="005C68EF" w:rsidRDefault="00DF2B30" w:rsidP="00DF2B30">
      <w:pPr>
        <w:rPr>
          <w:sz w:val="16"/>
        </w:rPr>
      </w:pPr>
      <w:r w:rsidRPr="005C68EF">
        <w:rPr>
          <w:rStyle w:val="StyleUnderline"/>
        </w:rPr>
        <w:t xml:space="preserve">And while Poland once hosted nuclear warheads during the </w:t>
      </w:r>
      <w:r w:rsidRPr="005C68EF">
        <w:rPr>
          <w:rStyle w:val="Emphasis"/>
        </w:rPr>
        <w:t>cold war</w:t>
      </w:r>
      <w:r w:rsidRPr="005C68EF">
        <w:rPr>
          <w:sz w:val="16"/>
        </w:rPr>
        <w:t xml:space="preserve"> — for Moscow rather than Washington — </w:t>
      </w:r>
      <w:r w:rsidRPr="005C68EF">
        <w:rPr>
          <w:rStyle w:val="StyleUnderline"/>
        </w:rPr>
        <w:t xml:space="preserve">it has never had a </w:t>
      </w:r>
      <w:r w:rsidRPr="005C68EF">
        <w:rPr>
          <w:rStyle w:val="Emphasis"/>
        </w:rPr>
        <w:t>civil nuclear plant</w:t>
      </w:r>
      <w:r w:rsidRPr="005C68EF">
        <w:rPr>
          <w:sz w:val="16"/>
        </w:rPr>
        <w:t xml:space="preserve">. While it has committed to build one within a decade, </w:t>
      </w:r>
      <w:r w:rsidRPr="005C68EF">
        <w:rPr>
          <w:rStyle w:val="StyleUnderline"/>
        </w:rPr>
        <w:t xml:space="preserve">it lacks the </w:t>
      </w:r>
      <w:r w:rsidRPr="005C68EF">
        <w:rPr>
          <w:rStyle w:val="Emphasis"/>
        </w:rPr>
        <w:t>infrastructure</w:t>
      </w:r>
      <w:r w:rsidRPr="005C68EF">
        <w:rPr>
          <w:rStyle w:val="StyleUnderline"/>
        </w:rPr>
        <w:t xml:space="preserve"> and </w:t>
      </w:r>
      <w:r w:rsidRPr="005C68EF">
        <w:rPr>
          <w:rStyle w:val="Emphasis"/>
        </w:rPr>
        <w:t>expertise</w:t>
      </w:r>
      <w:r w:rsidRPr="005C68EF">
        <w:rPr>
          <w:rStyle w:val="StyleUnderline"/>
        </w:rPr>
        <w:t xml:space="preserve"> of other European countries</w:t>
      </w:r>
      <w:r w:rsidRPr="005C68EF">
        <w:rPr>
          <w:sz w:val="16"/>
        </w:rPr>
        <w:t>.</w:t>
      </w:r>
    </w:p>
    <w:p w14:paraId="0F96E771" w14:textId="77777777" w:rsidR="00DF2B30" w:rsidRPr="005C68EF" w:rsidRDefault="00DF2B30" w:rsidP="00DF2B30">
      <w:pPr>
        <w:rPr>
          <w:sz w:val="16"/>
        </w:rPr>
      </w:pPr>
      <w:r w:rsidRPr="005C68EF">
        <w:rPr>
          <w:sz w:val="16"/>
        </w:rPr>
        <w:t xml:space="preserve">Duda argues </w:t>
      </w:r>
      <w:r w:rsidRPr="005C68EF">
        <w:rPr>
          <w:rStyle w:val="StyleUnderline"/>
        </w:rPr>
        <w:t>Poland would need</w:t>
      </w:r>
      <w:r w:rsidRPr="005C68EF">
        <w:rPr>
          <w:sz w:val="16"/>
        </w:rPr>
        <w:t xml:space="preserve"> “</w:t>
      </w:r>
      <w:r w:rsidRPr="005C68EF">
        <w:rPr>
          <w:rStyle w:val="Emphasis"/>
        </w:rPr>
        <w:t>decades</w:t>
      </w:r>
      <w:r w:rsidRPr="005C68EF">
        <w:rPr>
          <w:sz w:val="16"/>
        </w:rPr>
        <w:t xml:space="preserve">” </w:t>
      </w:r>
      <w:r w:rsidRPr="005C68EF">
        <w:rPr>
          <w:rStyle w:val="StyleUnderline"/>
        </w:rPr>
        <w:t>to develop its own nuclear weapons</w:t>
      </w:r>
      <w:r w:rsidRPr="005C68EF">
        <w:rPr>
          <w:sz w:val="16"/>
        </w:rPr>
        <w:t xml:space="preserve">. </w:t>
      </w:r>
      <w:r w:rsidRPr="005C68EF">
        <w:rPr>
          <w:rStyle w:val="StyleUnderline"/>
        </w:rPr>
        <w:t xml:space="preserve">That view is </w:t>
      </w:r>
      <w:r w:rsidRPr="005C68EF">
        <w:rPr>
          <w:rStyle w:val="Emphasis"/>
        </w:rPr>
        <w:t>broadly shared</w:t>
      </w:r>
      <w:r w:rsidRPr="005C68EF">
        <w:rPr>
          <w:rStyle w:val="StyleUnderline"/>
        </w:rPr>
        <w:t xml:space="preserve"> among analysts and </w:t>
      </w:r>
      <w:r w:rsidRPr="005C68EF">
        <w:rPr>
          <w:rStyle w:val="Emphasis"/>
        </w:rPr>
        <w:t>industry executives</w:t>
      </w:r>
      <w:r w:rsidRPr="005C68EF">
        <w:rPr>
          <w:sz w:val="16"/>
        </w:rPr>
        <w:t xml:space="preserve">. Janusz Onyskiewicz, a former Polish defence minister, called </w:t>
      </w:r>
      <w:r w:rsidRPr="005C68EF">
        <w:rPr>
          <w:rStyle w:val="StyleUnderline"/>
        </w:rPr>
        <w:t>Tusk’s proposal</w:t>
      </w:r>
      <w:r w:rsidRPr="005C68EF">
        <w:rPr>
          <w:sz w:val="16"/>
        </w:rPr>
        <w:t xml:space="preserve"> “</w:t>
      </w:r>
      <w:r w:rsidRPr="005C68EF">
        <w:rPr>
          <w:rStyle w:val="StyleUnderline"/>
        </w:rPr>
        <w:t xml:space="preserve">certainly </w:t>
      </w:r>
      <w:r w:rsidRPr="005C68EF">
        <w:rPr>
          <w:rStyle w:val="Emphasis"/>
        </w:rPr>
        <w:t>fairly hypothetical</w:t>
      </w:r>
      <w:r w:rsidRPr="005C68EF">
        <w:rPr>
          <w:rStyle w:val="StyleUnderline"/>
        </w:rPr>
        <w:t xml:space="preserve"> and not for the </w:t>
      </w:r>
      <w:r w:rsidRPr="005C68EF">
        <w:rPr>
          <w:rStyle w:val="Emphasis"/>
        </w:rPr>
        <w:t>present situation</w:t>
      </w:r>
      <w:r w:rsidRPr="005C68EF">
        <w:rPr>
          <w:sz w:val="16"/>
        </w:rPr>
        <w:t>”.</w:t>
      </w:r>
    </w:p>
    <w:p w14:paraId="2B399CD0" w14:textId="77777777" w:rsidR="00DF2B30" w:rsidRPr="005C68EF" w:rsidRDefault="00DF2B30" w:rsidP="00DF2B30">
      <w:pPr>
        <w:rPr>
          <w:sz w:val="16"/>
        </w:rPr>
      </w:pPr>
      <w:r w:rsidRPr="005C68EF">
        <w:rPr>
          <w:sz w:val="16"/>
        </w:rPr>
        <w:t>“</w:t>
      </w:r>
      <w:r w:rsidRPr="005C68EF">
        <w:rPr>
          <w:rStyle w:val="StyleUnderline"/>
        </w:rPr>
        <w:t xml:space="preserve">For us to build nuclear weapons from scratch is </w:t>
      </w:r>
      <w:r w:rsidRPr="005C68EF">
        <w:rPr>
          <w:rStyle w:val="Emphasis"/>
        </w:rPr>
        <w:t>too costly</w:t>
      </w:r>
      <w:r w:rsidRPr="005C68EF">
        <w:rPr>
          <w:rStyle w:val="StyleUnderline"/>
        </w:rPr>
        <w:t xml:space="preserve"> and we don’t have </w:t>
      </w:r>
      <w:r w:rsidRPr="005C68EF">
        <w:rPr>
          <w:rStyle w:val="Emphasis"/>
        </w:rPr>
        <w:t>enough time</w:t>
      </w:r>
      <w:r w:rsidRPr="005C68EF">
        <w:rPr>
          <w:rStyle w:val="StyleUnderline"/>
        </w:rPr>
        <w:t xml:space="preserve"> to do it</w:t>
      </w:r>
      <w:r w:rsidRPr="005C68EF">
        <w:rPr>
          <w:sz w:val="16"/>
        </w:rPr>
        <w:t xml:space="preserve">,” said Idzik from PGZ. “But if we can be a part of a new European team and nuclear project, of course we want to be part of this.” </w:t>
      </w:r>
    </w:p>
    <w:p w14:paraId="5C41AB55" w14:textId="2CD8ECFE" w:rsidR="00DF2B30" w:rsidRDefault="00081587" w:rsidP="00081587">
      <w:pPr>
        <w:pStyle w:val="Heading3"/>
      </w:pPr>
      <w:r>
        <w:t>Poland---No Prolif---1AR</w:t>
      </w:r>
    </w:p>
    <w:p w14:paraId="5E56B890" w14:textId="77777777" w:rsidR="00DF2B30" w:rsidRDefault="00DF2B30" w:rsidP="00DF2B30">
      <w:pPr>
        <w:pStyle w:val="Heading4"/>
      </w:pPr>
      <w:r>
        <w:t xml:space="preserve">It’s </w:t>
      </w:r>
      <w:r>
        <w:rPr>
          <w:u w:val="single"/>
        </w:rPr>
        <w:t>logistically</w:t>
      </w:r>
      <w:r>
        <w:t xml:space="preserve"> impossible.</w:t>
      </w:r>
    </w:p>
    <w:p w14:paraId="3FF3609A" w14:textId="77777777" w:rsidR="00DF2B30" w:rsidRPr="005C4191" w:rsidRDefault="00DF2B30" w:rsidP="00DF2B30">
      <w:r w:rsidRPr="005C4191">
        <w:rPr>
          <w:rStyle w:val="Style13ptBold"/>
        </w:rPr>
        <w:t>Moody and Tomlinson ’25</w:t>
      </w:r>
      <w:r>
        <w:t xml:space="preserve"> [Oliver and Hugh; March 14; Berlin correspondent covering Germany, Scandinavia, central Europe and the Baltics; Washington Reporter; The Times, “Could Poland and Germany acquire nuclear bombs?” </w:t>
      </w:r>
      <w:r w:rsidRPr="005C4191">
        <w:t>https://www.thetimes.com/world/russia-ukraine-war/article/nuclear-bombs-poland-germany-weapons-3pwvwdwhz</w:t>
      </w:r>
      <w:r>
        <w:t xml:space="preserve">; Accessed 7.16.25] </w:t>
      </w:r>
    </w:p>
    <w:p w14:paraId="76CDCA2F" w14:textId="77777777" w:rsidR="00DF2B30" w:rsidRPr="005C4191" w:rsidRDefault="00DF2B30" w:rsidP="00DF2B30">
      <w:pPr>
        <w:rPr>
          <w:sz w:val="16"/>
        </w:rPr>
      </w:pPr>
      <w:r w:rsidRPr="005C4191">
        <w:rPr>
          <w:sz w:val="16"/>
        </w:rPr>
        <w:t xml:space="preserve">To begin with, </w:t>
      </w:r>
      <w:r w:rsidRPr="005C4191">
        <w:rPr>
          <w:rStyle w:val="StyleUnderline"/>
        </w:rPr>
        <w:t xml:space="preserve">Poland is a signatory to the global nuclear </w:t>
      </w:r>
      <w:r w:rsidRPr="005C4191">
        <w:rPr>
          <w:rStyle w:val="Emphasis"/>
        </w:rPr>
        <w:t>n</w:t>
      </w:r>
      <w:r w:rsidRPr="005C4191">
        <w:rPr>
          <w:rStyle w:val="StyleUnderline"/>
        </w:rPr>
        <w:t>on</w:t>
      </w:r>
      <w:r w:rsidRPr="005C4191">
        <w:rPr>
          <w:rStyle w:val="Emphasis"/>
        </w:rPr>
        <w:t>-p</w:t>
      </w:r>
      <w:r w:rsidRPr="005C4191">
        <w:rPr>
          <w:rStyle w:val="StyleUnderline"/>
        </w:rPr>
        <w:t xml:space="preserve">roliferation </w:t>
      </w:r>
      <w:r w:rsidRPr="005C4191">
        <w:rPr>
          <w:rStyle w:val="Emphasis"/>
        </w:rPr>
        <w:t>t</w:t>
      </w:r>
      <w:r w:rsidRPr="005C4191">
        <w:rPr>
          <w:rStyle w:val="StyleUnderline"/>
        </w:rPr>
        <w:t>reaty</w:t>
      </w:r>
      <w:r w:rsidRPr="005C4191">
        <w:rPr>
          <w:sz w:val="16"/>
        </w:rPr>
        <w:t xml:space="preserve"> </w:t>
      </w:r>
      <w:r w:rsidRPr="005C4191">
        <w:rPr>
          <w:rStyle w:val="StyleUnderline"/>
        </w:rPr>
        <w:t xml:space="preserve">and would face </w:t>
      </w:r>
      <w:r w:rsidRPr="005C4191">
        <w:rPr>
          <w:rStyle w:val="Emphasis"/>
        </w:rPr>
        <w:t>international condemnation</w:t>
      </w:r>
      <w:r w:rsidRPr="005C4191">
        <w:rPr>
          <w:sz w:val="16"/>
        </w:rPr>
        <w:t xml:space="preserve"> if it took steps to acquire an arsenal of its own.</w:t>
      </w:r>
    </w:p>
    <w:p w14:paraId="4FD26FE6" w14:textId="77777777" w:rsidR="00DF2B30" w:rsidRPr="005C4191" w:rsidRDefault="00DF2B30" w:rsidP="00DF2B30">
      <w:pPr>
        <w:rPr>
          <w:sz w:val="16"/>
        </w:rPr>
      </w:pPr>
      <w:r w:rsidRPr="005C4191">
        <w:rPr>
          <w:sz w:val="16"/>
        </w:rPr>
        <w:t xml:space="preserve">Hoffmann said that </w:t>
      </w:r>
      <w:r w:rsidRPr="005C4191">
        <w:rPr>
          <w:rStyle w:val="StyleUnderline"/>
        </w:rPr>
        <w:t xml:space="preserve">without help from another country with an existing </w:t>
      </w:r>
      <w:r w:rsidRPr="005C4191">
        <w:rPr>
          <w:rStyle w:val="Emphasis"/>
        </w:rPr>
        <w:t>atomic deterrent</w:t>
      </w:r>
      <w:r w:rsidRPr="005C4191">
        <w:rPr>
          <w:sz w:val="16"/>
        </w:rPr>
        <w:t xml:space="preserve">, such as the US, or at least a strong civilian nuclear sector, such as Japan or South Korea, </w:t>
      </w:r>
      <w:r w:rsidRPr="005C4191">
        <w:rPr>
          <w:rStyle w:val="StyleUnderline"/>
        </w:rPr>
        <w:t xml:space="preserve">Poland would also have difficulty </w:t>
      </w:r>
      <w:r w:rsidRPr="005C4191">
        <w:rPr>
          <w:rStyle w:val="Emphasis"/>
        </w:rPr>
        <w:t>enriching enough</w:t>
      </w:r>
      <w:r w:rsidRPr="005C4191">
        <w:rPr>
          <w:rStyle w:val="StyleUnderline"/>
        </w:rPr>
        <w:t xml:space="preserve"> fuel to </w:t>
      </w:r>
      <w:r w:rsidRPr="005C4191">
        <w:rPr>
          <w:rStyle w:val="Emphasis"/>
        </w:rPr>
        <w:t>weapons-grade purity</w:t>
      </w:r>
      <w:r w:rsidRPr="005C4191">
        <w:rPr>
          <w:rStyle w:val="StyleUnderline"/>
        </w:rPr>
        <w:t xml:space="preserve"> on its own</w:t>
      </w:r>
      <w:r w:rsidRPr="005C4191">
        <w:rPr>
          <w:sz w:val="16"/>
        </w:rPr>
        <w:t>.</w:t>
      </w:r>
    </w:p>
    <w:p w14:paraId="571BAA16" w14:textId="77777777" w:rsidR="00DF2B30" w:rsidRPr="005C4191" w:rsidRDefault="00DF2B30" w:rsidP="00DF2B30">
      <w:pPr>
        <w:rPr>
          <w:sz w:val="16"/>
        </w:rPr>
      </w:pPr>
      <w:r w:rsidRPr="005C4191">
        <w:rPr>
          <w:sz w:val="16"/>
        </w:rPr>
        <w:t xml:space="preserve">It would also struggle to replicate Israel’s feat of starting a nuclear weapons programme </w:t>
      </w:r>
      <w:r w:rsidRPr="005C4191">
        <w:rPr>
          <w:rStyle w:val="Emphasis"/>
        </w:rPr>
        <w:t>under the radar</w:t>
      </w:r>
      <w:r w:rsidRPr="005C4191">
        <w:rPr>
          <w:sz w:val="16"/>
        </w:rPr>
        <w:t xml:space="preserve">, not least because </w:t>
      </w:r>
      <w:r w:rsidRPr="005C4191">
        <w:rPr>
          <w:rStyle w:val="StyleUnderline"/>
        </w:rPr>
        <w:t xml:space="preserve">the </w:t>
      </w:r>
      <w:r w:rsidRPr="005C4191">
        <w:rPr>
          <w:rStyle w:val="Emphasis"/>
        </w:rPr>
        <w:t>I</w:t>
      </w:r>
      <w:r w:rsidRPr="005C4191">
        <w:rPr>
          <w:rStyle w:val="StyleUnderline"/>
        </w:rPr>
        <w:t xml:space="preserve">nternational </w:t>
      </w:r>
      <w:r w:rsidRPr="005C4191">
        <w:rPr>
          <w:rStyle w:val="Emphasis"/>
        </w:rPr>
        <w:t>A</w:t>
      </w:r>
      <w:r w:rsidRPr="005C4191">
        <w:rPr>
          <w:rStyle w:val="StyleUnderline"/>
        </w:rPr>
        <w:t xml:space="preserve">tomic </w:t>
      </w:r>
      <w:r w:rsidRPr="005C4191">
        <w:rPr>
          <w:rStyle w:val="Emphasis"/>
        </w:rPr>
        <w:t>E</w:t>
      </w:r>
      <w:r w:rsidRPr="005C4191">
        <w:rPr>
          <w:rStyle w:val="StyleUnderline"/>
        </w:rPr>
        <w:t xml:space="preserve">nergy </w:t>
      </w:r>
      <w:r w:rsidRPr="005C4191">
        <w:rPr>
          <w:rStyle w:val="Emphasis"/>
        </w:rPr>
        <w:t>A</w:t>
      </w:r>
      <w:r w:rsidRPr="005C4191">
        <w:rPr>
          <w:rStyle w:val="StyleUnderline"/>
        </w:rPr>
        <w:t xml:space="preserve">gency closely monitors reactors for signs that radioactive materials might be </w:t>
      </w:r>
      <w:r w:rsidRPr="005C4191">
        <w:rPr>
          <w:rStyle w:val="Emphasis"/>
        </w:rPr>
        <w:t>illicitly removed</w:t>
      </w:r>
      <w:r w:rsidRPr="005C4191">
        <w:rPr>
          <w:sz w:val="16"/>
        </w:rPr>
        <w:t>.</w:t>
      </w:r>
    </w:p>
    <w:p w14:paraId="5B58FE88" w14:textId="77777777" w:rsidR="00DF2B30" w:rsidRPr="005C4191" w:rsidRDefault="00DF2B30" w:rsidP="00DF2B30">
      <w:pPr>
        <w:rPr>
          <w:sz w:val="16"/>
        </w:rPr>
      </w:pPr>
      <w:r w:rsidRPr="005C4191">
        <w:rPr>
          <w:sz w:val="16"/>
        </w:rPr>
        <w:t>Hoffmann said: “</w:t>
      </w:r>
      <w:r w:rsidRPr="005C4191">
        <w:rPr>
          <w:rStyle w:val="StyleUnderline"/>
        </w:rPr>
        <w:t xml:space="preserve">It would be </w:t>
      </w:r>
      <w:r w:rsidRPr="005C4191">
        <w:rPr>
          <w:rStyle w:val="Emphasis"/>
        </w:rPr>
        <w:t>very difficult</w:t>
      </w:r>
      <w:r w:rsidRPr="005C4191">
        <w:rPr>
          <w:rStyle w:val="StyleUnderline"/>
        </w:rPr>
        <w:t xml:space="preserve"> for Poland</w:t>
      </w:r>
      <w:r w:rsidRPr="005C4191">
        <w:rPr>
          <w:sz w:val="16"/>
        </w:rPr>
        <w:t>.”</w:t>
      </w:r>
    </w:p>
    <w:p w14:paraId="5E4AB173" w14:textId="77777777" w:rsidR="00F7026D" w:rsidRDefault="00F7026D" w:rsidP="00F7026D">
      <w:pPr>
        <w:pStyle w:val="Heading4"/>
      </w:pPr>
      <w:r>
        <w:t xml:space="preserve">It’s a </w:t>
      </w:r>
      <w:r>
        <w:rPr>
          <w:u w:val="single"/>
        </w:rPr>
        <w:t>pipedream</w:t>
      </w:r>
      <w:r>
        <w:t>.</w:t>
      </w:r>
    </w:p>
    <w:p w14:paraId="72865F18" w14:textId="77777777" w:rsidR="00F7026D" w:rsidRPr="00AC5EE5" w:rsidRDefault="00F7026D" w:rsidP="00F7026D">
      <w:r>
        <w:t xml:space="preserve">Bartosz </w:t>
      </w:r>
      <w:r w:rsidRPr="00AC5EE5">
        <w:rPr>
          <w:rStyle w:val="Style13ptBold"/>
        </w:rPr>
        <w:t>Wielinski 25</w:t>
      </w:r>
      <w:r>
        <w:t>, Marcin Król Fellow 2024 at Visegrad Insight, “Eastern Flank Umbrella? Time To Talk About Nuclear Weapons For Poland,” Worldcrunch, 03-16-2025, accessed 07-16-2025, https://worldcrunch.com/world-affairs/poland-nuclear-weapons, DG</w:t>
      </w:r>
    </w:p>
    <w:p w14:paraId="27FAFF27" w14:textId="77777777" w:rsidR="00F7026D" w:rsidRPr="00AC5EE5" w:rsidRDefault="00F7026D" w:rsidP="00F7026D">
      <w:pPr>
        <w:rPr>
          <w:sz w:val="16"/>
        </w:rPr>
      </w:pPr>
      <w:r w:rsidRPr="00AC5EE5">
        <w:rPr>
          <w:sz w:val="16"/>
        </w:rPr>
        <w:t xml:space="preserve">Polish Prime Minister Donald </w:t>
      </w:r>
      <w:r w:rsidRPr="00AC5EE5">
        <w:rPr>
          <w:rStyle w:val="StyleUnderline"/>
        </w:rPr>
        <w:t>Tusk delivered a momentous speech</w:t>
      </w:r>
      <w:r w:rsidRPr="00AC5EE5">
        <w:rPr>
          <w:sz w:val="16"/>
        </w:rPr>
        <w:t xml:space="preserve"> last Friday before the Sejm, the lower house of Parliament. Slated to cover national security, the remarks quickly turned to a topic previously taboo: “We are talking seriously with the French about the idea of a nuclear umbrella,” Tusk </w:t>
      </w:r>
      <w:r w:rsidRPr="00AC5EE5">
        <w:rPr>
          <w:rStyle w:val="StyleUnderline"/>
        </w:rPr>
        <w:t>said</w:t>
      </w:r>
      <w:r w:rsidRPr="00AC5EE5">
        <w:rPr>
          <w:sz w:val="16"/>
        </w:rPr>
        <w:t xml:space="preserve">. “It is time to look more boldly at the most modern battlefield technologies. </w:t>
      </w:r>
      <w:r w:rsidRPr="00AC5EE5">
        <w:rPr>
          <w:rStyle w:val="StyleUnderline"/>
        </w:rPr>
        <w:t>Conventional means are no longer enough</w:t>
      </w:r>
      <w:r w:rsidRPr="00AC5EE5">
        <w:rPr>
          <w:sz w:val="16"/>
        </w:rPr>
        <w:t xml:space="preserve">. We must reach for the most modern solutions, including those related to nuclear weapons.” </w:t>
      </w:r>
    </w:p>
    <w:p w14:paraId="631B3024" w14:textId="77777777" w:rsidR="00F7026D" w:rsidRPr="00AC5EE5" w:rsidRDefault="00F7026D" w:rsidP="00F7026D">
      <w:pPr>
        <w:rPr>
          <w:sz w:val="16"/>
        </w:rPr>
      </w:pPr>
      <w:r w:rsidRPr="00AC5EE5">
        <w:rPr>
          <w:sz w:val="16"/>
        </w:rPr>
        <w:t>The words of the Prime Minister mark a historic change for the country. Because finally, critical issues – from the point of view of national security – are being discussed seriously, openly and in the right place. Still, the basic problem remains unchanged: Poland will not have its own nuclear arsenal, but will be dependent on allies.</w:t>
      </w:r>
    </w:p>
    <w:p w14:paraId="2512BF07" w14:textId="77777777" w:rsidR="00F7026D" w:rsidRPr="00AC5EE5" w:rsidRDefault="00F7026D" w:rsidP="00F7026D">
      <w:pPr>
        <w:rPr>
          <w:sz w:val="16"/>
        </w:rPr>
      </w:pPr>
      <w:r w:rsidRPr="00AC5EE5">
        <w:rPr>
          <w:sz w:val="16"/>
        </w:rPr>
        <w:t>But is that enough?</w:t>
      </w:r>
    </w:p>
    <w:p w14:paraId="5B37433D" w14:textId="77777777" w:rsidR="00F7026D" w:rsidRPr="00AC5EE5" w:rsidRDefault="00F7026D" w:rsidP="00F7026D">
      <w:pPr>
        <w:rPr>
          <w:sz w:val="16"/>
        </w:rPr>
      </w:pPr>
      <w:r w:rsidRPr="00AC5EE5">
        <w:rPr>
          <w:sz w:val="16"/>
        </w:rPr>
        <w:t>Nuclear sharing and NATO</w:t>
      </w:r>
    </w:p>
    <w:p w14:paraId="721B50E0" w14:textId="77777777" w:rsidR="00F7026D" w:rsidRPr="00AC5EE5" w:rsidRDefault="00F7026D" w:rsidP="00F7026D">
      <w:pPr>
        <w:rPr>
          <w:sz w:val="16"/>
        </w:rPr>
      </w:pPr>
      <w:r w:rsidRPr="00AC5EE5">
        <w:rPr>
          <w:rStyle w:val="StyleUnderline"/>
        </w:rPr>
        <w:t>Building a nuclear weapon</w:t>
      </w:r>
      <w:r w:rsidRPr="00AC5EE5">
        <w:rPr>
          <w:sz w:val="16"/>
        </w:rPr>
        <w:t xml:space="preserve"> of our own </w:t>
      </w:r>
      <w:r w:rsidRPr="00AC5EE5">
        <w:rPr>
          <w:rStyle w:val="StyleUnderline"/>
        </w:rPr>
        <w:t xml:space="preserve">would require access to fissile materials and the appropriate technology. It would require </w:t>
      </w:r>
      <w:r w:rsidRPr="00AC5EE5">
        <w:rPr>
          <w:rStyle w:val="Emphasis"/>
        </w:rPr>
        <w:t>huge amounts of money, scientific support and enough specialists</w:t>
      </w:r>
      <w:r w:rsidRPr="00AC5EE5">
        <w:rPr>
          <w:sz w:val="16"/>
        </w:rPr>
        <w:t xml:space="preserve"> who would have to be </w:t>
      </w:r>
      <w:r w:rsidRPr="00AC5EE5">
        <w:rPr>
          <w:rStyle w:val="Emphasis"/>
        </w:rPr>
        <w:t>educated in Poland</w:t>
      </w:r>
      <w:r w:rsidRPr="00AC5EE5">
        <w:rPr>
          <w:sz w:val="16"/>
        </w:rPr>
        <w:t xml:space="preserve">. Ultimately, </w:t>
      </w:r>
      <w:r w:rsidRPr="00AC5EE5">
        <w:rPr>
          <w:rStyle w:val="StyleUnderline"/>
        </w:rPr>
        <w:t>it would</w:t>
      </w:r>
      <w:r w:rsidRPr="00AC5EE5">
        <w:rPr>
          <w:sz w:val="16"/>
        </w:rPr>
        <w:t xml:space="preserve"> also </w:t>
      </w:r>
      <w:r w:rsidRPr="00AC5EE5">
        <w:rPr>
          <w:rStyle w:val="StyleUnderline"/>
        </w:rPr>
        <w:t xml:space="preserve">require violating the nuclear non-proliferation treaty, which could result in </w:t>
      </w:r>
      <w:r w:rsidRPr="00AC5EE5">
        <w:rPr>
          <w:rStyle w:val="Emphasis"/>
        </w:rPr>
        <w:t>international sanctions</w:t>
      </w:r>
      <w:r w:rsidRPr="00AC5EE5">
        <w:rPr>
          <w:sz w:val="16"/>
        </w:rPr>
        <w:t>.</w:t>
      </w:r>
    </w:p>
    <w:p w14:paraId="1CFA99CA" w14:textId="77777777" w:rsidR="00F7026D" w:rsidRPr="00AC5EE5" w:rsidRDefault="00F7026D" w:rsidP="00F7026D">
      <w:pPr>
        <w:rPr>
          <w:sz w:val="16"/>
        </w:rPr>
      </w:pPr>
      <w:r w:rsidRPr="00AC5EE5">
        <w:rPr>
          <w:rStyle w:val="Emphasis"/>
        </w:rPr>
        <w:t>At the end of the day, a Polish atomic bomb is a pipe dream</w:t>
      </w:r>
      <w:r w:rsidRPr="00AC5EE5">
        <w:rPr>
          <w:sz w:val="16"/>
        </w:rPr>
        <w:t>.</w:t>
      </w:r>
    </w:p>
    <w:p w14:paraId="54EA89F6" w14:textId="77777777" w:rsidR="00F7026D" w:rsidRPr="00AC5EE5" w:rsidRDefault="00F7026D" w:rsidP="00F7026D">
      <w:pPr>
        <w:rPr>
          <w:sz w:val="16"/>
        </w:rPr>
      </w:pPr>
      <w:r w:rsidRPr="00AC5EE5">
        <w:rPr>
          <w:sz w:val="16"/>
        </w:rPr>
        <w:t xml:space="preserve">For years, the </w:t>
      </w:r>
      <w:r w:rsidRPr="00AC5EE5">
        <w:rPr>
          <w:rStyle w:val="StyleUnderline"/>
        </w:rPr>
        <w:t xml:space="preserve">Americans have been reluctant to include Poland in </w:t>
      </w:r>
      <w:r w:rsidRPr="00AC5EE5">
        <w:rPr>
          <w:sz w:val="16"/>
        </w:rPr>
        <w:t>the “</w:t>
      </w:r>
      <w:r w:rsidRPr="00AC5EE5">
        <w:rPr>
          <w:rStyle w:val="StyleUnderline"/>
        </w:rPr>
        <w:t>Nuclear Sharing</w:t>
      </w:r>
      <w:r w:rsidRPr="00AC5EE5">
        <w:rPr>
          <w:sz w:val="16"/>
        </w:rPr>
        <w:t>” program, which includes Germany, Belgium, the Netherlands, Italy and Turkey. The Americans store their charges in these countries, and their use is only possible with the consent of the United States.</w:t>
      </w:r>
    </w:p>
    <w:p w14:paraId="0029A0DF" w14:textId="71BA44E0" w:rsidR="00DF2B30" w:rsidRPr="00F7026D" w:rsidRDefault="00F7026D" w:rsidP="00DF2B30">
      <w:pPr>
        <w:rPr>
          <w:sz w:val="16"/>
        </w:rPr>
      </w:pPr>
      <w:r w:rsidRPr="00AC5EE5">
        <w:rPr>
          <w:rStyle w:val="StyleUnderline"/>
        </w:rPr>
        <w:t>Considering</w:t>
      </w:r>
      <w:r w:rsidRPr="00AC5EE5">
        <w:rPr>
          <w:sz w:val="16"/>
        </w:rPr>
        <w:t xml:space="preserve"> President Donald </w:t>
      </w:r>
      <w:r w:rsidRPr="00AC5EE5">
        <w:rPr>
          <w:rStyle w:val="StyleUnderline"/>
        </w:rPr>
        <w:t>Trump’s</w:t>
      </w:r>
      <w:r w:rsidRPr="00AC5EE5">
        <w:rPr>
          <w:sz w:val="16"/>
        </w:rPr>
        <w:t xml:space="preserve"> policy of </w:t>
      </w:r>
      <w:r w:rsidRPr="00AC5EE5">
        <w:rPr>
          <w:rStyle w:val="StyleUnderline"/>
        </w:rPr>
        <w:t>reluctance towards NATO, the chances of Poland joining the Nuclear Sharing program are</w:t>
      </w:r>
      <w:r w:rsidRPr="00AC5EE5">
        <w:rPr>
          <w:sz w:val="16"/>
        </w:rPr>
        <w:t xml:space="preserve"> now </w:t>
      </w:r>
      <w:r w:rsidRPr="00AC5EE5">
        <w:rPr>
          <w:rStyle w:val="Emphasis"/>
        </w:rPr>
        <w:t>slim</w:t>
      </w:r>
      <w:r w:rsidRPr="00AC5EE5">
        <w:rPr>
          <w:sz w:val="16"/>
        </w:rPr>
        <w:t>.</w:t>
      </w:r>
    </w:p>
    <w:p w14:paraId="580D28FB" w14:textId="77777777" w:rsidR="00DF2B30" w:rsidRDefault="00DF2B30" w:rsidP="00DF2B30">
      <w:pPr>
        <w:pStyle w:val="Heading4"/>
      </w:pPr>
      <w:r>
        <w:t xml:space="preserve">They </w:t>
      </w:r>
      <w:r>
        <w:rPr>
          <w:u w:val="single"/>
        </w:rPr>
        <w:t>can’t</w:t>
      </w:r>
      <w:r>
        <w:t>.</w:t>
      </w:r>
    </w:p>
    <w:p w14:paraId="0BEA1834" w14:textId="77777777" w:rsidR="00DF2B30" w:rsidRPr="005C4191" w:rsidRDefault="00DF2B30" w:rsidP="00DF2B30">
      <w:r w:rsidRPr="005C4191">
        <w:rPr>
          <w:rStyle w:val="Style13ptBold"/>
        </w:rPr>
        <w:t>Lewis ’25</w:t>
      </w:r>
      <w:r>
        <w:t xml:space="preserve"> [Jeffrey; March 20; director of the East Asia Nonproliferation Program for the James Martin Center for Nonproliferation Studies at the Middlebury Institute of International Studies at Monterey; FP, “Europe Is Ready to Shelter Under France’s Nuclear Umbrella,” </w:t>
      </w:r>
      <w:r w:rsidRPr="005C4191">
        <w:t>https://foreignpolicy.com/2025/03/20/poland-france-nuclear-weapons-trump-europe-defense/</w:t>
      </w:r>
      <w:r>
        <w:t>; Accessed 7.16.25]</w:t>
      </w:r>
    </w:p>
    <w:p w14:paraId="2EAF3DC9" w14:textId="77777777" w:rsidR="00DF2B30" w:rsidRPr="005C4191" w:rsidRDefault="00DF2B30" w:rsidP="00DF2B30">
      <w:pPr>
        <w:rPr>
          <w:sz w:val="16"/>
        </w:rPr>
      </w:pPr>
      <w:r w:rsidRPr="005C4191">
        <w:rPr>
          <w:sz w:val="16"/>
        </w:rPr>
        <w:t>These are large and expensive industrial enterprises. When the Danish physicist Niels Bohr received a briefing on the U.S. Manhattan Project, he turned to fellow physicist Edward Teller and said: “</w:t>
      </w:r>
      <w:r w:rsidRPr="005C4191">
        <w:rPr>
          <w:rStyle w:val="StyleUnderline"/>
        </w:rPr>
        <w:t xml:space="preserve">You see, I told you it couldn’t be done without turning the </w:t>
      </w:r>
      <w:r w:rsidRPr="005C4191">
        <w:rPr>
          <w:rStyle w:val="Emphasis"/>
        </w:rPr>
        <w:t>whole</w:t>
      </w:r>
      <w:r w:rsidRPr="005C4191">
        <w:rPr>
          <w:rStyle w:val="StyleUnderline"/>
        </w:rPr>
        <w:t xml:space="preserve"> </w:t>
      </w:r>
      <w:r w:rsidRPr="005C4191">
        <w:rPr>
          <w:rStyle w:val="Emphasis"/>
        </w:rPr>
        <w:t>country</w:t>
      </w:r>
      <w:r w:rsidRPr="005C4191">
        <w:rPr>
          <w:rStyle w:val="StyleUnderline"/>
        </w:rPr>
        <w:t xml:space="preserve"> into a factory</w:t>
      </w:r>
      <w:r w:rsidRPr="005C4191">
        <w:rPr>
          <w:sz w:val="16"/>
        </w:rPr>
        <w:t>. You have done just that.” Maybe Bohr was thinking of a Denmark-sized factory-country, but still.</w:t>
      </w:r>
    </w:p>
    <w:p w14:paraId="13E21905" w14:textId="77777777" w:rsidR="00DF2B30" w:rsidRPr="005C4191" w:rsidRDefault="00DF2B30" w:rsidP="00DF2B30">
      <w:pPr>
        <w:rPr>
          <w:sz w:val="16"/>
        </w:rPr>
      </w:pPr>
      <w:r w:rsidRPr="005C4191">
        <w:rPr>
          <w:sz w:val="16"/>
        </w:rPr>
        <w:t xml:space="preserve">In October 2022, </w:t>
      </w:r>
      <w:r w:rsidRPr="005C4191">
        <w:rPr>
          <w:rStyle w:val="StyleUnderline"/>
        </w:rPr>
        <w:t>Poland announced that it had selected Westinghouse to build three civilian nuclear power reactors for about $</w:t>
      </w:r>
      <w:r w:rsidRPr="005C4191">
        <w:rPr>
          <w:rStyle w:val="Emphasis"/>
        </w:rPr>
        <w:t>20 billion each</w:t>
      </w:r>
      <w:r w:rsidRPr="005C4191">
        <w:rPr>
          <w:sz w:val="16"/>
        </w:rPr>
        <w:t xml:space="preserve">. Construction is expected to start in 2026 and will take about seven years. These reactors will make plutonium, but they will be under international safeguards, and </w:t>
      </w:r>
      <w:r w:rsidRPr="005C4191">
        <w:rPr>
          <w:rStyle w:val="StyleUnderline"/>
        </w:rPr>
        <w:t xml:space="preserve">their design makes it much </w:t>
      </w:r>
      <w:r w:rsidRPr="005C4191">
        <w:rPr>
          <w:rStyle w:val="Emphasis"/>
        </w:rPr>
        <w:t>more difficult</w:t>
      </w:r>
      <w:r w:rsidRPr="005C4191">
        <w:rPr>
          <w:rStyle w:val="StyleUnderline"/>
        </w:rPr>
        <w:t xml:space="preserve"> to use the </w:t>
      </w:r>
      <w:r w:rsidRPr="005C4191">
        <w:rPr>
          <w:rStyle w:val="Emphasis"/>
        </w:rPr>
        <w:t>plutonium</w:t>
      </w:r>
      <w:r w:rsidRPr="005C4191">
        <w:rPr>
          <w:rStyle w:val="StyleUnderline"/>
        </w:rPr>
        <w:t xml:space="preserve"> in a </w:t>
      </w:r>
      <w:r w:rsidRPr="005C4191">
        <w:rPr>
          <w:rStyle w:val="Emphasis"/>
        </w:rPr>
        <w:t>weapon</w:t>
      </w:r>
      <w:r w:rsidRPr="005C4191">
        <w:rPr>
          <w:sz w:val="16"/>
        </w:rPr>
        <w:t>. (The same goes for Poland’s MARIA research reactor.)</w:t>
      </w:r>
    </w:p>
    <w:p w14:paraId="63E695DA" w14:textId="77777777" w:rsidR="00DF2B30" w:rsidRPr="005C4191" w:rsidRDefault="00DF2B30" w:rsidP="00DF2B30">
      <w:pPr>
        <w:rPr>
          <w:sz w:val="16"/>
        </w:rPr>
      </w:pPr>
      <w:r w:rsidRPr="005C4191">
        <w:rPr>
          <w:sz w:val="16"/>
        </w:rPr>
        <w:t xml:space="preserve">Still, the timeline gives some idea of how long it would take Poland to build the facilities necessary. </w:t>
      </w:r>
      <w:r w:rsidRPr="005C4191">
        <w:rPr>
          <w:rStyle w:val="StyleUnderline"/>
        </w:rPr>
        <w:t xml:space="preserve">Poland would also have to think about how to </w:t>
      </w:r>
      <w:r w:rsidRPr="005C4191">
        <w:rPr>
          <w:rStyle w:val="Emphasis"/>
        </w:rPr>
        <w:t>deliver</w:t>
      </w:r>
      <w:r w:rsidRPr="005C4191">
        <w:rPr>
          <w:rStyle w:val="StyleUnderline"/>
        </w:rPr>
        <w:t xml:space="preserve"> such a </w:t>
      </w:r>
      <w:r w:rsidRPr="005C4191">
        <w:rPr>
          <w:rStyle w:val="Emphasis"/>
        </w:rPr>
        <w:t>weapon</w:t>
      </w:r>
      <w:r w:rsidRPr="005C4191">
        <w:rPr>
          <w:sz w:val="16"/>
        </w:rPr>
        <w:t xml:space="preserve">, which means making decisions about missiles or fighter aircraft. </w:t>
      </w:r>
      <w:r w:rsidRPr="005C4191">
        <w:rPr>
          <w:rStyle w:val="StyleUnderline"/>
        </w:rPr>
        <w:t xml:space="preserve">Nuclear weapons programs are measured in </w:t>
      </w:r>
      <w:r w:rsidRPr="005C4191">
        <w:rPr>
          <w:rStyle w:val="Emphasis"/>
        </w:rPr>
        <w:t>years</w:t>
      </w:r>
      <w:r w:rsidRPr="005C4191">
        <w:rPr>
          <w:sz w:val="16"/>
        </w:rPr>
        <w:t xml:space="preserve">, </w:t>
      </w:r>
      <w:r w:rsidRPr="005C4191">
        <w:rPr>
          <w:rStyle w:val="StyleUnderline"/>
        </w:rPr>
        <w:t xml:space="preserve">sometimes </w:t>
      </w:r>
      <w:r w:rsidRPr="005C4191">
        <w:rPr>
          <w:rStyle w:val="Emphasis"/>
        </w:rPr>
        <w:t>decades</w:t>
      </w:r>
      <w:r w:rsidRPr="005C4191">
        <w:rPr>
          <w:sz w:val="16"/>
        </w:rPr>
        <w:t xml:space="preserve">, </w:t>
      </w:r>
      <w:r w:rsidRPr="005C4191">
        <w:rPr>
          <w:rStyle w:val="StyleUnderline"/>
        </w:rPr>
        <w:t xml:space="preserve">with expenses running in the many </w:t>
      </w:r>
      <w:r w:rsidRPr="005C4191">
        <w:rPr>
          <w:rStyle w:val="Emphasis"/>
        </w:rPr>
        <w:t>tens of billions</w:t>
      </w:r>
      <w:r w:rsidRPr="005C4191">
        <w:rPr>
          <w:rStyle w:val="StyleUnderline"/>
        </w:rPr>
        <w:t xml:space="preserve"> of </w:t>
      </w:r>
      <w:r w:rsidRPr="005C4191">
        <w:rPr>
          <w:rStyle w:val="Emphasis"/>
        </w:rPr>
        <w:t>dollars</w:t>
      </w:r>
      <w:r w:rsidRPr="005C4191">
        <w:rPr>
          <w:sz w:val="16"/>
        </w:rPr>
        <w:t>.</w:t>
      </w:r>
    </w:p>
    <w:p w14:paraId="200FBF83" w14:textId="77777777" w:rsidR="00DF2B30" w:rsidRPr="005C4191" w:rsidRDefault="00DF2B30" w:rsidP="00DF2B30">
      <w:pPr>
        <w:rPr>
          <w:sz w:val="16"/>
        </w:rPr>
      </w:pPr>
      <w:r w:rsidRPr="005C4191">
        <w:rPr>
          <w:sz w:val="16"/>
        </w:rPr>
        <w:t xml:space="preserve">The need to build expensive industrial projects that take a long time is, in large part, </w:t>
      </w:r>
      <w:r w:rsidRPr="005C4191">
        <w:rPr>
          <w:rStyle w:val="StyleUnderline"/>
        </w:rPr>
        <w:t xml:space="preserve">why many leaders have found </w:t>
      </w:r>
      <w:r w:rsidRPr="005C4191">
        <w:rPr>
          <w:rStyle w:val="Emphasis"/>
        </w:rPr>
        <w:t>talk</w:t>
      </w:r>
      <w:r w:rsidRPr="005C4191">
        <w:rPr>
          <w:rStyle w:val="StyleUnderline"/>
        </w:rPr>
        <w:t xml:space="preserve"> easier than </w:t>
      </w:r>
      <w:r w:rsidRPr="005C4191">
        <w:rPr>
          <w:rStyle w:val="Emphasis"/>
        </w:rPr>
        <w:t>action</w:t>
      </w:r>
      <w:r w:rsidRPr="005C4191">
        <w:rPr>
          <w:rStyle w:val="StyleUnderline"/>
        </w:rPr>
        <w:t xml:space="preserve"> when it comes to the bomb</w:t>
      </w:r>
      <w:r w:rsidRPr="005C4191">
        <w:rPr>
          <w:sz w:val="16"/>
        </w:rPr>
        <w:t>. As my colleague at the Middlebury Institute, Philipp Bleek, has argued, many countries—including U.S. allies—have explored a nuclear weapons option in one fashion or another. Algeria, Argentina, Australia, Brazil, Egypt, (West) Germany, Indonesia, Iraq, Italy, Japan, Libya, Norway, Romania, South Korea, Sweden, Switzerland, Syria, and Taiwan have all at least considered the possibility of a nuclear-armed future.</w:t>
      </w:r>
    </w:p>
    <w:p w14:paraId="1732CCF9" w14:textId="77777777" w:rsidR="00DF2B30" w:rsidRPr="005C4191" w:rsidRDefault="00DF2B30" w:rsidP="00DF2B30">
      <w:pPr>
        <w:rPr>
          <w:sz w:val="16"/>
        </w:rPr>
      </w:pPr>
      <w:r w:rsidRPr="005C4191">
        <w:rPr>
          <w:sz w:val="16"/>
        </w:rPr>
        <w:t>Very few countries that have explored have followed through, and currently, only nine countries have gone all the way and acquired them. Iran is somewhere in between, although that story is not yet over. Tehran would make 10.</w:t>
      </w:r>
    </w:p>
    <w:p w14:paraId="12EE31C5" w14:textId="77777777" w:rsidR="00DF2B30" w:rsidRPr="005C4191" w:rsidRDefault="00DF2B30" w:rsidP="00DF2B30">
      <w:pPr>
        <w:rPr>
          <w:sz w:val="16"/>
        </w:rPr>
      </w:pPr>
      <w:r w:rsidRPr="005C4191">
        <w:rPr>
          <w:rStyle w:val="StyleUnderline"/>
        </w:rPr>
        <w:t xml:space="preserve">That’s because producing nuclear material is </w:t>
      </w:r>
      <w:r w:rsidRPr="005C4191">
        <w:rPr>
          <w:rStyle w:val="Emphasis"/>
        </w:rPr>
        <w:t>expensive</w:t>
      </w:r>
      <w:r w:rsidRPr="005C4191">
        <w:rPr>
          <w:sz w:val="16"/>
        </w:rPr>
        <w:t xml:space="preserve">, </w:t>
      </w:r>
      <w:r w:rsidRPr="005C4191">
        <w:rPr>
          <w:rStyle w:val="Emphasis"/>
        </w:rPr>
        <w:t>difficult</w:t>
      </w:r>
      <w:r w:rsidRPr="005C4191">
        <w:rPr>
          <w:sz w:val="16"/>
        </w:rPr>
        <w:t xml:space="preserve">, </w:t>
      </w:r>
      <w:r w:rsidRPr="005C4191">
        <w:rPr>
          <w:rStyle w:val="StyleUnderline"/>
        </w:rPr>
        <w:t xml:space="preserve">and takes a </w:t>
      </w:r>
      <w:r w:rsidRPr="005C4191">
        <w:rPr>
          <w:rStyle w:val="Emphasis"/>
        </w:rPr>
        <w:t>long time</w:t>
      </w:r>
      <w:r w:rsidRPr="005C4191">
        <w:rPr>
          <w:sz w:val="16"/>
        </w:rPr>
        <w:t xml:space="preserve">. Obviously, Poland could go faster with help. But historically, long timelines have afforded the United States both leverage over </w:t>
      </w:r>
      <w:r w:rsidRPr="005C4191">
        <w:rPr>
          <w:rStyle w:val="StyleUnderline"/>
        </w:rPr>
        <w:t>potential proliferators</w:t>
      </w:r>
      <w:r w:rsidRPr="005C4191">
        <w:rPr>
          <w:sz w:val="16"/>
        </w:rPr>
        <w:t xml:space="preserve">, who also </w:t>
      </w:r>
      <w:r w:rsidRPr="005C4191">
        <w:rPr>
          <w:rStyle w:val="StyleUnderline"/>
        </w:rPr>
        <w:t xml:space="preserve">needed help to get their </w:t>
      </w:r>
      <w:r w:rsidRPr="005C4191">
        <w:rPr>
          <w:rStyle w:val="Emphasis"/>
        </w:rPr>
        <w:t>program going</w:t>
      </w:r>
      <w:r w:rsidRPr="005C4191">
        <w:rPr>
          <w:sz w:val="16"/>
        </w:rPr>
        <w:t>, and time to make them a better offer—or at least an offer that they can’t refuse.</w:t>
      </w:r>
    </w:p>
    <w:p w14:paraId="583DA3BE" w14:textId="6EC2B2D7" w:rsidR="004102A4" w:rsidRPr="0072157C" w:rsidRDefault="00B35A0A" w:rsidP="004102A4">
      <w:pPr>
        <w:pStyle w:val="Heading3"/>
      </w:pPr>
      <w:r>
        <w:t xml:space="preserve">Poland---No Prolif---Europe Solves </w:t>
      </w:r>
    </w:p>
    <w:p w14:paraId="4FBF8C2F" w14:textId="77777777" w:rsidR="004102A4" w:rsidRPr="0072157C" w:rsidRDefault="004102A4" w:rsidP="004102A4">
      <w:pPr>
        <w:pStyle w:val="Heading4"/>
      </w:pPr>
      <w:r>
        <w:t>France and other European nations fill in for defense through treaties</w:t>
      </w:r>
    </w:p>
    <w:p w14:paraId="0271D0F4" w14:textId="77777777" w:rsidR="004102A4" w:rsidRPr="00DC3CAD" w:rsidRDefault="004102A4" w:rsidP="004102A4">
      <w:r w:rsidRPr="00DC3CAD">
        <w:t xml:space="preserve">Elizabeth </w:t>
      </w:r>
      <w:r w:rsidRPr="00DC3CAD">
        <w:rPr>
          <w:b/>
          <w:bCs/>
          <w:sz w:val="26"/>
          <w:szCs w:val="26"/>
        </w:rPr>
        <w:t>Pineau 25</w:t>
      </w:r>
      <w:r w:rsidRPr="00DC3CAD">
        <w:t>,</w:t>
      </w:r>
      <w:r>
        <w:t xml:space="preserve"> Senior Correspondent at Thomson Reuters; Degree in Journalism from </w:t>
      </w:r>
      <w:r w:rsidRPr="0072157C">
        <w:t>Institut pratique du journalisme</w:t>
      </w:r>
      <w:r>
        <w:t>;</w:t>
      </w:r>
      <w:r w:rsidRPr="00DC3CAD">
        <w:t xml:space="preserve"> 5-9-2025, "Poland and France deepen defence ties amid doubts over U.S. support", Reuters, https://www.reuters.com/world/europe/poland-france-commit-helping-each-other-case-military-threat-2025-05-09/</w:t>
      </w:r>
      <w:r>
        <w:t xml:space="preserve"> accessed 07-14-25 // AA</w:t>
      </w:r>
    </w:p>
    <w:p w14:paraId="6369C701" w14:textId="77777777" w:rsidR="004102A4" w:rsidRPr="00DC3CAD" w:rsidRDefault="004102A4" w:rsidP="004102A4">
      <w:pPr>
        <w:rPr>
          <w:sz w:val="16"/>
        </w:rPr>
      </w:pPr>
      <w:r w:rsidRPr="00DC3CAD">
        <w:rPr>
          <w:sz w:val="16"/>
        </w:rPr>
        <w:t xml:space="preserve">NANCY, France, May 9 (Reuters) - </w:t>
      </w:r>
      <w:r w:rsidRPr="00DC3CAD">
        <w:rPr>
          <w:rStyle w:val="StyleUnderline"/>
        </w:rPr>
        <w:t>France and Poland signed a treaty</w:t>
      </w:r>
      <w:r w:rsidRPr="00DC3CAD">
        <w:rPr>
          <w:sz w:val="16"/>
        </w:rPr>
        <w:t xml:space="preserve"> on Friday </w:t>
      </w:r>
      <w:r w:rsidRPr="00DC3CAD">
        <w:rPr>
          <w:rStyle w:val="StyleUnderline"/>
        </w:rPr>
        <w:t>to increase cooperation on defence, nuclear energy and other measures</w:t>
      </w:r>
      <w:r w:rsidRPr="00DC3CAD">
        <w:rPr>
          <w:sz w:val="16"/>
        </w:rPr>
        <w:t xml:space="preserve">, in </w:t>
      </w:r>
      <w:r w:rsidRPr="00DC3CAD">
        <w:rPr>
          <w:rStyle w:val="StyleUnderline"/>
        </w:rPr>
        <w:t>a sign of growing alliances</w:t>
      </w:r>
      <w:r w:rsidRPr="00DC3CAD">
        <w:rPr>
          <w:sz w:val="16"/>
        </w:rPr>
        <w:t xml:space="preserve"> between European nations </w:t>
      </w:r>
      <w:r w:rsidRPr="00DC3CAD">
        <w:rPr>
          <w:rStyle w:val="StyleUnderline"/>
        </w:rPr>
        <w:t>amid concerns about U.S. commitment to Europe's security.</w:t>
      </w:r>
      <w:r w:rsidRPr="00DC3CAD">
        <w:rPr>
          <w:sz w:val="16"/>
        </w:rPr>
        <w:t xml:space="preserve"> The </w:t>
      </w:r>
      <w:r w:rsidRPr="00DC3CAD">
        <w:rPr>
          <w:rStyle w:val="StyleUnderline"/>
        </w:rPr>
        <w:t>signing came</w:t>
      </w:r>
      <w:r w:rsidRPr="00DC3CAD">
        <w:rPr>
          <w:sz w:val="16"/>
        </w:rPr>
        <w:t xml:space="preserve"> a day before Ukraine hosts leaders of the so-called "coalition of the willing" - countries led by France and Britain that want to step up support for Ukraine </w:t>
      </w:r>
      <w:r w:rsidRPr="00DC3CAD">
        <w:rPr>
          <w:rStyle w:val="StyleUnderline"/>
        </w:rPr>
        <w:t>in the face of a more sceptical Trump administration.</w:t>
      </w:r>
      <w:r>
        <w:rPr>
          <w:rStyle w:val="StyleUnderline"/>
        </w:rPr>
        <w:t xml:space="preserve"> </w:t>
      </w:r>
      <w:r w:rsidRPr="00DC3CAD">
        <w:rPr>
          <w:sz w:val="16"/>
        </w:rPr>
        <w:t xml:space="preserve">President Emmanuel </w:t>
      </w:r>
      <w:r w:rsidRPr="00DC3CAD">
        <w:rPr>
          <w:rStyle w:val="StyleUnderline"/>
        </w:rPr>
        <w:t>Macron, speaking alongside</w:t>
      </w:r>
      <w:r w:rsidRPr="00DC3CAD">
        <w:rPr>
          <w:sz w:val="16"/>
        </w:rPr>
        <w:t xml:space="preserve"> Polish Prime Minister Donald </w:t>
      </w:r>
      <w:r w:rsidRPr="00DC3CAD">
        <w:rPr>
          <w:rStyle w:val="StyleUnderline"/>
        </w:rPr>
        <w:t>Tusk, said France would participate in the Ukraine summit</w:t>
      </w:r>
      <w:r w:rsidRPr="00DC3CAD">
        <w:rPr>
          <w:sz w:val="16"/>
        </w:rPr>
        <w:t xml:space="preserve"> but declined to say whether he would attend, saying he would travel to Ukraine when necessary. </w:t>
      </w:r>
      <w:r w:rsidRPr="00DC3CAD">
        <w:rPr>
          <w:rStyle w:val="StyleUnderline"/>
        </w:rPr>
        <w:t>The treaty with Poland includes a mutual assistance clause</w:t>
      </w:r>
      <w:r w:rsidRPr="00DC3CAD">
        <w:rPr>
          <w:sz w:val="16"/>
        </w:rPr>
        <w:t xml:space="preserve">, deepening </w:t>
      </w:r>
      <w:r w:rsidRPr="00DC3CAD">
        <w:rPr>
          <w:rStyle w:val="StyleUnderline"/>
        </w:rPr>
        <w:t>a commitment between the two NATO member states to support each other in case of an attack</w:t>
      </w:r>
      <w:r w:rsidRPr="00DC3CAD">
        <w:rPr>
          <w:sz w:val="16"/>
        </w:rPr>
        <w:t>, and a pledge to deepen military and technological links. "</w:t>
      </w:r>
      <w:r w:rsidRPr="00DC3CAD">
        <w:rPr>
          <w:rStyle w:val="StyleUnderline"/>
        </w:rPr>
        <w:t>I am deeply convinced that from today France and Poland</w:t>
      </w:r>
      <w:r w:rsidRPr="00DC3CAD">
        <w:rPr>
          <w:sz w:val="16"/>
        </w:rPr>
        <w:t xml:space="preserve"> in these difficult times will be able to </w:t>
      </w:r>
      <w:r w:rsidRPr="00DC3CAD">
        <w:rPr>
          <w:rStyle w:val="StyleUnderline"/>
        </w:rPr>
        <w:t>count on each other</w:t>
      </w:r>
      <w:r w:rsidRPr="00DC3CAD">
        <w:rPr>
          <w:sz w:val="16"/>
        </w:rPr>
        <w:t xml:space="preserve"> in every situation," Tusk said. Earlier, </w:t>
      </w:r>
      <w:r w:rsidRPr="00DC3CAD">
        <w:rPr>
          <w:rStyle w:val="StyleUnderline"/>
        </w:rPr>
        <w:t>Tusk said the pact would pave the way for cooperation</w:t>
      </w:r>
      <w:r w:rsidRPr="00DC3CAD">
        <w:rPr>
          <w:sz w:val="16"/>
        </w:rPr>
        <w:t xml:space="preserve"> on a potential extension </w:t>
      </w:r>
      <w:r w:rsidRPr="00DC3CAD">
        <w:rPr>
          <w:rStyle w:val="StyleUnderline"/>
        </w:rPr>
        <w:t>of the French nuclear umbrella to cover Poland</w:t>
      </w:r>
      <w:r w:rsidRPr="00DC3CAD">
        <w:rPr>
          <w:sz w:val="16"/>
        </w:rPr>
        <w:t xml:space="preserve">. However, there was no specific mention of access to France's nuclear deterrent in the treaty itself. </w:t>
      </w:r>
      <w:r w:rsidRPr="00DC3CAD">
        <w:rPr>
          <w:rStyle w:val="StyleUnderline"/>
        </w:rPr>
        <w:t>Macron said in March he was open to extending French nuclear capabilities to other European nations</w:t>
      </w:r>
      <w:r w:rsidRPr="00DC3CAD">
        <w:rPr>
          <w:sz w:val="16"/>
        </w:rPr>
        <w:t xml:space="preserve">, </w:t>
      </w:r>
      <w:r w:rsidRPr="00DC3CAD">
        <w:rPr>
          <w:rStyle w:val="StyleUnderline"/>
        </w:rPr>
        <w:t>partly in response to growing doubts over U.S. President Donald Trump's long-term commitment to European security.</w:t>
      </w:r>
      <w:r>
        <w:rPr>
          <w:rStyle w:val="StyleUnderline"/>
        </w:rPr>
        <w:t xml:space="preserve"> </w:t>
      </w:r>
      <w:r w:rsidRPr="00DC3CAD">
        <w:rPr>
          <w:rStyle w:val="StyleUnderline"/>
        </w:rPr>
        <w:t>The new pact does</w:t>
      </w:r>
      <w:r w:rsidRPr="00DC3CAD">
        <w:rPr>
          <w:sz w:val="16"/>
        </w:rPr>
        <w:t xml:space="preserve">, however, </w:t>
      </w:r>
      <w:r w:rsidRPr="00DC3CAD">
        <w:rPr>
          <w:rStyle w:val="StyleUnderline"/>
        </w:rPr>
        <w:t>include provisions for deeper integration on nuclear energy</w:t>
      </w:r>
      <w:r w:rsidRPr="00DC3CAD">
        <w:rPr>
          <w:sz w:val="16"/>
        </w:rPr>
        <w:t xml:space="preserve">, with France eager to export its nuclear know-how across Europe and beyond. </w:t>
      </w:r>
      <w:r w:rsidRPr="00DC3CAD">
        <w:rPr>
          <w:rStyle w:val="StyleUnderline"/>
        </w:rPr>
        <w:t>The treaty is testament to fast-growing Poland's increasingly pivotal role on the European stage</w:t>
      </w:r>
      <w:r w:rsidRPr="00DC3CAD">
        <w:rPr>
          <w:sz w:val="16"/>
        </w:rPr>
        <w:t xml:space="preserve">, thanks to its strategic position on the continent's eastern flank. Poland spends 4.12% of its economic output on defence, the highest percentage in the NATO alliance. </w:t>
      </w:r>
      <w:r w:rsidRPr="00DC3CAD">
        <w:rPr>
          <w:rStyle w:val="StyleUnderline"/>
        </w:rPr>
        <w:t>Tusk's centrist, pro-European government is keen to diversify its security partnerships beyond Washington.</w:t>
      </w:r>
      <w:r>
        <w:rPr>
          <w:rStyle w:val="StyleUnderline"/>
        </w:rPr>
        <w:t xml:space="preserve"> </w:t>
      </w:r>
      <w:r w:rsidRPr="00DC3CAD">
        <w:rPr>
          <w:sz w:val="16"/>
        </w:rPr>
        <w:t>The treaty is the first that France has signed with a central European country after a series of pacts with Italy, Spain and Germany. It was signed in the eastern French city of Nancy, where Poland's King Stanislaw Leszczynski lived in the late 18th century, becoming Duke of Lorraine after losing the Polish throne.</w:t>
      </w:r>
    </w:p>
    <w:p w14:paraId="2853EFF4" w14:textId="77777777" w:rsidR="008B15FB" w:rsidRDefault="008B15FB" w:rsidP="008B15FB">
      <w:pPr>
        <w:rPr>
          <w:sz w:val="16"/>
        </w:rPr>
      </w:pPr>
    </w:p>
    <w:p w14:paraId="7DBF367D" w14:textId="77777777" w:rsidR="008B15FB" w:rsidRDefault="008B15FB">
      <w:pPr>
        <w:rPr>
          <w:rFonts w:asciiTheme="minorHAnsi" w:eastAsiaTheme="minorEastAsia" w:hAnsiTheme="minorHAnsi" w:cstheme="minorBidi"/>
          <w:lang w:eastAsia="zh-CN"/>
        </w:rPr>
      </w:pPr>
    </w:p>
    <w:sectPr w:rsidR="008B15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Vani">
    <w:charset w:val="00"/>
    <w:family w:val="roman"/>
    <w:pitch w:val="variable"/>
    <w:sig w:usb0="002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23255307">
    <w:abstractNumId w:val="13"/>
  </w:num>
  <w:num w:numId="2" w16cid:durableId="401831037">
    <w:abstractNumId w:val="9"/>
  </w:num>
  <w:num w:numId="3" w16cid:durableId="697199238">
    <w:abstractNumId w:val="7"/>
  </w:num>
  <w:num w:numId="4" w16cid:durableId="300770123">
    <w:abstractNumId w:val="6"/>
  </w:num>
  <w:num w:numId="5" w16cid:durableId="1604990578">
    <w:abstractNumId w:val="5"/>
  </w:num>
  <w:num w:numId="6" w16cid:durableId="2120951902">
    <w:abstractNumId w:val="4"/>
  </w:num>
  <w:num w:numId="7" w16cid:durableId="105852889">
    <w:abstractNumId w:val="8"/>
  </w:num>
  <w:num w:numId="8" w16cid:durableId="1815290514">
    <w:abstractNumId w:val="3"/>
  </w:num>
  <w:num w:numId="9" w16cid:durableId="1150366205">
    <w:abstractNumId w:val="2"/>
  </w:num>
  <w:num w:numId="10" w16cid:durableId="1660230475">
    <w:abstractNumId w:val="1"/>
  </w:num>
  <w:num w:numId="11" w16cid:durableId="28576592">
    <w:abstractNumId w:val="0"/>
  </w:num>
  <w:num w:numId="12" w16cid:durableId="1625115584">
    <w:abstractNumId w:val="12"/>
  </w:num>
  <w:num w:numId="13" w16cid:durableId="1264150744">
    <w:abstractNumId w:val="11"/>
  </w:num>
  <w:num w:numId="14" w16cid:durableId="9851591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63981200496"/>
  </w:docVars>
  <w:rsids>
    <w:rsidRoot w:val="008D4EE0"/>
    <w:rsid w:val="000006CA"/>
    <w:rsid w:val="000156A5"/>
    <w:rsid w:val="000348D3"/>
    <w:rsid w:val="0004534F"/>
    <w:rsid w:val="00054385"/>
    <w:rsid w:val="00081587"/>
    <w:rsid w:val="000815CE"/>
    <w:rsid w:val="000938C5"/>
    <w:rsid w:val="00095A3B"/>
    <w:rsid w:val="0009692F"/>
    <w:rsid w:val="000B0B72"/>
    <w:rsid w:val="000B686C"/>
    <w:rsid w:val="000D241B"/>
    <w:rsid w:val="000D780B"/>
    <w:rsid w:val="000E61FC"/>
    <w:rsid w:val="000F0BA6"/>
    <w:rsid w:val="00111E7D"/>
    <w:rsid w:val="001203C6"/>
    <w:rsid w:val="001256C6"/>
    <w:rsid w:val="00152168"/>
    <w:rsid w:val="001533C2"/>
    <w:rsid w:val="00166CD5"/>
    <w:rsid w:val="00172233"/>
    <w:rsid w:val="00174A1A"/>
    <w:rsid w:val="00180296"/>
    <w:rsid w:val="00192392"/>
    <w:rsid w:val="001A06F8"/>
    <w:rsid w:val="001A2A0E"/>
    <w:rsid w:val="001C24BC"/>
    <w:rsid w:val="001D596C"/>
    <w:rsid w:val="001E0B27"/>
    <w:rsid w:val="001F75DF"/>
    <w:rsid w:val="002134F9"/>
    <w:rsid w:val="002345DE"/>
    <w:rsid w:val="002717AE"/>
    <w:rsid w:val="00274C02"/>
    <w:rsid w:val="00281E14"/>
    <w:rsid w:val="002A351E"/>
    <w:rsid w:val="002A5E97"/>
    <w:rsid w:val="002B2567"/>
    <w:rsid w:val="002B5005"/>
    <w:rsid w:val="002B6D3D"/>
    <w:rsid w:val="002F7683"/>
    <w:rsid w:val="00300BD3"/>
    <w:rsid w:val="00313C8C"/>
    <w:rsid w:val="0031483C"/>
    <w:rsid w:val="00314B70"/>
    <w:rsid w:val="0032694D"/>
    <w:rsid w:val="003378EB"/>
    <w:rsid w:val="00347F15"/>
    <w:rsid w:val="00350886"/>
    <w:rsid w:val="00351E1C"/>
    <w:rsid w:val="0035352C"/>
    <w:rsid w:val="00357992"/>
    <w:rsid w:val="0036205D"/>
    <w:rsid w:val="00370748"/>
    <w:rsid w:val="003926D9"/>
    <w:rsid w:val="0039400D"/>
    <w:rsid w:val="003A4D2C"/>
    <w:rsid w:val="003C27EA"/>
    <w:rsid w:val="003D4556"/>
    <w:rsid w:val="003D62B5"/>
    <w:rsid w:val="00402F81"/>
    <w:rsid w:val="004102A4"/>
    <w:rsid w:val="00421718"/>
    <w:rsid w:val="0042537A"/>
    <w:rsid w:val="00426185"/>
    <w:rsid w:val="00432B88"/>
    <w:rsid w:val="004348CA"/>
    <w:rsid w:val="00451CB3"/>
    <w:rsid w:val="00455F06"/>
    <w:rsid w:val="00457BB3"/>
    <w:rsid w:val="00461B18"/>
    <w:rsid w:val="004700D4"/>
    <w:rsid w:val="0048210D"/>
    <w:rsid w:val="004A07F2"/>
    <w:rsid w:val="004A6731"/>
    <w:rsid w:val="004B2BFA"/>
    <w:rsid w:val="004C1D4B"/>
    <w:rsid w:val="004D3ED3"/>
    <w:rsid w:val="004D46FB"/>
    <w:rsid w:val="0050332E"/>
    <w:rsid w:val="00503AA0"/>
    <w:rsid w:val="00533326"/>
    <w:rsid w:val="00536B4E"/>
    <w:rsid w:val="00536EDB"/>
    <w:rsid w:val="00552889"/>
    <w:rsid w:val="005572C5"/>
    <w:rsid w:val="005A091B"/>
    <w:rsid w:val="005A1D21"/>
    <w:rsid w:val="005A6711"/>
    <w:rsid w:val="005C68DE"/>
    <w:rsid w:val="005C7480"/>
    <w:rsid w:val="0063456E"/>
    <w:rsid w:val="006758EE"/>
    <w:rsid w:val="006925CB"/>
    <w:rsid w:val="00696DEA"/>
    <w:rsid w:val="006A2454"/>
    <w:rsid w:val="006B364A"/>
    <w:rsid w:val="006B7569"/>
    <w:rsid w:val="006C084C"/>
    <w:rsid w:val="006C1203"/>
    <w:rsid w:val="006F4ABD"/>
    <w:rsid w:val="006F5BC4"/>
    <w:rsid w:val="00707CC5"/>
    <w:rsid w:val="00722DB9"/>
    <w:rsid w:val="00727F24"/>
    <w:rsid w:val="00730B3C"/>
    <w:rsid w:val="00731F61"/>
    <w:rsid w:val="00732296"/>
    <w:rsid w:val="00735C04"/>
    <w:rsid w:val="007372DA"/>
    <w:rsid w:val="00737FD3"/>
    <w:rsid w:val="00757F0B"/>
    <w:rsid w:val="007604EF"/>
    <w:rsid w:val="00764783"/>
    <w:rsid w:val="0077049B"/>
    <w:rsid w:val="00786B6F"/>
    <w:rsid w:val="00795D93"/>
    <w:rsid w:val="007A3294"/>
    <w:rsid w:val="007A48DF"/>
    <w:rsid w:val="007B0EB5"/>
    <w:rsid w:val="007C3643"/>
    <w:rsid w:val="007D0DA2"/>
    <w:rsid w:val="00801C2F"/>
    <w:rsid w:val="008158F3"/>
    <w:rsid w:val="00822BF4"/>
    <w:rsid w:val="00825E2D"/>
    <w:rsid w:val="00826A62"/>
    <w:rsid w:val="00836E56"/>
    <w:rsid w:val="00841E1E"/>
    <w:rsid w:val="008B15FB"/>
    <w:rsid w:val="008B3158"/>
    <w:rsid w:val="008B7669"/>
    <w:rsid w:val="008C37AC"/>
    <w:rsid w:val="008D4EE0"/>
    <w:rsid w:val="008D4F1A"/>
    <w:rsid w:val="008E5F4E"/>
    <w:rsid w:val="0092433A"/>
    <w:rsid w:val="00924CEF"/>
    <w:rsid w:val="00925615"/>
    <w:rsid w:val="009357A3"/>
    <w:rsid w:val="009461C8"/>
    <w:rsid w:val="009465DD"/>
    <w:rsid w:val="009645E3"/>
    <w:rsid w:val="009653A2"/>
    <w:rsid w:val="00967DE5"/>
    <w:rsid w:val="00996912"/>
    <w:rsid w:val="009A53F8"/>
    <w:rsid w:val="009B2AB2"/>
    <w:rsid w:val="009C2F70"/>
    <w:rsid w:val="009D77C9"/>
    <w:rsid w:val="009E02BC"/>
    <w:rsid w:val="009E3E8E"/>
    <w:rsid w:val="009E7C83"/>
    <w:rsid w:val="009F2F30"/>
    <w:rsid w:val="00A00AC2"/>
    <w:rsid w:val="00A06FF7"/>
    <w:rsid w:val="00A10551"/>
    <w:rsid w:val="00A1513E"/>
    <w:rsid w:val="00A15FA9"/>
    <w:rsid w:val="00A25999"/>
    <w:rsid w:val="00A359B0"/>
    <w:rsid w:val="00A50490"/>
    <w:rsid w:val="00A60209"/>
    <w:rsid w:val="00A70B5F"/>
    <w:rsid w:val="00A73909"/>
    <w:rsid w:val="00A73B17"/>
    <w:rsid w:val="00A75CFF"/>
    <w:rsid w:val="00A86D67"/>
    <w:rsid w:val="00A915D9"/>
    <w:rsid w:val="00AA4D3C"/>
    <w:rsid w:val="00AB0C6F"/>
    <w:rsid w:val="00AC2879"/>
    <w:rsid w:val="00AC4CF0"/>
    <w:rsid w:val="00AD2BF3"/>
    <w:rsid w:val="00AD496E"/>
    <w:rsid w:val="00AD4F10"/>
    <w:rsid w:val="00B10F97"/>
    <w:rsid w:val="00B15771"/>
    <w:rsid w:val="00B35A0A"/>
    <w:rsid w:val="00B52B39"/>
    <w:rsid w:val="00B57209"/>
    <w:rsid w:val="00B607AC"/>
    <w:rsid w:val="00B6279A"/>
    <w:rsid w:val="00B7354B"/>
    <w:rsid w:val="00B76946"/>
    <w:rsid w:val="00B77DA0"/>
    <w:rsid w:val="00BA474B"/>
    <w:rsid w:val="00BC2B28"/>
    <w:rsid w:val="00BD6EF5"/>
    <w:rsid w:val="00BF55D8"/>
    <w:rsid w:val="00BF5B9C"/>
    <w:rsid w:val="00BF7778"/>
    <w:rsid w:val="00C062EB"/>
    <w:rsid w:val="00C1546C"/>
    <w:rsid w:val="00C24EC3"/>
    <w:rsid w:val="00C43A6F"/>
    <w:rsid w:val="00C61A16"/>
    <w:rsid w:val="00C64123"/>
    <w:rsid w:val="00C8388D"/>
    <w:rsid w:val="00CA72CB"/>
    <w:rsid w:val="00CB0D29"/>
    <w:rsid w:val="00CB2CA1"/>
    <w:rsid w:val="00CE39C7"/>
    <w:rsid w:val="00CF3B0F"/>
    <w:rsid w:val="00D25F8C"/>
    <w:rsid w:val="00D40CDE"/>
    <w:rsid w:val="00D5495A"/>
    <w:rsid w:val="00D715A9"/>
    <w:rsid w:val="00D7333F"/>
    <w:rsid w:val="00D7524C"/>
    <w:rsid w:val="00D82508"/>
    <w:rsid w:val="00D85C6E"/>
    <w:rsid w:val="00D93E4B"/>
    <w:rsid w:val="00DA1032"/>
    <w:rsid w:val="00DA6726"/>
    <w:rsid w:val="00DB79BD"/>
    <w:rsid w:val="00DD5D44"/>
    <w:rsid w:val="00DD6CAA"/>
    <w:rsid w:val="00DF2B30"/>
    <w:rsid w:val="00E02E52"/>
    <w:rsid w:val="00E13083"/>
    <w:rsid w:val="00E14F93"/>
    <w:rsid w:val="00E172AE"/>
    <w:rsid w:val="00E32BF6"/>
    <w:rsid w:val="00E42AB0"/>
    <w:rsid w:val="00E46194"/>
    <w:rsid w:val="00E50857"/>
    <w:rsid w:val="00E51064"/>
    <w:rsid w:val="00E629F7"/>
    <w:rsid w:val="00E64843"/>
    <w:rsid w:val="00E74198"/>
    <w:rsid w:val="00E74A3E"/>
    <w:rsid w:val="00E86A03"/>
    <w:rsid w:val="00EB65AA"/>
    <w:rsid w:val="00EE3C6B"/>
    <w:rsid w:val="00EE4F23"/>
    <w:rsid w:val="00F00568"/>
    <w:rsid w:val="00F13928"/>
    <w:rsid w:val="00F13FA6"/>
    <w:rsid w:val="00F27FA1"/>
    <w:rsid w:val="00F41430"/>
    <w:rsid w:val="00F478EE"/>
    <w:rsid w:val="00F54292"/>
    <w:rsid w:val="00F7026D"/>
    <w:rsid w:val="00F70AB7"/>
    <w:rsid w:val="00F80BD1"/>
    <w:rsid w:val="00F947F5"/>
    <w:rsid w:val="00F97127"/>
    <w:rsid w:val="00FA78CB"/>
    <w:rsid w:val="00FC4D2D"/>
    <w:rsid w:val="00FD3D1B"/>
    <w:rsid w:val="00FD7BB5"/>
    <w:rsid w:val="00FD7ED2"/>
    <w:rsid w:val="00FE5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0357"/>
  <w15:chartTrackingRefBased/>
  <w15:docId w15:val="{02232716-2B28-4A73-8E16-3BDB1102A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24BC"/>
    <w:pPr>
      <w:spacing w:after="0" w:line="240" w:lineRule="auto"/>
    </w:pPr>
    <w:rPr>
      <w:rFonts w:ascii="Georgia" w:eastAsiaTheme="minorHAnsi" w:hAnsi="Georgia" w:cs="Calibri"/>
      <w:lang w:eastAsia="en-US"/>
    </w:rPr>
  </w:style>
  <w:style w:type="paragraph" w:styleId="Heading1">
    <w:name w:val="heading 1"/>
    <w:aliases w:val="Pocket"/>
    <w:basedOn w:val="Normal"/>
    <w:next w:val="Normal"/>
    <w:link w:val="Heading1Char"/>
    <w:qFormat/>
    <w:rsid w:val="001C24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C24B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C24B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TAG,No Spacing4,No Spacing11111,No Spacing21,Tags,No Spacing5,Card,tags,No Spacing1111,ta, Ch"/>
    <w:basedOn w:val="Normal"/>
    <w:next w:val="Normal"/>
    <w:link w:val="Heading4Char"/>
    <w:uiPriority w:val="3"/>
    <w:qFormat/>
    <w:rsid w:val="001C24BC"/>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C24B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C24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24BC"/>
  </w:style>
  <w:style w:type="character" w:customStyle="1" w:styleId="Heading1Char">
    <w:name w:val="Heading 1 Char"/>
    <w:aliases w:val="Pocket Char"/>
    <w:basedOn w:val="DefaultParagraphFont"/>
    <w:link w:val="Heading1"/>
    <w:rsid w:val="001C24BC"/>
    <w:rPr>
      <w:rFonts w:ascii="Georgia" w:eastAsiaTheme="majorEastAsia" w:hAnsi="Georgia" w:cstheme="majorBidi"/>
      <w:b/>
      <w:sz w:val="52"/>
      <w:szCs w:val="32"/>
      <w:lang w:eastAsia="en-US"/>
    </w:rPr>
  </w:style>
  <w:style w:type="character" w:customStyle="1" w:styleId="Heading2Char">
    <w:name w:val="Heading 2 Char"/>
    <w:aliases w:val="Hat Char"/>
    <w:basedOn w:val="DefaultParagraphFont"/>
    <w:link w:val="Heading2"/>
    <w:uiPriority w:val="1"/>
    <w:rsid w:val="001C24BC"/>
    <w:rPr>
      <w:rFonts w:ascii="Georgia" w:eastAsiaTheme="majorEastAsia" w:hAnsi="Georgia"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1C24BC"/>
    <w:rPr>
      <w:rFonts w:ascii="Georgia" w:eastAsiaTheme="majorEastAsia" w:hAnsi="Georgia" w:cstheme="majorBidi"/>
      <w:b/>
      <w:sz w:val="32"/>
      <w:szCs w:val="24"/>
      <w:u w:val="single"/>
      <w:lang w:eastAsia="en-US"/>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TAG Char,Tags Char"/>
    <w:basedOn w:val="DefaultParagraphFont"/>
    <w:link w:val="Heading4"/>
    <w:uiPriority w:val="3"/>
    <w:rsid w:val="001C24BC"/>
    <w:rPr>
      <w:rFonts w:ascii="Georgia" w:eastAsiaTheme="majorEastAsia" w:hAnsi="Georgia" w:cstheme="majorBidi"/>
      <w:b/>
      <w:iCs/>
      <w:sz w:val="26"/>
      <w:lang w:eastAsia="en-US"/>
    </w:rPr>
  </w:style>
  <w:style w:type="character" w:customStyle="1" w:styleId="Heading5Char">
    <w:name w:val="Heading 5 Char"/>
    <w:basedOn w:val="DefaultParagraphFont"/>
    <w:link w:val="Heading5"/>
    <w:uiPriority w:val="9"/>
    <w:semiHidden/>
    <w:rsid w:val="001C24BC"/>
    <w:rPr>
      <w:rFonts w:asciiTheme="majorHAnsi" w:eastAsiaTheme="majorEastAsia" w:hAnsiTheme="majorHAnsi" w:cstheme="majorBidi"/>
      <w:color w:val="2F5496" w:themeColor="accent1" w:themeShade="BF"/>
      <w:lang w:eastAsia="en-US"/>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C24BC"/>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1C24B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1C24BC"/>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Title Char,Bold Cite Char,Citation Char Char Char,Heading 3 Char1 Char Char Char,ci"/>
    <w:basedOn w:val="DefaultParagraphFont"/>
    <w:uiPriority w:val="7"/>
    <w:qFormat/>
    <w:rsid w:val="001C24BC"/>
    <w:rPr>
      <w:b w:val="0"/>
      <w:sz w:val="22"/>
      <w:u w:val="single"/>
    </w:rPr>
  </w:style>
  <w:style w:type="character" w:styleId="Strong">
    <w:name w:val="Strong"/>
    <w:basedOn w:val="DefaultParagraphFont"/>
    <w:uiPriority w:val="22"/>
    <w:qFormat/>
    <w:rsid w:val="001C24BC"/>
    <w:rPr>
      <w:b/>
      <w:bCs/>
    </w:rPr>
  </w:style>
  <w:style w:type="character" w:styleId="BookTitle">
    <w:name w:val="Book Title"/>
    <w:basedOn w:val="DefaultParagraphFont"/>
    <w:uiPriority w:val="33"/>
    <w:qFormat/>
    <w:rsid w:val="001C24BC"/>
    <w:rPr>
      <w:b/>
      <w:bCs/>
      <w:i/>
      <w:iCs/>
      <w:spacing w:val="5"/>
    </w:rPr>
  </w:style>
  <w:style w:type="numbering" w:styleId="111111">
    <w:name w:val="Outline List 2"/>
    <w:basedOn w:val="NoList"/>
    <w:uiPriority w:val="99"/>
    <w:semiHidden/>
    <w:unhideWhenUsed/>
    <w:rsid w:val="001C24BC"/>
  </w:style>
  <w:style w:type="paragraph" w:styleId="Header">
    <w:name w:val="header"/>
    <w:basedOn w:val="Normal"/>
    <w:link w:val="HeaderChar"/>
    <w:uiPriority w:val="99"/>
    <w:semiHidden/>
    <w:rsid w:val="001C24BC"/>
    <w:pPr>
      <w:tabs>
        <w:tab w:val="center" w:pos="4680"/>
        <w:tab w:val="right" w:pos="9360"/>
      </w:tabs>
    </w:pPr>
  </w:style>
  <w:style w:type="character" w:customStyle="1" w:styleId="HeaderChar">
    <w:name w:val="Header Char"/>
    <w:basedOn w:val="DefaultParagraphFont"/>
    <w:link w:val="Header"/>
    <w:uiPriority w:val="99"/>
    <w:semiHidden/>
    <w:rsid w:val="001C24BC"/>
    <w:rPr>
      <w:rFonts w:ascii="Georgia" w:eastAsiaTheme="minorHAnsi" w:hAnsi="Georgia" w:cs="Calibri"/>
      <w:lang w:eastAsia="en-US"/>
    </w:rPr>
  </w:style>
  <w:style w:type="paragraph" w:styleId="Footer">
    <w:name w:val="footer"/>
    <w:basedOn w:val="Normal"/>
    <w:link w:val="FooterChar"/>
    <w:uiPriority w:val="99"/>
    <w:semiHidden/>
    <w:rsid w:val="001C24BC"/>
    <w:pPr>
      <w:tabs>
        <w:tab w:val="center" w:pos="4680"/>
        <w:tab w:val="right" w:pos="9360"/>
      </w:tabs>
    </w:pPr>
  </w:style>
  <w:style w:type="character" w:customStyle="1" w:styleId="FooterChar">
    <w:name w:val="Footer Char"/>
    <w:basedOn w:val="DefaultParagraphFont"/>
    <w:link w:val="Footer"/>
    <w:uiPriority w:val="99"/>
    <w:semiHidden/>
    <w:rsid w:val="001C24BC"/>
    <w:rPr>
      <w:rFonts w:ascii="Georgia" w:eastAsiaTheme="minorHAnsi" w:hAnsi="Georgia" w:cs="Calibri"/>
      <w:lang w:eastAsia="en-US"/>
    </w:rPr>
  </w:style>
  <w:style w:type="paragraph" w:styleId="BodyText">
    <w:name w:val="Body Text"/>
    <w:basedOn w:val="Normal"/>
    <w:link w:val="BodyTextChar"/>
    <w:uiPriority w:val="99"/>
    <w:semiHidden/>
    <w:unhideWhenUsed/>
    <w:rsid w:val="001C24BC"/>
    <w:pPr>
      <w:spacing w:after="120"/>
    </w:pPr>
  </w:style>
  <w:style w:type="character" w:customStyle="1" w:styleId="BodyTextChar">
    <w:name w:val="Body Text Char"/>
    <w:basedOn w:val="DefaultParagraphFont"/>
    <w:link w:val="BodyText"/>
    <w:uiPriority w:val="99"/>
    <w:semiHidden/>
    <w:rsid w:val="001C24BC"/>
    <w:rPr>
      <w:rFonts w:ascii="Georgia" w:eastAsiaTheme="minorHAnsi" w:hAnsi="Georgia" w:cs="Calibri"/>
      <w:lang w:eastAsia="en-US"/>
    </w:rPr>
  </w:style>
  <w:style w:type="paragraph" w:styleId="NoSpacing">
    <w:name w:val="No Spacing"/>
    <w:link w:val="NoSpacingChar"/>
    <w:uiPriority w:val="99"/>
    <w:unhideWhenUsed/>
    <w:qFormat/>
    <w:rsid w:val="001C24BC"/>
    <w:pPr>
      <w:spacing w:after="0" w:line="240" w:lineRule="auto"/>
    </w:pPr>
    <w:rPr>
      <w:rFonts w:ascii="Calibri" w:eastAsiaTheme="minorHAnsi" w:hAnsi="Calibri" w:cs="Calibri"/>
      <w:lang w:eastAsia="en-US"/>
    </w:rPr>
  </w:style>
  <w:style w:type="character" w:customStyle="1" w:styleId="NoSpacingChar">
    <w:name w:val="No Spacing Char"/>
    <w:basedOn w:val="DefaultParagraphFont"/>
    <w:link w:val="NoSpacing"/>
    <w:uiPriority w:val="99"/>
    <w:rsid w:val="001C24BC"/>
    <w:rPr>
      <w:rFonts w:ascii="Calibri" w:eastAsiaTheme="minorHAnsi" w:hAnsi="Calibri" w:cs="Calibri"/>
      <w:lang w:eastAsia="en-US"/>
    </w:rPr>
  </w:style>
  <w:style w:type="character" w:styleId="Hyperlink">
    <w:name w:val="Hyperlink"/>
    <w:basedOn w:val="DefaultParagraphFont"/>
    <w:uiPriority w:val="99"/>
    <w:unhideWhenUsed/>
    <w:rsid w:val="001C24BC"/>
    <w:rPr>
      <w:color w:val="0563C1" w:themeColor="hyperlink"/>
      <w:u w:val="single"/>
    </w:rPr>
  </w:style>
  <w:style w:type="character" w:styleId="UnresolvedMention">
    <w:name w:val="Unresolved Mention"/>
    <w:basedOn w:val="DefaultParagraphFont"/>
    <w:uiPriority w:val="99"/>
    <w:semiHidden/>
    <w:unhideWhenUsed/>
    <w:rsid w:val="001C24BC"/>
    <w:rPr>
      <w:color w:val="605E5C"/>
      <w:shd w:val="clear" w:color="auto" w:fill="E1DFDD"/>
    </w:rPr>
  </w:style>
  <w:style w:type="paragraph" w:customStyle="1" w:styleId="Undertag">
    <w:name w:val="Undertag"/>
    <w:link w:val="UndertagChar"/>
    <w:autoRedefine/>
    <w:uiPriority w:val="5"/>
    <w:qFormat/>
    <w:rsid w:val="00351E1C"/>
    <w:pPr>
      <w:spacing w:after="0"/>
    </w:pPr>
    <w:rPr>
      <w:rFonts w:eastAsiaTheme="majorEastAsia" w:cstheme="majorBidi"/>
      <w:i/>
      <w:iCs/>
      <w:color w:val="2F5496" w:themeColor="accent1" w:themeShade="BF"/>
      <w:sz w:val="24"/>
      <w:lang w:eastAsia="en-US"/>
    </w:rPr>
  </w:style>
  <w:style w:type="character" w:customStyle="1" w:styleId="UndertagChar">
    <w:name w:val="Undertag Char"/>
    <w:basedOn w:val="DefaultParagraphFont"/>
    <w:link w:val="Undertag"/>
    <w:uiPriority w:val="5"/>
    <w:rsid w:val="00351E1C"/>
    <w:rPr>
      <w:rFonts w:eastAsiaTheme="majorEastAsia" w:cstheme="majorBidi"/>
      <w:i/>
      <w:iCs/>
      <w:color w:val="2F5496" w:themeColor="accent1" w:themeShade="BF"/>
      <w:sz w:val="24"/>
      <w:lang w:eastAsia="en-US"/>
    </w:rPr>
  </w:style>
  <w:style w:type="paragraph" w:customStyle="1" w:styleId="Analytic">
    <w:name w:val="Analytic"/>
    <w:link w:val="AnalyticChar"/>
    <w:autoRedefine/>
    <w:uiPriority w:val="4"/>
    <w:qFormat/>
    <w:rsid w:val="001C24BC"/>
    <w:pPr>
      <w:spacing w:before="200" w:after="0" w:line="240" w:lineRule="auto"/>
      <w:outlineLvl w:val="3"/>
    </w:pPr>
    <w:rPr>
      <w:rFonts w:ascii="Georgia" w:eastAsiaTheme="minorHAnsi" w:hAnsi="Georgia" w:cs="Times New Roman"/>
      <w:b/>
      <w:color w:val="44546A" w:themeColor="text2"/>
      <w:sz w:val="26"/>
      <w:lang w:eastAsia="en-US"/>
    </w:rPr>
  </w:style>
  <w:style w:type="character" w:customStyle="1" w:styleId="AnalyticChar">
    <w:name w:val="Analytic Char"/>
    <w:basedOn w:val="DefaultParagraphFont"/>
    <w:link w:val="Analytic"/>
    <w:uiPriority w:val="4"/>
    <w:rsid w:val="001C24BC"/>
    <w:rPr>
      <w:rFonts w:ascii="Georgia" w:eastAsiaTheme="minorHAnsi" w:hAnsi="Georgia" w:cs="Times New Roman"/>
      <w:b/>
      <w:color w:val="44546A" w:themeColor="text2"/>
      <w:sz w:val="26"/>
      <w:lang w:eastAsia="en-US"/>
    </w:rPr>
  </w:style>
  <w:style w:type="paragraph" w:customStyle="1" w:styleId="textbold">
    <w:name w:val="text bold"/>
    <w:basedOn w:val="Normal"/>
    <w:link w:val="Emphasis"/>
    <w:uiPriority w:val="8"/>
    <w:qFormat/>
    <w:rsid w:val="00F7026D"/>
    <w:pPr>
      <w:pBdr>
        <w:top w:val="single" w:sz="8" w:space="0" w:color="auto"/>
        <w:left w:val="single" w:sz="8" w:space="0" w:color="auto"/>
        <w:bottom w:val="single" w:sz="8" w:space="0" w:color="auto"/>
        <w:right w:val="single" w:sz="8" w:space="0" w:color="auto"/>
      </w:pBdr>
      <w:spacing w:line="256" w:lineRule="auto"/>
      <w:ind w:left="720"/>
    </w:pPr>
    <w:rPr>
      <w:rFonts w:eastAsiaTheme="minorEastAsia"/>
      <w:b/>
      <w:iCs/>
      <w:u w:val="single"/>
      <w:lang w:eastAsia="zh-CN"/>
    </w:rPr>
  </w:style>
  <w:style w:type="paragraph" w:customStyle="1" w:styleId="Emphasis1">
    <w:name w:val="Emphasis1"/>
    <w:basedOn w:val="Normal"/>
    <w:uiPriority w:val="8"/>
    <w:qFormat/>
    <w:rsid w:val="00F97127"/>
    <w:pPr>
      <w:pBdr>
        <w:top w:val="single" w:sz="4" w:space="1" w:color="auto"/>
        <w:left w:val="single" w:sz="4" w:space="4" w:color="auto"/>
        <w:bottom w:val="single" w:sz="4" w:space="1" w:color="auto"/>
        <w:right w:val="single" w:sz="4" w:space="4" w:color="auto"/>
      </w:pBdr>
      <w:ind w:left="720"/>
      <w:jc w:val="both"/>
    </w:pPr>
    <w:rPr>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043787">
      <w:bodyDiv w:val="1"/>
      <w:marLeft w:val="0"/>
      <w:marRight w:val="0"/>
      <w:marTop w:val="0"/>
      <w:marBottom w:val="0"/>
      <w:divBdr>
        <w:top w:val="none" w:sz="0" w:space="0" w:color="auto"/>
        <w:left w:val="none" w:sz="0" w:space="0" w:color="auto"/>
        <w:bottom w:val="none" w:sz="0" w:space="0" w:color="auto"/>
        <w:right w:val="none" w:sz="0" w:space="0" w:color="auto"/>
      </w:divBdr>
    </w:div>
    <w:div w:id="254901675">
      <w:bodyDiv w:val="1"/>
      <w:marLeft w:val="0"/>
      <w:marRight w:val="0"/>
      <w:marTop w:val="0"/>
      <w:marBottom w:val="0"/>
      <w:divBdr>
        <w:top w:val="none" w:sz="0" w:space="0" w:color="auto"/>
        <w:left w:val="none" w:sz="0" w:space="0" w:color="auto"/>
        <w:bottom w:val="none" w:sz="0" w:space="0" w:color="auto"/>
        <w:right w:val="none" w:sz="0" w:space="0" w:color="auto"/>
      </w:divBdr>
    </w:div>
    <w:div w:id="430514330">
      <w:bodyDiv w:val="1"/>
      <w:marLeft w:val="0"/>
      <w:marRight w:val="0"/>
      <w:marTop w:val="0"/>
      <w:marBottom w:val="0"/>
      <w:divBdr>
        <w:top w:val="none" w:sz="0" w:space="0" w:color="auto"/>
        <w:left w:val="none" w:sz="0" w:space="0" w:color="auto"/>
        <w:bottom w:val="none" w:sz="0" w:space="0" w:color="auto"/>
        <w:right w:val="none" w:sz="0" w:space="0" w:color="auto"/>
      </w:divBdr>
    </w:div>
    <w:div w:id="472599572">
      <w:bodyDiv w:val="1"/>
      <w:marLeft w:val="0"/>
      <w:marRight w:val="0"/>
      <w:marTop w:val="0"/>
      <w:marBottom w:val="0"/>
      <w:divBdr>
        <w:top w:val="none" w:sz="0" w:space="0" w:color="auto"/>
        <w:left w:val="none" w:sz="0" w:space="0" w:color="auto"/>
        <w:bottom w:val="none" w:sz="0" w:space="0" w:color="auto"/>
        <w:right w:val="none" w:sz="0" w:space="0" w:color="auto"/>
      </w:divBdr>
    </w:div>
    <w:div w:id="667244665">
      <w:bodyDiv w:val="1"/>
      <w:marLeft w:val="0"/>
      <w:marRight w:val="0"/>
      <w:marTop w:val="0"/>
      <w:marBottom w:val="0"/>
      <w:divBdr>
        <w:top w:val="none" w:sz="0" w:space="0" w:color="auto"/>
        <w:left w:val="none" w:sz="0" w:space="0" w:color="auto"/>
        <w:bottom w:val="none" w:sz="0" w:space="0" w:color="auto"/>
        <w:right w:val="none" w:sz="0" w:space="0" w:color="auto"/>
      </w:divBdr>
    </w:div>
    <w:div w:id="821505126">
      <w:bodyDiv w:val="1"/>
      <w:marLeft w:val="0"/>
      <w:marRight w:val="0"/>
      <w:marTop w:val="0"/>
      <w:marBottom w:val="0"/>
      <w:divBdr>
        <w:top w:val="none" w:sz="0" w:space="0" w:color="auto"/>
        <w:left w:val="none" w:sz="0" w:space="0" w:color="auto"/>
        <w:bottom w:val="none" w:sz="0" w:space="0" w:color="auto"/>
        <w:right w:val="none" w:sz="0" w:space="0" w:color="auto"/>
      </w:divBdr>
    </w:div>
    <w:div w:id="835221021">
      <w:bodyDiv w:val="1"/>
      <w:marLeft w:val="0"/>
      <w:marRight w:val="0"/>
      <w:marTop w:val="0"/>
      <w:marBottom w:val="0"/>
      <w:divBdr>
        <w:top w:val="none" w:sz="0" w:space="0" w:color="auto"/>
        <w:left w:val="none" w:sz="0" w:space="0" w:color="auto"/>
        <w:bottom w:val="none" w:sz="0" w:space="0" w:color="auto"/>
        <w:right w:val="none" w:sz="0" w:space="0" w:color="auto"/>
      </w:divBdr>
    </w:div>
    <w:div w:id="851071137">
      <w:bodyDiv w:val="1"/>
      <w:marLeft w:val="0"/>
      <w:marRight w:val="0"/>
      <w:marTop w:val="0"/>
      <w:marBottom w:val="0"/>
      <w:divBdr>
        <w:top w:val="none" w:sz="0" w:space="0" w:color="auto"/>
        <w:left w:val="none" w:sz="0" w:space="0" w:color="auto"/>
        <w:bottom w:val="none" w:sz="0" w:space="0" w:color="auto"/>
        <w:right w:val="none" w:sz="0" w:space="0" w:color="auto"/>
      </w:divBdr>
    </w:div>
    <w:div w:id="901720719">
      <w:bodyDiv w:val="1"/>
      <w:marLeft w:val="0"/>
      <w:marRight w:val="0"/>
      <w:marTop w:val="0"/>
      <w:marBottom w:val="0"/>
      <w:divBdr>
        <w:top w:val="none" w:sz="0" w:space="0" w:color="auto"/>
        <w:left w:val="none" w:sz="0" w:space="0" w:color="auto"/>
        <w:bottom w:val="none" w:sz="0" w:space="0" w:color="auto"/>
        <w:right w:val="none" w:sz="0" w:space="0" w:color="auto"/>
      </w:divBdr>
    </w:div>
    <w:div w:id="1068917173">
      <w:bodyDiv w:val="1"/>
      <w:marLeft w:val="0"/>
      <w:marRight w:val="0"/>
      <w:marTop w:val="0"/>
      <w:marBottom w:val="0"/>
      <w:divBdr>
        <w:top w:val="none" w:sz="0" w:space="0" w:color="auto"/>
        <w:left w:val="none" w:sz="0" w:space="0" w:color="auto"/>
        <w:bottom w:val="none" w:sz="0" w:space="0" w:color="auto"/>
        <w:right w:val="none" w:sz="0" w:space="0" w:color="auto"/>
      </w:divBdr>
    </w:div>
    <w:div w:id="1769692410">
      <w:bodyDiv w:val="1"/>
      <w:marLeft w:val="0"/>
      <w:marRight w:val="0"/>
      <w:marTop w:val="0"/>
      <w:marBottom w:val="0"/>
      <w:divBdr>
        <w:top w:val="none" w:sz="0" w:space="0" w:color="auto"/>
        <w:left w:val="none" w:sz="0" w:space="0" w:color="auto"/>
        <w:bottom w:val="none" w:sz="0" w:space="0" w:color="auto"/>
        <w:right w:val="none" w:sz="0" w:space="0" w:color="auto"/>
      </w:divBdr>
    </w:div>
    <w:div w:id="2033652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clayandbuck.com/president-trump-with-cb-from-mar-a-lago"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80</TotalTime>
  <Pages>1</Pages>
  <Words>103826</Words>
  <Characters>591810</Characters>
  <Application>Microsoft Office Word</Application>
  <DocSecurity>0</DocSecurity>
  <Lines>4931</Lines>
  <Paragraphs>1388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Yang</dc:creator>
  <cp:keywords/>
  <dc:description/>
  <cp:lastModifiedBy>David Griffith</cp:lastModifiedBy>
  <cp:revision>253</cp:revision>
  <dcterms:created xsi:type="dcterms:W3CDTF">2025-07-17T00:00:00Z</dcterms:created>
  <dcterms:modified xsi:type="dcterms:W3CDTF">2025-07-21T13:56:00Z</dcterms:modified>
</cp:coreProperties>
</file>