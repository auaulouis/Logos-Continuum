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19F7A" w14:textId="42E15456" w:rsidR="00784F00" w:rsidRDefault="00784F00" w:rsidP="00784F00">
      <w:pPr>
        <w:pStyle w:val="Heading1"/>
      </w:pPr>
      <w:r>
        <w:t>Arctic Council CP</w:t>
      </w:r>
    </w:p>
    <w:p w14:paraId="5F10AB00" w14:textId="572D85C4" w:rsidR="00784F00" w:rsidRPr="00D81344" w:rsidRDefault="00784F00" w:rsidP="00784F00">
      <w:pPr>
        <w:pStyle w:val="Heading2"/>
        <w:rPr>
          <w:rFonts w:cs="Calibri"/>
        </w:rPr>
      </w:pPr>
      <w:r>
        <w:rPr>
          <w:rFonts w:cs="Calibri"/>
        </w:rPr>
        <w:t>NEG</w:t>
      </w:r>
    </w:p>
    <w:p w14:paraId="1D7CFCE3" w14:textId="77777777" w:rsidR="00784F00" w:rsidRPr="00D81344" w:rsidRDefault="00784F00" w:rsidP="00784F00">
      <w:pPr>
        <w:pStyle w:val="Heading3"/>
        <w:rPr>
          <w:rFonts w:cs="Calibri"/>
        </w:rPr>
      </w:pPr>
      <w:r w:rsidRPr="00D81344">
        <w:rPr>
          <w:rFonts w:cs="Calibri"/>
        </w:rPr>
        <w:t>AC CP---1NC</w:t>
      </w:r>
    </w:p>
    <w:p w14:paraId="5EFE5ACB" w14:textId="77777777" w:rsidR="00784F00" w:rsidRPr="00D81344" w:rsidRDefault="00784F00" w:rsidP="00784F00">
      <w:pPr>
        <w:pStyle w:val="Heading4"/>
        <w:rPr>
          <w:rFonts w:cs="Calibri"/>
        </w:rPr>
      </w:pPr>
      <w:r w:rsidRPr="00D81344">
        <w:rPr>
          <w:rFonts w:cs="Calibri"/>
        </w:rPr>
        <w:t xml:space="preserve">The United States federal government should increase its engagement with the Arctic Council, including supporting Russia’s participation with the Council, increasing collaborative scientific research, and facilitating joint resource extraction. </w:t>
      </w:r>
    </w:p>
    <w:p w14:paraId="5EEDFEC7" w14:textId="77777777" w:rsidR="00784F00" w:rsidRPr="00D81344" w:rsidRDefault="00784F00" w:rsidP="00784F00"/>
    <w:p w14:paraId="6B53FABF" w14:textId="77777777" w:rsidR="00784F00" w:rsidRPr="00D81344" w:rsidRDefault="00784F00" w:rsidP="00784F00">
      <w:pPr>
        <w:pStyle w:val="Heading4"/>
        <w:rPr>
          <w:rFonts w:cs="Calibri"/>
        </w:rPr>
      </w:pPr>
      <w:r w:rsidRPr="00D81344">
        <w:rPr>
          <w:rFonts w:cs="Calibri"/>
        </w:rPr>
        <w:t xml:space="preserve">The counterplan </w:t>
      </w:r>
      <w:r w:rsidRPr="00D81344">
        <w:rPr>
          <w:rFonts w:cs="Calibri"/>
          <w:u w:val="single"/>
        </w:rPr>
        <w:t>re-engages</w:t>
      </w:r>
      <w:r w:rsidRPr="00D81344">
        <w:rPr>
          <w:rFonts w:cs="Calibri"/>
        </w:rPr>
        <w:t xml:space="preserve"> with the Arctic Council. That </w:t>
      </w:r>
      <w:r w:rsidRPr="00D81344">
        <w:rPr>
          <w:rFonts w:cs="Calibri"/>
          <w:u w:val="single"/>
        </w:rPr>
        <w:t>solves the case</w:t>
      </w:r>
      <w:r w:rsidRPr="00D81344">
        <w:rPr>
          <w:rFonts w:cs="Calibri"/>
        </w:rPr>
        <w:t xml:space="preserve"> by </w:t>
      </w:r>
      <w:r w:rsidRPr="00D81344">
        <w:rPr>
          <w:rFonts w:cs="Calibri"/>
          <w:u w:val="single"/>
        </w:rPr>
        <w:t>revitalizing</w:t>
      </w:r>
      <w:r w:rsidRPr="00D81344">
        <w:rPr>
          <w:rFonts w:cs="Calibri"/>
        </w:rPr>
        <w:t xml:space="preserve"> research and resource extraction., </w:t>
      </w:r>
    </w:p>
    <w:p w14:paraId="2BAD60DD" w14:textId="13045EF5" w:rsidR="00902423" w:rsidRPr="009F1AAA" w:rsidRDefault="00902423" w:rsidP="00784F00">
      <w:pPr>
        <w:rPr>
          <w:rStyle w:val="Style13ptBold"/>
        </w:rPr>
      </w:pPr>
      <w:r w:rsidRPr="009F1AAA">
        <w:rPr>
          <w:rStyle w:val="Style13ptBold"/>
        </w:rPr>
        <w:t xml:space="preserve">Evans, </w:t>
      </w:r>
      <w:r w:rsidRPr="009F1AAA">
        <w:rPr>
          <w:rStyle w:val="Style13ptBold"/>
        </w:rPr>
        <w:t>Energy Policy Fellow at the Progressive Policy Institute</w:t>
      </w:r>
      <w:r w:rsidRPr="009F1AAA">
        <w:rPr>
          <w:rStyle w:val="Style13ptBold"/>
        </w:rPr>
        <w:t xml:space="preserve">, 22. </w:t>
      </w:r>
    </w:p>
    <w:p w14:paraId="0FC76527" w14:textId="4D8CBFF8" w:rsidR="00784F00" w:rsidRPr="009F1AAA" w:rsidRDefault="00784F00" w:rsidP="009F1AAA">
      <w:r w:rsidRPr="009F1AAA">
        <w:t xml:space="preserve">Alec Evans 22. Energy Policy Fellow at the Progressive Policy Institute. "Engagement Reframed #6: US Arctic policy should prioritize environmental protection." Atlantic Council. 5-12-2022. </w:t>
      </w:r>
      <w:hyperlink r:id="rId5" w:history="1">
        <w:r w:rsidRPr="009F1AAA">
          <w:rPr>
            <w:rStyle w:val="Hyperlink"/>
          </w:rPr>
          <w:t>https://www.atlanticcouncil.org/content-series/engagement-reframed/engagement-reframed-6-us-arctic-policy-should-prioritize-environmental-protection/</w:t>
        </w:r>
      </w:hyperlink>
      <w:r w:rsidRPr="009F1AAA">
        <w:t xml:space="preserve"> HDCSW-Packet</w:t>
      </w:r>
    </w:p>
    <w:p w14:paraId="6F805511" w14:textId="77777777" w:rsidR="00784F00" w:rsidRPr="00D81344" w:rsidRDefault="00784F00" w:rsidP="00784F00">
      <w:pPr>
        <w:rPr>
          <w:sz w:val="16"/>
        </w:rPr>
      </w:pPr>
      <w:r w:rsidRPr="00D81344">
        <w:rPr>
          <w:sz w:val="16"/>
        </w:rPr>
        <w:t xml:space="preserve">2. </w:t>
      </w:r>
      <w:r w:rsidRPr="00D81344">
        <w:rPr>
          <w:rStyle w:val="Emphasis"/>
        </w:rPr>
        <w:t>Rejoin</w:t>
      </w:r>
      <w:r w:rsidRPr="00D81344">
        <w:rPr>
          <w:rStyle w:val="StyleUnderline"/>
        </w:rPr>
        <w:t xml:space="preserve"> the </w:t>
      </w:r>
      <w:r w:rsidRPr="00D81344">
        <w:rPr>
          <w:rStyle w:val="Emphasis"/>
        </w:rPr>
        <w:t>Arctic Council</w:t>
      </w:r>
      <w:r w:rsidRPr="00D81344">
        <w:rPr>
          <w:rStyle w:val="StyleUnderline"/>
        </w:rPr>
        <w:t xml:space="preserve">, or ensure </w:t>
      </w:r>
      <w:r w:rsidRPr="00D81344">
        <w:rPr>
          <w:rStyle w:val="Emphasis"/>
        </w:rPr>
        <w:t>continued support</w:t>
      </w:r>
      <w:r w:rsidRPr="00D81344">
        <w:rPr>
          <w:rStyle w:val="StyleUnderline"/>
        </w:rPr>
        <w:t xml:space="preserve"> for its most </w:t>
      </w:r>
      <w:r w:rsidRPr="00D81344">
        <w:rPr>
          <w:rStyle w:val="Emphasis"/>
        </w:rPr>
        <w:t>pressing initiatives</w:t>
      </w:r>
      <w:r w:rsidRPr="00D81344">
        <w:rPr>
          <w:sz w:val="16"/>
        </w:rPr>
        <w:t xml:space="preserve">. </w:t>
      </w:r>
      <w:r w:rsidRPr="00D81344">
        <w:rPr>
          <w:rStyle w:val="StyleUnderline"/>
        </w:rPr>
        <w:t xml:space="preserve">The Arctic Council has proven to be the foremost player in international climate policy in the region, and it was </w:t>
      </w:r>
      <w:r w:rsidRPr="00D81344">
        <w:rPr>
          <w:rStyle w:val="Emphasis"/>
        </w:rPr>
        <w:t>specifically designed</w:t>
      </w:r>
      <w:r w:rsidRPr="00D81344">
        <w:rPr>
          <w:rStyle w:val="StyleUnderline"/>
        </w:rPr>
        <w:t xml:space="preserve"> to function in spite of the </w:t>
      </w:r>
      <w:r w:rsidRPr="00D81344">
        <w:rPr>
          <w:rStyle w:val="Emphasis"/>
        </w:rPr>
        <w:t>security</w:t>
      </w:r>
      <w:r w:rsidRPr="00D81344">
        <w:rPr>
          <w:rStyle w:val="StyleUnderline"/>
        </w:rPr>
        <w:t xml:space="preserve"> </w:t>
      </w:r>
      <w:r w:rsidRPr="00D81344">
        <w:rPr>
          <w:rStyle w:val="Emphasis"/>
        </w:rPr>
        <w:t>differences</w:t>
      </w:r>
      <w:r w:rsidRPr="00D81344">
        <w:rPr>
          <w:rStyle w:val="StyleUnderline"/>
        </w:rPr>
        <w:t xml:space="preserve"> of its member states</w:t>
      </w:r>
      <w:r w:rsidRPr="00D81344">
        <w:rPr>
          <w:sz w:val="16"/>
        </w:rPr>
        <w:t xml:space="preserve">. The United States and its allies have far more to lose by boycotting the organization than they stand to gain. </w:t>
      </w:r>
      <w:r w:rsidRPr="00D81344">
        <w:rPr>
          <w:rStyle w:val="Emphasis"/>
        </w:rPr>
        <w:t>Washington</w:t>
      </w:r>
      <w:r w:rsidRPr="00D81344">
        <w:rPr>
          <w:sz w:val="16"/>
        </w:rPr>
        <w:t xml:space="preserve"> </w:t>
      </w:r>
      <w:r w:rsidRPr="00D81344">
        <w:rPr>
          <w:rStyle w:val="StyleUnderline"/>
        </w:rPr>
        <w:t>should resume participation</w:t>
      </w:r>
      <w:r w:rsidRPr="00D81344">
        <w:rPr>
          <w:sz w:val="16"/>
        </w:rPr>
        <w:t xml:space="preserve"> </w:t>
      </w:r>
      <w:r w:rsidRPr="00D81344">
        <w:rPr>
          <w:rStyle w:val="StyleUnderline"/>
        </w:rPr>
        <w:t xml:space="preserve">in the </w:t>
      </w:r>
      <w:r w:rsidRPr="00D81344">
        <w:rPr>
          <w:rStyle w:val="Emphasis"/>
        </w:rPr>
        <w:t>Arctic Council</w:t>
      </w:r>
      <w:r w:rsidRPr="00D81344">
        <w:rPr>
          <w:rStyle w:val="StyleUnderline"/>
        </w:rPr>
        <w:t xml:space="preserve"> as </w:t>
      </w:r>
      <w:r w:rsidRPr="00D81344">
        <w:rPr>
          <w:rStyle w:val="Emphasis"/>
        </w:rPr>
        <w:t>soon</w:t>
      </w:r>
      <w:r w:rsidRPr="00D81344">
        <w:rPr>
          <w:rStyle w:val="StyleUnderline"/>
        </w:rPr>
        <w:t xml:space="preserve"> as </w:t>
      </w:r>
      <w:r w:rsidRPr="00D81344">
        <w:rPr>
          <w:rStyle w:val="Emphasis"/>
        </w:rPr>
        <w:t>possible</w:t>
      </w:r>
      <w:r w:rsidRPr="00D81344">
        <w:rPr>
          <w:sz w:val="16"/>
        </w:rPr>
        <w:t>; if this is infeasible during Russia’s chairmanship of the council, the United States should continue its support for the organization’s six expert working groups, or seek to duplicate their activities with regional partners or through other forums. Norway will take over as chair of the council in 2023.</w:t>
      </w:r>
    </w:p>
    <w:p w14:paraId="294C6D74" w14:textId="77777777" w:rsidR="00784F00" w:rsidRPr="00D81344" w:rsidRDefault="00784F00" w:rsidP="00784F00">
      <w:pPr>
        <w:rPr>
          <w:sz w:val="16"/>
        </w:rPr>
      </w:pPr>
      <w:r w:rsidRPr="00D81344">
        <w:rPr>
          <w:rStyle w:val="StyleUnderline"/>
        </w:rPr>
        <w:t>The Arctic Council was</w:t>
      </w:r>
      <w:r w:rsidRPr="00D81344">
        <w:rPr>
          <w:sz w:val="16"/>
        </w:rPr>
        <w:t xml:space="preserve"> responsible for several activities of key import to US Arctic interests. First, the organization was </w:t>
      </w:r>
      <w:r w:rsidRPr="00D81344">
        <w:rPr>
          <w:rStyle w:val="StyleUnderline"/>
        </w:rPr>
        <w:t xml:space="preserve">a </w:t>
      </w:r>
      <w:r w:rsidRPr="00D81344">
        <w:rPr>
          <w:rStyle w:val="Emphasis"/>
        </w:rPr>
        <w:t>principal organizer</w:t>
      </w:r>
      <w:r w:rsidRPr="00D81344">
        <w:rPr>
          <w:rStyle w:val="StyleUnderline"/>
        </w:rPr>
        <w:t xml:space="preserve"> of </w:t>
      </w:r>
      <w:r w:rsidRPr="00D81344">
        <w:rPr>
          <w:rStyle w:val="Emphasis"/>
        </w:rPr>
        <w:t>scientific collaboration</w:t>
      </w:r>
      <w:r w:rsidRPr="00D81344">
        <w:rPr>
          <w:rStyle w:val="StyleUnderline"/>
        </w:rPr>
        <w:t xml:space="preserve"> that included</w:t>
      </w:r>
      <w:r w:rsidRPr="00D81344">
        <w:rPr>
          <w:sz w:val="16"/>
        </w:rPr>
        <w:t xml:space="preserve"> </w:t>
      </w:r>
      <w:r w:rsidRPr="00D81344">
        <w:rPr>
          <w:rStyle w:val="Emphasis"/>
        </w:rPr>
        <w:t>Russia</w:t>
      </w:r>
      <w:r w:rsidRPr="00D81344">
        <w:rPr>
          <w:sz w:val="16"/>
        </w:rPr>
        <w:t xml:space="preserve">, </w:t>
      </w:r>
      <w:r w:rsidRPr="00D81344">
        <w:rPr>
          <w:rStyle w:val="StyleUnderline"/>
        </w:rPr>
        <w:t xml:space="preserve">most of which has </w:t>
      </w:r>
      <w:r w:rsidRPr="00D81344">
        <w:rPr>
          <w:rStyle w:val="Emphasis"/>
        </w:rPr>
        <w:t>ground to a halt.</w:t>
      </w:r>
      <w:r w:rsidRPr="00D81344">
        <w:rPr>
          <w:sz w:val="16"/>
        </w:rPr>
        <w:t xml:space="preserve"> </w:t>
      </w:r>
      <w:r w:rsidRPr="00D81344">
        <w:rPr>
          <w:rStyle w:val="StyleUnderline"/>
        </w:rPr>
        <w:t xml:space="preserve">Second, the Arctic Council created a working group to study radiological sites in the Arctic, create procedures to recover hazardous materials, and </w:t>
      </w:r>
      <w:r w:rsidRPr="00D81344">
        <w:rPr>
          <w:rStyle w:val="Emphasis"/>
        </w:rPr>
        <w:t>craft contingency plans</w:t>
      </w:r>
      <w:r w:rsidRPr="00D81344">
        <w:rPr>
          <w:rStyle w:val="StyleUnderline"/>
        </w:rPr>
        <w:t xml:space="preserve"> in case of </w:t>
      </w:r>
      <w:r w:rsidRPr="00D81344">
        <w:rPr>
          <w:rStyle w:val="Emphasis"/>
        </w:rPr>
        <w:t>nuclear</w:t>
      </w:r>
      <w:r w:rsidRPr="00D81344">
        <w:rPr>
          <w:rStyle w:val="StyleUnderline"/>
        </w:rPr>
        <w:t xml:space="preserve"> </w:t>
      </w:r>
      <w:r w:rsidRPr="00D81344">
        <w:rPr>
          <w:rStyle w:val="Emphasis"/>
        </w:rPr>
        <w:t>contamination</w:t>
      </w:r>
      <w:r w:rsidRPr="00D81344">
        <w:rPr>
          <w:sz w:val="16"/>
        </w:rPr>
        <w:t xml:space="preserve">. The council was set to convene this summer to discuss nuclear waste disposal, but the meeting has been canceled. </w:t>
      </w:r>
      <w:r w:rsidRPr="00D81344">
        <w:rPr>
          <w:rStyle w:val="StyleUnderline"/>
        </w:rPr>
        <w:t>Third,</w:t>
      </w:r>
      <w:r w:rsidRPr="00D81344">
        <w:rPr>
          <w:sz w:val="16"/>
        </w:rPr>
        <w:t xml:space="preserve"> </w:t>
      </w:r>
      <w:r w:rsidRPr="00D81344">
        <w:rPr>
          <w:rStyle w:val="StyleUnderline"/>
        </w:rPr>
        <w:t xml:space="preserve">the </w:t>
      </w:r>
      <w:r w:rsidRPr="00D81344">
        <w:rPr>
          <w:rStyle w:val="Emphasis"/>
        </w:rPr>
        <w:t>organization</w:t>
      </w:r>
      <w:r w:rsidRPr="00D81344">
        <w:rPr>
          <w:rStyle w:val="StyleUnderline"/>
        </w:rPr>
        <w:t xml:space="preserve"> was largely </w:t>
      </w:r>
      <w:r w:rsidRPr="00D81344">
        <w:rPr>
          <w:rStyle w:val="Emphasis"/>
        </w:rPr>
        <w:t>responsible</w:t>
      </w:r>
      <w:r w:rsidRPr="00D81344">
        <w:rPr>
          <w:rStyle w:val="StyleUnderline"/>
        </w:rPr>
        <w:t xml:space="preserve"> for </w:t>
      </w:r>
      <w:r w:rsidRPr="00D81344">
        <w:rPr>
          <w:rStyle w:val="Emphasis"/>
        </w:rPr>
        <w:t>monitoring environmental</w:t>
      </w:r>
      <w:r w:rsidRPr="00D81344">
        <w:rPr>
          <w:sz w:val="16"/>
        </w:rPr>
        <w:t xml:space="preserve"> </w:t>
      </w:r>
      <w:r w:rsidRPr="00D81344">
        <w:rPr>
          <w:rStyle w:val="Emphasis"/>
        </w:rPr>
        <w:t>conditions</w:t>
      </w:r>
      <w:r w:rsidRPr="00D81344">
        <w:rPr>
          <w:rStyle w:val="StyleUnderline"/>
        </w:rPr>
        <w:t xml:space="preserve"> and </w:t>
      </w:r>
      <w:r w:rsidRPr="00D81344">
        <w:rPr>
          <w:rStyle w:val="Emphasis"/>
        </w:rPr>
        <w:t>pollution</w:t>
      </w:r>
      <w:r w:rsidRPr="00D81344">
        <w:rPr>
          <w:rStyle w:val="StyleUnderline"/>
        </w:rPr>
        <w:t xml:space="preserve"> in the Arctic</w:t>
      </w:r>
      <w:r w:rsidRPr="00D81344">
        <w:rPr>
          <w:sz w:val="16"/>
        </w:rPr>
        <w:t>, and experts fear that without adequate oversight, Russia will be free to conduct harmful activities such as gas-flaring.</w:t>
      </w:r>
    </w:p>
    <w:p w14:paraId="740FD3C7" w14:textId="77777777" w:rsidR="00784F00" w:rsidRPr="00D81344" w:rsidRDefault="00784F00" w:rsidP="00784F00">
      <w:pPr>
        <w:rPr>
          <w:sz w:val="16"/>
        </w:rPr>
      </w:pPr>
      <w:r w:rsidRPr="00D81344">
        <w:rPr>
          <w:sz w:val="16"/>
        </w:rPr>
        <w:t>Analysts have proposed that the Arctic Council member states other than Russia duplicate the most important organizational projects among themselves, without Russian involvement. In fact, the United States has successfully engaged allies to pursue environmental goals outside of the forum in the past. Moreover, other organizations, such as the International Arctic Science Committee, have continued their operations without Russia since the invasion of Ukraine and could provide an alternative for regional engagement.</w:t>
      </w:r>
    </w:p>
    <w:p w14:paraId="1E3C74ED" w14:textId="77777777" w:rsidR="00784F00" w:rsidRPr="00D81344" w:rsidRDefault="00784F00" w:rsidP="00784F00">
      <w:pPr>
        <w:rPr>
          <w:sz w:val="16"/>
        </w:rPr>
      </w:pPr>
      <w:r w:rsidRPr="00D81344">
        <w:rPr>
          <w:sz w:val="16"/>
        </w:rPr>
        <w:t>However, although this approach would yield more progress than suspending Arctic cooperation entirely, Russian involvement in Arctic climate collaboration is critical. The nation owns more than half of the Arctic coastline, contains the vast majority of the area’s radiological contamination, and samples and data from Russia are indispensable for climate change research. Therefore, the United States should seek to resume its participation in the Arctic Council in 2023 at the latest; Washington should also address the environmental concerns that are normally managed by the council’s working groups with other Arctic states until that point. US policymakers could also work through the Northern Forum, a Russia-based international organization that coordinates efforts among subnational Arctic governments; however, there is no full substitute for national-level collaboration on larger environmental priorities.</w:t>
      </w:r>
    </w:p>
    <w:p w14:paraId="105E76B3" w14:textId="77777777" w:rsidR="00784F00" w:rsidRPr="00D81344" w:rsidRDefault="00784F00" w:rsidP="00784F00">
      <w:pPr>
        <w:rPr>
          <w:rStyle w:val="StyleUnderline"/>
        </w:rPr>
      </w:pPr>
      <w:r w:rsidRPr="00D81344">
        <w:rPr>
          <w:rStyle w:val="StyleUnderline"/>
        </w:rPr>
        <w:t xml:space="preserve">In the </w:t>
      </w:r>
      <w:r w:rsidRPr="00D81344">
        <w:rPr>
          <w:rStyle w:val="Emphasis"/>
        </w:rPr>
        <w:t>future</w:t>
      </w:r>
      <w:r w:rsidRPr="00D81344">
        <w:rPr>
          <w:rStyle w:val="StyleUnderline"/>
        </w:rPr>
        <w:t xml:space="preserve">, the United States cannot </w:t>
      </w:r>
      <w:r w:rsidRPr="00D81344">
        <w:rPr>
          <w:rStyle w:val="Emphasis"/>
        </w:rPr>
        <w:t>allow</w:t>
      </w:r>
      <w:r w:rsidRPr="00D81344">
        <w:rPr>
          <w:rStyle w:val="StyleUnderline"/>
        </w:rPr>
        <w:t xml:space="preserve"> its </w:t>
      </w:r>
      <w:r w:rsidRPr="00D81344">
        <w:rPr>
          <w:rStyle w:val="Emphasis"/>
        </w:rPr>
        <w:t>relationship</w:t>
      </w:r>
      <w:r w:rsidRPr="00D81344">
        <w:rPr>
          <w:rStyle w:val="StyleUnderline"/>
        </w:rPr>
        <w:t xml:space="preserve"> with the </w:t>
      </w:r>
      <w:r w:rsidRPr="00D81344">
        <w:rPr>
          <w:rStyle w:val="Emphasis"/>
        </w:rPr>
        <w:t>Arctic Council</w:t>
      </w:r>
      <w:r w:rsidRPr="00D81344">
        <w:rPr>
          <w:rStyle w:val="StyleUnderline"/>
        </w:rPr>
        <w:t xml:space="preserve"> to become a </w:t>
      </w:r>
      <w:r w:rsidRPr="00D81344">
        <w:rPr>
          <w:rStyle w:val="Emphasis"/>
        </w:rPr>
        <w:t>victim</w:t>
      </w:r>
      <w:r w:rsidRPr="00D81344">
        <w:rPr>
          <w:rStyle w:val="StyleUnderline"/>
        </w:rPr>
        <w:t xml:space="preserve"> of </w:t>
      </w:r>
      <w:r w:rsidRPr="00D81344">
        <w:rPr>
          <w:rStyle w:val="Emphasis"/>
        </w:rPr>
        <w:t>security competition</w:t>
      </w:r>
      <w:r w:rsidRPr="00D81344">
        <w:rPr>
          <w:sz w:val="16"/>
        </w:rPr>
        <w:t xml:space="preserve">. </w:t>
      </w:r>
      <w:r w:rsidRPr="00D81344">
        <w:rPr>
          <w:rStyle w:val="StyleUnderline"/>
        </w:rPr>
        <w:t xml:space="preserve">One of the principal strengths of the Arctic Council is its </w:t>
      </w:r>
      <w:r w:rsidRPr="00D81344">
        <w:rPr>
          <w:rStyle w:val="Emphasis"/>
        </w:rPr>
        <w:t>explicit commitment</w:t>
      </w:r>
      <w:r w:rsidRPr="00D81344">
        <w:rPr>
          <w:rStyle w:val="StyleUnderline"/>
        </w:rPr>
        <w:t xml:space="preserve"> to avoid </w:t>
      </w:r>
      <w:r w:rsidRPr="00D81344">
        <w:rPr>
          <w:rStyle w:val="Emphasis"/>
        </w:rPr>
        <w:t>security issues</w:t>
      </w:r>
      <w:r w:rsidRPr="00D81344">
        <w:rPr>
          <w:sz w:val="16"/>
        </w:rPr>
        <w:t xml:space="preserve">. Then Secretary of State Mike Pompeo upended this norm by raising security concerns in the forum in 2019, and the United States and its Western partners boycotted the organization in response to another security situation, Russia’s invasion of Ukraine. </w:t>
      </w:r>
      <w:r w:rsidRPr="00D81344">
        <w:rPr>
          <w:rStyle w:val="StyleUnderline"/>
        </w:rPr>
        <w:t xml:space="preserve">If the </w:t>
      </w:r>
      <w:r w:rsidRPr="00D81344">
        <w:rPr>
          <w:rStyle w:val="Emphasis"/>
        </w:rPr>
        <w:t>United</w:t>
      </w:r>
      <w:r w:rsidRPr="00D81344">
        <w:rPr>
          <w:rStyle w:val="StyleUnderline"/>
        </w:rPr>
        <w:t xml:space="preserve"> States continues to link its </w:t>
      </w:r>
      <w:r w:rsidRPr="00D81344">
        <w:rPr>
          <w:rStyle w:val="Emphasis"/>
        </w:rPr>
        <w:t>security concerns</w:t>
      </w:r>
      <w:r w:rsidRPr="00D81344">
        <w:rPr>
          <w:rStyle w:val="StyleUnderline"/>
        </w:rPr>
        <w:t xml:space="preserve"> with its </w:t>
      </w:r>
      <w:r w:rsidRPr="00D81344">
        <w:rPr>
          <w:rStyle w:val="Emphasis"/>
        </w:rPr>
        <w:t>Arctic Council activities</w:t>
      </w:r>
      <w:r w:rsidRPr="00D81344">
        <w:rPr>
          <w:rStyle w:val="StyleUnderline"/>
        </w:rPr>
        <w:t xml:space="preserve">, the </w:t>
      </w:r>
      <w:r w:rsidRPr="00D81344">
        <w:rPr>
          <w:rStyle w:val="Emphasis"/>
        </w:rPr>
        <w:t>organization’s ability</w:t>
      </w:r>
      <w:r w:rsidRPr="00D81344">
        <w:rPr>
          <w:rStyle w:val="StyleUnderline"/>
        </w:rPr>
        <w:t xml:space="preserve"> to </w:t>
      </w:r>
      <w:r w:rsidRPr="00D81344">
        <w:rPr>
          <w:rStyle w:val="Emphasis"/>
        </w:rPr>
        <w:t>safeguard</w:t>
      </w:r>
      <w:r w:rsidRPr="00D81344">
        <w:rPr>
          <w:rStyle w:val="StyleUnderline"/>
        </w:rPr>
        <w:t xml:space="preserve"> the Arctic </w:t>
      </w:r>
      <w:r w:rsidRPr="00D81344">
        <w:rPr>
          <w:rStyle w:val="Emphasis"/>
        </w:rPr>
        <w:t>environment</w:t>
      </w:r>
      <w:r w:rsidRPr="00D81344">
        <w:rPr>
          <w:rStyle w:val="StyleUnderline"/>
        </w:rPr>
        <w:t xml:space="preserve"> could be </w:t>
      </w:r>
      <w:r w:rsidRPr="00D81344">
        <w:rPr>
          <w:rStyle w:val="Emphasis"/>
        </w:rPr>
        <w:t>critically eroded.</w:t>
      </w:r>
    </w:p>
    <w:p w14:paraId="12FC7943" w14:textId="77777777" w:rsidR="00784F00" w:rsidRPr="00D81344" w:rsidRDefault="00784F00" w:rsidP="00784F00">
      <w:pPr>
        <w:pStyle w:val="Heading4"/>
        <w:rPr>
          <w:rFonts w:cs="Calibri"/>
        </w:rPr>
      </w:pPr>
      <w:r w:rsidRPr="00D81344">
        <w:rPr>
          <w:rFonts w:cs="Calibri"/>
        </w:rPr>
        <w:t xml:space="preserve">The net benefit is </w:t>
      </w:r>
      <w:r w:rsidRPr="00D81344">
        <w:rPr>
          <w:rFonts w:cs="Calibri"/>
          <w:u w:val="single"/>
        </w:rPr>
        <w:t>Russia</w:t>
      </w:r>
      <w:r w:rsidRPr="00D81344">
        <w:rPr>
          <w:rFonts w:cs="Calibri"/>
        </w:rPr>
        <w:t>.</w:t>
      </w:r>
      <w:r>
        <w:rPr>
          <w:rFonts w:cs="Calibri"/>
        </w:rPr>
        <w:t xml:space="preserve"> Absent utilizing a multilateral forum, there will be inevitable escalation of conflicts. Doing both fails. </w:t>
      </w:r>
      <w:r w:rsidRPr="00D81344">
        <w:rPr>
          <w:rFonts w:cs="Calibri"/>
        </w:rPr>
        <w:t xml:space="preserve"> </w:t>
      </w:r>
    </w:p>
    <w:p w14:paraId="737366D3" w14:textId="3EC34208" w:rsidR="00771665" w:rsidRPr="00771665" w:rsidRDefault="00771665" w:rsidP="00784F00">
      <w:pPr>
        <w:rPr>
          <w:rStyle w:val="Style13ptBold"/>
        </w:rPr>
      </w:pPr>
      <w:r w:rsidRPr="00771665">
        <w:rPr>
          <w:rStyle w:val="Style13ptBold"/>
        </w:rPr>
        <w:t>Werfelli</w:t>
      </w:r>
      <w:r w:rsidRPr="00771665">
        <w:rPr>
          <w:rStyle w:val="Style13ptBold"/>
        </w:rPr>
        <w:t xml:space="preserve">, </w:t>
      </w:r>
      <w:r w:rsidRPr="00771665">
        <w:rPr>
          <w:rStyle w:val="Style13ptBold"/>
        </w:rPr>
        <w:t>Researcher and lecturer specializing in International Relations – Tunisia</w:t>
      </w:r>
      <w:r w:rsidRPr="00771665">
        <w:rPr>
          <w:rStyle w:val="Style13ptBold"/>
        </w:rPr>
        <w:t>, 24.</w:t>
      </w:r>
    </w:p>
    <w:p w14:paraId="7AC4B6B5" w14:textId="5F0F927B" w:rsidR="00784F00" w:rsidRPr="00771665" w:rsidRDefault="00784F00" w:rsidP="00771665">
      <w:r w:rsidRPr="00771665">
        <w:t>Wissal Werfelli 24. Researcher and lecturer specializing in International Relations – Tunisia. "The Arctic: A Risk of Escalating Conflicts." Trends Research. 10-14-2024.  HDCSW-Packet</w:t>
      </w:r>
    </w:p>
    <w:p w14:paraId="67A246DF" w14:textId="77777777" w:rsidR="00784F00" w:rsidRPr="00D81344" w:rsidRDefault="00784F00" w:rsidP="00784F00">
      <w:pPr>
        <w:rPr>
          <w:sz w:val="16"/>
        </w:rPr>
      </w:pPr>
      <w:r w:rsidRPr="00D81344">
        <w:rPr>
          <w:sz w:val="16"/>
        </w:rPr>
        <w:t>Conclusion</w:t>
      </w:r>
    </w:p>
    <w:p w14:paraId="5785C249" w14:textId="77777777" w:rsidR="00784F00" w:rsidRPr="00D81344" w:rsidRDefault="00784F00" w:rsidP="00784F00">
      <w:pPr>
        <w:rPr>
          <w:rStyle w:val="StyleUnderline"/>
        </w:rPr>
      </w:pPr>
      <w:r w:rsidRPr="00D81344">
        <w:rPr>
          <w:sz w:val="16"/>
        </w:rPr>
        <w:t xml:space="preserve">With rivalry for resources, vital shipping lanes, and military supremacy driving war, the Arctic is quickly changing into a disputed geopolitical region. </w:t>
      </w:r>
      <w:r w:rsidRPr="00D81344">
        <w:rPr>
          <w:rStyle w:val="StyleUnderline"/>
        </w:rPr>
        <w:t xml:space="preserve">Global powers like </w:t>
      </w:r>
      <w:r w:rsidRPr="00D81344">
        <w:rPr>
          <w:rStyle w:val="Emphasis"/>
        </w:rPr>
        <w:t>China</w:t>
      </w:r>
      <w:r w:rsidRPr="00D81344">
        <w:rPr>
          <w:rStyle w:val="StyleUnderline"/>
        </w:rPr>
        <w:t xml:space="preserve">, the </w:t>
      </w:r>
      <w:r w:rsidRPr="00D81344">
        <w:rPr>
          <w:rStyle w:val="Emphasis"/>
        </w:rPr>
        <w:t>U.S.,</w:t>
      </w:r>
      <w:r w:rsidRPr="00D81344">
        <w:rPr>
          <w:rStyle w:val="StyleUnderline"/>
        </w:rPr>
        <w:t xml:space="preserve"> and </w:t>
      </w:r>
      <w:r w:rsidRPr="00D81344">
        <w:rPr>
          <w:rStyle w:val="Emphasis"/>
        </w:rPr>
        <w:t>Russia</w:t>
      </w:r>
      <w:r w:rsidRPr="00D81344">
        <w:rPr>
          <w:rStyle w:val="StyleUnderline"/>
        </w:rPr>
        <w:t xml:space="preserve"> are </w:t>
      </w:r>
      <w:r w:rsidRPr="00D81344">
        <w:rPr>
          <w:rStyle w:val="Emphasis"/>
        </w:rPr>
        <w:t>vying</w:t>
      </w:r>
      <w:r w:rsidRPr="00D81344">
        <w:rPr>
          <w:rStyle w:val="StyleUnderline"/>
        </w:rPr>
        <w:t xml:space="preserve"> for </w:t>
      </w:r>
      <w:r w:rsidRPr="00D81344">
        <w:rPr>
          <w:rStyle w:val="Emphasis"/>
        </w:rPr>
        <w:t>control of the region</w:t>
      </w:r>
      <w:r w:rsidRPr="00D81344">
        <w:rPr>
          <w:rStyle w:val="StyleUnderline"/>
        </w:rPr>
        <w:t xml:space="preserve"> because of the melting ice</w:t>
      </w:r>
      <w:r w:rsidRPr="00D81344">
        <w:rPr>
          <w:sz w:val="16"/>
        </w:rPr>
        <w:t xml:space="preserve">, </w:t>
      </w:r>
      <w:r w:rsidRPr="00D81344">
        <w:rPr>
          <w:rStyle w:val="StyleUnderline"/>
        </w:rPr>
        <w:t xml:space="preserve">which has made it more </w:t>
      </w:r>
      <w:r w:rsidRPr="00D81344">
        <w:rPr>
          <w:rStyle w:val="Emphasis"/>
        </w:rPr>
        <w:t>accessible</w:t>
      </w:r>
      <w:r w:rsidRPr="00D81344">
        <w:rPr>
          <w:rStyle w:val="StyleUnderline"/>
        </w:rPr>
        <w:t xml:space="preserve"> for </w:t>
      </w:r>
      <w:r w:rsidRPr="00D81344">
        <w:rPr>
          <w:rStyle w:val="Emphasis"/>
        </w:rPr>
        <w:t>economic exploitation</w:t>
      </w:r>
      <w:r w:rsidRPr="00D81344">
        <w:rPr>
          <w:rStyle w:val="StyleUnderline"/>
        </w:rPr>
        <w:t xml:space="preserve">. Territorial claims overlap when states </w:t>
      </w:r>
      <w:r w:rsidRPr="00D81344">
        <w:rPr>
          <w:rStyle w:val="Emphasis"/>
        </w:rPr>
        <w:t>bolster</w:t>
      </w:r>
      <w:r w:rsidRPr="00D81344">
        <w:rPr>
          <w:rStyle w:val="StyleUnderline"/>
        </w:rPr>
        <w:t xml:space="preserve"> their </w:t>
      </w:r>
      <w:r w:rsidRPr="00D81344">
        <w:rPr>
          <w:rStyle w:val="Emphasis"/>
        </w:rPr>
        <w:t>military presence</w:t>
      </w:r>
      <w:r w:rsidRPr="00D81344">
        <w:rPr>
          <w:rStyle w:val="StyleUnderline"/>
        </w:rPr>
        <w:t xml:space="preserve">, raising the possibility of </w:t>
      </w:r>
      <w:r w:rsidRPr="00D81344">
        <w:rPr>
          <w:rStyle w:val="Emphasis"/>
        </w:rPr>
        <w:t>error or conflict</w:t>
      </w:r>
      <w:r w:rsidRPr="00D81344">
        <w:rPr>
          <w:sz w:val="16"/>
        </w:rPr>
        <w:t xml:space="preserve">. </w:t>
      </w:r>
      <w:r w:rsidRPr="00D81344">
        <w:rPr>
          <w:rStyle w:val="StyleUnderline"/>
        </w:rPr>
        <w:t xml:space="preserve">The Arctic runs the risk of </w:t>
      </w:r>
      <w:r w:rsidRPr="00D81344">
        <w:rPr>
          <w:rStyle w:val="Emphasis"/>
        </w:rPr>
        <w:t>turning</w:t>
      </w:r>
      <w:r w:rsidRPr="00D81344">
        <w:rPr>
          <w:rStyle w:val="StyleUnderline"/>
        </w:rPr>
        <w:t xml:space="preserve"> into a </w:t>
      </w:r>
      <w:r w:rsidRPr="00D81344">
        <w:rPr>
          <w:rStyle w:val="Emphasis"/>
        </w:rPr>
        <w:t>hot spot</w:t>
      </w:r>
      <w:r w:rsidRPr="00D81344">
        <w:rPr>
          <w:rStyle w:val="StyleUnderline"/>
        </w:rPr>
        <w:t xml:space="preserve"> for </w:t>
      </w:r>
      <w:r w:rsidRPr="00D81344">
        <w:rPr>
          <w:rStyle w:val="Emphasis"/>
        </w:rPr>
        <w:t>future hostilities</w:t>
      </w:r>
      <w:r w:rsidRPr="00D81344">
        <w:rPr>
          <w:rStyle w:val="StyleUnderline"/>
        </w:rPr>
        <w:t xml:space="preserve"> in the </w:t>
      </w:r>
      <w:r w:rsidRPr="00D81344">
        <w:rPr>
          <w:rStyle w:val="Emphasis"/>
        </w:rPr>
        <w:t>absence</w:t>
      </w:r>
      <w:r w:rsidRPr="00D81344">
        <w:rPr>
          <w:rStyle w:val="StyleUnderline"/>
        </w:rPr>
        <w:t xml:space="preserve"> of </w:t>
      </w:r>
      <w:r w:rsidRPr="00D81344">
        <w:rPr>
          <w:rStyle w:val="Emphasis"/>
        </w:rPr>
        <w:t>defined methods</w:t>
      </w:r>
      <w:r w:rsidRPr="00D81344">
        <w:rPr>
          <w:rStyle w:val="StyleUnderline"/>
        </w:rPr>
        <w:t xml:space="preserve"> to handle these tensions.</w:t>
      </w:r>
    </w:p>
    <w:p w14:paraId="417B4C3A" w14:textId="77777777" w:rsidR="00784F00" w:rsidRPr="00D81344" w:rsidRDefault="00784F00" w:rsidP="00784F00">
      <w:pPr>
        <w:rPr>
          <w:rStyle w:val="StyleUnderline"/>
        </w:rPr>
      </w:pPr>
      <w:r w:rsidRPr="00D81344">
        <w:rPr>
          <w:rStyle w:val="StyleUnderline"/>
        </w:rPr>
        <w:t xml:space="preserve">There is an urgent need for more </w:t>
      </w:r>
      <w:r w:rsidRPr="00D81344">
        <w:rPr>
          <w:rStyle w:val="Emphasis"/>
        </w:rPr>
        <w:t>international collaboration</w:t>
      </w:r>
      <w:r w:rsidRPr="00D81344">
        <w:rPr>
          <w:rStyle w:val="StyleUnderline"/>
        </w:rPr>
        <w:t xml:space="preserve"> to stop this </w:t>
      </w:r>
      <w:r w:rsidRPr="00D81344">
        <w:rPr>
          <w:rStyle w:val="Emphasis"/>
        </w:rPr>
        <w:t>escalation</w:t>
      </w:r>
      <w:r w:rsidRPr="00D81344">
        <w:rPr>
          <w:rStyle w:val="StyleUnderline"/>
        </w:rPr>
        <w:t>. Although the UNCLOS</w:t>
      </w:r>
      <w:r w:rsidRPr="00D81344">
        <w:rPr>
          <w:sz w:val="16"/>
        </w:rPr>
        <w:t xml:space="preserve"> </w:t>
      </w:r>
      <w:r w:rsidRPr="00D81344">
        <w:rPr>
          <w:rStyle w:val="StyleUnderline"/>
        </w:rPr>
        <w:t xml:space="preserve">and the </w:t>
      </w:r>
      <w:r w:rsidRPr="00D81344">
        <w:rPr>
          <w:rStyle w:val="Emphasis"/>
        </w:rPr>
        <w:t>Arctic Council</w:t>
      </w:r>
      <w:r w:rsidRPr="00D81344">
        <w:rPr>
          <w:rStyle w:val="StyleUnderline"/>
        </w:rPr>
        <w:t xml:space="preserve"> have </w:t>
      </w:r>
      <w:r w:rsidRPr="00D81344">
        <w:rPr>
          <w:rStyle w:val="Emphasis"/>
        </w:rPr>
        <w:t>facilitated communication</w:t>
      </w:r>
      <w:r w:rsidRPr="00D81344">
        <w:rPr>
          <w:sz w:val="16"/>
        </w:rPr>
        <w:t xml:space="preserve">, they are ill-equipped to handle the region’s growing security concerns. </w:t>
      </w:r>
      <w:r w:rsidRPr="00D81344">
        <w:rPr>
          <w:rStyle w:val="StyleUnderline"/>
        </w:rPr>
        <w:t>Redoubled efforts should</w:t>
      </w:r>
      <w:r w:rsidRPr="00D81344">
        <w:rPr>
          <w:sz w:val="16"/>
        </w:rPr>
        <w:t xml:space="preserve"> concentrate on broadening diplomatic channels to cover security and military matters, </w:t>
      </w:r>
      <w:r w:rsidRPr="00D81344">
        <w:rPr>
          <w:rStyle w:val="StyleUnderline"/>
        </w:rPr>
        <w:t xml:space="preserve">setting up a platform for Arctic countries to discuss weapons control and </w:t>
      </w:r>
      <w:r w:rsidRPr="00D81344">
        <w:rPr>
          <w:rStyle w:val="Emphasis"/>
        </w:rPr>
        <w:t>developing guidelines</w:t>
      </w:r>
      <w:r w:rsidRPr="00D81344">
        <w:rPr>
          <w:rStyle w:val="StyleUnderline"/>
        </w:rPr>
        <w:t xml:space="preserve"> for </w:t>
      </w:r>
      <w:r w:rsidRPr="00D81344">
        <w:rPr>
          <w:rStyle w:val="Emphasis"/>
        </w:rPr>
        <w:t>military behavior</w:t>
      </w:r>
      <w:r w:rsidRPr="00D81344">
        <w:rPr>
          <w:sz w:val="16"/>
        </w:rPr>
        <w:t xml:space="preserve">. </w:t>
      </w:r>
      <w:r w:rsidRPr="00D81344">
        <w:rPr>
          <w:rStyle w:val="StyleUnderline"/>
        </w:rPr>
        <w:t>The moment has come for Arctic</w:t>
      </w:r>
      <w:r w:rsidRPr="00D81344">
        <w:rPr>
          <w:sz w:val="16"/>
        </w:rPr>
        <w:t xml:space="preserve"> </w:t>
      </w:r>
      <w:r w:rsidRPr="00D81344">
        <w:rPr>
          <w:rStyle w:val="StyleUnderline"/>
        </w:rPr>
        <w:t xml:space="preserve">countries to engage in </w:t>
      </w:r>
      <w:r w:rsidRPr="00D81344">
        <w:rPr>
          <w:rStyle w:val="Emphasis"/>
        </w:rPr>
        <w:t>formalized diplomatic discussion</w:t>
      </w:r>
      <w:r w:rsidRPr="00D81344">
        <w:rPr>
          <w:rStyle w:val="StyleUnderline"/>
        </w:rPr>
        <w:t xml:space="preserve"> that covers military and security matters</w:t>
      </w:r>
      <w:r w:rsidRPr="00D81344">
        <w:rPr>
          <w:sz w:val="16"/>
        </w:rPr>
        <w:t xml:space="preserve">. </w:t>
      </w:r>
      <w:r w:rsidRPr="00D81344">
        <w:rPr>
          <w:rStyle w:val="StyleUnderline"/>
        </w:rPr>
        <w:t>Whether through</w:t>
      </w:r>
      <w:r w:rsidRPr="00D81344">
        <w:rPr>
          <w:sz w:val="16"/>
        </w:rPr>
        <w:t xml:space="preserve"> a distinct treaty or </w:t>
      </w:r>
      <w:r w:rsidRPr="00D81344">
        <w:rPr>
          <w:rStyle w:val="StyleUnderline"/>
        </w:rPr>
        <w:t>the Arctic Council, a new global</w:t>
      </w:r>
      <w:r w:rsidRPr="00D81344">
        <w:rPr>
          <w:sz w:val="16"/>
        </w:rPr>
        <w:t xml:space="preserve"> security framework </w:t>
      </w:r>
      <w:r w:rsidRPr="00D81344">
        <w:rPr>
          <w:rStyle w:val="StyleUnderline"/>
        </w:rPr>
        <w:t xml:space="preserve">might offer a forum for </w:t>
      </w:r>
      <w:r w:rsidRPr="00D81344">
        <w:rPr>
          <w:rStyle w:val="Emphasis"/>
        </w:rPr>
        <w:t>controlling</w:t>
      </w:r>
      <w:r w:rsidRPr="00D81344">
        <w:rPr>
          <w:rStyle w:val="StyleUnderline"/>
        </w:rPr>
        <w:t xml:space="preserve"> the </w:t>
      </w:r>
      <w:r w:rsidRPr="00D81344">
        <w:rPr>
          <w:rStyle w:val="Emphasis"/>
        </w:rPr>
        <w:t>military buildup</w:t>
      </w:r>
      <w:r w:rsidRPr="00D81344">
        <w:rPr>
          <w:sz w:val="16"/>
        </w:rPr>
        <w:t xml:space="preserve">, negotiating arms control measures, </w:t>
      </w:r>
      <w:r w:rsidRPr="00D81344">
        <w:rPr>
          <w:rStyle w:val="StyleUnderline"/>
        </w:rPr>
        <w:t>and defining explicit rules of engagement to avoid unintentional conflicts.</w:t>
      </w:r>
      <w:r w:rsidRPr="00D81344">
        <w:rPr>
          <w:sz w:val="16"/>
        </w:rPr>
        <w:t xml:space="preserve"> In addition to lowering the likelihood of violence, this would establish a crisis management system in the Arctic. </w:t>
      </w:r>
      <w:r w:rsidRPr="00D81344">
        <w:rPr>
          <w:rStyle w:val="StyleUnderline"/>
        </w:rPr>
        <w:t xml:space="preserve">International organizations must also </w:t>
      </w:r>
      <w:r w:rsidRPr="00D81344">
        <w:rPr>
          <w:rStyle w:val="Emphasis"/>
        </w:rPr>
        <w:t>mediate conflicts</w:t>
      </w:r>
      <w:r w:rsidRPr="00D81344">
        <w:rPr>
          <w:rStyle w:val="StyleUnderline"/>
        </w:rPr>
        <w:t xml:space="preserve"> and make sure that</w:t>
      </w:r>
      <w:r w:rsidRPr="00D81344">
        <w:rPr>
          <w:sz w:val="16"/>
        </w:rPr>
        <w:t xml:space="preserve"> </w:t>
      </w:r>
      <w:r w:rsidRPr="00D81344">
        <w:rPr>
          <w:rStyle w:val="Emphasis"/>
        </w:rPr>
        <w:t>competition</w:t>
      </w:r>
      <w:r w:rsidRPr="00D81344">
        <w:rPr>
          <w:rStyle w:val="StyleUnderline"/>
        </w:rPr>
        <w:t xml:space="preserve"> i</w:t>
      </w:r>
      <w:r w:rsidRPr="00D81344">
        <w:rPr>
          <w:sz w:val="16"/>
        </w:rPr>
        <w:t xml:space="preserve">n the Arctic </w:t>
      </w:r>
      <w:r w:rsidRPr="00D81344">
        <w:rPr>
          <w:rStyle w:val="StyleUnderline"/>
        </w:rPr>
        <w:t>doesn’t</w:t>
      </w:r>
      <w:r w:rsidRPr="00D81344">
        <w:rPr>
          <w:sz w:val="16"/>
        </w:rPr>
        <w:t xml:space="preserve"> </w:t>
      </w:r>
      <w:r w:rsidRPr="00D81344">
        <w:rPr>
          <w:rStyle w:val="StyleUnderline"/>
        </w:rPr>
        <w:t>jeopardize</w:t>
      </w:r>
      <w:r w:rsidRPr="00D81344">
        <w:rPr>
          <w:sz w:val="16"/>
        </w:rPr>
        <w:t xml:space="preserve"> </w:t>
      </w:r>
      <w:r w:rsidRPr="00D81344">
        <w:rPr>
          <w:rStyle w:val="StyleUnderline"/>
        </w:rPr>
        <w:t xml:space="preserve">indigenous rights or the </w:t>
      </w:r>
      <w:r w:rsidRPr="00D81344">
        <w:rPr>
          <w:rStyle w:val="Emphasis"/>
        </w:rPr>
        <w:t>sustainability</w:t>
      </w:r>
      <w:r w:rsidRPr="00D81344">
        <w:rPr>
          <w:rStyle w:val="StyleUnderline"/>
        </w:rPr>
        <w:t xml:space="preserve"> of the </w:t>
      </w:r>
      <w:r w:rsidRPr="00D81344">
        <w:rPr>
          <w:rStyle w:val="Emphasis"/>
        </w:rPr>
        <w:t>environment</w:t>
      </w:r>
      <w:r w:rsidRPr="00D81344">
        <w:rPr>
          <w:rStyle w:val="StyleUnderline"/>
        </w:rPr>
        <w:t>.</w:t>
      </w:r>
      <w:r w:rsidRPr="00D81344">
        <w:rPr>
          <w:sz w:val="16"/>
        </w:rPr>
        <w:t xml:space="preserve"> In </w:t>
      </w:r>
      <w:r w:rsidRPr="00D81344">
        <w:rPr>
          <w:rStyle w:val="StyleUnderline"/>
        </w:rPr>
        <w:t xml:space="preserve">the face of mounting global pressure, the </w:t>
      </w:r>
      <w:r w:rsidRPr="00D81344">
        <w:rPr>
          <w:rStyle w:val="Emphasis"/>
        </w:rPr>
        <w:t>Arctic</w:t>
      </w:r>
      <w:r w:rsidRPr="00D81344">
        <w:rPr>
          <w:rStyle w:val="StyleUnderline"/>
        </w:rPr>
        <w:t xml:space="preserve"> can only continue to be a </w:t>
      </w:r>
      <w:r w:rsidRPr="00D81344">
        <w:rPr>
          <w:rStyle w:val="Emphasis"/>
        </w:rPr>
        <w:t>region of harmony</w:t>
      </w:r>
      <w:r w:rsidRPr="00D81344">
        <w:rPr>
          <w:rStyle w:val="StyleUnderline"/>
        </w:rPr>
        <w:t xml:space="preserve">, </w:t>
      </w:r>
      <w:r w:rsidRPr="00D81344">
        <w:rPr>
          <w:rStyle w:val="Emphasis"/>
        </w:rPr>
        <w:t>collaboration</w:t>
      </w:r>
      <w:r w:rsidRPr="00D81344">
        <w:rPr>
          <w:rStyle w:val="StyleUnderline"/>
        </w:rPr>
        <w:t xml:space="preserve">, and </w:t>
      </w:r>
      <w:r w:rsidRPr="00D81344">
        <w:rPr>
          <w:rStyle w:val="Emphasis"/>
        </w:rPr>
        <w:t>shared wealth</w:t>
      </w:r>
      <w:r w:rsidRPr="00D81344">
        <w:rPr>
          <w:rStyle w:val="StyleUnderline"/>
        </w:rPr>
        <w:t xml:space="preserve"> via </w:t>
      </w:r>
      <w:r w:rsidRPr="00D81344">
        <w:rPr>
          <w:rStyle w:val="Emphasis"/>
        </w:rPr>
        <w:t>concerted effort</w:t>
      </w:r>
      <w:r w:rsidRPr="00D81344">
        <w:rPr>
          <w:rStyle w:val="StyleUnderline"/>
        </w:rPr>
        <w:t>.</w:t>
      </w:r>
    </w:p>
    <w:p w14:paraId="32282184" w14:textId="77777777" w:rsidR="00784F00" w:rsidRPr="00D81344" w:rsidRDefault="00784F00" w:rsidP="00784F00">
      <w:pPr>
        <w:pStyle w:val="Heading3"/>
      </w:pPr>
      <w:r w:rsidRPr="00D81344">
        <w:t>AC CP---Solvency---Shipbuilding</w:t>
      </w:r>
    </w:p>
    <w:p w14:paraId="489A93A1" w14:textId="77777777" w:rsidR="00784F00" w:rsidRDefault="00784F00" w:rsidP="00784F00">
      <w:pPr>
        <w:pStyle w:val="Heading4"/>
      </w:pPr>
      <w:r w:rsidRPr="00D81344">
        <w:t>CP Solves shipbuilding by increasing port access</w:t>
      </w:r>
    </w:p>
    <w:p w14:paraId="5C48E311" w14:textId="2A090F0F" w:rsidR="00695906" w:rsidRPr="00695906" w:rsidRDefault="00695906" w:rsidP="00695906">
      <w:pPr>
        <w:rPr>
          <w:rStyle w:val="Style13ptBold"/>
        </w:rPr>
      </w:pPr>
      <w:r w:rsidRPr="00695906">
        <w:rPr>
          <w:rStyle w:val="Style13ptBold"/>
        </w:rPr>
        <w:t xml:space="preserve">HNN, </w:t>
      </w:r>
      <w:r w:rsidRPr="00695906">
        <w:rPr>
          <w:rStyle w:val="Style13ptBold"/>
        </w:rPr>
        <w:t>High North New</w:t>
      </w:r>
      <w:r w:rsidRPr="00695906">
        <w:rPr>
          <w:rStyle w:val="Style13ptBold"/>
        </w:rPr>
        <w:t>s,</w:t>
      </w:r>
      <w:r w:rsidRPr="00695906">
        <w:rPr>
          <w:rStyle w:val="Style13ptBold"/>
        </w:rPr>
        <w:t xml:space="preserve"> 24</w:t>
      </w:r>
    </w:p>
    <w:p w14:paraId="6D1E56AF" w14:textId="77777777" w:rsidR="00784F00" w:rsidRPr="00695906" w:rsidRDefault="00784F00" w:rsidP="00695906">
      <w:r w:rsidRPr="00695906">
        <w:t xml:space="preserve">High North News 24. "Russia to Increase the Northern Fleet’s Combat Readiness and Strengthen Arctic Shipbuilding and Port Capacity". High North News. 8-21-2024.  </w:t>
      </w:r>
      <w:hyperlink r:id="rId6" w:history="1">
        <w:r w:rsidRPr="00695906">
          <w:rPr>
            <w:rStyle w:val="Hyperlink"/>
          </w:rPr>
          <w:t>https://www.highnorthnews.com/en/russia-increase-northern-fleets-combat-readiness-and-strengthen-arctic-shipbuilding-and-port</w:t>
        </w:r>
      </w:hyperlink>
      <w:r w:rsidRPr="00695906">
        <w:t xml:space="preserve"> HDCSW-Packet</w:t>
      </w:r>
    </w:p>
    <w:p w14:paraId="3FF0778D" w14:textId="77777777" w:rsidR="00784F00" w:rsidRPr="00D81344" w:rsidRDefault="00784F00" w:rsidP="00784F00">
      <w:pPr>
        <w:rPr>
          <w:sz w:val="16"/>
        </w:rPr>
      </w:pPr>
      <w:r w:rsidRPr="00D81344">
        <w:rPr>
          <w:rStyle w:val="StyleUnderline"/>
        </w:rPr>
        <w:t>The presidential aide</w:t>
      </w:r>
      <w:r w:rsidRPr="00D81344">
        <w:rPr>
          <w:sz w:val="16"/>
        </w:rPr>
        <w:t xml:space="preserve"> also </w:t>
      </w:r>
      <w:r w:rsidRPr="00D81344">
        <w:rPr>
          <w:rStyle w:val="StyleUnderline"/>
        </w:rPr>
        <w:t xml:space="preserve">highlighted that "the US and its allies </w:t>
      </w:r>
      <w:r w:rsidRPr="00D81344">
        <w:rPr>
          <w:rStyle w:val="Emphasis"/>
        </w:rPr>
        <w:t>blocked the Russian chairship</w:t>
      </w:r>
      <w:r w:rsidRPr="00D81344">
        <w:rPr>
          <w:sz w:val="16"/>
        </w:rPr>
        <w:t xml:space="preserve"> </w:t>
      </w:r>
      <w:r w:rsidRPr="00D81344">
        <w:rPr>
          <w:rStyle w:val="StyleUnderline"/>
        </w:rPr>
        <w:t>of the Arctic Council</w:t>
      </w:r>
      <w:r w:rsidRPr="00D81344">
        <w:rPr>
          <w:sz w:val="16"/>
        </w:rPr>
        <w:t xml:space="preserve">" (from the Russian full-scale invasion of Ukraine in 2022) but added that </w:t>
      </w:r>
      <w:r w:rsidRPr="00D81344">
        <w:rPr>
          <w:rStyle w:val="StyleUnderline"/>
        </w:rPr>
        <w:t xml:space="preserve">Moscow is prepared for </w:t>
      </w:r>
      <w:r w:rsidRPr="00D81344">
        <w:rPr>
          <w:rStyle w:val="Emphasis"/>
        </w:rPr>
        <w:t>further interaction within the forum</w:t>
      </w:r>
      <w:r w:rsidRPr="00D81344">
        <w:rPr>
          <w:sz w:val="16"/>
        </w:rPr>
        <w:t xml:space="preserve">, according to TASS. </w:t>
      </w:r>
    </w:p>
    <w:p w14:paraId="07273F5B" w14:textId="77777777" w:rsidR="00784F00" w:rsidRPr="00D81344" w:rsidRDefault="00784F00" w:rsidP="00784F00">
      <w:pPr>
        <w:rPr>
          <w:sz w:val="16"/>
        </w:rPr>
      </w:pPr>
      <w:r w:rsidRPr="00D81344">
        <w:rPr>
          <w:sz w:val="16"/>
        </w:rPr>
        <w:t>"</w:t>
      </w:r>
      <w:r w:rsidRPr="00D81344">
        <w:rPr>
          <w:rStyle w:val="StyleUnderline"/>
        </w:rPr>
        <w:t xml:space="preserve">We are ready to resume dialogue and </w:t>
      </w:r>
      <w:r w:rsidRPr="00D81344">
        <w:rPr>
          <w:rStyle w:val="Emphasis"/>
        </w:rPr>
        <w:t>constructive cooperation</w:t>
      </w:r>
      <w:r w:rsidRPr="00D81344">
        <w:rPr>
          <w:sz w:val="16"/>
        </w:rPr>
        <w:t xml:space="preserve"> </w:t>
      </w:r>
      <w:r w:rsidRPr="00D81344">
        <w:rPr>
          <w:rStyle w:val="StyleUnderline"/>
        </w:rPr>
        <w:t xml:space="preserve">with the </w:t>
      </w:r>
      <w:r w:rsidRPr="00D81344">
        <w:rPr>
          <w:rStyle w:val="Emphasis"/>
        </w:rPr>
        <w:t>Arctic states</w:t>
      </w:r>
      <w:r w:rsidRPr="00D81344">
        <w:rPr>
          <w:sz w:val="16"/>
        </w:rPr>
        <w:t xml:space="preserve"> for </w:t>
      </w:r>
      <w:r w:rsidRPr="00D81344">
        <w:rPr>
          <w:rStyle w:val="StyleUnderline"/>
        </w:rPr>
        <w:t xml:space="preserve">the </w:t>
      </w:r>
      <w:r w:rsidRPr="00D81344">
        <w:rPr>
          <w:rStyle w:val="Emphasis"/>
        </w:rPr>
        <w:t>peaceful development</w:t>
      </w:r>
      <w:r w:rsidRPr="00D81344">
        <w:rPr>
          <w:rStyle w:val="StyleUnderline"/>
        </w:rPr>
        <w:t xml:space="preserve"> of the Arctic, with respect for our national interests</w:t>
      </w:r>
      <w:r w:rsidRPr="00D81344">
        <w:rPr>
          <w:sz w:val="16"/>
        </w:rPr>
        <w:t>," said Patrushev.</w:t>
      </w:r>
    </w:p>
    <w:p w14:paraId="07B64574" w14:textId="77777777" w:rsidR="00784F00" w:rsidRPr="00D81344" w:rsidRDefault="00784F00" w:rsidP="00784F00">
      <w:pPr>
        <w:rPr>
          <w:sz w:val="16"/>
        </w:rPr>
      </w:pPr>
      <w:r w:rsidRPr="00D81344">
        <w:rPr>
          <w:sz w:val="16"/>
        </w:rPr>
        <w:t>In February, all eight Arctic countries agreed that the Arctic Council's working groups could resume official meetings digitally while meetings at a diplomatic and political level remain paused.</w:t>
      </w:r>
    </w:p>
    <w:p w14:paraId="769319E0" w14:textId="77777777" w:rsidR="00784F00" w:rsidRPr="00D81344" w:rsidRDefault="00784F00" w:rsidP="00784F00">
      <w:pPr>
        <w:rPr>
          <w:sz w:val="16"/>
        </w:rPr>
      </w:pPr>
      <w:r w:rsidRPr="00D81344">
        <w:rPr>
          <w:sz w:val="16"/>
        </w:rPr>
        <w:t>The Northern Sea Route</w:t>
      </w:r>
    </w:p>
    <w:p w14:paraId="0454A30F" w14:textId="77777777" w:rsidR="00784F00" w:rsidRPr="00D81344" w:rsidRDefault="00784F00" w:rsidP="00784F00">
      <w:pPr>
        <w:rPr>
          <w:sz w:val="16"/>
        </w:rPr>
      </w:pPr>
      <w:r w:rsidRPr="00D81344">
        <w:rPr>
          <w:sz w:val="16"/>
        </w:rPr>
        <w:t xml:space="preserve">The </w:t>
      </w:r>
      <w:r w:rsidRPr="00D81344">
        <w:rPr>
          <w:rStyle w:val="StyleUnderline"/>
        </w:rPr>
        <w:t>further development of the Northern Sea Route</w:t>
      </w:r>
      <w:r w:rsidRPr="00D81344">
        <w:rPr>
          <w:sz w:val="16"/>
        </w:rPr>
        <w:t xml:space="preserve"> (NSR) </w:t>
      </w:r>
      <w:r w:rsidRPr="00D81344">
        <w:rPr>
          <w:rStyle w:val="StyleUnderline"/>
        </w:rPr>
        <w:t xml:space="preserve">through </w:t>
      </w:r>
      <w:r w:rsidRPr="00D81344">
        <w:rPr>
          <w:rStyle w:val="Emphasis"/>
        </w:rPr>
        <w:t>strengthened shipbuilding</w:t>
      </w:r>
      <w:r w:rsidRPr="00D81344">
        <w:rPr>
          <w:sz w:val="16"/>
        </w:rPr>
        <w:t xml:space="preserve"> </w:t>
      </w:r>
      <w:r w:rsidRPr="00D81344">
        <w:rPr>
          <w:rStyle w:val="StyleUnderline"/>
        </w:rPr>
        <w:t>and</w:t>
      </w:r>
      <w:r w:rsidRPr="00D81344">
        <w:rPr>
          <w:sz w:val="16"/>
        </w:rPr>
        <w:t xml:space="preserve"> </w:t>
      </w:r>
      <w:r w:rsidRPr="00D81344">
        <w:rPr>
          <w:rStyle w:val="Emphasis"/>
        </w:rPr>
        <w:t>port capacity</w:t>
      </w:r>
      <w:r w:rsidRPr="00D81344">
        <w:rPr>
          <w:sz w:val="16"/>
        </w:rPr>
        <w:t xml:space="preserve"> </w:t>
      </w:r>
      <w:r w:rsidRPr="00D81344">
        <w:rPr>
          <w:rStyle w:val="StyleUnderline"/>
        </w:rPr>
        <w:t xml:space="preserve">was also a </w:t>
      </w:r>
      <w:r w:rsidRPr="00D81344">
        <w:rPr>
          <w:rStyle w:val="Emphasis"/>
        </w:rPr>
        <w:t>central topic at the aforementioned meeting</w:t>
      </w:r>
      <w:r w:rsidRPr="00D81344">
        <w:rPr>
          <w:sz w:val="16"/>
        </w:rPr>
        <w:t xml:space="preserve">, </w:t>
      </w:r>
      <w:r w:rsidRPr="00D81344">
        <w:rPr>
          <w:rStyle w:val="StyleUnderline"/>
        </w:rPr>
        <w:t>according to several news reports from TASS</w:t>
      </w:r>
      <w:r w:rsidRPr="00D81344">
        <w:rPr>
          <w:sz w:val="16"/>
        </w:rPr>
        <w:t>.</w:t>
      </w:r>
    </w:p>
    <w:p w14:paraId="3E003384" w14:textId="77777777" w:rsidR="00784F00" w:rsidRPr="00D81344" w:rsidRDefault="00784F00" w:rsidP="00784F00">
      <w:pPr>
        <w:pStyle w:val="Heading3"/>
      </w:pPr>
      <w:r w:rsidRPr="00D81344">
        <w:t>AC CP---Solvency---Missile Defense</w:t>
      </w:r>
    </w:p>
    <w:p w14:paraId="28C52A38" w14:textId="77777777" w:rsidR="00784F00" w:rsidRDefault="00784F00" w:rsidP="00784F00">
      <w:pPr>
        <w:pStyle w:val="Heading4"/>
      </w:pPr>
      <w:r w:rsidRPr="00D81344">
        <w:t xml:space="preserve">The CP solves missile defense---they key to missile defense is clearing ice paths in the arctic which the AC can do with </w:t>
      </w:r>
      <w:r w:rsidRPr="00D81344">
        <w:rPr>
          <w:u w:val="single"/>
        </w:rPr>
        <w:t>Chinese</w:t>
      </w:r>
      <w:r w:rsidRPr="00D81344">
        <w:t xml:space="preserve"> icebreakers instead of US icebreakers.</w:t>
      </w:r>
    </w:p>
    <w:p w14:paraId="5ECF55DD" w14:textId="23DF3809" w:rsidR="00B810BB" w:rsidRPr="00B810BB" w:rsidRDefault="00B810BB" w:rsidP="00B810BB">
      <w:pPr>
        <w:rPr>
          <w:rStyle w:val="Style13ptBold"/>
        </w:rPr>
      </w:pPr>
      <w:r w:rsidRPr="00B810BB">
        <w:rPr>
          <w:rStyle w:val="Style13ptBold"/>
        </w:rPr>
        <w:t>Greenwood</w:t>
      </w:r>
      <w:r w:rsidRPr="00B810BB">
        <w:rPr>
          <w:rStyle w:val="Style13ptBold"/>
        </w:rPr>
        <w:t xml:space="preserve">, Brookings Institute, 21. </w:t>
      </w:r>
    </w:p>
    <w:p w14:paraId="2EF162F6" w14:textId="77777777" w:rsidR="00784F00" w:rsidRPr="00B810BB" w:rsidRDefault="00784F00" w:rsidP="00B810BB">
      <w:r w:rsidRPr="00B810BB">
        <w:t xml:space="preserve">Jeremy Greenwood 21. Brookings Institute.  "The Polar Silk Road will be cleared with Chinese icebreakers". Brookings. 11/24/21.  </w:t>
      </w:r>
      <w:hyperlink r:id="rId7" w:history="1">
        <w:r w:rsidRPr="00B810BB">
          <w:rPr>
            <w:rStyle w:val="Hyperlink"/>
          </w:rPr>
          <w:t>https://www.brookings.edu/articles/the-polar-silk-road-will-be-cleared-with-chinese-icebreakers/</w:t>
        </w:r>
      </w:hyperlink>
      <w:r w:rsidRPr="00B810BB">
        <w:t xml:space="preserve"> HDCSW-Packet</w:t>
      </w:r>
    </w:p>
    <w:p w14:paraId="7D6E4F2E" w14:textId="77777777" w:rsidR="00784F00" w:rsidRPr="00D81344" w:rsidRDefault="00784F00" w:rsidP="00784F00">
      <w:pPr>
        <w:rPr>
          <w:rStyle w:val="StyleUnderline"/>
        </w:rPr>
      </w:pPr>
      <w:r w:rsidRPr="00D81344">
        <w:rPr>
          <w:rStyle w:val="StyleUnderline"/>
        </w:rPr>
        <w:t>The United States has smartly committed to the construction of a new class of icebreakers</w:t>
      </w:r>
      <w:r w:rsidRPr="00D81344">
        <w:rPr>
          <w:sz w:val="16"/>
        </w:rPr>
        <w:t xml:space="preserve">, the Polar Security Cutter (PSC), but delays in construction and design issues will likely set back the first vessel becoming operational for many more years. </w:t>
      </w:r>
      <w:r w:rsidRPr="00D81344">
        <w:rPr>
          <w:rStyle w:val="Emphasis"/>
        </w:rPr>
        <w:t>In the meantime</w:t>
      </w:r>
      <w:r w:rsidRPr="00D81344">
        <w:rPr>
          <w:sz w:val="16"/>
        </w:rPr>
        <w:t xml:space="preserve">, </w:t>
      </w:r>
      <w:r w:rsidRPr="00D81344">
        <w:rPr>
          <w:rStyle w:val="StyleUnderline"/>
        </w:rPr>
        <w:t xml:space="preserve">the United States lacks a </w:t>
      </w:r>
      <w:r w:rsidRPr="00D81344">
        <w:rPr>
          <w:rStyle w:val="Emphasis"/>
        </w:rPr>
        <w:t>viable bridging strategy</w:t>
      </w:r>
      <w:r w:rsidRPr="00D81344">
        <w:rPr>
          <w:sz w:val="16"/>
        </w:rPr>
        <w:t xml:space="preserve"> </w:t>
      </w:r>
      <w:r w:rsidRPr="00D81344">
        <w:rPr>
          <w:rStyle w:val="StyleUnderline"/>
        </w:rPr>
        <w:t>to ensure that it is positioned to operate in an Arctic that is seeing increased human activity — and with it, potential for conflict and natural disaster.</w:t>
      </w:r>
    </w:p>
    <w:p w14:paraId="0BE0936C" w14:textId="77777777" w:rsidR="00784F00" w:rsidRPr="00D81344" w:rsidRDefault="00784F00" w:rsidP="00784F00">
      <w:pPr>
        <w:rPr>
          <w:rStyle w:val="StyleUnderline"/>
        </w:rPr>
      </w:pPr>
      <w:r w:rsidRPr="00D81344">
        <w:rPr>
          <w:sz w:val="16"/>
        </w:rPr>
        <w:t xml:space="preserve">While the United States and its allies rightly criticize Beijing’s outlandish claims to being a “near-Arctic power,” and fought its position as an observer within the Arctic Council for many years, this is becoming less of a defensible criticism of China. </w:t>
      </w:r>
      <w:r w:rsidRPr="00D81344">
        <w:rPr>
          <w:rStyle w:val="StyleUnderline"/>
        </w:rPr>
        <w:t>With its annual deployment of icebreakers and other research vessels to the Arctic each year and its increased scientific and economic investments in the region</w:t>
      </w:r>
      <w:r w:rsidRPr="00D81344">
        <w:rPr>
          <w:sz w:val="16"/>
        </w:rPr>
        <w:t xml:space="preserve">, </w:t>
      </w:r>
      <w:r w:rsidRPr="00D81344">
        <w:rPr>
          <w:rStyle w:val="Emphasis"/>
        </w:rPr>
        <w:t>China is in a position to have more presence in the Arctic than the United States will for some time.</w:t>
      </w:r>
      <w:r w:rsidRPr="00D81344">
        <w:rPr>
          <w:sz w:val="16"/>
        </w:rPr>
        <w:t xml:space="preserve"> </w:t>
      </w:r>
      <w:r w:rsidRPr="00D81344">
        <w:rPr>
          <w:rStyle w:val="StyleUnderline"/>
        </w:rPr>
        <w:t>They may very well become</w:t>
      </w:r>
      <w:r w:rsidRPr="00D81344">
        <w:rPr>
          <w:sz w:val="16"/>
        </w:rPr>
        <w:t xml:space="preserve"> (or perhaps have become) </w:t>
      </w:r>
      <w:r w:rsidRPr="00D81344">
        <w:rPr>
          <w:rStyle w:val="Emphasis"/>
        </w:rPr>
        <w:t>the Arctic partner of choice</w:t>
      </w:r>
      <w:r w:rsidRPr="00D81344">
        <w:rPr>
          <w:sz w:val="16"/>
        </w:rPr>
        <w:t xml:space="preserve"> </w:t>
      </w:r>
      <w:r w:rsidRPr="00D81344">
        <w:rPr>
          <w:rStyle w:val="StyleUnderline"/>
        </w:rPr>
        <w:t>in this increasingly important region.</w:t>
      </w:r>
    </w:p>
    <w:p w14:paraId="41844584" w14:textId="77777777" w:rsidR="00784F00" w:rsidRPr="00D81344" w:rsidRDefault="00784F00" w:rsidP="00784F00">
      <w:pPr>
        <w:rPr>
          <w:rStyle w:val="StyleUnderline"/>
        </w:rPr>
      </w:pPr>
      <w:r w:rsidRPr="00D81344">
        <w:rPr>
          <w:sz w:val="16"/>
        </w:rPr>
        <w:t xml:space="preserve">Many point to the United States’ strong alliances in the Arctic and say that our strength is in our cooperation with Arctic like-minded partners, four of which are NATO members. </w:t>
      </w:r>
      <w:r w:rsidRPr="00D81344">
        <w:rPr>
          <w:rStyle w:val="StyleUnderline"/>
        </w:rPr>
        <w:t xml:space="preserve">But our Arctic allies are also not immune to Chinese interest in the region and many seem to </w:t>
      </w:r>
      <w:r w:rsidRPr="00D81344">
        <w:rPr>
          <w:rStyle w:val="Emphasis"/>
        </w:rPr>
        <w:t>welcome China’s increased role</w:t>
      </w:r>
      <w:r w:rsidRPr="00D81344">
        <w:rPr>
          <w:rStyle w:val="StyleUnderline"/>
        </w:rPr>
        <w:t xml:space="preserve"> as an </w:t>
      </w:r>
      <w:r w:rsidRPr="00D81344">
        <w:rPr>
          <w:rStyle w:val="Emphasis"/>
        </w:rPr>
        <w:t>investor and cooperative scientific partner in the Arctic</w:t>
      </w:r>
      <w:r w:rsidRPr="00D81344">
        <w:rPr>
          <w:rStyle w:val="StyleUnderline"/>
        </w:rPr>
        <w:t>.</w:t>
      </w:r>
    </w:p>
    <w:p w14:paraId="0A6BA409" w14:textId="77777777" w:rsidR="00784F00" w:rsidRPr="00D81344" w:rsidRDefault="00784F00" w:rsidP="00784F00">
      <w:pPr>
        <w:pStyle w:val="Heading3"/>
      </w:pPr>
      <w:r w:rsidRPr="00D81344">
        <w:t>AC CP---Solvency---Research</w:t>
      </w:r>
    </w:p>
    <w:p w14:paraId="5E80A0E5" w14:textId="77777777" w:rsidR="00784F00" w:rsidRPr="00D81344" w:rsidRDefault="00784F00" w:rsidP="00784F00">
      <w:pPr>
        <w:pStyle w:val="Heading4"/>
      </w:pPr>
      <w:r w:rsidRPr="00D81344">
        <w:t xml:space="preserve">An effective Arctic council underpins </w:t>
      </w:r>
      <w:r w:rsidRPr="00D81344">
        <w:rPr>
          <w:u w:val="single"/>
        </w:rPr>
        <w:t>scientific cooperation</w:t>
      </w:r>
      <w:r w:rsidRPr="00D81344">
        <w:t xml:space="preserve"> in the region.</w:t>
      </w:r>
    </w:p>
    <w:p w14:paraId="1599A8C8" w14:textId="5C246D97" w:rsidR="00DF2711" w:rsidRPr="00DF2711" w:rsidRDefault="00DF2711" w:rsidP="00784F00">
      <w:pPr>
        <w:rPr>
          <w:rStyle w:val="Style13ptBold"/>
        </w:rPr>
      </w:pPr>
      <w:r w:rsidRPr="00DF2711">
        <w:rPr>
          <w:rStyle w:val="Style13ptBold"/>
        </w:rPr>
        <w:t>Pamuk</w:t>
      </w:r>
      <w:r w:rsidRPr="00DF2711">
        <w:rPr>
          <w:rStyle w:val="Style13ptBold"/>
        </w:rPr>
        <w:t xml:space="preserve">, Senior Foreign Policy Correspondent at Reuters, 23. </w:t>
      </w:r>
    </w:p>
    <w:p w14:paraId="07A950CE" w14:textId="1BAEA26B" w:rsidR="00784F00" w:rsidRPr="00DF2711" w:rsidRDefault="00784F00" w:rsidP="00DF2711">
      <w:r w:rsidRPr="00DF2711">
        <w:t xml:space="preserve">Humeyra Pamuk 23. Gloria Dickie, and Gwladys Fouche; May 9; MA, senior foreign policy correspondent; 2022 finalist for the Livingston Awards for Young Journalists in the international reporting category; reporter for Thomson Reuters; Reuters. “Fears mount for the Arctic as cooperation with Russia stalls.” </w:t>
      </w:r>
      <w:hyperlink r:id="rId8" w:history="1">
        <w:r w:rsidRPr="00DF2711">
          <w:rPr>
            <w:rStyle w:val="Hyperlink"/>
          </w:rPr>
          <w:t>https://www.reuters.com/world/fears-mount-arctic-cooperation-with-russia-stalls-2023-05-09/</w:t>
        </w:r>
      </w:hyperlink>
      <w:r w:rsidRPr="00DF2711">
        <w:t xml:space="preserve"> HDCSW-Packet</w:t>
      </w:r>
    </w:p>
    <w:p w14:paraId="058D99A0" w14:textId="77777777" w:rsidR="00784F00" w:rsidRPr="00D81344" w:rsidRDefault="00784F00" w:rsidP="00784F00">
      <w:pPr>
        <w:rPr>
          <w:sz w:val="16"/>
        </w:rPr>
      </w:pPr>
      <w:r w:rsidRPr="00D81344">
        <w:rPr>
          <w:rStyle w:val="StyleUnderline"/>
        </w:rPr>
        <w:t xml:space="preserve">For nearly </w:t>
      </w:r>
      <w:r w:rsidRPr="00D81344">
        <w:rPr>
          <w:rStyle w:val="Emphasis"/>
        </w:rPr>
        <w:t>three decades</w:t>
      </w:r>
      <w:r w:rsidRPr="00D81344">
        <w:rPr>
          <w:sz w:val="16"/>
        </w:rPr>
        <w:t xml:space="preserve">, </w:t>
      </w:r>
      <w:r w:rsidRPr="00D81344">
        <w:rPr>
          <w:rStyle w:val="StyleUnderline"/>
        </w:rPr>
        <w:t xml:space="preserve">the </w:t>
      </w:r>
      <w:r w:rsidRPr="00D81344">
        <w:rPr>
          <w:rStyle w:val="Emphasis"/>
        </w:rPr>
        <w:t>Arctic Council</w:t>
      </w:r>
      <w:r w:rsidRPr="00D81344">
        <w:rPr>
          <w:rStyle w:val="StyleUnderline"/>
        </w:rPr>
        <w:t xml:space="preserve"> has been a successful example of</w:t>
      </w:r>
      <w:r w:rsidRPr="00D81344">
        <w:rPr>
          <w:sz w:val="16"/>
        </w:rPr>
        <w:t xml:space="preserve"> post-Cold War </w:t>
      </w:r>
      <w:r w:rsidRPr="00D81344">
        <w:rPr>
          <w:rStyle w:val="Emphasis"/>
        </w:rPr>
        <w:t>cooperation</w:t>
      </w:r>
      <w:r w:rsidRPr="00D81344">
        <w:rPr>
          <w:sz w:val="16"/>
        </w:rPr>
        <w:t>.</w:t>
      </w:r>
    </w:p>
    <w:p w14:paraId="244B37BD" w14:textId="77777777" w:rsidR="00784F00" w:rsidRPr="00D81344" w:rsidRDefault="00784F00" w:rsidP="00784F00">
      <w:pPr>
        <w:rPr>
          <w:sz w:val="16"/>
        </w:rPr>
      </w:pPr>
      <w:r w:rsidRPr="00D81344">
        <w:rPr>
          <w:rStyle w:val="StyleUnderline"/>
        </w:rPr>
        <w:t>Its eight members</w:t>
      </w:r>
      <w:r w:rsidRPr="00D81344">
        <w:rPr>
          <w:sz w:val="16"/>
        </w:rPr>
        <w:t xml:space="preserve">, </w:t>
      </w:r>
      <w:r w:rsidRPr="00D81344">
        <w:rPr>
          <w:rStyle w:val="StyleUnderline"/>
        </w:rPr>
        <w:t xml:space="preserve">including </w:t>
      </w:r>
      <w:r w:rsidRPr="00D81344">
        <w:rPr>
          <w:rStyle w:val="Emphasis"/>
        </w:rPr>
        <w:t>Russia</w:t>
      </w:r>
      <w:r w:rsidRPr="00D81344">
        <w:rPr>
          <w:rStyle w:val="StyleUnderline"/>
        </w:rPr>
        <w:t xml:space="preserve"> and the </w:t>
      </w:r>
      <w:r w:rsidRPr="00D81344">
        <w:rPr>
          <w:rStyle w:val="Emphasis"/>
        </w:rPr>
        <w:t>U</w:t>
      </w:r>
      <w:r w:rsidRPr="00D81344">
        <w:rPr>
          <w:sz w:val="16"/>
        </w:rPr>
        <w:t xml:space="preserve">nited </w:t>
      </w:r>
      <w:r w:rsidRPr="00D81344">
        <w:rPr>
          <w:rStyle w:val="Emphasis"/>
        </w:rPr>
        <w:t>S</w:t>
      </w:r>
      <w:r w:rsidRPr="00D81344">
        <w:rPr>
          <w:sz w:val="16"/>
        </w:rPr>
        <w:t xml:space="preserve">tates, </w:t>
      </w:r>
      <w:r w:rsidRPr="00D81344">
        <w:rPr>
          <w:rStyle w:val="StyleUnderline"/>
        </w:rPr>
        <w:t xml:space="preserve">have cooperated on </w:t>
      </w:r>
      <w:r w:rsidRPr="00D81344">
        <w:rPr>
          <w:rStyle w:val="Emphasis"/>
        </w:rPr>
        <w:t>climate-change</w:t>
      </w:r>
      <w:r w:rsidRPr="00D81344">
        <w:rPr>
          <w:rStyle w:val="StyleUnderline"/>
        </w:rPr>
        <w:t xml:space="preserve"> research and </w:t>
      </w:r>
      <w:r w:rsidRPr="00D81344">
        <w:rPr>
          <w:rStyle w:val="Emphasis"/>
        </w:rPr>
        <w:t>social development</w:t>
      </w:r>
      <w:r w:rsidRPr="00D81344">
        <w:rPr>
          <w:sz w:val="16"/>
        </w:rPr>
        <w:t xml:space="preserve"> across the ecologically sensitive region.</w:t>
      </w:r>
    </w:p>
    <w:p w14:paraId="74A6125E" w14:textId="77777777" w:rsidR="00784F00" w:rsidRPr="00D81344" w:rsidRDefault="00784F00" w:rsidP="00784F00">
      <w:pPr>
        <w:rPr>
          <w:sz w:val="16"/>
        </w:rPr>
      </w:pPr>
      <w:r w:rsidRPr="00D81344">
        <w:rPr>
          <w:sz w:val="16"/>
        </w:rPr>
        <w:t xml:space="preserve">Now, a year after council members stopped working with Russia following its invasion of Ukraine and as Norway prepares to assume the chairmanship from Moscow on May 11, </w:t>
      </w:r>
      <w:r w:rsidRPr="00D81344">
        <w:rPr>
          <w:rStyle w:val="StyleUnderline"/>
        </w:rPr>
        <w:t xml:space="preserve">experts are asking whether the polar body's </w:t>
      </w:r>
      <w:r w:rsidRPr="00D81344">
        <w:rPr>
          <w:rStyle w:val="Emphasis"/>
        </w:rPr>
        <w:t>viability is at risk</w:t>
      </w:r>
      <w:r w:rsidRPr="00D81344">
        <w:rPr>
          <w:rStyle w:val="StyleUnderline"/>
        </w:rPr>
        <w:t xml:space="preserve"> if it cannot cooperate</w:t>
      </w:r>
      <w:r w:rsidRPr="00D81344">
        <w:rPr>
          <w:sz w:val="16"/>
        </w:rPr>
        <w:t xml:space="preserve"> with the country that controls over half of the Arctic coastline.</w:t>
      </w:r>
    </w:p>
    <w:p w14:paraId="221B8FA5" w14:textId="77777777" w:rsidR="00784F00" w:rsidRPr="00D81344" w:rsidRDefault="00784F00" w:rsidP="00784F00">
      <w:pPr>
        <w:rPr>
          <w:sz w:val="16"/>
        </w:rPr>
      </w:pPr>
      <w:r w:rsidRPr="00D81344">
        <w:rPr>
          <w:rStyle w:val="StyleUnderline"/>
        </w:rPr>
        <w:t>An ineffective Arctic Council could have dire implications for the</w:t>
      </w:r>
      <w:r w:rsidRPr="00D81344">
        <w:rPr>
          <w:sz w:val="16"/>
        </w:rPr>
        <w:t xml:space="preserve"> region's </w:t>
      </w:r>
      <w:r w:rsidRPr="00D81344">
        <w:rPr>
          <w:rStyle w:val="Emphasis"/>
        </w:rPr>
        <w:t>environment</w:t>
      </w:r>
      <w:r w:rsidRPr="00D81344">
        <w:rPr>
          <w:sz w:val="16"/>
        </w:rPr>
        <w:t xml:space="preserve"> and its 4 million inhabitants </w:t>
      </w:r>
      <w:r w:rsidRPr="00D81344">
        <w:rPr>
          <w:rStyle w:val="StyleUnderline"/>
        </w:rPr>
        <w:t xml:space="preserve">who face the effects of </w:t>
      </w:r>
      <w:r w:rsidRPr="00D81344">
        <w:rPr>
          <w:rStyle w:val="Emphasis"/>
        </w:rPr>
        <w:t>melting sea ice</w:t>
      </w:r>
      <w:r w:rsidRPr="00D81344">
        <w:rPr>
          <w:rStyle w:val="StyleUnderline"/>
        </w:rPr>
        <w:t xml:space="preserve"> and </w:t>
      </w:r>
      <w:r w:rsidRPr="00D81344">
        <w:rPr>
          <w:sz w:val="16"/>
        </w:rPr>
        <w:t xml:space="preserve">the interest of non-Arctic countries in the region's mostly </w:t>
      </w:r>
      <w:r w:rsidRPr="00D81344">
        <w:rPr>
          <w:rStyle w:val="StyleUnderline"/>
        </w:rPr>
        <w:t xml:space="preserve">untapped mineral </w:t>
      </w:r>
      <w:r w:rsidRPr="00D81344">
        <w:rPr>
          <w:rStyle w:val="Emphasis"/>
        </w:rPr>
        <w:t>resources</w:t>
      </w:r>
      <w:r w:rsidRPr="00D81344">
        <w:rPr>
          <w:sz w:val="16"/>
        </w:rPr>
        <w:t>.</w:t>
      </w:r>
    </w:p>
    <w:p w14:paraId="16626B36" w14:textId="77777777" w:rsidR="00784F00" w:rsidRPr="00D81344" w:rsidRDefault="00784F00" w:rsidP="00784F00">
      <w:pPr>
        <w:rPr>
          <w:sz w:val="16"/>
        </w:rPr>
      </w:pPr>
      <w:r w:rsidRPr="00D81344">
        <w:rPr>
          <w:rStyle w:val="StyleUnderline"/>
        </w:rPr>
        <w:t xml:space="preserve">The work of the </w:t>
      </w:r>
      <w:r w:rsidRPr="00D81344">
        <w:rPr>
          <w:rStyle w:val="Emphasis"/>
        </w:rPr>
        <w:t>council</w:t>
      </w:r>
      <w:r w:rsidRPr="00D81344">
        <w:rPr>
          <w:sz w:val="16"/>
        </w:rPr>
        <w:t xml:space="preserve">, which comprises the eight Arctic states of Finland, Norway, Iceland, Sweden, Russia, Denmark, Canada and the United States, in the past </w:t>
      </w:r>
      <w:r w:rsidRPr="00D81344">
        <w:rPr>
          <w:rStyle w:val="StyleUnderline"/>
        </w:rPr>
        <w:t xml:space="preserve">has produced </w:t>
      </w:r>
      <w:r w:rsidRPr="00D81344">
        <w:rPr>
          <w:rStyle w:val="Emphasis"/>
        </w:rPr>
        <w:t>binding agreements</w:t>
      </w:r>
      <w:r w:rsidRPr="00D81344">
        <w:rPr>
          <w:rStyle w:val="StyleUnderline"/>
        </w:rPr>
        <w:t xml:space="preserve"> on </w:t>
      </w:r>
      <w:r w:rsidRPr="00D81344">
        <w:rPr>
          <w:rStyle w:val="Emphasis"/>
        </w:rPr>
        <w:t>environmental protection</w:t>
      </w:r>
      <w:r w:rsidRPr="00D81344">
        <w:rPr>
          <w:rStyle w:val="StyleUnderline"/>
        </w:rPr>
        <w:t xml:space="preserve"> and preservation</w:t>
      </w:r>
      <w:r w:rsidRPr="00D81344">
        <w:rPr>
          <w:sz w:val="16"/>
        </w:rPr>
        <w:t>.</w:t>
      </w:r>
    </w:p>
    <w:p w14:paraId="58B7A7EB" w14:textId="77777777" w:rsidR="00784F00" w:rsidRPr="00D81344" w:rsidRDefault="00784F00" w:rsidP="00784F00">
      <w:pPr>
        <w:rPr>
          <w:sz w:val="16"/>
        </w:rPr>
      </w:pPr>
      <w:r w:rsidRPr="00D81344">
        <w:rPr>
          <w:sz w:val="16"/>
        </w:rPr>
        <w:t>It is also a rare platform giving a voice to the region's Indigenous peoples. It does not deal with security issues.</w:t>
      </w:r>
    </w:p>
    <w:p w14:paraId="18B1D025" w14:textId="77777777" w:rsidR="00784F00" w:rsidRPr="00D81344" w:rsidRDefault="00784F00" w:rsidP="00784F00">
      <w:pPr>
        <w:rPr>
          <w:sz w:val="16"/>
        </w:rPr>
      </w:pPr>
      <w:r w:rsidRPr="00D81344">
        <w:rPr>
          <w:rStyle w:val="StyleUnderline"/>
        </w:rPr>
        <w:t xml:space="preserve">But with the </w:t>
      </w:r>
      <w:r w:rsidRPr="00D81344">
        <w:rPr>
          <w:rStyle w:val="Emphasis"/>
        </w:rPr>
        <w:t>end of cooperation</w:t>
      </w:r>
      <w:r w:rsidRPr="00D81344">
        <w:rPr>
          <w:rStyle w:val="StyleUnderline"/>
        </w:rPr>
        <w:t xml:space="preserve"> with Moscow</w:t>
      </w:r>
      <w:r w:rsidRPr="00D81344">
        <w:rPr>
          <w:sz w:val="16"/>
        </w:rPr>
        <w:t xml:space="preserve">, about a third of </w:t>
      </w:r>
      <w:r w:rsidRPr="00D81344">
        <w:rPr>
          <w:rStyle w:val="StyleUnderline"/>
        </w:rPr>
        <w:t>the council's</w:t>
      </w:r>
      <w:r w:rsidRPr="00D81344">
        <w:rPr>
          <w:sz w:val="16"/>
        </w:rPr>
        <w:t xml:space="preserve"> 130 </w:t>
      </w:r>
      <w:r w:rsidRPr="00D81344">
        <w:rPr>
          <w:rStyle w:val="StyleUnderline"/>
        </w:rPr>
        <w:t xml:space="preserve">projects are </w:t>
      </w:r>
      <w:r w:rsidRPr="00D81344">
        <w:rPr>
          <w:rStyle w:val="Emphasis"/>
        </w:rPr>
        <w:t>on hold</w:t>
      </w:r>
      <w:r w:rsidRPr="00D81344">
        <w:rPr>
          <w:sz w:val="16"/>
        </w:rPr>
        <w:t xml:space="preserve">, </w:t>
      </w:r>
      <w:r w:rsidRPr="00D81344">
        <w:rPr>
          <w:rStyle w:val="StyleUnderline"/>
        </w:rPr>
        <w:t xml:space="preserve">new projects </w:t>
      </w:r>
      <w:r w:rsidRPr="00D81344">
        <w:rPr>
          <w:rStyle w:val="Emphasis"/>
        </w:rPr>
        <w:t>cannot go ahead</w:t>
      </w:r>
      <w:r w:rsidRPr="00D81344">
        <w:rPr>
          <w:rStyle w:val="StyleUnderline"/>
        </w:rPr>
        <w:t xml:space="preserve"> and existing ones </w:t>
      </w:r>
      <w:r w:rsidRPr="00D81344">
        <w:rPr>
          <w:rStyle w:val="Emphasis"/>
        </w:rPr>
        <w:t>cannot be renewed</w:t>
      </w:r>
      <w:r w:rsidRPr="00D81344">
        <w:rPr>
          <w:sz w:val="16"/>
        </w:rPr>
        <w:t xml:space="preserve">. Western and Russian </w:t>
      </w:r>
      <w:r w:rsidRPr="00D81344">
        <w:rPr>
          <w:rStyle w:val="StyleUnderline"/>
        </w:rPr>
        <w:t xml:space="preserve">scientists no longer share </w:t>
      </w:r>
      <w:r w:rsidRPr="00D81344">
        <w:rPr>
          <w:rStyle w:val="Emphasis"/>
        </w:rPr>
        <w:t>climate change</w:t>
      </w:r>
      <w:r w:rsidRPr="00D81344">
        <w:rPr>
          <w:rStyle w:val="StyleUnderline"/>
        </w:rPr>
        <w:t xml:space="preserve"> findings</w:t>
      </w:r>
      <w:r w:rsidRPr="00D81344">
        <w:rPr>
          <w:sz w:val="16"/>
        </w:rPr>
        <w:t xml:space="preserve">, for example, and </w:t>
      </w:r>
      <w:r w:rsidRPr="00D81344">
        <w:rPr>
          <w:rStyle w:val="StyleUnderline"/>
        </w:rPr>
        <w:t xml:space="preserve">cooperation for possible </w:t>
      </w:r>
      <w:r w:rsidRPr="00D81344">
        <w:rPr>
          <w:rStyle w:val="Emphasis"/>
        </w:rPr>
        <w:t>search-and-rescue</w:t>
      </w:r>
      <w:r w:rsidRPr="00D81344">
        <w:rPr>
          <w:rStyle w:val="StyleUnderline"/>
        </w:rPr>
        <w:t xml:space="preserve"> missions or </w:t>
      </w:r>
      <w:r w:rsidRPr="00D81344">
        <w:rPr>
          <w:rStyle w:val="Emphasis"/>
        </w:rPr>
        <w:t>oil spills</w:t>
      </w:r>
      <w:r w:rsidRPr="00D81344">
        <w:rPr>
          <w:rStyle w:val="StyleUnderline"/>
        </w:rPr>
        <w:t xml:space="preserve"> has stopped</w:t>
      </w:r>
      <w:r w:rsidRPr="00D81344">
        <w:rPr>
          <w:sz w:val="16"/>
        </w:rPr>
        <w:t>.</w:t>
      </w:r>
    </w:p>
    <w:p w14:paraId="788AD2E3" w14:textId="77777777" w:rsidR="00784F00" w:rsidRPr="00D81344" w:rsidRDefault="00784F00" w:rsidP="00784F00">
      <w:pPr>
        <w:rPr>
          <w:sz w:val="16"/>
        </w:rPr>
      </w:pPr>
      <w:r w:rsidRPr="00D81344">
        <w:rPr>
          <w:sz w:val="16"/>
        </w:rPr>
        <w:t>"I am worried that this will really hobble the ability of the Arctic Council to work through these various issues," U.S. senator Angus King from Maine told Reuters.</w:t>
      </w:r>
    </w:p>
    <w:p w14:paraId="00C93831" w14:textId="77777777" w:rsidR="00784F00" w:rsidRPr="00D81344" w:rsidRDefault="00784F00" w:rsidP="00784F00">
      <w:pPr>
        <w:rPr>
          <w:sz w:val="16"/>
        </w:rPr>
      </w:pPr>
      <w:r w:rsidRPr="00D81344">
        <w:rPr>
          <w:sz w:val="16"/>
        </w:rPr>
        <w:t>A DIVIDED REGION?</w:t>
      </w:r>
    </w:p>
    <w:p w14:paraId="427D6EAA" w14:textId="77777777" w:rsidR="00784F00" w:rsidRPr="00D81344" w:rsidRDefault="00784F00" w:rsidP="00784F00">
      <w:pPr>
        <w:rPr>
          <w:sz w:val="16"/>
        </w:rPr>
      </w:pPr>
      <w:r w:rsidRPr="00D81344">
        <w:rPr>
          <w:sz w:val="16"/>
        </w:rPr>
        <w:t>The Arctic is warming about four times as fast as the rest of the world.</w:t>
      </w:r>
    </w:p>
    <w:p w14:paraId="610B58CF" w14:textId="77777777" w:rsidR="00784F00" w:rsidRPr="00D81344" w:rsidRDefault="00784F00" w:rsidP="00784F00">
      <w:pPr>
        <w:rPr>
          <w:sz w:val="16"/>
        </w:rPr>
      </w:pPr>
      <w:r w:rsidRPr="00D81344">
        <w:rPr>
          <w:sz w:val="16"/>
        </w:rPr>
        <w:t>As sea ice vanishes, polar waters are opening to shipping and other industries eager to exploit the region's bounty of natural resources, including oil, gas, and metals such as gold, iron and rare earths.</w:t>
      </w:r>
    </w:p>
    <w:p w14:paraId="0B5AD578" w14:textId="77777777" w:rsidR="00784F00" w:rsidRPr="00D81344" w:rsidRDefault="00784F00" w:rsidP="00784F00">
      <w:pPr>
        <w:rPr>
          <w:sz w:val="16"/>
        </w:rPr>
      </w:pPr>
      <w:r w:rsidRPr="00D81344">
        <w:rPr>
          <w:sz w:val="16"/>
        </w:rPr>
        <w:t>The discord between Russia and the other Arctic Council members means that an effective response to these changes is far less likely.</w:t>
      </w:r>
    </w:p>
    <w:p w14:paraId="36BC0F05" w14:textId="77777777" w:rsidR="00784F00" w:rsidRPr="00D81344" w:rsidRDefault="00784F00" w:rsidP="00784F00">
      <w:pPr>
        <w:rPr>
          <w:sz w:val="16"/>
        </w:rPr>
      </w:pPr>
      <w:r w:rsidRPr="00D81344">
        <w:rPr>
          <w:sz w:val="16"/>
        </w:rPr>
        <w:t>"Norway has a big challenge," said John Holdren, co-director of the Harvard Kennedy School's Arctic Initiative and a former science advisor to U.S. President Barack Obama. "That's how to rescue as much as possible of the Arctic Council's good work in the absence of Russia."</w:t>
      </w:r>
    </w:p>
    <w:p w14:paraId="67991605" w14:textId="77777777" w:rsidR="00784F00" w:rsidRPr="00D81344" w:rsidRDefault="00784F00" w:rsidP="00784F00">
      <w:pPr>
        <w:rPr>
          <w:sz w:val="16"/>
        </w:rPr>
      </w:pPr>
      <w:r w:rsidRPr="00D81344">
        <w:rPr>
          <w:sz w:val="16"/>
        </w:rPr>
        <w:t>Russia argues this work cannot continue without it.</w:t>
      </w:r>
    </w:p>
    <w:p w14:paraId="76EEAA89" w14:textId="77777777" w:rsidR="00784F00" w:rsidRPr="00D81344" w:rsidRDefault="00784F00" w:rsidP="00784F00">
      <w:pPr>
        <w:rPr>
          <w:sz w:val="16"/>
        </w:rPr>
      </w:pPr>
      <w:r w:rsidRPr="00D81344">
        <w:rPr>
          <w:sz w:val="16"/>
        </w:rPr>
        <w:t>The council is weakening, Russian Arctic Ambassador Nikolay Korchunov told Reuters, saying he was not confident it "will be able to remain the main platform on Arctic issues".</w:t>
      </w:r>
    </w:p>
    <w:p w14:paraId="3D11391D" w14:textId="77777777" w:rsidR="00784F00" w:rsidRPr="00D81344" w:rsidRDefault="00784F00" w:rsidP="00784F00">
      <w:pPr>
        <w:rPr>
          <w:sz w:val="16"/>
        </w:rPr>
      </w:pPr>
      <w:r w:rsidRPr="00D81344">
        <w:rPr>
          <w:sz w:val="16"/>
        </w:rPr>
        <w:t>Adding to the worries is the possibility that Russia will go its own way on issues affecting the region or even establish a rival council.</w:t>
      </w:r>
    </w:p>
    <w:p w14:paraId="58C8E43A" w14:textId="77777777" w:rsidR="00784F00" w:rsidRPr="00D81344" w:rsidRDefault="00784F00" w:rsidP="00784F00">
      <w:pPr>
        <w:rPr>
          <w:sz w:val="16"/>
        </w:rPr>
      </w:pPr>
      <w:r w:rsidRPr="00D81344">
        <w:rPr>
          <w:sz w:val="16"/>
        </w:rPr>
        <w:t>Recently, it has taken steps to expand cooperation in the Arctic with non-Arctic states. On April 24, Russia and China signed a memorandum establishing cooperation between the countries' coast guards in the Arctic.</w:t>
      </w:r>
    </w:p>
    <w:p w14:paraId="2DE864FB" w14:textId="77777777" w:rsidR="00784F00" w:rsidRPr="00D81344" w:rsidRDefault="00784F00" w:rsidP="00784F00">
      <w:pPr>
        <w:rPr>
          <w:sz w:val="16"/>
        </w:rPr>
      </w:pPr>
      <w:r w:rsidRPr="00D81344">
        <w:rPr>
          <w:sz w:val="16"/>
        </w:rPr>
        <w:t>Days earlier, on April 14, Russia invited China, India, Brazil and South Africa - the BRICS - to conduct research at its settlement on Svalbard, an Arctic archipelago under Norwegian sovereignty where other countries can operate under a 1920 Treaty.</w:t>
      </w:r>
    </w:p>
    <w:p w14:paraId="4776B7D7" w14:textId="77777777" w:rsidR="00784F00" w:rsidRPr="00D81344" w:rsidRDefault="00784F00" w:rsidP="00784F00">
      <w:pPr>
        <w:rPr>
          <w:sz w:val="16"/>
        </w:rPr>
      </w:pPr>
      <w:r w:rsidRPr="00D81344">
        <w:rPr>
          <w:sz w:val="16"/>
        </w:rPr>
        <w:t>"Russia is seeking to build relationships with some non-Arctic countries, particularly China, and that is a development that is concerning," said David Balton, executive director of the Arctic Steering Committee at the White House.</w:t>
      </w:r>
    </w:p>
    <w:p w14:paraId="307797F6" w14:textId="77777777" w:rsidR="00784F00" w:rsidRPr="00D81344" w:rsidRDefault="00784F00" w:rsidP="00784F00">
      <w:pPr>
        <w:rPr>
          <w:sz w:val="16"/>
        </w:rPr>
      </w:pPr>
      <w:r w:rsidRPr="00D81344">
        <w:rPr>
          <w:sz w:val="16"/>
        </w:rPr>
        <w:t>Russia's Korchunov said Moscow welcomed non-Arctic states in the region, provided they did not come with a military agenda.</w:t>
      </w:r>
    </w:p>
    <w:p w14:paraId="770D7E92" w14:textId="77777777" w:rsidR="00784F00" w:rsidRPr="00D81344" w:rsidRDefault="00784F00" w:rsidP="00784F00">
      <w:pPr>
        <w:rPr>
          <w:sz w:val="16"/>
        </w:rPr>
      </w:pPr>
      <w:r w:rsidRPr="00D81344">
        <w:rPr>
          <w:sz w:val="16"/>
        </w:rPr>
        <w:t>"Our focus on a purely peaceful format of partnership also reflects the need of development of scientific and economic cooperation with non-Arctic countries," he said.</w:t>
      </w:r>
    </w:p>
    <w:p w14:paraId="5BBDAECF" w14:textId="77777777" w:rsidR="00784F00" w:rsidRPr="00D81344" w:rsidRDefault="00784F00" w:rsidP="00784F00">
      <w:pPr>
        <w:rPr>
          <w:sz w:val="16"/>
        </w:rPr>
      </w:pPr>
      <w:r w:rsidRPr="00D81344">
        <w:rPr>
          <w:sz w:val="16"/>
        </w:rPr>
        <w:t>HOW TO ENGAGE WITH MOSCOW</w:t>
      </w:r>
    </w:p>
    <w:p w14:paraId="16E81A23" w14:textId="77777777" w:rsidR="00784F00" w:rsidRPr="00D81344" w:rsidRDefault="00784F00" w:rsidP="00784F00">
      <w:pPr>
        <w:rPr>
          <w:sz w:val="16"/>
        </w:rPr>
      </w:pPr>
      <w:r w:rsidRPr="00D81344">
        <w:rPr>
          <w:sz w:val="16"/>
        </w:rPr>
        <w:t>Norway says it is "optimistic" a seamless transition of the chairmanship from Russia can be achieved as it is in the interest of all Arctic states to maintain the Arctic Council.</w:t>
      </w:r>
    </w:p>
    <w:p w14:paraId="613F6982" w14:textId="77777777" w:rsidR="00784F00" w:rsidRPr="00D81344" w:rsidRDefault="00784F00" w:rsidP="00784F00">
      <w:pPr>
        <w:rPr>
          <w:sz w:val="16"/>
        </w:rPr>
      </w:pPr>
      <w:r w:rsidRPr="00D81344">
        <w:rPr>
          <w:sz w:val="16"/>
        </w:rPr>
        <w:t>"</w:t>
      </w:r>
      <w:r w:rsidRPr="00D81344">
        <w:rPr>
          <w:rStyle w:val="StyleUnderline"/>
        </w:rPr>
        <w:t xml:space="preserve">We need to safeguard the </w:t>
      </w:r>
      <w:r w:rsidRPr="00D81344">
        <w:rPr>
          <w:rStyle w:val="Emphasis"/>
        </w:rPr>
        <w:t>Arctic Council</w:t>
      </w:r>
      <w:r w:rsidRPr="00D81344">
        <w:rPr>
          <w:sz w:val="16"/>
        </w:rPr>
        <w:t xml:space="preserve"> as the most important international forum for Arctic cooperation </w:t>
      </w:r>
      <w:r w:rsidRPr="00D81344">
        <w:rPr>
          <w:rStyle w:val="StyleUnderline"/>
        </w:rPr>
        <w:t>and make sure it survives</w:t>
      </w:r>
      <w:r w:rsidRPr="00D81344">
        <w:rPr>
          <w:sz w:val="16"/>
        </w:rPr>
        <w:t>," Norwegian Deputy Foreign Minister Eivind Vad Petersson told Reuters.</w:t>
      </w:r>
    </w:p>
    <w:p w14:paraId="58BF944A" w14:textId="77777777" w:rsidR="00784F00" w:rsidRPr="00D81344" w:rsidRDefault="00784F00" w:rsidP="00784F00">
      <w:pPr>
        <w:rPr>
          <w:sz w:val="16"/>
        </w:rPr>
      </w:pPr>
      <w:r w:rsidRPr="00D81344">
        <w:rPr>
          <w:sz w:val="16"/>
        </w:rPr>
        <w:t>That will not be easy, given Oslo's own strained relations with Moscow. In April, Oslo expelled 15 Russian diplomats saying they were spies. Moscow denied the accusations and Korchunov said the expulsions undermined the trust needed for cooperation.</w:t>
      </w:r>
    </w:p>
    <w:p w14:paraId="48A8C295" w14:textId="77777777" w:rsidR="00784F00" w:rsidRPr="00D81344" w:rsidRDefault="00784F00" w:rsidP="00784F00">
      <w:pPr>
        <w:rPr>
          <w:sz w:val="16"/>
        </w:rPr>
      </w:pPr>
      <w:r w:rsidRPr="00D81344">
        <w:rPr>
          <w:sz w:val="16"/>
        </w:rPr>
        <w:t>Analysts say NATO-member Norway, which shares an Arctic border with Russia, is still well-placed to handle the delicate balancing act with Moscow.</w:t>
      </w:r>
    </w:p>
    <w:p w14:paraId="0D3DB6F5" w14:textId="77777777" w:rsidR="00784F00" w:rsidRPr="00D81344" w:rsidRDefault="00784F00" w:rsidP="00784F00">
      <w:pPr>
        <w:rPr>
          <w:sz w:val="16"/>
        </w:rPr>
      </w:pPr>
      <w:r w:rsidRPr="00D81344">
        <w:rPr>
          <w:sz w:val="16"/>
        </w:rPr>
        <w:t>"Norway has been the most outspoken when it comes to the possibility of keeping the door ajar so that Russia could, when politically feasible, be part of the Arctic Council again," said Svein Vigeland Rottem, a senior researcher in Arctic governance and security at the Fridtjof Nansen Institute in Oslo.</w:t>
      </w:r>
    </w:p>
    <w:p w14:paraId="13A08CE7" w14:textId="77777777" w:rsidR="00784F00" w:rsidRPr="00D81344" w:rsidRDefault="00784F00" w:rsidP="00784F00">
      <w:pPr>
        <w:rPr>
          <w:sz w:val="16"/>
        </w:rPr>
      </w:pPr>
      <w:r w:rsidRPr="00D81344">
        <w:rPr>
          <w:sz w:val="16"/>
        </w:rPr>
        <w:t xml:space="preserve">Indeed, said lawmaker Aaja Chemnitz Larsen, </w:t>
      </w:r>
      <w:r w:rsidRPr="00D81344">
        <w:rPr>
          <w:rStyle w:val="StyleUnderline"/>
        </w:rPr>
        <w:t xml:space="preserve">the </w:t>
      </w:r>
      <w:r w:rsidRPr="00D81344">
        <w:rPr>
          <w:rStyle w:val="Emphasis"/>
        </w:rPr>
        <w:t>council</w:t>
      </w:r>
      <w:r w:rsidRPr="00D81344">
        <w:rPr>
          <w:rStyle w:val="StyleUnderline"/>
        </w:rPr>
        <w:t xml:space="preserve"> will eventually need to </w:t>
      </w:r>
      <w:r w:rsidRPr="00D81344">
        <w:rPr>
          <w:rStyle w:val="Emphasis"/>
        </w:rPr>
        <w:t>reengage</w:t>
      </w:r>
      <w:r w:rsidRPr="00D81344">
        <w:rPr>
          <w:rStyle w:val="StyleUnderline"/>
        </w:rPr>
        <w:t xml:space="preserve"> with Russia</w:t>
      </w:r>
      <w:r w:rsidRPr="00D81344">
        <w:rPr>
          <w:sz w:val="16"/>
        </w:rPr>
        <w:t xml:space="preserve"> even if that moment has not yet arrived.</w:t>
      </w:r>
    </w:p>
    <w:p w14:paraId="114A40BA" w14:textId="77777777" w:rsidR="00784F00" w:rsidRPr="00D81344" w:rsidRDefault="00784F00" w:rsidP="00784F00">
      <w:pPr>
        <w:rPr>
          <w:sz w:val="16"/>
        </w:rPr>
      </w:pPr>
      <w:r w:rsidRPr="00D81344">
        <w:rPr>
          <w:sz w:val="16"/>
        </w:rPr>
        <w:t>"I don't see an Arctic Council without Russia in the future," said Larsen, a Greenland lawmaker at the Danish Parliament and the Chair of Arctic Parliamentarians, a body including MPs from across the Arctic countries.</w:t>
      </w:r>
    </w:p>
    <w:p w14:paraId="68A1EBFF" w14:textId="77777777" w:rsidR="00784F00" w:rsidRPr="00D81344" w:rsidRDefault="00784F00" w:rsidP="00784F00">
      <w:pPr>
        <w:rPr>
          <w:sz w:val="16"/>
        </w:rPr>
      </w:pPr>
      <w:r w:rsidRPr="00D81344">
        <w:rPr>
          <w:sz w:val="16"/>
        </w:rPr>
        <w:t>"We need to be prepared for a different time when the war (in Ukraine) one day will be over."</w:t>
      </w:r>
    </w:p>
    <w:p w14:paraId="26E779F8" w14:textId="77777777" w:rsidR="00784F00" w:rsidRPr="00D81344" w:rsidRDefault="00784F00" w:rsidP="00784F00">
      <w:pPr>
        <w:pStyle w:val="Heading3"/>
      </w:pPr>
    </w:p>
    <w:p w14:paraId="193EDAE4" w14:textId="77777777" w:rsidR="00784F00" w:rsidRPr="00D81344" w:rsidRDefault="00784F00" w:rsidP="00784F00">
      <w:pPr>
        <w:pStyle w:val="Heading3"/>
      </w:pPr>
      <w:r w:rsidRPr="00D81344">
        <w:t>AC CP---NB---Russia</w:t>
      </w:r>
    </w:p>
    <w:p w14:paraId="1B600E5C" w14:textId="77777777" w:rsidR="00784F00" w:rsidRDefault="00784F00" w:rsidP="00784F00">
      <w:pPr>
        <w:pStyle w:val="Heading4"/>
      </w:pPr>
      <w:r w:rsidRPr="00D81344">
        <w:t xml:space="preserve">The plan’s </w:t>
      </w:r>
      <w:r w:rsidRPr="00D81344">
        <w:rPr>
          <w:u w:val="single"/>
        </w:rPr>
        <w:t>unilateral</w:t>
      </w:r>
      <w:r w:rsidRPr="00D81344">
        <w:t xml:space="preserve"> militarization of the Arctic makes an effective Arctic council impossible and triggers conflcit with Russia. </w:t>
      </w:r>
    </w:p>
    <w:p w14:paraId="47F1741D" w14:textId="7D9B5325" w:rsidR="004A5D65" w:rsidRPr="004A5D65" w:rsidRDefault="004A5D65" w:rsidP="004A5D65">
      <w:pPr>
        <w:rPr>
          <w:rStyle w:val="Style13ptBold"/>
        </w:rPr>
      </w:pPr>
      <w:r w:rsidRPr="004A5D65">
        <w:rPr>
          <w:rStyle w:val="Style13ptBold"/>
        </w:rPr>
        <w:t>Kertysova</w:t>
      </w:r>
      <w:r w:rsidRPr="004A5D65">
        <w:rPr>
          <w:rStyle w:val="Style13ptBold"/>
        </w:rPr>
        <w:t xml:space="preserve">, </w:t>
      </w:r>
      <w:r w:rsidRPr="004A5D65">
        <w:rPr>
          <w:rStyle w:val="Style13ptBold"/>
        </w:rPr>
        <w:t>Policy Fellow at the European Leadership Network</w:t>
      </w:r>
      <w:r w:rsidRPr="004A5D65">
        <w:rPr>
          <w:rStyle w:val="Style13ptBold"/>
        </w:rPr>
        <w:t>, 21.</w:t>
      </w:r>
    </w:p>
    <w:p w14:paraId="4F13955F" w14:textId="77777777" w:rsidR="00784F00" w:rsidRPr="004A5D65" w:rsidRDefault="00784F00" w:rsidP="004A5D65">
      <w:r w:rsidRPr="004A5D65">
        <w:t xml:space="preserve">Katarina Kertysova 21. Policy Fellow at the European Leadership Network (ELN) and a Global Fellow at the Kennan and Polar Institutes of the Woodrow Wilson International Center for Scholars. "The Prospects for US-Russia Climate Engagement Under Moscow’s Chairing of the Arctic Council." No Publication. 5-19-2021. </w:t>
      </w:r>
      <w:hyperlink r:id="rId9" w:history="1">
        <w:r w:rsidRPr="004A5D65">
          <w:rPr>
            <w:rStyle w:val="Hyperlink"/>
          </w:rPr>
          <w:t>https://www.russiamatters.org/analysis/prospects-us-russia-climate-engagement-under-moscows-chairing-arctic-council</w:t>
        </w:r>
      </w:hyperlink>
      <w:r w:rsidRPr="004A5D65">
        <w:t xml:space="preserve"> HDCSW-Packet</w:t>
      </w:r>
    </w:p>
    <w:p w14:paraId="3D562EF6" w14:textId="77777777" w:rsidR="00784F00" w:rsidRPr="00D81344" w:rsidRDefault="00784F00" w:rsidP="00784F00">
      <w:pPr>
        <w:rPr>
          <w:sz w:val="16"/>
        </w:rPr>
      </w:pPr>
      <w:r w:rsidRPr="00D81344">
        <w:rPr>
          <w:rStyle w:val="StyleUnderline"/>
        </w:rPr>
        <w:t xml:space="preserve">The military buildup in the </w:t>
      </w:r>
      <w:r w:rsidRPr="00D81344">
        <w:rPr>
          <w:rStyle w:val="Emphasis"/>
        </w:rPr>
        <w:t>region</w:t>
      </w:r>
      <w:r w:rsidRPr="00D81344">
        <w:rPr>
          <w:rStyle w:val="StyleUnderline"/>
        </w:rPr>
        <w:t xml:space="preserve"> and </w:t>
      </w:r>
      <w:r w:rsidRPr="00D81344">
        <w:rPr>
          <w:rStyle w:val="Emphasis"/>
        </w:rPr>
        <w:t>zero-sum thinking</w:t>
      </w:r>
      <w:r w:rsidRPr="00D81344">
        <w:rPr>
          <w:rStyle w:val="StyleUnderline"/>
        </w:rPr>
        <w:t xml:space="preserve"> will continue to put </w:t>
      </w:r>
      <w:r w:rsidRPr="00D81344">
        <w:rPr>
          <w:rStyle w:val="Emphasis"/>
        </w:rPr>
        <w:t>regional</w:t>
      </w:r>
      <w:r w:rsidRPr="00D81344">
        <w:rPr>
          <w:rStyle w:val="StyleUnderline"/>
        </w:rPr>
        <w:t xml:space="preserve"> </w:t>
      </w:r>
      <w:r w:rsidRPr="00D81344">
        <w:rPr>
          <w:rStyle w:val="Emphasis"/>
        </w:rPr>
        <w:t>cooperation</w:t>
      </w:r>
      <w:r w:rsidRPr="00D81344">
        <w:rPr>
          <w:rStyle w:val="StyleUnderline"/>
        </w:rPr>
        <w:t xml:space="preserve"> on areas of </w:t>
      </w:r>
      <w:r w:rsidRPr="00D81344">
        <w:rPr>
          <w:rStyle w:val="Emphasis"/>
        </w:rPr>
        <w:t>mutual interest under strain</w:t>
      </w:r>
      <w:r w:rsidRPr="00D81344">
        <w:rPr>
          <w:rStyle w:val="StyleUnderline"/>
        </w:rPr>
        <w:t xml:space="preserve">. It remains to be seen whether </w:t>
      </w:r>
      <w:r w:rsidRPr="00D81344">
        <w:rPr>
          <w:rStyle w:val="Emphasis"/>
        </w:rPr>
        <w:t>U.S. concerns</w:t>
      </w:r>
      <w:r w:rsidRPr="00D81344">
        <w:rPr>
          <w:rStyle w:val="StyleUnderline"/>
        </w:rPr>
        <w:t xml:space="preserve"> about </w:t>
      </w:r>
      <w:r w:rsidRPr="00D81344">
        <w:rPr>
          <w:rStyle w:val="Emphasis"/>
        </w:rPr>
        <w:t>Russian militarization</w:t>
      </w:r>
      <w:r w:rsidRPr="00D81344">
        <w:rPr>
          <w:rStyle w:val="StyleUnderline"/>
        </w:rPr>
        <w:t xml:space="preserve"> of the </w:t>
      </w:r>
      <w:r w:rsidRPr="00D81344">
        <w:rPr>
          <w:rStyle w:val="Emphasis"/>
        </w:rPr>
        <w:t>Arctic</w:t>
      </w:r>
      <w:r w:rsidRPr="00D81344">
        <w:rPr>
          <w:rStyle w:val="StyleUnderline"/>
        </w:rPr>
        <w:t xml:space="preserve"> will be </w:t>
      </w:r>
      <w:r w:rsidRPr="00D81344">
        <w:rPr>
          <w:rStyle w:val="Emphasis"/>
        </w:rPr>
        <w:t>spelled out</w:t>
      </w:r>
      <w:r w:rsidRPr="00D81344">
        <w:rPr>
          <w:rStyle w:val="StyleUnderline"/>
        </w:rPr>
        <w:t xml:space="preserve"> or </w:t>
      </w:r>
      <w:r w:rsidRPr="00D81344">
        <w:rPr>
          <w:rStyle w:val="Emphasis"/>
        </w:rPr>
        <w:t>sidelined</w:t>
      </w:r>
      <w:r w:rsidRPr="00D81344">
        <w:rPr>
          <w:rStyle w:val="StyleUnderline"/>
        </w:rPr>
        <w:t xml:space="preserve"> in the name of </w:t>
      </w:r>
      <w:r w:rsidRPr="00D81344">
        <w:rPr>
          <w:rStyle w:val="Emphasis"/>
        </w:rPr>
        <w:t>rebuilding regional multilateralism</w:t>
      </w:r>
      <w:r w:rsidRPr="00D81344">
        <w:rPr>
          <w:sz w:val="16"/>
        </w:rPr>
        <w:t xml:space="preserve">. In the words of Andreas Raspotnik and Andreas Østhagen, the new U.S. administration needs to understand the Arctic status quo, where “cooperation with Russia is a geographic necessity, and the one with China a future imperative; be it on matters of regional security, fisheries management or environmental protection.” </w:t>
      </w:r>
      <w:r w:rsidRPr="00D81344">
        <w:rPr>
          <w:rStyle w:val="StyleUnderline"/>
        </w:rPr>
        <w:t>Biden should prioritize</w:t>
      </w:r>
      <w:r w:rsidRPr="00D81344">
        <w:rPr>
          <w:sz w:val="16"/>
        </w:rPr>
        <w:t xml:space="preserve"> </w:t>
      </w:r>
      <w:r w:rsidRPr="00D81344">
        <w:rPr>
          <w:rStyle w:val="StyleUnderline"/>
        </w:rPr>
        <w:t>cooperation</w:t>
      </w:r>
      <w:r w:rsidRPr="00D81344">
        <w:rPr>
          <w:sz w:val="16"/>
        </w:rPr>
        <w:t xml:space="preserve"> on areas of mutual interest </w:t>
      </w:r>
      <w:r w:rsidRPr="00D81344">
        <w:rPr>
          <w:rStyle w:val="StyleUnderline"/>
        </w:rPr>
        <w:t xml:space="preserve">over </w:t>
      </w:r>
      <w:r w:rsidRPr="00D81344">
        <w:rPr>
          <w:rStyle w:val="Emphasis"/>
        </w:rPr>
        <w:t>bellicose rhetoric</w:t>
      </w:r>
      <w:r w:rsidRPr="00D81344">
        <w:rPr>
          <w:sz w:val="16"/>
        </w:rPr>
        <w:t xml:space="preserve"> </w:t>
      </w:r>
      <w:r w:rsidRPr="00D81344">
        <w:rPr>
          <w:rStyle w:val="StyleUnderline"/>
        </w:rPr>
        <w:t xml:space="preserve">and </w:t>
      </w:r>
      <w:r w:rsidRPr="00D81344">
        <w:rPr>
          <w:rStyle w:val="Emphasis"/>
        </w:rPr>
        <w:t>military-strategic competition</w:t>
      </w:r>
      <w:r w:rsidRPr="00D81344">
        <w:rPr>
          <w:rStyle w:val="StyleUnderline"/>
        </w:rPr>
        <w:t xml:space="preserve"> with </w:t>
      </w:r>
      <w:r w:rsidRPr="00D81344">
        <w:rPr>
          <w:rStyle w:val="Emphasis"/>
        </w:rPr>
        <w:t>Russia</w:t>
      </w:r>
      <w:r w:rsidRPr="00D81344">
        <w:rPr>
          <w:rStyle w:val="StyleUnderline"/>
        </w:rPr>
        <w:t xml:space="preserve"> and </w:t>
      </w:r>
      <w:r w:rsidRPr="00D81344">
        <w:rPr>
          <w:rStyle w:val="Emphasis"/>
        </w:rPr>
        <w:t>China</w:t>
      </w:r>
      <w:r w:rsidRPr="00D81344">
        <w:rPr>
          <w:sz w:val="16"/>
        </w:rPr>
        <w:t xml:space="preserve">, </w:t>
      </w:r>
      <w:r w:rsidRPr="00D81344">
        <w:rPr>
          <w:rStyle w:val="StyleUnderline"/>
        </w:rPr>
        <w:t xml:space="preserve">which </w:t>
      </w:r>
      <w:r w:rsidRPr="00D81344">
        <w:rPr>
          <w:rStyle w:val="Emphasis"/>
        </w:rPr>
        <w:t>dominated Arctic relations</w:t>
      </w:r>
      <w:r w:rsidRPr="00D81344">
        <w:rPr>
          <w:sz w:val="16"/>
        </w:rPr>
        <w:t xml:space="preserve"> under the previous U.S. administration. To address the region’s growing militarization, </w:t>
      </w:r>
      <w:r w:rsidRPr="00D81344">
        <w:rPr>
          <w:rStyle w:val="StyleUnderline"/>
        </w:rPr>
        <w:t>it would be advisable for the Biden administration to find new ways to engage Arctic</w:t>
      </w:r>
      <w:r w:rsidRPr="00D81344">
        <w:rPr>
          <w:sz w:val="16"/>
        </w:rPr>
        <w:t xml:space="preserve"> and non-Arctic </w:t>
      </w:r>
      <w:r w:rsidRPr="00D81344">
        <w:rPr>
          <w:rStyle w:val="StyleUnderline"/>
        </w:rPr>
        <w:t>actors</w:t>
      </w:r>
      <w:r w:rsidRPr="00D81344">
        <w:rPr>
          <w:sz w:val="16"/>
        </w:rPr>
        <w:t xml:space="preserve"> in defense-related and military security dialogue </w:t>
      </w:r>
      <w:r w:rsidRPr="00D81344">
        <w:rPr>
          <w:rStyle w:val="Emphasis"/>
        </w:rPr>
        <w:t>outside the Arctic Council</w:t>
      </w:r>
      <w:r w:rsidRPr="00D81344">
        <w:rPr>
          <w:sz w:val="16"/>
        </w:rPr>
        <w:t>. This would help reduce the risk of military escalation stemming from miscalculation and misinterpretation of intentions.</w:t>
      </w:r>
    </w:p>
    <w:p w14:paraId="2E5457DA" w14:textId="77777777" w:rsidR="00784F00" w:rsidRDefault="00784F00" w:rsidP="00784F00">
      <w:pPr>
        <w:pStyle w:val="Heading4"/>
      </w:pPr>
      <w:r w:rsidRPr="00D81344">
        <w:t xml:space="preserve">The aff and counterplan directly trade off---make the AC an impossible vehicle for multilateralism. </w:t>
      </w:r>
    </w:p>
    <w:p w14:paraId="504A5752" w14:textId="279E920E" w:rsidR="00072D19" w:rsidRPr="00072D19" w:rsidRDefault="00072D19" w:rsidP="00072D19">
      <w:pPr>
        <w:rPr>
          <w:rStyle w:val="Style13ptBold"/>
        </w:rPr>
      </w:pPr>
      <w:r w:rsidRPr="00072D19">
        <w:rPr>
          <w:rStyle w:val="Style13ptBold"/>
        </w:rPr>
        <w:t xml:space="preserve">Breines, Norwegian Political Scientist, 25. </w:t>
      </w:r>
    </w:p>
    <w:p w14:paraId="74BB20C8" w14:textId="77777777" w:rsidR="00784F00" w:rsidRPr="00072D19" w:rsidRDefault="00784F00" w:rsidP="00072D19">
      <w:r w:rsidRPr="00072D19">
        <w:t xml:space="preserve">Ingeborg Breines 25. Norwegian political scientist. "Arctic Council – What And Where To? Arctic Council – Too Important To Be Squeezed Between The Great Powers!." International Peace Bureau. 2-4-2025. </w:t>
      </w:r>
      <w:hyperlink r:id="rId10" w:history="1">
        <w:r w:rsidRPr="00072D19">
          <w:rPr>
            <w:rStyle w:val="Hyperlink"/>
          </w:rPr>
          <w:t>https://ipb.org/arctic-council-what-and-where-toarctic-council-too-important-to-be-squeezed-between-the-great-powers/</w:t>
        </w:r>
      </w:hyperlink>
      <w:r w:rsidRPr="00072D19">
        <w:t xml:space="preserve"> HDCSW-Packet</w:t>
      </w:r>
    </w:p>
    <w:p w14:paraId="49E589A6" w14:textId="77777777" w:rsidR="00784F00" w:rsidRPr="00D81344" w:rsidRDefault="00784F00" w:rsidP="00784F00">
      <w:pPr>
        <w:rPr>
          <w:sz w:val="16"/>
        </w:rPr>
      </w:pPr>
      <w:r w:rsidRPr="00D81344">
        <w:rPr>
          <w:sz w:val="16"/>
        </w:rPr>
        <w:t>Militarization – the big elephant in the room</w:t>
      </w:r>
    </w:p>
    <w:p w14:paraId="05DE7BDA" w14:textId="77777777" w:rsidR="00784F00" w:rsidRPr="00D81344" w:rsidRDefault="00784F00" w:rsidP="00784F00">
      <w:pPr>
        <w:rPr>
          <w:rStyle w:val="StyleUnderline"/>
        </w:rPr>
      </w:pPr>
      <w:r w:rsidRPr="00D81344">
        <w:rPr>
          <w:rStyle w:val="StyleUnderline"/>
        </w:rPr>
        <w:t>The strong militarization in the Arctic is the elephant in the room in the Arctic Council</w:t>
      </w:r>
      <w:r w:rsidRPr="00D81344">
        <w:rPr>
          <w:sz w:val="16"/>
        </w:rPr>
        <w:t xml:space="preserve"> as well as in the Norwegian and Nordic public. </w:t>
      </w:r>
      <w:r w:rsidRPr="00D81344">
        <w:rPr>
          <w:rStyle w:val="StyleUnderline"/>
        </w:rPr>
        <w:t xml:space="preserve">In order for the Arctic Council to be able to meet the </w:t>
      </w:r>
      <w:r w:rsidRPr="00D81344">
        <w:rPr>
          <w:rStyle w:val="Emphasis"/>
        </w:rPr>
        <w:t>existential</w:t>
      </w:r>
      <w:r w:rsidRPr="00D81344">
        <w:rPr>
          <w:rStyle w:val="StyleUnderline"/>
        </w:rPr>
        <w:t xml:space="preserve"> </w:t>
      </w:r>
      <w:r w:rsidRPr="00D81344">
        <w:rPr>
          <w:rStyle w:val="Emphasis"/>
        </w:rPr>
        <w:t>environmental challenges</w:t>
      </w:r>
      <w:r w:rsidRPr="00D81344">
        <w:rPr>
          <w:sz w:val="16"/>
        </w:rPr>
        <w:t xml:space="preserve">, </w:t>
      </w:r>
      <w:r w:rsidRPr="00D81344">
        <w:rPr>
          <w:rStyle w:val="StyleUnderline"/>
        </w:rPr>
        <w:t xml:space="preserve">politicians must </w:t>
      </w:r>
      <w:r w:rsidRPr="00D81344">
        <w:rPr>
          <w:rStyle w:val="Emphasis"/>
        </w:rPr>
        <w:t>contribute</w:t>
      </w:r>
      <w:r w:rsidRPr="00D81344">
        <w:rPr>
          <w:rStyle w:val="StyleUnderline"/>
        </w:rPr>
        <w:t xml:space="preserve"> to ensure that the </w:t>
      </w:r>
      <w:r w:rsidRPr="00D81344">
        <w:rPr>
          <w:rStyle w:val="Emphasis"/>
        </w:rPr>
        <w:t>geopolitical conflict lines</w:t>
      </w:r>
      <w:r w:rsidRPr="00D81344">
        <w:rPr>
          <w:rStyle w:val="StyleUnderline"/>
        </w:rPr>
        <w:t xml:space="preserve"> </w:t>
      </w:r>
      <w:r w:rsidRPr="00D81344">
        <w:rPr>
          <w:rStyle w:val="Emphasis"/>
        </w:rPr>
        <w:t>give way</w:t>
      </w:r>
      <w:r w:rsidRPr="00D81344">
        <w:rPr>
          <w:rStyle w:val="StyleUnderline"/>
        </w:rPr>
        <w:t xml:space="preserve"> to </w:t>
      </w:r>
      <w:r w:rsidRPr="00D81344">
        <w:rPr>
          <w:rStyle w:val="Emphasis"/>
        </w:rPr>
        <w:t>practical cooperation</w:t>
      </w:r>
      <w:r w:rsidRPr="00D81344">
        <w:rPr>
          <w:rStyle w:val="StyleUnderline"/>
        </w:rPr>
        <w:t>.</w:t>
      </w:r>
    </w:p>
    <w:p w14:paraId="434205CE" w14:textId="77777777" w:rsidR="00784F00" w:rsidRPr="00D81344" w:rsidRDefault="00784F00" w:rsidP="00784F00">
      <w:pPr>
        <w:rPr>
          <w:sz w:val="16"/>
        </w:rPr>
      </w:pPr>
      <w:r w:rsidRPr="00D81344">
        <w:rPr>
          <w:sz w:val="16"/>
        </w:rPr>
        <w:t>The geopolitical situation in the Arctic has worsened dramatically by the Swedish and Finnish entry into NATO and the significant expansion of the number of US bases in the Nordic countries. And not far from the Norwegian border, Russia has its large military base on the Kola Peninsula with nuclear submarines and nuclear weapons.</w:t>
      </w:r>
    </w:p>
    <w:p w14:paraId="0CFAE43A" w14:textId="73B3E38D" w:rsidR="00784F00" w:rsidRPr="00D81344" w:rsidRDefault="00784F00" w:rsidP="00784F00">
      <w:pPr>
        <w:pStyle w:val="Heading2"/>
      </w:pPr>
      <w:r>
        <w:t>AFF</w:t>
      </w:r>
    </w:p>
    <w:p w14:paraId="10122EBC" w14:textId="77777777" w:rsidR="00784F00" w:rsidRPr="00D81344" w:rsidRDefault="00784F00" w:rsidP="00784F00">
      <w:pPr>
        <w:pStyle w:val="Heading3"/>
      </w:pPr>
      <w:r w:rsidRPr="00D81344">
        <w:t>2AC---AC CP</w:t>
      </w:r>
    </w:p>
    <w:p w14:paraId="2497957A" w14:textId="77777777" w:rsidR="00784F00" w:rsidRPr="00D81344" w:rsidRDefault="00784F00" w:rsidP="00784F00">
      <w:pPr>
        <w:pStyle w:val="Heading4"/>
      </w:pPr>
      <w:r w:rsidRPr="00D81344">
        <w:t>1. Perm Do Both---combining the aff with the arctic council would make icebreakers seem non-threatening to Russia.</w:t>
      </w:r>
    </w:p>
    <w:p w14:paraId="664E1F1E" w14:textId="77777777" w:rsidR="00784F00" w:rsidRPr="00D81344" w:rsidRDefault="00784F00" w:rsidP="00784F00"/>
    <w:p w14:paraId="5E0CABC5" w14:textId="77777777" w:rsidR="00784F00" w:rsidRPr="00D81344" w:rsidRDefault="00784F00" w:rsidP="00784F00">
      <w:pPr>
        <w:pStyle w:val="Heading4"/>
      </w:pPr>
      <w:r w:rsidRPr="00D81344">
        <w:t>2. Perm do the CP</w:t>
      </w:r>
    </w:p>
    <w:p w14:paraId="272697A8" w14:textId="77777777" w:rsidR="00784F00" w:rsidRPr="00D81344" w:rsidRDefault="00784F00" w:rsidP="00784F00"/>
    <w:p w14:paraId="0E94E1E0" w14:textId="77777777" w:rsidR="00784F00" w:rsidRPr="00D81344" w:rsidRDefault="00784F00" w:rsidP="00784F00">
      <w:pPr>
        <w:pStyle w:val="Heading4"/>
      </w:pPr>
      <w:r w:rsidRPr="00D81344">
        <w:t>3. CP can’t solve any of the case [explain based on advantages]</w:t>
      </w:r>
    </w:p>
    <w:p w14:paraId="00A9F9B0" w14:textId="77777777" w:rsidR="00784F00" w:rsidRPr="00D81344" w:rsidRDefault="00784F00" w:rsidP="00784F00"/>
    <w:p w14:paraId="13DC87F7" w14:textId="77777777" w:rsidR="00784F00" w:rsidRDefault="00784F00" w:rsidP="00784F00">
      <w:pPr>
        <w:pStyle w:val="Heading4"/>
      </w:pPr>
      <w:r w:rsidRPr="00D81344">
        <w:t xml:space="preserve">4. The CP fails to deliver multilateral strategies---Russia will view the CP as an attempt to push them out of the council and triggers conflict.  </w:t>
      </w:r>
    </w:p>
    <w:p w14:paraId="3F863DD3" w14:textId="2F3BB713" w:rsidR="0018344A" w:rsidRPr="0018344A" w:rsidRDefault="0018344A" w:rsidP="0018344A">
      <w:pPr>
        <w:rPr>
          <w:rStyle w:val="Style13ptBold"/>
        </w:rPr>
      </w:pPr>
      <w:r w:rsidRPr="0018344A">
        <w:rPr>
          <w:rStyle w:val="Style13ptBold"/>
        </w:rPr>
        <w:t xml:space="preserve">Coffey, Hudson Institute, 25. </w:t>
      </w:r>
    </w:p>
    <w:p w14:paraId="0E58DCF6" w14:textId="77777777" w:rsidR="00784F00" w:rsidRPr="0018344A" w:rsidRDefault="00784F00" w:rsidP="0018344A">
      <w:r w:rsidRPr="0018344A">
        <w:t xml:space="preserve">Luke Coffey 25. Senior fellow at the Hudson Institute. "How a big freeze descended on the Arctic Council." Arab News. 5-16-2025. </w:t>
      </w:r>
      <w:hyperlink r:id="rId11" w:history="1">
        <w:r w:rsidRPr="0018344A">
          <w:rPr>
            <w:rStyle w:val="Hyperlink"/>
          </w:rPr>
          <w:t>https://www.arabnews.co</w:t>
        </w:r>
        <w:r w:rsidRPr="0018344A">
          <w:rPr>
            <w:rStyle w:val="Hyperlink"/>
          </w:rPr>
          <w:t>m</w:t>
        </w:r>
        <w:r w:rsidRPr="0018344A">
          <w:rPr>
            <w:rStyle w:val="Hyperlink"/>
          </w:rPr>
          <w:t>/node/2601027</w:t>
        </w:r>
      </w:hyperlink>
      <w:r w:rsidRPr="0018344A">
        <w:t xml:space="preserve"> HDCSW-Packet</w:t>
      </w:r>
    </w:p>
    <w:p w14:paraId="02217A43" w14:textId="77777777" w:rsidR="00784F00" w:rsidRPr="00D81344" w:rsidRDefault="00784F00" w:rsidP="00784F00">
      <w:pPr>
        <w:rPr>
          <w:sz w:val="16"/>
        </w:rPr>
      </w:pPr>
      <w:r w:rsidRPr="00D81344">
        <w:rPr>
          <w:sz w:val="16"/>
        </w:rPr>
        <w:t>With much of the world’s attention focused on US President Donald Trump’s historic visit to the Middle East or the fluctuating progress of talks between Russia and Ukraine, a quiet but consequential event took place last week that largely escaped notice.</w:t>
      </w:r>
    </w:p>
    <w:p w14:paraId="595C109A" w14:textId="77777777" w:rsidR="00784F00" w:rsidRPr="00D81344" w:rsidRDefault="00784F00" w:rsidP="00784F00">
      <w:pPr>
        <w:rPr>
          <w:sz w:val="16"/>
        </w:rPr>
      </w:pPr>
      <w:r w:rsidRPr="00D81344">
        <w:rPr>
          <w:sz w:val="16"/>
        </w:rPr>
        <w:t>In Norway, relatively low-level officials gathered for a closed-door ceremony to mark the transfer of the Arctic Council’s two-year rotating chairmanship from Norway to Denmark. This may seem mundane. In fact it was an important moment for one of the world’s few remaining forums where East and West, until recently, found ways to cooperate.</w:t>
      </w:r>
    </w:p>
    <w:p w14:paraId="3BF5C53E" w14:textId="77777777" w:rsidR="00784F00" w:rsidRPr="00D81344" w:rsidRDefault="00784F00" w:rsidP="00784F00">
      <w:pPr>
        <w:rPr>
          <w:rStyle w:val="StyleUnderline"/>
        </w:rPr>
      </w:pPr>
      <w:r w:rsidRPr="00D81344">
        <w:rPr>
          <w:rStyle w:val="Emphasis"/>
        </w:rPr>
        <w:t>The council</w:t>
      </w:r>
      <w:r w:rsidRPr="00D81344">
        <w:rPr>
          <w:sz w:val="16"/>
        </w:rPr>
        <w:t xml:space="preserve">, established in 1996, </w:t>
      </w:r>
      <w:r w:rsidRPr="00D81344">
        <w:rPr>
          <w:rStyle w:val="StyleUnderline"/>
        </w:rPr>
        <w:t xml:space="preserve">brings together the </w:t>
      </w:r>
      <w:r w:rsidRPr="00D81344">
        <w:rPr>
          <w:rStyle w:val="Emphasis"/>
        </w:rPr>
        <w:t>eight Arctic states</w:t>
      </w:r>
      <w:r w:rsidRPr="00D81344">
        <w:rPr>
          <w:sz w:val="16"/>
        </w:rPr>
        <w:t xml:space="preserve"> — Canada, Denmark (through Greenland), Finland, Iceland, Norway, Russia, Sweden, and the US — </w:t>
      </w:r>
      <w:r w:rsidRPr="00D81344">
        <w:rPr>
          <w:rStyle w:val="StyleUnderline"/>
        </w:rPr>
        <w:t xml:space="preserve">to collaborate on </w:t>
      </w:r>
      <w:r w:rsidRPr="00D81344">
        <w:rPr>
          <w:rStyle w:val="Emphasis"/>
        </w:rPr>
        <w:t>non-military issues</w:t>
      </w:r>
      <w:r w:rsidRPr="00D81344">
        <w:rPr>
          <w:sz w:val="16"/>
        </w:rPr>
        <w:t xml:space="preserve">. </w:t>
      </w:r>
      <w:r w:rsidRPr="00D81344">
        <w:rPr>
          <w:rStyle w:val="StyleUnderline"/>
        </w:rPr>
        <w:t xml:space="preserve">For years, it </w:t>
      </w:r>
      <w:r w:rsidRPr="00D81344">
        <w:rPr>
          <w:rStyle w:val="Emphasis"/>
        </w:rPr>
        <w:t>functioned effectively</w:t>
      </w:r>
      <w:r w:rsidRPr="00D81344">
        <w:rPr>
          <w:rStyle w:val="StyleUnderline"/>
        </w:rPr>
        <w:t xml:space="preserve"> by focusing on </w:t>
      </w:r>
      <w:r w:rsidRPr="00D81344">
        <w:rPr>
          <w:rStyle w:val="Emphasis"/>
        </w:rPr>
        <w:t>practical</w:t>
      </w:r>
      <w:r w:rsidRPr="00D81344">
        <w:rPr>
          <w:rStyle w:val="StyleUnderline"/>
        </w:rPr>
        <w:t xml:space="preserve">, </w:t>
      </w:r>
      <w:r w:rsidRPr="00D81344">
        <w:rPr>
          <w:rStyle w:val="Emphasis"/>
        </w:rPr>
        <w:t>low-conflict areas</w:t>
      </w:r>
      <w:r w:rsidRPr="00D81344">
        <w:rPr>
          <w:rStyle w:val="StyleUnderline"/>
        </w:rPr>
        <w:t xml:space="preserve"> such as </w:t>
      </w:r>
      <w:r w:rsidRPr="00D81344">
        <w:rPr>
          <w:rStyle w:val="Emphasis"/>
        </w:rPr>
        <w:t>environmental protection</w:t>
      </w:r>
      <w:r w:rsidRPr="00D81344">
        <w:rPr>
          <w:rStyle w:val="StyleUnderline"/>
        </w:rPr>
        <w:t>, search and rescue coordination, and oil spill response.</w:t>
      </w:r>
    </w:p>
    <w:p w14:paraId="5E9CB3CA" w14:textId="77777777" w:rsidR="00784F00" w:rsidRPr="00D81344" w:rsidRDefault="00784F00" w:rsidP="00784F00">
      <w:pPr>
        <w:rPr>
          <w:sz w:val="16"/>
        </w:rPr>
      </w:pPr>
      <w:r w:rsidRPr="00D81344">
        <w:rPr>
          <w:sz w:val="16"/>
        </w:rPr>
        <w:t>This pragmatic approach allowed the council to thrive, even during periods of broader geopolitical tension. Crucially, it also includes six indigenous organizations as permanent participants, giving the peoples who live in the Arctic a direct voice in shaping its future. Observer states, including faraway Singapore and major players such as China, contribute expertise and funding, but have no vote.</w:t>
      </w:r>
    </w:p>
    <w:p w14:paraId="3CAA252C" w14:textId="77777777" w:rsidR="00784F00" w:rsidRPr="00D81344" w:rsidRDefault="00784F00" w:rsidP="00784F00">
      <w:pPr>
        <w:rPr>
          <w:rStyle w:val="StyleUnderline"/>
        </w:rPr>
      </w:pPr>
      <w:r w:rsidRPr="00D81344">
        <w:rPr>
          <w:rStyle w:val="StyleUnderline"/>
        </w:rPr>
        <w:t xml:space="preserve">This system worked — </w:t>
      </w:r>
      <w:r w:rsidRPr="00D81344">
        <w:rPr>
          <w:rStyle w:val="Emphasis"/>
        </w:rPr>
        <w:t>until it didn’t</w:t>
      </w:r>
      <w:r w:rsidRPr="00D81344">
        <w:rPr>
          <w:rStyle w:val="StyleUnderline"/>
        </w:rPr>
        <w:t>.</w:t>
      </w:r>
    </w:p>
    <w:p w14:paraId="6660EC30" w14:textId="77777777" w:rsidR="00784F00" w:rsidRPr="00D81344" w:rsidRDefault="00784F00" w:rsidP="00784F00">
      <w:pPr>
        <w:rPr>
          <w:sz w:val="16"/>
        </w:rPr>
      </w:pPr>
      <w:r w:rsidRPr="00D81344">
        <w:rPr>
          <w:rStyle w:val="StyleUnderline"/>
        </w:rPr>
        <w:t>The invasion of Ukraine by Russia</w:t>
      </w:r>
      <w:r w:rsidRPr="00D81344">
        <w:rPr>
          <w:sz w:val="16"/>
        </w:rPr>
        <w:t xml:space="preserve"> in February 2022 </w:t>
      </w:r>
      <w:r w:rsidRPr="00D81344">
        <w:rPr>
          <w:rStyle w:val="Emphasis"/>
        </w:rPr>
        <w:t>shattered</w:t>
      </w:r>
      <w:r w:rsidRPr="00D81344">
        <w:rPr>
          <w:rStyle w:val="StyleUnderline"/>
        </w:rPr>
        <w:t xml:space="preserve"> many channels of </w:t>
      </w:r>
      <w:r w:rsidRPr="00D81344">
        <w:rPr>
          <w:rStyle w:val="Emphasis"/>
        </w:rPr>
        <w:t>cooperation</w:t>
      </w:r>
      <w:r w:rsidRPr="00D81344">
        <w:rPr>
          <w:rStyle w:val="StyleUnderline"/>
        </w:rPr>
        <w:t xml:space="preserve"> between Moscow and the West, </w:t>
      </w:r>
      <w:r w:rsidRPr="00D81344">
        <w:rPr>
          <w:rStyle w:val="Emphasis"/>
        </w:rPr>
        <w:t>including the Arctic Council</w:t>
      </w:r>
      <w:r w:rsidRPr="00D81344">
        <w:rPr>
          <w:sz w:val="16"/>
        </w:rPr>
        <w:t>. Although Russia handed over the chairmanship to Norway in May of that year, the customary fanfare was noticeably absent. Over the past two years Norway has tried to keep the council afloat, but the breakdown in relations with Russia rendered it largely ineffective. By the time Norway passed the chairmanship to Denmark, the best that could be said was that the council still existed.</w:t>
      </w:r>
    </w:p>
    <w:p w14:paraId="2F51DA29" w14:textId="77777777" w:rsidR="00784F00" w:rsidRPr="00D81344" w:rsidRDefault="00784F00" w:rsidP="00784F00">
      <w:pPr>
        <w:rPr>
          <w:rStyle w:val="StyleUnderline"/>
        </w:rPr>
      </w:pPr>
      <w:r w:rsidRPr="00D81344">
        <w:rPr>
          <w:rStyle w:val="StyleUnderline"/>
        </w:rPr>
        <w:t xml:space="preserve">Complicating matters further are suggestions by Trump that the US might seek to </w:t>
      </w:r>
      <w:r w:rsidRPr="00D81344">
        <w:rPr>
          <w:rStyle w:val="Emphasis"/>
        </w:rPr>
        <w:t>annex</w:t>
      </w:r>
      <w:r w:rsidRPr="00D81344">
        <w:rPr>
          <w:rStyle w:val="StyleUnderline"/>
        </w:rPr>
        <w:t xml:space="preserve"> </w:t>
      </w:r>
      <w:r w:rsidRPr="00D81344">
        <w:rPr>
          <w:rStyle w:val="Emphasis"/>
        </w:rPr>
        <w:t>Greenland</w:t>
      </w:r>
      <w:r w:rsidRPr="00D81344">
        <w:rPr>
          <w:rStyle w:val="StyleUnderline"/>
        </w:rPr>
        <w:t xml:space="preserve"> and an unwillingness to </w:t>
      </w:r>
      <w:r w:rsidRPr="00D81344">
        <w:rPr>
          <w:rStyle w:val="Emphasis"/>
        </w:rPr>
        <w:t>rule out military force</w:t>
      </w:r>
      <w:r w:rsidRPr="00D81344">
        <w:rPr>
          <w:rStyle w:val="StyleUnderline"/>
        </w:rPr>
        <w:t xml:space="preserve"> to do so,</w:t>
      </w:r>
      <w:r w:rsidRPr="00D81344">
        <w:rPr>
          <w:sz w:val="16"/>
        </w:rPr>
        <w:t xml:space="preserve"> </w:t>
      </w:r>
      <w:r w:rsidRPr="00D81344">
        <w:rPr>
          <w:rStyle w:val="StyleUnderline"/>
        </w:rPr>
        <w:t xml:space="preserve">which have </w:t>
      </w:r>
      <w:r w:rsidRPr="00D81344">
        <w:rPr>
          <w:rStyle w:val="Emphasis"/>
        </w:rPr>
        <w:t>alarmed NATO allies</w:t>
      </w:r>
      <w:r w:rsidRPr="00D81344">
        <w:rPr>
          <w:rStyle w:val="StyleUnderline"/>
        </w:rPr>
        <w:t xml:space="preserve"> and </w:t>
      </w:r>
      <w:r w:rsidRPr="00D81344">
        <w:rPr>
          <w:rStyle w:val="Emphasis"/>
        </w:rPr>
        <w:t>unsettled</w:t>
      </w:r>
      <w:r w:rsidRPr="00D81344">
        <w:rPr>
          <w:rStyle w:val="StyleUnderline"/>
        </w:rPr>
        <w:t xml:space="preserve"> the </w:t>
      </w:r>
      <w:r w:rsidRPr="00D81344">
        <w:rPr>
          <w:rStyle w:val="Emphasis"/>
        </w:rPr>
        <w:t>Arctic Council’s delicate balance</w:t>
      </w:r>
      <w:r w:rsidRPr="00D81344">
        <w:rPr>
          <w:rStyle w:val="StyleUnderline"/>
        </w:rPr>
        <w:t>.</w:t>
      </w:r>
      <w:r w:rsidRPr="00D81344">
        <w:rPr>
          <w:sz w:val="16"/>
        </w:rPr>
        <w:t xml:space="preserve"> That may explain why it was Greenland’s foreign minister, rather than a Danish official, who accepted the chairmanship on Denmark’s behalf. How </w:t>
      </w:r>
      <w:r w:rsidRPr="00D81344">
        <w:rPr>
          <w:rStyle w:val="StyleUnderline"/>
        </w:rPr>
        <w:t>this tension between the US and Denmark</w:t>
      </w:r>
      <w:r w:rsidRPr="00D81344">
        <w:rPr>
          <w:sz w:val="16"/>
        </w:rPr>
        <w:t xml:space="preserve"> plays out within the council remains to be seen, but it </w:t>
      </w:r>
      <w:r w:rsidRPr="00D81344">
        <w:rPr>
          <w:rStyle w:val="StyleUnderline"/>
        </w:rPr>
        <w:t xml:space="preserve">will not make </w:t>
      </w:r>
      <w:r w:rsidRPr="00D81344">
        <w:rPr>
          <w:rStyle w:val="Emphasis"/>
        </w:rPr>
        <w:t>cooperation</w:t>
      </w:r>
      <w:r w:rsidRPr="00D81344">
        <w:rPr>
          <w:rStyle w:val="StyleUnderline"/>
        </w:rPr>
        <w:t xml:space="preserve"> any </w:t>
      </w:r>
      <w:r w:rsidRPr="00D81344">
        <w:rPr>
          <w:rStyle w:val="Emphasis"/>
        </w:rPr>
        <w:t>easier</w:t>
      </w:r>
      <w:r w:rsidRPr="00D81344">
        <w:rPr>
          <w:rStyle w:val="StyleUnderline"/>
        </w:rPr>
        <w:t>.</w:t>
      </w:r>
    </w:p>
    <w:p w14:paraId="722B1FDF" w14:textId="77777777" w:rsidR="00784F00" w:rsidRPr="00D81344" w:rsidRDefault="00784F00" w:rsidP="00784F00">
      <w:pPr>
        <w:rPr>
          <w:sz w:val="16"/>
        </w:rPr>
      </w:pPr>
      <w:r w:rsidRPr="00D81344">
        <w:rPr>
          <w:rStyle w:val="StyleUnderline"/>
        </w:rPr>
        <w:t>With the council unable to conduct substantial work, its immediate goal is simply to survive</w:t>
      </w:r>
      <w:r w:rsidRPr="00D81344">
        <w:rPr>
          <w:sz w:val="16"/>
        </w:rPr>
        <w:t xml:space="preserve">. Should a ceasefire or peace agreement be reached in Ukraine, </w:t>
      </w:r>
      <w:r w:rsidRPr="00D81344">
        <w:rPr>
          <w:rStyle w:val="StyleUnderline"/>
        </w:rPr>
        <w:t xml:space="preserve">some might push to </w:t>
      </w:r>
      <w:r w:rsidRPr="00D81344">
        <w:rPr>
          <w:rStyle w:val="Emphasis"/>
        </w:rPr>
        <w:t>quickly</w:t>
      </w:r>
      <w:r w:rsidRPr="00D81344">
        <w:rPr>
          <w:rStyle w:val="StyleUnderline"/>
        </w:rPr>
        <w:t xml:space="preserve"> </w:t>
      </w:r>
      <w:r w:rsidRPr="00D81344">
        <w:rPr>
          <w:rStyle w:val="Emphasis"/>
        </w:rPr>
        <w:t>revive the council</w:t>
      </w:r>
      <w:r w:rsidRPr="00D81344">
        <w:rPr>
          <w:rStyle w:val="StyleUnderline"/>
        </w:rPr>
        <w:t xml:space="preserve">, but they would </w:t>
      </w:r>
      <w:r w:rsidRPr="00D81344">
        <w:rPr>
          <w:rStyle w:val="Emphasis"/>
          <w:sz w:val="28"/>
          <w:szCs w:val="32"/>
        </w:rPr>
        <w:t>face serious headwinds</w:t>
      </w:r>
      <w:r w:rsidRPr="00D81344">
        <w:rPr>
          <w:sz w:val="16"/>
        </w:rPr>
        <w:t xml:space="preserve">. Since 2022, </w:t>
      </w:r>
      <w:r w:rsidRPr="00D81344">
        <w:rPr>
          <w:rStyle w:val="StyleUnderline"/>
        </w:rPr>
        <w:t xml:space="preserve">the </w:t>
      </w:r>
      <w:r w:rsidRPr="00D81344">
        <w:rPr>
          <w:rStyle w:val="Emphasis"/>
        </w:rPr>
        <w:t>Arctic security</w:t>
      </w:r>
      <w:r w:rsidRPr="00D81344">
        <w:rPr>
          <w:rStyle w:val="StyleUnderline"/>
        </w:rPr>
        <w:t xml:space="preserve"> landscape has </w:t>
      </w:r>
      <w:r w:rsidRPr="00D81344">
        <w:rPr>
          <w:rStyle w:val="Emphasis"/>
        </w:rPr>
        <w:t>changed profoundly</w:t>
      </w:r>
      <w:r w:rsidRPr="00D81344">
        <w:rPr>
          <w:sz w:val="16"/>
        </w:rPr>
        <w:t>. Norway’s newly released national security strategy describes its situation as “the most serious ... our country has faced since the Second World War.”</w:t>
      </w:r>
    </w:p>
    <w:p w14:paraId="7B72AB10" w14:textId="77777777" w:rsidR="00784F00" w:rsidRPr="00D81344" w:rsidRDefault="00784F00" w:rsidP="00784F00">
      <w:pPr>
        <w:rPr>
          <w:sz w:val="16"/>
        </w:rPr>
      </w:pPr>
      <w:r w:rsidRPr="00D81344">
        <w:rPr>
          <w:sz w:val="16"/>
        </w:rPr>
        <w:t>What happens in the Arctic is often shaped by geopolitical currents elsewhere, and increasingly what happens in the Arctic has consequences across the globe.</w:t>
      </w:r>
    </w:p>
    <w:p w14:paraId="79198B28" w14:textId="77777777" w:rsidR="00784F00" w:rsidRPr="00D81344" w:rsidRDefault="00784F00" w:rsidP="00784F00">
      <w:pPr>
        <w:rPr>
          <w:rStyle w:val="StyleUnderline"/>
        </w:rPr>
      </w:pPr>
      <w:r w:rsidRPr="00D81344">
        <w:rPr>
          <w:rStyle w:val="StyleUnderline"/>
        </w:rPr>
        <w:t>Finland and Sweden</w:t>
      </w:r>
      <w:r w:rsidRPr="00D81344">
        <w:rPr>
          <w:sz w:val="16"/>
        </w:rPr>
        <w:t xml:space="preserve">, </w:t>
      </w:r>
      <w:r w:rsidRPr="00D81344">
        <w:rPr>
          <w:rStyle w:val="StyleUnderline"/>
        </w:rPr>
        <w:t xml:space="preserve">previously militarily non-aligned, have </w:t>
      </w:r>
      <w:r w:rsidRPr="00D81344">
        <w:rPr>
          <w:rStyle w:val="Emphasis"/>
        </w:rPr>
        <w:t>joined NATO</w:t>
      </w:r>
      <w:r w:rsidRPr="00D81344">
        <w:rPr>
          <w:rStyle w:val="StyleUnderline"/>
        </w:rPr>
        <w:t>, placing</w:t>
      </w:r>
      <w:r w:rsidRPr="00D81344">
        <w:rPr>
          <w:sz w:val="16"/>
        </w:rPr>
        <w:t xml:space="preserve"> </w:t>
      </w:r>
      <w:r w:rsidRPr="00D81344">
        <w:rPr>
          <w:rStyle w:val="Emphasis"/>
        </w:rPr>
        <w:t xml:space="preserve">seven of the eight Arctic states </w:t>
      </w:r>
      <w:r w:rsidRPr="00D81344">
        <w:rPr>
          <w:rStyle w:val="StyleUnderline"/>
        </w:rPr>
        <w:t xml:space="preserve">under the same </w:t>
      </w:r>
      <w:r w:rsidRPr="00D81344">
        <w:rPr>
          <w:rStyle w:val="Emphasis"/>
        </w:rPr>
        <w:t>security umbrella</w:t>
      </w:r>
      <w:r w:rsidRPr="00D81344">
        <w:rPr>
          <w:sz w:val="16"/>
        </w:rPr>
        <w:t xml:space="preserve">. Their accession to the alliance would have been unimaginable before Russia’s invasion. </w:t>
      </w:r>
      <w:r w:rsidRPr="00D81344">
        <w:rPr>
          <w:rStyle w:val="StyleUnderline"/>
        </w:rPr>
        <w:t xml:space="preserve">The new Canadian government is </w:t>
      </w:r>
      <w:r w:rsidRPr="00D81344">
        <w:rPr>
          <w:rStyle w:val="Emphasis"/>
        </w:rPr>
        <w:t>expanding</w:t>
      </w:r>
      <w:r w:rsidRPr="00D81344">
        <w:rPr>
          <w:rStyle w:val="StyleUnderline"/>
        </w:rPr>
        <w:t xml:space="preserve"> its </w:t>
      </w:r>
      <w:r w:rsidRPr="00D81344">
        <w:rPr>
          <w:rStyle w:val="Emphasis"/>
        </w:rPr>
        <w:t>presence in the Arctic</w:t>
      </w:r>
      <w:r w:rsidRPr="00D81344">
        <w:rPr>
          <w:sz w:val="16"/>
        </w:rPr>
        <w:t xml:space="preserve">, </w:t>
      </w:r>
      <w:r w:rsidRPr="00D81344">
        <w:rPr>
          <w:rStyle w:val="StyleUnderline"/>
        </w:rPr>
        <w:t xml:space="preserve">for geopolitical reasons that are unlikely to </w:t>
      </w:r>
      <w:r w:rsidRPr="00D81344">
        <w:rPr>
          <w:rStyle w:val="Emphasis"/>
        </w:rPr>
        <w:t>disappear anytime soon</w:t>
      </w:r>
      <w:r w:rsidRPr="00D81344">
        <w:rPr>
          <w:sz w:val="16"/>
        </w:rPr>
        <w:t xml:space="preserve">: </w:t>
      </w:r>
      <w:r w:rsidRPr="00D81344">
        <w:rPr>
          <w:rStyle w:val="StyleUnderline"/>
        </w:rPr>
        <w:t xml:space="preserve">Russia’s actions in Ukraine </w:t>
      </w:r>
      <w:r w:rsidRPr="00D81344">
        <w:rPr>
          <w:rStyle w:val="Emphasis"/>
        </w:rPr>
        <w:t>have left deep scars</w:t>
      </w:r>
      <w:r w:rsidRPr="00D81344">
        <w:rPr>
          <w:rStyle w:val="StyleUnderline"/>
        </w:rPr>
        <w:t>.</w:t>
      </w:r>
    </w:p>
    <w:p w14:paraId="63FC7198" w14:textId="77777777" w:rsidR="00784F00" w:rsidRPr="00D81344" w:rsidRDefault="00784F00" w:rsidP="00784F00">
      <w:pPr>
        <w:rPr>
          <w:sz w:val="16"/>
        </w:rPr>
      </w:pPr>
      <w:r w:rsidRPr="00D81344">
        <w:rPr>
          <w:sz w:val="16"/>
        </w:rPr>
        <w:t>This evolving environment also affects non-Arctic states seeking a larger role in the region. China, for example, has been one of the major losers of the Arctic Council’s dysfunction. Beijing used the forum to expand influence in polar affairs. With the council no longer functioning as it once did, China has lost a key international venue. In response, Russia and China have deepened their cooperation in the Arctic, particularly on energy and infrastructure projects, driven partly by Western sanctions.</w:t>
      </w:r>
    </w:p>
    <w:p w14:paraId="669EBBFE" w14:textId="77777777" w:rsidR="00784F00" w:rsidRPr="00D81344" w:rsidRDefault="00784F00" w:rsidP="00784F00">
      <w:pPr>
        <w:rPr>
          <w:sz w:val="16"/>
        </w:rPr>
      </w:pPr>
      <w:r w:rsidRPr="00D81344">
        <w:rPr>
          <w:sz w:val="16"/>
        </w:rPr>
        <w:t>If the Arctic Council does eventually resume full operations, expect China to re-engage quickly to regain lost ground.</w:t>
      </w:r>
    </w:p>
    <w:p w14:paraId="729EEF10" w14:textId="77777777" w:rsidR="00784F00" w:rsidRPr="00D81344" w:rsidRDefault="00784F00" w:rsidP="00784F00">
      <w:pPr>
        <w:rPr>
          <w:sz w:val="16"/>
        </w:rPr>
      </w:pPr>
      <w:r w:rsidRPr="00D81344">
        <w:rPr>
          <w:rStyle w:val="StyleUnderline"/>
        </w:rPr>
        <w:t>Another unresolved challenge concerns indigenous representation</w:t>
      </w:r>
      <w:r w:rsidRPr="00D81344">
        <w:rPr>
          <w:sz w:val="16"/>
        </w:rPr>
        <w:t>. Among the six permanent indigenous participants is the Russian Association of Indigenous Peoples of the North. However, many indigenous Russians have fled the country and formed exile organizations, such as the International Committee of Indigenous Peoples of Russia. These groups seek a seat at the Arctic Council table, but so far no effort has been made to include them. Moscow would undoubtedly veto any attempt to do so. If the council hopes to rebuild credibility, it cannot return to business as usual while excluding exiled indigenous voices. Navigating this will be tricky, but necessary.</w:t>
      </w:r>
    </w:p>
    <w:p w14:paraId="56463950" w14:textId="77777777" w:rsidR="00784F00" w:rsidRPr="00D81344" w:rsidRDefault="00784F00" w:rsidP="00784F00">
      <w:pPr>
        <w:rPr>
          <w:u w:val="single"/>
        </w:rPr>
      </w:pPr>
      <w:r w:rsidRPr="00D81344">
        <w:rPr>
          <w:rStyle w:val="StyleUnderline"/>
        </w:rPr>
        <w:t xml:space="preserve">Has the damage to </w:t>
      </w:r>
      <w:r w:rsidRPr="00D81344">
        <w:rPr>
          <w:rStyle w:val="Emphasis"/>
        </w:rPr>
        <w:t>trust between Russia</w:t>
      </w:r>
      <w:r w:rsidRPr="00D81344">
        <w:rPr>
          <w:rStyle w:val="StyleUnderline"/>
        </w:rPr>
        <w:t xml:space="preserve"> and its </w:t>
      </w:r>
      <w:r w:rsidRPr="00D81344">
        <w:rPr>
          <w:rStyle w:val="Emphasis"/>
        </w:rPr>
        <w:t>Arctic neighbors gone too far</w:t>
      </w:r>
      <w:r w:rsidRPr="00D81344">
        <w:rPr>
          <w:rStyle w:val="StyleUnderline"/>
        </w:rPr>
        <w:t xml:space="preserve"> for the </w:t>
      </w:r>
      <w:r w:rsidRPr="00D81344">
        <w:rPr>
          <w:rStyle w:val="Emphasis"/>
        </w:rPr>
        <w:t>council to recover?</w:t>
      </w:r>
      <w:r w:rsidRPr="00D81344">
        <w:rPr>
          <w:rStyle w:val="StyleUnderline"/>
        </w:rPr>
        <w:t xml:space="preserve"> It’s too early to say, but it </w:t>
      </w:r>
      <w:r w:rsidRPr="00D81344">
        <w:rPr>
          <w:rStyle w:val="Emphasis"/>
        </w:rPr>
        <w:t>cannot be ruled out</w:t>
      </w:r>
      <w:r w:rsidRPr="00D81344">
        <w:rPr>
          <w:rStyle w:val="StyleUnderline"/>
        </w:rPr>
        <w:t>.</w:t>
      </w:r>
    </w:p>
    <w:p w14:paraId="5F119FAE" w14:textId="77777777" w:rsidR="00784F00" w:rsidRDefault="00784F00" w:rsidP="00784F00">
      <w:pPr>
        <w:pStyle w:val="Heading4"/>
      </w:pPr>
      <w:r w:rsidRPr="00D81344">
        <w:t xml:space="preserve">5. Trump makes US exercise of leadership through the Arctic Council impossible. </w:t>
      </w:r>
    </w:p>
    <w:p w14:paraId="7EF6C6AC" w14:textId="68716BB0" w:rsidR="00F32942" w:rsidRPr="00F32942" w:rsidRDefault="00F32942" w:rsidP="00F32942">
      <w:pPr>
        <w:rPr>
          <w:rStyle w:val="Style13ptBold"/>
        </w:rPr>
      </w:pPr>
      <w:r w:rsidRPr="00F32942">
        <w:rPr>
          <w:rStyle w:val="Style13ptBold"/>
        </w:rPr>
        <w:t>Huebert</w:t>
      </w:r>
      <w:r w:rsidRPr="00F32942">
        <w:rPr>
          <w:rStyle w:val="Style13ptBold"/>
        </w:rPr>
        <w:t xml:space="preserve">, </w:t>
      </w:r>
      <w:r w:rsidRPr="00F32942">
        <w:rPr>
          <w:rStyle w:val="Style13ptBold"/>
        </w:rPr>
        <w:t>Professor in the Department of Political Science at the University of Calgary</w:t>
      </w:r>
      <w:r w:rsidRPr="00F32942">
        <w:rPr>
          <w:rStyle w:val="Style13ptBold"/>
        </w:rPr>
        <w:t xml:space="preserve">, 25. </w:t>
      </w:r>
    </w:p>
    <w:p w14:paraId="4227CC73" w14:textId="623D2626" w:rsidR="00784F00" w:rsidRPr="00F32942" w:rsidRDefault="00784F00" w:rsidP="00F32942">
      <w:r w:rsidRPr="00F32942">
        <w:t xml:space="preserve">Rob Huebert 25. Professor in the Department of Political Science </w:t>
      </w:r>
      <w:r w:rsidR="00F32942">
        <w:t>s</w:t>
      </w:r>
      <w:r w:rsidRPr="00F32942">
        <w:t xml:space="preserve">at the University of Calgary. He also is the interim director of the Centre for Military, Security and Strategic Studies. "Can the Arctic Council survive the Trump administration? Probably not. Here's why." ArcticToday. 3-3-2025. </w:t>
      </w:r>
      <w:hyperlink r:id="rId12" w:history="1">
        <w:r w:rsidRPr="00F32942">
          <w:rPr>
            <w:rStyle w:val="Hyperlink"/>
          </w:rPr>
          <w:t>https://www.arctictoday.com/can-the-arctic-council-survive-the-trump-administration-probably-not-heres-why/</w:t>
        </w:r>
      </w:hyperlink>
      <w:r w:rsidRPr="00F32942">
        <w:t xml:space="preserve"> HDCSW-Packet</w:t>
      </w:r>
    </w:p>
    <w:p w14:paraId="0BDB2362" w14:textId="77777777" w:rsidR="00784F00" w:rsidRPr="00D81344" w:rsidRDefault="00784F00" w:rsidP="00784F00">
      <w:pPr>
        <w:rPr>
          <w:sz w:val="16"/>
          <w:szCs w:val="16"/>
        </w:rPr>
      </w:pPr>
      <w:r w:rsidRPr="00D81344">
        <w:rPr>
          <w:sz w:val="16"/>
          <w:szCs w:val="16"/>
        </w:rPr>
        <w:t>Scorched Earth Policy</w:t>
      </w:r>
    </w:p>
    <w:p w14:paraId="70E924A4" w14:textId="77777777" w:rsidR="00784F00" w:rsidRPr="00D81344" w:rsidRDefault="00784F00" w:rsidP="00784F00">
      <w:pPr>
        <w:rPr>
          <w:rStyle w:val="Emphasis"/>
        </w:rPr>
      </w:pPr>
      <w:r w:rsidRPr="00D81344">
        <w:rPr>
          <w:sz w:val="16"/>
        </w:rPr>
        <w:t xml:space="preserve">Ultimately, this means that </w:t>
      </w:r>
      <w:r w:rsidRPr="00D81344">
        <w:rPr>
          <w:rStyle w:val="StyleUnderline"/>
        </w:rPr>
        <w:t xml:space="preserve">the Arctic Council now faces </w:t>
      </w:r>
      <w:r w:rsidRPr="00D81344">
        <w:rPr>
          <w:rStyle w:val="Emphasis"/>
        </w:rPr>
        <w:t>two terrible scenarios</w:t>
      </w:r>
      <w:r w:rsidRPr="00D81344">
        <w:rPr>
          <w:sz w:val="16"/>
        </w:rPr>
        <w:t xml:space="preserve">. </w:t>
      </w:r>
      <w:r w:rsidRPr="00D81344">
        <w:rPr>
          <w:rStyle w:val="StyleUnderline"/>
        </w:rPr>
        <w:t xml:space="preserve">The first is that in his scorched earth policy </w:t>
      </w:r>
      <w:r w:rsidRPr="00D81344">
        <w:rPr>
          <w:rStyle w:val="Emphasis"/>
        </w:rPr>
        <w:t>toward multilateralism</w:t>
      </w:r>
      <w:r w:rsidRPr="00D81344">
        <w:rPr>
          <w:sz w:val="16"/>
        </w:rPr>
        <w:t xml:space="preserve">, </w:t>
      </w:r>
      <w:r w:rsidRPr="00D81344">
        <w:rPr>
          <w:rStyle w:val="StyleUnderline"/>
        </w:rPr>
        <w:t xml:space="preserve">Trump will either move to end the Arctic Council or at least </w:t>
      </w:r>
      <w:r w:rsidRPr="00D81344">
        <w:rPr>
          <w:rStyle w:val="Emphasis"/>
        </w:rPr>
        <w:t>remove</w:t>
      </w:r>
      <w:r w:rsidRPr="00D81344">
        <w:rPr>
          <w:rStyle w:val="StyleUnderline"/>
        </w:rPr>
        <w:t xml:space="preserve"> the </w:t>
      </w:r>
      <w:r w:rsidRPr="00D81344">
        <w:rPr>
          <w:rStyle w:val="Emphasis"/>
        </w:rPr>
        <w:t>U.S. as a member</w:t>
      </w:r>
      <w:r w:rsidRPr="00D81344">
        <w:rPr>
          <w:sz w:val="16"/>
        </w:rPr>
        <w:t xml:space="preserve">. </w:t>
      </w:r>
      <w:r w:rsidRPr="00D81344">
        <w:rPr>
          <w:rStyle w:val="StyleUnderline"/>
        </w:rPr>
        <w:t>He may also carry out his threat to ensure</w:t>
      </w:r>
      <w:r w:rsidRPr="00D81344">
        <w:rPr>
          <w:sz w:val="16"/>
        </w:rPr>
        <w:t xml:space="preserve"> </w:t>
      </w:r>
      <w:r w:rsidRPr="00D81344">
        <w:rPr>
          <w:rStyle w:val="StyleUnderline"/>
        </w:rPr>
        <w:t xml:space="preserve">that both Canada and Denmark also cease to be </w:t>
      </w:r>
      <w:r w:rsidRPr="00D81344">
        <w:rPr>
          <w:rStyle w:val="Emphasis"/>
        </w:rPr>
        <w:t>meaningful members</w:t>
      </w:r>
      <w:r w:rsidRPr="00D81344">
        <w:rPr>
          <w:rStyle w:val="StyleUnderline"/>
        </w:rPr>
        <w:t xml:space="preserve"> of the </w:t>
      </w:r>
      <w:r w:rsidRPr="00D81344">
        <w:rPr>
          <w:rStyle w:val="Emphasis"/>
        </w:rPr>
        <w:t>Arctic Council</w:t>
      </w:r>
      <w:r w:rsidRPr="00D81344">
        <w:rPr>
          <w:sz w:val="16"/>
        </w:rPr>
        <w:t xml:space="preserve">. If he truly does intend to take over Canada, it won’t even be a state. Even if he only means to weaken and reduce </w:t>
      </w:r>
      <w:r w:rsidRPr="00D81344">
        <w:rPr>
          <w:rStyle w:val="StyleUnderline"/>
        </w:rPr>
        <w:t>Canada</w:t>
      </w:r>
      <w:r w:rsidRPr="00D81344">
        <w:rPr>
          <w:sz w:val="16"/>
        </w:rPr>
        <w:t xml:space="preserve"> to a vassal state, its </w:t>
      </w:r>
      <w:r w:rsidRPr="00D81344">
        <w:rPr>
          <w:rStyle w:val="StyleUnderline"/>
        </w:rPr>
        <w:t xml:space="preserve">ability to participate will be </w:t>
      </w:r>
      <w:r w:rsidRPr="00D81344">
        <w:rPr>
          <w:rStyle w:val="Emphasis"/>
        </w:rPr>
        <w:t>damaged</w:t>
      </w:r>
      <w:r w:rsidRPr="00D81344">
        <w:rPr>
          <w:sz w:val="16"/>
        </w:rPr>
        <w:t xml:space="preserve"> – </w:t>
      </w:r>
      <w:r w:rsidRPr="00D81344">
        <w:rPr>
          <w:rStyle w:val="Emphasis"/>
        </w:rPr>
        <w:t>if not eliminated.</w:t>
      </w:r>
    </w:p>
    <w:p w14:paraId="3B2F90B4" w14:textId="77777777" w:rsidR="00784F00" w:rsidRPr="00D81344" w:rsidRDefault="00784F00" w:rsidP="00784F00">
      <w:pPr>
        <w:rPr>
          <w:rStyle w:val="StyleUnderline"/>
        </w:rPr>
      </w:pPr>
      <w:r w:rsidRPr="00D81344">
        <w:rPr>
          <w:sz w:val="16"/>
        </w:rPr>
        <w:t xml:space="preserve">Likewise, if the U.S. takes over Greenland, Denmark’s main rational for being a member of the Arctic Council will be eliminated. </w:t>
      </w:r>
      <w:r w:rsidRPr="00D81344">
        <w:rPr>
          <w:rStyle w:val="StyleUnderline"/>
        </w:rPr>
        <w:t xml:space="preserve">Assuming that somehow the Arctic Council </w:t>
      </w:r>
      <w:r w:rsidRPr="00D81344">
        <w:rPr>
          <w:rStyle w:val="Emphasis"/>
        </w:rPr>
        <w:t>survives</w:t>
      </w:r>
      <w:r w:rsidRPr="00D81344">
        <w:rPr>
          <w:rStyle w:val="StyleUnderline"/>
        </w:rPr>
        <w:t xml:space="preserve"> an </w:t>
      </w:r>
      <w:r w:rsidRPr="00D81344">
        <w:rPr>
          <w:rStyle w:val="Emphasis"/>
        </w:rPr>
        <w:t>American withdrawal</w:t>
      </w:r>
      <w:r w:rsidRPr="00D81344">
        <w:rPr>
          <w:sz w:val="16"/>
        </w:rPr>
        <w:t xml:space="preserve">, </w:t>
      </w:r>
      <w:r w:rsidRPr="00D81344">
        <w:rPr>
          <w:rStyle w:val="StyleUnderline"/>
        </w:rPr>
        <w:t xml:space="preserve">and the U.S. follows up its threats to control </w:t>
      </w:r>
      <w:r w:rsidRPr="00D81344">
        <w:rPr>
          <w:rStyle w:val="Emphasis"/>
        </w:rPr>
        <w:t>Greenland</w:t>
      </w:r>
      <w:r w:rsidRPr="00D81344">
        <w:rPr>
          <w:rStyle w:val="StyleUnderline"/>
        </w:rPr>
        <w:t xml:space="preserve"> and </w:t>
      </w:r>
      <w:r w:rsidRPr="00D81344">
        <w:rPr>
          <w:rStyle w:val="Emphasis"/>
        </w:rPr>
        <w:t>Canada</w:t>
      </w:r>
      <w:r w:rsidRPr="00D81344">
        <w:rPr>
          <w:sz w:val="16"/>
        </w:rPr>
        <w:t xml:space="preserve">, </w:t>
      </w:r>
      <w:r w:rsidRPr="00D81344">
        <w:rPr>
          <w:rStyle w:val="StyleUnderline"/>
        </w:rPr>
        <w:t>the Council would have only the active membership of Finland, Sweden, Norway and Iceland.</w:t>
      </w:r>
    </w:p>
    <w:p w14:paraId="2ACF1D3D" w14:textId="77777777" w:rsidR="00784F00" w:rsidRPr="00D81344" w:rsidRDefault="00784F00" w:rsidP="00784F00">
      <w:pPr>
        <w:rPr>
          <w:sz w:val="16"/>
        </w:rPr>
      </w:pPr>
      <w:r w:rsidRPr="00D81344">
        <w:rPr>
          <w:rStyle w:val="Emphasis"/>
          <w:sz w:val="28"/>
          <w:szCs w:val="32"/>
        </w:rPr>
        <w:t>Even if</w:t>
      </w:r>
      <w:r w:rsidRPr="00D81344">
        <w:rPr>
          <w:rStyle w:val="Style13ptBold"/>
        </w:rPr>
        <w:t xml:space="preserve"> </w:t>
      </w:r>
      <w:r w:rsidRPr="00D81344">
        <w:rPr>
          <w:rStyle w:val="StyleUnderline"/>
        </w:rPr>
        <w:t xml:space="preserve">the U.S. </w:t>
      </w:r>
      <w:r w:rsidRPr="00D81344">
        <w:rPr>
          <w:rStyle w:val="Emphasis"/>
        </w:rPr>
        <w:t>remains</w:t>
      </w:r>
      <w:r w:rsidRPr="00D81344">
        <w:rPr>
          <w:rStyle w:val="StyleUnderline"/>
        </w:rPr>
        <w:t xml:space="preserve"> in the </w:t>
      </w:r>
      <w:r w:rsidRPr="00D81344">
        <w:rPr>
          <w:rStyle w:val="Emphasis"/>
        </w:rPr>
        <w:t>Arctic Council</w:t>
      </w:r>
      <w:r w:rsidRPr="00D81344">
        <w:rPr>
          <w:rStyle w:val="StyleUnderline"/>
        </w:rPr>
        <w:t>, its current actions means the gutting of some of its most important missions</w:t>
      </w:r>
      <w:r w:rsidRPr="00D81344">
        <w:rPr>
          <w:sz w:val="16"/>
        </w:rPr>
        <w:t xml:space="preserve">, </w:t>
      </w:r>
      <w:r w:rsidRPr="00D81344">
        <w:rPr>
          <w:rStyle w:val="StyleUnderline"/>
        </w:rPr>
        <w:t xml:space="preserve">The U.S. won’t support actions to eliminate the </w:t>
      </w:r>
      <w:r w:rsidRPr="00D81344">
        <w:rPr>
          <w:rStyle w:val="Emphasis"/>
        </w:rPr>
        <w:t>causes</w:t>
      </w:r>
      <w:r w:rsidRPr="00D81344">
        <w:rPr>
          <w:rStyle w:val="StyleUnderline"/>
        </w:rPr>
        <w:t xml:space="preserve"> of </w:t>
      </w:r>
      <w:r w:rsidRPr="00D81344">
        <w:rPr>
          <w:rStyle w:val="Emphasis"/>
        </w:rPr>
        <w:t>climate change</w:t>
      </w:r>
      <w:r w:rsidRPr="00D81344">
        <w:rPr>
          <w:sz w:val="16"/>
        </w:rPr>
        <w:t>, and it is very unlikely to support the Permanent Participants. Outside of the Council, perhaps the Coast Guard forum will continue. But even here Trump is having an impact. He has already fired Admiral Linda Pagan, the Commandant of the USCG. American officials have suggested it was because of her commitment to DEI policies.</w:t>
      </w:r>
    </w:p>
    <w:p w14:paraId="66A16A73" w14:textId="77777777" w:rsidR="00784F00" w:rsidRPr="00D81344" w:rsidRDefault="00784F00" w:rsidP="00784F00">
      <w:pPr>
        <w:rPr>
          <w:rStyle w:val="StyleUnderline"/>
        </w:rPr>
      </w:pPr>
      <w:r w:rsidRPr="00D81344">
        <w:rPr>
          <w:rStyle w:val="StyleUnderline"/>
        </w:rPr>
        <w:t>Even more dangerously, this variant of the Arctic Council would include a U.S. whose policies are now at complete odds with the previous actions of the Arctic Council</w:t>
      </w:r>
      <w:r w:rsidRPr="00D81344">
        <w:rPr>
          <w:sz w:val="16"/>
        </w:rPr>
        <w:t xml:space="preserve">. </w:t>
      </w:r>
      <w:r w:rsidRPr="00D81344">
        <w:rPr>
          <w:rStyle w:val="StyleUnderline"/>
        </w:rPr>
        <w:t xml:space="preserve">It would also include a Denmark that has either lost Greenland to the U.S. or will need to </w:t>
      </w:r>
      <w:r w:rsidRPr="00D81344">
        <w:rPr>
          <w:rStyle w:val="Emphasis"/>
        </w:rPr>
        <w:t>take action</w:t>
      </w:r>
      <w:r w:rsidRPr="00D81344">
        <w:rPr>
          <w:rStyle w:val="StyleUnderline"/>
        </w:rPr>
        <w:t xml:space="preserve"> to </w:t>
      </w:r>
      <w:r w:rsidRPr="00D81344">
        <w:rPr>
          <w:rStyle w:val="Emphasis"/>
        </w:rPr>
        <w:t>prevent this</w:t>
      </w:r>
      <w:r w:rsidRPr="00D81344">
        <w:rPr>
          <w:sz w:val="16"/>
        </w:rPr>
        <w:t xml:space="preserve">. </w:t>
      </w:r>
      <w:r w:rsidRPr="00D81344">
        <w:rPr>
          <w:rStyle w:val="StyleUnderline"/>
        </w:rPr>
        <w:t>It will include a Canada that is being continually weakened by American action</w:t>
      </w:r>
      <w:r w:rsidRPr="00D81344">
        <w:rPr>
          <w:sz w:val="16"/>
        </w:rPr>
        <w:t xml:space="preserve">, and is either actively trying to stop an American takeover or has become a vassal state to the U.S. </w:t>
      </w:r>
      <w:r w:rsidRPr="00D81344">
        <w:rPr>
          <w:rStyle w:val="StyleUnderline"/>
        </w:rPr>
        <w:t xml:space="preserve">It will also include a Russia that is being </w:t>
      </w:r>
      <w:r w:rsidRPr="00D81344">
        <w:rPr>
          <w:rStyle w:val="Emphasis"/>
        </w:rPr>
        <w:t>increasingly supported</w:t>
      </w:r>
      <w:r w:rsidRPr="00D81344">
        <w:rPr>
          <w:rStyle w:val="StyleUnderline"/>
        </w:rPr>
        <w:t xml:space="preserve"> by </w:t>
      </w:r>
      <w:r w:rsidRPr="00D81344">
        <w:rPr>
          <w:rStyle w:val="Emphasis"/>
        </w:rPr>
        <w:t>the U.S.</w:t>
      </w:r>
      <w:r w:rsidRPr="00D81344">
        <w:rPr>
          <w:rStyle w:val="StyleUnderline"/>
        </w:rPr>
        <w:t xml:space="preserve"> </w:t>
      </w:r>
      <w:r w:rsidRPr="00D81344">
        <w:rPr>
          <w:sz w:val="16"/>
        </w:rPr>
        <w:t xml:space="preserve">and has been given the right of conquest over Ukraine. Furthermore, </w:t>
      </w:r>
      <w:r w:rsidRPr="00D81344">
        <w:rPr>
          <w:rStyle w:val="StyleUnderline"/>
        </w:rPr>
        <w:t>if Ukraine was</w:t>
      </w:r>
      <w:r w:rsidRPr="00D81344">
        <w:rPr>
          <w:sz w:val="16"/>
        </w:rPr>
        <w:t xml:space="preserve"> conquered for considering joining NATO, </w:t>
      </w:r>
      <w:r w:rsidRPr="00D81344">
        <w:rPr>
          <w:rStyle w:val="StyleUnderline"/>
        </w:rPr>
        <w:t xml:space="preserve">the future of both </w:t>
      </w:r>
      <w:r w:rsidRPr="00D81344">
        <w:rPr>
          <w:rStyle w:val="Emphasis"/>
        </w:rPr>
        <w:t>Finland</w:t>
      </w:r>
      <w:r w:rsidRPr="00D81344">
        <w:rPr>
          <w:rStyle w:val="StyleUnderline"/>
        </w:rPr>
        <w:t xml:space="preserve"> and </w:t>
      </w:r>
      <w:r w:rsidRPr="00D81344">
        <w:rPr>
          <w:rStyle w:val="Emphasis"/>
        </w:rPr>
        <w:t>Sweden</w:t>
      </w:r>
      <w:r w:rsidRPr="00D81344">
        <w:rPr>
          <w:sz w:val="16"/>
        </w:rPr>
        <w:t xml:space="preserve"> (which did actually join NATO) </w:t>
      </w:r>
      <w:r w:rsidRPr="00D81344">
        <w:rPr>
          <w:rStyle w:val="StyleUnderline"/>
        </w:rPr>
        <w:t xml:space="preserve">will undoubtedly be </w:t>
      </w:r>
      <w:r w:rsidRPr="00D81344">
        <w:rPr>
          <w:rStyle w:val="Emphasis"/>
        </w:rPr>
        <w:t>even more problematic</w:t>
      </w:r>
      <w:r w:rsidRPr="00D81344">
        <w:rPr>
          <w:rStyle w:val="StyleUnderline"/>
        </w:rPr>
        <w:t xml:space="preserve"> for </w:t>
      </w:r>
      <w:r w:rsidRPr="00D81344">
        <w:rPr>
          <w:rStyle w:val="Emphasis"/>
        </w:rPr>
        <w:t>Russia</w:t>
      </w:r>
      <w:r w:rsidRPr="00D81344">
        <w:rPr>
          <w:rStyle w:val="StyleUnderline"/>
        </w:rPr>
        <w:t>.</w:t>
      </w:r>
    </w:p>
    <w:p w14:paraId="597DADF2" w14:textId="77777777" w:rsidR="00784F00" w:rsidRPr="00D81344" w:rsidRDefault="00784F00" w:rsidP="00784F00">
      <w:pPr>
        <w:rPr>
          <w:rStyle w:val="StyleUnderline"/>
        </w:rPr>
      </w:pPr>
      <w:r w:rsidRPr="00D81344">
        <w:rPr>
          <w:rStyle w:val="StyleUnderline"/>
        </w:rPr>
        <w:t xml:space="preserve">These are </w:t>
      </w:r>
      <w:r w:rsidRPr="00D81344">
        <w:rPr>
          <w:rStyle w:val="Emphasis"/>
        </w:rPr>
        <w:t>dire times</w:t>
      </w:r>
      <w:r w:rsidRPr="00D81344">
        <w:rPr>
          <w:rStyle w:val="StyleUnderline"/>
        </w:rPr>
        <w:t xml:space="preserve"> for the </w:t>
      </w:r>
      <w:r w:rsidRPr="00D81344">
        <w:rPr>
          <w:rStyle w:val="Emphasis"/>
        </w:rPr>
        <w:t>Arctic Council</w:t>
      </w:r>
      <w:r w:rsidRPr="00D81344">
        <w:rPr>
          <w:sz w:val="16"/>
        </w:rPr>
        <w:t xml:space="preserve">. It is hard to think of a way to maintain its many successes in supporting an understanding of the impact of climate change on the Arctic. It has also played an important role in supporting a greater awareness of the northern Indigenous Peoples in the region. </w:t>
      </w:r>
      <w:r w:rsidRPr="00D81344">
        <w:rPr>
          <w:rStyle w:val="StyleUnderline"/>
        </w:rPr>
        <w:t>And perhaps most importantly, it has served as the principal means of promoting a peaceful and harmonious international regime of cooperation.</w:t>
      </w:r>
    </w:p>
    <w:p w14:paraId="4586F388" w14:textId="77777777" w:rsidR="00784F00" w:rsidRPr="00D81344" w:rsidRDefault="00784F00" w:rsidP="00784F00">
      <w:pPr>
        <w:rPr>
          <w:sz w:val="16"/>
        </w:rPr>
      </w:pPr>
      <w:r w:rsidRPr="00D81344">
        <w:rPr>
          <w:sz w:val="16"/>
        </w:rPr>
        <w:t xml:space="preserve">All of this is now at risk. Perhaps </w:t>
      </w:r>
      <w:r w:rsidRPr="00D81344">
        <w:rPr>
          <w:rStyle w:val="Emphasis"/>
        </w:rPr>
        <w:t>Trump</w:t>
      </w:r>
      <w:r w:rsidRPr="00D81344">
        <w:rPr>
          <w:sz w:val="16"/>
        </w:rPr>
        <w:t xml:space="preserve"> </w:t>
      </w:r>
      <w:r w:rsidRPr="00D81344">
        <w:rPr>
          <w:rStyle w:val="StyleUnderline"/>
        </w:rPr>
        <w:t xml:space="preserve">won’t think that the Arctic Council is worth his attention, and it can </w:t>
      </w:r>
      <w:r w:rsidRPr="00D81344">
        <w:rPr>
          <w:rStyle w:val="Emphasis"/>
        </w:rPr>
        <w:t>somehow remain</w:t>
      </w:r>
      <w:r w:rsidRPr="00D81344">
        <w:rPr>
          <w:rStyle w:val="StyleUnderline"/>
        </w:rPr>
        <w:t xml:space="preserve"> under the </w:t>
      </w:r>
      <w:r w:rsidRPr="00D81344">
        <w:rPr>
          <w:rStyle w:val="Emphasis"/>
        </w:rPr>
        <w:t>American radar</w:t>
      </w:r>
      <w:r w:rsidRPr="00D81344">
        <w:rPr>
          <w:rStyle w:val="StyleUnderline"/>
        </w:rPr>
        <w:t xml:space="preserve"> until the next </w:t>
      </w:r>
      <w:r w:rsidRPr="00D81344">
        <w:rPr>
          <w:rStyle w:val="Emphasis"/>
        </w:rPr>
        <w:t>presidential election</w:t>
      </w:r>
      <w:r w:rsidRPr="00D81344">
        <w:rPr>
          <w:sz w:val="16"/>
        </w:rPr>
        <w:t xml:space="preserve">. But as many have said in the past, </w:t>
      </w:r>
      <w:r w:rsidRPr="00D81344">
        <w:rPr>
          <w:rStyle w:val="Emphasis"/>
        </w:rPr>
        <w:t>hope is not a strategy</w:t>
      </w:r>
      <w:r w:rsidRPr="00D81344">
        <w:rPr>
          <w:sz w:val="16"/>
        </w:rPr>
        <w:t>.</w:t>
      </w:r>
    </w:p>
    <w:p w14:paraId="65398158" w14:textId="77777777" w:rsidR="00784F00" w:rsidRPr="00D81344" w:rsidRDefault="00784F00" w:rsidP="00784F00"/>
    <w:p w14:paraId="6A23FE1C" w14:textId="77777777" w:rsidR="00784F00" w:rsidRPr="00D81344" w:rsidRDefault="00784F00" w:rsidP="00784F00">
      <w:pPr>
        <w:pStyle w:val="Heading3"/>
      </w:pPr>
      <w:r w:rsidRPr="00D81344">
        <w:t>1AR---Solvency Deficit---Shipbuilding</w:t>
      </w:r>
    </w:p>
    <w:p w14:paraId="01D85CA8" w14:textId="77777777" w:rsidR="00784F00" w:rsidRDefault="00784F00" w:rsidP="00784F00">
      <w:pPr>
        <w:pStyle w:val="Heading4"/>
      </w:pPr>
      <w:r w:rsidRPr="00D81344">
        <w:t>Increasing icebreakers is key to shipbuilding---the CP can’t solve</w:t>
      </w:r>
    </w:p>
    <w:p w14:paraId="56AB318A" w14:textId="1871D35E" w:rsidR="00F32942" w:rsidRPr="00F32942" w:rsidRDefault="00F32942" w:rsidP="00F32942">
      <w:pPr>
        <w:rPr>
          <w:rStyle w:val="Style13ptBold"/>
        </w:rPr>
      </w:pPr>
      <w:r w:rsidRPr="00F32942">
        <w:rPr>
          <w:rStyle w:val="Style13ptBold"/>
        </w:rPr>
        <w:t xml:space="preserve">Payton, FDI intelligence, 25. </w:t>
      </w:r>
    </w:p>
    <w:p w14:paraId="64673C65" w14:textId="77777777" w:rsidR="00784F00" w:rsidRPr="00F32942" w:rsidRDefault="00784F00" w:rsidP="00F32942">
      <w:r w:rsidRPr="00F32942">
        <w:t xml:space="preserve">Ben Payton 25. FDI Intelligence “Command of the sea: can Trump make America build ships again?”. 4/10/25. </w:t>
      </w:r>
      <w:hyperlink r:id="rId13" w:history="1">
        <w:r w:rsidRPr="00F32942">
          <w:rPr>
            <w:rStyle w:val="Hyperlink"/>
          </w:rPr>
          <w:t>https://www.fdiintelligence.com/content/d5c21fa0-b481-4e92-b35e-6b49aeeb6887</w:t>
        </w:r>
      </w:hyperlink>
      <w:r w:rsidRPr="00F32942">
        <w:t xml:space="preserve"> HDCSW-Packet</w:t>
      </w:r>
    </w:p>
    <w:p w14:paraId="6784E4B4" w14:textId="77777777" w:rsidR="00784F00" w:rsidRPr="00D81344" w:rsidRDefault="00784F00" w:rsidP="00784F00">
      <w:pPr>
        <w:rPr>
          <w:sz w:val="16"/>
        </w:rPr>
      </w:pPr>
      <w:r w:rsidRPr="00D81344">
        <w:rPr>
          <w:sz w:val="16"/>
        </w:rPr>
        <w:t>“</w:t>
      </w:r>
      <w:r w:rsidRPr="00D81344">
        <w:rPr>
          <w:rStyle w:val="StyleUnderline"/>
        </w:rPr>
        <w:t xml:space="preserve">The US has a </w:t>
      </w:r>
      <w:r w:rsidRPr="00D81344">
        <w:rPr>
          <w:rStyle w:val="Emphasis"/>
        </w:rPr>
        <w:t>very small fleet</w:t>
      </w:r>
      <w:r w:rsidRPr="00D81344">
        <w:rPr>
          <w:rStyle w:val="StyleUnderline"/>
        </w:rPr>
        <w:t xml:space="preserve"> of icebreakers</w:t>
      </w:r>
      <w:r w:rsidRPr="00D81344">
        <w:rPr>
          <w:sz w:val="16"/>
        </w:rPr>
        <w:t xml:space="preserve">, one heavy and two medium, and </w:t>
      </w:r>
      <w:r w:rsidRPr="00D81344">
        <w:rPr>
          <w:rStyle w:val="StyleUnderline"/>
        </w:rPr>
        <w:t>they’re old and really spend a lot of time in maintenance,”</w:t>
      </w:r>
      <w:r w:rsidRPr="00D81344">
        <w:rPr>
          <w:sz w:val="16"/>
        </w:rPr>
        <w:t xml:space="preserve"> says Cynthia Cook, director of the Defense-Industrial Initiatives Group at the Center for Strategic and International Studies (CSIS). “We have relatively few — fewer than we need.”</w:t>
      </w:r>
    </w:p>
    <w:p w14:paraId="7046C174" w14:textId="77777777" w:rsidR="00784F00" w:rsidRPr="00D81344" w:rsidRDefault="00784F00" w:rsidP="00784F00">
      <w:pPr>
        <w:rPr>
          <w:sz w:val="16"/>
        </w:rPr>
      </w:pPr>
      <w:r w:rsidRPr="00D81344">
        <w:rPr>
          <w:sz w:val="16"/>
        </w:rPr>
        <w:t>Donald Trump agrees. The US president plans to order 48 icebreakers to help dramatically expand the US presence in the increasingly contested polar regions. Russia already has world-leading icebreaker capabilities, while China is taking a growing interest in the Arctic and its mineral riches.</w:t>
      </w:r>
    </w:p>
    <w:p w14:paraId="657866D7" w14:textId="77777777" w:rsidR="00784F00" w:rsidRPr="00D81344" w:rsidRDefault="00784F00" w:rsidP="00784F00">
      <w:pPr>
        <w:rPr>
          <w:sz w:val="16"/>
        </w:rPr>
      </w:pPr>
      <w:r w:rsidRPr="00D81344">
        <w:rPr>
          <w:sz w:val="16"/>
        </w:rPr>
        <w:t xml:space="preserve">But </w:t>
      </w:r>
      <w:r w:rsidRPr="00D81344">
        <w:rPr>
          <w:rStyle w:val="StyleUnderline"/>
        </w:rPr>
        <w:t>no American shipyard has built a heavy icebreaker in decades</w:t>
      </w:r>
      <w:r w:rsidRPr="00D81344">
        <w:rPr>
          <w:sz w:val="16"/>
        </w:rPr>
        <w:t xml:space="preserve">. A programme to construct three such vessels, known as Polar Security Cutters, was approved in Mr Trump’s first term, but is years behind schedule and significantly over budget.  </w:t>
      </w:r>
    </w:p>
    <w:p w14:paraId="570E2EEE" w14:textId="77777777" w:rsidR="00784F00" w:rsidRPr="00D81344" w:rsidRDefault="00784F00" w:rsidP="00784F00">
      <w:pPr>
        <w:rPr>
          <w:sz w:val="16"/>
        </w:rPr>
      </w:pPr>
      <w:r w:rsidRPr="00D81344">
        <w:rPr>
          <w:sz w:val="16"/>
        </w:rPr>
        <w:t>This reflects a much wider malaise in American shipbuilding. The US built 5% of the world’s ocean-going commercial ships in the 1970s. Today, the figure is 0.1%. The protectionist Jones Act of 1920, which requires vessels sailing between US ports to be built domestically, has done little to help US shipbuilding remain globally significant.</w:t>
      </w:r>
    </w:p>
    <w:p w14:paraId="562B3EB8" w14:textId="77777777" w:rsidR="00784F00" w:rsidRPr="00D81344" w:rsidRDefault="00784F00" w:rsidP="00784F00">
      <w:pPr>
        <w:rPr>
          <w:sz w:val="16"/>
        </w:rPr>
      </w:pPr>
      <w:r w:rsidRPr="00D81344">
        <w:rPr>
          <w:sz w:val="16"/>
        </w:rPr>
        <w:t>Challenging China</w:t>
      </w:r>
    </w:p>
    <w:p w14:paraId="54120603" w14:textId="77777777" w:rsidR="00784F00" w:rsidRPr="00D81344" w:rsidRDefault="00784F00" w:rsidP="00784F00">
      <w:pPr>
        <w:rPr>
          <w:sz w:val="16"/>
        </w:rPr>
      </w:pPr>
      <w:r w:rsidRPr="00D81344">
        <w:rPr>
          <w:rStyle w:val="StyleUnderline"/>
        </w:rPr>
        <w:t>China,</w:t>
      </w:r>
      <w:r w:rsidRPr="00D81344">
        <w:rPr>
          <w:sz w:val="16"/>
        </w:rPr>
        <w:t xml:space="preserve"> meanwhile</w:t>
      </w:r>
      <w:r w:rsidRPr="00D81344">
        <w:rPr>
          <w:rStyle w:val="StyleUnderline"/>
        </w:rPr>
        <w:t xml:space="preserve">, has built an </w:t>
      </w:r>
      <w:r w:rsidRPr="00D81344">
        <w:rPr>
          <w:rStyle w:val="Emphasis"/>
        </w:rPr>
        <w:t>astonishing lead</w:t>
      </w:r>
      <w:r w:rsidRPr="00D81344">
        <w:rPr>
          <w:rStyle w:val="StyleUnderline"/>
        </w:rPr>
        <w:t xml:space="preserve"> in the race for </w:t>
      </w:r>
      <w:r w:rsidRPr="00D81344">
        <w:rPr>
          <w:rStyle w:val="Emphasis"/>
        </w:rPr>
        <w:t>shipbuilding dominance</w:t>
      </w:r>
      <w:r w:rsidRPr="00D81344">
        <w:rPr>
          <w:sz w:val="16"/>
        </w:rPr>
        <w:t xml:space="preserve">. </w:t>
      </w:r>
      <w:r w:rsidRPr="00D81344">
        <w:rPr>
          <w:rStyle w:val="StyleUnderline"/>
        </w:rPr>
        <w:t>Chinese shipyards, buoyed by heavy subsidies, now turn out more than half of the world’s merchant vessels</w:t>
      </w:r>
      <w:r w:rsidRPr="00D81344">
        <w:rPr>
          <w:sz w:val="16"/>
        </w:rPr>
        <w:t>. According to the CSIS, the state-owned China State Shipbuilding Corporation alone produced twice the shipping tonnage in 2024 than the United States has built in total since the second world war.</w:t>
      </w:r>
    </w:p>
    <w:p w14:paraId="527D93E1" w14:textId="77777777" w:rsidR="00784F00" w:rsidRPr="00D81344" w:rsidRDefault="00784F00" w:rsidP="00784F00">
      <w:pPr>
        <w:rPr>
          <w:sz w:val="16"/>
        </w:rPr>
      </w:pPr>
      <w:r w:rsidRPr="00D81344">
        <w:rPr>
          <w:rStyle w:val="Emphasis"/>
        </w:rPr>
        <w:t>The situation is giving American strategists sleepless nights</w:t>
      </w:r>
      <w:r w:rsidRPr="00D81344">
        <w:rPr>
          <w:sz w:val="16"/>
        </w:rPr>
        <w:t>. “</w:t>
      </w:r>
      <w:r w:rsidRPr="00D81344">
        <w:rPr>
          <w:rStyle w:val="StyleUnderline"/>
        </w:rPr>
        <w:t>If you look back through history, there’s never really been a leading power that did not have maritime strength,”</w:t>
      </w:r>
      <w:r w:rsidRPr="00D81344">
        <w:rPr>
          <w:sz w:val="16"/>
        </w:rPr>
        <w:t xml:space="preserve"> warns Mark Kennedy, director of the Wahba Institute for Strategic Competition at the Wilson Center think tank. </w:t>
      </w:r>
      <w:r w:rsidRPr="00D81344">
        <w:rPr>
          <w:rStyle w:val="Emphasis"/>
        </w:rPr>
        <w:t>American shipbuilding weakness is a matter of “grave concern”, he says.</w:t>
      </w:r>
    </w:p>
    <w:p w14:paraId="369F0311" w14:textId="77777777" w:rsidR="00784F00" w:rsidRPr="00D81344" w:rsidRDefault="00784F00" w:rsidP="00784F00">
      <w:pPr>
        <w:rPr>
          <w:sz w:val="16"/>
        </w:rPr>
      </w:pPr>
      <w:r w:rsidRPr="00D81344">
        <w:rPr>
          <w:sz w:val="16"/>
        </w:rPr>
        <w:t xml:space="preserve">Carrot and stick efforts to revive US shipbuilding are beginning to take shape. The Trump administration is threatening to impose levies on shipping companies that have ordered vessels from China. At the same time, Congress is considering legislation that would offer powerful incentives for companies to invest in US shipbuilding. </w:t>
      </w:r>
    </w:p>
    <w:p w14:paraId="0D458556" w14:textId="77777777" w:rsidR="00784F00" w:rsidRPr="00D81344" w:rsidRDefault="00784F00" w:rsidP="00784F00">
      <w:pPr>
        <w:rPr>
          <w:sz w:val="16"/>
        </w:rPr>
      </w:pPr>
      <w:r w:rsidRPr="00D81344">
        <w:rPr>
          <w:sz w:val="16"/>
        </w:rPr>
        <w:t xml:space="preserve">But </w:t>
      </w:r>
      <w:r w:rsidRPr="00D81344">
        <w:rPr>
          <w:rStyle w:val="StyleUnderline"/>
        </w:rPr>
        <w:t>as they approach the massive task of rebuilding America’s maritime strength, policymakers face uncomfortable choices. Do they prioritise ships, or shipbuilding?</w:t>
      </w:r>
      <w:r w:rsidRPr="00D81344">
        <w:rPr>
          <w:sz w:val="16"/>
        </w:rPr>
        <w:t xml:space="preserve"> The fastest way to acquire new vessels is to order from allied countries such as South Korea and Japan, which boast the strongest shipbuilding industries outside China. </w:t>
      </w:r>
      <w:r w:rsidRPr="00D81344">
        <w:rPr>
          <w:rStyle w:val="StyleUnderline"/>
        </w:rPr>
        <w:t xml:space="preserve">Investing in domestic shipbuilding, </w:t>
      </w:r>
      <w:r w:rsidRPr="00D81344">
        <w:rPr>
          <w:sz w:val="16"/>
        </w:rPr>
        <w:t>by contrast,</w:t>
      </w:r>
      <w:r w:rsidRPr="00D81344">
        <w:rPr>
          <w:rStyle w:val="StyleUnderline"/>
        </w:rPr>
        <w:t xml:space="preserve"> </w:t>
      </w:r>
      <w:r w:rsidRPr="00D81344">
        <w:rPr>
          <w:rStyle w:val="Emphasis"/>
        </w:rPr>
        <w:t>would create far more jobs</w:t>
      </w:r>
      <w:r w:rsidRPr="00D81344">
        <w:rPr>
          <w:rStyle w:val="StyleUnderline"/>
        </w:rPr>
        <w:t xml:space="preserve"> and help </w:t>
      </w:r>
      <w:r w:rsidRPr="00D81344">
        <w:rPr>
          <w:rStyle w:val="Emphasis"/>
        </w:rPr>
        <w:t>restore the country’s industrial base</w:t>
      </w:r>
      <w:r w:rsidRPr="00D81344">
        <w:rPr>
          <w:sz w:val="16"/>
        </w:rPr>
        <w:t>, but would take much longer to accomplish.</w:t>
      </w:r>
    </w:p>
    <w:p w14:paraId="3F18E5C5" w14:textId="77777777" w:rsidR="00784F00" w:rsidRPr="00D81344" w:rsidRDefault="00784F00" w:rsidP="00784F00">
      <w:pPr>
        <w:rPr>
          <w:rStyle w:val="Emphasis"/>
        </w:rPr>
      </w:pPr>
      <w:r w:rsidRPr="00D81344">
        <w:rPr>
          <w:rStyle w:val="Emphasis"/>
        </w:rPr>
        <w:t>How the administration resolves this dilemma will have drastic implications for global trade and geopolitics.</w:t>
      </w:r>
    </w:p>
    <w:p w14:paraId="393392E1" w14:textId="77777777" w:rsidR="00784F00" w:rsidRPr="00D81344" w:rsidRDefault="00784F00" w:rsidP="00784F00"/>
    <w:p w14:paraId="0A969330" w14:textId="77777777" w:rsidR="00784F00" w:rsidRPr="00D81344" w:rsidRDefault="00784F00" w:rsidP="00784F00">
      <w:pPr>
        <w:pStyle w:val="Heading3"/>
      </w:pPr>
      <w:r w:rsidRPr="00D81344">
        <w:t>1AR---Solvency Deficit---Missile</w:t>
      </w:r>
    </w:p>
    <w:p w14:paraId="4D995CEC" w14:textId="77777777" w:rsidR="00784F00" w:rsidRDefault="00784F00" w:rsidP="00784F00">
      <w:pPr>
        <w:pStyle w:val="Heading4"/>
      </w:pPr>
      <w:r w:rsidRPr="00D81344">
        <w:t xml:space="preserve">Only icebreakers solves missile defense. </w:t>
      </w:r>
    </w:p>
    <w:p w14:paraId="6238E35E" w14:textId="18B0E4AB" w:rsidR="00F32942" w:rsidRPr="00F32942" w:rsidRDefault="00F32942" w:rsidP="00F32942">
      <w:pPr>
        <w:rPr>
          <w:rStyle w:val="Style13ptBold"/>
        </w:rPr>
      </w:pPr>
      <w:r w:rsidRPr="00F32942">
        <w:rPr>
          <w:rStyle w:val="Style13ptBold"/>
        </w:rPr>
        <w:t xml:space="preserve">Dinoo, Stustainabiltiy Times, 25. </w:t>
      </w:r>
    </w:p>
    <w:p w14:paraId="0F8EA453" w14:textId="77777777" w:rsidR="00784F00" w:rsidRPr="00D81344" w:rsidRDefault="00784F00" w:rsidP="00784F00">
      <w:r w:rsidRPr="00F32942">
        <w:t>Hina Dinoo 25. Sustainability</w:t>
      </w:r>
      <w:r w:rsidRPr="00D81344">
        <w:t xml:space="preserve"> Times. ““</w:t>
      </w:r>
      <w:r w:rsidRPr="00D81344">
        <w:rPr>
          <w:rStyle w:val="Emphasis"/>
        </w:rPr>
        <w:t>Russia dominates the Arctic</w:t>
      </w:r>
      <w:r w:rsidRPr="00D81344">
        <w:t xml:space="preserve"> before the US”: </w:t>
      </w:r>
      <w:r w:rsidRPr="00D81344">
        <w:rPr>
          <w:rStyle w:val="StyleUnderline"/>
        </w:rPr>
        <w:t xml:space="preserve">these </w:t>
      </w:r>
      <w:r w:rsidRPr="00D81344">
        <w:rPr>
          <w:rStyle w:val="Emphasis"/>
        </w:rPr>
        <w:t>unstoppable icebreakers</w:t>
      </w:r>
      <w:r w:rsidRPr="00D81344">
        <w:rPr>
          <w:rStyle w:val="StyleUnderline"/>
        </w:rPr>
        <w:t xml:space="preserve"> give Moscow </w:t>
      </w:r>
      <w:r w:rsidRPr="00D81344">
        <w:rPr>
          <w:rStyle w:val="Emphasis"/>
        </w:rPr>
        <w:t>overwhelming control</w:t>
      </w:r>
      <w:r w:rsidRPr="00D81344">
        <w:t xml:space="preserve"> </w:t>
      </w:r>
      <w:r w:rsidRPr="00D81344">
        <w:rPr>
          <w:rStyle w:val="StyleUnderline"/>
        </w:rPr>
        <w:t xml:space="preserve">over the world’s most </w:t>
      </w:r>
      <w:r w:rsidRPr="00D81344">
        <w:rPr>
          <w:rStyle w:val="Emphasis"/>
        </w:rPr>
        <w:t>strategic frozen frontier</w:t>
      </w:r>
      <w:r w:rsidRPr="00D81344">
        <w:t xml:space="preserve">”. 4/5/25. </w:t>
      </w:r>
      <w:hyperlink r:id="rId14" w:history="1">
        <w:r w:rsidRPr="00DC6DC4">
          <w:rPr>
            <w:rStyle w:val="Hyperlink"/>
          </w:rPr>
          <w:t>https://www.sustainability-times.com/impact/russia-dominates-the-arctic-before-the-us-these-unstoppable-icebreakers-give-moscow-overwhelming-control-over-the-worlds-most-strategic-frozen-frontier/</w:t>
        </w:r>
      </w:hyperlink>
      <w:r>
        <w:t xml:space="preserve"> </w:t>
      </w:r>
      <w:r w:rsidRPr="00D81344">
        <w:t>HDCSW-Packet</w:t>
      </w:r>
    </w:p>
    <w:p w14:paraId="6E42CEC7" w14:textId="77777777" w:rsidR="00784F00" w:rsidRPr="00D81344" w:rsidRDefault="00784F00" w:rsidP="00784F00">
      <w:pPr>
        <w:rPr>
          <w:rStyle w:val="Emphasis"/>
        </w:rPr>
      </w:pPr>
      <w:r w:rsidRPr="00D81344">
        <w:rPr>
          <w:rStyle w:val="StyleUnderline"/>
        </w:rPr>
        <w:t xml:space="preserve">Icebreakers are </w:t>
      </w:r>
      <w:r w:rsidRPr="00D81344">
        <w:rPr>
          <w:rStyle w:val="Emphasis"/>
        </w:rPr>
        <w:t>essential</w:t>
      </w:r>
      <w:r w:rsidRPr="00D81344">
        <w:rPr>
          <w:sz w:val="16"/>
        </w:rPr>
        <w:t xml:space="preserve"> </w:t>
      </w:r>
      <w:r w:rsidRPr="00D81344">
        <w:rPr>
          <w:rStyle w:val="StyleUnderline"/>
        </w:rPr>
        <w:t xml:space="preserve">for accessing remote Arctic regions, especially during </w:t>
      </w:r>
      <w:r w:rsidRPr="00D81344">
        <w:rPr>
          <w:rStyle w:val="Emphasis"/>
        </w:rPr>
        <w:t>non-summer months</w:t>
      </w:r>
      <w:r w:rsidRPr="00D81344">
        <w:rPr>
          <w:sz w:val="16"/>
        </w:rPr>
        <w:t xml:space="preserve"> </w:t>
      </w:r>
      <w:r w:rsidRPr="00D81344">
        <w:rPr>
          <w:rStyle w:val="StyleUnderline"/>
        </w:rPr>
        <w:t xml:space="preserve">when ice coverage is </w:t>
      </w:r>
      <w:r w:rsidRPr="00D81344">
        <w:rPr>
          <w:rStyle w:val="Emphasis"/>
        </w:rPr>
        <w:t>extensive</w:t>
      </w:r>
      <w:r w:rsidRPr="00D81344">
        <w:rPr>
          <w:sz w:val="16"/>
        </w:rPr>
        <w:t xml:space="preserve">. </w:t>
      </w:r>
      <w:r w:rsidRPr="00D81344">
        <w:rPr>
          <w:rStyle w:val="StyleUnderline"/>
        </w:rPr>
        <w:t xml:space="preserve">Without these specialized vessels, ordinary ships are limited in their ability to </w:t>
      </w:r>
      <w:r w:rsidRPr="00D81344">
        <w:rPr>
          <w:rStyle w:val="Emphasis"/>
        </w:rPr>
        <w:t>navigate these icy waters</w:t>
      </w:r>
      <w:r w:rsidRPr="00D81344">
        <w:rPr>
          <w:sz w:val="16"/>
        </w:rPr>
        <w:t xml:space="preserve">. </w:t>
      </w:r>
      <w:r w:rsidRPr="00D81344">
        <w:rPr>
          <w:rStyle w:val="Emphasis"/>
        </w:rPr>
        <w:t>The U.S. military,</w:t>
      </w:r>
      <w:r w:rsidRPr="00D81344">
        <w:rPr>
          <w:sz w:val="16"/>
        </w:rPr>
        <w:t xml:space="preserve"> particularly the Pentagon, </w:t>
      </w:r>
      <w:r w:rsidRPr="00D81344">
        <w:rPr>
          <w:rStyle w:val="Emphasis"/>
        </w:rPr>
        <w:t>relies on icebreakers</w:t>
      </w:r>
      <w:r w:rsidRPr="00D81344">
        <w:rPr>
          <w:sz w:val="16"/>
        </w:rPr>
        <w:t xml:space="preserve"> </w:t>
      </w:r>
      <w:r w:rsidRPr="00D81344">
        <w:rPr>
          <w:rStyle w:val="StyleUnderline"/>
        </w:rPr>
        <w:t xml:space="preserve">to maintain operational readiness in Alaska, </w:t>
      </w:r>
      <w:r w:rsidRPr="00D81344">
        <w:rPr>
          <w:sz w:val="16"/>
        </w:rPr>
        <w:t xml:space="preserve">home to the Army’s 11th Airborne Division. </w:t>
      </w:r>
      <w:r w:rsidRPr="00D81344">
        <w:rPr>
          <w:rStyle w:val="Emphasis"/>
        </w:rPr>
        <w:t>This region’s strategic importance is underscored by its role in the U.S.’s missile defense against potential nuclear threats.</w:t>
      </w:r>
    </w:p>
    <w:p w14:paraId="1403A534" w14:textId="77777777" w:rsidR="00784F00" w:rsidRPr="00D81344" w:rsidRDefault="00784F00" w:rsidP="00784F00"/>
    <w:p w14:paraId="6AE56792" w14:textId="77777777" w:rsidR="00784F00" w:rsidRPr="00D81344" w:rsidRDefault="00784F00" w:rsidP="00784F00"/>
    <w:p w14:paraId="7DC34844" w14:textId="77777777" w:rsidR="00784F00" w:rsidRPr="00D81344" w:rsidRDefault="00784F00" w:rsidP="00784F00">
      <w:pPr>
        <w:pStyle w:val="Heading3"/>
      </w:pPr>
      <w:r w:rsidRPr="00D81344">
        <w:t>1AR---AC CP Fails</w:t>
      </w:r>
    </w:p>
    <w:p w14:paraId="47B85F0D" w14:textId="77777777" w:rsidR="00784F00" w:rsidRDefault="00784F00" w:rsidP="00784F00">
      <w:pPr>
        <w:pStyle w:val="Heading4"/>
      </w:pPr>
      <w:r w:rsidRPr="00D81344">
        <w:t xml:space="preserve">Poor US-Danish relations </w:t>
      </w:r>
      <w:r w:rsidRPr="00D81344">
        <w:rPr>
          <w:u w:val="single"/>
        </w:rPr>
        <w:t>limit</w:t>
      </w:r>
      <w:r w:rsidRPr="00D81344">
        <w:t xml:space="preserve"> the effectiveness of the Arctic Council. </w:t>
      </w:r>
    </w:p>
    <w:p w14:paraId="51572AD8" w14:textId="55687CEE" w:rsidR="00B26E62" w:rsidRPr="00B26E62" w:rsidRDefault="00B26E62" w:rsidP="00B26E62">
      <w:pPr>
        <w:rPr>
          <w:rStyle w:val="Style13ptBold"/>
        </w:rPr>
      </w:pPr>
      <w:r w:rsidRPr="00B26E62">
        <w:rPr>
          <w:rStyle w:val="Style13ptBold"/>
        </w:rPr>
        <w:t>Ivanova</w:t>
      </w:r>
      <w:r w:rsidRPr="00B26E62">
        <w:rPr>
          <w:rStyle w:val="Style13ptBold"/>
        </w:rPr>
        <w:t xml:space="preserve">, </w:t>
      </w:r>
      <w:r w:rsidRPr="00B26E62">
        <w:rPr>
          <w:rStyle w:val="Style13ptBold"/>
        </w:rPr>
        <w:t>Research Assistant at The Arctic Institute</w:t>
      </w:r>
      <w:r w:rsidRPr="00B26E62">
        <w:rPr>
          <w:rStyle w:val="Style13ptBold"/>
        </w:rPr>
        <w:t xml:space="preserve">, 25. </w:t>
      </w:r>
    </w:p>
    <w:p w14:paraId="0723436D" w14:textId="77777777" w:rsidR="00784F00" w:rsidRPr="00B26E62" w:rsidRDefault="00784F00" w:rsidP="00B26E62">
      <w:r w:rsidRPr="00B26E62">
        <w:t xml:space="preserve">Anna Ivanova 25. Research Assistant at The Arctic Institute. "After Norway, What's Next? The Kingdom of Denmark and the Arctic Council's Future." Arctic Institute - Center for Circumpolar Security Studies. 5-12-2025. </w:t>
      </w:r>
      <w:hyperlink r:id="rId15" w:history="1">
        <w:r w:rsidRPr="00B26E62">
          <w:rPr>
            <w:rStyle w:val="Hyperlink"/>
          </w:rPr>
          <w:t>https://www.thearcticinstitute.org/after-norway-whats-next-kingdom-of-denmark-arctic-councils-future/</w:t>
        </w:r>
      </w:hyperlink>
      <w:r w:rsidRPr="00B26E62">
        <w:t xml:space="preserve"> HDCSW-Packet</w:t>
      </w:r>
    </w:p>
    <w:p w14:paraId="6EDE6DEF" w14:textId="77777777" w:rsidR="00784F00" w:rsidRPr="00D81344" w:rsidRDefault="00784F00" w:rsidP="00784F00">
      <w:pPr>
        <w:rPr>
          <w:sz w:val="16"/>
        </w:rPr>
      </w:pPr>
      <w:r w:rsidRPr="00D81344">
        <w:rPr>
          <w:sz w:val="16"/>
        </w:rPr>
        <w:t>Danish Relations with the US</w:t>
      </w:r>
    </w:p>
    <w:p w14:paraId="662C52A6" w14:textId="77777777" w:rsidR="00784F00" w:rsidRPr="00D81344" w:rsidRDefault="00784F00" w:rsidP="00784F00">
      <w:pPr>
        <w:rPr>
          <w:sz w:val="16"/>
        </w:rPr>
      </w:pPr>
      <w:r w:rsidRPr="00D81344">
        <w:rPr>
          <w:sz w:val="16"/>
        </w:rPr>
        <w:t xml:space="preserve">In recent months, the Danish Presidency of the Arctic Council has been challenged by the new US position on the Arctic, Greenland and Europe. President Donald </w:t>
      </w:r>
      <w:r w:rsidRPr="00D81344">
        <w:rPr>
          <w:rStyle w:val="Emphasis"/>
        </w:rPr>
        <w:t>Trump’s</w:t>
      </w:r>
      <w:r w:rsidRPr="00D81344">
        <w:rPr>
          <w:sz w:val="16"/>
        </w:rPr>
        <w:t xml:space="preserve"> </w:t>
      </w:r>
      <w:r w:rsidRPr="00D81344">
        <w:rPr>
          <w:rStyle w:val="StyleUnderline"/>
        </w:rPr>
        <w:t xml:space="preserve">continued provocative statements regarding the potential transfer of Greenland to US control have </w:t>
      </w:r>
      <w:r w:rsidRPr="00D81344">
        <w:rPr>
          <w:rStyle w:val="Emphasis"/>
        </w:rPr>
        <w:t>heightened political tensions</w:t>
      </w:r>
      <w:r w:rsidRPr="00D81344">
        <w:rPr>
          <w:sz w:val="16"/>
        </w:rPr>
        <w:t>. However, neither the Kingdom of Denmark as a whole nor Greenland itself has supported these assertions. In April 2025, Danish Prime Minister Mette Frederiksen made an official visit to Nuuk, where she, together with Greenland’s acting head of government Múte Bourup Egede and newly elected head of government Jens-Frederik Nielsen issued a statement rejecting any external claims. This joint statement demonstrates unity within the Danish Realm in the face of external pressure.</w:t>
      </w:r>
    </w:p>
    <w:p w14:paraId="4D6B88A4" w14:textId="77777777" w:rsidR="00784F00" w:rsidRPr="00D81344" w:rsidRDefault="00784F00" w:rsidP="00784F00">
      <w:pPr>
        <w:rPr>
          <w:rStyle w:val="StyleUnderline"/>
        </w:rPr>
      </w:pPr>
      <w:r w:rsidRPr="00D81344">
        <w:rPr>
          <w:rStyle w:val="StyleUnderline"/>
        </w:rPr>
        <w:t xml:space="preserve">The United States views Greenland as a </w:t>
      </w:r>
      <w:r w:rsidRPr="00D81344">
        <w:rPr>
          <w:rStyle w:val="Emphasis"/>
        </w:rPr>
        <w:t>strategically important</w:t>
      </w:r>
      <w:r w:rsidRPr="00D81344">
        <w:rPr>
          <w:rStyle w:val="StyleUnderline"/>
        </w:rPr>
        <w:t xml:space="preserve"> </w:t>
      </w:r>
      <w:r w:rsidRPr="00D81344">
        <w:rPr>
          <w:rStyle w:val="Emphasis"/>
        </w:rPr>
        <w:t>territory</w:t>
      </w:r>
      <w:r w:rsidRPr="00D81344">
        <w:rPr>
          <w:rStyle w:val="StyleUnderline"/>
        </w:rPr>
        <w:t xml:space="preserve"> for its </w:t>
      </w:r>
      <w:r w:rsidRPr="00D81344">
        <w:rPr>
          <w:rStyle w:val="Emphasis"/>
        </w:rPr>
        <w:t>missile defense</w:t>
      </w:r>
      <w:r w:rsidRPr="00D81344">
        <w:rPr>
          <w:rStyle w:val="StyleUnderline"/>
        </w:rPr>
        <w:t xml:space="preserve"> and </w:t>
      </w:r>
      <w:r w:rsidRPr="00D81344">
        <w:rPr>
          <w:rStyle w:val="Emphasis"/>
        </w:rPr>
        <w:t>Arctic surveillance system</w:t>
      </w:r>
      <w:r w:rsidRPr="00D81344">
        <w:rPr>
          <w:sz w:val="16"/>
        </w:rPr>
        <w:t xml:space="preserve">, </w:t>
      </w:r>
      <w:r w:rsidRPr="00D81344">
        <w:rPr>
          <w:rStyle w:val="StyleUnderline"/>
        </w:rPr>
        <w:t xml:space="preserve">especially in the context of the development of the </w:t>
      </w:r>
      <w:r w:rsidRPr="00D81344">
        <w:rPr>
          <w:rStyle w:val="Emphasis"/>
        </w:rPr>
        <w:t>Pituffik base</w:t>
      </w:r>
      <w:r w:rsidRPr="00D81344">
        <w:rPr>
          <w:sz w:val="16"/>
        </w:rPr>
        <w:t xml:space="preserve">. </w:t>
      </w:r>
      <w:r w:rsidRPr="00D81344">
        <w:rPr>
          <w:rStyle w:val="StyleUnderline"/>
        </w:rPr>
        <w:t xml:space="preserve">This is related to the </w:t>
      </w:r>
      <w:r w:rsidRPr="00D81344">
        <w:rPr>
          <w:rStyle w:val="Emphasis"/>
        </w:rPr>
        <w:t>US strategic pressure</w:t>
      </w:r>
      <w:r w:rsidRPr="00D81344">
        <w:rPr>
          <w:rStyle w:val="StyleUnderline"/>
        </w:rPr>
        <w:t xml:space="preserve"> on the </w:t>
      </w:r>
      <w:r w:rsidRPr="00D81344">
        <w:rPr>
          <w:rStyle w:val="Emphasis"/>
        </w:rPr>
        <w:t>Kingdom</w:t>
      </w:r>
      <w:r w:rsidRPr="00D81344">
        <w:rPr>
          <w:sz w:val="16"/>
        </w:rPr>
        <w:t xml:space="preserve">. Denmark’s response has been to strengthen its position in the Arctic while avoiding direct confrontation with the United States, supporting Greenland’s right to self-determination, and strengthening its defense to protect its interests in the region. However, </w:t>
      </w:r>
      <w:r w:rsidRPr="00D81344">
        <w:rPr>
          <w:rStyle w:val="Emphasis"/>
        </w:rPr>
        <w:t>growing pressure</w:t>
      </w:r>
      <w:r w:rsidRPr="00D81344">
        <w:rPr>
          <w:rStyle w:val="StyleUnderline"/>
        </w:rPr>
        <w:t xml:space="preserve"> from the </w:t>
      </w:r>
      <w:r w:rsidRPr="00D81344">
        <w:rPr>
          <w:rStyle w:val="Emphasis"/>
        </w:rPr>
        <w:t>US</w:t>
      </w:r>
      <w:r w:rsidRPr="00D81344">
        <w:rPr>
          <w:rStyle w:val="StyleUnderline"/>
        </w:rPr>
        <w:t xml:space="preserve"> is undermining the </w:t>
      </w:r>
      <w:r w:rsidRPr="00D81344">
        <w:rPr>
          <w:rStyle w:val="Emphasis"/>
        </w:rPr>
        <w:t>Kingdom’s diplomatic</w:t>
      </w:r>
      <w:r w:rsidRPr="00D81344">
        <w:rPr>
          <w:rStyle w:val="StyleUnderline"/>
        </w:rPr>
        <w:t xml:space="preserve"> </w:t>
      </w:r>
      <w:r w:rsidRPr="00D81344">
        <w:rPr>
          <w:rStyle w:val="Emphasis"/>
        </w:rPr>
        <w:t>control</w:t>
      </w:r>
      <w:r w:rsidRPr="00D81344">
        <w:rPr>
          <w:rStyle w:val="StyleUnderline"/>
        </w:rPr>
        <w:t xml:space="preserve"> over the </w:t>
      </w:r>
      <w:r w:rsidRPr="00D81344">
        <w:rPr>
          <w:rStyle w:val="Emphasis"/>
        </w:rPr>
        <w:t>Arctic agenda</w:t>
      </w:r>
      <w:r w:rsidRPr="00D81344">
        <w:rPr>
          <w:rStyle w:val="StyleUnderline"/>
        </w:rPr>
        <w:t xml:space="preserve"> and is </w:t>
      </w:r>
      <w:r w:rsidRPr="00D81344">
        <w:rPr>
          <w:rStyle w:val="Emphasis"/>
        </w:rPr>
        <w:t>contributing</w:t>
      </w:r>
      <w:r w:rsidRPr="00D81344">
        <w:rPr>
          <w:rStyle w:val="StyleUnderline"/>
        </w:rPr>
        <w:t xml:space="preserve"> to the </w:t>
      </w:r>
      <w:r w:rsidRPr="00D81344">
        <w:rPr>
          <w:rStyle w:val="Emphasis"/>
        </w:rPr>
        <w:t>decline</w:t>
      </w:r>
      <w:r w:rsidRPr="00D81344">
        <w:rPr>
          <w:rStyle w:val="StyleUnderline"/>
        </w:rPr>
        <w:t xml:space="preserve"> of the Arctic Council’s influence as a </w:t>
      </w:r>
      <w:r w:rsidRPr="00D81344">
        <w:rPr>
          <w:rStyle w:val="Emphasis"/>
        </w:rPr>
        <w:t>platform for regional cooperation</w:t>
      </w:r>
      <w:r w:rsidRPr="00D81344">
        <w:rPr>
          <w:rStyle w:val="StyleUnderline"/>
        </w:rPr>
        <w:t>.</w:t>
      </w:r>
    </w:p>
    <w:p w14:paraId="3165C95B" w14:textId="77777777" w:rsidR="00784F00" w:rsidRDefault="00784F00" w:rsidP="00784F00">
      <w:pPr>
        <w:pStyle w:val="Heading4"/>
      </w:pPr>
      <w:r w:rsidRPr="00D81344">
        <w:t>NATO-Russia tensions over Ukraine make Arctic Council cooperation impossible.</w:t>
      </w:r>
    </w:p>
    <w:p w14:paraId="7CFA3FB1" w14:textId="63F0F7D6" w:rsidR="0043037F" w:rsidRPr="0043037F" w:rsidRDefault="0043037F" w:rsidP="0043037F">
      <w:r w:rsidRPr="00D81344">
        <w:rPr>
          <w:rStyle w:val="Style13ptBold"/>
        </w:rPr>
        <w:t>Bykova</w:t>
      </w:r>
      <w:r>
        <w:rPr>
          <w:rStyle w:val="Style13ptBold"/>
        </w:rPr>
        <w:t xml:space="preserve">, </w:t>
      </w:r>
      <w:r w:rsidRPr="0043037F">
        <w:rPr>
          <w:rStyle w:val="Style13ptBold"/>
        </w:rPr>
        <w:t>Senior Associate at The Arctic Institute</w:t>
      </w:r>
      <w:r>
        <w:rPr>
          <w:rStyle w:val="Style13ptBold"/>
        </w:rPr>
        <w:t>, 24.</w:t>
      </w:r>
    </w:p>
    <w:p w14:paraId="28EA705E" w14:textId="77777777" w:rsidR="00784F00" w:rsidRPr="0043037F" w:rsidRDefault="00784F00" w:rsidP="0043037F">
      <w:r w:rsidRPr="0043037F">
        <w:t xml:space="preserve">Alina Bykova 24. Senior Associate at The Arctic Institute. "NATO has always been an Arctic Alliance (Part II)." Arctic Institute - Center for Circumpolar Security Studies. 6-11-2024. </w:t>
      </w:r>
      <w:hyperlink r:id="rId16" w:history="1">
        <w:r w:rsidRPr="0043037F">
          <w:rPr>
            <w:rStyle w:val="Hyperlink"/>
          </w:rPr>
          <w:t>https://www.thearcticinstitute.org/nato-arctic-alliance-part-ii/</w:t>
        </w:r>
      </w:hyperlink>
      <w:r w:rsidRPr="0043037F">
        <w:t xml:space="preserve"> HDCSW-Packet</w:t>
      </w:r>
    </w:p>
    <w:p w14:paraId="44E5847D" w14:textId="77777777" w:rsidR="00784F00" w:rsidRPr="00D81344" w:rsidRDefault="00784F00" w:rsidP="00784F00">
      <w:pPr>
        <w:rPr>
          <w:sz w:val="16"/>
        </w:rPr>
      </w:pPr>
      <w:r w:rsidRPr="00D81344">
        <w:rPr>
          <w:rStyle w:val="Emphasis"/>
        </w:rPr>
        <w:t>Despite growing tension</w:t>
      </w:r>
      <w:r w:rsidRPr="00D81344">
        <w:rPr>
          <w:rStyle w:val="StyleUnderline"/>
        </w:rPr>
        <w:t xml:space="preserve"> between </w:t>
      </w:r>
      <w:r w:rsidRPr="00D81344">
        <w:rPr>
          <w:rStyle w:val="Emphasis"/>
        </w:rPr>
        <w:t>Russia</w:t>
      </w:r>
      <w:r w:rsidRPr="00D81344">
        <w:rPr>
          <w:rStyle w:val="StyleUnderline"/>
        </w:rPr>
        <w:t xml:space="preserve"> and the </w:t>
      </w:r>
      <w:r w:rsidRPr="00D81344">
        <w:rPr>
          <w:rStyle w:val="Emphasis"/>
        </w:rPr>
        <w:t>West</w:t>
      </w:r>
      <w:r w:rsidRPr="00D81344">
        <w:rPr>
          <w:rStyle w:val="StyleUnderline"/>
        </w:rPr>
        <w:t xml:space="preserve"> </w:t>
      </w:r>
      <w:r w:rsidRPr="00D81344">
        <w:rPr>
          <w:rStyle w:val="Emphasis"/>
        </w:rPr>
        <w:t>throughout the 2000s</w:t>
      </w:r>
      <w:r w:rsidRPr="00D81344">
        <w:rPr>
          <w:sz w:val="16"/>
        </w:rPr>
        <w:t xml:space="preserve">, </w:t>
      </w:r>
      <w:r w:rsidRPr="00D81344">
        <w:rPr>
          <w:rStyle w:val="StyleUnderline"/>
        </w:rPr>
        <w:t>not even NATO enlargement</w:t>
      </w:r>
      <w:r w:rsidRPr="00D81344">
        <w:rPr>
          <w:sz w:val="16"/>
        </w:rPr>
        <w:t xml:space="preserve"> into the Baltics and Balkans in 2004 and 2009, the Russian invasion of Georgia in 2008, its military intervention in Syria, </w:t>
      </w:r>
      <w:r w:rsidRPr="00D81344">
        <w:rPr>
          <w:rStyle w:val="StyleUnderline"/>
        </w:rPr>
        <w:t>and</w:t>
      </w:r>
      <w:r w:rsidRPr="00D81344">
        <w:rPr>
          <w:sz w:val="16"/>
        </w:rPr>
        <w:t xml:space="preserve"> the annexation of Ukraine’s </w:t>
      </w:r>
      <w:r w:rsidRPr="00D81344">
        <w:rPr>
          <w:rStyle w:val="StyleUnderline"/>
        </w:rPr>
        <w:t>Crimea</w:t>
      </w:r>
      <w:r w:rsidRPr="00D81344">
        <w:rPr>
          <w:sz w:val="16"/>
        </w:rPr>
        <w:t xml:space="preserve"> peninsula in 2014 </w:t>
      </w:r>
      <w:r w:rsidRPr="00D81344">
        <w:rPr>
          <w:rStyle w:val="StyleUnderline"/>
        </w:rPr>
        <w:t>could shake the relative stability of Arctic relations.</w:t>
      </w:r>
      <w:r w:rsidRPr="00D81344">
        <w:rPr>
          <w:sz w:val="16"/>
        </w:rPr>
        <w:t>12) While Europe was in crisis following Russia’s incursion into Ukrainian territory, the members of the Arctic Council maintained good relations and cooperation continued in various regional organizations throughout the north. Some joint military exercises between NATO states and Russia were cancelled, but the tradition of Arctic exceptionalism continued mostly unaffected under the well-known adage of “High North, low tension.”13)</w:t>
      </w:r>
    </w:p>
    <w:p w14:paraId="34188E0C" w14:textId="77777777" w:rsidR="00784F00" w:rsidRPr="00D81344" w:rsidRDefault="00784F00" w:rsidP="00784F00">
      <w:pPr>
        <w:rPr>
          <w:sz w:val="16"/>
        </w:rPr>
      </w:pPr>
      <w:r w:rsidRPr="00D81344">
        <w:rPr>
          <w:rStyle w:val="StyleUnderline"/>
        </w:rPr>
        <w:t xml:space="preserve">The </w:t>
      </w:r>
      <w:r w:rsidRPr="00D81344">
        <w:rPr>
          <w:rStyle w:val="Emphasis"/>
        </w:rPr>
        <w:t>watershed moment</w:t>
      </w:r>
      <w:r w:rsidRPr="00D81344">
        <w:rPr>
          <w:rStyle w:val="StyleUnderline"/>
        </w:rPr>
        <w:t xml:space="preserve"> came in February 2022, when </w:t>
      </w:r>
      <w:r w:rsidRPr="00D81344">
        <w:rPr>
          <w:rStyle w:val="Emphasis"/>
        </w:rPr>
        <w:t>Russia launched a full-scale</w:t>
      </w:r>
      <w:r w:rsidRPr="00D81344">
        <w:rPr>
          <w:rStyle w:val="StyleUnderline"/>
        </w:rPr>
        <w:t xml:space="preserve"> </w:t>
      </w:r>
      <w:r w:rsidRPr="00D81344">
        <w:rPr>
          <w:rStyle w:val="Emphasis"/>
        </w:rPr>
        <w:t>invasion against Ukraine</w:t>
      </w:r>
      <w:r w:rsidRPr="00D81344">
        <w:rPr>
          <w:sz w:val="16"/>
        </w:rPr>
        <w:t xml:space="preserve">. </w:t>
      </w:r>
      <w:r w:rsidRPr="00D81344">
        <w:rPr>
          <w:rStyle w:val="StyleUnderline"/>
        </w:rPr>
        <w:t xml:space="preserve">In the months that followed, the Arctic Council members issued a statement that they </w:t>
      </w:r>
      <w:r w:rsidRPr="00D81344">
        <w:rPr>
          <w:rStyle w:val="Emphasis"/>
        </w:rPr>
        <w:t>would</w:t>
      </w:r>
      <w:r w:rsidRPr="00D81344">
        <w:rPr>
          <w:rStyle w:val="StyleUnderline"/>
        </w:rPr>
        <w:t xml:space="preserve"> </w:t>
      </w:r>
      <w:r w:rsidRPr="00D81344">
        <w:rPr>
          <w:rStyle w:val="Emphasis"/>
        </w:rPr>
        <w:t>pause work</w:t>
      </w:r>
      <w:r w:rsidRPr="00D81344">
        <w:rPr>
          <w:rStyle w:val="StyleUnderline"/>
        </w:rPr>
        <w:t xml:space="preserve"> with </w:t>
      </w:r>
      <w:r w:rsidRPr="00D81344">
        <w:rPr>
          <w:rStyle w:val="Emphasis"/>
        </w:rPr>
        <w:t>Russia</w:t>
      </w:r>
      <w:r w:rsidRPr="00D81344">
        <w:rPr>
          <w:rStyle w:val="StyleUnderline"/>
        </w:rPr>
        <w:t>,</w:t>
      </w:r>
      <w:r w:rsidRPr="00D81344">
        <w:rPr>
          <w:sz w:val="16"/>
        </w:rPr>
        <w:t xml:space="preserve">14) </w:t>
      </w:r>
      <w:r w:rsidRPr="00D81344">
        <w:rPr>
          <w:rStyle w:val="StyleUnderline"/>
        </w:rPr>
        <w:t xml:space="preserve">and Sweden and Finland </w:t>
      </w:r>
      <w:r w:rsidRPr="00D81344">
        <w:rPr>
          <w:rStyle w:val="Emphasis"/>
        </w:rPr>
        <w:t>negated decades</w:t>
      </w:r>
      <w:r w:rsidRPr="00D81344">
        <w:rPr>
          <w:rStyle w:val="StyleUnderline"/>
        </w:rPr>
        <w:t xml:space="preserve"> of </w:t>
      </w:r>
      <w:r w:rsidRPr="00D81344">
        <w:rPr>
          <w:rStyle w:val="Emphasis"/>
        </w:rPr>
        <w:t>neutrality</w:t>
      </w:r>
      <w:r w:rsidRPr="00D81344">
        <w:rPr>
          <w:rStyle w:val="StyleUnderline"/>
        </w:rPr>
        <w:t xml:space="preserve"> policy when they petitioned to </w:t>
      </w:r>
      <w:r w:rsidRPr="00D81344">
        <w:rPr>
          <w:rStyle w:val="Emphasis"/>
        </w:rPr>
        <w:t>become NATO members</w:t>
      </w:r>
      <w:r w:rsidRPr="00D81344">
        <w:rPr>
          <w:sz w:val="16"/>
        </w:rPr>
        <w:t>.15) Finland was admitted to the Alliance in April 2023, followed by Sweden in March 2024, making seven out of eight Arctic states NATO members.</w:t>
      </w:r>
    </w:p>
    <w:p w14:paraId="2D0E25A5" w14:textId="77777777" w:rsidR="00784F00" w:rsidRPr="00D81344" w:rsidRDefault="00784F00" w:rsidP="00784F00">
      <w:r w:rsidRPr="00D81344">
        <w:rPr>
          <w:rStyle w:val="Emphasis"/>
        </w:rPr>
        <w:t>Russia’s latest</w:t>
      </w:r>
      <w:r w:rsidRPr="00D81344">
        <w:rPr>
          <w:rStyle w:val="StyleUnderline"/>
        </w:rPr>
        <w:t xml:space="preserve"> unprovoked </w:t>
      </w:r>
      <w:r w:rsidRPr="00D81344">
        <w:rPr>
          <w:rStyle w:val="Emphasis"/>
        </w:rPr>
        <w:t>violence</w:t>
      </w:r>
      <w:r w:rsidRPr="00D81344">
        <w:rPr>
          <w:rStyle w:val="StyleUnderline"/>
        </w:rPr>
        <w:t xml:space="preserve"> in </w:t>
      </w:r>
      <w:r w:rsidRPr="00D81344">
        <w:rPr>
          <w:rStyle w:val="Emphasis"/>
        </w:rPr>
        <w:t>Ukraine</w:t>
      </w:r>
      <w:r w:rsidRPr="00D81344">
        <w:rPr>
          <w:rStyle w:val="StyleUnderline"/>
        </w:rPr>
        <w:t xml:space="preserve"> has irreparably changed the </w:t>
      </w:r>
      <w:r w:rsidRPr="00D81344">
        <w:rPr>
          <w:rStyle w:val="Emphasis"/>
        </w:rPr>
        <w:t>security landscape</w:t>
      </w:r>
      <w:r w:rsidRPr="00D81344">
        <w:rPr>
          <w:rStyle w:val="StyleUnderline"/>
        </w:rPr>
        <w:t xml:space="preserve"> of both </w:t>
      </w:r>
      <w:r w:rsidRPr="00D81344">
        <w:rPr>
          <w:rStyle w:val="Emphasis"/>
        </w:rPr>
        <w:t>Europe</w:t>
      </w:r>
      <w:r w:rsidRPr="00D81344">
        <w:rPr>
          <w:rStyle w:val="StyleUnderline"/>
        </w:rPr>
        <w:t xml:space="preserve"> and the </w:t>
      </w:r>
      <w:r w:rsidRPr="00D81344">
        <w:rPr>
          <w:rStyle w:val="Emphasis"/>
        </w:rPr>
        <w:t>Arctic</w:t>
      </w:r>
      <w:r w:rsidRPr="00D81344">
        <w:rPr>
          <w:sz w:val="16"/>
        </w:rPr>
        <w:t xml:space="preserve">.16) </w:t>
      </w:r>
      <w:r w:rsidRPr="00D81344">
        <w:rPr>
          <w:rStyle w:val="StyleUnderline"/>
        </w:rPr>
        <w:t xml:space="preserve">The breakdown of relations has </w:t>
      </w:r>
      <w:r w:rsidRPr="00D81344">
        <w:rPr>
          <w:rStyle w:val="Emphasis"/>
        </w:rPr>
        <w:t>been far-reaching</w:t>
      </w:r>
      <w:r w:rsidRPr="00D81344">
        <w:rPr>
          <w:sz w:val="16"/>
        </w:rPr>
        <w:t xml:space="preserve">, </w:t>
      </w:r>
      <w:r w:rsidRPr="00D81344">
        <w:rPr>
          <w:rStyle w:val="StyleUnderline"/>
        </w:rPr>
        <w:t>affecting</w:t>
      </w:r>
      <w:r w:rsidRPr="00D81344">
        <w:rPr>
          <w:sz w:val="16"/>
        </w:rPr>
        <w:t xml:space="preserve"> everything from major intergovernmental bodies such as </w:t>
      </w:r>
      <w:r w:rsidRPr="00D81344">
        <w:rPr>
          <w:rStyle w:val="StyleUnderline"/>
        </w:rPr>
        <w:t>the Arctic Council</w:t>
      </w:r>
      <w:r w:rsidRPr="00D81344">
        <w:rPr>
          <w:sz w:val="16"/>
        </w:rPr>
        <w:t xml:space="preserve"> </w:t>
      </w:r>
      <w:r w:rsidRPr="00D81344">
        <w:rPr>
          <w:rStyle w:val="StyleUnderline"/>
        </w:rPr>
        <w:t>and</w:t>
      </w:r>
      <w:r w:rsidRPr="00D81344">
        <w:rPr>
          <w:sz w:val="16"/>
        </w:rPr>
        <w:t xml:space="preserve"> regional partnerships such as </w:t>
      </w:r>
      <w:r w:rsidRPr="00D81344">
        <w:rPr>
          <w:rStyle w:val="StyleUnderline"/>
        </w:rPr>
        <w:t>the Barents Euro-Arctic Council</w:t>
      </w:r>
      <w:r w:rsidRPr="00D81344">
        <w:rPr>
          <w:sz w:val="16"/>
        </w:rPr>
        <w:t xml:space="preserve"> (BEAC), which Russia dropped out of in September 2023 </w:t>
      </w:r>
      <w:r w:rsidRPr="00D81344">
        <w:rPr>
          <w:rStyle w:val="StyleUnderline"/>
        </w:rPr>
        <w:t xml:space="preserve">after stating that </w:t>
      </w:r>
      <w:r w:rsidRPr="00D81344">
        <w:rPr>
          <w:rStyle w:val="Emphasis"/>
        </w:rPr>
        <w:t>Western hostility</w:t>
      </w:r>
      <w:r w:rsidRPr="00D81344">
        <w:rPr>
          <w:rStyle w:val="StyleUnderline"/>
        </w:rPr>
        <w:t xml:space="preserve"> was to </w:t>
      </w:r>
      <w:r w:rsidRPr="00D81344">
        <w:rPr>
          <w:rStyle w:val="Emphasis"/>
        </w:rPr>
        <w:t>blame</w:t>
      </w:r>
      <w:r w:rsidRPr="00D81344">
        <w:rPr>
          <w:rStyle w:val="StyleUnderline"/>
        </w:rPr>
        <w:t xml:space="preserve"> for the </w:t>
      </w:r>
      <w:r w:rsidRPr="00D81344">
        <w:rPr>
          <w:rStyle w:val="Emphasis"/>
        </w:rPr>
        <w:t>lack of cooperation</w:t>
      </w:r>
      <w:r w:rsidRPr="00D81344">
        <w:rPr>
          <w:sz w:val="16"/>
        </w:rPr>
        <w:t xml:space="preserve">.17) </w:t>
      </w:r>
      <w:r w:rsidRPr="00D81344">
        <w:rPr>
          <w:rStyle w:val="StyleUnderline"/>
        </w:rPr>
        <w:t>Arctic Indigenous groups have reported difficulties in carrying out ongoing initiatives to strengthen Indigenous rights</w:t>
      </w:r>
      <w:r w:rsidRPr="00D81344">
        <w:rPr>
          <w:sz w:val="16"/>
        </w:rPr>
        <w:t xml:space="preserve"> and monitor environmental problems in the north </w:t>
      </w:r>
      <w:r w:rsidRPr="00D81344">
        <w:rPr>
          <w:rStyle w:val="StyleUnderline"/>
        </w:rPr>
        <w:t xml:space="preserve">after the fracture of relations between </w:t>
      </w:r>
      <w:r w:rsidRPr="00D81344">
        <w:rPr>
          <w:rStyle w:val="Emphasis"/>
        </w:rPr>
        <w:t>Russia</w:t>
      </w:r>
      <w:r w:rsidRPr="00D81344">
        <w:rPr>
          <w:rStyle w:val="StyleUnderline"/>
        </w:rPr>
        <w:t xml:space="preserve"> and the </w:t>
      </w:r>
      <w:r w:rsidRPr="00D81344">
        <w:rPr>
          <w:rStyle w:val="Emphasis"/>
        </w:rPr>
        <w:t>West</w:t>
      </w:r>
      <w:r w:rsidRPr="00D81344">
        <w:rPr>
          <w:sz w:val="16"/>
        </w:rPr>
        <w:t xml:space="preserve">.18) Yet </w:t>
      </w:r>
      <w:r w:rsidRPr="00D81344">
        <w:rPr>
          <w:rStyle w:val="StyleUnderline"/>
        </w:rPr>
        <w:t>Russia remains a formidable force in the north,</w:t>
      </w:r>
      <w:r w:rsidRPr="00D81344">
        <w:rPr>
          <w:sz w:val="16"/>
        </w:rPr>
        <w:t xml:space="preserve"> with jurisdiction over 53 percent of the Arctic coastline. Contrary to what some journalists have argued, Russia has not “lost the Arctic to NATO,”19) considering that the Russian Arctic is the most populated and industrialized northern region in the world, and that it has a substantial head start on Arctic military build-up and navigation compared to most other Arctic states.20) Russia also significantly outnumbers NATO in terms of military bases in the Arctic.</w:t>
      </w:r>
    </w:p>
    <w:p w14:paraId="12C70921" w14:textId="77777777" w:rsidR="00784F00" w:rsidRDefault="00784F00" w:rsidP="00784F00">
      <w:pPr>
        <w:pStyle w:val="Heading4"/>
      </w:pPr>
      <w:r w:rsidRPr="00D81344">
        <w:t>Structural issues prevent effective Council action.</w:t>
      </w:r>
    </w:p>
    <w:p w14:paraId="51DAB5D9" w14:textId="35C28B0A" w:rsidR="00850BB1" w:rsidRPr="00850BB1" w:rsidRDefault="00850BB1" w:rsidP="00850BB1">
      <w:pPr>
        <w:rPr>
          <w:rStyle w:val="Style13ptBold"/>
        </w:rPr>
      </w:pPr>
      <w:r w:rsidRPr="00850BB1">
        <w:rPr>
          <w:rStyle w:val="Style13ptBold"/>
        </w:rPr>
        <w:t>Exner-Pirot 19</w:t>
      </w:r>
      <w:r w:rsidRPr="00850BB1">
        <w:rPr>
          <w:rStyle w:val="Style13ptBold"/>
        </w:rPr>
        <w:t xml:space="preserve">, PhD in Political Science, 19. </w:t>
      </w:r>
    </w:p>
    <w:p w14:paraId="78B5F6D3" w14:textId="77777777" w:rsidR="00784F00" w:rsidRPr="00850BB1" w:rsidRDefault="00784F00" w:rsidP="00850BB1">
      <w:r w:rsidRPr="00850BB1">
        <w:t xml:space="preserve">Heather Exner-Pirot 19. Ph.D. in Political Science from the University of Calgary, fellow at the Woodrow Wilson International Centre, et al., 2/5/2019, "Form and Function: The Future of the Arctic Council." </w:t>
      </w:r>
      <w:hyperlink r:id="rId17" w:history="1">
        <w:r w:rsidRPr="00850BB1">
          <w:rPr>
            <w:rStyle w:val="Hyperlink"/>
          </w:rPr>
          <w:t>https://www.thearcticinstitute.org/form-function-future-arctic-council/</w:t>
        </w:r>
      </w:hyperlink>
      <w:r w:rsidRPr="00850BB1">
        <w:t xml:space="preserve"> HDCSW-Packet</w:t>
      </w:r>
    </w:p>
    <w:p w14:paraId="77CAF38F" w14:textId="77777777" w:rsidR="00784F00" w:rsidRPr="00D81344" w:rsidRDefault="00784F00" w:rsidP="00784F00">
      <w:pPr>
        <w:rPr>
          <w:sz w:val="16"/>
        </w:rPr>
      </w:pPr>
      <w:r w:rsidRPr="00D81344">
        <w:rPr>
          <w:sz w:val="16"/>
        </w:rPr>
        <w:t xml:space="preserve">Although </w:t>
      </w:r>
      <w:r w:rsidRPr="00D81344">
        <w:rPr>
          <w:rStyle w:val="StyleUnderline"/>
        </w:rPr>
        <w:t xml:space="preserve">the </w:t>
      </w:r>
      <w:r w:rsidRPr="00D81344">
        <w:rPr>
          <w:rStyle w:val="Emphasis"/>
        </w:rPr>
        <w:t>Arctic Council</w:t>
      </w:r>
      <w:r w:rsidRPr="00D81344">
        <w:rPr>
          <w:sz w:val="16"/>
        </w:rPr>
        <w:t xml:space="preserve"> has a good foundation, it </w:t>
      </w:r>
      <w:r w:rsidRPr="00D81344">
        <w:rPr>
          <w:rStyle w:val="StyleUnderline"/>
        </w:rPr>
        <w:t xml:space="preserve">is </w:t>
      </w:r>
      <w:r w:rsidRPr="00D81344">
        <w:rPr>
          <w:rStyle w:val="Emphasis"/>
        </w:rPr>
        <w:t>constrained</w:t>
      </w:r>
      <w:r w:rsidRPr="00D81344">
        <w:rPr>
          <w:rStyle w:val="StyleUnderline"/>
        </w:rPr>
        <w:t xml:space="preserve"> in </w:t>
      </w:r>
      <w:r w:rsidRPr="00D81344">
        <w:rPr>
          <w:rStyle w:val="Emphasis"/>
        </w:rPr>
        <w:t>significant ways</w:t>
      </w:r>
      <w:r w:rsidRPr="00D81344">
        <w:rPr>
          <w:rStyle w:val="StyleUnderline"/>
        </w:rPr>
        <w:t>. The first</w:t>
      </w:r>
      <w:r w:rsidRPr="00D81344">
        <w:rPr>
          <w:sz w:val="16"/>
        </w:rPr>
        <w:t xml:space="preserve"> of these </w:t>
      </w:r>
      <w:r w:rsidRPr="00D81344">
        <w:rPr>
          <w:rStyle w:val="StyleUnderline"/>
        </w:rPr>
        <w:t xml:space="preserve">is </w:t>
      </w:r>
      <w:r w:rsidRPr="00D81344">
        <w:rPr>
          <w:rStyle w:val="Emphasis"/>
        </w:rPr>
        <w:t>funding</w:t>
      </w:r>
      <w:r w:rsidRPr="00D81344">
        <w:rPr>
          <w:sz w:val="16"/>
        </w:rPr>
        <w:t xml:space="preserve">. While the Arctic Council Secretariat seems adequately funded (1.24 million USD in 2017, with Norway contributing half), </w:t>
      </w:r>
      <w:r w:rsidRPr="00D81344">
        <w:rPr>
          <w:rStyle w:val="StyleUnderline"/>
        </w:rPr>
        <w:t xml:space="preserve">it has </w:t>
      </w:r>
      <w:r w:rsidRPr="00D81344">
        <w:rPr>
          <w:rStyle w:val="Emphasis"/>
        </w:rPr>
        <w:t>very little discretionary funding</w:t>
      </w:r>
      <w:r w:rsidRPr="00D81344">
        <w:rPr>
          <w:sz w:val="16"/>
        </w:rPr>
        <w:t xml:space="preserve">. Similarly, </w:t>
      </w:r>
      <w:r w:rsidRPr="00D81344">
        <w:rPr>
          <w:rStyle w:val="StyleUnderline"/>
        </w:rPr>
        <w:t xml:space="preserve">the </w:t>
      </w:r>
      <w:r w:rsidRPr="00D81344">
        <w:rPr>
          <w:rStyle w:val="Emphasis"/>
        </w:rPr>
        <w:t>Working Groups</w:t>
      </w:r>
      <w:r w:rsidRPr="00D81344">
        <w:rPr>
          <w:sz w:val="16"/>
        </w:rPr>
        <w:t xml:space="preserve"> rely on one or two states to fund a secretariat but </w:t>
      </w:r>
      <w:r w:rsidRPr="00D81344">
        <w:rPr>
          <w:rStyle w:val="StyleUnderline"/>
        </w:rPr>
        <w:t xml:space="preserve">have </w:t>
      </w:r>
      <w:r w:rsidRPr="00D81344">
        <w:rPr>
          <w:rStyle w:val="Emphasis"/>
        </w:rPr>
        <w:t>limited</w:t>
      </w:r>
      <w:r w:rsidRPr="00D81344">
        <w:rPr>
          <w:sz w:val="16"/>
        </w:rPr>
        <w:t xml:space="preserve"> ongoing </w:t>
      </w:r>
      <w:r w:rsidRPr="00D81344">
        <w:rPr>
          <w:rStyle w:val="StyleUnderline"/>
        </w:rPr>
        <w:t>project funds</w:t>
      </w:r>
      <w:r w:rsidRPr="00D81344">
        <w:rPr>
          <w:sz w:val="16"/>
        </w:rPr>
        <w:t xml:space="preserve">. Almost all activities are funded on an ad hoc basis by the states who advocated for them and by individual experts who secure their own funding through national channels. Thus, all too often it is </w:t>
      </w:r>
      <w:r w:rsidRPr="00D81344">
        <w:rPr>
          <w:rStyle w:val="StyleUnderline"/>
        </w:rPr>
        <w:t>funding</w:t>
      </w:r>
      <w:r w:rsidRPr="00D81344">
        <w:rPr>
          <w:sz w:val="16"/>
        </w:rPr>
        <w:t xml:space="preserve"> that </w:t>
      </w:r>
      <w:r w:rsidRPr="00D81344">
        <w:rPr>
          <w:rStyle w:val="StyleUnderline"/>
        </w:rPr>
        <w:t xml:space="preserve">drives projects, </w:t>
      </w:r>
      <w:r w:rsidRPr="00D81344">
        <w:rPr>
          <w:rStyle w:val="Emphasis"/>
        </w:rPr>
        <w:t>not</w:t>
      </w:r>
      <w:r w:rsidRPr="00D81344">
        <w:rPr>
          <w:rStyle w:val="StyleUnderline"/>
        </w:rPr>
        <w:t xml:space="preserve"> projects</w:t>
      </w:r>
      <w:r w:rsidRPr="00D81344">
        <w:rPr>
          <w:sz w:val="16"/>
        </w:rPr>
        <w:t xml:space="preserve"> that </w:t>
      </w:r>
      <w:r w:rsidRPr="00D81344">
        <w:rPr>
          <w:rStyle w:val="StyleUnderline"/>
        </w:rPr>
        <w:t xml:space="preserve">drive funding. This makes it </w:t>
      </w:r>
      <w:r w:rsidRPr="00D81344">
        <w:rPr>
          <w:rStyle w:val="Emphasis"/>
        </w:rPr>
        <w:t>difficult</w:t>
      </w:r>
      <w:r w:rsidRPr="00D81344">
        <w:rPr>
          <w:sz w:val="16"/>
        </w:rPr>
        <w:t xml:space="preserve"> to be strategic with planning, or </w:t>
      </w:r>
      <w:r w:rsidRPr="00D81344">
        <w:rPr>
          <w:rStyle w:val="StyleUnderline"/>
        </w:rPr>
        <w:t xml:space="preserve">to organize </w:t>
      </w:r>
      <w:r w:rsidRPr="00D81344">
        <w:rPr>
          <w:rStyle w:val="Emphasis"/>
        </w:rPr>
        <w:t>new activities</w:t>
      </w:r>
      <w:r w:rsidRPr="00D81344">
        <w:rPr>
          <w:rStyle w:val="StyleUnderline"/>
        </w:rPr>
        <w:t xml:space="preserve"> beyond a </w:t>
      </w:r>
      <w:r w:rsidRPr="00D81344">
        <w:rPr>
          <w:rStyle w:val="Emphasis"/>
        </w:rPr>
        <w:t>one or two year window</w:t>
      </w:r>
      <w:r w:rsidRPr="00D81344">
        <w:rPr>
          <w:sz w:val="16"/>
        </w:rPr>
        <w:t>. Moreover, funding to support the capacity and participation of Permanent Participants is a constant source of concern. The establishment of the widely publicized Álgu Fund, conceptualized as a “capacity-building endowment” has not been successful in addressing this challenge as of yet.</w:t>
      </w:r>
    </w:p>
    <w:p w14:paraId="3FEEBF58" w14:textId="77777777" w:rsidR="00784F00" w:rsidRPr="00D81344" w:rsidRDefault="00784F00" w:rsidP="00784F00">
      <w:pPr>
        <w:rPr>
          <w:sz w:val="16"/>
        </w:rPr>
      </w:pPr>
      <w:r w:rsidRPr="00D81344">
        <w:rPr>
          <w:sz w:val="16"/>
        </w:rPr>
        <w:t xml:space="preserve">While </w:t>
      </w:r>
      <w:r w:rsidRPr="00D81344">
        <w:rPr>
          <w:rStyle w:val="StyleUnderline"/>
        </w:rPr>
        <w:t>the Arctic Council</w:t>
      </w:r>
      <w:r w:rsidRPr="00D81344">
        <w:rPr>
          <w:sz w:val="16"/>
        </w:rPr>
        <w:t xml:space="preserve"> has made good progress on becoming more transparent in recent years through its open access archive, it still </w:t>
      </w:r>
      <w:r w:rsidRPr="00D81344">
        <w:rPr>
          <w:rStyle w:val="Emphasis"/>
        </w:rPr>
        <w:t>struggles</w:t>
      </w:r>
      <w:r w:rsidRPr="00D81344">
        <w:rPr>
          <w:rStyle w:val="StyleUnderline"/>
        </w:rPr>
        <w:t xml:space="preserve"> to be </w:t>
      </w:r>
      <w:r w:rsidRPr="00D81344">
        <w:rPr>
          <w:rStyle w:val="Emphasis"/>
        </w:rPr>
        <w:t>accountable</w:t>
      </w:r>
      <w:r w:rsidRPr="00D81344">
        <w:rPr>
          <w:rStyle w:val="StyleUnderline"/>
        </w:rPr>
        <w:t xml:space="preserve"> to stakeholders</w:t>
      </w:r>
      <w:r w:rsidRPr="00D81344">
        <w:rPr>
          <w:sz w:val="16"/>
        </w:rPr>
        <w:t xml:space="preserve">, northerners, and taxpayers. </w:t>
      </w:r>
      <w:r w:rsidRPr="00D81344">
        <w:rPr>
          <w:rStyle w:val="StyleUnderline"/>
        </w:rPr>
        <w:t xml:space="preserve">This is </w:t>
      </w:r>
      <w:r w:rsidRPr="00D81344">
        <w:rPr>
          <w:rStyle w:val="Emphasis"/>
        </w:rPr>
        <w:t>not</w:t>
      </w:r>
      <w:r w:rsidRPr="00D81344">
        <w:rPr>
          <w:rStyle w:val="StyleUnderline"/>
        </w:rPr>
        <w:t xml:space="preserve"> for lack of </w:t>
      </w:r>
      <w:r w:rsidRPr="00D81344">
        <w:rPr>
          <w:rStyle w:val="Emphasis"/>
        </w:rPr>
        <w:t>effort</w:t>
      </w:r>
      <w:r w:rsidRPr="00D81344">
        <w:rPr>
          <w:rStyle w:val="StyleUnderline"/>
        </w:rPr>
        <w:t xml:space="preserve">, but </w:t>
      </w:r>
      <w:r w:rsidRPr="00D81344">
        <w:rPr>
          <w:rStyle w:val="Emphasis"/>
        </w:rPr>
        <w:t>due to its structure</w:t>
      </w:r>
      <w:r w:rsidRPr="00D81344">
        <w:rPr>
          <w:rStyle w:val="StyleUnderline"/>
        </w:rPr>
        <w:t xml:space="preserve">. It has a </w:t>
      </w:r>
      <w:r w:rsidRPr="00D81344">
        <w:rPr>
          <w:rStyle w:val="Emphasis"/>
        </w:rPr>
        <w:t>voluntary character</w:t>
      </w:r>
      <w:r w:rsidRPr="00D81344">
        <w:rPr>
          <w:rStyle w:val="StyleUnderline"/>
        </w:rPr>
        <w:t xml:space="preserve">, which prevents </w:t>
      </w:r>
      <w:r w:rsidRPr="00D81344">
        <w:rPr>
          <w:rStyle w:val="Emphasis"/>
        </w:rPr>
        <w:t>binding commitments</w:t>
      </w:r>
      <w:r w:rsidRPr="00D81344">
        <w:rPr>
          <w:sz w:val="16"/>
        </w:rPr>
        <w:t>. Ministerial Declarations contain many subjective statements that are difficult to account for, and no formal efforts are made to assess them. A tracking tool, the Amarok, has been established to document life cycle phases of various projects and initiatives, but there are no resources to systematically measure progress on outcomes, value for money/effort, or implementation, or to provide ongoing monitoring.</w:t>
      </w:r>
    </w:p>
    <w:p w14:paraId="56E57EBC" w14:textId="77777777" w:rsidR="00784F00" w:rsidRPr="00D81344" w:rsidRDefault="00784F00" w:rsidP="00784F00"/>
    <w:p w14:paraId="21BE568F" w14:textId="77777777" w:rsidR="00176383" w:rsidRDefault="00176383"/>
    <w:sectPr w:rsidR="00176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805959392"/>
  </w:docVars>
  <w:rsids>
    <w:rsidRoot w:val="00784F00"/>
    <w:rsid w:val="00072D19"/>
    <w:rsid w:val="001302C3"/>
    <w:rsid w:val="00176383"/>
    <w:rsid w:val="0018344A"/>
    <w:rsid w:val="002528D3"/>
    <w:rsid w:val="0043037F"/>
    <w:rsid w:val="004A5D65"/>
    <w:rsid w:val="00695906"/>
    <w:rsid w:val="00712634"/>
    <w:rsid w:val="00771665"/>
    <w:rsid w:val="00784F00"/>
    <w:rsid w:val="00850BB1"/>
    <w:rsid w:val="00902423"/>
    <w:rsid w:val="009365CB"/>
    <w:rsid w:val="009F1AAA"/>
    <w:rsid w:val="00A85558"/>
    <w:rsid w:val="00B26E62"/>
    <w:rsid w:val="00B810BB"/>
    <w:rsid w:val="00DF2711"/>
    <w:rsid w:val="00EB0CAF"/>
    <w:rsid w:val="00F32942"/>
    <w:rsid w:val="00F94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F3FFA"/>
  <w15:chartTrackingRefBased/>
  <w15:docId w15:val="{90B35FBA-5DD3-8143-A351-24E2AA68C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242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024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9024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9024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9024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242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4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24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2423"/>
  </w:style>
  <w:style w:type="character" w:customStyle="1" w:styleId="Heading1Char">
    <w:name w:val="Heading 1 Char"/>
    <w:aliases w:val="Pocket Char"/>
    <w:basedOn w:val="DefaultParagraphFont"/>
    <w:link w:val="Heading1"/>
    <w:rsid w:val="00902423"/>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90242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90242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0242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0242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84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F00"/>
    <w:rPr>
      <w:rFonts w:eastAsiaTheme="majorEastAsia" w:cstheme="majorBidi"/>
      <w:color w:val="272727" w:themeColor="text1" w:themeTint="D8"/>
    </w:rPr>
  </w:style>
  <w:style w:type="paragraph" w:styleId="Title">
    <w:name w:val="Title"/>
    <w:basedOn w:val="Normal"/>
    <w:next w:val="Normal"/>
    <w:link w:val="TitleChar"/>
    <w:uiPriority w:val="10"/>
    <w:qFormat/>
    <w:rsid w:val="00784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F00"/>
    <w:pPr>
      <w:spacing w:before="160"/>
      <w:jc w:val="center"/>
    </w:pPr>
    <w:rPr>
      <w:i/>
      <w:iCs/>
      <w:color w:val="404040" w:themeColor="text1" w:themeTint="BF"/>
    </w:rPr>
  </w:style>
  <w:style w:type="character" w:customStyle="1" w:styleId="QuoteChar">
    <w:name w:val="Quote Char"/>
    <w:basedOn w:val="DefaultParagraphFont"/>
    <w:link w:val="Quote"/>
    <w:uiPriority w:val="29"/>
    <w:rsid w:val="00784F00"/>
    <w:rPr>
      <w:i/>
      <w:iCs/>
      <w:color w:val="404040" w:themeColor="text1" w:themeTint="BF"/>
    </w:rPr>
  </w:style>
  <w:style w:type="paragraph" w:styleId="ListParagraph">
    <w:name w:val="List Paragraph"/>
    <w:basedOn w:val="Normal"/>
    <w:uiPriority w:val="34"/>
    <w:qFormat/>
    <w:rsid w:val="00784F00"/>
    <w:pPr>
      <w:ind w:left="720"/>
      <w:contextualSpacing/>
    </w:pPr>
  </w:style>
  <w:style w:type="character" w:styleId="IntenseEmphasis">
    <w:name w:val="Intense Emphasis"/>
    <w:basedOn w:val="DefaultParagraphFont"/>
    <w:uiPriority w:val="21"/>
    <w:qFormat/>
    <w:rsid w:val="00784F00"/>
    <w:rPr>
      <w:i/>
      <w:iCs/>
      <w:color w:val="0F4761" w:themeColor="accent1" w:themeShade="BF"/>
    </w:rPr>
  </w:style>
  <w:style w:type="paragraph" w:styleId="IntenseQuote">
    <w:name w:val="Intense Quote"/>
    <w:basedOn w:val="Normal"/>
    <w:next w:val="Normal"/>
    <w:link w:val="IntenseQuoteChar"/>
    <w:uiPriority w:val="30"/>
    <w:qFormat/>
    <w:rsid w:val="00784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F00"/>
    <w:rPr>
      <w:i/>
      <w:iCs/>
      <w:color w:val="0F4761" w:themeColor="accent1" w:themeShade="BF"/>
    </w:rPr>
  </w:style>
  <w:style w:type="character" w:styleId="IntenseReference">
    <w:name w:val="Intense Reference"/>
    <w:basedOn w:val="DefaultParagraphFont"/>
    <w:uiPriority w:val="32"/>
    <w:qFormat/>
    <w:rsid w:val="00784F00"/>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02423"/>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90242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2423"/>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902423"/>
    <w:rPr>
      <w:b w:val="0"/>
      <w:sz w:val="22"/>
      <w:u w:val="single"/>
    </w:rPr>
  </w:style>
  <w:style w:type="character" w:styleId="Strong">
    <w:name w:val="Strong"/>
    <w:basedOn w:val="DefaultParagraphFont"/>
    <w:uiPriority w:val="22"/>
    <w:qFormat/>
    <w:rsid w:val="00902423"/>
    <w:rPr>
      <w:b/>
      <w:bCs/>
    </w:rPr>
  </w:style>
  <w:style w:type="character" w:styleId="BookTitle">
    <w:name w:val="Book Title"/>
    <w:basedOn w:val="DefaultParagraphFont"/>
    <w:uiPriority w:val="33"/>
    <w:qFormat/>
    <w:rsid w:val="00902423"/>
    <w:rPr>
      <w:b/>
      <w:bCs/>
      <w:i/>
      <w:iCs/>
      <w:spacing w:val="5"/>
    </w:rPr>
  </w:style>
  <w:style w:type="numbering" w:styleId="111111">
    <w:name w:val="Outline List 2"/>
    <w:basedOn w:val="NoList"/>
    <w:uiPriority w:val="99"/>
    <w:semiHidden/>
    <w:unhideWhenUsed/>
    <w:rsid w:val="00902423"/>
  </w:style>
  <w:style w:type="paragraph" w:styleId="Header">
    <w:name w:val="header"/>
    <w:basedOn w:val="Normal"/>
    <w:link w:val="HeaderChar"/>
    <w:uiPriority w:val="99"/>
    <w:semiHidden/>
    <w:rsid w:val="009024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2423"/>
    <w:rPr>
      <w:rFonts w:ascii="Calibri" w:hAnsi="Calibri" w:cs="Calibri"/>
      <w:kern w:val="0"/>
      <w:sz w:val="22"/>
      <w:szCs w:val="22"/>
      <w14:ligatures w14:val="none"/>
    </w:rPr>
  </w:style>
  <w:style w:type="paragraph" w:styleId="Footer">
    <w:name w:val="footer"/>
    <w:basedOn w:val="Normal"/>
    <w:link w:val="FooterChar"/>
    <w:uiPriority w:val="99"/>
    <w:semiHidden/>
    <w:rsid w:val="009024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242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02423"/>
    <w:pPr>
      <w:spacing w:after="120"/>
    </w:pPr>
  </w:style>
  <w:style w:type="character" w:customStyle="1" w:styleId="BodyTextChar">
    <w:name w:val="Body Text Char"/>
    <w:basedOn w:val="DefaultParagraphFont"/>
    <w:link w:val="BodyText"/>
    <w:uiPriority w:val="99"/>
    <w:semiHidden/>
    <w:rsid w:val="00902423"/>
    <w:rPr>
      <w:rFonts w:ascii="Calibri" w:hAnsi="Calibri" w:cs="Calibri"/>
      <w:kern w:val="0"/>
      <w:sz w:val="22"/>
      <w:szCs w:val="22"/>
      <w14:ligatures w14:val="none"/>
    </w:rPr>
  </w:style>
  <w:style w:type="paragraph" w:styleId="NoSpacing">
    <w:name w:val="No Spacing"/>
    <w:link w:val="NoSpacingChar"/>
    <w:uiPriority w:val="99"/>
    <w:unhideWhenUsed/>
    <w:qFormat/>
    <w:rsid w:val="0090242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02423"/>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902423"/>
    <w:rPr>
      <w:color w:val="467886" w:themeColor="hyperlink"/>
      <w:u w:val="single"/>
    </w:rPr>
  </w:style>
  <w:style w:type="character" w:styleId="UnresolvedMention">
    <w:name w:val="Unresolved Mention"/>
    <w:basedOn w:val="DefaultParagraphFont"/>
    <w:uiPriority w:val="99"/>
    <w:semiHidden/>
    <w:unhideWhenUsed/>
    <w:rsid w:val="00902423"/>
    <w:rPr>
      <w:color w:val="605E5C"/>
      <w:shd w:val="clear" w:color="auto" w:fill="E1DFDD"/>
    </w:rPr>
  </w:style>
  <w:style w:type="paragraph" w:customStyle="1" w:styleId="Emphasis1">
    <w:name w:val="Emphasis1"/>
    <w:basedOn w:val="Normal"/>
    <w:link w:val="Emphasis"/>
    <w:uiPriority w:val="8"/>
    <w:qFormat/>
    <w:rsid w:val="00902423"/>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world/fears-mount-arctic-cooperation-with-russia-stalls-2023-05-09/" TargetMode="External"/><Relationship Id="rId13" Type="http://schemas.openxmlformats.org/officeDocument/2006/relationships/hyperlink" Target="https://www.fdiintelligence.com/content/d5c21fa0-b481-4e92-b35e-6b49aeeb688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rookings.edu/articles/the-polar-silk-road-will-be-cleared-with-chinese-icebreakers/" TargetMode="External"/><Relationship Id="rId12" Type="http://schemas.openxmlformats.org/officeDocument/2006/relationships/hyperlink" Target="https://www.arctictoday.com/can-the-arctic-council-survive-the-trump-administration-probably-not-heres-why/" TargetMode="External"/><Relationship Id="rId17" Type="http://schemas.openxmlformats.org/officeDocument/2006/relationships/hyperlink" Target="https://www.thearcticinstitute.org/form-function-future-arctic-council/" TargetMode="External"/><Relationship Id="rId2" Type="http://schemas.openxmlformats.org/officeDocument/2006/relationships/styles" Target="styles.xml"/><Relationship Id="rId16" Type="http://schemas.openxmlformats.org/officeDocument/2006/relationships/hyperlink" Target="https://www.thearcticinstitute.org/nato-arctic-alliance-part-ii/" TargetMode="External"/><Relationship Id="rId1" Type="http://schemas.openxmlformats.org/officeDocument/2006/relationships/numbering" Target="numbering.xml"/><Relationship Id="rId6" Type="http://schemas.openxmlformats.org/officeDocument/2006/relationships/hyperlink" Target="https://www.highnorthnews.com/en/russia-increase-northern-fleets-combat-readiness-and-strengthen-arctic-shipbuilding-and-port" TargetMode="External"/><Relationship Id="rId11" Type="http://schemas.openxmlformats.org/officeDocument/2006/relationships/hyperlink" Target="https://www.arabnews.com/node/2601027" TargetMode="External"/><Relationship Id="rId5" Type="http://schemas.openxmlformats.org/officeDocument/2006/relationships/hyperlink" Target="https://www.atlanticcouncil.org/content-series/engagement-reframed/engagement-reframed-6-us-arctic-policy-should-prioritize-environmental-protection/" TargetMode="External"/><Relationship Id="rId15" Type="http://schemas.openxmlformats.org/officeDocument/2006/relationships/hyperlink" Target="https://www.thearcticinstitute.org/after-norway-whats-next-kingdom-of-denmark-arctic-councils-future/" TargetMode="External"/><Relationship Id="rId10" Type="http://schemas.openxmlformats.org/officeDocument/2006/relationships/hyperlink" Target="https://ipb.org/arctic-council-what-and-where-toarctic-council-too-important-to-be-squeezed-between-the-great-power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ussiamatters.org/analysis/prospects-us-russia-climate-engagement-under-moscows-chairing-arctic-council" TargetMode="External"/><Relationship Id="rId14" Type="http://schemas.openxmlformats.org/officeDocument/2006/relationships/hyperlink" Target="https://www.sustainability-times.com/impact/russia-dominates-the-arctic-before-the-us-these-unstoppable-icebreakers-give-moscow-overwhelming-control-over-the-worlds-most-strategic-frozen-fronti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karth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6286</Words>
  <Characters>34762</Characters>
  <Application>Microsoft Office Word</Application>
  <DocSecurity>0</DocSecurity>
  <Lines>297</Lines>
  <Paragraphs>61</Paragraphs>
  <ScaleCrop>false</ScaleCrop>
  <Company/>
  <LinksUpToDate>false</LinksUpToDate>
  <CharactersWithSpaces>40987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Viveth</dc:creator>
  <cp:keywords/>
  <dc:description/>
  <cp:lastModifiedBy>Karthikeyan, Viveth</cp:lastModifiedBy>
  <cp:revision>14</cp:revision>
  <dcterms:created xsi:type="dcterms:W3CDTF">2025-06-16T16:42:00Z</dcterms:created>
  <dcterms:modified xsi:type="dcterms:W3CDTF">2025-06-16T16:52:00Z</dcterms:modified>
</cp:coreProperties>
</file>