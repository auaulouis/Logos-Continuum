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6AA01" w14:textId="77777777" w:rsidR="00590B1B" w:rsidRPr="00D81344" w:rsidRDefault="00590B1B" w:rsidP="00590B1B">
      <w:pPr>
        <w:pStyle w:val="Heading1"/>
        <w:rPr>
          <w:rFonts w:cs="Calibri"/>
        </w:rPr>
      </w:pPr>
      <w:r w:rsidRPr="00D81344">
        <w:rPr>
          <w:rFonts w:cs="Calibri"/>
        </w:rPr>
        <w:t>***AFF***</w:t>
      </w:r>
    </w:p>
    <w:p w14:paraId="766836B0" w14:textId="77777777" w:rsidR="00590B1B" w:rsidRPr="00D81344" w:rsidRDefault="00590B1B" w:rsidP="00590B1B">
      <w:pPr>
        <w:pStyle w:val="Heading2"/>
        <w:rPr>
          <w:rFonts w:cs="Calibri"/>
        </w:rPr>
      </w:pPr>
      <w:r w:rsidRPr="00D81344">
        <w:rPr>
          <w:rFonts w:cs="Calibri"/>
        </w:rPr>
        <w:t>1AC</w:t>
      </w:r>
    </w:p>
    <w:p w14:paraId="170701D0" w14:textId="77777777" w:rsidR="00590B1B" w:rsidRPr="00D81344" w:rsidRDefault="00590B1B" w:rsidP="00590B1B">
      <w:pPr>
        <w:pStyle w:val="Heading3"/>
        <w:rPr>
          <w:rFonts w:cs="Calibri"/>
        </w:rPr>
      </w:pPr>
      <w:r w:rsidRPr="00D81344">
        <w:rPr>
          <w:rFonts w:cs="Calibri"/>
        </w:rPr>
        <w:t>Plan Text---1AC</w:t>
      </w:r>
    </w:p>
    <w:p w14:paraId="02DD566B" w14:textId="77777777" w:rsidR="00590B1B" w:rsidRPr="00D81344" w:rsidRDefault="00590B1B" w:rsidP="00590B1B">
      <w:pPr>
        <w:pStyle w:val="Heading4"/>
        <w:rPr>
          <w:rFonts w:cs="Calibri"/>
        </w:rPr>
      </w:pPr>
      <w:r w:rsidRPr="00D81344">
        <w:rPr>
          <w:rFonts w:cs="Calibri"/>
        </w:rPr>
        <w:t xml:space="preserve">The United States federal government should explore and/or develop the Arctic with icebreakers. </w:t>
      </w:r>
    </w:p>
    <w:p w14:paraId="0048EFC9" w14:textId="77777777" w:rsidR="00590B1B" w:rsidRPr="00D81344" w:rsidRDefault="00590B1B" w:rsidP="00590B1B"/>
    <w:p w14:paraId="0923AC3F" w14:textId="77777777" w:rsidR="00590B1B" w:rsidRPr="00D81344" w:rsidRDefault="00590B1B" w:rsidP="00590B1B">
      <w:pPr>
        <w:pStyle w:val="Heading3"/>
        <w:rPr>
          <w:rFonts w:cs="Calibri"/>
        </w:rPr>
      </w:pPr>
      <w:r w:rsidRPr="00D81344">
        <w:rPr>
          <w:rFonts w:cs="Calibri"/>
        </w:rPr>
        <w:t>Advantage---Shipbuilding---1AC</w:t>
      </w:r>
    </w:p>
    <w:p w14:paraId="3893962B" w14:textId="77777777" w:rsidR="00590B1B" w:rsidRPr="00D81344" w:rsidRDefault="00590B1B" w:rsidP="00590B1B">
      <w:pPr>
        <w:pStyle w:val="Heading4"/>
        <w:rPr>
          <w:rFonts w:cs="Calibri"/>
        </w:rPr>
      </w:pPr>
      <w:r w:rsidRPr="00D81344">
        <w:rPr>
          <w:rFonts w:cs="Calibri"/>
        </w:rPr>
        <w:t xml:space="preserve">The US shipbuilding industry is dangerously falling behind. With only 2 diesel powered icebreakers, the US’s leadership in shipbuilding will collapse by being outpaced by China. </w:t>
      </w:r>
    </w:p>
    <w:p w14:paraId="10F4BC6F" w14:textId="77777777" w:rsidR="00590B1B" w:rsidRPr="00D81344" w:rsidRDefault="00590B1B" w:rsidP="00590B1B">
      <w:pPr>
        <w:rPr>
          <w:rStyle w:val="Style13ptBold"/>
        </w:rPr>
      </w:pPr>
      <w:r w:rsidRPr="00D81344">
        <w:rPr>
          <w:rStyle w:val="Style13ptBold"/>
        </w:rPr>
        <w:t>Kennedy et al. Director, Wahba Institute for Strategic Competition</w:t>
      </w:r>
      <w:r>
        <w:rPr>
          <w:rStyle w:val="Style13ptBold"/>
        </w:rPr>
        <w:t xml:space="preserve">, </w:t>
      </w:r>
      <w:r w:rsidRPr="00D81344">
        <w:rPr>
          <w:rStyle w:val="Style13ptBold"/>
        </w:rPr>
        <w:t>24</w:t>
      </w:r>
    </w:p>
    <w:p w14:paraId="17EDB80E" w14:textId="77777777" w:rsidR="00590B1B" w:rsidRPr="00D81344" w:rsidRDefault="00590B1B" w:rsidP="00590B1B">
      <w:r w:rsidRPr="00D81344">
        <w:t xml:space="preserve">Mark Kennedy et al. 24. Director, Wahba Institute for Strategic Competition. Rebecca Pincus, Jason C. Moyer, Heather Exner-Pirot, Klaus Larres, and Prashanth Parameswaran. “360° View of America’s “ICE Pact” Polar Icebreaker Partnership with Canada and Finland”. </w:t>
      </w:r>
      <w:hyperlink r:id="rId5" w:history="1">
        <w:r w:rsidRPr="00D81344">
          <w:rPr>
            <w:rStyle w:val="Hyperlink"/>
          </w:rPr>
          <w:t>https://www.wilsoncenter.org/article/360deg-view-americas-ice-pact-polar-icebreaker-partnership-canada-and-finland</w:t>
        </w:r>
      </w:hyperlink>
      <w:r w:rsidRPr="00D81344">
        <w:t xml:space="preserve"> HDCSW-Packet</w:t>
      </w:r>
    </w:p>
    <w:p w14:paraId="15BAC0BD" w14:textId="77777777" w:rsidR="00590B1B" w:rsidRPr="00D81344" w:rsidRDefault="00590B1B" w:rsidP="00590B1B">
      <w:pPr>
        <w:rPr>
          <w:sz w:val="16"/>
        </w:rPr>
      </w:pPr>
      <w:r w:rsidRPr="00D81344">
        <w:rPr>
          <w:rStyle w:val="StyleUnderline"/>
        </w:rPr>
        <w:t xml:space="preserve">Danger signs are flashing at the degree to which the US has allowed itself to </w:t>
      </w:r>
      <w:r w:rsidRPr="00D81344">
        <w:rPr>
          <w:rStyle w:val="Emphasis"/>
        </w:rPr>
        <w:t>fall behind in shipbuilding</w:t>
      </w:r>
      <w:r w:rsidRPr="00D81344">
        <w:rPr>
          <w:sz w:val="16"/>
        </w:rPr>
        <w:t xml:space="preserve">. It has fallen from global shipbuilding leadership in 1975 to 19th place today. The United Nations reports that only 0.13% of the world’s shipbuilding capacity resides in North America. In contrast, </w:t>
      </w:r>
      <w:r w:rsidRPr="00D81344">
        <w:rPr>
          <w:rStyle w:val="StyleUnderline"/>
        </w:rPr>
        <w:t xml:space="preserve">China is by far the </w:t>
      </w:r>
      <w:r w:rsidRPr="00D81344">
        <w:rPr>
          <w:rStyle w:val="Emphasis"/>
        </w:rPr>
        <w:t>top global shipbuilder</w:t>
      </w:r>
      <w:r w:rsidRPr="00D81344">
        <w:rPr>
          <w:sz w:val="16"/>
        </w:rPr>
        <w:t xml:space="preserve">, </w:t>
      </w:r>
      <w:r w:rsidRPr="00D81344">
        <w:rPr>
          <w:rStyle w:val="StyleUnderline"/>
        </w:rPr>
        <w:t xml:space="preserve">responsible for “more than </w:t>
      </w:r>
      <w:r w:rsidRPr="00D81344">
        <w:rPr>
          <w:rStyle w:val="Emphasis"/>
        </w:rPr>
        <w:t>half of the world’s commercial shipbuilding output</w:t>
      </w:r>
      <w:r w:rsidRPr="00D81344">
        <w:rPr>
          <w:sz w:val="16"/>
        </w:rPr>
        <w:t>” last year.</w:t>
      </w:r>
    </w:p>
    <w:p w14:paraId="3880C95C" w14:textId="77777777" w:rsidR="00590B1B" w:rsidRPr="00D81344" w:rsidRDefault="00590B1B" w:rsidP="00590B1B">
      <w:pPr>
        <w:rPr>
          <w:sz w:val="16"/>
        </w:rPr>
      </w:pPr>
      <w:r w:rsidRPr="00D81344">
        <w:rPr>
          <w:sz w:val="16"/>
        </w:rPr>
        <w:t xml:space="preserve">Unless it changes current trajectories, </w:t>
      </w:r>
      <w:r w:rsidRPr="00D81344">
        <w:rPr>
          <w:rStyle w:val="StyleUnderline"/>
        </w:rPr>
        <w:t xml:space="preserve">the US risks the hazardous possibility of </w:t>
      </w:r>
      <w:r w:rsidRPr="00D81344">
        <w:rPr>
          <w:rStyle w:val="Emphasis"/>
        </w:rPr>
        <w:t>trailing revisionist powers</w:t>
      </w:r>
      <w:r w:rsidRPr="00D81344">
        <w:rPr>
          <w:rStyle w:val="StyleUnderline"/>
        </w:rPr>
        <w:t xml:space="preserve"> in the size of fleets it can field in </w:t>
      </w:r>
      <w:r w:rsidRPr="00D81344">
        <w:rPr>
          <w:rStyle w:val="Emphasis"/>
        </w:rPr>
        <w:t>key theaters</w:t>
      </w:r>
      <w:r w:rsidRPr="00D81344">
        <w:rPr>
          <w:sz w:val="16"/>
        </w:rPr>
        <w:t xml:space="preserve">. </w:t>
      </w:r>
      <w:r w:rsidRPr="00D81344">
        <w:rPr>
          <w:rStyle w:val="StyleUnderline"/>
        </w:rPr>
        <w:t xml:space="preserve">The US should do </w:t>
      </w:r>
      <w:r w:rsidRPr="00D81344">
        <w:rPr>
          <w:rStyle w:val="Emphasis"/>
        </w:rPr>
        <w:t>all it can to expand its domestic shipbuilding capacity</w:t>
      </w:r>
      <w:r w:rsidRPr="00D81344">
        <w:rPr>
          <w:sz w:val="16"/>
        </w:rPr>
        <w:t xml:space="preserve">. </w:t>
      </w:r>
      <w:r w:rsidRPr="00D81344">
        <w:rPr>
          <w:rStyle w:val="StyleUnderline"/>
        </w:rPr>
        <w:t>The lead time required to expand capacity and then build more ships risks extending beyond the deadlines when a greater fleet size is required.</w:t>
      </w:r>
      <w:r w:rsidRPr="00D81344">
        <w:rPr>
          <w:sz w:val="16"/>
        </w:rPr>
        <w:t xml:space="preserve"> That is why </w:t>
      </w:r>
      <w:r w:rsidRPr="00D81344">
        <w:rPr>
          <w:rStyle w:val="StyleUnderline"/>
        </w:rPr>
        <w:t>it is vital to for the US to embrace collaborations</w:t>
      </w:r>
      <w:r w:rsidRPr="00D81344">
        <w:rPr>
          <w:sz w:val="16"/>
        </w:rPr>
        <w:t xml:space="preserve"> such as the recent ICE Pact (with Canada and Finland) to build icebreakers, along with AUKUS (with Australia and the UK) to build more submarines. Joint effort can speed progress. Deepening these collaborations and adding others are vital to America’s maritime security.</w:t>
      </w:r>
    </w:p>
    <w:p w14:paraId="3FB998D3" w14:textId="77777777" w:rsidR="00590B1B" w:rsidRPr="00D81344" w:rsidRDefault="00590B1B" w:rsidP="00590B1B">
      <w:pPr>
        <w:rPr>
          <w:sz w:val="16"/>
        </w:rPr>
      </w:pPr>
      <w:r w:rsidRPr="00D81344">
        <w:rPr>
          <w:sz w:val="16"/>
        </w:rPr>
        <w:t xml:space="preserve">The Arctic is a North Atlantic Treaty Organization (NATO) front receiving insufficient attention. It is rich in resources and emerging sea-lanes. It is also strategically important militarily, particularly as defense preparations in Alaska, Canada, and Nordic nations trail Russian threats. China threw its weight into the Arctic by declaring itself a Near-Arctic power. It joined Russia in sailing a naval force of 11 ships close to America’s Aleutian Islands last August. Its Polar Silk Road will be cleared with Chinese icebreakers.  </w:t>
      </w:r>
    </w:p>
    <w:p w14:paraId="4E28BEA7" w14:textId="77777777" w:rsidR="00590B1B" w:rsidRPr="00D81344" w:rsidRDefault="00590B1B" w:rsidP="00590B1B">
      <w:pPr>
        <w:rPr>
          <w:rStyle w:val="StyleUnderline"/>
        </w:rPr>
      </w:pPr>
      <w:r w:rsidRPr="00D81344">
        <w:rPr>
          <w:rStyle w:val="Emphasis"/>
        </w:rPr>
        <w:t>The US alone has only two aging diesel icebreakers in the Arctic</w:t>
      </w:r>
      <w:r w:rsidRPr="00D81344">
        <w:rPr>
          <w:sz w:val="16"/>
        </w:rPr>
        <w:t xml:space="preserve"> </w:t>
      </w:r>
      <w:r w:rsidRPr="00D81344">
        <w:rPr>
          <w:rStyle w:val="StyleUnderline"/>
        </w:rPr>
        <w:t>compared to Russia’s “seven nuclear-powered icebreakers and around 30 diesel-powered ones,”</w:t>
      </w:r>
      <w:r w:rsidRPr="00D81344">
        <w:rPr>
          <w:sz w:val="16"/>
        </w:rPr>
        <w:t xml:space="preserve"> </w:t>
      </w:r>
      <w:r w:rsidRPr="00D81344">
        <w:rPr>
          <w:rStyle w:val="StyleUnderline"/>
        </w:rPr>
        <w:t xml:space="preserve">with more being built. Collectively, </w:t>
      </w:r>
      <w:r w:rsidRPr="00D81344">
        <w:rPr>
          <w:rStyle w:val="Emphasis"/>
        </w:rPr>
        <w:t>NATO trails Russia and China in icebreakers</w:t>
      </w:r>
      <w:r w:rsidRPr="00D81344">
        <w:rPr>
          <w:sz w:val="16"/>
        </w:rPr>
        <w:t xml:space="preserve">. Adding to the imbalance, </w:t>
      </w:r>
      <w:r w:rsidRPr="00D81344">
        <w:rPr>
          <w:rStyle w:val="StyleUnderline"/>
        </w:rPr>
        <w:t xml:space="preserve">Russia has launched a new class of combat icebreakers with high-speed guns and launchers for anti-ship and land-attack cruise missiles. These risks, coupled with the US Coast Guard’s new Polar Security Cutter program being </w:t>
      </w:r>
      <w:r w:rsidRPr="00D81344">
        <w:rPr>
          <w:rStyle w:val="Emphasis"/>
        </w:rPr>
        <w:t>years behind schedule</w:t>
      </w:r>
      <w:r w:rsidRPr="00D81344">
        <w:rPr>
          <w:rStyle w:val="StyleUnderline"/>
        </w:rPr>
        <w:t xml:space="preserve"> and billions of dollars over budget, </w:t>
      </w:r>
      <w:r w:rsidRPr="00D81344">
        <w:rPr>
          <w:sz w:val="16"/>
        </w:rPr>
        <w:t>underlie the logic of the ICE Pact.</w:t>
      </w:r>
    </w:p>
    <w:p w14:paraId="0C26EB02" w14:textId="77777777" w:rsidR="00590B1B" w:rsidRPr="00D81344" w:rsidRDefault="00590B1B" w:rsidP="00590B1B">
      <w:pPr>
        <w:rPr>
          <w:sz w:val="16"/>
        </w:rPr>
      </w:pPr>
      <w:r w:rsidRPr="00D81344">
        <w:rPr>
          <w:sz w:val="16"/>
        </w:rPr>
        <w:t>The Pentagon estimates that the People’s Liberation Army Navy has more than 370 ships, compared with America’s combat-ready fleet of 290 (though America has more carriers and destroyers and superior submarines). The gap is expected to widen. China’s fleet is expected to grow 21 percent by 2030, while the US Navy’s latest budget submission projects that the US fleet will remain largely unchanged. Staying ahead with submarines highlights the need for AUKUS.</w:t>
      </w:r>
    </w:p>
    <w:p w14:paraId="4C125323" w14:textId="77777777" w:rsidR="00590B1B" w:rsidRPr="00D81344" w:rsidRDefault="00590B1B" w:rsidP="00590B1B">
      <w:pPr>
        <w:rPr>
          <w:sz w:val="16"/>
        </w:rPr>
      </w:pPr>
      <w:r w:rsidRPr="00D81344">
        <w:rPr>
          <w:sz w:val="16"/>
        </w:rPr>
        <w:t xml:space="preserve">These collaborations allow allies to share expertise, build supplier networks, develop programs for training a skilled workforce, and ensure interoperability. Maximizing the benefits of collaboration requires pushing past resistance points. Following China, Japan and South Korea are the largest shipbuilding nations. Some have suggested Japan, South Korea, and the US should mirror the AUKUS framework or the F-35 Lightning supplier network to create a multinational guided-missile destroyer construction program. Continued partnering with allies for ship maintenance also adds capacity and strengthens alliances. </w:t>
      </w:r>
    </w:p>
    <w:p w14:paraId="760C5462" w14:textId="77777777" w:rsidR="00590B1B" w:rsidRPr="00D81344" w:rsidRDefault="00590B1B" w:rsidP="00590B1B">
      <w:pPr>
        <w:rPr>
          <w:sz w:val="16"/>
        </w:rPr>
      </w:pPr>
      <w:r w:rsidRPr="00D81344">
        <w:rPr>
          <w:rStyle w:val="StyleUnderline"/>
        </w:rPr>
        <w:t xml:space="preserve">Not only must America grow its shipbuilding capacity to stay ahead, </w:t>
      </w:r>
      <w:r w:rsidRPr="00D81344">
        <w:rPr>
          <w:sz w:val="16"/>
        </w:rPr>
        <w:t xml:space="preserve">but </w:t>
      </w:r>
      <w:r w:rsidRPr="00D81344">
        <w:rPr>
          <w:rStyle w:val="StyleUnderline"/>
        </w:rPr>
        <w:t xml:space="preserve">it will also need to foster a network of </w:t>
      </w:r>
      <w:r w:rsidRPr="00D81344">
        <w:rPr>
          <w:rStyle w:val="Emphasis"/>
        </w:rPr>
        <w:t>allied capacity</w:t>
      </w:r>
      <w:r w:rsidRPr="00D81344">
        <w:rPr>
          <w:sz w:val="16"/>
        </w:rPr>
        <w:t xml:space="preserve"> </w:t>
      </w:r>
      <w:r w:rsidRPr="00D81344">
        <w:rPr>
          <w:rStyle w:val="StyleUnderline"/>
        </w:rPr>
        <w:t>to ensure it can meet</w:t>
      </w:r>
      <w:r w:rsidRPr="00D81344">
        <w:rPr>
          <w:sz w:val="16"/>
        </w:rPr>
        <w:t xml:space="preserve"> </w:t>
      </w:r>
      <w:r w:rsidRPr="00D81344">
        <w:rPr>
          <w:rStyle w:val="Emphasis"/>
        </w:rPr>
        <w:t>urgent needs</w:t>
      </w:r>
      <w:r w:rsidRPr="00D81344">
        <w:rPr>
          <w:sz w:val="16"/>
        </w:rPr>
        <w:t xml:space="preserve"> </w:t>
      </w:r>
      <w:r w:rsidRPr="00D81344">
        <w:rPr>
          <w:rStyle w:val="StyleUnderline"/>
        </w:rPr>
        <w:t>and</w:t>
      </w:r>
      <w:r w:rsidRPr="00D81344">
        <w:rPr>
          <w:sz w:val="16"/>
        </w:rPr>
        <w:t xml:space="preserve"> rapidly </w:t>
      </w:r>
      <w:r w:rsidRPr="00D81344">
        <w:rPr>
          <w:rStyle w:val="StyleUnderline"/>
        </w:rPr>
        <w:t xml:space="preserve">resupply to cover </w:t>
      </w:r>
      <w:r w:rsidRPr="00D81344">
        <w:rPr>
          <w:rStyle w:val="Emphasis"/>
        </w:rPr>
        <w:t>losses in the event of conflict</w:t>
      </w:r>
      <w:r w:rsidRPr="00D81344">
        <w:rPr>
          <w:sz w:val="16"/>
        </w:rPr>
        <w:t xml:space="preserve">. </w:t>
      </w:r>
      <w:r w:rsidRPr="00D81344">
        <w:rPr>
          <w:rStyle w:val="StyleUnderline"/>
        </w:rPr>
        <w:t>For all this, the US must embrace the ICE Pact, AUKUS, and more</w:t>
      </w:r>
      <w:r w:rsidRPr="00D81344">
        <w:rPr>
          <w:sz w:val="16"/>
        </w:rPr>
        <w:t>.</w:t>
      </w:r>
    </w:p>
    <w:p w14:paraId="520E184E" w14:textId="77777777" w:rsidR="00590B1B" w:rsidRPr="00D81344" w:rsidRDefault="00590B1B" w:rsidP="00590B1B">
      <w:pPr>
        <w:pStyle w:val="Heading4"/>
        <w:rPr>
          <w:rFonts w:cs="Calibri"/>
        </w:rPr>
      </w:pPr>
      <w:r w:rsidRPr="00D81344">
        <w:rPr>
          <w:rFonts w:cs="Calibri"/>
        </w:rPr>
        <w:t xml:space="preserve">The ICE PACT, a collaboration effort was signed between the US, Canda, and Finland to strengthen shipbuilding, but the pact isn’t sufficient and sidesteps the true problems behind US shipbuilding. Only the plan ensures </w:t>
      </w:r>
      <w:r w:rsidRPr="00D81344">
        <w:rPr>
          <w:rFonts w:cs="Calibri"/>
          <w:u w:val="single"/>
        </w:rPr>
        <w:t>predictability</w:t>
      </w:r>
      <w:r w:rsidRPr="00D81344">
        <w:rPr>
          <w:rFonts w:cs="Calibri"/>
        </w:rPr>
        <w:t xml:space="preserve"> that strengthens the industry. </w:t>
      </w:r>
    </w:p>
    <w:p w14:paraId="01C746F9" w14:textId="77777777" w:rsidR="00590B1B" w:rsidRPr="00D81344" w:rsidRDefault="00590B1B" w:rsidP="00590B1B">
      <w:pPr>
        <w:rPr>
          <w:rStyle w:val="Style13ptBold"/>
        </w:rPr>
      </w:pPr>
      <w:r w:rsidRPr="00D81344">
        <w:rPr>
          <w:rStyle w:val="Style13ptBold"/>
        </w:rPr>
        <w:t>Kennedy et al. Director, Wahba Institute for Strategic Competition</w:t>
      </w:r>
      <w:r>
        <w:rPr>
          <w:rStyle w:val="Style13ptBold"/>
        </w:rPr>
        <w:t xml:space="preserve">, </w:t>
      </w:r>
      <w:r w:rsidRPr="00D81344">
        <w:rPr>
          <w:rStyle w:val="Style13ptBold"/>
        </w:rPr>
        <w:t>24</w:t>
      </w:r>
    </w:p>
    <w:p w14:paraId="54FA81BE" w14:textId="77777777" w:rsidR="00590B1B" w:rsidRPr="00D81344" w:rsidRDefault="00590B1B" w:rsidP="00590B1B">
      <w:r w:rsidRPr="00D81344">
        <w:t xml:space="preserve">Mark Kennedy et al. 24. Director, Wahba Institute for Strategic Competition. Rebecca Pincus, Jason C. Moyer, Heather Exner-Pirot, Klaus Larres, and Prashanth Parameswaran. “360° View of America’s “ICE Pact” Polar Icebreaker Partnership with Canada and Finland”. </w:t>
      </w:r>
      <w:hyperlink r:id="rId6" w:history="1">
        <w:r w:rsidRPr="00D81344">
          <w:rPr>
            <w:rStyle w:val="Hyperlink"/>
          </w:rPr>
          <w:t>https://www.wilsoncenter.org/article/360deg-view-americas-ice-pact-polar-icebreaker-partnership-canada-and-finland</w:t>
        </w:r>
      </w:hyperlink>
      <w:r w:rsidRPr="00D81344">
        <w:t xml:space="preserve"> HDCSW-Packet</w:t>
      </w:r>
    </w:p>
    <w:p w14:paraId="29503436" w14:textId="77777777" w:rsidR="00590B1B" w:rsidRPr="00D81344" w:rsidRDefault="00590B1B" w:rsidP="00590B1B">
      <w:pPr>
        <w:rPr>
          <w:sz w:val="16"/>
        </w:rPr>
      </w:pPr>
      <w:r w:rsidRPr="00D81344">
        <w:rPr>
          <w:rStyle w:val="StyleUnderline"/>
        </w:rPr>
        <w:t>The recently announced</w:t>
      </w:r>
      <w:r w:rsidRPr="00D81344">
        <w:rPr>
          <w:sz w:val="16"/>
        </w:rPr>
        <w:t xml:space="preserve"> Icebreaker Collaboration Effort (</w:t>
      </w:r>
      <w:r w:rsidRPr="00D81344">
        <w:rPr>
          <w:rStyle w:val="StyleUnderline"/>
        </w:rPr>
        <w:t>ICE-PACT</w:t>
      </w:r>
      <w:r w:rsidRPr="00D81344">
        <w:rPr>
          <w:sz w:val="16"/>
        </w:rPr>
        <w:t xml:space="preserve">) by the US, Canada, and Finland, </w:t>
      </w:r>
      <w:r w:rsidRPr="00D81344">
        <w:rPr>
          <w:rStyle w:val="StyleUnderline"/>
        </w:rPr>
        <w:t>is a collaboration intended to strengthen shipbuilding</w:t>
      </w:r>
      <w:r w:rsidRPr="00D81344">
        <w:rPr>
          <w:sz w:val="16"/>
        </w:rPr>
        <w:t xml:space="preserve"> and maritime industrial capacity through closer cooperation on polar icebreakers. </w:t>
      </w:r>
    </w:p>
    <w:p w14:paraId="04EFD277" w14:textId="77777777" w:rsidR="00590B1B" w:rsidRPr="00D81344" w:rsidRDefault="00590B1B" w:rsidP="00590B1B">
      <w:pPr>
        <w:rPr>
          <w:sz w:val="16"/>
        </w:rPr>
      </w:pPr>
      <w:r w:rsidRPr="00D81344">
        <w:rPr>
          <w:rStyle w:val="StyleUnderline"/>
        </w:rPr>
        <w:t xml:space="preserve">Icebreakers are </w:t>
      </w:r>
      <w:r w:rsidRPr="00D81344">
        <w:rPr>
          <w:rStyle w:val="Emphasis"/>
        </w:rPr>
        <w:t>highly specialized platforms</w:t>
      </w:r>
      <w:r w:rsidRPr="00D81344">
        <w:rPr>
          <w:sz w:val="16"/>
        </w:rPr>
        <w:t xml:space="preserve">, built to withstand some of the most punishing conditions on earth. They sail directly into ice that can crush ships and pierce hulls, and into storms that can ice over superstructures until ships become so top-heavy they capsize. </w:t>
      </w:r>
      <w:r w:rsidRPr="00D81344">
        <w:rPr>
          <w:rStyle w:val="StyleUnderline"/>
        </w:rPr>
        <w:t>The engineering requirements for polar icebreakers are daunting</w:t>
      </w:r>
      <w:r w:rsidRPr="00D81344">
        <w:rPr>
          <w:sz w:val="16"/>
        </w:rPr>
        <w:t xml:space="preserve">. </w:t>
      </w:r>
    </w:p>
    <w:p w14:paraId="7F69C058" w14:textId="77777777" w:rsidR="00590B1B" w:rsidRPr="00D81344" w:rsidRDefault="00590B1B" w:rsidP="00590B1B">
      <w:pPr>
        <w:rPr>
          <w:rStyle w:val="StyleUnderline"/>
        </w:rPr>
      </w:pPr>
      <w:r w:rsidRPr="00D81344">
        <w:rPr>
          <w:rStyle w:val="StyleUnderline"/>
        </w:rPr>
        <w:t>In the US</w:t>
      </w:r>
      <w:r w:rsidRPr="00D81344">
        <w:rPr>
          <w:sz w:val="16"/>
        </w:rPr>
        <w:t xml:space="preserve">, the </w:t>
      </w:r>
      <w:r w:rsidRPr="00D81344">
        <w:rPr>
          <w:rStyle w:val="StyleUnderline"/>
        </w:rPr>
        <w:t>specialized expertise</w:t>
      </w:r>
      <w:r w:rsidRPr="00D81344">
        <w:rPr>
          <w:sz w:val="16"/>
        </w:rPr>
        <w:t xml:space="preserve"> required to build polar icebreakers </w:t>
      </w:r>
      <w:r w:rsidRPr="00D81344">
        <w:rPr>
          <w:rStyle w:val="StyleUnderline"/>
        </w:rPr>
        <w:t xml:space="preserve">has </w:t>
      </w:r>
      <w:r w:rsidRPr="00D81344">
        <w:rPr>
          <w:rStyle w:val="Emphasis"/>
        </w:rPr>
        <w:t>largely vanished</w:t>
      </w:r>
      <w:r w:rsidRPr="00D81344">
        <w:rPr>
          <w:rStyle w:val="StyleUnderline"/>
        </w:rPr>
        <w:t xml:space="preserve"> </w:t>
      </w:r>
      <w:r w:rsidRPr="00D81344">
        <w:rPr>
          <w:sz w:val="16"/>
        </w:rPr>
        <w:t xml:space="preserve">in the decades since the last such ship was built. </w:t>
      </w:r>
      <w:r w:rsidRPr="00D81344">
        <w:rPr>
          <w:rStyle w:val="StyleUnderline"/>
        </w:rPr>
        <w:t xml:space="preserve">The US Coast Guard’s current acquisition program, the Polar Security Cutter, has experienced </w:t>
      </w:r>
      <w:r w:rsidRPr="00D81344">
        <w:rPr>
          <w:rStyle w:val="Emphasis"/>
        </w:rPr>
        <w:t>significant challenges</w:t>
      </w:r>
      <w:r w:rsidRPr="00D81344">
        <w:rPr>
          <w:rStyle w:val="StyleUnderline"/>
        </w:rPr>
        <w:t xml:space="preserve">, including time </w:t>
      </w:r>
      <w:r w:rsidRPr="00D81344">
        <w:rPr>
          <w:rStyle w:val="Emphasis"/>
        </w:rPr>
        <w:t>delays</w:t>
      </w:r>
      <w:r w:rsidRPr="00D81344">
        <w:rPr>
          <w:rStyle w:val="StyleUnderline"/>
        </w:rPr>
        <w:t xml:space="preserve"> and </w:t>
      </w:r>
      <w:r w:rsidRPr="00D81344">
        <w:rPr>
          <w:rStyle w:val="Emphasis"/>
        </w:rPr>
        <w:t>cost overruns</w:t>
      </w:r>
      <w:r w:rsidRPr="00D81344">
        <w:rPr>
          <w:rStyle w:val="StyleUnderline"/>
        </w:rPr>
        <w:t xml:space="preserve">. </w:t>
      </w:r>
    </w:p>
    <w:p w14:paraId="1704FB1D" w14:textId="77777777" w:rsidR="00590B1B" w:rsidRPr="00D81344" w:rsidRDefault="00590B1B" w:rsidP="00590B1B">
      <w:pPr>
        <w:rPr>
          <w:rStyle w:val="StyleUnderline"/>
        </w:rPr>
      </w:pPr>
      <w:r w:rsidRPr="00D81344">
        <w:rPr>
          <w:rStyle w:val="StyleUnderline"/>
        </w:rPr>
        <w:t xml:space="preserve">The Coast Guard’s challenges echo similar problems </w:t>
      </w:r>
      <w:r w:rsidRPr="00D81344">
        <w:rPr>
          <w:rStyle w:val="Emphasis"/>
        </w:rPr>
        <w:t>bedeviling US Navy shipbuilding</w:t>
      </w:r>
      <w:r w:rsidRPr="00D81344">
        <w:rPr>
          <w:sz w:val="16"/>
        </w:rPr>
        <w:t xml:space="preserve">. Navy Secretary Del Toro has championed efforts to spur competition from foreign shipbuilders, including calling for coproduction with foreign shipyards and increasing reliance on overseas repair and maintenance. </w:t>
      </w:r>
      <w:r w:rsidRPr="00D81344">
        <w:rPr>
          <w:rStyle w:val="StyleUnderline"/>
        </w:rPr>
        <w:t xml:space="preserve">These efforts are constrained by limits on Coast Guard and Navy ability to contract with foreign shipyards. </w:t>
      </w:r>
    </w:p>
    <w:p w14:paraId="352246DA" w14:textId="77777777" w:rsidR="00590B1B" w:rsidRPr="00D81344" w:rsidRDefault="00590B1B" w:rsidP="00590B1B">
      <w:pPr>
        <w:rPr>
          <w:rStyle w:val="StyleUnderline"/>
        </w:rPr>
      </w:pPr>
      <w:r w:rsidRPr="00D81344">
        <w:rPr>
          <w:sz w:val="16"/>
        </w:rPr>
        <w:t xml:space="preserve">In contrast to Del Toro’s emphasis on increasing competition, </w:t>
      </w:r>
      <w:r w:rsidRPr="00D81344">
        <w:rPr>
          <w:rStyle w:val="StyleUnderline"/>
        </w:rPr>
        <w:t xml:space="preserve">US shipbuilding interests usually call for more </w:t>
      </w:r>
      <w:r w:rsidRPr="00D81344">
        <w:rPr>
          <w:rStyle w:val="Emphasis"/>
        </w:rPr>
        <w:t>predictability in orders</w:t>
      </w:r>
      <w:r w:rsidRPr="00D81344">
        <w:rPr>
          <w:sz w:val="16"/>
        </w:rPr>
        <w:t xml:space="preserve">, more </w:t>
      </w:r>
      <w:r w:rsidRPr="00D81344">
        <w:rPr>
          <w:rStyle w:val="StyleUnderline"/>
        </w:rPr>
        <w:t>subsidies to industry</w:t>
      </w:r>
      <w:r w:rsidRPr="00D81344">
        <w:rPr>
          <w:sz w:val="16"/>
        </w:rPr>
        <w:t xml:space="preserve">, and </w:t>
      </w:r>
      <w:r w:rsidRPr="00D81344">
        <w:rPr>
          <w:rStyle w:val="StyleUnderline"/>
        </w:rPr>
        <w:t xml:space="preserve">more investment in labor programs. </w:t>
      </w:r>
    </w:p>
    <w:p w14:paraId="7F04DF53" w14:textId="77777777" w:rsidR="00590B1B" w:rsidRPr="00D81344" w:rsidRDefault="00590B1B" w:rsidP="00590B1B">
      <w:pPr>
        <w:rPr>
          <w:sz w:val="16"/>
        </w:rPr>
      </w:pPr>
      <w:r w:rsidRPr="00D81344">
        <w:rPr>
          <w:rStyle w:val="Emphasis"/>
        </w:rPr>
        <w:t>ICE-PACT sidesteps these questions</w:t>
      </w:r>
      <w:r w:rsidRPr="00D81344">
        <w:rPr>
          <w:sz w:val="16"/>
        </w:rPr>
        <w:t xml:space="preserve"> in favor of three objectives: information sharing, collaboration on workforce development, and an invitation to allies and partners to purchase icebreakers built in American, Canadian, and Finnish shipyards. Here the ICE-PACT announcement echoes another trilateral effort—AUKUS—which similarly emphasized information sharing and strengthening of all parties’ industrial bases. </w:t>
      </w:r>
    </w:p>
    <w:p w14:paraId="78F873F3" w14:textId="77777777" w:rsidR="00590B1B" w:rsidRPr="00D81344" w:rsidRDefault="00590B1B" w:rsidP="00590B1B">
      <w:pPr>
        <w:rPr>
          <w:sz w:val="16"/>
        </w:rPr>
      </w:pPr>
      <w:r w:rsidRPr="00D81344">
        <w:rPr>
          <w:rStyle w:val="StyleUnderline"/>
        </w:rPr>
        <w:t xml:space="preserve">The ICE-PACT agreement is a </w:t>
      </w:r>
      <w:r w:rsidRPr="00D81344">
        <w:rPr>
          <w:rStyle w:val="Emphasis"/>
        </w:rPr>
        <w:t>first step</w:t>
      </w:r>
      <w:r w:rsidRPr="00D81344">
        <w:rPr>
          <w:sz w:val="16"/>
        </w:rPr>
        <w:t xml:space="preserve">: the US, Canada, and Finland </w:t>
      </w:r>
      <w:r w:rsidRPr="00D81344">
        <w:rPr>
          <w:rStyle w:val="StyleUnderline"/>
        </w:rPr>
        <w:t>will engage in trilateral negotiations this year on a framework for implementation</w:t>
      </w:r>
      <w:r w:rsidRPr="00D81344">
        <w:rPr>
          <w:sz w:val="16"/>
        </w:rPr>
        <w:t xml:space="preserve">. In the meantime, </w:t>
      </w:r>
      <w:r w:rsidRPr="00D81344">
        <w:rPr>
          <w:rStyle w:val="StyleUnderline"/>
        </w:rPr>
        <w:t>icebreaker construction programs are ongoing in both the US and Canada</w:t>
      </w:r>
      <w:r w:rsidRPr="00D81344">
        <w:rPr>
          <w:sz w:val="16"/>
        </w:rPr>
        <w:t xml:space="preserve">. </w:t>
      </w:r>
      <w:r w:rsidRPr="00D81344">
        <w:rPr>
          <w:rStyle w:val="StyleUnderline"/>
        </w:rPr>
        <w:t xml:space="preserve">These are likely to be </w:t>
      </w:r>
      <w:r w:rsidRPr="00D81344">
        <w:rPr>
          <w:rStyle w:val="Emphasis"/>
        </w:rPr>
        <w:t>little impacted by the new agreement</w:t>
      </w:r>
      <w:r w:rsidRPr="00D81344">
        <w:rPr>
          <w:sz w:val="16"/>
        </w:rPr>
        <w:t xml:space="preserve">. </w:t>
      </w:r>
    </w:p>
    <w:p w14:paraId="6E853AC5" w14:textId="77777777" w:rsidR="00590B1B" w:rsidRPr="00D81344" w:rsidRDefault="00590B1B" w:rsidP="00590B1B">
      <w:pPr>
        <w:rPr>
          <w:u w:val="single"/>
        </w:rPr>
      </w:pPr>
      <w:r w:rsidRPr="00D81344">
        <w:rPr>
          <w:rStyle w:val="StyleUnderline"/>
        </w:rPr>
        <w:t xml:space="preserve">The primary impact of ICE-PACT </w:t>
      </w:r>
      <w:r w:rsidRPr="00D81344">
        <w:rPr>
          <w:sz w:val="16"/>
        </w:rPr>
        <w:t>at this point</w:t>
      </w:r>
      <w:r w:rsidRPr="00D81344">
        <w:rPr>
          <w:rStyle w:val="StyleUnderline"/>
        </w:rPr>
        <w:t xml:space="preserve"> is the demonstration of </w:t>
      </w:r>
      <w:r w:rsidRPr="00D81344">
        <w:rPr>
          <w:rStyle w:val="Emphasis"/>
        </w:rPr>
        <w:t>high-level attention</w:t>
      </w:r>
      <w:r w:rsidRPr="00D81344">
        <w:rPr>
          <w:rStyle w:val="StyleUnderline"/>
        </w:rPr>
        <w:t xml:space="preserve"> to the</w:t>
      </w:r>
      <w:r w:rsidRPr="00D81344">
        <w:rPr>
          <w:sz w:val="16"/>
        </w:rPr>
        <w:t xml:space="preserve"> </w:t>
      </w:r>
      <w:r w:rsidRPr="00D81344">
        <w:rPr>
          <w:rStyle w:val="StyleUnderline"/>
        </w:rPr>
        <w:t>issue by the White House</w:t>
      </w:r>
      <w:r w:rsidRPr="00D81344">
        <w:rPr>
          <w:sz w:val="16"/>
        </w:rPr>
        <w:t xml:space="preserve">, </w:t>
      </w:r>
      <w:r w:rsidRPr="00D81344">
        <w:rPr>
          <w:rStyle w:val="StyleUnderline"/>
        </w:rPr>
        <w:t xml:space="preserve">and the credence this lends efforts to find </w:t>
      </w:r>
      <w:r w:rsidRPr="00D81344">
        <w:rPr>
          <w:rStyle w:val="Emphasis"/>
        </w:rPr>
        <w:t>creative solutions</w:t>
      </w:r>
      <w:r w:rsidRPr="00D81344">
        <w:rPr>
          <w:rStyle w:val="StyleUnderline"/>
        </w:rPr>
        <w:t xml:space="preserve"> to the broader set of US shipbuilding woes</w:t>
      </w:r>
      <w:r w:rsidRPr="00D81344">
        <w:rPr>
          <w:sz w:val="16"/>
        </w:rPr>
        <w:t xml:space="preserve">. While unlikely to reach the scale and scope of AUKUS, </w:t>
      </w:r>
      <w:r w:rsidRPr="00D81344">
        <w:rPr>
          <w:rStyle w:val="StyleUnderline"/>
        </w:rPr>
        <w:t>the ICE-PACT agreement</w:t>
      </w:r>
      <w:r w:rsidRPr="00D81344">
        <w:rPr>
          <w:sz w:val="16"/>
        </w:rPr>
        <w:t xml:space="preserve"> </w:t>
      </w:r>
      <w:r w:rsidRPr="00D81344">
        <w:rPr>
          <w:rStyle w:val="StyleUnderline"/>
        </w:rPr>
        <w:t xml:space="preserve">signifies </w:t>
      </w:r>
      <w:r w:rsidRPr="00D81344">
        <w:rPr>
          <w:rStyle w:val="Emphasis"/>
        </w:rPr>
        <w:t>sustained interest</w:t>
      </w:r>
      <w:r w:rsidRPr="00D81344">
        <w:rPr>
          <w:rStyle w:val="StyleUnderline"/>
        </w:rPr>
        <w:t xml:space="preserve"> from the Biden administration in partnering with key allies on </w:t>
      </w:r>
      <w:r w:rsidRPr="00D81344">
        <w:rPr>
          <w:rStyle w:val="Emphasis"/>
        </w:rPr>
        <w:t>critical naval technology.</w:t>
      </w:r>
      <w:r w:rsidRPr="00D81344">
        <w:rPr>
          <w:rStyle w:val="StyleUnderline"/>
        </w:rPr>
        <w:t xml:space="preserve"> </w:t>
      </w:r>
    </w:p>
    <w:p w14:paraId="082C7D66" w14:textId="77777777" w:rsidR="00590B1B" w:rsidRDefault="00590B1B" w:rsidP="00590B1B">
      <w:pPr>
        <w:pStyle w:val="Heading4"/>
        <w:rPr>
          <w:rFonts w:cs="Calibri"/>
        </w:rPr>
      </w:pPr>
      <w:r w:rsidRPr="00D81344">
        <w:rPr>
          <w:rFonts w:cs="Calibri"/>
        </w:rPr>
        <w:t xml:space="preserve">The plan is key to solve---only domestic icebreakers spur shipbuilding independence. Allied over-reliance ensures coercion. </w:t>
      </w:r>
    </w:p>
    <w:p w14:paraId="2DD35FD6" w14:textId="77777777" w:rsidR="00590B1B" w:rsidRPr="00C9223E" w:rsidRDefault="00590B1B" w:rsidP="00590B1B">
      <w:pPr>
        <w:rPr>
          <w:rStyle w:val="Style13ptBold"/>
        </w:rPr>
      </w:pPr>
      <w:r w:rsidRPr="00C9223E">
        <w:rPr>
          <w:rStyle w:val="Style13ptBold"/>
        </w:rPr>
        <w:t>Nesheiwat</w:t>
      </w:r>
      <w:r>
        <w:rPr>
          <w:rStyle w:val="Style13ptBold"/>
        </w:rPr>
        <w:t xml:space="preserve">, </w:t>
      </w:r>
      <w:r w:rsidRPr="00C9223E">
        <w:rPr>
          <w:rStyle w:val="Style13ptBold"/>
        </w:rPr>
        <w:t>PhD, Distinguished Fellow at the Atlantic Council and Mathewson</w:t>
      </w:r>
      <w:r>
        <w:rPr>
          <w:rStyle w:val="Style13ptBold"/>
        </w:rPr>
        <w:t xml:space="preserve">, </w:t>
      </w:r>
      <w:r w:rsidRPr="00C9223E">
        <w:rPr>
          <w:rStyle w:val="Style13ptBold"/>
        </w:rPr>
        <w:t>master’s in international relations from the University of Edinburgh</w:t>
      </w:r>
      <w:r>
        <w:rPr>
          <w:rStyle w:val="Style13ptBold"/>
        </w:rPr>
        <w:t>,</w:t>
      </w:r>
      <w:r w:rsidRPr="00C9223E">
        <w:rPr>
          <w:rStyle w:val="Style13ptBold"/>
        </w:rPr>
        <w:t xml:space="preserve"> 2022</w:t>
      </w:r>
    </w:p>
    <w:p w14:paraId="21106DE9" w14:textId="77777777" w:rsidR="00590B1B" w:rsidRPr="00D81344" w:rsidRDefault="00590B1B" w:rsidP="00590B1B">
      <w:r w:rsidRPr="00C9223E">
        <w:t xml:space="preserve">Julia Nesheiwat &amp; Andro Mathewson 22. *PhD, Distinguished Fellow at the Atlantic Council focused on Arctic policies, energy, and national security; **master’s in international relations from the University of Edinburgh, Capability Support Officer at the HALO Trust. "Securing the north: Expanding the United States’ icebreaker fleet." Military Times. 1-26-2022. </w:t>
      </w:r>
      <w:hyperlink r:id="rId7" w:history="1">
        <w:r w:rsidRPr="00C9223E">
          <w:rPr>
            <w:rStyle w:val="Hyperlink"/>
          </w:rPr>
          <w:t>https://www.militarytimes.com/opinion/commentary/2022/01/26/securing-the-north-expanding-the-united-states-icebreaker-fleet/</w:t>
        </w:r>
      </w:hyperlink>
      <w:r w:rsidRPr="00C9223E">
        <w:t xml:space="preserve"> HDCSW-Packet</w:t>
      </w:r>
    </w:p>
    <w:p w14:paraId="0E553CF8" w14:textId="77777777" w:rsidR="00590B1B" w:rsidRPr="00D81344" w:rsidRDefault="00590B1B" w:rsidP="00590B1B">
      <w:pPr>
        <w:rPr>
          <w:rStyle w:val="StyleUnderline"/>
        </w:rPr>
      </w:pPr>
      <w:r w:rsidRPr="00D81344">
        <w:rPr>
          <w:rStyle w:val="StyleUnderline"/>
        </w:rPr>
        <w:t xml:space="preserve">One of the </w:t>
      </w:r>
      <w:r w:rsidRPr="00D81344">
        <w:rPr>
          <w:rStyle w:val="Emphasis"/>
        </w:rPr>
        <w:t>biggest challenges</w:t>
      </w:r>
      <w:r w:rsidRPr="00D81344">
        <w:rPr>
          <w:rStyle w:val="StyleUnderline"/>
        </w:rPr>
        <w:t xml:space="preserve"> facing the United States’ </w:t>
      </w:r>
      <w:r w:rsidRPr="00D81344">
        <w:rPr>
          <w:rStyle w:val="Emphasis"/>
        </w:rPr>
        <w:t>capability</w:t>
      </w:r>
      <w:r w:rsidRPr="00D81344">
        <w:rPr>
          <w:rStyle w:val="StyleUnderline"/>
        </w:rPr>
        <w:t xml:space="preserve"> and capacity to</w:t>
      </w:r>
      <w:r w:rsidRPr="00D81344">
        <w:rPr>
          <w:sz w:val="16"/>
        </w:rPr>
        <w:t xml:space="preserve"> </w:t>
      </w:r>
      <w:r w:rsidRPr="00D81344">
        <w:rPr>
          <w:rStyle w:val="Emphasis"/>
        </w:rPr>
        <w:t>defend</w:t>
      </w:r>
      <w:r w:rsidRPr="00D81344">
        <w:rPr>
          <w:rStyle w:val="StyleUnderline"/>
        </w:rPr>
        <w:t xml:space="preserve"> its </w:t>
      </w:r>
      <w:r w:rsidRPr="00D81344">
        <w:rPr>
          <w:rStyle w:val="Emphasis"/>
        </w:rPr>
        <w:t>interests</w:t>
      </w:r>
      <w:r w:rsidRPr="00D81344">
        <w:rPr>
          <w:rStyle w:val="StyleUnderline"/>
        </w:rPr>
        <w:t xml:space="preserve"> in the far north is the </w:t>
      </w:r>
      <w:r w:rsidRPr="00D81344">
        <w:rPr>
          <w:rStyle w:val="Emphasis"/>
        </w:rPr>
        <w:t>dearth of icebreakers</w:t>
      </w:r>
      <w:r w:rsidRPr="00D81344">
        <w:rPr>
          <w:sz w:val="16"/>
        </w:rPr>
        <w:t xml:space="preserve">. </w:t>
      </w:r>
      <w:r w:rsidRPr="00D81344">
        <w:rPr>
          <w:rStyle w:val="StyleUnderline"/>
        </w:rPr>
        <w:t>Icebreakers</w:t>
      </w:r>
      <w:r w:rsidRPr="00D81344">
        <w:rPr>
          <w:sz w:val="16"/>
        </w:rPr>
        <w:t xml:space="preserve"> are imperative to the national security of the United States and its Arctic territories. Their </w:t>
      </w:r>
      <w:r w:rsidRPr="00D81344">
        <w:rPr>
          <w:rStyle w:val="StyleUnderline"/>
        </w:rPr>
        <w:t>importance is</w:t>
      </w:r>
      <w:r w:rsidRPr="00D81344">
        <w:rPr>
          <w:sz w:val="16"/>
        </w:rPr>
        <w:t xml:space="preserve"> also </w:t>
      </w:r>
      <w:r w:rsidRPr="00D81344">
        <w:rPr>
          <w:rStyle w:val="StyleUnderline"/>
        </w:rPr>
        <w:t xml:space="preserve">growing due to the continued </w:t>
      </w:r>
      <w:r w:rsidRPr="00D81344">
        <w:rPr>
          <w:rStyle w:val="Emphasis"/>
        </w:rPr>
        <w:t>melting</w:t>
      </w:r>
      <w:r w:rsidRPr="00D81344">
        <w:rPr>
          <w:rStyle w:val="StyleUnderline"/>
        </w:rPr>
        <w:t xml:space="preserve"> of the </w:t>
      </w:r>
      <w:r w:rsidRPr="00D81344">
        <w:rPr>
          <w:rStyle w:val="Emphasis"/>
        </w:rPr>
        <w:t>polar ice caps</w:t>
      </w:r>
      <w:r w:rsidRPr="00D81344">
        <w:rPr>
          <w:sz w:val="16"/>
        </w:rPr>
        <w:t xml:space="preserve">, </w:t>
      </w:r>
      <w:r w:rsidRPr="00D81344">
        <w:rPr>
          <w:rStyle w:val="StyleUnderline"/>
        </w:rPr>
        <w:t>the encroachment of non-Arctic nations to the region</w:t>
      </w:r>
      <w:r w:rsidRPr="00D81344">
        <w:rPr>
          <w:sz w:val="16"/>
        </w:rPr>
        <w:t xml:space="preserve">, including China, </w:t>
      </w:r>
      <w:r w:rsidRPr="00D81344">
        <w:rPr>
          <w:rStyle w:val="StyleUnderline"/>
        </w:rPr>
        <w:t>and heightened tensions over</w:t>
      </w:r>
      <w:r w:rsidRPr="00D81344">
        <w:rPr>
          <w:sz w:val="16"/>
        </w:rPr>
        <w:t xml:space="preserve"> pre-existing </w:t>
      </w:r>
      <w:r w:rsidRPr="00D81344">
        <w:rPr>
          <w:rStyle w:val="StyleUnderline"/>
        </w:rPr>
        <w:t>territorial disputes</w:t>
      </w:r>
      <w:r w:rsidRPr="00D81344">
        <w:rPr>
          <w:sz w:val="16"/>
        </w:rPr>
        <w:t xml:space="preserve"> </w:t>
      </w:r>
      <w:r w:rsidRPr="00D81344">
        <w:rPr>
          <w:rStyle w:val="StyleUnderline"/>
        </w:rPr>
        <w:t>and new economic opportunities in the</w:t>
      </w:r>
      <w:r w:rsidRPr="00D81344">
        <w:rPr>
          <w:sz w:val="16"/>
        </w:rPr>
        <w:t xml:space="preserve"> </w:t>
      </w:r>
      <w:r w:rsidRPr="00D81344">
        <w:rPr>
          <w:rStyle w:val="StyleUnderline"/>
        </w:rPr>
        <w:t>Arctic</w:t>
      </w:r>
      <w:r w:rsidRPr="00D81344">
        <w:rPr>
          <w:sz w:val="16"/>
        </w:rPr>
        <w:t xml:space="preserve">. However, </w:t>
      </w:r>
      <w:r w:rsidRPr="00D81344">
        <w:rPr>
          <w:rStyle w:val="Emphasis"/>
        </w:rPr>
        <w:t>despite</w:t>
      </w:r>
      <w:r w:rsidRPr="00D81344">
        <w:rPr>
          <w:rStyle w:val="StyleUnderline"/>
        </w:rPr>
        <w:t xml:space="preserve"> their </w:t>
      </w:r>
      <w:r w:rsidRPr="00D81344">
        <w:rPr>
          <w:rStyle w:val="Emphasis"/>
        </w:rPr>
        <w:t>importance</w:t>
      </w:r>
      <w:r w:rsidRPr="00D81344">
        <w:rPr>
          <w:rStyle w:val="StyleUnderline"/>
        </w:rPr>
        <w:t xml:space="preserve">, the United States’ </w:t>
      </w:r>
      <w:r w:rsidRPr="00D81344">
        <w:rPr>
          <w:rStyle w:val="Emphasis"/>
        </w:rPr>
        <w:t>fleet</w:t>
      </w:r>
      <w:r w:rsidRPr="00D81344">
        <w:rPr>
          <w:rStyle w:val="StyleUnderline"/>
        </w:rPr>
        <w:t xml:space="preserve"> of icebreakers has been </w:t>
      </w:r>
      <w:r w:rsidRPr="00D81344">
        <w:rPr>
          <w:rStyle w:val="Emphasis"/>
        </w:rPr>
        <w:t>severely neglected</w:t>
      </w:r>
      <w:r w:rsidRPr="00D81344">
        <w:rPr>
          <w:rStyle w:val="StyleUnderline"/>
        </w:rPr>
        <w:t>.</w:t>
      </w:r>
    </w:p>
    <w:p w14:paraId="7710A7D8" w14:textId="77777777" w:rsidR="00590B1B" w:rsidRPr="00D81344" w:rsidRDefault="00590B1B" w:rsidP="00590B1B">
      <w:pPr>
        <w:rPr>
          <w:sz w:val="16"/>
        </w:rPr>
      </w:pPr>
      <w:r w:rsidRPr="00D81344">
        <w:rPr>
          <w:rStyle w:val="Emphasis"/>
        </w:rPr>
        <w:t>Icebreakers are indispensable</w:t>
      </w:r>
      <w:r w:rsidRPr="00D81344">
        <w:rPr>
          <w:sz w:val="16"/>
        </w:rPr>
        <w:t xml:space="preserve"> </w:t>
      </w:r>
      <w:r w:rsidRPr="00D81344">
        <w:rPr>
          <w:rStyle w:val="StyleUnderline"/>
        </w:rPr>
        <w:t>to the U</w:t>
      </w:r>
      <w:r w:rsidRPr="00D81344">
        <w:rPr>
          <w:sz w:val="16"/>
        </w:rPr>
        <w:t xml:space="preserve">nited </w:t>
      </w:r>
      <w:r w:rsidRPr="00D81344">
        <w:rPr>
          <w:rStyle w:val="StyleUnderline"/>
        </w:rPr>
        <w:t>S</w:t>
      </w:r>
      <w:r w:rsidRPr="00D81344">
        <w:rPr>
          <w:sz w:val="16"/>
        </w:rPr>
        <w:t xml:space="preserve">tates </w:t>
      </w:r>
      <w:r w:rsidRPr="00D81344">
        <w:rPr>
          <w:rStyle w:val="StyleUnderline"/>
        </w:rPr>
        <w:t xml:space="preserve">for a </w:t>
      </w:r>
      <w:r w:rsidRPr="00D81344">
        <w:rPr>
          <w:rStyle w:val="Emphasis"/>
        </w:rPr>
        <w:t>multitude</w:t>
      </w:r>
      <w:r w:rsidRPr="00D81344">
        <w:rPr>
          <w:rStyle w:val="StyleUnderline"/>
        </w:rPr>
        <w:t xml:space="preserve"> of </w:t>
      </w:r>
      <w:r w:rsidRPr="00D81344">
        <w:rPr>
          <w:rStyle w:val="Emphasis"/>
        </w:rPr>
        <w:t>reasons</w:t>
      </w:r>
      <w:r w:rsidRPr="00D81344">
        <w:rPr>
          <w:sz w:val="16"/>
        </w:rPr>
        <w:t>. Not only do they keep trade routes free from winter sea ice and escort shipping vessels safely through ice-covered passages, but they also help supply winter bases, oil rigs, drill sites, and scientific missions with the necessary equipment and cargo year-round. With the retreating northern ice caps, global shipping is increasingly using northern routes for Asia to European trade bypassing the Panama and Suez canal. These shifts can drastically cut shipping times but also allow nations with a significant arctic fleet to hold global trade at risk.</w:t>
      </w:r>
    </w:p>
    <w:p w14:paraId="5503FAAF" w14:textId="77777777" w:rsidR="00590B1B" w:rsidRPr="00D81344" w:rsidRDefault="00590B1B" w:rsidP="00590B1B">
      <w:pPr>
        <w:rPr>
          <w:sz w:val="16"/>
        </w:rPr>
      </w:pPr>
      <w:r w:rsidRPr="00D81344">
        <w:rPr>
          <w:rStyle w:val="StyleUnderline"/>
        </w:rPr>
        <w:t xml:space="preserve">The icebreakers also serve the vitally important role of protecting </w:t>
      </w:r>
      <w:r w:rsidRPr="00D81344">
        <w:rPr>
          <w:rStyle w:val="Emphasis"/>
        </w:rPr>
        <w:t>energy claims</w:t>
      </w:r>
      <w:r w:rsidRPr="00D81344">
        <w:rPr>
          <w:rStyle w:val="StyleUnderline"/>
        </w:rPr>
        <w:t xml:space="preserve"> and </w:t>
      </w:r>
      <w:r w:rsidRPr="00D81344">
        <w:rPr>
          <w:rStyle w:val="Emphasis"/>
        </w:rPr>
        <w:t>keeping fisheries</w:t>
      </w:r>
      <w:r w:rsidRPr="00D81344">
        <w:rPr>
          <w:rStyle w:val="StyleUnderline"/>
        </w:rPr>
        <w:t xml:space="preserve"> from </w:t>
      </w:r>
      <w:r w:rsidRPr="00D81344">
        <w:rPr>
          <w:rStyle w:val="Emphasis"/>
        </w:rPr>
        <w:t>foreign exploitation</w:t>
      </w:r>
      <w:r w:rsidRPr="00D81344">
        <w:rPr>
          <w:sz w:val="16"/>
        </w:rPr>
        <w:t>. The U.S. Geological Survey estimates that the Arctic holds over 90 billion barrels of oil and 1,669 trillion cubic feet of gas, the majority of which is commercially viable. Additionally, Arctic fisheries offer a vast, and growing, source of wealth for Arctic nations — the average annual catch value is estimated at over $500 million, another incentive for non-arctic states to encroach on the region. Just last year a massive Chinese fishing fleet encroached on U.S. territorial waters with no regard for international law or sustainable fishing regulations.</w:t>
      </w:r>
    </w:p>
    <w:p w14:paraId="14B4F719" w14:textId="77777777" w:rsidR="00590B1B" w:rsidRPr="00D81344" w:rsidRDefault="00590B1B" w:rsidP="00590B1B">
      <w:pPr>
        <w:rPr>
          <w:sz w:val="16"/>
        </w:rPr>
      </w:pPr>
      <w:r w:rsidRPr="00D81344">
        <w:rPr>
          <w:rStyle w:val="Emphasis"/>
        </w:rPr>
        <w:t>Icebreakers</w:t>
      </w:r>
      <w:r w:rsidRPr="00D81344">
        <w:rPr>
          <w:sz w:val="16"/>
        </w:rPr>
        <w:t xml:space="preserve"> often </w:t>
      </w:r>
      <w:r w:rsidRPr="00D81344">
        <w:rPr>
          <w:rStyle w:val="StyleUnderline"/>
        </w:rPr>
        <w:t>serve as moving research institutions</w:t>
      </w:r>
      <w:r w:rsidRPr="00D81344">
        <w:rPr>
          <w:sz w:val="16"/>
        </w:rPr>
        <w:t xml:space="preserve"> and </w:t>
      </w:r>
      <w:r w:rsidRPr="00D81344">
        <w:rPr>
          <w:rStyle w:val="StyleUnderline"/>
        </w:rPr>
        <w:t>platforms</w:t>
      </w:r>
      <w:r w:rsidRPr="00D81344">
        <w:rPr>
          <w:sz w:val="16"/>
        </w:rPr>
        <w:t xml:space="preserve"> with teams </w:t>
      </w:r>
      <w:r w:rsidRPr="00D81344">
        <w:rPr>
          <w:rStyle w:val="StyleUnderline"/>
        </w:rPr>
        <w:t xml:space="preserve">conducting </w:t>
      </w:r>
      <w:r w:rsidRPr="00D81344">
        <w:rPr>
          <w:rStyle w:val="Emphasis"/>
        </w:rPr>
        <w:t>scientific research</w:t>
      </w:r>
      <w:r w:rsidRPr="00D81344">
        <w:rPr>
          <w:rStyle w:val="StyleUnderline"/>
        </w:rPr>
        <w:t xml:space="preserve"> in the Arctic, including vital </w:t>
      </w:r>
      <w:r w:rsidRPr="00D81344">
        <w:rPr>
          <w:rStyle w:val="Emphasis"/>
        </w:rPr>
        <w:t>climate change-focused</w:t>
      </w:r>
      <w:r w:rsidRPr="00D81344">
        <w:rPr>
          <w:sz w:val="16"/>
        </w:rPr>
        <w:t xml:space="preserve"> </w:t>
      </w:r>
      <w:r w:rsidRPr="00D81344">
        <w:rPr>
          <w:rStyle w:val="Emphasis"/>
        </w:rPr>
        <w:t>research</w:t>
      </w:r>
      <w:r w:rsidRPr="00D81344">
        <w:rPr>
          <w:sz w:val="16"/>
        </w:rPr>
        <w:t xml:space="preserve"> </w:t>
      </w:r>
      <w:r w:rsidRPr="00D81344">
        <w:rPr>
          <w:rStyle w:val="StyleUnderline"/>
        </w:rPr>
        <w:t xml:space="preserve">helping to tackle one of the </w:t>
      </w:r>
      <w:r w:rsidRPr="00D81344">
        <w:rPr>
          <w:rStyle w:val="Emphasis"/>
        </w:rPr>
        <w:t>region’s largest threats</w:t>
      </w:r>
      <w:r w:rsidRPr="00D81344">
        <w:rPr>
          <w:sz w:val="16"/>
        </w:rPr>
        <w:t>. The simple presence of icebreakers in the Arctic also sends an important message to potential adversarial nations showcasing the United States’ readiness and willingness to defend its interests in the region.</w:t>
      </w:r>
    </w:p>
    <w:p w14:paraId="7D7846A8" w14:textId="77777777" w:rsidR="00590B1B" w:rsidRPr="00D81344" w:rsidRDefault="00590B1B" w:rsidP="00590B1B">
      <w:pPr>
        <w:rPr>
          <w:sz w:val="16"/>
        </w:rPr>
      </w:pPr>
      <w:r w:rsidRPr="00D81344">
        <w:rPr>
          <w:rStyle w:val="StyleUnderline"/>
        </w:rPr>
        <w:t xml:space="preserve">Despite these growing needs, the U.S. Coast Guard currently </w:t>
      </w:r>
      <w:r w:rsidRPr="00D81344">
        <w:rPr>
          <w:rStyle w:val="Emphasis"/>
        </w:rPr>
        <w:t>only operates two</w:t>
      </w:r>
      <w:r w:rsidRPr="00D81344">
        <w:rPr>
          <w:rStyle w:val="StyleUnderline"/>
        </w:rPr>
        <w:t xml:space="preserve"> </w:t>
      </w:r>
      <w:r w:rsidRPr="00D81344">
        <w:rPr>
          <w:rStyle w:val="Emphasis"/>
        </w:rPr>
        <w:t>icebreakers</w:t>
      </w:r>
      <w:r w:rsidRPr="00D81344">
        <w:rPr>
          <w:sz w:val="16"/>
        </w:rPr>
        <w:t>, the Polar Star (already 10 years over its 30-year life expectancy) and Healy (which suffered an electrical fire in 2020 and was only recently repaired), both diesel-powered. The only other two U.S.-based icebreakers are privately owned or operated by the University of Alaska.</w:t>
      </w:r>
    </w:p>
    <w:p w14:paraId="0A3B8D4D" w14:textId="77777777" w:rsidR="00590B1B" w:rsidRPr="00D81344" w:rsidRDefault="00590B1B" w:rsidP="00590B1B">
      <w:pPr>
        <w:rPr>
          <w:sz w:val="16"/>
        </w:rPr>
      </w:pPr>
      <w:r w:rsidRPr="00D81344">
        <w:rPr>
          <w:sz w:val="16"/>
        </w:rPr>
        <w:t>In comparison, China operates two (and is developing a third), while Russia’s armed forces operate at least 46 — including three that are nuclear-powered, extending both their power and durability. These numbers do not take into account those currently under construction or planned, and both nations are investing heavily in expanding their fleets. Russia has also re-militarized a dozen Cold War-era arctic bases to expand its naval presence in the region and to use as berths for its numerous active icebreakers.</w:t>
      </w:r>
    </w:p>
    <w:p w14:paraId="29A8769A" w14:textId="77777777" w:rsidR="00590B1B" w:rsidRPr="00D81344" w:rsidRDefault="00590B1B" w:rsidP="00590B1B">
      <w:pPr>
        <w:rPr>
          <w:sz w:val="16"/>
        </w:rPr>
      </w:pPr>
      <w:r w:rsidRPr="00D81344">
        <w:rPr>
          <w:rStyle w:val="Emphasis"/>
        </w:rPr>
        <w:t>NATO allies</w:t>
      </w:r>
      <w:r w:rsidRPr="00D81344">
        <w:rPr>
          <w:sz w:val="16"/>
        </w:rPr>
        <w:t xml:space="preserve"> in the region, </w:t>
      </w:r>
      <w:r w:rsidRPr="00D81344">
        <w:rPr>
          <w:rStyle w:val="StyleUnderline"/>
        </w:rPr>
        <w:t xml:space="preserve">such as </w:t>
      </w:r>
      <w:r w:rsidRPr="00D81344">
        <w:rPr>
          <w:rStyle w:val="Emphasis"/>
        </w:rPr>
        <w:t>Norway and Canada</w:t>
      </w:r>
      <w:r w:rsidRPr="00D81344">
        <w:rPr>
          <w:sz w:val="16"/>
        </w:rPr>
        <w:t xml:space="preserve">, </w:t>
      </w:r>
      <w:r w:rsidRPr="00D81344">
        <w:rPr>
          <w:rStyle w:val="StyleUnderline"/>
        </w:rPr>
        <w:t>also own icebreaker fleets.</w:t>
      </w:r>
      <w:r w:rsidRPr="00D81344">
        <w:rPr>
          <w:sz w:val="16"/>
        </w:rPr>
        <w:t xml:space="preserve"> However, </w:t>
      </w:r>
      <w:r w:rsidRPr="00D81344">
        <w:rPr>
          <w:rStyle w:val="Emphasis"/>
        </w:rPr>
        <w:t>none of them are nuclear-powered</w:t>
      </w:r>
      <w:r w:rsidRPr="00D81344">
        <w:rPr>
          <w:sz w:val="16"/>
        </w:rPr>
        <w:t xml:space="preserve">. </w:t>
      </w:r>
      <w:r w:rsidRPr="00D81344">
        <w:rPr>
          <w:rStyle w:val="StyleUnderline"/>
        </w:rPr>
        <w:t>Norway’s fleet is focused on</w:t>
      </w:r>
      <w:r w:rsidRPr="00D81344">
        <w:rPr>
          <w:sz w:val="16"/>
        </w:rPr>
        <w:t xml:space="preserve"> </w:t>
      </w:r>
      <w:r w:rsidRPr="00D81344">
        <w:rPr>
          <w:rStyle w:val="StyleUnderline"/>
        </w:rPr>
        <w:t>territorial defense</w:t>
      </w:r>
      <w:r w:rsidRPr="00D81344">
        <w:rPr>
          <w:sz w:val="16"/>
        </w:rPr>
        <w:t xml:space="preserve"> against increasingly aggressive Russian incursions while Canada’s fleet is currently comprised of smaller vessels focusing on scientific research and search and rescue efforts. Thus, </w:t>
      </w:r>
      <w:r w:rsidRPr="00D81344">
        <w:rPr>
          <w:rStyle w:val="StyleUnderline"/>
        </w:rPr>
        <w:t xml:space="preserve">the U.S. cannot rely on its </w:t>
      </w:r>
      <w:r w:rsidRPr="00D81344">
        <w:rPr>
          <w:rStyle w:val="Emphasis"/>
        </w:rPr>
        <w:t>Northern</w:t>
      </w:r>
      <w:r w:rsidRPr="00D81344">
        <w:rPr>
          <w:rStyle w:val="StyleUnderline"/>
        </w:rPr>
        <w:t xml:space="preserve"> or </w:t>
      </w:r>
      <w:r w:rsidRPr="00D81344">
        <w:rPr>
          <w:rStyle w:val="Emphasis"/>
        </w:rPr>
        <w:t>European</w:t>
      </w:r>
      <w:r w:rsidRPr="00D81344">
        <w:rPr>
          <w:sz w:val="16"/>
        </w:rPr>
        <w:t xml:space="preserve"> </w:t>
      </w:r>
      <w:r w:rsidRPr="00D81344">
        <w:rPr>
          <w:rStyle w:val="Emphasis"/>
        </w:rPr>
        <w:t>allies</w:t>
      </w:r>
      <w:r w:rsidRPr="00D81344">
        <w:rPr>
          <w:rStyle w:val="StyleUnderline"/>
        </w:rPr>
        <w:t xml:space="preserve"> for </w:t>
      </w:r>
      <w:r w:rsidRPr="00D81344">
        <w:rPr>
          <w:rStyle w:val="Emphasis"/>
        </w:rPr>
        <w:t>defense posturing</w:t>
      </w:r>
      <w:r w:rsidRPr="00D81344">
        <w:rPr>
          <w:rStyle w:val="StyleUnderline"/>
        </w:rPr>
        <w:t xml:space="preserve"> in the Arctic</w:t>
      </w:r>
      <w:r w:rsidRPr="00D81344">
        <w:rPr>
          <w:sz w:val="16"/>
        </w:rPr>
        <w:t xml:space="preserve">. </w:t>
      </w:r>
      <w:r w:rsidRPr="00D81344">
        <w:rPr>
          <w:rStyle w:val="StyleUnderline"/>
        </w:rPr>
        <w:t>This lack of a substantial U.S. fleet of</w:t>
      </w:r>
      <w:r w:rsidRPr="00D81344">
        <w:rPr>
          <w:sz w:val="16"/>
        </w:rPr>
        <w:t xml:space="preserve"> </w:t>
      </w:r>
      <w:r w:rsidRPr="00D81344">
        <w:rPr>
          <w:rStyle w:val="StyleUnderline"/>
        </w:rPr>
        <w:t xml:space="preserve">icebreakers, the absence of </w:t>
      </w:r>
      <w:r w:rsidRPr="00D81344">
        <w:rPr>
          <w:rStyle w:val="Emphasis"/>
        </w:rPr>
        <w:t>nuclear-powered</w:t>
      </w:r>
      <w:r w:rsidRPr="00D81344">
        <w:rPr>
          <w:rStyle w:val="StyleUnderline"/>
        </w:rPr>
        <w:t xml:space="preserve"> </w:t>
      </w:r>
      <w:r w:rsidRPr="00D81344">
        <w:rPr>
          <w:rStyle w:val="Emphasis"/>
        </w:rPr>
        <w:t>vessels</w:t>
      </w:r>
      <w:r w:rsidRPr="00D81344">
        <w:rPr>
          <w:rStyle w:val="StyleUnderline"/>
        </w:rPr>
        <w:t xml:space="preserve">, and </w:t>
      </w:r>
      <w:r w:rsidRPr="00D81344">
        <w:rPr>
          <w:rStyle w:val="Emphasis"/>
        </w:rPr>
        <w:t>reliance</w:t>
      </w:r>
      <w:r w:rsidRPr="00D81344">
        <w:rPr>
          <w:rStyle w:val="StyleUnderline"/>
        </w:rPr>
        <w:t xml:space="preserve"> on allied</w:t>
      </w:r>
      <w:r w:rsidRPr="00D81344">
        <w:rPr>
          <w:sz w:val="16"/>
        </w:rPr>
        <w:t xml:space="preserve"> </w:t>
      </w:r>
      <w:r w:rsidRPr="00D81344">
        <w:rPr>
          <w:rStyle w:val="Emphasis"/>
        </w:rPr>
        <w:t>icebreaker</w:t>
      </w:r>
      <w:r w:rsidRPr="00D81344">
        <w:rPr>
          <w:sz w:val="16"/>
        </w:rPr>
        <w:t xml:space="preserve"> </w:t>
      </w:r>
      <w:r w:rsidRPr="00D81344">
        <w:rPr>
          <w:rStyle w:val="StyleUnderline"/>
        </w:rPr>
        <w:t xml:space="preserve">posturing in the region is a </w:t>
      </w:r>
      <w:r w:rsidRPr="00D81344">
        <w:rPr>
          <w:rStyle w:val="Emphasis"/>
        </w:rPr>
        <w:t>major flaw</w:t>
      </w:r>
      <w:r w:rsidRPr="00D81344">
        <w:rPr>
          <w:rStyle w:val="StyleUnderline"/>
        </w:rPr>
        <w:t xml:space="preserve"> in the US national security strategy</w:t>
      </w:r>
      <w:r w:rsidRPr="00D81344">
        <w:rPr>
          <w:sz w:val="16"/>
        </w:rPr>
        <w:t xml:space="preserve"> and defensive umbrella, </w:t>
      </w:r>
      <w:r w:rsidRPr="00D81344">
        <w:rPr>
          <w:rStyle w:val="StyleUnderline"/>
        </w:rPr>
        <w:t xml:space="preserve">which needs to be addressed as </w:t>
      </w:r>
      <w:r w:rsidRPr="00D81344">
        <w:rPr>
          <w:rStyle w:val="Emphasis"/>
        </w:rPr>
        <w:t>quickly as possible</w:t>
      </w:r>
      <w:r w:rsidRPr="00D81344">
        <w:rPr>
          <w:sz w:val="16"/>
        </w:rPr>
        <w:t xml:space="preserve"> and is an important strategic investment the United States needs to make immediately.</w:t>
      </w:r>
    </w:p>
    <w:p w14:paraId="3EDAAB31" w14:textId="77777777" w:rsidR="00590B1B" w:rsidRPr="00D81344" w:rsidRDefault="00590B1B" w:rsidP="00590B1B">
      <w:pPr>
        <w:rPr>
          <w:sz w:val="16"/>
        </w:rPr>
      </w:pPr>
      <w:r w:rsidRPr="00D81344">
        <w:rPr>
          <w:sz w:val="16"/>
        </w:rPr>
        <w:t xml:space="preserve">Currently, the two Coast Guard icebreakers fall under the jurisdiction of the Department of Homeland Security whose budget is anemic compared to the Department of Defense. </w:t>
      </w:r>
      <w:r w:rsidRPr="00D81344">
        <w:rPr>
          <w:rStyle w:val="StyleUnderline"/>
        </w:rPr>
        <w:t>The Coast Guard does not have the budget to obtain enough</w:t>
      </w:r>
      <w:r w:rsidRPr="00D81344">
        <w:rPr>
          <w:sz w:val="16"/>
        </w:rPr>
        <w:t xml:space="preserve"> </w:t>
      </w:r>
      <w:r w:rsidRPr="00D81344">
        <w:rPr>
          <w:rStyle w:val="StyleUnderline"/>
        </w:rPr>
        <w:t xml:space="preserve">icebreakers to </w:t>
      </w:r>
      <w:r w:rsidRPr="00D81344">
        <w:rPr>
          <w:rStyle w:val="Emphasis"/>
        </w:rPr>
        <w:t>contest Russian</w:t>
      </w:r>
      <w:r w:rsidRPr="00D81344">
        <w:rPr>
          <w:rStyle w:val="StyleUnderline"/>
        </w:rPr>
        <w:t xml:space="preserve"> or </w:t>
      </w:r>
      <w:r w:rsidRPr="00D81344">
        <w:rPr>
          <w:rStyle w:val="Emphasis"/>
        </w:rPr>
        <w:t>Chinese</w:t>
      </w:r>
      <w:r w:rsidRPr="00D81344">
        <w:rPr>
          <w:rStyle w:val="StyleUnderline"/>
        </w:rPr>
        <w:t xml:space="preserve"> presence in the Arctic</w:t>
      </w:r>
      <w:r w:rsidRPr="00D81344">
        <w:rPr>
          <w:sz w:val="16"/>
        </w:rPr>
        <w:t xml:space="preserve"> — </w:t>
      </w:r>
      <w:r w:rsidRPr="00D81344">
        <w:rPr>
          <w:rStyle w:val="StyleUnderline"/>
        </w:rPr>
        <w:t xml:space="preserve">each heavy icebreaker has an </w:t>
      </w:r>
      <w:r w:rsidRPr="00D81344">
        <w:rPr>
          <w:rStyle w:val="Emphasis"/>
        </w:rPr>
        <w:t>average cost</w:t>
      </w:r>
      <w:r w:rsidRPr="00D81344">
        <w:rPr>
          <w:rStyle w:val="StyleUnderline"/>
        </w:rPr>
        <w:t xml:space="preserve"> of approximately $800 million</w:t>
      </w:r>
      <w:r w:rsidRPr="00D81344">
        <w:rPr>
          <w:sz w:val="16"/>
        </w:rPr>
        <w:t>. While, accumulating the same number of icebreakers as Russia is unnecessary, moving forward all potential solutions to securing America’s North requires the purchase of icebreakers, regardless of their status: new or used. Coast Guard Commandant Karl Schultz has stated that “a fleet of nine U.S.-flagged icebreakers” would be sufficient to meet our economic and security needs in the far north.</w:t>
      </w:r>
    </w:p>
    <w:p w14:paraId="65E647F2" w14:textId="77777777" w:rsidR="00590B1B" w:rsidRPr="00D81344" w:rsidRDefault="00590B1B" w:rsidP="00590B1B">
      <w:pPr>
        <w:rPr>
          <w:sz w:val="16"/>
        </w:rPr>
      </w:pPr>
      <w:r w:rsidRPr="00D81344">
        <w:rPr>
          <w:sz w:val="16"/>
        </w:rPr>
        <w:t>Thankfully, Congress has already initiated expanding America’s arctic security program by authorizing the construction of six new Polar Security Cutters (PSCs), three heavy and three medium icebreakers. However, it is only actively funding the first four.</w:t>
      </w:r>
    </w:p>
    <w:p w14:paraId="4E630440" w14:textId="77777777" w:rsidR="00590B1B" w:rsidRPr="00D81344" w:rsidRDefault="00590B1B" w:rsidP="00590B1B">
      <w:pPr>
        <w:rPr>
          <w:sz w:val="16"/>
        </w:rPr>
      </w:pPr>
      <w:r w:rsidRPr="00D81344">
        <w:rPr>
          <w:sz w:val="16"/>
        </w:rPr>
        <w:t>The next vital step to securing the North is to fully fund and expedite the construction of these six PSCs, especially given the fact that the first PSC is currently planned to be delivered only in late 2024 if it stays on schedule. This is extremely important as expanding the current fleet’s missions comes with opportunity costs, thus necessitating a larger fleet to be able to cover all possible icebreaker missions in the region.</w:t>
      </w:r>
    </w:p>
    <w:p w14:paraId="47A6F653" w14:textId="77777777" w:rsidR="00590B1B" w:rsidRPr="00D81344" w:rsidRDefault="00590B1B" w:rsidP="00590B1B">
      <w:pPr>
        <w:rPr>
          <w:rStyle w:val="StyleUnderline"/>
        </w:rPr>
      </w:pPr>
      <w:r w:rsidRPr="00D81344">
        <w:rPr>
          <w:rStyle w:val="StyleUnderline"/>
        </w:rPr>
        <w:t>Another longer-term option</w:t>
      </w:r>
      <w:r w:rsidRPr="00D81344">
        <w:rPr>
          <w:sz w:val="16"/>
        </w:rPr>
        <w:t xml:space="preserve">, which can also be done simultaneously to the PSC program, </w:t>
      </w:r>
      <w:r w:rsidRPr="00D81344">
        <w:rPr>
          <w:rStyle w:val="StyleUnderline"/>
        </w:rPr>
        <w:t xml:space="preserve">is to increase the available funding for the </w:t>
      </w:r>
      <w:r w:rsidRPr="00D81344">
        <w:rPr>
          <w:rStyle w:val="Emphasis"/>
        </w:rPr>
        <w:t>Coast Guard</w:t>
      </w:r>
      <w:r w:rsidRPr="00D81344">
        <w:rPr>
          <w:sz w:val="16"/>
        </w:rPr>
        <w:t xml:space="preserve">, </w:t>
      </w:r>
      <w:r w:rsidRPr="00D81344">
        <w:rPr>
          <w:rStyle w:val="StyleUnderline"/>
        </w:rPr>
        <w:t xml:space="preserve">specifically focused on </w:t>
      </w:r>
      <w:r w:rsidRPr="00D81344">
        <w:rPr>
          <w:rStyle w:val="Emphasis"/>
        </w:rPr>
        <w:t>Arctic security</w:t>
      </w:r>
      <w:r w:rsidRPr="00D81344">
        <w:rPr>
          <w:sz w:val="16"/>
        </w:rPr>
        <w:t xml:space="preserve">, </w:t>
      </w:r>
      <w:r w:rsidRPr="00D81344">
        <w:rPr>
          <w:rStyle w:val="StyleUnderline"/>
        </w:rPr>
        <w:t xml:space="preserve">to </w:t>
      </w:r>
      <w:r w:rsidRPr="00D81344">
        <w:rPr>
          <w:rStyle w:val="Emphasis"/>
        </w:rPr>
        <w:t>establish</w:t>
      </w:r>
      <w:r w:rsidRPr="00D81344">
        <w:rPr>
          <w:rStyle w:val="StyleUnderline"/>
        </w:rPr>
        <w:t xml:space="preserve"> </w:t>
      </w:r>
      <w:r w:rsidRPr="00D81344">
        <w:rPr>
          <w:rStyle w:val="Emphasis"/>
        </w:rPr>
        <w:t>partnerships</w:t>
      </w:r>
      <w:r w:rsidRPr="00D81344">
        <w:rPr>
          <w:rStyle w:val="StyleUnderline"/>
        </w:rPr>
        <w:t xml:space="preserve"> with </w:t>
      </w:r>
      <w:r w:rsidRPr="00D81344">
        <w:rPr>
          <w:rStyle w:val="Emphasis"/>
        </w:rPr>
        <w:t>private corporations</w:t>
      </w:r>
      <w:r w:rsidRPr="00D81344">
        <w:rPr>
          <w:rStyle w:val="StyleUnderline"/>
        </w:rPr>
        <w:t xml:space="preserve"> to</w:t>
      </w:r>
      <w:r w:rsidRPr="00D81344">
        <w:rPr>
          <w:sz w:val="16"/>
        </w:rPr>
        <w:t xml:space="preserve"> </w:t>
      </w:r>
      <w:r w:rsidRPr="00D81344">
        <w:rPr>
          <w:rStyle w:val="Emphasis"/>
        </w:rPr>
        <w:t>design</w:t>
      </w:r>
      <w:r w:rsidRPr="00D81344">
        <w:rPr>
          <w:rStyle w:val="StyleUnderline"/>
        </w:rPr>
        <w:t xml:space="preserve"> and </w:t>
      </w:r>
      <w:r w:rsidRPr="00D81344">
        <w:rPr>
          <w:rStyle w:val="Emphasis"/>
        </w:rPr>
        <w:t>construct</w:t>
      </w:r>
      <w:r w:rsidRPr="00D81344">
        <w:rPr>
          <w:rStyle w:val="StyleUnderline"/>
        </w:rPr>
        <w:t xml:space="preserve"> the United States’ first </w:t>
      </w:r>
      <w:r w:rsidRPr="00D81344">
        <w:rPr>
          <w:rStyle w:val="Emphasis"/>
        </w:rPr>
        <w:t>nuclear-powered icebreaking vessel</w:t>
      </w:r>
      <w:r w:rsidRPr="00D81344">
        <w:rPr>
          <w:rStyle w:val="StyleUnderline"/>
        </w:rPr>
        <w:t>.</w:t>
      </w:r>
      <w:r w:rsidRPr="00D81344">
        <w:rPr>
          <w:sz w:val="16"/>
        </w:rPr>
        <w:t xml:space="preserve"> While more expensive, </w:t>
      </w:r>
      <w:r w:rsidRPr="00D81344">
        <w:rPr>
          <w:rStyle w:val="Emphasis"/>
        </w:rPr>
        <w:t>nuclear icebreakers</w:t>
      </w:r>
      <w:r w:rsidRPr="00D81344">
        <w:rPr>
          <w:rStyle w:val="StyleUnderline"/>
        </w:rPr>
        <w:t xml:space="preserve"> come with many benefits over diesel-powered vessels</w:t>
      </w:r>
      <w:r w:rsidRPr="00D81344">
        <w:rPr>
          <w:sz w:val="16"/>
        </w:rPr>
        <w:t xml:space="preserve">, </w:t>
      </w:r>
      <w:r w:rsidRPr="00D81344">
        <w:rPr>
          <w:rStyle w:val="StyleUnderline"/>
        </w:rPr>
        <w:t>including</w:t>
      </w:r>
      <w:r w:rsidRPr="00D81344">
        <w:rPr>
          <w:sz w:val="16"/>
        </w:rPr>
        <w:t xml:space="preserve"> </w:t>
      </w:r>
      <w:r w:rsidRPr="00D81344">
        <w:rPr>
          <w:rStyle w:val="StyleUnderline"/>
        </w:rPr>
        <w:t>both</w:t>
      </w:r>
      <w:r w:rsidRPr="00D81344">
        <w:rPr>
          <w:sz w:val="16"/>
        </w:rPr>
        <w:t xml:space="preserve"> </w:t>
      </w:r>
      <w:r w:rsidRPr="00D81344">
        <w:rPr>
          <w:rStyle w:val="Emphasis"/>
        </w:rPr>
        <w:t>longevity</w:t>
      </w:r>
      <w:r w:rsidRPr="00D81344">
        <w:rPr>
          <w:sz w:val="16"/>
        </w:rPr>
        <w:t xml:space="preserve">, </w:t>
      </w:r>
      <w:r w:rsidRPr="00D81344">
        <w:rPr>
          <w:rStyle w:val="Emphasis"/>
        </w:rPr>
        <w:t>range</w:t>
      </w:r>
      <w:r w:rsidRPr="00D81344">
        <w:rPr>
          <w:rStyle w:val="StyleUnderline"/>
        </w:rPr>
        <w:t xml:space="preserve">, and </w:t>
      </w:r>
      <w:r w:rsidRPr="00D81344">
        <w:rPr>
          <w:rStyle w:val="Emphasis"/>
        </w:rPr>
        <w:t>power</w:t>
      </w:r>
      <w:r w:rsidRPr="00D81344">
        <w:rPr>
          <w:sz w:val="16"/>
        </w:rPr>
        <w:t xml:space="preserve">, </w:t>
      </w:r>
      <w:r w:rsidRPr="00D81344">
        <w:rPr>
          <w:rStyle w:val="StyleUnderline"/>
        </w:rPr>
        <w:t xml:space="preserve">including increasingly vital, </w:t>
      </w:r>
      <w:r w:rsidRPr="00D81344">
        <w:rPr>
          <w:rStyle w:val="Emphasis"/>
        </w:rPr>
        <w:t>soft power</w:t>
      </w:r>
      <w:r w:rsidRPr="00D81344">
        <w:rPr>
          <w:rStyle w:val="StyleUnderline"/>
        </w:rPr>
        <w:t>. With the additional range and longevity of nuclear icebreakers</w:t>
      </w:r>
      <w:r w:rsidRPr="00D81344">
        <w:rPr>
          <w:sz w:val="16"/>
        </w:rPr>
        <w:t xml:space="preserve"> </w:t>
      </w:r>
      <w:r w:rsidRPr="00D81344">
        <w:rPr>
          <w:rStyle w:val="StyleUnderline"/>
        </w:rPr>
        <w:t xml:space="preserve">comes a reduced need for the United States to build </w:t>
      </w:r>
      <w:r w:rsidRPr="00D81344">
        <w:rPr>
          <w:rStyle w:val="Emphasis"/>
        </w:rPr>
        <w:t>expensive</w:t>
      </w:r>
      <w:r w:rsidRPr="00D81344">
        <w:rPr>
          <w:rStyle w:val="StyleUnderline"/>
        </w:rPr>
        <w:t xml:space="preserve"> and </w:t>
      </w:r>
      <w:r w:rsidRPr="00D81344">
        <w:rPr>
          <w:rStyle w:val="Emphasis"/>
        </w:rPr>
        <w:t>difficult</w:t>
      </w:r>
      <w:r w:rsidRPr="00D81344">
        <w:rPr>
          <w:rStyle w:val="StyleUnderline"/>
        </w:rPr>
        <w:t xml:space="preserve"> to </w:t>
      </w:r>
      <w:r w:rsidRPr="00D81344">
        <w:rPr>
          <w:rStyle w:val="Emphasis"/>
        </w:rPr>
        <w:t>maintain arctic bases</w:t>
      </w:r>
      <w:r w:rsidRPr="00D81344">
        <w:rPr>
          <w:sz w:val="16"/>
        </w:rPr>
        <w:t xml:space="preserve"> </w:t>
      </w:r>
      <w:r w:rsidRPr="00D81344">
        <w:rPr>
          <w:rStyle w:val="StyleUnderline"/>
        </w:rPr>
        <w:t xml:space="preserve">— the icebreakers become de facto </w:t>
      </w:r>
      <w:r w:rsidRPr="00D81344">
        <w:rPr>
          <w:rStyle w:val="Emphasis"/>
        </w:rPr>
        <w:t>mobile bases</w:t>
      </w:r>
      <w:r w:rsidRPr="00D81344">
        <w:rPr>
          <w:rStyle w:val="StyleUnderline"/>
        </w:rPr>
        <w:t>.</w:t>
      </w:r>
      <w:r w:rsidRPr="00D81344">
        <w:rPr>
          <w:sz w:val="16"/>
        </w:rPr>
        <w:t xml:space="preserve"> Additionally, </w:t>
      </w:r>
      <w:r w:rsidRPr="00D81344">
        <w:rPr>
          <w:rStyle w:val="StyleUnderline"/>
        </w:rPr>
        <w:t xml:space="preserve">the nuclear-powered ships can conduct </w:t>
      </w:r>
      <w:r w:rsidRPr="00D81344">
        <w:rPr>
          <w:rStyle w:val="Emphasis"/>
        </w:rPr>
        <w:t>longer</w:t>
      </w:r>
      <w:r w:rsidRPr="00D81344">
        <w:rPr>
          <w:rStyle w:val="StyleUnderline"/>
        </w:rPr>
        <w:t xml:space="preserve"> and </w:t>
      </w:r>
      <w:r w:rsidRPr="00D81344">
        <w:rPr>
          <w:rStyle w:val="Emphasis"/>
        </w:rPr>
        <w:t>more missions</w:t>
      </w:r>
      <w:r w:rsidRPr="00D81344">
        <w:rPr>
          <w:rStyle w:val="StyleUnderline"/>
        </w:rPr>
        <w:t xml:space="preserve">, </w:t>
      </w:r>
      <w:r w:rsidRPr="00D81344">
        <w:rPr>
          <w:rStyle w:val="Emphasis"/>
        </w:rPr>
        <w:t>cementing U.S. positioning in the region</w:t>
      </w:r>
      <w:r w:rsidRPr="00D81344">
        <w:rPr>
          <w:rStyle w:val="StyleUnderline"/>
        </w:rPr>
        <w:t>.</w:t>
      </w:r>
    </w:p>
    <w:p w14:paraId="6B449748" w14:textId="77777777" w:rsidR="00590B1B" w:rsidRPr="00D81344" w:rsidRDefault="00590B1B" w:rsidP="00590B1B">
      <w:pPr>
        <w:rPr>
          <w:sz w:val="16"/>
        </w:rPr>
      </w:pPr>
      <w:r w:rsidRPr="00D81344">
        <w:rPr>
          <w:sz w:val="16"/>
        </w:rPr>
        <w:t>A different and swifter approach would involve working with the Department of the Navy to authorize the purchase of an icebreaker under the jurisdiction of the U.S. Navy. This would not only expand the Navy’s mission to include patrolling of the far North but could also lead to involving NATO forces in the region. This would also be a welcome step to counteract Russia’s recent decision to establish a new Arctic fleet within their navy, acting as a strong signal of America’s willingness and readiness to defend its northern territories and those of its allies.</w:t>
      </w:r>
    </w:p>
    <w:p w14:paraId="416C89C9" w14:textId="77777777" w:rsidR="00590B1B" w:rsidRPr="00D81344" w:rsidRDefault="00590B1B" w:rsidP="00590B1B">
      <w:pPr>
        <w:rPr>
          <w:sz w:val="16"/>
        </w:rPr>
      </w:pPr>
      <w:r w:rsidRPr="00D81344">
        <w:rPr>
          <w:sz w:val="16"/>
        </w:rPr>
        <w:t>Regardless which option is given the go-ahead, it would also be beneficial to simultaneously encourage the development or purchase of private icebreakers, whether by corporations or public institutions. For example, there is also an existing U.S. icebreaker available for purchase, the Aiviq, currently owned by Edison Chouest Offshore, valued at only $150 million. There are also ships in Finland available for lease that could fill gaps until the PSCs come online. The private purchase and leasing options would maximize the United States’ presence in the region.</w:t>
      </w:r>
    </w:p>
    <w:p w14:paraId="7BEEBBC2" w14:textId="77777777" w:rsidR="00590B1B" w:rsidRPr="00D81344" w:rsidRDefault="00590B1B" w:rsidP="00590B1B">
      <w:pPr>
        <w:rPr>
          <w:sz w:val="16"/>
        </w:rPr>
      </w:pPr>
      <w:r w:rsidRPr="00D81344">
        <w:rPr>
          <w:rStyle w:val="StyleUnderline"/>
        </w:rPr>
        <w:t>For the United States to remain economically</w:t>
      </w:r>
      <w:r w:rsidRPr="00D81344">
        <w:rPr>
          <w:sz w:val="16"/>
        </w:rPr>
        <w:t xml:space="preserve"> and militarily </w:t>
      </w:r>
      <w:r w:rsidRPr="00D81344">
        <w:rPr>
          <w:rStyle w:val="StyleUnderline"/>
        </w:rPr>
        <w:t>competitive</w:t>
      </w:r>
      <w:r w:rsidRPr="00D81344">
        <w:rPr>
          <w:sz w:val="16"/>
        </w:rPr>
        <w:t xml:space="preserve"> </w:t>
      </w:r>
      <w:r w:rsidRPr="00D81344">
        <w:rPr>
          <w:rStyle w:val="Emphasis"/>
        </w:rPr>
        <w:t>in the Arctic</w:t>
      </w:r>
      <w:r w:rsidRPr="00D81344">
        <w:rPr>
          <w:sz w:val="16"/>
        </w:rPr>
        <w:t xml:space="preserve"> and maintain its territorial integrity in the region</w:t>
      </w:r>
      <w:r w:rsidRPr="00D81344">
        <w:rPr>
          <w:rStyle w:val="StyleUnderline"/>
        </w:rPr>
        <w:t xml:space="preserve">, it requires a substantial fleet of new, </w:t>
      </w:r>
      <w:r w:rsidRPr="00D81344">
        <w:rPr>
          <w:rStyle w:val="Emphasis"/>
        </w:rPr>
        <w:t>advanced</w:t>
      </w:r>
      <w:r w:rsidRPr="00D81344">
        <w:rPr>
          <w:rStyle w:val="StyleUnderline"/>
        </w:rPr>
        <w:t xml:space="preserve">, and </w:t>
      </w:r>
      <w:r w:rsidRPr="00D81344">
        <w:rPr>
          <w:rStyle w:val="Emphasis"/>
        </w:rPr>
        <w:t>durable icebreakers</w:t>
      </w:r>
      <w:r w:rsidRPr="00D81344">
        <w:rPr>
          <w:rStyle w:val="StyleUnderline"/>
        </w:rPr>
        <w:t xml:space="preserve">, as </w:t>
      </w:r>
      <w:r w:rsidRPr="00D81344">
        <w:rPr>
          <w:rStyle w:val="Emphasis"/>
        </w:rPr>
        <w:t>soon as possible</w:t>
      </w:r>
      <w:r w:rsidRPr="00D81344">
        <w:rPr>
          <w:rStyle w:val="StyleUnderline"/>
        </w:rPr>
        <w:t>.</w:t>
      </w:r>
      <w:r w:rsidRPr="00D81344">
        <w:rPr>
          <w:sz w:val="16"/>
        </w:rPr>
        <w:t xml:space="preserve"> The first vital step is to fully fund and expedite the construction of the currently authorized six PSCs. These will enable the United States to continue to secure the freedom of the seas, ensure its national security, and expand economic and academic opportunities to its institutions in the region and beyond.</w:t>
      </w:r>
    </w:p>
    <w:p w14:paraId="10A5F638" w14:textId="77777777" w:rsidR="00590B1B" w:rsidRPr="00D81344" w:rsidRDefault="00590B1B" w:rsidP="00590B1B">
      <w:pPr>
        <w:pStyle w:val="Heading4"/>
        <w:rPr>
          <w:rFonts w:cs="Calibri"/>
        </w:rPr>
      </w:pPr>
      <w:r w:rsidRPr="00D81344">
        <w:rPr>
          <w:rFonts w:cs="Calibri"/>
        </w:rPr>
        <w:t xml:space="preserve">New ships are particularly important. They generate advanced manufacturing which is key to a sustainable shipbuilding industry. </w:t>
      </w:r>
    </w:p>
    <w:p w14:paraId="49E375AB" w14:textId="77777777" w:rsidR="00590B1B" w:rsidRPr="00C9223E" w:rsidRDefault="00590B1B" w:rsidP="00590B1B">
      <w:pPr>
        <w:rPr>
          <w:rStyle w:val="Style13ptBold"/>
        </w:rPr>
      </w:pPr>
      <w:r w:rsidRPr="00C9223E">
        <w:rPr>
          <w:rStyle w:val="Style13ptBold"/>
        </w:rPr>
        <w:t>Faroohar American author, business columnist and an associate editor at the Financial Times, 25</w:t>
      </w:r>
    </w:p>
    <w:p w14:paraId="36260B38" w14:textId="77777777" w:rsidR="00590B1B" w:rsidRPr="00C9223E" w:rsidRDefault="00590B1B" w:rsidP="00590B1B">
      <w:r w:rsidRPr="00C9223E">
        <w:t>Rana Foroohar 25. American author, business columnist and an associate editor at the Financial Times; also, CNN's global economic analyst. "Will Trump make ships great again?" Financial Times. 3-24-2025. https://archive.ph/msSi8#selection-1712.0-1829.13  HDCSW-Packet</w:t>
      </w:r>
    </w:p>
    <w:p w14:paraId="6C8944F9" w14:textId="77777777" w:rsidR="00590B1B" w:rsidRPr="00D81344" w:rsidRDefault="00590B1B" w:rsidP="00590B1B">
      <w:pPr>
        <w:rPr>
          <w:rStyle w:val="StyleUnderline"/>
        </w:rPr>
      </w:pPr>
      <w:r w:rsidRPr="00D81344">
        <w:rPr>
          <w:sz w:val="16"/>
        </w:rPr>
        <w:t xml:space="preserve">The </w:t>
      </w:r>
      <w:r w:rsidRPr="00D81344">
        <w:rPr>
          <w:rStyle w:val="Emphasis"/>
        </w:rPr>
        <w:t>Biden</w:t>
      </w:r>
      <w:r w:rsidRPr="00D81344">
        <w:rPr>
          <w:sz w:val="16"/>
        </w:rPr>
        <w:t xml:space="preserve"> administration previously </w:t>
      </w:r>
      <w:r w:rsidRPr="00D81344">
        <w:rPr>
          <w:rStyle w:val="StyleUnderline"/>
        </w:rPr>
        <w:t xml:space="preserve">identified </w:t>
      </w:r>
      <w:r w:rsidRPr="00D81344">
        <w:rPr>
          <w:rStyle w:val="Emphasis"/>
        </w:rPr>
        <w:t>icebreaker ships</w:t>
      </w:r>
      <w:r w:rsidRPr="00D81344">
        <w:rPr>
          <w:rStyle w:val="StyleUnderline"/>
        </w:rPr>
        <w:t xml:space="preserve"> as a </w:t>
      </w:r>
      <w:r w:rsidRPr="00D81344">
        <w:rPr>
          <w:rStyle w:val="Emphasis"/>
        </w:rPr>
        <w:t>promising</w:t>
      </w:r>
      <w:r w:rsidRPr="00D81344">
        <w:rPr>
          <w:sz w:val="16"/>
        </w:rPr>
        <w:t xml:space="preserve"> </w:t>
      </w:r>
      <w:r w:rsidRPr="00D81344">
        <w:rPr>
          <w:rStyle w:val="Emphasis"/>
        </w:rPr>
        <w:t>starting point</w:t>
      </w:r>
      <w:r w:rsidRPr="00D81344">
        <w:rPr>
          <w:sz w:val="16"/>
        </w:rPr>
        <w:t xml:space="preserve">, </w:t>
      </w:r>
      <w:r w:rsidRPr="00D81344">
        <w:rPr>
          <w:rStyle w:val="StyleUnderline"/>
        </w:rPr>
        <w:t xml:space="preserve">and I would </w:t>
      </w:r>
      <w:r w:rsidRPr="00D81344">
        <w:rPr>
          <w:rStyle w:val="Emphasis"/>
        </w:rPr>
        <w:t>expect continuity here</w:t>
      </w:r>
      <w:r w:rsidRPr="00D81344">
        <w:rPr>
          <w:sz w:val="16"/>
        </w:rPr>
        <w:t xml:space="preserve">. </w:t>
      </w:r>
      <w:r w:rsidRPr="00D81344">
        <w:rPr>
          <w:rStyle w:val="StyleUnderline"/>
        </w:rPr>
        <w:t>In addition to the geopolitical</w:t>
      </w:r>
      <w:r w:rsidRPr="00D81344">
        <w:rPr>
          <w:sz w:val="16"/>
        </w:rPr>
        <w:t xml:space="preserve"> </w:t>
      </w:r>
      <w:r w:rsidRPr="00D81344">
        <w:rPr>
          <w:rStyle w:val="Emphasis"/>
        </w:rPr>
        <w:t>importance</w:t>
      </w:r>
      <w:r w:rsidRPr="00D81344">
        <w:rPr>
          <w:rStyle w:val="StyleUnderline"/>
        </w:rPr>
        <w:t xml:space="preserve"> of the </w:t>
      </w:r>
      <w:r w:rsidRPr="00D81344">
        <w:rPr>
          <w:rStyle w:val="Emphasis"/>
        </w:rPr>
        <w:t>Arctic</w:t>
      </w:r>
      <w:r w:rsidRPr="00D81344">
        <w:rPr>
          <w:sz w:val="16"/>
        </w:rPr>
        <w:t xml:space="preserve">, </w:t>
      </w:r>
      <w:r w:rsidRPr="00D81344">
        <w:rPr>
          <w:rStyle w:val="StyleUnderline"/>
        </w:rPr>
        <w:t xml:space="preserve">it may be easier for the US to compete in markets for </w:t>
      </w:r>
      <w:r w:rsidRPr="00D81344">
        <w:rPr>
          <w:rStyle w:val="Emphasis"/>
        </w:rPr>
        <w:t>relatively specialised vessels</w:t>
      </w:r>
      <w:r w:rsidRPr="00D81344">
        <w:rPr>
          <w:sz w:val="16"/>
        </w:rPr>
        <w:t xml:space="preserve"> </w:t>
      </w:r>
      <w:r w:rsidRPr="00D81344">
        <w:rPr>
          <w:rStyle w:val="StyleUnderline"/>
        </w:rPr>
        <w:t xml:space="preserve">— such as </w:t>
      </w:r>
      <w:r w:rsidRPr="00D81344">
        <w:rPr>
          <w:rStyle w:val="Emphasis"/>
        </w:rPr>
        <w:t>icebreakers</w:t>
      </w:r>
      <w:r w:rsidRPr="00D81344">
        <w:rPr>
          <w:rStyle w:val="StyleUnderline"/>
        </w:rPr>
        <w:t xml:space="preserve"> — where </w:t>
      </w:r>
      <w:r w:rsidRPr="00D81344">
        <w:rPr>
          <w:rStyle w:val="Emphasis"/>
        </w:rPr>
        <w:t>price</w:t>
      </w:r>
      <w:r w:rsidRPr="00D81344">
        <w:rPr>
          <w:rStyle w:val="StyleUnderline"/>
        </w:rPr>
        <w:t xml:space="preserve"> and </w:t>
      </w:r>
      <w:r w:rsidRPr="00D81344">
        <w:rPr>
          <w:rStyle w:val="Emphasis"/>
        </w:rPr>
        <w:t>quantity</w:t>
      </w:r>
      <w:r w:rsidRPr="00D81344">
        <w:rPr>
          <w:rStyle w:val="StyleUnderline"/>
        </w:rPr>
        <w:t xml:space="preserve"> are not the only factors that buyers typically consider. </w:t>
      </w:r>
    </w:p>
    <w:p w14:paraId="6927F84B" w14:textId="77777777" w:rsidR="00590B1B" w:rsidRPr="00D81344" w:rsidRDefault="00590B1B" w:rsidP="00590B1B">
      <w:pPr>
        <w:rPr>
          <w:rStyle w:val="StyleUnderline"/>
        </w:rPr>
      </w:pPr>
      <w:r w:rsidRPr="00D81344">
        <w:rPr>
          <w:sz w:val="16"/>
        </w:rPr>
        <w:t xml:space="preserve">Moreover, </w:t>
      </w:r>
      <w:r w:rsidRPr="00D81344">
        <w:rPr>
          <w:rStyle w:val="StyleUnderline"/>
        </w:rPr>
        <w:t>there are</w:t>
      </w:r>
      <w:r w:rsidRPr="00D81344">
        <w:rPr>
          <w:sz w:val="16"/>
        </w:rPr>
        <w:t xml:space="preserve"> some </w:t>
      </w:r>
      <w:r w:rsidRPr="00D81344">
        <w:rPr>
          <w:rStyle w:val="StyleUnderline"/>
        </w:rPr>
        <w:t xml:space="preserve">benefits to starting from </w:t>
      </w:r>
      <w:r w:rsidRPr="00D81344">
        <w:rPr>
          <w:rStyle w:val="Emphasis"/>
        </w:rPr>
        <w:t>virtually zero</w:t>
      </w:r>
      <w:r w:rsidRPr="00D81344">
        <w:rPr>
          <w:sz w:val="16"/>
        </w:rPr>
        <w:t xml:space="preserve">. </w:t>
      </w:r>
      <w:r w:rsidRPr="00D81344">
        <w:rPr>
          <w:rStyle w:val="StyleUnderline"/>
        </w:rPr>
        <w:t xml:space="preserve">The need to construct new facilities is an opportunity to </w:t>
      </w:r>
      <w:r w:rsidRPr="00D81344">
        <w:rPr>
          <w:rStyle w:val="Emphasis"/>
        </w:rPr>
        <w:t>deploy</w:t>
      </w:r>
      <w:r w:rsidRPr="00D81344">
        <w:rPr>
          <w:rStyle w:val="StyleUnderline"/>
        </w:rPr>
        <w:t xml:space="preserve"> at scale the most </w:t>
      </w:r>
      <w:r w:rsidRPr="00D81344">
        <w:rPr>
          <w:rStyle w:val="Emphasis"/>
        </w:rPr>
        <w:t>advanced manufacturing technologies</w:t>
      </w:r>
      <w:r w:rsidRPr="00D81344">
        <w:rPr>
          <w:sz w:val="16"/>
        </w:rPr>
        <w:t xml:space="preserve">. </w:t>
      </w:r>
      <w:r w:rsidRPr="00D81344">
        <w:rPr>
          <w:rStyle w:val="StyleUnderline"/>
        </w:rPr>
        <w:t xml:space="preserve">It should also be easier to optimise the co-location of new </w:t>
      </w:r>
      <w:r w:rsidRPr="00D81344">
        <w:rPr>
          <w:rStyle w:val="Emphasis"/>
        </w:rPr>
        <w:t>commercial</w:t>
      </w:r>
      <w:r w:rsidRPr="00D81344">
        <w:rPr>
          <w:rStyle w:val="StyleUnderline"/>
        </w:rPr>
        <w:t xml:space="preserve"> and </w:t>
      </w:r>
      <w:r w:rsidRPr="00D81344">
        <w:rPr>
          <w:rStyle w:val="Emphasis"/>
        </w:rPr>
        <w:t>defence production facilities</w:t>
      </w:r>
      <w:r w:rsidRPr="00D81344">
        <w:rPr>
          <w:rStyle w:val="StyleUnderline"/>
        </w:rPr>
        <w:t xml:space="preserve">, rather than deal with </w:t>
      </w:r>
      <w:r w:rsidRPr="00D81344">
        <w:rPr>
          <w:rStyle w:val="Emphasis"/>
        </w:rPr>
        <w:t>stranded</w:t>
      </w:r>
      <w:r w:rsidRPr="00D81344">
        <w:rPr>
          <w:rStyle w:val="StyleUnderline"/>
        </w:rPr>
        <w:t xml:space="preserve"> legacy </w:t>
      </w:r>
      <w:r w:rsidRPr="00D81344">
        <w:rPr>
          <w:rStyle w:val="Emphasis"/>
        </w:rPr>
        <w:t>assets</w:t>
      </w:r>
      <w:r w:rsidRPr="00D81344">
        <w:rPr>
          <w:rStyle w:val="StyleUnderline"/>
        </w:rPr>
        <w:t xml:space="preserve">. This presents an </w:t>
      </w:r>
      <w:r w:rsidRPr="00D81344">
        <w:rPr>
          <w:rStyle w:val="Emphasis"/>
        </w:rPr>
        <w:t>opportunity</w:t>
      </w:r>
      <w:r w:rsidRPr="00D81344">
        <w:rPr>
          <w:rStyle w:val="StyleUnderline"/>
        </w:rPr>
        <w:t xml:space="preserve"> to build a </w:t>
      </w:r>
      <w:r w:rsidRPr="00D81344">
        <w:rPr>
          <w:rStyle w:val="Emphasis"/>
        </w:rPr>
        <w:t>larger manufacturing ecosystem</w:t>
      </w:r>
      <w:r w:rsidRPr="00D81344">
        <w:rPr>
          <w:rStyle w:val="StyleUnderline"/>
        </w:rPr>
        <w:t xml:space="preserve"> that includes the </w:t>
      </w:r>
      <w:r w:rsidRPr="00D81344">
        <w:rPr>
          <w:rStyle w:val="Emphasis"/>
        </w:rPr>
        <w:t>adjacent technologies</w:t>
      </w:r>
      <w:r w:rsidRPr="00D81344">
        <w:rPr>
          <w:rStyle w:val="StyleUnderline"/>
        </w:rPr>
        <w:t>, supply chains and applications required for any shipyard to operate effectively.</w:t>
      </w:r>
    </w:p>
    <w:p w14:paraId="3D6D4E68" w14:textId="77777777" w:rsidR="00590B1B" w:rsidRPr="00D81344" w:rsidRDefault="00590B1B" w:rsidP="00590B1B">
      <w:pPr>
        <w:rPr>
          <w:sz w:val="16"/>
        </w:rPr>
      </w:pPr>
      <w:r w:rsidRPr="00D81344">
        <w:rPr>
          <w:sz w:val="16"/>
        </w:rPr>
        <w:t>Ultimately, however, the shipbuilding industry is a game of competitive subsidisation. The major shipbuilding nations provide considerable support to their industries, and Michael Lind has recently shown how the elimination of subsidies under the Reagan administration resulted in the precipitous decline of US shipyards despite the Jones Act.</w:t>
      </w:r>
    </w:p>
    <w:p w14:paraId="2565BA9C" w14:textId="77777777" w:rsidR="00590B1B" w:rsidRPr="00D81344" w:rsidRDefault="00590B1B" w:rsidP="00590B1B">
      <w:pPr>
        <w:rPr>
          <w:rStyle w:val="StyleUnderline"/>
        </w:rPr>
      </w:pPr>
      <w:r w:rsidRPr="00D81344">
        <w:rPr>
          <w:sz w:val="16"/>
        </w:rPr>
        <w:t xml:space="preserve">With that in mind, </w:t>
      </w:r>
      <w:r w:rsidRPr="00D81344">
        <w:rPr>
          <w:rStyle w:val="StyleUnderline"/>
        </w:rPr>
        <w:t xml:space="preserve">US policymakers will need to </w:t>
      </w:r>
      <w:r w:rsidRPr="00D81344">
        <w:rPr>
          <w:rStyle w:val="Emphasis"/>
        </w:rPr>
        <w:t>consider</w:t>
      </w:r>
      <w:r w:rsidRPr="00D81344">
        <w:rPr>
          <w:rStyle w:val="StyleUnderline"/>
        </w:rPr>
        <w:t xml:space="preserve"> more </w:t>
      </w:r>
      <w:r w:rsidRPr="00D81344">
        <w:rPr>
          <w:rStyle w:val="Emphasis"/>
        </w:rPr>
        <w:t>robust forms of</w:t>
      </w:r>
      <w:r w:rsidRPr="00D81344">
        <w:rPr>
          <w:rStyle w:val="StyleUnderline"/>
        </w:rPr>
        <w:t xml:space="preserve"> </w:t>
      </w:r>
      <w:r w:rsidRPr="00D81344">
        <w:rPr>
          <w:rStyle w:val="Emphasis"/>
        </w:rPr>
        <w:t>investment support</w:t>
      </w:r>
      <w:r w:rsidRPr="00D81344">
        <w:rPr>
          <w:rStyle w:val="StyleUnderline"/>
        </w:rPr>
        <w:t>,</w:t>
      </w:r>
      <w:r w:rsidRPr="00D81344">
        <w:rPr>
          <w:sz w:val="16"/>
        </w:rPr>
        <w:t xml:space="preserve"> </w:t>
      </w:r>
      <w:r w:rsidRPr="00D81344">
        <w:rPr>
          <w:rStyle w:val="StyleUnderline"/>
        </w:rPr>
        <w:t xml:space="preserve">in addition to the </w:t>
      </w:r>
      <w:r w:rsidRPr="00D81344">
        <w:rPr>
          <w:rStyle w:val="Emphasis"/>
        </w:rPr>
        <w:t>measures</w:t>
      </w:r>
      <w:r w:rsidRPr="00D81344">
        <w:rPr>
          <w:rStyle w:val="StyleUnderline"/>
        </w:rPr>
        <w:t xml:space="preserve"> </w:t>
      </w:r>
      <w:r w:rsidRPr="00D81344">
        <w:rPr>
          <w:rStyle w:val="Emphasis"/>
        </w:rPr>
        <w:t>already announced</w:t>
      </w:r>
      <w:r w:rsidRPr="00D81344">
        <w:rPr>
          <w:rStyle w:val="StyleUnderline"/>
        </w:rPr>
        <w:t xml:space="preserve"> by the Trump </w:t>
      </w:r>
      <w:r w:rsidRPr="00D81344">
        <w:rPr>
          <w:rStyle w:val="Emphasis"/>
        </w:rPr>
        <w:t>administration</w:t>
      </w:r>
      <w:r w:rsidRPr="00D81344">
        <w:rPr>
          <w:sz w:val="16"/>
        </w:rPr>
        <w:t xml:space="preserve">. </w:t>
      </w:r>
      <w:r w:rsidRPr="00D81344">
        <w:rPr>
          <w:rStyle w:val="StyleUnderline"/>
        </w:rPr>
        <w:t>Both</w:t>
      </w:r>
      <w:r w:rsidRPr="00D81344">
        <w:rPr>
          <w:sz w:val="16"/>
        </w:rPr>
        <w:t xml:space="preserve"> </w:t>
      </w:r>
      <w:r w:rsidRPr="00D81344">
        <w:rPr>
          <w:rStyle w:val="Emphasis"/>
        </w:rPr>
        <w:t>shipyards</w:t>
      </w:r>
      <w:r w:rsidRPr="00D81344">
        <w:rPr>
          <w:sz w:val="16"/>
        </w:rPr>
        <w:t xml:space="preserve"> </w:t>
      </w:r>
      <w:r w:rsidRPr="00D81344">
        <w:rPr>
          <w:rStyle w:val="StyleUnderline"/>
        </w:rPr>
        <w:t>and</w:t>
      </w:r>
      <w:r w:rsidRPr="00D81344">
        <w:rPr>
          <w:sz w:val="16"/>
        </w:rPr>
        <w:t xml:space="preserve"> the vessels they produce </w:t>
      </w:r>
      <w:r w:rsidRPr="00D81344">
        <w:rPr>
          <w:rStyle w:val="StyleUnderline"/>
        </w:rPr>
        <w:t>provide</w:t>
      </w:r>
      <w:r w:rsidRPr="00D81344">
        <w:rPr>
          <w:sz w:val="16"/>
        </w:rPr>
        <w:t xml:space="preserve"> ample </w:t>
      </w:r>
      <w:r w:rsidRPr="00D81344">
        <w:rPr>
          <w:rStyle w:val="StyleUnderline"/>
        </w:rPr>
        <w:t>opportunities for</w:t>
      </w:r>
      <w:r w:rsidRPr="00D81344">
        <w:rPr>
          <w:sz w:val="16"/>
        </w:rPr>
        <w:t xml:space="preserve"> </w:t>
      </w:r>
      <w:r w:rsidRPr="00D81344">
        <w:rPr>
          <w:rStyle w:val="StyleUnderline"/>
        </w:rPr>
        <w:t>creative</w:t>
      </w:r>
      <w:r w:rsidRPr="00D81344">
        <w:rPr>
          <w:sz w:val="16"/>
        </w:rPr>
        <w:t xml:space="preserve"> public-private financing structures as well </w:t>
      </w:r>
      <w:r w:rsidRPr="00D81344">
        <w:rPr>
          <w:rStyle w:val="StyleUnderline"/>
        </w:rPr>
        <w:t xml:space="preserve">as </w:t>
      </w:r>
      <w:r w:rsidRPr="00D81344">
        <w:rPr>
          <w:rStyle w:val="Emphasis"/>
        </w:rPr>
        <w:t>procurement</w:t>
      </w:r>
      <w:r w:rsidRPr="00D81344">
        <w:rPr>
          <w:rStyle w:val="StyleUnderline"/>
        </w:rPr>
        <w:t xml:space="preserve"> and </w:t>
      </w:r>
      <w:r w:rsidRPr="00D81344">
        <w:rPr>
          <w:rStyle w:val="Emphasis"/>
        </w:rPr>
        <w:t>contracting mechanisms</w:t>
      </w:r>
      <w:r w:rsidRPr="00D81344">
        <w:rPr>
          <w:sz w:val="16"/>
        </w:rPr>
        <w:t xml:space="preserve">. </w:t>
      </w:r>
      <w:r w:rsidRPr="00D81344">
        <w:rPr>
          <w:rStyle w:val="StyleUnderline"/>
        </w:rPr>
        <w:t xml:space="preserve">America has somehow managed to financially engineer seemingly everything except </w:t>
      </w:r>
      <w:r w:rsidRPr="00D81344">
        <w:rPr>
          <w:rStyle w:val="Emphasis"/>
        </w:rPr>
        <w:t>critical national security</w:t>
      </w:r>
      <w:r w:rsidRPr="00D81344">
        <w:rPr>
          <w:rStyle w:val="StyleUnderline"/>
        </w:rPr>
        <w:t xml:space="preserve"> </w:t>
      </w:r>
      <w:r w:rsidRPr="00D81344">
        <w:rPr>
          <w:rStyle w:val="Emphasis"/>
        </w:rPr>
        <w:t>supply chains</w:t>
      </w:r>
      <w:r w:rsidRPr="00D81344">
        <w:rPr>
          <w:rStyle w:val="StyleUnderline"/>
        </w:rPr>
        <w:t xml:space="preserve"> and </w:t>
      </w:r>
      <w:r w:rsidRPr="00D81344">
        <w:rPr>
          <w:rStyle w:val="Emphasis"/>
        </w:rPr>
        <w:t>technologies</w:t>
      </w:r>
      <w:r w:rsidRPr="00D81344">
        <w:rPr>
          <w:rStyle w:val="StyleUnderline"/>
        </w:rPr>
        <w:t xml:space="preserve">; </w:t>
      </w:r>
      <w:r w:rsidRPr="00D81344">
        <w:rPr>
          <w:rStyle w:val="Emphasis"/>
        </w:rPr>
        <w:t>shipbuilding</w:t>
      </w:r>
      <w:r w:rsidRPr="00D81344">
        <w:rPr>
          <w:rStyle w:val="StyleUnderline"/>
        </w:rPr>
        <w:t xml:space="preserve"> offers a </w:t>
      </w:r>
      <w:r w:rsidRPr="00D81344">
        <w:rPr>
          <w:rStyle w:val="Emphasis"/>
        </w:rPr>
        <w:t>chance to rectify that</w:t>
      </w:r>
      <w:r w:rsidRPr="00D81344">
        <w:rPr>
          <w:rStyle w:val="StyleUnderline"/>
        </w:rPr>
        <w:t>.</w:t>
      </w:r>
    </w:p>
    <w:p w14:paraId="4AB4A972" w14:textId="77777777" w:rsidR="00590B1B" w:rsidRPr="00D81344" w:rsidRDefault="00590B1B" w:rsidP="00590B1B">
      <w:pPr>
        <w:pStyle w:val="Heading4"/>
        <w:rPr>
          <w:rFonts w:cs="Calibri"/>
        </w:rPr>
      </w:pPr>
      <w:r w:rsidRPr="00D81344">
        <w:rPr>
          <w:rFonts w:cs="Calibri"/>
        </w:rPr>
        <w:t xml:space="preserve">Shipbuilding solves </w:t>
      </w:r>
      <w:r w:rsidRPr="00D81344">
        <w:rPr>
          <w:rFonts w:cs="Calibri"/>
          <w:u w:val="single"/>
        </w:rPr>
        <w:t>extinction</w:t>
      </w:r>
      <w:r w:rsidRPr="00D81344">
        <w:rPr>
          <w:rFonts w:cs="Calibri"/>
        </w:rPr>
        <w:t xml:space="preserve">---shortage of overall capacity causes </w:t>
      </w:r>
      <w:r w:rsidRPr="00D81344">
        <w:rPr>
          <w:rFonts w:cs="Calibri"/>
          <w:u w:val="single"/>
        </w:rPr>
        <w:t>every existential risk</w:t>
      </w:r>
      <w:r w:rsidRPr="00D81344">
        <w:rPr>
          <w:rFonts w:cs="Calibri"/>
        </w:rPr>
        <w:t xml:space="preserve"> and </w:t>
      </w:r>
      <w:r w:rsidRPr="00D81344">
        <w:rPr>
          <w:rFonts w:cs="Calibri"/>
          <w:u w:val="single"/>
        </w:rPr>
        <w:t>eviscerates deterrence</w:t>
      </w:r>
      <w:r w:rsidRPr="00D81344">
        <w:rPr>
          <w:rFonts w:cs="Calibri"/>
        </w:rPr>
        <w:t xml:space="preserve">. </w:t>
      </w:r>
    </w:p>
    <w:p w14:paraId="0FD54BCA" w14:textId="77777777" w:rsidR="00590B1B" w:rsidRPr="00ED5D84" w:rsidRDefault="00590B1B" w:rsidP="00590B1B">
      <w:pPr>
        <w:rPr>
          <w:rStyle w:val="Style13ptBold"/>
        </w:rPr>
      </w:pPr>
      <w:r w:rsidRPr="00ED5D84">
        <w:rPr>
          <w:rStyle w:val="Style13ptBold"/>
        </w:rPr>
        <w:t>Rao, transportation policy analyst at the Open Markets Institute, 25.</w:t>
      </w:r>
    </w:p>
    <w:p w14:paraId="04C941E7" w14:textId="77777777" w:rsidR="00590B1B" w:rsidRPr="00ED5D84" w:rsidRDefault="00590B1B" w:rsidP="00590B1B">
      <w:r w:rsidRPr="00ED5D84">
        <w:t xml:space="preserve">Arnav Rao 25. transportation policy analyst at the Open Markets Institute. “How America Lost Control of the Seas”. </w:t>
      </w:r>
      <w:hyperlink r:id="rId8" w:history="1">
        <w:r w:rsidRPr="00ED5D84">
          <w:rPr>
            <w:rStyle w:val="Hyperlink"/>
          </w:rPr>
          <w:t>https://www.theatlantic.com/economy/archive/2025/05/american-shipbuilding-decline/682945/</w:t>
        </w:r>
      </w:hyperlink>
      <w:r w:rsidRPr="00ED5D84">
        <w:t xml:space="preserve"> HDCSW-Packet</w:t>
      </w:r>
    </w:p>
    <w:p w14:paraId="37F1F344" w14:textId="77777777" w:rsidR="00590B1B" w:rsidRPr="00D81344" w:rsidRDefault="00590B1B" w:rsidP="00590B1B">
      <w:pPr>
        <w:rPr>
          <w:sz w:val="16"/>
        </w:rPr>
      </w:pPr>
      <w:r w:rsidRPr="00D81344">
        <w:rPr>
          <w:sz w:val="16"/>
        </w:rPr>
        <w:t>“</w:t>
      </w:r>
      <w:r w:rsidRPr="00D81344">
        <w:rPr>
          <w:rStyle w:val="StyleUnderline"/>
        </w:rPr>
        <w:t>He who commands the sea has command of everything</w:t>
      </w:r>
      <w:r w:rsidRPr="00D81344">
        <w:rPr>
          <w:sz w:val="16"/>
        </w:rPr>
        <w:t>,” the ancient Athenian general Themistocles said. By that standard, the United States has command of very little.</w:t>
      </w:r>
    </w:p>
    <w:p w14:paraId="580E41F5" w14:textId="77777777" w:rsidR="00590B1B" w:rsidRPr="00D81344" w:rsidRDefault="00590B1B" w:rsidP="00590B1B">
      <w:pPr>
        <w:rPr>
          <w:rStyle w:val="StyleUnderline"/>
        </w:rPr>
      </w:pPr>
      <w:r w:rsidRPr="00D81344">
        <w:rPr>
          <w:rStyle w:val="StyleUnderline"/>
        </w:rPr>
        <w:t xml:space="preserve">America </w:t>
      </w:r>
      <w:r w:rsidRPr="00D81344">
        <w:rPr>
          <w:rStyle w:val="Emphasis"/>
        </w:rPr>
        <w:t>depends on ocean shipping</w:t>
      </w:r>
      <w:r w:rsidRPr="00D81344">
        <w:rPr>
          <w:sz w:val="16"/>
        </w:rPr>
        <w:t xml:space="preserve">. About </w:t>
      </w:r>
      <w:r w:rsidRPr="00D81344">
        <w:rPr>
          <w:rStyle w:val="StyleUnderline"/>
        </w:rPr>
        <w:t>80 percent of its international trade by weight traverses the seas</w:t>
      </w:r>
      <w:r w:rsidRPr="00D81344">
        <w:rPr>
          <w:sz w:val="16"/>
        </w:rPr>
        <w:t xml:space="preserve">. </w:t>
      </w:r>
      <w:r w:rsidRPr="00D81344">
        <w:rPr>
          <w:rStyle w:val="StyleUnderline"/>
        </w:rPr>
        <w:t xml:space="preserve">The U.S. needs ships to deliver nearly 90 percent of its armed forces’ supplies and equipment, including </w:t>
      </w:r>
      <w:r w:rsidRPr="00D81344">
        <w:rPr>
          <w:rStyle w:val="Emphasis"/>
        </w:rPr>
        <w:t>fuel</w:t>
      </w:r>
      <w:r w:rsidRPr="00D81344">
        <w:rPr>
          <w:rStyle w:val="StyleUnderline"/>
        </w:rPr>
        <w:t xml:space="preserve">, </w:t>
      </w:r>
      <w:r w:rsidRPr="00D81344">
        <w:rPr>
          <w:rStyle w:val="Emphasis"/>
        </w:rPr>
        <w:t>ammunition</w:t>
      </w:r>
      <w:r w:rsidRPr="00D81344">
        <w:rPr>
          <w:rStyle w:val="StyleUnderline"/>
        </w:rPr>
        <w:t xml:space="preserve">, and </w:t>
      </w:r>
      <w:r w:rsidRPr="00D81344">
        <w:rPr>
          <w:rStyle w:val="Emphasis"/>
        </w:rPr>
        <w:t>food</w:t>
      </w:r>
      <w:r w:rsidRPr="00D81344">
        <w:rPr>
          <w:rStyle w:val="StyleUnderline"/>
        </w:rPr>
        <w:t xml:space="preserve">. Commercial shipyard capacity is </w:t>
      </w:r>
      <w:r w:rsidRPr="00D81344">
        <w:rPr>
          <w:rStyle w:val="Emphasis"/>
        </w:rPr>
        <w:t>essential</w:t>
      </w:r>
      <w:r w:rsidRPr="00D81344">
        <w:rPr>
          <w:rStyle w:val="StyleUnderline"/>
        </w:rPr>
        <w:t xml:space="preserve"> for </w:t>
      </w:r>
      <w:r w:rsidRPr="00D81344">
        <w:rPr>
          <w:rStyle w:val="Emphasis"/>
        </w:rPr>
        <w:t>surge construction of warships and sealift-support ships that transport equipment and troops in times of national emergency</w:t>
      </w:r>
      <w:r w:rsidRPr="00D81344">
        <w:rPr>
          <w:rStyle w:val="StyleUnderline"/>
        </w:rPr>
        <w:t>.</w:t>
      </w:r>
    </w:p>
    <w:p w14:paraId="36052E12" w14:textId="77777777" w:rsidR="00590B1B" w:rsidRPr="00D81344" w:rsidRDefault="00590B1B" w:rsidP="00590B1B">
      <w:pPr>
        <w:rPr>
          <w:sz w:val="16"/>
        </w:rPr>
      </w:pPr>
      <w:r w:rsidRPr="00D81344">
        <w:rPr>
          <w:sz w:val="16"/>
        </w:rPr>
        <w:t xml:space="preserve">Yet </w:t>
      </w:r>
      <w:r w:rsidRPr="00D81344">
        <w:rPr>
          <w:rStyle w:val="StyleUnderline"/>
        </w:rPr>
        <w:t xml:space="preserve">the U.S. has an </w:t>
      </w:r>
      <w:r w:rsidRPr="00D81344">
        <w:rPr>
          <w:rStyle w:val="Emphasis"/>
        </w:rPr>
        <w:t>astonishing lack</w:t>
      </w:r>
      <w:r w:rsidRPr="00D81344">
        <w:rPr>
          <w:rStyle w:val="StyleUnderline"/>
        </w:rPr>
        <w:t xml:space="preserve"> of </w:t>
      </w:r>
      <w:r w:rsidRPr="00D81344">
        <w:rPr>
          <w:rStyle w:val="Emphasis"/>
        </w:rPr>
        <w:t>maritime capacity</w:t>
      </w:r>
      <w:r w:rsidRPr="00D81344">
        <w:rPr>
          <w:sz w:val="16"/>
        </w:rPr>
        <w:t xml:space="preserve">. Of the tens of thousands of large vessels that dot the oceans, a mere 0.13 percent are built in the United States. </w:t>
      </w:r>
      <w:r w:rsidRPr="00D81344">
        <w:rPr>
          <w:rStyle w:val="Emphasis"/>
        </w:rPr>
        <w:t>China</w:t>
      </w:r>
      <w:r w:rsidRPr="00D81344">
        <w:rPr>
          <w:sz w:val="16"/>
        </w:rPr>
        <w:t xml:space="preserve">, by contrast, </w:t>
      </w:r>
      <w:r w:rsidRPr="00D81344">
        <w:rPr>
          <w:rStyle w:val="StyleUnderline"/>
        </w:rPr>
        <w:t xml:space="preserve">fulfills roughly </w:t>
      </w:r>
      <w:r w:rsidRPr="00D81344">
        <w:rPr>
          <w:rStyle w:val="Emphasis"/>
        </w:rPr>
        <w:t>60 percent of all new shipbuilding orders</w:t>
      </w:r>
      <w:r w:rsidRPr="00D81344">
        <w:rPr>
          <w:sz w:val="16"/>
        </w:rPr>
        <w:t xml:space="preserve"> and has amassed more than 200 times America’s shipbuilding capacity.</w:t>
      </w:r>
    </w:p>
    <w:p w14:paraId="7FC528C0" w14:textId="77777777" w:rsidR="00590B1B" w:rsidRPr="00D81344" w:rsidRDefault="00590B1B" w:rsidP="00590B1B">
      <w:pPr>
        <w:rPr>
          <w:sz w:val="16"/>
        </w:rPr>
      </w:pPr>
      <w:r w:rsidRPr="00D81344">
        <w:rPr>
          <w:sz w:val="16"/>
        </w:rPr>
        <w:t>Not only do most U.S. imports and exports travel on foreign-built ships, but those ships are owned and crewed almost exclusively by nine giant carriers based in Europe and Asia. By the end of 2024, these carriers had organized into three cartels that controlled about 90 percent of the U.S. containerized-shipping trade.</w:t>
      </w:r>
    </w:p>
    <w:p w14:paraId="49B94124" w14:textId="77777777" w:rsidR="00590B1B" w:rsidRPr="00D81344" w:rsidRDefault="00590B1B" w:rsidP="00590B1B">
      <w:pPr>
        <w:rPr>
          <w:sz w:val="16"/>
        </w:rPr>
      </w:pPr>
      <w:r w:rsidRPr="00D81344">
        <w:rPr>
          <w:sz w:val="16"/>
        </w:rPr>
        <w:t>From the July 1870 issue: The shipping of the United States</w:t>
      </w:r>
    </w:p>
    <w:p w14:paraId="6304D16D" w14:textId="77777777" w:rsidR="00590B1B" w:rsidRPr="00D81344" w:rsidRDefault="00590B1B" w:rsidP="00590B1B">
      <w:pPr>
        <w:rPr>
          <w:sz w:val="16"/>
        </w:rPr>
      </w:pPr>
      <w:r w:rsidRPr="00D81344">
        <w:rPr>
          <w:sz w:val="16"/>
        </w:rPr>
        <w:t>After a ship arrives at a U.S. port, the crane that lifts containers from its cargo hold will probably have been made by a single Chinese corporation that produces 80 percent of all ship-to-shore cranes in the United States. China also makes 86 percent of the truck chassis onto which containers are loaded. Some 95 percent of the containers themselves are built in China.</w:t>
      </w:r>
    </w:p>
    <w:p w14:paraId="4AE32A26" w14:textId="77777777" w:rsidR="00590B1B" w:rsidRPr="00D81344" w:rsidRDefault="00590B1B" w:rsidP="00590B1B">
      <w:pPr>
        <w:rPr>
          <w:sz w:val="16"/>
        </w:rPr>
      </w:pPr>
      <w:r w:rsidRPr="00D81344">
        <w:rPr>
          <w:sz w:val="16"/>
        </w:rPr>
        <w:t>In the early days of the pandemic, some consequences of America’s loss of control over ocean shipping were suddenly thrown into relief. Foreign cartels raised the cost of spot contracts on certain shipping lanes by up to 1,000 percent while making a record $190 billion in windfall profits. They also rejected hundreds of millions of dollars’ worth of U.S. agricultural exports, preferring to race back to China with empty containers to fill with more profitable Chinese imports while American-grown food rotted on the docks.</w:t>
      </w:r>
    </w:p>
    <w:p w14:paraId="07D4CEB2" w14:textId="77777777" w:rsidR="00590B1B" w:rsidRPr="00D81344" w:rsidRDefault="00590B1B" w:rsidP="00590B1B">
      <w:pPr>
        <w:rPr>
          <w:sz w:val="16"/>
        </w:rPr>
      </w:pPr>
      <w:r w:rsidRPr="00D81344">
        <w:rPr>
          <w:rStyle w:val="StyleUnderline"/>
        </w:rPr>
        <w:t xml:space="preserve">The </w:t>
      </w:r>
      <w:r w:rsidRPr="00D81344">
        <w:rPr>
          <w:rStyle w:val="Emphasis"/>
        </w:rPr>
        <w:t>national-security implications</w:t>
      </w:r>
      <w:r w:rsidRPr="00D81344">
        <w:rPr>
          <w:rStyle w:val="StyleUnderline"/>
        </w:rPr>
        <w:t xml:space="preserve"> of</w:t>
      </w:r>
      <w:r w:rsidRPr="00D81344">
        <w:rPr>
          <w:sz w:val="16"/>
        </w:rPr>
        <w:t xml:space="preserve"> </w:t>
      </w:r>
      <w:r w:rsidRPr="00D81344">
        <w:rPr>
          <w:rStyle w:val="StyleUnderline"/>
        </w:rPr>
        <w:t xml:space="preserve">America’s lack of shipbuilding and shipping capacity are also </w:t>
      </w:r>
      <w:r w:rsidRPr="00D81344">
        <w:rPr>
          <w:rStyle w:val="Emphasis"/>
        </w:rPr>
        <w:t>becoming dire</w:t>
      </w:r>
      <w:r w:rsidRPr="00D81344">
        <w:rPr>
          <w:sz w:val="16"/>
        </w:rPr>
        <w:t xml:space="preserve">. Because so few commercial ships fly the American flag and employ American mariners, </w:t>
      </w:r>
      <w:r w:rsidRPr="00D81344">
        <w:rPr>
          <w:rStyle w:val="StyleUnderline"/>
        </w:rPr>
        <w:t xml:space="preserve">the U.S. faces a critical </w:t>
      </w:r>
      <w:r w:rsidRPr="00D81344">
        <w:rPr>
          <w:rStyle w:val="Emphasis"/>
        </w:rPr>
        <w:t>shortage of civilian sailors</w:t>
      </w:r>
      <w:r w:rsidRPr="00D81344">
        <w:rPr>
          <w:rStyle w:val="StyleUnderline"/>
        </w:rPr>
        <w:t xml:space="preserve"> needed to crew Navy support vessels</w:t>
      </w:r>
      <w:r w:rsidRPr="00D81344">
        <w:rPr>
          <w:sz w:val="16"/>
        </w:rPr>
        <w:t xml:space="preserve">. In November 2024, </w:t>
      </w:r>
      <w:r w:rsidRPr="00D81344">
        <w:rPr>
          <w:rStyle w:val="StyleUnderline"/>
        </w:rPr>
        <w:t xml:space="preserve">the Navy confirmed that it would lay up 17 support vessels, some delivered as recently as January 2024, because of crew shortages. More alarming are shortages of support ships themselves. The U.S. would need more than 100 fuel tankers </w:t>
      </w:r>
      <w:r w:rsidRPr="00D81344">
        <w:rPr>
          <w:rStyle w:val="Emphasis"/>
        </w:rPr>
        <w:t>in the event of a conflict in the Pacific</w:t>
      </w:r>
      <w:r w:rsidRPr="00D81344">
        <w:rPr>
          <w:rStyle w:val="StyleUnderline"/>
        </w:rPr>
        <w:t xml:space="preserve">. </w:t>
      </w:r>
      <w:r w:rsidRPr="00D81344">
        <w:rPr>
          <w:sz w:val="16"/>
        </w:rPr>
        <w:t>It has access to about 15.</w:t>
      </w:r>
    </w:p>
    <w:p w14:paraId="0A0A42CE" w14:textId="77777777" w:rsidR="00590B1B" w:rsidRPr="00D81344" w:rsidRDefault="00590B1B" w:rsidP="00590B1B">
      <w:pPr>
        <w:pStyle w:val="Heading4"/>
        <w:rPr>
          <w:rFonts w:cs="Calibri"/>
        </w:rPr>
      </w:pPr>
      <w:r w:rsidRPr="00D81344">
        <w:rPr>
          <w:rFonts w:cs="Calibri"/>
        </w:rPr>
        <w:t xml:space="preserve">Allowing China to continue to keep its lead in shipbuilding ensures </w:t>
      </w:r>
      <w:r w:rsidRPr="00D81344">
        <w:rPr>
          <w:rFonts w:cs="Calibri"/>
          <w:u w:val="single"/>
        </w:rPr>
        <w:t>escalation</w:t>
      </w:r>
      <w:r w:rsidRPr="00D81344">
        <w:rPr>
          <w:rFonts w:cs="Calibri"/>
        </w:rPr>
        <w:t xml:space="preserve"> and invasion of </w:t>
      </w:r>
      <w:r w:rsidRPr="00D81344">
        <w:rPr>
          <w:rFonts w:cs="Calibri"/>
          <w:u w:val="single"/>
        </w:rPr>
        <w:t>Taiwan</w:t>
      </w:r>
      <w:r w:rsidRPr="00D81344">
        <w:rPr>
          <w:rFonts w:cs="Calibri"/>
        </w:rPr>
        <w:t>.</w:t>
      </w:r>
    </w:p>
    <w:p w14:paraId="46B19EE5" w14:textId="77777777" w:rsidR="00590B1B" w:rsidRPr="00ED5D84" w:rsidRDefault="00590B1B" w:rsidP="00590B1B">
      <w:pPr>
        <w:rPr>
          <w:rStyle w:val="Style13ptBold"/>
        </w:rPr>
      </w:pPr>
      <w:r w:rsidRPr="00ED5D84">
        <w:rPr>
          <w:rStyle w:val="Style13ptBold"/>
        </w:rPr>
        <w:t>Selinger, Chief of Staff at the Center of Maritime Strategy, 25</w:t>
      </w:r>
    </w:p>
    <w:p w14:paraId="27298AAA" w14:textId="77777777" w:rsidR="00590B1B" w:rsidRPr="00ED5D84" w:rsidRDefault="00590B1B" w:rsidP="00590B1B">
      <w:r w:rsidRPr="00ED5D84">
        <w:t xml:space="preserve">Katy Selinger 25. Chief of Staff at the Center of Maritime Strategy. "Trump is Right to Revitalize U.S. Shipbuilding". Center for Maritime Strategy - Center for Maritime Strategy. 5-13-2025.  </w:t>
      </w:r>
      <w:hyperlink r:id="rId9" w:history="1">
        <w:r w:rsidRPr="00ED5D84">
          <w:rPr>
            <w:rStyle w:val="Hyperlink"/>
          </w:rPr>
          <w:t>https://centerformaritimestrategy.org/publications/trump-is-right-to-revitalize-u-s-shipbuilding/</w:t>
        </w:r>
      </w:hyperlink>
      <w:r w:rsidRPr="00ED5D84">
        <w:t xml:space="preserve"> HDCSW-Packet</w:t>
      </w:r>
    </w:p>
    <w:p w14:paraId="7FB95C91" w14:textId="77777777" w:rsidR="00590B1B" w:rsidRPr="00D81344" w:rsidRDefault="00590B1B" w:rsidP="00590B1B">
      <w:pPr>
        <w:rPr>
          <w:sz w:val="16"/>
        </w:rPr>
      </w:pPr>
      <w:r w:rsidRPr="00D81344">
        <w:rPr>
          <w:rStyle w:val="StyleUnderline"/>
        </w:rPr>
        <w:t xml:space="preserve">China’s preeminence in shipbuilding should be </w:t>
      </w:r>
      <w:r w:rsidRPr="00D81344">
        <w:rPr>
          <w:rStyle w:val="Emphasis"/>
        </w:rPr>
        <w:t>concerning</w:t>
      </w:r>
      <w:r w:rsidRPr="00D81344">
        <w:rPr>
          <w:rStyle w:val="StyleUnderline"/>
        </w:rPr>
        <w:t xml:space="preserve"> in face of the looming threat of a </w:t>
      </w:r>
      <w:r w:rsidRPr="00D81344">
        <w:rPr>
          <w:rStyle w:val="Emphasis"/>
        </w:rPr>
        <w:t>Chinese invasion of Taiwan</w:t>
      </w:r>
      <w:r w:rsidRPr="00D81344">
        <w:rPr>
          <w:sz w:val="16"/>
        </w:rPr>
        <w:t xml:space="preserve">. </w:t>
      </w:r>
      <w:r w:rsidRPr="00D81344">
        <w:rPr>
          <w:rStyle w:val="StyleUnderline"/>
        </w:rPr>
        <w:t xml:space="preserve">The PLAN currently has </w:t>
      </w:r>
      <w:r w:rsidRPr="00D81344">
        <w:rPr>
          <w:rStyle w:val="Emphasis"/>
        </w:rPr>
        <w:t>400 ships</w:t>
      </w:r>
      <w:r w:rsidRPr="00D81344">
        <w:rPr>
          <w:sz w:val="16"/>
        </w:rPr>
        <w:t xml:space="preserve"> </w:t>
      </w:r>
      <w:r w:rsidRPr="00D81344">
        <w:rPr>
          <w:rStyle w:val="StyleUnderline"/>
        </w:rPr>
        <w:t>in</w:t>
      </w:r>
      <w:r w:rsidRPr="00D81344">
        <w:rPr>
          <w:sz w:val="16"/>
        </w:rPr>
        <w:t xml:space="preserve"> </w:t>
      </w:r>
      <w:r w:rsidRPr="00D81344">
        <w:rPr>
          <w:rStyle w:val="StyleUnderline"/>
        </w:rPr>
        <w:t>contrast to the U.S. Navy’s 295</w:t>
      </w:r>
      <w:r w:rsidRPr="00D81344">
        <w:rPr>
          <w:sz w:val="16"/>
        </w:rPr>
        <w:t xml:space="preserve">. While China is projected to reach 425 military vessels by the year 2030, </w:t>
      </w:r>
      <w:r w:rsidRPr="00D81344">
        <w:rPr>
          <w:rStyle w:val="StyleUnderline"/>
        </w:rPr>
        <w:t xml:space="preserve">the U.S. fleet is projected to </w:t>
      </w:r>
      <w:r w:rsidRPr="00D81344">
        <w:rPr>
          <w:rStyle w:val="Emphasis"/>
        </w:rPr>
        <w:t>grow by just five ships</w:t>
      </w:r>
      <w:r w:rsidRPr="00D81344">
        <w:rPr>
          <w:sz w:val="16"/>
        </w:rPr>
        <w:t xml:space="preserve">—if it is </w:t>
      </w:r>
      <w:r w:rsidRPr="00D81344">
        <w:rPr>
          <w:rStyle w:val="StyleUnderline"/>
        </w:rPr>
        <w:t xml:space="preserve">even able to achieve that given the </w:t>
      </w:r>
      <w:r w:rsidRPr="00D81344">
        <w:rPr>
          <w:rStyle w:val="Emphasis"/>
        </w:rPr>
        <w:t>lackluster performance</w:t>
      </w:r>
      <w:r w:rsidRPr="00D81344">
        <w:rPr>
          <w:sz w:val="16"/>
        </w:rPr>
        <w:t xml:space="preserve"> of past efforts to grow the fleet. </w:t>
      </w:r>
      <w:r w:rsidRPr="00D81344">
        <w:rPr>
          <w:rStyle w:val="StyleUnderline"/>
        </w:rPr>
        <w:t>Though U.S. ships have superior technology</w:t>
      </w:r>
      <w:r w:rsidRPr="00D81344">
        <w:rPr>
          <w:sz w:val="16"/>
        </w:rPr>
        <w:t xml:space="preserve">, </w:t>
      </w:r>
      <w:r w:rsidRPr="00D81344">
        <w:rPr>
          <w:rStyle w:val="StyleUnderline"/>
        </w:rPr>
        <w:t>this advantage only goes so far to compete against a larger navy in a prolonged conflict</w:t>
      </w:r>
      <w:r w:rsidRPr="00D81344">
        <w:rPr>
          <w:sz w:val="16"/>
        </w:rPr>
        <w:t xml:space="preserve">. </w:t>
      </w:r>
      <w:r w:rsidRPr="00D81344">
        <w:rPr>
          <w:rStyle w:val="StyleUnderline"/>
        </w:rPr>
        <w:t xml:space="preserve">The </w:t>
      </w:r>
      <w:r w:rsidRPr="00D81344">
        <w:rPr>
          <w:rStyle w:val="Emphasis"/>
        </w:rPr>
        <w:t>D</w:t>
      </w:r>
      <w:r w:rsidRPr="00D81344">
        <w:rPr>
          <w:sz w:val="16"/>
        </w:rPr>
        <w:t xml:space="preserve">epartment </w:t>
      </w:r>
      <w:r w:rsidRPr="00D81344">
        <w:rPr>
          <w:rStyle w:val="Emphasis"/>
        </w:rPr>
        <w:t>o</w:t>
      </w:r>
      <w:r w:rsidRPr="00D81344">
        <w:rPr>
          <w:sz w:val="16"/>
        </w:rPr>
        <w:t xml:space="preserve">f </w:t>
      </w:r>
      <w:r w:rsidRPr="00D81344">
        <w:rPr>
          <w:rStyle w:val="Emphasis"/>
        </w:rPr>
        <w:t>D</w:t>
      </w:r>
      <w:r w:rsidRPr="00D81344">
        <w:rPr>
          <w:sz w:val="16"/>
        </w:rPr>
        <w:t xml:space="preserve">efense’s </w:t>
      </w:r>
      <w:r w:rsidRPr="00D81344">
        <w:rPr>
          <w:rStyle w:val="StyleUnderline"/>
        </w:rPr>
        <w:t>shipbuilding plan for fiscal year 2025 projects</w:t>
      </w:r>
      <w:r w:rsidRPr="00D81344">
        <w:rPr>
          <w:sz w:val="16"/>
        </w:rPr>
        <w:t xml:space="preserve"> </w:t>
      </w:r>
      <w:r w:rsidRPr="00D81344">
        <w:rPr>
          <w:rStyle w:val="StyleUnderline"/>
        </w:rPr>
        <w:t>a fleet of 390 ships by 2054</w:t>
      </w:r>
      <w:r w:rsidRPr="00D81344">
        <w:rPr>
          <w:sz w:val="16"/>
        </w:rPr>
        <w:t xml:space="preserve">; </w:t>
      </w:r>
      <w:r w:rsidRPr="00D81344">
        <w:rPr>
          <w:rStyle w:val="StyleUnderline"/>
        </w:rPr>
        <w:t>however</w:t>
      </w:r>
      <w:r w:rsidRPr="00D81344">
        <w:rPr>
          <w:sz w:val="16"/>
        </w:rPr>
        <w:t xml:space="preserve">, </w:t>
      </w:r>
      <w:r w:rsidRPr="00D81344">
        <w:rPr>
          <w:rStyle w:val="StyleUnderline"/>
        </w:rPr>
        <w:t xml:space="preserve">this projection is </w:t>
      </w:r>
      <w:r w:rsidRPr="00D81344">
        <w:rPr>
          <w:rStyle w:val="Emphasis"/>
        </w:rPr>
        <w:t>wildly insufficient</w:t>
      </w:r>
      <w:r w:rsidRPr="00D81344">
        <w:rPr>
          <w:rStyle w:val="StyleUnderline"/>
        </w:rPr>
        <w:t xml:space="preserve"> to match the pace at which China is producing ships and their </w:t>
      </w:r>
      <w:r w:rsidRPr="00D81344">
        <w:rPr>
          <w:rStyle w:val="Emphasis"/>
        </w:rPr>
        <w:t>increasing aggression towards Taiwan</w:t>
      </w:r>
      <w:r w:rsidRPr="00D81344">
        <w:rPr>
          <w:sz w:val="16"/>
        </w:rPr>
        <w:t xml:space="preserve">. </w:t>
      </w:r>
    </w:p>
    <w:p w14:paraId="05212B74" w14:textId="77777777" w:rsidR="00590B1B" w:rsidRPr="00D81344" w:rsidRDefault="00590B1B" w:rsidP="00590B1B">
      <w:pPr>
        <w:rPr>
          <w:sz w:val="16"/>
        </w:rPr>
      </w:pPr>
      <w:r w:rsidRPr="00D81344">
        <w:rPr>
          <w:sz w:val="16"/>
        </w:rPr>
        <w:t xml:space="preserve">The </w:t>
      </w:r>
      <w:r w:rsidRPr="00D81344">
        <w:rPr>
          <w:rStyle w:val="StyleUnderline"/>
        </w:rPr>
        <w:t xml:space="preserve">commercial shipbuilding front is </w:t>
      </w:r>
      <w:r w:rsidRPr="00D81344">
        <w:rPr>
          <w:rStyle w:val="Emphasis"/>
        </w:rPr>
        <w:t>no better</w:t>
      </w:r>
      <w:r w:rsidRPr="00D81344">
        <w:rPr>
          <w:sz w:val="16"/>
        </w:rPr>
        <w:t xml:space="preserve">. </w:t>
      </w:r>
      <w:r w:rsidRPr="00D81344">
        <w:rPr>
          <w:rStyle w:val="StyleUnderline"/>
        </w:rPr>
        <w:t>China produces more ships than</w:t>
      </w:r>
      <w:r w:rsidRPr="00D81344">
        <w:rPr>
          <w:sz w:val="16"/>
        </w:rPr>
        <w:t xml:space="preserve"> </w:t>
      </w:r>
      <w:r w:rsidRPr="00D81344">
        <w:rPr>
          <w:rStyle w:val="Emphasis"/>
        </w:rPr>
        <w:t>the rest of the world combined</w:t>
      </w:r>
      <w:r w:rsidRPr="00D81344">
        <w:rPr>
          <w:sz w:val="16"/>
        </w:rPr>
        <w:t xml:space="preserve">, </w:t>
      </w:r>
      <w:r w:rsidRPr="00D81344">
        <w:rPr>
          <w:rStyle w:val="StyleUnderline"/>
        </w:rPr>
        <w:t>while the United States accounts for only 0.1 percent of global shipbuilding</w:t>
      </w:r>
      <w:r w:rsidRPr="00D81344">
        <w:rPr>
          <w:sz w:val="16"/>
        </w:rPr>
        <w:t xml:space="preserve">. Of the commercial ships China produces, over 75 percent are sold to other countries including U.S. military allies. This revenue from Chinese commercial ships effectively subsidizes their military ship production given the close ties between the two industries, further fueling Beijing’s growing naval advantage over the United States. China’s own commercial fleet now numbers nearly 5,500 ships, while </w:t>
      </w:r>
      <w:r w:rsidRPr="00D81344">
        <w:rPr>
          <w:rStyle w:val="StyleUnderline"/>
        </w:rPr>
        <w:t xml:space="preserve">the United States has fewer than 100 in international trade. In short, China’s shipbuilding industry has a </w:t>
      </w:r>
      <w:r w:rsidRPr="00D81344">
        <w:rPr>
          <w:rStyle w:val="Emphasis"/>
        </w:rPr>
        <w:t>competitive advantage</w:t>
      </w:r>
      <w:r w:rsidRPr="00D81344">
        <w:rPr>
          <w:rStyle w:val="StyleUnderline"/>
        </w:rPr>
        <w:t xml:space="preserve"> over that of the United States with </w:t>
      </w:r>
      <w:r w:rsidRPr="00D81344">
        <w:rPr>
          <w:rStyle w:val="Emphasis"/>
        </w:rPr>
        <w:t>dire consequences</w:t>
      </w:r>
      <w:r w:rsidRPr="00D81344">
        <w:rPr>
          <w:sz w:val="16"/>
        </w:rPr>
        <w:t xml:space="preserve">. </w:t>
      </w:r>
    </w:p>
    <w:p w14:paraId="648CAF85" w14:textId="77777777" w:rsidR="00590B1B" w:rsidRPr="00D81344" w:rsidRDefault="00590B1B" w:rsidP="00590B1B">
      <w:pPr>
        <w:pStyle w:val="Heading4"/>
        <w:rPr>
          <w:rFonts w:cs="Calibri"/>
        </w:rPr>
      </w:pPr>
      <w:r w:rsidRPr="00D81344">
        <w:rPr>
          <w:rFonts w:cs="Calibri"/>
        </w:rPr>
        <w:t>Taiwan invasion ensures extinction</w:t>
      </w:r>
    </w:p>
    <w:p w14:paraId="04366BDE" w14:textId="77777777" w:rsidR="00590B1B" w:rsidRDefault="00590B1B" w:rsidP="00590B1B">
      <w:r w:rsidRPr="00D81344">
        <w:rPr>
          <w:rStyle w:val="Style13ptBold"/>
        </w:rPr>
        <w:t>Westad</w:t>
      </w:r>
      <w:r>
        <w:rPr>
          <w:rStyle w:val="Style13ptBold"/>
        </w:rPr>
        <w:t xml:space="preserve">, </w:t>
      </w:r>
      <w:r w:rsidRPr="0034117F">
        <w:rPr>
          <w:rStyle w:val="Style13ptBold"/>
        </w:rPr>
        <w:t>Elihu Professor of History and Global Affairs at Yale Universit</w:t>
      </w:r>
      <w:r>
        <w:rPr>
          <w:rStyle w:val="Style13ptBold"/>
        </w:rPr>
        <w:t>y, 24</w:t>
      </w:r>
    </w:p>
    <w:p w14:paraId="36D4E25D" w14:textId="77777777" w:rsidR="00590B1B" w:rsidRPr="00C10A03" w:rsidRDefault="00590B1B" w:rsidP="00590B1B">
      <w:r w:rsidRPr="00C10A03">
        <w:t>Odd Arne Westad 24. Elihu Professor of History and Global Affairs at Yale University. “Sleepwalking Toward War: Will America and China Heed the Warnings of Twentieth-Century Catastrophe?” Foreign Affairs. 5-13-2024. https://www.foreignaffairs.com/china/sleepwalking-toward-war-united-states HDCSW-Packet</w:t>
      </w:r>
    </w:p>
    <w:p w14:paraId="1FFCE4E6" w14:textId="77777777" w:rsidR="00590B1B" w:rsidRPr="00D81344" w:rsidRDefault="00590B1B" w:rsidP="00590B1B">
      <w:pPr>
        <w:rPr>
          <w:sz w:val="16"/>
        </w:rPr>
      </w:pPr>
      <w:r w:rsidRPr="00D81344">
        <w:rPr>
          <w:sz w:val="16"/>
        </w:rPr>
        <w:t xml:space="preserve">Containing trade wars is a start, but </w:t>
      </w:r>
      <w:r w:rsidRPr="00D81344">
        <w:rPr>
          <w:rStyle w:val="AAAUNDERLINEKEYBOARD"/>
        </w:rPr>
        <w:t>Beijing and Washington should</w:t>
      </w:r>
      <w:r w:rsidRPr="00D81344">
        <w:rPr>
          <w:sz w:val="16"/>
        </w:rPr>
        <w:t xml:space="preserve"> also work to end or at least </w:t>
      </w:r>
      <w:r w:rsidRPr="00D81344">
        <w:rPr>
          <w:rStyle w:val="Emphasis"/>
        </w:rPr>
        <w:t>contain hot wars</w:t>
      </w:r>
      <w:r w:rsidRPr="00D81344">
        <w:rPr>
          <w:rStyle w:val="AAAUNDERLINEKEYBOARD"/>
        </w:rPr>
        <w:t xml:space="preserve"> that could trigger</w:t>
      </w:r>
      <w:r w:rsidRPr="00D81344">
        <w:rPr>
          <w:sz w:val="16"/>
        </w:rPr>
        <w:t xml:space="preserve"> a </w:t>
      </w:r>
      <w:r w:rsidRPr="00D81344">
        <w:rPr>
          <w:rStyle w:val="Emphasis"/>
        </w:rPr>
        <w:t>much wider conflagration</w:t>
      </w:r>
      <w:r w:rsidRPr="00D81344">
        <w:rPr>
          <w:sz w:val="16"/>
        </w:rPr>
        <w:t xml:space="preserve">. During intense great-power competition, </w:t>
      </w:r>
      <w:r w:rsidRPr="00D81344">
        <w:rPr>
          <w:rStyle w:val="AAAUNDERLINEKEYBOARD"/>
        </w:rPr>
        <w:t xml:space="preserve">even </w:t>
      </w:r>
      <w:r w:rsidRPr="00D81344">
        <w:rPr>
          <w:rStyle w:val="Emphasis"/>
        </w:rPr>
        <w:t>small conflicts</w:t>
      </w:r>
      <w:r w:rsidRPr="00D81344">
        <w:rPr>
          <w:rStyle w:val="AAAUNDERLINEKEYBOARD"/>
        </w:rPr>
        <w:t xml:space="preserve"> could easily have </w:t>
      </w:r>
      <w:r w:rsidRPr="00D81344">
        <w:rPr>
          <w:rStyle w:val="Emphasis"/>
        </w:rPr>
        <w:t>disastrous consequences</w:t>
      </w:r>
      <w:r w:rsidRPr="00D81344">
        <w:rPr>
          <w:rStyle w:val="AAAUNDERLINEKEYBOARD"/>
        </w:rPr>
        <w:t>, as</w:t>
      </w:r>
      <w:r w:rsidRPr="00D81344">
        <w:rPr>
          <w:sz w:val="16"/>
        </w:rPr>
        <w:t xml:space="preserve"> the lead-up to </w:t>
      </w:r>
      <w:r w:rsidRPr="00D81344">
        <w:rPr>
          <w:rStyle w:val="AAAUNDERLINEKEYBOARD"/>
        </w:rPr>
        <w:t>World War I showed</w:t>
      </w:r>
      <w:r w:rsidRPr="00D81344">
        <w:rPr>
          <w:sz w:val="16"/>
        </w:rPr>
        <w:t>. Take, for instance, Russia’s current war of aggression against Ukraine. Last year’s offensives and counteroffensives did not change the frontlines a great deal; Western countries hope to work toward a cease-fire in Ukraine under the best conditions that Ukrainian valor and Western weapons can achieve. For now, a Ukrainian victory would consist of the repulsion of the initial all-out 2022 Russian offensive as well as terms that end the killing of Ukrainians, fast-track the country’s accession into the EU, and obtain Kyiv security guarantees from the West in case of Russian cease-fire violations. Many in the Western camp hope that China could play a constructive role in such negotiations, since Beijing has stressed “respecting the sovereignty and territorial integrity of all countries.” China should remember that one of Germany’s major mistakes before World War I was to stand by as Austria-Hungary harassed its neighbors in the Balkans even as German leaders appealed to the high principles of international justice. This hypocrisy helped produce war in 1914. Right now, China is repeating that mistake with its treatment of Russia.</w:t>
      </w:r>
    </w:p>
    <w:p w14:paraId="43E62099" w14:textId="77777777" w:rsidR="00590B1B" w:rsidRPr="00D81344" w:rsidRDefault="00590B1B" w:rsidP="00590B1B">
      <w:pPr>
        <w:rPr>
          <w:sz w:val="16"/>
        </w:rPr>
      </w:pPr>
      <w:r w:rsidRPr="00D81344">
        <w:rPr>
          <w:sz w:val="16"/>
        </w:rPr>
        <w:t xml:space="preserve">Although the war in Ukraine is now causing the most tension, it is </w:t>
      </w:r>
      <w:r w:rsidRPr="00D81344">
        <w:rPr>
          <w:rStyle w:val="Emphasis"/>
        </w:rPr>
        <w:t>Taiwan</w:t>
      </w:r>
      <w:r w:rsidRPr="00D81344">
        <w:rPr>
          <w:sz w:val="16"/>
        </w:rPr>
        <w:t xml:space="preserve"> that </w:t>
      </w:r>
      <w:r w:rsidRPr="00D81344">
        <w:rPr>
          <w:rStyle w:val="AAAUNDERLINEKEYBOARD"/>
        </w:rPr>
        <w:t xml:space="preserve">could be the </w:t>
      </w:r>
      <w:r w:rsidRPr="00D81344">
        <w:rPr>
          <w:rStyle w:val="Emphasis"/>
        </w:rPr>
        <w:t>Balkans</w:t>
      </w:r>
      <w:r w:rsidRPr="00D81344">
        <w:rPr>
          <w:rStyle w:val="AAAUNDERLINEKEYBOARD"/>
        </w:rPr>
        <w:t xml:space="preserve"> of the 20</w:t>
      </w:r>
      <w:r w:rsidRPr="00D81344">
        <w:rPr>
          <w:rStyle w:val="Emphasis"/>
        </w:rPr>
        <w:t>20s</w:t>
      </w:r>
      <w:r w:rsidRPr="00D81344">
        <w:rPr>
          <w:rStyle w:val="AAAUNDERLINEKEYBOARD"/>
        </w:rPr>
        <w:t xml:space="preserve">. Both </w:t>
      </w:r>
      <w:r w:rsidRPr="00D81344">
        <w:rPr>
          <w:rStyle w:val="Emphasis"/>
        </w:rPr>
        <w:t>China</w:t>
      </w:r>
      <w:r w:rsidRPr="00D81344">
        <w:rPr>
          <w:rStyle w:val="AAAUNDERLINEKEYBOARD"/>
        </w:rPr>
        <w:t xml:space="preserve"> and</w:t>
      </w:r>
      <w:r w:rsidRPr="00D81344">
        <w:rPr>
          <w:sz w:val="16"/>
        </w:rPr>
        <w:t xml:space="preserve"> the </w:t>
      </w:r>
      <w:r w:rsidRPr="00D81344">
        <w:rPr>
          <w:rStyle w:val="Emphasis"/>
        </w:rPr>
        <w:t>U</w:t>
      </w:r>
      <w:r w:rsidRPr="00D81344">
        <w:rPr>
          <w:sz w:val="16"/>
        </w:rPr>
        <w:t xml:space="preserve">nited </w:t>
      </w:r>
      <w:r w:rsidRPr="00D81344">
        <w:rPr>
          <w:rStyle w:val="Emphasis"/>
        </w:rPr>
        <w:t>S</w:t>
      </w:r>
      <w:r w:rsidRPr="00D81344">
        <w:rPr>
          <w:sz w:val="16"/>
        </w:rPr>
        <w:t xml:space="preserve">tates </w:t>
      </w:r>
      <w:r w:rsidRPr="00D81344">
        <w:rPr>
          <w:rStyle w:val="AAAUNDERLINEKEYBOARD"/>
        </w:rPr>
        <w:t xml:space="preserve">seem to be </w:t>
      </w:r>
      <w:r w:rsidRPr="00D81344">
        <w:rPr>
          <w:rStyle w:val="Emphasis"/>
        </w:rPr>
        <w:t>sleepwalking</w:t>
      </w:r>
      <w:r w:rsidRPr="00D81344">
        <w:rPr>
          <w:rStyle w:val="AAAUNDERLINEKEYBOARD"/>
        </w:rPr>
        <w:t xml:space="preserve"> toward</w:t>
      </w:r>
      <w:r w:rsidRPr="00D81344">
        <w:rPr>
          <w:sz w:val="16"/>
        </w:rPr>
        <w:t xml:space="preserve"> a </w:t>
      </w:r>
      <w:r w:rsidRPr="00D81344">
        <w:rPr>
          <w:rStyle w:val="AAAUNDERLINEKEYBOARD"/>
        </w:rPr>
        <w:t xml:space="preserve">cross-strait </w:t>
      </w:r>
      <w:r w:rsidRPr="00D81344">
        <w:rPr>
          <w:rStyle w:val="Emphasis"/>
        </w:rPr>
        <w:t>confrontation</w:t>
      </w:r>
      <w:r w:rsidRPr="00D81344">
        <w:rPr>
          <w:sz w:val="16"/>
        </w:rPr>
        <w:t xml:space="preserve"> at some point </w:t>
      </w:r>
      <w:r w:rsidRPr="00D81344">
        <w:rPr>
          <w:rStyle w:val="AAAUNDERLINEKEYBOARD"/>
        </w:rPr>
        <w:t xml:space="preserve">within the </w:t>
      </w:r>
      <w:r w:rsidRPr="00D81344">
        <w:rPr>
          <w:rStyle w:val="Emphasis"/>
        </w:rPr>
        <w:t>next decade</w:t>
      </w:r>
      <w:r w:rsidRPr="00D81344">
        <w:rPr>
          <w:rStyle w:val="AAAUNDERLINEKEYBOARD"/>
        </w:rPr>
        <w:t xml:space="preserve">. An </w:t>
      </w:r>
      <w:r w:rsidRPr="00D81344">
        <w:rPr>
          <w:rStyle w:val="Emphasis"/>
        </w:rPr>
        <w:t>increasing</w:t>
      </w:r>
      <w:r w:rsidRPr="00D81344">
        <w:rPr>
          <w:rStyle w:val="AAAUNDERLINEKEYBOARD"/>
        </w:rPr>
        <w:t xml:space="preserve"> number of China’s foreign policy experts</w:t>
      </w:r>
      <w:r w:rsidRPr="00D81344">
        <w:rPr>
          <w:sz w:val="16"/>
        </w:rPr>
        <w:t xml:space="preserve"> now </w:t>
      </w:r>
      <w:r w:rsidRPr="00D81344">
        <w:rPr>
          <w:rStyle w:val="AAAUNDERLINEKEYBOARD"/>
        </w:rPr>
        <w:t>think</w:t>
      </w:r>
      <w:r w:rsidRPr="00D81344">
        <w:rPr>
          <w:sz w:val="16"/>
        </w:rPr>
        <w:t xml:space="preserve"> that </w:t>
      </w:r>
      <w:r w:rsidRPr="00D81344">
        <w:rPr>
          <w:rStyle w:val="AAAUNDERLINEKEYBOARD"/>
        </w:rPr>
        <w:t>war over Taiwan is</w:t>
      </w:r>
      <w:r w:rsidRPr="00D81344">
        <w:rPr>
          <w:sz w:val="16"/>
        </w:rPr>
        <w:t xml:space="preserve"> more </w:t>
      </w:r>
      <w:r w:rsidRPr="00D81344">
        <w:rPr>
          <w:rStyle w:val="Emphasis"/>
        </w:rPr>
        <w:t>likely</w:t>
      </w:r>
      <w:r w:rsidRPr="00D81344">
        <w:rPr>
          <w:sz w:val="16"/>
        </w:rPr>
        <w:t xml:space="preserve"> than not, and </w:t>
      </w:r>
      <w:r w:rsidRPr="00D81344">
        <w:rPr>
          <w:rStyle w:val="AAAUNDERLINEKEYBOARD"/>
        </w:rPr>
        <w:t>U.S. policymakers are preoccupied with</w:t>
      </w:r>
      <w:r w:rsidRPr="00D81344">
        <w:rPr>
          <w:sz w:val="16"/>
        </w:rPr>
        <w:t xml:space="preserve"> the </w:t>
      </w:r>
      <w:r w:rsidRPr="00D81344">
        <w:rPr>
          <w:rStyle w:val="AAAUNDERLINEKEYBOARD"/>
        </w:rPr>
        <w:t>question of how</w:t>
      </w:r>
      <w:r w:rsidRPr="00D81344">
        <w:rPr>
          <w:sz w:val="16"/>
        </w:rPr>
        <w:t xml:space="preserve"> best </w:t>
      </w:r>
      <w:r w:rsidRPr="00D81344">
        <w:rPr>
          <w:rStyle w:val="AAAUNDERLINEKEYBOARD"/>
        </w:rPr>
        <w:t xml:space="preserve">to </w:t>
      </w:r>
      <w:r w:rsidRPr="00D81344">
        <w:rPr>
          <w:rStyle w:val="Emphasis"/>
        </w:rPr>
        <w:t>support the island</w:t>
      </w:r>
      <w:r w:rsidRPr="00D81344">
        <w:rPr>
          <w:sz w:val="16"/>
        </w:rPr>
        <w:t>. What is remarkable about the Taiwan situation is that it is clear to all involved—except, perhaps, to the Taiwanese most fixed on achieving formal independence—that only one possible compromise can likely help avoid disaster. In the Shanghai Communique of 1972, the United States acknowledged that there is only one China and that Taiwan is part of China. Beijing has repeatedly stated that it seeks an eventual peaceful unification with Taiwan. A restatement of these principles today would help prevent a conflict: Washington could say that it will under no circumstances support Taiwan’s independence, and Beijing could declare that it will not use force unless Taiwan formally takes steps toward becoming independent. Such a compromise would not make all the problems related to Taiwan go away. But it would make a great-power war over Taiwan much less likely.</w:t>
      </w:r>
    </w:p>
    <w:p w14:paraId="6E7D6DA3" w14:textId="77777777" w:rsidR="00590B1B" w:rsidRPr="00D81344" w:rsidRDefault="00590B1B" w:rsidP="00590B1B">
      <w:pPr>
        <w:rPr>
          <w:sz w:val="16"/>
        </w:rPr>
      </w:pPr>
      <w:r w:rsidRPr="00D81344">
        <w:rPr>
          <w:sz w:val="16"/>
        </w:rPr>
        <w:t xml:space="preserve">Reining in economic confrontation and </w:t>
      </w:r>
      <w:r w:rsidRPr="00D81344">
        <w:rPr>
          <w:rStyle w:val="AAAUNDERLINEKEYBOARD"/>
        </w:rPr>
        <w:t xml:space="preserve">dampening potential </w:t>
      </w:r>
      <w:r w:rsidRPr="00D81344">
        <w:rPr>
          <w:rStyle w:val="Emphasis"/>
        </w:rPr>
        <w:t>regional flash points</w:t>
      </w:r>
      <w:r w:rsidRPr="00D81344">
        <w:rPr>
          <w:rStyle w:val="AAAUNDERLINEKEYBOARD"/>
        </w:rPr>
        <w:t xml:space="preserve"> are </w:t>
      </w:r>
      <w:r w:rsidRPr="00D81344">
        <w:rPr>
          <w:rStyle w:val="Emphasis"/>
        </w:rPr>
        <w:t>essential</w:t>
      </w:r>
      <w:r w:rsidRPr="00D81344">
        <w:rPr>
          <w:rStyle w:val="AAAUNDERLINEKEYBOARD"/>
        </w:rPr>
        <w:t xml:space="preserve"> for avoiding</w:t>
      </w:r>
      <w:r w:rsidRPr="00D81344">
        <w:rPr>
          <w:sz w:val="16"/>
        </w:rPr>
        <w:t xml:space="preserve"> a </w:t>
      </w:r>
      <w:r w:rsidRPr="00D81344">
        <w:rPr>
          <w:rStyle w:val="AAAUNDERLINEKEYBOARD"/>
        </w:rPr>
        <w:t>repeat of</w:t>
      </w:r>
      <w:r w:rsidRPr="00D81344">
        <w:rPr>
          <w:sz w:val="16"/>
        </w:rPr>
        <w:t xml:space="preserve"> the </w:t>
      </w:r>
      <w:r w:rsidRPr="00D81344">
        <w:rPr>
          <w:rStyle w:val="AAAUNDERLINEKEYBOARD"/>
        </w:rPr>
        <w:t>British-German scenario</w:t>
      </w:r>
      <w:r w:rsidRPr="00D81344">
        <w:rPr>
          <w:sz w:val="16"/>
        </w:rPr>
        <w:t xml:space="preserve">, but </w:t>
      </w:r>
      <w:r w:rsidRPr="00D81344">
        <w:rPr>
          <w:rStyle w:val="AAAUNDERLINEKEYBOARD"/>
        </w:rPr>
        <w:t>the rise of</w:t>
      </w:r>
      <w:r w:rsidRPr="00D81344">
        <w:rPr>
          <w:sz w:val="16"/>
        </w:rPr>
        <w:t xml:space="preserve"> hostility between China and the United States has also made many other issues urgent. There is a desperate need for arms control initiatives and for dealing with other conflicts, such as that between the Israelis and the Palestinians. There is a demand for signs of mutual respect. When, in 1972, Soviet and U.S. leaders agreed to a set of “Basic Principles of Relations Between the United States of America and the Union of Soviet Socialist Republics,” the joint declaration achieved almost nothing concrete. But it built a modicum of trust between both sides and helped convince Soviet leader Leonid Brezhnev that the Americans were not out to get him. If Xi, like Brezhnev, intends to remain leader for life, that is an investment worth making.</w:t>
      </w:r>
    </w:p>
    <w:p w14:paraId="5CE4012C" w14:textId="77777777" w:rsidR="00590B1B" w:rsidRPr="00D81344" w:rsidRDefault="00590B1B" w:rsidP="00590B1B">
      <w:pPr>
        <w:rPr>
          <w:sz w:val="16"/>
        </w:rPr>
      </w:pPr>
      <w:r w:rsidRPr="00D81344">
        <w:rPr>
          <w:sz w:val="16"/>
        </w:rPr>
        <w:t xml:space="preserve">The </w:t>
      </w:r>
      <w:r w:rsidRPr="00D81344">
        <w:rPr>
          <w:rStyle w:val="AAAUNDERLINEKEYBOARD"/>
        </w:rPr>
        <w:t xml:space="preserve">rise of </w:t>
      </w:r>
      <w:r w:rsidRPr="00D81344">
        <w:rPr>
          <w:rStyle w:val="Emphasis"/>
        </w:rPr>
        <w:t>great-power tensions</w:t>
      </w:r>
      <w:r w:rsidRPr="00D81344">
        <w:rPr>
          <w:sz w:val="16"/>
        </w:rPr>
        <w:t xml:space="preserve"> also </w:t>
      </w:r>
      <w:r w:rsidRPr="00D81344">
        <w:rPr>
          <w:rStyle w:val="AAAUNDERLINEKEYBOARD"/>
        </w:rPr>
        <w:t>creates</w:t>
      </w:r>
      <w:r w:rsidRPr="00D81344">
        <w:rPr>
          <w:sz w:val="16"/>
        </w:rPr>
        <w:t xml:space="preserve"> the </w:t>
      </w:r>
      <w:r w:rsidRPr="00D81344">
        <w:rPr>
          <w:rStyle w:val="AAAUNDERLINEKEYBOARD"/>
        </w:rPr>
        <w:t xml:space="preserve">need to maintain </w:t>
      </w:r>
      <w:r w:rsidRPr="00D81344">
        <w:rPr>
          <w:rStyle w:val="Emphasis"/>
        </w:rPr>
        <w:t>believable deterrence</w:t>
      </w:r>
      <w:r w:rsidRPr="00D81344">
        <w:rPr>
          <w:rStyle w:val="AAAUNDERLINEKEYBOARD"/>
        </w:rPr>
        <w:t>. There is a</w:t>
      </w:r>
      <w:r w:rsidRPr="00D81344">
        <w:rPr>
          <w:sz w:val="16"/>
        </w:rPr>
        <w:t xml:space="preserve"> persistent </w:t>
      </w:r>
      <w:r w:rsidRPr="00D81344">
        <w:rPr>
          <w:rStyle w:val="Emphasis"/>
        </w:rPr>
        <w:t>myth</w:t>
      </w:r>
      <w:r w:rsidRPr="00D81344">
        <w:rPr>
          <w:sz w:val="16"/>
        </w:rPr>
        <w:t xml:space="preserve"> that </w:t>
      </w:r>
      <w:r w:rsidRPr="00D81344">
        <w:rPr>
          <w:rStyle w:val="Emphasis"/>
        </w:rPr>
        <w:t>alliance systems</w:t>
      </w:r>
      <w:r w:rsidRPr="00D81344">
        <w:rPr>
          <w:rStyle w:val="AAAUNDERLINEKEYBOARD"/>
        </w:rPr>
        <w:t xml:space="preserve"> led to war in 1914 and</w:t>
      </w:r>
      <w:r w:rsidRPr="00D81344">
        <w:rPr>
          <w:sz w:val="16"/>
        </w:rPr>
        <w:t xml:space="preserve"> that a </w:t>
      </w:r>
      <w:r w:rsidRPr="00D81344">
        <w:rPr>
          <w:rStyle w:val="AAAUNDERLINEKEYBOARD"/>
        </w:rPr>
        <w:t xml:space="preserve">web of mutual </w:t>
      </w:r>
      <w:r w:rsidRPr="00D81344">
        <w:rPr>
          <w:rStyle w:val="Emphasis"/>
        </w:rPr>
        <w:t>defense treaties</w:t>
      </w:r>
      <w:r w:rsidRPr="00D81344">
        <w:rPr>
          <w:rStyle w:val="AAAUNDERLINEKEYBOARD"/>
        </w:rPr>
        <w:t xml:space="preserve"> ensnared governments</w:t>
      </w:r>
      <w:r w:rsidRPr="00D81344">
        <w:rPr>
          <w:sz w:val="16"/>
        </w:rPr>
        <w:t xml:space="preserve"> in a conflict </w:t>
      </w:r>
      <w:r w:rsidRPr="00D81344">
        <w:rPr>
          <w:rStyle w:val="AAAUNDERLINEKEYBOARD"/>
        </w:rPr>
        <w:t>that became impossible to contain</w:t>
      </w:r>
      <w:r w:rsidRPr="00D81344">
        <w:rPr>
          <w:sz w:val="16"/>
        </w:rPr>
        <w:t xml:space="preserve">. In fact, </w:t>
      </w:r>
      <w:r w:rsidRPr="00D81344">
        <w:rPr>
          <w:rStyle w:val="AAAUNDERLINEKEYBOARD"/>
        </w:rPr>
        <w:t>what made war</w:t>
      </w:r>
      <w:r w:rsidRPr="00D81344">
        <w:rPr>
          <w:sz w:val="16"/>
        </w:rPr>
        <w:t xml:space="preserve"> almost </w:t>
      </w:r>
      <w:r w:rsidRPr="00D81344">
        <w:rPr>
          <w:rStyle w:val="AAAUNDERLINEKEYBOARD"/>
        </w:rPr>
        <w:t xml:space="preserve">a </w:t>
      </w:r>
      <w:r w:rsidRPr="00D81344">
        <w:rPr>
          <w:rStyle w:val="Emphasis"/>
        </w:rPr>
        <w:t>certainty</w:t>
      </w:r>
      <w:r w:rsidRPr="00D81344">
        <w:rPr>
          <w:rStyle w:val="AAAUNDERLINEKEYBOARD"/>
        </w:rPr>
        <w:t xml:space="preserve"> after</w:t>
      </w:r>
      <w:r w:rsidRPr="00D81344">
        <w:rPr>
          <w:sz w:val="16"/>
        </w:rPr>
        <w:t xml:space="preserve"> the </w:t>
      </w:r>
      <w:r w:rsidRPr="00D81344">
        <w:rPr>
          <w:rStyle w:val="AAAUNDERLINEKEYBOARD"/>
        </w:rPr>
        <w:t>European powers started mobilizing</w:t>
      </w:r>
      <w:r w:rsidRPr="00D81344">
        <w:rPr>
          <w:sz w:val="16"/>
        </w:rPr>
        <w:t xml:space="preserve"> against one another in July 1914 </w:t>
      </w:r>
      <w:r w:rsidRPr="00D81344">
        <w:rPr>
          <w:rStyle w:val="AAAUNDERLINEKEYBOARD"/>
        </w:rPr>
        <w:t xml:space="preserve">was Germany’s </w:t>
      </w:r>
      <w:r w:rsidRPr="00D81344">
        <w:rPr>
          <w:rStyle w:val="Emphasis"/>
        </w:rPr>
        <w:t>ill-considered hope</w:t>
      </w:r>
      <w:r w:rsidRPr="00D81344">
        <w:rPr>
          <w:sz w:val="16"/>
        </w:rPr>
        <w:t xml:space="preserve"> that </w:t>
      </w:r>
      <w:r w:rsidRPr="00D81344">
        <w:rPr>
          <w:rStyle w:val="AAAUNDERLINEKEYBOARD"/>
        </w:rPr>
        <w:t xml:space="preserve">Britain </w:t>
      </w:r>
      <w:r w:rsidRPr="00D81344">
        <w:rPr>
          <w:rStyle w:val="Emphasis"/>
        </w:rPr>
        <w:t>might not</w:t>
      </w:r>
      <w:r w:rsidRPr="00D81344">
        <w:rPr>
          <w:sz w:val="16"/>
        </w:rPr>
        <w:t xml:space="preserve">, after all, </w:t>
      </w:r>
      <w:r w:rsidRPr="00D81344">
        <w:rPr>
          <w:rStyle w:val="AAAUNDERLINEKEYBOARD"/>
        </w:rPr>
        <w:t>come to</w:t>
      </w:r>
      <w:r w:rsidRPr="00D81344">
        <w:rPr>
          <w:sz w:val="16"/>
        </w:rPr>
        <w:t xml:space="preserve"> the </w:t>
      </w:r>
      <w:r w:rsidRPr="00D81344">
        <w:rPr>
          <w:rStyle w:val="Emphasis"/>
        </w:rPr>
        <w:t>assistance</w:t>
      </w:r>
      <w:r w:rsidRPr="00D81344">
        <w:rPr>
          <w:rStyle w:val="AAAUNDERLINEKEYBOARD"/>
        </w:rPr>
        <w:t xml:space="preserve"> of its friends and </w:t>
      </w:r>
      <w:r w:rsidRPr="00D81344">
        <w:rPr>
          <w:rStyle w:val="Emphasis"/>
        </w:rPr>
        <w:t>allies</w:t>
      </w:r>
      <w:r w:rsidRPr="00D81344">
        <w:rPr>
          <w:rStyle w:val="AAAUNDERLINEKEYBOARD"/>
        </w:rPr>
        <w:t xml:space="preserve">. For the </w:t>
      </w:r>
      <w:r w:rsidRPr="00D81344">
        <w:rPr>
          <w:rStyle w:val="Emphasis"/>
        </w:rPr>
        <w:t>U</w:t>
      </w:r>
      <w:r w:rsidRPr="00D81344">
        <w:rPr>
          <w:sz w:val="16"/>
        </w:rPr>
        <w:t xml:space="preserve">nited </w:t>
      </w:r>
      <w:r w:rsidRPr="00D81344">
        <w:rPr>
          <w:rStyle w:val="Emphasis"/>
        </w:rPr>
        <w:t>S</w:t>
      </w:r>
      <w:r w:rsidRPr="00D81344">
        <w:rPr>
          <w:sz w:val="16"/>
        </w:rPr>
        <w:t xml:space="preserve">tates, </w:t>
      </w:r>
      <w:r w:rsidRPr="00D81344">
        <w:rPr>
          <w:rStyle w:val="AAAUNDERLINEKEYBOARD"/>
        </w:rPr>
        <w:t xml:space="preserve">it is essential not to provide </w:t>
      </w:r>
      <w:r w:rsidRPr="00D81344">
        <w:rPr>
          <w:rStyle w:val="Emphasis"/>
        </w:rPr>
        <w:t>any cause for such mistakes</w:t>
      </w:r>
      <w:r w:rsidRPr="00D81344">
        <w:rPr>
          <w:sz w:val="16"/>
        </w:rPr>
        <w:t xml:space="preserve"> in the decade ahead.</w:t>
      </w:r>
      <w:r w:rsidRPr="00D81344">
        <w:rPr>
          <w:sz w:val="16"/>
          <w:szCs w:val="16"/>
        </w:rPr>
        <w:t xml:space="preserve"> It should concentrate its military power in the Indo-Pacific, making that force an effective deterrent against Chinese aggression. And it should reinvigorate NATO, with Europe carrying a much greater share of the burden of its own defense.</w:t>
      </w:r>
    </w:p>
    <w:p w14:paraId="320DD1AC" w14:textId="77777777" w:rsidR="00590B1B" w:rsidRPr="00D81344" w:rsidRDefault="00590B1B" w:rsidP="00590B1B">
      <w:pPr>
        <w:rPr>
          <w:sz w:val="16"/>
        </w:rPr>
      </w:pPr>
      <w:r w:rsidRPr="00D81344">
        <w:rPr>
          <w:sz w:val="16"/>
        </w:rPr>
        <w:t xml:space="preserve">Leaders can learn from the past in both positive and negative ways, about what to do and what not to do. But they have to learn the big lessons first, and the </w:t>
      </w:r>
      <w:r w:rsidRPr="00D81344">
        <w:rPr>
          <w:rStyle w:val="Emphasis"/>
        </w:rPr>
        <w:t>most important</w:t>
      </w:r>
      <w:r w:rsidRPr="00D81344">
        <w:rPr>
          <w:sz w:val="16"/>
        </w:rPr>
        <w:t xml:space="preserve"> of all </w:t>
      </w:r>
      <w:r w:rsidRPr="00D81344">
        <w:rPr>
          <w:rStyle w:val="AAAUNDERLINEKEYBOARD"/>
        </w:rPr>
        <w:t>is</w:t>
      </w:r>
      <w:r w:rsidRPr="00D81344">
        <w:rPr>
          <w:sz w:val="16"/>
        </w:rPr>
        <w:t xml:space="preserve"> how </w:t>
      </w:r>
      <w:r w:rsidRPr="00D81344">
        <w:rPr>
          <w:rStyle w:val="AAAUNDERLINEKEYBOARD"/>
        </w:rPr>
        <w:t xml:space="preserve">to avoid </w:t>
      </w:r>
      <w:r w:rsidRPr="00D81344">
        <w:rPr>
          <w:rStyle w:val="Emphasis"/>
        </w:rPr>
        <w:t>horrendous wars</w:t>
      </w:r>
      <w:r w:rsidRPr="00D81344">
        <w:rPr>
          <w:rStyle w:val="AAAUNDERLINEKEYBOARD"/>
        </w:rPr>
        <w:t xml:space="preserve"> that reduce generations of achievements to rubble</w:t>
      </w:r>
      <w:r w:rsidRPr="00D81344">
        <w:rPr>
          <w:sz w:val="16"/>
        </w:rPr>
        <w:t>.</w:t>
      </w:r>
    </w:p>
    <w:p w14:paraId="57318169" w14:textId="77777777" w:rsidR="00590B1B" w:rsidRPr="00D81344" w:rsidRDefault="00590B1B" w:rsidP="00590B1B">
      <w:pPr>
        <w:pStyle w:val="Heading3"/>
        <w:rPr>
          <w:rFonts w:cs="Calibri"/>
        </w:rPr>
      </w:pPr>
      <w:r w:rsidRPr="00D81344">
        <w:rPr>
          <w:rFonts w:cs="Calibri"/>
        </w:rPr>
        <w:t>Advantage---Missile Defense---1AC</w:t>
      </w:r>
    </w:p>
    <w:p w14:paraId="213E6F64" w14:textId="77777777" w:rsidR="00590B1B" w:rsidRPr="00D81344" w:rsidRDefault="00590B1B" w:rsidP="00590B1B">
      <w:pPr>
        <w:pStyle w:val="Heading4"/>
        <w:rPr>
          <w:rFonts w:cs="Calibri"/>
        </w:rPr>
      </w:pPr>
      <w:r w:rsidRPr="00D81344">
        <w:rPr>
          <w:rFonts w:cs="Calibri"/>
        </w:rPr>
        <w:t>Advantage ___ is Missile Defense:</w:t>
      </w:r>
    </w:p>
    <w:p w14:paraId="7344056C" w14:textId="77777777" w:rsidR="00590B1B" w:rsidRPr="00D81344" w:rsidRDefault="00590B1B" w:rsidP="00590B1B"/>
    <w:p w14:paraId="139105FC" w14:textId="77777777" w:rsidR="00590B1B" w:rsidRPr="00D81344" w:rsidRDefault="00590B1B" w:rsidP="00590B1B">
      <w:pPr>
        <w:pStyle w:val="Heading4"/>
        <w:rPr>
          <w:rFonts w:cs="Calibri"/>
        </w:rPr>
      </w:pPr>
      <w:r w:rsidRPr="00D81344">
        <w:rPr>
          <w:rFonts w:cs="Calibri"/>
        </w:rPr>
        <w:t>The Trump administration wants to build a new missile defense system called the “Golden Dome” but it’s currently stalled because we need Canadian access to the arctic.</w:t>
      </w:r>
    </w:p>
    <w:p w14:paraId="3D9F50DD" w14:textId="77777777" w:rsidR="00590B1B" w:rsidRPr="003651E6" w:rsidRDefault="00590B1B" w:rsidP="00590B1B">
      <w:pPr>
        <w:rPr>
          <w:rStyle w:val="Style13ptBold"/>
        </w:rPr>
      </w:pPr>
      <w:r w:rsidRPr="003651E6">
        <w:rPr>
          <w:rStyle w:val="Style13ptBold"/>
        </w:rPr>
        <w:t>TOI, newspaper, 25</w:t>
      </w:r>
    </w:p>
    <w:p w14:paraId="23EE1098" w14:textId="77777777" w:rsidR="00590B1B" w:rsidRPr="003651E6" w:rsidRDefault="00590B1B" w:rsidP="00590B1B">
      <w:r w:rsidRPr="003651E6">
        <w:t>TOI World Desk 25. Times of India. "Donald Trump can’t build his ‘Golden Dome’ without Canada? Defence experts weigh in". 5-23-2025.  https://archive.ph/HWjWY#selection-376.0-382.0 HDCSW-Packet</w:t>
      </w:r>
    </w:p>
    <w:p w14:paraId="7EFF56AE" w14:textId="77777777" w:rsidR="00590B1B" w:rsidRPr="00D81344" w:rsidRDefault="00590B1B" w:rsidP="00590B1B">
      <w:pPr>
        <w:rPr>
          <w:sz w:val="16"/>
        </w:rPr>
      </w:pPr>
      <w:r w:rsidRPr="00D81344">
        <w:rPr>
          <w:sz w:val="16"/>
        </w:rPr>
        <w:t xml:space="preserve">US President Donald </w:t>
      </w:r>
      <w:r w:rsidRPr="00D81344">
        <w:rPr>
          <w:rStyle w:val="StyleUnderline"/>
        </w:rPr>
        <w:t>Trump</w:t>
      </w:r>
      <w:r w:rsidRPr="00D81344">
        <w:rPr>
          <w:sz w:val="16"/>
        </w:rPr>
        <w:t xml:space="preserve"> has </w:t>
      </w:r>
      <w:r w:rsidRPr="00D81344">
        <w:rPr>
          <w:rStyle w:val="StyleUnderline"/>
        </w:rPr>
        <w:t xml:space="preserve">announced </w:t>
      </w:r>
      <w:r w:rsidRPr="00D81344">
        <w:rPr>
          <w:rStyle w:val="Emphasis"/>
        </w:rPr>
        <w:t>big plans</w:t>
      </w:r>
      <w:r w:rsidRPr="00D81344">
        <w:rPr>
          <w:rStyle w:val="StyleUnderline"/>
        </w:rPr>
        <w:t xml:space="preserve"> for a powerful air and missile defence shield across North America</w:t>
      </w:r>
      <w:r w:rsidRPr="00D81344">
        <w:rPr>
          <w:sz w:val="16"/>
        </w:rPr>
        <w:t xml:space="preserve">. </w:t>
      </w:r>
      <w:r w:rsidRPr="00D81344">
        <w:rPr>
          <w:rStyle w:val="StyleUnderline"/>
        </w:rPr>
        <w:t xml:space="preserve">But he can’t build it </w:t>
      </w:r>
      <w:r w:rsidRPr="00D81344">
        <w:rPr>
          <w:rStyle w:val="Emphasis"/>
        </w:rPr>
        <w:t>without Canada</w:t>
      </w:r>
      <w:r w:rsidRPr="00D81344">
        <w:rPr>
          <w:sz w:val="16"/>
        </w:rPr>
        <w:t xml:space="preserve">, and </w:t>
      </w:r>
      <w:r w:rsidRPr="00D81344">
        <w:rPr>
          <w:rStyle w:val="StyleUnderline"/>
        </w:rPr>
        <w:t>it’s still not clear if Canada wants to be part of it,</w:t>
      </w:r>
      <w:r w:rsidRPr="00D81344">
        <w:rPr>
          <w:sz w:val="16"/>
        </w:rPr>
        <w:t xml:space="preserve"> reports Politico.</w:t>
      </w:r>
    </w:p>
    <w:p w14:paraId="24AD4BA5" w14:textId="77777777" w:rsidR="00590B1B" w:rsidRPr="00D81344" w:rsidRDefault="00590B1B" w:rsidP="00590B1B">
      <w:pPr>
        <w:rPr>
          <w:rStyle w:val="StyleUnderline"/>
        </w:rPr>
      </w:pPr>
      <w:r w:rsidRPr="00D81344">
        <w:rPr>
          <w:sz w:val="16"/>
        </w:rPr>
        <w:t xml:space="preserve">The massive initiative is dubbed </w:t>
      </w:r>
      <w:r w:rsidRPr="00D81344">
        <w:rPr>
          <w:rStyle w:val="StyleUnderline"/>
        </w:rPr>
        <w:t>the “Golden Dome</w:t>
      </w:r>
      <w:r w:rsidRPr="00D81344">
        <w:rPr>
          <w:sz w:val="16"/>
        </w:rPr>
        <w:t xml:space="preserve">” and </w:t>
      </w:r>
      <w:r w:rsidRPr="00D81344">
        <w:rPr>
          <w:rStyle w:val="StyleUnderline"/>
        </w:rPr>
        <w:t>is estimated to cost at least $175 billion</w:t>
      </w:r>
      <w:r w:rsidRPr="00D81344">
        <w:rPr>
          <w:sz w:val="16"/>
        </w:rPr>
        <w:t xml:space="preserve">. The </w:t>
      </w:r>
      <w:r w:rsidRPr="00D81344">
        <w:rPr>
          <w:rStyle w:val="StyleUnderline"/>
        </w:rPr>
        <w:t xml:space="preserve">system relies </w:t>
      </w:r>
      <w:r w:rsidRPr="00D81344">
        <w:rPr>
          <w:rStyle w:val="Emphasis"/>
        </w:rPr>
        <w:t>heavily on Canada’s cooperation</w:t>
      </w:r>
      <w:r w:rsidRPr="00D81344">
        <w:rPr>
          <w:sz w:val="16"/>
        </w:rPr>
        <w:t xml:space="preserve">. </w:t>
      </w:r>
      <w:r w:rsidRPr="00D81344">
        <w:rPr>
          <w:rStyle w:val="StyleUnderline"/>
        </w:rPr>
        <w:t xml:space="preserve">At the heart of the project is the use of </w:t>
      </w:r>
      <w:r w:rsidRPr="00D81344">
        <w:rPr>
          <w:rStyle w:val="Emphasis"/>
        </w:rPr>
        <w:t>Canadian Arctic</w:t>
      </w:r>
      <w:r w:rsidRPr="00D81344">
        <w:rPr>
          <w:rStyle w:val="StyleUnderline"/>
        </w:rPr>
        <w:t xml:space="preserve"> </w:t>
      </w:r>
      <w:r w:rsidRPr="00D81344">
        <w:rPr>
          <w:rStyle w:val="Emphasis"/>
        </w:rPr>
        <w:t>territory</w:t>
      </w:r>
      <w:r w:rsidRPr="00D81344">
        <w:rPr>
          <w:rStyle w:val="StyleUnderline"/>
        </w:rPr>
        <w:t xml:space="preserve"> to host </w:t>
      </w:r>
      <w:r w:rsidRPr="00D81344">
        <w:rPr>
          <w:rStyle w:val="Emphasis"/>
        </w:rPr>
        <w:t>radar stations</w:t>
      </w:r>
      <w:r w:rsidRPr="00D81344">
        <w:rPr>
          <w:rStyle w:val="StyleUnderline"/>
        </w:rPr>
        <w:t xml:space="preserve"> and </w:t>
      </w:r>
      <w:r w:rsidRPr="00D81344">
        <w:rPr>
          <w:rStyle w:val="Emphasis"/>
        </w:rPr>
        <w:t>tracking systems</w:t>
      </w:r>
      <w:r w:rsidRPr="00D81344">
        <w:rPr>
          <w:rStyle w:val="StyleUnderline"/>
        </w:rPr>
        <w:t xml:space="preserve"> vital for intercepting missiles from countries like </w:t>
      </w:r>
      <w:r w:rsidRPr="00D81344">
        <w:rPr>
          <w:rStyle w:val="Emphasis"/>
        </w:rPr>
        <w:t>Russia</w:t>
      </w:r>
      <w:r w:rsidRPr="00D81344">
        <w:rPr>
          <w:rStyle w:val="StyleUnderline"/>
        </w:rPr>
        <w:t xml:space="preserve"> and </w:t>
      </w:r>
      <w:r w:rsidRPr="00D81344">
        <w:rPr>
          <w:rStyle w:val="Emphasis"/>
        </w:rPr>
        <w:t>China</w:t>
      </w:r>
      <w:r w:rsidRPr="00D81344">
        <w:rPr>
          <w:rStyle w:val="StyleUnderline"/>
        </w:rPr>
        <w:t>.</w:t>
      </w:r>
    </w:p>
    <w:p w14:paraId="273BCB24" w14:textId="77777777" w:rsidR="00590B1B" w:rsidRPr="00D81344" w:rsidRDefault="00590B1B" w:rsidP="00590B1B">
      <w:pPr>
        <w:rPr>
          <w:sz w:val="16"/>
        </w:rPr>
      </w:pPr>
      <w:r w:rsidRPr="00D81344">
        <w:rPr>
          <w:sz w:val="16"/>
        </w:rPr>
        <w:t>“Would it be helpful? Probably, but it’s not vital or existential,” said US Senator Dan Sullivan of Alaska, downplaying Canada’s role. But many defence experts and officials have argued otherwise.</w:t>
      </w:r>
    </w:p>
    <w:p w14:paraId="3BECE185" w14:textId="77777777" w:rsidR="00590B1B" w:rsidRPr="00D81344" w:rsidRDefault="00590B1B" w:rsidP="00590B1B">
      <w:pPr>
        <w:rPr>
          <w:sz w:val="16"/>
        </w:rPr>
      </w:pPr>
      <w:r w:rsidRPr="00D81344">
        <w:rPr>
          <w:sz w:val="16"/>
        </w:rPr>
        <w:t>‘What Canada really brings Is terrain’</w:t>
      </w:r>
    </w:p>
    <w:p w14:paraId="09948310" w14:textId="77777777" w:rsidR="00590B1B" w:rsidRPr="00D81344" w:rsidRDefault="00590B1B" w:rsidP="00590B1B">
      <w:pPr>
        <w:rPr>
          <w:sz w:val="16"/>
        </w:rPr>
      </w:pPr>
      <w:r w:rsidRPr="00D81344">
        <w:rPr>
          <w:rStyle w:val="StyleUnderline"/>
        </w:rPr>
        <w:t xml:space="preserve">The United States faces a </w:t>
      </w:r>
      <w:r w:rsidRPr="00D81344">
        <w:rPr>
          <w:rStyle w:val="Emphasis"/>
        </w:rPr>
        <w:t>serious gap</w:t>
      </w:r>
      <w:r w:rsidRPr="00D81344">
        <w:rPr>
          <w:sz w:val="16"/>
        </w:rPr>
        <w:t xml:space="preserve"> </w:t>
      </w:r>
      <w:r w:rsidRPr="00D81344">
        <w:rPr>
          <w:rStyle w:val="StyleUnderline"/>
        </w:rPr>
        <w:t>in its missile defences in its northern flank.</w:t>
      </w:r>
      <w:r w:rsidRPr="00D81344">
        <w:rPr>
          <w:sz w:val="16"/>
        </w:rPr>
        <w:t xml:space="preserve"> </w:t>
      </w:r>
      <w:r w:rsidRPr="00D81344">
        <w:rPr>
          <w:rStyle w:val="StyleUnderline"/>
        </w:rPr>
        <w:t xml:space="preserve">Missiles fired from across the North Pole could </w:t>
      </w:r>
      <w:r w:rsidRPr="00D81344">
        <w:rPr>
          <w:rStyle w:val="Emphasis"/>
        </w:rPr>
        <w:t>evade detection</w:t>
      </w:r>
      <w:r w:rsidRPr="00D81344">
        <w:rPr>
          <w:rStyle w:val="StyleUnderline"/>
        </w:rPr>
        <w:t xml:space="preserve"> </w:t>
      </w:r>
      <w:r w:rsidRPr="00D81344">
        <w:rPr>
          <w:sz w:val="16"/>
        </w:rPr>
        <w:t>unless early-warning systems are placed deep into Canada’s Arctic. That makes Canadian cooperation critical.</w:t>
      </w:r>
    </w:p>
    <w:p w14:paraId="2174A4D4" w14:textId="77777777" w:rsidR="00590B1B" w:rsidRPr="00D81344" w:rsidRDefault="00590B1B" w:rsidP="00590B1B">
      <w:pPr>
        <w:rPr>
          <w:sz w:val="16"/>
        </w:rPr>
      </w:pPr>
      <w:r w:rsidRPr="00D81344">
        <w:rPr>
          <w:sz w:val="16"/>
        </w:rPr>
        <w:t>“</w:t>
      </w:r>
      <w:r w:rsidRPr="00D81344">
        <w:rPr>
          <w:rStyle w:val="StyleUnderline"/>
        </w:rPr>
        <w:t xml:space="preserve">What Canada really brings </w:t>
      </w:r>
      <w:r w:rsidRPr="00D81344">
        <w:rPr>
          <w:rStyle w:val="Emphasis"/>
        </w:rPr>
        <w:t>is terrain,”</w:t>
      </w:r>
      <w:r w:rsidRPr="00D81344">
        <w:rPr>
          <w:sz w:val="16"/>
        </w:rPr>
        <w:t xml:space="preserve"> said retired US Air Force General Glen VanHerck, former head of US Northern Command.</w:t>
      </w:r>
    </w:p>
    <w:p w14:paraId="12E40C58" w14:textId="77777777" w:rsidR="00590B1B" w:rsidRPr="00D81344" w:rsidRDefault="00590B1B" w:rsidP="00590B1B">
      <w:pPr>
        <w:rPr>
          <w:sz w:val="16"/>
        </w:rPr>
      </w:pPr>
      <w:r w:rsidRPr="00D81344">
        <w:rPr>
          <w:sz w:val="16"/>
        </w:rPr>
        <w:t>“If we can position, or Canada positions, over-the-horizon radars further north in the Arctic, that dramatically increases the United States and Canada’s ability to see over the pole into Russia, into China and other places.”</w:t>
      </w:r>
    </w:p>
    <w:p w14:paraId="51BA4FB4" w14:textId="77777777" w:rsidR="00590B1B" w:rsidRPr="00D81344" w:rsidRDefault="00590B1B" w:rsidP="00590B1B">
      <w:pPr>
        <w:rPr>
          <w:sz w:val="16"/>
        </w:rPr>
      </w:pPr>
      <w:r w:rsidRPr="00D81344">
        <w:rPr>
          <w:sz w:val="16"/>
        </w:rPr>
        <w:t xml:space="preserve">Despite this, </w:t>
      </w:r>
      <w:r w:rsidRPr="00D81344">
        <w:rPr>
          <w:rStyle w:val="Emphasis"/>
        </w:rPr>
        <w:t>Trump seemed to dismiss Canada’s role</w:t>
      </w:r>
      <w:r w:rsidRPr="00D81344">
        <w:rPr>
          <w:sz w:val="16"/>
        </w:rPr>
        <w:t xml:space="preserve"> </w:t>
      </w:r>
      <w:r w:rsidRPr="00D81344">
        <w:rPr>
          <w:rStyle w:val="StyleUnderline"/>
        </w:rPr>
        <w:t>when he announced the project on Tuesday</w:t>
      </w:r>
      <w:r w:rsidRPr="00D81344">
        <w:rPr>
          <w:sz w:val="16"/>
        </w:rPr>
        <w:t>. “They want to have protection also, so as usual, we help Canada,” he said.</w:t>
      </w:r>
    </w:p>
    <w:p w14:paraId="73908E05" w14:textId="77777777" w:rsidR="00590B1B" w:rsidRPr="00D81344" w:rsidRDefault="00590B1B" w:rsidP="00590B1B">
      <w:pPr>
        <w:rPr>
          <w:sz w:val="16"/>
        </w:rPr>
      </w:pPr>
      <w:r w:rsidRPr="00D81344">
        <w:rPr>
          <w:sz w:val="16"/>
        </w:rPr>
        <w:t xml:space="preserve">But </w:t>
      </w:r>
      <w:r w:rsidRPr="00D81344">
        <w:rPr>
          <w:rStyle w:val="StyleUnderline"/>
        </w:rPr>
        <w:t xml:space="preserve">Canadian leaders are </w:t>
      </w:r>
      <w:r w:rsidRPr="00D81344">
        <w:rPr>
          <w:rStyle w:val="Emphasis"/>
        </w:rPr>
        <w:t>not rushing to join the effort</w:t>
      </w:r>
      <w:r w:rsidRPr="00D81344">
        <w:rPr>
          <w:rStyle w:val="StyleUnderline"/>
        </w:rPr>
        <w:t xml:space="preserve">. </w:t>
      </w:r>
      <w:r w:rsidRPr="00D81344">
        <w:rPr>
          <w:sz w:val="16"/>
        </w:rPr>
        <w:t xml:space="preserve">Canadian Prime Minister Mark Carney has shown hesitation, urging the US to be careful and warning that </w:t>
      </w:r>
      <w:r w:rsidRPr="00D81344">
        <w:rPr>
          <w:rStyle w:val="Emphasis"/>
        </w:rPr>
        <w:t>Canada should not be taken for granted</w:t>
      </w:r>
      <w:r w:rsidRPr="00D81344">
        <w:rPr>
          <w:sz w:val="16"/>
        </w:rPr>
        <w:t>. “</w:t>
      </w:r>
      <w:r w:rsidRPr="00D81344">
        <w:rPr>
          <w:rStyle w:val="StyleUnderline"/>
        </w:rPr>
        <w:t>It’s something that we are looking at and something that has been discussed at a high level</w:t>
      </w:r>
      <w:r w:rsidRPr="00D81344">
        <w:rPr>
          <w:sz w:val="16"/>
        </w:rPr>
        <w:t>,” he said on Wednesday. “</w:t>
      </w:r>
      <w:r w:rsidRPr="00D81344">
        <w:rPr>
          <w:rStyle w:val="StyleUnderline"/>
        </w:rPr>
        <w:t>But not — sure, one negotiates on this</w:t>
      </w:r>
      <w:r w:rsidRPr="00D81344">
        <w:rPr>
          <w:sz w:val="16"/>
        </w:rPr>
        <w:t>.”</w:t>
      </w:r>
    </w:p>
    <w:p w14:paraId="0BA549A9" w14:textId="77777777" w:rsidR="00590B1B" w:rsidRPr="00D81344" w:rsidRDefault="00590B1B" w:rsidP="00590B1B">
      <w:pPr>
        <w:pStyle w:val="Heading4"/>
        <w:rPr>
          <w:rFonts w:cs="Calibri"/>
        </w:rPr>
      </w:pPr>
      <w:r w:rsidRPr="00D81344">
        <w:rPr>
          <w:rFonts w:cs="Calibri"/>
        </w:rPr>
        <w:t xml:space="preserve">That forces the US to fall behind on critical missile competition in the arctic because of the lack of access to key routes and infrastructure. Falling behind in icebreakers is </w:t>
      </w:r>
      <w:r w:rsidRPr="00D81344">
        <w:rPr>
          <w:rFonts w:cs="Calibri"/>
          <w:u w:val="single"/>
        </w:rPr>
        <w:t>terminal</w:t>
      </w:r>
      <w:r w:rsidRPr="00D81344">
        <w:rPr>
          <w:rFonts w:cs="Calibri"/>
        </w:rPr>
        <w:t xml:space="preserve">.  </w:t>
      </w:r>
    </w:p>
    <w:p w14:paraId="5F0784D3" w14:textId="77777777" w:rsidR="00590B1B" w:rsidRPr="001E6B11" w:rsidRDefault="00590B1B" w:rsidP="00590B1B">
      <w:pPr>
        <w:rPr>
          <w:rStyle w:val="Style13ptBold"/>
        </w:rPr>
      </w:pPr>
      <w:r w:rsidRPr="001E6B11">
        <w:rPr>
          <w:rStyle w:val="Style13ptBold"/>
        </w:rPr>
        <w:t>Thorrson</w:t>
      </w:r>
      <w:r>
        <w:rPr>
          <w:rStyle w:val="Style13ptBold"/>
        </w:rPr>
        <w:t xml:space="preserve">, </w:t>
      </w:r>
      <w:r w:rsidRPr="001E6B11">
        <w:rPr>
          <w:rStyle w:val="Style13ptBold"/>
        </w:rPr>
        <w:t>Writer at Arctic Toda</w:t>
      </w:r>
      <w:r>
        <w:rPr>
          <w:rStyle w:val="Style13ptBold"/>
        </w:rPr>
        <w:t>y,</w:t>
      </w:r>
      <w:r w:rsidRPr="001E6B11">
        <w:rPr>
          <w:rStyle w:val="Style13ptBold"/>
        </w:rPr>
        <w:t xml:space="preserve"> 25. </w:t>
      </w:r>
    </w:p>
    <w:p w14:paraId="3E7F87D7" w14:textId="77777777" w:rsidR="00590B1B" w:rsidRPr="001E6B11" w:rsidRDefault="00590B1B" w:rsidP="00590B1B">
      <w:r w:rsidRPr="001E6B11">
        <w:t xml:space="preserve">Elias Thorsson 25. Writer at Arctic Today. February, 2025.  “How Russia is beating the U.S. in the Arctic”. </w:t>
      </w:r>
      <w:hyperlink r:id="rId10" w:history="1">
        <w:r w:rsidRPr="001E6B11">
          <w:rPr>
            <w:rStyle w:val="Hyperlink"/>
          </w:rPr>
          <w:t>https://www.arctictoday.com/how-russia-is-beating-the-u-s-in-the-arctic/</w:t>
        </w:r>
      </w:hyperlink>
      <w:r w:rsidRPr="001E6B11">
        <w:t>. HDCSW-Packet</w:t>
      </w:r>
    </w:p>
    <w:p w14:paraId="3D8B203E" w14:textId="77777777" w:rsidR="00590B1B" w:rsidRPr="00D81344" w:rsidRDefault="00590B1B" w:rsidP="00590B1B">
      <w:pPr>
        <w:rPr>
          <w:rStyle w:val="Emphasis"/>
        </w:rPr>
      </w:pPr>
      <w:r w:rsidRPr="00D81344">
        <w:rPr>
          <w:rStyle w:val="StyleUnderline"/>
        </w:rPr>
        <w:t xml:space="preserve">The Wall Street Journal has published a report detailing how Russia is expanding its </w:t>
      </w:r>
      <w:r w:rsidRPr="00D81344">
        <w:rPr>
          <w:rStyle w:val="Emphasis"/>
        </w:rPr>
        <w:t>military and economic presence in the Arctic</w:t>
      </w:r>
      <w:r w:rsidRPr="00D81344">
        <w:rPr>
          <w:sz w:val="16"/>
        </w:rPr>
        <w:t xml:space="preserve">, </w:t>
      </w:r>
      <w:r w:rsidRPr="00D81344">
        <w:rPr>
          <w:rStyle w:val="StyleUnderline"/>
        </w:rPr>
        <w:t xml:space="preserve">working closely with China while </w:t>
      </w:r>
      <w:r w:rsidRPr="00D81344">
        <w:rPr>
          <w:rStyle w:val="Emphasis"/>
        </w:rPr>
        <w:t>outpacing the U.S.</w:t>
      </w:r>
      <w:r w:rsidRPr="00D81344">
        <w:rPr>
          <w:rStyle w:val="StyleUnderline"/>
        </w:rPr>
        <w:t xml:space="preserve"> in the region</w:t>
      </w:r>
      <w:r w:rsidRPr="00D81344">
        <w:rPr>
          <w:sz w:val="16"/>
        </w:rPr>
        <w:t xml:space="preserve">. With NATO increasing its own military exercises, the Arctic has become a key geopolitical battleground. </w:t>
      </w:r>
      <w:r w:rsidRPr="00D81344">
        <w:rPr>
          <w:rStyle w:val="StyleUnderline"/>
        </w:rPr>
        <w:t xml:space="preserve">As climate change opens new shipping routes and access to resources, Russia and China are </w:t>
      </w:r>
      <w:r w:rsidRPr="00D81344">
        <w:rPr>
          <w:rStyle w:val="Emphasis"/>
        </w:rPr>
        <w:t>strengthening their positions</w:t>
      </w:r>
      <w:r w:rsidRPr="00D81344">
        <w:rPr>
          <w:sz w:val="16"/>
        </w:rPr>
        <w:t xml:space="preserve"> </w:t>
      </w:r>
      <w:r w:rsidRPr="00D81344">
        <w:rPr>
          <w:rStyle w:val="StyleUnderline"/>
        </w:rPr>
        <w:t xml:space="preserve">while the U.S. </w:t>
      </w:r>
      <w:r w:rsidRPr="00D81344">
        <w:rPr>
          <w:rStyle w:val="Emphasis"/>
        </w:rPr>
        <w:t>struggles to catch up.</w:t>
      </w:r>
    </w:p>
    <w:p w14:paraId="1D60BBE6" w14:textId="77777777" w:rsidR="00590B1B" w:rsidRPr="00D81344" w:rsidRDefault="00590B1B" w:rsidP="00590B1B">
      <w:pPr>
        <w:rPr>
          <w:sz w:val="16"/>
        </w:rPr>
      </w:pPr>
      <w:r w:rsidRPr="00D81344">
        <w:rPr>
          <w:sz w:val="16"/>
        </w:rPr>
        <w:t>Russia and China strengthen Arctic presence</w:t>
      </w:r>
    </w:p>
    <w:p w14:paraId="23152413" w14:textId="77777777" w:rsidR="00590B1B" w:rsidRPr="00D81344" w:rsidRDefault="00590B1B" w:rsidP="00590B1B">
      <w:pPr>
        <w:rPr>
          <w:rStyle w:val="StyleUnderline"/>
        </w:rPr>
      </w:pPr>
      <w:r w:rsidRPr="00D81344">
        <w:rPr>
          <w:rStyle w:val="StyleUnderline"/>
        </w:rPr>
        <w:t xml:space="preserve">Russia has resumed large-scale </w:t>
      </w:r>
      <w:r w:rsidRPr="00D81344">
        <w:rPr>
          <w:rStyle w:val="Emphasis"/>
        </w:rPr>
        <w:t>Arctic military exercises</w:t>
      </w:r>
      <w:r w:rsidRPr="00D81344">
        <w:rPr>
          <w:sz w:val="16"/>
        </w:rPr>
        <w:t xml:space="preserve">, including </w:t>
      </w:r>
      <w:r w:rsidRPr="00D81344">
        <w:rPr>
          <w:rStyle w:val="StyleUnderline"/>
        </w:rPr>
        <w:t xml:space="preserve">nuclear submarine </w:t>
      </w:r>
      <w:r w:rsidRPr="00D81344">
        <w:rPr>
          <w:rStyle w:val="Emphasis"/>
        </w:rPr>
        <w:t>missile drills</w:t>
      </w:r>
      <w:r w:rsidRPr="00D81344">
        <w:rPr>
          <w:rStyle w:val="StyleUnderline"/>
        </w:rPr>
        <w:t xml:space="preserve"> near NATO territories.</w:t>
      </w:r>
      <w:r w:rsidRPr="00D81344">
        <w:rPr>
          <w:sz w:val="16"/>
        </w:rPr>
        <w:t xml:space="preserve"> </w:t>
      </w:r>
      <w:r w:rsidRPr="00D81344">
        <w:rPr>
          <w:rStyle w:val="StyleUnderline"/>
        </w:rPr>
        <w:t>Joint Russian-Chinese</w:t>
      </w:r>
      <w:r w:rsidRPr="00D81344">
        <w:rPr>
          <w:sz w:val="16"/>
        </w:rPr>
        <w:t xml:space="preserve"> </w:t>
      </w:r>
      <w:r w:rsidRPr="00D81344">
        <w:rPr>
          <w:rStyle w:val="Emphasis"/>
        </w:rPr>
        <w:t>bomber flights</w:t>
      </w:r>
      <w:r w:rsidRPr="00D81344">
        <w:rPr>
          <w:sz w:val="16"/>
        </w:rPr>
        <w:t xml:space="preserve"> </w:t>
      </w:r>
      <w:r w:rsidRPr="00D81344">
        <w:rPr>
          <w:rStyle w:val="StyleUnderline"/>
        </w:rPr>
        <w:t>near Alaska and naval patrols in Arctic waters highlight increasing military cooperation between the two countries.</w:t>
      </w:r>
    </w:p>
    <w:p w14:paraId="7D15A53F" w14:textId="77777777" w:rsidR="00590B1B" w:rsidRPr="00D81344" w:rsidRDefault="00590B1B" w:rsidP="00590B1B">
      <w:pPr>
        <w:rPr>
          <w:sz w:val="16"/>
        </w:rPr>
      </w:pPr>
      <w:r w:rsidRPr="00D81344">
        <w:rPr>
          <w:sz w:val="16"/>
        </w:rPr>
        <w:t>The Arctic is warming nearly four times faster than the rest of the planet, reducing sea ice and making new shipping lanes accessible. Russia’s Northern Sea Route cuts transit times between Asia and Europe by two weeks compared to the Suez Canal. Canada is exploring Arctic deepwater ports to compete.</w:t>
      </w:r>
    </w:p>
    <w:p w14:paraId="42715281" w14:textId="77777777" w:rsidR="00590B1B" w:rsidRPr="00D81344" w:rsidRDefault="00590B1B" w:rsidP="00590B1B">
      <w:pPr>
        <w:rPr>
          <w:rStyle w:val="Emphasis"/>
        </w:rPr>
      </w:pPr>
      <w:r w:rsidRPr="00D81344">
        <w:rPr>
          <w:rStyle w:val="StyleUnderline"/>
        </w:rPr>
        <w:t>Russia has reopened and modernized Soviet-era Arctic bases, including the heavily fortified Nagurskoye Base</w:t>
      </w:r>
      <w:r w:rsidRPr="00D81344">
        <w:rPr>
          <w:sz w:val="16"/>
        </w:rPr>
        <w:t xml:space="preserve">, </w:t>
      </w:r>
      <w:r w:rsidRPr="00D81344">
        <w:rPr>
          <w:rStyle w:val="StyleUnderline"/>
        </w:rPr>
        <w:t xml:space="preserve">which can house strategic bombers and missile defense systems. </w:t>
      </w:r>
      <w:r w:rsidRPr="00D81344">
        <w:rPr>
          <w:rStyle w:val="Emphasis"/>
        </w:rPr>
        <w:t>With over 36 icebreakers, many nuclear-powered, Russia vastly outnumbers the U.S., which has only three.</w:t>
      </w:r>
    </w:p>
    <w:p w14:paraId="1076F901" w14:textId="77777777" w:rsidR="00590B1B" w:rsidRPr="00D81344" w:rsidRDefault="00590B1B" w:rsidP="00590B1B">
      <w:pPr>
        <w:rPr>
          <w:sz w:val="16"/>
        </w:rPr>
      </w:pPr>
      <w:r w:rsidRPr="00D81344">
        <w:rPr>
          <w:rStyle w:val="StyleUnderline"/>
        </w:rPr>
        <w:t>U.S.</w:t>
      </w:r>
      <w:r w:rsidRPr="00D81344">
        <w:rPr>
          <w:sz w:val="16"/>
        </w:rPr>
        <w:t xml:space="preserve"> and NATO </w:t>
      </w:r>
      <w:r w:rsidRPr="00D81344">
        <w:rPr>
          <w:rStyle w:val="Emphasis"/>
        </w:rPr>
        <w:t>struggle to keep up</w:t>
      </w:r>
    </w:p>
    <w:p w14:paraId="3F3B628C" w14:textId="77777777" w:rsidR="00590B1B" w:rsidRPr="00D81344" w:rsidRDefault="00590B1B" w:rsidP="00590B1B">
      <w:pPr>
        <w:rPr>
          <w:sz w:val="16"/>
        </w:rPr>
      </w:pPr>
      <w:r w:rsidRPr="00D81344">
        <w:rPr>
          <w:rStyle w:val="StyleUnderline"/>
        </w:rPr>
        <w:t>The U.S. and Canada are modernizing NORAD,</w:t>
      </w:r>
      <w:r w:rsidRPr="00D81344">
        <w:rPr>
          <w:sz w:val="16"/>
        </w:rPr>
        <w:t xml:space="preserve"> </w:t>
      </w:r>
      <w:r w:rsidRPr="00D81344">
        <w:rPr>
          <w:rStyle w:val="StyleUnderline"/>
        </w:rPr>
        <w:t xml:space="preserve">but aging radar and new Russian-Chinese hypersonic missiles </w:t>
      </w:r>
      <w:r w:rsidRPr="00D81344">
        <w:rPr>
          <w:rStyle w:val="Emphasis"/>
        </w:rPr>
        <w:t>pose challenges</w:t>
      </w:r>
      <w:r w:rsidRPr="00D81344">
        <w:rPr>
          <w:sz w:val="16"/>
        </w:rPr>
        <w:t>. The U.S. is acquiring more F-35 fighter jets and icebreakers to close the gap. NATO has held Arctic wargames, but infrastructure limitations remain a concern.</w:t>
      </w:r>
    </w:p>
    <w:p w14:paraId="64405DC3" w14:textId="77777777" w:rsidR="00590B1B" w:rsidRPr="00D81344" w:rsidRDefault="00590B1B" w:rsidP="00590B1B">
      <w:pPr>
        <w:rPr>
          <w:sz w:val="16"/>
        </w:rPr>
      </w:pPr>
      <w:r w:rsidRPr="00D81344">
        <w:rPr>
          <w:sz w:val="16"/>
        </w:rPr>
        <w:t>Russia’s Arctic contributes around 10% of its GDP, including significant oil, gas, and fishing resources. China is a major investor in Russian Arctic energy projects, securing preferential access to resources. Meanwhile, the Arctic seabed may hold vast untapped oil, gas, and critical minerals, sparking territorial disputes.</w:t>
      </w:r>
    </w:p>
    <w:p w14:paraId="1459F7EE" w14:textId="77777777" w:rsidR="00590B1B" w:rsidRPr="00D81344" w:rsidRDefault="00590B1B" w:rsidP="00590B1B">
      <w:pPr>
        <w:rPr>
          <w:sz w:val="16"/>
        </w:rPr>
      </w:pPr>
      <w:r w:rsidRPr="00D81344">
        <w:rPr>
          <w:sz w:val="16"/>
        </w:rPr>
        <w:t>Declaring itself a “near-Arctic” state, China has expanded its scientific research stations, shipping routes, and Arctic military cooperation with Russia. Their first joint Arctic patrol in 2024 signaled a new level of strategic partnership.</w:t>
      </w:r>
    </w:p>
    <w:p w14:paraId="5A892320" w14:textId="77777777" w:rsidR="00590B1B" w:rsidRPr="00D81344" w:rsidRDefault="00590B1B" w:rsidP="00590B1B">
      <w:pPr>
        <w:rPr>
          <w:sz w:val="16"/>
        </w:rPr>
      </w:pPr>
      <w:r w:rsidRPr="00D81344">
        <w:rPr>
          <w:sz w:val="16"/>
        </w:rPr>
        <w:t>Infrastructure challenges in North America</w:t>
      </w:r>
    </w:p>
    <w:p w14:paraId="5A156F45" w14:textId="77777777" w:rsidR="00590B1B" w:rsidRPr="00D81344" w:rsidRDefault="00590B1B" w:rsidP="00590B1B">
      <w:pPr>
        <w:rPr>
          <w:u w:val="single"/>
        </w:rPr>
      </w:pPr>
      <w:r w:rsidRPr="00D81344">
        <w:rPr>
          <w:rStyle w:val="StyleUnderline"/>
        </w:rPr>
        <w:t xml:space="preserve">The U.S. lacks </w:t>
      </w:r>
      <w:r w:rsidRPr="00D81344">
        <w:rPr>
          <w:rStyle w:val="Emphasis"/>
        </w:rPr>
        <w:t>deepwater Arctic ports</w:t>
      </w:r>
      <w:r w:rsidRPr="00D81344">
        <w:rPr>
          <w:sz w:val="16"/>
        </w:rPr>
        <w:t xml:space="preserve"> and </w:t>
      </w:r>
      <w:r w:rsidRPr="00D81344">
        <w:rPr>
          <w:rStyle w:val="StyleUnderline"/>
        </w:rPr>
        <w:t xml:space="preserve">sufficient </w:t>
      </w:r>
      <w:r w:rsidRPr="00D81344">
        <w:rPr>
          <w:rStyle w:val="Emphasis"/>
        </w:rPr>
        <w:t>roads and rail infrastructure</w:t>
      </w:r>
      <w:r w:rsidRPr="00D81344">
        <w:rPr>
          <w:sz w:val="16"/>
        </w:rPr>
        <w:t xml:space="preserve"> </w:t>
      </w:r>
      <w:r w:rsidRPr="00D81344">
        <w:rPr>
          <w:rStyle w:val="StyleUnderline"/>
        </w:rPr>
        <w:t>in Alaska</w:t>
      </w:r>
      <w:r w:rsidRPr="00D81344">
        <w:rPr>
          <w:sz w:val="16"/>
        </w:rPr>
        <w:t xml:space="preserve">. </w:t>
      </w:r>
      <w:r w:rsidRPr="00D81344">
        <w:rPr>
          <w:rStyle w:val="StyleUnderline"/>
        </w:rPr>
        <w:t>Canada</w:t>
      </w:r>
      <w:r w:rsidRPr="00D81344">
        <w:rPr>
          <w:sz w:val="16"/>
        </w:rPr>
        <w:t xml:space="preserve">, despite its vast Arctic territory, </w:t>
      </w:r>
      <w:r w:rsidRPr="00D81344">
        <w:rPr>
          <w:rStyle w:val="StyleUnderline"/>
        </w:rPr>
        <w:t xml:space="preserve">has only one deepwater Arctic port, located 500 miles south of the Arctic Circle. This limits North America’s </w:t>
      </w:r>
      <w:r w:rsidRPr="00D81344">
        <w:rPr>
          <w:rStyle w:val="Emphasis"/>
        </w:rPr>
        <w:t>ability to project power in the region</w:t>
      </w:r>
      <w:r w:rsidRPr="00D81344">
        <w:rPr>
          <w:rStyle w:val="StyleUnderline"/>
        </w:rPr>
        <w:t>.</w:t>
      </w:r>
    </w:p>
    <w:p w14:paraId="035A9272" w14:textId="77777777" w:rsidR="00590B1B" w:rsidRPr="00D81344" w:rsidRDefault="00590B1B" w:rsidP="00590B1B">
      <w:pPr>
        <w:pStyle w:val="Heading4"/>
        <w:rPr>
          <w:rFonts w:cs="Calibri"/>
        </w:rPr>
      </w:pPr>
      <w:r w:rsidRPr="00D81344">
        <w:rPr>
          <w:rFonts w:cs="Calibri"/>
        </w:rPr>
        <w:t xml:space="preserve">Only </w:t>
      </w:r>
      <w:r w:rsidRPr="00D81344">
        <w:rPr>
          <w:rFonts w:cs="Calibri"/>
          <w:u w:val="single"/>
        </w:rPr>
        <w:t>new</w:t>
      </w:r>
      <w:r w:rsidRPr="00D81344">
        <w:rPr>
          <w:rFonts w:cs="Calibri"/>
        </w:rPr>
        <w:t xml:space="preserve"> icebreakers can expand the range of </w:t>
      </w:r>
      <w:r w:rsidRPr="00D81344">
        <w:rPr>
          <w:rFonts w:cs="Calibri"/>
          <w:u w:val="single"/>
        </w:rPr>
        <w:t>missile defense</w:t>
      </w:r>
      <w:r w:rsidRPr="00D81344">
        <w:rPr>
          <w:rFonts w:cs="Calibri"/>
        </w:rPr>
        <w:t xml:space="preserve">. </w:t>
      </w:r>
    </w:p>
    <w:p w14:paraId="44B0D3DD" w14:textId="77777777" w:rsidR="00590B1B" w:rsidRPr="00295BD9" w:rsidRDefault="00590B1B" w:rsidP="00590B1B">
      <w:pPr>
        <w:rPr>
          <w:rStyle w:val="Style13ptBold"/>
        </w:rPr>
      </w:pPr>
      <w:r w:rsidRPr="00295BD9">
        <w:rPr>
          <w:rStyle w:val="Style13ptBold"/>
        </w:rPr>
        <w:t>Reterski, Graduate student at the Center for Global Affairs at New York University, 14.</w:t>
      </w:r>
    </w:p>
    <w:p w14:paraId="4EBCA4D1" w14:textId="77777777" w:rsidR="00590B1B" w:rsidRPr="00295BD9" w:rsidRDefault="00590B1B" w:rsidP="00590B1B">
      <w:r w:rsidRPr="00295BD9">
        <w:t xml:space="preserve">Milosz Reterski 14. Graduate student at the Center for Global Affairs at New York University. "Breaking the Ice: Why the United States Needs Nuclear-Powered Icebreakers." Foreign Affairs. 12-11-2014. </w:t>
      </w:r>
      <w:hyperlink r:id="rId11" w:history="1">
        <w:r w:rsidRPr="00295BD9">
          <w:rPr>
            <w:rStyle w:val="Hyperlink"/>
          </w:rPr>
          <w:t>https://archive.ph/J2ykq</w:t>
        </w:r>
      </w:hyperlink>
      <w:r w:rsidRPr="00295BD9">
        <w:t xml:space="preserve"> HDCSW-Packet</w:t>
      </w:r>
    </w:p>
    <w:p w14:paraId="360BD678" w14:textId="77777777" w:rsidR="00590B1B" w:rsidRPr="00D81344" w:rsidRDefault="00590B1B" w:rsidP="00590B1B">
      <w:pPr>
        <w:rPr>
          <w:rStyle w:val="Emphasis"/>
        </w:rPr>
      </w:pPr>
      <w:r w:rsidRPr="00D81344">
        <w:rPr>
          <w:rStyle w:val="Emphasis"/>
        </w:rPr>
        <w:t>Nuclear-powered icebreakers</w:t>
      </w:r>
      <w:r w:rsidRPr="00D81344">
        <w:rPr>
          <w:rStyle w:val="StyleUnderline"/>
        </w:rPr>
        <w:t xml:space="preserve"> would also </w:t>
      </w:r>
      <w:r w:rsidRPr="00D81344">
        <w:rPr>
          <w:rStyle w:val="Emphasis"/>
        </w:rPr>
        <w:t>extend</w:t>
      </w:r>
      <w:r w:rsidRPr="00D81344">
        <w:rPr>
          <w:rStyle w:val="StyleUnderline"/>
        </w:rPr>
        <w:t xml:space="preserve"> the </w:t>
      </w:r>
      <w:r w:rsidRPr="00D81344">
        <w:rPr>
          <w:rStyle w:val="Emphasis"/>
        </w:rPr>
        <w:t>Arctic</w:t>
      </w:r>
      <w:r w:rsidRPr="00D81344">
        <w:rPr>
          <w:rStyle w:val="StyleUnderline"/>
        </w:rPr>
        <w:t xml:space="preserve"> </w:t>
      </w:r>
      <w:r w:rsidRPr="00D81344">
        <w:rPr>
          <w:rStyle w:val="Emphasis"/>
        </w:rPr>
        <w:t>reach</w:t>
      </w:r>
      <w:r w:rsidRPr="00D81344">
        <w:rPr>
          <w:rStyle w:val="StyleUnderline"/>
        </w:rPr>
        <w:t xml:space="preserve"> of the </w:t>
      </w:r>
      <w:r w:rsidRPr="00D81344">
        <w:rPr>
          <w:rStyle w:val="Emphasis"/>
        </w:rPr>
        <w:t>Aegis fleet</w:t>
      </w:r>
      <w:r w:rsidRPr="00D81344">
        <w:rPr>
          <w:rStyle w:val="StyleUnderline"/>
        </w:rPr>
        <w:t>—</w:t>
      </w:r>
      <w:r w:rsidRPr="00D81344">
        <w:rPr>
          <w:rStyle w:val="Emphasis"/>
        </w:rPr>
        <w:t>U.S. Navy cruisers</w:t>
      </w:r>
      <w:r w:rsidRPr="00D81344">
        <w:rPr>
          <w:rStyle w:val="StyleUnderline"/>
        </w:rPr>
        <w:t xml:space="preserve"> and </w:t>
      </w:r>
      <w:r w:rsidRPr="00D81344">
        <w:rPr>
          <w:rStyle w:val="Emphasis"/>
        </w:rPr>
        <w:t>destroyers capable</w:t>
      </w:r>
      <w:r w:rsidRPr="00D81344">
        <w:rPr>
          <w:rStyle w:val="StyleUnderline"/>
        </w:rPr>
        <w:t xml:space="preserve"> of </w:t>
      </w:r>
      <w:r w:rsidRPr="00D81344">
        <w:rPr>
          <w:rStyle w:val="Emphasis"/>
        </w:rPr>
        <w:t>ballistic missile defense</w:t>
      </w:r>
      <w:r w:rsidRPr="00D81344">
        <w:rPr>
          <w:sz w:val="16"/>
        </w:rPr>
        <w:t xml:space="preserve">. </w:t>
      </w:r>
      <w:r w:rsidRPr="00D81344">
        <w:rPr>
          <w:rStyle w:val="StyleUnderline"/>
        </w:rPr>
        <w:t xml:space="preserve">The fleet must be able to quickly travel to any </w:t>
      </w:r>
      <w:r w:rsidRPr="00D81344">
        <w:rPr>
          <w:rStyle w:val="Emphasis"/>
        </w:rPr>
        <w:t>theater</w:t>
      </w:r>
      <w:r w:rsidRPr="00D81344">
        <w:rPr>
          <w:rStyle w:val="StyleUnderline"/>
        </w:rPr>
        <w:t xml:space="preserve"> of </w:t>
      </w:r>
      <w:r w:rsidRPr="00D81344">
        <w:rPr>
          <w:rStyle w:val="Emphasis"/>
        </w:rPr>
        <w:t>operations</w:t>
      </w:r>
      <w:r w:rsidRPr="00D81344">
        <w:rPr>
          <w:sz w:val="16"/>
        </w:rPr>
        <w:t xml:space="preserve">, </w:t>
      </w:r>
      <w:r w:rsidRPr="00D81344">
        <w:rPr>
          <w:rStyle w:val="StyleUnderline"/>
        </w:rPr>
        <w:t>especially in</w:t>
      </w:r>
      <w:r w:rsidRPr="00D81344">
        <w:rPr>
          <w:sz w:val="16"/>
        </w:rPr>
        <w:t xml:space="preserve"> </w:t>
      </w:r>
      <w:r w:rsidRPr="00D81344">
        <w:rPr>
          <w:rStyle w:val="StyleUnderline"/>
        </w:rPr>
        <w:t xml:space="preserve">light of the growing </w:t>
      </w:r>
      <w:r w:rsidRPr="00D81344">
        <w:rPr>
          <w:rStyle w:val="Emphasis"/>
        </w:rPr>
        <w:t>ballistic missile</w:t>
      </w:r>
      <w:r w:rsidRPr="00D81344">
        <w:rPr>
          <w:sz w:val="16"/>
        </w:rPr>
        <w:t xml:space="preserve"> </w:t>
      </w:r>
      <w:r w:rsidRPr="00D81344">
        <w:rPr>
          <w:rStyle w:val="Emphasis"/>
        </w:rPr>
        <w:t>threat</w:t>
      </w:r>
      <w:r w:rsidRPr="00D81344">
        <w:rPr>
          <w:sz w:val="16"/>
        </w:rPr>
        <w:t xml:space="preserve"> </w:t>
      </w:r>
      <w:r w:rsidRPr="00D81344">
        <w:rPr>
          <w:rStyle w:val="StyleUnderline"/>
        </w:rPr>
        <w:t xml:space="preserve">posed by </w:t>
      </w:r>
      <w:r w:rsidRPr="00D81344">
        <w:rPr>
          <w:rStyle w:val="Emphasis"/>
        </w:rPr>
        <w:t>China</w:t>
      </w:r>
      <w:r w:rsidRPr="00D81344">
        <w:rPr>
          <w:rStyle w:val="StyleUnderline"/>
        </w:rPr>
        <w:t xml:space="preserve">, </w:t>
      </w:r>
      <w:r w:rsidRPr="00D81344">
        <w:rPr>
          <w:rStyle w:val="Emphasis"/>
        </w:rPr>
        <w:t>Iran</w:t>
      </w:r>
      <w:r w:rsidRPr="00D81344">
        <w:rPr>
          <w:rStyle w:val="StyleUnderline"/>
        </w:rPr>
        <w:t xml:space="preserve">, </w:t>
      </w:r>
      <w:r w:rsidRPr="00D81344">
        <w:rPr>
          <w:rStyle w:val="Emphasis"/>
        </w:rPr>
        <w:t>North Korea</w:t>
      </w:r>
      <w:r w:rsidRPr="00D81344">
        <w:rPr>
          <w:rStyle w:val="StyleUnderline"/>
        </w:rPr>
        <w:t xml:space="preserve">, and </w:t>
      </w:r>
      <w:r w:rsidRPr="00D81344">
        <w:rPr>
          <w:rStyle w:val="Emphasis"/>
        </w:rPr>
        <w:t>Russia</w:t>
      </w:r>
      <w:r w:rsidRPr="00D81344">
        <w:rPr>
          <w:sz w:val="16"/>
        </w:rPr>
        <w:t xml:space="preserve">. Right now, </w:t>
      </w:r>
      <w:r w:rsidRPr="00D81344">
        <w:rPr>
          <w:rStyle w:val="StyleUnderline"/>
        </w:rPr>
        <w:t>Aegis cruisers can sustain only limited operations north of the</w:t>
      </w:r>
      <w:r w:rsidRPr="00D81344">
        <w:rPr>
          <w:sz w:val="16"/>
        </w:rPr>
        <w:t xml:space="preserve"> </w:t>
      </w:r>
      <w:r w:rsidRPr="00D81344">
        <w:rPr>
          <w:rStyle w:val="StyleUnderline"/>
        </w:rPr>
        <w:t xml:space="preserve">Arctic Circle, but a U.S. Navy </w:t>
      </w:r>
      <w:r w:rsidRPr="00D81344">
        <w:rPr>
          <w:rStyle w:val="Emphasis"/>
        </w:rPr>
        <w:t>nuclear icebreaker</w:t>
      </w:r>
      <w:r w:rsidRPr="00D81344">
        <w:rPr>
          <w:rStyle w:val="StyleUnderline"/>
        </w:rPr>
        <w:t xml:space="preserve"> would allow a </w:t>
      </w:r>
      <w:r w:rsidRPr="00D81344">
        <w:rPr>
          <w:rStyle w:val="Emphasis"/>
        </w:rPr>
        <w:t>true forward presence.</w:t>
      </w:r>
    </w:p>
    <w:p w14:paraId="7F2F8CB0" w14:textId="77777777" w:rsidR="00590B1B" w:rsidRPr="00D81344" w:rsidRDefault="00590B1B" w:rsidP="00590B1B">
      <w:pPr>
        <w:pStyle w:val="Heading4"/>
        <w:rPr>
          <w:rFonts w:cs="Calibri"/>
        </w:rPr>
      </w:pPr>
      <w:r w:rsidRPr="00D81344">
        <w:rPr>
          <w:rFonts w:cs="Calibri"/>
        </w:rPr>
        <w:t xml:space="preserve">Positioning </w:t>
      </w:r>
      <w:r w:rsidRPr="00D81344">
        <w:rPr>
          <w:rFonts w:cs="Calibri"/>
          <w:u w:val="single"/>
        </w:rPr>
        <w:t>missile defense</w:t>
      </w:r>
      <w:r w:rsidRPr="00D81344">
        <w:rPr>
          <w:rFonts w:cs="Calibri"/>
        </w:rPr>
        <w:t xml:space="preserve"> in the Arctic is key to </w:t>
      </w:r>
      <w:r w:rsidRPr="00D81344">
        <w:rPr>
          <w:rFonts w:cs="Calibri"/>
          <w:u w:val="single"/>
        </w:rPr>
        <w:t>broader effectiveness.</w:t>
      </w:r>
    </w:p>
    <w:p w14:paraId="5E3526A2" w14:textId="77777777" w:rsidR="00590B1B" w:rsidRDefault="00590B1B" w:rsidP="00590B1B">
      <w:r w:rsidRPr="00D81344">
        <w:rPr>
          <w:rStyle w:val="Style13ptBold"/>
        </w:rPr>
        <w:t>Ghoshal</w:t>
      </w:r>
      <w:r>
        <w:rPr>
          <w:rStyle w:val="Style13ptBold"/>
        </w:rPr>
        <w:t xml:space="preserve">, </w:t>
      </w:r>
      <w:r w:rsidRPr="001A3DF4">
        <w:rPr>
          <w:rStyle w:val="Style13ptBold"/>
        </w:rPr>
        <w:t>Independent consultant in nuclear, missile, and missile defense relate issues</w:t>
      </w:r>
      <w:r>
        <w:rPr>
          <w:rStyle w:val="Style13ptBold"/>
        </w:rPr>
        <w:t>, 23</w:t>
      </w:r>
    </w:p>
    <w:p w14:paraId="381807DE" w14:textId="77777777" w:rsidR="00590B1B" w:rsidRPr="001A3DF4" w:rsidRDefault="00590B1B" w:rsidP="00590B1B">
      <w:r w:rsidRPr="001A3DF4">
        <w:t xml:space="preserve">Debalina Ghoshal 23. Independent consultant in nuclear, missile, and missile defense relate issues. "A Look at Defense Competition in the Arctic Region." Defense.info. 12-15-2023. </w:t>
      </w:r>
      <w:hyperlink r:id="rId12" w:history="1">
        <w:r w:rsidRPr="001A3DF4">
          <w:rPr>
            <w:rStyle w:val="Hyperlink"/>
          </w:rPr>
          <w:t>https://defense.info/re-thinking-strategy/2023/12/a-look-at-defense-competition-in-the-arctic-region/</w:t>
        </w:r>
      </w:hyperlink>
      <w:r w:rsidRPr="001A3DF4">
        <w:t xml:space="preserve"> HDCSW-Packet</w:t>
      </w:r>
    </w:p>
    <w:p w14:paraId="0CF2A286" w14:textId="77777777" w:rsidR="00590B1B" w:rsidRPr="00D81344" w:rsidRDefault="00590B1B" w:rsidP="00590B1B">
      <w:pPr>
        <w:rPr>
          <w:sz w:val="16"/>
        </w:rPr>
      </w:pPr>
      <w:r w:rsidRPr="00D81344">
        <w:rPr>
          <w:sz w:val="16"/>
        </w:rPr>
        <w:t xml:space="preserve">For the United States, </w:t>
      </w:r>
      <w:r w:rsidRPr="00D81344">
        <w:rPr>
          <w:rStyle w:val="StyleUnderline"/>
        </w:rPr>
        <w:t xml:space="preserve">the Arctic remains </w:t>
      </w:r>
      <w:r w:rsidRPr="00D81344">
        <w:rPr>
          <w:rStyle w:val="Emphasis"/>
        </w:rPr>
        <w:t>strategically relevant</w:t>
      </w:r>
      <w:r w:rsidRPr="00D81344">
        <w:rPr>
          <w:rStyle w:val="StyleUnderline"/>
        </w:rPr>
        <w:t xml:space="preserve"> for </w:t>
      </w:r>
      <w:r w:rsidRPr="00D81344">
        <w:rPr>
          <w:rStyle w:val="Emphasis"/>
        </w:rPr>
        <w:t>homeland missile defense capabilities</w:t>
      </w:r>
      <w:r w:rsidRPr="00D81344">
        <w:rPr>
          <w:rStyle w:val="StyleUnderline"/>
        </w:rPr>
        <w:t xml:space="preserve">. It hosts a greater part of the U.S. </w:t>
      </w:r>
      <w:r w:rsidRPr="00D81344">
        <w:rPr>
          <w:rStyle w:val="Emphasis"/>
        </w:rPr>
        <w:t>missile defense</w:t>
      </w:r>
      <w:r w:rsidRPr="00D81344">
        <w:rPr>
          <w:rStyle w:val="StyleUnderline"/>
        </w:rPr>
        <w:t xml:space="preserve"> architecture </w:t>
      </w:r>
      <w:r w:rsidRPr="00D81344">
        <w:rPr>
          <w:rStyle w:val="Emphasis"/>
        </w:rPr>
        <w:t>meant</w:t>
      </w:r>
      <w:r w:rsidRPr="00D81344">
        <w:rPr>
          <w:rStyle w:val="StyleUnderline"/>
        </w:rPr>
        <w:t xml:space="preserve"> for </w:t>
      </w:r>
      <w:r w:rsidRPr="00D81344">
        <w:rPr>
          <w:rStyle w:val="Emphasis"/>
        </w:rPr>
        <w:t>homeland defense</w:t>
      </w:r>
      <w:r w:rsidRPr="00D81344">
        <w:rPr>
          <w:rStyle w:val="StyleUnderline"/>
        </w:rPr>
        <w:t>.</w:t>
      </w:r>
      <w:r w:rsidRPr="00D81344">
        <w:rPr>
          <w:sz w:val="16"/>
        </w:rPr>
        <w:t xml:space="preserve"> </w:t>
      </w:r>
      <w:r w:rsidRPr="00D81344">
        <w:rPr>
          <w:rStyle w:val="Emphasis"/>
        </w:rPr>
        <w:t>Alaska</w:t>
      </w:r>
      <w:r w:rsidRPr="00D81344">
        <w:rPr>
          <w:sz w:val="16"/>
        </w:rPr>
        <w:t xml:space="preserve">, the region that makes the United States an Arctic country, </w:t>
      </w:r>
      <w:r w:rsidRPr="00D81344">
        <w:rPr>
          <w:rStyle w:val="StyleUnderline"/>
        </w:rPr>
        <w:t xml:space="preserve">is referred to as “the </w:t>
      </w:r>
      <w:r w:rsidRPr="00D81344">
        <w:rPr>
          <w:rStyle w:val="Emphasis"/>
        </w:rPr>
        <w:t>most strategic place on earth</w:t>
      </w:r>
      <w:r w:rsidRPr="00D81344">
        <w:rPr>
          <w:sz w:val="16"/>
        </w:rPr>
        <w:t xml:space="preserve">.”[19] In 2021, the United States completed construction of Long Range Discrimination Radar (LRDR) that would help track and defend against long range ICBMs and hypersonic weapons [20] </w:t>
      </w:r>
      <w:r w:rsidRPr="00D81344">
        <w:rPr>
          <w:rStyle w:val="Emphasis"/>
        </w:rPr>
        <w:t>forming the backbone</w:t>
      </w:r>
      <w:r w:rsidRPr="00D81344">
        <w:rPr>
          <w:rStyle w:val="StyleUnderline"/>
        </w:rPr>
        <w:t xml:space="preserve"> of US layered </w:t>
      </w:r>
      <w:r w:rsidRPr="00D81344">
        <w:rPr>
          <w:rStyle w:val="Emphasis"/>
        </w:rPr>
        <w:t>missile defense</w:t>
      </w:r>
      <w:r w:rsidRPr="00D81344">
        <w:rPr>
          <w:rStyle w:val="StyleUnderline"/>
        </w:rPr>
        <w:t xml:space="preserve"> to </w:t>
      </w:r>
      <w:r w:rsidRPr="00D81344">
        <w:rPr>
          <w:rStyle w:val="Emphasis"/>
        </w:rPr>
        <w:t>protect</w:t>
      </w:r>
      <w:r w:rsidRPr="00D81344">
        <w:rPr>
          <w:rStyle w:val="StyleUnderline"/>
        </w:rPr>
        <w:t xml:space="preserve"> its homeland</w:t>
      </w:r>
      <w:r w:rsidRPr="00D81344">
        <w:rPr>
          <w:sz w:val="16"/>
        </w:rPr>
        <w:t>.[21]</w:t>
      </w:r>
    </w:p>
    <w:p w14:paraId="53519E1C" w14:textId="77777777" w:rsidR="00590B1B" w:rsidRPr="00D81344" w:rsidRDefault="00590B1B" w:rsidP="00590B1B">
      <w:pPr>
        <w:rPr>
          <w:sz w:val="16"/>
        </w:rPr>
      </w:pPr>
      <w:r w:rsidRPr="00D81344">
        <w:rPr>
          <w:sz w:val="16"/>
        </w:rPr>
        <w:t>In addition, the United States is also working on Next Generation Interceptors (NGI) to replace the existing Ground Based Interceptors (GBIs) which had myriad limitations. The interceptor would need to counter enemy missiles as well as counter measures fitted on missiles as well as counter high speed missile systems.</w:t>
      </w:r>
    </w:p>
    <w:p w14:paraId="7D2B712F" w14:textId="77777777" w:rsidR="00590B1B" w:rsidRPr="00D81344" w:rsidRDefault="00590B1B" w:rsidP="00590B1B">
      <w:pPr>
        <w:rPr>
          <w:sz w:val="16"/>
        </w:rPr>
      </w:pPr>
      <w:r w:rsidRPr="00D81344">
        <w:rPr>
          <w:sz w:val="16"/>
        </w:rPr>
        <w:t xml:space="preserve">Hence, LRDR could complement the NGIs. There are also recommendations to retain the GBIs also in Alaska owing to the North Korean missile threats as the GBIs are undergoing Life Extension Program (LEP). [22] </w:t>
      </w:r>
      <w:r w:rsidRPr="00D81344">
        <w:rPr>
          <w:rStyle w:val="StyleUnderline"/>
        </w:rPr>
        <w:t xml:space="preserve">In the </w:t>
      </w:r>
      <w:r w:rsidRPr="00D81344">
        <w:rPr>
          <w:rStyle w:val="Emphasis"/>
        </w:rPr>
        <w:t>near future</w:t>
      </w:r>
      <w:r w:rsidRPr="00D81344">
        <w:rPr>
          <w:rStyle w:val="StyleUnderline"/>
        </w:rPr>
        <w:t xml:space="preserve">, the United States could also </w:t>
      </w:r>
      <w:r w:rsidRPr="00D81344">
        <w:rPr>
          <w:rStyle w:val="Emphasis"/>
        </w:rPr>
        <w:t>consider</w:t>
      </w:r>
      <w:r w:rsidRPr="00D81344">
        <w:rPr>
          <w:rStyle w:val="StyleUnderline"/>
        </w:rPr>
        <w:t xml:space="preserve"> </w:t>
      </w:r>
      <w:r w:rsidRPr="00D81344">
        <w:rPr>
          <w:rStyle w:val="Emphasis"/>
        </w:rPr>
        <w:t>deploying</w:t>
      </w:r>
      <w:r w:rsidRPr="00D81344">
        <w:rPr>
          <w:rStyle w:val="StyleUnderline"/>
        </w:rPr>
        <w:t xml:space="preserve"> the </w:t>
      </w:r>
      <w:r w:rsidRPr="00D81344">
        <w:rPr>
          <w:rStyle w:val="Emphasis"/>
        </w:rPr>
        <w:t>Aegis Ashore system</w:t>
      </w:r>
      <w:r w:rsidRPr="00D81344">
        <w:rPr>
          <w:rStyle w:val="StyleUnderline"/>
        </w:rPr>
        <w:t xml:space="preserve"> with </w:t>
      </w:r>
      <w:r w:rsidRPr="00D81344">
        <w:rPr>
          <w:rStyle w:val="Emphasis"/>
        </w:rPr>
        <w:t>advanced interceptors</w:t>
      </w:r>
      <w:r w:rsidRPr="00D81344">
        <w:rPr>
          <w:rStyle w:val="StyleUnderline"/>
        </w:rPr>
        <w:t xml:space="preserve"> in the </w:t>
      </w:r>
      <w:r w:rsidRPr="00D81344">
        <w:rPr>
          <w:rStyle w:val="Emphasis"/>
        </w:rPr>
        <w:t>Arctic</w:t>
      </w:r>
      <w:r w:rsidRPr="00D81344">
        <w:rPr>
          <w:rStyle w:val="StyleUnderline"/>
        </w:rPr>
        <w:t xml:space="preserve"> along with</w:t>
      </w:r>
      <w:r w:rsidRPr="00D81344">
        <w:rPr>
          <w:sz w:val="16"/>
        </w:rPr>
        <w:t xml:space="preserve"> existing GBIs </w:t>
      </w:r>
      <w:r w:rsidRPr="00D81344">
        <w:rPr>
          <w:rStyle w:val="StyleUnderline"/>
        </w:rPr>
        <w:t>till the NGIs becomes a success story</w:t>
      </w:r>
      <w:r w:rsidRPr="00D81344">
        <w:rPr>
          <w:sz w:val="16"/>
        </w:rPr>
        <w:t>.</w:t>
      </w:r>
    </w:p>
    <w:p w14:paraId="06A21030" w14:textId="77777777" w:rsidR="00590B1B" w:rsidRPr="00D81344" w:rsidRDefault="00590B1B" w:rsidP="00590B1B">
      <w:pPr>
        <w:pStyle w:val="Heading4"/>
        <w:rPr>
          <w:rFonts w:cs="Calibri"/>
        </w:rPr>
      </w:pPr>
      <w:r w:rsidRPr="00D81344">
        <w:rPr>
          <w:rFonts w:cs="Calibri"/>
        </w:rPr>
        <w:t xml:space="preserve">A strong missile system solves global </w:t>
      </w:r>
      <w:r w:rsidRPr="00D81344">
        <w:rPr>
          <w:rFonts w:cs="Calibri"/>
          <w:u w:val="single"/>
        </w:rPr>
        <w:t>nuclear war</w:t>
      </w:r>
      <w:r w:rsidRPr="00D81344">
        <w:rPr>
          <w:rFonts w:cs="Calibri"/>
        </w:rPr>
        <w:t xml:space="preserve"> and escalation from </w:t>
      </w:r>
      <w:r w:rsidRPr="00D81344">
        <w:rPr>
          <w:rFonts w:cs="Calibri"/>
          <w:u w:val="single"/>
        </w:rPr>
        <w:t>allied proliferation</w:t>
      </w:r>
      <w:r w:rsidRPr="00D81344">
        <w:rPr>
          <w:rFonts w:cs="Calibri"/>
        </w:rPr>
        <w:t xml:space="preserve">. </w:t>
      </w:r>
    </w:p>
    <w:p w14:paraId="1253BB83" w14:textId="77777777" w:rsidR="00590B1B" w:rsidRPr="001A3DF4" w:rsidRDefault="00590B1B" w:rsidP="00590B1B">
      <w:pPr>
        <w:rPr>
          <w:rStyle w:val="Style13ptBold"/>
        </w:rPr>
      </w:pPr>
      <w:r w:rsidRPr="001A3DF4">
        <w:rPr>
          <w:rStyle w:val="Style13ptBold"/>
        </w:rPr>
        <w:t>Kroenig, senior director of the Atlantic Council’s Scowcroft Center for Strategy and Security, 25.</w:t>
      </w:r>
    </w:p>
    <w:p w14:paraId="314D3B4D" w14:textId="77777777" w:rsidR="00590B1B" w:rsidRPr="001A3DF4" w:rsidRDefault="00590B1B" w:rsidP="00590B1B">
      <w:r w:rsidRPr="001A3DF4">
        <w:t xml:space="preserve">Matthew Kroenig 25. Columnist at Foreign Policy and vice president and senior director of the Atlantic Council’s Scowcroft Center for Strategy and Security. "The United States Needs Iron Dome Missile Defense." Foreign Policy. 2-5-2025. </w:t>
      </w:r>
      <w:hyperlink r:id="rId13" w:history="1">
        <w:r w:rsidRPr="001A3DF4">
          <w:rPr>
            <w:rStyle w:val="Hyperlink"/>
          </w:rPr>
          <w:t>https://archive.ph/SBu4w#selection-3419.3-3419.19</w:t>
        </w:r>
      </w:hyperlink>
      <w:r w:rsidRPr="001A3DF4">
        <w:t xml:space="preserve"> HDCSW-Packet</w:t>
      </w:r>
    </w:p>
    <w:p w14:paraId="7AE8C0FA" w14:textId="77777777" w:rsidR="00590B1B" w:rsidRPr="00D81344" w:rsidRDefault="00590B1B" w:rsidP="00590B1B">
      <w:pPr>
        <w:rPr>
          <w:sz w:val="16"/>
        </w:rPr>
      </w:pPr>
      <w:r w:rsidRPr="00D81344">
        <w:rPr>
          <w:sz w:val="16"/>
        </w:rPr>
        <w:t>Last week, U.S. President Donald Trump signed an executive order directing the Defense Department to build an “Iron Dome” missile defense shield over the United States. Almost immediately, some experts expressed skepticism, comparing it to former President Ronald Reagan’s unrealized “Star Wars” plans in the 1980s and questioning whether it would be possible to design a perfect missile shield over such a large country.</w:t>
      </w:r>
    </w:p>
    <w:p w14:paraId="4E402603" w14:textId="77777777" w:rsidR="00590B1B" w:rsidRPr="00D81344" w:rsidRDefault="00590B1B" w:rsidP="00590B1B">
      <w:pPr>
        <w:rPr>
          <w:sz w:val="16"/>
        </w:rPr>
      </w:pPr>
      <w:r w:rsidRPr="00D81344">
        <w:rPr>
          <w:sz w:val="16"/>
        </w:rPr>
        <w:t xml:space="preserve">But </w:t>
      </w:r>
      <w:r w:rsidRPr="00D81344">
        <w:rPr>
          <w:rStyle w:val="Emphasis"/>
        </w:rPr>
        <w:t>Trump is right</w:t>
      </w:r>
      <w:r w:rsidRPr="00D81344">
        <w:rPr>
          <w:sz w:val="16"/>
        </w:rPr>
        <w:t xml:space="preserve">. </w:t>
      </w:r>
      <w:r w:rsidRPr="00D81344">
        <w:rPr>
          <w:rStyle w:val="StyleUnderline"/>
        </w:rPr>
        <w:t xml:space="preserve">A U.S. </w:t>
      </w:r>
      <w:r w:rsidRPr="00D81344">
        <w:rPr>
          <w:rStyle w:val="Emphasis"/>
        </w:rPr>
        <w:t>homeland missile defense system</w:t>
      </w:r>
      <w:r w:rsidRPr="00D81344">
        <w:rPr>
          <w:rStyle w:val="StyleUnderline"/>
        </w:rPr>
        <w:t xml:space="preserve"> is both technically possible and </w:t>
      </w:r>
      <w:r w:rsidRPr="00D81344">
        <w:rPr>
          <w:rStyle w:val="Emphasis"/>
        </w:rPr>
        <w:t>necessary</w:t>
      </w:r>
      <w:r w:rsidRPr="00D81344">
        <w:rPr>
          <w:rStyle w:val="StyleUnderline"/>
        </w:rPr>
        <w:t xml:space="preserve"> to </w:t>
      </w:r>
      <w:r w:rsidRPr="00D81344">
        <w:rPr>
          <w:rStyle w:val="Emphasis"/>
        </w:rPr>
        <w:t>defend</w:t>
      </w:r>
      <w:r w:rsidRPr="00D81344">
        <w:rPr>
          <w:rStyle w:val="StyleUnderline"/>
        </w:rPr>
        <w:t xml:space="preserve"> the country from </w:t>
      </w:r>
      <w:r w:rsidRPr="00D81344">
        <w:rPr>
          <w:rStyle w:val="Emphasis"/>
        </w:rPr>
        <w:t>21st-century threats</w:t>
      </w:r>
      <w:r w:rsidRPr="00D81344">
        <w:rPr>
          <w:rStyle w:val="StyleUnderline"/>
        </w:rPr>
        <w:t>.</w:t>
      </w:r>
    </w:p>
    <w:p w14:paraId="0DFF3036" w14:textId="77777777" w:rsidR="00590B1B" w:rsidRPr="00D81344" w:rsidRDefault="00590B1B" w:rsidP="00590B1B">
      <w:pPr>
        <w:rPr>
          <w:sz w:val="16"/>
        </w:rPr>
      </w:pPr>
      <w:r w:rsidRPr="00D81344">
        <w:rPr>
          <w:sz w:val="16"/>
        </w:rPr>
        <w:t>The bipartisan consensus on U.S. homeland missile defense policy for the past several decades has been focused on a system that can defend against limited threats from North Korea and, in the future as the ranges of its missiles increase, possibly Iran. As such, the United States has deployed 44 ground-based interceptors (GBIs) in California and Alaska. The interceptors are designed to crash directly into enemy offensive missiles in a technological feat that has been likened to hitting a bullet with a bullet.</w:t>
      </w:r>
    </w:p>
    <w:p w14:paraId="11E94968" w14:textId="77777777" w:rsidR="00590B1B" w:rsidRPr="00D81344" w:rsidRDefault="00590B1B" w:rsidP="00590B1B">
      <w:pPr>
        <w:rPr>
          <w:rStyle w:val="StyleUnderline"/>
        </w:rPr>
      </w:pPr>
      <w:r w:rsidRPr="00D81344">
        <w:rPr>
          <w:sz w:val="16"/>
        </w:rPr>
        <w:t xml:space="preserve">Forty-four interceptors may be sufficient for dealing with small salvos from rogue states, but they would be easily overwhelmed by a larger attack. Moreover, </w:t>
      </w:r>
      <w:r w:rsidRPr="00D81344">
        <w:rPr>
          <w:rStyle w:val="StyleUnderline"/>
        </w:rPr>
        <w:t>the current system is</w:t>
      </w:r>
      <w:r w:rsidRPr="00D81344">
        <w:rPr>
          <w:sz w:val="16"/>
        </w:rPr>
        <w:t xml:space="preserve"> </w:t>
      </w:r>
      <w:r w:rsidRPr="00D81344">
        <w:rPr>
          <w:rStyle w:val="StyleUnderline"/>
        </w:rPr>
        <w:t xml:space="preserve">designed for </w:t>
      </w:r>
      <w:r w:rsidRPr="00D81344">
        <w:rPr>
          <w:rStyle w:val="Emphasis"/>
        </w:rPr>
        <w:t>ballistic missiles</w:t>
      </w:r>
      <w:r w:rsidRPr="00D81344">
        <w:rPr>
          <w:rStyle w:val="StyleUnderline"/>
        </w:rPr>
        <w:t xml:space="preserve"> and not a wider range of 21st-century threats, which now includes </w:t>
      </w:r>
      <w:r w:rsidRPr="00D81344">
        <w:rPr>
          <w:rStyle w:val="Emphasis"/>
        </w:rPr>
        <w:t>conventional</w:t>
      </w:r>
      <w:r w:rsidRPr="00D81344">
        <w:rPr>
          <w:rStyle w:val="StyleUnderline"/>
        </w:rPr>
        <w:t xml:space="preserve"> and </w:t>
      </w:r>
      <w:r w:rsidRPr="00D81344">
        <w:rPr>
          <w:rStyle w:val="Emphasis"/>
        </w:rPr>
        <w:t>nuclear</w:t>
      </w:r>
      <w:r w:rsidRPr="00D81344">
        <w:rPr>
          <w:rStyle w:val="StyleUnderline"/>
        </w:rPr>
        <w:t xml:space="preserve">-armed </w:t>
      </w:r>
      <w:r w:rsidRPr="00D81344">
        <w:rPr>
          <w:rStyle w:val="Emphasis"/>
        </w:rPr>
        <w:t>cruise</w:t>
      </w:r>
      <w:r w:rsidRPr="00D81344">
        <w:rPr>
          <w:rStyle w:val="StyleUnderline"/>
        </w:rPr>
        <w:t xml:space="preserve"> and </w:t>
      </w:r>
      <w:r w:rsidRPr="00D81344">
        <w:rPr>
          <w:rStyle w:val="Emphasis"/>
        </w:rPr>
        <w:t>hypersonic missiles</w:t>
      </w:r>
      <w:r w:rsidRPr="00D81344">
        <w:rPr>
          <w:rStyle w:val="StyleUnderline"/>
        </w:rPr>
        <w:t>.</w:t>
      </w:r>
    </w:p>
    <w:p w14:paraId="3DB1E0B1" w14:textId="77777777" w:rsidR="00590B1B" w:rsidRPr="00D81344" w:rsidRDefault="00590B1B" w:rsidP="00590B1B">
      <w:pPr>
        <w:rPr>
          <w:sz w:val="16"/>
        </w:rPr>
      </w:pPr>
      <w:r w:rsidRPr="00D81344">
        <w:rPr>
          <w:sz w:val="16"/>
        </w:rPr>
        <w:t xml:space="preserve">Washington has long ruled out missile defenses against great powers like China and Russia, arguing that it should instead rely only on nuclear deterrence to prevent attacks from these peer adversaries. </w:t>
      </w:r>
      <w:r w:rsidRPr="00D81344">
        <w:rPr>
          <w:rStyle w:val="StyleUnderline"/>
        </w:rPr>
        <w:t>Proponents of this view argue that accepting mutual vulnerability creates</w:t>
      </w:r>
      <w:r w:rsidRPr="00D81344">
        <w:rPr>
          <w:sz w:val="16"/>
        </w:rPr>
        <w:t xml:space="preserve"> </w:t>
      </w:r>
      <w:r w:rsidRPr="00D81344">
        <w:rPr>
          <w:rStyle w:val="Emphasis"/>
        </w:rPr>
        <w:t>“</w:t>
      </w:r>
      <w:r w:rsidRPr="00D81344">
        <w:rPr>
          <w:rStyle w:val="StyleUnderline"/>
        </w:rPr>
        <w:t>strategic stability</w:t>
      </w:r>
      <w:r w:rsidRPr="00D81344">
        <w:rPr>
          <w:rStyle w:val="Emphasis"/>
        </w:rPr>
        <w:t>”</w:t>
      </w:r>
      <w:r w:rsidRPr="00D81344">
        <w:rPr>
          <w:sz w:val="16"/>
        </w:rPr>
        <w:t xml:space="preserve"> as both sides understand they have too much to lose from a major war. They contend that deploying strategic missile defenses could be “destabilizing.”</w:t>
      </w:r>
    </w:p>
    <w:p w14:paraId="6C05ABD5" w14:textId="77777777" w:rsidR="00590B1B" w:rsidRPr="00D81344" w:rsidRDefault="00590B1B" w:rsidP="00590B1B">
      <w:pPr>
        <w:rPr>
          <w:sz w:val="16"/>
        </w:rPr>
      </w:pPr>
      <w:r w:rsidRPr="00D81344">
        <w:rPr>
          <w:sz w:val="16"/>
        </w:rPr>
        <w:t>Adversaries fearing that U.S. missile defenses could stop their nuclear deterrent might race to build enough missiles to overwhelm U.S. defenses. Worse, they might fear that a strong defense gives America a first-strike option, tempting adversaries to actually launch a preemptive attack first in a crisis or war before their missiles are wiped out.</w:t>
      </w:r>
    </w:p>
    <w:p w14:paraId="309DF9CC" w14:textId="77777777" w:rsidR="00590B1B" w:rsidRPr="00D81344" w:rsidRDefault="00590B1B" w:rsidP="00590B1B">
      <w:pPr>
        <w:rPr>
          <w:rStyle w:val="StyleUnderline"/>
        </w:rPr>
      </w:pPr>
      <w:r w:rsidRPr="00D81344">
        <w:rPr>
          <w:rStyle w:val="StyleUnderline"/>
        </w:rPr>
        <w:t>Unfortunately</w:t>
      </w:r>
      <w:r w:rsidRPr="00D81344">
        <w:rPr>
          <w:sz w:val="16"/>
        </w:rPr>
        <w:t xml:space="preserve">, </w:t>
      </w:r>
      <w:r w:rsidRPr="00D81344">
        <w:rPr>
          <w:rStyle w:val="StyleUnderline"/>
        </w:rPr>
        <w:t xml:space="preserve">this approach of simply leaving the U.S. homeland vulnerable to adversary strategic attack has </w:t>
      </w:r>
      <w:r w:rsidRPr="00D81344">
        <w:rPr>
          <w:rStyle w:val="Emphasis"/>
        </w:rPr>
        <w:t>not led to stability</w:t>
      </w:r>
      <w:r w:rsidRPr="00D81344">
        <w:rPr>
          <w:sz w:val="16"/>
        </w:rPr>
        <w:t xml:space="preserve">. On the contrary, </w:t>
      </w:r>
      <w:r w:rsidRPr="00D81344">
        <w:rPr>
          <w:rStyle w:val="StyleUnderline"/>
        </w:rPr>
        <w:t xml:space="preserve">backed by </w:t>
      </w:r>
      <w:r w:rsidRPr="00D81344">
        <w:rPr>
          <w:rStyle w:val="Emphasis"/>
        </w:rPr>
        <w:t>nuclear coercion</w:t>
      </w:r>
      <w:r w:rsidRPr="00D81344">
        <w:rPr>
          <w:rStyle w:val="StyleUnderline"/>
        </w:rPr>
        <w:t>,</w:t>
      </w:r>
      <w:r w:rsidRPr="00D81344">
        <w:rPr>
          <w:sz w:val="16"/>
        </w:rPr>
        <w:t xml:space="preserve"> </w:t>
      </w:r>
      <w:r w:rsidRPr="00D81344">
        <w:rPr>
          <w:rStyle w:val="StyleUnderline"/>
        </w:rPr>
        <w:t xml:space="preserve">Russia has launched the biggest </w:t>
      </w:r>
      <w:r w:rsidRPr="00D81344">
        <w:rPr>
          <w:rStyle w:val="Emphasis"/>
        </w:rPr>
        <w:t>land war</w:t>
      </w:r>
      <w:r w:rsidRPr="00D81344">
        <w:rPr>
          <w:rStyle w:val="StyleUnderline"/>
        </w:rPr>
        <w:t xml:space="preserve"> in </w:t>
      </w:r>
      <w:r w:rsidRPr="00D81344">
        <w:rPr>
          <w:rStyle w:val="Emphasis"/>
        </w:rPr>
        <w:t>Europe</w:t>
      </w:r>
      <w:r w:rsidRPr="00D81344">
        <w:rPr>
          <w:sz w:val="16"/>
        </w:rPr>
        <w:t xml:space="preserve"> </w:t>
      </w:r>
      <w:r w:rsidRPr="00D81344">
        <w:rPr>
          <w:rStyle w:val="StyleUnderline"/>
        </w:rPr>
        <w:t xml:space="preserve">since </w:t>
      </w:r>
      <w:r w:rsidRPr="00D81344">
        <w:rPr>
          <w:rStyle w:val="Emphasis"/>
        </w:rPr>
        <w:t>World War II.</w:t>
      </w:r>
      <w:r w:rsidRPr="00D81344">
        <w:rPr>
          <w:sz w:val="16"/>
        </w:rPr>
        <w:t xml:space="preserve"> Meanwhile, </w:t>
      </w:r>
      <w:r w:rsidRPr="00D81344">
        <w:rPr>
          <w:rStyle w:val="StyleUnderline"/>
        </w:rPr>
        <w:t xml:space="preserve">China has embarked on the </w:t>
      </w:r>
      <w:r w:rsidRPr="00D81344">
        <w:rPr>
          <w:rStyle w:val="Emphasis"/>
        </w:rPr>
        <w:t>biggest nuclear arms buildup</w:t>
      </w:r>
      <w:r w:rsidRPr="00D81344">
        <w:rPr>
          <w:sz w:val="16"/>
        </w:rPr>
        <w:t xml:space="preserve"> </w:t>
      </w:r>
      <w:r w:rsidRPr="00D81344">
        <w:rPr>
          <w:rStyle w:val="StyleUnderline"/>
        </w:rPr>
        <w:t xml:space="preserve">since the height of the Cold War, harasses U.S. allies and partners in the Indo-Pacific daily, and </w:t>
      </w:r>
      <w:r w:rsidRPr="00D81344">
        <w:rPr>
          <w:rStyle w:val="Emphasis"/>
        </w:rPr>
        <w:t>continues</w:t>
      </w:r>
      <w:r w:rsidRPr="00D81344">
        <w:rPr>
          <w:rStyle w:val="StyleUnderline"/>
        </w:rPr>
        <w:t xml:space="preserve"> to </w:t>
      </w:r>
      <w:r w:rsidRPr="00D81344">
        <w:rPr>
          <w:rStyle w:val="Emphasis"/>
        </w:rPr>
        <w:t>threaten</w:t>
      </w:r>
      <w:r w:rsidRPr="00D81344">
        <w:rPr>
          <w:rStyle w:val="StyleUnderline"/>
        </w:rPr>
        <w:t xml:space="preserve"> </w:t>
      </w:r>
      <w:r w:rsidRPr="00D81344">
        <w:rPr>
          <w:rStyle w:val="Emphasis"/>
        </w:rPr>
        <w:t>military force</w:t>
      </w:r>
      <w:r w:rsidRPr="00D81344">
        <w:rPr>
          <w:rStyle w:val="StyleUnderline"/>
        </w:rPr>
        <w:t xml:space="preserve"> to </w:t>
      </w:r>
      <w:r w:rsidRPr="00D81344">
        <w:rPr>
          <w:rStyle w:val="Emphasis"/>
        </w:rPr>
        <w:t>take over Taiwan</w:t>
      </w:r>
      <w:r w:rsidRPr="00D81344">
        <w:rPr>
          <w:rStyle w:val="StyleUnderline"/>
        </w:rPr>
        <w:t>.</w:t>
      </w:r>
    </w:p>
    <w:p w14:paraId="3784E4D8" w14:textId="77777777" w:rsidR="00590B1B" w:rsidRPr="00D81344" w:rsidRDefault="00590B1B" w:rsidP="00590B1B">
      <w:pPr>
        <w:rPr>
          <w:sz w:val="16"/>
        </w:rPr>
      </w:pPr>
      <w:r w:rsidRPr="00D81344">
        <w:rPr>
          <w:sz w:val="16"/>
        </w:rPr>
        <w:t xml:space="preserve">In addition, </w:t>
      </w:r>
      <w:r w:rsidRPr="00D81344">
        <w:rPr>
          <w:rStyle w:val="StyleUnderline"/>
        </w:rPr>
        <w:t>Moscow and Beijing</w:t>
      </w:r>
      <w:r w:rsidRPr="00D81344">
        <w:rPr>
          <w:sz w:val="16"/>
        </w:rPr>
        <w:t xml:space="preserve"> apparently did not get the memo that building missile defense systems is destabilizing; they </w:t>
      </w:r>
      <w:r w:rsidRPr="00D81344">
        <w:rPr>
          <w:rStyle w:val="StyleUnderline"/>
        </w:rPr>
        <w:t>have both built and are now modernizing air and missile</w:t>
      </w:r>
      <w:r w:rsidRPr="00D81344">
        <w:rPr>
          <w:sz w:val="16"/>
        </w:rPr>
        <w:t xml:space="preserve"> </w:t>
      </w:r>
      <w:r w:rsidRPr="00D81344">
        <w:rPr>
          <w:rStyle w:val="Emphasis"/>
        </w:rPr>
        <w:t>defense systems</w:t>
      </w:r>
      <w:r w:rsidRPr="00D81344">
        <w:rPr>
          <w:sz w:val="16"/>
        </w:rPr>
        <w:t xml:space="preserve"> to protect their homelands from attack, including from the United States.</w:t>
      </w:r>
    </w:p>
    <w:p w14:paraId="004C153A" w14:textId="77777777" w:rsidR="00590B1B" w:rsidRPr="00D81344" w:rsidRDefault="00590B1B" w:rsidP="00590B1B">
      <w:pPr>
        <w:rPr>
          <w:rStyle w:val="StyleUnderline"/>
        </w:rPr>
      </w:pPr>
      <w:r w:rsidRPr="00D81344">
        <w:rPr>
          <w:sz w:val="16"/>
        </w:rPr>
        <w:t xml:space="preserve">At the same time, </w:t>
      </w:r>
      <w:r w:rsidRPr="00D81344">
        <w:rPr>
          <w:rStyle w:val="StyleUnderline"/>
        </w:rPr>
        <w:t xml:space="preserve">both powers are building a </w:t>
      </w:r>
      <w:r w:rsidRPr="00D81344">
        <w:rPr>
          <w:rStyle w:val="Emphasis"/>
        </w:rPr>
        <w:t>range</w:t>
      </w:r>
      <w:r w:rsidRPr="00D81344">
        <w:rPr>
          <w:rStyle w:val="StyleUnderline"/>
        </w:rPr>
        <w:t xml:space="preserve"> of </w:t>
      </w:r>
      <w:r w:rsidRPr="00D81344">
        <w:rPr>
          <w:rStyle w:val="Emphasis"/>
        </w:rPr>
        <w:t>advanced offensive</w:t>
      </w:r>
      <w:r w:rsidRPr="00D81344">
        <w:rPr>
          <w:rStyle w:val="StyleUnderline"/>
        </w:rPr>
        <w:t xml:space="preserve"> missiles that pose</w:t>
      </w:r>
      <w:r w:rsidRPr="00D81344">
        <w:rPr>
          <w:sz w:val="16"/>
        </w:rPr>
        <w:t xml:space="preserve"> </w:t>
      </w:r>
      <w:r w:rsidRPr="00D81344">
        <w:rPr>
          <w:rStyle w:val="Emphasis"/>
        </w:rPr>
        <w:t>a vital threat</w:t>
      </w:r>
      <w:r w:rsidRPr="00D81344">
        <w:rPr>
          <w:sz w:val="16"/>
        </w:rPr>
        <w:t xml:space="preserve"> to the United States. In sum, the </w:t>
      </w:r>
      <w:r w:rsidRPr="00D81344">
        <w:rPr>
          <w:rStyle w:val="StyleUnderline"/>
        </w:rPr>
        <w:t>current approach is not working, and</w:t>
      </w:r>
      <w:r w:rsidRPr="00D81344">
        <w:rPr>
          <w:sz w:val="16"/>
        </w:rPr>
        <w:t xml:space="preserve"> </w:t>
      </w:r>
      <w:r w:rsidRPr="00D81344">
        <w:rPr>
          <w:rStyle w:val="StyleUnderline"/>
        </w:rPr>
        <w:t xml:space="preserve">Washington needs to </w:t>
      </w:r>
      <w:r w:rsidRPr="00D81344">
        <w:rPr>
          <w:rStyle w:val="Emphasis"/>
        </w:rPr>
        <w:t>take action</w:t>
      </w:r>
      <w:r w:rsidRPr="00D81344">
        <w:rPr>
          <w:rStyle w:val="StyleUnderline"/>
        </w:rPr>
        <w:t xml:space="preserve"> to protect itself and to </w:t>
      </w:r>
      <w:r w:rsidRPr="00D81344">
        <w:rPr>
          <w:rStyle w:val="Emphasis"/>
        </w:rPr>
        <w:t>restore strategic deterrence</w:t>
      </w:r>
      <w:r w:rsidRPr="00D81344">
        <w:rPr>
          <w:rStyle w:val="StyleUnderline"/>
          <w:sz w:val="20"/>
          <w:szCs w:val="21"/>
        </w:rPr>
        <w:t xml:space="preserve"> </w:t>
      </w:r>
      <w:r w:rsidRPr="00D81344">
        <w:rPr>
          <w:rStyle w:val="StyleUnderline"/>
        </w:rPr>
        <w:t>globally.</w:t>
      </w:r>
    </w:p>
    <w:p w14:paraId="01D714FC" w14:textId="77777777" w:rsidR="00590B1B" w:rsidRPr="00D81344" w:rsidRDefault="00590B1B" w:rsidP="00590B1B">
      <w:pPr>
        <w:rPr>
          <w:sz w:val="16"/>
        </w:rPr>
      </w:pPr>
      <w:r w:rsidRPr="00D81344">
        <w:rPr>
          <w:rStyle w:val="StyleUnderline"/>
        </w:rPr>
        <w:t xml:space="preserve">The need for </w:t>
      </w:r>
      <w:r w:rsidRPr="00D81344">
        <w:rPr>
          <w:rStyle w:val="Emphasis"/>
        </w:rPr>
        <w:t>missile defense</w:t>
      </w:r>
      <w:r w:rsidRPr="00D81344">
        <w:rPr>
          <w:rStyle w:val="StyleUnderline"/>
        </w:rPr>
        <w:t xml:space="preserve"> becomes clearer if one </w:t>
      </w:r>
      <w:r w:rsidRPr="00D81344">
        <w:rPr>
          <w:rStyle w:val="Emphasis"/>
        </w:rPr>
        <w:t>imagines</w:t>
      </w:r>
      <w:r w:rsidRPr="00D81344">
        <w:rPr>
          <w:rStyle w:val="StyleUnderline"/>
        </w:rPr>
        <w:t xml:space="preserve"> a </w:t>
      </w:r>
      <w:r w:rsidRPr="00D81344">
        <w:rPr>
          <w:rStyle w:val="Emphasis"/>
        </w:rPr>
        <w:t>great-power war over</w:t>
      </w:r>
      <w:r w:rsidRPr="00D81344">
        <w:rPr>
          <w:rStyle w:val="StyleUnderline"/>
        </w:rPr>
        <w:t xml:space="preserve"> </w:t>
      </w:r>
      <w:r w:rsidRPr="00D81344">
        <w:rPr>
          <w:rStyle w:val="Emphasis"/>
        </w:rPr>
        <w:t>Taiwan</w:t>
      </w:r>
      <w:r w:rsidRPr="00D81344">
        <w:rPr>
          <w:rStyle w:val="StyleUnderline"/>
        </w:rPr>
        <w:t>.</w:t>
      </w:r>
      <w:r w:rsidRPr="00D81344">
        <w:rPr>
          <w:sz w:val="16"/>
        </w:rPr>
        <w:t xml:space="preserve"> Take this scenario: </w:t>
      </w:r>
      <w:r w:rsidRPr="00D81344">
        <w:rPr>
          <w:rStyle w:val="StyleUnderline"/>
        </w:rPr>
        <w:t>China invades Taiwan</w:t>
      </w:r>
      <w:r w:rsidRPr="00D81344">
        <w:rPr>
          <w:sz w:val="16"/>
        </w:rPr>
        <w:t xml:space="preserve"> </w:t>
      </w:r>
      <w:r w:rsidRPr="00D81344">
        <w:rPr>
          <w:rStyle w:val="StyleUnderline"/>
        </w:rPr>
        <w:t>and</w:t>
      </w:r>
      <w:r w:rsidRPr="00D81344">
        <w:rPr>
          <w:sz w:val="16"/>
        </w:rPr>
        <w:t xml:space="preserve"> the United States mobilizes forces to come to the defense of the island. </w:t>
      </w:r>
      <w:r w:rsidRPr="00D81344">
        <w:rPr>
          <w:rStyle w:val="StyleUnderline"/>
        </w:rPr>
        <w:t>China then launches two dozen conventional hypersonic</w:t>
      </w:r>
      <w:r w:rsidRPr="00D81344">
        <w:rPr>
          <w:sz w:val="16"/>
        </w:rPr>
        <w:t xml:space="preserve"> and cruise </w:t>
      </w:r>
      <w:r w:rsidRPr="00D81344">
        <w:rPr>
          <w:rStyle w:val="Emphasis"/>
        </w:rPr>
        <w:t>missiles</w:t>
      </w:r>
      <w:r w:rsidRPr="00D81344">
        <w:rPr>
          <w:sz w:val="16"/>
        </w:rPr>
        <w:t xml:space="preserve"> </w:t>
      </w:r>
      <w:r w:rsidRPr="00D81344">
        <w:rPr>
          <w:rStyle w:val="Emphasis"/>
        </w:rPr>
        <w:t>at U.S. bases and cities</w:t>
      </w:r>
      <w:r w:rsidRPr="00D81344">
        <w:rPr>
          <w:sz w:val="16"/>
        </w:rPr>
        <w:t xml:space="preserve"> in Guam, Hawaii, California, and Texas.</w:t>
      </w:r>
    </w:p>
    <w:p w14:paraId="334CC2E5" w14:textId="77777777" w:rsidR="00590B1B" w:rsidRPr="00D81344" w:rsidRDefault="00590B1B" w:rsidP="00590B1B">
      <w:pPr>
        <w:rPr>
          <w:rStyle w:val="StyleUnderline"/>
        </w:rPr>
      </w:pPr>
      <w:r w:rsidRPr="00D81344">
        <w:rPr>
          <w:sz w:val="16"/>
        </w:rPr>
        <w:t xml:space="preserve">Given that the current U.S. system was designed for limited ballistic missile threats, most, if not all, of these missiles would get through and hit their intended target. </w:t>
      </w:r>
      <w:r w:rsidRPr="00D81344">
        <w:rPr>
          <w:rStyle w:val="StyleUnderline"/>
        </w:rPr>
        <w:t xml:space="preserve">Washington’s ability to </w:t>
      </w:r>
      <w:r w:rsidRPr="00D81344">
        <w:rPr>
          <w:rStyle w:val="Emphasis"/>
        </w:rPr>
        <w:t>project power</w:t>
      </w:r>
      <w:r w:rsidRPr="00D81344">
        <w:rPr>
          <w:rStyle w:val="StyleUnderline"/>
        </w:rPr>
        <w:t xml:space="preserve"> forward in the </w:t>
      </w:r>
      <w:r w:rsidRPr="00D81344">
        <w:rPr>
          <w:rStyle w:val="Emphasis"/>
        </w:rPr>
        <w:t>defense</w:t>
      </w:r>
      <w:r w:rsidRPr="00D81344">
        <w:rPr>
          <w:rStyle w:val="StyleUnderline"/>
        </w:rPr>
        <w:t xml:space="preserve"> of its allies </w:t>
      </w:r>
      <w:r w:rsidRPr="00D81344">
        <w:rPr>
          <w:rStyle w:val="Emphasis"/>
        </w:rPr>
        <w:t>would be degraded</w:t>
      </w:r>
      <w:r w:rsidRPr="00D81344">
        <w:rPr>
          <w:sz w:val="16"/>
        </w:rPr>
        <w:t xml:space="preserve">, </w:t>
      </w:r>
      <w:r w:rsidRPr="00D81344">
        <w:rPr>
          <w:rStyle w:val="StyleUnderline"/>
        </w:rPr>
        <w:t xml:space="preserve">and a U.S. president might decide to simply </w:t>
      </w:r>
      <w:r w:rsidRPr="00D81344">
        <w:rPr>
          <w:rStyle w:val="Emphasis"/>
        </w:rPr>
        <w:t>back down</w:t>
      </w:r>
      <w:r w:rsidRPr="00D81344">
        <w:rPr>
          <w:rStyle w:val="StyleUnderline"/>
        </w:rPr>
        <w:t xml:space="preserve"> rather than risk </w:t>
      </w:r>
      <w:r w:rsidRPr="00D81344">
        <w:rPr>
          <w:rStyle w:val="Emphasis"/>
        </w:rPr>
        <w:t>any further loss</w:t>
      </w:r>
      <w:r w:rsidRPr="00D81344">
        <w:rPr>
          <w:rStyle w:val="StyleUnderline"/>
        </w:rPr>
        <w:t xml:space="preserve"> of American life.</w:t>
      </w:r>
    </w:p>
    <w:p w14:paraId="22DD87A6" w14:textId="77777777" w:rsidR="00590B1B" w:rsidRPr="00D81344" w:rsidRDefault="00590B1B" w:rsidP="00590B1B">
      <w:pPr>
        <w:rPr>
          <w:sz w:val="16"/>
        </w:rPr>
      </w:pPr>
      <w:r w:rsidRPr="00D81344">
        <w:rPr>
          <w:sz w:val="16"/>
        </w:rPr>
        <w:t>But it does not make sense to leave the homeland vulnerable to this kind of attack as a matter of policy. After all, the first and most important vital interest of any U.S. president is to defend the homeland.</w:t>
      </w:r>
    </w:p>
    <w:p w14:paraId="27A9B54C" w14:textId="77777777" w:rsidR="00590B1B" w:rsidRPr="00D81344" w:rsidRDefault="00590B1B" w:rsidP="00590B1B">
      <w:pPr>
        <w:rPr>
          <w:sz w:val="16"/>
        </w:rPr>
      </w:pPr>
      <w:r w:rsidRPr="00D81344">
        <w:rPr>
          <w:sz w:val="16"/>
        </w:rPr>
        <w:t xml:space="preserve">Developing </w:t>
      </w:r>
      <w:r w:rsidRPr="00D81344">
        <w:rPr>
          <w:rStyle w:val="Emphasis"/>
        </w:rPr>
        <w:t>an Iron Dome</w:t>
      </w:r>
      <w:r w:rsidRPr="00D81344">
        <w:rPr>
          <w:sz w:val="16"/>
        </w:rPr>
        <w:t xml:space="preserve"> for the United States </w:t>
      </w:r>
      <w:r w:rsidRPr="00D81344">
        <w:rPr>
          <w:rStyle w:val="StyleUnderline"/>
        </w:rPr>
        <w:t xml:space="preserve">could </w:t>
      </w:r>
      <w:r w:rsidRPr="00D81344">
        <w:rPr>
          <w:rStyle w:val="Emphasis"/>
        </w:rPr>
        <w:t>defeat</w:t>
      </w:r>
      <w:r w:rsidRPr="00D81344">
        <w:rPr>
          <w:rStyle w:val="StyleUnderline"/>
        </w:rPr>
        <w:t xml:space="preserve"> this kind of </w:t>
      </w:r>
      <w:r w:rsidRPr="00D81344">
        <w:rPr>
          <w:rStyle w:val="Emphasis"/>
        </w:rPr>
        <w:t>attack</w:t>
      </w:r>
      <w:r w:rsidRPr="00D81344">
        <w:rPr>
          <w:sz w:val="16"/>
        </w:rPr>
        <w:t>.</w:t>
      </w:r>
    </w:p>
    <w:p w14:paraId="349CF977" w14:textId="77777777" w:rsidR="00590B1B" w:rsidRPr="00D81344" w:rsidRDefault="00590B1B" w:rsidP="00590B1B">
      <w:pPr>
        <w:rPr>
          <w:sz w:val="16"/>
        </w:rPr>
      </w:pPr>
      <w:r w:rsidRPr="00D81344">
        <w:rPr>
          <w:sz w:val="16"/>
        </w:rPr>
        <w:t>Building a perfect system that could stop a large-scale attack with hundreds or thousands of Russian or Chinese nuclear-armed missiles may be impossible—for now—but Washington should still design a more limited system to protect key sites, such as military bases, critical infrastructure, and the national capital region. Such a system would take America’s juiciest targets off the table for an enemy attack.</w:t>
      </w:r>
    </w:p>
    <w:p w14:paraId="051B2C0E" w14:textId="77777777" w:rsidR="00590B1B" w:rsidRPr="00D81344" w:rsidRDefault="00590B1B" w:rsidP="00590B1B">
      <w:pPr>
        <w:rPr>
          <w:sz w:val="16"/>
        </w:rPr>
      </w:pPr>
      <w:r w:rsidRPr="00D81344">
        <w:rPr>
          <w:rStyle w:val="StyleUnderline"/>
        </w:rPr>
        <w:t xml:space="preserve">Such a defense would also help </w:t>
      </w:r>
      <w:r w:rsidRPr="00D81344">
        <w:rPr>
          <w:rStyle w:val="Emphasis"/>
        </w:rPr>
        <w:t>deter</w:t>
      </w:r>
      <w:r w:rsidRPr="00D81344">
        <w:rPr>
          <w:rStyle w:val="StyleUnderline"/>
        </w:rPr>
        <w:t xml:space="preserve"> an </w:t>
      </w:r>
      <w:r w:rsidRPr="00D81344">
        <w:rPr>
          <w:rStyle w:val="Emphasis"/>
        </w:rPr>
        <w:t>enemy attack</w:t>
      </w:r>
      <w:r w:rsidRPr="00D81344">
        <w:rPr>
          <w:rStyle w:val="StyleUnderline"/>
        </w:rPr>
        <w:t xml:space="preserve"> in the first place</w:t>
      </w:r>
      <w:r w:rsidRPr="00D81344">
        <w:rPr>
          <w:sz w:val="16"/>
        </w:rPr>
        <w:t xml:space="preserve">. </w:t>
      </w:r>
      <w:r w:rsidRPr="00D81344">
        <w:rPr>
          <w:rStyle w:val="StyleUnderline"/>
        </w:rPr>
        <w:t xml:space="preserve">If China and Russia know that a </w:t>
      </w:r>
      <w:r w:rsidRPr="00D81344">
        <w:rPr>
          <w:rStyle w:val="Emphasis"/>
        </w:rPr>
        <w:t>limited attack</w:t>
      </w:r>
      <w:r w:rsidRPr="00D81344">
        <w:rPr>
          <w:sz w:val="16"/>
        </w:rPr>
        <w:t xml:space="preserve"> would likely be shot down, then they would face a choice between going big or going home. </w:t>
      </w:r>
      <w:r w:rsidRPr="00D81344">
        <w:rPr>
          <w:rStyle w:val="StyleUnderline"/>
        </w:rPr>
        <w:t>Going big</w:t>
      </w:r>
      <w:r w:rsidRPr="00D81344">
        <w:rPr>
          <w:sz w:val="16"/>
        </w:rPr>
        <w:t xml:space="preserve">, by launching a massive attack on the United States, </w:t>
      </w:r>
      <w:r w:rsidRPr="00D81344">
        <w:rPr>
          <w:rStyle w:val="StyleUnderline"/>
        </w:rPr>
        <w:t xml:space="preserve">could escalate into a </w:t>
      </w:r>
      <w:r w:rsidRPr="00D81344">
        <w:rPr>
          <w:rStyle w:val="Emphasis"/>
        </w:rPr>
        <w:t>major nuclear war</w:t>
      </w:r>
      <w:r w:rsidRPr="00D81344">
        <w:rPr>
          <w:sz w:val="16"/>
        </w:rPr>
        <w:t>—one that would threaten their leaders, nuclear forces, militaries, and war-supporting industries, giving U.S. adversaries good reason not to attack at all.</w:t>
      </w:r>
    </w:p>
    <w:p w14:paraId="7E75BA6F" w14:textId="77777777" w:rsidR="00590B1B" w:rsidRPr="00D81344" w:rsidRDefault="00590B1B" w:rsidP="00590B1B">
      <w:pPr>
        <w:rPr>
          <w:rStyle w:val="StyleUnderline"/>
        </w:rPr>
      </w:pPr>
      <w:r w:rsidRPr="00D81344">
        <w:rPr>
          <w:sz w:val="16"/>
        </w:rPr>
        <w:t xml:space="preserve">In addition to defense and deterrence, an Iron Dome for the United States would contribute to the assurance of allies. </w:t>
      </w:r>
      <w:r w:rsidRPr="00D81344">
        <w:rPr>
          <w:rStyle w:val="StyleUnderline"/>
        </w:rPr>
        <w:t>South Korean officials</w:t>
      </w:r>
      <w:r w:rsidRPr="00D81344">
        <w:rPr>
          <w:sz w:val="16"/>
        </w:rPr>
        <w:t xml:space="preserve"> and experts, for example, </w:t>
      </w:r>
      <w:r w:rsidRPr="00D81344">
        <w:rPr>
          <w:rStyle w:val="StyleUnderline"/>
        </w:rPr>
        <w:t xml:space="preserve">have asked me whether the </w:t>
      </w:r>
      <w:r w:rsidRPr="00D81344">
        <w:rPr>
          <w:rStyle w:val="Emphasis"/>
        </w:rPr>
        <w:t>U</w:t>
      </w:r>
      <w:r w:rsidRPr="00D81344">
        <w:rPr>
          <w:rStyle w:val="StyleUnderline"/>
        </w:rPr>
        <w:t xml:space="preserve">nited </w:t>
      </w:r>
      <w:r w:rsidRPr="00D81344">
        <w:rPr>
          <w:rStyle w:val="Emphasis"/>
        </w:rPr>
        <w:t>S</w:t>
      </w:r>
      <w:r w:rsidRPr="00D81344">
        <w:rPr>
          <w:rStyle w:val="StyleUnderline"/>
        </w:rPr>
        <w:t xml:space="preserve">tates—as it becomes more </w:t>
      </w:r>
      <w:r w:rsidRPr="00D81344">
        <w:rPr>
          <w:rStyle w:val="Emphasis"/>
        </w:rPr>
        <w:t>vulnerable</w:t>
      </w:r>
      <w:r w:rsidRPr="00D81344">
        <w:rPr>
          <w:rStyle w:val="StyleUnderline"/>
        </w:rPr>
        <w:t xml:space="preserve"> to </w:t>
      </w:r>
      <w:r w:rsidRPr="00D81344">
        <w:rPr>
          <w:rStyle w:val="Emphasis"/>
        </w:rPr>
        <w:t>missile threats</w:t>
      </w:r>
      <w:r w:rsidRPr="00D81344">
        <w:rPr>
          <w:rStyle w:val="StyleUnderline"/>
        </w:rPr>
        <w:t xml:space="preserve">—may be less </w:t>
      </w:r>
      <w:r w:rsidRPr="00D81344">
        <w:rPr>
          <w:rStyle w:val="Emphasis"/>
        </w:rPr>
        <w:t>willing</w:t>
      </w:r>
      <w:r w:rsidRPr="00D81344">
        <w:rPr>
          <w:rStyle w:val="StyleUnderline"/>
        </w:rPr>
        <w:t xml:space="preserve"> to defend </w:t>
      </w:r>
      <w:r w:rsidRPr="00D81344">
        <w:rPr>
          <w:rStyle w:val="Emphasis"/>
        </w:rPr>
        <w:t>Seoul</w:t>
      </w:r>
      <w:r w:rsidRPr="00D81344">
        <w:rPr>
          <w:rStyle w:val="StyleUnderline"/>
        </w:rPr>
        <w:t xml:space="preserve"> in a </w:t>
      </w:r>
      <w:r w:rsidRPr="00D81344">
        <w:rPr>
          <w:rStyle w:val="Emphasis"/>
        </w:rPr>
        <w:t>crisis</w:t>
      </w:r>
      <w:r w:rsidRPr="00D81344">
        <w:rPr>
          <w:rStyle w:val="StyleUnderline"/>
        </w:rPr>
        <w:t>.</w:t>
      </w:r>
    </w:p>
    <w:p w14:paraId="057E365E" w14:textId="77777777" w:rsidR="00590B1B" w:rsidRPr="00D81344" w:rsidRDefault="00590B1B" w:rsidP="00590B1B">
      <w:pPr>
        <w:rPr>
          <w:rStyle w:val="StyleUnderline"/>
        </w:rPr>
      </w:pPr>
      <w:r w:rsidRPr="00D81344">
        <w:rPr>
          <w:rStyle w:val="StyleUnderline"/>
        </w:rPr>
        <w:t>Lacking assurance</w:t>
      </w:r>
      <w:r w:rsidRPr="00D81344">
        <w:rPr>
          <w:sz w:val="16"/>
        </w:rPr>
        <w:t xml:space="preserve"> from the United States, </w:t>
      </w:r>
      <w:r w:rsidRPr="00D81344">
        <w:rPr>
          <w:rStyle w:val="StyleUnderline"/>
        </w:rPr>
        <w:t>South Korean leaders could choose to take</w:t>
      </w:r>
      <w:r w:rsidRPr="00D81344">
        <w:rPr>
          <w:sz w:val="16"/>
        </w:rPr>
        <w:t xml:space="preserve"> </w:t>
      </w:r>
      <w:r w:rsidRPr="00D81344">
        <w:rPr>
          <w:rStyle w:val="StyleUnderline"/>
        </w:rPr>
        <w:t xml:space="preserve">matters into their </w:t>
      </w:r>
      <w:r w:rsidRPr="00D81344">
        <w:rPr>
          <w:rStyle w:val="Emphasis"/>
        </w:rPr>
        <w:t>own hands</w:t>
      </w:r>
      <w:r w:rsidRPr="00D81344">
        <w:rPr>
          <w:sz w:val="16"/>
        </w:rPr>
        <w:t xml:space="preserve">, including doing things that would be contrary to U.S. interests, such as </w:t>
      </w:r>
      <w:r w:rsidRPr="00D81344">
        <w:rPr>
          <w:rStyle w:val="StyleUnderline"/>
        </w:rPr>
        <w:t xml:space="preserve">building their own </w:t>
      </w:r>
      <w:r w:rsidRPr="00D81344">
        <w:rPr>
          <w:rStyle w:val="Emphasis"/>
        </w:rPr>
        <w:t>nuclear weapons</w:t>
      </w:r>
      <w:r w:rsidRPr="00D81344">
        <w:rPr>
          <w:sz w:val="16"/>
        </w:rPr>
        <w:t xml:space="preserve"> </w:t>
      </w:r>
      <w:r w:rsidRPr="00D81344">
        <w:rPr>
          <w:rStyle w:val="StyleUnderline"/>
        </w:rPr>
        <w:t xml:space="preserve">and sparking a </w:t>
      </w:r>
      <w:r w:rsidRPr="00D81344">
        <w:rPr>
          <w:rStyle w:val="Emphasis"/>
        </w:rPr>
        <w:t>nuclear arms race</w:t>
      </w:r>
      <w:r w:rsidRPr="00D81344">
        <w:rPr>
          <w:rStyle w:val="StyleUnderline"/>
        </w:rPr>
        <w:t xml:space="preserve"> in Asia</w:t>
      </w:r>
      <w:r w:rsidRPr="00D81344">
        <w:rPr>
          <w:sz w:val="16"/>
        </w:rPr>
        <w:t xml:space="preserve">. </w:t>
      </w:r>
      <w:r w:rsidRPr="00D81344">
        <w:rPr>
          <w:rStyle w:val="StyleUnderline"/>
        </w:rPr>
        <w:t xml:space="preserve">A U.S. Iron Dome system, on the other hand, would </w:t>
      </w:r>
      <w:r w:rsidRPr="00D81344">
        <w:rPr>
          <w:rStyle w:val="Emphasis"/>
          <w:sz w:val="28"/>
          <w:szCs w:val="32"/>
        </w:rPr>
        <w:t>assure allies</w:t>
      </w:r>
      <w:r w:rsidRPr="00D81344">
        <w:rPr>
          <w:rStyle w:val="StyleUnderline"/>
          <w:sz w:val="28"/>
          <w:szCs w:val="32"/>
        </w:rPr>
        <w:t xml:space="preserve"> </w:t>
      </w:r>
      <w:r w:rsidRPr="00D81344">
        <w:rPr>
          <w:rStyle w:val="StyleUnderline"/>
        </w:rPr>
        <w:t xml:space="preserve">that </w:t>
      </w:r>
      <w:r w:rsidRPr="00D81344">
        <w:rPr>
          <w:rStyle w:val="Emphasis"/>
        </w:rPr>
        <w:t>Washington</w:t>
      </w:r>
      <w:r w:rsidRPr="00D81344">
        <w:rPr>
          <w:rStyle w:val="StyleUnderline"/>
        </w:rPr>
        <w:t xml:space="preserve"> can help in their </w:t>
      </w:r>
      <w:r w:rsidRPr="00D81344">
        <w:rPr>
          <w:rStyle w:val="Emphasis"/>
        </w:rPr>
        <w:t>defense</w:t>
      </w:r>
      <w:r w:rsidRPr="00D81344">
        <w:rPr>
          <w:rStyle w:val="StyleUnderline"/>
        </w:rPr>
        <w:t xml:space="preserve"> and </w:t>
      </w:r>
      <w:r w:rsidRPr="00D81344">
        <w:rPr>
          <w:rStyle w:val="Emphasis"/>
        </w:rPr>
        <w:t>protect</w:t>
      </w:r>
      <w:r w:rsidRPr="00D81344">
        <w:rPr>
          <w:rStyle w:val="StyleUnderline"/>
        </w:rPr>
        <w:t xml:space="preserve"> its homeland at the </w:t>
      </w:r>
      <w:r w:rsidRPr="00D81344">
        <w:rPr>
          <w:rStyle w:val="Emphasis"/>
        </w:rPr>
        <w:t>same time</w:t>
      </w:r>
      <w:r w:rsidRPr="00D81344">
        <w:rPr>
          <w:rStyle w:val="StyleUnderline"/>
        </w:rPr>
        <w:t>.</w:t>
      </w:r>
    </w:p>
    <w:p w14:paraId="55F85D95" w14:textId="77777777" w:rsidR="00590B1B" w:rsidRPr="00D81344" w:rsidRDefault="00590B1B" w:rsidP="00590B1B">
      <w:pPr>
        <w:rPr>
          <w:rStyle w:val="StyleUnderline"/>
        </w:rPr>
      </w:pPr>
      <w:r w:rsidRPr="00D81344">
        <w:rPr>
          <w:rStyle w:val="StyleUnderline"/>
        </w:rPr>
        <w:t>The logic for a U.S. Iron Dome is so strong, it is becoming the new bipartisan consensus</w:t>
      </w:r>
      <w:r w:rsidRPr="00D81344">
        <w:rPr>
          <w:sz w:val="16"/>
        </w:rPr>
        <w:t xml:space="preserve">. The 2023 final report of </w:t>
      </w:r>
      <w:r w:rsidRPr="00D81344">
        <w:rPr>
          <w:rStyle w:val="StyleUnderline"/>
        </w:rPr>
        <w:t>the</w:t>
      </w:r>
      <w:r w:rsidRPr="00D81344">
        <w:rPr>
          <w:sz w:val="16"/>
        </w:rPr>
        <w:t xml:space="preserve"> 12-person, bipartisan </w:t>
      </w:r>
      <w:r w:rsidRPr="00D81344">
        <w:rPr>
          <w:rStyle w:val="StyleUnderline"/>
        </w:rPr>
        <w:t>Congressional Commission on the Strategic Posture</w:t>
      </w:r>
      <w:r w:rsidRPr="00D81344">
        <w:rPr>
          <w:sz w:val="16"/>
        </w:rPr>
        <w:t xml:space="preserve"> of the United States (a commission on which I served) </w:t>
      </w:r>
      <w:r w:rsidRPr="00D81344">
        <w:rPr>
          <w:rStyle w:val="Emphasis"/>
        </w:rPr>
        <w:t>unanimously</w:t>
      </w:r>
      <w:r w:rsidRPr="00D81344">
        <w:rPr>
          <w:rStyle w:val="StyleUnderline"/>
        </w:rPr>
        <w:t xml:space="preserve"> recommended</w:t>
      </w:r>
      <w:r w:rsidRPr="00D81344">
        <w:rPr>
          <w:sz w:val="16"/>
        </w:rPr>
        <w:t xml:space="preserve"> </w:t>
      </w:r>
      <w:r w:rsidRPr="00D81344">
        <w:rPr>
          <w:rStyle w:val="StyleUnderline"/>
        </w:rPr>
        <w:t xml:space="preserve">that “[t]he United States should develop and field </w:t>
      </w:r>
      <w:r w:rsidRPr="00D81344">
        <w:rPr>
          <w:rStyle w:val="Emphasis"/>
        </w:rPr>
        <w:t>homeland</w:t>
      </w:r>
      <w:r w:rsidRPr="00D81344">
        <w:rPr>
          <w:rStyle w:val="StyleUnderline"/>
        </w:rPr>
        <w:t xml:space="preserve"> </w:t>
      </w:r>
      <w:r w:rsidRPr="00D81344">
        <w:rPr>
          <w:sz w:val="16"/>
        </w:rPr>
        <w:t xml:space="preserve">IAMD [integrated air and </w:t>
      </w:r>
      <w:r w:rsidRPr="00D81344">
        <w:rPr>
          <w:rStyle w:val="StyleUnderline"/>
        </w:rPr>
        <w:t>missile defense</w:t>
      </w:r>
      <w:r w:rsidRPr="00D81344">
        <w:rPr>
          <w:sz w:val="16"/>
        </w:rPr>
        <w:t xml:space="preserve">] </w:t>
      </w:r>
      <w:r w:rsidRPr="00D81344">
        <w:rPr>
          <w:rStyle w:val="Emphasis"/>
        </w:rPr>
        <w:t>capabilities</w:t>
      </w:r>
      <w:r w:rsidRPr="00D81344">
        <w:rPr>
          <w:rStyle w:val="StyleUnderline"/>
        </w:rPr>
        <w:t xml:space="preserve"> that can</w:t>
      </w:r>
      <w:r w:rsidRPr="00D81344">
        <w:rPr>
          <w:sz w:val="16"/>
        </w:rPr>
        <w:t xml:space="preserve"> </w:t>
      </w:r>
      <w:r w:rsidRPr="00D81344">
        <w:rPr>
          <w:rStyle w:val="Emphasis"/>
        </w:rPr>
        <w:t>deter</w:t>
      </w:r>
      <w:r w:rsidRPr="00D81344">
        <w:rPr>
          <w:sz w:val="16"/>
        </w:rPr>
        <w:t xml:space="preserve"> </w:t>
      </w:r>
      <w:r w:rsidRPr="00D81344">
        <w:rPr>
          <w:rStyle w:val="StyleUnderline"/>
        </w:rPr>
        <w:t xml:space="preserve">and </w:t>
      </w:r>
      <w:r w:rsidRPr="00D81344">
        <w:rPr>
          <w:rStyle w:val="Emphasis"/>
        </w:rPr>
        <w:t>defeat coercive attacks</w:t>
      </w:r>
      <w:r w:rsidRPr="00D81344">
        <w:rPr>
          <w:rStyle w:val="StyleUnderline"/>
        </w:rPr>
        <w:t xml:space="preserve"> by </w:t>
      </w:r>
      <w:r w:rsidRPr="00D81344">
        <w:rPr>
          <w:rStyle w:val="Emphasis"/>
        </w:rPr>
        <w:t>Russia</w:t>
      </w:r>
      <w:r w:rsidRPr="00D81344">
        <w:rPr>
          <w:rStyle w:val="StyleUnderline"/>
        </w:rPr>
        <w:t xml:space="preserve"> and </w:t>
      </w:r>
      <w:r w:rsidRPr="00D81344">
        <w:rPr>
          <w:rStyle w:val="Emphasis"/>
        </w:rPr>
        <w:t>China</w:t>
      </w:r>
      <w:r w:rsidRPr="00D81344">
        <w:rPr>
          <w:rStyle w:val="StyleUnderline"/>
        </w:rPr>
        <w:t>.”</w:t>
      </w:r>
    </w:p>
    <w:p w14:paraId="342B0821" w14:textId="77777777" w:rsidR="00590B1B" w:rsidRPr="00D81344" w:rsidRDefault="00590B1B" w:rsidP="00590B1B">
      <w:pPr>
        <w:rPr>
          <w:sz w:val="16"/>
        </w:rPr>
      </w:pPr>
      <w:r w:rsidRPr="00D81344">
        <w:rPr>
          <w:sz w:val="16"/>
        </w:rPr>
        <w:t xml:space="preserve">For decades, </w:t>
      </w:r>
      <w:r w:rsidRPr="00D81344">
        <w:rPr>
          <w:rStyle w:val="Emphasis"/>
        </w:rPr>
        <w:t>critics</w:t>
      </w:r>
      <w:r w:rsidRPr="00D81344">
        <w:rPr>
          <w:sz w:val="16"/>
        </w:rPr>
        <w:t xml:space="preserve"> </w:t>
      </w:r>
      <w:r w:rsidRPr="00D81344">
        <w:rPr>
          <w:rStyle w:val="StyleUnderline"/>
        </w:rPr>
        <w:t xml:space="preserve">have argued that </w:t>
      </w:r>
      <w:r w:rsidRPr="00D81344">
        <w:rPr>
          <w:rStyle w:val="Emphasis"/>
        </w:rPr>
        <w:t>missile defenses</w:t>
      </w:r>
      <w:r w:rsidRPr="00D81344">
        <w:rPr>
          <w:rStyle w:val="StyleUnderline"/>
        </w:rPr>
        <w:t xml:space="preserve"> do not </w:t>
      </w:r>
      <w:r w:rsidRPr="00D81344">
        <w:rPr>
          <w:rStyle w:val="Emphasis"/>
        </w:rPr>
        <w:t>work</w:t>
      </w:r>
      <w:r w:rsidRPr="00D81344">
        <w:rPr>
          <w:sz w:val="16"/>
        </w:rPr>
        <w:t xml:space="preserve">, </w:t>
      </w:r>
      <w:r w:rsidRPr="00D81344">
        <w:rPr>
          <w:rStyle w:val="StyleUnderline"/>
        </w:rPr>
        <w:t>but the facts have changed</w:t>
      </w:r>
      <w:r w:rsidRPr="00D81344">
        <w:rPr>
          <w:sz w:val="16"/>
        </w:rPr>
        <w:t>. Missile defense technology has greatly improved in recent years. The world has witnessed the remarkable success of Israel’s Iron Dome system, which successfully defended Israel against massive Iranian salvos of missiles and drones in two attacks in April and October of last year.</w:t>
      </w:r>
    </w:p>
    <w:p w14:paraId="71E39C26" w14:textId="77777777" w:rsidR="00590B1B" w:rsidRPr="00D81344" w:rsidRDefault="00590B1B" w:rsidP="00590B1B">
      <w:pPr>
        <w:rPr>
          <w:sz w:val="16"/>
        </w:rPr>
      </w:pPr>
      <w:r w:rsidRPr="00D81344">
        <w:rPr>
          <w:sz w:val="16"/>
        </w:rPr>
        <w:t>In tests, the United States’ current GBIs have a roughly 50 percent success rate. Moreover, it is possible to shoot multiple interceptors at each incoming missile, bringing the chance of a successful interception closer to 100 percent.</w:t>
      </w:r>
    </w:p>
    <w:p w14:paraId="43EA468E" w14:textId="77777777" w:rsidR="00590B1B" w:rsidRPr="00D81344" w:rsidRDefault="00590B1B" w:rsidP="00590B1B">
      <w:pPr>
        <w:rPr>
          <w:rStyle w:val="StyleUnderline"/>
        </w:rPr>
      </w:pPr>
      <w:r w:rsidRPr="00D81344">
        <w:rPr>
          <w:sz w:val="16"/>
        </w:rPr>
        <w:t>A</w:t>
      </w:r>
      <w:r w:rsidRPr="00D81344">
        <w:rPr>
          <w:rStyle w:val="StyleUnderline"/>
        </w:rPr>
        <w:t xml:space="preserve"> homeland missile defense system does </w:t>
      </w:r>
      <w:r w:rsidRPr="00D81344">
        <w:rPr>
          <w:rStyle w:val="Emphasis"/>
        </w:rPr>
        <w:t>not need</w:t>
      </w:r>
      <w:r w:rsidRPr="00D81344">
        <w:rPr>
          <w:rStyle w:val="StyleUnderline"/>
        </w:rPr>
        <w:t xml:space="preserve"> to be </w:t>
      </w:r>
      <w:r w:rsidRPr="00D81344">
        <w:rPr>
          <w:rStyle w:val="Emphasis"/>
        </w:rPr>
        <w:t>perfect</w:t>
      </w:r>
      <w:r w:rsidRPr="00D81344">
        <w:rPr>
          <w:rStyle w:val="StyleUnderline"/>
        </w:rPr>
        <w:t xml:space="preserve"> to be </w:t>
      </w:r>
      <w:r w:rsidRPr="00D81344">
        <w:rPr>
          <w:rStyle w:val="Emphasis"/>
        </w:rPr>
        <w:t>effective</w:t>
      </w:r>
      <w:r w:rsidRPr="00D81344">
        <w:rPr>
          <w:sz w:val="16"/>
        </w:rPr>
        <w:t xml:space="preserve">. If there were a missile headed for my house, I would take a 50 percent chance of a successful defense over the 0 percent chance without a missile shield. And again, </w:t>
      </w:r>
      <w:r w:rsidRPr="00D81344">
        <w:rPr>
          <w:rStyle w:val="StyleUnderline"/>
        </w:rPr>
        <w:t xml:space="preserve">even an uncertain chance of success would </w:t>
      </w:r>
      <w:r w:rsidRPr="00D81344">
        <w:rPr>
          <w:rStyle w:val="Emphasis"/>
        </w:rPr>
        <w:t>contribute</w:t>
      </w:r>
      <w:r w:rsidRPr="00D81344">
        <w:rPr>
          <w:rStyle w:val="StyleUnderline"/>
        </w:rPr>
        <w:t xml:space="preserve"> to the </w:t>
      </w:r>
      <w:r w:rsidRPr="00D81344">
        <w:rPr>
          <w:rStyle w:val="Emphasis"/>
        </w:rPr>
        <w:t>deterrence</w:t>
      </w:r>
      <w:r w:rsidRPr="00D81344">
        <w:rPr>
          <w:rStyle w:val="StyleUnderline"/>
        </w:rPr>
        <w:t xml:space="preserve"> of </w:t>
      </w:r>
      <w:r w:rsidRPr="00D81344">
        <w:rPr>
          <w:rStyle w:val="Emphasis"/>
        </w:rPr>
        <w:t>adversaries</w:t>
      </w:r>
      <w:r w:rsidRPr="00D81344">
        <w:rPr>
          <w:rStyle w:val="StyleUnderline"/>
        </w:rPr>
        <w:t xml:space="preserve"> and the </w:t>
      </w:r>
      <w:r w:rsidRPr="00D81344">
        <w:rPr>
          <w:rStyle w:val="Emphasis"/>
        </w:rPr>
        <w:t>assurance</w:t>
      </w:r>
      <w:r w:rsidRPr="00D81344">
        <w:rPr>
          <w:rStyle w:val="StyleUnderline"/>
        </w:rPr>
        <w:t xml:space="preserve"> of </w:t>
      </w:r>
      <w:r w:rsidRPr="00D81344">
        <w:rPr>
          <w:rStyle w:val="Emphasis"/>
        </w:rPr>
        <w:t>allies</w:t>
      </w:r>
      <w:r w:rsidRPr="00D81344">
        <w:rPr>
          <w:rStyle w:val="StyleUnderline"/>
        </w:rPr>
        <w:t>.</w:t>
      </w:r>
    </w:p>
    <w:p w14:paraId="0DA18CE1" w14:textId="77777777" w:rsidR="00590B1B" w:rsidRPr="00D81344" w:rsidRDefault="00590B1B" w:rsidP="00590B1B">
      <w:pPr>
        <w:rPr>
          <w:sz w:val="16"/>
        </w:rPr>
      </w:pPr>
      <w:r w:rsidRPr="00D81344">
        <w:rPr>
          <w:sz w:val="16"/>
        </w:rPr>
        <w:t>Designers of the new U.S. Iron Dome architecture should pursue a layered defense to maximize its effectiveness. As my colleague Rob Soofer writes in a new Atlantic Council report, this should include an expanded set of interceptors, perhaps to 100 or so. They can be reinforced by an underlayer of SM-3s (a missile currently used in U.S. Aegis theater missile defenses), Terminal High-Altitude Area Defense missiles, and cruise missile defenses.</w:t>
      </w:r>
    </w:p>
    <w:p w14:paraId="09A65EAC" w14:textId="77777777" w:rsidR="00590B1B" w:rsidRPr="00D81344" w:rsidRDefault="00590B1B" w:rsidP="00590B1B">
      <w:pPr>
        <w:rPr>
          <w:sz w:val="16"/>
        </w:rPr>
      </w:pPr>
      <w:r w:rsidRPr="00D81344">
        <w:rPr>
          <w:sz w:val="16"/>
        </w:rPr>
        <w:t>Finally, U.S. missile defenses should move to space. Trump’s new order directs the Pentagon to develop and deploy “proliferated space-based interceptors.” The laws of geometry and physics mean that it is easier to intercept an incoming missile from space than from the ground.</w:t>
      </w:r>
    </w:p>
    <w:p w14:paraId="4E8A922C" w14:textId="77777777" w:rsidR="00590B1B" w:rsidRPr="00D81344" w:rsidRDefault="00590B1B" w:rsidP="00590B1B">
      <w:pPr>
        <w:rPr>
          <w:sz w:val="16"/>
        </w:rPr>
      </w:pPr>
      <w:r w:rsidRPr="00D81344">
        <w:rPr>
          <w:sz w:val="16"/>
        </w:rPr>
        <w:t>A ground-based interceptor must attempt to hit an incoming missile in its midcourse or descent phase, when the missile is moving fastest and where it can potentially maneuver and release decoys to confuse the defender. A space-based interceptor, on the other hand, can target a missile in its most vulnerable boost phase as it struggles slowly upward on a predictable trajectory to escape Earth’s gravitational pull.</w:t>
      </w:r>
    </w:p>
    <w:p w14:paraId="351689D6" w14:textId="77777777" w:rsidR="00590B1B" w:rsidRPr="00D81344" w:rsidRDefault="00590B1B" w:rsidP="00590B1B">
      <w:pPr>
        <w:rPr>
          <w:sz w:val="16"/>
        </w:rPr>
      </w:pPr>
      <w:r w:rsidRPr="00D81344">
        <w:rPr>
          <w:sz w:val="16"/>
        </w:rPr>
        <w:t>Reagan and his advisors understood this in the 1980s, prompting them to envision the original Star Wars system. They were ahead of their time, but technology has caught up. Elon Musk’s SpaceX has drastically slashed the cost of space launch, rendering a proliferated system of space-based sensors and interceptors feasible and affordable. You cannot hit what you cannot see, and a space-based sensor layer, along with ground-, sea-, and air-based radars, would provide the best chance to detect incoming enemy missiles.</w:t>
      </w:r>
    </w:p>
    <w:p w14:paraId="3CB2A724" w14:textId="77777777" w:rsidR="00590B1B" w:rsidRPr="00D81344" w:rsidRDefault="00590B1B" w:rsidP="00590B1B">
      <w:pPr>
        <w:rPr>
          <w:sz w:val="16"/>
        </w:rPr>
      </w:pPr>
      <w:r w:rsidRPr="00D81344">
        <w:rPr>
          <w:sz w:val="16"/>
        </w:rPr>
        <w:t>It was Soviet fears that Moscow could not keep pace with Washington’s planned Star Wars system that helped lead to the peaceful conclusion of the first Cold War, and the United States is positioned to outmatch China or Russia in a missile defense competition in the second Cold War.</w:t>
      </w:r>
    </w:p>
    <w:p w14:paraId="2CC2E619" w14:textId="77777777" w:rsidR="00590B1B" w:rsidRPr="00D81344" w:rsidRDefault="00590B1B" w:rsidP="00590B1B">
      <w:pPr>
        <w:rPr>
          <w:rStyle w:val="StyleUnderline"/>
        </w:rPr>
      </w:pPr>
      <w:r w:rsidRPr="00D81344">
        <w:rPr>
          <w:rStyle w:val="StyleUnderline"/>
        </w:rPr>
        <w:t xml:space="preserve">Critics will argue that an Iron Dome for the United States will risk kicking off a new </w:t>
      </w:r>
      <w:r w:rsidRPr="00D81344">
        <w:rPr>
          <w:rStyle w:val="Emphasis"/>
        </w:rPr>
        <w:t>destabilizing arms race</w:t>
      </w:r>
      <w:r w:rsidRPr="00D81344">
        <w:rPr>
          <w:rStyle w:val="StyleUnderline"/>
        </w:rPr>
        <w:t xml:space="preserve"> with China and Russia. The truth is China and Russia are already racing—producing new </w:t>
      </w:r>
      <w:r w:rsidRPr="00D81344">
        <w:rPr>
          <w:rStyle w:val="Emphasis"/>
        </w:rPr>
        <w:t>offensive</w:t>
      </w:r>
      <w:r w:rsidRPr="00D81344">
        <w:rPr>
          <w:rStyle w:val="StyleUnderline"/>
        </w:rPr>
        <w:t xml:space="preserve"> and </w:t>
      </w:r>
      <w:r w:rsidRPr="00D81344">
        <w:rPr>
          <w:rStyle w:val="Emphasis"/>
        </w:rPr>
        <w:t>defensive missiles</w:t>
      </w:r>
      <w:r w:rsidRPr="00D81344">
        <w:rPr>
          <w:rStyle w:val="StyleUnderline"/>
        </w:rPr>
        <w:t>—as Washington sits on the sidelines.</w:t>
      </w:r>
    </w:p>
    <w:p w14:paraId="4C0214A3" w14:textId="77777777" w:rsidR="00590B1B" w:rsidRPr="00D81344" w:rsidRDefault="00590B1B" w:rsidP="00590B1B">
      <w:pPr>
        <w:rPr>
          <w:sz w:val="16"/>
        </w:rPr>
      </w:pPr>
      <w:r w:rsidRPr="00D81344">
        <w:rPr>
          <w:rStyle w:val="StyleUnderline"/>
        </w:rPr>
        <w:t>Yes, building an American Iron Dome will be costly, but</w:t>
      </w:r>
      <w:r w:rsidRPr="00D81344">
        <w:rPr>
          <w:sz w:val="16"/>
        </w:rPr>
        <w:t xml:space="preserve"> </w:t>
      </w:r>
      <w:r w:rsidRPr="00D81344">
        <w:rPr>
          <w:rStyle w:val="StyleUnderline"/>
        </w:rPr>
        <w:t xml:space="preserve">it will be less expensive than a future </w:t>
      </w:r>
      <w:r w:rsidRPr="00D81344">
        <w:rPr>
          <w:rStyle w:val="Emphasis"/>
        </w:rPr>
        <w:t>Chinese</w:t>
      </w:r>
      <w:r w:rsidRPr="00D81344">
        <w:rPr>
          <w:rStyle w:val="StyleUnderline"/>
        </w:rPr>
        <w:t xml:space="preserve"> or </w:t>
      </w:r>
      <w:r w:rsidRPr="00D81344">
        <w:rPr>
          <w:rStyle w:val="Emphasis"/>
        </w:rPr>
        <w:t>Russian strategic attack</w:t>
      </w:r>
      <w:r w:rsidRPr="00D81344">
        <w:rPr>
          <w:rStyle w:val="StyleUnderline"/>
        </w:rPr>
        <w:t xml:space="preserve"> on the U.S. homeland.</w:t>
      </w:r>
    </w:p>
    <w:p w14:paraId="06DE9CF7" w14:textId="77777777" w:rsidR="00590B1B" w:rsidRPr="00D81344" w:rsidRDefault="00590B1B" w:rsidP="00590B1B"/>
    <w:p w14:paraId="25386ADA" w14:textId="77777777" w:rsidR="00590B1B" w:rsidRPr="00D81344" w:rsidRDefault="00590B1B" w:rsidP="00590B1B"/>
    <w:p w14:paraId="0067ECBD" w14:textId="77777777" w:rsidR="00590B1B" w:rsidRPr="00D81344" w:rsidRDefault="00590B1B" w:rsidP="00590B1B"/>
    <w:p w14:paraId="2DF1C356" w14:textId="77777777" w:rsidR="00590B1B" w:rsidRPr="00D81344" w:rsidRDefault="00590B1B" w:rsidP="00590B1B">
      <w:pPr>
        <w:pStyle w:val="Heading3"/>
        <w:rPr>
          <w:rFonts w:cs="Calibri"/>
        </w:rPr>
      </w:pPr>
      <w:r w:rsidRPr="00D81344">
        <w:rPr>
          <w:rFonts w:cs="Calibri"/>
        </w:rPr>
        <w:t>Advantage---Arctic Research---1AC</w:t>
      </w:r>
    </w:p>
    <w:p w14:paraId="2EDF8852" w14:textId="77777777" w:rsidR="00590B1B" w:rsidRDefault="00590B1B" w:rsidP="00590B1B">
      <w:pPr>
        <w:pStyle w:val="Heading4"/>
        <w:rPr>
          <w:rFonts w:cs="Calibri"/>
        </w:rPr>
      </w:pPr>
      <w:r w:rsidRPr="00D81344">
        <w:rPr>
          <w:rFonts w:cs="Calibri"/>
        </w:rPr>
        <w:t xml:space="preserve">Arctic research is being </w:t>
      </w:r>
      <w:r w:rsidRPr="00D81344">
        <w:rPr>
          <w:rFonts w:cs="Calibri"/>
          <w:u w:val="single"/>
        </w:rPr>
        <w:t>thwarted</w:t>
      </w:r>
      <w:r w:rsidRPr="00D81344">
        <w:rPr>
          <w:rFonts w:cs="Calibri"/>
        </w:rPr>
        <w:t xml:space="preserve"> by a lack of icebreakers now. </w:t>
      </w:r>
    </w:p>
    <w:p w14:paraId="507D7DFE" w14:textId="77777777" w:rsidR="00590B1B" w:rsidRPr="00AA09DD" w:rsidRDefault="00590B1B" w:rsidP="00590B1B">
      <w:pPr>
        <w:rPr>
          <w:rStyle w:val="Style13ptBold"/>
        </w:rPr>
      </w:pPr>
      <w:r w:rsidRPr="00AA09DD">
        <w:rPr>
          <w:rStyle w:val="Style13ptBold"/>
        </w:rPr>
        <w:t>Suciu, Michigan-based writer, 24</w:t>
      </w:r>
    </w:p>
    <w:p w14:paraId="795748B2" w14:textId="77777777" w:rsidR="00590B1B" w:rsidRPr="00AA09DD" w:rsidRDefault="00590B1B" w:rsidP="00590B1B">
      <w:r w:rsidRPr="00AA09DD">
        <w:t xml:space="preserve">Peter Suciu 24. Michigan-based writer. He has contributed to more than four dozen magazines, newspapers, and websites with over 3,200 published pieces over a twenty-year career in journalism. "U.S. Navy’s Arctic Dilemma: Icebreaker Shortage Sparks Concern." 19FortyFive. 12-10-2024. </w:t>
      </w:r>
      <w:hyperlink r:id="rId14" w:history="1">
        <w:r w:rsidRPr="00AA09DD">
          <w:rPr>
            <w:rStyle w:val="Hyperlink"/>
          </w:rPr>
          <w:t>https://www.19fortyfive.com/2024/12/u-s-navys-arctic-dilemma-icebreaker-shortage-sparks-concern/</w:t>
        </w:r>
      </w:hyperlink>
      <w:r w:rsidRPr="00AA09DD">
        <w:t xml:space="preserve"> HDCSW-Packet</w:t>
      </w:r>
    </w:p>
    <w:p w14:paraId="248CC32F" w14:textId="77777777" w:rsidR="00590B1B" w:rsidRPr="00D81344" w:rsidRDefault="00590B1B" w:rsidP="00590B1B">
      <w:pPr>
        <w:rPr>
          <w:rStyle w:val="Emphasis"/>
        </w:rPr>
      </w:pPr>
      <w:r w:rsidRPr="00D81344">
        <w:rPr>
          <w:sz w:val="16"/>
        </w:rPr>
        <w:t xml:space="preserve">As Russia and China Eye the Arctic, </w:t>
      </w:r>
      <w:r w:rsidRPr="00D81344">
        <w:rPr>
          <w:rStyle w:val="Emphasis"/>
        </w:rPr>
        <w:t>U.S. Lacks</w:t>
      </w:r>
      <w:r w:rsidRPr="00D81344">
        <w:rPr>
          <w:rStyle w:val="StyleUnderline"/>
        </w:rPr>
        <w:t xml:space="preserve"> </w:t>
      </w:r>
      <w:r w:rsidRPr="00D81344">
        <w:rPr>
          <w:rStyle w:val="Emphasis"/>
        </w:rPr>
        <w:t>Critical Icebreaker Fleet</w:t>
      </w:r>
    </w:p>
    <w:p w14:paraId="4728B8EA" w14:textId="77777777" w:rsidR="00590B1B" w:rsidRPr="00D81344" w:rsidRDefault="00590B1B" w:rsidP="00590B1B">
      <w:pPr>
        <w:rPr>
          <w:sz w:val="16"/>
        </w:rPr>
      </w:pPr>
      <w:r w:rsidRPr="00D81344">
        <w:rPr>
          <w:rStyle w:val="StyleUnderline"/>
        </w:rPr>
        <w:t>The U</w:t>
      </w:r>
      <w:r w:rsidRPr="00D81344">
        <w:rPr>
          <w:sz w:val="16"/>
        </w:rPr>
        <w:t xml:space="preserve">nited </w:t>
      </w:r>
      <w:r w:rsidRPr="00D81344">
        <w:rPr>
          <w:rStyle w:val="StyleUnderline"/>
        </w:rPr>
        <w:t>S</w:t>
      </w:r>
      <w:r w:rsidRPr="00D81344">
        <w:rPr>
          <w:sz w:val="16"/>
        </w:rPr>
        <w:t xml:space="preserve">tates Navy currently operates 11 nuclear-powered aircraft carriers, nine cruisers, and around 75 guided-missile destroyers – but it </w:t>
      </w:r>
      <w:r w:rsidRPr="00D81344">
        <w:rPr>
          <w:rStyle w:val="StyleUnderline"/>
        </w:rPr>
        <w:t xml:space="preserve">lacks a </w:t>
      </w:r>
      <w:r w:rsidRPr="00D81344">
        <w:rPr>
          <w:rStyle w:val="Emphasis"/>
        </w:rPr>
        <w:t>type</w:t>
      </w:r>
      <w:r w:rsidRPr="00D81344">
        <w:rPr>
          <w:rStyle w:val="StyleUnderline"/>
        </w:rPr>
        <w:t xml:space="preserve"> of </w:t>
      </w:r>
      <w:r w:rsidRPr="00D81344">
        <w:rPr>
          <w:rStyle w:val="Emphasis"/>
        </w:rPr>
        <w:t>vessel</w:t>
      </w:r>
      <w:r w:rsidRPr="00D81344">
        <w:rPr>
          <w:rStyle w:val="StyleUnderline"/>
        </w:rPr>
        <w:t xml:space="preserve"> that could be </w:t>
      </w:r>
      <w:r w:rsidRPr="00D81344">
        <w:rPr>
          <w:rStyle w:val="Emphasis"/>
        </w:rPr>
        <w:t>increasingly important</w:t>
      </w:r>
      <w:r w:rsidRPr="00D81344">
        <w:rPr>
          <w:rStyle w:val="StyleUnderline"/>
        </w:rPr>
        <w:t xml:space="preserve"> should it be required to operate in the Arctic</w:t>
      </w:r>
      <w:r w:rsidRPr="00D81344">
        <w:rPr>
          <w:sz w:val="16"/>
        </w:rPr>
        <w:t>.</w:t>
      </w:r>
    </w:p>
    <w:p w14:paraId="004AD6DB" w14:textId="77777777" w:rsidR="00590B1B" w:rsidRPr="00D81344" w:rsidRDefault="00590B1B" w:rsidP="00590B1B">
      <w:pPr>
        <w:rPr>
          <w:rStyle w:val="StyleUnderline"/>
        </w:rPr>
      </w:pPr>
      <w:r w:rsidRPr="00D81344">
        <w:rPr>
          <w:sz w:val="16"/>
        </w:rPr>
        <w:t xml:space="preserve">Since 2022, </w:t>
      </w:r>
      <w:r w:rsidRPr="00D81344">
        <w:rPr>
          <w:rStyle w:val="StyleUnderline"/>
        </w:rPr>
        <w:t>the Pentagon has been warning that the U.S. needs more icebreaker ships</w:t>
      </w:r>
      <w:r w:rsidRPr="00D81344">
        <w:rPr>
          <w:sz w:val="16"/>
        </w:rPr>
        <w:t xml:space="preserve">. The ice may be melting in the great white North, but </w:t>
      </w:r>
      <w:r w:rsidRPr="00D81344">
        <w:rPr>
          <w:rStyle w:val="Emphasis"/>
        </w:rPr>
        <w:t>icebreakers</w:t>
      </w:r>
      <w:r w:rsidRPr="00D81344">
        <w:rPr>
          <w:sz w:val="16"/>
        </w:rPr>
        <w:t xml:space="preserve"> </w:t>
      </w:r>
      <w:r w:rsidRPr="00D81344">
        <w:rPr>
          <w:rStyle w:val="StyleUnderline"/>
        </w:rPr>
        <w:t xml:space="preserve">are </w:t>
      </w:r>
      <w:r w:rsidRPr="00D81344">
        <w:rPr>
          <w:rStyle w:val="Emphasis"/>
        </w:rPr>
        <w:t>still</w:t>
      </w:r>
      <w:r w:rsidRPr="00D81344">
        <w:rPr>
          <w:rStyle w:val="StyleUnderline"/>
        </w:rPr>
        <w:t xml:space="preserve"> </w:t>
      </w:r>
      <w:r w:rsidRPr="00D81344">
        <w:rPr>
          <w:rStyle w:val="Emphasis"/>
        </w:rPr>
        <w:t>required</w:t>
      </w:r>
      <w:r w:rsidRPr="00D81344">
        <w:rPr>
          <w:rStyle w:val="StyleUnderline"/>
        </w:rPr>
        <w:t xml:space="preserve"> for the U.S. to have </w:t>
      </w:r>
      <w:r w:rsidRPr="00D81344">
        <w:rPr>
          <w:rStyle w:val="Emphasis"/>
        </w:rPr>
        <w:t>year-round access</w:t>
      </w:r>
      <w:r w:rsidRPr="00D81344">
        <w:rPr>
          <w:rStyle w:val="StyleUnderline"/>
        </w:rPr>
        <w:t xml:space="preserve"> to what is </w:t>
      </w:r>
      <w:r w:rsidRPr="00D81344">
        <w:rPr>
          <w:rStyle w:val="Emphasis"/>
        </w:rPr>
        <w:t>likely</w:t>
      </w:r>
      <w:r w:rsidRPr="00D81344">
        <w:rPr>
          <w:rStyle w:val="StyleUnderline"/>
        </w:rPr>
        <w:t xml:space="preserve"> to be an increasingly </w:t>
      </w:r>
      <w:r w:rsidRPr="00D81344">
        <w:rPr>
          <w:rStyle w:val="Emphasis"/>
        </w:rPr>
        <w:t>contested region</w:t>
      </w:r>
      <w:r w:rsidRPr="00D81344">
        <w:rPr>
          <w:rStyle w:val="StyleUnderline"/>
        </w:rPr>
        <w:t>.</w:t>
      </w:r>
    </w:p>
    <w:p w14:paraId="52214DF9" w14:textId="77777777" w:rsidR="00590B1B" w:rsidRPr="00D81344" w:rsidRDefault="00590B1B" w:rsidP="00590B1B">
      <w:pPr>
        <w:rPr>
          <w:rStyle w:val="StyleUnderline"/>
        </w:rPr>
      </w:pPr>
      <w:r w:rsidRPr="00D81344">
        <w:rPr>
          <w:rStyle w:val="StyleUnderline"/>
        </w:rPr>
        <w:t>The</w:t>
      </w:r>
      <w:r w:rsidRPr="00D81344">
        <w:rPr>
          <w:sz w:val="16"/>
        </w:rPr>
        <w:t xml:space="preserve"> United States </w:t>
      </w:r>
      <w:r w:rsidRPr="00D81344">
        <w:rPr>
          <w:rStyle w:val="StyleUnderline"/>
        </w:rPr>
        <w:t>Coast Guard</w:t>
      </w:r>
      <w:r w:rsidRPr="00D81344">
        <w:rPr>
          <w:sz w:val="16"/>
        </w:rPr>
        <w:t xml:space="preserve"> – which is part of the Department of Homeland Security not the Department of Defense – </w:t>
      </w:r>
      <w:r w:rsidRPr="00D81344">
        <w:rPr>
          <w:rStyle w:val="StyleUnderline"/>
        </w:rPr>
        <w:t>currently operates just two aging icebreakers.</w:t>
      </w:r>
    </w:p>
    <w:p w14:paraId="62B92F0F" w14:textId="77777777" w:rsidR="00590B1B" w:rsidRPr="00D81344" w:rsidRDefault="00590B1B" w:rsidP="00590B1B">
      <w:pPr>
        <w:rPr>
          <w:sz w:val="16"/>
        </w:rPr>
      </w:pPr>
      <w:r w:rsidRPr="00D81344">
        <w:rPr>
          <w:rStyle w:val="StyleUnderline"/>
        </w:rPr>
        <w:t xml:space="preserve">The problem was made </w:t>
      </w:r>
      <w:r w:rsidRPr="00D81344">
        <w:rPr>
          <w:rStyle w:val="Emphasis"/>
        </w:rPr>
        <w:t>worse this past summer</w:t>
      </w:r>
      <w:r w:rsidRPr="00D81344">
        <w:rPr>
          <w:sz w:val="16"/>
        </w:rPr>
        <w:t xml:space="preserve">, </w:t>
      </w:r>
      <w:r w:rsidRPr="00D81344">
        <w:rPr>
          <w:rStyle w:val="StyleUnderline"/>
        </w:rPr>
        <w:t>when</w:t>
      </w:r>
      <w:r w:rsidRPr="00D81344">
        <w:rPr>
          <w:sz w:val="16"/>
        </w:rPr>
        <w:t xml:space="preserve"> USCGC </w:t>
      </w:r>
      <w:r w:rsidRPr="00D81344">
        <w:rPr>
          <w:rStyle w:val="StyleUnderline"/>
        </w:rPr>
        <w:t>Healy</w:t>
      </w:r>
      <w:r w:rsidRPr="00D81344">
        <w:rPr>
          <w:sz w:val="16"/>
        </w:rPr>
        <w:t xml:space="preserve"> (WAGB-20), the largest and most technologically advanced icebreaker, </w:t>
      </w:r>
      <w:r w:rsidRPr="00D81344">
        <w:rPr>
          <w:rStyle w:val="StyleUnderline"/>
        </w:rPr>
        <w:t xml:space="preserve">was </w:t>
      </w:r>
      <w:r w:rsidRPr="00D81344">
        <w:rPr>
          <w:rStyle w:val="Emphasis"/>
        </w:rPr>
        <w:t>taken</w:t>
      </w:r>
      <w:r w:rsidRPr="00D81344">
        <w:rPr>
          <w:rStyle w:val="StyleUnderline"/>
        </w:rPr>
        <w:t xml:space="preserve"> out of </w:t>
      </w:r>
      <w:r w:rsidRPr="00D81344">
        <w:rPr>
          <w:rStyle w:val="Emphasis"/>
        </w:rPr>
        <w:t>service due</w:t>
      </w:r>
      <w:r w:rsidRPr="00D81344">
        <w:rPr>
          <w:rStyle w:val="StyleUnderline"/>
        </w:rPr>
        <w:t xml:space="preserve"> to an </w:t>
      </w:r>
      <w:r w:rsidRPr="00D81344">
        <w:rPr>
          <w:rStyle w:val="Emphasis"/>
        </w:rPr>
        <w:t>electrical fire.</w:t>
      </w:r>
      <w:r w:rsidRPr="00D81344">
        <w:rPr>
          <w:sz w:val="16"/>
        </w:rPr>
        <w:t xml:space="preserve"> </w:t>
      </w:r>
      <w:r w:rsidRPr="00D81344">
        <w:rPr>
          <w:rStyle w:val="StyleUnderline"/>
        </w:rPr>
        <w:t xml:space="preserve">That forced the </w:t>
      </w:r>
      <w:r w:rsidRPr="00D81344">
        <w:rPr>
          <w:rStyle w:val="Emphasis"/>
        </w:rPr>
        <w:t>cancelation</w:t>
      </w:r>
      <w:r w:rsidRPr="00D81344">
        <w:rPr>
          <w:rStyle w:val="StyleUnderline"/>
        </w:rPr>
        <w:t xml:space="preserve"> of </w:t>
      </w:r>
      <w:r w:rsidRPr="00D81344">
        <w:rPr>
          <w:rStyle w:val="Emphasis"/>
        </w:rPr>
        <w:t>two scientific missions</w:t>
      </w:r>
      <w:r w:rsidRPr="00D81344">
        <w:rPr>
          <w:rStyle w:val="StyleUnderline"/>
        </w:rPr>
        <w:t xml:space="preserve"> to the</w:t>
      </w:r>
      <w:r w:rsidRPr="00D81344">
        <w:rPr>
          <w:sz w:val="16"/>
        </w:rPr>
        <w:t xml:space="preserve"> </w:t>
      </w:r>
      <w:r w:rsidRPr="00D81344">
        <w:rPr>
          <w:rStyle w:val="StyleUnderline"/>
        </w:rPr>
        <w:t xml:space="preserve">Arctic via the </w:t>
      </w:r>
      <w:r w:rsidRPr="00D81344">
        <w:rPr>
          <w:rStyle w:val="Emphasis"/>
        </w:rPr>
        <w:t>Northwest Passage</w:t>
      </w:r>
      <w:r w:rsidRPr="00D81344">
        <w:rPr>
          <w:sz w:val="16"/>
        </w:rPr>
        <w:t>. The other icebreaker, USCGC Polar Star (WAGB-10) – which is like WAGB-20 homeported in Seattle – is tasked to travel to McMurdo Station, Antarctica, annually.</w:t>
      </w:r>
    </w:p>
    <w:p w14:paraId="754F465C" w14:textId="77777777" w:rsidR="00590B1B" w:rsidRPr="00D81344" w:rsidRDefault="00590B1B" w:rsidP="00590B1B">
      <w:pPr>
        <w:rPr>
          <w:sz w:val="16"/>
        </w:rPr>
      </w:pPr>
      <w:r w:rsidRPr="00D81344">
        <w:rPr>
          <w:rStyle w:val="StyleUnderline"/>
        </w:rPr>
        <w:t>A 2023 study</w:t>
      </w:r>
      <w:r w:rsidRPr="00D81344">
        <w:rPr>
          <w:sz w:val="16"/>
        </w:rPr>
        <w:t xml:space="preserve"> (updated in July 2024) from the Congressional Research Service </w:t>
      </w:r>
      <w:r w:rsidRPr="00D81344">
        <w:rPr>
          <w:rStyle w:val="StyleUnderline"/>
        </w:rPr>
        <w:t xml:space="preserve">concluded that the U.S. requires at least </w:t>
      </w:r>
      <w:r w:rsidRPr="00D81344">
        <w:rPr>
          <w:rStyle w:val="Emphasis"/>
        </w:rPr>
        <w:t>eight</w:t>
      </w:r>
      <w:r w:rsidRPr="00D81344">
        <w:rPr>
          <w:rStyle w:val="StyleUnderline"/>
        </w:rPr>
        <w:t xml:space="preserve"> or </w:t>
      </w:r>
      <w:r w:rsidRPr="00D81344">
        <w:rPr>
          <w:rStyle w:val="Emphasis"/>
        </w:rPr>
        <w:t>nine polar icebreakers</w:t>
      </w:r>
      <w:r w:rsidRPr="00D81344">
        <w:rPr>
          <w:sz w:val="16"/>
        </w:rPr>
        <w:t>. As a stopgap, the Coast Guard announced it would acquire a commercial icebreaker and station it in Juneau, Alaska.</w:t>
      </w:r>
    </w:p>
    <w:p w14:paraId="7D4B378C" w14:textId="77777777" w:rsidR="00590B1B" w:rsidRPr="00D81344" w:rsidRDefault="00590B1B" w:rsidP="00590B1B">
      <w:pPr>
        <w:rPr>
          <w:sz w:val="16"/>
        </w:rPr>
      </w:pPr>
      <w:r w:rsidRPr="00D81344">
        <w:rPr>
          <w:sz w:val="16"/>
        </w:rPr>
        <w:t>Melting Ice Makes the Problem Worse</w:t>
      </w:r>
    </w:p>
    <w:p w14:paraId="499EE6ED" w14:textId="77777777" w:rsidR="00590B1B" w:rsidRPr="00D81344" w:rsidRDefault="00590B1B" w:rsidP="00590B1B">
      <w:pPr>
        <w:rPr>
          <w:sz w:val="16"/>
        </w:rPr>
      </w:pPr>
      <w:r w:rsidRPr="00D81344">
        <w:rPr>
          <w:sz w:val="16"/>
        </w:rPr>
        <w:t xml:space="preserve">This is not entirely a new problem, but it is one that climate change could make worse. In early 2022, </w:t>
      </w:r>
      <w:r w:rsidRPr="00D81344">
        <w:rPr>
          <w:rStyle w:val="StyleUnderline"/>
        </w:rPr>
        <w:t xml:space="preserve">the Pentagon </w:t>
      </w:r>
      <w:r w:rsidRPr="00D81344">
        <w:rPr>
          <w:rStyle w:val="Emphasis"/>
        </w:rPr>
        <w:t>warned</w:t>
      </w:r>
      <w:r w:rsidRPr="00D81344">
        <w:rPr>
          <w:rStyle w:val="StyleUnderline"/>
        </w:rPr>
        <w:t xml:space="preserve"> that it </w:t>
      </w:r>
      <w:r w:rsidRPr="00D81344">
        <w:rPr>
          <w:rStyle w:val="Emphasis"/>
        </w:rPr>
        <w:t>required additional icebreakers</w:t>
      </w:r>
      <w:r w:rsidRPr="00D81344">
        <w:rPr>
          <w:sz w:val="16"/>
        </w:rPr>
        <w:t>, especially as Russia has put renewed interest in the Arctic region.</w:t>
      </w:r>
    </w:p>
    <w:p w14:paraId="700DEFAE" w14:textId="77777777" w:rsidR="00590B1B" w:rsidRPr="00D81344" w:rsidRDefault="00590B1B" w:rsidP="00590B1B">
      <w:pPr>
        <w:rPr>
          <w:rStyle w:val="StyleUnderline"/>
        </w:rPr>
      </w:pPr>
      <w:r w:rsidRPr="00D81344">
        <w:rPr>
          <w:sz w:val="16"/>
        </w:rPr>
        <w:t xml:space="preserve">The melting ice has opened up new shipping routes that previously didn’t exist, while the region is rich in resources. To </w:t>
      </w:r>
      <w:r w:rsidRPr="00D81344">
        <w:rPr>
          <w:rStyle w:val="StyleUnderline"/>
        </w:rPr>
        <w:t xml:space="preserve">protect U.S. interests </w:t>
      </w:r>
      <w:r w:rsidRPr="00D81344">
        <w:rPr>
          <w:rStyle w:val="Emphasis"/>
        </w:rPr>
        <w:t>may require deploying</w:t>
      </w:r>
      <w:r w:rsidRPr="00D81344">
        <w:rPr>
          <w:rStyle w:val="StyleUnderline"/>
        </w:rPr>
        <w:t xml:space="preserve"> </w:t>
      </w:r>
      <w:r w:rsidRPr="00D81344">
        <w:rPr>
          <w:rStyle w:val="Emphasis"/>
        </w:rPr>
        <w:t>warships</w:t>
      </w:r>
      <w:r w:rsidRPr="00D81344">
        <w:rPr>
          <w:rStyle w:val="StyleUnderline"/>
        </w:rPr>
        <w:t xml:space="preserve"> to the </w:t>
      </w:r>
      <w:r w:rsidRPr="00D81344">
        <w:rPr>
          <w:rStyle w:val="Emphasis"/>
        </w:rPr>
        <w:t>Arctic</w:t>
      </w:r>
      <w:r w:rsidRPr="00D81344">
        <w:rPr>
          <w:sz w:val="16"/>
        </w:rPr>
        <w:t xml:space="preserve"> </w:t>
      </w:r>
      <w:r w:rsidRPr="00D81344">
        <w:rPr>
          <w:rStyle w:val="StyleUnderline"/>
        </w:rPr>
        <w:t xml:space="preserve">– and while the ice is melting, it does return in the winter, necessitating the </w:t>
      </w:r>
      <w:r w:rsidRPr="00D81344">
        <w:rPr>
          <w:rStyle w:val="Emphasis"/>
        </w:rPr>
        <w:t>need</w:t>
      </w:r>
      <w:r w:rsidRPr="00D81344">
        <w:rPr>
          <w:rStyle w:val="StyleUnderline"/>
        </w:rPr>
        <w:t xml:space="preserve"> for more </w:t>
      </w:r>
      <w:r w:rsidRPr="00D81344">
        <w:rPr>
          <w:rStyle w:val="Emphasis"/>
        </w:rPr>
        <w:t>icebreakers</w:t>
      </w:r>
      <w:r w:rsidRPr="00D81344">
        <w:rPr>
          <w:rStyle w:val="StyleUnderline"/>
        </w:rPr>
        <w:t>.</w:t>
      </w:r>
    </w:p>
    <w:p w14:paraId="61B0E164" w14:textId="77777777" w:rsidR="00590B1B" w:rsidRPr="00D81344" w:rsidRDefault="00590B1B" w:rsidP="00590B1B">
      <w:pPr>
        <w:rPr>
          <w:rStyle w:val="Emphasis"/>
        </w:rPr>
      </w:pPr>
      <w:r w:rsidRPr="00D81344">
        <w:rPr>
          <w:sz w:val="16"/>
        </w:rPr>
        <w:t>“</w:t>
      </w:r>
      <w:r w:rsidRPr="00D81344">
        <w:rPr>
          <w:rStyle w:val="StyleUnderline"/>
        </w:rPr>
        <w:t xml:space="preserve">Strategically, icebreakers provide </w:t>
      </w:r>
      <w:r w:rsidRPr="00D81344">
        <w:rPr>
          <w:rStyle w:val="Emphasis"/>
        </w:rPr>
        <w:t>persistent presence</w:t>
      </w:r>
      <w:r w:rsidRPr="00D81344">
        <w:rPr>
          <w:rStyle w:val="StyleUnderline"/>
        </w:rPr>
        <w:t xml:space="preserve"> in a way that’s not met by </w:t>
      </w:r>
      <w:r w:rsidRPr="00D81344">
        <w:rPr>
          <w:rStyle w:val="Emphasis"/>
        </w:rPr>
        <w:t>anything</w:t>
      </w:r>
      <w:r w:rsidRPr="00D81344">
        <w:rPr>
          <w:rStyle w:val="StyleUnderline"/>
        </w:rPr>
        <w:t xml:space="preserve"> else in the </w:t>
      </w:r>
      <w:r w:rsidRPr="00D81344">
        <w:rPr>
          <w:rStyle w:val="Emphasis"/>
        </w:rPr>
        <w:t>maritime region</w:t>
      </w:r>
      <w:r w:rsidRPr="00D81344">
        <w:rPr>
          <w:sz w:val="16"/>
        </w:rPr>
        <w:t>,” Randy Kee, who had served as the senior advisor for arctic security affairs with the Ted Stevens Center for Arctic Security Studies, explained in a Pentagon report. “</w:t>
      </w:r>
      <w:r w:rsidRPr="00D81344">
        <w:rPr>
          <w:rStyle w:val="StyleUnderline"/>
        </w:rPr>
        <w:t xml:space="preserve">Remember, the Arctic is a maritime region, and icebreaking provides you </w:t>
      </w:r>
      <w:r w:rsidRPr="00D81344">
        <w:rPr>
          <w:rStyle w:val="Emphasis"/>
        </w:rPr>
        <w:t>year-round access</w:t>
      </w:r>
      <w:r w:rsidRPr="00D81344">
        <w:rPr>
          <w:rStyle w:val="StyleUnderline"/>
        </w:rPr>
        <w:t xml:space="preserve"> to be able </w:t>
      </w:r>
      <w:r w:rsidRPr="00D81344">
        <w:rPr>
          <w:rStyle w:val="Emphasis"/>
        </w:rPr>
        <w:t>to go in the region.”</w:t>
      </w:r>
    </w:p>
    <w:p w14:paraId="59C3AAD8" w14:textId="77777777" w:rsidR="00590B1B" w:rsidRPr="00D81344" w:rsidRDefault="00590B1B" w:rsidP="00590B1B">
      <w:r w:rsidRPr="00D81344">
        <w:rPr>
          <w:sz w:val="16"/>
        </w:rPr>
        <w:t>Without the icebreakers, the U.S. may “not be able to participate in the opportunities opening up or protect its interests,” the DoD further warned.</w:t>
      </w:r>
    </w:p>
    <w:p w14:paraId="427E016D" w14:textId="77777777" w:rsidR="00590B1B" w:rsidRDefault="00590B1B" w:rsidP="00590B1B">
      <w:pPr>
        <w:pStyle w:val="Heading4"/>
        <w:rPr>
          <w:rFonts w:cs="Calibri"/>
        </w:rPr>
      </w:pPr>
      <w:r w:rsidRPr="00D81344">
        <w:rPr>
          <w:rFonts w:cs="Calibri"/>
        </w:rPr>
        <w:t xml:space="preserve">Upgrading research capabilities by procuring </w:t>
      </w:r>
      <w:r w:rsidRPr="00D81344">
        <w:rPr>
          <w:rFonts w:cs="Calibri"/>
          <w:u w:val="single"/>
        </w:rPr>
        <w:t>new icebreakers</w:t>
      </w:r>
      <w:r w:rsidRPr="00D81344">
        <w:rPr>
          <w:rFonts w:cs="Calibri"/>
        </w:rPr>
        <w:t xml:space="preserve"> is key. </w:t>
      </w:r>
    </w:p>
    <w:p w14:paraId="77098E15" w14:textId="77777777" w:rsidR="00590B1B" w:rsidRPr="00536258" w:rsidRDefault="00590B1B" w:rsidP="00590B1B">
      <w:pPr>
        <w:rPr>
          <w:rStyle w:val="Style13ptBold"/>
        </w:rPr>
      </w:pPr>
      <w:r w:rsidRPr="00536258">
        <w:rPr>
          <w:rStyle w:val="Style13ptBold"/>
        </w:rPr>
        <w:t>Fuller, Media Relations Officer, 23</w:t>
      </w:r>
    </w:p>
    <w:p w14:paraId="449CB384" w14:textId="77777777" w:rsidR="00590B1B" w:rsidRPr="00536258" w:rsidRDefault="00590B1B" w:rsidP="00590B1B">
      <w:r w:rsidRPr="00536258">
        <w:t xml:space="preserve">Hannah Fuller 23. Media Relations Officer. “Antarctic Research Remains Critical to National Security and Economic Interests; U.S. Investment in New Icebreaker and Other Infrastructure Is Essential, Says Report.” National Academies. </w:t>
      </w:r>
      <w:hyperlink r:id="rId15" w:history="1">
        <w:r w:rsidRPr="00536258">
          <w:rPr>
            <w:rStyle w:val="Hyperlink"/>
          </w:rPr>
          <w:t>https://www.nationalacademies.org/news/2023/10/antarctic-research-remains-critical-to-national-security-and-economic-interests-u-s-investment-in-new-icebreaker-and-other-infrastructure-is-essential-says-report</w:t>
        </w:r>
      </w:hyperlink>
      <w:r w:rsidRPr="00536258">
        <w:t xml:space="preserve"> HDCSW-Packet</w:t>
      </w:r>
    </w:p>
    <w:p w14:paraId="4A9F9A68" w14:textId="77777777" w:rsidR="00590B1B" w:rsidRPr="00D81344" w:rsidRDefault="00590B1B" w:rsidP="00590B1B">
      <w:pPr>
        <w:rPr>
          <w:rStyle w:val="StyleUnderline"/>
        </w:rPr>
      </w:pPr>
      <w:r w:rsidRPr="00D81344">
        <w:rPr>
          <w:rStyle w:val="StyleUnderline"/>
        </w:rPr>
        <w:t xml:space="preserve">A new report from the </w:t>
      </w:r>
      <w:r w:rsidRPr="00D81344">
        <w:rPr>
          <w:rStyle w:val="Emphasis"/>
        </w:rPr>
        <w:t>National Academies</w:t>
      </w:r>
      <w:r w:rsidRPr="00D81344">
        <w:rPr>
          <w:rStyle w:val="StyleUnderline"/>
        </w:rPr>
        <w:t xml:space="preserve"> of </w:t>
      </w:r>
      <w:r w:rsidRPr="00D81344">
        <w:rPr>
          <w:rStyle w:val="Emphasis"/>
        </w:rPr>
        <w:t>Sciences</w:t>
      </w:r>
      <w:r w:rsidRPr="00D81344">
        <w:rPr>
          <w:sz w:val="16"/>
        </w:rPr>
        <w:t xml:space="preserve">, Engineering, and Medicine </w:t>
      </w:r>
      <w:r w:rsidRPr="00D81344">
        <w:rPr>
          <w:rStyle w:val="StyleUnderline"/>
        </w:rPr>
        <w:t xml:space="preserve">outlines the importance of </w:t>
      </w:r>
      <w:r w:rsidRPr="00D81344">
        <w:rPr>
          <w:rStyle w:val="Emphasis"/>
        </w:rPr>
        <w:t>access</w:t>
      </w:r>
      <w:r w:rsidRPr="00D81344">
        <w:rPr>
          <w:rStyle w:val="StyleUnderline"/>
        </w:rPr>
        <w:t xml:space="preserve"> </w:t>
      </w:r>
      <w:r w:rsidRPr="00D81344">
        <w:rPr>
          <w:rStyle w:val="Emphasis"/>
        </w:rPr>
        <w:t>to the</w:t>
      </w:r>
      <w:r w:rsidRPr="00D81344">
        <w:rPr>
          <w:sz w:val="16"/>
        </w:rPr>
        <w:t xml:space="preserve"> Southern Ocean and Antarctic coast for </w:t>
      </w:r>
      <w:r w:rsidRPr="00D81344">
        <w:rPr>
          <w:rStyle w:val="Emphasis"/>
        </w:rPr>
        <w:t>research</w:t>
      </w:r>
      <w:r w:rsidRPr="00D81344">
        <w:rPr>
          <w:rStyle w:val="StyleUnderline"/>
        </w:rPr>
        <w:t xml:space="preserve"> on </w:t>
      </w:r>
      <w:r w:rsidRPr="00D81344">
        <w:rPr>
          <w:rStyle w:val="Emphasis"/>
        </w:rPr>
        <w:t>critical aspects</w:t>
      </w:r>
      <w:r w:rsidRPr="00D81344">
        <w:rPr>
          <w:rStyle w:val="StyleUnderline"/>
        </w:rPr>
        <w:t xml:space="preserve"> of </w:t>
      </w:r>
      <w:r w:rsidRPr="00D81344">
        <w:rPr>
          <w:rStyle w:val="Emphasis"/>
        </w:rPr>
        <w:t>global ocean</w:t>
      </w:r>
      <w:r w:rsidRPr="00D81344">
        <w:rPr>
          <w:rStyle w:val="StyleUnderline"/>
        </w:rPr>
        <w:t xml:space="preserve"> and </w:t>
      </w:r>
      <w:r w:rsidRPr="00D81344">
        <w:rPr>
          <w:rStyle w:val="Emphasis"/>
        </w:rPr>
        <w:t>climate systems</w:t>
      </w:r>
      <w:r w:rsidRPr="00D81344">
        <w:rPr>
          <w:sz w:val="16"/>
        </w:rPr>
        <w:t xml:space="preserve">, </w:t>
      </w:r>
      <w:r w:rsidRPr="00D81344">
        <w:rPr>
          <w:rStyle w:val="StyleUnderline"/>
        </w:rPr>
        <w:t xml:space="preserve">especially related to </w:t>
      </w:r>
      <w:r w:rsidRPr="00D81344">
        <w:rPr>
          <w:rStyle w:val="Emphasis"/>
        </w:rPr>
        <w:t>climate change</w:t>
      </w:r>
      <w:r w:rsidRPr="00D81344">
        <w:rPr>
          <w:sz w:val="16"/>
        </w:rPr>
        <w:t xml:space="preserve">. </w:t>
      </w:r>
      <w:r w:rsidRPr="00D81344">
        <w:rPr>
          <w:rStyle w:val="Emphasis"/>
        </w:rPr>
        <w:t>Aging</w:t>
      </w:r>
      <w:r w:rsidRPr="00D81344">
        <w:rPr>
          <w:rStyle w:val="StyleUnderline"/>
        </w:rPr>
        <w:t xml:space="preserve"> </w:t>
      </w:r>
      <w:r w:rsidRPr="00D81344">
        <w:rPr>
          <w:rStyle w:val="Emphasis"/>
        </w:rPr>
        <w:t>infrastructure</w:t>
      </w:r>
      <w:r w:rsidRPr="00D81344">
        <w:rPr>
          <w:rStyle w:val="StyleUnderline"/>
        </w:rPr>
        <w:t xml:space="preserve"> available to U.S. researchers should be replaced and include a </w:t>
      </w:r>
      <w:r w:rsidRPr="00D81344">
        <w:rPr>
          <w:rStyle w:val="Emphasis"/>
          <w:sz w:val="28"/>
          <w:szCs w:val="32"/>
        </w:rPr>
        <w:t>new icebreaking research vessel</w:t>
      </w:r>
      <w:r w:rsidRPr="00D81344">
        <w:rPr>
          <w:sz w:val="16"/>
          <w:szCs w:val="32"/>
        </w:rPr>
        <w:t xml:space="preserve"> </w:t>
      </w:r>
      <w:r w:rsidRPr="00D81344">
        <w:rPr>
          <w:rStyle w:val="StyleUnderline"/>
        </w:rPr>
        <w:t xml:space="preserve">and other </w:t>
      </w:r>
      <w:r w:rsidRPr="00D81344">
        <w:rPr>
          <w:rStyle w:val="Emphasis"/>
        </w:rPr>
        <w:t>equipment</w:t>
      </w:r>
      <w:r w:rsidRPr="00D81344">
        <w:rPr>
          <w:rStyle w:val="StyleUnderline"/>
        </w:rPr>
        <w:t xml:space="preserve"> that can support continued and expanded </w:t>
      </w:r>
      <w:r w:rsidRPr="00D81344">
        <w:rPr>
          <w:rStyle w:val="Emphasis"/>
        </w:rPr>
        <w:t>U.S. research and technological</w:t>
      </w:r>
      <w:r w:rsidRPr="00D81344">
        <w:rPr>
          <w:rStyle w:val="StyleUnderline"/>
        </w:rPr>
        <w:t xml:space="preserve"> </w:t>
      </w:r>
      <w:r w:rsidRPr="00D81344">
        <w:rPr>
          <w:rStyle w:val="Emphasis"/>
        </w:rPr>
        <w:t>interests</w:t>
      </w:r>
      <w:r w:rsidRPr="00D81344">
        <w:rPr>
          <w:sz w:val="16"/>
        </w:rPr>
        <w:t>, says the new report.</w:t>
      </w:r>
      <w:r w:rsidRPr="00D81344">
        <w:rPr>
          <w:rStyle w:val="StyleUnderline"/>
        </w:rPr>
        <w:t xml:space="preserve"> </w:t>
      </w:r>
    </w:p>
    <w:p w14:paraId="67F35E3F" w14:textId="77777777" w:rsidR="00590B1B" w:rsidRPr="00D81344" w:rsidRDefault="00590B1B" w:rsidP="00590B1B">
      <w:pPr>
        <w:rPr>
          <w:sz w:val="16"/>
        </w:rPr>
      </w:pPr>
      <w:r w:rsidRPr="00D81344">
        <w:rPr>
          <w:rStyle w:val="StyleUnderline"/>
        </w:rPr>
        <w:t xml:space="preserve">A robust U.S. </w:t>
      </w:r>
      <w:r w:rsidRPr="00D81344">
        <w:rPr>
          <w:rStyle w:val="Emphasis"/>
        </w:rPr>
        <w:t>research presence</w:t>
      </w:r>
      <w:r w:rsidRPr="00D81344">
        <w:rPr>
          <w:rStyle w:val="StyleUnderline"/>
        </w:rPr>
        <w:t xml:space="preserve"> in these regions, which are some of the harshest and most remote places on Earth, is essential for </w:t>
      </w:r>
      <w:r w:rsidRPr="00D81344">
        <w:rPr>
          <w:rStyle w:val="Emphasis"/>
        </w:rPr>
        <w:t>national security</w:t>
      </w:r>
      <w:r w:rsidRPr="00D81344">
        <w:rPr>
          <w:rStyle w:val="StyleUnderline"/>
        </w:rPr>
        <w:t xml:space="preserve"> and economic </w:t>
      </w:r>
      <w:r w:rsidRPr="00D81344">
        <w:rPr>
          <w:rStyle w:val="Emphasis"/>
        </w:rPr>
        <w:t>interests</w:t>
      </w:r>
      <w:r w:rsidRPr="00D81344">
        <w:rPr>
          <w:rStyle w:val="StyleUnderline"/>
        </w:rPr>
        <w:t>,</w:t>
      </w:r>
      <w:r w:rsidRPr="00D81344">
        <w:rPr>
          <w:sz w:val="16"/>
        </w:rPr>
        <w:t xml:space="preserve"> the report says. </w:t>
      </w:r>
      <w:r w:rsidRPr="00D81344">
        <w:rPr>
          <w:rStyle w:val="StyleUnderline"/>
        </w:rPr>
        <w:t xml:space="preserve">It identifies three thematic scientific drivers — global </w:t>
      </w:r>
      <w:r w:rsidRPr="00D81344">
        <w:rPr>
          <w:rStyle w:val="Emphasis"/>
        </w:rPr>
        <w:t>sea-level rise</w:t>
      </w:r>
      <w:r w:rsidRPr="00D81344">
        <w:rPr>
          <w:rStyle w:val="StyleUnderline"/>
        </w:rPr>
        <w:t xml:space="preserve">, the </w:t>
      </w:r>
      <w:r w:rsidRPr="00D81344">
        <w:rPr>
          <w:rStyle w:val="Emphasis"/>
        </w:rPr>
        <w:t>global carbon cycle</w:t>
      </w:r>
      <w:r w:rsidRPr="00D81344">
        <w:rPr>
          <w:rStyle w:val="StyleUnderline"/>
        </w:rPr>
        <w:t xml:space="preserve">, and </w:t>
      </w:r>
      <w:r w:rsidRPr="00D81344">
        <w:rPr>
          <w:rStyle w:val="Emphasis"/>
        </w:rPr>
        <w:t>changing ecosystems</w:t>
      </w:r>
      <w:r w:rsidRPr="00D81344">
        <w:rPr>
          <w:sz w:val="16"/>
        </w:rPr>
        <w:t xml:space="preserve"> — and related high-priority research questions as justification for renewed investment in vital infrastructure and programs in the near term, especially construction of a Polar Class 3 Antarctica Research Vessel (ARV). </w:t>
      </w:r>
    </w:p>
    <w:p w14:paraId="7E738840" w14:textId="77777777" w:rsidR="00590B1B" w:rsidRPr="00D81344" w:rsidRDefault="00590B1B" w:rsidP="00590B1B">
      <w:pPr>
        <w:rPr>
          <w:sz w:val="16"/>
        </w:rPr>
      </w:pPr>
      <w:r w:rsidRPr="00D81344">
        <w:rPr>
          <w:sz w:val="16"/>
        </w:rPr>
        <w:t>“</w:t>
      </w:r>
      <w:r w:rsidRPr="00D81344">
        <w:rPr>
          <w:rStyle w:val="StyleUnderline"/>
        </w:rPr>
        <w:t xml:space="preserve">These areas of </w:t>
      </w:r>
      <w:r w:rsidRPr="00D81344">
        <w:rPr>
          <w:rStyle w:val="Emphasis"/>
        </w:rPr>
        <w:t>scientific research</w:t>
      </w:r>
      <w:r w:rsidRPr="00D81344">
        <w:rPr>
          <w:rStyle w:val="StyleUnderline"/>
        </w:rPr>
        <w:t xml:space="preserve"> may be physically far away from the U.S., but the </w:t>
      </w:r>
      <w:r w:rsidRPr="00D81344">
        <w:rPr>
          <w:rStyle w:val="Emphasis"/>
        </w:rPr>
        <w:t>effects</w:t>
      </w:r>
      <w:r w:rsidRPr="00D81344">
        <w:rPr>
          <w:rStyle w:val="StyleUnderline"/>
        </w:rPr>
        <w:t xml:space="preserve"> of </w:t>
      </w:r>
      <w:r w:rsidRPr="00D81344">
        <w:rPr>
          <w:rStyle w:val="Emphasis"/>
        </w:rPr>
        <w:t>climate change</w:t>
      </w:r>
      <w:r w:rsidRPr="00D81344">
        <w:rPr>
          <w:rStyle w:val="StyleUnderline"/>
        </w:rPr>
        <w:t xml:space="preserve"> on these areas and their resources are felt close to home,”</w:t>
      </w:r>
      <w:r w:rsidRPr="00D81344">
        <w:rPr>
          <w:sz w:val="16"/>
        </w:rPr>
        <w:t xml:space="preserve"> said Paula Bontempi, dean of the Graduate School of Oceanography at the University of Rhode Island, and co-chair of the committee that wrote the report. “The U.S. is a leader in Antarctic and Southern Ocean research, and we must make a continued commitment to understanding these large systems that have national and global impacts.”  </w:t>
      </w:r>
    </w:p>
    <w:p w14:paraId="313EF8A3" w14:textId="77777777" w:rsidR="00590B1B" w:rsidRPr="00D81344" w:rsidRDefault="00590B1B" w:rsidP="00590B1B">
      <w:pPr>
        <w:rPr>
          <w:sz w:val="16"/>
        </w:rPr>
      </w:pPr>
      <w:r w:rsidRPr="00D81344">
        <w:rPr>
          <w:sz w:val="16"/>
        </w:rPr>
        <w:t xml:space="preserve">The urgency of this research is increasing, as Antarctica’s ice sheets may be approaching a dangerous tipping point toward a prolonged period of ice loss driven by climate change. Antarctica’s 58 meters of sea-level rise potential will have global-scale impacts, yet uncertainty remains about rates and extent of ice mass loss and the long-term trajectory of sea-level rise. The Southern Ocean is also where most deep waters rise to exchange carbon with the atmosphere, and is responsible for about 40% to 50% of the net removal of fossil fuel derived CO2 emissions. Thus, there is a need for scientists to better understand how its carbon reservoir may change. The ecosystems in this region are also uniquely adapted to extreme environments and perform important functions that regulate the exchange of energy, nutrients, and carbon throughout the area’s food webs. Considerable uncertainty remains about how ecosystems are responding to a changing climate and may impact important natural systems that directly or indirectly benefit humans and global economics.  </w:t>
      </w:r>
    </w:p>
    <w:p w14:paraId="57D54294" w14:textId="77777777" w:rsidR="00590B1B" w:rsidRPr="00D81344" w:rsidRDefault="00590B1B" w:rsidP="00590B1B">
      <w:pPr>
        <w:rPr>
          <w:sz w:val="16"/>
        </w:rPr>
      </w:pPr>
      <w:r w:rsidRPr="00D81344">
        <w:rPr>
          <w:sz w:val="16"/>
        </w:rPr>
        <w:t xml:space="preserve">The National Science Foundation’s Office of Polar Programs (OPP) is charged with supporting Antarctic science and logistical operations. However, the aging science infrastructure that serves the region will not be able to support the research necessary to advance U.S. interests. Without major and immediate investments, including urgent investment in a new ARV, the U.S. will fall behind other nations in research that is essential to national security, the report says.  </w:t>
      </w:r>
    </w:p>
    <w:p w14:paraId="2B681EE7" w14:textId="77777777" w:rsidR="00590B1B" w:rsidRPr="00D81344" w:rsidRDefault="00590B1B" w:rsidP="00590B1B">
      <w:pPr>
        <w:rPr>
          <w:sz w:val="16"/>
        </w:rPr>
      </w:pPr>
      <w:r w:rsidRPr="00D81344">
        <w:rPr>
          <w:sz w:val="16"/>
        </w:rPr>
        <w:t>“</w:t>
      </w:r>
      <w:r w:rsidRPr="00D81344">
        <w:rPr>
          <w:rStyle w:val="StyleUnderline"/>
        </w:rPr>
        <w:t xml:space="preserve">The U.S. is already behind schedule in updating our scientific infrastructure in the region, </w:t>
      </w:r>
      <w:r w:rsidRPr="00D81344">
        <w:rPr>
          <w:rStyle w:val="Emphasis"/>
        </w:rPr>
        <w:t>especially</w:t>
      </w:r>
      <w:r w:rsidRPr="00D81344">
        <w:rPr>
          <w:rStyle w:val="StyleUnderline"/>
        </w:rPr>
        <w:t xml:space="preserve"> for </w:t>
      </w:r>
      <w:r w:rsidRPr="00D81344">
        <w:rPr>
          <w:rStyle w:val="Emphasis"/>
        </w:rPr>
        <w:t>aging research vessels</w:t>
      </w:r>
      <w:r w:rsidRPr="00D81344">
        <w:rPr>
          <w:sz w:val="16"/>
        </w:rPr>
        <w:t xml:space="preserve">,” said committee co-chair Alan Mix, distinguished professor of earth, ocean, and atmospheric sciences at Oregon State University. “While the committee applauds the tentative commitment of the U.S. government and NSF toward an ARV, </w:t>
      </w:r>
      <w:r w:rsidRPr="00D81344">
        <w:rPr>
          <w:rStyle w:val="StyleUnderline"/>
        </w:rPr>
        <w:t xml:space="preserve">NSF must urgently move forward with next steps to make a </w:t>
      </w:r>
      <w:r w:rsidRPr="00D81344">
        <w:rPr>
          <w:rStyle w:val="Emphasis"/>
        </w:rPr>
        <w:t>new vessel</w:t>
      </w:r>
      <w:r w:rsidRPr="00D81344">
        <w:rPr>
          <w:rStyle w:val="StyleUnderline"/>
        </w:rPr>
        <w:t xml:space="preserve"> and other </w:t>
      </w:r>
      <w:r w:rsidRPr="00D81344">
        <w:rPr>
          <w:rStyle w:val="Emphasis"/>
        </w:rPr>
        <w:t>needed infrastructure</w:t>
      </w:r>
      <w:r w:rsidRPr="00D81344">
        <w:rPr>
          <w:rStyle w:val="StyleUnderline"/>
        </w:rPr>
        <w:t xml:space="preserve"> a reality</w:t>
      </w:r>
      <w:r w:rsidRPr="00D81344">
        <w:rPr>
          <w:sz w:val="16"/>
        </w:rPr>
        <w:t>.”</w:t>
      </w:r>
    </w:p>
    <w:p w14:paraId="5476566A" w14:textId="77777777" w:rsidR="00590B1B" w:rsidRDefault="00590B1B" w:rsidP="00590B1B">
      <w:pPr>
        <w:pStyle w:val="Heading4"/>
        <w:rPr>
          <w:rFonts w:cs="Calibri"/>
        </w:rPr>
      </w:pPr>
      <w:r w:rsidRPr="00D81344">
        <w:rPr>
          <w:rFonts w:cs="Calibri"/>
        </w:rPr>
        <w:t xml:space="preserve">Icebreakers are key to </w:t>
      </w:r>
      <w:r w:rsidRPr="00D81344">
        <w:rPr>
          <w:rFonts w:cs="Calibri"/>
          <w:u w:val="single"/>
        </w:rPr>
        <w:t>weather</w:t>
      </w:r>
      <w:r w:rsidRPr="00D81344">
        <w:rPr>
          <w:rFonts w:cs="Calibri"/>
        </w:rPr>
        <w:t xml:space="preserve">, </w:t>
      </w:r>
      <w:r w:rsidRPr="00D81344">
        <w:rPr>
          <w:rFonts w:cs="Calibri"/>
          <w:u w:val="single"/>
        </w:rPr>
        <w:t>climate</w:t>
      </w:r>
      <w:r w:rsidRPr="00D81344">
        <w:rPr>
          <w:rFonts w:cs="Calibri"/>
        </w:rPr>
        <w:t xml:space="preserve">, and </w:t>
      </w:r>
      <w:r w:rsidRPr="00D81344">
        <w:rPr>
          <w:rFonts w:cs="Calibri"/>
          <w:u w:val="single"/>
        </w:rPr>
        <w:t>oceanographic</w:t>
      </w:r>
      <w:r w:rsidRPr="00D81344">
        <w:rPr>
          <w:rFonts w:cs="Calibri"/>
        </w:rPr>
        <w:t xml:space="preserve"> research. </w:t>
      </w:r>
    </w:p>
    <w:p w14:paraId="5ADDF9D2" w14:textId="77777777" w:rsidR="00590B1B" w:rsidRPr="00536258" w:rsidRDefault="00590B1B" w:rsidP="00590B1B">
      <w:pPr>
        <w:rPr>
          <w:rStyle w:val="Style13ptBold"/>
        </w:rPr>
      </w:pPr>
      <w:r w:rsidRPr="00536258">
        <w:rPr>
          <w:rStyle w:val="Style13ptBold"/>
        </w:rPr>
        <w:t>Tingstad, PhD in Geography, senior physical scientist at the RAND Corporation, 20</w:t>
      </w:r>
    </w:p>
    <w:p w14:paraId="10C5DAEA" w14:textId="77777777" w:rsidR="00590B1B" w:rsidRPr="00D81344" w:rsidRDefault="00590B1B" w:rsidP="00590B1B">
      <w:r w:rsidRPr="00536258">
        <w:t>Abbie Tingstad et al 20. PhD in Geography, senior physical scientist at the RAND Corporation; Scott Savitz, senior engineer at RAND; Dulani Woods, quantitative analyst at RAND; Jeffrey A. Drezner, senior policy researcher at the RAND</w:t>
      </w:r>
      <w:r>
        <w:t xml:space="preserve"> </w:t>
      </w:r>
      <w:r w:rsidRPr="00D81344">
        <w:t xml:space="preserve">Corporation. "The United States Needs More Polar Icebreakers." Rand. 12-8-2020. </w:t>
      </w:r>
      <w:hyperlink r:id="rId16" w:history="1">
        <w:r w:rsidRPr="00D81344">
          <w:rPr>
            <w:rStyle w:val="Hyperlink"/>
          </w:rPr>
          <w:t>https://www.rand.org/pubs/perspectives/PEA702-1.html</w:t>
        </w:r>
      </w:hyperlink>
      <w:r w:rsidRPr="00D81344">
        <w:t xml:space="preserve"> HDCSW-Packet</w:t>
      </w:r>
    </w:p>
    <w:p w14:paraId="116BEC85" w14:textId="77777777" w:rsidR="00590B1B" w:rsidRPr="00D81344" w:rsidRDefault="00590B1B" w:rsidP="00590B1B">
      <w:pPr>
        <w:rPr>
          <w:sz w:val="16"/>
        </w:rPr>
      </w:pPr>
      <w:r w:rsidRPr="00D81344">
        <w:rPr>
          <w:sz w:val="16"/>
        </w:rPr>
        <w:t>Increased Demand for Icebreakers</w:t>
      </w:r>
    </w:p>
    <w:p w14:paraId="745D75EB" w14:textId="77777777" w:rsidR="00590B1B" w:rsidRPr="00D81344" w:rsidRDefault="00590B1B" w:rsidP="00590B1B">
      <w:pPr>
        <w:rPr>
          <w:sz w:val="16"/>
        </w:rPr>
      </w:pPr>
      <w:r w:rsidRPr="00D81344">
        <w:rPr>
          <w:sz w:val="16"/>
        </w:rPr>
        <w:t xml:space="preserve">The diversity of potential situations in which icebreakers might be employed must also continue to be considered in acquisition planning. As of 2020, </w:t>
      </w:r>
      <w:r w:rsidRPr="00D81344">
        <w:rPr>
          <w:rStyle w:val="StyleUnderline"/>
        </w:rPr>
        <w:t xml:space="preserve">the United States’ polar icebreakers conduct </w:t>
      </w:r>
      <w:r w:rsidRPr="00D81344">
        <w:rPr>
          <w:rStyle w:val="Emphasis"/>
        </w:rPr>
        <w:t>primarily two missions</w:t>
      </w:r>
      <w:r w:rsidRPr="00D81344">
        <w:rPr>
          <w:sz w:val="16"/>
        </w:rPr>
        <w:t xml:space="preserve">. </w:t>
      </w:r>
      <w:r w:rsidRPr="00D81344">
        <w:rPr>
          <w:rStyle w:val="StyleUnderline"/>
        </w:rPr>
        <w:t xml:space="preserve">The first is </w:t>
      </w:r>
      <w:r w:rsidRPr="00D81344">
        <w:rPr>
          <w:rStyle w:val="Emphasis"/>
        </w:rPr>
        <w:t>scientific research</w:t>
      </w:r>
      <w:r w:rsidRPr="00D81344">
        <w:rPr>
          <w:rStyle w:val="StyleUnderline"/>
        </w:rPr>
        <w:t>,</w:t>
      </w:r>
      <w:r w:rsidRPr="00D81344">
        <w:rPr>
          <w:sz w:val="16"/>
        </w:rPr>
        <w:t xml:space="preserve"> </w:t>
      </w:r>
      <w:r w:rsidRPr="00D81344">
        <w:rPr>
          <w:rStyle w:val="StyleUnderline"/>
        </w:rPr>
        <w:t xml:space="preserve">performed together with the National Science Foundation and other partners: Understanding polar environments is important in </w:t>
      </w:r>
      <w:r w:rsidRPr="00D81344">
        <w:rPr>
          <w:rStyle w:val="Emphasis"/>
        </w:rPr>
        <w:t>characterizing global weather</w:t>
      </w:r>
      <w:r w:rsidRPr="00D81344">
        <w:rPr>
          <w:rStyle w:val="StyleUnderline"/>
        </w:rPr>
        <w:t xml:space="preserve"> and</w:t>
      </w:r>
      <w:r w:rsidRPr="00D81344">
        <w:rPr>
          <w:sz w:val="16"/>
        </w:rPr>
        <w:t xml:space="preserve"> </w:t>
      </w:r>
      <w:r w:rsidRPr="00D81344">
        <w:rPr>
          <w:rStyle w:val="Emphasis"/>
        </w:rPr>
        <w:t>oceanographic patterns</w:t>
      </w:r>
      <w:r w:rsidRPr="00D81344">
        <w:rPr>
          <w:sz w:val="16"/>
        </w:rPr>
        <w:t xml:space="preserve">, </w:t>
      </w:r>
      <w:r w:rsidRPr="00D81344">
        <w:rPr>
          <w:rStyle w:val="StyleUnderline"/>
        </w:rPr>
        <w:t xml:space="preserve">as well as how these </w:t>
      </w:r>
      <w:r w:rsidRPr="00D81344">
        <w:rPr>
          <w:rStyle w:val="Emphasis"/>
        </w:rPr>
        <w:t>are</w:t>
      </w:r>
      <w:r w:rsidRPr="00D81344">
        <w:rPr>
          <w:rStyle w:val="StyleUnderline"/>
        </w:rPr>
        <w:t xml:space="preserve"> </w:t>
      </w:r>
      <w:r w:rsidRPr="00D81344">
        <w:rPr>
          <w:rStyle w:val="Emphasis"/>
        </w:rPr>
        <w:t>changing over time</w:t>
      </w:r>
      <w:r w:rsidRPr="00D81344">
        <w:rPr>
          <w:sz w:val="16"/>
        </w:rPr>
        <w:t xml:space="preserve">. </w:t>
      </w:r>
      <w:r w:rsidRPr="00D81344">
        <w:rPr>
          <w:rStyle w:val="StyleUnderline"/>
        </w:rPr>
        <w:t>The second mission is resupply</w:t>
      </w:r>
      <w:r w:rsidRPr="00D81344">
        <w:rPr>
          <w:sz w:val="16"/>
        </w:rPr>
        <w:t xml:space="preserve">, primarily </w:t>
      </w:r>
      <w:r w:rsidRPr="00D81344">
        <w:rPr>
          <w:rStyle w:val="StyleUnderline"/>
        </w:rPr>
        <w:t xml:space="preserve">for </w:t>
      </w:r>
      <w:r w:rsidRPr="00D81344">
        <w:rPr>
          <w:rStyle w:val="Emphasis"/>
        </w:rPr>
        <w:t>research stations</w:t>
      </w:r>
      <w:r w:rsidRPr="00D81344">
        <w:rPr>
          <w:rStyle w:val="StyleUnderline"/>
        </w:rPr>
        <w:t xml:space="preserve"> in</w:t>
      </w:r>
      <w:r w:rsidRPr="00D81344">
        <w:rPr>
          <w:sz w:val="16"/>
        </w:rPr>
        <w:t xml:space="preserve"> Antarctica but also for </w:t>
      </w:r>
      <w:r w:rsidRPr="00D81344">
        <w:rPr>
          <w:rStyle w:val="StyleUnderline"/>
        </w:rPr>
        <w:t xml:space="preserve">remote </w:t>
      </w:r>
      <w:r w:rsidRPr="00D81344">
        <w:rPr>
          <w:rStyle w:val="Emphasis"/>
        </w:rPr>
        <w:t>Alaskan communities</w:t>
      </w:r>
      <w:r w:rsidRPr="00D81344">
        <w:rPr>
          <w:sz w:val="16"/>
        </w:rPr>
        <w:t xml:space="preserve">. For example, during the winter of 2011–2012, the medium icebreaker Healy enabled a tanker to deliver critical fuel supplies to the city of Nome, Alaska. In addition, </w:t>
      </w:r>
      <w:r w:rsidRPr="00D81344">
        <w:rPr>
          <w:rStyle w:val="StyleUnderline"/>
        </w:rPr>
        <w:t xml:space="preserve">these cutters have </w:t>
      </w:r>
      <w:r w:rsidRPr="00D81344">
        <w:rPr>
          <w:rStyle w:val="Emphasis"/>
        </w:rPr>
        <w:t>enabled presence</w:t>
      </w:r>
      <w:r w:rsidRPr="00D81344">
        <w:rPr>
          <w:rStyle w:val="StyleUnderline"/>
        </w:rPr>
        <w:t xml:space="preserve"> and </w:t>
      </w:r>
      <w:r w:rsidRPr="00D81344">
        <w:rPr>
          <w:rStyle w:val="Emphasis"/>
        </w:rPr>
        <w:t>readiness</w:t>
      </w:r>
      <w:r w:rsidRPr="00D81344">
        <w:rPr>
          <w:rStyle w:val="StyleUnderline"/>
        </w:rPr>
        <w:t xml:space="preserve"> for possible polar </w:t>
      </w:r>
      <w:r w:rsidRPr="00D81344">
        <w:rPr>
          <w:rStyle w:val="Emphasis"/>
        </w:rPr>
        <w:t>contingencies</w:t>
      </w:r>
      <w:r w:rsidRPr="00D81344">
        <w:rPr>
          <w:rStyle w:val="StyleUnderline"/>
        </w:rPr>
        <w:t xml:space="preserve">, such as </w:t>
      </w:r>
      <w:r w:rsidRPr="00D81344">
        <w:rPr>
          <w:rStyle w:val="Emphasis"/>
        </w:rPr>
        <w:t>search-and-rescue events</w:t>
      </w:r>
      <w:r w:rsidRPr="00D81344">
        <w:rPr>
          <w:sz w:val="16"/>
        </w:rPr>
        <w:t>; the Healy was present for parts of the Crystal Serenity’s historic transit of a large cruise ship from Seward, Alaska, to New York through the Northwest Passage with 1,700 passengers and crew members aboard (Rosen, 2016).</w:t>
      </w:r>
    </w:p>
    <w:p w14:paraId="40819CC6" w14:textId="77777777" w:rsidR="00590B1B" w:rsidRPr="00D81344" w:rsidRDefault="00590B1B" w:rsidP="00590B1B">
      <w:pPr>
        <w:rPr>
          <w:sz w:val="16"/>
        </w:rPr>
      </w:pPr>
      <w:r w:rsidRPr="00D81344">
        <w:rPr>
          <w:rStyle w:val="StyleUnderline"/>
        </w:rPr>
        <w:t>All signs point to an increased demand for the Coast Guard’s missions in the coming decades</w:t>
      </w:r>
      <w:r w:rsidRPr="00D81344">
        <w:rPr>
          <w:sz w:val="16"/>
        </w:rPr>
        <w:t xml:space="preserve"> and potentially expanding roles for these cutters. </w:t>
      </w:r>
      <w:r w:rsidRPr="00D81344">
        <w:rPr>
          <w:rStyle w:val="Emphasis"/>
        </w:rPr>
        <w:t>Scientists</w:t>
      </w:r>
      <w:r w:rsidRPr="00D81344">
        <w:rPr>
          <w:rStyle w:val="StyleUnderline"/>
        </w:rPr>
        <w:t xml:space="preserve"> need to </w:t>
      </w:r>
      <w:r w:rsidRPr="00D81344">
        <w:rPr>
          <w:rStyle w:val="Emphasis"/>
        </w:rPr>
        <w:t>conduct research</w:t>
      </w:r>
      <w:r w:rsidRPr="00D81344">
        <w:rPr>
          <w:rStyle w:val="StyleUnderline"/>
        </w:rPr>
        <w:t xml:space="preserve"> on </w:t>
      </w:r>
      <w:r w:rsidRPr="00D81344">
        <w:rPr>
          <w:rStyle w:val="Emphasis"/>
        </w:rPr>
        <w:t>polar climate conditions</w:t>
      </w:r>
      <w:r w:rsidRPr="00D81344">
        <w:rPr>
          <w:rStyle w:val="StyleUnderline"/>
        </w:rPr>
        <w:t xml:space="preserve"> to increase their understanding of regional influence on the rest of the world. Foreign and domestic commercial interests will continue to</w:t>
      </w:r>
      <w:r w:rsidRPr="00D81344">
        <w:rPr>
          <w:sz w:val="16"/>
        </w:rPr>
        <w:t xml:space="preserve"> </w:t>
      </w:r>
      <w:r w:rsidRPr="00D81344">
        <w:rPr>
          <w:rStyle w:val="StyleUnderline"/>
        </w:rPr>
        <w:t xml:space="preserve">explore the polar regions in search of shorter </w:t>
      </w:r>
      <w:r w:rsidRPr="00D81344">
        <w:rPr>
          <w:rStyle w:val="Emphasis"/>
        </w:rPr>
        <w:t>transit times</w:t>
      </w:r>
      <w:r w:rsidRPr="00D81344">
        <w:rPr>
          <w:rStyle w:val="StyleUnderline"/>
        </w:rPr>
        <w:t xml:space="preserve"> for vessels; </w:t>
      </w:r>
      <w:r w:rsidRPr="00D81344">
        <w:rPr>
          <w:rStyle w:val="Emphasis"/>
        </w:rPr>
        <w:t>extraction</w:t>
      </w:r>
      <w:r w:rsidRPr="00D81344">
        <w:rPr>
          <w:rStyle w:val="StyleUnderline"/>
        </w:rPr>
        <w:t xml:space="preserve"> of </w:t>
      </w:r>
      <w:r w:rsidRPr="00D81344">
        <w:rPr>
          <w:rStyle w:val="Emphasis"/>
        </w:rPr>
        <w:t>resources</w:t>
      </w:r>
      <w:r w:rsidRPr="00D81344">
        <w:rPr>
          <w:rStyle w:val="StyleUnderline"/>
        </w:rPr>
        <w:t xml:space="preserve">, such as </w:t>
      </w:r>
      <w:r w:rsidRPr="00D81344">
        <w:rPr>
          <w:rStyle w:val="Emphasis"/>
        </w:rPr>
        <w:t>minerals</w:t>
      </w:r>
      <w:r w:rsidRPr="00D81344">
        <w:rPr>
          <w:rStyle w:val="StyleUnderline"/>
        </w:rPr>
        <w:t xml:space="preserve">, </w:t>
      </w:r>
      <w:r w:rsidRPr="00D81344">
        <w:rPr>
          <w:rStyle w:val="Emphasis"/>
        </w:rPr>
        <w:t>oil</w:t>
      </w:r>
      <w:r w:rsidRPr="00D81344">
        <w:rPr>
          <w:rStyle w:val="StyleUnderline"/>
        </w:rPr>
        <w:t xml:space="preserve">, and </w:t>
      </w:r>
      <w:r w:rsidRPr="00D81344">
        <w:rPr>
          <w:rStyle w:val="Emphasis"/>
        </w:rPr>
        <w:t>fish</w:t>
      </w:r>
      <w:r w:rsidRPr="00D81344">
        <w:rPr>
          <w:rStyle w:val="StyleUnderline"/>
        </w:rPr>
        <w:t xml:space="preserve">; and </w:t>
      </w:r>
      <w:r w:rsidRPr="00D81344">
        <w:rPr>
          <w:rStyle w:val="Emphasis"/>
        </w:rPr>
        <w:t>tourism</w:t>
      </w:r>
      <w:r w:rsidRPr="00D81344">
        <w:rPr>
          <w:sz w:val="16"/>
        </w:rPr>
        <w:t xml:space="preserve">. Some of this monitoring can be done from the air or via satellite. For the next several decades, however, </w:t>
      </w:r>
      <w:r w:rsidRPr="00D81344">
        <w:rPr>
          <w:rStyle w:val="StyleUnderline"/>
        </w:rPr>
        <w:t xml:space="preserve">human beings will still need to </w:t>
      </w:r>
      <w:r w:rsidRPr="00D81344">
        <w:rPr>
          <w:rStyle w:val="Emphasis"/>
        </w:rPr>
        <w:t>actively</w:t>
      </w:r>
      <w:r w:rsidRPr="00D81344">
        <w:rPr>
          <w:rStyle w:val="StyleUnderline"/>
        </w:rPr>
        <w:t xml:space="preserve"> </w:t>
      </w:r>
      <w:r w:rsidRPr="00D81344">
        <w:rPr>
          <w:rStyle w:val="Emphasis"/>
        </w:rPr>
        <w:t>collect</w:t>
      </w:r>
      <w:r w:rsidRPr="00D81344">
        <w:rPr>
          <w:rStyle w:val="StyleUnderline"/>
        </w:rPr>
        <w:t xml:space="preserve"> and </w:t>
      </w:r>
      <w:r w:rsidRPr="00D81344">
        <w:rPr>
          <w:rStyle w:val="Emphasis"/>
        </w:rPr>
        <w:t>evaluate samples</w:t>
      </w:r>
      <w:r w:rsidRPr="00D81344">
        <w:rPr>
          <w:rStyle w:val="StyleUnderline"/>
        </w:rPr>
        <w:t xml:space="preserve"> from the </w:t>
      </w:r>
      <w:r w:rsidRPr="00D81344">
        <w:rPr>
          <w:rStyle w:val="Emphasis"/>
        </w:rPr>
        <w:t>polar regions</w:t>
      </w:r>
      <w:r w:rsidRPr="00D81344">
        <w:rPr>
          <w:sz w:val="16"/>
        </w:rPr>
        <w:t>. In addition, demand for resupply and even rescue may grow as the poles become more accessible thanks to reduced summer ice cover, contributing to increased human activity in the region. As this occurs, U.S. policy requires the Coast Guard to maintain a capability to oversee national interests by executing its statutory missions.</w:t>
      </w:r>
    </w:p>
    <w:p w14:paraId="4768410E" w14:textId="77777777" w:rsidR="00590B1B" w:rsidRPr="00D81344" w:rsidRDefault="00590B1B" w:rsidP="00590B1B">
      <w:pPr>
        <w:rPr>
          <w:rStyle w:val="StyleUnderline"/>
        </w:rPr>
      </w:pPr>
      <w:r w:rsidRPr="00D81344">
        <w:rPr>
          <w:sz w:val="16"/>
        </w:rPr>
        <w:t xml:space="preserve">Furthermore, U.S. interests and maritime mission demands in the Arctic and Antarctic will always differ from each other because of immutable geographic considerations: The Antarctic is a land mass surrounded by water, while the Arctic is an ocean surrounded by land, including the U.S. state of Alaska. The Arctic contains permanent populations, some of whom have lived there for millennia, as well as resource extraction that dates back decades. Although the region has some diplomatically managed maritime boundary disputes, almost all of its lands are unambiguously part of specific nations. On the other hand, the Antarctic and its surrounding oceans have no permanent inhabitants and no commercial activity except fishing and are subject to unrecognized claims by various nations. The absence of commercial activity may change because the provisions of the Antarctic Treaty that forbid resource extraction in the region (Argentina et al., 1961) are open to revision in 2048, well within the lifetime of future polar icebreakers. </w:t>
      </w:r>
      <w:r w:rsidRPr="00D81344">
        <w:rPr>
          <w:rStyle w:val="StyleUnderline"/>
        </w:rPr>
        <w:t xml:space="preserve">If </w:t>
      </w:r>
      <w:r w:rsidRPr="00D81344">
        <w:rPr>
          <w:rStyle w:val="Emphasis"/>
        </w:rPr>
        <w:t>extraction</w:t>
      </w:r>
      <w:r w:rsidRPr="00D81344">
        <w:rPr>
          <w:rStyle w:val="StyleUnderline"/>
        </w:rPr>
        <w:t xml:space="preserve"> of </w:t>
      </w:r>
      <w:r w:rsidRPr="00D81344">
        <w:rPr>
          <w:rStyle w:val="Emphasis"/>
        </w:rPr>
        <w:t>oil</w:t>
      </w:r>
      <w:r w:rsidRPr="00D81344">
        <w:rPr>
          <w:rStyle w:val="StyleUnderline"/>
        </w:rPr>
        <w:t xml:space="preserve"> or </w:t>
      </w:r>
      <w:r w:rsidRPr="00D81344">
        <w:rPr>
          <w:rStyle w:val="Emphasis"/>
        </w:rPr>
        <w:t>minerals</w:t>
      </w:r>
      <w:r w:rsidRPr="00D81344">
        <w:rPr>
          <w:rStyle w:val="StyleUnderline"/>
        </w:rPr>
        <w:t xml:space="preserve"> led to disaster, U.S. </w:t>
      </w:r>
      <w:r w:rsidRPr="00D81344">
        <w:rPr>
          <w:rStyle w:val="Emphasis"/>
        </w:rPr>
        <w:t>icebreakers</w:t>
      </w:r>
      <w:r w:rsidRPr="00D81344">
        <w:rPr>
          <w:rStyle w:val="StyleUnderline"/>
        </w:rPr>
        <w:t xml:space="preserve"> might be </w:t>
      </w:r>
      <w:r w:rsidRPr="00D81344">
        <w:rPr>
          <w:rStyle w:val="Emphasis"/>
        </w:rPr>
        <w:t>needed to help respond</w:t>
      </w:r>
      <w:r w:rsidRPr="00D81344">
        <w:rPr>
          <w:rStyle w:val="StyleUnderline"/>
        </w:rPr>
        <w:t>.</w:t>
      </w:r>
    </w:p>
    <w:p w14:paraId="059489DC" w14:textId="77777777" w:rsidR="00590B1B" w:rsidRDefault="00590B1B" w:rsidP="00590B1B">
      <w:pPr>
        <w:pStyle w:val="Heading4"/>
        <w:rPr>
          <w:rFonts w:cs="Calibri"/>
        </w:rPr>
      </w:pPr>
      <w:r w:rsidRPr="00D81344">
        <w:rPr>
          <w:rFonts w:cs="Calibri"/>
        </w:rPr>
        <w:t xml:space="preserve">Emerging diseases from the Arctic are inevitable. Increased research is </w:t>
      </w:r>
      <w:r w:rsidRPr="00D81344">
        <w:rPr>
          <w:rFonts w:cs="Calibri"/>
          <w:u w:val="single"/>
        </w:rPr>
        <w:t>essential</w:t>
      </w:r>
      <w:r w:rsidRPr="00D81344">
        <w:rPr>
          <w:rFonts w:cs="Calibri"/>
        </w:rPr>
        <w:t xml:space="preserve"> to </w:t>
      </w:r>
      <w:r w:rsidRPr="00D81344">
        <w:rPr>
          <w:rFonts w:cs="Calibri"/>
          <w:u w:val="single"/>
        </w:rPr>
        <w:t>detect</w:t>
      </w:r>
      <w:r w:rsidRPr="00D81344">
        <w:rPr>
          <w:rFonts w:cs="Calibri"/>
        </w:rPr>
        <w:t xml:space="preserve"> and </w:t>
      </w:r>
      <w:r w:rsidRPr="00D81344">
        <w:rPr>
          <w:rFonts w:cs="Calibri"/>
          <w:u w:val="single"/>
        </w:rPr>
        <w:t>respond</w:t>
      </w:r>
      <w:r w:rsidRPr="00D81344">
        <w:rPr>
          <w:rFonts w:cs="Calibri"/>
        </w:rPr>
        <w:t xml:space="preserve"> to them. </w:t>
      </w:r>
    </w:p>
    <w:p w14:paraId="2E79733F" w14:textId="77777777" w:rsidR="00590B1B" w:rsidRPr="00CC4C35" w:rsidRDefault="00590B1B" w:rsidP="00590B1B">
      <w:pPr>
        <w:rPr>
          <w:rStyle w:val="Style13ptBold"/>
        </w:rPr>
      </w:pPr>
      <w:r w:rsidRPr="00CC4C35">
        <w:rPr>
          <w:rStyle w:val="Style13ptBold"/>
        </w:rPr>
        <w:t>Schiavone, Communications Strategist/Writer at The MITRE Corp, Retired Lieutenant Commander at US Navy, 24</w:t>
      </w:r>
    </w:p>
    <w:p w14:paraId="044705D1" w14:textId="77777777" w:rsidR="00590B1B" w:rsidRPr="00CC4C35" w:rsidRDefault="00590B1B" w:rsidP="00590B1B">
      <w:r w:rsidRPr="00CC4C35">
        <w:t xml:space="preserve">Denise Schiavone 24. Communications Strategist/Writer at The MITRE Corp, Retired Lieutenant Commander at US Navy. "As the World Warms: Fighting the Spread of Disease from the Arctic." MITRE. 4-4-2024. </w:t>
      </w:r>
      <w:hyperlink r:id="rId17" w:history="1">
        <w:r w:rsidRPr="00CC4C35">
          <w:rPr>
            <w:rStyle w:val="Hyperlink"/>
          </w:rPr>
          <w:t>https://www.mitre.org/news-insights/impact-story/world-warms-fighting-spread-disease-arctic</w:t>
        </w:r>
      </w:hyperlink>
      <w:r w:rsidRPr="00CC4C35">
        <w:t xml:space="preserve"> HDCSW-Packet</w:t>
      </w:r>
    </w:p>
    <w:p w14:paraId="33B6D2CE" w14:textId="77777777" w:rsidR="00590B1B" w:rsidRPr="00D81344" w:rsidRDefault="00590B1B" w:rsidP="00590B1B">
      <w:pPr>
        <w:rPr>
          <w:sz w:val="16"/>
        </w:rPr>
      </w:pPr>
      <w:r w:rsidRPr="00D81344">
        <w:rPr>
          <w:sz w:val="16"/>
        </w:rPr>
        <w:t xml:space="preserve">Searching for "cold hard" proof of global warming? Look no further than the melting ice of the Arctic. Warming twice as fast as the rest of the planet, the region is recognized as a frontline for climate change. With potential global implications, the thaw begs the question: Do we know what pathogens lie in wait underground? </w:t>
      </w:r>
    </w:p>
    <w:p w14:paraId="07C2054D" w14:textId="77777777" w:rsidR="00590B1B" w:rsidRPr="00D81344" w:rsidRDefault="00590B1B" w:rsidP="00590B1B">
      <w:pPr>
        <w:rPr>
          <w:rStyle w:val="StyleUnderline"/>
        </w:rPr>
      </w:pPr>
      <w:r w:rsidRPr="00D81344">
        <w:rPr>
          <w:rStyle w:val="StyleUnderline"/>
        </w:rPr>
        <w:t xml:space="preserve">Imagine the </w:t>
      </w:r>
      <w:r w:rsidRPr="00D81344">
        <w:rPr>
          <w:rStyle w:val="Emphasis"/>
        </w:rPr>
        <w:t>next pandemic</w:t>
      </w:r>
      <w:r w:rsidRPr="00D81344">
        <w:rPr>
          <w:rStyle w:val="StyleUnderline"/>
        </w:rPr>
        <w:t xml:space="preserve"> developing from </w:t>
      </w:r>
      <w:r w:rsidRPr="00D81344">
        <w:rPr>
          <w:rStyle w:val="Emphasis"/>
        </w:rPr>
        <w:t>harmful microbes present</w:t>
      </w:r>
      <w:r w:rsidRPr="00D81344">
        <w:rPr>
          <w:rStyle w:val="StyleUnderline"/>
        </w:rPr>
        <w:t xml:space="preserve"> within </w:t>
      </w:r>
      <w:r w:rsidRPr="00D81344">
        <w:rPr>
          <w:rStyle w:val="Emphasis"/>
        </w:rPr>
        <w:t>permafrost</w:t>
      </w:r>
      <w:r w:rsidRPr="00D81344">
        <w:rPr>
          <w:sz w:val="16"/>
        </w:rPr>
        <w:t xml:space="preserve">, </w:t>
      </w:r>
      <w:r w:rsidRPr="00D81344">
        <w:rPr>
          <w:rStyle w:val="StyleUnderline"/>
        </w:rPr>
        <w:t>part of the long-frozen Arctic terrain</w:t>
      </w:r>
      <w:r w:rsidRPr="00D81344">
        <w:rPr>
          <w:sz w:val="16"/>
        </w:rPr>
        <w:t xml:space="preserve">. </w:t>
      </w:r>
      <w:r w:rsidRPr="00D81344">
        <w:rPr>
          <w:rStyle w:val="StyleUnderline"/>
        </w:rPr>
        <w:t xml:space="preserve">This scenario may sound like science fiction but is an </w:t>
      </w:r>
      <w:r w:rsidRPr="00D81344">
        <w:rPr>
          <w:rStyle w:val="Emphasis"/>
          <w:sz w:val="28"/>
          <w:szCs w:val="32"/>
        </w:rPr>
        <w:t>all-too-real threat</w:t>
      </w:r>
      <w:r w:rsidRPr="00D81344">
        <w:rPr>
          <w:rStyle w:val="StyleUnderline"/>
        </w:rPr>
        <w:t xml:space="preserve">. </w:t>
      </w:r>
    </w:p>
    <w:p w14:paraId="395213FE" w14:textId="77777777" w:rsidR="00590B1B" w:rsidRPr="00D81344" w:rsidRDefault="00590B1B" w:rsidP="00590B1B">
      <w:pPr>
        <w:rPr>
          <w:rStyle w:val="StyleUnderline"/>
        </w:rPr>
      </w:pPr>
      <w:r w:rsidRPr="00D81344">
        <w:rPr>
          <w:rStyle w:val="StyleUnderline"/>
        </w:rPr>
        <w:t>In 2016, for example, 13 people in Siberia became ill from anthrax spores linked to the thawed carcass of a reindeer that died 75 years prior.</w:t>
      </w:r>
      <w:r w:rsidRPr="00D81344">
        <w:rPr>
          <w:sz w:val="16"/>
        </w:rPr>
        <w:t xml:space="preserve"> </w:t>
      </w:r>
      <w:r w:rsidRPr="00D81344">
        <w:rPr>
          <w:rStyle w:val="Emphasis"/>
        </w:rPr>
        <w:t>Surveillance systems</w:t>
      </w:r>
      <w:r w:rsidRPr="00D81344">
        <w:rPr>
          <w:rStyle w:val="StyleUnderline"/>
        </w:rPr>
        <w:t xml:space="preserve"> do exist</w:t>
      </w:r>
      <w:r w:rsidRPr="00D81344">
        <w:rPr>
          <w:sz w:val="16"/>
        </w:rPr>
        <w:t xml:space="preserve"> </w:t>
      </w:r>
      <w:r w:rsidRPr="00D81344">
        <w:rPr>
          <w:rStyle w:val="StyleUnderline"/>
        </w:rPr>
        <w:t xml:space="preserve">to monitor such incidents as </w:t>
      </w:r>
      <w:r w:rsidRPr="00D81344">
        <w:rPr>
          <w:rStyle w:val="Emphasis"/>
        </w:rPr>
        <w:t>disease</w:t>
      </w:r>
      <w:r w:rsidRPr="00D81344">
        <w:rPr>
          <w:rStyle w:val="StyleUnderline"/>
        </w:rPr>
        <w:t xml:space="preserve"> presents in people</w:t>
      </w:r>
      <w:r w:rsidRPr="00D81344">
        <w:rPr>
          <w:sz w:val="16"/>
        </w:rPr>
        <w:t xml:space="preserve">. But </w:t>
      </w:r>
      <w:r w:rsidRPr="00D81344">
        <w:rPr>
          <w:rStyle w:val="StyleUnderline"/>
        </w:rPr>
        <w:t xml:space="preserve">no system exists to </w:t>
      </w:r>
      <w:r w:rsidRPr="00D81344">
        <w:rPr>
          <w:rStyle w:val="Emphasis"/>
        </w:rPr>
        <w:t>detect pathogens</w:t>
      </w:r>
      <w:r w:rsidRPr="00D81344">
        <w:rPr>
          <w:rStyle w:val="StyleUnderline"/>
        </w:rPr>
        <w:t xml:space="preserve"> in the </w:t>
      </w:r>
      <w:r w:rsidRPr="00D81344">
        <w:rPr>
          <w:rStyle w:val="Emphasis"/>
        </w:rPr>
        <w:t>environment</w:t>
      </w:r>
      <w:r w:rsidRPr="00D81344">
        <w:rPr>
          <w:rStyle w:val="StyleUnderline"/>
        </w:rPr>
        <w:t xml:space="preserve"> before </w:t>
      </w:r>
      <w:r w:rsidRPr="00D81344">
        <w:rPr>
          <w:rStyle w:val="Emphasis"/>
        </w:rPr>
        <w:t>diseases strike</w:t>
      </w:r>
      <w:r w:rsidRPr="00D81344">
        <w:rPr>
          <w:rStyle w:val="StyleUnderline"/>
        </w:rPr>
        <w:t>.</w:t>
      </w:r>
    </w:p>
    <w:p w14:paraId="1CD5D9E2" w14:textId="77777777" w:rsidR="00590B1B" w:rsidRPr="00D81344" w:rsidRDefault="00590B1B" w:rsidP="00590B1B">
      <w:pPr>
        <w:rPr>
          <w:sz w:val="16"/>
        </w:rPr>
      </w:pPr>
      <w:r w:rsidRPr="00D81344">
        <w:rPr>
          <w:sz w:val="16"/>
        </w:rPr>
        <w:t xml:space="preserve">"Essentially, we know when people get sick, but we don’t always know the locations where people were exposed," says MITRE epidemiologist Alex Wu. He led a MITRE research team in taking the first step toward developing a more proactive approach to battling diseases that could emerge from permafrost. </w:t>
      </w:r>
    </w:p>
    <w:p w14:paraId="53146813" w14:textId="77777777" w:rsidR="00590B1B" w:rsidRPr="00D81344" w:rsidRDefault="00590B1B" w:rsidP="00590B1B">
      <w:pPr>
        <w:rPr>
          <w:rStyle w:val="StyleUnderline"/>
        </w:rPr>
      </w:pPr>
      <w:r w:rsidRPr="00D81344">
        <w:rPr>
          <w:rStyle w:val="StyleUnderline"/>
        </w:rPr>
        <w:t>Our experts reviewed the state of the science of current efforts to surveil pathogens in the Arctic</w:t>
      </w:r>
      <w:r w:rsidRPr="00D81344">
        <w:rPr>
          <w:sz w:val="16"/>
        </w:rPr>
        <w:t xml:space="preserve">. </w:t>
      </w:r>
      <w:r w:rsidRPr="00D81344">
        <w:rPr>
          <w:rStyle w:val="StyleUnderline"/>
        </w:rPr>
        <w:t xml:space="preserve">They identified a </w:t>
      </w:r>
      <w:r w:rsidRPr="00D81344">
        <w:rPr>
          <w:rStyle w:val="Emphasis"/>
        </w:rPr>
        <w:t>significant gap</w:t>
      </w:r>
      <w:r w:rsidRPr="00D81344">
        <w:rPr>
          <w:rStyle w:val="StyleUnderline"/>
        </w:rPr>
        <w:t xml:space="preserve"> in </w:t>
      </w:r>
      <w:r w:rsidRPr="00D81344">
        <w:rPr>
          <w:rStyle w:val="Emphasis"/>
        </w:rPr>
        <w:t>understanding</w:t>
      </w:r>
      <w:r w:rsidRPr="00D81344">
        <w:rPr>
          <w:rStyle w:val="StyleUnderline"/>
        </w:rPr>
        <w:t xml:space="preserve"> where potentially </w:t>
      </w:r>
      <w:r w:rsidRPr="00D81344">
        <w:rPr>
          <w:rStyle w:val="Emphasis"/>
        </w:rPr>
        <w:t>dangerous</w:t>
      </w:r>
      <w:r w:rsidRPr="00D81344">
        <w:rPr>
          <w:rStyle w:val="StyleUnderline"/>
        </w:rPr>
        <w:t xml:space="preserve"> </w:t>
      </w:r>
      <w:r w:rsidRPr="00D81344">
        <w:rPr>
          <w:rStyle w:val="Emphasis"/>
        </w:rPr>
        <w:t>microorganisms</w:t>
      </w:r>
      <w:r w:rsidRPr="00D81344">
        <w:rPr>
          <w:rStyle w:val="StyleUnderline"/>
        </w:rPr>
        <w:t xml:space="preserve"> may </w:t>
      </w:r>
      <w:r w:rsidRPr="00D81344">
        <w:rPr>
          <w:rStyle w:val="Emphasis"/>
        </w:rPr>
        <w:t>reside in permafrost</w:t>
      </w:r>
      <w:r w:rsidRPr="00D81344">
        <w:rPr>
          <w:sz w:val="16"/>
        </w:rPr>
        <w:t xml:space="preserve">. </w:t>
      </w:r>
      <w:r w:rsidRPr="00D81344">
        <w:rPr>
          <w:rStyle w:val="StyleUnderline"/>
        </w:rPr>
        <w:t xml:space="preserve">And they demonstrated how </w:t>
      </w:r>
      <w:r w:rsidRPr="00D81344">
        <w:rPr>
          <w:rStyle w:val="Emphasis"/>
        </w:rPr>
        <w:t>pathogens</w:t>
      </w:r>
      <w:r w:rsidRPr="00D81344">
        <w:rPr>
          <w:rStyle w:val="StyleUnderline"/>
        </w:rPr>
        <w:t xml:space="preserve"> could be </w:t>
      </w:r>
      <w:r w:rsidRPr="00D81344">
        <w:rPr>
          <w:rStyle w:val="Emphasis"/>
        </w:rPr>
        <w:t>mapped to alert public health officials</w:t>
      </w:r>
      <w:r w:rsidRPr="00D81344">
        <w:rPr>
          <w:rStyle w:val="StyleUnderline"/>
        </w:rPr>
        <w:t xml:space="preserve"> to their presence </w:t>
      </w:r>
      <w:r w:rsidRPr="00D81344">
        <w:rPr>
          <w:rStyle w:val="Emphasis"/>
        </w:rPr>
        <w:t>before people fall ill</w:t>
      </w:r>
      <w:r w:rsidRPr="00D81344">
        <w:rPr>
          <w:rStyle w:val="StyleUnderline"/>
        </w:rPr>
        <w:t>.</w:t>
      </w:r>
    </w:p>
    <w:p w14:paraId="50E98ADA" w14:textId="77777777" w:rsidR="00590B1B" w:rsidRPr="00D81344" w:rsidRDefault="00590B1B" w:rsidP="00590B1B">
      <w:pPr>
        <w:rPr>
          <w:rStyle w:val="StyleUnderline"/>
        </w:rPr>
      </w:pPr>
      <w:r w:rsidRPr="00D81344">
        <w:rPr>
          <w:sz w:val="16"/>
        </w:rPr>
        <w:t>"</w:t>
      </w:r>
      <w:r w:rsidRPr="00D81344">
        <w:rPr>
          <w:rStyle w:val="StyleUnderline"/>
        </w:rPr>
        <w:t xml:space="preserve">We need an </w:t>
      </w:r>
      <w:r w:rsidRPr="00D81344">
        <w:rPr>
          <w:rStyle w:val="Emphasis"/>
        </w:rPr>
        <w:t>integrated system</w:t>
      </w:r>
      <w:r w:rsidRPr="00D81344">
        <w:rPr>
          <w:rStyle w:val="StyleUnderline"/>
        </w:rPr>
        <w:t xml:space="preserve"> that combines the information from permafrost thaw, climate prediction models, human activity, soil microbial data, and locations of human and animal remains</w:t>
      </w:r>
      <w:r w:rsidRPr="00D81344">
        <w:rPr>
          <w:sz w:val="16"/>
        </w:rPr>
        <w:t>," Wu explains. "</w:t>
      </w:r>
      <w:r w:rsidRPr="00D81344">
        <w:rPr>
          <w:rStyle w:val="StyleUnderline"/>
        </w:rPr>
        <w:t xml:space="preserve">This will be vital to the next </w:t>
      </w:r>
      <w:r w:rsidRPr="00D81344">
        <w:rPr>
          <w:rStyle w:val="Emphasis"/>
        </w:rPr>
        <w:t>phase</w:t>
      </w:r>
      <w:r w:rsidRPr="00D81344">
        <w:rPr>
          <w:rStyle w:val="StyleUnderline"/>
        </w:rPr>
        <w:t xml:space="preserve"> of </w:t>
      </w:r>
      <w:r w:rsidRPr="00D81344">
        <w:rPr>
          <w:rStyle w:val="Emphasis"/>
        </w:rPr>
        <w:t>fighting diseases</w:t>
      </w:r>
      <w:r w:rsidRPr="00D81344">
        <w:rPr>
          <w:rStyle w:val="StyleUnderline"/>
        </w:rPr>
        <w:t xml:space="preserve"> at their </w:t>
      </w:r>
      <w:r w:rsidRPr="00D81344">
        <w:rPr>
          <w:rStyle w:val="Emphasis"/>
        </w:rPr>
        <w:t>origin</w:t>
      </w:r>
      <w:r w:rsidRPr="00D81344">
        <w:rPr>
          <w:rStyle w:val="StyleUnderline"/>
        </w:rPr>
        <w:t xml:space="preserve"> to </w:t>
      </w:r>
      <w:r w:rsidRPr="00D81344">
        <w:rPr>
          <w:rStyle w:val="Emphasis"/>
          <w:sz w:val="28"/>
          <w:szCs w:val="32"/>
        </w:rPr>
        <w:t>prevent their spread</w:t>
      </w:r>
      <w:r w:rsidRPr="00D81344">
        <w:rPr>
          <w:rStyle w:val="StyleUnderline"/>
        </w:rPr>
        <w:t>."</w:t>
      </w:r>
    </w:p>
    <w:p w14:paraId="2A80A0E4" w14:textId="77777777" w:rsidR="00590B1B" w:rsidRPr="00D81344" w:rsidRDefault="00590B1B" w:rsidP="00590B1B">
      <w:pPr>
        <w:rPr>
          <w:sz w:val="16"/>
        </w:rPr>
      </w:pPr>
      <w:r w:rsidRPr="00D81344">
        <w:rPr>
          <w:sz w:val="16"/>
        </w:rPr>
        <w:t xml:space="preserve">The icy Arctic has long been home to myriad pathogens. While frozen, these pose no risk to human health. But </w:t>
      </w:r>
      <w:r w:rsidRPr="00D81344">
        <w:rPr>
          <w:rStyle w:val="StyleUnderline"/>
        </w:rPr>
        <w:t>increasing human engagement in the region means as temperatures increase,</w:t>
      </w:r>
      <w:r w:rsidRPr="00D81344">
        <w:rPr>
          <w:sz w:val="16"/>
        </w:rPr>
        <w:t xml:space="preserve"> </w:t>
      </w:r>
      <w:r w:rsidRPr="00D81344">
        <w:rPr>
          <w:rStyle w:val="StyleUnderline"/>
        </w:rPr>
        <w:t xml:space="preserve">so does </w:t>
      </w:r>
      <w:r w:rsidRPr="00D81344">
        <w:rPr>
          <w:rStyle w:val="Emphasis"/>
        </w:rPr>
        <w:t>people’s risk</w:t>
      </w:r>
      <w:r w:rsidRPr="00D81344">
        <w:rPr>
          <w:rStyle w:val="StyleUnderline"/>
        </w:rPr>
        <w:t xml:space="preserve"> of </w:t>
      </w:r>
      <w:r w:rsidRPr="00D81344">
        <w:rPr>
          <w:rStyle w:val="Emphasis"/>
        </w:rPr>
        <w:t>harmful exposure</w:t>
      </w:r>
      <w:r w:rsidRPr="00D81344">
        <w:rPr>
          <w:sz w:val="16"/>
        </w:rPr>
        <w:t xml:space="preserve">. From indigenous populations and oil pipeline staff to U.S. military personnel, those living and working in this remote territory may become vulnerable. </w:t>
      </w:r>
    </w:p>
    <w:p w14:paraId="23A9208C" w14:textId="77777777" w:rsidR="00590B1B" w:rsidRPr="00D81344" w:rsidRDefault="00590B1B" w:rsidP="00590B1B">
      <w:pPr>
        <w:rPr>
          <w:sz w:val="16"/>
        </w:rPr>
      </w:pPr>
      <w:r w:rsidRPr="00D81344">
        <w:rPr>
          <w:sz w:val="16"/>
        </w:rPr>
        <w:t xml:space="preserve">Wu, formerly an epidemic intelligence service officer for the U.S. Centers for Disease Control and Prevention (CDC), has long held a fascination with the Arctic area. In his youth, he spent many summers visiting Alaska with family friends—and became fascinated with its beauty. </w:t>
      </w:r>
    </w:p>
    <w:p w14:paraId="2A526CE8" w14:textId="77777777" w:rsidR="00590B1B" w:rsidRPr="00D81344" w:rsidRDefault="00590B1B" w:rsidP="00590B1B">
      <w:pPr>
        <w:rPr>
          <w:rStyle w:val="StyleUnderline"/>
        </w:rPr>
      </w:pPr>
      <w:r w:rsidRPr="00D81344">
        <w:rPr>
          <w:sz w:val="16"/>
        </w:rPr>
        <w:t>When he came to MITRE in 2021 and learned of our independent R&amp;D program, it prompted a proposal to explore the question: "</w:t>
      </w:r>
      <w:r w:rsidRPr="00D81344">
        <w:rPr>
          <w:rStyle w:val="StyleUnderline"/>
        </w:rPr>
        <w:t>How can we prepare for another pandemic-type pathogen that could blindside us from other regions, such as the far North?"</w:t>
      </w:r>
    </w:p>
    <w:p w14:paraId="3728D626" w14:textId="77777777" w:rsidR="00590B1B" w:rsidRDefault="00590B1B" w:rsidP="00590B1B">
      <w:pPr>
        <w:pStyle w:val="Heading4"/>
        <w:rPr>
          <w:rFonts w:cs="Calibri"/>
        </w:rPr>
      </w:pPr>
      <w:r w:rsidRPr="00D81344">
        <w:rPr>
          <w:rFonts w:cs="Calibri"/>
        </w:rPr>
        <w:t xml:space="preserve">Pandemics risk human survival. </w:t>
      </w:r>
    </w:p>
    <w:p w14:paraId="34AC4FCA" w14:textId="77777777" w:rsidR="00590B1B" w:rsidRPr="00335015" w:rsidRDefault="00590B1B" w:rsidP="00590B1B">
      <w:pPr>
        <w:rPr>
          <w:rStyle w:val="Style13ptBold"/>
        </w:rPr>
      </w:pPr>
      <w:r w:rsidRPr="00335015">
        <w:rPr>
          <w:rStyle w:val="Style13ptBold"/>
        </w:rPr>
        <w:t>Fenwick, Research Analyst at 80,000 Hours, 25</w:t>
      </w:r>
    </w:p>
    <w:p w14:paraId="517DC602" w14:textId="77777777" w:rsidR="00590B1B" w:rsidRPr="00335015" w:rsidRDefault="00590B1B" w:rsidP="00590B1B">
      <w:r w:rsidRPr="00335015">
        <w:t xml:space="preserve">Cody Fenwick 25. Research Analyst at 80,000 Hours, holds an M.A. from The Graduate Center, City University of New York, “Preventing catastrophic pandemics”, first published in ’20 and updated in ’25, </w:t>
      </w:r>
      <w:hyperlink r:id="rId18" w:history="1">
        <w:r w:rsidRPr="00335015">
          <w:rPr>
            <w:rStyle w:val="Hyperlink"/>
          </w:rPr>
          <w:t>https://80000hours.org/problem-profiles/preventing-catastrophic-pandemics/</w:t>
        </w:r>
      </w:hyperlink>
      <w:r w:rsidRPr="00335015">
        <w:t xml:space="preserve"> HDCSW-Packet</w:t>
      </w:r>
    </w:p>
    <w:p w14:paraId="61221B75" w14:textId="77777777" w:rsidR="00590B1B" w:rsidRPr="00D81344" w:rsidRDefault="00590B1B" w:rsidP="00590B1B">
      <w:pPr>
        <w:rPr>
          <w:b/>
          <w:iCs/>
          <w:u w:val="single"/>
          <w:bdr w:val="single" w:sz="8" w:space="0" w:color="auto"/>
        </w:rPr>
      </w:pPr>
      <w:r w:rsidRPr="00D81344">
        <w:rPr>
          <w:sz w:val="16"/>
        </w:rPr>
        <w:t xml:space="preserve">Some of </w:t>
      </w:r>
      <w:r w:rsidRPr="00D81344">
        <w:rPr>
          <w:u w:val="single"/>
        </w:rPr>
        <w:t xml:space="preserve">the deadliest events in history have been </w:t>
      </w:r>
      <w:r w:rsidRPr="00D81344">
        <w:rPr>
          <w:rStyle w:val="Emphasis"/>
        </w:rPr>
        <w:t>pandemics</w:t>
      </w:r>
      <w:r w:rsidRPr="00D81344">
        <w:rPr>
          <w:sz w:val="16"/>
        </w:rPr>
        <w:t xml:space="preserve">. </w:t>
      </w:r>
      <w:r w:rsidRPr="00D81344">
        <w:rPr>
          <w:rStyle w:val="Emphasis"/>
        </w:rPr>
        <w:t>COVID</w:t>
      </w:r>
      <w:r w:rsidRPr="00D81344">
        <w:rPr>
          <w:sz w:val="16"/>
        </w:rPr>
        <w:t xml:space="preserve">-19 </w:t>
      </w:r>
      <w:r w:rsidRPr="00D81344">
        <w:rPr>
          <w:u w:val="single"/>
        </w:rPr>
        <w:t xml:space="preserve">demonstrated that we’re </w:t>
      </w:r>
      <w:r w:rsidRPr="00D81344">
        <w:rPr>
          <w:rStyle w:val="Emphasis"/>
        </w:rPr>
        <w:t>still vulnerable</w:t>
      </w:r>
      <w:r w:rsidRPr="00D81344">
        <w:rPr>
          <w:u w:val="single"/>
        </w:rPr>
        <w:t xml:space="preserve"> to these</w:t>
      </w:r>
      <w:r w:rsidRPr="00D81344">
        <w:rPr>
          <w:sz w:val="16"/>
        </w:rPr>
        <w:t xml:space="preserve"> </w:t>
      </w:r>
      <w:r w:rsidRPr="00D81344">
        <w:rPr>
          <w:u w:val="single"/>
        </w:rPr>
        <w:t xml:space="preserve">events, and </w:t>
      </w:r>
      <w:r w:rsidRPr="00D81344">
        <w:rPr>
          <w:rStyle w:val="Emphasis"/>
        </w:rPr>
        <w:t>future outbreaks</w:t>
      </w:r>
      <w:r w:rsidRPr="00D81344">
        <w:rPr>
          <w:u w:val="single"/>
        </w:rPr>
        <w:t xml:space="preserve"> could be </w:t>
      </w:r>
      <w:r w:rsidRPr="00D81344">
        <w:rPr>
          <w:rStyle w:val="Emphasis"/>
        </w:rPr>
        <w:t>far more lethal.</w:t>
      </w:r>
    </w:p>
    <w:p w14:paraId="74844472" w14:textId="77777777" w:rsidR="00590B1B" w:rsidRPr="00D81344" w:rsidRDefault="00590B1B" w:rsidP="00590B1B">
      <w:pPr>
        <w:rPr>
          <w:b/>
          <w:iCs/>
          <w:u w:val="single"/>
          <w:bdr w:val="single" w:sz="8" w:space="0" w:color="auto"/>
        </w:rPr>
      </w:pPr>
      <w:r w:rsidRPr="00D81344">
        <w:rPr>
          <w:sz w:val="16"/>
        </w:rPr>
        <w:t xml:space="preserve">In fact, </w:t>
      </w:r>
      <w:r w:rsidRPr="00D81344">
        <w:rPr>
          <w:u w:val="single"/>
        </w:rPr>
        <w:t xml:space="preserve">we face the possibility of </w:t>
      </w:r>
      <w:r w:rsidRPr="00D81344">
        <w:rPr>
          <w:rStyle w:val="Emphasis"/>
        </w:rPr>
        <w:t>biological disasters</w:t>
      </w:r>
      <w:r w:rsidRPr="00D81344">
        <w:rPr>
          <w:sz w:val="16"/>
        </w:rPr>
        <w:t xml:space="preserve"> </w:t>
      </w:r>
      <w:r w:rsidRPr="00D81344">
        <w:rPr>
          <w:u w:val="single"/>
        </w:rPr>
        <w:t xml:space="preserve">that are </w:t>
      </w:r>
      <w:r w:rsidRPr="00D81344">
        <w:rPr>
          <w:rStyle w:val="Emphasis"/>
        </w:rPr>
        <w:t>worse than ever</w:t>
      </w:r>
      <w:r w:rsidRPr="00D81344">
        <w:rPr>
          <w:u w:val="single"/>
        </w:rPr>
        <w:t xml:space="preserve"> before due to </w:t>
      </w:r>
      <w:r w:rsidRPr="00D81344">
        <w:rPr>
          <w:b/>
          <w:iCs/>
          <w:u w:val="single"/>
          <w:bdr w:val="single" w:sz="8" w:space="0" w:color="auto"/>
        </w:rPr>
        <w:t>developments in technology.</w:t>
      </w:r>
    </w:p>
    <w:p w14:paraId="1142CDAA" w14:textId="77777777" w:rsidR="00590B1B" w:rsidRPr="00D81344" w:rsidRDefault="00590B1B" w:rsidP="00590B1B">
      <w:pPr>
        <w:rPr>
          <w:rStyle w:val="Emphasis"/>
        </w:rPr>
      </w:pPr>
      <w:r w:rsidRPr="00D81344">
        <w:rPr>
          <w:u w:val="single"/>
        </w:rPr>
        <w:t xml:space="preserve">The chances of such </w:t>
      </w:r>
      <w:r w:rsidRPr="00D81344">
        <w:rPr>
          <w:rStyle w:val="Emphasis"/>
        </w:rPr>
        <w:t>catastrophic pandemics</w:t>
      </w:r>
      <w:r w:rsidRPr="00D81344">
        <w:rPr>
          <w:sz w:val="16"/>
        </w:rPr>
        <w:t xml:space="preserve"> — </w:t>
      </w:r>
      <w:r w:rsidRPr="00D81344">
        <w:rPr>
          <w:u w:val="single"/>
        </w:rPr>
        <w:t xml:space="preserve">bad enough to potentially </w:t>
      </w:r>
      <w:r w:rsidRPr="00D81344">
        <w:rPr>
          <w:b/>
          <w:iCs/>
          <w:u w:val="single"/>
          <w:bdr w:val="single" w:sz="8" w:space="0" w:color="auto"/>
        </w:rPr>
        <w:t xml:space="preserve">derail </w:t>
      </w:r>
      <w:r w:rsidRPr="00D81344">
        <w:rPr>
          <w:rStyle w:val="Emphasis"/>
        </w:rPr>
        <w:t>civilisation and</w:t>
      </w:r>
      <w:r w:rsidRPr="00D81344">
        <w:rPr>
          <w:sz w:val="16"/>
        </w:rPr>
        <w:t xml:space="preserve"> </w:t>
      </w:r>
      <w:r w:rsidRPr="00D81344">
        <w:rPr>
          <w:rStyle w:val="Emphasis"/>
        </w:rPr>
        <w:t>threaten humanity’s future</w:t>
      </w:r>
      <w:r w:rsidRPr="00D81344">
        <w:rPr>
          <w:sz w:val="16"/>
        </w:rPr>
        <w:t xml:space="preserve"> — </w:t>
      </w:r>
      <w:r w:rsidRPr="00D81344">
        <w:rPr>
          <w:u w:val="single"/>
        </w:rPr>
        <w:t>seem</w:t>
      </w:r>
      <w:r w:rsidRPr="00D81344">
        <w:rPr>
          <w:sz w:val="16"/>
        </w:rPr>
        <w:t xml:space="preserve"> </w:t>
      </w:r>
      <w:r w:rsidRPr="00D81344">
        <w:rPr>
          <w:rStyle w:val="Emphasis"/>
        </w:rPr>
        <w:t>uncomfortably high</w:t>
      </w:r>
      <w:r w:rsidRPr="00D81344">
        <w:rPr>
          <w:sz w:val="16"/>
        </w:rPr>
        <w:t xml:space="preserve">. We believe </w:t>
      </w:r>
      <w:r w:rsidRPr="00D81344">
        <w:rPr>
          <w:u w:val="single"/>
        </w:rPr>
        <w:t xml:space="preserve">this risk is one of the world’s </w:t>
      </w:r>
      <w:r w:rsidRPr="00D81344">
        <w:rPr>
          <w:rStyle w:val="Emphasis"/>
        </w:rPr>
        <w:t>most pressing problems.</w:t>
      </w:r>
    </w:p>
    <w:p w14:paraId="4AD8BD29" w14:textId="77777777" w:rsidR="00590B1B" w:rsidRPr="00D81344" w:rsidRDefault="00590B1B" w:rsidP="00590B1B">
      <w:pPr>
        <w:rPr>
          <w:rStyle w:val="StyleUnderline"/>
        </w:rPr>
      </w:pPr>
      <w:r w:rsidRPr="00D81344">
        <w:rPr>
          <w:sz w:val="16"/>
        </w:rPr>
        <w:t xml:space="preserve">And </w:t>
      </w:r>
      <w:r w:rsidRPr="00D81344">
        <w:rPr>
          <w:u w:val="single"/>
        </w:rPr>
        <w:t xml:space="preserve">there are a number of </w:t>
      </w:r>
      <w:r w:rsidRPr="00D81344">
        <w:rPr>
          <w:rStyle w:val="Emphasis"/>
        </w:rPr>
        <w:t>practical options</w:t>
      </w:r>
      <w:r w:rsidRPr="00D81344">
        <w:rPr>
          <w:u w:val="single"/>
        </w:rPr>
        <w:t xml:space="preserve"> for reducing global catastrophic biological risks (GCBRs).</w:t>
      </w:r>
      <w:r w:rsidRPr="00D81344">
        <w:rPr>
          <w:sz w:val="16"/>
        </w:rPr>
        <w:t xml:space="preserve"> So we think </w:t>
      </w:r>
      <w:r w:rsidRPr="00D81344">
        <w:rPr>
          <w:u w:val="single"/>
        </w:rPr>
        <w:t xml:space="preserve">working to </w:t>
      </w:r>
      <w:r w:rsidRPr="00D81344">
        <w:rPr>
          <w:rStyle w:val="Emphasis"/>
        </w:rPr>
        <w:t>reduce</w:t>
      </w:r>
      <w:r w:rsidRPr="00D81344">
        <w:rPr>
          <w:u w:val="single"/>
        </w:rPr>
        <w:t xml:space="preserve"> GCBRs is one of the </w:t>
      </w:r>
      <w:r w:rsidRPr="00D81344">
        <w:rPr>
          <w:rStyle w:val="Emphasis"/>
        </w:rPr>
        <w:t>most promising ways</w:t>
      </w:r>
      <w:r w:rsidRPr="00D81344">
        <w:rPr>
          <w:sz w:val="16"/>
        </w:rPr>
        <w:t xml:space="preserve"> </w:t>
      </w:r>
      <w:r w:rsidRPr="00D81344">
        <w:rPr>
          <w:u w:val="single"/>
        </w:rPr>
        <w:t xml:space="preserve">to safeguard the </w:t>
      </w:r>
      <w:r w:rsidRPr="00D81344">
        <w:rPr>
          <w:rStyle w:val="Emphasis"/>
        </w:rPr>
        <w:t>future of humanity</w:t>
      </w:r>
      <w:r w:rsidRPr="00D81344">
        <w:rPr>
          <w:u w:val="single"/>
        </w:rPr>
        <w:t xml:space="preserve"> right now.</w:t>
      </w:r>
    </w:p>
    <w:p w14:paraId="77DDB5E4" w14:textId="77777777" w:rsidR="00590B1B" w:rsidRPr="00D81344" w:rsidRDefault="00590B1B" w:rsidP="00590B1B">
      <w:pPr>
        <w:rPr>
          <w:rStyle w:val="StyleUnderline"/>
        </w:rPr>
      </w:pPr>
    </w:p>
    <w:p w14:paraId="0F97F088" w14:textId="77777777" w:rsidR="00590B1B" w:rsidRPr="00D81344" w:rsidRDefault="00590B1B" w:rsidP="00590B1B">
      <w:pPr>
        <w:pStyle w:val="Heading2"/>
        <w:rPr>
          <w:rFonts w:cs="Calibri"/>
        </w:rPr>
      </w:pPr>
      <w:r w:rsidRPr="00D81344">
        <w:rPr>
          <w:rFonts w:cs="Calibri"/>
        </w:rPr>
        <w:t>Shipbuilding Advantage</w:t>
      </w:r>
    </w:p>
    <w:p w14:paraId="52F338E5" w14:textId="77777777" w:rsidR="00590B1B" w:rsidRPr="00D81344" w:rsidRDefault="00590B1B" w:rsidP="00590B1B">
      <w:pPr>
        <w:pStyle w:val="Heading3"/>
        <w:rPr>
          <w:rFonts w:cs="Calibri"/>
        </w:rPr>
      </w:pPr>
      <w:r w:rsidRPr="00D81344">
        <w:rPr>
          <w:rFonts w:cs="Calibri"/>
        </w:rPr>
        <w:t>2AC---Solvency---Shipbuilding</w:t>
      </w:r>
    </w:p>
    <w:p w14:paraId="57DA7877" w14:textId="77777777" w:rsidR="00590B1B" w:rsidRDefault="00590B1B" w:rsidP="00590B1B">
      <w:pPr>
        <w:pStyle w:val="Heading4"/>
        <w:rPr>
          <w:rFonts w:cs="Calibri"/>
        </w:rPr>
      </w:pPr>
      <w:r w:rsidRPr="00D81344">
        <w:rPr>
          <w:rFonts w:cs="Calibri"/>
        </w:rPr>
        <w:t xml:space="preserve">That </w:t>
      </w:r>
      <w:r w:rsidRPr="00D81344">
        <w:rPr>
          <w:rFonts w:cs="Calibri"/>
          <w:u w:val="single"/>
        </w:rPr>
        <w:t>spills over</w:t>
      </w:r>
      <w:r w:rsidRPr="00D81344">
        <w:rPr>
          <w:rFonts w:cs="Calibri"/>
        </w:rPr>
        <w:t xml:space="preserve"> to </w:t>
      </w:r>
      <w:r w:rsidRPr="00D81344">
        <w:rPr>
          <w:rFonts w:cs="Calibri"/>
          <w:u w:val="single"/>
        </w:rPr>
        <w:t>re-establish</w:t>
      </w:r>
      <w:r w:rsidRPr="00D81344">
        <w:rPr>
          <w:rFonts w:cs="Calibri"/>
        </w:rPr>
        <w:t xml:space="preserve"> America’s reputation as a premier shipbuilder. </w:t>
      </w:r>
    </w:p>
    <w:p w14:paraId="734C4DCF" w14:textId="77777777" w:rsidR="00590B1B" w:rsidRPr="0018023C" w:rsidRDefault="00590B1B" w:rsidP="00590B1B">
      <w:pPr>
        <w:rPr>
          <w:b/>
          <w:bCs/>
          <w:sz w:val="26"/>
        </w:rPr>
      </w:pPr>
      <w:r w:rsidRPr="0018023C">
        <w:rPr>
          <w:rStyle w:val="Style13ptBold"/>
        </w:rPr>
        <w:t>Thorsson, Writer and marketing specialist at Arctic Today, 25</w:t>
      </w:r>
    </w:p>
    <w:p w14:paraId="51520392" w14:textId="77777777" w:rsidR="00590B1B" w:rsidRPr="0018023C" w:rsidRDefault="00590B1B" w:rsidP="00590B1B">
      <w:r w:rsidRPr="0018023C">
        <w:t xml:space="preserve">Elías Thorsson 25. Writer and marketing specialist at Arctic Today. "Can new US icebreakers help break China’s shipbuilding dominance?." ArcticToday. 3-14-2025. </w:t>
      </w:r>
      <w:hyperlink r:id="rId19" w:history="1">
        <w:r w:rsidRPr="0018023C">
          <w:rPr>
            <w:rStyle w:val="Hyperlink"/>
          </w:rPr>
          <w:t>https://www.arctictoday.com/can-new-u-s-icebreakers-help-break-chinas-shipbuilding-dominance/</w:t>
        </w:r>
      </w:hyperlink>
      <w:r w:rsidRPr="0018023C">
        <w:t xml:space="preserve"> HDCSW-Packet </w:t>
      </w:r>
    </w:p>
    <w:p w14:paraId="525FDE2A" w14:textId="77777777" w:rsidR="00590B1B" w:rsidRPr="00D81344" w:rsidRDefault="00590B1B" w:rsidP="00590B1B">
      <w:pPr>
        <w:rPr>
          <w:rStyle w:val="StyleUnderline"/>
        </w:rPr>
      </w:pPr>
      <w:r w:rsidRPr="00D81344">
        <w:rPr>
          <w:rStyle w:val="StyleUnderline"/>
        </w:rPr>
        <w:t xml:space="preserve">Why icebreakers? </w:t>
      </w:r>
    </w:p>
    <w:p w14:paraId="42DAE133" w14:textId="77777777" w:rsidR="00590B1B" w:rsidRPr="00D81344" w:rsidRDefault="00590B1B" w:rsidP="00590B1B">
      <w:pPr>
        <w:rPr>
          <w:sz w:val="16"/>
        </w:rPr>
      </w:pPr>
      <w:r w:rsidRPr="00D81344">
        <w:rPr>
          <w:sz w:val="16"/>
        </w:rPr>
        <w:t xml:space="preserve">The Wilson Center argues that </w:t>
      </w:r>
      <w:r w:rsidRPr="00D81344">
        <w:rPr>
          <w:rStyle w:val="Emphasis"/>
        </w:rPr>
        <w:t>icebreakers</w:t>
      </w:r>
      <w:r w:rsidRPr="00D81344">
        <w:rPr>
          <w:rStyle w:val="StyleUnderline"/>
        </w:rPr>
        <w:t xml:space="preserve"> are a </w:t>
      </w:r>
      <w:r w:rsidRPr="00D81344">
        <w:rPr>
          <w:rStyle w:val="Emphasis"/>
          <w:sz w:val="28"/>
          <w:szCs w:val="32"/>
        </w:rPr>
        <w:t>critical starting point</w:t>
      </w:r>
      <w:r w:rsidRPr="00D81344">
        <w:rPr>
          <w:rStyle w:val="StyleUnderline"/>
        </w:rPr>
        <w:t xml:space="preserve"> for reviving U.S. </w:t>
      </w:r>
      <w:r w:rsidRPr="00D81344">
        <w:rPr>
          <w:rStyle w:val="Emphasis"/>
        </w:rPr>
        <w:t>shipbuilding</w:t>
      </w:r>
      <w:r w:rsidRPr="00D81344">
        <w:rPr>
          <w:rStyle w:val="StyleUnderline"/>
        </w:rPr>
        <w:t>.</w:t>
      </w:r>
      <w:r w:rsidRPr="00D81344">
        <w:rPr>
          <w:sz w:val="16"/>
        </w:rPr>
        <w:t xml:space="preserve"> While the U.S. has only a handful of operational icebreakers, Russia has over 40 in service, and China continues expanding its polar fleet.</w:t>
      </w:r>
    </w:p>
    <w:p w14:paraId="61FE499A" w14:textId="77777777" w:rsidR="00590B1B" w:rsidRPr="00D81344" w:rsidRDefault="00590B1B" w:rsidP="00590B1B">
      <w:pPr>
        <w:rPr>
          <w:rStyle w:val="StyleUnderline"/>
        </w:rPr>
      </w:pPr>
      <w:r w:rsidRPr="00D81344">
        <w:rPr>
          <w:sz w:val="16"/>
        </w:rPr>
        <w:t xml:space="preserve">Beyond military needs, </w:t>
      </w:r>
      <w:r w:rsidRPr="00D81344">
        <w:rPr>
          <w:rStyle w:val="Emphasis"/>
        </w:rPr>
        <w:t>global demand</w:t>
      </w:r>
      <w:r w:rsidRPr="00D81344">
        <w:rPr>
          <w:rStyle w:val="StyleUnderline"/>
        </w:rPr>
        <w:t xml:space="preserve"> for </w:t>
      </w:r>
      <w:r w:rsidRPr="00D81344">
        <w:rPr>
          <w:rStyle w:val="Emphasis"/>
        </w:rPr>
        <w:t>icebreakers</w:t>
      </w:r>
      <w:r w:rsidRPr="00D81344">
        <w:rPr>
          <w:rStyle w:val="StyleUnderline"/>
        </w:rPr>
        <w:t xml:space="preserve"> is </w:t>
      </w:r>
      <w:r w:rsidRPr="00D81344">
        <w:rPr>
          <w:rStyle w:val="Emphasis"/>
        </w:rPr>
        <w:t>growing</w:t>
      </w:r>
      <w:r w:rsidRPr="00D81344">
        <w:rPr>
          <w:sz w:val="16"/>
        </w:rPr>
        <w:t xml:space="preserve">, </w:t>
      </w:r>
      <w:r w:rsidRPr="00D81344">
        <w:rPr>
          <w:rStyle w:val="StyleUnderline"/>
        </w:rPr>
        <w:t xml:space="preserve">with U.S. allies projected to purchase between </w:t>
      </w:r>
      <w:r w:rsidRPr="00D81344">
        <w:rPr>
          <w:rStyle w:val="Emphasis"/>
        </w:rPr>
        <w:t>70 and 90 icebreakers</w:t>
      </w:r>
      <w:r w:rsidRPr="00D81344">
        <w:rPr>
          <w:sz w:val="16"/>
        </w:rPr>
        <w:t xml:space="preserve"> in the next decade. </w:t>
      </w:r>
      <w:r w:rsidRPr="00D81344">
        <w:rPr>
          <w:rStyle w:val="StyleUnderline"/>
        </w:rPr>
        <w:t xml:space="preserve">If U.S. shipyards can </w:t>
      </w:r>
      <w:r w:rsidRPr="00D81344">
        <w:rPr>
          <w:rStyle w:val="Emphasis"/>
        </w:rPr>
        <w:t>scale up production</w:t>
      </w:r>
      <w:r w:rsidRPr="00D81344">
        <w:rPr>
          <w:rStyle w:val="StyleUnderline"/>
        </w:rPr>
        <w:t xml:space="preserve"> and </w:t>
      </w:r>
      <w:r w:rsidRPr="00D81344">
        <w:rPr>
          <w:rStyle w:val="Emphasis"/>
        </w:rPr>
        <w:t>compete internationally</w:t>
      </w:r>
      <w:r w:rsidRPr="00D81344">
        <w:rPr>
          <w:rStyle w:val="StyleUnderline"/>
        </w:rPr>
        <w:t xml:space="preserve">, they could </w:t>
      </w:r>
      <w:r w:rsidRPr="00D81344">
        <w:rPr>
          <w:rStyle w:val="Emphasis"/>
        </w:rPr>
        <w:t>break</w:t>
      </w:r>
      <w:r w:rsidRPr="00D81344">
        <w:rPr>
          <w:rStyle w:val="StyleUnderline"/>
        </w:rPr>
        <w:t xml:space="preserve"> into a growing </w:t>
      </w:r>
      <w:r w:rsidRPr="00D81344">
        <w:rPr>
          <w:rStyle w:val="Emphasis"/>
        </w:rPr>
        <w:t>market</w:t>
      </w:r>
      <w:r w:rsidRPr="00D81344">
        <w:rPr>
          <w:rStyle w:val="StyleUnderline"/>
        </w:rPr>
        <w:t xml:space="preserve"> and </w:t>
      </w:r>
      <w:r w:rsidRPr="00D81344">
        <w:rPr>
          <w:rStyle w:val="Emphasis"/>
          <w:sz w:val="24"/>
          <w:szCs w:val="28"/>
        </w:rPr>
        <w:t>re-establish America’s reputation</w:t>
      </w:r>
      <w:r w:rsidRPr="00D81344">
        <w:rPr>
          <w:rStyle w:val="StyleUnderline"/>
          <w:sz w:val="24"/>
          <w:szCs w:val="28"/>
        </w:rPr>
        <w:t xml:space="preserve"> </w:t>
      </w:r>
      <w:r w:rsidRPr="00D81344">
        <w:rPr>
          <w:rStyle w:val="StyleUnderline"/>
        </w:rPr>
        <w:t xml:space="preserve">as a </w:t>
      </w:r>
      <w:r w:rsidRPr="00D81344">
        <w:rPr>
          <w:rStyle w:val="Emphasis"/>
          <w:sz w:val="24"/>
          <w:szCs w:val="28"/>
        </w:rPr>
        <w:t>global shipbuilder</w:t>
      </w:r>
      <w:r w:rsidRPr="00D81344">
        <w:rPr>
          <w:rStyle w:val="StyleUnderline"/>
        </w:rPr>
        <w:t>.</w:t>
      </w:r>
    </w:p>
    <w:p w14:paraId="735A7E3F" w14:textId="77777777" w:rsidR="00590B1B" w:rsidRPr="00D81344" w:rsidRDefault="00590B1B" w:rsidP="00590B1B">
      <w:pPr>
        <w:rPr>
          <w:rStyle w:val="StyleUnderline"/>
        </w:rPr>
      </w:pPr>
      <w:r w:rsidRPr="00D81344">
        <w:rPr>
          <w:sz w:val="16"/>
        </w:rPr>
        <w:t xml:space="preserve">The ICE Pact, a trilateral initiative with Finland and Canada, is designed to help U.S. shipyards enter this market while strengthening Arctic security. If successful, </w:t>
      </w:r>
      <w:r w:rsidRPr="00D81344">
        <w:rPr>
          <w:rStyle w:val="StyleUnderline"/>
        </w:rPr>
        <w:t>it could serve</w:t>
      </w:r>
      <w:r w:rsidRPr="00D81344">
        <w:rPr>
          <w:sz w:val="16"/>
        </w:rPr>
        <w:t xml:space="preserve"> </w:t>
      </w:r>
      <w:r w:rsidRPr="00D81344">
        <w:rPr>
          <w:rStyle w:val="StyleUnderline"/>
        </w:rPr>
        <w:t xml:space="preserve">as a model for </w:t>
      </w:r>
      <w:r w:rsidRPr="00D81344">
        <w:rPr>
          <w:rStyle w:val="Emphasis"/>
        </w:rPr>
        <w:t>larger-scale</w:t>
      </w:r>
      <w:r w:rsidRPr="00D81344">
        <w:rPr>
          <w:rStyle w:val="StyleUnderline"/>
        </w:rPr>
        <w:t xml:space="preserve"> U.S. </w:t>
      </w:r>
      <w:r w:rsidRPr="00D81344">
        <w:rPr>
          <w:rStyle w:val="Emphasis"/>
        </w:rPr>
        <w:t>shipbuilding reforms</w:t>
      </w:r>
      <w:r w:rsidRPr="00D81344">
        <w:rPr>
          <w:rStyle w:val="StyleUnderline"/>
        </w:rPr>
        <w:t>.</w:t>
      </w:r>
    </w:p>
    <w:p w14:paraId="71AA26E7" w14:textId="77777777" w:rsidR="00590B1B" w:rsidRPr="00D81344" w:rsidRDefault="00590B1B" w:rsidP="00590B1B">
      <w:pPr>
        <w:rPr>
          <w:sz w:val="16"/>
        </w:rPr>
      </w:pPr>
      <w:r w:rsidRPr="00D81344">
        <w:rPr>
          <w:sz w:val="16"/>
        </w:rPr>
        <w:t>A call to action</w:t>
      </w:r>
    </w:p>
    <w:p w14:paraId="27A35B0A" w14:textId="77777777" w:rsidR="00590B1B" w:rsidRPr="00D81344" w:rsidRDefault="00590B1B" w:rsidP="00590B1B">
      <w:pPr>
        <w:rPr>
          <w:rStyle w:val="StyleUnderline"/>
        </w:rPr>
      </w:pPr>
      <w:r w:rsidRPr="00D81344">
        <w:rPr>
          <w:sz w:val="16"/>
        </w:rPr>
        <w:t xml:space="preserve">The Wilson Center’s report presents a stark warning: </w:t>
      </w:r>
      <w:r w:rsidRPr="00D81344">
        <w:rPr>
          <w:rStyle w:val="StyleUnderline"/>
        </w:rPr>
        <w:t xml:space="preserve">Without urgent reforms, the U.S. will continue to fall further </w:t>
      </w:r>
      <w:r w:rsidRPr="00D81344">
        <w:rPr>
          <w:rStyle w:val="Emphasis"/>
        </w:rPr>
        <w:t>behind</w:t>
      </w:r>
      <w:r w:rsidRPr="00D81344">
        <w:rPr>
          <w:rStyle w:val="StyleUnderline"/>
        </w:rPr>
        <w:t xml:space="preserve"> in </w:t>
      </w:r>
      <w:r w:rsidRPr="00D81344">
        <w:rPr>
          <w:rStyle w:val="Emphasis"/>
        </w:rPr>
        <w:t>shipbuilding capacity</w:t>
      </w:r>
      <w:r w:rsidRPr="00D81344">
        <w:rPr>
          <w:sz w:val="16"/>
        </w:rPr>
        <w:t xml:space="preserve">, </w:t>
      </w:r>
      <w:r w:rsidRPr="00D81344">
        <w:rPr>
          <w:rStyle w:val="Emphasis"/>
        </w:rPr>
        <w:t>industrial competitiveness</w:t>
      </w:r>
      <w:r w:rsidRPr="00D81344">
        <w:rPr>
          <w:rStyle w:val="StyleUnderline"/>
        </w:rPr>
        <w:t xml:space="preserve"> and </w:t>
      </w:r>
      <w:r w:rsidRPr="00D81344">
        <w:rPr>
          <w:rStyle w:val="Emphasis"/>
        </w:rPr>
        <w:t>Arctic security</w:t>
      </w:r>
      <w:r w:rsidRPr="00D81344">
        <w:rPr>
          <w:rStyle w:val="StyleUnderline"/>
        </w:rPr>
        <w:t>.</w:t>
      </w:r>
    </w:p>
    <w:p w14:paraId="40E8507F" w14:textId="77777777" w:rsidR="00590B1B" w:rsidRPr="00D81344" w:rsidRDefault="00590B1B" w:rsidP="00590B1B">
      <w:r w:rsidRPr="00D81344">
        <w:rPr>
          <w:sz w:val="16"/>
        </w:rPr>
        <w:t>By developing a national shipbuilding strategy, modernizing acquisition rules, and implementing stronger trade protections, the U.S. can rebuild its maritime power and compete with China’s state-backed shipbuilding dominance.</w:t>
      </w:r>
    </w:p>
    <w:p w14:paraId="2B64E504" w14:textId="77777777" w:rsidR="00590B1B" w:rsidRPr="00D81344" w:rsidRDefault="00590B1B" w:rsidP="00590B1B">
      <w:pPr>
        <w:pStyle w:val="Heading3"/>
        <w:rPr>
          <w:rFonts w:cs="Calibri"/>
        </w:rPr>
      </w:pPr>
      <w:r w:rsidRPr="00D81344">
        <w:rPr>
          <w:rFonts w:cs="Calibri"/>
        </w:rPr>
        <w:t>2AC---AT: ICE Pact Solves</w:t>
      </w:r>
    </w:p>
    <w:p w14:paraId="58B28BDD" w14:textId="77777777" w:rsidR="00590B1B" w:rsidRDefault="00590B1B" w:rsidP="00590B1B">
      <w:pPr>
        <w:pStyle w:val="Heading4"/>
        <w:rPr>
          <w:rFonts w:cs="Calibri"/>
        </w:rPr>
      </w:pPr>
      <w:r w:rsidRPr="00D81344">
        <w:rPr>
          <w:rFonts w:cs="Calibri"/>
        </w:rPr>
        <w:t>The plan is key---the US has only paid lip service to Ice Breakers now, but the plan is key to ensuring success</w:t>
      </w:r>
    </w:p>
    <w:p w14:paraId="54AC8D14" w14:textId="77777777" w:rsidR="00590B1B" w:rsidRPr="0018023C" w:rsidRDefault="00590B1B" w:rsidP="00590B1B">
      <w:pPr>
        <w:rPr>
          <w:rStyle w:val="Style13ptBold"/>
        </w:rPr>
      </w:pPr>
      <w:r w:rsidRPr="0018023C">
        <w:rPr>
          <w:rStyle w:val="Style13ptBold"/>
        </w:rPr>
        <w:t>Humpert, Senior Fellow at the Arctic Institute, 25</w:t>
      </w:r>
    </w:p>
    <w:p w14:paraId="7AAD1267" w14:textId="77777777" w:rsidR="00590B1B" w:rsidRPr="0018023C" w:rsidRDefault="00590B1B" w:rsidP="00590B1B">
      <w:r w:rsidRPr="0018023C">
        <w:t>Malte Humpert 25. Senior Fellow at the Arctic Institute. "Polar Icebreakers May Be Key to Jumpstarting American Shipbuilding New Report Finds". gCaptain. 3-18-2025.  https://gcaptain.com/polar-icebreakers-may-be-key-to-jumpstarting-american-shipbuilding-new-report-finds/ HDCSW-Packet</w:t>
      </w:r>
    </w:p>
    <w:p w14:paraId="5CA7E6F6" w14:textId="77777777" w:rsidR="00590B1B" w:rsidRPr="00D81344" w:rsidRDefault="00590B1B" w:rsidP="00590B1B">
      <w:pPr>
        <w:rPr>
          <w:rStyle w:val="StyleUnderline"/>
        </w:rPr>
      </w:pPr>
      <w:r w:rsidRPr="00D81344">
        <w:rPr>
          <w:rStyle w:val="StyleUnderline"/>
        </w:rPr>
        <w:t>Polar Icebreakers May Be Key to Jumpstarting American Shipbuilding New Report Finds</w:t>
      </w:r>
    </w:p>
    <w:p w14:paraId="30545AA3" w14:textId="77777777" w:rsidR="00590B1B" w:rsidRPr="00D81344" w:rsidRDefault="00590B1B" w:rsidP="00590B1B">
      <w:pPr>
        <w:rPr>
          <w:rStyle w:val="StyleUnderline"/>
        </w:rPr>
      </w:pPr>
      <w:r w:rsidRPr="00D81344">
        <w:rPr>
          <w:sz w:val="16"/>
        </w:rPr>
        <w:t xml:space="preserve">The recently-signed ICE Pact, focused on the development of icebreakers, represents a unique opportunity to revitalize American shipbuilding, a new report by the Wilson Center, a think tank, finds. </w:t>
      </w:r>
      <w:r w:rsidRPr="00D81344">
        <w:rPr>
          <w:rStyle w:val="StyleUnderline"/>
        </w:rPr>
        <w:t xml:space="preserve">It could </w:t>
      </w:r>
      <w:r w:rsidRPr="00D81344">
        <w:rPr>
          <w:rStyle w:val="Emphasis"/>
        </w:rPr>
        <w:t>function</w:t>
      </w:r>
      <w:r w:rsidRPr="00D81344">
        <w:rPr>
          <w:rStyle w:val="StyleUnderline"/>
        </w:rPr>
        <w:t xml:space="preserve"> as a </w:t>
      </w:r>
      <w:r w:rsidRPr="00D81344">
        <w:rPr>
          <w:rStyle w:val="Emphasis"/>
        </w:rPr>
        <w:t>test-bed</w:t>
      </w:r>
      <w:r w:rsidRPr="00D81344">
        <w:rPr>
          <w:rStyle w:val="StyleUnderline"/>
        </w:rPr>
        <w:t xml:space="preserve"> for </w:t>
      </w:r>
      <w:r w:rsidRPr="00D81344">
        <w:rPr>
          <w:rStyle w:val="Emphasis"/>
        </w:rPr>
        <w:t>shipbuilding</w:t>
      </w:r>
      <w:r w:rsidRPr="00D81344">
        <w:rPr>
          <w:rStyle w:val="StyleUnderline"/>
        </w:rPr>
        <w:t xml:space="preserve"> and </w:t>
      </w:r>
      <w:r w:rsidRPr="00D81344">
        <w:rPr>
          <w:rStyle w:val="Emphasis"/>
        </w:rPr>
        <w:t>policy innovation</w:t>
      </w:r>
      <w:r w:rsidRPr="00D81344">
        <w:rPr>
          <w:rStyle w:val="StyleUnderline"/>
        </w:rPr>
        <w:t xml:space="preserve">. </w:t>
      </w:r>
    </w:p>
    <w:p w14:paraId="2F25EEF1" w14:textId="77777777" w:rsidR="00590B1B" w:rsidRPr="00D81344" w:rsidRDefault="00590B1B" w:rsidP="00590B1B">
      <w:pPr>
        <w:rPr>
          <w:sz w:val="16"/>
        </w:rPr>
      </w:pPr>
      <w:r w:rsidRPr="00D81344">
        <w:rPr>
          <w:sz w:val="16"/>
        </w:rPr>
        <w:t>“If successful, ICE Pact will serve as a model for how government procurement programs for military vessels can act as an important tool of industrial policy to help U.S. shipyards sell vessels to a wider array of customers,” the report concludes.</w:t>
      </w:r>
    </w:p>
    <w:p w14:paraId="5D4C5137" w14:textId="77777777" w:rsidR="00590B1B" w:rsidRPr="00D81344" w:rsidRDefault="00590B1B" w:rsidP="00590B1B">
      <w:pPr>
        <w:rPr>
          <w:sz w:val="16"/>
        </w:rPr>
      </w:pPr>
      <w:r w:rsidRPr="00D81344">
        <w:rPr>
          <w:sz w:val="16"/>
        </w:rPr>
        <w:t>U.S. shipyards face a formidable challenge to revitalize American shipbuilding and seapower in a world increasingly dominated by Chinese shipbuilders. Shipyards in China accounted for 75 percent of new commercial ship orders in 2024.</w:t>
      </w:r>
    </w:p>
    <w:p w14:paraId="53D497A0" w14:textId="77777777" w:rsidR="00590B1B" w:rsidRPr="00D81344" w:rsidRDefault="00590B1B" w:rsidP="00590B1B">
      <w:pPr>
        <w:rPr>
          <w:sz w:val="16"/>
        </w:rPr>
      </w:pPr>
      <w:r w:rsidRPr="00D81344">
        <w:rPr>
          <w:sz w:val="16"/>
        </w:rPr>
        <w:t>A key headwind for U.S. builders are the complex acquisition and contracting rules combined with the lack of long-term funding stability. The ICE Pact, short for Icebreaker Collaboration Effort, between the U.S., Canada, and Finland looks to combine the strengths and capabilities of their respective shipyards.</w:t>
      </w:r>
    </w:p>
    <w:p w14:paraId="1DC9BD81" w14:textId="77777777" w:rsidR="00590B1B" w:rsidRPr="00D81344" w:rsidRDefault="00590B1B" w:rsidP="00590B1B">
      <w:pPr>
        <w:rPr>
          <w:sz w:val="16"/>
        </w:rPr>
      </w:pPr>
      <w:r w:rsidRPr="00D81344">
        <w:rPr>
          <w:sz w:val="16"/>
        </w:rPr>
        <w:t>“</w:t>
      </w:r>
      <w:r w:rsidRPr="00D81344">
        <w:rPr>
          <w:rStyle w:val="StyleUnderline"/>
        </w:rPr>
        <w:t xml:space="preserve">The </w:t>
      </w:r>
      <w:r w:rsidRPr="00D81344">
        <w:rPr>
          <w:rStyle w:val="Emphasis"/>
        </w:rPr>
        <w:t>ICE Pact</w:t>
      </w:r>
      <w:r w:rsidRPr="00D81344">
        <w:rPr>
          <w:rStyle w:val="StyleUnderline"/>
        </w:rPr>
        <w:t xml:space="preserve"> is the </w:t>
      </w:r>
      <w:r w:rsidRPr="00D81344">
        <w:rPr>
          <w:rStyle w:val="Emphasis"/>
        </w:rPr>
        <w:t>start</w:t>
      </w:r>
      <w:r w:rsidRPr="00D81344">
        <w:rPr>
          <w:rStyle w:val="StyleUnderline"/>
        </w:rPr>
        <w:t xml:space="preserve"> of a </w:t>
      </w:r>
      <w:r w:rsidRPr="00D81344">
        <w:rPr>
          <w:rStyle w:val="Emphasis"/>
        </w:rPr>
        <w:t>procurement-to-production on-ramp</w:t>
      </w:r>
      <w:r w:rsidRPr="00D81344">
        <w:rPr>
          <w:rStyle w:val="StyleUnderline"/>
        </w:rPr>
        <w:t xml:space="preserve"> that will help bend</w:t>
      </w:r>
      <w:r w:rsidRPr="00D81344">
        <w:rPr>
          <w:sz w:val="16"/>
        </w:rPr>
        <w:t xml:space="preserve"> downwards the cost of building ships in America,” says William Henagan, one of the report’s authors and technical advisor at the Wilson Center’s Polar Institute. </w:t>
      </w:r>
    </w:p>
    <w:p w14:paraId="5F77B250" w14:textId="77777777" w:rsidR="00590B1B" w:rsidRPr="00D81344" w:rsidRDefault="00590B1B" w:rsidP="00590B1B">
      <w:pPr>
        <w:rPr>
          <w:sz w:val="16"/>
        </w:rPr>
      </w:pPr>
      <w:r w:rsidRPr="00D81344">
        <w:rPr>
          <w:rStyle w:val="Emphasis"/>
        </w:rPr>
        <w:t>Polar icebreakers</w:t>
      </w:r>
      <w:r w:rsidRPr="00D81344">
        <w:rPr>
          <w:rStyle w:val="StyleUnderline"/>
        </w:rPr>
        <w:t xml:space="preserve"> can help </w:t>
      </w:r>
      <w:r w:rsidRPr="00D81344">
        <w:rPr>
          <w:rStyle w:val="Emphasis"/>
        </w:rPr>
        <w:t>overcome American shipbuilding inertia</w:t>
      </w:r>
      <w:r w:rsidRPr="00D81344">
        <w:rPr>
          <w:sz w:val="16"/>
        </w:rPr>
        <w:t xml:space="preserve">, according to the report. Apart from the fact that the U.S. is in dire need of a dozen or more heavy and medium icebreakers, the vessels’ high-tech and complex nature represents an opportunity to rebuilding American shipbuilding competitiveness in high quality vessels, rather than attempting to compete with China on low-tech, low-value vessels. </w:t>
      </w:r>
    </w:p>
    <w:p w14:paraId="0E008699" w14:textId="77777777" w:rsidR="00590B1B" w:rsidRPr="00D81344" w:rsidRDefault="00590B1B" w:rsidP="00590B1B">
      <w:pPr>
        <w:rPr>
          <w:sz w:val="16"/>
        </w:rPr>
      </w:pPr>
      <w:r w:rsidRPr="00D81344">
        <w:rPr>
          <w:rStyle w:val="Emphasis"/>
        </w:rPr>
        <w:t>Thus</w:t>
      </w:r>
      <w:r w:rsidRPr="00D81344">
        <w:rPr>
          <w:rStyle w:val="StyleUnderline"/>
        </w:rPr>
        <w:t xml:space="preserve"> far </w:t>
      </w:r>
      <w:r w:rsidRPr="00D81344">
        <w:rPr>
          <w:rStyle w:val="Emphasis"/>
        </w:rPr>
        <w:t>procurement</w:t>
      </w:r>
      <w:r w:rsidRPr="00D81344">
        <w:rPr>
          <w:rStyle w:val="StyleUnderline"/>
        </w:rPr>
        <w:t xml:space="preserve"> and lead-up to construction</w:t>
      </w:r>
      <w:r w:rsidRPr="00D81344">
        <w:rPr>
          <w:sz w:val="16"/>
        </w:rPr>
        <w:t xml:space="preserve"> </w:t>
      </w:r>
      <w:r w:rsidRPr="00D81344">
        <w:rPr>
          <w:rStyle w:val="StyleUnderline"/>
        </w:rPr>
        <w:t>of the Polar Security Cutter</w:t>
      </w:r>
      <w:r w:rsidRPr="00D81344">
        <w:rPr>
          <w:sz w:val="16"/>
        </w:rPr>
        <w:t xml:space="preserve">, </w:t>
      </w:r>
      <w:r w:rsidRPr="00D81344">
        <w:rPr>
          <w:rStyle w:val="StyleUnderline"/>
        </w:rPr>
        <w:t xml:space="preserve">as the Coast Guard’s </w:t>
      </w:r>
      <w:r w:rsidRPr="00D81344">
        <w:rPr>
          <w:rStyle w:val="Emphasis"/>
        </w:rPr>
        <w:t>new heavy icebreaker</w:t>
      </w:r>
      <w:r w:rsidRPr="00D81344">
        <w:rPr>
          <w:rStyle w:val="StyleUnderline"/>
        </w:rPr>
        <w:t xml:space="preserve"> is called, has been </w:t>
      </w:r>
      <w:r w:rsidRPr="00D81344">
        <w:rPr>
          <w:rStyle w:val="Emphasis"/>
        </w:rPr>
        <w:t>anything but smooth</w:t>
      </w:r>
      <w:r w:rsidRPr="00D81344">
        <w:rPr>
          <w:sz w:val="16"/>
        </w:rPr>
        <w:t>, with more than half a decade passing from contract signing to the first steel being cut.</w:t>
      </w:r>
    </w:p>
    <w:p w14:paraId="453865C3" w14:textId="77777777" w:rsidR="00590B1B" w:rsidRPr="00D81344" w:rsidRDefault="00590B1B" w:rsidP="00590B1B">
      <w:pPr>
        <w:rPr>
          <w:rStyle w:val="Emphasis"/>
        </w:rPr>
      </w:pPr>
      <w:r w:rsidRPr="00D81344">
        <w:rPr>
          <w:rStyle w:val="Emphasis"/>
        </w:rPr>
        <w:t>But</w:t>
      </w:r>
      <w:r w:rsidRPr="00D81344">
        <w:rPr>
          <w:rStyle w:val="StyleUnderline"/>
        </w:rPr>
        <w:t xml:space="preserve"> a </w:t>
      </w:r>
      <w:r w:rsidRPr="00D81344">
        <w:rPr>
          <w:rStyle w:val="Emphasis"/>
        </w:rPr>
        <w:t>clear signal</w:t>
      </w:r>
      <w:r w:rsidRPr="00D81344">
        <w:rPr>
          <w:rStyle w:val="StyleUnderline"/>
        </w:rPr>
        <w:t xml:space="preserve"> from the </w:t>
      </w:r>
      <w:r w:rsidRPr="00D81344">
        <w:rPr>
          <w:rStyle w:val="Emphasis"/>
        </w:rPr>
        <w:t>U.S. government</w:t>
      </w:r>
      <w:r w:rsidRPr="00D81344">
        <w:rPr>
          <w:rStyle w:val="StyleUnderline"/>
        </w:rPr>
        <w:t xml:space="preserve"> for the </w:t>
      </w:r>
      <w:r w:rsidRPr="00D81344">
        <w:rPr>
          <w:rStyle w:val="Emphasis"/>
        </w:rPr>
        <w:t>procurement</w:t>
      </w:r>
      <w:r w:rsidRPr="00D81344">
        <w:rPr>
          <w:rStyle w:val="StyleUnderline"/>
        </w:rPr>
        <w:t xml:space="preserve"> of a </w:t>
      </w:r>
      <w:r w:rsidRPr="00D81344">
        <w:rPr>
          <w:rStyle w:val="Emphasis"/>
        </w:rPr>
        <w:t>fleet</w:t>
      </w:r>
      <w:r w:rsidRPr="00D81344">
        <w:rPr>
          <w:rStyle w:val="StyleUnderline"/>
        </w:rPr>
        <w:t xml:space="preserve"> of </w:t>
      </w:r>
      <w:r w:rsidRPr="00D81344">
        <w:rPr>
          <w:rStyle w:val="Emphasis"/>
        </w:rPr>
        <w:t>icebreakers</w:t>
      </w:r>
      <w:r w:rsidRPr="00D81344">
        <w:rPr>
          <w:rStyle w:val="StyleUnderline"/>
        </w:rPr>
        <w:t xml:space="preserve"> in the </w:t>
      </w:r>
      <w:r w:rsidRPr="00D81344">
        <w:rPr>
          <w:rStyle w:val="Emphasis"/>
        </w:rPr>
        <w:t>present can help put American shipyards</w:t>
      </w:r>
      <w:r w:rsidRPr="00D81344">
        <w:rPr>
          <w:sz w:val="16"/>
        </w:rPr>
        <w:t xml:space="preserve"> </w:t>
      </w:r>
      <w:r w:rsidRPr="00D81344">
        <w:rPr>
          <w:rStyle w:val="StyleUnderline"/>
        </w:rPr>
        <w:t xml:space="preserve">in a position to participate in the market for a growing </w:t>
      </w:r>
      <w:r w:rsidRPr="00D81344">
        <w:rPr>
          <w:rStyle w:val="Emphasis"/>
        </w:rPr>
        <w:t>global demand</w:t>
      </w:r>
      <w:r w:rsidRPr="00D81344">
        <w:rPr>
          <w:rStyle w:val="StyleUnderline"/>
        </w:rPr>
        <w:t xml:space="preserve"> of </w:t>
      </w:r>
      <w:r w:rsidRPr="00D81344">
        <w:rPr>
          <w:rStyle w:val="Emphasis"/>
        </w:rPr>
        <w:t>icebreakers</w:t>
      </w:r>
      <w:r w:rsidRPr="00D81344">
        <w:rPr>
          <w:sz w:val="16"/>
        </w:rPr>
        <w:t xml:space="preserve"> – </w:t>
      </w:r>
      <w:r w:rsidRPr="00D81344">
        <w:rPr>
          <w:rStyle w:val="StyleUnderline"/>
        </w:rPr>
        <w:t xml:space="preserve">estimated between </w:t>
      </w:r>
      <w:r w:rsidRPr="00D81344">
        <w:rPr>
          <w:rStyle w:val="Emphasis"/>
        </w:rPr>
        <w:t>70-90 – in the future</w:t>
      </w:r>
      <w:r w:rsidRPr="00D81344">
        <w:rPr>
          <w:sz w:val="16"/>
        </w:rPr>
        <w:t xml:space="preserve">. </w:t>
      </w:r>
      <w:r w:rsidRPr="00D81344">
        <w:rPr>
          <w:rStyle w:val="StyleUnderline"/>
        </w:rPr>
        <w:t>And in the medium-term that new expertise could</w:t>
      </w:r>
      <w:r w:rsidRPr="00D81344">
        <w:rPr>
          <w:sz w:val="16"/>
        </w:rPr>
        <w:t xml:space="preserve"> </w:t>
      </w:r>
      <w:r w:rsidRPr="00D81344">
        <w:rPr>
          <w:rStyle w:val="StyleUnderline"/>
        </w:rPr>
        <w:t xml:space="preserve">translate to </w:t>
      </w:r>
      <w:r w:rsidRPr="00D81344">
        <w:rPr>
          <w:rStyle w:val="Emphasis"/>
        </w:rPr>
        <w:t>competing</w:t>
      </w:r>
      <w:r w:rsidRPr="00D81344">
        <w:rPr>
          <w:rStyle w:val="StyleUnderline"/>
        </w:rPr>
        <w:t xml:space="preserve"> for </w:t>
      </w:r>
      <w:r w:rsidRPr="00D81344">
        <w:rPr>
          <w:rStyle w:val="Emphasis"/>
        </w:rPr>
        <w:t>international</w:t>
      </w:r>
      <w:r w:rsidRPr="00D81344">
        <w:rPr>
          <w:rStyle w:val="StyleUnderline"/>
        </w:rPr>
        <w:t xml:space="preserve"> military and </w:t>
      </w:r>
      <w:r w:rsidRPr="00D81344">
        <w:rPr>
          <w:rStyle w:val="Emphasis"/>
        </w:rPr>
        <w:t xml:space="preserve">commercial dual-purpose vessels. </w:t>
      </w:r>
    </w:p>
    <w:p w14:paraId="1FA4BCF0" w14:textId="77777777" w:rsidR="00590B1B" w:rsidRPr="00D81344" w:rsidRDefault="00590B1B" w:rsidP="00590B1B">
      <w:pPr>
        <w:rPr>
          <w:rStyle w:val="StyleUnderline"/>
        </w:rPr>
      </w:pPr>
      <w:r w:rsidRPr="00D81344">
        <w:rPr>
          <w:sz w:val="16"/>
        </w:rPr>
        <w:t xml:space="preserve">President Trump recently stated that the U.S. will be looking to order 40 big icebreakers for the Coast Guard. </w:t>
      </w:r>
      <w:r w:rsidRPr="00D81344">
        <w:rPr>
          <w:rStyle w:val="Emphasis"/>
        </w:rPr>
        <w:t>Even</w:t>
      </w:r>
      <w:r w:rsidRPr="00D81344">
        <w:rPr>
          <w:rStyle w:val="StyleUnderline"/>
        </w:rPr>
        <w:t xml:space="preserve"> a firm </w:t>
      </w:r>
      <w:r w:rsidRPr="00D81344">
        <w:rPr>
          <w:rStyle w:val="Emphasis"/>
        </w:rPr>
        <w:t>commitment</w:t>
      </w:r>
      <w:r w:rsidRPr="00D81344">
        <w:rPr>
          <w:rStyle w:val="StyleUnderline"/>
        </w:rPr>
        <w:t xml:space="preserve"> and </w:t>
      </w:r>
      <w:r w:rsidRPr="00D81344">
        <w:rPr>
          <w:rStyle w:val="Emphasis"/>
        </w:rPr>
        <w:t>funding</w:t>
      </w:r>
      <w:r w:rsidRPr="00D81344">
        <w:rPr>
          <w:rStyle w:val="StyleUnderline"/>
        </w:rPr>
        <w:t xml:space="preserve"> for a fraction of this </w:t>
      </w:r>
      <w:r w:rsidRPr="00D81344">
        <w:rPr>
          <w:rStyle w:val="Emphasis"/>
        </w:rPr>
        <w:t>lofty goal</w:t>
      </w:r>
      <w:r w:rsidRPr="00D81344">
        <w:rPr>
          <w:rStyle w:val="StyleUnderline"/>
        </w:rPr>
        <w:t xml:space="preserve"> would send a </w:t>
      </w:r>
      <w:r w:rsidRPr="00D81344">
        <w:rPr>
          <w:rStyle w:val="Emphasis"/>
        </w:rPr>
        <w:t>key signal</w:t>
      </w:r>
      <w:r w:rsidRPr="00D81344">
        <w:rPr>
          <w:rStyle w:val="StyleUnderline"/>
        </w:rPr>
        <w:t>.</w:t>
      </w:r>
    </w:p>
    <w:p w14:paraId="0DF10787" w14:textId="77777777" w:rsidR="00590B1B" w:rsidRPr="00D81344" w:rsidRDefault="00590B1B" w:rsidP="00590B1B">
      <w:pPr>
        <w:rPr>
          <w:sz w:val="16"/>
        </w:rPr>
      </w:pPr>
      <w:r w:rsidRPr="00D81344">
        <w:rPr>
          <w:sz w:val="16"/>
        </w:rPr>
        <w:t>“</w:t>
      </w:r>
      <w:r w:rsidRPr="00D81344">
        <w:rPr>
          <w:rStyle w:val="Emphasis"/>
        </w:rPr>
        <w:t>Sustained U.S. government focus</w:t>
      </w:r>
      <w:r w:rsidRPr="00D81344">
        <w:rPr>
          <w:rStyle w:val="StyleUnderline"/>
        </w:rPr>
        <w:t xml:space="preserve"> on the </w:t>
      </w:r>
      <w:r w:rsidRPr="00D81344">
        <w:rPr>
          <w:rStyle w:val="Emphasis"/>
        </w:rPr>
        <w:t>production</w:t>
      </w:r>
      <w:r w:rsidRPr="00D81344">
        <w:rPr>
          <w:rStyle w:val="StyleUnderline"/>
        </w:rPr>
        <w:t xml:space="preserve"> of </w:t>
      </w:r>
      <w:r w:rsidRPr="00D81344">
        <w:rPr>
          <w:rStyle w:val="Emphasis"/>
        </w:rPr>
        <w:t>vessels</w:t>
      </w:r>
      <w:r w:rsidRPr="00D81344">
        <w:rPr>
          <w:rStyle w:val="StyleUnderline"/>
        </w:rPr>
        <w:t xml:space="preserve"> like </w:t>
      </w:r>
      <w:r w:rsidRPr="00D81344">
        <w:rPr>
          <w:rStyle w:val="Emphasis"/>
        </w:rPr>
        <w:t>icebreakers</w:t>
      </w:r>
      <w:r w:rsidRPr="00D81344">
        <w:rPr>
          <w:sz w:val="16"/>
        </w:rPr>
        <w:t xml:space="preserve">, undersea construction vessels, unmanned underwater vehicles, and undersea cable and repair ships </w:t>
      </w:r>
      <w:r w:rsidRPr="00D81344">
        <w:rPr>
          <w:rStyle w:val="StyleUnderline"/>
        </w:rPr>
        <w:t xml:space="preserve">remains the </w:t>
      </w:r>
      <w:r w:rsidRPr="00D81344">
        <w:rPr>
          <w:rStyle w:val="Emphasis"/>
        </w:rPr>
        <w:t>clearest route</w:t>
      </w:r>
      <w:r w:rsidRPr="00D81344">
        <w:rPr>
          <w:rStyle w:val="StyleUnderline"/>
        </w:rPr>
        <w:t xml:space="preserve"> to putting near-term ‘</w:t>
      </w:r>
      <w:r w:rsidRPr="00D81344">
        <w:rPr>
          <w:rStyle w:val="Emphasis"/>
        </w:rPr>
        <w:t>points on-the-board</w:t>
      </w:r>
      <w:r w:rsidRPr="00D81344">
        <w:rPr>
          <w:sz w:val="16"/>
        </w:rPr>
        <w:t>,” the Wilson Center report highlights.</w:t>
      </w:r>
    </w:p>
    <w:p w14:paraId="72BA6C54" w14:textId="77777777" w:rsidR="00590B1B" w:rsidRPr="00D81344" w:rsidRDefault="00590B1B" w:rsidP="00590B1B">
      <w:pPr>
        <w:rPr>
          <w:sz w:val="16"/>
        </w:rPr>
      </w:pPr>
      <w:r w:rsidRPr="00D81344">
        <w:rPr>
          <w:sz w:val="16"/>
        </w:rPr>
        <w:t>“</w:t>
      </w:r>
      <w:r w:rsidRPr="00D81344">
        <w:rPr>
          <w:rStyle w:val="StyleUnderline"/>
        </w:rPr>
        <w:t xml:space="preserve">The </w:t>
      </w:r>
      <w:r w:rsidRPr="00D81344">
        <w:rPr>
          <w:rStyle w:val="Emphasis"/>
        </w:rPr>
        <w:t>best tool</w:t>
      </w:r>
      <w:r w:rsidRPr="00D81344">
        <w:rPr>
          <w:rStyle w:val="StyleUnderline"/>
        </w:rPr>
        <w:t xml:space="preserve"> we have today to </w:t>
      </w:r>
      <w:r w:rsidRPr="00D81344">
        <w:rPr>
          <w:rStyle w:val="Emphasis"/>
        </w:rPr>
        <w:t>strengthen</w:t>
      </w:r>
      <w:r w:rsidRPr="00D81344">
        <w:rPr>
          <w:rStyle w:val="StyleUnderline"/>
        </w:rPr>
        <w:t xml:space="preserve"> the </w:t>
      </w:r>
      <w:r w:rsidRPr="00D81344">
        <w:rPr>
          <w:rStyle w:val="Emphasis"/>
        </w:rPr>
        <w:t>shipbuilding industrial base</w:t>
      </w:r>
      <w:r w:rsidRPr="00D81344">
        <w:rPr>
          <w:rStyle w:val="StyleUnderline"/>
        </w:rPr>
        <w:t xml:space="preserve"> in America</w:t>
      </w:r>
      <w:r w:rsidRPr="00D81344">
        <w:rPr>
          <w:sz w:val="16"/>
        </w:rPr>
        <w:t xml:space="preserve"> </w:t>
      </w:r>
      <w:r w:rsidRPr="00D81344">
        <w:rPr>
          <w:rStyle w:val="Emphasis"/>
        </w:rPr>
        <w:t>is procurement</w:t>
      </w:r>
      <w:r w:rsidRPr="00D81344">
        <w:rPr>
          <w:sz w:val="16"/>
        </w:rPr>
        <w:t>, but we also need new government investment, adjustment to trade policy, and changes in labor policy. We need to force military service branches to think about industrial policy — not just following bureaucratic procedures to put warships on the water,” Henagan concludes.</w:t>
      </w:r>
    </w:p>
    <w:p w14:paraId="74DACBBF" w14:textId="77777777" w:rsidR="00590B1B" w:rsidRDefault="00590B1B" w:rsidP="00590B1B">
      <w:pPr>
        <w:pStyle w:val="Heading4"/>
        <w:rPr>
          <w:rFonts w:cs="Calibri"/>
        </w:rPr>
      </w:pPr>
      <w:r w:rsidRPr="00D81344">
        <w:rPr>
          <w:rFonts w:cs="Calibri"/>
        </w:rPr>
        <w:t>ICE PACT fails to create American made ships, that’s key to solve shipbuilding.</w:t>
      </w:r>
    </w:p>
    <w:p w14:paraId="08C75A8C" w14:textId="77777777" w:rsidR="00590B1B" w:rsidRPr="0018023C" w:rsidRDefault="00590B1B" w:rsidP="00590B1B">
      <w:pPr>
        <w:rPr>
          <w:rStyle w:val="Style13ptBold"/>
        </w:rPr>
      </w:pPr>
      <w:r w:rsidRPr="0018023C">
        <w:rPr>
          <w:rStyle w:val="Style13ptBold"/>
        </w:rPr>
        <w:t>Payton, Freelance journalist focused on responsible investment, natural resources and the energy transition, 25</w:t>
      </w:r>
    </w:p>
    <w:p w14:paraId="62E95F96" w14:textId="77777777" w:rsidR="00590B1B" w:rsidRPr="0018023C" w:rsidRDefault="00590B1B" w:rsidP="00590B1B">
      <w:r w:rsidRPr="0018023C">
        <w:t xml:space="preserve">Ben Payton 25. Freelance journalist focused on responsible investment, natural resources and the energy transition. "Command of the sea: can Trump make America build ships again?." FDI Intelligence. 4-10-2025. </w:t>
      </w:r>
      <w:hyperlink r:id="rId20" w:history="1">
        <w:r w:rsidRPr="0018023C">
          <w:rPr>
            <w:rStyle w:val="Hyperlink"/>
          </w:rPr>
          <w:t>https://www.fdiintelligence.com/content/d5c21fa0-b481-4e92-b35e-6b49aeeb6887</w:t>
        </w:r>
      </w:hyperlink>
      <w:r w:rsidRPr="0018023C">
        <w:t xml:space="preserve"> HDCSW-Packet</w:t>
      </w:r>
    </w:p>
    <w:p w14:paraId="2E04D635" w14:textId="77777777" w:rsidR="00590B1B" w:rsidRPr="00D81344" w:rsidRDefault="00590B1B" w:rsidP="00590B1B">
      <w:pPr>
        <w:rPr>
          <w:rStyle w:val="StyleUnderline"/>
        </w:rPr>
      </w:pPr>
      <w:r w:rsidRPr="00D81344">
        <w:rPr>
          <w:rStyle w:val="StyleUnderline"/>
        </w:rPr>
        <w:t xml:space="preserve">But as they approach the massive task of </w:t>
      </w:r>
      <w:r w:rsidRPr="00D81344">
        <w:rPr>
          <w:rStyle w:val="Emphasis"/>
        </w:rPr>
        <w:t>rebuilding</w:t>
      </w:r>
      <w:r w:rsidRPr="00D81344">
        <w:rPr>
          <w:rStyle w:val="StyleUnderline"/>
        </w:rPr>
        <w:t xml:space="preserve"> America’s maritime strength, </w:t>
      </w:r>
      <w:r w:rsidRPr="00D81344">
        <w:rPr>
          <w:rStyle w:val="Emphasis"/>
        </w:rPr>
        <w:t>policymakers</w:t>
      </w:r>
      <w:r w:rsidRPr="00D81344">
        <w:rPr>
          <w:rStyle w:val="StyleUnderline"/>
        </w:rPr>
        <w:t xml:space="preserve"> face </w:t>
      </w:r>
      <w:r w:rsidRPr="00D81344">
        <w:rPr>
          <w:rStyle w:val="Emphasis"/>
        </w:rPr>
        <w:t>uncomfortable choices</w:t>
      </w:r>
      <w:r w:rsidRPr="00D81344">
        <w:rPr>
          <w:rStyle w:val="StyleUnderline"/>
        </w:rPr>
        <w:t xml:space="preserve">. Do </w:t>
      </w:r>
      <w:r w:rsidRPr="00D81344">
        <w:rPr>
          <w:rStyle w:val="Emphasis"/>
        </w:rPr>
        <w:t>they prioritise ships</w:t>
      </w:r>
      <w:r w:rsidRPr="00D81344">
        <w:rPr>
          <w:rStyle w:val="StyleUnderline"/>
        </w:rPr>
        <w:t xml:space="preserve">, or </w:t>
      </w:r>
      <w:r w:rsidRPr="00D81344">
        <w:rPr>
          <w:rStyle w:val="Emphasis"/>
        </w:rPr>
        <w:t>shipbuilding</w:t>
      </w:r>
      <w:r w:rsidRPr="00D81344">
        <w:rPr>
          <w:rStyle w:val="StyleUnderline"/>
        </w:rPr>
        <w:t>?</w:t>
      </w:r>
      <w:r w:rsidRPr="00D81344">
        <w:rPr>
          <w:sz w:val="16"/>
        </w:rPr>
        <w:t xml:space="preserve"> </w:t>
      </w:r>
      <w:r w:rsidRPr="00D81344">
        <w:rPr>
          <w:rStyle w:val="StyleUnderline"/>
        </w:rPr>
        <w:t xml:space="preserve">The fastest way to acquire </w:t>
      </w:r>
      <w:r w:rsidRPr="00D81344">
        <w:rPr>
          <w:rStyle w:val="Emphasis"/>
        </w:rPr>
        <w:t>new vessels</w:t>
      </w:r>
      <w:r w:rsidRPr="00D81344">
        <w:rPr>
          <w:rStyle w:val="StyleUnderline"/>
        </w:rPr>
        <w:t xml:space="preserve"> is to </w:t>
      </w:r>
      <w:r w:rsidRPr="00D81344">
        <w:rPr>
          <w:rStyle w:val="Emphasis"/>
        </w:rPr>
        <w:t>order</w:t>
      </w:r>
      <w:r w:rsidRPr="00D81344">
        <w:rPr>
          <w:rStyle w:val="StyleUnderline"/>
        </w:rPr>
        <w:t xml:space="preserve"> from </w:t>
      </w:r>
      <w:r w:rsidRPr="00D81344">
        <w:rPr>
          <w:rStyle w:val="Emphasis"/>
        </w:rPr>
        <w:t>allied</w:t>
      </w:r>
      <w:r w:rsidRPr="00D81344">
        <w:rPr>
          <w:rStyle w:val="StyleUnderline"/>
        </w:rPr>
        <w:t xml:space="preserve"> </w:t>
      </w:r>
      <w:r w:rsidRPr="00D81344">
        <w:rPr>
          <w:rStyle w:val="Emphasis"/>
        </w:rPr>
        <w:t>countries</w:t>
      </w:r>
      <w:r w:rsidRPr="00D81344">
        <w:rPr>
          <w:sz w:val="16"/>
        </w:rPr>
        <w:t xml:space="preserve"> </w:t>
      </w:r>
      <w:r w:rsidRPr="00D81344">
        <w:rPr>
          <w:rStyle w:val="StyleUnderline"/>
        </w:rPr>
        <w:t xml:space="preserve">such as </w:t>
      </w:r>
      <w:r w:rsidRPr="00D81344">
        <w:rPr>
          <w:rStyle w:val="Emphasis"/>
        </w:rPr>
        <w:t>South Korea</w:t>
      </w:r>
      <w:r w:rsidRPr="00D81344">
        <w:rPr>
          <w:rStyle w:val="StyleUnderline"/>
        </w:rPr>
        <w:t xml:space="preserve"> and </w:t>
      </w:r>
      <w:r w:rsidRPr="00D81344">
        <w:rPr>
          <w:rStyle w:val="Emphasis"/>
        </w:rPr>
        <w:t>Japan</w:t>
      </w:r>
      <w:r w:rsidRPr="00D81344">
        <w:rPr>
          <w:sz w:val="16"/>
        </w:rPr>
        <w:t xml:space="preserve">, which boast the strongest shipbuilding industries outside China. </w:t>
      </w:r>
      <w:r w:rsidRPr="00D81344">
        <w:rPr>
          <w:rStyle w:val="StyleUnderline"/>
        </w:rPr>
        <w:t xml:space="preserve">Investing in domestic shipbuilding, by contrast, would create </w:t>
      </w:r>
      <w:r w:rsidRPr="00D81344">
        <w:rPr>
          <w:rStyle w:val="Emphasis"/>
        </w:rPr>
        <w:t>far more jobs</w:t>
      </w:r>
      <w:r w:rsidRPr="00D81344">
        <w:rPr>
          <w:rStyle w:val="StyleUnderline"/>
        </w:rPr>
        <w:t xml:space="preserve"> and help </w:t>
      </w:r>
      <w:r w:rsidRPr="00D81344">
        <w:rPr>
          <w:rStyle w:val="Emphasis"/>
        </w:rPr>
        <w:t>restore</w:t>
      </w:r>
      <w:r w:rsidRPr="00D81344">
        <w:rPr>
          <w:rStyle w:val="StyleUnderline"/>
        </w:rPr>
        <w:t xml:space="preserve"> the </w:t>
      </w:r>
      <w:r w:rsidRPr="00D81344">
        <w:rPr>
          <w:rStyle w:val="Emphasis"/>
        </w:rPr>
        <w:t>country’s industrial base</w:t>
      </w:r>
      <w:r w:rsidRPr="00D81344">
        <w:rPr>
          <w:rStyle w:val="StyleUnderline"/>
        </w:rPr>
        <w:t xml:space="preserve">, but would take much </w:t>
      </w:r>
      <w:r w:rsidRPr="00D81344">
        <w:rPr>
          <w:rStyle w:val="Emphasis"/>
        </w:rPr>
        <w:t>longer</w:t>
      </w:r>
      <w:r w:rsidRPr="00D81344">
        <w:rPr>
          <w:rStyle w:val="StyleUnderline"/>
        </w:rPr>
        <w:t xml:space="preserve"> to </w:t>
      </w:r>
      <w:r w:rsidRPr="00D81344">
        <w:rPr>
          <w:rStyle w:val="Emphasis"/>
        </w:rPr>
        <w:t>accomplish</w:t>
      </w:r>
      <w:r w:rsidRPr="00D81344">
        <w:rPr>
          <w:rStyle w:val="StyleUnderline"/>
        </w:rPr>
        <w:t>.</w:t>
      </w:r>
    </w:p>
    <w:p w14:paraId="0A9A8B7F" w14:textId="77777777" w:rsidR="00590B1B" w:rsidRPr="00D81344" w:rsidRDefault="00590B1B" w:rsidP="00590B1B">
      <w:pPr>
        <w:rPr>
          <w:sz w:val="16"/>
        </w:rPr>
      </w:pPr>
      <w:r w:rsidRPr="00D81344">
        <w:rPr>
          <w:sz w:val="16"/>
        </w:rPr>
        <w:t>How the administration resolves this dilemma will have drastic implications for global trade and geopolitics.</w:t>
      </w:r>
    </w:p>
    <w:p w14:paraId="65E62B40" w14:textId="77777777" w:rsidR="00590B1B" w:rsidRPr="00D81344" w:rsidRDefault="00590B1B" w:rsidP="00590B1B">
      <w:pPr>
        <w:rPr>
          <w:sz w:val="16"/>
        </w:rPr>
      </w:pPr>
      <w:r w:rsidRPr="00D81344">
        <w:rPr>
          <w:sz w:val="16"/>
        </w:rPr>
        <w:t>Breaking the ice</w:t>
      </w:r>
    </w:p>
    <w:p w14:paraId="4A162538" w14:textId="77777777" w:rsidR="00590B1B" w:rsidRPr="00D81344" w:rsidRDefault="00590B1B" w:rsidP="00590B1B">
      <w:pPr>
        <w:rPr>
          <w:rStyle w:val="StyleUnderline"/>
        </w:rPr>
      </w:pPr>
      <w:r w:rsidRPr="00D81344">
        <w:rPr>
          <w:rStyle w:val="StyleUnderline"/>
        </w:rPr>
        <w:t xml:space="preserve">As the US begins the journey towards </w:t>
      </w:r>
      <w:r w:rsidRPr="00D81344">
        <w:rPr>
          <w:rStyle w:val="Emphasis"/>
        </w:rPr>
        <w:t>reviving its shipbuilding industry</w:t>
      </w:r>
      <w:r w:rsidRPr="00D81344">
        <w:rPr>
          <w:rStyle w:val="StyleUnderline"/>
        </w:rPr>
        <w:t xml:space="preserve">, </w:t>
      </w:r>
      <w:r w:rsidRPr="00D81344">
        <w:rPr>
          <w:rStyle w:val="Emphasis"/>
        </w:rPr>
        <w:t>icebreakers are top of the to-do list</w:t>
      </w:r>
      <w:r w:rsidRPr="00D81344">
        <w:rPr>
          <w:rStyle w:val="StyleUnderline"/>
        </w:rPr>
        <w:t xml:space="preserve">. </w:t>
      </w:r>
    </w:p>
    <w:p w14:paraId="4E9EAF8F" w14:textId="77777777" w:rsidR="00590B1B" w:rsidRPr="00D81344" w:rsidRDefault="00590B1B" w:rsidP="00590B1B">
      <w:pPr>
        <w:rPr>
          <w:sz w:val="16"/>
        </w:rPr>
      </w:pPr>
      <w:r w:rsidRPr="00D81344">
        <w:rPr>
          <w:rStyle w:val="StyleUnderline"/>
        </w:rPr>
        <w:t xml:space="preserve">In the icebreaker industry, however, it is not China that occupies top position — but Finland. </w:t>
      </w:r>
      <w:r w:rsidRPr="00D81344">
        <w:rPr>
          <w:sz w:val="16"/>
        </w:rPr>
        <w:t>The Nordic nation’s prowess with icebreakers is perhaps not surprising, given that its ports freeze solid each winter. Today, Finland designs 80% of the world’s icebreakers and builds more than 60%.</w:t>
      </w:r>
    </w:p>
    <w:p w14:paraId="38C1CF1A" w14:textId="77777777" w:rsidR="00590B1B" w:rsidRPr="00D81344" w:rsidRDefault="00590B1B" w:rsidP="00590B1B">
      <w:pPr>
        <w:rPr>
          <w:rStyle w:val="StyleUnderline"/>
        </w:rPr>
      </w:pPr>
      <w:r w:rsidRPr="00D81344">
        <w:rPr>
          <w:rStyle w:val="StyleUnderline"/>
        </w:rPr>
        <w:t>The sudden surge in US interest in icebreakers could therefore provide an enormous boon for Finnish industry.</w:t>
      </w:r>
    </w:p>
    <w:p w14:paraId="7E32DD3A" w14:textId="77777777" w:rsidR="00590B1B" w:rsidRPr="00D81344" w:rsidRDefault="00590B1B" w:rsidP="00590B1B">
      <w:pPr>
        <w:rPr>
          <w:sz w:val="16"/>
        </w:rPr>
      </w:pPr>
      <w:r w:rsidRPr="00D81344">
        <w:rPr>
          <w:sz w:val="16"/>
        </w:rPr>
        <w:t>“I have never seen this level of interest in icebreakers globally,” says Mika Hovilainen, CEO of Aker Arctic, a Finnish company that designs and tests icebreakers. It is a time of “dramatic change” in the industry, he explains. Finland’s shipyards lost one of their leading customers when it became unacceptable to deliver vessels to Russia after it invaded Ukraine. But demand for icebreakers on the other side of the Atlantic could more than compensate for this loss.</w:t>
      </w:r>
    </w:p>
    <w:p w14:paraId="005DF089" w14:textId="77777777" w:rsidR="00590B1B" w:rsidRPr="00D81344" w:rsidRDefault="00590B1B" w:rsidP="00590B1B">
      <w:pPr>
        <w:rPr>
          <w:rStyle w:val="StyleUnderline"/>
        </w:rPr>
      </w:pPr>
      <w:r w:rsidRPr="00D81344">
        <w:rPr>
          <w:sz w:val="16"/>
        </w:rPr>
        <w:t xml:space="preserve">Finland’s expertise with icebreakers was one of the arguments used to justify its admission to Nato in 2023. </w:t>
      </w:r>
      <w:r w:rsidRPr="00D81344">
        <w:rPr>
          <w:rStyle w:val="StyleUnderline"/>
        </w:rPr>
        <w:t xml:space="preserve">Last July, the US and Canada agreed to establish an Icebreaker Collaboration Effort — known as the </w:t>
      </w:r>
      <w:r w:rsidRPr="00D81344">
        <w:rPr>
          <w:rStyle w:val="Emphasis"/>
        </w:rPr>
        <w:t>ICE Pact</w:t>
      </w:r>
      <w:r w:rsidRPr="00D81344">
        <w:rPr>
          <w:rStyle w:val="StyleUnderline"/>
        </w:rPr>
        <w:t xml:space="preserve"> — with </w:t>
      </w:r>
      <w:r w:rsidRPr="00D81344">
        <w:rPr>
          <w:rStyle w:val="Emphasis"/>
        </w:rPr>
        <w:t>Finland</w:t>
      </w:r>
      <w:r w:rsidRPr="00D81344">
        <w:rPr>
          <w:rStyle w:val="StyleUnderline"/>
        </w:rPr>
        <w:t xml:space="preserve">, in which the three countries will co-operate in </w:t>
      </w:r>
      <w:r w:rsidRPr="00D81344">
        <w:rPr>
          <w:rStyle w:val="Emphasis"/>
        </w:rPr>
        <w:t>sharing expertise</w:t>
      </w:r>
      <w:r w:rsidRPr="00D81344">
        <w:rPr>
          <w:rStyle w:val="StyleUnderline"/>
        </w:rPr>
        <w:t xml:space="preserve"> and </w:t>
      </w:r>
      <w:r w:rsidRPr="00D81344">
        <w:rPr>
          <w:rStyle w:val="Emphasis"/>
        </w:rPr>
        <w:t>resources</w:t>
      </w:r>
      <w:r w:rsidRPr="00D81344">
        <w:rPr>
          <w:rStyle w:val="StyleUnderline"/>
        </w:rPr>
        <w:t>.</w:t>
      </w:r>
    </w:p>
    <w:p w14:paraId="2EE171FD" w14:textId="77777777" w:rsidR="00590B1B" w:rsidRPr="00D81344" w:rsidRDefault="00590B1B" w:rsidP="00590B1B">
      <w:pPr>
        <w:rPr>
          <w:rStyle w:val="StyleUnderline"/>
        </w:rPr>
      </w:pPr>
      <w:r w:rsidRPr="00D81344">
        <w:rPr>
          <w:rStyle w:val="Emphasis"/>
        </w:rPr>
        <w:t>It remains</w:t>
      </w:r>
      <w:r w:rsidRPr="00D81344">
        <w:rPr>
          <w:rStyle w:val="StyleUnderline"/>
        </w:rPr>
        <w:t xml:space="preserve"> to be seen if Mr </w:t>
      </w:r>
      <w:r w:rsidRPr="00D81344">
        <w:rPr>
          <w:rStyle w:val="Emphasis"/>
        </w:rPr>
        <w:t>Trump</w:t>
      </w:r>
      <w:r w:rsidRPr="00D81344">
        <w:rPr>
          <w:rStyle w:val="StyleUnderline"/>
        </w:rPr>
        <w:t xml:space="preserve"> will </w:t>
      </w:r>
      <w:r w:rsidRPr="00D81344">
        <w:rPr>
          <w:rStyle w:val="Emphasis"/>
        </w:rPr>
        <w:t>fully support the ICE Pact</w:t>
      </w:r>
      <w:r w:rsidRPr="00D81344">
        <w:rPr>
          <w:sz w:val="16"/>
        </w:rPr>
        <w:t xml:space="preserve">. </w:t>
      </w:r>
      <w:r w:rsidRPr="00D81344">
        <w:rPr>
          <w:rStyle w:val="StyleUnderline"/>
        </w:rPr>
        <w:t>Collaborating with allies may seem to contradict his ‘</w:t>
      </w:r>
      <w:r w:rsidRPr="00D81344">
        <w:rPr>
          <w:rStyle w:val="Emphasis"/>
        </w:rPr>
        <w:t>America First’</w:t>
      </w:r>
      <w:r w:rsidRPr="00D81344">
        <w:rPr>
          <w:rStyle w:val="StyleUnderline"/>
        </w:rPr>
        <w:t xml:space="preserve"> </w:t>
      </w:r>
      <w:r w:rsidRPr="00D81344">
        <w:rPr>
          <w:rStyle w:val="Emphasis"/>
        </w:rPr>
        <w:t>philosophy</w:t>
      </w:r>
      <w:r w:rsidRPr="00D81344">
        <w:rPr>
          <w:sz w:val="16"/>
        </w:rPr>
        <w:t xml:space="preserve">. </w:t>
      </w:r>
      <w:r w:rsidRPr="00D81344">
        <w:rPr>
          <w:rStyle w:val="StyleUnderline"/>
        </w:rPr>
        <w:t>Indeed, in announcing</w:t>
      </w:r>
      <w:r w:rsidRPr="00D81344">
        <w:rPr>
          <w:sz w:val="16"/>
        </w:rPr>
        <w:t xml:space="preserve"> </w:t>
      </w:r>
      <w:r w:rsidRPr="00D81344">
        <w:rPr>
          <w:rStyle w:val="StyleUnderline"/>
        </w:rPr>
        <w:t>his plan for 48 new US icebreakers</w:t>
      </w:r>
      <w:r w:rsidRPr="00D81344">
        <w:rPr>
          <w:sz w:val="16"/>
        </w:rPr>
        <w:t xml:space="preserve"> in March, </w:t>
      </w:r>
      <w:r w:rsidRPr="00D81344">
        <w:rPr>
          <w:rStyle w:val="StyleUnderline"/>
        </w:rPr>
        <w:t xml:space="preserve">the president took a potshot against Canada, a </w:t>
      </w:r>
      <w:r w:rsidRPr="00D81344">
        <w:rPr>
          <w:rStyle w:val="Emphasis"/>
        </w:rPr>
        <w:t>country</w:t>
      </w:r>
      <w:r w:rsidRPr="00D81344">
        <w:rPr>
          <w:rStyle w:val="StyleUnderline"/>
        </w:rPr>
        <w:t xml:space="preserve"> he </w:t>
      </w:r>
      <w:r w:rsidRPr="00D81344">
        <w:rPr>
          <w:rStyle w:val="Emphasis"/>
        </w:rPr>
        <w:t>hopes to annex</w:t>
      </w:r>
      <w:r w:rsidRPr="00D81344">
        <w:rPr>
          <w:rStyle w:val="StyleUnderline"/>
        </w:rPr>
        <w:t>.</w:t>
      </w:r>
    </w:p>
    <w:p w14:paraId="19DED5EC" w14:textId="77777777" w:rsidR="00590B1B" w:rsidRPr="00D81344" w:rsidRDefault="00590B1B" w:rsidP="00590B1B">
      <w:pPr>
        <w:rPr>
          <w:sz w:val="16"/>
        </w:rPr>
      </w:pPr>
      <w:r w:rsidRPr="00D81344">
        <w:rPr>
          <w:sz w:val="16"/>
        </w:rPr>
        <w:t>“We’re going to order 48, and Canada wants to be part of the deal,” said Mr Trump. “I say, ‘You got to get your own icebreakers. I mean, if you’re a state, you can be part of the deal, but if you’re a separate country, you’ve got to get your own icebreakers.’”</w:t>
      </w:r>
    </w:p>
    <w:p w14:paraId="14C18CE3" w14:textId="77777777" w:rsidR="00590B1B" w:rsidRPr="00D81344" w:rsidRDefault="00590B1B" w:rsidP="00590B1B">
      <w:pPr>
        <w:rPr>
          <w:sz w:val="16"/>
        </w:rPr>
      </w:pPr>
      <w:r w:rsidRPr="00D81344">
        <w:rPr>
          <w:sz w:val="16"/>
        </w:rPr>
        <w:t>Collaboration</w:t>
      </w:r>
    </w:p>
    <w:p w14:paraId="6046A53F" w14:textId="77777777" w:rsidR="00590B1B" w:rsidRPr="00D81344" w:rsidRDefault="00590B1B" w:rsidP="00590B1B">
      <w:pPr>
        <w:rPr>
          <w:sz w:val="16"/>
        </w:rPr>
      </w:pPr>
      <w:r w:rsidRPr="00D81344">
        <w:rPr>
          <w:sz w:val="16"/>
        </w:rPr>
        <w:t xml:space="preserve">Mr </w:t>
      </w:r>
      <w:r w:rsidRPr="00D81344">
        <w:rPr>
          <w:rStyle w:val="StyleUnderline"/>
        </w:rPr>
        <w:t xml:space="preserve">Trump has been </w:t>
      </w:r>
      <w:r w:rsidRPr="00D81344">
        <w:rPr>
          <w:rStyle w:val="Emphasis"/>
        </w:rPr>
        <w:t>more positive</w:t>
      </w:r>
      <w:r w:rsidRPr="00D81344">
        <w:rPr>
          <w:rStyle w:val="StyleUnderline"/>
        </w:rPr>
        <w:t xml:space="preserve"> about the </w:t>
      </w:r>
      <w:r w:rsidRPr="00D81344">
        <w:rPr>
          <w:rStyle w:val="Emphasis"/>
        </w:rPr>
        <w:t>US relationship</w:t>
      </w:r>
      <w:r w:rsidRPr="00D81344">
        <w:rPr>
          <w:rStyle w:val="StyleUnderline"/>
        </w:rPr>
        <w:t xml:space="preserve"> with </w:t>
      </w:r>
      <w:r w:rsidRPr="00D81344">
        <w:rPr>
          <w:rStyle w:val="Emphasis"/>
        </w:rPr>
        <w:t>Finland</w:t>
      </w:r>
      <w:r w:rsidRPr="00D81344">
        <w:rPr>
          <w:sz w:val="16"/>
        </w:rPr>
        <w:t xml:space="preserve">, however. In late March, he hosted Finnish president Alexander Stubb for a game of golf, posting on social media afterwards that the US and Finland would work together on the “purchase and development” of icebreakers. </w:t>
      </w:r>
    </w:p>
    <w:p w14:paraId="113E585A" w14:textId="77777777" w:rsidR="00590B1B" w:rsidRPr="00D81344" w:rsidRDefault="00590B1B" w:rsidP="00590B1B">
      <w:pPr>
        <w:rPr>
          <w:sz w:val="16"/>
        </w:rPr>
      </w:pPr>
      <w:r w:rsidRPr="00D81344">
        <w:rPr>
          <w:rStyle w:val="StyleUnderline"/>
        </w:rPr>
        <w:t xml:space="preserve">Ordering icebreakers directly from Finland would </w:t>
      </w:r>
      <w:r w:rsidRPr="00D81344">
        <w:rPr>
          <w:rStyle w:val="Emphasis"/>
        </w:rPr>
        <w:t>require a change to regulations</w:t>
      </w:r>
      <w:r w:rsidRPr="00D81344">
        <w:rPr>
          <w:rStyle w:val="StyleUnderline"/>
        </w:rPr>
        <w:t xml:space="preserve"> that</w:t>
      </w:r>
      <w:r w:rsidRPr="00D81344">
        <w:rPr>
          <w:sz w:val="16"/>
        </w:rPr>
        <w:t xml:space="preserve"> </w:t>
      </w:r>
      <w:r w:rsidRPr="00D81344">
        <w:rPr>
          <w:rStyle w:val="StyleUnderline"/>
        </w:rPr>
        <w:t xml:space="preserve">require US Navy and Coast Guard </w:t>
      </w:r>
      <w:r w:rsidRPr="00D81344">
        <w:rPr>
          <w:rStyle w:val="Emphasis"/>
        </w:rPr>
        <w:t>vessels</w:t>
      </w:r>
      <w:r w:rsidRPr="00D81344">
        <w:rPr>
          <w:rStyle w:val="StyleUnderline"/>
        </w:rPr>
        <w:t xml:space="preserve"> to be </w:t>
      </w:r>
      <w:r w:rsidRPr="00D81344">
        <w:rPr>
          <w:rStyle w:val="Emphasis"/>
        </w:rPr>
        <w:t>built domestically</w:t>
      </w:r>
      <w:r w:rsidRPr="00D81344">
        <w:rPr>
          <w:sz w:val="16"/>
        </w:rPr>
        <w:t>. Finland’s ICE Pact coordinator Reko-Antti Suojanen tells fDi Intelligence that a “relaxation” in these regulations is “the only way to come to our common goals.”</w:t>
      </w:r>
    </w:p>
    <w:p w14:paraId="1FD02ED8" w14:textId="77777777" w:rsidR="00590B1B" w:rsidRPr="00D81344" w:rsidRDefault="00590B1B" w:rsidP="00590B1B">
      <w:pPr>
        <w:rPr>
          <w:rStyle w:val="StyleUnderline"/>
        </w:rPr>
      </w:pPr>
      <w:r w:rsidRPr="00D81344">
        <w:rPr>
          <w:rStyle w:val="StyleUnderline"/>
        </w:rPr>
        <w:t>There is support in the US Congress for reforms that would allow the US to work with allies to speed-up naval construction</w:t>
      </w:r>
      <w:r w:rsidRPr="00D81344">
        <w:rPr>
          <w:sz w:val="16"/>
        </w:rPr>
        <w:t xml:space="preserve">. </w:t>
      </w:r>
      <w:r w:rsidRPr="00D81344">
        <w:rPr>
          <w:sz w:val="16"/>
          <w:szCs w:val="16"/>
        </w:rPr>
        <w:t>Republican senators Mike Lee and John Curtis introduced legislation in February that would allow the US Navy and Coast Guard to order vessels from allied countries, if the cost is cheaper than it would be from a US shipyard.</w:t>
      </w:r>
      <w:r w:rsidRPr="00D81344">
        <w:rPr>
          <w:rStyle w:val="StyleUnderline"/>
        </w:rPr>
        <w:t xml:space="preserve"> </w:t>
      </w:r>
    </w:p>
    <w:p w14:paraId="10A1C626" w14:textId="77777777" w:rsidR="00590B1B" w:rsidRPr="00D81344" w:rsidRDefault="00590B1B" w:rsidP="00590B1B">
      <w:pPr>
        <w:rPr>
          <w:rStyle w:val="StyleUnderline"/>
        </w:rPr>
      </w:pPr>
      <w:r w:rsidRPr="00D81344">
        <w:rPr>
          <w:rStyle w:val="StyleUnderline"/>
        </w:rPr>
        <w:t xml:space="preserve">But these </w:t>
      </w:r>
      <w:r w:rsidRPr="00D81344">
        <w:rPr>
          <w:rStyle w:val="Emphasis"/>
        </w:rPr>
        <w:t>proposals</w:t>
      </w:r>
      <w:r w:rsidRPr="00D81344">
        <w:rPr>
          <w:rStyle w:val="StyleUnderline"/>
        </w:rPr>
        <w:t xml:space="preserve"> will have to </w:t>
      </w:r>
      <w:r w:rsidRPr="00D81344">
        <w:rPr>
          <w:rStyle w:val="Emphasis"/>
        </w:rPr>
        <w:t>contend with fears</w:t>
      </w:r>
      <w:r w:rsidRPr="00D81344">
        <w:rPr>
          <w:rStyle w:val="StyleUnderline"/>
        </w:rPr>
        <w:t xml:space="preserve"> that </w:t>
      </w:r>
      <w:r w:rsidRPr="00D81344">
        <w:rPr>
          <w:rStyle w:val="Emphasis"/>
        </w:rPr>
        <w:t>closer collaboration could</w:t>
      </w:r>
      <w:r w:rsidRPr="00D81344">
        <w:rPr>
          <w:rStyle w:val="StyleUnderline"/>
        </w:rPr>
        <w:t xml:space="preserve"> </w:t>
      </w:r>
      <w:r w:rsidRPr="00D81344">
        <w:rPr>
          <w:rStyle w:val="Emphasis"/>
          <w:sz w:val="28"/>
          <w:szCs w:val="32"/>
        </w:rPr>
        <w:t>further weaken</w:t>
      </w:r>
      <w:r w:rsidRPr="00D81344">
        <w:rPr>
          <w:rStyle w:val="StyleUnderline"/>
          <w:sz w:val="28"/>
          <w:szCs w:val="32"/>
        </w:rPr>
        <w:t xml:space="preserve"> </w:t>
      </w:r>
      <w:r w:rsidRPr="00D81344">
        <w:rPr>
          <w:rStyle w:val="StyleUnderline"/>
        </w:rPr>
        <w:t xml:space="preserve">the </w:t>
      </w:r>
      <w:r w:rsidRPr="00D81344">
        <w:rPr>
          <w:rStyle w:val="Emphasis"/>
        </w:rPr>
        <w:t>US shipbuilding industry</w:t>
      </w:r>
      <w:r w:rsidRPr="00D81344">
        <w:rPr>
          <w:rStyle w:val="StyleUnderline"/>
        </w:rPr>
        <w:t>.</w:t>
      </w:r>
    </w:p>
    <w:p w14:paraId="293B63B1" w14:textId="77777777" w:rsidR="00590B1B" w:rsidRPr="00D81344" w:rsidRDefault="00590B1B" w:rsidP="00590B1B">
      <w:pPr>
        <w:rPr>
          <w:sz w:val="16"/>
        </w:rPr>
      </w:pPr>
      <w:r w:rsidRPr="00D81344">
        <w:rPr>
          <w:sz w:val="16"/>
        </w:rPr>
        <w:t xml:space="preserve">Meanwhile, </w:t>
      </w:r>
      <w:r w:rsidRPr="00D81344">
        <w:rPr>
          <w:rStyle w:val="StyleUnderline"/>
        </w:rPr>
        <w:t>Canada and Finland have been working collaboratively since even before</w:t>
      </w:r>
      <w:r w:rsidRPr="00D81344">
        <w:rPr>
          <w:sz w:val="16"/>
        </w:rPr>
        <w:t xml:space="preserve"> </w:t>
      </w:r>
      <w:r w:rsidRPr="00D81344">
        <w:rPr>
          <w:rStyle w:val="StyleUnderline"/>
        </w:rPr>
        <w:t xml:space="preserve">the </w:t>
      </w:r>
      <w:r w:rsidRPr="00D81344">
        <w:rPr>
          <w:rStyle w:val="Emphasis"/>
        </w:rPr>
        <w:t>ICE Pact</w:t>
      </w:r>
      <w:r w:rsidRPr="00D81344">
        <w:rPr>
          <w:rStyle w:val="StyleUnderline"/>
        </w:rPr>
        <w:t xml:space="preserve"> was </w:t>
      </w:r>
      <w:r w:rsidRPr="00D81344">
        <w:rPr>
          <w:rStyle w:val="Emphasis"/>
        </w:rPr>
        <w:t>signed</w:t>
      </w:r>
      <w:r w:rsidRPr="00D81344">
        <w:rPr>
          <w:sz w:val="16"/>
        </w:rPr>
        <w:t>. Helsinki Shipyard, a world leader in icebreaker construction, was acquired by Canada-based Group Davie in 2023, having previously been under Russian ownership. In March, the Canadian government awarded a C$3.25bn ($2.27bn) heavy icebreaker contract to Davie. Construction will begin at Helsinki Shipyard and be completed at Lévis in Quebec.</w:t>
      </w:r>
    </w:p>
    <w:p w14:paraId="666C4681" w14:textId="77777777" w:rsidR="00590B1B" w:rsidRPr="00D81344" w:rsidRDefault="00590B1B" w:rsidP="00590B1B">
      <w:pPr>
        <w:rPr>
          <w:sz w:val="16"/>
        </w:rPr>
      </w:pPr>
      <w:r w:rsidRPr="00D81344">
        <w:rPr>
          <w:sz w:val="16"/>
        </w:rPr>
        <w:t>The project will be “an excellent showcase of what can be achieved if there is a well-functioning national co-operation in place”, says Kim Salmi, managing director of Helsinki Shipyard.</w:t>
      </w:r>
    </w:p>
    <w:p w14:paraId="62D9AE75" w14:textId="77777777" w:rsidR="00590B1B" w:rsidRPr="00D81344" w:rsidRDefault="00590B1B" w:rsidP="00590B1B">
      <w:pPr>
        <w:rPr>
          <w:sz w:val="16"/>
        </w:rPr>
      </w:pPr>
      <w:r w:rsidRPr="00D81344">
        <w:rPr>
          <w:sz w:val="16"/>
        </w:rPr>
        <w:t>He adds that his company has “unique expertise” in icebreaker construction. “No other shipyard in the world has delivered as many icebreaking vessels as we have.”</w:t>
      </w:r>
    </w:p>
    <w:p w14:paraId="5406B869" w14:textId="77777777" w:rsidR="00590B1B" w:rsidRPr="00D81344" w:rsidRDefault="00590B1B" w:rsidP="00590B1B">
      <w:pPr>
        <w:rPr>
          <w:sz w:val="16"/>
        </w:rPr>
      </w:pPr>
      <w:r w:rsidRPr="00D81344">
        <w:rPr>
          <w:sz w:val="16"/>
        </w:rPr>
        <w:t>“We are also able to build ice-going vessels with the fastest schedule on the market, in 36 months or quicker depending on requirements.”</w:t>
      </w:r>
    </w:p>
    <w:p w14:paraId="20DD824B" w14:textId="77777777" w:rsidR="00590B1B" w:rsidRDefault="00590B1B" w:rsidP="00590B1B">
      <w:pPr>
        <w:pStyle w:val="Heading4"/>
        <w:rPr>
          <w:rFonts w:cs="Calibri"/>
        </w:rPr>
      </w:pPr>
      <w:r w:rsidRPr="00D81344">
        <w:rPr>
          <w:rFonts w:cs="Calibri"/>
        </w:rPr>
        <w:t xml:space="preserve">Access to the Arctic is impossible without icebreakers, but America’s fleet is </w:t>
      </w:r>
      <w:r w:rsidRPr="00D81344">
        <w:rPr>
          <w:rFonts w:cs="Calibri"/>
          <w:u w:val="single"/>
        </w:rPr>
        <w:t>small and unreliable</w:t>
      </w:r>
      <w:r w:rsidRPr="00D81344">
        <w:rPr>
          <w:rFonts w:cs="Calibri"/>
        </w:rPr>
        <w:t xml:space="preserve">, and the US hasn’t built a new icebreaker in decades. </w:t>
      </w:r>
    </w:p>
    <w:p w14:paraId="6CDC2B2B" w14:textId="77777777" w:rsidR="00590B1B" w:rsidRPr="0018023C" w:rsidRDefault="00590B1B" w:rsidP="00590B1B">
      <w:pPr>
        <w:rPr>
          <w:b/>
          <w:bCs/>
          <w:sz w:val="26"/>
        </w:rPr>
      </w:pPr>
      <w:r w:rsidRPr="0018023C">
        <w:rPr>
          <w:rStyle w:val="Style13ptBold"/>
        </w:rPr>
        <w:t>Payton, Freelance journalist focused on responsible investment, natural resources and the energy transition, 25</w:t>
      </w:r>
    </w:p>
    <w:p w14:paraId="55710C1A" w14:textId="77777777" w:rsidR="00590B1B" w:rsidRPr="0018023C" w:rsidRDefault="00590B1B" w:rsidP="00590B1B">
      <w:r w:rsidRPr="0018023C">
        <w:t xml:space="preserve">Ben Payton 25. Freelance journalist focused on responsible investment, natural resources and the energy transition. "Command of the sea: can Trump make America build ships again?." FDI Intelligence. 4-10-2025. </w:t>
      </w:r>
      <w:hyperlink r:id="rId21" w:history="1">
        <w:r w:rsidRPr="0018023C">
          <w:rPr>
            <w:rStyle w:val="Hyperlink"/>
          </w:rPr>
          <w:t>https://www.fdiintelligence.com/content/d5c21fa0-b481-4e92-b35e-6b49aeeb6887</w:t>
        </w:r>
      </w:hyperlink>
      <w:r w:rsidRPr="0018023C">
        <w:t xml:space="preserve"> HDCSW-Packet</w:t>
      </w:r>
    </w:p>
    <w:p w14:paraId="6CEA2878" w14:textId="77777777" w:rsidR="00590B1B" w:rsidRPr="00D81344" w:rsidRDefault="00590B1B" w:rsidP="00590B1B">
      <w:pPr>
        <w:rPr>
          <w:rStyle w:val="StyleUnderline"/>
        </w:rPr>
      </w:pPr>
      <w:r w:rsidRPr="00D81344">
        <w:rPr>
          <w:sz w:val="16"/>
        </w:rPr>
        <w:t xml:space="preserve">The annual ‘Operation Deep Freeze’ is one of the world’s great feats of maritime endeavour. But </w:t>
      </w:r>
      <w:r w:rsidRPr="00D81344">
        <w:rPr>
          <w:rStyle w:val="StyleUnderline"/>
        </w:rPr>
        <w:t>the Stars and Stripes is</w:t>
      </w:r>
      <w:r w:rsidRPr="00D81344">
        <w:rPr>
          <w:sz w:val="16"/>
        </w:rPr>
        <w:t xml:space="preserve"> </w:t>
      </w:r>
      <w:r w:rsidRPr="00D81344">
        <w:rPr>
          <w:rStyle w:val="StyleUnderline"/>
        </w:rPr>
        <w:t xml:space="preserve">a </w:t>
      </w:r>
      <w:r w:rsidRPr="00D81344">
        <w:rPr>
          <w:rStyle w:val="Emphasis"/>
        </w:rPr>
        <w:t>rare sight</w:t>
      </w:r>
      <w:r w:rsidRPr="00D81344">
        <w:rPr>
          <w:rStyle w:val="StyleUnderline"/>
        </w:rPr>
        <w:t xml:space="preserve"> in </w:t>
      </w:r>
      <w:r w:rsidRPr="00D81344">
        <w:rPr>
          <w:rStyle w:val="Emphasis"/>
        </w:rPr>
        <w:t>icy waters</w:t>
      </w:r>
      <w:r w:rsidRPr="00D81344">
        <w:rPr>
          <w:rStyle w:val="StyleUnderline"/>
        </w:rPr>
        <w:t xml:space="preserve"> of the </w:t>
      </w:r>
      <w:r w:rsidRPr="00D81344">
        <w:rPr>
          <w:rStyle w:val="Emphasis"/>
        </w:rPr>
        <w:t>Arctic</w:t>
      </w:r>
      <w:r w:rsidRPr="00D81344">
        <w:rPr>
          <w:sz w:val="16"/>
        </w:rPr>
        <w:t xml:space="preserve"> and Antarctic. </w:t>
      </w:r>
      <w:r w:rsidRPr="00D81344">
        <w:rPr>
          <w:rStyle w:val="StyleUnderline"/>
        </w:rPr>
        <w:t xml:space="preserve">The </w:t>
      </w:r>
      <w:r w:rsidRPr="00D81344">
        <w:rPr>
          <w:rStyle w:val="Emphasis"/>
        </w:rPr>
        <w:t>Polar Star</w:t>
      </w:r>
      <w:r w:rsidRPr="00D81344">
        <w:rPr>
          <w:rStyle w:val="StyleUnderline"/>
        </w:rPr>
        <w:t xml:space="preserve"> is the </w:t>
      </w:r>
      <w:r w:rsidRPr="00D81344">
        <w:rPr>
          <w:rStyle w:val="Emphasis"/>
        </w:rPr>
        <w:t>only operational heavy icebreaker</w:t>
      </w:r>
      <w:r w:rsidRPr="00D81344">
        <w:rPr>
          <w:rStyle w:val="StyleUnderline"/>
        </w:rPr>
        <w:t xml:space="preserve"> that the United States </w:t>
      </w:r>
      <w:r w:rsidRPr="00D81344">
        <w:rPr>
          <w:rStyle w:val="Emphasis"/>
        </w:rPr>
        <w:t>Coast Guard possesses</w:t>
      </w:r>
      <w:r w:rsidRPr="00D81344">
        <w:rPr>
          <w:rStyle w:val="StyleUnderline"/>
        </w:rPr>
        <w:t>.</w:t>
      </w:r>
    </w:p>
    <w:p w14:paraId="6E1F7A6D" w14:textId="77777777" w:rsidR="00590B1B" w:rsidRPr="00D81344" w:rsidRDefault="00590B1B" w:rsidP="00590B1B">
      <w:pPr>
        <w:rPr>
          <w:rStyle w:val="StyleUnderline"/>
        </w:rPr>
      </w:pPr>
      <w:r w:rsidRPr="00D81344">
        <w:rPr>
          <w:sz w:val="16"/>
        </w:rPr>
        <w:t>“</w:t>
      </w:r>
      <w:r w:rsidRPr="00D81344">
        <w:rPr>
          <w:rStyle w:val="StyleUnderline"/>
        </w:rPr>
        <w:t xml:space="preserve">The US has a </w:t>
      </w:r>
      <w:r w:rsidRPr="00D81344">
        <w:rPr>
          <w:rStyle w:val="Emphasis"/>
        </w:rPr>
        <w:t>very small fleet</w:t>
      </w:r>
      <w:r w:rsidRPr="00D81344">
        <w:rPr>
          <w:rStyle w:val="StyleUnderline"/>
        </w:rPr>
        <w:t xml:space="preserve"> of icebreakers, </w:t>
      </w:r>
      <w:r w:rsidRPr="00D81344">
        <w:rPr>
          <w:rStyle w:val="Emphasis"/>
        </w:rPr>
        <w:t>one heavy</w:t>
      </w:r>
      <w:r w:rsidRPr="00D81344">
        <w:rPr>
          <w:rStyle w:val="StyleUnderline"/>
        </w:rPr>
        <w:t xml:space="preserve"> and </w:t>
      </w:r>
      <w:r w:rsidRPr="00D81344">
        <w:rPr>
          <w:rStyle w:val="Emphasis"/>
        </w:rPr>
        <w:t>two medium</w:t>
      </w:r>
      <w:r w:rsidRPr="00D81344">
        <w:rPr>
          <w:rStyle w:val="StyleUnderline"/>
        </w:rPr>
        <w:t xml:space="preserve">, and they’re </w:t>
      </w:r>
      <w:r w:rsidRPr="00D81344">
        <w:rPr>
          <w:rStyle w:val="Emphasis"/>
        </w:rPr>
        <w:t>old</w:t>
      </w:r>
      <w:r w:rsidRPr="00D81344">
        <w:rPr>
          <w:rStyle w:val="StyleUnderline"/>
        </w:rPr>
        <w:t xml:space="preserve"> and really spend a </w:t>
      </w:r>
      <w:r w:rsidRPr="00D81344">
        <w:rPr>
          <w:rStyle w:val="Emphasis"/>
        </w:rPr>
        <w:t>lot of time in maintenance</w:t>
      </w:r>
      <w:r w:rsidRPr="00D81344">
        <w:rPr>
          <w:sz w:val="16"/>
        </w:rPr>
        <w:t>,” says Cynthia Cook, director of the Defense-Industrial Initiatives Group at the Center for Strategic and International Studies (CSIS). “</w:t>
      </w:r>
      <w:r w:rsidRPr="00D81344">
        <w:rPr>
          <w:rStyle w:val="StyleUnderline"/>
        </w:rPr>
        <w:t xml:space="preserve">We have </w:t>
      </w:r>
      <w:r w:rsidRPr="00D81344">
        <w:rPr>
          <w:rStyle w:val="Emphasis"/>
        </w:rPr>
        <w:t xml:space="preserve">relatively few </w:t>
      </w:r>
      <w:r w:rsidRPr="00D81344">
        <w:rPr>
          <w:rStyle w:val="StyleUnderline"/>
        </w:rPr>
        <w:t xml:space="preserve">— </w:t>
      </w:r>
      <w:r w:rsidRPr="00D81344">
        <w:rPr>
          <w:rStyle w:val="Emphasis"/>
        </w:rPr>
        <w:t>fewer than we need.”</w:t>
      </w:r>
    </w:p>
    <w:p w14:paraId="48A8AAF2" w14:textId="77777777" w:rsidR="00590B1B" w:rsidRPr="00D81344" w:rsidRDefault="00590B1B" w:rsidP="00590B1B">
      <w:pPr>
        <w:rPr>
          <w:sz w:val="16"/>
        </w:rPr>
      </w:pPr>
      <w:r w:rsidRPr="00D81344">
        <w:rPr>
          <w:sz w:val="16"/>
        </w:rPr>
        <w:t xml:space="preserve">Donald </w:t>
      </w:r>
      <w:r w:rsidRPr="00D81344">
        <w:rPr>
          <w:rStyle w:val="Emphasis"/>
        </w:rPr>
        <w:t>Trump</w:t>
      </w:r>
      <w:r w:rsidRPr="00D81344">
        <w:rPr>
          <w:sz w:val="16"/>
        </w:rPr>
        <w:t xml:space="preserve"> </w:t>
      </w:r>
      <w:r w:rsidRPr="00D81344">
        <w:rPr>
          <w:rStyle w:val="StyleUnderline"/>
        </w:rPr>
        <w:t>agrees</w:t>
      </w:r>
      <w:r w:rsidRPr="00D81344">
        <w:rPr>
          <w:sz w:val="16"/>
        </w:rPr>
        <w:t xml:space="preserve">. </w:t>
      </w:r>
      <w:r w:rsidRPr="00D81344">
        <w:rPr>
          <w:rStyle w:val="StyleUnderline"/>
        </w:rPr>
        <w:t>The</w:t>
      </w:r>
      <w:r w:rsidRPr="00D81344">
        <w:rPr>
          <w:sz w:val="16"/>
        </w:rPr>
        <w:t xml:space="preserve"> </w:t>
      </w:r>
      <w:r w:rsidRPr="00D81344">
        <w:rPr>
          <w:rStyle w:val="StyleUnderline"/>
        </w:rPr>
        <w:t xml:space="preserve">US president plans to order 48 </w:t>
      </w:r>
      <w:r w:rsidRPr="00D81344">
        <w:rPr>
          <w:rStyle w:val="Emphasis"/>
        </w:rPr>
        <w:t>icebreakers</w:t>
      </w:r>
      <w:r w:rsidRPr="00D81344">
        <w:rPr>
          <w:rStyle w:val="StyleUnderline"/>
        </w:rPr>
        <w:t xml:space="preserve"> to help dramatically </w:t>
      </w:r>
      <w:r w:rsidRPr="00D81344">
        <w:rPr>
          <w:rStyle w:val="Emphasis"/>
        </w:rPr>
        <w:t>expand</w:t>
      </w:r>
      <w:r w:rsidRPr="00D81344">
        <w:rPr>
          <w:rStyle w:val="StyleUnderline"/>
        </w:rPr>
        <w:t xml:space="preserve"> the US </w:t>
      </w:r>
      <w:r w:rsidRPr="00D81344">
        <w:rPr>
          <w:rStyle w:val="Emphasis"/>
        </w:rPr>
        <w:t>presence</w:t>
      </w:r>
      <w:r w:rsidRPr="00D81344">
        <w:rPr>
          <w:rStyle w:val="StyleUnderline"/>
        </w:rPr>
        <w:t xml:space="preserve"> in the increasingly contested </w:t>
      </w:r>
      <w:r w:rsidRPr="00D81344">
        <w:rPr>
          <w:rStyle w:val="Emphasis"/>
        </w:rPr>
        <w:t>polar regions.</w:t>
      </w:r>
      <w:r w:rsidRPr="00D81344">
        <w:rPr>
          <w:sz w:val="16"/>
        </w:rPr>
        <w:t xml:space="preserve"> Russia already has world-leading icebreaker capabilities, while China is taking a growing interest in the Arctic and its mineral riches.</w:t>
      </w:r>
    </w:p>
    <w:p w14:paraId="09B2EFCB" w14:textId="77777777" w:rsidR="00590B1B" w:rsidRPr="00D81344" w:rsidRDefault="00590B1B" w:rsidP="00590B1B">
      <w:pPr>
        <w:rPr>
          <w:rStyle w:val="StyleUnderline"/>
        </w:rPr>
      </w:pPr>
      <w:r w:rsidRPr="00D81344">
        <w:rPr>
          <w:rStyle w:val="StyleUnderline"/>
        </w:rPr>
        <w:t xml:space="preserve">But </w:t>
      </w:r>
      <w:r w:rsidRPr="00D81344">
        <w:rPr>
          <w:rStyle w:val="Emphasis"/>
        </w:rPr>
        <w:t>no American shipyard</w:t>
      </w:r>
      <w:r w:rsidRPr="00D81344">
        <w:rPr>
          <w:rStyle w:val="StyleUnderline"/>
        </w:rPr>
        <w:t xml:space="preserve"> has </w:t>
      </w:r>
      <w:r w:rsidRPr="00D81344">
        <w:rPr>
          <w:rStyle w:val="Emphasis"/>
        </w:rPr>
        <w:t>built</w:t>
      </w:r>
      <w:r w:rsidRPr="00D81344">
        <w:rPr>
          <w:rStyle w:val="StyleUnderline"/>
        </w:rPr>
        <w:t xml:space="preserve"> a </w:t>
      </w:r>
      <w:r w:rsidRPr="00D81344">
        <w:rPr>
          <w:rStyle w:val="Emphasis"/>
          <w:sz w:val="28"/>
          <w:szCs w:val="32"/>
        </w:rPr>
        <w:t>heavy icebreaker in decades</w:t>
      </w:r>
      <w:r w:rsidRPr="00D81344">
        <w:rPr>
          <w:sz w:val="16"/>
        </w:rPr>
        <w:t xml:space="preserve">. </w:t>
      </w:r>
      <w:r w:rsidRPr="00D81344">
        <w:rPr>
          <w:rStyle w:val="StyleUnderline"/>
        </w:rPr>
        <w:t xml:space="preserve">A programme to construct three such vessels, known as Polar Security Cutters, was approved in Mr Trump’s first term, but is </w:t>
      </w:r>
      <w:r w:rsidRPr="00D81344">
        <w:rPr>
          <w:rStyle w:val="Emphasis"/>
        </w:rPr>
        <w:t>years behind schedule</w:t>
      </w:r>
      <w:r w:rsidRPr="00D81344">
        <w:rPr>
          <w:rStyle w:val="StyleUnderline"/>
        </w:rPr>
        <w:t xml:space="preserve"> and </w:t>
      </w:r>
      <w:r w:rsidRPr="00D81344">
        <w:rPr>
          <w:rStyle w:val="Emphasis"/>
        </w:rPr>
        <w:t>significantly over budget</w:t>
      </w:r>
      <w:r w:rsidRPr="00D81344">
        <w:rPr>
          <w:rStyle w:val="StyleUnderline"/>
        </w:rPr>
        <w:t xml:space="preserve">. </w:t>
      </w:r>
    </w:p>
    <w:p w14:paraId="30A5E51C" w14:textId="77777777" w:rsidR="00590B1B" w:rsidRPr="00D81344" w:rsidRDefault="00590B1B" w:rsidP="00590B1B">
      <w:pPr>
        <w:rPr>
          <w:sz w:val="16"/>
        </w:rPr>
      </w:pPr>
      <w:r w:rsidRPr="00D81344">
        <w:rPr>
          <w:rStyle w:val="StyleUnderline"/>
        </w:rPr>
        <w:t xml:space="preserve">This reflects a </w:t>
      </w:r>
      <w:r w:rsidRPr="00D81344">
        <w:rPr>
          <w:rStyle w:val="Emphasis"/>
        </w:rPr>
        <w:t>much wider malaise</w:t>
      </w:r>
      <w:r w:rsidRPr="00D81344">
        <w:rPr>
          <w:rStyle w:val="StyleUnderline"/>
        </w:rPr>
        <w:t xml:space="preserve"> in </w:t>
      </w:r>
      <w:r w:rsidRPr="00D81344">
        <w:rPr>
          <w:rStyle w:val="Emphasis"/>
        </w:rPr>
        <w:t>American</w:t>
      </w:r>
      <w:r w:rsidRPr="00D81344">
        <w:rPr>
          <w:rStyle w:val="StyleUnderline"/>
        </w:rPr>
        <w:t xml:space="preserve"> </w:t>
      </w:r>
      <w:r w:rsidRPr="00D81344">
        <w:rPr>
          <w:rStyle w:val="Emphasis"/>
        </w:rPr>
        <w:t>shipbuilding</w:t>
      </w:r>
      <w:r w:rsidRPr="00D81344">
        <w:rPr>
          <w:sz w:val="16"/>
        </w:rPr>
        <w:t>. The US built 5% of the world’s ocean-going commercial ships in the 1970s. Today, the figure is 0.1%. The protectionist Jones Act of 1920, which requires vessels sailing between US ports to be built domestically, has done little to help US shipbuilding remain globally significant.</w:t>
      </w:r>
    </w:p>
    <w:p w14:paraId="67533D02" w14:textId="77777777" w:rsidR="00590B1B" w:rsidRDefault="00590B1B" w:rsidP="00590B1B">
      <w:pPr>
        <w:pStyle w:val="Heading4"/>
        <w:rPr>
          <w:rFonts w:cs="Calibri"/>
        </w:rPr>
      </w:pPr>
      <w:r w:rsidRPr="00D81344">
        <w:rPr>
          <w:rFonts w:cs="Calibri"/>
        </w:rPr>
        <w:t>The ICE Pact fails to rebuild shipbuilding.</w:t>
      </w:r>
    </w:p>
    <w:p w14:paraId="7F586DC2" w14:textId="77777777" w:rsidR="00590B1B" w:rsidRPr="002704E8" w:rsidRDefault="00590B1B" w:rsidP="00590B1B">
      <w:pPr>
        <w:rPr>
          <w:rStyle w:val="Style13ptBold"/>
        </w:rPr>
      </w:pPr>
      <w:r w:rsidRPr="002704E8">
        <w:rPr>
          <w:rStyle w:val="Style13ptBold"/>
        </w:rPr>
        <w:t>Calder, Directs the Edwin O. Reischauer Center for East Asian Studies at the Johns Hopkins School of Advanced International Studies (SAIS), 25</w:t>
      </w:r>
    </w:p>
    <w:p w14:paraId="7E77AB3A" w14:textId="77777777" w:rsidR="00590B1B" w:rsidRPr="002704E8" w:rsidRDefault="00590B1B" w:rsidP="00590B1B">
      <w:r w:rsidRPr="002704E8">
        <w:t xml:space="preserve">Kent E. Calder 25. Directs the Edwin O. Reischauer Center for East Asian Studies at the Johns Hopkins School of Advanced International Studies (SAIS). "As global players focus on the Arctic, US icebreakers are scarce." Asia Times. 4-30-2025. </w:t>
      </w:r>
      <w:hyperlink r:id="rId22" w:history="1">
        <w:r w:rsidRPr="002704E8">
          <w:rPr>
            <w:rStyle w:val="Hyperlink"/>
          </w:rPr>
          <w:t>https://asiatimes.com/2025/04/as-global-players-focus-on-the-arctic-us-icebreakers-are-scarce/#</w:t>
        </w:r>
      </w:hyperlink>
      <w:r w:rsidRPr="002704E8">
        <w:t xml:space="preserve"> HDCSW-Packet</w:t>
      </w:r>
    </w:p>
    <w:p w14:paraId="4FF0C4BC" w14:textId="77777777" w:rsidR="00590B1B" w:rsidRPr="00D81344" w:rsidRDefault="00590B1B" w:rsidP="00590B1B">
      <w:pPr>
        <w:rPr>
          <w:sz w:val="16"/>
        </w:rPr>
      </w:pPr>
      <w:r w:rsidRPr="00D81344">
        <w:rPr>
          <w:sz w:val="16"/>
        </w:rPr>
        <w:t xml:space="preserve">Most importantly, </w:t>
      </w:r>
      <w:r w:rsidRPr="00D81344">
        <w:rPr>
          <w:rStyle w:val="StyleUnderline"/>
        </w:rPr>
        <w:t xml:space="preserve">the US has </w:t>
      </w:r>
      <w:r w:rsidRPr="00D81344">
        <w:rPr>
          <w:rStyle w:val="Emphasis"/>
        </w:rPr>
        <w:t>failed</w:t>
      </w:r>
      <w:r w:rsidRPr="00D81344">
        <w:rPr>
          <w:rStyle w:val="StyleUnderline"/>
        </w:rPr>
        <w:t xml:space="preserve"> to </w:t>
      </w:r>
      <w:r w:rsidRPr="00D81344">
        <w:rPr>
          <w:rStyle w:val="Emphasis"/>
        </w:rPr>
        <w:t>build up</w:t>
      </w:r>
      <w:r w:rsidRPr="00D81344">
        <w:rPr>
          <w:rStyle w:val="StyleUnderline"/>
        </w:rPr>
        <w:t xml:space="preserve"> its </w:t>
      </w:r>
      <w:r w:rsidRPr="00D81344">
        <w:rPr>
          <w:rStyle w:val="Emphasis"/>
        </w:rPr>
        <w:t>domestic icebreaker capacity</w:t>
      </w:r>
      <w:r w:rsidRPr="00D81344">
        <w:rPr>
          <w:sz w:val="16"/>
        </w:rPr>
        <w:t>, nor has it begun developing related naval capabilities that would allow it to actively contest and contain the rapid Russian and Chinese buildup along the Arctic sea lanes.</w:t>
      </w:r>
    </w:p>
    <w:p w14:paraId="62B83317" w14:textId="77777777" w:rsidR="00590B1B" w:rsidRPr="00D81344" w:rsidRDefault="00590B1B" w:rsidP="00590B1B">
      <w:pPr>
        <w:rPr>
          <w:sz w:val="16"/>
        </w:rPr>
      </w:pPr>
      <w:r w:rsidRPr="00D81344">
        <w:rPr>
          <w:sz w:val="16"/>
        </w:rPr>
        <w:t>And it has done remarkably little, until lately, to support its friends in the Arctic with respect to infrastructure investment support. The US, for example, has no Arctic deepwater ports to host heavy container ships. Canada has only one, lying 500 miles south of the Arctic Circle.</w:t>
      </w:r>
    </w:p>
    <w:p w14:paraId="4F8CEE8B" w14:textId="77777777" w:rsidR="00590B1B" w:rsidRPr="00D81344" w:rsidRDefault="00590B1B" w:rsidP="00590B1B">
      <w:pPr>
        <w:rPr>
          <w:sz w:val="16"/>
        </w:rPr>
      </w:pPr>
      <w:r w:rsidRPr="00D81344">
        <w:rPr>
          <w:rStyle w:val="StyleUnderline"/>
        </w:rPr>
        <w:t>Even though Russia now has over 40 icebreakers</w:t>
      </w:r>
      <w:r w:rsidRPr="00D81344">
        <w:rPr>
          <w:sz w:val="16"/>
        </w:rPr>
        <w:t xml:space="preserve">, </w:t>
      </w:r>
      <w:r w:rsidRPr="00D81344">
        <w:rPr>
          <w:rStyle w:val="Emphasis"/>
        </w:rPr>
        <w:t>several of nuclear-powered</w:t>
      </w:r>
      <w:r w:rsidRPr="00D81344">
        <w:rPr>
          <w:sz w:val="16"/>
        </w:rPr>
        <w:t xml:space="preserve">, and an active building program, </w:t>
      </w:r>
      <w:r w:rsidRPr="00D81344">
        <w:rPr>
          <w:rStyle w:val="StyleUnderline"/>
        </w:rPr>
        <w:t xml:space="preserve">the United States presently lacks even a single heavy or </w:t>
      </w:r>
      <w:r w:rsidRPr="00D81344">
        <w:rPr>
          <w:rStyle w:val="Emphasis"/>
        </w:rPr>
        <w:t>medium-duty icebreaker</w:t>
      </w:r>
      <w:r w:rsidRPr="00D81344">
        <w:rPr>
          <w:rStyle w:val="StyleUnderline"/>
        </w:rPr>
        <w:t xml:space="preserve"> active in the </w:t>
      </w:r>
      <w:r w:rsidRPr="00D81344">
        <w:rPr>
          <w:rStyle w:val="Emphasis"/>
        </w:rPr>
        <w:t>Arctic</w:t>
      </w:r>
      <w:r w:rsidRPr="00D81344">
        <w:rPr>
          <w:sz w:val="16"/>
        </w:rPr>
        <w:t>. US icebreaker capacity, such as it is, is concentrated entirely in the Great Lakes.</w:t>
      </w:r>
    </w:p>
    <w:p w14:paraId="6CA827A1" w14:textId="77777777" w:rsidR="00590B1B" w:rsidRPr="00D81344" w:rsidRDefault="00590B1B" w:rsidP="00590B1B">
      <w:pPr>
        <w:rPr>
          <w:rStyle w:val="StyleUnderline"/>
        </w:rPr>
      </w:pPr>
      <w:r w:rsidRPr="00D81344">
        <w:rPr>
          <w:rStyle w:val="StyleUnderline"/>
        </w:rPr>
        <w:t>The</w:t>
      </w:r>
      <w:r w:rsidRPr="00D81344">
        <w:rPr>
          <w:sz w:val="16"/>
        </w:rPr>
        <w:t xml:space="preserve"> July, </w:t>
      </w:r>
      <w:r w:rsidRPr="00D81344">
        <w:rPr>
          <w:rStyle w:val="Emphasis"/>
        </w:rPr>
        <w:t>2024 ICE agreement</w:t>
      </w:r>
      <w:r w:rsidRPr="00D81344">
        <w:rPr>
          <w:sz w:val="16"/>
        </w:rPr>
        <w:t xml:space="preserve"> with Canada and Finland, concluded at the 2024 Washington NATO summit, </w:t>
      </w:r>
      <w:r w:rsidRPr="00D81344">
        <w:rPr>
          <w:rStyle w:val="StyleUnderline"/>
        </w:rPr>
        <w:t xml:space="preserve">does </w:t>
      </w:r>
      <w:r w:rsidRPr="00D81344">
        <w:rPr>
          <w:rStyle w:val="Emphasis"/>
        </w:rPr>
        <w:t>begin to address</w:t>
      </w:r>
      <w:r w:rsidRPr="00D81344">
        <w:rPr>
          <w:rStyle w:val="StyleUnderline"/>
        </w:rPr>
        <w:t xml:space="preserve"> the </w:t>
      </w:r>
      <w:r w:rsidRPr="00D81344">
        <w:rPr>
          <w:rStyle w:val="Emphasis"/>
        </w:rPr>
        <w:t>icebreaker</w:t>
      </w:r>
      <w:r w:rsidRPr="00D81344">
        <w:rPr>
          <w:rStyle w:val="StyleUnderline"/>
        </w:rPr>
        <w:t xml:space="preserve"> crisis in </w:t>
      </w:r>
      <w:r w:rsidRPr="00D81344">
        <w:rPr>
          <w:rStyle w:val="Emphasis"/>
        </w:rPr>
        <w:t>multilateral fashion</w:t>
      </w:r>
      <w:r w:rsidRPr="00D81344">
        <w:rPr>
          <w:rStyle w:val="StyleUnderline"/>
        </w:rPr>
        <w:t>.</w:t>
      </w:r>
      <w:r w:rsidRPr="00D81344">
        <w:rPr>
          <w:sz w:val="16"/>
        </w:rPr>
        <w:t xml:space="preserve"> </w:t>
      </w:r>
      <w:r w:rsidRPr="00D81344">
        <w:rPr>
          <w:rStyle w:val="StyleUnderline"/>
        </w:rPr>
        <w:t xml:space="preserve">Yet the </w:t>
      </w:r>
      <w:r w:rsidRPr="00D81344">
        <w:rPr>
          <w:rStyle w:val="Emphasis"/>
        </w:rPr>
        <w:t>massive deficiency</w:t>
      </w:r>
      <w:r w:rsidRPr="00D81344">
        <w:rPr>
          <w:rStyle w:val="StyleUnderline"/>
        </w:rPr>
        <w:t xml:space="preserve"> in America’s own icebreaker capacity, rooted in the </w:t>
      </w:r>
      <w:r w:rsidRPr="00D81344">
        <w:rPr>
          <w:rStyle w:val="Emphasis"/>
        </w:rPr>
        <w:t>striking weaknesses</w:t>
      </w:r>
      <w:r w:rsidRPr="00D81344">
        <w:rPr>
          <w:rStyle w:val="StyleUnderline"/>
        </w:rPr>
        <w:t xml:space="preserve"> of its own </w:t>
      </w:r>
      <w:r w:rsidRPr="00D81344">
        <w:rPr>
          <w:rStyle w:val="Emphasis"/>
        </w:rPr>
        <w:t>domestic shipbuilding industry</w:t>
      </w:r>
      <w:r w:rsidRPr="00D81344">
        <w:rPr>
          <w:rStyle w:val="StyleUnderline"/>
        </w:rPr>
        <w:t xml:space="preserve">, </w:t>
      </w:r>
      <w:r w:rsidRPr="00D81344">
        <w:rPr>
          <w:rStyle w:val="Emphasis"/>
          <w:sz w:val="28"/>
          <w:szCs w:val="32"/>
        </w:rPr>
        <w:t>still remains</w:t>
      </w:r>
      <w:r w:rsidRPr="00D81344">
        <w:rPr>
          <w:rStyle w:val="StyleUnderline"/>
        </w:rPr>
        <w:t>.</w:t>
      </w:r>
    </w:p>
    <w:p w14:paraId="0A05433A" w14:textId="77777777" w:rsidR="00590B1B" w:rsidRPr="00D81344" w:rsidRDefault="00590B1B" w:rsidP="00590B1B">
      <w:pPr>
        <w:rPr>
          <w:sz w:val="16"/>
        </w:rPr>
      </w:pPr>
      <w:r w:rsidRPr="00D81344">
        <w:rPr>
          <w:sz w:val="16"/>
        </w:rPr>
        <w:t>In the emerging game of Arctic maritime geopolitics, too many of the high cards still ominously lie in Russian and Chinese hands.</w:t>
      </w:r>
    </w:p>
    <w:p w14:paraId="06F0C597" w14:textId="77777777" w:rsidR="00590B1B" w:rsidRPr="00D81344" w:rsidRDefault="00590B1B" w:rsidP="00590B1B"/>
    <w:p w14:paraId="5DD8EA33" w14:textId="77777777" w:rsidR="00590B1B" w:rsidRPr="00D81344" w:rsidRDefault="00590B1B" w:rsidP="00590B1B">
      <w:pPr>
        <w:pStyle w:val="Heading3"/>
        <w:rPr>
          <w:rFonts w:cs="Calibri"/>
        </w:rPr>
      </w:pPr>
      <w:r w:rsidRPr="00D81344">
        <w:rPr>
          <w:rFonts w:cs="Calibri"/>
        </w:rPr>
        <w:t>2AC---AT: Nuclear Accidents Turn</w:t>
      </w:r>
    </w:p>
    <w:p w14:paraId="659D9725" w14:textId="77777777" w:rsidR="00590B1B" w:rsidRDefault="00590B1B" w:rsidP="00590B1B">
      <w:pPr>
        <w:pStyle w:val="Heading4"/>
        <w:rPr>
          <w:rFonts w:cs="Calibri"/>
        </w:rPr>
      </w:pPr>
      <w:r w:rsidRPr="00D81344">
        <w:rPr>
          <w:rFonts w:cs="Calibri"/>
        </w:rPr>
        <w:t xml:space="preserve">The risk of accidents is low. </w:t>
      </w:r>
    </w:p>
    <w:p w14:paraId="69BC4081" w14:textId="77777777" w:rsidR="00590B1B" w:rsidRPr="00D413B5" w:rsidRDefault="00590B1B" w:rsidP="00590B1B">
      <w:pPr>
        <w:rPr>
          <w:rStyle w:val="Style13ptBold"/>
        </w:rPr>
      </w:pPr>
      <w:r w:rsidRPr="00D413B5">
        <w:rPr>
          <w:rStyle w:val="Style13ptBold"/>
        </w:rPr>
        <w:t>Zerkalov, Project Coordinator at Hydraulics LLC, M.S. Candidate in Chemical Engineering, 2016</w:t>
      </w:r>
    </w:p>
    <w:p w14:paraId="76037B70" w14:textId="77777777" w:rsidR="00590B1B" w:rsidRPr="00D413B5" w:rsidRDefault="00590B1B" w:rsidP="00590B1B">
      <w:r w:rsidRPr="00D413B5">
        <w:t xml:space="preserve">Georgy Zerkalov 16. Project Coordinator at Hydraulics LLC, M.S. Candidate in Chemical Engineering. "The Nuclear Powered Icebreakers." Stanford University. 3-12-2016. </w:t>
      </w:r>
      <w:hyperlink r:id="rId23" w:history="1">
        <w:r w:rsidRPr="00D413B5">
          <w:rPr>
            <w:rStyle w:val="Hyperlink"/>
          </w:rPr>
          <w:t>http://large.stanford.edu/courses/2016/ph241/zerkalov2/</w:t>
        </w:r>
      </w:hyperlink>
      <w:r w:rsidRPr="00D413B5">
        <w:t xml:space="preserve"> HDCSW-Packet</w:t>
      </w:r>
    </w:p>
    <w:p w14:paraId="7EA36B13" w14:textId="77777777" w:rsidR="00590B1B" w:rsidRPr="00D81344" w:rsidRDefault="00590B1B" w:rsidP="00590B1B">
      <w:pPr>
        <w:rPr>
          <w:rStyle w:val="StyleUnderline"/>
        </w:rPr>
      </w:pPr>
      <w:r w:rsidRPr="00D81344">
        <w:rPr>
          <w:sz w:val="16"/>
        </w:rPr>
        <w:t xml:space="preserve">As mentioned by Melis Tekant the </w:t>
      </w:r>
      <w:r w:rsidRPr="00D81344">
        <w:rPr>
          <w:rStyle w:val="Emphasis"/>
        </w:rPr>
        <w:t>nuclear ships</w:t>
      </w:r>
      <w:r w:rsidRPr="00D81344">
        <w:rPr>
          <w:sz w:val="16"/>
        </w:rPr>
        <w:t xml:space="preserve"> </w:t>
      </w:r>
      <w:r w:rsidRPr="00D81344">
        <w:rPr>
          <w:rStyle w:val="StyleUnderline"/>
        </w:rPr>
        <w:t>produce and utilize cleaner energy</w:t>
      </w:r>
      <w:r w:rsidRPr="00D81344">
        <w:rPr>
          <w:sz w:val="16"/>
        </w:rPr>
        <w:t xml:space="preserve"> </w:t>
      </w:r>
      <w:r w:rsidRPr="00D81344">
        <w:rPr>
          <w:rStyle w:val="StyleUnderline"/>
        </w:rPr>
        <w:t xml:space="preserve">that </w:t>
      </w:r>
      <w:r w:rsidRPr="00D81344">
        <w:rPr>
          <w:rStyle w:val="Emphasis"/>
        </w:rPr>
        <w:t>diesel powered counterparts</w:t>
      </w:r>
      <w:r w:rsidRPr="00D81344">
        <w:rPr>
          <w:sz w:val="16"/>
        </w:rPr>
        <w:t xml:space="preserve"> </w:t>
      </w:r>
      <w:r w:rsidRPr="00D81344">
        <w:rPr>
          <w:rStyle w:val="StyleUnderline"/>
        </w:rPr>
        <w:t xml:space="preserve">- the nuclear fission releases </w:t>
      </w:r>
      <w:r w:rsidRPr="00D81344">
        <w:rPr>
          <w:rStyle w:val="Emphasis"/>
        </w:rPr>
        <w:t>no greenhouse</w:t>
      </w:r>
      <w:r w:rsidRPr="00D81344">
        <w:rPr>
          <w:sz w:val="16"/>
        </w:rPr>
        <w:t xml:space="preserve"> </w:t>
      </w:r>
      <w:r w:rsidRPr="00D81344">
        <w:rPr>
          <w:rStyle w:val="Emphasis"/>
        </w:rPr>
        <w:t>gases</w:t>
      </w:r>
      <w:r w:rsidRPr="00D81344">
        <w:rPr>
          <w:sz w:val="16"/>
        </w:rPr>
        <w:t xml:space="preserve">. [4] Nonetheless, </w:t>
      </w:r>
      <w:r w:rsidRPr="00D81344">
        <w:rPr>
          <w:rStyle w:val="StyleUnderline"/>
        </w:rPr>
        <w:t xml:space="preserve">there is a risk of </w:t>
      </w:r>
      <w:r w:rsidRPr="00D81344">
        <w:rPr>
          <w:rStyle w:val="Emphasis"/>
        </w:rPr>
        <w:t>catastrophic damage</w:t>
      </w:r>
      <w:r w:rsidRPr="00D81344">
        <w:rPr>
          <w:sz w:val="16"/>
        </w:rPr>
        <w:t xml:space="preserve"> </w:t>
      </w:r>
      <w:r w:rsidRPr="00D81344">
        <w:rPr>
          <w:rStyle w:val="StyleUnderline"/>
        </w:rPr>
        <w:t xml:space="preserve">that could be cause by the </w:t>
      </w:r>
      <w:r w:rsidRPr="00D81344">
        <w:rPr>
          <w:rStyle w:val="Emphasis"/>
        </w:rPr>
        <w:t>nuclear fuel leakage</w:t>
      </w:r>
      <w:r w:rsidRPr="00D81344">
        <w:rPr>
          <w:rStyle w:val="StyleUnderline"/>
        </w:rPr>
        <w:t xml:space="preserve"> or other </w:t>
      </w:r>
      <w:r w:rsidRPr="00D81344">
        <w:rPr>
          <w:rStyle w:val="Emphasis"/>
        </w:rPr>
        <w:t>accident</w:t>
      </w:r>
      <w:r w:rsidRPr="00D81344">
        <w:rPr>
          <w:rStyle w:val="StyleUnderline"/>
        </w:rPr>
        <w:t>.[</w:t>
      </w:r>
      <w:r w:rsidRPr="00D81344">
        <w:rPr>
          <w:sz w:val="16"/>
        </w:rPr>
        <w:t xml:space="preserve">1] Luckily, </w:t>
      </w:r>
      <w:r w:rsidRPr="00D81344">
        <w:rPr>
          <w:rStyle w:val="StyleUnderline"/>
        </w:rPr>
        <w:t xml:space="preserve">there has been </w:t>
      </w:r>
      <w:r w:rsidRPr="00D81344">
        <w:rPr>
          <w:rStyle w:val="Emphasis"/>
          <w:sz w:val="28"/>
          <w:szCs w:val="32"/>
        </w:rPr>
        <w:t>no precedent</w:t>
      </w:r>
      <w:r w:rsidRPr="00D81344">
        <w:rPr>
          <w:rStyle w:val="StyleUnderline"/>
          <w:sz w:val="28"/>
          <w:szCs w:val="32"/>
        </w:rPr>
        <w:t xml:space="preserve"> </w:t>
      </w:r>
      <w:r w:rsidRPr="00D81344">
        <w:rPr>
          <w:rStyle w:val="StyleUnderline"/>
        </w:rPr>
        <w:t xml:space="preserve">of that in the history of </w:t>
      </w:r>
      <w:r w:rsidRPr="00D81344">
        <w:rPr>
          <w:rStyle w:val="Emphasis"/>
        </w:rPr>
        <w:t>nuclear powered icebreakers</w:t>
      </w:r>
      <w:r w:rsidRPr="00D81344">
        <w:rPr>
          <w:rStyle w:val="StyleUnderline"/>
        </w:rPr>
        <w:t>.</w:t>
      </w:r>
    </w:p>
    <w:p w14:paraId="5E4FAD9D" w14:textId="77777777" w:rsidR="00590B1B" w:rsidRDefault="00590B1B" w:rsidP="00590B1B">
      <w:pPr>
        <w:pStyle w:val="Heading4"/>
        <w:rPr>
          <w:rFonts w:cs="Calibri"/>
        </w:rPr>
      </w:pPr>
      <w:r w:rsidRPr="00D81344">
        <w:rPr>
          <w:rFonts w:cs="Calibri"/>
        </w:rPr>
        <w:t xml:space="preserve">No risk of nuclear accidents. There hasn’t been a single incident in over 50 years of usage. </w:t>
      </w:r>
    </w:p>
    <w:p w14:paraId="31C447AA" w14:textId="77777777" w:rsidR="00590B1B" w:rsidRPr="00D413B5" w:rsidRDefault="00590B1B" w:rsidP="00590B1B">
      <w:pPr>
        <w:rPr>
          <w:rStyle w:val="Style13ptBold"/>
        </w:rPr>
      </w:pPr>
      <w:r w:rsidRPr="00D413B5">
        <w:rPr>
          <w:rStyle w:val="Style13ptBold"/>
        </w:rPr>
        <w:t>WNA, World Nuclear Association, 2023</w:t>
      </w:r>
    </w:p>
    <w:p w14:paraId="51FE0040" w14:textId="77777777" w:rsidR="00590B1B" w:rsidRPr="00D413B5" w:rsidRDefault="00590B1B" w:rsidP="00590B1B">
      <w:r w:rsidRPr="00D413B5">
        <w:t xml:space="preserve">WNA 23. World Nuclear Association. “Nuclear-Powered Ships,” World Nuclear Association, updated 02/2023, URL: </w:t>
      </w:r>
      <w:hyperlink r:id="rId24" w:history="1">
        <w:r w:rsidRPr="00D413B5">
          <w:rPr>
            <w:rStyle w:val="Hyperlink"/>
          </w:rPr>
          <w:t>https://world-nuclear.org/information-library/non-power-nuclear-applications/transport/nuclear-powered-ships.aspx</w:t>
        </w:r>
      </w:hyperlink>
      <w:r w:rsidRPr="00D413B5">
        <w:t xml:space="preserve"> HDCSW-Packet</w:t>
      </w:r>
    </w:p>
    <w:p w14:paraId="185C79A2" w14:textId="77777777" w:rsidR="00590B1B" w:rsidRPr="00D81344" w:rsidRDefault="00590B1B" w:rsidP="00590B1B">
      <w:pPr>
        <w:rPr>
          <w:sz w:val="16"/>
        </w:rPr>
      </w:pPr>
      <w:r w:rsidRPr="00D81344">
        <w:rPr>
          <w:sz w:val="16"/>
        </w:rPr>
        <w:t xml:space="preserve">The USA has the main navy with nuclear-powered aircraft carriers, while both it and Russia have had nuclear-powered cruisers (USA: 9; Russia: 4). </w:t>
      </w:r>
      <w:r w:rsidRPr="00D81344">
        <w:rPr>
          <w:rStyle w:val="StyleUnderline"/>
        </w:rPr>
        <w:t>The US</w:t>
      </w:r>
      <w:r w:rsidRPr="00D81344">
        <w:rPr>
          <w:sz w:val="16"/>
        </w:rPr>
        <w:t xml:space="preserve">A </w:t>
      </w:r>
      <w:r w:rsidRPr="00D81344">
        <w:rPr>
          <w:rStyle w:val="StyleUnderline"/>
        </w:rPr>
        <w:t xml:space="preserve">had built </w:t>
      </w:r>
      <w:r w:rsidRPr="00D81344">
        <w:rPr>
          <w:rStyle w:val="Emphasis"/>
        </w:rPr>
        <w:t>219 nuclear-powered vessels</w:t>
      </w:r>
      <w:r w:rsidRPr="00D81344">
        <w:rPr>
          <w:rStyle w:val="StyleUnderline"/>
        </w:rPr>
        <w:t xml:space="preserve"> to mid-2010. All US aircraft carriers and submarines are nuclear-powered.</w:t>
      </w:r>
      <w:r w:rsidRPr="00D81344">
        <w:rPr>
          <w:sz w:val="16"/>
        </w:rPr>
        <w:t xml:space="preserve"> (The UK’s new large aircraft carriers are powered by two 36 MW gas turbines driving electric motors.) </w:t>
      </w:r>
      <w:r w:rsidRPr="00D81344">
        <w:rPr>
          <w:rStyle w:val="StyleUnderline"/>
        </w:rPr>
        <w:t xml:space="preserve">The US Navy has accumulated </w:t>
      </w:r>
      <w:r w:rsidRPr="00D81344">
        <w:rPr>
          <w:rStyle w:val="Emphasis"/>
        </w:rPr>
        <w:t>over 6200 reactor-years of accident-free experience involving 526 nuclear reactor cores</w:t>
      </w:r>
      <w:r w:rsidRPr="00D81344">
        <w:rPr>
          <w:rStyle w:val="StyleUnderline"/>
        </w:rPr>
        <w:t xml:space="preserve"> over the course of </w:t>
      </w:r>
      <w:r w:rsidRPr="00D81344">
        <w:rPr>
          <w:rStyle w:val="Emphasis"/>
        </w:rPr>
        <w:t>240 million kilometres</w:t>
      </w:r>
      <w:r w:rsidRPr="00D81344">
        <w:rPr>
          <w:rStyle w:val="StyleUnderline"/>
        </w:rPr>
        <w:t xml:space="preserve">, without </w:t>
      </w:r>
      <w:r w:rsidRPr="00D81344">
        <w:rPr>
          <w:rStyle w:val="Emphasis"/>
        </w:rPr>
        <w:t>a single radiological incident</w:t>
      </w:r>
      <w:r w:rsidRPr="00D81344">
        <w:rPr>
          <w:rStyle w:val="StyleUnderline"/>
        </w:rPr>
        <w:t xml:space="preserve">, over a period of </w:t>
      </w:r>
      <w:r w:rsidRPr="00D81344">
        <w:rPr>
          <w:rStyle w:val="Emphasis"/>
        </w:rPr>
        <w:t>more than 50 years</w:t>
      </w:r>
      <w:r w:rsidRPr="00D81344">
        <w:rPr>
          <w:rStyle w:val="StyleUnderline"/>
        </w:rPr>
        <w:t>. It operated 81 nuclear-powered ships</w:t>
      </w:r>
      <w:r w:rsidRPr="00D81344">
        <w:rPr>
          <w:sz w:val="16"/>
        </w:rPr>
        <w:t xml:space="preserve"> (11 aircraft carriers, 70 submarines – 18 SSBN/SSGN, 52 SSN) </w:t>
      </w:r>
      <w:r w:rsidRPr="00D81344">
        <w:rPr>
          <w:rStyle w:val="StyleUnderline"/>
        </w:rPr>
        <w:t>with 92 reactors in 2017.</w:t>
      </w:r>
      <w:r w:rsidRPr="00D81344">
        <w:rPr>
          <w:sz w:val="16"/>
        </w:rPr>
        <w:t xml:space="preserve"> There were 10 Nimitz-class carriers in service (CVN 68-77), each designed for 50-year service life with one mid-life refuelling and complex overhaul of their two A4W Westinghouse reactors*. The Gerald Ford class (CVN 78 on) has a similar hull and some 800 fewer crew and two more powerful Bechtel A1B reactors driving four shafts as well as the electromagnetic aircraft launch system. It has an expected service life of 90 years. The Ohio-class SSBNs have a service life of 42 years.* The seventh such vessel overhaul after 25 years is the Stennis, taking 4.5 years and costing $2.99 billion. It involves major upgrades to the propulsion plant, to the flight deck, catapults, combat systems and the island superstructure.</w:t>
      </w:r>
    </w:p>
    <w:p w14:paraId="2EB30249" w14:textId="77777777" w:rsidR="00590B1B" w:rsidRPr="00D81344" w:rsidRDefault="00590B1B" w:rsidP="00590B1B"/>
    <w:p w14:paraId="246B7A78" w14:textId="77777777" w:rsidR="00590B1B" w:rsidRPr="00D81344" w:rsidRDefault="00590B1B" w:rsidP="00590B1B"/>
    <w:p w14:paraId="4A46202A" w14:textId="77777777" w:rsidR="00590B1B" w:rsidRPr="00D81344" w:rsidRDefault="00590B1B" w:rsidP="00590B1B">
      <w:pPr>
        <w:pStyle w:val="Heading2"/>
        <w:rPr>
          <w:rFonts w:cs="Calibri"/>
        </w:rPr>
      </w:pPr>
      <w:r w:rsidRPr="00D81344">
        <w:rPr>
          <w:rFonts w:cs="Calibri"/>
        </w:rPr>
        <w:t>Arctic Research Advantage</w:t>
      </w:r>
    </w:p>
    <w:p w14:paraId="7F4CCB8A" w14:textId="77777777" w:rsidR="00590B1B" w:rsidRPr="00D81344" w:rsidRDefault="00590B1B" w:rsidP="00590B1B">
      <w:pPr>
        <w:pStyle w:val="Heading3"/>
        <w:rPr>
          <w:rFonts w:cs="Calibri"/>
        </w:rPr>
      </w:pPr>
      <w:r w:rsidRPr="00D81344">
        <w:rPr>
          <w:rFonts w:cs="Calibri"/>
        </w:rPr>
        <w:t>2AC---Icebreakers Key---Research</w:t>
      </w:r>
    </w:p>
    <w:p w14:paraId="402956A2" w14:textId="77777777" w:rsidR="00590B1B" w:rsidRDefault="00590B1B" w:rsidP="00590B1B">
      <w:pPr>
        <w:pStyle w:val="Heading4"/>
        <w:rPr>
          <w:rFonts w:cs="Calibri"/>
        </w:rPr>
      </w:pPr>
      <w:r w:rsidRPr="00D81344">
        <w:rPr>
          <w:rFonts w:cs="Calibri"/>
        </w:rPr>
        <w:t xml:space="preserve">Icebreakers are necessary. They are the </w:t>
      </w:r>
      <w:r w:rsidRPr="00D81344">
        <w:rPr>
          <w:rFonts w:cs="Calibri"/>
          <w:u w:val="single"/>
        </w:rPr>
        <w:t>only way</w:t>
      </w:r>
      <w:r w:rsidRPr="00D81344">
        <w:rPr>
          <w:rFonts w:cs="Calibri"/>
        </w:rPr>
        <w:t xml:space="preserve"> to reach </w:t>
      </w:r>
      <w:r w:rsidRPr="00D81344">
        <w:rPr>
          <w:rFonts w:cs="Calibri"/>
          <w:u w:val="single"/>
        </w:rPr>
        <w:t>remote areas</w:t>
      </w:r>
      <w:r w:rsidRPr="00D81344">
        <w:rPr>
          <w:rFonts w:cs="Calibri"/>
        </w:rPr>
        <w:t xml:space="preserve">. </w:t>
      </w:r>
    </w:p>
    <w:p w14:paraId="0CED551A" w14:textId="77777777" w:rsidR="00590B1B" w:rsidRPr="00E16447" w:rsidRDefault="00590B1B" w:rsidP="00590B1B">
      <w:pPr>
        <w:rPr>
          <w:rStyle w:val="Style13ptBold"/>
        </w:rPr>
      </w:pPr>
      <w:r w:rsidRPr="00E16447">
        <w:rPr>
          <w:rStyle w:val="Style13ptBold"/>
        </w:rPr>
        <w:t>VMR, Verified Market Research, 2025</w:t>
      </w:r>
    </w:p>
    <w:p w14:paraId="07E68E88" w14:textId="77777777" w:rsidR="00590B1B" w:rsidRPr="00E16447" w:rsidRDefault="00590B1B" w:rsidP="00590B1B">
      <w:r w:rsidRPr="00E16447">
        <w:t xml:space="preserve">VMR 25. Verified Market Research. "Polar Icebreaker Market Size, Share, Scope, Trends &amp; Forecast." February 2025. </w:t>
      </w:r>
      <w:hyperlink r:id="rId25" w:history="1">
        <w:r w:rsidRPr="00E16447">
          <w:rPr>
            <w:rStyle w:val="Hyperlink"/>
          </w:rPr>
          <w:t>https://www.verifiedmarketresearch.com/product/polar-icebreaker-market/</w:t>
        </w:r>
      </w:hyperlink>
      <w:r w:rsidRPr="00E16447">
        <w:t xml:space="preserve"> HDCSW-Packet</w:t>
      </w:r>
    </w:p>
    <w:p w14:paraId="32F6A0D8" w14:textId="77777777" w:rsidR="00590B1B" w:rsidRPr="00D81344" w:rsidRDefault="00590B1B" w:rsidP="00590B1B">
      <w:pPr>
        <w:rPr>
          <w:rStyle w:val="StyleUnderline"/>
        </w:rPr>
      </w:pPr>
      <w:r w:rsidRPr="00D81344">
        <w:rPr>
          <w:sz w:val="16"/>
        </w:rPr>
        <w:t xml:space="preserve">The Polar Icebreaker Market can be segmented by end-users into five primary categories: Government Agencies, Research Institutions, Shipping Companies, Energy and Resource Companies, and Tour Operators. </w:t>
      </w:r>
      <w:r w:rsidRPr="00D81344">
        <w:rPr>
          <w:sz w:val="16"/>
          <w:szCs w:val="16"/>
        </w:rPr>
        <w:t xml:space="preserve">Each of these segments plays a pivotal role in the utilization and demand for </w:t>
      </w:r>
      <w:r w:rsidRPr="00D81344">
        <w:rPr>
          <w:rStyle w:val="Emphasis"/>
        </w:rPr>
        <w:t>icebreakers</w:t>
      </w:r>
      <w:r w:rsidRPr="00D81344">
        <w:rPr>
          <w:sz w:val="16"/>
        </w:rPr>
        <w:t xml:space="preserve">, </w:t>
      </w:r>
      <w:r w:rsidRPr="00D81344">
        <w:rPr>
          <w:rStyle w:val="StyleUnderline"/>
        </w:rPr>
        <w:t xml:space="preserve">which serve as </w:t>
      </w:r>
      <w:r w:rsidRPr="00D81344">
        <w:rPr>
          <w:rStyle w:val="Emphasis"/>
        </w:rPr>
        <w:t>essential vessels</w:t>
      </w:r>
      <w:r w:rsidRPr="00D81344">
        <w:rPr>
          <w:rStyle w:val="StyleUnderline"/>
        </w:rPr>
        <w:t xml:space="preserve"> for </w:t>
      </w:r>
      <w:r w:rsidRPr="00D81344">
        <w:rPr>
          <w:rStyle w:val="Emphasis"/>
        </w:rPr>
        <w:t>navigation</w:t>
      </w:r>
      <w:r w:rsidRPr="00D81344">
        <w:rPr>
          <w:rStyle w:val="StyleUnderline"/>
        </w:rPr>
        <w:t xml:space="preserve"> through </w:t>
      </w:r>
      <w:r w:rsidRPr="00D81344">
        <w:rPr>
          <w:rStyle w:val="Emphasis"/>
        </w:rPr>
        <w:t>icy waters</w:t>
      </w:r>
      <w:r w:rsidRPr="00D81344">
        <w:rPr>
          <w:sz w:val="16"/>
        </w:rPr>
        <w:t xml:space="preserve">. </w:t>
      </w:r>
      <w:r w:rsidRPr="00D81344">
        <w:rPr>
          <w:sz w:val="16"/>
          <w:szCs w:val="16"/>
        </w:rPr>
        <w:t>Government Agencies include national and regional bodies responsible for icebreaker operations for strategic maritime purposes, search and rescue missions, and enforcement of sovereign rights over territorial waters in polar regions</w:t>
      </w:r>
      <w:r w:rsidRPr="00D81344">
        <w:rPr>
          <w:sz w:val="16"/>
        </w:rPr>
        <w:t xml:space="preserve">. </w:t>
      </w:r>
      <w:r w:rsidRPr="00D81344">
        <w:rPr>
          <w:rStyle w:val="StyleUnderline"/>
        </w:rPr>
        <w:t xml:space="preserve">These </w:t>
      </w:r>
      <w:r w:rsidRPr="00D81344">
        <w:rPr>
          <w:rStyle w:val="Emphasis"/>
        </w:rPr>
        <w:t>agencies</w:t>
      </w:r>
      <w:r w:rsidRPr="00D81344">
        <w:rPr>
          <w:rStyle w:val="StyleUnderline"/>
        </w:rPr>
        <w:t xml:space="preserve"> often invest in </w:t>
      </w:r>
      <w:r w:rsidRPr="00D81344">
        <w:rPr>
          <w:rStyle w:val="Emphasis"/>
        </w:rPr>
        <w:t>advanced icebreakers</w:t>
      </w:r>
      <w:r w:rsidRPr="00D81344">
        <w:rPr>
          <w:rStyle w:val="StyleUnderline"/>
        </w:rPr>
        <w:t xml:space="preserve"> to enhance national security and </w:t>
      </w:r>
      <w:r w:rsidRPr="00D81344">
        <w:rPr>
          <w:rStyle w:val="Emphasis"/>
        </w:rPr>
        <w:t>support scientific missions</w:t>
      </w:r>
      <w:r w:rsidRPr="00D81344">
        <w:rPr>
          <w:rStyle w:val="StyleUnderline"/>
        </w:rPr>
        <w:t>.</w:t>
      </w:r>
      <w:r w:rsidRPr="00D81344">
        <w:rPr>
          <w:sz w:val="16"/>
        </w:rPr>
        <w:t xml:space="preserve"> </w:t>
      </w:r>
      <w:r w:rsidRPr="00D81344">
        <w:rPr>
          <w:rStyle w:val="StyleUnderline"/>
        </w:rPr>
        <w:t xml:space="preserve">Research Institutions </w:t>
      </w:r>
      <w:r w:rsidRPr="00D81344">
        <w:rPr>
          <w:rStyle w:val="Emphasis"/>
        </w:rPr>
        <w:t>utilize icebreakers</w:t>
      </w:r>
      <w:r w:rsidRPr="00D81344">
        <w:rPr>
          <w:rStyle w:val="StyleUnderline"/>
        </w:rPr>
        <w:t xml:space="preserve"> for </w:t>
      </w:r>
      <w:r w:rsidRPr="00D81344">
        <w:rPr>
          <w:rStyle w:val="Emphasis"/>
        </w:rPr>
        <w:t>scientific research</w:t>
      </w:r>
      <w:r w:rsidRPr="00D81344">
        <w:rPr>
          <w:rStyle w:val="StyleUnderline"/>
        </w:rPr>
        <w:t xml:space="preserve"> in </w:t>
      </w:r>
      <w:r w:rsidRPr="00D81344">
        <w:rPr>
          <w:rStyle w:val="Emphasis"/>
        </w:rPr>
        <w:t>polar environments</w:t>
      </w:r>
      <w:r w:rsidRPr="00D81344">
        <w:rPr>
          <w:rStyle w:val="StyleUnderline"/>
        </w:rPr>
        <w:t xml:space="preserve">, facilitating </w:t>
      </w:r>
      <w:r w:rsidRPr="00D81344">
        <w:rPr>
          <w:rStyle w:val="Emphasis"/>
        </w:rPr>
        <w:t>oceanographic studies</w:t>
      </w:r>
      <w:r w:rsidRPr="00D81344">
        <w:rPr>
          <w:rStyle w:val="StyleUnderline"/>
        </w:rPr>
        <w:t xml:space="preserve">, </w:t>
      </w:r>
      <w:r w:rsidRPr="00D81344">
        <w:rPr>
          <w:rStyle w:val="Emphasis"/>
        </w:rPr>
        <w:t>climate</w:t>
      </w:r>
      <w:r w:rsidRPr="00D81344">
        <w:rPr>
          <w:rStyle w:val="StyleUnderline"/>
        </w:rPr>
        <w:t xml:space="preserve"> change </w:t>
      </w:r>
      <w:r w:rsidRPr="00D81344">
        <w:rPr>
          <w:rStyle w:val="Emphasis"/>
        </w:rPr>
        <w:t>research</w:t>
      </w:r>
      <w:r w:rsidRPr="00D81344">
        <w:rPr>
          <w:rStyle w:val="StyleUnderline"/>
        </w:rPr>
        <w:t xml:space="preserve">, and </w:t>
      </w:r>
      <w:r w:rsidRPr="00D81344">
        <w:rPr>
          <w:rStyle w:val="Emphasis"/>
        </w:rPr>
        <w:t>ecological surveys</w:t>
      </w:r>
      <w:r w:rsidRPr="00D81344">
        <w:rPr>
          <w:rStyle w:val="StyleUnderline"/>
        </w:rPr>
        <w:t>.</w:t>
      </w:r>
    </w:p>
    <w:p w14:paraId="3A85431B" w14:textId="77777777" w:rsidR="00590B1B" w:rsidRPr="00D81344" w:rsidRDefault="00590B1B" w:rsidP="00590B1B">
      <w:r w:rsidRPr="00D81344">
        <w:rPr>
          <w:rStyle w:val="StyleUnderline"/>
        </w:rPr>
        <w:t xml:space="preserve">These institutions depend on icebreakers to </w:t>
      </w:r>
      <w:r w:rsidRPr="00D81344">
        <w:rPr>
          <w:rStyle w:val="Emphasis"/>
        </w:rPr>
        <w:t>transport researchers</w:t>
      </w:r>
      <w:r w:rsidRPr="00D81344">
        <w:rPr>
          <w:rStyle w:val="StyleUnderline"/>
        </w:rPr>
        <w:t xml:space="preserve"> and </w:t>
      </w:r>
      <w:r w:rsidRPr="00D81344">
        <w:rPr>
          <w:rStyle w:val="Emphasis"/>
        </w:rPr>
        <w:t>equipment</w:t>
      </w:r>
      <w:r w:rsidRPr="00D81344">
        <w:rPr>
          <w:rStyle w:val="StyleUnderline"/>
        </w:rPr>
        <w:t xml:space="preserve"> to </w:t>
      </w:r>
      <w:r w:rsidRPr="00D81344">
        <w:rPr>
          <w:rStyle w:val="Emphasis"/>
        </w:rPr>
        <w:t>remote locations</w:t>
      </w:r>
      <w:r w:rsidRPr="00D81344">
        <w:rPr>
          <w:sz w:val="16"/>
        </w:rPr>
        <w:t xml:space="preserve">, </w:t>
      </w:r>
      <w:r w:rsidRPr="00D81344">
        <w:rPr>
          <w:rStyle w:val="StyleUnderline"/>
        </w:rPr>
        <w:t xml:space="preserve">where </w:t>
      </w:r>
      <w:r w:rsidRPr="00D81344">
        <w:rPr>
          <w:rStyle w:val="Emphasis"/>
        </w:rPr>
        <w:t>access</w:t>
      </w:r>
      <w:r w:rsidRPr="00D81344">
        <w:rPr>
          <w:rStyle w:val="StyleUnderline"/>
        </w:rPr>
        <w:t xml:space="preserve"> is </w:t>
      </w:r>
      <w:r w:rsidRPr="00D81344">
        <w:rPr>
          <w:rStyle w:val="Emphasis"/>
        </w:rPr>
        <w:t>otherwise challenging</w:t>
      </w:r>
      <w:r w:rsidRPr="00D81344">
        <w:rPr>
          <w:sz w:val="16"/>
        </w:rPr>
        <w:t>. Shipping Companies have a growing interest in icebreakers for facilitating shipping routes that are becoming more navigable due to climate change, particularly in the Arctic. These companies seek to shorten transit times and enhance safety in icy waters. Energy and Resource Companies leverage icebreakers to access and transport resources like oil and gas in Arctic regions, where the reliable deployment of icebreakers is crucial for the development of offshore resources. Tour Operators increasingly use icebreakers for eco-tourism endeavors, providing unique travel experiences in polar regions, which adds a recreational angle to the market. By addressing the needs of these diverse end-users, the Polar Icebreaker Market reflects a multifaceted demand that is essential for navigation, research, and resource extraction in harsh environments.</w:t>
      </w:r>
    </w:p>
    <w:p w14:paraId="256C24F9" w14:textId="77777777" w:rsidR="00590B1B" w:rsidRPr="00D81344" w:rsidRDefault="00590B1B" w:rsidP="00590B1B">
      <w:pPr>
        <w:rPr>
          <w:sz w:val="16"/>
        </w:rPr>
      </w:pPr>
    </w:p>
    <w:p w14:paraId="40D326D8" w14:textId="77777777" w:rsidR="00590B1B" w:rsidRPr="00D81344" w:rsidRDefault="00590B1B" w:rsidP="00590B1B">
      <w:pPr>
        <w:pStyle w:val="Heading2"/>
        <w:rPr>
          <w:rFonts w:cs="Calibri"/>
        </w:rPr>
      </w:pPr>
      <w:r w:rsidRPr="00D81344">
        <w:rPr>
          <w:rFonts w:cs="Calibri"/>
        </w:rPr>
        <w:t>Missile Defense</w:t>
      </w:r>
    </w:p>
    <w:p w14:paraId="7F8603C2" w14:textId="77777777" w:rsidR="00590B1B" w:rsidRPr="00D81344" w:rsidRDefault="00590B1B" w:rsidP="00590B1B"/>
    <w:p w14:paraId="534B1AC4" w14:textId="77777777" w:rsidR="00590B1B" w:rsidRPr="00D81344" w:rsidRDefault="00590B1B" w:rsidP="00590B1B">
      <w:pPr>
        <w:pStyle w:val="Heading3"/>
        <w:rPr>
          <w:rFonts w:cs="Calibri"/>
        </w:rPr>
      </w:pPr>
      <w:r w:rsidRPr="00D81344">
        <w:rPr>
          <w:rFonts w:cs="Calibri"/>
        </w:rPr>
        <w:t>2AC---Solvency---Trade Routes</w:t>
      </w:r>
    </w:p>
    <w:p w14:paraId="034EC39F" w14:textId="77777777" w:rsidR="00590B1B" w:rsidRDefault="00590B1B" w:rsidP="00590B1B">
      <w:pPr>
        <w:pStyle w:val="Heading4"/>
        <w:rPr>
          <w:rFonts w:cs="Calibri"/>
        </w:rPr>
      </w:pPr>
      <w:r w:rsidRPr="00D81344">
        <w:rPr>
          <w:rFonts w:cs="Calibri"/>
        </w:rPr>
        <w:t xml:space="preserve">Icebreakers are key to new trade routes---that opens up the arctic for missile defense. </w:t>
      </w:r>
    </w:p>
    <w:p w14:paraId="7FB36C3F" w14:textId="77777777" w:rsidR="00590B1B" w:rsidRPr="00D6669D" w:rsidRDefault="00590B1B" w:rsidP="00590B1B">
      <w:pPr>
        <w:rPr>
          <w:rStyle w:val="Style13ptBold"/>
        </w:rPr>
      </w:pPr>
      <w:r w:rsidRPr="00D6669D">
        <w:rPr>
          <w:rStyle w:val="Style13ptBold"/>
        </w:rPr>
        <w:t>Jordan &amp; Salinas, Active duty US Navy officers and PhD students in the Department of History at Georgetown University, 2025</w:t>
      </w:r>
    </w:p>
    <w:p w14:paraId="214CA3A7" w14:textId="77777777" w:rsidR="00590B1B" w:rsidRPr="00D6669D" w:rsidRDefault="00590B1B" w:rsidP="00590B1B">
      <w:r w:rsidRPr="00D6669D">
        <w:t xml:space="preserve">Sylvia Jordan &amp; Antonio Salinas 25. Both are active duty US Navy officers and PhD students in the Department of History at Georgetown University. "Melting Frontiers: A Bold Vision for US Strategy in a Warming Arctic." Modern War Institute -. 2-7-2025. </w:t>
      </w:r>
      <w:hyperlink r:id="rId26" w:history="1">
        <w:r w:rsidRPr="00D6669D">
          <w:rPr>
            <w:rStyle w:val="Hyperlink"/>
          </w:rPr>
          <w:t>https://mwi.westpoint.edu/melting-frontiers-a-bold-vision-for-us-strategy-in-a-warming-arctic/</w:t>
        </w:r>
      </w:hyperlink>
      <w:r w:rsidRPr="00D6669D">
        <w:t xml:space="preserve"> HDCSW-Packet</w:t>
      </w:r>
    </w:p>
    <w:p w14:paraId="142F0454" w14:textId="77777777" w:rsidR="00590B1B" w:rsidRPr="00D81344" w:rsidRDefault="00590B1B" w:rsidP="00590B1B">
      <w:pPr>
        <w:rPr>
          <w:rStyle w:val="StyleUnderline"/>
        </w:rPr>
      </w:pPr>
      <w:r w:rsidRPr="00D81344">
        <w:rPr>
          <w:sz w:val="16"/>
        </w:rPr>
        <w:t xml:space="preserve">“The position of the United States upon the two oceans would be either a source of great weakness or a cause of enormous expense.” When Alfred Thayer Mahan penned these words, Alaska was not yet a state and the Arctic was still a vast icescape. But now Mahan’s predictions must undergo a twenty-first-century update to account for the arrival of the third frontier: a blue Arctic. </w:t>
      </w:r>
      <w:r w:rsidRPr="00D81344">
        <w:rPr>
          <w:rStyle w:val="StyleUnderline"/>
        </w:rPr>
        <w:t xml:space="preserve">As ice melts, </w:t>
      </w:r>
      <w:r w:rsidRPr="00D81344">
        <w:rPr>
          <w:rStyle w:val="Emphasis"/>
        </w:rPr>
        <w:t>new trade routes will emerge</w:t>
      </w:r>
      <w:r w:rsidRPr="00D81344">
        <w:rPr>
          <w:rStyle w:val="StyleUnderline"/>
        </w:rPr>
        <w:t>,</w:t>
      </w:r>
      <w:r w:rsidRPr="00D81344">
        <w:rPr>
          <w:sz w:val="16"/>
        </w:rPr>
        <w:t xml:space="preserve"> </w:t>
      </w:r>
      <w:r w:rsidRPr="00D81344">
        <w:rPr>
          <w:rStyle w:val="StyleUnderline"/>
        </w:rPr>
        <w:t xml:space="preserve">resources </w:t>
      </w:r>
      <w:r w:rsidRPr="00D81344">
        <w:rPr>
          <w:rStyle w:val="Emphasis"/>
        </w:rPr>
        <w:t>long hidden beneath</w:t>
      </w:r>
      <w:r w:rsidRPr="00D81344">
        <w:rPr>
          <w:rStyle w:val="StyleUnderline"/>
        </w:rPr>
        <w:t xml:space="preserve"> the </w:t>
      </w:r>
      <w:r w:rsidRPr="00D81344">
        <w:rPr>
          <w:rStyle w:val="Emphasis"/>
        </w:rPr>
        <w:t>ice</w:t>
      </w:r>
      <w:r w:rsidRPr="00D81344">
        <w:rPr>
          <w:rStyle w:val="StyleUnderline"/>
        </w:rPr>
        <w:t xml:space="preserve"> will become </w:t>
      </w:r>
      <w:r w:rsidRPr="00D81344">
        <w:rPr>
          <w:rStyle w:val="Emphasis"/>
        </w:rPr>
        <w:t>accessible</w:t>
      </w:r>
      <w:r w:rsidRPr="00D81344">
        <w:rPr>
          <w:sz w:val="16"/>
        </w:rPr>
        <w:t xml:space="preserve">, </w:t>
      </w:r>
      <w:r w:rsidRPr="00D81344">
        <w:rPr>
          <w:rStyle w:val="StyleUnderline"/>
        </w:rPr>
        <w:t xml:space="preserve">and a new strategic </w:t>
      </w:r>
      <w:r w:rsidRPr="00D81344">
        <w:rPr>
          <w:rStyle w:val="Emphasis"/>
        </w:rPr>
        <w:t>battleground</w:t>
      </w:r>
      <w:r w:rsidRPr="00D81344">
        <w:rPr>
          <w:rStyle w:val="StyleUnderline"/>
        </w:rPr>
        <w:t xml:space="preserve"> will </w:t>
      </w:r>
      <w:r w:rsidRPr="00D81344">
        <w:rPr>
          <w:rStyle w:val="Emphasis"/>
        </w:rPr>
        <w:t>emerge</w:t>
      </w:r>
      <w:r w:rsidRPr="00D81344">
        <w:rPr>
          <w:rStyle w:val="StyleUnderline"/>
        </w:rPr>
        <w:t xml:space="preserve"> at the </w:t>
      </w:r>
      <w:r w:rsidRPr="00D81344">
        <w:rPr>
          <w:rStyle w:val="Emphasis"/>
        </w:rPr>
        <w:t>top of the world</w:t>
      </w:r>
      <w:r w:rsidRPr="00D81344">
        <w:rPr>
          <w:sz w:val="16"/>
        </w:rPr>
        <w:t xml:space="preserve">. While politicians and pundits debate the validity of climate change and its causes, </w:t>
      </w:r>
      <w:r w:rsidRPr="00D81344">
        <w:rPr>
          <w:rStyle w:val="StyleUnderline"/>
        </w:rPr>
        <w:t xml:space="preserve">the Arctic </w:t>
      </w:r>
      <w:r w:rsidRPr="00D81344">
        <w:rPr>
          <w:rStyle w:val="Emphasis"/>
        </w:rPr>
        <w:t>continues</w:t>
      </w:r>
      <w:r w:rsidRPr="00D81344">
        <w:rPr>
          <w:rStyle w:val="StyleUnderline"/>
        </w:rPr>
        <w:t xml:space="preserve"> to </w:t>
      </w:r>
      <w:r w:rsidRPr="00D81344">
        <w:rPr>
          <w:rStyle w:val="Emphasis"/>
        </w:rPr>
        <w:t>melt</w:t>
      </w:r>
      <w:r w:rsidRPr="00D81344">
        <w:rPr>
          <w:rStyle w:val="StyleUnderline"/>
        </w:rPr>
        <w:t>,</w:t>
      </w:r>
      <w:r w:rsidRPr="00D81344">
        <w:rPr>
          <w:sz w:val="16"/>
        </w:rPr>
        <w:t xml:space="preserve"> </w:t>
      </w:r>
      <w:r w:rsidRPr="00D81344">
        <w:rPr>
          <w:rStyle w:val="StyleUnderline"/>
        </w:rPr>
        <w:t xml:space="preserve">with blue waterways capable of supporting </w:t>
      </w:r>
      <w:r w:rsidRPr="00D81344">
        <w:rPr>
          <w:rStyle w:val="Emphasis"/>
        </w:rPr>
        <w:t>deep-draft commercial</w:t>
      </w:r>
      <w:r w:rsidRPr="00D81344">
        <w:rPr>
          <w:rStyle w:val="StyleUnderline"/>
        </w:rPr>
        <w:t xml:space="preserve"> and military </w:t>
      </w:r>
      <w:r w:rsidRPr="00D81344">
        <w:rPr>
          <w:rStyle w:val="Emphasis"/>
        </w:rPr>
        <w:t>vessels</w:t>
      </w:r>
      <w:r w:rsidRPr="00D81344">
        <w:rPr>
          <w:sz w:val="16"/>
        </w:rPr>
        <w:t xml:space="preserve"> </w:t>
      </w:r>
      <w:r w:rsidRPr="00D81344">
        <w:rPr>
          <w:rStyle w:val="StyleUnderline"/>
        </w:rPr>
        <w:t>predicted by 2050.</w:t>
      </w:r>
      <w:r w:rsidRPr="00D81344">
        <w:rPr>
          <w:sz w:val="16"/>
        </w:rPr>
        <w:t xml:space="preserve"> </w:t>
      </w:r>
      <w:r w:rsidRPr="00D81344">
        <w:rPr>
          <w:rStyle w:val="StyleUnderline"/>
        </w:rPr>
        <w:t xml:space="preserve">Although continued focus on the Indo-Pacific, Atlantic, Mediterranean, and Red Sea regions holds merit, </w:t>
      </w:r>
      <w:r w:rsidRPr="00D81344">
        <w:rPr>
          <w:rStyle w:val="Emphasis"/>
        </w:rPr>
        <w:t>accepting risk in the</w:t>
      </w:r>
      <w:r w:rsidRPr="00D81344">
        <w:rPr>
          <w:rStyle w:val="StyleUnderline"/>
        </w:rPr>
        <w:t xml:space="preserve"> Arctic may </w:t>
      </w:r>
      <w:r w:rsidRPr="00D81344">
        <w:rPr>
          <w:rStyle w:val="Emphasis"/>
        </w:rPr>
        <w:t>result in failure</w:t>
      </w:r>
      <w:r w:rsidRPr="00D81344">
        <w:rPr>
          <w:rStyle w:val="StyleUnderline"/>
        </w:rPr>
        <w:t xml:space="preserve"> to prepare for and adapt to the significant diplomatic, economic, cultural, and military transformations already in the making.</w:t>
      </w:r>
    </w:p>
    <w:p w14:paraId="6AC5C901" w14:textId="77777777" w:rsidR="00590B1B" w:rsidRPr="00D81344" w:rsidRDefault="00590B1B" w:rsidP="00590B1B">
      <w:pPr>
        <w:rPr>
          <w:sz w:val="16"/>
        </w:rPr>
      </w:pPr>
      <w:r w:rsidRPr="00D81344">
        <w:rPr>
          <w:rStyle w:val="StyleUnderline"/>
        </w:rPr>
        <w:t xml:space="preserve">As the </w:t>
      </w:r>
      <w:r w:rsidRPr="00D81344">
        <w:rPr>
          <w:rStyle w:val="Emphasis"/>
        </w:rPr>
        <w:t>Arctic’s melting ice</w:t>
      </w:r>
      <w:r w:rsidRPr="00D81344">
        <w:rPr>
          <w:rStyle w:val="StyleUnderline"/>
        </w:rPr>
        <w:t xml:space="preserve"> opens </w:t>
      </w:r>
      <w:r w:rsidRPr="00D81344">
        <w:rPr>
          <w:rStyle w:val="Emphasis"/>
        </w:rPr>
        <w:t>new shipping routes</w:t>
      </w:r>
      <w:r w:rsidRPr="00D81344">
        <w:rPr>
          <w:rStyle w:val="StyleUnderline"/>
        </w:rPr>
        <w:t>,</w:t>
      </w:r>
      <w:r w:rsidRPr="00D81344">
        <w:rPr>
          <w:sz w:val="16"/>
        </w:rPr>
        <w:t xml:space="preserve"> </w:t>
      </w:r>
      <w:r w:rsidRPr="00D81344">
        <w:rPr>
          <w:rStyle w:val="StyleUnderline"/>
        </w:rPr>
        <w:t xml:space="preserve">thaws previously ice-protected shores, and unlocks access to untapped resources, the far north takes on </w:t>
      </w:r>
      <w:r w:rsidRPr="00D81344">
        <w:rPr>
          <w:rStyle w:val="Emphasis"/>
        </w:rPr>
        <w:t>new strategic importance</w:t>
      </w:r>
      <w:r w:rsidRPr="00D81344">
        <w:rPr>
          <w:sz w:val="16"/>
        </w:rPr>
        <w:t xml:space="preserve">. Indeed, </w:t>
      </w:r>
      <w:r w:rsidRPr="00D81344">
        <w:rPr>
          <w:rStyle w:val="StyleUnderline"/>
        </w:rPr>
        <w:t xml:space="preserve">the </w:t>
      </w:r>
      <w:r w:rsidRPr="00D81344">
        <w:rPr>
          <w:rStyle w:val="Emphasis"/>
        </w:rPr>
        <w:t>Bering Strait</w:t>
      </w:r>
      <w:r w:rsidRPr="00D81344">
        <w:rPr>
          <w:sz w:val="16"/>
        </w:rPr>
        <w:t>—expected to become the Arctic’s Gibraltar—</w:t>
      </w:r>
      <w:r w:rsidRPr="00D81344">
        <w:rPr>
          <w:rStyle w:val="StyleUnderline"/>
        </w:rPr>
        <w:t xml:space="preserve">is already a </w:t>
      </w:r>
      <w:r w:rsidRPr="00D81344">
        <w:rPr>
          <w:rStyle w:val="Emphasis"/>
        </w:rPr>
        <w:t>chokepoint</w:t>
      </w:r>
      <w:r w:rsidRPr="00D81344">
        <w:rPr>
          <w:rStyle w:val="StyleUnderline"/>
        </w:rPr>
        <w:t xml:space="preserve"> for </w:t>
      </w:r>
      <w:r w:rsidRPr="00D81344">
        <w:rPr>
          <w:rStyle w:val="Emphasis"/>
        </w:rPr>
        <w:t>global shipping</w:t>
      </w:r>
      <w:r w:rsidRPr="00D81344">
        <w:rPr>
          <w:sz w:val="16"/>
        </w:rPr>
        <w:t xml:space="preserve"> and military </w:t>
      </w:r>
      <w:r w:rsidRPr="00D81344">
        <w:rPr>
          <w:rStyle w:val="StyleUnderline"/>
        </w:rPr>
        <w:t>operations</w:t>
      </w:r>
      <w:r w:rsidRPr="00D81344">
        <w:rPr>
          <w:sz w:val="16"/>
        </w:rPr>
        <w:t xml:space="preserve">. Furthermore, </w:t>
      </w:r>
      <w:r w:rsidRPr="00D81344">
        <w:rPr>
          <w:rStyle w:val="StyleUnderline"/>
        </w:rPr>
        <w:t xml:space="preserve">Russia’s militarization of </w:t>
      </w:r>
      <w:r w:rsidRPr="00D81344">
        <w:rPr>
          <w:rStyle w:val="Emphasis"/>
        </w:rPr>
        <w:t>Arctic territories</w:t>
      </w:r>
      <w:r w:rsidRPr="00D81344">
        <w:rPr>
          <w:rStyle w:val="StyleUnderline"/>
        </w:rPr>
        <w:t xml:space="preserve"> and China’s growing Arctic ambitions demand our </w:t>
      </w:r>
      <w:r w:rsidRPr="00D81344">
        <w:rPr>
          <w:rStyle w:val="Emphasis"/>
        </w:rPr>
        <w:t>urgent attention</w:t>
      </w:r>
      <w:r w:rsidRPr="00D81344">
        <w:rPr>
          <w:sz w:val="16"/>
        </w:rPr>
        <w:t xml:space="preserve">. </w:t>
      </w:r>
      <w:r w:rsidRPr="00D81344">
        <w:rPr>
          <w:rStyle w:val="StyleUnderline"/>
        </w:rPr>
        <w:t xml:space="preserve">In order to </w:t>
      </w:r>
      <w:r w:rsidRPr="00D81344">
        <w:rPr>
          <w:rStyle w:val="Emphasis"/>
        </w:rPr>
        <w:t>safeguard</w:t>
      </w:r>
      <w:r w:rsidRPr="00D81344">
        <w:rPr>
          <w:rStyle w:val="StyleUnderline"/>
        </w:rPr>
        <w:t xml:space="preserve"> our </w:t>
      </w:r>
      <w:r w:rsidRPr="00D81344">
        <w:rPr>
          <w:rStyle w:val="Emphasis"/>
        </w:rPr>
        <w:t>national interests</w:t>
      </w:r>
      <w:r w:rsidRPr="00D81344">
        <w:rPr>
          <w:rStyle w:val="StyleUnderline"/>
        </w:rPr>
        <w:t xml:space="preserve"> and promote </w:t>
      </w:r>
      <w:r w:rsidRPr="00D81344">
        <w:rPr>
          <w:rStyle w:val="Emphasis"/>
        </w:rPr>
        <w:t>global stability</w:t>
      </w:r>
      <w:r w:rsidRPr="00D81344">
        <w:rPr>
          <w:rStyle w:val="StyleUnderline"/>
        </w:rPr>
        <w:t>, the United States must</w:t>
      </w:r>
      <w:r w:rsidRPr="00D81344">
        <w:rPr>
          <w:sz w:val="16"/>
        </w:rPr>
        <w:t xml:space="preserve"> ignore the red herring of climate debates and </w:t>
      </w:r>
      <w:r w:rsidRPr="00D81344">
        <w:rPr>
          <w:rStyle w:val="StyleUnderline"/>
        </w:rPr>
        <w:t xml:space="preserve">instead accept the reality of ice melt by honing a </w:t>
      </w:r>
      <w:r w:rsidRPr="00D81344">
        <w:rPr>
          <w:rStyle w:val="Emphasis"/>
        </w:rPr>
        <w:t>comprehensive</w:t>
      </w:r>
      <w:r w:rsidRPr="00D81344">
        <w:rPr>
          <w:rStyle w:val="StyleUnderline"/>
        </w:rPr>
        <w:t xml:space="preserve"> and </w:t>
      </w:r>
      <w:r w:rsidRPr="00D81344">
        <w:rPr>
          <w:rStyle w:val="Emphasis"/>
        </w:rPr>
        <w:t>aggressive</w:t>
      </w:r>
      <w:r w:rsidRPr="00D81344">
        <w:rPr>
          <w:rStyle w:val="StyleUnderline"/>
        </w:rPr>
        <w:t xml:space="preserve"> </w:t>
      </w:r>
      <w:r w:rsidRPr="00D81344">
        <w:rPr>
          <w:rStyle w:val="Emphasis"/>
        </w:rPr>
        <w:t>Arctic strategy</w:t>
      </w:r>
      <w:r w:rsidRPr="00D81344">
        <w:rPr>
          <w:sz w:val="16"/>
        </w:rPr>
        <w:t>. We have not a moment to waste: already lagging years behind our competitors in this arena, such a combined effort among US military, federal, and private entities will require decades of planning.</w:t>
      </w:r>
    </w:p>
    <w:p w14:paraId="40BD17EF" w14:textId="77777777" w:rsidR="00590B1B" w:rsidRPr="00D81344" w:rsidRDefault="00590B1B" w:rsidP="00590B1B">
      <w:pPr>
        <w:rPr>
          <w:sz w:val="16"/>
        </w:rPr>
      </w:pPr>
      <w:r w:rsidRPr="00D81344">
        <w:rPr>
          <w:sz w:val="16"/>
        </w:rPr>
        <w:t>Climate Change and Warfare: An Environmental History</w:t>
      </w:r>
    </w:p>
    <w:p w14:paraId="314C0D4F" w14:textId="77777777" w:rsidR="00590B1B" w:rsidRPr="00D81344" w:rsidRDefault="00590B1B" w:rsidP="00590B1B">
      <w:pPr>
        <w:rPr>
          <w:sz w:val="16"/>
        </w:rPr>
      </w:pPr>
      <w:r w:rsidRPr="00D81344">
        <w:rPr>
          <w:sz w:val="16"/>
        </w:rPr>
        <w:t>While Earth’s climate is changing at a faster pace than ever before, climatic episodes over the past two thousand years—like the Roman Climate Optimum (200 BCE–150 CE), the Little Antique Ice Age (300 CE–700 CE), the Medieval warming period (950 CE–1250), and the Little Ice Age (1350–1850)—offer important perspective. In this era of human-influenced climate change, these periods tell us that climate change does not always spell disaster. Indeed, studies of these periods tell us that climate influences the conduct or outcome of war rather than determining it. Our modern era of climate change can certainly exacerbate vulnerabilities for those militaries who ignore it; but for those who most capture the winds of history into the sails of their respective war machines, it can provide strategic opportunities.</w:t>
      </w:r>
    </w:p>
    <w:p w14:paraId="4DA74F3D" w14:textId="77777777" w:rsidR="00590B1B" w:rsidRPr="00D81344" w:rsidRDefault="00590B1B" w:rsidP="00590B1B">
      <w:pPr>
        <w:rPr>
          <w:rStyle w:val="StyleUnderline"/>
        </w:rPr>
      </w:pPr>
      <w:r w:rsidRPr="00D81344">
        <w:rPr>
          <w:sz w:val="16"/>
        </w:rPr>
        <w:t xml:space="preserve">Climate can influence who you fight, what you fight over, when you fight and where, and perhaps most importantly, why you fight. Changing Arctic conditions demand strategists consider those five W’s in a twenty-first-century context. Before 2050, the United States, Canada, Denmark, Norway, Sweden, and Finland must assess how the diminishing North Pole ice wall will transform into blue borders accessible not only to trade, but also to other strategic competitors, like Russia and China. </w:t>
      </w:r>
      <w:r w:rsidRPr="00D81344">
        <w:rPr>
          <w:rStyle w:val="Emphasis"/>
        </w:rPr>
        <w:t>The importance</w:t>
      </w:r>
      <w:r w:rsidRPr="00D81344">
        <w:rPr>
          <w:sz w:val="16"/>
        </w:rPr>
        <w:t xml:space="preserve"> </w:t>
      </w:r>
      <w:r w:rsidRPr="00D81344">
        <w:rPr>
          <w:rStyle w:val="StyleUnderline"/>
        </w:rPr>
        <w:t>of such considerations could hardly be overstated</w:t>
      </w:r>
      <w:r w:rsidRPr="00D81344">
        <w:rPr>
          <w:sz w:val="16"/>
        </w:rPr>
        <w:t xml:space="preserve">: </w:t>
      </w:r>
      <w:r w:rsidRPr="00D81344">
        <w:rPr>
          <w:rStyle w:val="Emphasis"/>
        </w:rPr>
        <w:t>Arctic flashpoints</w:t>
      </w:r>
      <w:r w:rsidRPr="00D81344">
        <w:rPr>
          <w:rStyle w:val="StyleUnderline"/>
        </w:rPr>
        <w:t xml:space="preserve"> include vast </w:t>
      </w:r>
      <w:r w:rsidRPr="00D81344">
        <w:rPr>
          <w:rStyle w:val="Emphasis"/>
        </w:rPr>
        <w:t>mineral resources</w:t>
      </w:r>
      <w:r w:rsidRPr="00D81344">
        <w:rPr>
          <w:rStyle w:val="StyleUnderline"/>
        </w:rPr>
        <w:t xml:space="preserve">, largely untapped </w:t>
      </w:r>
      <w:r w:rsidRPr="00D81344">
        <w:rPr>
          <w:rStyle w:val="Emphasis"/>
        </w:rPr>
        <w:t>oil and gas reserves</w:t>
      </w:r>
      <w:r w:rsidRPr="00D81344">
        <w:rPr>
          <w:rStyle w:val="StyleUnderline"/>
        </w:rPr>
        <w:t xml:space="preserve">, and disputes over </w:t>
      </w:r>
      <w:r w:rsidRPr="00D81344">
        <w:rPr>
          <w:rStyle w:val="Emphasis"/>
        </w:rPr>
        <w:t>sovereignty</w:t>
      </w:r>
      <w:r w:rsidRPr="00D81344">
        <w:rPr>
          <w:rStyle w:val="StyleUnderline"/>
        </w:rPr>
        <w:t xml:space="preserve"> within </w:t>
      </w:r>
      <w:r w:rsidRPr="00D81344">
        <w:rPr>
          <w:rStyle w:val="Emphasis"/>
        </w:rPr>
        <w:t>exclusive economic zones</w:t>
      </w:r>
      <w:r w:rsidRPr="00D81344">
        <w:rPr>
          <w:rStyle w:val="StyleUnderline"/>
        </w:rPr>
        <w:t xml:space="preserve"> and resultant </w:t>
      </w:r>
      <w:r w:rsidRPr="00D81344">
        <w:rPr>
          <w:rStyle w:val="Emphasis"/>
        </w:rPr>
        <w:t>trade wars</w:t>
      </w:r>
      <w:r w:rsidRPr="00D81344">
        <w:rPr>
          <w:sz w:val="16"/>
        </w:rPr>
        <w:t xml:space="preserve">. In the past, such considerations have only been necessary in the summer months (except for submarine and long-range air assets), when climate conditions were most hospitable to both land and sea forces. </w:t>
      </w:r>
      <w:r w:rsidRPr="00D81344">
        <w:rPr>
          <w:rStyle w:val="StyleUnderline"/>
        </w:rPr>
        <w:t xml:space="preserve">Yet melting ice is projected to allow for year-round naval and </w:t>
      </w:r>
      <w:r w:rsidRPr="00D81344">
        <w:rPr>
          <w:rStyle w:val="Emphasis"/>
        </w:rPr>
        <w:t>commercial shipping competition</w:t>
      </w:r>
      <w:r w:rsidRPr="00D81344">
        <w:rPr>
          <w:rStyle w:val="StyleUnderline"/>
        </w:rPr>
        <w:t xml:space="preserve"> as early as </w:t>
      </w:r>
      <w:r w:rsidRPr="00D81344">
        <w:rPr>
          <w:rStyle w:val="Emphasis"/>
        </w:rPr>
        <w:t>2050</w:t>
      </w:r>
      <w:r w:rsidRPr="00D81344">
        <w:rPr>
          <w:sz w:val="16"/>
        </w:rPr>
        <w:t xml:space="preserve">—with sea trade via the region expected to double by 2035. </w:t>
      </w:r>
      <w:r w:rsidRPr="00D81344">
        <w:rPr>
          <w:rStyle w:val="StyleUnderline"/>
        </w:rPr>
        <w:t xml:space="preserve">Compared to the Panama and Suez Canals, the Northern Sea Route offers significantly </w:t>
      </w:r>
      <w:r w:rsidRPr="00D81344">
        <w:rPr>
          <w:rStyle w:val="Emphasis"/>
        </w:rPr>
        <w:t>reduced transit times</w:t>
      </w:r>
      <w:r w:rsidRPr="00D81344">
        <w:rPr>
          <w:rStyle w:val="StyleUnderline"/>
        </w:rPr>
        <w:t xml:space="preserve">—and with it, </w:t>
      </w:r>
      <w:r w:rsidRPr="00D81344">
        <w:rPr>
          <w:rStyle w:val="Emphasis"/>
        </w:rPr>
        <w:t>fuel costs</w:t>
      </w:r>
      <w:r w:rsidRPr="00D81344">
        <w:rPr>
          <w:rStyle w:val="StyleUnderline"/>
        </w:rPr>
        <w:t xml:space="preserve">—thus rendering it perhaps the most </w:t>
      </w:r>
      <w:r w:rsidRPr="00D81344">
        <w:rPr>
          <w:rStyle w:val="Emphasis"/>
        </w:rPr>
        <w:t>lucrative alternative</w:t>
      </w:r>
      <w:r w:rsidRPr="00D81344">
        <w:rPr>
          <w:rStyle w:val="StyleUnderline"/>
        </w:rPr>
        <w:t xml:space="preserve"> to traditional </w:t>
      </w:r>
      <w:r w:rsidRPr="00D81344">
        <w:rPr>
          <w:rStyle w:val="Emphasis"/>
        </w:rPr>
        <w:t>shipping lanes</w:t>
      </w:r>
      <w:r w:rsidRPr="00D81344">
        <w:rPr>
          <w:rStyle w:val="StyleUnderline"/>
        </w:rPr>
        <w:t>.</w:t>
      </w:r>
    </w:p>
    <w:p w14:paraId="2697B233" w14:textId="77777777" w:rsidR="00590B1B" w:rsidRPr="00D81344" w:rsidRDefault="00590B1B" w:rsidP="00590B1B">
      <w:pPr>
        <w:rPr>
          <w:sz w:val="8"/>
          <w:szCs w:val="8"/>
        </w:rPr>
      </w:pPr>
      <w:r w:rsidRPr="00D81344">
        <w:rPr>
          <w:sz w:val="8"/>
          <w:szCs w:val="8"/>
        </w:rPr>
        <w:t>But why reallocate resources from our present strategic footprint? Simply put, the Arctic is quickly evolving into the new dance floor for geopolitical competition (including, in its most extreme manifestation, warfare), replete with all the classic Thucydidean trappings of fear, honor, and interest. This is not an exaggeration: Russia and China have already signaled their desire for Arctic dominance. With the world’s largest icebreaker fleet, Russia poses the most dominant and formidable force in the region. Russia has seized the strategic and operational advantage, maintaining near-continuous operations in the Arctic, sharpening firsthand experience in the seascape, and challenging any foreign militaries who dare transit these frigid waters. Not far behind Russia, China—the self-proclaimed “near-Arctic state”—has similarly declared itself a regional force. China has invested heavily in its Polar Silk Road, thus expanding its maritime and global spheres of influence and all but guaranteeing strategic and economic returns in the region.</w:t>
      </w:r>
    </w:p>
    <w:p w14:paraId="249C1C9B" w14:textId="77777777" w:rsidR="00590B1B" w:rsidRPr="00D81344" w:rsidRDefault="00590B1B" w:rsidP="00590B1B">
      <w:pPr>
        <w:rPr>
          <w:sz w:val="8"/>
          <w:szCs w:val="8"/>
        </w:rPr>
      </w:pPr>
      <w:r w:rsidRPr="00D81344">
        <w:rPr>
          <w:sz w:val="8"/>
          <w:szCs w:val="8"/>
        </w:rPr>
        <w:t>US Arctic Strategy</w:t>
      </w:r>
    </w:p>
    <w:p w14:paraId="14022421" w14:textId="77777777" w:rsidR="00590B1B" w:rsidRPr="00D81344" w:rsidRDefault="00590B1B" w:rsidP="00590B1B">
      <w:pPr>
        <w:rPr>
          <w:sz w:val="8"/>
          <w:szCs w:val="8"/>
        </w:rPr>
      </w:pPr>
      <w:r w:rsidRPr="00D81344">
        <w:rPr>
          <w:sz w:val="8"/>
          <w:szCs w:val="8"/>
        </w:rPr>
        <w:t>In recent years, DoD’s Arctic Strategy has undergone considerable review and revision. Indeed, current policy is drastically different from the policies of a decade ago. These new strategic visions no doubt have heightened our awareness of the Arctic’s growing geopolitical importance, and these policies are not without their strengths. But our most recent strides leave one wondering: Are we doing enough? The United States is an Arctic nation, but does our strategic policy fully reflect this? Current US strategy acknowledges, for example, the Arctic is not just warming—it’s becoming a new arena for strategic competition. In this light, the strategy’s “monitor-and-respond” approach reads as both too passive and too reactive for the competitive contest likely to develop in the far north. While we recognize the innate importance of robust monitoring and other intelligence, surveillance, and reconnaissance capabilities in the region, we also acknowledge that China and Russia are already conducting combined exercises off the coast of Alaska. Considered in this light, our monitor-and-respond strategy resembles the military equivalent of relying on a giant Ring camera: it’s great for observation, but insufficient for deterring adversaries and projecting power.</w:t>
      </w:r>
    </w:p>
    <w:p w14:paraId="3130B3D8" w14:textId="77777777" w:rsidR="00590B1B" w:rsidRPr="00D81344" w:rsidRDefault="00590B1B" w:rsidP="00590B1B">
      <w:pPr>
        <w:rPr>
          <w:sz w:val="8"/>
          <w:szCs w:val="8"/>
        </w:rPr>
      </w:pPr>
      <w:r w:rsidRPr="00D81344">
        <w:rPr>
          <w:sz w:val="8"/>
          <w:szCs w:val="8"/>
        </w:rPr>
        <w:t>More alarming still, the United States lags woefully behind her fellow great powers in Arctic preparations. By the time the United States published its first radical transformation of Arctic strategic policy, it was decades, even centuries, behind Russia’s interest in the region—an interest that transformed into action by the 2000s. Likewise, China has been honing its Arctic intentions since 2013, when it gained “observer” status in the Arctic Council. The following year, Russia created its Arctic Joint Strategic Command, and just three years after that, declared its plans to “phase NATO out of the Arctic.” By 2018, China published its first Arctic policy white paper, and shortly after launched its first domestically built icebreaker. In 2023, Russia declared the Arctic its second priority—a priority Moscow is well positioned to promote with its already robust Arctic presence and operating bases. Two of the world’s most powerful militaries have signaled their intent to establish strategic, diplomatic, and economic dominance of the world’s smallest ocean. Can the United States really afford to simply monitor and respond?</w:t>
      </w:r>
    </w:p>
    <w:p w14:paraId="3470459A" w14:textId="77777777" w:rsidR="00590B1B" w:rsidRPr="00D81344" w:rsidRDefault="00590B1B" w:rsidP="00590B1B">
      <w:pPr>
        <w:rPr>
          <w:sz w:val="8"/>
          <w:szCs w:val="8"/>
        </w:rPr>
      </w:pPr>
      <w:r w:rsidRPr="00D81344">
        <w:rPr>
          <w:sz w:val="8"/>
          <w:szCs w:val="8"/>
        </w:rPr>
        <w:t>We recognize this call to action is not without significant obstacles. As our most current Arctic Strategy rightly points out, we must “balance against other DoD global commitments”—and we have to determine how to do this in an environment replete with fiscal, structural, environmental, and manpower challenges. We are not suggesting that DoD abandon our global commitments in favor of Arctic operations. We are arguing, however, that the department cannot abandon Arctic power projection in favor of keeping global commitments. It will be hard. It will stretch our forces and our capabilities. But it is worth remembering that Russia is doing both. China is doing both. And increasingly, they are doing both together—including in back-to-back naval exercises in 2022 and 2023 off the coast of Alaska. Accordingly, we must do both, and we must start now. US Arctic strategy and policy must shift from a future-oriented mindset of what we will do when time and resources allow to an ethos of what we are doing now, lest we look back in 2030 or 2050 at what we should’ve, could’ve, or would’ve done differently to prepare for a blue Arctic. In this light, aiming principally to “manage risk in the region” is not an acceptable substitute for establishing presence. The United States must take action now to ensure we are prepared to successfully maintain peace and prosperity in the blue Arctic.</w:t>
      </w:r>
    </w:p>
    <w:p w14:paraId="522B0082" w14:textId="77777777" w:rsidR="00590B1B" w:rsidRPr="00D81344" w:rsidRDefault="00590B1B" w:rsidP="00590B1B">
      <w:pPr>
        <w:rPr>
          <w:sz w:val="16"/>
        </w:rPr>
      </w:pPr>
      <w:r w:rsidRPr="00D81344">
        <w:rPr>
          <w:sz w:val="16"/>
        </w:rPr>
        <w:t>Policy Recommendations</w:t>
      </w:r>
    </w:p>
    <w:p w14:paraId="56BF53B7" w14:textId="77777777" w:rsidR="00590B1B" w:rsidRPr="00D81344" w:rsidRDefault="00590B1B" w:rsidP="00590B1B">
      <w:pPr>
        <w:rPr>
          <w:rStyle w:val="StyleUnderline"/>
        </w:rPr>
      </w:pPr>
      <w:r w:rsidRPr="00D81344">
        <w:rPr>
          <w:sz w:val="16"/>
        </w:rPr>
        <w:t xml:space="preserve">We do not diminish the immense difficulties the United States faces in implementing such active—but vital—strategic and operational postures. Establishing a presence in the Arctic and also maintaining presence and capability in other global regions with US interests at stake will stretch our manpower and our assets. But </w:t>
      </w:r>
      <w:r w:rsidRPr="00D81344">
        <w:rPr>
          <w:rStyle w:val="StyleUnderline"/>
        </w:rPr>
        <w:t>we argue our stated objectives can be achieved in the following ways:</w:t>
      </w:r>
    </w:p>
    <w:p w14:paraId="04FB812E" w14:textId="77777777" w:rsidR="00590B1B" w:rsidRPr="00D81344" w:rsidRDefault="00590B1B" w:rsidP="00590B1B">
      <w:pPr>
        <w:rPr>
          <w:sz w:val="16"/>
        </w:rPr>
      </w:pPr>
      <w:r w:rsidRPr="00D81344">
        <w:rPr>
          <w:sz w:val="16"/>
        </w:rPr>
        <w:t>1. Increase year-round air, land, surface, and subsurface operations in the Arctic now. We can ill afford, as the 2024 DoD Arctic Strategy puts it, to “explore options to improve mobility in all seasons and variable conditions across the Arctic’s diverse geography and weather” when our adversaries are already past the exploratory and into the operational phase. The Arctic is a highly dynamic operational environment that forces even the most seasoned DoD operators to perform familiar tasks in new ways. We must practice these tasks in adverse conditions now.</w:t>
      </w:r>
    </w:p>
    <w:p w14:paraId="3F977231" w14:textId="77777777" w:rsidR="00590B1B" w:rsidRPr="00D81344" w:rsidRDefault="00590B1B" w:rsidP="00590B1B">
      <w:pPr>
        <w:rPr>
          <w:sz w:val="16"/>
        </w:rPr>
      </w:pPr>
      <w:r w:rsidRPr="00D81344">
        <w:rPr>
          <w:sz w:val="16"/>
        </w:rPr>
        <w:t>2. Assess manpower and other resource alignment against the full range of US global interests and ensure the Arctic is appropriately resourced. Based on the findings, DoD should be prepared to consider an increase in the size of the US military while simultaneously ramping up sustained year-round Arctic operations.</w:t>
      </w:r>
    </w:p>
    <w:p w14:paraId="30048949" w14:textId="77777777" w:rsidR="00590B1B" w:rsidRPr="00D81344" w:rsidRDefault="00590B1B" w:rsidP="00590B1B">
      <w:pPr>
        <w:rPr>
          <w:rStyle w:val="StyleUnderline"/>
        </w:rPr>
      </w:pPr>
      <w:r w:rsidRPr="00D81344">
        <w:rPr>
          <w:sz w:val="16"/>
        </w:rPr>
        <w:t xml:space="preserve">3. </w:t>
      </w:r>
      <w:r w:rsidRPr="00D81344">
        <w:rPr>
          <w:rStyle w:val="StyleUnderline"/>
        </w:rPr>
        <w:t>Build or obtain more polar-capable icebreakers now. Russia’s icebreaker fleet far exceeds ours</w:t>
      </w:r>
      <w:r w:rsidRPr="00D81344">
        <w:rPr>
          <w:sz w:val="16"/>
        </w:rPr>
        <w:t xml:space="preserve">. </w:t>
      </w:r>
      <w:r w:rsidRPr="00D81344">
        <w:rPr>
          <w:rStyle w:val="StyleUnderline"/>
        </w:rPr>
        <w:t>Indeed, even our “</w:t>
      </w:r>
      <w:r w:rsidRPr="00D81344">
        <w:rPr>
          <w:rStyle w:val="Emphasis"/>
        </w:rPr>
        <w:t>near-Arctic</w:t>
      </w:r>
      <w:r w:rsidRPr="00D81344">
        <w:rPr>
          <w:rStyle w:val="StyleUnderline"/>
        </w:rPr>
        <w:t xml:space="preserve">” peer competitor, China, has more. </w:t>
      </w:r>
      <w:r w:rsidRPr="00D81344">
        <w:rPr>
          <w:rStyle w:val="Emphasis"/>
        </w:rPr>
        <w:t>Expanding the icebreaker fleet</w:t>
      </w:r>
      <w:r w:rsidRPr="00D81344">
        <w:rPr>
          <w:rStyle w:val="StyleUnderline"/>
        </w:rPr>
        <w:t xml:space="preserve"> will ensure </w:t>
      </w:r>
      <w:r w:rsidRPr="00D81344">
        <w:rPr>
          <w:rStyle w:val="Emphasis"/>
        </w:rPr>
        <w:t>year-round access</w:t>
      </w:r>
      <w:r w:rsidRPr="00D81344">
        <w:rPr>
          <w:rStyle w:val="StyleUnderline"/>
        </w:rPr>
        <w:t xml:space="preserve"> </w:t>
      </w:r>
      <w:r w:rsidRPr="00D81344">
        <w:rPr>
          <w:rStyle w:val="Emphasis"/>
        </w:rPr>
        <w:t>to</w:t>
      </w:r>
      <w:r w:rsidRPr="00D81344">
        <w:rPr>
          <w:rStyle w:val="StyleUnderline"/>
        </w:rPr>
        <w:t xml:space="preserve"> and presence in </w:t>
      </w:r>
      <w:r w:rsidRPr="00D81344">
        <w:rPr>
          <w:rStyle w:val="Emphasis"/>
        </w:rPr>
        <w:t>Arctic waters</w:t>
      </w:r>
      <w:r w:rsidRPr="00D81344">
        <w:rPr>
          <w:rStyle w:val="StyleUnderline"/>
        </w:rPr>
        <w:t>.</w:t>
      </w:r>
    </w:p>
    <w:p w14:paraId="391373F0" w14:textId="77777777" w:rsidR="00590B1B" w:rsidRPr="00D81344" w:rsidRDefault="00590B1B" w:rsidP="00590B1B"/>
    <w:p w14:paraId="3A537D6D" w14:textId="77777777" w:rsidR="00590B1B" w:rsidRPr="00D81344" w:rsidRDefault="00590B1B" w:rsidP="00590B1B"/>
    <w:p w14:paraId="2FFFA420" w14:textId="77777777" w:rsidR="00590B1B" w:rsidRPr="00D81344" w:rsidRDefault="00590B1B" w:rsidP="00590B1B">
      <w:pPr>
        <w:pStyle w:val="Heading3"/>
        <w:rPr>
          <w:rFonts w:cs="Calibri"/>
        </w:rPr>
      </w:pPr>
      <w:r w:rsidRPr="00D81344">
        <w:rPr>
          <w:rFonts w:cs="Calibri"/>
        </w:rPr>
        <w:t>2AC---Missile Defense Good</w:t>
      </w:r>
    </w:p>
    <w:p w14:paraId="7D483E2E" w14:textId="77777777" w:rsidR="00590B1B" w:rsidRDefault="00590B1B" w:rsidP="00590B1B">
      <w:pPr>
        <w:pStyle w:val="Heading4"/>
        <w:rPr>
          <w:rFonts w:cs="Calibri"/>
        </w:rPr>
      </w:pPr>
      <w:r w:rsidRPr="00D81344">
        <w:rPr>
          <w:rFonts w:cs="Calibri"/>
        </w:rPr>
        <w:t xml:space="preserve">Ensuring missile primacy is key to avert escalation from every hotspot. </w:t>
      </w:r>
    </w:p>
    <w:p w14:paraId="578673C1" w14:textId="77777777" w:rsidR="00590B1B" w:rsidRPr="00F75707" w:rsidRDefault="00590B1B" w:rsidP="00590B1B">
      <w:pPr>
        <w:rPr>
          <w:rStyle w:val="Style13ptBold"/>
        </w:rPr>
      </w:pPr>
      <w:r w:rsidRPr="00F75707">
        <w:rPr>
          <w:rStyle w:val="Style13ptBold"/>
        </w:rPr>
        <w:t>Costlow &amp; Soofer, Senior Analyst, National Institute for Public Policy and Senior Fellow, Atlantic Council’s Scowcroft Center for Strategy and Security, 2023</w:t>
      </w:r>
    </w:p>
    <w:p w14:paraId="5C13957E" w14:textId="77777777" w:rsidR="00590B1B" w:rsidRPr="00F75707" w:rsidRDefault="00590B1B" w:rsidP="00590B1B">
      <w:r w:rsidRPr="00F75707">
        <w:t xml:space="preserve">Matthew Costlow 23. and Robert Soofer. Senior Analyst, National Institute for Public Policy, Ph.D. Candidate, George Mason; Senior Fellow, Atlantic Council’s Scowcroft Center for Strategy and Security; Atlantic Council, “US Homeland Missile Defense: Room for Expanded Roles,” </w:t>
      </w:r>
      <w:hyperlink r:id="rId27" w:history="1">
        <w:r w:rsidRPr="00F75707">
          <w:rPr>
            <w:rStyle w:val="Hyperlink"/>
          </w:rPr>
          <w:t>https://www.atlanticcouncil.org/wp-content/uploads/2023/11/Costlow-Soofer-Homeland-Missile-Defense.pdf</w:t>
        </w:r>
      </w:hyperlink>
      <w:r w:rsidRPr="00F75707">
        <w:t xml:space="preserve"> HDCSW-Packet</w:t>
      </w:r>
    </w:p>
    <w:p w14:paraId="765AEF91" w14:textId="77777777" w:rsidR="00590B1B" w:rsidRPr="00D81344" w:rsidRDefault="00590B1B" w:rsidP="00590B1B">
      <w:pPr>
        <w:rPr>
          <w:sz w:val="16"/>
          <w:szCs w:val="14"/>
        </w:rPr>
      </w:pPr>
      <w:r w:rsidRPr="00D81344">
        <w:rPr>
          <w:sz w:val="16"/>
          <w:szCs w:val="14"/>
        </w:rPr>
        <w:t>COUNTERING COERCIVE ATTACKS FROM CHINA AND RUSSIA</w:t>
      </w:r>
    </w:p>
    <w:p w14:paraId="19A583FD" w14:textId="77777777" w:rsidR="00590B1B" w:rsidRPr="00D81344" w:rsidRDefault="00590B1B" w:rsidP="00590B1B">
      <w:pPr>
        <w:rPr>
          <w:sz w:val="16"/>
        </w:rPr>
      </w:pPr>
      <w:r w:rsidRPr="00D81344">
        <w:rPr>
          <w:sz w:val="16"/>
        </w:rPr>
        <w:t xml:space="preserve">Even as the United States adapts to the dynamic </w:t>
      </w:r>
      <w:r w:rsidRPr="00D81344">
        <w:rPr>
          <w:rStyle w:val="Emphasis"/>
        </w:rPr>
        <w:t>No</w:t>
      </w:r>
      <w:r w:rsidRPr="00D81344">
        <w:rPr>
          <w:sz w:val="16"/>
        </w:rPr>
        <w:t xml:space="preserve">rth </w:t>
      </w:r>
      <w:r w:rsidRPr="00D81344">
        <w:rPr>
          <w:rStyle w:val="Emphasis"/>
        </w:rPr>
        <w:t>Ko</w:t>
      </w:r>
      <w:r w:rsidRPr="00D81344">
        <w:rPr>
          <w:sz w:val="16"/>
        </w:rPr>
        <w:t xml:space="preserve">rean ICBM threat, </w:t>
      </w:r>
      <w:r w:rsidRPr="00D81344">
        <w:rPr>
          <w:rStyle w:val="Emphasis"/>
        </w:rPr>
        <w:t>China</w:t>
      </w:r>
      <w:r w:rsidRPr="00D81344">
        <w:rPr>
          <w:rStyle w:val="StyleUnderline"/>
        </w:rPr>
        <w:t xml:space="preserve"> and </w:t>
      </w:r>
      <w:r w:rsidRPr="00D81344">
        <w:rPr>
          <w:rStyle w:val="Emphasis"/>
        </w:rPr>
        <w:t>Russia</w:t>
      </w:r>
      <w:r w:rsidRPr="00D81344">
        <w:rPr>
          <w:rStyle w:val="StyleUnderline"/>
        </w:rPr>
        <w:t xml:space="preserve"> are building the </w:t>
      </w:r>
      <w:r w:rsidRPr="00D81344">
        <w:rPr>
          <w:rStyle w:val="Emphasis"/>
        </w:rPr>
        <w:t>missile</w:t>
      </w:r>
      <w:r w:rsidRPr="00D81344">
        <w:rPr>
          <w:rStyle w:val="StyleUnderline"/>
        </w:rPr>
        <w:t xml:space="preserve">-based </w:t>
      </w:r>
      <w:r w:rsidRPr="00D81344">
        <w:rPr>
          <w:rStyle w:val="Emphasis"/>
        </w:rPr>
        <w:t>forces</w:t>
      </w:r>
      <w:r w:rsidRPr="00D81344">
        <w:rPr>
          <w:rStyle w:val="StyleUnderline"/>
        </w:rPr>
        <w:t xml:space="preserve"> necessary to </w:t>
      </w:r>
      <w:r w:rsidRPr="00D81344">
        <w:rPr>
          <w:rStyle w:val="Emphasis"/>
        </w:rPr>
        <w:t>threaten the US</w:t>
      </w:r>
      <w:r w:rsidRPr="00D81344">
        <w:rPr>
          <w:rStyle w:val="StyleUnderline"/>
        </w:rPr>
        <w:t xml:space="preserve"> homeland at or </w:t>
      </w:r>
      <w:r w:rsidRPr="00D81344">
        <w:rPr>
          <w:rStyle w:val="Emphasis"/>
        </w:rPr>
        <w:t>below</w:t>
      </w:r>
      <w:r w:rsidRPr="00D81344">
        <w:rPr>
          <w:rStyle w:val="StyleUnderline"/>
        </w:rPr>
        <w:t xml:space="preserve"> the </w:t>
      </w:r>
      <w:r w:rsidRPr="00D81344">
        <w:rPr>
          <w:rStyle w:val="Emphasis"/>
        </w:rPr>
        <w:t>nuc</w:t>
      </w:r>
      <w:r w:rsidRPr="00D81344">
        <w:rPr>
          <w:rStyle w:val="StyleUnderline"/>
        </w:rPr>
        <w:t xml:space="preserve">lear </w:t>
      </w:r>
      <w:r w:rsidRPr="00D81344">
        <w:rPr>
          <w:rStyle w:val="Emphasis"/>
        </w:rPr>
        <w:t>threshold</w:t>
      </w:r>
      <w:r w:rsidRPr="00D81344">
        <w:rPr>
          <w:rStyle w:val="StyleUnderline"/>
        </w:rPr>
        <w:t xml:space="preserve"> to </w:t>
      </w:r>
      <w:r w:rsidRPr="00D81344">
        <w:rPr>
          <w:rStyle w:val="Emphasis"/>
        </w:rPr>
        <w:t>enable</w:t>
      </w:r>
      <w:r w:rsidRPr="00D81344">
        <w:rPr>
          <w:rStyle w:val="StyleUnderline"/>
        </w:rPr>
        <w:t xml:space="preserve"> their strategies of </w:t>
      </w:r>
      <w:r w:rsidRPr="00D81344">
        <w:rPr>
          <w:rStyle w:val="Emphasis"/>
        </w:rPr>
        <w:t>coercion</w:t>
      </w:r>
      <w:r w:rsidRPr="00D81344">
        <w:rPr>
          <w:rStyle w:val="StyleUnderline"/>
        </w:rPr>
        <w:t xml:space="preserve"> and theories of military </w:t>
      </w:r>
      <w:r w:rsidRPr="00D81344">
        <w:rPr>
          <w:rStyle w:val="Emphasis"/>
        </w:rPr>
        <w:t>victory</w:t>
      </w:r>
      <w:r w:rsidRPr="00D81344">
        <w:rPr>
          <w:sz w:val="16"/>
        </w:rPr>
        <w:t xml:space="preserve">. Since the United States has eschewed developing homeland missile defenses of any kind designed to defeat Chinese or Russian missile threats (except for a limited cruise missile defense of the national capital region), </w:t>
      </w:r>
      <w:r w:rsidRPr="00D81344">
        <w:rPr>
          <w:rStyle w:val="StyleUnderline"/>
        </w:rPr>
        <w:t>China</w:t>
      </w:r>
      <w:r w:rsidRPr="00D81344">
        <w:rPr>
          <w:sz w:val="16"/>
        </w:rPr>
        <w:t xml:space="preserve"> and Russia appear to </w:t>
      </w:r>
      <w:r w:rsidRPr="00D81344">
        <w:rPr>
          <w:rStyle w:val="StyleUnderline"/>
        </w:rPr>
        <w:t xml:space="preserve">view this </w:t>
      </w:r>
      <w:r w:rsidRPr="00D81344">
        <w:rPr>
          <w:rStyle w:val="Emphasis"/>
        </w:rPr>
        <w:t>perceived vulnerability</w:t>
      </w:r>
      <w:r w:rsidRPr="00D81344">
        <w:rPr>
          <w:rStyle w:val="StyleUnderline"/>
        </w:rPr>
        <w:t xml:space="preserve"> as an opportunity to successfully deter, </w:t>
      </w:r>
      <w:r w:rsidRPr="00D81344">
        <w:rPr>
          <w:rStyle w:val="Emphasis"/>
        </w:rPr>
        <w:t>coerce</w:t>
      </w:r>
      <w:r w:rsidRPr="00D81344">
        <w:rPr>
          <w:rStyle w:val="StyleUnderline"/>
        </w:rPr>
        <w:t xml:space="preserve">, or ultimately </w:t>
      </w:r>
      <w:r w:rsidRPr="00D81344">
        <w:rPr>
          <w:rStyle w:val="Emphasis"/>
        </w:rPr>
        <w:t>defeat US</w:t>
      </w:r>
      <w:r w:rsidRPr="00D81344">
        <w:rPr>
          <w:rStyle w:val="StyleUnderline"/>
        </w:rPr>
        <w:t xml:space="preserve"> efforts to project </w:t>
      </w:r>
      <w:r w:rsidRPr="00D81344">
        <w:rPr>
          <w:rStyle w:val="Emphasis"/>
        </w:rPr>
        <w:t>power</w:t>
      </w:r>
      <w:r w:rsidRPr="00D81344">
        <w:rPr>
          <w:rStyle w:val="StyleUnderline"/>
        </w:rPr>
        <w:t xml:space="preserve"> overseas</w:t>
      </w:r>
      <w:r w:rsidRPr="00D81344">
        <w:rPr>
          <w:sz w:val="16"/>
        </w:rPr>
        <w:t>.</w:t>
      </w:r>
    </w:p>
    <w:p w14:paraId="7DC5538D" w14:textId="77777777" w:rsidR="00590B1B" w:rsidRPr="00D81344" w:rsidRDefault="00590B1B" w:rsidP="00590B1B">
      <w:pPr>
        <w:rPr>
          <w:sz w:val="16"/>
          <w:szCs w:val="14"/>
        </w:rPr>
      </w:pPr>
      <w:r w:rsidRPr="00D81344">
        <w:rPr>
          <w:sz w:val="16"/>
          <w:szCs w:val="14"/>
        </w:rPr>
        <w:t>According to some US experts, “Moscow and Beijing appear now to calculate that their respective threats to escalate to limited nuclear war will be sufficient to paralyze direct US opposition to their regional expansionism.”16 This may include dual-use capabilities to attack the foundation of the US national defense strategy: power projection from the homeland. The “2022 Nuclear Posture Review” recognizes this problem, stating that the United States must prepare to deter large-scale and limited nuclear use from its nuclear-armed adversaries, especially in light of the increasing reliance on the coercive threat of limited nuclear use in these states’ strategies.17 More recently, Lt. Gen. Gregory Guillot, nominated to be the new commander of US Northern Command, told Congress in July that the Defense Department should consider expanding current national missile defense policy to also counter coercive attacks on the United States by China or Russia.18 There appears to be growing support for this approach, as the bipartisan US Strategic Posture Commission reached consensus recently and recommended that the “United States should develop and field homeland [integrated air and missile defense] capabilities that can deter and defeat coercive attacks by Russia and China.”19</w:t>
      </w:r>
    </w:p>
    <w:p w14:paraId="162355D7" w14:textId="77777777" w:rsidR="00590B1B" w:rsidRPr="00D81344" w:rsidRDefault="00590B1B" w:rsidP="00590B1B">
      <w:pPr>
        <w:rPr>
          <w:sz w:val="16"/>
        </w:rPr>
      </w:pPr>
      <w:r w:rsidRPr="00D81344">
        <w:rPr>
          <w:rStyle w:val="StyleUnderline"/>
        </w:rPr>
        <w:t xml:space="preserve">Deterring </w:t>
      </w:r>
      <w:r w:rsidRPr="00D81344">
        <w:rPr>
          <w:rStyle w:val="Emphasis"/>
        </w:rPr>
        <w:t>coercive nuc</w:t>
      </w:r>
      <w:r w:rsidRPr="00D81344">
        <w:rPr>
          <w:rStyle w:val="StyleUnderline"/>
        </w:rPr>
        <w:t xml:space="preserve">lear strikes or </w:t>
      </w:r>
      <w:r w:rsidRPr="00D81344">
        <w:rPr>
          <w:rStyle w:val="Emphasis"/>
        </w:rPr>
        <w:t>conventional strikes</w:t>
      </w:r>
      <w:r w:rsidRPr="00D81344">
        <w:rPr>
          <w:rStyle w:val="StyleUnderline"/>
        </w:rPr>
        <w:t xml:space="preserve"> with strategic effects against the homeland </w:t>
      </w:r>
      <w:r w:rsidRPr="00D81344">
        <w:rPr>
          <w:rStyle w:val="Emphasis"/>
        </w:rPr>
        <w:t>requires</w:t>
      </w:r>
      <w:r w:rsidRPr="00D81344">
        <w:rPr>
          <w:sz w:val="16"/>
        </w:rPr>
        <w:t xml:space="preserve"> a combination of appropriate conventional forces, nuclear forces, and </w:t>
      </w:r>
      <w:r w:rsidRPr="00D81344">
        <w:rPr>
          <w:rStyle w:val="Emphasis"/>
        </w:rPr>
        <w:t>m</w:t>
      </w:r>
      <w:r w:rsidRPr="00D81344">
        <w:rPr>
          <w:rStyle w:val="StyleUnderline"/>
        </w:rPr>
        <w:t xml:space="preserve">issile </w:t>
      </w:r>
      <w:r w:rsidRPr="00D81344">
        <w:rPr>
          <w:rStyle w:val="Emphasis"/>
        </w:rPr>
        <w:t>d</w:t>
      </w:r>
      <w:r w:rsidRPr="00D81344">
        <w:rPr>
          <w:rStyle w:val="StyleUnderline"/>
        </w:rPr>
        <w:t>efenses</w:t>
      </w:r>
      <w:r w:rsidRPr="00D81344">
        <w:rPr>
          <w:sz w:val="16"/>
        </w:rPr>
        <w:t xml:space="preserve">. The missile defense review (MDR) of 2022 notes that </w:t>
      </w:r>
      <w:r w:rsidRPr="00D81344">
        <w:rPr>
          <w:rStyle w:val="Emphasis"/>
        </w:rPr>
        <w:t>regional</w:t>
      </w:r>
      <w:r w:rsidRPr="00D81344">
        <w:rPr>
          <w:rStyle w:val="StyleUnderline"/>
        </w:rPr>
        <w:t xml:space="preserve"> missile </w:t>
      </w:r>
      <w:r w:rsidRPr="00D81344">
        <w:rPr>
          <w:rStyle w:val="Emphasis"/>
        </w:rPr>
        <w:t>defenses</w:t>
      </w:r>
      <w:r w:rsidRPr="00D81344">
        <w:rPr>
          <w:rStyle w:val="StyleUnderline"/>
        </w:rPr>
        <w:t xml:space="preserve"> can help the </w:t>
      </w:r>
      <w:r w:rsidRPr="00D81344">
        <w:rPr>
          <w:rStyle w:val="Emphasis"/>
        </w:rPr>
        <w:t>U</w:t>
      </w:r>
      <w:r w:rsidRPr="00D81344">
        <w:rPr>
          <w:rStyle w:val="StyleUnderline"/>
        </w:rPr>
        <w:t xml:space="preserve">nited </w:t>
      </w:r>
      <w:r w:rsidRPr="00D81344">
        <w:rPr>
          <w:rStyle w:val="Emphasis"/>
        </w:rPr>
        <w:t>S</w:t>
      </w:r>
      <w:r w:rsidRPr="00D81344">
        <w:rPr>
          <w:rStyle w:val="StyleUnderline"/>
        </w:rPr>
        <w:t xml:space="preserve">tates deter or defend against </w:t>
      </w:r>
      <w:r w:rsidRPr="00D81344">
        <w:rPr>
          <w:rStyle w:val="Emphasis"/>
        </w:rPr>
        <w:t>limited nuc</w:t>
      </w:r>
      <w:r w:rsidRPr="00D81344">
        <w:rPr>
          <w:rStyle w:val="StyleUnderline"/>
        </w:rPr>
        <w:t xml:space="preserve">lear </w:t>
      </w:r>
      <w:r w:rsidRPr="00D81344">
        <w:rPr>
          <w:rStyle w:val="Emphasis"/>
        </w:rPr>
        <w:t>use</w:t>
      </w:r>
      <w:r w:rsidRPr="00D81344">
        <w:rPr>
          <w:rStyle w:val="StyleUnderline"/>
        </w:rPr>
        <w:t xml:space="preserve"> by effectively making the </w:t>
      </w:r>
      <w:r w:rsidRPr="00D81344">
        <w:rPr>
          <w:rStyle w:val="Emphasis"/>
        </w:rPr>
        <w:t>risks</w:t>
      </w:r>
      <w:r w:rsidRPr="00D81344">
        <w:rPr>
          <w:rStyle w:val="StyleUnderline"/>
        </w:rPr>
        <w:t xml:space="preserve"> and potential </w:t>
      </w:r>
      <w:r w:rsidRPr="00D81344">
        <w:rPr>
          <w:rStyle w:val="Emphasis"/>
        </w:rPr>
        <w:t>costs</w:t>
      </w:r>
      <w:r w:rsidRPr="00D81344">
        <w:rPr>
          <w:rStyle w:val="StyleUnderline"/>
        </w:rPr>
        <w:t xml:space="preserve"> of</w:t>
      </w:r>
      <w:r w:rsidRPr="00D81344">
        <w:rPr>
          <w:sz w:val="16"/>
        </w:rPr>
        <w:t xml:space="preserve"> smaller-scale nuclear </w:t>
      </w:r>
      <w:r w:rsidRPr="00D81344">
        <w:rPr>
          <w:rStyle w:val="StyleUnderline"/>
        </w:rPr>
        <w:t xml:space="preserve">coercion appear </w:t>
      </w:r>
      <w:r w:rsidRPr="00D81344">
        <w:rPr>
          <w:rStyle w:val="Emphasis"/>
        </w:rPr>
        <w:t>unacceptable</w:t>
      </w:r>
      <w:r w:rsidRPr="00D81344">
        <w:rPr>
          <w:sz w:val="16"/>
        </w:rPr>
        <w:t xml:space="preserve">; there is no reason this concept cannot also extend to the defense of the homeland.20 While China or Russia could, in theory, simply overwhelm a US homeland missile defense system designed to defend against coercive attacks, </w:t>
      </w:r>
      <w:r w:rsidRPr="00D81344">
        <w:rPr>
          <w:rStyle w:val="StyleUnderline"/>
        </w:rPr>
        <w:t xml:space="preserve">the </w:t>
      </w:r>
      <w:r w:rsidRPr="00D81344">
        <w:rPr>
          <w:rStyle w:val="Emphasis"/>
        </w:rPr>
        <w:t>larger</w:t>
      </w:r>
      <w:r w:rsidRPr="00D81344">
        <w:rPr>
          <w:rStyle w:val="StyleUnderline"/>
        </w:rPr>
        <w:t xml:space="preserve"> the </w:t>
      </w:r>
      <w:r w:rsidRPr="00D81344">
        <w:rPr>
          <w:rStyle w:val="Emphasis"/>
        </w:rPr>
        <w:t>attack</w:t>
      </w:r>
      <w:r w:rsidRPr="00D81344">
        <w:rPr>
          <w:rStyle w:val="StyleUnderline"/>
        </w:rPr>
        <w:t xml:space="preserve"> size needed</w:t>
      </w:r>
      <w:r w:rsidRPr="00D81344">
        <w:rPr>
          <w:sz w:val="16"/>
        </w:rPr>
        <w:t xml:space="preserve"> to overcome US defenses, </w:t>
      </w:r>
      <w:r w:rsidRPr="00D81344">
        <w:rPr>
          <w:rStyle w:val="StyleUnderline"/>
        </w:rPr>
        <w:t xml:space="preserve">the </w:t>
      </w:r>
      <w:r w:rsidRPr="00D81344">
        <w:rPr>
          <w:rStyle w:val="Emphasis"/>
        </w:rPr>
        <w:t>more China</w:t>
      </w:r>
      <w:r w:rsidRPr="00D81344">
        <w:rPr>
          <w:rStyle w:val="StyleUnderline"/>
        </w:rPr>
        <w:t xml:space="preserve"> or </w:t>
      </w:r>
      <w:r w:rsidRPr="00D81344">
        <w:rPr>
          <w:rStyle w:val="Emphasis"/>
        </w:rPr>
        <w:t>Russia</w:t>
      </w:r>
      <w:r w:rsidRPr="00D81344">
        <w:rPr>
          <w:rStyle w:val="StyleUnderline"/>
        </w:rPr>
        <w:t xml:space="preserve"> run the risk that the </w:t>
      </w:r>
      <w:r w:rsidRPr="00D81344">
        <w:rPr>
          <w:rStyle w:val="Emphasis"/>
        </w:rPr>
        <w:t>U</w:t>
      </w:r>
      <w:r w:rsidRPr="00D81344">
        <w:rPr>
          <w:rStyle w:val="StyleUnderline"/>
        </w:rPr>
        <w:t xml:space="preserve">nited </w:t>
      </w:r>
      <w:r w:rsidRPr="00D81344">
        <w:rPr>
          <w:rStyle w:val="Emphasis"/>
        </w:rPr>
        <w:t>S</w:t>
      </w:r>
      <w:r w:rsidRPr="00D81344">
        <w:rPr>
          <w:rStyle w:val="StyleUnderline"/>
        </w:rPr>
        <w:t xml:space="preserve">tates </w:t>
      </w:r>
      <w:r w:rsidRPr="00D81344">
        <w:rPr>
          <w:rStyle w:val="Emphasis"/>
        </w:rPr>
        <w:t>perceives</w:t>
      </w:r>
      <w:r w:rsidRPr="00D81344">
        <w:rPr>
          <w:rStyle w:val="StyleUnderline"/>
        </w:rPr>
        <w:t xml:space="preserve"> the motivations behind the </w:t>
      </w:r>
      <w:r w:rsidRPr="00D81344">
        <w:rPr>
          <w:rStyle w:val="Emphasis"/>
        </w:rPr>
        <w:t>attack</w:t>
      </w:r>
      <w:r w:rsidRPr="00D81344">
        <w:rPr>
          <w:rStyle w:val="StyleUnderline"/>
        </w:rPr>
        <w:t xml:space="preserve"> as </w:t>
      </w:r>
      <w:r w:rsidRPr="00D81344">
        <w:rPr>
          <w:rStyle w:val="Emphasis"/>
        </w:rPr>
        <w:t>unlimited</w:t>
      </w:r>
      <w:r w:rsidRPr="00D81344">
        <w:rPr>
          <w:rStyle w:val="StyleUnderline"/>
        </w:rPr>
        <w:t xml:space="preserve"> and </w:t>
      </w:r>
      <w:r w:rsidRPr="00D81344">
        <w:rPr>
          <w:rStyle w:val="Emphasis"/>
        </w:rPr>
        <w:t>responds accordingly</w:t>
      </w:r>
      <w:r w:rsidRPr="00D81344">
        <w:rPr>
          <w:sz w:val="16"/>
        </w:rPr>
        <w:t>. Additionally, the larger the attack size needed to overcome US homeland missile defenses, the better the chance the United States could detect attack preparations and take the appropriate measures to improve its defense posture.</w:t>
      </w:r>
    </w:p>
    <w:p w14:paraId="64A0D81E" w14:textId="77777777" w:rsidR="00590B1B" w:rsidRPr="00D81344" w:rsidRDefault="00590B1B" w:rsidP="00590B1B">
      <w:pPr>
        <w:rPr>
          <w:sz w:val="16"/>
        </w:rPr>
      </w:pPr>
      <w:r w:rsidRPr="00D81344">
        <w:rPr>
          <w:rStyle w:val="StyleUnderline"/>
        </w:rPr>
        <w:t>Given</w:t>
      </w:r>
      <w:r w:rsidRPr="00D81344">
        <w:rPr>
          <w:sz w:val="16"/>
        </w:rPr>
        <w:t xml:space="preserve"> the sheer variety of </w:t>
      </w:r>
      <w:r w:rsidRPr="00D81344">
        <w:rPr>
          <w:rStyle w:val="StyleUnderline"/>
        </w:rPr>
        <w:t xml:space="preserve">Chinese and Russia missile </w:t>
      </w:r>
      <w:r w:rsidRPr="00D81344">
        <w:rPr>
          <w:rStyle w:val="Emphasis"/>
        </w:rPr>
        <w:t>delivery systems</w:t>
      </w:r>
      <w:r w:rsidRPr="00D81344">
        <w:rPr>
          <w:sz w:val="16"/>
        </w:rPr>
        <w:t xml:space="preserve"> (</w:t>
      </w:r>
      <w:r w:rsidRPr="00D81344">
        <w:rPr>
          <w:rStyle w:val="Emphasis"/>
        </w:rPr>
        <w:t>cruise</w:t>
      </w:r>
      <w:r w:rsidRPr="00D81344">
        <w:rPr>
          <w:rStyle w:val="StyleUnderline"/>
        </w:rPr>
        <w:t xml:space="preserve">, ballistic, </w:t>
      </w:r>
      <w:r w:rsidRPr="00D81344">
        <w:rPr>
          <w:rStyle w:val="Emphasis"/>
        </w:rPr>
        <w:t>hypersonic</w:t>
      </w:r>
      <w:r w:rsidRPr="00D81344">
        <w:rPr>
          <w:rStyle w:val="StyleUnderline"/>
        </w:rPr>
        <w:t xml:space="preserve"> glide vehicles, fractional </w:t>
      </w:r>
      <w:r w:rsidRPr="00D81344">
        <w:rPr>
          <w:rStyle w:val="Emphasis"/>
        </w:rPr>
        <w:t>orbital</w:t>
      </w:r>
      <w:r w:rsidRPr="00D81344">
        <w:rPr>
          <w:rStyle w:val="StyleUnderline"/>
        </w:rPr>
        <w:t xml:space="preserve"> systems</w:t>
      </w:r>
      <w:r w:rsidRPr="00D81344">
        <w:rPr>
          <w:sz w:val="16"/>
        </w:rPr>
        <w:t xml:space="preserve">, and other potential combinations), </w:t>
      </w:r>
      <w:r w:rsidRPr="00D81344">
        <w:rPr>
          <w:rStyle w:val="StyleUnderline"/>
        </w:rPr>
        <w:t>the question</w:t>
      </w:r>
      <w:r w:rsidRPr="00D81344">
        <w:rPr>
          <w:sz w:val="16"/>
        </w:rPr>
        <w:t xml:space="preserve"> naturally </w:t>
      </w:r>
      <w:r w:rsidRPr="00D81344">
        <w:rPr>
          <w:rStyle w:val="StyleUnderline"/>
        </w:rPr>
        <w:t xml:space="preserve">is: </w:t>
      </w:r>
      <w:r w:rsidRPr="00D81344">
        <w:rPr>
          <w:rStyle w:val="Emphasis"/>
        </w:rPr>
        <w:t>what</w:t>
      </w:r>
      <w:r w:rsidRPr="00D81344">
        <w:rPr>
          <w:rStyle w:val="StyleUnderline"/>
        </w:rPr>
        <w:t xml:space="preserve"> kind of US homeland </w:t>
      </w:r>
      <w:r w:rsidRPr="00D81344">
        <w:rPr>
          <w:rStyle w:val="Emphasis"/>
        </w:rPr>
        <w:t>missile defenses</w:t>
      </w:r>
      <w:r w:rsidRPr="00D81344">
        <w:rPr>
          <w:rStyle w:val="StyleUnderline"/>
        </w:rPr>
        <w:t xml:space="preserve"> are most </w:t>
      </w:r>
      <w:r w:rsidRPr="00D81344">
        <w:rPr>
          <w:rStyle w:val="Emphasis"/>
        </w:rPr>
        <w:t>needed</w:t>
      </w:r>
      <w:r w:rsidRPr="00D81344">
        <w:rPr>
          <w:rStyle w:val="StyleUnderline"/>
        </w:rPr>
        <w:t xml:space="preserve"> to deter and defeat coercive threats</w:t>
      </w:r>
      <w:r w:rsidRPr="00D81344">
        <w:rPr>
          <w:rStyle w:val="Emphasis"/>
        </w:rPr>
        <w:t>?</w:t>
      </w:r>
      <w:r w:rsidRPr="00D81344">
        <w:rPr>
          <w:sz w:val="16"/>
        </w:rPr>
        <w:t xml:space="preserve"> If one of the US objectives is to be able to intercept a handful of Chinese or Russian ballistic missiles, then the </w:t>
      </w:r>
      <w:r w:rsidRPr="00D81344">
        <w:rPr>
          <w:rStyle w:val="StyleUnderline"/>
        </w:rPr>
        <w:t xml:space="preserve">current </w:t>
      </w:r>
      <w:r w:rsidRPr="00D81344">
        <w:rPr>
          <w:rStyle w:val="Emphasis"/>
        </w:rPr>
        <w:t>homeland defense</w:t>
      </w:r>
      <w:r w:rsidRPr="00D81344">
        <w:rPr>
          <w:sz w:val="16"/>
        </w:rPr>
        <w:t xml:space="preserve"> architecture </w:t>
      </w:r>
      <w:r w:rsidRPr="00D81344">
        <w:rPr>
          <w:rStyle w:val="StyleUnderline"/>
        </w:rPr>
        <w:t xml:space="preserve">could </w:t>
      </w:r>
      <w:r w:rsidRPr="00D81344">
        <w:rPr>
          <w:rStyle w:val="Emphasis"/>
        </w:rPr>
        <w:t>potentially</w:t>
      </w:r>
      <w:r w:rsidRPr="00D81344">
        <w:rPr>
          <w:rStyle w:val="StyleUnderline"/>
        </w:rPr>
        <w:t xml:space="preserve"> be </w:t>
      </w:r>
      <w:r w:rsidRPr="00D81344">
        <w:rPr>
          <w:rStyle w:val="Emphasis"/>
        </w:rPr>
        <w:t xml:space="preserve">sufficient </w:t>
      </w:r>
      <w:r w:rsidRPr="00D81344">
        <w:rPr>
          <w:rStyle w:val="Emphasis"/>
          <w:sz w:val="28"/>
          <w:szCs w:val="28"/>
        </w:rPr>
        <w:t>if</w:t>
      </w:r>
      <w:r w:rsidRPr="00D81344">
        <w:rPr>
          <w:rStyle w:val="StyleUnderline"/>
          <w:sz w:val="28"/>
          <w:szCs w:val="28"/>
        </w:rPr>
        <w:t xml:space="preserve"> </w:t>
      </w:r>
      <w:r w:rsidRPr="00D81344">
        <w:rPr>
          <w:rStyle w:val="StyleUnderline"/>
        </w:rPr>
        <w:t xml:space="preserve">it is </w:t>
      </w:r>
      <w:r w:rsidRPr="00D81344">
        <w:rPr>
          <w:rStyle w:val="Emphasis"/>
        </w:rPr>
        <w:t>upgraded</w:t>
      </w:r>
      <w:r w:rsidRPr="00D81344">
        <w:rPr>
          <w:sz w:val="16"/>
        </w:rPr>
        <w:t xml:space="preserve"> to address their more sophisticated reentry vehicles armed with decoys and countermeasures. To address these countermeasures, the Department of Defense must improve the tracking and discriminating of warheads, likely from space. If the GBI/NGI can sense Russian and Chinese reentry vehicles and distinguish them from decoys, with the help of space-based sensors, then it may have a reasonably good chance to complete the intercept, even against these more sophisticated targets.</w:t>
      </w:r>
    </w:p>
    <w:p w14:paraId="098FEDE3" w14:textId="77777777" w:rsidR="00590B1B" w:rsidRPr="00D81344" w:rsidRDefault="00590B1B" w:rsidP="00590B1B">
      <w:pPr>
        <w:pStyle w:val="Heading3"/>
        <w:rPr>
          <w:rFonts w:cs="Calibri"/>
        </w:rPr>
      </w:pPr>
      <w:r w:rsidRPr="00D81344">
        <w:rPr>
          <w:rFonts w:cs="Calibri"/>
        </w:rPr>
        <w:t>2AC---Missile Defense Works</w:t>
      </w:r>
    </w:p>
    <w:p w14:paraId="71A5E206" w14:textId="77777777" w:rsidR="00590B1B" w:rsidRDefault="00590B1B" w:rsidP="00590B1B">
      <w:pPr>
        <w:pStyle w:val="Heading4"/>
        <w:rPr>
          <w:rFonts w:cs="Calibri"/>
        </w:rPr>
      </w:pPr>
      <w:r w:rsidRPr="00D81344">
        <w:rPr>
          <w:rFonts w:cs="Calibri"/>
        </w:rPr>
        <w:t xml:space="preserve">Experts </w:t>
      </w:r>
      <w:r w:rsidRPr="00D81344">
        <w:rPr>
          <w:rFonts w:cs="Calibri"/>
          <w:u w:val="single"/>
        </w:rPr>
        <w:t>confirm</w:t>
      </w:r>
      <w:r w:rsidRPr="00D81344">
        <w:rPr>
          <w:rFonts w:cs="Calibri"/>
        </w:rPr>
        <w:t xml:space="preserve"> the tech is </w:t>
      </w:r>
      <w:r w:rsidRPr="00D81344">
        <w:rPr>
          <w:rFonts w:cs="Calibri"/>
          <w:u w:val="single"/>
        </w:rPr>
        <w:t>readily available</w:t>
      </w:r>
      <w:r w:rsidRPr="00D81344">
        <w:rPr>
          <w:rFonts w:cs="Calibri"/>
        </w:rPr>
        <w:t xml:space="preserve">. </w:t>
      </w:r>
    </w:p>
    <w:p w14:paraId="03DCE1BE" w14:textId="77777777" w:rsidR="00590B1B" w:rsidRPr="0024607E" w:rsidRDefault="00590B1B" w:rsidP="00590B1B">
      <w:pPr>
        <w:rPr>
          <w:rStyle w:val="Style13ptBold"/>
        </w:rPr>
      </w:pPr>
      <w:r w:rsidRPr="0024607E">
        <w:rPr>
          <w:rStyle w:val="Style13ptBold"/>
        </w:rPr>
        <w:t>McIntyre, Senior Writer Covering Defense and National Security, 2025</w:t>
      </w:r>
    </w:p>
    <w:p w14:paraId="4BCCD62B" w14:textId="77777777" w:rsidR="00590B1B" w:rsidRPr="0024607E" w:rsidRDefault="00590B1B" w:rsidP="00590B1B">
      <w:r w:rsidRPr="0024607E">
        <w:t xml:space="preserve">Jamie McIntyre 25. Senior Writer Covering Defense and National Security. "‘Golden Dome for America’ rekindles debate over missile defenses." Washington Examiner. 3-14-2025. </w:t>
      </w:r>
      <w:hyperlink r:id="rId28" w:history="1">
        <w:r w:rsidRPr="0024607E">
          <w:rPr>
            <w:rStyle w:val="Hyperlink"/>
          </w:rPr>
          <w:t>https://archive.ph/pkz3X#selection-1321.0-1321.14</w:t>
        </w:r>
      </w:hyperlink>
      <w:r w:rsidRPr="0024607E">
        <w:t xml:space="preserve"> HDCSW-Packet</w:t>
      </w:r>
    </w:p>
    <w:p w14:paraId="0C41068B" w14:textId="77777777" w:rsidR="00590B1B" w:rsidRPr="00D81344" w:rsidRDefault="00590B1B" w:rsidP="00590B1B">
      <w:pPr>
        <w:rPr>
          <w:sz w:val="16"/>
        </w:rPr>
      </w:pPr>
      <w:r w:rsidRPr="00D81344">
        <w:rPr>
          <w:sz w:val="16"/>
        </w:rPr>
        <w:t>President Donald Trump has been inspired by Israel’s Iron Dome defense against short-range rockets to build something grander, akin to former President Ronald Reagan’s “Strategic Defense Initiative” — dubbed “Star Wars” by 1980s critics for its fanciful concept of shooting down incoming missiles with space-based lasers.</w:t>
      </w:r>
    </w:p>
    <w:p w14:paraId="35A4AA95" w14:textId="77777777" w:rsidR="00590B1B" w:rsidRPr="00D81344" w:rsidRDefault="00590B1B" w:rsidP="00590B1B">
      <w:pPr>
        <w:rPr>
          <w:sz w:val="16"/>
        </w:rPr>
      </w:pPr>
      <w:r w:rsidRPr="00D81344">
        <w:rPr>
          <w:rStyle w:val="StyleUnderline"/>
        </w:rPr>
        <w:t xml:space="preserve">In terms of developing a </w:t>
      </w:r>
      <w:r w:rsidRPr="00D81344">
        <w:rPr>
          <w:rStyle w:val="Emphasis"/>
        </w:rPr>
        <w:t>working missile shield</w:t>
      </w:r>
      <w:r w:rsidRPr="00D81344">
        <w:rPr>
          <w:sz w:val="16"/>
        </w:rPr>
        <w:t xml:space="preserve">, </w:t>
      </w:r>
      <w:r w:rsidRPr="00D81344">
        <w:rPr>
          <w:rStyle w:val="StyleUnderline"/>
        </w:rPr>
        <w:t>Star Wars was a flop</w:t>
      </w:r>
      <w:r w:rsidRPr="00D81344">
        <w:rPr>
          <w:sz w:val="16"/>
        </w:rPr>
        <w:t xml:space="preserve">, </w:t>
      </w:r>
      <w:r w:rsidRPr="00D81344">
        <w:rPr>
          <w:rStyle w:val="StyleUnderline"/>
        </w:rPr>
        <w:t xml:space="preserve">although it did lead to technologies that helped produce today’s </w:t>
      </w:r>
      <w:r w:rsidRPr="00D81344">
        <w:rPr>
          <w:rStyle w:val="Emphasis"/>
        </w:rPr>
        <w:t>effective battlefield systems</w:t>
      </w:r>
      <w:r w:rsidRPr="00D81344">
        <w:rPr>
          <w:sz w:val="16"/>
        </w:rPr>
        <w:t xml:space="preserve"> and spook the Russians enough to contribute to the United States winning the Cold War.</w:t>
      </w:r>
    </w:p>
    <w:p w14:paraId="0930F6CA" w14:textId="77777777" w:rsidR="00590B1B" w:rsidRPr="00D81344" w:rsidRDefault="00590B1B" w:rsidP="00590B1B">
      <w:pPr>
        <w:rPr>
          <w:sz w:val="16"/>
        </w:rPr>
      </w:pPr>
      <w:r w:rsidRPr="00D81344">
        <w:rPr>
          <w:sz w:val="16"/>
        </w:rPr>
        <w:t>In the decade between its birth in 1983 and its scrapping by then-President Bill Clinton in 1993, the SDI program ate up $30 billion without any of the systems under development ever coming remotely close to deployment.</w:t>
      </w:r>
    </w:p>
    <w:p w14:paraId="367862FF" w14:textId="77777777" w:rsidR="00590B1B" w:rsidRPr="00D81344" w:rsidRDefault="00590B1B" w:rsidP="00590B1B">
      <w:pPr>
        <w:rPr>
          <w:sz w:val="16"/>
        </w:rPr>
      </w:pPr>
      <w:r w:rsidRPr="00D81344">
        <w:rPr>
          <w:sz w:val="16"/>
        </w:rPr>
        <w:t>“</w:t>
      </w:r>
      <w:r w:rsidRPr="00D81344">
        <w:rPr>
          <w:rStyle w:val="StyleUnderline"/>
        </w:rPr>
        <w:t>Ronald Reagan wanted to do it long ago, but the technology just wasn’t there, not even close,</w:t>
      </w:r>
      <w:r w:rsidRPr="00D81344">
        <w:rPr>
          <w:sz w:val="16"/>
        </w:rPr>
        <w:t>” Trump said in his March 4 address to Congress. “</w:t>
      </w:r>
      <w:r w:rsidRPr="00D81344">
        <w:rPr>
          <w:rStyle w:val="StyleUnderline"/>
        </w:rPr>
        <w:t>But</w:t>
      </w:r>
      <w:r w:rsidRPr="00D81344">
        <w:rPr>
          <w:sz w:val="16"/>
        </w:rPr>
        <w:t xml:space="preserve"> </w:t>
      </w:r>
      <w:r w:rsidRPr="00D81344">
        <w:rPr>
          <w:rStyle w:val="StyleUnderline"/>
        </w:rPr>
        <w:t xml:space="preserve">now we </w:t>
      </w:r>
      <w:r w:rsidRPr="00D81344">
        <w:rPr>
          <w:rStyle w:val="Emphasis"/>
        </w:rPr>
        <w:t>have the technology</w:t>
      </w:r>
      <w:r w:rsidRPr="00D81344">
        <w:rPr>
          <w:sz w:val="16"/>
        </w:rPr>
        <w:t>. It’s incredible, actually.</w:t>
      </w:r>
    </w:p>
    <w:p w14:paraId="437AB2A5" w14:textId="77777777" w:rsidR="00590B1B" w:rsidRPr="00D81344" w:rsidRDefault="00590B1B" w:rsidP="00590B1B">
      <w:pPr>
        <w:rPr>
          <w:sz w:val="16"/>
        </w:rPr>
      </w:pPr>
      <w:r w:rsidRPr="00D81344">
        <w:rPr>
          <w:sz w:val="16"/>
        </w:rPr>
        <w:t>“I’m asking Congress to fund a state-of-the-art Golden Dome missile defense shield to protect our homeland, all made in the USA. This is a very dangerous world. We should have it. We want to be protected. And we’re going to protect our citizens like never before.”</w:t>
      </w:r>
    </w:p>
    <w:p w14:paraId="55242DE5" w14:textId="77777777" w:rsidR="00590B1B" w:rsidRPr="00D81344" w:rsidRDefault="00590B1B" w:rsidP="00590B1B">
      <w:pPr>
        <w:rPr>
          <w:sz w:val="16"/>
        </w:rPr>
      </w:pPr>
      <w:r w:rsidRPr="00D81344">
        <w:rPr>
          <w:sz w:val="16"/>
        </w:rPr>
        <w:t>Trump’s executive order giving the Pentagon two months to submit an implementation plan for “the next-generation missile defense shield,” was titled “The Iron Dome for America.” But it has since been rebranded as “Golden Dome,” given that Israel’s Iron Dome is an area defense system effective against rockets, artillery, and mortars, not intercontinental ballistic missiles, and the name “Iron Dome” happens to be trademarked by Israel’s Rafael, which builds the short-range system in partnership with Raytheon.</w:t>
      </w:r>
    </w:p>
    <w:p w14:paraId="68018EBE" w14:textId="77777777" w:rsidR="00590B1B" w:rsidRPr="00D81344" w:rsidRDefault="00590B1B" w:rsidP="00590B1B">
      <w:pPr>
        <w:rPr>
          <w:rStyle w:val="StyleUnderline"/>
        </w:rPr>
      </w:pPr>
      <w:r w:rsidRPr="00D81344">
        <w:rPr>
          <w:rStyle w:val="Emphasis"/>
        </w:rPr>
        <w:t>Trump is correct</w:t>
      </w:r>
      <w:r w:rsidRPr="00D81344">
        <w:rPr>
          <w:rStyle w:val="StyleUnderline"/>
        </w:rPr>
        <w:t xml:space="preserve"> that </w:t>
      </w:r>
      <w:r w:rsidRPr="00D81344">
        <w:rPr>
          <w:rStyle w:val="Emphasis"/>
        </w:rPr>
        <w:t>missile defense technology</w:t>
      </w:r>
      <w:r w:rsidRPr="00D81344">
        <w:rPr>
          <w:rStyle w:val="StyleUnderline"/>
        </w:rPr>
        <w:t xml:space="preserve"> has </w:t>
      </w:r>
      <w:r w:rsidRPr="00D81344">
        <w:rPr>
          <w:rStyle w:val="Emphasis"/>
        </w:rPr>
        <w:t>greatly advanced</w:t>
      </w:r>
      <w:r w:rsidRPr="00D81344">
        <w:rPr>
          <w:rStyle w:val="StyleUnderline"/>
        </w:rPr>
        <w:t xml:space="preserve"> in the three decades since Reagan’s Star Wars concept was jettisoned.</w:t>
      </w:r>
    </w:p>
    <w:p w14:paraId="1ECE0616" w14:textId="77777777" w:rsidR="00590B1B" w:rsidRPr="00D81344" w:rsidRDefault="00590B1B" w:rsidP="00590B1B">
      <w:pPr>
        <w:rPr>
          <w:sz w:val="16"/>
        </w:rPr>
      </w:pPr>
      <w:r w:rsidRPr="00D81344">
        <w:rPr>
          <w:rStyle w:val="StyleUnderline"/>
        </w:rPr>
        <w:t xml:space="preserve">“We can </w:t>
      </w:r>
      <w:r w:rsidRPr="00D81344">
        <w:rPr>
          <w:rStyle w:val="Emphasis"/>
        </w:rPr>
        <w:t>hit a bullet with a bullet</w:t>
      </w:r>
      <w:r w:rsidRPr="00D81344">
        <w:rPr>
          <w:sz w:val="16"/>
        </w:rPr>
        <w:t>,” says Tom Karako, who heads up the Missile Defense Project at the Center for Strategic and International Studies. “</w:t>
      </w:r>
      <w:r w:rsidRPr="00D81344">
        <w:rPr>
          <w:rStyle w:val="StyleUnderline"/>
        </w:rPr>
        <w:t xml:space="preserve">It’s </w:t>
      </w:r>
      <w:r w:rsidRPr="00D81344">
        <w:rPr>
          <w:rStyle w:val="Emphasis"/>
        </w:rPr>
        <w:t>routine</w:t>
      </w:r>
      <w:r w:rsidRPr="00D81344">
        <w:rPr>
          <w:rStyle w:val="StyleUnderline"/>
        </w:rPr>
        <w:t xml:space="preserve">. It’s </w:t>
      </w:r>
      <w:r w:rsidRPr="00D81344">
        <w:rPr>
          <w:rStyle w:val="Emphasis"/>
        </w:rPr>
        <w:t>not news</w:t>
      </w:r>
      <w:r w:rsidRPr="00D81344">
        <w:rPr>
          <w:rStyle w:val="StyleUnderline"/>
        </w:rPr>
        <w:t xml:space="preserve"> anymore. We just have to pick what part of the bullet we want to hit. It’s first</w:t>
      </w:r>
      <w:r w:rsidRPr="00D81344">
        <w:rPr>
          <w:sz w:val="16"/>
        </w:rPr>
        <w:t xml:space="preserve"> </w:t>
      </w:r>
      <w:r w:rsidRPr="00D81344">
        <w:rPr>
          <w:rStyle w:val="StyleUnderline"/>
        </w:rPr>
        <w:t xml:space="preserve">appreciating and coming to grips with the nature of the </w:t>
      </w:r>
      <w:r w:rsidRPr="00D81344">
        <w:rPr>
          <w:rStyle w:val="Emphasis"/>
        </w:rPr>
        <w:t>threat</w:t>
      </w:r>
      <w:r w:rsidRPr="00D81344">
        <w:rPr>
          <w:rStyle w:val="StyleUnderline"/>
        </w:rPr>
        <w:t xml:space="preserve"> and </w:t>
      </w:r>
      <w:r w:rsidRPr="00D81344">
        <w:rPr>
          <w:rStyle w:val="Emphasis"/>
        </w:rPr>
        <w:t>prioritizing</w:t>
      </w:r>
      <w:r w:rsidRPr="00D81344">
        <w:rPr>
          <w:rStyle w:val="StyleUnderline"/>
        </w:rPr>
        <w:t xml:space="preserve"> it. And that’s why I think this </w:t>
      </w:r>
      <w:r w:rsidRPr="00D81344">
        <w:rPr>
          <w:rStyle w:val="Emphasis"/>
        </w:rPr>
        <w:t>Iron Dome initiative</w:t>
      </w:r>
      <w:r w:rsidRPr="00D81344">
        <w:rPr>
          <w:rStyle w:val="StyleUnderline"/>
        </w:rPr>
        <w:t xml:space="preserve"> is </w:t>
      </w:r>
      <w:r w:rsidRPr="00D81344">
        <w:rPr>
          <w:rStyle w:val="Emphasis"/>
        </w:rPr>
        <w:t>quite welcome</w:t>
      </w:r>
      <w:r w:rsidRPr="00D81344">
        <w:rPr>
          <w:rStyle w:val="StyleUnderline"/>
        </w:rPr>
        <w:t>.”</w:t>
      </w:r>
    </w:p>
    <w:p w14:paraId="60CC4585" w14:textId="77777777" w:rsidR="00590B1B" w:rsidRPr="00D81344" w:rsidRDefault="00590B1B" w:rsidP="00590B1B">
      <w:pPr>
        <w:rPr>
          <w:sz w:val="16"/>
        </w:rPr>
      </w:pPr>
      <w:r w:rsidRPr="00D81344">
        <w:rPr>
          <w:sz w:val="16"/>
        </w:rPr>
        <w:t xml:space="preserve">Roughly $200 billion later, </w:t>
      </w:r>
      <w:r w:rsidRPr="00D81344">
        <w:rPr>
          <w:rStyle w:val="StyleUnderline"/>
        </w:rPr>
        <w:t xml:space="preserve">the U.S. now has the </w:t>
      </w:r>
      <w:r w:rsidRPr="00D81344">
        <w:rPr>
          <w:rStyle w:val="Emphasis"/>
        </w:rPr>
        <w:t>most advanced missile defenses</w:t>
      </w:r>
      <w:r w:rsidRPr="00D81344">
        <w:rPr>
          <w:rStyle w:val="StyleUnderline"/>
        </w:rPr>
        <w:t xml:space="preserve"> in the world</w:t>
      </w:r>
      <w:r w:rsidRPr="00D81344">
        <w:rPr>
          <w:sz w:val="16"/>
        </w:rPr>
        <w:t xml:space="preserve"> — </w:t>
      </w:r>
      <w:r w:rsidRPr="00D81344">
        <w:rPr>
          <w:rStyle w:val="StyleUnderline"/>
        </w:rPr>
        <w:t xml:space="preserve">ranging from the </w:t>
      </w:r>
      <w:r w:rsidRPr="00D81344">
        <w:rPr>
          <w:rStyle w:val="Emphasis"/>
        </w:rPr>
        <w:t>ground-based interceptors</w:t>
      </w:r>
      <w:r w:rsidRPr="00D81344">
        <w:rPr>
          <w:rStyle w:val="StyleUnderline"/>
        </w:rPr>
        <w:t xml:space="preserve"> based in Alaska</w:t>
      </w:r>
      <w:r w:rsidRPr="00D81344">
        <w:rPr>
          <w:sz w:val="16"/>
        </w:rPr>
        <w:t xml:space="preserve">, </w:t>
      </w:r>
      <w:r w:rsidRPr="00D81344">
        <w:rPr>
          <w:rStyle w:val="StyleUnderline"/>
        </w:rPr>
        <w:t>designed to counter a</w:t>
      </w:r>
      <w:r w:rsidRPr="00D81344">
        <w:rPr>
          <w:sz w:val="16"/>
        </w:rPr>
        <w:t xml:space="preserve"> nuclear attack from North Korea, to the Aegis systems and </w:t>
      </w:r>
      <w:r w:rsidRPr="00D81344">
        <w:rPr>
          <w:rStyle w:val="Emphasis"/>
        </w:rPr>
        <w:t>SM-3 missiles</w:t>
      </w:r>
      <w:r w:rsidRPr="00D81344">
        <w:rPr>
          <w:rStyle w:val="StyleUnderline"/>
        </w:rPr>
        <w:t xml:space="preserve"> on Navy ships, to the Terminal High Altitude Area Defense system</w:t>
      </w:r>
      <w:r w:rsidRPr="00D81344">
        <w:rPr>
          <w:sz w:val="16"/>
        </w:rPr>
        <w:t>, and to Patriot batteries, which have proven to be the most effective systems deployed in Ukraine.</w:t>
      </w:r>
    </w:p>
    <w:p w14:paraId="1793DCC1" w14:textId="77777777" w:rsidR="00590B1B" w:rsidRPr="00D81344" w:rsidRDefault="00590B1B" w:rsidP="00590B1B">
      <w:pPr>
        <w:rPr>
          <w:rStyle w:val="Emphasis"/>
        </w:rPr>
      </w:pPr>
      <w:r w:rsidRPr="00D81344">
        <w:rPr>
          <w:rStyle w:val="StyleUnderline"/>
        </w:rPr>
        <w:t xml:space="preserve">Those systems and other </w:t>
      </w:r>
      <w:r w:rsidRPr="00D81344">
        <w:rPr>
          <w:rStyle w:val="Emphasis"/>
        </w:rPr>
        <w:t xml:space="preserve">related missile defense programs </w:t>
      </w:r>
      <w:r w:rsidRPr="00D81344">
        <w:rPr>
          <w:rStyle w:val="StyleUnderline"/>
        </w:rPr>
        <w:t xml:space="preserve">cost about </w:t>
      </w:r>
      <w:r w:rsidRPr="00D81344">
        <w:rPr>
          <w:rStyle w:val="Emphasis"/>
        </w:rPr>
        <w:t>$10 billion annually.</w:t>
      </w:r>
    </w:p>
    <w:p w14:paraId="1E889EFF" w14:textId="77777777" w:rsidR="00590B1B" w:rsidRPr="00D81344" w:rsidRDefault="00590B1B" w:rsidP="00590B1B">
      <w:pPr>
        <w:rPr>
          <w:sz w:val="16"/>
        </w:rPr>
      </w:pPr>
      <w:r w:rsidRPr="00D81344">
        <w:rPr>
          <w:sz w:val="16"/>
        </w:rPr>
        <w:t>But Trump’s grandiose vision of an impregnable dome protecting the entire continental U.S. from “any foreign aerial attack” is drawing the same derisive epithets missile defense skeptics have been voicing for years — words like “boondoggle,” “pipe dream,” and “pie in the sky.”</w:t>
      </w:r>
    </w:p>
    <w:p w14:paraId="7A487007" w14:textId="77777777" w:rsidR="00590B1B" w:rsidRPr="00D81344" w:rsidRDefault="00590B1B" w:rsidP="00590B1B">
      <w:pPr>
        <w:rPr>
          <w:sz w:val="16"/>
        </w:rPr>
      </w:pPr>
      <w:r w:rsidRPr="00D81344">
        <w:rPr>
          <w:sz w:val="16"/>
        </w:rPr>
        <w:t>“Trump wants an outline of such a system, including warning satellites, space-based sensors, and orbiting interceptors, to detect, track, and destroy any incoming aerial threats by, um, April 1,” writes Mark Thompson, a veteran defense reporter and sharp-tongued blogger for the Project on Government Oversight. “You don’t have to be a rocket scientist to know such a multi-layered system is beyond the reach of mere mortals.”</w:t>
      </w:r>
    </w:p>
    <w:p w14:paraId="47FEC31D" w14:textId="77777777" w:rsidR="00590B1B" w:rsidRPr="00D81344" w:rsidRDefault="00590B1B" w:rsidP="00590B1B">
      <w:pPr>
        <w:rPr>
          <w:sz w:val="16"/>
        </w:rPr>
      </w:pPr>
      <w:r w:rsidRPr="00D81344">
        <w:rPr>
          <w:sz w:val="16"/>
        </w:rPr>
        <w:t>“The Iron Dome plan to erect a ballistic missile defense across the entire country is an impractical boondoggle that could cost as much as $100 billion annually, i.e., more than 10% of the entire defense budget,” historian and defense analyst Max Boot writes in the Washington Post. Even making allowances for Trump’s trademark hyperbole, a serious problem remains: Despite all the technological developments of the past four decades, building a missile defense shield over our entire country is no more practical today than it was in 1983, Boot concludes.</w:t>
      </w:r>
    </w:p>
    <w:p w14:paraId="13901212" w14:textId="77777777" w:rsidR="00590B1B" w:rsidRPr="00D81344" w:rsidRDefault="00590B1B" w:rsidP="00590B1B">
      <w:pPr>
        <w:rPr>
          <w:sz w:val="16"/>
        </w:rPr>
      </w:pPr>
      <w:r w:rsidRPr="00D81344">
        <w:rPr>
          <w:sz w:val="16"/>
        </w:rPr>
        <w:t>“President Trump’s vision of an Iron Dome over America is a fantasy,” argues Laura Grego, a senior scientist for the Global Security Program at the Union of Concerned Scientists. “Invoking Iron Dome is just marketing, trying to manufacture credibility for something that has never worked.</w:t>
      </w:r>
    </w:p>
    <w:p w14:paraId="1911EA8C" w14:textId="77777777" w:rsidR="00590B1B" w:rsidRPr="00D81344" w:rsidRDefault="00590B1B" w:rsidP="00590B1B">
      <w:pPr>
        <w:rPr>
          <w:sz w:val="16"/>
        </w:rPr>
      </w:pPr>
      <w:r w:rsidRPr="00D81344">
        <w:rPr>
          <w:sz w:val="16"/>
        </w:rPr>
        <w:t>“Russia and China already appear to be building new types of weapons with the purpose of defeating or avoiding missile defenses. Missile defenses are not a useful or long-term strategy for keeping the U.S. safe from nuclear weapons.”</w:t>
      </w:r>
    </w:p>
    <w:p w14:paraId="5F5FC490" w14:textId="77777777" w:rsidR="00590B1B" w:rsidRPr="00D81344" w:rsidRDefault="00590B1B" w:rsidP="00590B1B">
      <w:pPr>
        <w:rPr>
          <w:sz w:val="16"/>
        </w:rPr>
      </w:pPr>
      <w:r w:rsidRPr="00D81344">
        <w:rPr>
          <w:sz w:val="16"/>
        </w:rPr>
        <w:t>Still the Defense Department, to the cheers of the defense industry, is saluting and stepping out smartly.</w:t>
      </w:r>
    </w:p>
    <w:p w14:paraId="7804C1FE" w14:textId="77777777" w:rsidR="00590B1B" w:rsidRPr="00D81344" w:rsidRDefault="00590B1B" w:rsidP="00590B1B">
      <w:pPr>
        <w:rPr>
          <w:sz w:val="16"/>
        </w:rPr>
      </w:pPr>
      <w:r w:rsidRPr="00D81344">
        <w:rPr>
          <w:sz w:val="16"/>
        </w:rPr>
        <w:t>Defense Secretary Pete Hegseth included the Golden Dome among the high-priority programs that he’s shielding from budget cuts as he aims to realign military spending with Trump’s priorities.</w:t>
      </w:r>
    </w:p>
    <w:p w14:paraId="69932CE0" w14:textId="77777777" w:rsidR="00590B1B" w:rsidRPr="00D81344" w:rsidRDefault="00590B1B" w:rsidP="00590B1B">
      <w:pPr>
        <w:rPr>
          <w:sz w:val="16"/>
        </w:rPr>
      </w:pPr>
      <w:r w:rsidRPr="00D81344">
        <w:rPr>
          <w:sz w:val="16"/>
        </w:rPr>
        <w:t>“Iron Dome, or Golden Dome, whatever you want to call it, we have embraced the executive order of President Trump,” Hegseth said on Fox News last month. “We’re going to ensure it’s included in reconciliation money, in the FY26 [budget], all our budgets going forward, to invest in the ability to get this novel idea to defend our homeland.”</w:t>
      </w:r>
    </w:p>
    <w:p w14:paraId="4E2D741A" w14:textId="77777777" w:rsidR="00590B1B" w:rsidRPr="00D81344" w:rsidRDefault="00590B1B" w:rsidP="00590B1B">
      <w:pPr>
        <w:rPr>
          <w:sz w:val="16"/>
        </w:rPr>
      </w:pPr>
      <w:r w:rsidRPr="00D81344">
        <w:rPr>
          <w:sz w:val="16"/>
        </w:rPr>
        <w:t>“Unsurprisingly, defense contractors like what they’re hearing,” Thompson wrote, noting that the day after Trump’s announcement, Chris Calio, chief executive of RTX, parent of Raytheon, the Pentagon’s second-biggest contractor, was all in.</w:t>
      </w:r>
    </w:p>
    <w:p w14:paraId="40CBE469" w14:textId="77777777" w:rsidR="00590B1B" w:rsidRPr="00D81344" w:rsidRDefault="00590B1B" w:rsidP="00590B1B">
      <w:pPr>
        <w:rPr>
          <w:sz w:val="16"/>
        </w:rPr>
      </w:pPr>
      <w:r w:rsidRPr="00D81344">
        <w:rPr>
          <w:sz w:val="16"/>
        </w:rPr>
        <w:t>“Layered integrated air and missile defense systems are core to us,” Calio said on an earnings call with reporters. “It’s the bedrock of Raytheon, and they are among the best at it. We view this as a significant opportunity for us, something right in our wheelhouse.”</w:t>
      </w:r>
    </w:p>
    <w:p w14:paraId="69065740" w14:textId="77777777" w:rsidR="00590B1B" w:rsidRPr="00D81344" w:rsidRDefault="00590B1B" w:rsidP="00590B1B">
      <w:pPr>
        <w:rPr>
          <w:sz w:val="16"/>
        </w:rPr>
      </w:pPr>
      <w:r w:rsidRPr="00D81344">
        <w:rPr>
          <w:sz w:val="16"/>
        </w:rPr>
        <w:t>“</w:t>
      </w:r>
      <w:r w:rsidRPr="00D81344">
        <w:rPr>
          <w:rStyle w:val="Emphasis"/>
        </w:rPr>
        <w:t>The critics</w:t>
      </w:r>
      <w:r w:rsidRPr="00D81344">
        <w:rPr>
          <w:rStyle w:val="StyleUnderline"/>
        </w:rPr>
        <w:t xml:space="preserve"> are </w:t>
      </w:r>
      <w:r w:rsidRPr="00D81344">
        <w:rPr>
          <w:rStyle w:val="Emphasis"/>
        </w:rPr>
        <w:t>too caught up</w:t>
      </w:r>
      <w:r w:rsidRPr="00D81344">
        <w:rPr>
          <w:rStyle w:val="StyleUnderline"/>
        </w:rPr>
        <w:t xml:space="preserve"> in the </w:t>
      </w:r>
      <w:r w:rsidRPr="00D81344">
        <w:rPr>
          <w:rStyle w:val="Emphasis"/>
        </w:rPr>
        <w:t>hype</w:t>
      </w:r>
      <w:r w:rsidRPr="00D81344">
        <w:rPr>
          <w:sz w:val="16"/>
        </w:rPr>
        <w:t xml:space="preserve">, </w:t>
      </w:r>
      <w:r w:rsidRPr="00D81344">
        <w:rPr>
          <w:rStyle w:val="StyleUnderline"/>
        </w:rPr>
        <w:t xml:space="preserve">instead of focusing on the reality that the U.S. is falling behind on defenses against a </w:t>
      </w:r>
      <w:r w:rsidRPr="00D81344">
        <w:rPr>
          <w:rStyle w:val="Emphasis"/>
        </w:rPr>
        <w:t>new generation of threats</w:t>
      </w:r>
      <w:r w:rsidRPr="00D81344">
        <w:rPr>
          <w:rStyle w:val="StyleUnderline"/>
        </w:rPr>
        <w:t xml:space="preserve"> including </w:t>
      </w:r>
      <w:r w:rsidRPr="00D81344">
        <w:rPr>
          <w:rStyle w:val="Emphasis"/>
        </w:rPr>
        <w:t>hypersonic cruise</w:t>
      </w:r>
      <w:r w:rsidRPr="00D81344">
        <w:rPr>
          <w:rStyle w:val="StyleUnderline"/>
        </w:rPr>
        <w:t xml:space="preserve"> </w:t>
      </w:r>
      <w:r w:rsidRPr="00D81344">
        <w:rPr>
          <w:rStyle w:val="Emphasis"/>
        </w:rPr>
        <w:t>missiles</w:t>
      </w:r>
      <w:r w:rsidRPr="00D81344">
        <w:rPr>
          <w:sz w:val="16"/>
        </w:rPr>
        <w:t>,” argued Karako, at the Center for Strategic and International Studies.</w:t>
      </w:r>
    </w:p>
    <w:p w14:paraId="334E1A8D" w14:textId="77777777" w:rsidR="00590B1B" w:rsidRPr="00D81344" w:rsidRDefault="00590B1B" w:rsidP="00590B1B">
      <w:pPr>
        <w:rPr>
          <w:rStyle w:val="Emphasis"/>
        </w:rPr>
      </w:pPr>
      <w:r w:rsidRPr="00D81344">
        <w:rPr>
          <w:sz w:val="16"/>
        </w:rPr>
        <w:t>“</w:t>
      </w:r>
      <w:r w:rsidRPr="00D81344">
        <w:rPr>
          <w:rStyle w:val="StyleUnderline"/>
        </w:rPr>
        <w:t>The beginning of wisdom is to honor the threat and to acknowledge that you can’t defend everything,”</w:t>
      </w:r>
      <w:r w:rsidRPr="00D81344">
        <w:rPr>
          <w:sz w:val="16"/>
        </w:rPr>
        <w:t xml:space="preserve"> Karako told The Cipher Brief in a March 4 interview. “That’s not possible. There’s just too much stuff. The Iron Dome moniker is really just a metaphor. It’s not a reference to the system made in Israel. … </w:t>
      </w:r>
      <w:r w:rsidRPr="00D81344">
        <w:rPr>
          <w:rStyle w:val="StyleUnderline"/>
        </w:rPr>
        <w:t xml:space="preserve">It’s a metaphor for the </w:t>
      </w:r>
      <w:r w:rsidRPr="00D81344">
        <w:rPr>
          <w:rStyle w:val="Emphasis"/>
        </w:rPr>
        <w:t>need</w:t>
      </w:r>
      <w:r w:rsidRPr="00D81344">
        <w:rPr>
          <w:rStyle w:val="StyleUnderline"/>
        </w:rPr>
        <w:t xml:space="preserve"> to have a </w:t>
      </w:r>
      <w:r w:rsidRPr="00D81344">
        <w:rPr>
          <w:rStyle w:val="Emphasis"/>
        </w:rPr>
        <w:t>degree of protection against a full suite of threats.”</w:t>
      </w:r>
    </w:p>
    <w:p w14:paraId="565D6711" w14:textId="77777777" w:rsidR="00590B1B" w:rsidRPr="00D81344" w:rsidRDefault="00590B1B" w:rsidP="00590B1B">
      <w:pPr>
        <w:rPr>
          <w:sz w:val="16"/>
        </w:rPr>
      </w:pPr>
      <w:r w:rsidRPr="00D81344">
        <w:rPr>
          <w:sz w:val="16"/>
        </w:rPr>
        <w:t>“</w:t>
      </w:r>
      <w:r w:rsidRPr="00D81344">
        <w:rPr>
          <w:rStyle w:val="StyleUnderline"/>
        </w:rPr>
        <w:t>It’s an umbrella concept</w:t>
      </w:r>
      <w:r w:rsidRPr="00D81344">
        <w:rPr>
          <w:sz w:val="16"/>
        </w:rPr>
        <w:t>,” Karako points out. “It’s not one thing. It’s going out and asking the services, the Missile Defense Agency, all kinds of folks and saying, ‘What can you do? What are the concepts that you can come up with to contribute to fixing this broad problem?’ So, I think that’s all for the good.”</w:t>
      </w:r>
    </w:p>
    <w:p w14:paraId="7404A9F5" w14:textId="7CF40283" w:rsidR="00590B1B" w:rsidRPr="00D81344" w:rsidRDefault="00590B1B" w:rsidP="00590B1B">
      <w:pPr>
        <w:pStyle w:val="Heading1"/>
        <w:rPr>
          <w:rFonts w:cs="Calibri"/>
        </w:rPr>
      </w:pPr>
      <w:r>
        <w:rPr>
          <w:rFonts w:cs="Calibri"/>
        </w:rPr>
        <w:t>***NEG***</w:t>
      </w:r>
    </w:p>
    <w:p w14:paraId="71F90A5F" w14:textId="77777777" w:rsidR="00590B1B" w:rsidRPr="00D81344" w:rsidRDefault="00590B1B" w:rsidP="00590B1B">
      <w:pPr>
        <w:pStyle w:val="Heading2"/>
        <w:rPr>
          <w:rFonts w:cs="Calibri"/>
        </w:rPr>
      </w:pPr>
      <w:r w:rsidRPr="00D81344">
        <w:rPr>
          <w:rFonts w:cs="Calibri"/>
        </w:rPr>
        <w:t>AT: Shipbuilding Advantage</w:t>
      </w:r>
    </w:p>
    <w:p w14:paraId="7A0FCDC7" w14:textId="23369E7C" w:rsidR="00590B1B" w:rsidRPr="00D81344" w:rsidRDefault="00590B1B" w:rsidP="00590B1B">
      <w:pPr>
        <w:pStyle w:val="Heading3"/>
        <w:rPr>
          <w:rFonts w:cs="Calibri"/>
        </w:rPr>
      </w:pPr>
      <w:r w:rsidRPr="00D81344">
        <w:rPr>
          <w:rFonts w:cs="Calibri"/>
        </w:rPr>
        <w:t>AT: Shipbuilding---Squo Solves---1NC</w:t>
      </w:r>
    </w:p>
    <w:p w14:paraId="4B564174" w14:textId="77777777" w:rsidR="00590B1B" w:rsidRDefault="00590B1B" w:rsidP="00590B1B">
      <w:pPr>
        <w:pStyle w:val="Heading4"/>
        <w:rPr>
          <w:rFonts w:cs="Calibri"/>
        </w:rPr>
      </w:pPr>
      <w:r w:rsidRPr="00D81344">
        <w:rPr>
          <w:rFonts w:cs="Calibri"/>
        </w:rPr>
        <w:t>Status quo solves.</w:t>
      </w:r>
    </w:p>
    <w:p w14:paraId="07BA7FAA" w14:textId="2697E304" w:rsidR="000D31F9" w:rsidRPr="000D31F9" w:rsidRDefault="000D31F9" w:rsidP="000D31F9">
      <w:pPr>
        <w:rPr>
          <w:rStyle w:val="Style13ptBold"/>
        </w:rPr>
      </w:pPr>
      <w:r w:rsidRPr="000D31F9">
        <w:rPr>
          <w:rStyle w:val="Style13ptBold"/>
        </w:rPr>
        <w:t>Whitaker</w:t>
      </w:r>
      <w:r w:rsidRPr="000D31F9">
        <w:rPr>
          <w:rStyle w:val="Style13ptBold"/>
        </w:rPr>
        <w:t xml:space="preserve">, </w:t>
      </w:r>
      <w:r w:rsidRPr="000D31F9">
        <w:rPr>
          <w:rStyle w:val="Style13ptBold"/>
        </w:rPr>
        <w:t>Writer at BENS</w:t>
      </w:r>
      <w:r w:rsidRPr="000D31F9">
        <w:rPr>
          <w:rStyle w:val="Style13ptBold"/>
        </w:rPr>
        <w:t>, 24.</w:t>
      </w:r>
    </w:p>
    <w:p w14:paraId="4719EA37" w14:textId="77777777" w:rsidR="00590B1B" w:rsidRPr="000D31F9" w:rsidRDefault="00590B1B" w:rsidP="000D31F9">
      <w:r w:rsidRPr="000D31F9">
        <w:t xml:space="preserve">James Whitaker 24. Writer at BENS. "Pact on Icebreakers Will Strengthen US Arctic Presence." Business Executives for National Security. 10-6-2024. </w:t>
      </w:r>
      <w:hyperlink r:id="rId29" w:history="1">
        <w:r w:rsidRPr="000D31F9">
          <w:rPr>
            <w:rStyle w:val="Hyperlink"/>
          </w:rPr>
          <w:t>https://bens.org/pact-on-icebreakers-will-strengthen-us-arctic-presence/</w:t>
        </w:r>
      </w:hyperlink>
      <w:r w:rsidRPr="000D31F9">
        <w:t xml:space="preserve"> HDCSW-Packet</w:t>
      </w:r>
    </w:p>
    <w:p w14:paraId="483B091C" w14:textId="77777777" w:rsidR="00590B1B" w:rsidRPr="00D81344" w:rsidRDefault="00590B1B" w:rsidP="00590B1B">
      <w:pPr>
        <w:rPr>
          <w:rStyle w:val="StyleUnderline"/>
        </w:rPr>
      </w:pPr>
      <w:r w:rsidRPr="00D81344">
        <w:rPr>
          <w:rStyle w:val="StyleUnderline"/>
        </w:rPr>
        <w:t xml:space="preserve">The United States, Canada and Finland have </w:t>
      </w:r>
      <w:r w:rsidRPr="00D81344">
        <w:rPr>
          <w:rStyle w:val="Emphasis"/>
        </w:rPr>
        <w:t>agreed</w:t>
      </w:r>
      <w:r w:rsidRPr="00D81344">
        <w:rPr>
          <w:rStyle w:val="StyleUnderline"/>
        </w:rPr>
        <w:t xml:space="preserve"> to </w:t>
      </w:r>
      <w:r w:rsidRPr="00D81344">
        <w:rPr>
          <w:rStyle w:val="Emphasis"/>
        </w:rPr>
        <w:t>coordinate</w:t>
      </w:r>
      <w:r w:rsidRPr="00D81344">
        <w:rPr>
          <w:rStyle w:val="StyleUnderline"/>
        </w:rPr>
        <w:t xml:space="preserve"> their development of </w:t>
      </w:r>
      <w:r w:rsidRPr="00D81344">
        <w:rPr>
          <w:rStyle w:val="Emphasis"/>
        </w:rPr>
        <w:t>new icebreaking vessels</w:t>
      </w:r>
    </w:p>
    <w:p w14:paraId="1BD95BCE" w14:textId="77777777" w:rsidR="00590B1B" w:rsidRPr="00D81344" w:rsidRDefault="00590B1B" w:rsidP="00590B1B">
      <w:pPr>
        <w:rPr>
          <w:sz w:val="16"/>
        </w:rPr>
      </w:pPr>
      <w:r w:rsidRPr="00D81344">
        <w:rPr>
          <w:sz w:val="16"/>
        </w:rPr>
        <w:t>At the NATO Washington summit in July, Canada, Finland and the United States announced a collaboration on development of new icebreaking ships. The Icebreaker Collaboration Effort, a non-binding agreement colloquially known as the ICE Pact, will enable the three countries to strengthen their shipbuilding industries through information sharing, workforce development and procurement alignment. Arctic concerns are growing in Washington, which published an updated strategy for the region earlier this year.</w:t>
      </w:r>
    </w:p>
    <w:p w14:paraId="7CA39F23" w14:textId="77777777" w:rsidR="00590B1B" w:rsidRPr="00D81344" w:rsidRDefault="00590B1B" w:rsidP="00590B1B">
      <w:pPr>
        <w:rPr>
          <w:sz w:val="16"/>
        </w:rPr>
      </w:pPr>
      <w:r w:rsidRPr="00D81344">
        <w:rPr>
          <w:sz w:val="16"/>
        </w:rPr>
        <w:t>What next</w:t>
      </w:r>
    </w:p>
    <w:p w14:paraId="2C1CEF7D" w14:textId="77777777" w:rsidR="00590B1B" w:rsidRPr="00D81344" w:rsidRDefault="00590B1B" w:rsidP="00590B1B">
      <w:pPr>
        <w:rPr>
          <w:sz w:val="16"/>
        </w:rPr>
      </w:pPr>
      <w:r w:rsidRPr="00D81344">
        <w:rPr>
          <w:sz w:val="16"/>
        </w:rPr>
        <w:t>A joint memorandum of understanding that outlines a framework for implementing the arrangement is expected to be signed before 2025, and the Biden administration may push for this to happen ahead of next month’s US presidential election. The memorandum will also include a mechanism for admitting other countries into the ICE Pact; Russian and Chinese interest in the Arctic may encourage others to join.</w:t>
      </w:r>
    </w:p>
    <w:p w14:paraId="6D1C45EE" w14:textId="77777777" w:rsidR="00590B1B" w:rsidRPr="00D81344" w:rsidRDefault="00590B1B" w:rsidP="00590B1B">
      <w:pPr>
        <w:rPr>
          <w:sz w:val="16"/>
        </w:rPr>
      </w:pPr>
      <w:r w:rsidRPr="00D81344">
        <w:rPr>
          <w:sz w:val="16"/>
        </w:rPr>
        <w:t>Subsidiary Impacts</w:t>
      </w:r>
    </w:p>
    <w:p w14:paraId="70B3AC27" w14:textId="77777777" w:rsidR="00590B1B" w:rsidRPr="00D81344" w:rsidRDefault="00590B1B" w:rsidP="00590B1B">
      <w:pPr>
        <w:rPr>
          <w:sz w:val="16"/>
        </w:rPr>
      </w:pPr>
      <w:r w:rsidRPr="00D81344">
        <w:rPr>
          <w:sz w:val="16"/>
        </w:rPr>
        <w:t>A bipartisan congressional group has asked the White House to prioritise service to the Great Lakes region within the ICE Pact framework.</w:t>
      </w:r>
    </w:p>
    <w:p w14:paraId="37E03533" w14:textId="77777777" w:rsidR="00590B1B" w:rsidRPr="00D81344" w:rsidRDefault="00590B1B" w:rsidP="00590B1B">
      <w:pPr>
        <w:rPr>
          <w:sz w:val="16"/>
        </w:rPr>
      </w:pPr>
      <w:r w:rsidRPr="00D81344">
        <w:rPr>
          <w:sz w:val="16"/>
        </w:rPr>
        <w:t>Quebec-based Davie, Canada’s largest shipbuilder, has announced plans to open a shipyard in the United States.</w:t>
      </w:r>
    </w:p>
    <w:p w14:paraId="2F65C80F" w14:textId="77777777" w:rsidR="00590B1B" w:rsidRPr="00D81344" w:rsidRDefault="00590B1B" w:rsidP="00590B1B">
      <w:pPr>
        <w:rPr>
          <w:sz w:val="16"/>
        </w:rPr>
      </w:pPr>
      <w:r w:rsidRPr="00D81344">
        <w:rPr>
          <w:sz w:val="16"/>
        </w:rPr>
        <w:t>Last month, China sent its three vessels into the Arctic and announced that it would fast track the construction of a fourth icebreaker.</w:t>
      </w:r>
    </w:p>
    <w:p w14:paraId="6EB8BBD1" w14:textId="77777777" w:rsidR="00590B1B" w:rsidRPr="00D81344" w:rsidRDefault="00590B1B" w:rsidP="00590B1B">
      <w:pPr>
        <w:rPr>
          <w:sz w:val="16"/>
        </w:rPr>
      </w:pPr>
      <w:r w:rsidRPr="00D81344">
        <w:rPr>
          <w:sz w:val="16"/>
        </w:rPr>
        <w:t>Analysis</w:t>
      </w:r>
    </w:p>
    <w:p w14:paraId="400A2EFF" w14:textId="77777777" w:rsidR="00590B1B" w:rsidRPr="00D81344" w:rsidRDefault="00590B1B" w:rsidP="00590B1B">
      <w:pPr>
        <w:rPr>
          <w:sz w:val="16"/>
        </w:rPr>
      </w:pPr>
      <w:r w:rsidRPr="00D81344">
        <w:rPr>
          <w:rStyle w:val="StyleUnderline"/>
        </w:rPr>
        <w:t xml:space="preserve">The </w:t>
      </w:r>
      <w:r w:rsidRPr="00D81344">
        <w:rPr>
          <w:rStyle w:val="Emphasis"/>
        </w:rPr>
        <w:t>ICE Pact sends</w:t>
      </w:r>
      <w:r w:rsidRPr="00D81344">
        <w:rPr>
          <w:rStyle w:val="StyleUnderline"/>
        </w:rPr>
        <w:t xml:space="preserve"> an </w:t>
      </w:r>
      <w:r w:rsidRPr="00D81344">
        <w:rPr>
          <w:rStyle w:val="Emphasis"/>
          <w:sz w:val="28"/>
          <w:szCs w:val="32"/>
        </w:rPr>
        <w:t>immediate signal</w:t>
      </w:r>
      <w:r w:rsidRPr="00D81344">
        <w:rPr>
          <w:rStyle w:val="StyleUnderline"/>
          <w:sz w:val="28"/>
          <w:szCs w:val="32"/>
        </w:rPr>
        <w:t xml:space="preserve"> </w:t>
      </w:r>
      <w:r w:rsidRPr="00D81344">
        <w:rPr>
          <w:rStyle w:val="StyleUnderline"/>
        </w:rPr>
        <w:t xml:space="preserve">to </w:t>
      </w:r>
      <w:r w:rsidRPr="00D81344">
        <w:rPr>
          <w:rStyle w:val="Emphasis"/>
        </w:rPr>
        <w:t>industry partners</w:t>
      </w:r>
      <w:r w:rsidRPr="00D81344">
        <w:rPr>
          <w:rStyle w:val="StyleUnderline"/>
        </w:rPr>
        <w:t xml:space="preserve"> that </w:t>
      </w:r>
      <w:r w:rsidRPr="00D81344">
        <w:rPr>
          <w:rStyle w:val="Emphasis"/>
        </w:rPr>
        <w:t>Canada</w:t>
      </w:r>
      <w:r w:rsidRPr="00D81344">
        <w:rPr>
          <w:rStyle w:val="StyleUnderline"/>
        </w:rPr>
        <w:t xml:space="preserve">, the </w:t>
      </w:r>
      <w:r w:rsidRPr="00D81344">
        <w:rPr>
          <w:rStyle w:val="Emphasis"/>
        </w:rPr>
        <w:t>United States</w:t>
      </w:r>
      <w:r w:rsidRPr="00D81344">
        <w:rPr>
          <w:rStyle w:val="StyleUnderline"/>
        </w:rPr>
        <w:t xml:space="preserve"> and </w:t>
      </w:r>
      <w:r w:rsidRPr="00D81344">
        <w:rPr>
          <w:rStyle w:val="Emphasis"/>
        </w:rPr>
        <w:t>Finland</w:t>
      </w:r>
      <w:r w:rsidRPr="00D81344">
        <w:rPr>
          <w:rStyle w:val="StyleUnderline"/>
        </w:rPr>
        <w:t xml:space="preserve"> are committed to </w:t>
      </w:r>
      <w:r w:rsidRPr="00D81344">
        <w:rPr>
          <w:rStyle w:val="Emphasis"/>
        </w:rPr>
        <w:t>purchasing more icebreakers</w:t>
      </w:r>
      <w:r w:rsidRPr="00D81344">
        <w:rPr>
          <w:rStyle w:val="StyleUnderline"/>
        </w:rPr>
        <w:t>.</w:t>
      </w:r>
      <w:r w:rsidRPr="00D81344">
        <w:rPr>
          <w:sz w:val="16"/>
        </w:rPr>
        <w:t xml:space="preserve"> </w:t>
      </w:r>
      <w:r w:rsidRPr="00D81344">
        <w:rPr>
          <w:rStyle w:val="StyleUnderline"/>
        </w:rPr>
        <w:t xml:space="preserve">Shipbuilders are responding by </w:t>
      </w:r>
      <w:r w:rsidRPr="00D81344">
        <w:rPr>
          <w:rStyle w:val="Emphasis"/>
        </w:rPr>
        <w:t>investing</w:t>
      </w:r>
      <w:r w:rsidRPr="00D81344">
        <w:rPr>
          <w:rStyle w:val="StyleUnderline"/>
        </w:rPr>
        <w:t xml:space="preserve"> in </w:t>
      </w:r>
      <w:r w:rsidRPr="00D81344">
        <w:rPr>
          <w:rStyle w:val="Emphasis"/>
        </w:rPr>
        <w:t>supply chains</w:t>
      </w:r>
      <w:r w:rsidRPr="00D81344">
        <w:rPr>
          <w:rStyle w:val="StyleUnderline"/>
        </w:rPr>
        <w:t xml:space="preserve"> and </w:t>
      </w:r>
      <w:r w:rsidRPr="00D81344">
        <w:rPr>
          <w:rStyle w:val="Emphasis"/>
        </w:rPr>
        <w:t>shipyards</w:t>
      </w:r>
      <w:r w:rsidRPr="00D81344">
        <w:rPr>
          <w:rStyle w:val="StyleUnderline"/>
        </w:rPr>
        <w:t xml:space="preserve"> in </w:t>
      </w:r>
      <w:r w:rsidRPr="00D81344">
        <w:rPr>
          <w:rStyle w:val="Emphasis"/>
        </w:rPr>
        <w:t>anticipation</w:t>
      </w:r>
      <w:r w:rsidRPr="00D81344">
        <w:rPr>
          <w:rStyle w:val="StyleUnderline"/>
        </w:rPr>
        <w:t xml:space="preserve"> of </w:t>
      </w:r>
      <w:r w:rsidRPr="00D81344">
        <w:rPr>
          <w:rStyle w:val="Emphasis"/>
        </w:rPr>
        <w:t>these orders</w:t>
      </w:r>
      <w:r w:rsidRPr="00D81344">
        <w:rPr>
          <w:sz w:val="16"/>
        </w:rPr>
        <w:t>, positioning themselves to earn procurement contracts when public funding for new projects is made available.</w:t>
      </w:r>
    </w:p>
    <w:p w14:paraId="61B9C008" w14:textId="77777777" w:rsidR="00590B1B" w:rsidRPr="00D81344" w:rsidRDefault="00590B1B" w:rsidP="00590B1B">
      <w:pPr>
        <w:rPr>
          <w:sz w:val="16"/>
        </w:rPr>
      </w:pPr>
      <w:r w:rsidRPr="00D81344">
        <w:rPr>
          <w:sz w:val="16"/>
        </w:rPr>
        <w:t xml:space="preserve">The arrangement reflects NATO’s awareness of the Arctic’s growing importance, particularly as Russia and China seek to assert their presence in the region with icebreaker fleets of their own. </w:t>
      </w:r>
      <w:r w:rsidRPr="00D81344">
        <w:rPr>
          <w:rStyle w:val="StyleUnderline"/>
        </w:rPr>
        <w:t xml:space="preserve">In the medium-to-long term, collaborative workforce </w:t>
      </w:r>
      <w:r w:rsidRPr="00D81344">
        <w:rPr>
          <w:rStyle w:val="Emphasis"/>
        </w:rPr>
        <w:t>development</w:t>
      </w:r>
      <w:r w:rsidRPr="00D81344">
        <w:rPr>
          <w:rStyle w:val="StyleUnderline"/>
        </w:rPr>
        <w:t xml:space="preserve"> and information sharing will shorten the </w:t>
      </w:r>
      <w:r w:rsidRPr="00D81344">
        <w:rPr>
          <w:rStyle w:val="Emphasis"/>
        </w:rPr>
        <w:t>timeline</w:t>
      </w:r>
      <w:r w:rsidRPr="00D81344">
        <w:rPr>
          <w:rStyle w:val="StyleUnderline"/>
        </w:rPr>
        <w:t xml:space="preserve"> for icebreaker design and </w:t>
      </w:r>
      <w:r w:rsidRPr="00D81344">
        <w:rPr>
          <w:rStyle w:val="Emphasis"/>
        </w:rPr>
        <w:t>construction</w:t>
      </w:r>
      <w:r w:rsidRPr="00D81344">
        <w:rPr>
          <w:sz w:val="16"/>
        </w:rPr>
        <w:t>, giving the ICE Pact partners an opportunity to close the gap between the size of their fleets and that of Russia, in particular.</w:t>
      </w:r>
    </w:p>
    <w:p w14:paraId="2E08D31E" w14:textId="77777777" w:rsidR="00590B1B" w:rsidRPr="00D81344" w:rsidRDefault="00590B1B" w:rsidP="00590B1B">
      <w:pPr>
        <w:pStyle w:val="Heading3"/>
        <w:rPr>
          <w:rFonts w:cs="Calibri"/>
        </w:rPr>
      </w:pPr>
      <w:r w:rsidRPr="00D81344">
        <w:rPr>
          <w:rFonts w:cs="Calibri"/>
        </w:rPr>
        <w:t>AT: Shipbuilding---Squo Solves---2NC</w:t>
      </w:r>
    </w:p>
    <w:p w14:paraId="2397E211" w14:textId="77777777" w:rsidR="00590B1B" w:rsidRDefault="00590B1B" w:rsidP="00590B1B">
      <w:pPr>
        <w:pStyle w:val="Heading4"/>
        <w:rPr>
          <w:rFonts w:cs="Calibri"/>
        </w:rPr>
      </w:pPr>
      <w:r w:rsidRPr="00D81344">
        <w:rPr>
          <w:rFonts w:cs="Calibri"/>
        </w:rPr>
        <w:t>The ICE Pact solves. It’s necessary to bring foreign expertise to American shipbuilding.</w:t>
      </w:r>
    </w:p>
    <w:p w14:paraId="590D571B" w14:textId="5EEA8D83" w:rsidR="00F44E02" w:rsidRPr="00F44E02" w:rsidRDefault="00F44E02" w:rsidP="00F44E02">
      <w:pPr>
        <w:rPr>
          <w:rStyle w:val="Style13ptBold"/>
        </w:rPr>
      </w:pPr>
      <w:r w:rsidRPr="00F44E02">
        <w:rPr>
          <w:rStyle w:val="Style13ptBold"/>
        </w:rPr>
        <w:t>Heckmann</w:t>
      </w:r>
      <w:r w:rsidRPr="00F44E02">
        <w:rPr>
          <w:rStyle w:val="Style13ptBold"/>
        </w:rPr>
        <w:t xml:space="preserve">, </w:t>
      </w:r>
      <w:r w:rsidRPr="00F44E02">
        <w:rPr>
          <w:rStyle w:val="Style13ptBold"/>
        </w:rPr>
        <w:t>Senior Editor, National Defense Magazine</w:t>
      </w:r>
      <w:r w:rsidRPr="00F44E02">
        <w:rPr>
          <w:rStyle w:val="Style13ptBold"/>
        </w:rPr>
        <w:t xml:space="preserve">, </w:t>
      </w:r>
      <w:r w:rsidRPr="00F44E02">
        <w:rPr>
          <w:rStyle w:val="Style13ptBold"/>
        </w:rPr>
        <w:t xml:space="preserve">24. </w:t>
      </w:r>
    </w:p>
    <w:p w14:paraId="14C87A8C" w14:textId="77777777" w:rsidR="00590B1B" w:rsidRPr="00F44E02" w:rsidRDefault="00590B1B" w:rsidP="00F44E02">
      <w:r w:rsidRPr="00F44E02">
        <w:t xml:space="preserve">Laura Heckmann 24. Senior Editor, National Defense Magazine. "Trilateral Pact Aims To Bolster Icebreaker Production." National Defense. 10-23-2024. </w:t>
      </w:r>
      <w:hyperlink r:id="rId30" w:history="1">
        <w:r w:rsidRPr="00F44E02">
          <w:rPr>
            <w:rStyle w:val="Hyperlink"/>
          </w:rPr>
          <w:t>https://www.nationaldefensemagazine.org/articles/2024/10/23/trilateral-pact-aims-to-bolster-icebreaker-production</w:t>
        </w:r>
      </w:hyperlink>
      <w:r w:rsidRPr="00F44E02">
        <w:t xml:space="preserve"> HDCSW-Packet</w:t>
      </w:r>
    </w:p>
    <w:p w14:paraId="6A121490" w14:textId="77777777" w:rsidR="00590B1B" w:rsidRPr="00D81344" w:rsidRDefault="00590B1B" w:rsidP="00590B1B">
      <w:pPr>
        <w:rPr>
          <w:sz w:val="16"/>
        </w:rPr>
      </w:pPr>
      <w:r w:rsidRPr="00D81344">
        <w:rPr>
          <w:rStyle w:val="StyleUnderline"/>
        </w:rPr>
        <w:t>The recent announcement of a collaborative agreement between Finland, Canada and the United States</w:t>
      </w:r>
      <w:r w:rsidRPr="00D81344">
        <w:rPr>
          <w:sz w:val="16"/>
        </w:rPr>
        <w:t xml:space="preserve"> </w:t>
      </w:r>
      <w:r w:rsidRPr="00D81344">
        <w:rPr>
          <w:rStyle w:val="StyleUnderline"/>
        </w:rPr>
        <w:t>to build polar icebreakers</w:t>
      </w:r>
      <w:r w:rsidRPr="00D81344">
        <w:rPr>
          <w:sz w:val="16"/>
        </w:rPr>
        <w:t xml:space="preserve"> comes as China has declared itself a “near-Arctic state” and Russia is operating the largest fleet of icebreakers in the world, including the only ones that are nuclear-powered.</w:t>
      </w:r>
    </w:p>
    <w:p w14:paraId="52ABD1FF" w14:textId="77777777" w:rsidR="00590B1B" w:rsidRPr="00D81344" w:rsidRDefault="00590B1B" w:rsidP="00590B1B">
      <w:pPr>
        <w:rPr>
          <w:rStyle w:val="StyleUnderline"/>
        </w:rPr>
      </w:pPr>
      <w:r w:rsidRPr="00D81344">
        <w:rPr>
          <w:sz w:val="16"/>
        </w:rPr>
        <w:t xml:space="preserve">But the pact </w:t>
      </w:r>
      <w:r w:rsidRPr="00D81344">
        <w:rPr>
          <w:rStyle w:val="StyleUnderline"/>
        </w:rPr>
        <w:t>is</w:t>
      </w:r>
      <w:r w:rsidRPr="00D81344">
        <w:rPr>
          <w:sz w:val="16"/>
        </w:rPr>
        <w:t xml:space="preserve"> as much </w:t>
      </w:r>
      <w:r w:rsidRPr="00D81344">
        <w:rPr>
          <w:rStyle w:val="StyleUnderline"/>
        </w:rPr>
        <w:t xml:space="preserve">about </w:t>
      </w:r>
      <w:r w:rsidRPr="00D81344">
        <w:rPr>
          <w:rStyle w:val="Emphasis"/>
        </w:rPr>
        <w:t>bolstering allied shipbuilding industries</w:t>
      </w:r>
      <w:r w:rsidRPr="00D81344">
        <w:rPr>
          <w:rStyle w:val="StyleUnderline"/>
        </w:rPr>
        <w:t xml:space="preserve"> as it is about addressing global threats</w:t>
      </w:r>
      <w:r w:rsidRPr="00D81344">
        <w:rPr>
          <w:sz w:val="16"/>
        </w:rPr>
        <w:t xml:space="preserve">, </w:t>
      </w:r>
      <w:r w:rsidRPr="00D81344">
        <w:rPr>
          <w:rStyle w:val="StyleUnderline"/>
        </w:rPr>
        <w:t xml:space="preserve">and all </w:t>
      </w:r>
      <w:r w:rsidRPr="00D81344">
        <w:rPr>
          <w:rStyle w:val="Emphasis"/>
        </w:rPr>
        <w:t>three nations</w:t>
      </w:r>
      <w:r w:rsidRPr="00D81344">
        <w:rPr>
          <w:rStyle w:val="StyleUnderline"/>
        </w:rPr>
        <w:t xml:space="preserve"> have something to </w:t>
      </w:r>
      <w:r w:rsidRPr="00D81344">
        <w:rPr>
          <w:rStyle w:val="Emphasis"/>
        </w:rPr>
        <w:t>gain</w:t>
      </w:r>
      <w:r w:rsidRPr="00D81344">
        <w:rPr>
          <w:rStyle w:val="StyleUnderline"/>
        </w:rPr>
        <w:t>, experts said.</w:t>
      </w:r>
    </w:p>
    <w:p w14:paraId="24A3FCE1" w14:textId="77777777" w:rsidR="00590B1B" w:rsidRPr="00D81344" w:rsidRDefault="00590B1B" w:rsidP="00590B1B">
      <w:pPr>
        <w:rPr>
          <w:sz w:val="16"/>
        </w:rPr>
      </w:pPr>
      <w:r w:rsidRPr="00D81344">
        <w:rPr>
          <w:rStyle w:val="StyleUnderline"/>
        </w:rPr>
        <w:t>The</w:t>
      </w:r>
      <w:r w:rsidRPr="00D81344">
        <w:rPr>
          <w:sz w:val="16"/>
        </w:rPr>
        <w:t xml:space="preserve"> Icebreaker Collaboration Effort, or </w:t>
      </w:r>
      <w:r w:rsidRPr="00D81344">
        <w:rPr>
          <w:rStyle w:val="Emphasis"/>
        </w:rPr>
        <w:t>ICE Pact</w:t>
      </w:r>
      <w:r w:rsidRPr="00D81344">
        <w:rPr>
          <w:sz w:val="16"/>
        </w:rPr>
        <w:t>, announced on the sidelines of NATO’s 75th anniversary summit in Washington, D.C., July 11, is a trilateral agreement between the three nations to collaborate on the production of polar icebreakers alongside allies and partners, labor and industry.</w:t>
      </w:r>
    </w:p>
    <w:p w14:paraId="42290407" w14:textId="77777777" w:rsidR="00590B1B" w:rsidRPr="00D81344" w:rsidRDefault="00590B1B" w:rsidP="00590B1B">
      <w:pPr>
        <w:rPr>
          <w:sz w:val="16"/>
        </w:rPr>
      </w:pPr>
      <w:r w:rsidRPr="00D81344">
        <w:rPr>
          <w:sz w:val="16"/>
        </w:rPr>
        <w:t>A statement from the White House announcing the agreement said the collaboration i</w:t>
      </w:r>
      <w:r w:rsidRPr="00D81344">
        <w:rPr>
          <w:rStyle w:val="StyleUnderline"/>
        </w:rPr>
        <w:t xml:space="preserve">s intended to “strengthen the </w:t>
      </w:r>
      <w:r w:rsidRPr="00D81344">
        <w:rPr>
          <w:rStyle w:val="Emphasis"/>
        </w:rPr>
        <w:t>shipbuilding industry</w:t>
      </w:r>
      <w:r w:rsidRPr="00D81344">
        <w:rPr>
          <w:rStyle w:val="StyleUnderline"/>
        </w:rPr>
        <w:t xml:space="preserve"> and </w:t>
      </w:r>
      <w:r w:rsidRPr="00D81344">
        <w:rPr>
          <w:rStyle w:val="Emphasis"/>
        </w:rPr>
        <w:t>industrial capacity</w:t>
      </w:r>
      <w:r w:rsidRPr="00D81344">
        <w:rPr>
          <w:rStyle w:val="StyleUnderline"/>
        </w:rPr>
        <w:t xml:space="preserve"> of each nation” </w:t>
      </w:r>
      <w:r w:rsidRPr="00D81344">
        <w:rPr>
          <w:sz w:val="16"/>
        </w:rPr>
        <w:t>and “build closer security and economic ties among our countries through information exchange and mutual workforce development focused on building polar icebreakers, as well as other Arctic and polar capabilities.”</w:t>
      </w:r>
    </w:p>
    <w:p w14:paraId="3A8C548A" w14:textId="77777777" w:rsidR="00590B1B" w:rsidRPr="00D81344" w:rsidRDefault="00590B1B" w:rsidP="00590B1B">
      <w:pPr>
        <w:rPr>
          <w:sz w:val="16"/>
        </w:rPr>
      </w:pPr>
      <w:r w:rsidRPr="00D81344">
        <w:rPr>
          <w:sz w:val="16"/>
        </w:rPr>
        <w:t>The details of the agreement remain hazy, with a memorandum of understanding promised “by the end of the year,” but the statement said the three governments intend to utilize shipyards in the United States, Canada and Finland to “build polar icebreakers for their own use, as well as to work closely with like-minded allies and partners to build and export polar icebreakers for their needs at speed and affordable cost.”</w:t>
      </w:r>
    </w:p>
    <w:p w14:paraId="3493FD5D" w14:textId="77777777" w:rsidR="00590B1B" w:rsidRPr="00D81344" w:rsidRDefault="00590B1B" w:rsidP="00590B1B">
      <w:pPr>
        <w:rPr>
          <w:sz w:val="16"/>
        </w:rPr>
      </w:pPr>
      <w:r w:rsidRPr="00D81344">
        <w:rPr>
          <w:sz w:val="16"/>
        </w:rPr>
        <w:t>U.S. National Security Advisor Jake Sullivan told reporters the day of the announcement that the pact is about “enhancing the collective capacity of our three countries to build icebreakers at a time when we are seeing an increasing need for those icebreakers from partners around the world who want to operate in both the Arctic and Antarctic regions.”</w:t>
      </w:r>
    </w:p>
    <w:p w14:paraId="2C6B9A59" w14:textId="77777777" w:rsidR="00590B1B" w:rsidRPr="00D81344" w:rsidRDefault="00590B1B" w:rsidP="00590B1B">
      <w:pPr>
        <w:rPr>
          <w:rStyle w:val="StyleUnderline"/>
        </w:rPr>
      </w:pPr>
      <w:r w:rsidRPr="00D81344">
        <w:rPr>
          <w:rStyle w:val="StyleUnderline"/>
        </w:rPr>
        <w:t xml:space="preserve">This “increasing need” puts </w:t>
      </w:r>
      <w:r w:rsidRPr="00D81344">
        <w:rPr>
          <w:rStyle w:val="Emphasis"/>
        </w:rPr>
        <w:t>added pressure</w:t>
      </w:r>
      <w:r w:rsidRPr="00D81344">
        <w:rPr>
          <w:rStyle w:val="StyleUnderline"/>
        </w:rPr>
        <w:t xml:space="preserve"> on a </w:t>
      </w:r>
      <w:r w:rsidRPr="00D81344">
        <w:rPr>
          <w:rStyle w:val="Emphasis"/>
        </w:rPr>
        <w:t>U.S. shipbuilding industry</w:t>
      </w:r>
      <w:r w:rsidRPr="00D81344">
        <w:rPr>
          <w:rStyle w:val="StyleUnderline"/>
        </w:rPr>
        <w:t xml:space="preserve"> that is already a </w:t>
      </w:r>
      <w:r w:rsidRPr="00D81344">
        <w:rPr>
          <w:rStyle w:val="Emphasis"/>
        </w:rPr>
        <w:t>weak link</w:t>
      </w:r>
      <w:r w:rsidRPr="00D81344">
        <w:rPr>
          <w:rStyle w:val="StyleUnderline"/>
        </w:rPr>
        <w:t xml:space="preserve"> in the </w:t>
      </w:r>
      <w:r w:rsidRPr="00D81344">
        <w:rPr>
          <w:rStyle w:val="Emphasis"/>
        </w:rPr>
        <w:t>country’s</w:t>
      </w:r>
      <w:r w:rsidRPr="00D81344">
        <w:rPr>
          <w:rStyle w:val="StyleUnderline"/>
        </w:rPr>
        <w:t xml:space="preserve"> </w:t>
      </w:r>
      <w:r w:rsidRPr="00D81344">
        <w:rPr>
          <w:rStyle w:val="Emphasis"/>
        </w:rPr>
        <w:t>defense industrial base</w:t>
      </w:r>
      <w:r w:rsidRPr="00D81344">
        <w:rPr>
          <w:sz w:val="16"/>
        </w:rPr>
        <w:t xml:space="preserve">, </w:t>
      </w:r>
      <w:r w:rsidRPr="00D81344">
        <w:rPr>
          <w:rStyle w:val="StyleUnderline"/>
        </w:rPr>
        <w:t xml:space="preserve">suffering from </w:t>
      </w:r>
      <w:r w:rsidRPr="00D81344">
        <w:rPr>
          <w:rStyle w:val="Emphasis"/>
        </w:rPr>
        <w:t>delayed programs</w:t>
      </w:r>
      <w:r w:rsidRPr="00D81344">
        <w:rPr>
          <w:rStyle w:val="StyleUnderline"/>
        </w:rPr>
        <w:t xml:space="preserve">, maintenance </w:t>
      </w:r>
      <w:r w:rsidRPr="00D81344">
        <w:rPr>
          <w:rStyle w:val="Emphasis"/>
        </w:rPr>
        <w:t>backlogs</w:t>
      </w:r>
      <w:r w:rsidRPr="00D81344">
        <w:rPr>
          <w:rStyle w:val="StyleUnderline"/>
        </w:rPr>
        <w:t xml:space="preserve"> and </w:t>
      </w:r>
      <w:r w:rsidRPr="00D81344">
        <w:rPr>
          <w:rStyle w:val="Emphasis"/>
        </w:rPr>
        <w:t>workforce</w:t>
      </w:r>
      <w:r w:rsidRPr="00D81344">
        <w:rPr>
          <w:rStyle w:val="StyleUnderline"/>
        </w:rPr>
        <w:t xml:space="preserve"> and supply chain </w:t>
      </w:r>
      <w:r w:rsidRPr="00D81344">
        <w:rPr>
          <w:rStyle w:val="Emphasis"/>
        </w:rPr>
        <w:t>shortages</w:t>
      </w:r>
      <w:r w:rsidRPr="00D81344">
        <w:rPr>
          <w:rStyle w:val="StyleUnderline"/>
        </w:rPr>
        <w:t>, according to government watchdogs.</w:t>
      </w:r>
    </w:p>
    <w:p w14:paraId="370D1FB3" w14:textId="77777777" w:rsidR="00590B1B" w:rsidRPr="00D81344" w:rsidRDefault="00590B1B" w:rsidP="00590B1B">
      <w:pPr>
        <w:rPr>
          <w:sz w:val="16"/>
        </w:rPr>
      </w:pPr>
      <w:r w:rsidRPr="00D81344">
        <w:rPr>
          <w:sz w:val="16"/>
        </w:rPr>
        <w:t>The U.S. Coast Guard has only two operational polar icebreakers: the heavy Polar Star and the medium Healy. Polar Star was commissioned in 1976 and Healy in 2000. Both the fleet’s size and age create maintenance vulnerabilities that could cut the fleet in half if one is out of commission.</w:t>
      </w:r>
    </w:p>
    <w:p w14:paraId="0D85E7ED" w14:textId="77777777" w:rsidR="00590B1B" w:rsidRPr="00D81344" w:rsidRDefault="00590B1B" w:rsidP="00590B1B">
      <w:pPr>
        <w:rPr>
          <w:sz w:val="16"/>
        </w:rPr>
      </w:pPr>
      <w:r w:rsidRPr="00D81344">
        <w:rPr>
          <w:sz w:val="16"/>
        </w:rPr>
        <w:t>The service has been working to expand its fleet through the Polar Security Cutter program, which has been “plagued by delays” and more than doubled in cost, according to a report by the Congressional Budget Office released in August.</w:t>
      </w:r>
    </w:p>
    <w:p w14:paraId="651F3707" w14:textId="77777777" w:rsidR="00590B1B" w:rsidRPr="00D81344" w:rsidRDefault="00590B1B" w:rsidP="00590B1B">
      <w:pPr>
        <w:rPr>
          <w:sz w:val="16"/>
        </w:rPr>
      </w:pPr>
      <w:r w:rsidRPr="00D81344">
        <w:rPr>
          <w:sz w:val="16"/>
        </w:rPr>
        <w:t>An October Congressional Research Service report noted that the Coast Guard needs eight or nine polar icebreakers, and the first of the new ships is not likely to enter service until 2029. That raises questions about what the United States will be able to deliver under the pact when it is struggling to meet its own demand.</w:t>
      </w:r>
    </w:p>
    <w:p w14:paraId="798EEFC4" w14:textId="77777777" w:rsidR="00590B1B" w:rsidRPr="00D81344" w:rsidRDefault="00590B1B" w:rsidP="00590B1B">
      <w:pPr>
        <w:rPr>
          <w:sz w:val="16"/>
        </w:rPr>
      </w:pPr>
      <w:r w:rsidRPr="00D81344">
        <w:rPr>
          <w:sz w:val="16"/>
        </w:rPr>
        <w:t>A letter to the White House signed Oct. 2 by Sen. Chris Murphy, D-Conn., chairman of the Senate Appropriations Subcommittee on Homeland Security, Sen. Cindy Hyde-Smith, R-Miss., and Sen. Patty Murray, D-Wash., said a reliable icebreaker fleet is “critical” to achieving strategic objectives in the Arctic.</w:t>
      </w:r>
    </w:p>
    <w:p w14:paraId="7B912571" w14:textId="77777777" w:rsidR="00590B1B" w:rsidRPr="00D81344" w:rsidRDefault="00590B1B" w:rsidP="00590B1B">
      <w:pPr>
        <w:rPr>
          <w:sz w:val="16"/>
        </w:rPr>
      </w:pPr>
      <w:r w:rsidRPr="00D81344">
        <w:rPr>
          <w:rStyle w:val="StyleUnderline"/>
        </w:rPr>
        <w:t>The letter also said that strengthening the shipbuilding industry of each ICE Pact country and generating “</w:t>
      </w:r>
      <w:r w:rsidRPr="00D81344">
        <w:rPr>
          <w:rStyle w:val="Emphasis"/>
        </w:rPr>
        <w:t>good jobs at shipyards</w:t>
      </w:r>
      <w:r w:rsidRPr="00D81344">
        <w:rPr>
          <w:rStyle w:val="StyleUnderline"/>
        </w:rPr>
        <w:t xml:space="preserve"> and related businesses all over” is the </w:t>
      </w:r>
      <w:r w:rsidRPr="00D81344">
        <w:rPr>
          <w:rStyle w:val="Emphasis"/>
        </w:rPr>
        <w:t>aim</w:t>
      </w:r>
      <w:r w:rsidRPr="00D81344">
        <w:rPr>
          <w:rStyle w:val="StyleUnderline"/>
        </w:rPr>
        <w:t xml:space="preserve"> of the </w:t>
      </w:r>
      <w:r w:rsidRPr="00D81344">
        <w:rPr>
          <w:rStyle w:val="Emphasis"/>
        </w:rPr>
        <w:t>partnership</w:t>
      </w:r>
      <w:r w:rsidRPr="00D81344">
        <w:rPr>
          <w:sz w:val="16"/>
        </w:rPr>
        <w:t xml:space="preserve"> — especially for advancing polar icebreaker recapitalization in the United States that is “far too slow.”</w:t>
      </w:r>
    </w:p>
    <w:p w14:paraId="0A5647D4" w14:textId="77777777" w:rsidR="00590B1B" w:rsidRPr="00D81344" w:rsidRDefault="00590B1B" w:rsidP="00590B1B">
      <w:pPr>
        <w:rPr>
          <w:sz w:val="16"/>
        </w:rPr>
      </w:pPr>
      <w:r w:rsidRPr="00D81344">
        <w:rPr>
          <w:rStyle w:val="Emphasis"/>
        </w:rPr>
        <w:t>Finland</w:t>
      </w:r>
      <w:r w:rsidRPr="00D81344">
        <w:rPr>
          <w:rStyle w:val="StyleUnderline"/>
        </w:rPr>
        <w:t xml:space="preserve"> and </w:t>
      </w:r>
      <w:r w:rsidRPr="00D81344">
        <w:rPr>
          <w:rStyle w:val="Emphasis"/>
        </w:rPr>
        <w:t>Canada</w:t>
      </w:r>
      <w:r w:rsidRPr="00D81344">
        <w:rPr>
          <w:rStyle w:val="StyleUnderline"/>
        </w:rPr>
        <w:t xml:space="preserve"> can help, bringing to the </w:t>
      </w:r>
      <w:r w:rsidRPr="00D81344">
        <w:rPr>
          <w:rStyle w:val="Emphasis"/>
        </w:rPr>
        <w:t>agreement</w:t>
      </w:r>
      <w:r w:rsidRPr="00D81344">
        <w:rPr>
          <w:rStyle w:val="StyleUnderline"/>
        </w:rPr>
        <w:t xml:space="preserve"> a </w:t>
      </w:r>
      <w:r w:rsidRPr="00D81344">
        <w:rPr>
          <w:rStyle w:val="Emphasis"/>
        </w:rPr>
        <w:t>history</w:t>
      </w:r>
      <w:r w:rsidRPr="00D81344">
        <w:rPr>
          <w:rStyle w:val="StyleUnderline"/>
        </w:rPr>
        <w:t xml:space="preserve"> of icebreaker design and </w:t>
      </w:r>
      <w:r w:rsidRPr="00D81344">
        <w:rPr>
          <w:rStyle w:val="Emphasis"/>
        </w:rPr>
        <w:t>shipbuilding experience</w:t>
      </w:r>
      <w:r w:rsidRPr="00D81344">
        <w:rPr>
          <w:sz w:val="16"/>
        </w:rPr>
        <w:t>. Canada has the second largest icebreaker fleet in the world behind Russia. Meanwhile, 60 percent of the world’s icebreakers are produced at Finnish shipyards and 80 percent are designed by Finnish companies, according to the Finnish government.</w:t>
      </w:r>
    </w:p>
    <w:p w14:paraId="2B0E5986" w14:textId="77777777" w:rsidR="00590B1B" w:rsidRPr="00D81344" w:rsidRDefault="00590B1B" w:rsidP="00590B1B">
      <w:pPr>
        <w:rPr>
          <w:sz w:val="16"/>
        </w:rPr>
      </w:pPr>
      <w:r w:rsidRPr="00D81344">
        <w:rPr>
          <w:sz w:val="16"/>
        </w:rPr>
        <w:t>A Canadian government release said the country’s “world-class expertise in Arctic and polar capabilities” will be “foundational” to the agreement’s success.</w:t>
      </w:r>
    </w:p>
    <w:p w14:paraId="608D246C" w14:textId="77777777" w:rsidR="00590B1B" w:rsidRDefault="00590B1B" w:rsidP="00590B1B">
      <w:pPr>
        <w:pStyle w:val="Heading4"/>
        <w:rPr>
          <w:rFonts w:cs="Calibri"/>
        </w:rPr>
      </w:pPr>
      <w:r w:rsidRPr="00D81344">
        <w:rPr>
          <w:rFonts w:cs="Calibri"/>
        </w:rPr>
        <w:t xml:space="preserve">That’s sufficient. ICE is </w:t>
      </w:r>
      <w:r w:rsidRPr="00D81344">
        <w:rPr>
          <w:rFonts w:cs="Calibri"/>
          <w:u w:val="single"/>
        </w:rPr>
        <w:t>designed</w:t>
      </w:r>
      <w:r w:rsidRPr="00D81344">
        <w:rPr>
          <w:rFonts w:cs="Calibri"/>
        </w:rPr>
        <w:t xml:space="preserve"> to generate shipbuilding expertise.</w:t>
      </w:r>
    </w:p>
    <w:p w14:paraId="55C4B69C" w14:textId="728FF721" w:rsidR="000A17F8" w:rsidRPr="000A17F8" w:rsidRDefault="000A17F8" w:rsidP="000A17F8">
      <w:pPr>
        <w:rPr>
          <w:rStyle w:val="Style13ptBold"/>
        </w:rPr>
      </w:pPr>
      <w:r w:rsidRPr="000A17F8">
        <w:rPr>
          <w:rStyle w:val="Style13ptBold"/>
        </w:rPr>
        <w:t>Buda</w:t>
      </w:r>
      <w:r w:rsidRPr="000A17F8">
        <w:rPr>
          <w:rStyle w:val="Style13ptBold"/>
        </w:rPr>
        <w:t xml:space="preserve">, </w:t>
      </w:r>
      <w:r w:rsidRPr="000A17F8">
        <w:rPr>
          <w:rStyle w:val="Style13ptBold"/>
        </w:rPr>
        <w:t>Associate Director, Defense-Industrial Initiatives Grou</w:t>
      </w:r>
      <w:r w:rsidRPr="000A17F8">
        <w:rPr>
          <w:rStyle w:val="Style13ptBold"/>
        </w:rPr>
        <w:t xml:space="preserve">p, </w:t>
      </w:r>
      <w:r w:rsidRPr="000A17F8">
        <w:rPr>
          <w:rStyle w:val="Style13ptBold"/>
        </w:rPr>
        <w:t>24.</w:t>
      </w:r>
    </w:p>
    <w:p w14:paraId="21BB2CA9" w14:textId="77777777" w:rsidR="00590B1B" w:rsidRPr="000A17F8" w:rsidRDefault="00590B1B" w:rsidP="000A17F8">
      <w:r w:rsidRPr="000A17F8">
        <w:t xml:space="preserve">Katy Buda 24. Associate Director, Defense-Industrial Initiatives Group. With Gregory Sanders, and Cynthia R. Cook 8-1-2024. "Recruiting Friends for the Polar Icebreaker Express: Viewing the ICE Pact through Broader Defense Industrial Cooperation." CSIS. 8-1-2024. </w:t>
      </w:r>
      <w:hyperlink r:id="rId31" w:history="1">
        <w:r w:rsidRPr="000A17F8">
          <w:rPr>
            <w:rStyle w:val="Hyperlink"/>
          </w:rPr>
          <w:t>https://www.csis.org/analysis/recruiting-friends-polar-icebreaker-express-viewing-ice-pact-through-broader-defense</w:t>
        </w:r>
      </w:hyperlink>
      <w:r w:rsidRPr="000A17F8">
        <w:t xml:space="preserve"> HDCSW-Packet</w:t>
      </w:r>
    </w:p>
    <w:p w14:paraId="24AD18AD" w14:textId="77777777" w:rsidR="00590B1B" w:rsidRPr="00D81344" w:rsidRDefault="00590B1B" w:rsidP="00590B1B">
      <w:pPr>
        <w:rPr>
          <w:sz w:val="16"/>
        </w:rPr>
      </w:pPr>
      <w:r w:rsidRPr="00D81344">
        <w:rPr>
          <w:sz w:val="16"/>
        </w:rPr>
        <w:t xml:space="preserve">A4: </w:t>
      </w:r>
      <w:r w:rsidRPr="00D81344">
        <w:rPr>
          <w:rStyle w:val="StyleUnderline"/>
        </w:rPr>
        <w:t>The details of the ICE Pact will be clarified through</w:t>
      </w:r>
      <w:r w:rsidRPr="00D81344">
        <w:rPr>
          <w:sz w:val="16"/>
        </w:rPr>
        <w:t xml:space="preserve"> the eventual </w:t>
      </w:r>
      <w:r w:rsidRPr="00D81344">
        <w:rPr>
          <w:rStyle w:val="Emphasis"/>
        </w:rPr>
        <w:t>implementation</w:t>
      </w:r>
      <w:r w:rsidRPr="00D81344">
        <w:rPr>
          <w:sz w:val="16"/>
        </w:rPr>
        <w:t xml:space="preserve"> plan, which should be designed to manage potential risks to the effectiveness of the initiative. These considerations relate to the open question as to the extent of allied demand, a lack of details on manufacturing capacity growth, and the difficulty of coordinating the sequencing and distribution of icebreaker production and delivery.</w:t>
      </w:r>
    </w:p>
    <w:p w14:paraId="1F98710D" w14:textId="77777777" w:rsidR="00590B1B" w:rsidRPr="00D81344" w:rsidRDefault="00590B1B" w:rsidP="00590B1B">
      <w:r w:rsidRPr="00D81344">
        <w:rPr>
          <w:sz w:val="16"/>
        </w:rPr>
        <w:t xml:space="preserve">To generate impact, collaboration must account for best practices in scaling production, including lessons in surge capacity. </w:t>
      </w:r>
      <w:r w:rsidRPr="00D81344">
        <w:rPr>
          <w:rStyle w:val="StyleUnderline"/>
        </w:rPr>
        <w:t xml:space="preserve">The </w:t>
      </w:r>
      <w:r w:rsidRPr="00D81344">
        <w:rPr>
          <w:rStyle w:val="Emphasis"/>
        </w:rPr>
        <w:t>ICE Pact</w:t>
      </w:r>
      <w:r w:rsidRPr="00D81344">
        <w:rPr>
          <w:rStyle w:val="StyleUnderline"/>
        </w:rPr>
        <w:t xml:space="preserve"> endeavors to facilitate a </w:t>
      </w:r>
      <w:r w:rsidRPr="00D81344">
        <w:rPr>
          <w:rStyle w:val="Emphasis"/>
        </w:rPr>
        <w:t>greater shipbuilding workforce</w:t>
      </w:r>
      <w:r w:rsidRPr="00D81344">
        <w:rPr>
          <w:sz w:val="16"/>
        </w:rPr>
        <w:t xml:space="preserve">, </w:t>
      </w:r>
      <w:r w:rsidRPr="00D81344">
        <w:rPr>
          <w:rStyle w:val="StyleUnderline"/>
        </w:rPr>
        <w:t xml:space="preserve">but the agreement will </w:t>
      </w:r>
      <w:r w:rsidRPr="00D81344">
        <w:rPr>
          <w:rStyle w:val="Emphasis"/>
        </w:rPr>
        <w:t>need</w:t>
      </w:r>
      <w:r w:rsidRPr="00D81344">
        <w:rPr>
          <w:rStyle w:val="StyleUnderline"/>
        </w:rPr>
        <w:t xml:space="preserve"> to be </w:t>
      </w:r>
      <w:r w:rsidRPr="00D81344">
        <w:rPr>
          <w:rStyle w:val="Emphasis"/>
        </w:rPr>
        <w:t>dedicated</w:t>
      </w:r>
      <w:r w:rsidRPr="00D81344">
        <w:rPr>
          <w:rStyle w:val="StyleUnderline"/>
        </w:rPr>
        <w:t xml:space="preserve"> to this </w:t>
      </w:r>
      <w:r w:rsidRPr="00D81344">
        <w:rPr>
          <w:rStyle w:val="Emphasis"/>
        </w:rPr>
        <w:t>cause</w:t>
      </w:r>
      <w:r w:rsidRPr="00D81344">
        <w:rPr>
          <w:sz w:val="16"/>
        </w:rPr>
        <w:t xml:space="preserve">. </w:t>
      </w:r>
      <w:r w:rsidRPr="00D81344">
        <w:rPr>
          <w:rStyle w:val="StyleUnderline"/>
        </w:rPr>
        <w:t xml:space="preserve">Delays in </w:t>
      </w:r>
      <w:r w:rsidRPr="00D81344">
        <w:rPr>
          <w:rStyle w:val="Emphasis"/>
        </w:rPr>
        <w:t>Navy shipbuilding</w:t>
      </w:r>
      <w:r w:rsidRPr="00D81344">
        <w:rPr>
          <w:rStyle w:val="StyleUnderline"/>
        </w:rPr>
        <w:t xml:space="preserve"> are the </w:t>
      </w:r>
      <w:r w:rsidRPr="00D81344">
        <w:rPr>
          <w:rStyle w:val="Emphasis"/>
        </w:rPr>
        <w:t>result</w:t>
      </w:r>
      <w:r w:rsidRPr="00D81344">
        <w:rPr>
          <w:rStyle w:val="StyleUnderline"/>
        </w:rPr>
        <w:t xml:space="preserve"> of </w:t>
      </w:r>
      <w:r w:rsidRPr="00D81344">
        <w:rPr>
          <w:rStyle w:val="Emphasis"/>
        </w:rPr>
        <w:t>constraints</w:t>
      </w:r>
      <w:r w:rsidRPr="00D81344">
        <w:rPr>
          <w:rStyle w:val="StyleUnderline"/>
        </w:rPr>
        <w:t xml:space="preserve"> on supply chains and the </w:t>
      </w:r>
      <w:r w:rsidRPr="00D81344">
        <w:rPr>
          <w:rStyle w:val="Emphasis"/>
        </w:rPr>
        <w:t>available workforce</w:t>
      </w:r>
      <w:r w:rsidRPr="00D81344">
        <w:rPr>
          <w:sz w:val="16"/>
        </w:rPr>
        <w:t xml:space="preserve">. </w:t>
      </w:r>
      <w:r w:rsidRPr="00D81344">
        <w:rPr>
          <w:rStyle w:val="StyleUnderline"/>
        </w:rPr>
        <w:t xml:space="preserve">The United States is at a serious disadvantage, as it lacks a major </w:t>
      </w:r>
      <w:r w:rsidRPr="00D81344">
        <w:rPr>
          <w:rStyle w:val="Emphasis"/>
        </w:rPr>
        <w:t>commercial shipbuilding industry</w:t>
      </w:r>
      <w:r w:rsidRPr="00D81344">
        <w:rPr>
          <w:rStyle w:val="StyleUnderline"/>
        </w:rPr>
        <w:t xml:space="preserve"> and cannot </w:t>
      </w:r>
      <w:r w:rsidRPr="00D81344">
        <w:rPr>
          <w:rStyle w:val="Emphasis"/>
        </w:rPr>
        <w:t>produce at scale,</w:t>
      </w:r>
      <w:r w:rsidRPr="00D81344">
        <w:rPr>
          <w:sz w:val="16"/>
        </w:rPr>
        <w:t xml:space="preserve"> despite the industrial base protection offered by the Jones Act. The Jones Act requires ships transporting goods from one U.S. location to another be built in U.S. shipyards, sail under a U.S. flag, and be crewed by U.S. citizens or permanent residents.</w:t>
      </w:r>
    </w:p>
    <w:p w14:paraId="3635CF26" w14:textId="77777777" w:rsidR="00590B1B" w:rsidRPr="00D81344" w:rsidRDefault="00590B1B" w:rsidP="00590B1B">
      <w:pPr>
        <w:pStyle w:val="Heading3"/>
        <w:rPr>
          <w:rFonts w:cs="Calibri"/>
        </w:rPr>
      </w:pPr>
    </w:p>
    <w:p w14:paraId="4958ACF6" w14:textId="77777777" w:rsidR="00590B1B" w:rsidRPr="00D81344" w:rsidRDefault="00590B1B" w:rsidP="00590B1B">
      <w:pPr>
        <w:pStyle w:val="Heading3"/>
        <w:rPr>
          <w:rFonts w:cs="Calibri"/>
        </w:rPr>
      </w:pPr>
      <w:r w:rsidRPr="00D81344">
        <w:rPr>
          <w:rFonts w:cs="Calibri"/>
        </w:rPr>
        <w:t>AT: Shipbuilding---Funding Fails---1NC</w:t>
      </w:r>
    </w:p>
    <w:p w14:paraId="69F03022" w14:textId="775CD297" w:rsidR="00590B1B" w:rsidRDefault="00590B1B" w:rsidP="00590B1B">
      <w:pPr>
        <w:pStyle w:val="Heading4"/>
        <w:rPr>
          <w:rFonts w:cs="Calibri"/>
        </w:rPr>
      </w:pPr>
      <w:r w:rsidRPr="00D81344">
        <w:rPr>
          <w:rFonts w:cs="Calibri"/>
        </w:rPr>
        <w:t>Increased federal funding for shipbuilding won’t rebuild the industry.</w:t>
      </w:r>
    </w:p>
    <w:p w14:paraId="2E446B06" w14:textId="346D780C" w:rsidR="006B74C3" w:rsidRPr="008167B6" w:rsidRDefault="006B74C3" w:rsidP="006B74C3">
      <w:pPr>
        <w:rPr>
          <w:rStyle w:val="Style13ptBold"/>
        </w:rPr>
      </w:pPr>
      <w:r w:rsidRPr="008167B6">
        <w:rPr>
          <w:rStyle w:val="Style13ptBold"/>
        </w:rPr>
        <w:t>Lynch</w:t>
      </w:r>
      <w:r w:rsidR="00747816">
        <w:rPr>
          <w:rStyle w:val="Style13ptBold"/>
        </w:rPr>
        <w:t xml:space="preserve">, </w:t>
      </w:r>
      <w:r w:rsidRPr="008167B6">
        <w:rPr>
          <w:rStyle w:val="Style13ptBold"/>
        </w:rPr>
        <w:t>Staff writer, MA in international relations from Yale Universit</w:t>
      </w:r>
      <w:r w:rsidRPr="008167B6">
        <w:rPr>
          <w:rStyle w:val="Style13ptBold"/>
        </w:rPr>
        <w:t xml:space="preserve">y, 25. </w:t>
      </w:r>
    </w:p>
    <w:p w14:paraId="3E736F3B" w14:textId="77777777" w:rsidR="00590B1B" w:rsidRPr="008167B6" w:rsidRDefault="00590B1B" w:rsidP="008167B6">
      <w:r w:rsidRPr="008167B6">
        <w:t xml:space="preserve">David J. Lynch 25. Staff writer, MA in international relations from Yale University.  "Trump Wants To Build More Ships In The United States. It’s Not So Simple." Washington Post. 3-23-2025. </w:t>
      </w:r>
      <w:hyperlink r:id="rId32" w:history="1">
        <w:r w:rsidRPr="008167B6">
          <w:rPr>
            <w:rStyle w:val="Hyperlink"/>
          </w:rPr>
          <w:t>https://archive.ph/5AN2Z#selection-537.0-537.73</w:t>
        </w:r>
      </w:hyperlink>
      <w:r w:rsidRPr="008167B6">
        <w:t xml:space="preserve"> HDCSW-Packet</w:t>
      </w:r>
    </w:p>
    <w:p w14:paraId="6D7EECF8" w14:textId="77777777" w:rsidR="00590B1B" w:rsidRPr="00D81344" w:rsidRDefault="00590B1B" w:rsidP="00590B1B">
      <w:pPr>
        <w:rPr>
          <w:sz w:val="16"/>
        </w:rPr>
      </w:pPr>
      <w:r w:rsidRPr="00D81344">
        <w:rPr>
          <w:sz w:val="16"/>
        </w:rPr>
        <w:t xml:space="preserve">President Donald </w:t>
      </w:r>
      <w:r w:rsidRPr="00D81344">
        <w:rPr>
          <w:rStyle w:val="StyleUnderline"/>
        </w:rPr>
        <w:t>Trump</w:t>
      </w:r>
      <w:r w:rsidRPr="00D81344">
        <w:rPr>
          <w:sz w:val="16"/>
        </w:rPr>
        <w:t xml:space="preserve"> </w:t>
      </w:r>
      <w:r w:rsidRPr="00D81344">
        <w:rPr>
          <w:rStyle w:val="StyleUnderline"/>
        </w:rPr>
        <w:t>appears</w:t>
      </w:r>
      <w:r w:rsidRPr="00D81344">
        <w:rPr>
          <w:sz w:val="16"/>
        </w:rPr>
        <w:t xml:space="preserve"> </w:t>
      </w:r>
      <w:r w:rsidRPr="00D81344">
        <w:rPr>
          <w:rStyle w:val="StyleUnderline"/>
        </w:rPr>
        <w:t>set to broaden his attack on global economic</w:t>
      </w:r>
      <w:r w:rsidRPr="00D81344">
        <w:rPr>
          <w:sz w:val="16"/>
        </w:rPr>
        <w:t xml:space="preserve"> integration </w:t>
      </w:r>
      <w:r w:rsidRPr="00D81344">
        <w:rPr>
          <w:rStyle w:val="StyleUnderline"/>
        </w:rPr>
        <w:t xml:space="preserve">by imposing new multimillion-dollar fees on the </w:t>
      </w:r>
      <w:r w:rsidRPr="00D81344">
        <w:rPr>
          <w:rStyle w:val="Emphasis"/>
        </w:rPr>
        <w:t>Chinese container ships</w:t>
      </w:r>
      <w:r w:rsidRPr="00D81344">
        <w:rPr>
          <w:sz w:val="16"/>
        </w:rPr>
        <w:t xml:space="preserve"> that bring many foreign goods to U.S. shores.</w:t>
      </w:r>
    </w:p>
    <w:p w14:paraId="3955CB53" w14:textId="77777777" w:rsidR="00590B1B" w:rsidRPr="00D81344" w:rsidRDefault="00590B1B" w:rsidP="00590B1B">
      <w:pPr>
        <w:rPr>
          <w:sz w:val="16"/>
        </w:rPr>
      </w:pPr>
      <w:r w:rsidRPr="00D81344">
        <w:rPr>
          <w:sz w:val="16"/>
        </w:rPr>
        <w:t>The proposed fees are intended to counter what the administration describes — echoing its predecessor — as unfair Chinese trade practices that have given Beijing a chokehold on the construction of commercial vessels.</w:t>
      </w:r>
    </w:p>
    <w:p w14:paraId="2B65F1EA" w14:textId="77777777" w:rsidR="00590B1B" w:rsidRPr="00D81344" w:rsidRDefault="00590B1B" w:rsidP="00590B1B">
      <w:pPr>
        <w:rPr>
          <w:sz w:val="16"/>
        </w:rPr>
      </w:pPr>
      <w:r w:rsidRPr="00D81344">
        <w:rPr>
          <w:sz w:val="16"/>
        </w:rPr>
        <w:t>Part of a broader White House strategy to revive U.S. shipbuilding, the levies threaten the system of oceangoing trade that has developed over the past quarter-century — and could result in a repeat of the supply chain disruptions the nation suffered during the pandemic.</w:t>
      </w:r>
    </w:p>
    <w:p w14:paraId="00FE71C8" w14:textId="77777777" w:rsidR="00590B1B" w:rsidRPr="00D81344" w:rsidRDefault="00590B1B" w:rsidP="00590B1B">
      <w:pPr>
        <w:rPr>
          <w:rStyle w:val="StyleUnderline"/>
        </w:rPr>
      </w:pPr>
      <w:r w:rsidRPr="00D81344">
        <w:rPr>
          <w:sz w:val="16"/>
        </w:rPr>
        <w:t xml:space="preserve">By charging Chinese-owned or -built vessels each time they dock at a U.S. port, the administration hopes to discourage ocean carriers from buying more ships from China. </w:t>
      </w:r>
      <w:r w:rsidRPr="00D81344">
        <w:rPr>
          <w:rStyle w:val="StyleUnderline"/>
        </w:rPr>
        <w:t xml:space="preserve">The U.S. government would spend some of the tens of billions of dollars raised through the fees on subsidizing a commercial </w:t>
      </w:r>
      <w:r w:rsidRPr="00D81344">
        <w:rPr>
          <w:rStyle w:val="Emphasis"/>
        </w:rPr>
        <w:t>shipbuilding industry</w:t>
      </w:r>
      <w:r w:rsidRPr="00D81344">
        <w:rPr>
          <w:rStyle w:val="StyleUnderline"/>
        </w:rPr>
        <w:t xml:space="preserve"> that has fallen into disrepair.</w:t>
      </w:r>
    </w:p>
    <w:p w14:paraId="3C5FBBFB" w14:textId="77777777" w:rsidR="00590B1B" w:rsidRPr="00D81344" w:rsidRDefault="00590B1B" w:rsidP="00590B1B">
      <w:pPr>
        <w:rPr>
          <w:sz w:val="16"/>
        </w:rPr>
      </w:pPr>
      <w:r w:rsidRPr="00D81344">
        <w:rPr>
          <w:rStyle w:val="StyleUnderline"/>
        </w:rPr>
        <w:t xml:space="preserve">Generous </w:t>
      </w:r>
      <w:r w:rsidRPr="00D81344">
        <w:rPr>
          <w:rStyle w:val="Emphasis"/>
        </w:rPr>
        <w:t>government support</w:t>
      </w:r>
      <w:r w:rsidRPr="00D81344">
        <w:rPr>
          <w:rStyle w:val="StyleUnderline"/>
        </w:rPr>
        <w:t>, including tax incentives, would enable revitalized U.S. shipyards to fill orders that now go to facilities in China</w:t>
      </w:r>
      <w:r w:rsidRPr="00D81344">
        <w:rPr>
          <w:sz w:val="16"/>
        </w:rPr>
        <w:t>, South Korea or Japan, according to the administration. U.S. exporters also would be required to meet targets for shipping their goods on U.S.-flagged vessels, rising from almost nothing to 15 percent of the total in seven years.</w:t>
      </w:r>
    </w:p>
    <w:p w14:paraId="3FBB5A1C" w14:textId="77777777" w:rsidR="00590B1B" w:rsidRPr="00D81344" w:rsidRDefault="00590B1B" w:rsidP="00590B1B">
      <w:pPr>
        <w:rPr>
          <w:sz w:val="16"/>
        </w:rPr>
      </w:pPr>
      <w:r w:rsidRPr="00D81344">
        <w:rPr>
          <w:sz w:val="16"/>
        </w:rPr>
        <w:t xml:space="preserve">But </w:t>
      </w:r>
      <w:r w:rsidRPr="00D81344">
        <w:rPr>
          <w:rStyle w:val="Emphasis"/>
        </w:rPr>
        <w:t>maritime specialists</w:t>
      </w:r>
      <w:r w:rsidRPr="00D81344">
        <w:rPr>
          <w:rStyle w:val="StyleUnderline"/>
        </w:rPr>
        <w:t xml:space="preserve"> call hopes for a Lazarus-like </w:t>
      </w:r>
      <w:r w:rsidRPr="00D81344">
        <w:rPr>
          <w:rStyle w:val="Emphasis"/>
        </w:rPr>
        <w:t>revival</w:t>
      </w:r>
      <w:r w:rsidRPr="00D81344">
        <w:rPr>
          <w:rStyle w:val="StyleUnderline"/>
        </w:rPr>
        <w:t xml:space="preserve"> of U.S. </w:t>
      </w:r>
      <w:r w:rsidRPr="00D81344">
        <w:rPr>
          <w:rStyle w:val="Emphasis"/>
        </w:rPr>
        <w:t>shipbuilding unrealistic</w:t>
      </w:r>
      <w:r w:rsidRPr="00D81344">
        <w:rPr>
          <w:sz w:val="16"/>
        </w:rPr>
        <w:t xml:space="preserve">, </w:t>
      </w:r>
      <w:r w:rsidRPr="00D81344">
        <w:rPr>
          <w:rStyle w:val="StyleUnderline"/>
        </w:rPr>
        <w:t xml:space="preserve">saying it would require </w:t>
      </w:r>
      <w:r w:rsidRPr="00D81344">
        <w:rPr>
          <w:rStyle w:val="Emphasis"/>
          <w:sz w:val="32"/>
          <w:szCs w:val="36"/>
        </w:rPr>
        <w:t>decades</w:t>
      </w:r>
      <w:r w:rsidRPr="00D81344">
        <w:rPr>
          <w:rStyle w:val="StyleUnderline"/>
          <w:sz w:val="32"/>
          <w:szCs w:val="36"/>
        </w:rPr>
        <w:t xml:space="preserve"> </w:t>
      </w:r>
      <w:r w:rsidRPr="00D81344">
        <w:rPr>
          <w:rStyle w:val="StyleUnderline"/>
        </w:rPr>
        <w:t xml:space="preserve">of </w:t>
      </w:r>
      <w:r w:rsidRPr="00D81344">
        <w:rPr>
          <w:rStyle w:val="Emphasis"/>
        </w:rPr>
        <w:t>consistent</w:t>
      </w:r>
      <w:r w:rsidRPr="00D81344">
        <w:rPr>
          <w:rStyle w:val="StyleUnderline"/>
        </w:rPr>
        <w:t xml:space="preserve"> </w:t>
      </w:r>
      <w:r w:rsidRPr="00D81344">
        <w:rPr>
          <w:rStyle w:val="Emphasis"/>
        </w:rPr>
        <w:t>federal support</w:t>
      </w:r>
      <w:r w:rsidRPr="00D81344">
        <w:rPr>
          <w:sz w:val="16"/>
        </w:rPr>
        <w:t xml:space="preserve">. </w:t>
      </w:r>
      <w:r w:rsidRPr="00D81344">
        <w:rPr>
          <w:rStyle w:val="StyleUnderline"/>
        </w:rPr>
        <w:t xml:space="preserve">Imposing </w:t>
      </w:r>
      <w:r w:rsidRPr="00D81344">
        <w:rPr>
          <w:rStyle w:val="Emphasis"/>
        </w:rPr>
        <w:t>hefty fees</w:t>
      </w:r>
      <w:r w:rsidRPr="00D81344">
        <w:rPr>
          <w:rStyle w:val="StyleUnderline"/>
        </w:rPr>
        <w:t xml:space="preserve"> on </w:t>
      </w:r>
      <w:r w:rsidRPr="00D81344">
        <w:rPr>
          <w:rStyle w:val="Emphasis"/>
        </w:rPr>
        <w:t>Chinese</w:t>
      </w:r>
      <w:r w:rsidRPr="00D81344">
        <w:rPr>
          <w:rStyle w:val="StyleUnderline"/>
        </w:rPr>
        <w:t xml:space="preserve"> ships now, before American-made alternatives exist, would only raise </w:t>
      </w:r>
      <w:r w:rsidRPr="00D81344">
        <w:rPr>
          <w:rStyle w:val="Emphasis"/>
        </w:rPr>
        <w:t>freight costs</w:t>
      </w:r>
      <w:r w:rsidRPr="00D81344">
        <w:rPr>
          <w:rStyle w:val="StyleUnderline"/>
        </w:rPr>
        <w:t xml:space="preserve"> and </w:t>
      </w:r>
      <w:r w:rsidRPr="00D81344">
        <w:rPr>
          <w:rStyle w:val="Emphasis"/>
        </w:rPr>
        <w:t>snarl global supply chains</w:t>
      </w:r>
      <w:r w:rsidRPr="00D81344">
        <w:rPr>
          <w:sz w:val="16"/>
        </w:rPr>
        <w:t>, they said.</w:t>
      </w:r>
    </w:p>
    <w:p w14:paraId="117CC5E2" w14:textId="77777777" w:rsidR="00590B1B" w:rsidRPr="00D81344" w:rsidRDefault="00590B1B" w:rsidP="00590B1B">
      <w:pPr>
        <w:rPr>
          <w:sz w:val="16"/>
        </w:rPr>
      </w:pPr>
      <w:r w:rsidRPr="00D81344">
        <w:rPr>
          <w:sz w:val="16"/>
        </w:rPr>
        <w:t>“It appears to be written by people who have absolutely no idea how the maritime supply chain works,” said Lars Jensen, chief executive of Vespucci Maritime, a consultancy in Copenhagen. “The container lines will adjust and cut out the smaller ports. The consequence is going to be massive port congestion in the larger ports.”</w:t>
      </w:r>
    </w:p>
    <w:p w14:paraId="7AC01D2E" w14:textId="77777777" w:rsidR="00590B1B" w:rsidRPr="00D81344" w:rsidRDefault="00590B1B" w:rsidP="00590B1B">
      <w:pPr>
        <w:rPr>
          <w:rStyle w:val="StyleUnderline"/>
        </w:rPr>
      </w:pPr>
      <w:r w:rsidRPr="00D81344">
        <w:rPr>
          <w:rStyle w:val="StyleUnderline"/>
        </w:rPr>
        <w:t xml:space="preserve">The </w:t>
      </w:r>
      <w:r w:rsidRPr="00D81344">
        <w:rPr>
          <w:rStyle w:val="Emphasis"/>
        </w:rPr>
        <w:t>shipbuilding initiative</w:t>
      </w:r>
      <w:r w:rsidRPr="00D81344">
        <w:rPr>
          <w:sz w:val="16"/>
        </w:rPr>
        <w:t xml:space="preserve">, which includes the creation of a new White House office, represents another element in Trump’s frontal assault on trade orthodoxy. Coupled with his plans for the most extensive tariffs in nearly a century, it </w:t>
      </w:r>
      <w:r w:rsidRPr="00D81344">
        <w:rPr>
          <w:rStyle w:val="StyleUnderline"/>
        </w:rPr>
        <w:t>would reorient global commerce in an “America First” direction.</w:t>
      </w:r>
    </w:p>
    <w:p w14:paraId="372C62C0" w14:textId="77777777" w:rsidR="00590B1B" w:rsidRPr="00D81344" w:rsidRDefault="00590B1B" w:rsidP="00590B1B">
      <w:pPr>
        <w:rPr>
          <w:sz w:val="16"/>
        </w:rPr>
      </w:pPr>
      <w:r w:rsidRPr="00D81344">
        <w:rPr>
          <w:sz w:val="16"/>
        </w:rPr>
        <w:t>U.S. Trade Representative Jamieson Greer has proposed a complex menu of fees targeting Chinese ships, scheduled to be the subject of a public hearing by his agency on Monday.</w:t>
      </w:r>
    </w:p>
    <w:p w14:paraId="3CD52EF3" w14:textId="77777777" w:rsidR="00590B1B" w:rsidRPr="00D81344" w:rsidRDefault="00590B1B" w:rsidP="00590B1B">
      <w:pPr>
        <w:rPr>
          <w:sz w:val="16"/>
        </w:rPr>
      </w:pPr>
      <w:r w:rsidRPr="00D81344">
        <w:rPr>
          <w:sz w:val="16"/>
        </w:rPr>
        <w:t>One levy applies to each port call by a Chinese ocean carrier; a second would be assessed based on the percentage of Chinese-built ships in a carrier’s fleet; a third depends upon the percentage of the carrier’s future orders that have been placed with Chinese shipyards.</w:t>
      </w:r>
    </w:p>
    <w:p w14:paraId="5976F9E4" w14:textId="77777777" w:rsidR="00590B1B" w:rsidRPr="00D81344" w:rsidRDefault="00590B1B" w:rsidP="00590B1B">
      <w:pPr>
        <w:rPr>
          <w:sz w:val="16"/>
        </w:rPr>
      </w:pPr>
      <w:r w:rsidRPr="00D81344">
        <w:rPr>
          <w:sz w:val="16"/>
        </w:rPr>
        <w:t>The measures are needed “to create leverage to obtain the elimination” of Chinese maritime industry dominance, USTR says, suggesting the president may be prepared to negotiate with Beijing.</w:t>
      </w:r>
    </w:p>
    <w:p w14:paraId="445D82F5" w14:textId="77777777" w:rsidR="00590B1B" w:rsidRPr="00D81344" w:rsidRDefault="00590B1B" w:rsidP="00590B1B">
      <w:pPr>
        <w:rPr>
          <w:sz w:val="16"/>
        </w:rPr>
      </w:pPr>
      <w:r w:rsidRPr="00D81344">
        <w:rPr>
          <w:sz w:val="16"/>
        </w:rPr>
        <w:t>If the new port fees are imposed, the three major ocean carrier alliances, which collaborate like airline industry partnerships, would probably try to avoid the extra costs by reassigning Chinese-made container ships from U.S. routes to serve Europe, analysts said.</w:t>
      </w:r>
    </w:p>
    <w:p w14:paraId="5275D6C1" w14:textId="77777777" w:rsidR="00590B1B" w:rsidRPr="00D81344" w:rsidRDefault="00590B1B" w:rsidP="00590B1B">
      <w:pPr>
        <w:rPr>
          <w:sz w:val="16"/>
        </w:rPr>
      </w:pPr>
      <w:r w:rsidRPr="00D81344">
        <w:rPr>
          <w:sz w:val="16"/>
        </w:rPr>
        <w:t>Some vessels that would be subject to the fees could dock at Canadian or Mexican ports rather than unload at American wharves — costing American dockworkers and truck drivers.</w:t>
      </w:r>
    </w:p>
    <w:p w14:paraId="0DBC9D95" w14:textId="77777777" w:rsidR="00590B1B" w:rsidRPr="00D81344" w:rsidRDefault="00590B1B" w:rsidP="00590B1B">
      <w:pPr>
        <w:rPr>
          <w:sz w:val="16"/>
        </w:rPr>
      </w:pPr>
      <w:r w:rsidRPr="00D81344">
        <w:rPr>
          <w:rStyle w:val="StyleUnderline"/>
        </w:rPr>
        <w:t>Smaller carriers</w:t>
      </w:r>
      <w:r w:rsidRPr="00D81344">
        <w:rPr>
          <w:sz w:val="16"/>
        </w:rPr>
        <w:t xml:space="preserve"> </w:t>
      </w:r>
      <w:r w:rsidRPr="00D81344">
        <w:rPr>
          <w:rStyle w:val="StyleUnderline"/>
        </w:rPr>
        <w:t>with long-term leases to operate Chinese-made ships could face ruin,</w:t>
      </w:r>
      <w:r w:rsidRPr="00D81344">
        <w:rPr>
          <w:sz w:val="16"/>
        </w:rPr>
        <w:t xml:space="preserve"> said Hans Laue, president of Gisholt Shipping in Weston, Florida. Among those affected would be regional U.S. carriers that ply the waters between South Florida and gulf ports or Caribbean ports such as Jamaica, the Cayman Islands and the Dominican Republic.</w:t>
      </w:r>
    </w:p>
    <w:p w14:paraId="17F60D16" w14:textId="77777777" w:rsidR="00590B1B" w:rsidRPr="00D81344" w:rsidRDefault="00590B1B" w:rsidP="00590B1B">
      <w:pPr>
        <w:rPr>
          <w:sz w:val="16"/>
        </w:rPr>
      </w:pPr>
      <w:r w:rsidRPr="00D81344">
        <w:rPr>
          <w:sz w:val="16"/>
        </w:rPr>
        <w:t>“</w:t>
      </w:r>
      <w:r w:rsidRPr="00D81344">
        <w:rPr>
          <w:rStyle w:val="StyleUnderline"/>
        </w:rPr>
        <w:t xml:space="preserve">They have hundreds, if not </w:t>
      </w:r>
      <w:r w:rsidRPr="00D81344">
        <w:rPr>
          <w:rStyle w:val="Emphasis"/>
        </w:rPr>
        <w:t>thousands</w:t>
      </w:r>
      <w:r w:rsidRPr="00D81344">
        <w:rPr>
          <w:rStyle w:val="StyleUnderline"/>
        </w:rPr>
        <w:t xml:space="preserve">, of people working in the U.S., and they would be </w:t>
      </w:r>
      <w:r w:rsidRPr="00D81344">
        <w:rPr>
          <w:rStyle w:val="Emphasis"/>
        </w:rPr>
        <w:t>immediately wiped out</w:t>
      </w:r>
      <w:r w:rsidRPr="00D81344">
        <w:rPr>
          <w:sz w:val="16"/>
        </w:rPr>
        <w:t>,” he said.</w:t>
      </w:r>
    </w:p>
    <w:p w14:paraId="5560C20F" w14:textId="77777777" w:rsidR="00590B1B" w:rsidRPr="00D81344" w:rsidRDefault="00590B1B" w:rsidP="00590B1B">
      <w:pPr>
        <w:rPr>
          <w:sz w:val="16"/>
        </w:rPr>
      </w:pPr>
      <w:r w:rsidRPr="00D81344">
        <w:rPr>
          <w:sz w:val="16"/>
        </w:rPr>
        <w:t>Some vessel operators already are trying to cancel contracts with some U.S. ports and delaying negotiations on new agreements “due to the uncertainty of costs associated with trading with the United States,” Brett Bourgeois, executive director of the New Orleans Board of Trade, said in written comments on the USTR proposal.</w:t>
      </w:r>
    </w:p>
    <w:p w14:paraId="7C0194B5" w14:textId="77777777" w:rsidR="00590B1B" w:rsidRPr="00D81344" w:rsidRDefault="00590B1B" w:rsidP="00590B1B">
      <w:pPr>
        <w:rPr>
          <w:sz w:val="16"/>
        </w:rPr>
      </w:pPr>
      <w:r w:rsidRPr="00D81344">
        <w:rPr>
          <w:sz w:val="16"/>
        </w:rPr>
        <w:t>Such upheaval in shipping schedules would have consequences for large and small ports. Container ships normally operate like waterborne buses, making scheduled stops at multiple ports along a coastline.</w:t>
      </w:r>
    </w:p>
    <w:p w14:paraId="63B2ED18" w14:textId="77777777" w:rsidR="00590B1B" w:rsidRPr="00D81344" w:rsidRDefault="00590B1B" w:rsidP="00590B1B">
      <w:pPr>
        <w:rPr>
          <w:sz w:val="16"/>
        </w:rPr>
      </w:pPr>
      <w:r w:rsidRPr="00D81344">
        <w:rPr>
          <w:sz w:val="16"/>
        </w:rPr>
        <w:t>But facing fees that might reach $3.5 million for each stop, they would probably choose to unload all of their cargo in just one place, such as the Port of Los Angeles, executives said.</w:t>
      </w:r>
    </w:p>
    <w:p w14:paraId="623EAFF9" w14:textId="77777777" w:rsidR="00590B1B" w:rsidRPr="00D81344" w:rsidRDefault="00590B1B" w:rsidP="00590B1B">
      <w:pPr>
        <w:rPr>
          <w:sz w:val="16"/>
        </w:rPr>
      </w:pPr>
      <w:r w:rsidRPr="00D81344">
        <w:rPr>
          <w:sz w:val="16"/>
        </w:rPr>
        <w:t>“</w:t>
      </w:r>
      <w:r w:rsidRPr="00D81344">
        <w:rPr>
          <w:rStyle w:val="StyleUnderline"/>
        </w:rPr>
        <w:t>You are absolutely going to disrupt the U.S. economy. You’ll create covid-like congestion at places like L.A., Long Beach and New York</w:t>
      </w:r>
      <w:r w:rsidRPr="00D81344">
        <w:rPr>
          <w:sz w:val="16"/>
        </w:rPr>
        <w:t>,” said Joe Kramek, president of the World Shipping Council, which represents the major ocean carriers.</w:t>
      </w:r>
    </w:p>
    <w:p w14:paraId="19F1BFC5" w14:textId="77777777" w:rsidR="00590B1B" w:rsidRPr="00D81344" w:rsidRDefault="00590B1B" w:rsidP="00590B1B">
      <w:pPr>
        <w:rPr>
          <w:sz w:val="16"/>
        </w:rPr>
      </w:pPr>
      <w:r w:rsidRPr="00D81344">
        <w:rPr>
          <w:sz w:val="16"/>
        </w:rPr>
        <w:t>Fewer vessels docking at smaller ports such as Oakland, California, would make it harder and more expensive for major U.S. exporters to ship their goods to foreign customers, and it would affect imports as well. Farmers who rely on bulk carriers to move grain and other commodities would be hit especially hard, forced to send their crops hundreds of miles overland to Southern California.</w:t>
      </w:r>
    </w:p>
    <w:p w14:paraId="6A56BA03" w14:textId="77777777" w:rsidR="00590B1B" w:rsidRPr="00D81344" w:rsidRDefault="00590B1B" w:rsidP="00590B1B">
      <w:pPr>
        <w:rPr>
          <w:sz w:val="16"/>
        </w:rPr>
      </w:pPr>
      <w:r w:rsidRPr="00D81344">
        <w:rPr>
          <w:sz w:val="16"/>
        </w:rPr>
        <w:t>The proposed fees “will have catastrophic effects on U.S. exports,” Kevin LaGraize Jr., president of Southport Agencies in Metairie, Louisiana, said in written comments submitted to USTR.</w:t>
      </w:r>
    </w:p>
    <w:p w14:paraId="1C2AEFF1" w14:textId="77777777" w:rsidR="00590B1B" w:rsidRPr="00D81344" w:rsidRDefault="00590B1B" w:rsidP="00590B1B">
      <w:pPr>
        <w:rPr>
          <w:sz w:val="16"/>
        </w:rPr>
      </w:pPr>
      <w:r w:rsidRPr="00D81344">
        <w:rPr>
          <w:sz w:val="16"/>
        </w:rPr>
        <w:t>The fees are just one element in an eight-page draft executive order, titled “Make Shipbuilding Great Again” and obtained by The Washington Post, that the administration is finalizing.</w:t>
      </w:r>
    </w:p>
    <w:p w14:paraId="3643A4C7" w14:textId="77777777" w:rsidR="00590B1B" w:rsidRPr="00D81344" w:rsidRDefault="00590B1B" w:rsidP="00590B1B">
      <w:pPr>
        <w:rPr>
          <w:sz w:val="16"/>
        </w:rPr>
      </w:pPr>
      <w:r w:rsidRPr="00D81344">
        <w:rPr>
          <w:sz w:val="16"/>
        </w:rPr>
        <w:t>U.S. shipyards in recent years typically delivered only a handful of commercial vessels each year, while China built hundreds. The draft executive order cites an “urgent need to reinvigorate the U.S. shipbuilding and maritime industries” and proposes a comprehensive menu of government aid, including the shipping fees and tariffs on Chinese cargo-handling gear.</w:t>
      </w:r>
    </w:p>
    <w:p w14:paraId="5C1530EC" w14:textId="77777777" w:rsidR="00590B1B" w:rsidRPr="00D81344" w:rsidRDefault="00590B1B" w:rsidP="00590B1B">
      <w:pPr>
        <w:rPr>
          <w:sz w:val="16"/>
        </w:rPr>
      </w:pPr>
      <w:r w:rsidRPr="00D81344">
        <w:rPr>
          <w:sz w:val="16"/>
        </w:rPr>
        <w:t>According to a Feb. 27 draft, the president would ask Congress to establish a dedicated funding source for new shipbuilding ventures.</w:t>
      </w:r>
    </w:p>
    <w:p w14:paraId="3402A447" w14:textId="77777777" w:rsidR="00590B1B" w:rsidRPr="00D81344" w:rsidRDefault="00590B1B" w:rsidP="00590B1B">
      <w:pPr>
        <w:rPr>
          <w:sz w:val="16"/>
        </w:rPr>
      </w:pPr>
      <w:r w:rsidRPr="00D81344">
        <w:rPr>
          <w:sz w:val="16"/>
        </w:rPr>
        <w:t>“We used to make so many ships. We don’t make them anymore very much, but we’re going to make them very fast, very soon,” Trump said in his address on March 4 to a joint session of Congress.</w:t>
      </w:r>
    </w:p>
    <w:p w14:paraId="646509C3" w14:textId="77777777" w:rsidR="00590B1B" w:rsidRPr="00D81344" w:rsidRDefault="00590B1B" w:rsidP="00590B1B">
      <w:pPr>
        <w:rPr>
          <w:sz w:val="16"/>
        </w:rPr>
      </w:pPr>
      <w:r w:rsidRPr="00D81344">
        <w:rPr>
          <w:sz w:val="16"/>
        </w:rPr>
        <w:t>The White House did not respond to a request for comment about the executive order.</w:t>
      </w:r>
    </w:p>
    <w:p w14:paraId="1334731B" w14:textId="77777777" w:rsidR="00590B1B" w:rsidRPr="00D81344" w:rsidRDefault="00590B1B" w:rsidP="00590B1B">
      <w:pPr>
        <w:rPr>
          <w:sz w:val="16"/>
        </w:rPr>
      </w:pPr>
      <w:r w:rsidRPr="00D81344">
        <w:rPr>
          <w:rStyle w:val="StyleUnderline"/>
        </w:rPr>
        <w:t>The focus on shipbuilding has bipartisan support</w:t>
      </w:r>
      <w:r w:rsidRPr="00D81344">
        <w:rPr>
          <w:sz w:val="16"/>
        </w:rPr>
        <w:t xml:space="preserve"> — a group of labor unions filed a petition seeking government help for domestic shipmakers during the Biden administration.</w:t>
      </w:r>
    </w:p>
    <w:p w14:paraId="5E30908C" w14:textId="77777777" w:rsidR="00590B1B" w:rsidRPr="00D81344" w:rsidRDefault="00590B1B" w:rsidP="00590B1B">
      <w:pPr>
        <w:rPr>
          <w:sz w:val="16"/>
        </w:rPr>
      </w:pPr>
      <w:r w:rsidRPr="00D81344">
        <w:rPr>
          <w:sz w:val="16"/>
        </w:rPr>
        <w:t>In January, just days before President Joe Biden left office, his administration’s USTR endorsed the unions’ complaint, concluding in a 182-page investigative report that the Chinese government had used generous state financing, forced technology transfer, intellectual property theft and discrimination against foreign firms to increase its dominance of global maritime markets.</w:t>
      </w:r>
    </w:p>
    <w:p w14:paraId="08263E7A" w14:textId="77777777" w:rsidR="00590B1B" w:rsidRPr="00D81344" w:rsidRDefault="00590B1B" w:rsidP="00590B1B">
      <w:pPr>
        <w:rPr>
          <w:sz w:val="16"/>
        </w:rPr>
      </w:pPr>
      <w:r w:rsidRPr="00D81344">
        <w:rPr>
          <w:rStyle w:val="StyleUnderline"/>
        </w:rPr>
        <w:t>China’s share of global shipbuilding orders rose from less than 5 percent in 1999 to</w:t>
      </w:r>
      <w:r w:rsidRPr="00D81344">
        <w:rPr>
          <w:sz w:val="16"/>
        </w:rPr>
        <w:t xml:space="preserve"> </w:t>
      </w:r>
      <w:r w:rsidRPr="00D81344">
        <w:rPr>
          <w:rStyle w:val="StyleUnderline"/>
        </w:rPr>
        <w:t>more than 50 percent by 2023</w:t>
      </w:r>
      <w:r w:rsidRPr="00D81344">
        <w:rPr>
          <w:sz w:val="16"/>
        </w:rPr>
        <w:t xml:space="preserve">, </w:t>
      </w:r>
      <w:r w:rsidRPr="00D81344">
        <w:rPr>
          <w:rStyle w:val="StyleUnderline"/>
        </w:rPr>
        <w:t>depriving U.S. shipyards of business and creating dangerous “</w:t>
      </w:r>
      <w:r w:rsidRPr="00D81344">
        <w:rPr>
          <w:rStyle w:val="Emphasis"/>
        </w:rPr>
        <w:t>vulnerabilities</w:t>
      </w:r>
      <w:r w:rsidRPr="00D81344">
        <w:rPr>
          <w:rStyle w:val="StyleUnderline"/>
        </w:rPr>
        <w:t xml:space="preserve"> across the U.S. </w:t>
      </w:r>
      <w:r w:rsidRPr="00D81344">
        <w:rPr>
          <w:rStyle w:val="Emphasis"/>
        </w:rPr>
        <w:t>economy</w:t>
      </w:r>
      <w:r w:rsidRPr="00D81344">
        <w:rPr>
          <w:sz w:val="16"/>
        </w:rPr>
        <w:t>,” the report said.</w:t>
      </w:r>
    </w:p>
    <w:p w14:paraId="3E378C36" w14:textId="77777777" w:rsidR="00590B1B" w:rsidRPr="00D81344" w:rsidRDefault="00590B1B" w:rsidP="00590B1B">
      <w:pPr>
        <w:rPr>
          <w:sz w:val="16"/>
        </w:rPr>
      </w:pPr>
      <w:r w:rsidRPr="00D81344">
        <w:rPr>
          <w:rStyle w:val="StyleUnderline"/>
        </w:rPr>
        <w:t xml:space="preserve">China’s </w:t>
      </w:r>
      <w:r w:rsidRPr="00D81344">
        <w:rPr>
          <w:rStyle w:val="Emphasis"/>
        </w:rPr>
        <w:t>shipbuilding supremacy</w:t>
      </w:r>
      <w:r w:rsidRPr="00D81344">
        <w:rPr>
          <w:rStyle w:val="StyleUnderline"/>
        </w:rPr>
        <w:t xml:space="preserve"> also has </w:t>
      </w:r>
      <w:r w:rsidRPr="00D81344">
        <w:rPr>
          <w:rStyle w:val="Emphasis"/>
        </w:rPr>
        <w:t>military implications</w:t>
      </w:r>
      <w:r w:rsidRPr="00D81344">
        <w:rPr>
          <w:sz w:val="16"/>
        </w:rPr>
        <w:t>. Even as relations with Beijing deteriorated, the U.S. Navy continued to purchase tankers and dry cargo carriers from Chinese shipyards, according to a 2023 Congressional Research Service report.</w:t>
      </w:r>
    </w:p>
    <w:p w14:paraId="740ACECD" w14:textId="77777777" w:rsidR="00590B1B" w:rsidRPr="00D81344" w:rsidRDefault="00590B1B" w:rsidP="00590B1B">
      <w:pPr>
        <w:rPr>
          <w:sz w:val="16"/>
        </w:rPr>
      </w:pPr>
      <w:r w:rsidRPr="00D81344">
        <w:rPr>
          <w:sz w:val="16"/>
        </w:rPr>
        <w:t>In a speech Tuesday, Vice President JD Vance cited the nation’s shipbuilding decline as an example of deindustrialization that “poses risks both to our national security and our workforce.” Vance contrasted the industry’s performance during World War II, when shipyards turned out “three ships every two days,” with its current annual output of just five ships.</w:t>
      </w:r>
    </w:p>
    <w:p w14:paraId="5DAC90D9" w14:textId="77777777" w:rsidR="00590B1B" w:rsidRPr="00D81344" w:rsidRDefault="00590B1B" w:rsidP="00590B1B">
      <w:pPr>
        <w:rPr>
          <w:sz w:val="16"/>
        </w:rPr>
      </w:pPr>
      <w:r w:rsidRPr="00D81344">
        <w:rPr>
          <w:sz w:val="16"/>
        </w:rPr>
        <w:t>“Revitalizing domestic shipbuilding is not only possible but also a priority,” said Michael Wessel, a Washington consultant with ties to the United Steelworkers union. “The principal contributing factor to reduced capacity has been China’s nonmarket pricing of ships. Order books have dried up. We have existing yards that can do more today, and we have facilities that can be brought online.”</w:t>
      </w:r>
    </w:p>
    <w:p w14:paraId="403DB0C5" w14:textId="77777777" w:rsidR="00590B1B" w:rsidRPr="00D81344" w:rsidRDefault="00590B1B" w:rsidP="00590B1B">
      <w:pPr>
        <w:rPr>
          <w:sz w:val="16"/>
        </w:rPr>
      </w:pPr>
      <w:r w:rsidRPr="00D81344">
        <w:rPr>
          <w:rStyle w:val="StyleUnderline"/>
        </w:rPr>
        <w:t xml:space="preserve">An </w:t>
      </w:r>
      <w:r w:rsidRPr="00D81344">
        <w:rPr>
          <w:rStyle w:val="Emphasis"/>
        </w:rPr>
        <w:t>industry revival</w:t>
      </w:r>
      <w:r w:rsidRPr="00D81344">
        <w:rPr>
          <w:sz w:val="16"/>
        </w:rPr>
        <w:t xml:space="preserve">, however, </w:t>
      </w:r>
      <w:r w:rsidRPr="00D81344">
        <w:rPr>
          <w:rStyle w:val="StyleUnderline"/>
        </w:rPr>
        <w:t xml:space="preserve">faces </w:t>
      </w:r>
      <w:r w:rsidRPr="00D81344">
        <w:rPr>
          <w:rStyle w:val="Emphasis"/>
        </w:rPr>
        <w:t>numerous hurdles</w:t>
      </w:r>
      <w:r w:rsidRPr="00D81344">
        <w:rPr>
          <w:sz w:val="16"/>
        </w:rPr>
        <w:t>. U</w:t>
      </w:r>
      <w:r w:rsidRPr="00D81344">
        <w:rPr>
          <w:rStyle w:val="StyleUnderline"/>
        </w:rPr>
        <w:t xml:space="preserve">.S. shipyards today have little </w:t>
      </w:r>
      <w:r w:rsidRPr="00D81344">
        <w:rPr>
          <w:rStyle w:val="Emphasis"/>
        </w:rPr>
        <w:t>presence</w:t>
      </w:r>
      <w:r w:rsidRPr="00D81344">
        <w:rPr>
          <w:rStyle w:val="StyleUnderline"/>
        </w:rPr>
        <w:t xml:space="preserve"> in the </w:t>
      </w:r>
      <w:r w:rsidRPr="00D81344">
        <w:rPr>
          <w:rStyle w:val="Emphasis"/>
        </w:rPr>
        <w:t>commercial market</w:t>
      </w:r>
      <w:r w:rsidRPr="00D81344">
        <w:rPr>
          <w:sz w:val="16"/>
        </w:rPr>
        <w:t xml:space="preserve">, </w:t>
      </w:r>
      <w:r w:rsidRPr="00D81344">
        <w:rPr>
          <w:rStyle w:val="StyleUnderline"/>
        </w:rPr>
        <w:t xml:space="preserve">concentrating instead on producing </w:t>
      </w:r>
      <w:r w:rsidRPr="00D81344">
        <w:rPr>
          <w:rStyle w:val="Emphasis"/>
        </w:rPr>
        <w:t>vessels</w:t>
      </w:r>
      <w:r w:rsidRPr="00D81344">
        <w:rPr>
          <w:rStyle w:val="StyleUnderline"/>
        </w:rPr>
        <w:t xml:space="preserve"> for the </w:t>
      </w:r>
      <w:r w:rsidRPr="00D81344">
        <w:rPr>
          <w:rStyle w:val="Emphasis"/>
        </w:rPr>
        <w:t>Navy</w:t>
      </w:r>
      <w:r w:rsidRPr="00D81344">
        <w:rPr>
          <w:sz w:val="16"/>
        </w:rPr>
        <w:t>. The only significant recent contract won by a U.S. shipyard came in 2022, when Matson, a Hawaii-based carrier, ordered three midsize container ships from the Hanwha Philly Shipyard in Philadelphia.</w:t>
      </w:r>
    </w:p>
    <w:p w14:paraId="19B34A8A" w14:textId="77777777" w:rsidR="00590B1B" w:rsidRPr="00D81344" w:rsidRDefault="00590B1B" w:rsidP="00590B1B">
      <w:pPr>
        <w:rPr>
          <w:rStyle w:val="Emphasis"/>
        </w:rPr>
      </w:pPr>
      <w:r w:rsidRPr="00D81344">
        <w:rPr>
          <w:rStyle w:val="StyleUnderline"/>
        </w:rPr>
        <w:t>Matson</w:t>
      </w:r>
      <w:r w:rsidRPr="00D81344">
        <w:rPr>
          <w:sz w:val="16"/>
        </w:rPr>
        <w:t xml:space="preserve">, which serves domestic routes, </w:t>
      </w:r>
      <w:r w:rsidRPr="00D81344">
        <w:rPr>
          <w:rStyle w:val="StyleUnderline"/>
        </w:rPr>
        <w:t xml:space="preserve">needs the vessels to comply with the Jones Act, which requires that cargo moving between </w:t>
      </w:r>
      <w:r w:rsidRPr="00D81344">
        <w:rPr>
          <w:rStyle w:val="Emphasis"/>
        </w:rPr>
        <w:t>two American ports</w:t>
      </w:r>
      <w:r w:rsidRPr="00D81344">
        <w:rPr>
          <w:rStyle w:val="StyleUnderline"/>
        </w:rPr>
        <w:t xml:space="preserve"> is carried aboard a </w:t>
      </w:r>
      <w:r w:rsidRPr="00D81344">
        <w:rPr>
          <w:rStyle w:val="Emphasis"/>
        </w:rPr>
        <w:t>U.S.-built ship.</w:t>
      </w:r>
    </w:p>
    <w:p w14:paraId="0E3F42DD" w14:textId="77777777" w:rsidR="00590B1B" w:rsidRPr="00D81344" w:rsidRDefault="00590B1B" w:rsidP="00590B1B">
      <w:pPr>
        <w:rPr>
          <w:sz w:val="16"/>
        </w:rPr>
      </w:pPr>
      <w:r w:rsidRPr="00D81344">
        <w:rPr>
          <w:rStyle w:val="StyleUnderline"/>
        </w:rPr>
        <w:t>The protectionist law</w:t>
      </w:r>
      <w:r w:rsidRPr="00D81344">
        <w:rPr>
          <w:sz w:val="16"/>
        </w:rPr>
        <w:t xml:space="preserve">, dating to 1920, </w:t>
      </w:r>
      <w:r w:rsidRPr="00D81344">
        <w:rPr>
          <w:rStyle w:val="StyleUnderline"/>
        </w:rPr>
        <w:t xml:space="preserve">helps explain why </w:t>
      </w:r>
      <w:r w:rsidRPr="00D81344">
        <w:rPr>
          <w:rStyle w:val="Emphasis"/>
        </w:rPr>
        <w:t>U.S. shipyards</w:t>
      </w:r>
      <w:r w:rsidRPr="00D81344">
        <w:rPr>
          <w:rStyle w:val="StyleUnderline"/>
        </w:rPr>
        <w:t xml:space="preserve"> are so </w:t>
      </w:r>
      <w:r w:rsidRPr="00D81344">
        <w:rPr>
          <w:rStyle w:val="Emphasis"/>
        </w:rPr>
        <w:t>uncompetitive</w:t>
      </w:r>
      <w:r w:rsidRPr="00D81344">
        <w:rPr>
          <w:sz w:val="16"/>
        </w:rPr>
        <w:t>, analysts said. Matson paid roughly $330 million per ship, while Chinese shipyards offer similar vessels for just $60 million, according to Lloyd’s List, a London-based industry publication.</w:t>
      </w:r>
    </w:p>
    <w:p w14:paraId="2BF4CAA3" w14:textId="77777777" w:rsidR="00590B1B" w:rsidRPr="00D81344" w:rsidRDefault="00590B1B" w:rsidP="00590B1B">
      <w:pPr>
        <w:rPr>
          <w:sz w:val="16"/>
        </w:rPr>
      </w:pPr>
      <w:r w:rsidRPr="00D81344">
        <w:rPr>
          <w:rStyle w:val="Emphasis"/>
        </w:rPr>
        <w:t>Trump’s</w:t>
      </w:r>
      <w:r w:rsidRPr="00D81344">
        <w:rPr>
          <w:rStyle w:val="StyleUnderline"/>
        </w:rPr>
        <w:t xml:space="preserve"> widespread </w:t>
      </w:r>
      <w:r w:rsidRPr="00D81344">
        <w:rPr>
          <w:rStyle w:val="Emphasis"/>
        </w:rPr>
        <w:t>imposition</w:t>
      </w:r>
      <w:r w:rsidRPr="00D81344">
        <w:rPr>
          <w:rStyle w:val="StyleUnderline"/>
        </w:rPr>
        <w:t xml:space="preserve"> of </w:t>
      </w:r>
      <w:r w:rsidRPr="00D81344">
        <w:rPr>
          <w:rStyle w:val="Emphasis"/>
        </w:rPr>
        <w:t>import taxes</w:t>
      </w:r>
      <w:r w:rsidRPr="00D81344">
        <w:rPr>
          <w:sz w:val="16"/>
        </w:rPr>
        <w:t xml:space="preserve">, including on materials used in shipbuilding such as steel, </w:t>
      </w:r>
      <w:r w:rsidRPr="00D81344">
        <w:rPr>
          <w:rStyle w:val="StyleUnderline"/>
        </w:rPr>
        <w:t>will</w:t>
      </w:r>
      <w:r w:rsidRPr="00D81344">
        <w:rPr>
          <w:sz w:val="16"/>
        </w:rPr>
        <w:t xml:space="preserve"> only </w:t>
      </w:r>
      <w:r w:rsidRPr="00D81344">
        <w:rPr>
          <w:rStyle w:val="StyleUnderline"/>
        </w:rPr>
        <w:t xml:space="preserve">make the domestic industry less competitive in </w:t>
      </w:r>
      <w:r w:rsidRPr="00D81344">
        <w:rPr>
          <w:rStyle w:val="Emphasis"/>
        </w:rPr>
        <w:t>global markets</w:t>
      </w:r>
      <w:r w:rsidRPr="00D81344">
        <w:rPr>
          <w:rStyle w:val="StyleUnderline"/>
        </w:rPr>
        <w:t>,</w:t>
      </w:r>
      <w:r w:rsidRPr="00D81344">
        <w:rPr>
          <w:sz w:val="16"/>
        </w:rPr>
        <w:t xml:space="preserve"> said Rob Willmington, a Lloyd’s List analyst.</w:t>
      </w:r>
    </w:p>
    <w:p w14:paraId="690EAB73" w14:textId="77777777" w:rsidR="00590B1B" w:rsidRPr="00D81344" w:rsidRDefault="00590B1B" w:rsidP="00590B1B">
      <w:pPr>
        <w:rPr>
          <w:rStyle w:val="StyleUnderline"/>
        </w:rPr>
      </w:pPr>
      <w:r w:rsidRPr="00D81344">
        <w:rPr>
          <w:sz w:val="16"/>
        </w:rPr>
        <w:t xml:space="preserve">“China builds what the industry wants,” he said. “You can go to them with your own design, and they’ll do it and do it for 20 percent less than South Korea. </w:t>
      </w:r>
      <w:r w:rsidRPr="00D81344">
        <w:rPr>
          <w:rStyle w:val="StyleUnderline"/>
        </w:rPr>
        <w:t xml:space="preserve">What’s missing is the </w:t>
      </w:r>
      <w:r w:rsidRPr="00D81344">
        <w:rPr>
          <w:rStyle w:val="Emphasis"/>
        </w:rPr>
        <w:t>market</w:t>
      </w:r>
      <w:r w:rsidRPr="00D81344">
        <w:rPr>
          <w:rStyle w:val="StyleUnderline"/>
        </w:rPr>
        <w:t xml:space="preserve"> for </w:t>
      </w:r>
      <w:r w:rsidRPr="00D81344">
        <w:rPr>
          <w:rStyle w:val="Emphasis"/>
        </w:rPr>
        <w:t>U.S. ships</w:t>
      </w:r>
      <w:r w:rsidRPr="00D81344">
        <w:rPr>
          <w:rStyle w:val="StyleUnderline"/>
        </w:rPr>
        <w:t>.”</w:t>
      </w:r>
    </w:p>
    <w:p w14:paraId="72D44B9E" w14:textId="77777777" w:rsidR="00590B1B" w:rsidRPr="00D81344" w:rsidRDefault="00590B1B" w:rsidP="00590B1B">
      <w:pPr>
        <w:pStyle w:val="Heading3"/>
        <w:rPr>
          <w:rFonts w:cs="Calibri"/>
        </w:rPr>
      </w:pPr>
      <w:r w:rsidRPr="00D81344">
        <w:rPr>
          <w:rFonts w:cs="Calibri"/>
        </w:rPr>
        <w:t>AT: Shipbuilding---Funding Fails---2NC</w:t>
      </w:r>
    </w:p>
    <w:p w14:paraId="5565DB5E" w14:textId="77777777" w:rsidR="00590B1B" w:rsidRDefault="00590B1B" w:rsidP="00590B1B">
      <w:pPr>
        <w:pStyle w:val="Heading4"/>
        <w:rPr>
          <w:rFonts w:cs="Calibri"/>
        </w:rPr>
      </w:pPr>
      <w:r w:rsidRPr="00D81344">
        <w:rPr>
          <w:rFonts w:cs="Calibri"/>
        </w:rPr>
        <w:t xml:space="preserve">Icebreakers </w:t>
      </w:r>
      <w:r w:rsidRPr="00D81344">
        <w:rPr>
          <w:rFonts w:cs="Calibri"/>
          <w:u w:val="single"/>
        </w:rPr>
        <w:t>alone</w:t>
      </w:r>
      <w:r w:rsidRPr="00D81344">
        <w:rPr>
          <w:rFonts w:cs="Calibri"/>
        </w:rPr>
        <w:t xml:space="preserve"> can’t rebuild the US shipbuilding industry. </w:t>
      </w:r>
    </w:p>
    <w:p w14:paraId="6D32B31F" w14:textId="57E2D442" w:rsidR="0092795B" w:rsidRPr="0092795B" w:rsidRDefault="0092795B" w:rsidP="0092795B">
      <w:pPr>
        <w:rPr>
          <w:rStyle w:val="Style13ptBold"/>
        </w:rPr>
      </w:pPr>
      <w:r w:rsidRPr="0092795B">
        <w:rPr>
          <w:rStyle w:val="Style13ptBold"/>
        </w:rPr>
        <w:t>MacDonald</w:t>
      </w:r>
      <w:r w:rsidRPr="0092795B">
        <w:rPr>
          <w:rStyle w:val="Style13ptBold"/>
        </w:rPr>
        <w:t>,</w:t>
      </w:r>
      <w:r w:rsidRPr="0092795B">
        <w:rPr>
          <w:rStyle w:val="Style13ptBold"/>
        </w:rPr>
        <w:t xml:space="preserve"> Reporter for The Wall Street Journal in London</w:t>
      </w:r>
      <w:r w:rsidRPr="0092795B">
        <w:rPr>
          <w:rStyle w:val="Style13ptBold"/>
        </w:rPr>
        <w:t xml:space="preserve">, </w:t>
      </w:r>
      <w:r w:rsidRPr="0092795B">
        <w:rPr>
          <w:rStyle w:val="Style13ptBold"/>
        </w:rPr>
        <w:t>25</w:t>
      </w:r>
    </w:p>
    <w:p w14:paraId="3F9D7F70" w14:textId="77777777" w:rsidR="00590B1B" w:rsidRPr="0092795B" w:rsidRDefault="00590B1B" w:rsidP="0092795B">
      <w:r w:rsidRPr="0092795B">
        <w:t xml:space="preserve">Alistair MacDonald 25. Reporter for The Wall Street Journal in London, where he covers the defense industry and the Ukraine war. With Georgi Kantchev, foreign correspondent for The Wall Street Journal based in Berlin. "Trump’s Arctic Goals Demand Icebreakers, But U.S. Struggles To Build Them." Wall Street Journal. 2-5-2025. </w:t>
      </w:r>
      <w:hyperlink r:id="rId33" w:history="1">
        <w:r w:rsidRPr="0092795B">
          <w:rPr>
            <w:rStyle w:val="Hyperlink"/>
          </w:rPr>
          <w:t>https://archive.ph/9lYMy#selection-5313.0-5313.73</w:t>
        </w:r>
      </w:hyperlink>
      <w:r w:rsidRPr="0092795B">
        <w:t xml:space="preserve"> HDCSW-Packet</w:t>
      </w:r>
    </w:p>
    <w:p w14:paraId="182EC0CF" w14:textId="77777777" w:rsidR="00590B1B" w:rsidRPr="00D81344" w:rsidRDefault="00590B1B" w:rsidP="00590B1B">
      <w:pPr>
        <w:rPr>
          <w:sz w:val="16"/>
        </w:rPr>
      </w:pPr>
      <w:r w:rsidRPr="00D81344">
        <w:rPr>
          <w:sz w:val="16"/>
        </w:rPr>
        <w:t>At 13,000 tons, the U.S. Coast Guard’s Polar Star is a mammoth vessel made to cut through Arctic ice more than 20 feet thick. But it is the U.S.’s only icebreaker that operates year-round, and it was built nearly half a century ago.</w:t>
      </w:r>
    </w:p>
    <w:p w14:paraId="54A785DD" w14:textId="77777777" w:rsidR="00590B1B" w:rsidRPr="00D81344" w:rsidRDefault="00590B1B" w:rsidP="00590B1B">
      <w:pPr>
        <w:rPr>
          <w:sz w:val="16"/>
        </w:rPr>
      </w:pPr>
      <w:r w:rsidRPr="00D81344">
        <w:rPr>
          <w:sz w:val="16"/>
        </w:rPr>
        <w:t>In the intensifying global race to access the Arctic, icebreakers are the essential tool to open trade routes, allow resource extraction and project military power. The U.S. and its allies have fallen far behind Russia, and China is rapidly gaining ground with the help of the world’s largest shipbuilding industry.</w:t>
      </w:r>
    </w:p>
    <w:p w14:paraId="39C73FC2" w14:textId="77777777" w:rsidR="00590B1B" w:rsidRPr="00D81344" w:rsidRDefault="00590B1B" w:rsidP="00590B1B">
      <w:pPr>
        <w:rPr>
          <w:sz w:val="16"/>
        </w:rPr>
      </w:pPr>
      <w:r w:rsidRPr="00D81344">
        <w:rPr>
          <w:sz w:val="16"/>
        </w:rPr>
        <w:t xml:space="preserve">President </w:t>
      </w:r>
      <w:r w:rsidRPr="00D81344">
        <w:rPr>
          <w:rStyle w:val="Emphasis"/>
        </w:rPr>
        <w:t>Trump</w:t>
      </w:r>
      <w:r w:rsidRPr="00D81344">
        <w:rPr>
          <w:sz w:val="16"/>
        </w:rPr>
        <w:t xml:space="preserve"> </w:t>
      </w:r>
      <w:r w:rsidRPr="00D81344">
        <w:rPr>
          <w:rStyle w:val="StyleUnderline"/>
        </w:rPr>
        <w:t>has signaled that he wants to put the Arctic back at the top of the</w:t>
      </w:r>
      <w:r w:rsidRPr="00D81344">
        <w:rPr>
          <w:sz w:val="16"/>
        </w:rPr>
        <w:t xml:space="preserve"> </w:t>
      </w:r>
      <w:r w:rsidRPr="00D81344">
        <w:rPr>
          <w:rStyle w:val="StyleUnderline"/>
        </w:rPr>
        <w:t xml:space="preserve">U.S.’s </w:t>
      </w:r>
      <w:r w:rsidRPr="00D81344">
        <w:rPr>
          <w:rStyle w:val="Emphasis"/>
        </w:rPr>
        <w:t>priority list</w:t>
      </w:r>
      <w:r w:rsidRPr="00D81344">
        <w:rPr>
          <w:sz w:val="16"/>
        </w:rPr>
        <w:t>. He has said the U.S. needs to take ownership of Greenland for national security and that the Coast Guard will expand its fleet of icebreakers.</w:t>
      </w:r>
    </w:p>
    <w:p w14:paraId="2BE5D277" w14:textId="77777777" w:rsidR="00590B1B" w:rsidRPr="00D81344" w:rsidRDefault="00590B1B" w:rsidP="00590B1B">
      <w:pPr>
        <w:rPr>
          <w:sz w:val="16"/>
        </w:rPr>
      </w:pPr>
      <w:r w:rsidRPr="00D81344">
        <w:rPr>
          <w:sz w:val="16"/>
        </w:rPr>
        <w:t>“We’re going to order about 40 Coast Guard big icebreakers. Big ones,” Trump said last month.</w:t>
      </w:r>
    </w:p>
    <w:p w14:paraId="2AC7E2AB" w14:textId="77777777" w:rsidR="00590B1B" w:rsidRPr="00D81344" w:rsidRDefault="00590B1B" w:rsidP="00590B1B">
      <w:pPr>
        <w:rPr>
          <w:rStyle w:val="StyleUnderline"/>
        </w:rPr>
      </w:pPr>
      <w:r w:rsidRPr="00D81344">
        <w:rPr>
          <w:rStyle w:val="StyleUnderline"/>
        </w:rPr>
        <w:t xml:space="preserve">That will be a </w:t>
      </w:r>
      <w:r w:rsidRPr="00D81344">
        <w:rPr>
          <w:rStyle w:val="Emphasis"/>
        </w:rPr>
        <w:t>tall order</w:t>
      </w:r>
      <w:r w:rsidRPr="00D81344">
        <w:rPr>
          <w:rStyle w:val="StyleUnderline"/>
        </w:rPr>
        <w:t xml:space="preserve"> to </w:t>
      </w:r>
      <w:r w:rsidRPr="00D81344">
        <w:rPr>
          <w:rStyle w:val="Emphasis"/>
        </w:rPr>
        <w:t>fill</w:t>
      </w:r>
      <w:r w:rsidRPr="00D81344">
        <w:rPr>
          <w:rStyle w:val="StyleUnderline"/>
        </w:rPr>
        <w:t xml:space="preserve">. The U.S. has been struggling for years to build a </w:t>
      </w:r>
      <w:r w:rsidRPr="00D81344">
        <w:rPr>
          <w:rStyle w:val="Emphasis"/>
        </w:rPr>
        <w:t>single icebreaker</w:t>
      </w:r>
      <w:r w:rsidRPr="00D81344">
        <w:rPr>
          <w:rStyle w:val="StyleUnderline"/>
        </w:rPr>
        <w:t xml:space="preserve">—vessels that </w:t>
      </w:r>
      <w:r w:rsidRPr="00D81344">
        <w:rPr>
          <w:rStyle w:val="Emphasis"/>
        </w:rPr>
        <w:t>clear a path</w:t>
      </w:r>
      <w:r w:rsidRPr="00D81344">
        <w:rPr>
          <w:rStyle w:val="StyleUnderline"/>
        </w:rPr>
        <w:t xml:space="preserve"> through the </w:t>
      </w:r>
      <w:r w:rsidRPr="00D81344">
        <w:rPr>
          <w:rStyle w:val="Emphasis"/>
        </w:rPr>
        <w:t>ice for other ships</w:t>
      </w:r>
      <w:r w:rsidRPr="00D81344">
        <w:rPr>
          <w:sz w:val="16"/>
        </w:rPr>
        <w:t xml:space="preserve">. </w:t>
      </w:r>
      <w:r w:rsidRPr="00D81344">
        <w:rPr>
          <w:rStyle w:val="StyleUnderline"/>
        </w:rPr>
        <w:t xml:space="preserve">Even if </w:t>
      </w:r>
      <w:r w:rsidRPr="00D81344">
        <w:rPr>
          <w:rStyle w:val="Emphasis"/>
        </w:rPr>
        <w:t>Trump</w:t>
      </w:r>
      <w:r w:rsidRPr="00D81344">
        <w:rPr>
          <w:rStyle w:val="StyleUnderline"/>
        </w:rPr>
        <w:t xml:space="preserve"> is able to </w:t>
      </w:r>
      <w:r w:rsidRPr="00D81344">
        <w:rPr>
          <w:rStyle w:val="Emphasis"/>
        </w:rPr>
        <w:t>marshal</w:t>
      </w:r>
      <w:r w:rsidRPr="00D81344">
        <w:rPr>
          <w:rStyle w:val="StyleUnderline"/>
        </w:rPr>
        <w:t xml:space="preserve"> the </w:t>
      </w:r>
      <w:r w:rsidRPr="00D81344">
        <w:rPr>
          <w:rStyle w:val="Emphasis"/>
        </w:rPr>
        <w:t>political will</w:t>
      </w:r>
      <w:r w:rsidRPr="00D81344">
        <w:rPr>
          <w:rStyle w:val="StyleUnderline"/>
        </w:rPr>
        <w:t xml:space="preserve"> and </w:t>
      </w:r>
      <w:r w:rsidRPr="00D81344">
        <w:rPr>
          <w:rStyle w:val="Emphasis"/>
        </w:rPr>
        <w:t>money</w:t>
      </w:r>
      <w:r w:rsidRPr="00D81344">
        <w:rPr>
          <w:rStyle w:val="StyleUnderline"/>
        </w:rPr>
        <w:t xml:space="preserve"> to </w:t>
      </w:r>
      <w:r w:rsidRPr="00D81344">
        <w:rPr>
          <w:rStyle w:val="Emphasis"/>
        </w:rPr>
        <w:t>build more,</w:t>
      </w:r>
      <w:r w:rsidRPr="00D81344">
        <w:rPr>
          <w:sz w:val="16"/>
        </w:rPr>
        <w:t xml:space="preserve"> </w:t>
      </w:r>
      <w:r w:rsidRPr="00D81344">
        <w:rPr>
          <w:rStyle w:val="StyleUnderline"/>
        </w:rPr>
        <w:t xml:space="preserve">the U.S. </w:t>
      </w:r>
      <w:r w:rsidRPr="00D81344">
        <w:rPr>
          <w:rStyle w:val="Emphasis"/>
        </w:rPr>
        <w:t>will have</w:t>
      </w:r>
      <w:r w:rsidRPr="00D81344">
        <w:rPr>
          <w:rStyle w:val="StyleUnderline"/>
        </w:rPr>
        <w:t xml:space="preserve"> to </w:t>
      </w:r>
      <w:r w:rsidRPr="00D81344">
        <w:rPr>
          <w:rStyle w:val="Emphasis"/>
        </w:rPr>
        <w:t>breathe life back</w:t>
      </w:r>
      <w:r w:rsidRPr="00D81344">
        <w:rPr>
          <w:rStyle w:val="StyleUnderline"/>
        </w:rPr>
        <w:t xml:space="preserve"> into its </w:t>
      </w:r>
      <w:r w:rsidRPr="00D81344">
        <w:rPr>
          <w:rStyle w:val="Emphasis"/>
        </w:rPr>
        <w:t>ailing shipbuilding industry</w:t>
      </w:r>
      <w:r w:rsidRPr="00D81344">
        <w:rPr>
          <w:rStyle w:val="StyleUnderline"/>
        </w:rPr>
        <w:t xml:space="preserve">, which has been in decline for decades. </w:t>
      </w:r>
    </w:p>
    <w:p w14:paraId="514F7FE1" w14:textId="77777777" w:rsidR="00590B1B" w:rsidRPr="00D81344" w:rsidRDefault="00590B1B" w:rsidP="00590B1B">
      <w:pPr>
        <w:rPr>
          <w:sz w:val="16"/>
        </w:rPr>
      </w:pPr>
      <w:r w:rsidRPr="00D81344">
        <w:rPr>
          <w:rStyle w:val="StyleUnderline"/>
        </w:rPr>
        <w:t>Russia</w:t>
      </w:r>
      <w:r w:rsidRPr="00D81344">
        <w:rPr>
          <w:sz w:val="16"/>
        </w:rPr>
        <w:t xml:space="preserve">, </w:t>
      </w:r>
      <w:r w:rsidRPr="00D81344">
        <w:rPr>
          <w:rStyle w:val="StyleUnderline"/>
        </w:rPr>
        <w:t xml:space="preserve">meanwhile, has around </w:t>
      </w:r>
      <w:r w:rsidRPr="00D81344">
        <w:rPr>
          <w:rStyle w:val="Emphasis"/>
        </w:rPr>
        <w:t>40 icebreakers</w:t>
      </w:r>
      <w:r w:rsidRPr="00D81344">
        <w:rPr>
          <w:sz w:val="16"/>
        </w:rPr>
        <w:t>, as well as new giant nuclear-powered ones under construction. Despite being 900 miles from the Arctic Circle, China has four such vessels. Its first domestically built nuclear-powered icebreaker could be unveiled as soon as this year, experts say.</w:t>
      </w:r>
    </w:p>
    <w:p w14:paraId="71E9B8B2" w14:textId="77777777" w:rsidR="00590B1B" w:rsidRPr="00D81344" w:rsidRDefault="00590B1B" w:rsidP="00590B1B">
      <w:pPr>
        <w:rPr>
          <w:sz w:val="16"/>
        </w:rPr>
      </w:pPr>
      <w:r w:rsidRPr="00D81344">
        <w:rPr>
          <w:sz w:val="16"/>
        </w:rPr>
        <w:t>Russia has faced setbacks in recent years. Sanctions over the Ukraine war have limited its access to components and technologies needed to build icebreakers, such as propulsion systems and radar equipment. A nuclear-powered icebreaker under construction called Rossiya is running three years behind schedule. But it already has a massive lead and years of experience operating in the Arctic.</w:t>
      </w:r>
    </w:p>
    <w:p w14:paraId="2E5F7C53" w14:textId="77777777" w:rsidR="00590B1B" w:rsidRPr="00D81344" w:rsidRDefault="00590B1B" w:rsidP="00590B1B">
      <w:pPr>
        <w:rPr>
          <w:u w:val="single"/>
        </w:rPr>
      </w:pPr>
      <w:r w:rsidRPr="00D81344">
        <w:rPr>
          <w:sz w:val="16"/>
        </w:rPr>
        <w:t xml:space="preserve">As in other areas, Russia is tapping China’s investment and technological support, potentially fueling Beijing’s increased interest in the polar regions. </w:t>
      </w:r>
      <w:r w:rsidRPr="00D81344">
        <w:rPr>
          <w:rStyle w:val="StyleUnderline"/>
        </w:rPr>
        <w:t xml:space="preserve">It took a Chinese shipyard two years to deliver one </w:t>
      </w:r>
      <w:r w:rsidRPr="00D81344">
        <w:rPr>
          <w:rStyle w:val="Emphasis"/>
        </w:rPr>
        <w:t>recent icebreaker</w:t>
      </w:r>
      <w:r w:rsidRPr="00D81344">
        <w:rPr>
          <w:rStyle w:val="StyleUnderline"/>
        </w:rPr>
        <w:t>. Though the U.S.’s new icebreaker will be a heavier ice-breaking class than the Chinese vessel, construction started only recently, five years after the contract was awarded to build it.</w:t>
      </w:r>
    </w:p>
    <w:p w14:paraId="20315924" w14:textId="77777777" w:rsidR="00590B1B" w:rsidRDefault="00590B1B" w:rsidP="00590B1B">
      <w:pPr>
        <w:pStyle w:val="Heading4"/>
        <w:rPr>
          <w:rFonts w:cs="Calibri"/>
        </w:rPr>
      </w:pPr>
      <w:r w:rsidRPr="00D81344">
        <w:rPr>
          <w:rFonts w:cs="Calibri"/>
        </w:rPr>
        <w:t xml:space="preserve">Workforce shortages make effective shipbuilding impossible. </w:t>
      </w:r>
    </w:p>
    <w:p w14:paraId="41FCFB94" w14:textId="74799A65" w:rsidR="00805E38" w:rsidRPr="00805E38" w:rsidRDefault="00805E38" w:rsidP="00805E38">
      <w:pPr>
        <w:rPr>
          <w:rStyle w:val="Style13ptBold"/>
        </w:rPr>
      </w:pPr>
      <w:r w:rsidRPr="00805E38">
        <w:rPr>
          <w:rStyle w:val="Style13ptBold"/>
        </w:rPr>
        <w:t>Shkolnikova</w:t>
      </w:r>
      <w:r w:rsidRPr="00805E38">
        <w:rPr>
          <w:rStyle w:val="Style13ptBold"/>
        </w:rPr>
        <w:t>, Reporter at Stars and Stripes, 25</w:t>
      </w:r>
      <w:r w:rsidR="004F1E83">
        <w:rPr>
          <w:rStyle w:val="Style13ptBold"/>
        </w:rPr>
        <w:t xml:space="preserve"> </w:t>
      </w:r>
    </w:p>
    <w:p w14:paraId="20357D84" w14:textId="77777777" w:rsidR="00590B1B" w:rsidRPr="00D81344" w:rsidRDefault="00590B1B" w:rsidP="00590B1B">
      <w:r w:rsidRPr="00D81344">
        <w:t xml:space="preserve">Svetlana </w:t>
      </w:r>
      <w:r w:rsidRPr="00D81344">
        <w:rPr>
          <w:rStyle w:val="Style13ptBold"/>
        </w:rPr>
        <w:t>Shkolnikova 25</w:t>
      </w:r>
      <w:r w:rsidRPr="00D81344">
        <w:t xml:space="preserve">. Reporter at Stars and Stripes. "Higher pay for shipyard workers critical for military shipbuilding revival, experts say." Stars and Stripes. 3-11-2025. </w:t>
      </w:r>
      <w:hyperlink r:id="rId34" w:history="1">
        <w:r w:rsidRPr="00DC6DC4">
          <w:rPr>
            <w:rStyle w:val="Hyperlink"/>
          </w:rPr>
          <w:t>https://www.stripes.com/branches/navy/2025-03-11/navy-shipbuilding-workforce-17109011.html</w:t>
        </w:r>
      </w:hyperlink>
      <w:r>
        <w:t xml:space="preserve"> </w:t>
      </w:r>
      <w:r w:rsidRPr="00D81344">
        <w:t>HDCSW-Packet</w:t>
      </w:r>
    </w:p>
    <w:p w14:paraId="3F1CF6B6" w14:textId="77777777" w:rsidR="00590B1B" w:rsidRPr="00D81344" w:rsidRDefault="00590B1B" w:rsidP="00590B1B">
      <w:pPr>
        <w:rPr>
          <w:sz w:val="16"/>
        </w:rPr>
      </w:pPr>
      <w:r w:rsidRPr="00D81344">
        <w:rPr>
          <w:rStyle w:val="StyleUnderline"/>
        </w:rPr>
        <w:t xml:space="preserve">The </w:t>
      </w:r>
      <w:r w:rsidRPr="00D81344">
        <w:rPr>
          <w:rStyle w:val="Emphasis"/>
        </w:rPr>
        <w:t>resurrection</w:t>
      </w:r>
      <w:r w:rsidRPr="00D81344">
        <w:rPr>
          <w:rStyle w:val="StyleUnderline"/>
        </w:rPr>
        <w:t xml:space="preserve"> of </w:t>
      </w:r>
      <w:r w:rsidRPr="00D81344">
        <w:rPr>
          <w:rStyle w:val="Emphasis"/>
        </w:rPr>
        <w:t>military shipbuilding</w:t>
      </w:r>
      <w:r w:rsidRPr="00D81344">
        <w:rPr>
          <w:rStyle w:val="StyleUnderline"/>
        </w:rPr>
        <w:t xml:space="preserve"> in the U.S. will </w:t>
      </w:r>
      <w:r w:rsidRPr="00D81344">
        <w:rPr>
          <w:rStyle w:val="Emphasis"/>
        </w:rPr>
        <w:t>hinge</w:t>
      </w:r>
      <w:r w:rsidRPr="00D81344">
        <w:rPr>
          <w:rStyle w:val="StyleUnderline"/>
        </w:rPr>
        <w:t xml:space="preserve"> on </w:t>
      </w:r>
      <w:r w:rsidRPr="00D81344">
        <w:rPr>
          <w:rStyle w:val="Emphasis"/>
        </w:rPr>
        <w:t>improving wages</w:t>
      </w:r>
      <w:r w:rsidRPr="00D81344">
        <w:rPr>
          <w:rStyle w:val="StyleUnderline"/>
        </w:rPr>
        <w:t xml:space="preserve"> and </w:t>
      </w:r>
      <w:r w:rsidRPr="00D81344">
        <w:rPr>
          <w:rStyle w:val="Emphasis"/>
        </w:rPr>
        <w:t>benefits</w:t>
      </w:r>
      <w:r w:rsidRPr="00D81344">
        <w:rPr>
          <w:rStyle w:val="StyleUnderline"/>
        </w:rPr>
        <w:t xml:space="preserve"> for </w:t>
      </w:r>
      <w:r w:rsidRPr="00D81344">
        <w:rPr>
          <w:rStyle w:val="Emphasis"/>
        </w:rPr>
        <w:t>workers at shipyards</w:t>
      </w:r>
      <w:r w:rsidRPr="00D81344">
        <w:rPr>
          <w:sz w:val="16"/>
        </w:rPr>
        <w:t>, Navy officials and experts said Tuesday as lawmakers raised fears of cuts to shipyard workforces.</w:t>
      </w:r>
    </w:p>
    <w:p w14:paraId="55318214" w14:textId="77777777" w:rsidR="00590B1B" w:rsidRPr="00D81344" w:rsidRDefault="00590B1B" w:rsidP="00590B1B">
      <w:pPr>
        <w:rPr>
          <w:rStyle w:val="StyleUnderline"/>
        </w:rPr>
      </w:pPr>
      <w:r w:rsidRPr="00D81344">
        <w:rPr>
          <w:rStyle w:val="StyleUnderline"/>
        </w:rPr>
        <w:t>Experts</w:t>
      </w:r>
      <w:r w:rsidRPr="00D81344">
        <w:rPr>
          <w:sz w:val="16"/>
        </w:rPr>
        <w:t xml:space="preserve"> testifying before a House Armed Services Committee subpanel </w:t>
      </w:r>
      <w:r w:rsidRPr="00D81344">
        <w:rPr>
          <w:rStyle w:val="StyleUnderline"/>
        </w:rPr>
        <w:t xml:space="preserve">cited labor shortages due to poor pay as the main reason for the </w:t>
      </w:r>
      <w:r w:rsidRPr="00D81344">
        <w:rPr>
          <w:rStyle w:val="Emphasis"/>
        </w:rPr>
        <w:t>Navy’s yearslong struggle</w:t>
      </w:r>
      <w:r w:rsidRPr="00D81344">
        <w:rPr>
          <w:rStyle w:val="StyleUnderline"/>
        </w:rPr>
        <w:t xml:space="preserve"> to build </w:t>
      </w:r>
      <w:r w:rsidRPr="00D81344">
        <w:rPr>
          <w:rStyle w:val="Emphasis"/>
        </w:rPr>
        <w:t>ships</w:t>
      </w:r>
      <w:r w:rsidRPr="00D81344">
        <w:rPr>
          <w:rStyle w:val="StyleUnderline"/>
        </w:rPr>
        <w:t xml:space="preserve"> on </w:t>
      </w:r>
      <w:r w:rsidRPr="00D81344">
        <w:rPr>
          <w:rStyle w:val="Emphasis"/>
        </w:rPr>
        <w:t>time</w:t>
      </w:r>
      <w:r w:rsidRPr="00D81344">
        <w:rPr>
          <w:rStyle w:val="StyleUnderline"/>
        </w:rPr>
        <w:t xml:space="preserve"> and on budget.</w:t>
      </w:r>
    </w:p>
    <w:p w14:paraId="67580A90" w14:textId="77777777" w:rsidR="00590B1B" w:rsidRPr="00D81344" w:rsidRDefault="00590B1B" w:rsidP="00590B1B">
      <w:pPr>
        <w:rPr>
          <w:sz w:val="16"/>
        </w:rPr>
      </w:pPr>
      <w:r w:rsidRPr="00D81344">
        <w:rPr>
          <w:sz w:val="16"/>
        </w:rPr>
        <w:t>Cost overruns for 46 ships that the Navy has under construction grew from $3.4 billion to $10.4 billion in the past budget year while delays for certain naval vessels have stretched up to three years.</w:t>
      </w:r>
    </w:p>
    <w:p w14:paraId="379A1339" w14:textId="77777777" w:rsidR="00590B1B" w:rsidRPr="00D81344" w:rsidRDefault="00590B1B" w:rsidP="00590B1B">
      <w:pPr>
        <w:rPr>
          <w:sz w:val="16"/>
        </w:rPr>
      </w:pPr>
      <w:r w:rsidRPr="00D81344">
        <w:rPr>
          <w:sz w:val="16"/>
        </w:rPr>
        <w:t>“</w:t>
      </w:r>
      <w:r w:rsidRPr="00D81344">
        <w:rPr>
          <w:rStyle w:val="StyleUnderline"/>
        </w:rPr>
        <w:t xml:space="preserve">Nothing is more important than </w:t>
      </w:r>
      <w:r w:rsidRPr="00D81344">
        <w:rPr>
          <w:rStyle w:val="Emphasis"/>
        </w:rPr>
        <w:t>addressing</w:t>
      </w:r>
      <w:r w:rsidRPr="00D81344">
        <w:rPr>
          <w:rStyle w:val="StyleUnderline"/>
        </w:rPr>
        <w:t xml:space="preserve"> the </w:t>
      </w:r>
      <w:r w:rsidRPr="00D81344">
        <w:rPr>
          <w:rStyle w:val="Emphasis"/>
        </w:rPr>
        <w:t>critical labor shortages</w:t>
      </w:r>
      <w:r w:rsidRPr="00D81344">
        <w:rPr>
          <w:rStyle w:val="StyleUnderline"/>
        </w:rPr>
        <w:t xml:space="preserve"> that afflict all of the </w:t>
      </w:r>
      <w:r w:rsidRPr="00D81344">
        <w:rPr>
          <w:rStyle w:val="Emphasis"/>
        </w:rPr>
        <w:t>shipbuilding</w:t>
      </w:r>
      <w:r w:rsidRPr="00D81344">
        <w:rPr>
          <w:rStyle w:val="StyleUnderline"/>
        </w:rPr>
        <w:t xml:space="preserve"> and </w:t>
      </w:r>
      <w:r w:rsidRPr="00D81344">
        <w:rPr>
          <w:rStyle w:val="Emphasis"/>
        </w:rPr>
        <w:t>public maintenance yards</w:t>
      </w:r>
      <w:r w:rsidRPr="00D81344">
        <w:rPr>
          <w:sz w:val="16"/>
        </w:rPr>
        <w:t>,” said Eric Labs, a senior analyst for naval forces and weapons at the Congressional Budget Office.</w:t>
      </w:r>
    </w:p>
    <w:p w14:paraId="2CE0548A" w14:textId="77777777" w:rsidR="00590B1B" w:rsidRPr="00D81344" w:rsidRDefault="00590B1B" w:rsidP="00590B1B">
      <w:r w:rsidRPr="00D81344">
        <w:rPr>
          <w:rStyle w:val="StyleUnderline"/>
        </w:rPr>
        <w:t>The assessment comes as</w:t>
      </w:r>
      <w:r w:rsidRPr="00D81344">
        <w:rPr>
          <w:sz w:val="16"/>
        </w:rPr>
        <w:t xml:space="preserve"> President Donald </w:t>
      </w:r>
      <w:r w:rsidRPr="00D81344">
        <w:rPr>
          <w:rStyle w:val="StyleUnderline"/>
        </w:rPr>
        <w:t>Trump’s administration seeks to</w:t>
      </w:r>
      <w:r w:rsidRPr="00D81344">
        <w:rPr>
          <w:sz w:val="16"/>
        </w:rPr>
        <w:t xml:space="preserve"> </w:t>
      </w:r>
      <w:r w:rsidRPr="00D81344">
        <w:rPr>
          <w:rStyle w:val="Emphasis"/>
        </w:rPr>
        <w:t>revitalize commercial</w:t>
      </w:r>
      <w:r w:rsidRPr="00D81344">
        <w:rPr>
          <w:sz w:val="16"/>
        </w:rPr>
        <w:t xml:space="preserve"> and military </w:t>
      </w:r>
      <w:r w:rsidRPr="00D81344">
        <w:rPr>
          <w:rStyle w:val="Emphasis"/>
        </w:rPr>
        <w:t>shipbuilding</w:t>
      </w:r>
      <w:r w:rsidRPr="00D81344">
        <w:rPr>
          <w:sz w:val="16"/>
        </w:rPr>
        <w:t xml:space="preserve"> to compete with China while also substantially reducing the Defense Department’s civilian workforce.</w:t>
      </w:r>
    </w:p>
    <w:p w14:paraId="3517FC03" w14:textId="77777777" w:rsidR="00590B1B" w:rsidRPr="00D81344" w:rsidRDefault="00590B1B" w:rsidP="00590B1B">
      <w:pPr>
        <w:pStyle w:val="Heading3"/>
        <w:rPr>
          <w:rFonts w:cs="Calibri"/>
        </w:rPr>
      </w:pPr>
    </w:p>
    <w:p w14:paraId="742BDCAC" w14:textId="77777777" w:rsidR="00590B1B" w:rsidRPr="00D81344" w:rsidRDefault="00590B1B" w:rsidP="00590B1B">
      <w:pPr>
        <w:pStyle w:val="Heading3"/>
        <w:rPr>
          <w:rFonts w:cs="Calibri"/>
        </w:rPr>
      </w:pPr>
      <w:r w:rsidRPr="00D81344">
        <w:rPr>
          <w:rFonts w:cs="Calibri"/>
        </w:rPr>
        <w:t>AT: Naval Power Impact---1NC</w:t>
      </w:r>
    </w:p>
    <w:p w14:paraId="51BDADAA" w14:textId="77777777" w:rsidR="00590B1B" w:rsidRDefault="00590B1B" w:rsidP="00590B1B">
      <w:pPr>
        <w:pStyle w:val="Heading4"/>
        <w:rPr>
          <w:rFonts w:cs="Calibri"/>
        </w:rPr>
      </w:pPr>
      <w:r w:rsidRPr="00D81344">
        <w:rPr>
          <w:rFonts w:cs="Calibri"/>
        </w:rPr>
        <w:t xml:space="preserve">Naval power doesn’t solve war and shipbuilding alone can’t make it effective. </w:t>
      </w:r>
    </w:p>
    <w:p w14:paraId="43D69C72" w14:textId="5568D7A5" w:rsidR="0037050E" w:rsidRPr="0037050E" w:rsidRDefault="0037050E" w:rsidP="0037050E">
      <w:pPr>
        <w:rPr>
          <w:rStyle w:val="Style13ptBold"/>
        </w:rPr>
      </w:pPr>
      <w:r w:rsidRPr="0037050E">
        <w:rPr>
          <w:rStyle w:val="Style13ptBold"/>
        </w:rPr>
        <w:t>Panter</w:t>
      </w:r>
      <w:r w:rsidRPr="0037050E">
        <w:rPr>
          <w:rStyle w:val="Style13ptBold"/>
        </w:rPr>
        <w:t xml:space="preserve">, </w:t>
      </w:r>
      <w:r w:rsidRPr="0037050E">
        <w:rPr>
          <w:rStyle w:val="Style13ptBold"/>
        </w:rPr>
        <w:t>Ph.D, is a Stanton nuclear security fellow at the Council on Foreign Relations</w:t>
      </w:r>
      <w:r w:rsidRPr="0037050E">
        <w:rPr>
          <w:rStyle w:val="Style13ptBold"/>
        </w:rPr>
        <w:t>, 25</w:t>
      </w:r>
    </w:p>
    <w:p w14:paraId="74BC4445" w14:textId="77777777" w:rsidR="00590B1B" w:rsidRPr="0037050E" w:rsidRDefault="00590B1B" w:rsidP="0037050E">
      <w:r w:rsidRPr="0037050E">
        <w:t xml:space="preserve">Jonathan Panter 25. Ph.D, is a Stanton nuclear security fellow at the Council on Foreign Relations and an American conservatism and governing fellow at the Manhattan Institute for Policy Research. He previously served as a surface warfare officer in the U.S. Navy.  "Rolling Back Naval Forward Presence Will Strengthen American Deterrence." War on the Rocks. 2-7-2025. </w:t>
      </w:r>
      <w:hyperlink r:id="rId35" w:history="1">
        <w:r w:rsidRPr="0037050E">
          <w:rPr>
            <w:rStyle w:val="Hyperlink"/>
          </w:rPr>
          <w:t>https://warontherocks.com/2025/02/rolling-back-naval-forward-presence-will-strengthen-american-deterrence/</w:t>
        </w:r>
      </w:hyperlink>
      <w:r w:rsidRPr="0037050E">
        <w:t xml:space="preserve"> HDCSW-Packet</w:t>
      </w:r>
    </w:p>
    <w:p w14:paraId="75941262" w14:textId="77777777" w:rsidR="00590B1B" w:rsidRPr="00D81344" w:rsidRDefault="00590B1B" w:rsidP="00590B1B">
      <w:pPr>
        <w:rPr>
          <w:rStyle w:val="StyleUnderline"/>
        </w:rPr>
      </w:pPr>
      <w:r w:rsidRPr="00D81344">
        <w:rPr>
          <w:rStyle w:val="Emphasis"/>
        </w:rPr>
        <w:t>Naval forward presence</w:t>
      </w:r>
      <w:r w:rsidRPr="00D81344">
        <w:rPr>
          <w:sz w:val="16"/>
        </w:rPr>
        <w:t xml:space="preserve"> — </w:t>
      </w:r>
      <w:r w:rsidRPr="00D81344">
        <w:rPr>
          <w:rStyle w:val="StyleUnderline"/>
        </w:rPr>
        <w:t>the practice of maintaining combat-credible naval forces</w:t>
      </w:r>
      <w:r w:rsidRPr="00D81344">
        <w:rPr>
          <w:sz w:val="16"/>
        </w:rPr>
        <w:t xml:space="preserve"> </w:t>
      </w:r>
      <w:r w:rsidRPr="00D81344">
        <w:rPr>
          <w:rStyle w:val="StyleUnderline"/>
        </w:rPr>
        <w:t xml:space="preserve">worldwide to </w:t>
      </w:r>
      <w:r w:rsidRPr="00D81344">
        <w:rPr>
          <w:rStyle w:val="Emphasis"/>
        </w:rPr>
        <w:t>deter adversaries</w:t>
      </w:r>
      <w:r w:rsidRPr="00D81344">
        <w:rPr>
          <w:rStyle w:val="StyleUnderline"/>
        </w:rPr>
        <w:t xml:space="preserve">, </w:t>
      </w:r>
      <w:r w:rsidRPr="00D81344">
        <w:rPr>
          <w:rStyle w:val="Emphasis"/>
        </w:rPr>
        <w:t>reassure allies,</w:t>
      </w:r>
      <w:r w:rsidRPr="00D81344">
        <w:rPr>
          <w:sz w:val="16"/>
        </w:rPr>
        <w:t xml:space="preserve"> respond to crises, </w:t>
      </w:r>
      <w:r w:rsidRPr="00D81344">
        <w:rPr>
          <w:rStyle w:val="StyleUnderline"/>
        </w:rPr>
        <w:t>and perform</w:t>
      </w:r>
      <w:r w:rsidRPr="00D81344">
        <w:rPr>
          <w:sz w:val="16"/>
        </w:rPr>
        <w:t xml:space="preserve"> constabulary </w:t>
      </w:r>
      <w:r w:rsidRPr="00D81344">
        <w:rPr>
          <w:rStyle w:val="StyleUnderline"/>
        </w:rPr>
        <w:t>functions for the global commons</w:t>
      </w:r>
      <w:r w:rsidRPr="00D81344">
        <w:rPr>
          <w:sz w:val="16"/>
        </w:rPr>
        <w:t xml:space="preserve"> — </w:t>
      </w:r>
      <w:r w:rsidRPr="00D81344">
        <w:rPr>
          <w:rStyle w:val="StyleUnderline"/>
        </w:rPr>
        <w:t>has dominated U.S. foreign policy since the 1990s</w:t>
      </w:r>
      <w:r w:rsidRPr="00D81344">
        <w:rPr>
          <w:sz w:val="16"/>
        </w:rPr>
        <w:t xml:space="preserve">. Few critics dare question it. </w:t>
      </w:r>
      <w:r w:rsidRPr="00D81344">
        <w:rPr>
          <w:rStyle w:val="StyleUnderline"/>
        </w:rPr>
        <w:t>The concept’s supporters</w:t>
      </w:r>
      <w:r w:rsidRPr="00D81344">
        <w:rPr>
          <w:sz w:val="16"/>
        </w:rPr>
        <w:t xml:space="preserve"> — under the illusion that “credibility anywhere is credibility everywhere” — darkly </w:t>
      </w:r>
      <w:r w:rsidRPr="00D81344">
        <w:rPr>
          <w:rStyle w:val="StyleUnderline"/>
        </w:rPr>
        <w:t xml:space="preserve">warn that rolling back presence operations </w:t>
      </w:r>
      <w:r w:rsidRPr="00D81344">
        <w:rPr>
          <w:rStyle w:val="Emphasis"/>
        </w:rPr>
        <w:t>will</w:t>
      </w:r>
      <w:r w:rsidRPr="00D81344">
        <w:rPr>
          <w:rStyle w:val="StyleUnderline"/>
        </w:rPr>
        <w:t xml:space="preserve"> </w:t>
      </w:r>
      <w:r w:rsidRPr="00D81344">
        <w:rPr>
          <w:rStyle w:val="Emphasis"/>
        </w:rPr>
        <w:t>embolden America’s adversaries</w:t>
      </w:r>
      <w:r w:rsidRPr="00D81344">
        <w:rPr>
          <w:rStyle w:val="StyleUnderline"/>
        </w:rPr>
        <w:t xml:space="preserve">. </w:t>
      </w:r>
    </w:p>
    <w:p w14:paraId="4C923B74" w14:textId="77777777" w:rsidR="00590B1B" w:rsidRPr="00D81344" w:rsidRDefault="00590B1B" w:rsidP="00590B1B">
      <w:pPr>
        <w:rPr>
          <w:rStyle w:val="StyleUnderline"/>
        </w:rPr>
      </w:pPr>
      <w:r w:rsidRPr="00D81344">
        <w:rPr>
          <w:rStyle w:val="StyleUnderline"/>
        </w:rPr>
        <w:t>The opposite is true</w:t>
      </w:r>
      <w:r w:rsidRPr="00D81344">
        <w:rPr>
          <w:sz w:val="16"/>
        </w:rPr>
        <w:t xml:space="preserve">. </w:t>
      </w:r>
      <w:r w:rsidRPr="00D81344">
        <w:rPr>
          <w:rStyle w:val="StyleUnderline"/>
        </w:rPr>
        <w:t xml:space="preserve">A </w:t>
      </w:r>
      <w:r w:rsidRPr="00D81344">
        <w:rPr>
          <w:rStyle w:val="Emphasis"/>
        </w:rPr>
        <w:t>navy tasked to do all</w:t>
      </w:r>
      <w:r w:rsidRPr="00D81344">
        <w:rPr>
          <w:rStyle w:val="StyleUnderline"/>
        </w:rPr>
        <w:t xml:space="preserve"> these things </w:t>
      </w:r>
      <w:r w:rsidRPr="00D81344">
        <w:rPr>
          <w:rStyle w:val="Emphasis"/>
        </w:rPr>
        <w:t>cannot do them all well.</w:t>
      </w:r>
      <w:r w:rsidRPr="00D81344">
        <w:rPr>
          <w:rStyle w:val="StyleUnderline"/>
        </w:rPr>
        <w:t xml:space="preserve"> Rolling back presence </w:t>
      </w:r>
      <w:r w:rsidRPr="00D81344">
        <w:rPr>
          <w:rStyle w:val="Emphasis"/>
        </w:rPr>
        <w:t>will strengthen</w:t>
      </w:r>
      <w:r w:rsidRPr="00D81344">
        <w:rPr>
          <w:rStyle w:val="StyleUnderline"/>
        </w:rPr>
        <w:t xml:space="preserve">, not </w:t>
      </w:r>
      <w:r w:rsidRPr="00D81344">
        <w:rPr>
          <w:rStyle w:val="Emphasis"/>
        </w:rPr>
        <w:t>weaken</w:t>
      </w:r>
      <w:r w:rsidRPr="00D81344">
        <w:rPr>
          <w:rStyle w:val="StyleUnderline"/>
        </w:rPr>
        <w:t xml:space="preserve">, </w:t>
      </w:r>
      <w:r w:rsidRPr="00D81344">
        <w:rPr>
          <w:rStyle w:val="Emphasis"/>
        </w:rPr>
        <w:t>deterrence</w:t>
      </w:r>
      <w:r w:rsidRPr="00D81344">
        <w:rPr>
          <w:sz w:val="16"/>
        </w:rPr>
        <w:t xml:space="preserve">. For too long, short-term thinking has taken priority over managing long-term risk. It’s time to flip the script. </w:t>
      </w:r>
      <w:r w:rsidRPr="00D81344">
        <w:rPr>
          <w:rStyle w:val="StyleUnderline"/>
        </w:rPr>
        <w:t xml:space="preserve">Readiness for </w:t>
      </w:r>
      <w:r w:rsidRPr="00D81344">
        <w:rPr>
          <w:rStyle w:val="Emphasis"/>
        </w:rPr>
        <w:t>great-power conflict</w:t>
      </w:r>
      <w:r w:rsidRPr="00D81344">
        <w:rPr>
          <w:sz w:val="16"/>
        </w:rPr>
        <w:t xml:space="preserve"> </w:t>
      </w:r>
      <w:r w:rsidRPr="00D81344">
        <w:rPr>
          <w:rStyle w:val="StyleUnderline"/>
        </w:rPr>
        <w:t xml:space="preserve">— peace through strength rather than global policing — should once again be America’s </w:t>
      </w:r>
      <w:r w:rsidRPr="00D81344">
        <w:rPr>
          <w:rStyle w:val="Emphasis"/>
        </w:rPr>
        <w:t>primary grand-strategic aim</w:t>
      </w:r>
      <w:r w:rsidRPr="00D81344">
        <w:rPr>
          <w:rStyle w:val="StyleUnderline"/>
        </w:rPr>
        <w:t xml:space="preserve">. </w:t>
      </w:r>
    </w:p>
    <w:p w14:paraId="20FFA2BD" w14:textId="77777777" w:rsidR="00590B1B" w:rsidRPr="00D81344" w:rsidRDefault="00590B1B" w:rsidP="00590B1B">
      <w:pPr>
        <w:rPr>
          <w:sz w:val="16"/>
        </w:rPr>
      </w:pPr>
      <w:r w:rsidRPr="00D81344">
        <w:rPr>
          <w:sz w:val="16"/>
        </w:rPr>
        <w:t>Too Busy, and Too Small</w:t>
      </w:r>
    </w:p>
    <w:p w14:paraId="0A12FF16" w14:textId="77777777" w:rsidR="00590B1B" w:rsidRPr="00D81344" w:rsidRDefault="00590B1B" w:rsidP="00590B1B">
      <w:pPr>
        <w:rPr>
          <w:sz w:val="16"/>
        </w:rPr>
      </w:pPr>
      <w:r w:rsidRPr="00D81344">
        <w:rPr>
          <w:sz w:val="16"/>
        </w:rPr>
        <w:t xml:space="preserve">Few Americans appreciate just how busy their navy is. </w:t>
      </w:r>
      <w:r w:rsidRPr="00D81344">
        <w:rPr>
          <w:rStyle w:val="StyleUnderline"/>
        </w:rPr>
        <w:t>At any time, over one-third of U.S. Navy ships are deployed — the greatest proportion in history</w:t>
      </w:r>
      <w:r w:rsidRPr="00D81344">
        <w:rPr>
          <w:sz w:val="16"/>
        </w:rPr>
        <w:t>. Sometimes these ships are training with allies and partners, buttressing American power. Sometimes they are responding to crises where legitimate American interests are at stake and force may be necessary. But many of the Navy’s overseas duties are unrelated to coercion or deterrence, including humanitarian operations, freedom of navigation transits, “maritime security” patrols in far-flung regions, or various missions under the nebulous banner of norms enforcement.</w:t>
      </w:r>
    </w:p>
    <w:p w14:paraId="15D09AFA" w14:textId="77777777" w:rsidR="00590B1B" w:rsidRPr="00D81344" w:rsidRDefault="00590B1B" w:rsidP="00590B1B">
      <w:pPr>
        <w:rPr>
          <w:sz w:val="16"/>
        </w:rPr>
      </w:pPr>
      <w:r w:rsidRPr="00D81344">
        <w:rPr>
          <w:sz w:val="16"/>
        </w:rPr>
        <w:t xml:space="preserve">As my research has shown, </w:t>
      </w:r>
      <w:r w:rsidRPr="00D81344">
        <w:rPr>
          <w:rStyle w:val="StyleUnderline"/>
        </w:rPr>
        <w:t xml:space="preserve">these </w:t>
      </w:r>
      <w:r w:rsidRPr="00D81344">
        <w:rPr>
          <w:rStyle w:val="Emphasis"/>
        </w:rPr>
        <w:t>operations</w:t>
      </w:r>
      <w:r w:rsidRPr="00D81344">
        <w:rPr>
          <w:rStyle w:val="StyleUnderline"/>
        </w:rPr>
        <w:t xml:space="preserve"> come at a </w:t>
      </w:r>
      <w:r w:rsidRPr="00D81344">
        <w:rPr>
          <w:rStyle w:val="Emphasis"/>
        </w:rPr>
        <w:t>cost</w:t>
      </w:r>
      <w:r w:rsidRPr="00D81344">
        <w:rPr>
          <w:rStyle w:val="StyleUnderline"/>
        </w:rPr>
        <w:t xml:space="preserve">: They have </w:t>
      </w:r>
      <w:r w:rsidRPr="00D81344">
        <w:rPr>
          <w:rStyle w:val="Emphasis"/>
        </w:rPr>
        <w:t>shrunk</w:t>
      </w:r>
      <w:r w:rsidRPr="00D81344">
        <w:rPr>
          <w:rStyle w:val="StyleUnderline"/>
        </w:rPr>
        <w:t xml:space="preserve"> and </w:t>
      </w:r>
      <w:r w:rsidRPr="00D81344">
        <w:rPr>
          <w:rStyle w:val="Emphasis"/>
        </w:rPr>
        <w:t>weakened</w:t>
      </w:r>
      <w:r w:rsidRPr="00D81344">
        <w:rPr>
          <w:rStyle w:val="StyleUnderline"/>
        </w:rPr>
        <w:t xml:space="preserve"> the U.S. Navy’s </w:t>
      </w:r>
      <w:r w:rsidRPr="00D81344">
        <w:rPr>
          <w:rStyle w:val="Emphasis"/>
        </w:rPr>
        <w:t>surface fleet</w:t>
      </w:r>
      <w:r w:rsidRPr="00D81344">
        <w:rPr>
          <w:rStyle w:val="StyleUnderline"/>
        </w:rPr>
        <w:t xml:space="preserve"> to a shadow of its former self</w:t>
      </w:r>
      <w:r w:rsidRPr="00D81344">
        <w:rPr>
          <w:sz w:val="16"/>
        </w:rPr>
        <w:t xml:space="preserve">. The reasons lie in politics, poor strategic foresight, and bureaucracy. While critics usually describe the problem as a mismatch between operational “demand” and the “supply” of ships, this mismatch is itself a symptom of an underlying national confusion about the purpose of the Navy itself. The hard truth is that stale ideas about America’s proper role in the world have outlived the geopolitical circumstances in which they germinated. </w:t>
      </w:r>
    </w:p>
    <w:p w14:paraId="7ED63432" w14:textId="77777777" w:rsidR="00590B1B" w:rsidRPr="00D81344" w:rsidRDefault="00590B1B" w:rsidP="00590B1B">
      <w:pPr>
        <w:rPr>
          <w:sz w:val="8"/>
          <w:szCs w:val="16"/>
        </w:rPr>
      </w:pPr>
      <w:r w:rsidRPr="00D81344">
        <w:rPr>
          <w:sz w:val="8"/>
          <w:szCs w:val="16"/>
        </w:rPr>
        <w:t>After the Soviet Union dissolved, U.S. policymakers saw a new world marked by brush-fire conflicts, civil wars, and economic dislocation due to globalization. Global policing, albeit under more the palatable terms like “engagement” or “liberal internationalism,” became the dominant foreign policy consensus. To offer flexibility for these brush fires, the Navy designed its fleet around carrier strike groups and amphibious readiness groups. The Navy made this case — that an uncertain world required presence, and presence required carriers, amphibious ships, and supporting multi-mission combatants — in its own planning documents, and led a public relations campaign to this effect. The 1993 Bottom-Up Review (the Department of Defense’s seminal assessment of required force structure for the post-Cold War era), under a section entitled “naval presence,” explicitly stated that naval forward presence would require more large-deck ships than the Navy would need if it used the same force-planning metric as the other services (the two “major regional contingency” standard). In other words, “presence” as an idea was good for the Navy’s bottom line — at first.</w:t>
      </w:r>
    </w:p>
    <w:p w14:paraId="7A9D5806" w14:textId="77777777" w:rsidR="00590B1B" w:rsidRPr="00D81344" w:rsidRDefault="00590B1B" w:rsidP="00590B1B">
      <w:pPr>
        <w:rPr>
          <w:sz w:val="8"/>
          <w:szCs w:val="16"/>
        </w:rPr>
      </w:pPr>
      <w:r w:rsidRPr="00D81344">
        <w:rPr>
          <w:sz w:val="8"/>
          <w:szCs w:val="16"/>
        </w:rPr>
        <w:t>Circumstances soon changed. First, the large, exquisite ships that carrier strike groups and amphibious readiness groups required were expensive. Over time, this drove up customer costs and lifecycle costs, and inhibited alternative force structures and platform choices, because the coalition of contractors and policymakers benefiting from the presence-oriented force structure objected to changes. Accordingly, with time, the Navy purchased fewer vessels overall, and the fleet began to shrink.</w:t>
      </w:r>
    </w:p>
    <w:p w14:paraId="0146D3BF" w14:textId="77777777" w:rsidR="00590B1B" w:rsidRPr="00D81344" w:rsidRDefault="00590B1B" w:rsidP="00590B1B">
      <w:pPr>
        <w:rPr>
          <w:sz w:val="8"/>
          <w:szCs w:val="16"/>
        </w:rPr>
      </w:pPr>
      <w:r w:rsidRPr="00D81344">
        <w:rPr>
          <w:sz w:val="8"/>
          <w:szCs w:val="16"/>
        </w:rPr>
        <w:t xml:space="preserve">Meanwhile, the U.S. military’s geographic combatant commanders — empowered a few years earlier under the 1986 Goldwater-Nichols Act — began demanding surface ships for nearly every crisis that arose in their theaters. Policymakers, too, grew accustomed to “showing the flag.” Sending a carrier strike group to a hot zone was appealing, as it avoided the political risk and financial cost of overseas basing and was an easy way to ratchet diplomatic pressure up and down. </w:t>
      </w:r>
    </w:p>
    <w:p w14:paraId="1535F9B7" w14:textId="77777777" w:rsidR="00590B1B" w:rsidRPr="00D81344" w:rsidRDefault="00590B1B" w:rsidP="00590B1B">
      <w:pPr>
        <w:rPr>
          <w:sz w:val="8"/>
          <w:szCs w:val="16"/>
        </w:rPr>
      </w:pPr>
      <w:r w:rsidRPr="00D81344">
        <w:rPr>
          <w:sz w:val="8"/>
          <w:szCs w:val="16"/>
        </w:rPr>
        <w:t>In essence, the Navy did its job too well: It designed a fleet and promoted a concept for operating it that policymakers and combatant commanders found addictive. So, throughout the 1990s and into the 2000s, the surface fleet got busier and busier while becoming smaller and smaller.</w:t>
      </w:r>
    </w:p>
    <w:p w14:paraId="52B9A537" w14:textId="77777777" w:rsidR="00590B1B" w:rsidRPr="00D81344" w:rsidRDefault="00590B1B" w:rsidP="00590B1B">
      <w:pPr>
        <w:rPr>
          <w:sz w:val="8"/>
          <w:szCs w:val="16"/>
        </w:rPr>
      </w:pPr>
      <w:r w:rsidRPr="00D81344">
        <w:rPr>
          <w:sz w:val="8"/>
          <w:szCs w:val="16"/>
        </w:rPr>
        <w:t xml:space="preserve">Like a car, a ship can only be run so hard until it becomes too expensive to maintain. As the Navy overused its ships, they retired early. Other ships picked up their slack and were then overused themselves. To support the rising tempo of operations, the Navy repeatedly delayed maintenance on ships. America’s shipyards, which required predictable contracts to remain economically viable, bled skilled laborers, driving up costs in an endless cycle. </w:t>
      </w:r>
    </w:p>
    <w:p w14:paraId="37041C1D" w14:textId="77777777" w:rsidR="00590B1B" w:rsidRPr="00D81344" w:rsidRDefault="00590B1B" w:rsidP="00590B1B">
      <w:pPr>
        <w:rPr>
          <w:rStyle w:val="StyleUnderline"/>
        </w:rPr>
      </w:pPr>
      <w:r w:rsidRPr="00D81344">
        <w:rPr>
          <w:sz w:val="16"/>
        </w:rPr>
        <w:t xml:space="preserve">The result was that the surface fleet shrank from over 400 ships in 1994 to an all-time-low of 272 vessels during the Obama administration (today, it sits at around 300). Even with an ongoing multi-decade, multi-billion-dollar investment in the nation’s public shipyards, the U.S. Navy will not clear its maintenance backlogs until at least 2040. Even the chief of naval operations recently acknowledged that the fleet will not grow any time soon. </w:t>
      </w:r>
      <w:r w:rsidRPr="00D81344">
        <w:rPr>
          <w:rStyle w:val="StyleUnderline"/>
        </w:rPr>
        <w:t>Wargames indicate that,</w:t>
      </w:r>
      <w:r w:rsidRPr="00D81344">
        <w:rPr>
          <w:sz w:val="16"/>
        </w:rPr>
        <w:t xml:space="preserve"> </w:t>
      </w:r>
      <w:r w:rsidRPr="00D81344">
        <w:rPr>
          <w:rStyle w:val="StyleUnderline"/>
        </w:rPr>
        <w:t xml:space="preserve">were the United States to fight China, the U.S. Navy might eke out a </w:t>
      </w:r>
      <w:r w:rsidRPr="00D81344">
        <w:rPr>
          <w:rStyle w:val="Emphasis"/>
        </w:rPr>
        <w:t>nominal win</w:t>
      </w:r>
      <w:r w:rsidRPr="00D81344">
        <w:rPr>
          <w:rStyle w:val="StyleUnderline"/>
        </w:rPr>
        <w:t xml:space="preserve">, but one that </w:t>
      </w:r>
      <w:r w:rsidRPr="00D81344">
        <w:rPr>
          <w:rStyle w:val="Emphasis"/>
        </w:rPr>
        <w:t>blurs</w:t>
      </w:r>
      <w:r w:rsidRPr="00D81344">
        <w:rPr>
          <w:rStyle w:val="StyleUnderline"/>
        </w:rPr>
        <w:t xml:space="preserve"> the </w:t>
      </w:r>
      <w:r w:rsidRPr="00D81344">
        <w:rPr>
          <w:rStyle w:val="Emphasis"/>
        </w:rPr>
        <w:t>line</w:t>
      </w:r>
      <w:r w:rsidRPr="00D81344">
        <w:rPr>
          <w:rStyle w:val="StyleUnderline"/>
        </w:rPr>
        <w:t xml:space="preserve"> between victory and defeat, setting back </w:t>
      </w:r>
      <w:r w:rsidRPr="00D81344">
        <w:rPr>
          <w:rStyle w:val="Emphasis"/>
        </w:rPr>
        <w:t>American military power</w:t>
      </w:r>
      <w:r w:rsidRPr="00D81344">
        <w:rPr>
          <w:rStyle w:val="StyleUnderline"/>
        </w:rPr>
        <w:t xml:space="preserve"> for a </w:t>
      </w:r>
      <w:r w:rsidRPr="00D81344">
        <w:rPr>
          <w:rStyle w:val="Emphasis"/>
        </w:rPr>
        <w:t>generation</w:t>
      </w:r>
      <w:r w:rsidRPr="00D81344">
        <w:rPr>
          <w:rStyle w:val="StyleUnderline"/>
        </w:rPr>
        <w:t>.</w:t>
      </w:r>
    </w:p>
    <w:p w14:paraId="33B760B3" w14:textId="77777777" w:rsidR="00590B1B" w:rsidRPr="00D81344" w:rsidRDefault="00590B1B" w:rsidP="00590B1B">
      <w:pPr>
        <w:rPr>
          <w:sz w:val="16"/>
        </w:rPr>
      </w:pPr>
      <w:r w:rsidRPr="00D81344">
        <w:rPr>
          <w:sz w:val="16"/>
        </w:rPr>
        <w:t>The Readiness Trade-Off</w:t>
      </w:r>
    </w:p>
    <w:p w14:paraId="1D05768A" w14:textId="77777777" w:rsidR="00590B1B" w:rsidRPr="00D81344" w:rsidRDefault="00590B1B" w:rsidP="00590B1B">
      <w:pPr>
        <w:rPr>
          <w:sz w:val="16"/>
        </w:rPr>
      </w:pPr>
      <w:r w:rsidRPr="00D81344">
        <w:rPr>
          <w:sz w:val="16"/>
        </w:rPr>
        <w:t>How was all this allowed to happen?</w:t>
      </w:r>
    </w:p>
    <w:p w14:paraId="75A158DB" w14:textId="77777777" w:rsidR="00590B1B" w:rsidRPr="00D81344" w:rsidRDefault="00590B1B" w:rsidP="00590B1B">
      <w:pPr>
        <w:rPr>
          <w:sz w:val="16"/>
        </w:rPr>
      </w:pPr>
      <w:r w:rsidRPr="00D81344">
        <w:rPr>
          <w:sz w:val="16"/>
        </w:rPr>
        <w:t>Everyone, from the combatant commanders to the Navy, lost sight of the trade-off between operational and structural readiness. “Operational” readiness refers to the ability of existing military units to fight tonight. “Structural” readiness refers to a military’s ability to generate sufficient mass for multiple rounds in a prolonged fight, including factors like the health of the defense-industrial base. In basic terms, an extremely high level of operational readiness is required for global policing duties; whereas if the goal is fighting a long war against a peer competitor, structural readiness is more important. If resources are finite (which they always are), the two trade off.</w:t>
      </w:r>
    </w:p>
    <w:p w14:paraId="49DAC9C3" w14:textId="77777777" w:rsidR="00590B1B" w:rsidRPr="00D81344" w:rsidRDefault="00590B1B" w:rsidP="00590B1B">
      <w:pPr>
        <w:rPr>
          <w:rStyle w:val="StyleUnderline"/>
        </w:rPr>
      </w:pPr>
      <w:r w:rsidRPr="00D81344">
        <w:rPr>
          <w:sz w:val="16"/>
        </w:rPr>
        <w:t xml:space="preserve">In brief, for three decades, </w:t>
      </w:r>
      <w:r w:rsidRPr="00D81344">
        <w:rPr>
          <w:rStyle w:val="StyleUnderline"/>
        </w:rPr>
        <w:t>the U.S. Navy traded its structural readiness</w:t>
      </w:r>
      <w:r w:rsidRPr="00D81344">
        <w:rPr>
          <w:sz w:val="16"/>
        </w:rPr>
        <w:t xml:space="preserve"> (for great-power conflict) </w:t>
      </w:r>
      <w:r w:rsidRPr="00D81344">
        <w:rPr>
          <w:rStyle w:val="StyleUnderline"/>
        </w:rPr>
        <w:t xml:space="preserve">for </w:t>
      </w:r>
      <w:r w:rsidRPr="00D81344">
        <w:rPr>
          <w:rStyle w:val="Emphasis"/>
        </w:rPr>
        <w:t>operational readiness</w:t>
      </w:r>
      <w:r w:rsidRPr="00D81344">
        <w:rPr>
          <w:sz w:val="16"/>
        </w:rPr>
        <w:t xml:space="preserve"> (to support naval forward presence). It </w:t>
      </w:r>
      <w:r w:rsidRPr="00D81344">
        <w:rPr>
          <w:rStyle w:val="StyleUnderline"/>
        </w:rPr>
        <w:t xml:space="preserve">burned through its </w:t>
      </w:r>
      <w:r w:rsidRPr="00D81344">
        <w:rPr>
          <w:rStyle w:val="Emphasis"/>
        </w:rPr>
        <w:t>ships</w:t>
      </w:r>
      <w:r w:rsidRPr="00D81344">
        <w:rPr>
          <w:rStyle w:val="StyleUnderline"/>
        </w:rPr>
        <w:t xml:space="preserve">, and </w:t>
      </w:r>
      <w:r w:rsidRPr="00D81344">
        <w:rPr>
          <w:rStyle w:val="Emphasis"/>
        </w:rPr>
        <w:t>debilitated its shipyards</w:t>
      </w:r>
      <w:r w:rsidRPr="00D81344">
        <w:rPr>
          <w:sz w:val="16"/>
        </w:rPr>
        <w:t xml:space="preserve">, to </w:t>
      </w:r>
      <w:r w:rsidRPr="00D81344">
        <w:rPr>
          <w:rStyle w:val="StyleUnderline"/>
        </w:rPr>
        <w:t xml:space="preserve">make sure it could respond to whatever policymakers wanted, whenever they wanted it, no matter how irrelevant it was to </w:t>
      </w:r>
      <w:r w:rsidRPr="00D81344">
        <w:rPr>
          <w:rStyle w:val="Emphasis"/>
        </w:rPr>
        <w:t>deterrence</w:t>
      </w:r>
      <w:r w:rsidRPr="00D81344">
        <w:rPr>
          <w:rStyle w:val="StyleUnderline"/>
        </w:rPr>
        <w:t xml:space="preserve"> and </w:t>
      </w:r>
      <w:r w:rsidRPr="00D81344">
        <w:rPr>
          <w:rStyle w:val="Emphasis"/>
        </w:rPr>
        <w:t>warfighting</w:t>
      </w:r>
      <w:r w:rsidRPr="00D81344">
        <w:rPr>
          <w:rStyle w:val="StyleUnderline"/>
        </w:rPr>
        <w:t xml:space="preserve">. </w:t>
      </w:r>
    </w:p>
    <w:p w14:paraId="697B0F96" w14:textId="77777777" w:rsidR="00590B1B" w:rsidRPr="00D81344" w:rsidRDefault="00590B1B" w:rsidP="00590B1B">
      <w:pPr>
        <w:rPr>
          <w:sz w:val="10"/>
          <w:szCs w:val="18"/>
        </w:rPr>
      </w:pPr>
      <w:r w:rsidRPr="00D81344">
        <w:rPr>
          <w:sz w:val="10"/>
          <w:szCs w:val="18"/>
        </w:rPr>
        <w:t xml:space="preserve">This was not a problem in the 1990s, when the same fleet busy with presence operations could still fight off any foreseeable challenger. But by 2015, given the rise of China, the Navy, oversight agencies, contracted research organizations, and think tanks were all sounding alarms. Navy leaders begged Congress, time and again, to reduce the frequency with which Navy ships were deployed, so that the force could recoup its readiness. </w:t>
      </w:r>
    </w:p>
    <w:p w14:paraId="3111CDDA" w14:textId="77777777" w:rsidR="00590B1B" w:rsidRPr="00D81344" w:rsidRDefault="00590B1B" w:rsidP="00590B1B">
      <w:pPr>
        <w:rPr>
          <w:sz w:val="10"/>
          <w:szCs w:val="18"/>
        </w:rPr>
      </w:pPr>
      <w:r w:rsidRPr="00D81344">
        <w:rPr>
          <w:sz w:val="10"/>
          <w:szCs w:val="18"/>
        </w:rPr>
        <w:t>Then came the collisions. In 2017, two U.S. Navy destroyers, in separate incidents, crashed into commercial ships, and 17 American sailors lost their lives. Two investigations — Secretary of the Navy Richard V. Spencer’s Strategic Readiness Review and Chief of Naval Operations John M. Richardson’s Comprehensive Review — offered recommendations to restore the Navy’s readiness. The Navy’s highest-level investigation even recommended “condition[ing] congressional and executive branch leaders to accept that the higher cost and time to achieve established readiness standards will mean less Navy presence worldwide.” This never happened, because Congress continued to assume the Navy could balance both operational and structural readiness, as my research delineating the hearings after the accidents has shown.</w:t>
      </w:r>
    </w:p>
    <w:p w14:paraId="1312EE4D" w14:textId="77777777" w:rsidR="00590B1B" w:rsidRPr="00D81344" w:rsidRDefault="00590B1B" w:rsidP="00590B1B">
      <w:pPr>
        <w:rPr>
          <w:sz w:val="10"/>
          <w:szCs w:val="18"/>
        </w:rPr>
      </w:pPr>
      <w:r w:rsidRPr="00D81344">
        <w:rPr>
          <w:sz w:val="10"/>
          <w:szCs w:val="18"/>
        </w:rPr>
        <w:t>Legislation passed after the collisions resolved none of the Navy’s presence-induced headaches. Congress enacted reforms to restore operational readiness but ignored the Navy’s proposed reforms to improve its structural readiness. The Strategic Readiness Review had proposed changes to the Navy’s readiness commands (such as eliminating the so-called “Inouye Amendment”) and changes to the adjudication of combatant commanders’ requests for forces. Instead, what the Navy got was a little more officer training here, some sleep requirements for officers there. After dipping for one year after the collisions, the Navy’s operational tempo continued its inexorable annual rise that began in the 1990s. Presence was simply too popular an idea.</w:t>
      </w:r>
    </w:p>
    <w:p w14:paraId="584CCC19" w14:textId="77777777" w:rsidR="00590B1B" w:rsidRPr="00D81344" w:rsidRDefault="00590B1B" w:rsidP="00590B1B">
      <w:pPr>
        <w:rPr>
          <w:rStyle w:val="Emphasis"/>
          <w:sz w:val="28"/>
          <w:szCs w:val="32"/>
        </w:rPr>
      </w:pPr>
      <w:r w:rsidRPr="00D81344">
        <w:rPr>
          <w:rStyle w:val="Emphasis"/>
          <w:sz w:val="28"/>
          <w:szCs w:val="32"/>
        </w:rPr>
        <w:t>Shipbuilding is Not Enough</w:t>
      </w:r>
    </w:p>
    <w:p w14:paraId="153EC9E7" w14:textId="77777777" w:rsidR="00590B1B" w:rsidRPr="00D81344" w:rsidRDefault="00590B1B" w:rsidP="00590B1B">
      <w:pPr>
        <w:rPr>
          <w:sz w:val="16"/>
        </w:rPr>
      </w:pPr>
      <w:r w:rsidRPr="00D81344">
        <w:rPr>
          <w:rStyle w:val="StyleUnderline"/>
        </w:rPr>
        <w:t xml:space="preserve">The U.S. Navy’s </w:t>
      </w:r>
      <w:r w:rsidRPr="00D81344">
        <w:rPr>
          <w:rStyle w:val="Emphasis"/>
        </w:rPr>
        <w:t>readiness</w:t>
      </w:r>
      <w:r w:rsidRPr="00D81344">
        <w:rPr>
          <w:rStyle w:val="StyleUnderline"/>
        </w:rPr>
        <w:t xml:space="preserve"> for </w:t>
      </w:r>
      <w:r w:rsidRPr="00D81344">
        <w:rPr>
          <w:rStyle w:val="Emphasis"/>
        </w:rPr>
        <w:t>sustained combat</w:t>
      </w:r>
      <w:r w:rsidRPr="00D81344">
        <w:rPr>
          <w:sz w:val="16"/>
        </w:rPr>
        <w:t xml:space="preserve"> </w:t>
      </w:r>
      <w:r w:rsidRPr="00D81344">
        <w:rPr>
          <w:rStyle w:val="StyleUnderline"/>
        </w:rPr>
        <w:t xml:space="preserve">— and hence its </w:t>
      </w:r>
      <w:r w:rsidRPr="00D81344">
        <w:rPr>
          <w:rStyle w:val="Emphasis"/>
        </w:rPr>
        <w:t>ability</w:t>
      </w:r>
      <w:r w:rsidRPr="00D81344">
        <w:rPr>
          <w:rStyle w:val="StyleUnderline"/>
        </w:rPr>
        <w:t xml:space="preserve"> to deter China — is in a </w:t>
      </w:r>
      <w:r w:rsidRPr="00D81344">
        <w:rPr>
          <w:rStyle w:val="Emphasis"/>
        </w:rPr>
        <w:t>catastrophic state</w:t>
      </w:r>
      <w:r w:rsidRPr="00D81344">
        <w:rPr>
          <w:sz w:val="16"/>
        </w:rPr>
        <w:t xml:space="preserve">. The Trump administration should give the U.S. Navy a fighting chance to rebuild itself. </w:t>
      </w:r>
    </w:p>
    <w:p w14:paraId="24D46F32" w14:textId="77777777" w:rsidR="00590B1B" w:rsidRPr="00D81344" w:rsidRDefault="00590B1B" w:rsidP="00590B1B">
      <w:pPr>
        <w:rPr>
          <w:sz w:val="16"/>
        </w:rPr>
      </w:pPr>
      <w:r w:rsidRPr="00D81344">
        <w:rPr>
          <w:sz w:val="16"/>
        </w:rPr>
        <w:t>It can start with the unfinished business of 2017, reforming the global force management process (the process by which the Department of Defense adjudicates combatant commanders’ requests for military forces) to prioritize structural readiness over emergent demands. In this process, the service chiefs and the joint staff consider combatant commander needs in their theaters and recommend service assets that can be made available to them. Should a combatant commander need forces in excess of this established allocation (an “emergent requirement”), he or she can submit a “request for forces.” The idea that the services should “just say no” to such requests is aspirational, but difficult. Why? Because — as the Strategic Readiness Review noted — the Navy has developed a culture of meeting non-stop (presence-driven) operational demands.</w:t>
      </w:r>
    </w:p>
    <w:p w14:paraId="04BAA78F" w14:textId="77777777" w:rsidR="00590B1B" w:rsidRPr="00D81344" w:rsidRDefault="00590B1B" w:rsidP="00590B1B">
      <w:pPr>
        <w:rPr>
          <w:sz w:val="16"/>
        </w:rPr>
      </w:pPr>
      <w:r w:rsidRPr="00D81344">
        <w:rPr>
          <w:sz w:val="16"/>
        </w:rPr>
        <w:t xml:space="preserve">As the review also points out, </w:t>
      </w:r>
      <w:r w:rsidRPr="00D81344">
        <w:rPr>
          <w:rStyle w:val="StyleUnderline"/>
        </w:rPr>
        <w:t>the multiple overlapping authorities and the adverse growth of staffs within the Navy has made tracking the long-term effects of operations</w:t>
      </w:r>
      <w:r w:rsidRPr="00D81344">
        <w:rPr>
          <w:sz w:val="16"/>
        </w:rPr>
        <w:t xml:space="preserve"> </w:t>
      </w:r>
      <w:r w:rsidRPr="00D81344">
        <w:rPr>
          <w:rStyle w:val="StyleUnderline"/>
        </w:rPr>
        <w:t xml:space="preserve">on </w:t>
      </w:r>
      <w:r w:rsidRPr="00D81344">
        <w:rPr>
          <w:rStyle w:val="Emphasis"/>
        </w:rPr>
        <w:t>structural readiness</w:t>
      </w:r>
      <w:r w:rsidRPr="00D81344">
        <w:rPr>
          <w:rStyle w:val="StyleUnderline"/>
        </w:rPr>
        <w:t xml:space="preserve"> a </w:t>
      </w:r>
      <w:r w:rsidRPr="00D81344">
        <w:rPr>
          <w:rStyle w:val="Emphasis"/>
        </w:rPr>
        <w:t>nightmare</w:t>
      </w:r>
      <w:r w:rsidRPr="00D81344">
        <w:rPr>
          <w:sz w:val="16"/>
        </w:rPr>
        <w:t>. In addition, the staff of the chief of naval operations, located in the Pentagon, appears biased towards operational demands and can lose sight of long-term readiness. The problem is not that the Navy lacks input in global force management, but that the Navy still does not “say no” enough. To resolve this, the review recommended establishing the initial force availability as the “maximum supportable peacetime force,” such that any further combatant commander requests for forces can only be met with forces moved from other theaters. This is, in essence, a hard cap on what the Navy can do, ensuring that unready units are never sent to meet the latest and greatest combatant commander request.</w:t>
      </w:r>
    </w:p>
    <w:p w14:paraId="07BADCFD" w14:textId="77777777" w:rsidR="00590B1B" w:rsidRPr="00D81344" w:rsidRDefault="00590B1B" w:rsidP="00590B1B">
      <w:pPr>
        <w:rPr>
          <w:rStyle w:val="StyleUnderline"/>
        </w:rPr>
      </w:pPr>
      <w:r w:rsidRPr="00D81344">
        <w:rPr>
          <w:rStyle w:val="StyleUnderline"/>
        </w:rPr>
        <w:t>But emergent demands aside</w:t>
      </w:r>
      <w:r w:rsidRPr="00D81344">
        <w:rPr>
          <w:sz w:val="16"/>
        </w:rPr>
        <w:t xml:space="preserve">, </w:t>
      </w:r>
      <w:r w:rsidRPr="00D81344">
        <w:rPr>
          <w:rStyle w:val="StyleUnderline"/>
        </w:rPr>
        <w:t xml:space="preserve">Navy operational tempo will still </w:t>
      </w:r>
      <w:r w:rsidRPr="00D81344">
        <w:rPr>
          <w:rStyle w:val="Emphasis"/>
        </w:rPr>
        <w:t>remain too high</w:t>
      </w:r>
      <w:r w:rsidRPr="00D81344">
        <w:rPr>
          <w:rStyle w:val="StyleUnderline"/>
        </w:rPr>
        <w:t xml:space="preserve"> to restore </w:t>
      </w:r>
      <w:r w:rsidRPr="00D81344">
        <w:rPr>
          <w:rStyle w:val="Emphasis"/>
        </w:rPr>
        <w:t>structural</w:t>
      </w:r>
      <w:r w:rsidRPr="00D81344">
        <w:rPr>
          <w:rStyle w:val="StyleUnderline"/>
        </w:rPr>
        <w:t xml:space="preserve"> </w:t>
      </w:r>
      <w:r w:rsidRPr="00D81344">
        <w:rPr>
          <w:rStyle w:val="Emphasis"/>
        </w:rPr>
        <w:t>readiness</w:t>
      </w:r>
      <w:r w:rsidRPr="00D81344">
        <w:rPr>
          <w:rStyle w:val="StyleUnderline"/>
        </w:rPr>
        <w:t>.</w:t>
      </w:r>
      <w:r w:rsidRPr="00D81344">
        <w:rPr>
          <w:sz w:val="16"/>
        </w:rPr>
        <w:t xml:space="preserve"> The </w:t>
      </w:r>
      <w:r w:rsidRPr="00D81344">
        <w:rPr>
          <w:rStyle w:val="Emphasis"/>
        </w:rPr>
        <w:t>Trump</w:t>
      </w:r>
      <w:r w:rsidRPr="00D81344">
        <w:rPr>
          <w:sz w:val="16"/>
        </w:rPr>
        <w:t xml:space="preserve"> administration </w:t>
      </w:r>
      <w:r w:rsidRPr="00D81344">
        <w:rPr>
          <w:rStyle w:val="StyleUnderline"/>
        </w:rPr>
        <w:t>should</w:t>
      </w:r>
      <w:r w:rsidRPr="00D81344">
        <w:rPr>
          <w:sz w:val="16"/>
        </w:rPr>
        <w:t xml:space="preserve"> therefore </w:t>
      </w:r>
      <w:r w:rsidRPr="00D81344">
        <w:rPr>
          <w:rStyle w:val="StyleUnderline"/>
        </w:rPr>
        <w:t>reevaluate</w:t>
      </w:r>
      <w:r w:rsidRPr="00D81344">
        <w:rPr>
          <w:sz w:val="16"/>
        </w:rPr>
        <w:t xml:space="preserve"> </w:t>
      </w:r>
      <w:r w:rsidRPr="00D81344">
        <w:rPr>
          <w:rStyle w:val="StyleUnderline"/>
        </w:rPr>
        <w:t xml:space="preserve">the idea of </w:t>
      </w:r>
      <w:r w:rsidRPr="00D81344">
        <w:rPr>
          <w:rStyle w:val="Emphasis"/>
        </w:rPr>
        <w:t>naval forward presence</w:t>
      </w:r>
      <w:r w:rsidRPr="00D81344">
        <w:rPr>
          <w:rStyle w:val="StyleUnderline"/>
        </w:rPr>
        <w:t xml:space="preserve"> itself</w:t>
      </w:r>
      <w:r w:rsidRPr="00D81344">
        <w:rPr>
          <w:sz w:val="16"/>
        </w:rPr>
        <w:t xml:space="preserve">: the notion that America’s Navy is foremost a provider of global goods, and a global policeman, rather than the preeminent warfighting force of a maritime power whose primary goals ought to be deterring — and if necessary, winning — </w:t>
      </w:r>
      <w:r w:rsidRPr="00D81344">
        <w:rPr>
          <w:rStyle w:val="StyleUnderline"/>
        </w:rPr>
        <w:t xml:space="preserve">a great-power conflict. </w:t>
      </w:r>
    </w:p>
    <w:p w14:paraId="26BC86B1" w14:textId="77777777" w:rsidR="00590B1B" w:rsidRPr="00D81344" w:rsidRDefault="00590B1B" w:rsidP="00590B1B"/>
    <w:p w14:paraId="2987F14B" w14:textId="77777777" w:rsidR="00590B1B" w:rsidRPr="00D81344" w:rsidRDefault="00590B1B" w:rsidP="00590B1B">
      <w:pPr>
        <w:pStyle w:val="Heading3"/>
        <w:rPr>
          <w:rFonts w:cs="Calibri"/>
        </w:rPr>
      </w:pPr>
      <w:r w:rsidRPr="00D81344">
        <w:rPr>
          <w:rFonts w:cs="Calibri"/>
        </w:rPr>
        <w:t>AT: Naval Power Impact---2NC</w:t>
      </w:r>
    </w:p>
    <w:p w14:paraId="5F409E8A" w14:textId="77777777" w:rsidR="00590B1B" w:rsidRDefault="00590B1B" w:rsidP="00590B1B">
      <w:pPr>
        <w:pStyle w:val="Heading4"/>
        <w:rPr>
          <w:rFonts w:cs="Calibri"/>
        </w:rPr>
      </w:pPr>
      <w:r w:rsidRPr="00D81344">
        <w:rPr>
          <w:rFonts w:cs="Calibri"/>
        </w:rPr>
        <w:t xml:space="preserve">Naval deterrence </w:t>
      </w:r>
      <w:r w:rsidRPr="00D81344">
        <w:rPr>
          <w:rFonts w:cs="Calibri"/>
          <w:u w:val="single"/>
        </w:rPr>
        <w:t>doesn’t solve war</w:t>
      </w:r>
      <w:r w:rsidRPr="00D81344">
        <w:rPr>
          <w:rFonts w:cs="Calibri"/>
        </w:rPr>
        <w:t xml:space="preserve">. </w:t>
      </w:r>
    </w:p>
    <w:p w14:paraId="750A606C" w14:textId="017ECACD" w:rsidR="000D0464" w:rsidRPr="000D0464" w:rsidRDefault="000D0464" w:rsidP="000D0464">
      <w:pPr>
        <w:rPr>
          <w:rStyle w:val="Style13ptBold"/>
        </w:rPr>
      </w:pPr>
      <w:r w:rsidRPr="000D0464">
        <w:rPr>
          <w:rStyle w:val="Style13ptBold"/>
        </w:rPr>
        <w:t xml:space="preserve">Hooft, </w:t>
      </w:r>
      <w:r w:rsidRPr="000D0464">
        <w:rPr>
          <w:rStyle w:val="Style13ptBold"/>
        </w:rPr>
        <w:t>Senior strategic analyst at The Hague Centre for Strategic Studies</w:t>
      </w:r>
      <w:r w:rsidRPr="000D0464">
        <w:rPr>
          <w:rStyle w:val="Style13ptBold"/>
        </w:rPr>
        <w:t>, 21.</w:t>
      </w:r>
    </w:p>
    <w:p w14:paraId="4D0EFB3C" w14:textId="77777777" w:rsidR="00590B1B" w:rsidRPr="000D0464" w:rsidRDefault="00590B1B" w:rsidP="000D0464">
      <w:r w:rsidRPr="000D0464">
        <w:t xml:space="preserve">Paul van Hooft 21. Senior strategic analyst at The Hague Centre for Strategic Studies, the co-chair of its Initiative on the Future of Transatlantic Relations, and a former postdoctoral fellow at the Security Studies Program at Massachusetts Institute of Technology. 2-23-2021. "Don’t Knock Yourself Out: How America Can Turn the Tables on China by Giving Up the Fight for Command of the Seas," War on the Rocks, </w:t>
      </w:r>
      <w:hyperlink r:id="rId36" w:history="1">
        <w:r w:rsidRPr="000D0464">
          <w:rPr>
            <w:rStyle w:val="Hyperlink"/>
          </w:rPr>
          <w:t>https://warontherocks.com/2021/02/dont-knock-yourself-out-how-america-can-turn-the-tables-on-china-by-giving-up-the-fight-for-command-of-the-seas/</w:t>
        </w:r>
      </w:hyperlink>
      <w:r w:rsidRPr="000D0464">
        <w:t xml:space="preserve"> HDCSW-Packet</w:t>
      </w:r>
    </w:p>
    <w:p w14:paraId="52C9043D" w14:textId="77777777" w:rsidR="00590B1B" w:rsidRPr="00D81344" w:rsidRDefault="00590B1B" w:rsidP="00590B1B">
      <w:pPr>
        <w:rPr>
          <w:sz w:val="16"/>
        </w:rPr>
      </w:pPr>
      <w:r w:rsidRPr="00D81344">
        <w:rPr>
          <w:rStyle w:val="StyleUnderline"/>
        </w:rPr>
        <w:t>The U</w:t>
      </w:r>
      <w:r w:rsidRPr="00D81344">
        <w:rPr>
          <w:sz w:val="16"/>
        </w:rPr>
        <w:t xml:space="preserve">nited </w:t>
      </w:r>
      <w:r w:rsidRPr="00D81344">
        <w:rPr>
          <w:rStyle w:val="StyleUnderline"/>
        </w:rPr>
        <w:t>S</w:t>
      </w:r>
      <w:r w:rsidRPr="00D81344">
        <w:rPr>
          <w:sz w:val="16"/>
        </w:rPr>
        <w:t xml:space="preserve">tates </w:t>
      </w:r>
      <w:r w:rsidRPr="00D81344">
        <w:rPr>
          <w:rStyle w:val="StyleUnderline"/>
        </w:rPr>
        <w:t xml:space="preserve">should </w:t>
      </w:r>
      <w:r w:rsidRPr="00D81344">
        <w:rPr>
          <w:rStyle w:val="Emphasis"/>
        </w:rPr>
        <w:t>give up its quest</w:t>
      </w:r>
      <w:r w:rsidRPr="00D81344">
        <w:rPr>
          <w:rStyle w:val="StyleUnderline"/>
        </w:rPr>
        <w:t xml:space="preserve"> for command of the maritime commons in the Western Pacific. The struggle is based on a </w:t>
      </w:r>
      <w:r w:rsidRPr="00D81344">
        <w:rPr>
          <w:rStyle w:val="Emphasis"/>
        </w:rPr>
        <w:t>false premise</w:t>
      </w:r>
      <w:r w:rsidRPr="00D81344">
        <w:rPr>
          <w:rStyle w:val="StyleUnderline"/>
        </w:rPr>
        <w:t xml:space="preserve"> — that if the United States loses command of the seas, China will </w:t>
      </w:r>
      <w:r w:rsidRPr="00D81344">
        <w:rPr>
          <w:rStyle w:val="Emphasis"/>
        </w:rPr>
        <w:t>step in</w:t>
      </w:r>
      <w:r w:rsidRPr="00D81344">
        <w:rPr>
          <w:rStyle w:val="StyleUnderline"/>
        </w:rPr>
        <w:t xml:space="preserve"> the fill the vacuum</w:t>
      </w:r>
      <w:r w:rsidRPr="00D81344">
        <w:rPr>
          <w:sz w:val="16"/>
        </w:rPr>
        <w:t xml:space="preserve">. In fact, </w:t>
      </w:r>
      <w:r w:rsidRPr="00D81344">
        <w:rPr>
          <w:rStyle w:val="Emphasis"/>
        </w:rPr>
        <w:t>even if</w:t>
      </w:r>
      <w:r w:rsidRPr="00D81344">
        <w:rPr>
          <w:rStyle w:val="StyleUnderline"/>
        </w:rPr>
        <w:t xml:space="preserve"> the U</w:t>
      </w:r>
      <w:r w:rsidRPr="00D81344">
        <w:rPr>
          <w:sz w:val="16"/>
        </w:rPr>
        <w:t xml:space="preserve">nited </w:t>
      </w:r>
      <w:r w:rsidRPr="00D81344">
        <w:rPr>
          <w:rStyle w:val="StyleUnderline"/>
        </w:rPr>
        <w:t>S</w:t>
      </w:r>
      <w:r w:rsidRPr="00D81344">
        <w:rPr>
          <w:sz w:val="16"/>
        </w:rPr>
        <w:t xml:space="preserve">tates </w:t>
      </w:r>
      <w:r w:rsidRPr="00D81344">
        <w:rPr>
          <w:rStyle w:val="StyleUnderline"/>
        </w:rPr>
        <w:t xml:space="preserve">loses command of the maritime commons, China is </w:t>
      </w:r>
      <w:r w:rsidRPr="00D81344">
        <w:rPr>
          <w:rStyle w:val="Emphasis"/>
        </w:rPr>
        <w:t>not positioned</w:t>
      </w:r>
      <w:r w:rsidRPr="00D81344">
        <w:rPr>
          <w:rStyle w:val="StyleUnderline"/>
        </w:rPr>
        <w:t xml:space="preserve"> to gain it</w:t>
      </w:r>
      <w:r w:rsidRPr="00D81344">
        <w:rPr>
          <w:sz w:val="16"/>
        </w:rPr>
        <w:t xml:space="preserve">. However, by positioning China as an existential threat, the United States is boxing itself in politically. </w:t>
      </w:r>
      <w:r w:rsidRPr="00D81344">
        <w:rPr>
          <w:rStyle w:val="StyleUnderline"/>
        </w:rPr>
        <w:t>The U</w:t>
      </w:r>
      <w:r w:rsidRPr="00D81344">
        <w:rPr>
          <w:sz w:val="16"/>
        </w:rPr>
        <w:t xml:space="preserve">nited </w:t>
      </w:r>
      <w:r w:rsidRPr="00D81344">
        <w:rPr>
          <w:rStyle w:val="StyleUnderline"/>
        </w:rPr>
        <w:t>S</w:t>
      </w:r>
      <w:r w:rsidRPr="00D81344">
        <w:rPr>
          <w:sz w:val="16"/>
        </w:rPr>
        <w:t xml:space="preserve">tates </w:t>
      </w:r>
      <w:r w:rsidRPr="00D81344">
        <w:rPr>
          <w:rStyle w:val="Emphasis"/>
        </w:rPr>
        <w:t>courts disaster</w:t>
      </w:r>
      <w:r w:rsidRPr="00D81344">
        <w:rPr>
          <w:sz w:val="16"/>
        </w:rPr>
        <w:t xml:space="preserve"> </w:t>
      </w:r>
      <w:r w:rsidRPr="00D81344">
        <w:rPr>
          <w:rStyle w:val="StyleUnderline"/>
        </w:rPr>
        <w:t xml:space="preserve">when it </w:t>
      </w:r>
      <w:r w:rsidRPr="00D81344">
        <w:rPr>
          <w:rStyle w:val="Emphasis"/>
        </w:rPr>
        <w:t>overextends itself</w:t>
      </w:r>
      <w:r w:rsidRPr="00D81344">
        <w:rPr>
          <w:rStyle w:val="StyleUnderline"/>
        </w:rPr>
        <w:t xml:space="preserve"> by seeking military primacy in the region. There is one fundamental reason: </w:t>
      </w:r>
      <w:r w:rsidRPr="00D81344">
        <w:rPr>
          <w:rStyle w:val="Emphasis"/>
        </w:rPr>
        <w:t>the tyranny of distance</w:t>
      </w:r>
      <w:r w:rsidRPr="00D81344">
        <w:rPr>
          <w:sz w:val="16"/>
        </w:rPr>
        <w:t xml:space="preserve">. The </w:t>
      </w:r>
      <w:r w:rsidRPr="00D81344">
        <w:rPr>
          <w:rStyle w:val="Emphasis"/>
        </w:rPr>
        <w:t>maritime</w:t>
      </w:r>
      <w:r w:rsidRPr="00D81344">
        <w:rPr>
          <w:sz w:val="16"/>
        </w:rPr>
        <w:t xml:space="preserve"> nature of American </w:t>
      </w:r>
      <w:r w:rsidRPr="00D81344">
        <w:rPr>
          <w:rStyle w:val="Emphasis"/>
        </w:rPr>
        <w:t>power</w:t>
      </w:r>
      <w:r w:rsidRPr="00D81344">
        <w:rPr>
          <w:rStyle w:val="StyleUnderline"/>
        </w:rPr>
        <w:t xml:space="preserve"> is a </w:t>
      </w:r>
      <w:r w:rsidRPr="00D81344">
        <w:rPr>
          <w:rStyle w:val="Emphasis"/>
        </w:rPr>
        <w:t>double-edged sword</w:t>
      </w:r>
      <w:r w:rsidRPr="00D81344">
        <w:rPr>
          <w:sz w:val="16"/>
        </w:rPr>
        <w:t xml:space="preserve">, specifically when it comes to its competition with China. </w:t>
      </w:r>
      <w:r w:rsidRPr="00D81344">
        <w:rPr>
          <w:rStyle w:val="StyleUnderline"/>
        </w:rPr>
        <w:t xml:space="preserve">American command over the maritime commons allows the U.S. military to project power globally, but when that power is projected at a </w:t>
      </w:r>
      <w:r w:rsidRPr="00D81344">
        <w:rPr>
          <w:rStyle w:val="Emphasis"/>
        </w:rPr>
        <w:t>great distance</w:t>
      </w:r>
      <w:r w:rsidRPr="00D81344">
        <w:rPr>
          <w:rStyle w:val="StyleUnderline"/>
        </w:rPr>
        <w:t xml:space="preserve"> from U.S. shores, as in the Western Pacific, U.S. forces are particularly </w:t>
      </w:r>
      <w:r w:rsidRPr="00D81344">
        <w:rPr>
          <w:rStyle w:val="Emphasis"/>
        </w:rPr>
        <w:t>vulnerable</w:t>
      </w:r>
      <w:r w:rsidRPr="00D81344">
        <w:rPr>
          <w:rStyle w:val="StyleUnderline"/>
        </w:rPr>
        <w:t xml:space="preserve"> to measures designed to </w:t>
      </w:r>
      <w:r w:rsidRPr="00D81344">
        <w:rPr>
          <w:rStyle w:val="Emphasis"/>
        </w:rPr>
        <w:t>raise the costs of access</w:t>
      </w:r>
      <w:r w:rsidRPr="00D81344">
        <w:rPr>
          <w:sz w:val="16"/>
        </w:rPr>
        <w:t xml:space="preserve">. First, </w:t>
      </w:r>
      <w:r w:rsidRPr="00D81344">
        <w:rPr>
          <w:rStyle w:val="StyleUnderline"/>
        </w:rPr>
        <w:t>a strategy of maintaining command of the maritime commons in the face of anti-access measures exposes U.S. dependence on allied territory to support deployed forces</w:t>
      </w:r>
      <w:r w:rsidRPr="00D81344">
        <w:rPr>
          <w:sz w:val="16"/>
        </w:rPr>
        <w:t xml:space="preserve"> through basing, infrastructure, and logistics. Second, </w:t>
      </w:r>
      <w:r w:rsidRPr="00D81344">
        <w:rPr>
          <w:rStyle w:val="StyleUnderline"/>
        </w:rPr>
        <w:t xml:space="preserve">as the costs and risks of maintaining access increase, the </w:t>
      </w:r>
      <w:r w:rsidRPr="00D81344">
        <w:rPr>
          <w:rStyle w:val="Emphasis"/>
        </w:rPr>
        <w:t>asymmetrical stakes</w:t>
      </w:r>
      <w:r w:rsidRPr="00D81344">
        <w:rPr>
          <w:rStyle w:val="StyleUnderline"/>
        </w:rPr>
        <w:t xml:space="preserve"> become </w:t>
      </w:r>
      <w:r w:rsidRPr="00D81344">
        <w:rPr>
          <w:rStyle w:val="Emphasis"/>
        </w:rPr>
        <w:t>more constraining</w:t>
      </w:r>
      <w:r w:rsidRPr="00D81344">
        <w:rPr>
          <w:rStyle w:val="StyleUnderline"/>
        </w:rPr>
        <w:t xml:space="preserve"> for the U</w:t>
      </w:r>
      <w:r w:rsidRPr="00D81344">
        <w:rPr>
          <w:sz w:val="16"/>
        </w:rPr>
        <w:t xml:space="preserve">nited </w:t>
      </w:r>
      <w:r w:rsidRPr="00D81344">
        <w:rPr>
          <w:rStyle w:val="StyleUnderline"/>
        </w:rPr>
        <w:t>S</w:t>
      </w:r>
      <w:r w:rsidRPr="00D81344">
        <w:rPr>
          <w:sz w:val="16"/>
        </w:rPr>
        <w:t xml:space="preserve">tates </w:t>
      </w:r>
      <w:r w:rsidRPr="00D81344">
        <w:rPr>
          <w:rStyle w:val="StyleUnderline"/>
        </w:rPr>
        <w:t>than for China. Overcommitment</w:t>
      </w:r>
      <w:r w:rsidRPr="00D81344">
        <w:rPr>
          <w:sz w:val="16"/>
        </w:rPr>
        <w:t xml:space="preserve"> has historically been endemic to U.S. grand strategy, but it </w:t>
      </w:r>
      <w:r w:rsidRPr="00D81344">
        <w:rPr>
          <w:rStyle w:val="StyleUnderline"/>
        </w:rPr>
        <w:t>is</w:t>
      </w:r>
      <w:r w:rsidRPr="00D81344">
        <w:rPr>
          <w:sz w:val="16"/>
        </w:rPr>
        <w:t xml:space="preserve"> especially </w:t>
      </w:r>
      <w:r w:rsidRPr="00D81344">
        <w:rPr>
          <w:rStyle w:val="Emphasis"/>
        </w:rPr>
        <w:t>dangerous</w:t>
      </w:r>
      <w:r w:rsidRPr="00D81344">
        <w:rPr>
          <w:sz w:val="16"/>
        </w:rPr>
        <w:t xml:space="preserve"> </w:t>
      </w:r>
      <w:r w:rsidRPr="00D81344">
        <w:rPr>
          <w:rStyle w:val="StyleUnderline"/>
        </w:rPr>
        <w:t>now that China is capable of inflicting heavy costs upon the U</w:t>
      </w:r>
      <w:r w:rsidRPr="00D81344">
        <w:rPr>
          <w:sz w:val="16"/>
        </w:rPr>
        <w:t xml:space="preserve">nited </w:t>
      </w:r>
      <w:r w:rsidRPr="00D81344">
        <w:rPr>
          <w:rStyle w:val="StyleUnderline"/>
        </w:rPr>
        <w:t>S</w:t>
      </w:r>
      <w:r w:rsidRPr="00D81344">
        <w:rPr>
          <w:sz w:val="16"/>
        </w:rPr>
        <w:t xml:space="preserve">tates. Instead, the United States should, together with its allies and partners, focus on denying China command of the Pacific maritime commons. </w:t>
      </w:r>
      <w:r w:rsidRPr="00D81344">
        <w:rPr>
          <w:rStyle w:val="StyleUnderline"/>
        </w:rPr>
        <w:t xml:space="preserve">It is </w:t>
      </w:r>
      <w:r w:rsidRPr="00D81344">
        <w:rPr>
          <w:rStyle w:val="Emphasis"/>
        </w:rPr>
        <w:t>cheaper</w:t>
      </w:r>
      <w:r w:rsidRPr="00D81344">
        <w:rPr>
          <w:rStyle w:val="StyleUnderline"/>
        </w:rPr>
        <w:t xml:space="preserve"> and </w:t>
      </w:r>
      <w:r w:rsidRPr="00D81344">
        <w:rPr>
          <w:rStyle w:val="Emphasis"/>
        </w:rPr>
        <w:t>easier</w:t>
      </w:r>
      <w:r w:rsidRPr="00D81344">
        <w:rPr>
          <w:rStyle w:val="StyleUnderline"/>
        </w:rPr>
        <w:t xml:space="preserve"> to </w:t>
      </w:r>
      <w:r w:rsidRPr="00D81344">
        <w:rPr>
          <w:rStyle w:val="Emphasis"/>
        </w:rPr>
        <w:t>deny</w:t>
      </w:r>
      <w:r w:rsidRPr="00D81344">
        <w:rPr>
          <w:rStyle w:val="StyleUnderline"/>
        </w:rPr>
        <w:t xml:space="preserve"> command of the seas than to exercise it</w:t>
      </w:r>
      <w:r w:rsidRPr="00D81344">
        <w:rPr>
          <w:sz w:val="16"/>
        </w:rPr>
        <w:t xml:space="preserve">. If China cannot gain command of the seas, </w:t>
      </w:r>
      <w:r w:rsidRPr="00D81344">
        <w:rPr>
          <w:rStyle w:val="StyleUnderline"/>
        </w:rPr>
        <w:t xml:space="preserve">the Western Pacific will </w:t>
      </w:r>
      <w:r w:rsidRPr="00D81344">
        <w:rPr>
          <w:rStyle w:val="Emphasis"/>
        </w:rPr>
        <w:t>remain</w:t>
      </w:r>
      <w:r w:rsidRPr="00D81344">
        <w:rPr>
          <w:rStyle w:val="StyleUnderline"/>
        </w:rPr>
        <w:t xml:space="preserve"> a contested environment</w:t>
      </w:r>
      <w:r w:rsidRPr="00D81344">
        <w:rPr>
          <w:sz w:val="16"/>
        </w:rPr>
        <w:t xml:space="preserve"> — </w:t>
      </w:r>
      <w:r w:rsidRPr="00D81344">
        <w:rPr>
          <w:rStyle w:val="StyleUnderline"/>
        </w:rPr>
        <w:t xml:space="preserve">one that China </w:t>
      </w:r>
      <w:r w:rsidRPr="00D81344">
        <w:rPr>
          <w:rStyle w:val="Emphasis"/>
        </w:rPr>
        <w:t>cannot break out of</w:t>
      </w:r>
      <w:r w:rsidRPr="00D81344">
        <w:rPr>
          <w:sz w:val="16"/>
        </w:rPr>
        <w:t xml:space="preserve">. </w:t>
      </w:r>
      <w:r w:rsidRPr="00D81344">
        <w:rPr>
          <w:rStyle w:val="StyleUnderline"/>
        </w:rPr>
        <w:t xml:space="preserve">China would either be forced to </w:t>
      </w:r>
      <w:r w:rsidRPr="00D81344">
        <w:rPr>
          <w:rStyle w:val="Emphasis"/>
        </w:rPr>
        <w:t>accept the status quo</w:t>
      </w:r>
      <w:r w:rsidRPr="00D81344">
        <w:rPr>
          <w:rStyle w:val="StyleUnderline"/>
        </w:rPr>
        <w:t xml:space="preserve"> or make a first move in which it </w:t>
      </w:r>
      <w:r w:rsidRPr="00D81344">
        <w:rPr>
          <w:rStyle w:val="Emphasis"/>
        </w:rPr>
        <w:t>overextends itself</w:t>
      </w:r>
      <w:r w:rsidRPr="00D81344">
        <w:rPr>
          <w:rStyle w:val="StyleUnderline"/>
        </w:rPr>
        <w:t>.</w:t>
      </w:r>
      <w:r w:rsidRPr="00D81344">
        <w:rPr>
          <w:sz w:val="16"/>
        </w:rPr>
        <w:t xml:space="preserve"> While </w:t>
      </w:r>
      <w:r w:rsidRPr="00D81344">
        <w:rPr>
          <w:rStyle w:val="StyleUnderline"/>
        </w:rPr>
        <w:t>giving up command of the seas</w:t>
      </w:r>
      <w:r w:rsidRPr="00D81344">
        <w:rPr>
          <w:sz w:val="16"/>
        </w:rPr>
        <w:t xml:space="preserve"> may seem unpalatable, it </w:t>
      </w:r>
      <w:r w:rsidRPr="00D81344">
        <w:rPr>
          <w:rStyle w:val="Emphasis"/>
        </w:rPr>
        <w:t>need not be fatal</w:t>
      </w:r>
      <w:r w:rsidRPr="00D81344">
        <w:rPr>
          <w:rStyle w:val="StyleUnderline"/>
        </w:rPr>
        <w:t xml:space="preserve"> to the U</w:t>
      </w:r>
      <w:r w:rsidRPr="00D81344">
        <w:rPr>
          <w:sz w:val="16"/>
        </w:rPr>
        <w:t xml:space="preserve">nited </w:t>
      </w:r>
      <w:r w:rsidRPr="00D81344">
        <w:rPr>
          <w:rStyle w:val="StyleUnderline"/>
        </w:rPr>
        <w:t>S</w:t>
      </w:r>
      <w:r w:rsidRPr="00D81344">
        <w:rPr>
          <w:sz w:val="16"/>
        </w:rPr>
        <w:t xml:space="preserve">tates </w:t>
      </w:r>
      <w:r w:rsidRPr="00D81344">
        <w:rPr>
          <w:rStyle w:val="StyleUnderline"/>
        </w:rPr>
        <w:t>and its</w:t>
      </w:r>
      <w:r w:rsidRPr="00D81344">
        <w:rPr>
          <w:sz w:val="16"/>
        </w:rPr>
        <w:t xml:space="preserve"> allies and partners’ collective </w:t>
      </w:r>
      <w:r w:rsidRPr="00D81344">
        <w:rPr>
          <w:rStyle w:val="StyleUnderline"/>
        </w:rPr>
        <w:t>goal to maintain the regional balance of power</w:t>
      </w:r>
      <w:r w:rsidRPr="00D81344">
        <w:rPr>
          <w:sz w:val="16"/>
        </w:rPr>
        <w:t>. The alternative is unlikely to end well for them.</w:t>
      </w:r>
    </w:p>
    <w:p w14:paraId="04B47107" w14:textId="77777777" w:rsidR="00590B1B" w:rsidRDefault="00590B1B" w:rsidP="00590B1B">
      <w:pPr>
        <w:pStyle w:val="Heading4"/>
        <w:rPr>
          <w:rFonts w:cs="Calibri"/>
        </w:rPr>
      </w:pPr>
      <w:r w:rsidRPr="00D81344">
        <w:rPr>
          <w:rFonts w:cs="Calibri"/>
        </w:rPr>
        <w:t xml:space="preserve">But if it </w:t>
      </w:r>
      <w:r w:rsidRPr="00D81344">
        <w:rPr>
          <w:rFonts w:cs="Calibri"/>
          <w:u w:val="single"/>
        </w:rPr>
        <w:t>does solve war</w:t>
      </w:r>
      <w:r w:rsidRPr="00D81344">
        <w:rPr>
          <w:rFonts w:cs="Calibri"/>
        </w:rPr>
        <w:t xml:space="preserve">, then it’s </w:t>
      </w:r>
      <w:r w:rsidRPr="00D81344">
        <w:rPr>
          <w:rFonts w:cs="Calibri"/>
          <w:u w:val="single"/>
        </w:rPr>
        <w:t>resilient</w:t>
      </w:r>
      <w:r w:rsidRPr="00D81344">
        <w:rPr>
          <w:rFonts w:cs="Calibri"/>
        </w:rPr>
        <w:t xml:space="preserve">. </w:t>
      </w:r>
    </w:p>
    <w:p w14:paraId="287AC94A" w14:textId="26D80450" w:rsidR="00E40A24" w:rsidRPr="00E40A24" w:rsidRDefault="00E40A24" w:rsidP="00E40A24">
      <w:pPr>
        <w:rPr>
          <w:rStyle w:val="Style13ptBold"/>
        </w:rPr>
      </w:pPr>
      <w:r w:rsidRPr="00E40A24">
        <w:rPr>
          <w:rStyle w:val="Style13ptBold"/>
        </w:rPr>
        <w:t xml:space="preserve">Easterbrook, </w:t>
      </w:r>
      <w:r w:rsidRPr="00E40A24">
        <w:rPr>
          <w:rStyle w:val="Style13ptBold"/>
        </w:rPr>
        <w:t>Fellow in Economics, then in Government Studies, at the Brookings Institution</w:t>
      </w:r>
      <w:r w:rsidRPr="00E40A24">
        <w:rPr>
          <w:rStyle w:val="Style13ptBold"/>
        </w:rPr>
        <w:t xml:space="preserve">, 18. </w:t>
      </w:r>
    </w:p>
    <w:p w14:paraId="1960DD5B" w14:textId="77777777" w:rsidR="00590B1B" w:rsidRPr="00E40A24" w:rsidRDefault="00590B1B" w:rsidP="00E40A24">
      <w:r w:rsidRPr="00E40A24">
        <w:t>Gregg Easterbrook 18, Fellow in Economics, then in Government Studies, at the Brookings Institution, and a Fellow in International Affairs at the Fulbright Foundation, February 2018, It's Better Than It Looks: Reasons for Optimism in an Age of Fear, Chapter 6: Why is Violence in Decline?, p. 136-139 HDCSW-Packet</w:t>
      </w:r>
    </w:p>
    <w:p w14:paraId="3418AE4C" w14:textId="77777777" w:rsidR="00590B1B" w:rsidRPr="00D81344" w:rsidRDefault="00590B1B" w:rsidP="00590B1B">
      <w:pPr>
        <w:rPr>
          <w:sz w:val="16"/>
        </w:rPr>
      </w:pPr>
      <w:r w:rsidRPr="00D81344">
        <w:rPr>
          <w:rStyle w:val="StyleUnderline"/>
        </w:rPr>
        <w:t>FROM BEFORE THE COMMON ERA until Pearl Harbor, great powers competed at sea as much as on land.</w:t>
      </w:r>
      <w:r w:rsidRPr="00D81344">
        <w:rPr>
          <w:sz w:val="16"/>
        </w:rPr>
        <w:t xml:space="preserve"> Carthage, Rome, and Troy fought regularly on the waters of the Mediterranean. Enormous fleets—the 1588 Spanish Armada boasted 130 ships—plied the oceans, fighting other fleets, seizing prizes, and staking claims to territory. Even in the days of sail, warships crossed the world: early in the sixteenth century, the Chinese and Portuguese navies clashed repeatedly near what's now Hong Kong. For millennia, nations sunk into their navies amounts that might have ended want, only to behold the investments literally sink. During the modern era, Argentina, Brazil, Britain, Chile, France, Germany, Japan, Russia, and the United States have expended groaning chests of treasure on warships. Naval rivalries between Britain and Germany helped ignite both world wars. The Pacific Theater fighting of World War Il began in part because of America's 1940 decision to forward-deploy its fleet from California to Hawaii, closer to Tokyo, and in part because Japan placed an existential wager on the maritime theories of Alfred Thayer Mahan, a member of the society of famous persons who proved, following their deaths, to have been wrong about practically everything. </w:t>
      </w:r>
      <w:r w:rsidRPr="00D81344">
        <w:rPr>
          <w:rStyle w:val="StyleUnderline"/>
        </w:rPr>
        <w:t>Many centuries of an extravagant naval arms race culminated</w:t>
      </w:r>
      <w:r w:rsidRPr="00D81344">
        <w:rPr>
          <w:sz w:val="16"/>
        </w:rPr>
        <w:t xml:space="preserve"> in the October 1944 Battle of Leyte Gulf, where 367 warships and 1,800 aircraft hammered at each other with cannon, bombs, torpedoes, and battleship shells weighing up to 3,000 pounds apiece. </w:t>
      </w:r>
      <w:r w:rsidRPr="00D81344">
        <w:rPr>
          <w:rStyle w:val="StyleUnderline"/>
        </w:rPr>
        <w:t xml:space="preserve">Then the </w:t>
      </w:r>
      <w:r w:rsidRPr="00D81344">
        <w:rPr>
          <w:rStyle w:val="Emphasis"/>
        </w:rPr>
        <w:t>naval arms race stopped</w:t>
      </w:r>
      <w:r w:rsidRPr="00D81344">
        <w:rPr>
          <w:rStyle w:val="StyleUnderline"/>
        </w:rPr>
        <w:t xml:space="preserve">. </w:t>
      </w:r>
      <w:r w:rsidRPr="00D81344">
        <w:rPr>
          <w:rStyle w:val="Emphasis"/>
        </w:rPr>
        <w:t>So did naval fighting</w:t>
      </w:r>
      <w:r w:rsidRPr="00D81344">
        <w:rPr>
          <w:rStyle w:val="StyleUnderline"/>
        </w:rPr>
        <w:t xml:space="preserve">. The </w:t>
      </w:r>
      <w:r w:rsidRPr="00D81344">
        <w:rPr>
          <w:rStyle w:val="Emphasis"/>
        </w:rPr>
        <w:t>seas have been quiet</w:t>
      </w:r>
      <w:r w:rsidRPr="00D81344">
        <w:rPr>
          <w:rStyle w:val="StyleUnderline"/>
        </w:rPr>
        <w:t xml:space="preserve"> for nearly </w:t>
      </w:r>
      <w:r w:rsidRPr="00D81344">
        <w:rPr>
          <w:rStyle w:val="Emphasis"/>
        </w:rPr>
        <w:t>seventy- five years</w:t>
      </w:r>
      <w:r w:rsidRPr="00D81344">
        <w:rPr>
          <w:sz w:val="16"/>
        </w:rPr>
        <w:t xml:space="preserve">, perhaps the longest stretch without bloodshed on the waters since first the sail was hoisted. </w:t>
      </w:r>
      <w:r w:rsidRPr="00D81344">
        <w:rPr>
          <w:rStyle w:val="StyleUnderline"/>
        </w:rPr>
        <w:t>Some Argentine and British ships clashed during the 1982 Falklands conflict</w:t>
      </w:r>
      <w:r w:rsidRPr="00D81344">
        <w:rPr>
          <w:sz w:val="16"/>
        </w:rPr>
        <w:t xml:space="preserve">, and Iranian and Iraqi vessels scuffled around oil tankers during the mid- 1980s, </w:t>
      </w:r>
      <w:r w:rsidRPr="00D81344">
        <w:rPr>
          <w:rStyle w:val="StyleUnderline"/>
        </w:rPr>
        <w:t xml:space="preserve">but </w:t>
      </w:r>
      <w:r w:rsidRPr="00D81344">
        <w:rPr>
          <w:rStyle w:val="Emphasis"/>
        </w:rPr>
        <w:t>big fights at sea have come to a halt</w:t>
      </w:r>
      <w:r w:rsidRPr="00D81344">
        <w:rPr>
          <w:rStyle w:val="StyleUnderline"/>
        </w:rPr>
        <w:t xml:space="preserve">, as has the </w:t>
      </w:r>
      <w:r w:rsidRPr="00D81344">
        <w:rPr>
          <w:rStyle w:val="Emphasis"/>
        </w:rPr>
        <w:t>great-power naval competition</w:t>
      </w:r>
      <w:r w:rsidRPr="00D81344">
        <w:rPr>
          <w:rStyle w:val="StyleUnderline"/>
        </w:rPr>
        <w:t>.</w:t>
      </w:r>
      <w:r w:rsidRPr="00D81344">
        <w:rPr>
          <w:sz w:val="16"/>
        </w:rPr>
        <w:t xml:space="preserve"> The </w:t>
      </w:r>
      <w:r w:rsidRPr="00D81344">
        <w:rPr>
          <w:rStyle w:val="StyleUnderline"/>
        </w:rPr>
        <w:t>last time a major naval battle occurred, India was not yet an independent nation</w:t>
      </w:r>
      <w:r w:rsidRPr="00D81344">
        <w:rPr>
          <w:sz w:val="16"/>
        </w:rPr>
        <w:t xml:space="preserve">, the solid-state transistor had not been invented, and the Dodgers played in Brooklyn. </w:t>
      </w:r>
      <w:r w:rsidRPr="00D81344">
        <w:rPr>
          <w:rStyle w:val="StyleUnderline"/>
        </w:rPr>
        <w:t xml:space="preserve">Century upon century of great-power competition at sea ended with a </w:t>
      </w:r>
      <w:r w:rsidRPr="00D81344">
        <w:rPr>
          <w:rStyle w:val="Emphasis"/>
        </w:rPr>
        <w:t>final score of 10—0</w:t>
      </w:r>
      <w:r w:rsidRPr="00D81344">
        <w:rPr>
          <w:rStyle w:val="StyleUnderline"/>
        </w:rPr>
        <w:t>.</w:t>
      </w:r>
      <w:r w:rsidRPr="00D81344">
        <w:rPr>
          <w:sz w:val="16"/>
        </w:rPr>
        <w:t xml:space="preserve"> That's the </w:t>
      </w:r>
      <w:r w:rsidRPr="00D81344">
        <w:rPr>
          <w:rStyle w:val="StyleUnderline"/>
        </w:rPr>
        <w:t xml:space="preserve">number of supercarrier strike groups possessed by the </w:t>
      </w:r>
      <w:r w:rsidRPr="00D81344">
        <w:rPr>
          <w:rStyle w:val="Emphasis"/>
        </w:rPr>
        <w:t>U</w:t>
      </w:r>
      <w:r w:rsidRPr="00D81344">
        <w:rPr>
          <w:rStyle w:val="StyleUnderline"/>
        </w:rPr>
        <w:t xml:space="preserve">nited </w:t>
      </w:r>
      <w:r w:rsidRPr="00D81344">
        <w:rPr>
          <w:rStyle w:val="Emphasis"/>
        </w:rPr>
        <w:t>S</w:t>
      </w:r>
      <w:r w:rsidRPr="00D81344">
        <w:rPr>
          <w:rStyle w:val="StyleUnderline"/>
        </w:rPr>
        <w:t xml:space="preserve">tates (ten) versus the number possessed by </w:t>
      </w:r>
      <w:r w:rsidRPr="00D81344">
        <w:rPr>
          <w:rStyle w:val="Emphasis"/>
        </w:rPr>
        <w:t>all other</w:t>
      </w:r>
      <w:r w:rsidRPr="00D81344">
        <w:rPr>
          <w:rStyle w:val="StyleUnderline"/>
        </w:rPr>
        <w:t xml:space="preserve"> nation</w:t>
      </w:r>
      <w:r w:rsidRPr="00D81344">
        <w:rPr>
          <w:rStyle w:val="Emphasis"/>
        </w:rPr>
        <w:t>s</w:t>
      </w:r>
      <w:r w:rsidRPr="00D81344">
        <w:rPr>
          <w:rStyle w:val="StyleUnderline"/>
        </w:rPr>
        <w:t xml:space="preserve"> combined (zero).</w:t>
      </w:r>
      <w:r w:rsidRPr="00D81344">
        <w:rPr>
          <w:sz w:val="16"/>
        </w:rPr>
        <w:t xml:space="preserve"> World War Il left the warships of the Axis powers in Davy Jones's locker. The Soviet Union tried to step in with bucket-of-bolts vessels that craved return to port; since about 1960, the </w:t>
      </w:r>
      <w:r w:rsidRPr="00D81344">
        <w:rPr>
          <w:rStyle w:val="StyleUnderline"/>
        </w:rPr>
        <w:t xml:space="preserve">US Navy has </w:t>
      </w:r>
      <w:r w:rsidRPr="00D81344">
        <w:rPr>
          <w:rStyle w:val="Emphasis"/>
        </w:rPr>
        <w:t>enforced hegemony over the blue water</w:t>
      </w:r>
      <w:r w:rsidRPr="00D81344">
        <w:rPr>
          <w:rStyle w:val="StyleUnderline"/>
        </w:rPr>
        <w:t>.</w:t>
      </w:r>
      <w:r w:rsidRPr="00D81344">
        <w:rPr>
          <w:sz w:val="16"/>
        </w:rPr>
        <w:t xml:space="preserve"> "Hegemony" has a bad reputation in political science, assumed always to be undesirable. In this case, the </w:t>
      </w:r>
      <w:r w:rsidRPr="00D81344">
        <w:rPr>
          <w:rStyle w:val="Emphasis"/>
        </w:rPr>
        <w:t>size</w:t>
      </w:r>
      <w:r w:rsidRPr="00D81344">
        <w:rPr>
          <w:rStyle w:val="StyleUnderline"/>
        </w:rPr>
        <w:t xml:space="preserve">, </w:t>
      </w:r>
      <w:r w:rsidRPr="00D81344">
        <w:rPr>
          <w:rStyle w:val="Emphasis"/>
        </w:rPr>
        <w:t>power</w:t>
      </w:r>
      <w:r w:rsidRPr="00D81344">
        <w:rPr>
          <w:rStyle w:val="StyleUnderline"/>
        </w:rPr>
        <w:t xml:space="preserve">, and </w:t>
      </w:r>
      <w:r w:rsidRPr="00D81344">
        <w:rPr>
          <w:rStyle w:val="Emphasis"/>
        </w:rPr>
        <w:t>competence</w:t>
      </w:r>
      <w:r w:rsidRPr="00D81344">
        <w:rPr>
          <w:rStyle w:val="StyleUnderline"/>
        </w:rPr>
        <w:t xml:space="preserve"> of the US Navy has </w:t>
      </w:r>
      <w:r w:rsidRPr="00D81344">
        <w:rPr>
          <w:rStyle w:val="Emphasis"/>
        </w:rPr>
        <w:t>banished fighting</w:t>
      </w:r>
      <w:r w:rsidRPr="00D81344">
        <w:rPr>
          <w:rStyle w:val="StyleUnderline"/>
        </w:rPr>
        <w:t xml:space="preserve"> from much of Earth's surface. For a </w:t>
      </w:r>
      <w:r w:rsidRPr="00D81344">
        <w:rPr>
          <w:rStyle w:val="Emphasis"/>
        </w:rPr>
        <w:t>half-century</w:t>
      </w:r>
      <w:r w:rsidRPr="00D81344">
        <w:rPr>
          <w:rStyle w:val="StyleUnderline"/>
        </w:rPr>
        <w:t xml:space="preserve">, </w:t>
      </w:r>
      <w:r w:rsidRPr="00D81344">
        <w:rPr>
          <w:rStyle w:val="Emphasis"/>
        </w:rPr>
        <w:t>no nation has even attempted to contest US naval dominion</w:t>
      </w:r>
      <w:r w:rsidRPr="00D81344">
        <w:rPr>
          <w:rStyle w:val="StyleUnderline"/>
        </w:rPr>
        <w:t>.</w:t>
      </w:r>
      <w:r w:rsidRPr="00D81344">
        <w:rPr>
          <w:sz w:val="16"/>
        </w:rPr>
        <w:t xml:space="preserve"> The </w:t>
      </w:r>
      <w:r w:rsidRPr="00D81344">
        <w:rPr>
          <w:rStyle w:val="StyleUnderline"/>
        </w:rPr>
        <w:t>all-electric, stealth- hull cruisers the United States builds are so advanced</w:t>
      </w:r>
      <w:r w:rsidRPr="00D81344">
        <w:rPr>
          <w:sz w:val="16"/>
        </w:rPr>
        <w:t xml:space="preserve"> —nicknamed "arsenal ships" for their firepower—</w:t>
      </w:r>
      <w:r w:rsidRPr="00D81344">
        <w:rPr>
          <w:rStyle w:val="StyleUnderline"/>
        </w:rPr>
        <w:t>that no other nation has even experimented with a vessel of this general type.</w:t>
      </w:r>
      <w:r w:rsidRPr="00D81344">
        <w:rPr>
          <w:sz w:val="16"/>
        </w:rPr>
        <w:t xml:space="preserve"> The </w:t>
      </w:r>
      <w:r w:rsidRPr="00D81344">
        <w:rPr>
          <w:rStyle w:val="StyleUnderline"/>
        </w:rPr>
        <w:t>supercarrier strike groups that America deploys—full-deck, nuclear-powered carriers</w:t>
      </w:r>
      <w:r w:rsidRPr="00D81344">
        <w:rPr>
          <w:sz w:val="16"/>
        </w:rPr>
        <w:t xml:space="preserve"> bearing long-range jets, </w:t>
      </w:r>
      <w:r w:rsidRPr="00D81344">
        <w:rPr>
          <w:rStyle w:val="StyleUnderline"/>
        </w:rPr>
        <w:t>protected by guided-missile destroyers and screened by nuclear submarines—are so potent</w:t>
      </w:r>
      <w:r w:rsidRPr="00D81344">
        <w:rPr>
          <w:sz w:val="16"/>
        </w:rPr>
        <w:t xml:space="preserve">, to say nothing of so expensive ( naval hegemony cost the United States $155 billion in 2017), </w:t>
      </w:r>
      <w:r w:rsidRPr="00D81344">
        <w:rPr>
          <w:rStyle w:val="StyleUnderline"/>
        </w:rPr>
        <w:t xml:space="preserve">that no other nation has tried to build one. </w:t>
      </w:r>
      <w:r w:rsidRPr="00D81344">
        <w:rPr>
          <w:rStyle w:val="Emphasis"/>
        </w:rPr>
        <w:t>China</w:t>
      </w:r>
      <w:r w:rsidRPr="00D81344">
        <w:rPr>
          <w:rStyle w:val="StyleUnderline"/>
        </w:rPr>
        <w:t xml:space="preserve"> and </w:t>
      </w:r>
      <w:r w:rsidRPr="00D81344">
        <w:rPr>
          <w:rStyle w:val="Emphasis"/>
        </w:rPr>
        <w:t>Russia</w:t>
      </w:r>
      <w:r w:rsidRPr="00D81344">
        <w:rPr>
          <w:rStyle w:val="StyleUnderline"/>
        </w:rPr>
        <w:t xml:space="preserve"> </w:t>
      </w:r>
      <w:r w:rsidRPr="00D81344">
        <w:rPr>
          <w:rStyle w:val="Emphasis"/>
        </w:rPr>
        <w:t>possess no nuclear supercarriers</w:t>
      </w:r>
      <w:r w:rsidRPr="00D81344">
        <w:rPr>
          <w:rStyle w:val="StyleUnderline"/>
        </w:rPr>
        <w:t xml:space="preserve">, and have </w:t>
      </w:r>
      <w:r w:rsidRPr="00D81344">
        <w:rPr>
          <w:rStyle w:val="Emphasis"/>
        </w:rPr>
        <w:t>none under construction</w:t>
      </w:r>
      <w:r w:rsidRPr="00D81344">
        <w:rPr>
          <w:rStyle w:val="StyleUnderline"/>
        </w:rPr>
        <w:t>.</w:t>
      </w:r>
      <w:r w:rsidRPr="00D81344">
        <w:rPr>
          <w:sz w:val="16"/>
        </w:rPr>
        <w:t xml:space="preserve"> The limited-deck, diesel-powered carriers China began laying down in 2015 will be suitable for patrolling coastal areas but not for the open ocean, while </w:t>
      </w:r>
      <w:r w:rsidRPr="00D81344">
        <w:rPr>
          <w:rStyle w:val="StyleUnderline"/>
        </w:rPr>
        <w:t>everything the US Navy builds is intended to travel beyond the horizon.</w:t>
      </w:r>
      <w:r w:rsidRPr="00D81344">
        <w:rPr>
          <w:sz w:val="16"/>
        </w:rPr>
        <w:t xml:space="preserve"> Because the US Navy operates far from the homes of Americans, many are not attuned to its size and might. Soldiers can march in Fourth of July parades, and Air Force fighters can perform Super Bowl flyovers; the Navy's boats can be observed only on the waves. Most who live in other nations are not attuned to the US Navy either. There's no compelling reason to think about a well-behaved military force stationed on the opposite side of the globe. Under US Navy hegemony, </w:t>
      </w:r>
      <w:r w:rsidRPr="00D81344">
        <w:rPr>
          <w:rStyle w:val="StyleUnderline"/>
        </w:rPr>
        <w:t>piracy still occurs, but great powers have not seized merchant ships in three generations.</w:t>
      </w:r>
      <w:r w:rsidRPr="00D81344">
        <w:rPr>
          <w:sz w:val="16"/>
        </w:rPr>
        <w:t xml:space="preserve"> That cargo ships whose decks are stacked with containers of valuable goods can steam anywhere without fear of being impounded by a warship is the unseen reason global trade took off, and global trade benefits almost everyone, while reducing war. The reality that the </w:t>
      </w:r>
      <w:r w:rsidRPr="00D81344">
        <w:rPr>
          <w:rStyle w:val="StyleUnderline"/>
        </w:rPr>
        <w:t xml:space="preserve">US Navy rules the blue water both </w:t>
      </w:r>
      <w:r w:rsidRPr="00D81344">
        <w:rPr>
          <w:rStyle w:val="Emphasis"/>
        </w:rPr>
        <w:t>reduces a historic cause of conflict</w:t>
      </w:r>
      <w:r w:rsidRPr="00D81344">
        <w:rPr>
          <w:rStyle w:val="StyleUnderline"/>
        </w:rPr>
        <w:t xml:space="preserve"> and </w:t>
      </w:r>
      <w:r w:rsidRPr="00D81344">
        <w:rPr>
          <w:rStyle w:val="Emphasis"/>
        </w:rPr>
        <w:t>enables the prosperity of the contemporary era</w:t>
      </w:r>
      <w:r w:rsidRPr="00D81344">
        <w:rPr>
          <w:rStyle w:val="StyleUnderline"/>
        </w:rPr>
        <w:t>.</w:t>
      </w:r>
      <w:r w:rsidRPr="00D81344">
        <w:rPr>
          <w:sz w:val="16"/>
        </w:rPr>
        <w:t xml:space="preserve"> Speaking at West Point as president, Obama said that the United States does not use its might to acquire territory or seize resources. Instead, </w:t>
      </w:r>
      <w:r w:rsidRPr="00D81344">
        <w:rPr>
          <w:rStyle w:val="StyleUnderline"/>
        </w:rPr>
        <w:t>American might is employed to pursue what US leaders believe is best for the world.</w:t>
      </w:r>
      <w:r w:rsidRPr="00D81344">
        <w:rPr>
          <w:sz w:val="16"/>
        </w:rPr>
        <w:t xml:space="preserve"> Such beliefs may be wrong, even tragically so. But has any other nation that possessed overwhelming military force ever refrained from using force for conquest or pursuit of riches? That is the unseen question of the oceans—unseen because fighting on the water has stopped. </w:t>
      </w:r>
    </w:p>
    <w:p w14:paraId="31E362F7" w14:textId="77777777" w:rsidR="00590B1B" w:rsidRPr="00D81344" w:rsidRDefault="00590B1B" w:rsidP="00590B1B"/>
    <w:p w14:paraId="7B5870E6" w14:textId="77777777" w:rsidR="00590B1B" w:rsidRPr="00D81344" w:rsidRDefault="00590B1B" w:rsidP="00590B1B"/>
    <w:p w14:paraId="0AF01939" w14:textId="77777777" w:rsidR="00590B1B" w:rsidRPr="00D81344" w:rsidRDefault="00590B1B" w:rsidP="00590B1B">
      <w:pPr>
        <w:pStyle w:val="Heading2"/>
        <w:rPr>
          <w:rFonts w:cs="Calibri"/>
        </w:rPr>
      </w:pPr>
      <w:r w:rsidRPr="00D81344">
        <w:rPr>
          <w:rFonts w:cs="Calibri"/>
        </w:rPr>
        <w:t>AT: Missile Defense Advantage</w:t>
      </w:r>
    </w:p>
    <w:p w14:paraId="38046850" w14:textId="77777777" w:rsidR="00590B1B" w:rsidRPr="00D81344" w:rsidRDefault="00590B1B" w:rsidP="00590B1B">
      <w:pPr>
        <w:pStyle w:val="Heading3"/>
        <w:rPr>
          <w:rFonts w:cs="Calibri"/>
        </w:rPr>
      </w:pPr>
      <w:r w:rsidRPr="00D81344">
        <w:rPr>
          <w:rFonts w:cs="Calibri"/>
        </w:rPr>
        <w:t>AT: Missile Defense---IB Fails---1NC</w:t>
      </w:r>
    </w:p>
    <w:p w14:paraId="1C229F47" w14:textId="77777777" w:rsidR="00590B1B" w:rsidRDefault="00590B1B" w:rsidP="00590B1B">
      <w:pPr>
        <w:pStyle w:val="Heading4"/>
        <w:rPr>
          <w:rFonts w:cs="Calibri"/>
        </w:rPr>
      </w:pPr>
      <w:r w:rsidRPr="00D81344">
        <w:rPr>
          <w:rFonts w:cs="Calibri"/>
        </w:rPr>
        <w:t xml:space="preserve">Icebreakers </w:t>
      </w:r>
      <w:r w:rsidRPr="00D81344">
        <w:rPr>
          <w:rFonts w:cs="Calibri"/>
          <w:u w:val="single"/>
        </w:rPr>
        <w:t>can’t protect</w:t>
      </w:r>
      <w:r w:rsidRPr="00D81344">
        <w:rPr>
          <w:rFonts w:cs="Calibri"/>
        </w:rPr>
        <w:t xml:space="preserve"> Arctic trade routes which means they can’t build missile defense. </w:t>
      </w:r>
    </w:p>
    <w:p w14:paraId="12864EE0" w14:textId="2307B7BC" w:rsidR="00731C5D" w:rsidRPr="00731C5D" w:rsidRDefault="00731C5D" w:rsidP="00731C5D">
      <w:pPr>
        <w:rPr>
          <w:rStyle w:val="Style13ptBold"/>
        </w:rPr>
      </w:pPr>
      <w:r w:rsidRPr="00731C5D">
        <w:rPr>
          <w:rStyle w:val="Style13ptBold"/>
        </w:rPr>
        <w:t xml:space="preserve">Avey, </w:t>
      </w:r>
      <w:r w:rsidRPr="00731C5D">
        <w:rPr>
          <w:rStyle w:val="Style13ptBold"/>
        </w:rPr>
        <w:t>Assistant professor of political science at Virginia Tech</w:t>
      </w:r>
      <w:r w:rsidRPr="00731C5D">
        <w:rPr>
          <w:rStyle w:val="Style13ptBold"/>
        </w:rPr>
        <w:t>, 19.</w:t>
      </w:r>
    </w:p>
    <w:p w14:paraId="774534F1" w14:textId="77777777" w:rsidR="00590B1B" w:rsidRPr="00731C5D" w:rsidRDefault="00590B1B" w:rsidP="00731C5D">
      <w:r w:rsidRPr="00731C5D">
        <w:t xml:space="preserve">Paul Avey 19. Assistant professor of political science at Virginia Tech. "The Icebreaker Gap Doesn’t Mean America is Losing in the Arctic." War on the Rocks. 11-28-2019. </w:t>
      </w:r>
      <w:hyperlink r:id="rId37" w:history="1">
        <w:r w:rsidRPr="00731C5D">
          <w:rPr>
            <w:rStyle w:val="Hyperlink"/>
          </w:rPr>
          <w:t>https://warontherocks.com/2019/11/the-icebreaker-gap-doesnt-mean-america-is-losing-in-the-arctic/</w:t>
        </w:r>
      </w:hyperlink>
      <w:r w:rsidRPr="00731C5D">
        <w:t xml:space="preserve"> HDCSW-Packet</w:t>
      </w:r>
    </w:p>
    <w:p w14:paraId="350CECB3" w14:textId="77777777" w:rsidR="00590B1B" w:rsidRPr="00D81344" w:rsidRDefault="00590B1B" w:rsidP="00590B1B">
      <w:pPr>
        <w:rPr>
          <w:sz w:val="16"/>
        </w:rPr>
      </w:pPr>
      <w:r w:rsidRPr="00D81344">
        <w:rPr>
          <w:sz w:val="16"/>
        </w:rPr>
        <w:t>The Consequences of an Icebreaker Gap</w:t>
      </w:r>
    </w:p>
    <w:p w14:paraId="4BE15F20" w14:textId="77777777" w:rsidR="00590B1B" w:rsidRPr="00D81344" w:rsidRDefault="00590B1B" w:rsidP="00590B1B">
      <w:pPr>
        <w:rPr>
          <w:sz w:val="16"/>
        </w:rPr>
      </w:pPr>
      <w:r w:rsidRPr="00D81344">
        <w:rPr>
          <w:sz w:val="16"/>
        </w:rPr>
        <w:t xml:space="preserve">Thankfully for Washington, </w:t>
      </w:r>
      <w:r w:rsidRPr="00D81344">
        <w:rPr>
          <w:rStyle w:val="StyleUnderline"/>
        </w:rPr>
        <w:t xml:space="preserve">the consequences of this </w:t>
      </w:r>
      <w:r w:rsidRPr="00D81344">
        <w:rPr>
          <w:rStyle w:val="Emphasis"/>
        </w:rPr>
        <w:t>icebreaker gap</w:t>
      </w:r>
      <w:r w:rsidRPr="00D81344">
        <w:rPr>
          <w:rStyle w:val="StyleUnderline"/>
        </w:rPr>
        <w:t xml:space="preserve"> for U.S. defense are often </w:t>
      </w:r>
      <w:r w:rsidRPr="00D81344">
        <w:rPr>
          <w:rStyle w:val="Emphasis"/>
        </w:rPr>
        <w:t>misunderstood</w:t>
      </w:r>
      <w:r w:rsidRPr="00D81344">
        <w:rPr>
          <w:rStyle w:val="StyleUnderline"/>
        </w:rPr>
        <w:t xml:space="preserve"> or </w:t>
      </w:r>
      <w:r w:rsidRPr="00D81344">
        <w:rPr>
          <w:rStyle w:val="Emphasis"/>
        </w:rPr>
        <w:t>overstated</w:t>
      </w:r>
      <w:r w:rsidRPr="00D81344">
        <w:rPr>
          <w:sz w:val="16"/>
        </w:rPr>
        <w:t>. First, many of the specific military challenges that China or Russia might pose in the Arctic are independent of icebreakers and best dealt with in other ways. These include denying the United States access to the region, missile strikes against the homeland, the ability to move forces from the homeland, and demonstrating U.S. strength against challenges.</w:t>
      </w:r>
    </w:p>
    <w:p w14:paraId="200B2F23" w14:textId="77777777" w:rsidR="00590B1B" w:rsidRPr="00D81344" w:rsidRDefault="00590B1B" w:rsidP="00590B1B">
      <w:r w:rsidRPr="00D81344">
        <w:rPr>
          <w:rStyle w:val="StyleUnderline"/>
        </w:rPr>
        <w:t xml:space="preserve">It is not clear how Russia or China would </w:t>
      </w:r>
      <w:r w:rsidRPr="00D81344">
        <w:rPr>
          <w:rStyle w:val="Emphasis"/>
        </w:rPr>
        <w:t>leverage icebreakers</w:t>
      </w:r>
      <w:r w:rsidRPr="00D81344">
        <w:rPr>
          <w:rStyle w:val="StyleUnderline"/>
        </w:rPr>
        <w:t xml:space="preserve"> to exclude the United </w:t>
      </w:r>
      <w:r w:rsidRPr="00D81344">
        <w:rPr>
          <w:rStyle w:val="Emphasis"/>
        </w:rPr>
        <w:t>States from the region</w:t>
      </w:r>
      <w:r w:rsidRPr="00D81344">
        <w:rPr>
          <w:sz w:val="16"/>
        </w:rPr>
        <w:t xml:space="preserve">, </w:t>
      </w:r>
      <w:r w:rsidRPr="00D81344">
        <w:rPr>
          <w:rStyle w:val="StyleUnderline"/>
        </w:rPr>
        <w:t xml:space="preserve">or how the United States would utilize icebreakers to </w:t>
      </w:r>
      <w:r w:rsidRPr="00D81344">
        <w:rPr>
          <w:rStyle w:val="Emphasis"/>
        </w:rPr>
        <w:t>overcome</w:t>
      </w:r>
      <w:r w:rsidRPr="00D81344">
        <w:rPr>
          <w:rStyle w:val="StyleUnderline"/>
        </w:rPr>
        <w:t xml:space="preserve"> such </w:t>
      </w:r>
      <w:r w:rsidRPr="00D81344">
        <w:rPr>
          <w:rStyle w:val="Emphasis"/>
        </w:rPr>
        <w:t>attempts</w:t>
      </w:r>
      <w:r w:rsidRPr="00D81344">
        <w:rPr>
          <w:sz w:val="16"/>
        </w:rPr>
        <w:t xml:space="preserve">. </w:t>
      </w:r>
      <w:r w:rsidRPr="00D81344">
        <w:rPr>
          <w:rStyle w:val="StyleUnderline"/>
        </w:rPr>
        <w:t>Take the concern of Russia denying access along the</w:t>
      </w:r>
      <w:r w:rsidRPr="00D81344">
        <w:rPr>
          <w:sz w:val="16"/>
        </w:rPr>
        <w:t xml:space="preserve"> </w:t>
      </w:r>
      <w:r w:rsidRPr="00D81344">
        <w:rPr>
          <w:rStyle w:val="Emphasis"/>
        </w:rPr>
        <w:t>Northern Sea Route</w:t>
      </w:r>
      <w:r w:rsidRPr="00D81344">
        <w:rPr>
          <w:sz w:val="16"/>
        </w:rPr>
        <w:t xml:space="preserve"> (setting aside the limited trans-Arctic shipping to date and modest future projections</w:t>
      </w:r>
      <w:r w:rsidRPr="00D81344">
        <w:rPr>
          <w:rStyle w:val="StyleUnderline"/>
        </w:rPr>
        <w:t xml:space="preserve">). The Russian ability to do this stems primarily from their growing missile, air, and surveillance </w:t>
      </w:r>
      <w:r w:rsidRPr="00D81344">
        <w:rPr>
          <w:rStyle w:val="Emphasis"/>
        </w:rPr>
        <w:t>capabilities</w:t>
      </w:r>
      <w:r w:rsidRPr="00D81344">
        <w:rPr>
          <w:rStyle w:val="StyleUnderline"/>
        </w:rPr>
        <w:t xml:space="preserve"> deployed </w:t>
      </w:r>
      <w:r w:rsidRPr="00D81344">
        <w:rPr>
          <w:rStyle w:val="Emphasis"/>
        </w:rPr>
        <w:t>within their own territory</w:t>
      </w:r>
      <w:r w:rsidRPr="00D81344">
        <w:rPr>
          <w:sz w:val="16"/>
        </w:rPr>
        <w:t xml:space="preserve">. As Mathieu Boulègue observes, the Russian Northern Fleet will likely be able to perform some sea denial missions “at a limited operational tempo.” Yet “the majority of its assets are not Arctic-specific, operating beyond the region and in other strategic directions.” </w:t>
      </w:r>
      <w:r w:rsidRPr="00D81344">
        <w:rPr>
          <w:rStyle w:val="StyleUnderline"/>
        </w:rPr>
        <w:t xml:space="preserve">Increasing the numbers of </w:t>
      </w:r>
      <w:r w:rsidRPr="00D81344">
        <w:rPr>
          <w:rStyle w:val="Emphasis"/>
        </w:rPr>
        <w:t>U.S. icebreakers</w:t>
      </w:r>
      <w:r w:rsidRPr="00D81344">
        <w:rPr>
          <w:rStyle w:val="StyleUnderline"/>
        </w:rPr>
        <w:t xml:space="preserve"> would not </w:t>
      </w:r>
      <w:r w:rsidRPr="00D81344">
        <w:rPr>
          <w:rStyle w:val="Emphasis"/>
        </w:rPr>
        <w:t>overcome</w:t>
      </w:r>
      <w:r w:rsidRPr="00D81344">
        <w:rPr>
          <w:rStyle w:val="StyleUnderline"/>
        </w:rPr>
        <w:t xml:space="preserve"> the </w:t>
      </w:r>
      <w:r w:rsidRPr="00D81344">
        <w:rPr>
          <w:rStyle w:val="Emphasis"/>
        </w:rPr>
        <w:t>Russian</w:t>
      </w:r>
      <w:r w:rsidRPr="00D81344">
        <w:rPr>
          <w:rStyle w:val="StyleUnderline"/>
        </w:rPr>
        <w:t xml:space="preserve"> </w:t>
      </w:r>
      <w:r w:rsidRPr="00D81344">
        <w:rPr>
          <w:rStyle w:val="Emphasis"/>
        </w:rPr>
        <w:t>shore-based area-denial challenge</w:t>
      </w:r>
      <w:r w:rsidRPr="00D81344">
        <w:rPr>
          <w:sz w:val="16"/>
        </w:rPr>
        <w:t>. In the event of a crisis, naval surface vessels operating behind slow-moving icebreakers would be, Andreas Kuersten notes, “sitting ducks for aerial, undersea, and shore-based enemy forces.”</w:t>
      </w:r>
    </w:p>
    <w:p w14:paraId="681C0364" w14:textId="77777777" w:rsidR="00590B1B" w:rsidRPr="00D81344" w:rsidRDefault="00590B1B" w:rsidP="00590B1B">
      <w:pPr>
        <w:pStyle w:val="Heading3"/>
      </w:pPr>
      <w:r w:rsidRPr="00D81344">
        <w:t>AT: Missile Defense---IB Fails---1NC</w:t>
      </w:r>
    </w:p>
    <w:p w14:paraId="15BAFD94" w14:textId="77777777" w:rsidR="00590B1B" w:rsidRDefault="00590B1B" w:rsidP="00590B1B">
      <w:pPr>
        <w:pStyle w:val="Heading4"/>
      </w:pPr>
      <w:r w:rsidRPr="00D81344">
        <w:t xml:space="preserve">Icebreakers are </w:t>
      </w:r>
      <w:r w:rsidRPr="00D81344">
        <w:rPr>
          <w:u w:val="single"/>
        </w:rPr>
        <w:t>not essential</w:t>
      </w:r>
      <w:r w:rsidRPr="00D81344">
        <w:t xml:space="preserve"> for missile defense. </w:t>
      </w:r>
    </w:p>
    <w:p w14:paraId="14CF8857" w14:textId="500D178B" w:rsidR="00D74CE9" w:rsidRPr="00D74CE9" w:rsidRDefault="00D74CE9" w:rsidP="00D74CE9">
      <w:pPr>
        <w:rPr>
          <w:b/>
          <w:bCs/>
          <w:sz w:val="26"/>
        </w:rPr>
      </w:pPr>
      <w:r w:rsidRPr="00731C5D">
        <w:rPr>
          <w:rStyle w:val="Style13ptBold"/>
        </w:rPr>
        <w:t>Avey, Assistant professor of political science at Virginia Tech, 19.</w:t>
      </w:r>
    </w:p>
    <w:p w14:paraId="419EDFF9" w14:textId="77777777" w:rsidR="00590B1B" w:rsidRPr="00D74CE9" w:rsidRDefault="00590B1B" w:rsidP="00D74CE9">
      <w:r w:rsidRPr="00D74CE9">
        <w:t xml:space="preserve">Paul Avey 19. Assistant professor of political science at Virginia Tech. "The Icebreaker Gap Doesn’t Mean America is Losing in the Arctic." War on the Rocks. 11-28-2019. </w:t>
      </w:r>
      <w:hyperlink r:id="rId38" w:history="1">
        <w:r w:rsidRPr="00D74CE9">
          <w:rPr>
            <w:rStyle w:val="Hyperlink"/>
          </w:rPr>
          <w:t>https://warontherocks.com/2019/11/the-icebreaker-gap-doesnt-mean-america-is-losing-in-the-arctic/</w:t>
        </w:r>
      </w:hyperlink>
      <w:r w:rsidRPr="00D74CE9">
        <w:t xml:space="preserve"> HDCSW-Packet</w:t>
      </w:r>
    </w:p>
    <w:p w14:paraId="070318B2" w14:textId="77777777" w:rsidR="00590B1B" w:rsidRPr="00D81344" w:rsidRDefault="00590B1B" w:rsidP="00590B1B">
      <w:pPr>
        <w:rPr>
          <w:sz w:val="16"/>
        </w:rPr>
      </w:pPr>
      <w:r w:rsidRPr="00D81344">
        <w:rPr>
          <w:rStyle w:val="StyleUnderline"/>
        </w:rPr>
        <w:t xml:space="preserve">Icebreakers would play a marginal role in </w:t>
      </w:r>
      <w:r w:rsidRPr="00D81344">
        <w:rPr>
          <w:rStyle w:val="Emphasis"/>
        </w:rPr>
        <w:t>countering</w:t>
      </w:r>
      <w:r w:rsidRPr="00D81344">
        <w:rPr>
          <w:rStyle w:val="StyleUnderline"/>
        </w:rPr>
        <w:t xml:space="preserve"> other </w:t>
      </w:r>
      <w:r w:rsidRPr="00D81344">
        <w:rPr>
          <w:rStyle w:val="Emphasis"/>
        </w:rPr>
        <w:t>military challenges</w:t>
      </w:r>
      <w:r w:rsidRPr="00D81344">
        <w:rPr>
          <w:rStyle w:val="StyleUnderline"/>
        </w:rPr>
        <w:t xml:space="preserve"> </w:t>
      </w:r>
      <w:r w:rsidRPr="00D81344">
        <w:rPr>
          <w:sz w:val="16"/>
        </w:rPr>
        <w:t xml:space="preserve">to the United States emerging from the region. </w:t>
      </w:r>
      <w:r w:rsidRPr="00D81344">
        <w:rPr>
          <w:rStyle w:val="StyleUnderline"/>
        </w:rPr>
        <w:t>Missiles fired from the Russian Arctic</w:t>
      </w:r>
      <w:r w:rsidRPr="00D81344">
        <w:rPr>
          <w:sz w:val="16"/>
        </w:rPr>
        <w:t xml:space="preserve"> </w:t>
      </w:r>
      <w:r w:rsidRPr="00D81344">
        <w:rPr>
          <w:rStyle w:val="StyleUnderline"/>
        </w:rPr>
        <w:t xml:space="preserve">toward the United States would </w:t>
      </w:r>
      <w:r w:rsidRPr="00D81344">
        <w:rPr>
          <w:rStyle w:val="Emphasis"/>
        </w:rPr>
        <w:t>traverse</w:t>
      </w:r>
      <w:r w:rsidRPr="00D81344">
        <w:rPr>
          <w:rStyle w:val="StyleUnderline"/>
        </w:rPr>
        <w:t xml:space="preserve"> over the </w:t>
      </w:r>
      <w:r w:rsidRPr="00D81344">
        <w:rPr>
          <w:rStyle w:val="Emphasis"/>
        </w:rPr>
        <w:t>Arctic</w:t>
      </w:r>
      <w:r w:rsidRPr="00D81344">
        <w:rPr>
          <w:sz w:val="16"/>
        </w:rPr>
        <w:t xml:space="preserve">. </w:t>
      </w:r>
      <w:r w:rsidRPr="00D81344">
        <w:rPr>
          <w:rStyle w:val="StyleUnderline"/>
        </w:rPr>
        <w:t>The status of what the DoD terms the “</w:t>
      </w:r>
      <w:r w:rsidRPr="00D81344">
        <w:rPr>
          <w:rStyle w:val="Emphasis"/>
        </w:rPr>
        <w:t>aging North Warning System</w:t>
      </w:r>
      <w:r w:rsidRPr="00D81344">
        <w:rPr>
          <w:rStyle w:val="StyleUnderline"/>
        </w:rPr>
        <w:t>”</w:t>
      </w:r>
      <w:r w:rsidRPr="00D81344">
        <w:rPr>
          <w:sz w:val="16"/>
        </w:rPr>
        <w:t xml:space="preserve"> </w:t>
      </w:r>
      <w:r w:rsidRPr="00D81344">
        <w:rPr>
          <w:rStyle w:val="StyleUnderline"/>
        </w:rPr>
        <w:t xml:space="preserve">is a </w:t>
      </w:r>
      <w:r w:rsidRPr="00D81344">
        <w:rPr>
          <w:rStyle w:val="Emphasis"/>
          <w:sz w:val="28"/>
          <w:szCs w:val="32"/>
        </w:rPr>
        <w:t>greater concern</w:t>
      </w:r>
      <w:r w:rsidRPr="00D81344">
        <w:rPr>
          <w:rStyle w:val="StyleUnderline"/>
          <w:sz w:val="28"/>
          <w:szCs w:val="32"/>
        </w:rPr>
        <w:t xml:space="preserve"> </w:t>
      </w:r>
      <w:r w:rsidRPr="00D81344">
        <w:rPr>
          <w:rStyle w:val="StyleUnderline"/>
        </w:rPr>
        <w:t>from this perspective</w:t>
      </w:r>
      <w:r w:rsidRPr="00D81344">
        <w:rPr>
          <w:sz w:val="16"/>
        </w:rPr>
        <w:t xml:space="preserve"> </w:t>
      </w:r>
      <w:r w:rsidRPr="00D81344">
        <w:rPr>
          <w:rStyle w:val="StyleUnderline"/>
        </w:rPr>
        <w:t xml:space="preserve">than a </w:t>
      </w:r>
      <w:r w:rsidRPr="00D81344">
        <w:rPr>
          <w:rStyle w:val="Emphasis"/>
        </w:rPr>
        <w:t>lack of icebreakers</w:t>
      </w:r>
      <w:r w:rsidRPr="00D81344">
        <w:rPr>
          <w:sz w:val="16"/>
        </w:rPr>
        <w:t>. Similarly, while Russia’s icebreakers are important for its Northern Fleet’s ability to operate in and through the Arctic, the number of U.S. icebreakers has little bearing on this. Addressing Russia’s ability to project power into the North Atlantic, the DoD Arctic strategy focuses on other capabilities. These include cooperation with Great Britain and Norway on P-8 patrols, NATO air policing missions from Iceland, and a recognition that establishment of Joint Force Command Norfolk helps to protect the North Atlantic sea lines of communication to Europe.</w:t>
      </w:r>
    </w:p>
    <w:p w14:paraId="1CD711D9" w14:textId="77777777" w:rsidR="00590B1B" w:rsidRPr="00D81344" w:rsidRDefault="00590B1B" w:rsidP="00590B1B"/>
    <w:p w14:paraId="01D4799E" w14:textId="77777777" w:rsidR="00590B1B" w:rsidRPr="00D81344" w:rsidRDefault="00590B1B" w:rsidP="00590B1B">
      <w:pPr>
        <w:pStyle w:val="Heading3"/>
      </w:pPr>
      <w:r w:rsidRPr="00D81344">
        <w:t>AT: Missile Defense---Funding Now---1NC</w:t>
      </w:r>
    </w:p>
    <w:p w14:paraId="4F4A5653" w14:textId="6E387A0B" w:rsidR="00590B1B" w:rsidRDefault="00590B1B" w:rsidP="00590B1B">
      <w:pPr>
        <w:pStyle w:val="Heading4"/>
      </w:pPr>
      <w:r w:rsidRPr="00D81344">
        <w:t>Missile defense funding is off the charts now.</w:t>
      </w:r>
    </w:p>
    <w:p w14:paraId="5D6EF9F7" w14:textId="61740590" w:rsidR="00B12A8A" w:rsidRPr="00B12A8A" w:rsidRDefault="00B12A8A" w:rsidP="00B12A8A">
      <w:pPr>
        <w:rPr>
          <w:rStyle w:val="Style13ptBold"/>
        </w:rPr>
      </w:pPr>
      <w:r w:rsidRPr="00B12A8A">
        <w:rPr>
          <w:rStyle w:val="Style13ptBold"/>
        </w:rPr>
        <w:t xml:space="preserve">Liang, </w:t>
      </w:r>
      <w:r w:rsidRPr="00B12A8A">
        <w:rPr>
          <w:rStyle w:val="Style13ptBold"/>
        </w:rPr>
        <w:t>senior policy analyst for nuclear weapons policy and disarmament</w:t>
      </w:r>
      <w:r w:rsidRPr="00B12A8A">
        <w:rPr>
          <w:rStyle w:val="Style13ptBold"/>
        </w:rPr>
        <w:t>, 25.</w:t>
      </w:r>
    </w:p>
    <w:p w14:paraId="71DE8345" w14:textId="77777777" w:rsidR="00590B1B" w:rsidRPr="00B12A8A" w:rsidRDefault="00590B1B" w:rsidP="00B12A8A">
      <w:r w:rsidRPr="00B12A8A">
        <w:t xml:space="preserve">Xiaodon Liang 25. senior policy analyst for nuclear weapons policy and disarmament, “Current U.S. Missile Defense Programs at a Glance”.  </w:t>
      </w:r>
      <w:hyperlink r:id="rId39" w:history="1">
        <w:r w:rsidRPr="00B12A8A">
          <w:rPr>
            <w:rStyle w:val="Hyperlink"/>
          </w:rPr>
          <w:t>https://www.armscontrol.org/factsheets/current-us-missile-defense-programs-glance</w:t>
        </w:r>
      </w:hyperlink>
      <w:r w:rsidRPr="00B12A8A">
        <w:t xml:space="preserve"> HDCSW-Packet</w:t>
      </w:r>
    </w:p>
    <w:p w14:paraId="005EEC1A" w14:textId="77777777" w:rsidR="00590B1B" w:rsidRPr="00D81344" w:rsidRDefault="00590B1B" w:rsidP="00590B1B">
      <w:pPr>
        <w:rPr>
          <w:sz w:val="16"/>
        </w:rPr>
      </w:pPr>
      <w:r w:rsidRPr="00D81344">
        <w:rPr>
          <w:rStyle w:val="StyleUnderline"/>
        </w:rPr>
        <w:t>Congress has appropriated over $</w:t>
      </w:r>
      <w:r w:rsidRPr="00D81344">
        <w:rPr>
          <w:rStyle w:val="Emphasis"/>
        </w:rPr>
        <w:t>250 billion</w:t>
      </w:r>
      <w:r w:rsidRPr="00D81344">
        <w:rPr>
          <w:sz w:val="16"/>
        </w:rPr>
        <w:t xml:space="preserve"> </w:t>
      </w:r>
      <w:r w:rsidRPr="00D81344">
        <w:rPr>
          <w:rStyle w:val="StyleUnderline"/>
        </w:rPr>
        <w:t>for the Missile Defense Agency’s programs</w:t>
      </w:r>
      <w:r w:rsidRPr="00D81344">
        <w:rPr>
          <w:sz w:val="16"/>
        </w:rPr>
        <w:t xml:space="preserve"> between fiscal years 1985 and 2023, according to calculations by ACA based on Missile Defense Agency (MDA) estimates and the legislative record. That total does not include spending by the military services on programs such as the Patriot system or the many additional tens of billions of dollars spent since work on anti-missile systems first began in the 1950s.</w:t>
      </w:r>
    </w:p>
    <w:p w14:paraId="5494427D" w14:textId="77777777" w:rsidR="00590B1B" w:rsidRPr="00D81344" w:rsidRDefault="00590B1B" w:rsidP="00590B1B">
      <w:pPr>
        <w:rPr>
          <w:sz w:val="16"/>
        </w:rPr>
      </w:pPr>
      <w:r w:rsidRPr="00D81344">
        <w:rPr>
          <w:rStyle w:val="StyleUnderline"/>
        </w:rPr>
        <w:t>For nearly two decades</w:t>
      </w:r>
      <w:r w:rsidRPr="00D81344">
        <w:rPr>
          <w:sz w:val="16"/>
        </w:rPr>
        <w:t>, U.S. ballistic missile defense (</w:t>
      </w:r>
      <w:r w:rsidRPr="00D81344">
        <w:rPr>
          <w:rStyle w:val="StyleUnderline"/>
        </w:rPr>
        <w:t>BMD</w:t>
      </w:r>
      <w:r w:rsidRPr="00D81344">
        <w:rPr>
          <w:sz w:val="16"/>
        </w:rPr>
        <w:t xml:space="preserve">) </w:t>
      </w:r>
      <w:r w:rsidRPr="00D81344">
        <w:rPr>
          <w:rStyle w:val="StyleUnderline"/>
        </w:rPr>
        <w:t>policy has sought to protect the homeland against limited long-range missile strikes from states such as Iran and North Korea</w:t>
      </w:r>
      <w:r w:rsidRPr="00D81344">
        <w:rPr>
          <w:sz w:val="16"/>
        </w:rPr>
        <w:t xml:space="preserve">, but not major nuclear powers like Russia and China as that mission would pose significant technical, financial, and geopolitical challenges. </w:t>
      </w:r>
      <w:r w:rsidRPr="00D81344">
        <w:rPr>
          <w:rStyle w:val="StyleUnderline"/>
        </w:rPr>
        <w:t>The United States has also pursued programs to defend U.S. troops and facilities abroad, as well as some close allies, from attacks by ballistic missiles—and to a much lesser extent cruise missiles</w:t>
      </w:r>
      <w:r w:rsidRPr="00D81344">
        <w:rPr>
          <w:sz w:val="16"/>
        </w:rPr>
        <w:t>.</w:t>
      </w:r>
    </w:p>
    <w:p w14:paraId="56C79339" w14:textId="77777777" w:rsidR="00590B1B" w:rsidRPr="00D81344" w:rsidRDefault="00590B1B" w:rsidP="00590B1B">
      <w:pPr>
        <w:rPr>
          <w:sz w:val="16"/>
        </w:rPr>
      </w:pPr>
      <w:r w:rsidRPr="00D81344">
        <w:rPr>
          <w:rStyle w:val="StyleUnderline"/>
        </w:rPr>
        <w:t xml:space="preserve">The overall U.S. missile defense effort enjoys </w:t>
      </w:r>
      <w:r w:rsidRPr="00D81344">
        <w:rPr>
          <w:rStyle w:val="Emphasis"/>
        </w:rPr>
        <w:t>strong bipartisan support</w:t>
      </w:r>
      <w:r w:rsidRPr="00D81344">
        <w:rPr>
          <w:sz w:val="16"/>
        </w:rPr>
        <w:t xml:space="preserve"> in Congress. Additionally, </w:t>
      </w:r>
      <w:r w:rsidRPr="00D81344">
        <w:rPr>
          <w:rStyle w:val="StyleUnderline"/>
        </w:rPr>
        <w:t>many U.S. allies place a high value on missile defense cooperation with the United States</w:t>
      </w:r>
      <w:r w:rsidRPr="00D81344">
        <w:rPr>
          <w:sz w:val="16"/>
        </w:rPr>
        <w:t>.</w:t>
      </w:r>
    </w:p>
    <w:p w14:paraId="4167C374" w14:textId="77777777" w:rsidR="00590B1B" w:rsidRPr="00D81344" w:rsidRDefault="00590B1B" w:rsidP="00590B1B">
      <w:pPr>
        <w:pStyle w:val="Heading3"/>
      </w:pPr>
      <w:r w:rsidRPr="00D81344">
        <w:t>AT: Missile Defense---Funding Now---2NC</w:t>
      </w:r>
    </w:p>
    <w:p w14:paraId="44C21980" w14:textId="77777777" w:rsidR="00590B1B" w:rsidRDefault="00590B1B" w:rsidP="00590B1B">
      <w:pPr>
        <w:pStyle w:val="Heading4"/>
      </w:pPr>
      <w:r w:rsidRPr="00D81344">
        <w:t>Arctic’s not key to missile defense---California solves</w:t>
      </w:r>
    </w:p>
    <w:p w14:paraId="2A1AAE0D" w14:textId="06E938D3" w:rsidR="00084985" w:rsidRPr="00084985" w:rsidRDefault="00084985" w:rsidP="00084985">
      <w:pPr>
        <w:rPr>
          <w:rStyle w:val="Style13ptBold"/>
        </w:rPr>
      </w:pPr>
      <w:r w:rsidRPr="00084985">
        <w:rPr>
          <w:rStyle w:val="Style13ptBold"/>
        </w:rPr>
        <w:t xml:space="preserve">Dodge, </w:t>
      </w:r>
      <w:r w:rsidRPr="00084985">
        <w:rPr>
          <w:rStyle w:val="Style13ptBold"/>
        </w:rPr>
        <w:t>Ph.D. from George Mason University</w:t>
      </w:r>
      <w:r w:rsidRPr="00084985">
        <w:rPr>
          <w:rStyle w:val="Style13ptBold"/>
        </w:rPr>
        <w:t>, 23.</w:t>
      </w:r>
    </w:p>
    <w:p w14:paraId="65590D9A" w14:textId="77777777" w:rsidR="00590B1B" w:rsidRPr="00084985" w:rsidRDefault="00590B1B" w:rsidP="00084985">
      <w:r w:rsidRPr="00084985">
        <w:t xml:space="preserve">Michaela Dodge 23. Ph.D. from George Mason University in 2019. She earned her Master of Science in Defense and Strategic Studies degree from Missouri State University in 2011. “Missile Defense”  </w:t>
      </w:r>
      <w:hyperlink r:id="rId40" w:history="1">
        <w:r w:rsidRPr="00084985">
          <w:rPr>
            <w:rStyle w:val="Hyperlink"/>
          </w:rPr>
          <w:t>https://static.heritage.org/2023/Military_Index/pdf_%24folder%242024_IndexOfUSMilitaryStrength_ASSESSMENT_POWER_MD.pdf</w:t>
        </w:r>
      </w:hyperlink>
      <w:r w:rsidRPr="00084985">
        <w:t xml:space="preserve"> HDCSW-Packet</w:t>
      </w:r>
    </w:p>
    <w:p w14:paraId="246BBF70" w14:textId="77777777" w:rsidR="00590B1B" w:rsidRPr="00D81344" w:rsidRDefault="00590B1B" w:rsidP="00590B1B">
      <w:pPr>
        <w:rPr>
          <w:sz w:val="16"/>
        </w:rPr>
      </w:pPr>
      <w:r w:rsidRPr="00D81344">
        <w:rPr>
          <w:rStyle w:val="StyleUnderline"/>
        </w:rPr>
        <w:t xml:space="preserve">The GMD system is the </w:t>
      </w:r>
      <w:r w:rsidRPr="00D81344">
        <w:rPr>
          <w:rStyle w:val="Emphasis"/>
        </w:rPr>
        <w:t>only operational system</w:t>
      </w:r>
      <w:r w:rsidRPr="00D81344">
        <w:rPr>
          <w:sz w:val="16"/>
        </w:rPr>
        <w:t xml:space="preserve"> </w:t>
      </w:r>
      <w:r w:rsidRPr="00D81344">
        <w:rPr>
          <w:rStyle w:val="StyleUnderline"/>
        </w:rPr>
        <w:t xml:space="preserve">that is designed to shoot down a </w:t>
      </w:r>
      <w:r w:rsidRPr="00D81344">
        <w:rPr>
          <w:rStyle w:val="Emphasis"/>
        </w:rPr>
        <w:t>long-range ballistic missile</w:t>
      </w:r>
      <w:r w:rsidRPr="00D81344">
        <w:rPr>
          <w:sz w:val="16"/>
        </w:rPr>
        <w:t xml:space="preserve"> headed for the U.S. homeland. </w:t>
      </w:r>
      <w:r w:rsidRPr="00D81344">
        <w:rPr>
          <w:rStyle w:val="StyleUnderline"/>
        </w:rPr>
        <w:t>It consists of 40 Ground-Based Interceptors</w:t>
      </w:r>
      <w:r w:rsidRPr="00D81344">
        <w:rPr>
          <w:sz w:val="16"/>
        </w:rPr>
        <w:t xml:space="preserve"> (GBIs) </w:t>
      </w:r>
      <w:r w:rsidRPr="00D81344">
        <w:rPr>
          <w:rStyle w:val="StyleUnderline"/>
        </w:rPr>
        <w:t>at</w:t>
      </w:r>
      <w:r w:rsidRPr="00D81344">
        <w:rPr>
          <w:sz w:val="16"/>
        </w:rPr>
        <w:t xml:space="preserve"> </w:t>
      </w:r>
      <w:r w:rsidRPr="00D81344">
        <w:rPr>
          <w:rStyle w:val="StyleUnderline"/>
        </w:rPr>
        <w:t>Fort Greeley, Alaska</w:t>
      </w:r>
      <w:r w:rsidRPr="00D81344">
        <w:rPr>
          <w:sz w:val="16"/>
        </w:rPr>
        <w:t xml:space="preserve">, </w:t>
      </w:r>
      <w:r w:rsidRPr="00D81344">
        <w:rPr>
          <w:rStyle w:val="StyleUnderline"/>
        </w:rPr>
        <w:t>and</w:t>
      </w:r>
      <w:r w:rsidRPr="00D81344">
        <w:rPr>
          <w:sz w:val="16"/>
        </w:rPr>
        <w:t xml:space="preserve"> four at Vandenberg Air Force Base, </w:t>
      </w:r>
      <w:r w:rsidRPr="00D81344">
        <w:rPr>
          <w:rStyle w:val="Emphasis"/>
        </w:rPr>
        <w:t>California</w:t>
      </w:r>
      <w:r w:rsidRPr="00D81344">
        <w:rPr>
          <w:sz w:val="16"/>
        </w:rPr>
        <w:t>. A GBI consists of a multi-staged rocket booster and an Exoatmospheric Kill Vehicle (EKV) that intercepts the incoming missile with hit-to-kill technology. In FY 2023, the MDA “increased US Northern Command Ground Based Interceptor capacity in the most advanced configuration with Capability Enhanced-II Block 1 Exo-atmospheric Kill Vehicles integrated on new Configuration 2 boost vehicles.”30</w:t>
      </w:r>
    </w:p>
    <w:p w14:paraId="549BF424" w14:textId="77777777" w:rsidR="00590B1B" w:rsidRPr="00D81344" w:rsidRDefault="00590B1B" w:rsidP="00590B1B">
      <w:pPr>
        <w:rPr>
          <w:sz w:val="16"/>
        </w:rPr>
      </w:pPr>
      <w:r w:rsidRPr="00D81344">
        <w:rPr>
          <w:rStyle w:val="StyleUnderline"/>
        </w:rPr>
        <w:t xml:space="preserve">To increase the probability of an intercept, the United States can launch </w:t>
      </w:r>
      <w:r w:rsidRPr="00D81344">
        <w:rPr>
          <w:rStyle w:val="Emphasis"/>
        </w:rPr>
        <w:t>multiple interceptors at each incoming ballistic missile</w:t>
      </w:r>
      <w:r w:rsidRPr="00D81344">
        <w:rPr>
          <w:sz w:val="16"/>
        </w:rPr>
        <w:t>. At present, because the inventory of interceptors is limited, the United States can intercept only a handful of ballistic missiles that have relatively unsophisticated countermeasures.</w:t>
      </w:r>
    </w:p>
    <w:p w14:paraId="7DF1FBB7" w14:textId="77777777" w:rsidR="00590B1B" w:rsidRPr="00D81344" w:rsidRDefault="00590B1B" w:rsidP="00590B1B"/>
    <w:p w14:paraId="4752983C" w14:textId="77777777" w:rsidR="00590B1B" w:rsidRPr="00D81344" w:rsidRDefault="00590B1B" w:rsidP="00590B1B">
      <w:pPr>
        <w:pStyle w:val="Heading3"/>
        <w:rPr>
          <w:rFonts w:cs="Calibri"/>
        </w:rPr>
      </w:pPr>
    </w:p>
    <w:p w14:paraId="46A72045" w14:textId="77777777" w:rsidR="00590B1B" w:rsidRPr="00D81344" w:rsidRDefault="00590B1B" w:rsidP="00590B1B">
      <w:pPr>
        <w:pStyle w:val="Heading3"/>
        <w:rPr>
          <w:rFonts w:cs="Calibri"/>
        </w:rPr>
      </w:pPr>
      <w:r w:rsidRPr="00D81344">
        <w:rPr>
          <w:rFonts w:cs="Calibri"/>
        </w:rPr>
        <w:t>AT: Missile Defense---MD Bad Turn---1NC</w:t>
      </w:r>
    </w:p>
    <w:p w14:paraId="148DD52E" w14:textId="77777777" w:rsidR="00590B1B" w:rsidRDefault="00590B1B" w:rsidP="00590B1B">
      <w:pPr>
        <w:pStyle w:val="Heading4"/>
        <w:rPr>
          <w:rFonts w:cs="Calibri"/>
        </w:rPr>
      </w:pPr>
      <w:r w:rsidRPr="00D81344">
        <w:rPr>
          <w:rFonts w:cs="Calibri"/>
        </w:rPr>
        <w:t xml:space="preserve">Missile defense </w:t>
      </w:r>
      <w:r w:rsidRPr="00D81344">
        <w:rPr>
          <w:rFonts w:cs="Calibri"/>
          <w:u w:val="single"/>
        </w:rPr>
        <w:t>doesn’t work</w:t>
      </w:r>
      <w:r w:rsidRPr="00D81344">
        <w:rPr>
          <w:rFonts w:cs="Calibri"/>
        </w:rPr>
        <w:t xml:space="preserve">, but </w:t>
      </w:r>
      <w:r w:rsidRPr="00D81344">
        <w:rPr>
          <w:rFonts w:cs="Calibri"/>
          <w:u w:val="single"/>
        </w:rPr>
        <w:t>pursuing it</w:t>
      </w:r>
      <w:r w:rsidRPr="00D81344">
        <w:rPr>
          <w:rFonts w:cs="Calibri"/>
        </w:rPr>
        <w:t xml:space="preserve"> causes </w:t>
      </w:r>
      <w:r w:rsidRPr="00D81344">
        <w:rPr>
          <w:rFonts w:cs="Calibri"/>
          <w:u w:val="single"/>
        </w:rPr>
        <w:t>adversary</w:t>
      </w:r>
      <w:r w:rsidRPr="00D81344">
        <w:rPr>
          <w:rFonts w:cs="Calibri"/>
        </w:rPr>
        <w:t xml:space="preserve"> first strikes. </w:t>
      </w:r>
    </w:p>
    <w:p w14:paraId="22F4EECF" w14:textId="3E532571" w:rsidR="005D2E31" w:rsidRPr="005D2E31" w:rsidRDefault="005D2E31" w:rsidP="005D2E31">
      <w:pPr>
        <w:rPr>
          <w:rStyle w:val="Style13ptBold"/>
        </w:rPr>
      </w:pPr>
      <w:r w:rsidRPr="005D2E31">
        <w:rPr>
          <w:rStyle w:val="Style13ptBold"/>
        </w:rPr>
        <w:t xml:space="preserve">Samson, </w:t>
      </w:r>
      <w:r w:rsidRPr="005D2E31">
        <w:rPr>
          <w:rStyle w:val="Style13ptBold"/>
        </w:rPr>
        <w:t>Chief Director, Space Security and Stability for Secure World Foundation</w:t>
      </w:r>
      <w:r w:rsidRPr="005D2E31">
        <w:rPr>
          <w:rStyle w:val="Style13ptBold"/>
        </w:rPr>
        <w:t xml:space="preserve">, 25. </w:t>
      </w:r>
    </w:p>
    <w:p w14:paraId="2037FE95" w14:textId="77777777" w:rsidR="00590B1B" w:rsidRPr="005D2E31" w:rsidRDefault="00590B1B" w:rsidP="005D2E31">
      <w:r w:rsidRPr="005D2E31">
        <w:t xml:space="preserve">Victoria Samson &amp; Jessica West 25. Chief Director, Space Security and Stability for Secure World Foundation; MA from Johns Hopkins. West has a Ph.D. in global governance and international security studies at the Balsillie School of International Affairs; CIGI senior fellow and a senior researcher at Project Ploughshares, a Canadian peace and security research institute. "Hubble, bubble, toil, and trouble: stirring up an arms race in space." SpaceNews. 2-11-2025. </w:t>
      </w:r>
      <w:hyperlink r:id="rId41" w:history="1">
        <w:r w:rsidRPr="005D2E31">
          <w:rPr>
            <w:rStyle w:val="Hyperlink"/>
          </w:rPr>
          <w:t>https://spacenews.com/hubble-bubble-toil-and-trouble-stirring-up-an-arms-race-in-space/</w:t>
        </w:r>
      </w:hyperlink>
      <w:r w:rsidRPr="005D2E31">
        <w:t xml:space="preserve"> HDCSW-Packet</w:t>
      </w:r>
    </w:p>
    <w:p w14:paraId="1F2E6ECD" w14:textId="77777777" w:rsidR="00590B1B" w:rsidRPr="00D81344" w:rsidRDefault="00590B1B" w:rsidP="00590B1B">
      <w:pPr>
        <w:rPr>
          <w:sz w:val="16"/>
        </w:rPr>
      </w:pPr>
      <w:r w:rsidRPr="00D81344">
        <w:rPr>
          <w:sz w:val="16"/>
        </w:rPr>
        <w:t>Like a cursed spell, space-based missile defense keeps getting resurrected — no matter how many times it’s been banished.</w:t>
      </w:r>
    </w:p>
    <w:p w14:paraId="535D6BB0" w14:textId="77777777" w:rsidR="00590B1B" w:rsidRPr="00D81344" w:rsidRDefault="00590B1B" w:rsidP="00590B1B">
      <w:pPr>
        <w:rPr>
          <w:sz w:val="16"/>
        </w:rPr>
      </w:pPr>
      <w:r w:rsidRPr="00D81344">
        <w:rPr>
          <w:sz w:val="16"/>
        </w:rPr>
        <w:t xml:space="preserve">President Trump’s Executive Order, </w:t>
      </w:r>
      <w:r w:rsidRPr="00D81344">
        <w:rPr>
          <w:rStyle w:val="StyleUnderline"/>
        </w:rPr>
        <w:t>The Iron Dome for America</w:t>
      </w:r>
      <w:r w:rsidRPr="00D81344">
        <w:rPr>
          <w:sz w:val="16"/>
        </w:rPr>
        <w:t xml:space="preserve">, released Jan. 27, 2025, </w:t>
      </w:r>
      <w:r w:rsidRPr="00D81344">
        <w:rPr>
          <w:rStyle w:val="StyleUnderline"/>
        </w:rPr>
        <w:t>orders</w:t>
      </w:r>
      <w:r w:rsidRPr="00D81344">
        <w:rPr>
          <w:sz w:val="16"/>
        </w:rPr>
        <w:t xml:space="preserve"> the Department of Defense to develop and deploy </w:t>
      </w:r>
      <w:r w:rsidRPr="00D81344">
        <w:rPr>
          <w:rStyle w:val="StyleUnderline"/>
        </w:rPr>
        <w:t xml:space="preserve">a “next-generation missile defense shield” — a system that would include </w:t>
      </w:r>
      <w:r w:rsidRPr="00D81344">
        <w:rPr>
          <w:rStyle w:val="Emphasis"/>
        </w:rPr>
        <w:t>space-based interceptors</w:t>
      </w:r>
      <w:r w:rsidRPr="00D81344">
        <w:rPr>
          <w:rStyle w:val="StyleUnderline"/>
        </w:rPr>
        <w:t xml:space="preserve"> (</w:t>
      </w:r>
      <w:r w:rsidRPr="00D81344">
        <w:rPr>
          <w:rStyle w:val="Emphasis"/>
        </w:rPr>
        <w:t>SBI</w:t>
      </w:r>
      <w:r w:rsidRPr="00D81344">
        <w:rPr>
          <w:rStyle w:val="StyleUnderline"/>
        </w:rPr>
        <w:t>)</w:t>
      </w:r>
      <w:r w:rsidRPr="00D81344">
        <w:rPr>
          <w:sz w:val="16"/>
        </w:rPr>
        <w:t xml:space="preserve"> </w:t>
      </w:r>
      <w:r w:rsidRPr="00D81344">
        <w:rPr>
          <w:rStyle w:val="StyleUnderline"/>
        </w:rPr>
        <w:t xml:space="preserve">to defend against </w:t>
      </w:r>
      <w:r w:rsidRPr="00D81344">
        <w:rPr>
          <w:rStyle w:val="Emphasis"/>
        </w:rPr>
        <w:t>ballistic missiles</w:t>
      </w:r>
      <w:r w:rsidRPr="00D81344">
        <w:rPr>
          <w:rStyle w:val="StyleUnderline"/>
        </w:rPr>
        <w:t xml:space="preserve"> in their </w:t>
      </w:r>
      <w:r w:rsidRPr="00D81344">
        <w:rPr>
          <w:rStyle w:val="Emphasis"/>
        </w:rPr>
        <w:t>boost phase</w:t>
      </w:r>
      <w:r w:rsidRPr="00D81344">
        <w:rPr>
          <w:sz w:val="16"/>
        </w:rPr>
        <w:t xml:space="preserve">. Space-based missile defense was a key part of President Ronald Reagan’s Strategic Defense Initiative and has resurfaced intermittently ever since. </w:t>
      </w:r>
    </w:p>
    <w:p w14:paraId="41F92823" w14:textId="77777777" w:rsidR="00590B1B" w:rsidRPr="00D81344" w:rsidRDefault="00590B1B" w:rsidP="00590B1B">
      <w:pPr>
        <w:rPr>
          <w:sz w:val="16"/>
        </w:rPr>
      </w:pPr>
      <w:r w:rsidRPr="00D81344">
        <w:rPr>
          <w:sz w:val="16"/>
        </w:rPr>
        <w:t xml:space="preserve">Once again, </w:t>
      </w:r>
      <w:r w:rsidRPr="00D81344">
        <w:rPr>
          <w:rStyle w:val="StyleUnderline"/>
        </w:rPr>
        <w:t>the U</w:t>
      </w:r>
      <w:r w:rsidRPr="00D81344">
        <w:rPr>
          <w:sz w:val="16"/>
        </w:rPr>
        <w:t xml:space="preserve">nited </w:t>
      </w:r>
      <w:r w:rsidRPr="00D81344">
        <w:rPr>
          <w:rStyle w:val="StyleUnderline"/>
        </w:rPr>
        <w:t>S</w:t>
      </w:r>
      <w:r w:rsidRPr="00D81344">
        <w:rPr>
          <w:sz w:val="16"/>
        </w:rPr>
        <w:t xml:space="preserve">tates </w:t>
      </w:r>
      <w:r w:rsidRPr="00D81344">
        <w:rPr>
          <w:rStyle w:val="StyleUnderline"/>
        </w:rPr>
        <w:t xml:space="preserve">is dreaming that it can shield itself from nuclear-armed missiles with an </w:t>
      </w:r>
      <w:r w:rsidRPr="00D81344">
        <w:rPr>
          <w:rStyle w:val="Emphasis"/>
        </w:rPr>
        <w:t>impenetrable defense</w:t>
      </w:r>
      <w:r w:rsidRPr="00D81344">
        <w:rPr>
          <w:sz w:val="16"/>
        </w:rPr>
        <w:t xml:space="preserve">. </w:t>
      </w:r>
      <w:r w:rsidRPr="00D81344">
        <w:rPr>
          <w:rStyle w:val="StyleUnderline"/>
        </w:rPr>
        <w:t>But it didn’t work then, and it won’t work</w:t>
      </w:r>
      <w:r w:rsidRPr="00D81344">
        <w:rPr>
          <w:sz w:val="16"/>
        </w:rPr>
        <w:t xml:space="preserve"> </w:t>
      </w:r>
      <w:r w:rsidRPr="00D81344">
        <w:rPr>
          <w:rStyle w:val="StyleUnderline"/>
        </w:rPr>
        <w:t xml:space="preserve">now—and pretending otherwise will only </w:t>
      </w:r>
      <w:r w:rsidRPr="00D81344">
        <w:rPr>
          <w:rStyle w:val="Emphasis"/>
        </w:rPr>
        <w:t>fuel</w:t>
      </w:r>
      <w:r w:rsidRPr="00D81344">
        <w:rPr>
          <w:rStyle w:val="StyleUnderline"/>
        </w:rPr>
        <w:t xml:space="preserve"> an </w:t>
      </w:r>
      <w:r w:rsidRPr="00D81344">
        <w:rPr>
          <w:rStyle w:val="Emphasis"/>
        </w:rPr>
        <w:t>arms race</w:t>
      </w:r>
      <w:r w:rsidRPr="00D81344">
        <w:rPr>
          <w:rStyle w:val="StyleUnderline"/>
        </w:rPr>
        <w:t xml:space="preserve">, </w:t>
      </w:r>
      <w:r w:rsidRPr="00D81344">
        <w:rPr>
          <w:rStyle w:val="Emphasis"/>
        </w:rPr>
        <w:t>weaken strategic stability</w:t>
      </w:r>
      <w:r w:rsidRPr="00D81344">
        <w:rPr>
          <w:rStyle w:val="StyleUnderline"/>
        </w:rPr>
        <w:t xml:space="preserve">, and divert resources from </w:t>
      </w:r>
      <w:r w:rsidRPr="00D81344">
        <w:rPr>
          <w:rStyle w:val="Emphasis"/>
        </w:rPr>
        <w:t>more effective defenses</w:t>
      </w:r>
      <w:r w:rsidRPr="00D81344">
        <w:rPr>
          <w:sz w:val="16"/>
        </w:rPr>
        <w:t xml:space="preserve">. Instead, </w:t>
      </w:r>
      <w:r w:rsidRPr="00D81344">
        <w:rPr>
          <w:rStyle w:val="StyleUnderline"/>
        </w:rPr>
        <w:t xml:space="preserve">the U.S. is likely to end up with </w:t>
      </w:r>
      <w:r w:rsidRPr="00D81344">
        <w:rPr>
          <w:rStyle w:val="Emphasis"/>
        </w:rPr>
        <w:t>little real protection</w:t>
      </w:r>
      <w:r w:rsidRPr="00D81344">
        <w:rPr>
          <w:sz w:val="16"/>
        </w:rPr>
        <w:t xml:space="preserve"> </w:t>
      </w:r>
      <w:r w:rsidRPr="00D81344">
        <w:rPr>
          <w:rStyle w:val="StyleUnderline"/>
        </w:rPr>
        <w:t xml:space="preserve">— while facing a </w:t>
      </w:r>
      <w:r w:rsidRPr="00D81344">
        <w:rPr>
          <w:rStyle w:val="Emphasis"/>
        </w:rPr>
        <w:t>wave</w:t>
      </w:r>
      <w:r w:rsidRPr="00D81344">
        <w:rPr>
          <w:rStyle w:val="StyleUnderline"/>
        </w:rPr>
        <w:t xml:space="preserve"> of </w:t>
      </w:r>
      <w:r w:rsidRPr="00D81344">
        <w:rPr>
          <w:rStyle w:val="Emphasis"/>
        </w:rPr>
        <w:t>new</w:t>
      </w:r>
      <w:r w:rsidRPr="00D81344">
        <w:rPr>
          <w:rStyle w:val="StyleUnderline"/>
        </w:rPr>
        <w:t xml:space="preserve"> </w:t>
      </w:r>
      <w:r w:rsidRPr="00D81344">
        <w:rPr>
          <w:rStyle w:val="Emphasis"/>
        </w:rPr>
        <w:t>threats.</w:t>
      </w:r>
      <w:r w:rsidRPr="00D81344">
        <w:rPr>
          <w:sz w:val="16"/>
        </w:rPr>
        <w:t xml:space="preserve"> Unless this idea is dispelled once and for all, </w:t>
      </w:r>
      <w:r w:rsidRPr="00D81344">
        <w:rPr>
          <w:rStyle w:val="StyleUnderline"/>
        </w:rPr>
        <w:t xml:space="preserve">we will be doomed to repeat this </w:t>
      </w:r>
      <w:r w:rsidRPr="00D81344">
        <w:rPr>
          <w:rStyle w:val="Emphasis"/>
        </w:rPr>
        <w:t>dangerous cycle</w:t>
      </w:r>
      <w:r w:rsidRPr="00D81344">
        <w:rPr>
          <w:sz w:val="16"/>
        </w:rPr>
        <w:t>—at great cost and even greater risk.</w:t>
      </w:r>
    </w:p>
    <w:p w14:paraId="0E85A175" w14:textId="77777777" w:rsidR="00590B1B" w:rsidRPr="00D81344" w:rsidRDefault="00590B1B" w:rsidP="00590B1B">
      <w:pPr>
        <w:rPr>
          <w:sz w:val="16"/>
        </w:rPr>
      </w:pPr>
      <w:r w:rsidRPr="00D81344">
        <w:rPr>
          <w:sz w:val="16"/>
        </w:rPr>
        <w:t>Boost-phase missile defense targets a ballistic missile just after launch, when it’s still moving relatively slowly, is easily tracked by radar and hasn’t yet deployed decoys or countermeasures that complicate interception. But the window of opportunity is vanishingly short: for solid-fuel intercontinental ballistic missiles (ICBMs), there are mere minutes to detect the launch, track the target, fire an interceptor and score a hit. This necessitates the interceptors to be positioned nearby, which makes low Earth orbit (LEO) appealing.</w:t>
      </w:r>
    </w:p>
    <w:p w14:paraId="378FB7B5" w14:textId="77777777" w:rsidR="00590B1B" w:rsidRPr="00D81344" w:rsidRDefault="00590B1B" w:rsidP="00590B1B">
      <w:pPr>
        <w:rPr>
          <w:rStyle w:val="StyleUnderline"/>
        </w:rPr>
      </w:pPr>
      <w:r w:rsidRPr="00D81344">
        <w:rPr>
          <w:rStyle w:val="StyleUnderline"/>
        </w:rPr>
        <w:t xml:space="preserve">On paper, it sounds promising. </w:t>
      </w:r>
      <w:r w:rsidRPr="00D81344">
        <w:rPr>
          <w:rStyle w:val="Emphasis"/>
        </w:rPr>
        <w:t>In practice</w:t>
      </w:r>
      <w:r w:rsidRPr="00D81344">
        <w:rPr>
          <w:rStyle w:val="StyleUnderline"/>
        </w:rPr>
        <w:t xml:space="preserve">, it </w:t>
      </w:r>
      <w:r w:rsidRPr="00D81344">
        <w:rPr>
          <w:rStyle w:val="Emphasis"/>
        </w:rPr>
        <w:t>simply doesn’t work</w:t>
      </w:r>
      <w:r w:rsidRPr="00D81344">
        <w:rPr>
          <w:rStyle w:val="StyleUnderline"/>
        </w:rPr>
        <w:t>.</w:t>
      </w:r>
    </w:p>
    <w:p w14:paraId="1F87690E" w14:textId="77777777" w:rsidR="00590B1B" w:rsidRPr="00D81344" w:rsidRDefault="00590B1B" w:rsidP="00590B1B">
      <w:pPr>
        <w:rPr>
          <w:rStyle w:val="StyleUnderline"/>
        </w:rPr>
      </w:pPr>
      <w:r w:rsidRPr="00D81344">
        <w:rPr>
          <w:sz w:val="16"/>
        </w:rPr>
        <w:t xml:space="preserve">As Laura Grego, research director and senior scientist for the Global Security Program at the Union of Concerned Scientists, has argued, </w:t>
      </w:r>
      <w:r w:rsidRPr="00D81344">
        <w:rPr>
          <w:rStyle w:val="StyleUnderline"/>
        </w:rPr>
        <w:t xml:space="preserve">the premise of a reliable shield against </w:t>
      </w:r>
      <w:r w:rsidRPr="00D81344">
        <w:rPr>
          <w:rStyle w:val="Emphasis"/>
        </w:rPr>
        <w:t>ICBMs</w:t>
      </w:r>
      <w:r w:rsidRPr="00D81344">
        <w:rPr>
          <w:rStyle w:val="StyleUnderline"/>
        </w:rPr>
        <w:t xml:space="preserve"> is a </w:t>
      </w:r>
      <w:r w:rsidRPr="00D81344">
        <w:rPr>
          <w:rStyle w:val="Emphasis"/>
        </w:rPr>
        <w:t>fantasy</w:t>
      </w:r>
      <w:r w:rsidRPr="00D81344">
        <w:rPr>
          <w:sz w:val="16"/>
        </w:rPr>
        <w:t xml:space="preserve">. Sixty years and $350 billion have produced a system that at best is capable of intercepting a highly contrived test target 57% of the time, according to the U.S. Missile Defense Advocacy Alliance. But </w:t>
      </w:r>
      <w:r w:rsidRPr="00D81344">
        <w:rPr>
          <w:rStyle w:val="StyleUnderline"/>
        </w:rPr>
        <w:t>the problems of</w:t>
      </w:r>
      <w:r w:rsidRPr="00D81344">
        <w:rPr>
          <w:sz w:val="16"/>
        </w:rPr>
        <w:t xml:space="preserve"> </w:t>
      </w:r>
      <w:r w:rsidRPr="00D81344">
        <w:rPr>
          <w:rStyle w:val="Emphasis"/>
        </w:rPr>
        <w:t>SBI</w:t>
      </w:r>
      <w:r w:rsidRPr="00D81344">
        <w:rPr>
          <w:rStyle w:val="StyleUnderline"/>
        </w:rPr>
        <w:t xml:space="preserve"> extend beyond </w:t>
      </w:r>
      <w:r w:rsidRPr="00D81344">
        <w:rPr>
          <w:rStyle w:val="Emphasis"/>
        </w:rPr>
        <w:t>technical challenges</w:t>
      </w:r>
      <w:r w:rsidRPr="00D81344">
        <w:rPr>
          <w:rStyle w:val="StyleUnderline"/>
        </w:rPr>
        <w:t xml:space="preserve">: they’re </w:t>
      </w:r>
      <w:r w:rsidRPr="00D81344">
        <w:rPr>
          <w:rStyle w:val="Emphasis"/>
        </w:rPr>
        <w:t>baked</w:t>
      </w:r>
      <w:r w:rsidRPr="00D81344">
        <w:rPr>
          <w:rStyle w:val="StyleUnderline"/>
        </w:rPr>
        <w:t xml:space="preserve"> into the </w:t>
      </w:r>
      <w:r w:rsidRPr="00D81344">
        <w:rPr>
          <w:rStyle w:val="Emphasis"/>
        </w:rPr>
        <w:t>laws</w:t>
      </w:r>
      <w:r w:rsidRPr="00D81344">
        <w:rPr>
          <w:rStyle w:val="StyleUnderline"/>
        </w:rPr>
        <w:t xml:space="preserve"> of </w:t>
      </w:r>
      <w:r w:rsidRPr="00D81344">
        <w:rPr>
          <w:rStyle w:val="Emphasis"/>
        </w:rPr>
        <w:t>physics</w:t>
      </w:r>
      <w:r w:rsidRPr="00D81344">
        <w:rPr>
          <w:rStyle w:val="StyleUnderline"/>
        </w:rPr>
        <w:t>.</w:t>
      </w:r>
    </w:p>
    <w:p w14:paraId="28D610CF" w14:textId="77777777" w:rsidR="00590B1B" w:rsidRPr="00D81344" w:rsidRDefault="00590B1B" w:rsidP="00590B1B">
      <w:pPr>
        <w:rPr>
          <w:sz w:val="16"/>
        </w:rPr>
      </w:pPr>
      <w:r w:rsidRPr="00D81344">
        <w:rPr>
          <w:sz w:val="16"/>
        </w:rPr>
        <w:t>Ballistic missile interceptors stationed in space constantly circle the planet. That means thousands of satellites would be required to ensure that at least one is in position to intercept a missile during its brief boost phase.</w:t>
      </w:r>
    </w:p>
    <w:p w14:paraId="374F9D0E" w14:textId="77777777" w:rsidR="00590B1B" w:rsidRPr="00D81344" w:rsidRDefault="00590B1B" w:rsidP="00590B1B">
      <w:pPr>
        <w:rPr>
          <w:sz w:val="16"/>
        </w:rPr>
      </w:pPr>
      <w:r w:rsidRPr="00D81344">
        <w:rPr>
          <w:rStyle w:val="StyleUnderline"/>
        </w:rPr>
        <w:t xml:space="preserve">A 2004 American Physical Society study found that, even under ideal conditions, </w:t>
      </w:r>
      <w:r w:rsidRPr="00D81344">
        <w:rPr>
          <w:rStyle w:val="Emphasis"/>
        </w:rPr>
        <w:t>1,600 interceptors</w:t>
      </w:r>
      <w:r w:rsidRPr="00D81344">
        <w:rPr>
          <w:rStyle w:val="StyleUnderline"/>
        </w:rPr>
        <w:t xml:space="preserve"> would be needed just to </w:t>
      </w:r>
      <w:r w:rsidRPr="00D81344">
        <w:rPr>
          <w:rStyle w:val="Emphasis"/>
        </w:rPr>
        <w:t>target a single</w:t>
      </w:r>
      <w:r w:rsidRPr="00D81344">
        <w:rPr>
          <w:rStyle w:val="StyleUnderline"/>
        </w:rPr>
        <w:t xml:space="preserve"> ICBM from North Korea, Iran or Iraq</w:t>
      </w:r>
      <w:r w:rsidRPr="00D81344">
        <w:rPr>
          <w:sz w:val="16"/>
        </w:rPr>
        <w:t xml:space="preserve">. For context, </w:t>
      </w:r>
      <w:r w:rsidRPr="00D81344">
        <w:rPr>
          <w:rStyle w:val="StyleUnderline"/>
        </w:rPr>
        <w:t xml:space="preserve">China has an estimated </w:t>
      </w:r>
      <w:r w:rsidRPr="00D81344">
        <w:rPr>
          <w:rStyle w:val="Emphasis"/>
        </w:rPr>
        <w:t>400 ICBMs</w:t>
      </w:r>
      <w:r w:rsidRPr="00D81344">
        <w:rPr>
          <w:sz w:val="16"/>
        </w:rPr>
        <w:t xml:space="preserve">, while Russia has about 326. And together, they span a landmass more than 12 times larger than North Korea, Iran and Iraq combined. The sheer scale of the challenge makes this system impractical at best and absurd at worst. </w:t>
      </w:r>
    </w:p>
    <w:p w14:paraId="04490359" w14:textId="77777777" w:rsidR="00590B1B" w:rsidRPr="00D81344" w:rsidRDefault="00590B1B" w:rsidP="00590B1B">
      <w:pPr>
        <w:rPr>
          <w:sz w:val="16"/>
        </w:rPr>
      </w:pPr>
      <w:r w:rsidRPr="00D81344">
        <w:rPr>
          <w:sz w:val="16"/>
        </w:rPr>
        <w:t>While proponents of the system cite declining launch costs as evidence of its feasibility, that’s only part of the story: the real cost lies in operating, maintaining and repairing a system that is inherently brittle. Not only must it function in a remote and harsh environment, but it is also vulnerable to being blinded, disabled, overwhelmed, hacked or circumvented far more easily than its advocates suggest, offering little protection under real-world conditions.</w:t>
      </w:r>
    </w:p>
    <w:p w14:paraId="001217F8" w14:textId="77777777" w:rsidR="00590B1B" w:rsidRPr="00D81344" w:rsidRDefault="00590B1B" w:rsidP="00590B1B">
      <w:pPr>
        <w:rPr>
          <w:sz w:val="16"/>
        </w:rPr>
      </w:pPr>
      <w:r w:rsidRPr="00D81344">
        <w:rPr>
          <w:sz w:val="16"/>
        </w:rPr>
        <w:t>Conjuring an arms race</w:t>
      </w:r>
    </w:p>
    <w:p w14:paraId="512E4621" w14:textId="77777777" w:rsidR="00590B1B" w:rsidRPr="00D81344" w:rsidRDefault="00590B1B" w:rsidP="00590B1B">
      <w:pPr>
        <w:rPr>
          <w:rStyle w:val="Emphasis"/>
        </w:rPr>
      </w:pPr>
      <w:r w:rsidRPr="00D81344">
        <w:rPr>
          <w:sz w:val="16"/>
        </w:rPr>
        <w:t xml:space="preserve">Far from enhancing security, </w:t>
      </w:r>
      <w:r w:rsidRPr="00D81344">
        <w:rPr>
          <w:rStyle w:val="Emphasis"/>
        </w:rPr>
        <w:t>SBIs</w:t>
      </w:r>
      <w:r w:rsidRPr="00D81344">
        <w:rPr>
          <w:rStyle w:val="StyleUnderline"/>
        </w:rPr>
        <w:t xml:space="preserve"> are </w:t>
      </w:r>
      <w:r w:rsidRPr="00D81344">
        <w:rPr>
          <w:rStyle w:val="Emphasis"/>
        </w:rPr>
        <w:t>likely</w:t>
      </w:r>
      <w:r w:rsidRPr="00D81344">
        <w:rPr>
          <w:rStyle w:val="StyleUnderline"/>
        </w:rPr>
        <w:t xml:space="preserve"> to </w:t>
      </w:r>
      <w:r w:rsidRPr="00D81344">
        <w:rPr>
          <w:rStyle w:val="Emphasis"/>
        </w:rPr>
        <w:t>increase global instability</w:t>
      </w:r>
      <w:r w:rsidRPr="00D81344">
        <w:rPr>
          <w:sz w:val="16"/>
        </w:rPr>
        <w:t xml:space="preserve">. President </w:t>
      </w:r>
      <w:r w:rsidRPr="00D81344">
        <w:rPr>
          <w:rStyle w:val="StyleUnderline"/>
        </w:rPr>
        <w:t>Trump</w:t>
      </w:r>
      <w:r w:rsidRPr="00D81344">
        <w:rPr>
          <w:sz w:val="16"/>
        </w:rPr>
        <w:t xml:space="preserve"> </w:t>
      </w:r>
      <w:r w:rsidRPr="00D81344">
        <w:rPr>
          <w:rStyle w:val="StyleUnderline"/>
        </w:rPr>
        <w:t>claims they will provide “peace through strength</w:t>
      </w:r>
      <w:r w:rsidRPr="00D81344">
        <w:rPr>
          <w:sz w:val="16"/>
        </w:rPr>
        <w:t xml:space="preserve">,” echoing Reagan’s rhetoric. But history shows that </w:t>
      </w:r>
      <w:r w:rsidRPr="00D81344">
        <w:rPr>
          <w:rStyle w:val="StyleUnderline"/>
        </w:rPr>
        <w:t xml:space="preserve">chasing invulnerability only </w:t>
      </w:r>
      <w:r w:rsidRPr="00D81344">
        <w:rPr>
          <w:rStyle w:val="Emphasis"/>
        </w:rPr>
        <w:t>fuels arms races</w:t>
      </w:r>
      <w:r w:rsidRPr="00D81344">
        <w:rPr>
          <w:sz w:val="16"/>
        </w:rPr>
        <w:t xml:space="preserve">. </w:t>
      </w:r>
      <w:r w:rsidRPr="00D81344">
        <w:rPr>
          <w:rStyle w:val="StyleUnderline"/>
        </w:rPr>
        <w:t xml:space="preserve">Rival states won’t just </w:t>
      </w:r>
      <w:r w:rsidRPr="00D81344">
        <w:rPr>
          <w:rStyle w:val="Emphasis"/>
        </w:rPr>
        <w:t>counter</w:t>
      </w:r>
      <w:r w:rsidRPr="00D81344">
        <w:rPr>
          <w:rStyle w:val="StyleUnderline"/>
        </w:rPr>
        <w:t xml:space="preserve"> these </w:t>
      </w:r>
      <w:r w:rsidRPr="00D81344">
        <w:rPr>
          <w:rStyle w:val="Emphasis"/>
        </w:rPr>
        <w:t>defenses</w:t>
      </w:r>
      <w:r w:rsidRPr="00D81344">
        <w:rPr>
          <w:sz w:val="16"/>
        </w:rPr>
        <w:t xml:space="preserve"> </w:t>
      </w:r>
      <w:r w:rsidRPr="00D81344">
        <w:rPr>
          <w:rStyle w:val="StyleUnderline"/>
        </w:rPr>
        <w:t xml:space="preserve">— they will </w:t>
      </w:r>
      <w:r w:rsidRPr="00D81344">
        <w:rPr>
          <w:rStyle w:val="Emphasis"/>
        </w:rPr>
        <w:t>surpass</w:t>
      </w:r>
      <w:r w:rsidRPr="00D81344">
        <w:rPr>
          <w:rStyle w:val="StyleUnderline"/>
        </w:rPr>
        <w:t xml:space="preserve"> them, investing in cheaper, more </w:t>
      </w:r>
      <w:r w:rsidRPr="00D81344">
        <w:rPr>
          <w:rStyle w:val="Emphasis"/>
        </w:rPr>
        <w:t>adaptable offensive technologies</w:t>
      </w:r>
      <w:r w:rsidRPr="00D81344">
        <w:rPr>
          <w:rStyle w:val="StyleUnderline"/>
        </w:rPr>
        <w:t>.</w:t>
      </w:r>
      <w:r w:rsidRPr="00D81344">
        <w:rPr>
          <w:sz w:val="16"/>
        </w:rPr>
        <w:t xml:space="preserve"> Worse, </w:t>
      </w:r>
      <w:r w:rsidRPr="00D81344">
        <w:rPr>
          <w:rStyle w:val="StyleUnderline"/>
        </w:rPr>
        <w:t xml:space="preserve">they may feel pressured to </w:t>
      </w:r>
      <w:r w:rsidRPr="00D81344">
        <w:rPr>
          <w:rStyle w:val="Emphasis"/>
          <w:sz w:val="28"/>
          <w:szCs w:val="32"/>
        </w:rPr>
        <w:t>strike preemptively</w:t>
      </w:r>
      <w:r w:rsidRPr="00D81344">
        <w:rPr>
          <w:rStyle w:val="StyleUnderline"/>
          <w:sz w:val="28"/>
          <w:szCs w:val="32"/>
        </w:rPr>
        <w:t xml:space="preserve"> </w:t>
      </w:r>
      <w:r w:rsidRPr="00D81344">
        <w:rPr>
          <w:rStyle w:val="StyleUnderline"/>
        </w:rPr>
        <w:t xml:space="preserve">before their </w:t>
      </w:r>
      <w:r w:rsidRPr="00D81344">
        <w:rPr>
          <w:rStyle w:val="Emphasis"/>
        </w:rPr>
        <w:t>nuclear deterrent</w:t>
      </w:r>
      <w:r w:rsidRPr="00D81344">
        <w:rPr>
          <w:rStyle w:val="StyleUnderline"/>
        </w:rPr>
        <w:t xml:space="preserve"> is </w:t>
      </w:r>
      <w:r w:rsidRPr="00D81344">
        <w:rPr>
          <w:rStyle w:val="Emphasis"/>
        </w:rPr>
        <w:t>neutralized</w:t>
      </w:r>
      <w:r w:rsidRPr="00D81344">
        <w:rPr>
          <w:rStyle w:val="StyleUnderline"/>
        </w:rPr>
        <w:t xml:space="preserve">. Instead of reducing </w:t>
      </w:r>
      <w:r w:rsidRPr="00D81344">
        <w:rPr>
          <w:rStyle w:val="Emphasis"/>
        </w:rPr>
        <w:t>threats</w:t>
      </w:r>
      <w:r w:rsidRPr="00D81344">
        <w:rPr>
          <w:rStyle w:val="StyleUnderline"/>
        </w:rPr>
        <w:t xml:space="preserve">, </w:t>
      </w:r>
      <w:r w:rsidRPr="00D81344">
        <w:rPr>
          <w:rStyle w:val="Emphasis"/>
        </w:rPr>
        <w:t>space-based missile defense</w:t>
      </w:r>
      <w:r w:rsidRPr="00D81344">
        <w:rPr>
          <w:rStyle w:val="StyleUnderline"/>
        </w:rPr>
        <w:t xml:space="preserve"> creates </w:t>
      </w:r>
      <w:r w:rsidRPr="00D81344">
        <w:rPr>
          <w:rStyle w:val="Emphasis"/>
        </w:rPr>
        <w:t>new ones.</w:t>
      </w:r>
    </w:p>
    <w:p w14:paraId="7745534D" w14:textId="77777777" w:rsidR="00590B1B" w:rsidRPr="00D81344" w:rsidRDefault="00590B1B" w:rsidP="00590B1B">
      <w:pPr>
        <w:rPr>
          <w:rStyle w:val="StyleUnderline"/>
        </w:rPr>
      </w:pPr>
      <w:r w:rsidRPr="00D81344">
        <w:rPr>
          <w:sz w:val="16"/>
        </w:rPr>
        <w:t xml:space="preserve">The risks extend beyond security. </w:t>
      </w:r>
      <w:r w:rsidRPr="00D81344">
        <w:rPr>
          <w:rStyle w:val="StyleUnderline"/>
        </w:rPr>
        <w:t xml:space="preserve">Kinetic </w:t>
      </w:r>
      <w:r w:rsidRPr="00D81344">
        <w:rPr>
          <w:rStyle w:val="Emphasis"/>
        </w:rPr>
        <w:t>interceptions</w:t>
      </w:r>
      <w:r w:rsidRPr="00D81344">
        <w:rPr>
          <w:rStyle w:val="StyleUnderline"/>
        </w:rPr>
        <w:t xml:space="preserve"> could generate </w:t>
      </w:r>
      <w:r w:rsidRPr="00D81344">
        <w:rPr>
          <w:rStyle w:val="Emphasis"/>
        </w:rPr>
        <w:t>hazardous</w:t>
      </w:r>
      <w:r w:rsidRPr="00D81344">
        <w:rPr>
          <w:rStyle w:val="StyleUnderline"/>
        </w:rPr>
        <w:t xml:space="preserve"> </w:t>
      </w:r>
      <w:r w:rsidRPr="00D81344">
        <w:rPr>
          <w:rStyle w:val="Emphasis"/>
        </w:rPr>
        <w:t>space debris</w:t>
      </w:r>
      <w:r w:rsidRPr="00D81344">
        <w:rPr>
          <w:rStyle w:val="StyleUnderline"/>
        </w:rPr>
        <w:t xml:space="preserve">, threatening </w:t>
      </w:r>
      <w:r w:rsidRPr="00D81344">
        <w:rPr>
          <w:rStyle w:val="Emphasis"/>
        </w:rPr>
        <w:t>both military</w:t>
      </w:r>
      <w:r w:rsidRPr="00D81344">
        <w:rPr>
          <w:rStyle w:val="StyleUnderline"/>
        </w:rPr>
        <w:t xml:space="preserve"> and </w:t>
      </w:r>
      <w:r w:rsidRPr="00D81344">
        <w:rPr>
          <w:rStyle w:val="Emphasis"/>
        </w:rPr>
        <w:t>civilian operations</w:t>
      </w:r>
      <w:r w:rsidRPr="00D81344">
        <w:rPr>
          <w:sz w:val="16"/>
        </w:rPr>
        <w:t xml:space="preserve">, </w:t>
      </w:r>
      <w:r w:rsidRPr="00D81344">
        <w:rPr>
          <w:rStyle w:val="StyleUnderline"/>
        </w:rPr>
        <w:t xml:space="preserve">not to mention </w:t>
      </w:r>
      <w:r w:rsidRPr="00D81344">
        <w:rPr>
          <w:rStyle w:val="Emphasis"/>
        </w:rPr>
        <w:t>risks</w:t>
      </w:r>
      <w:r w:rsidRPr="00D81344">
        <w:rPr>
          <w:rStyle w:val="StyleUnderline"/>
        </w:rPr>
        <w:t xml:space="preserve"> to </w:t>
      </w:r>
      <w:r w:rsidRPr="00D81344">
        <w:rPr>
          <w:rStyle w:val="Emphasis"/>
        </w:rPr>
        <w:t>satellites</w:t>
      </w:r>
      <w:r w:rsidRPr="00D81344">
        <w:rPr>
          <w:rStyle w:val="StyleUnderline"/>
        </w:rPr>
        <w:t xml:space="preserve"> in the </w:t>
      </w:r>
      <w:r w:rsidRPr="00D81344">
        <w:rPr>
          <w:rStyle w:val="Emphasis"/>
        </w:rPr>
        <w:t>line of fire</w:t>
      </w:r>
      <w:r w:rsidRPr="00D81344">
        <w:rPr>
          <w:rStyle w:val="StyleUnderline"/>
        </w:rPr>
        <w:t>.</w:t>
      </w:r>
    </w:p>
    <w:p w14:paraId="3999AD5B" w14:textId="77777777" w:rsidR="00590B1B" w:rsidRPr="00D81344" w:rsidRDefault="00590B1B" w:rsidP="00590B1B">
      <w:pPr>
        <w:rPr>
          <w:sz w:val="16"/>
        </w:rPr>
      </w:pPr>
      <w:r w:rsidRPr="00D81344">
        <w:rPr>
          <w:sz w:val="16"/>
        </w:rPr>
        <w:t xml:space="preserve">Worse still, the U.S. would be giving up effective diplomatic tools for a sham capability. This year, the United Nations is launching a four-year initiative to prevent an arms race in outer space. For decades, SBIs have been a point of contention in arms control debates, with China and Russia advocating for a treaty banning space weapons, while others saw them as a distraction from more immediate threats like anti-satellite (ASAT) missile tests. </w:t>
      </w:r>
      <w:r w:rsidRPr="00D81344">
        <w:rPr>
          <w:rStyle w:val="StyleUnderline"/>
        </w:rPr>
        <w:t xml:space="preserve">If the specter of SBI moves closer to reality, there will be renewed </w:t>
      </w:r>
      <w:r w:rsidRPr="00D81344">
        <w:rPr>
          <w:rStyle w:val="Emphasis"/>
        </w:rPr>
        <w:t>international efforts</w:t>
      </w:r>
      <w:r w:rsidRPr="00D81344">
        <w:rPr>
          <w:rStyle w:val="StyleUnderline"/>
        </w:rPr>
        <w:t xml:space="preserve"> to outlaw </w:t>
      </w:r>
      <w:r w:rsidRPr="00D81344">
        <w:rPr>
          <w:rStyle w:val="Emphasis"/>
        </w:rPr>
        <w:t>them</w:t>
      </w:r>
      <w:r w:rsidRPr="00D81344">
        <w:rPr>
          <w:sz w:val="16"/>
        </w:rPr>
        <w:t>. This effort could undermine U.S. leadership in space security, derail diplomatic initiatives to curb destructive ASAT missile tests and ultimately weaken efforts to promote responsible space behavior. The result would be a less secure and more dangerous space environment.</w:t>
      </w:r>
    </w:p>
    <w:p w14:paraId="579C439D" w14:textId="77777777" w:rsidR="00590B1B" w:rsidRPr="00D81344" w:rsidRDefault="00590B1B" w:rsidP="00590B1B">
      <w:pPr>
        <w:rPr>
          <w:rStyle w:val="StyleUnderline"/>
        </w:rPr>
      </w:pPr>
      <w:r w:rsidRPr="00D81344">
        <w:rPr>
          <w:sz w:val="16"/>
        </w:rPr>
        <w:t xml:space="preserve">Beneath the technical, financial and geopolitical flaws of space-based missile defense lies a deeper issue: </w:t>
      </w:r>
      <w:r w:rsidRPr="00D81344">
        <w:rPr>
          <w:rStyle w:val="StyleUnderline"/>
        </w:rPr>
        <w:t>the myth of invulnerability</w:t>
      </w:r>
      <w:r w:rsidRPr="00D81344">
        <w:rPr>
          <w:sz w:val="16"/>
        </w:rPr>
        <w:t xml:space="preserve">. </w:t>
      </w:r>
      <w:r w:rsidRPr="00D81344">
        <w:rPr>
          <w:rStyle w:val="StyleUnderline"/>
        </w:rPr>
        <w:t xml:space="preserve">The idea that we can shield ourselves from catastrophic threats is not just unrealistic — it is </w:t>
      </w:r>
      <w:r w:rsidRPr="00D81344">
        <w:rPr>
          <w:rStyle w:val="Emphasis"/>
        </w:rPr>
        <w:t>dangerous</w:t>
      </w:r>
      <w:r w:rsidRPr="00D81344">
        <w:rPr>
          <w:sz w:val="16"/>
        </w:rPr>
        <w:t xml:space="preserve">. </w:t>
      </w:r>
      <w:r w:rsidRPr="00D81344">
        <w:rPr>
          <w:rStyle w:val="StyleUnderline"/>
        </w:rPr>
        <w:t>Real security doesn’t come from illusions of invulnerability, but from arms control, diplomacy and shared risk reduction.</w:t>
      </w:r>
    </w:p>
    <w:p w14:paraId="20DAC9C9" w14:textId="77777777" w:rsidR="00590B1B" w:rsidRPr="00D81344" w:rsidRDefault="00590B1B" w:rsidP="00590B1B">
      <w:pPr>
        <w:pStyle w:val="Heading3"/>
        <w:rPr>
          <w:rFonts w:cs="Calibri"/>
        </w:rPr>
      </w:pPr>
      <w:r w:rsidRPr="00D81344">
        <w:rPr>
          <w:rFonts w:cs="Calibri"/>
        </w:rPr>
        <w:t>AT: Missile Defense---Turn---2NC</w:t>
      </w:r>
    </w:p>
    <w:p w14:paraId="047BDF24" w14:textId="77777777" w:rsidR="00590B1B" w:rsidRDefault="00590B1B" w:rsidP="00590B1B">
      <w:pPr>
        <w:pStyle w:val="Heading4"/>
      </w:pPr>
      <w:r w:rsidRPr="00D81344">
        <w:t xml:space="preserve">Missile defense is a </w:t>
      </w:r>
      <w:r w:rsidRPr="00D81344">
        <w:rPr>
          <w:u w:val="single"/>
        </w:rPr>
        <w:t>lose-lose</w:t>
      </w:r>
      <w:r w:rsidRPr="00D81344">
        <w:t xml:space="preserve"> situation. Missile defense has </w:t>
      </w:r>
      <w:r w:rsidRPr="00D81344">
        <w:rPr>
          <w:u w:val="single"/>
        </w:rPr>
        <w:t>no benefit</w:t>
      </w:r>
      <w:r w:rsidRPr="00D81344">
        <w:t xml:space="preserve"> unless it escapes </w:t>
      </w:r>
      <w:r w:rsidRPr="00D81344">
        <w:rPr>
          <w:u w:val="single"/>
        </w:rPr>
        <w:t>MAD.</w:t>
      </w:r>
      <w:r w:rsidRPr="00D81344">
        <w:t xml:space="preserve"> But achieving nuclear superiority </w:t>
      </w:r>
      <w:r w:rsidRPr="00D81344">
        <w:rPr>
          <w:u w:val="single"/>
        </w:rPr>
        <w:t>guarantees</w:t>
      </w:r>
      <w:r w:rsidRPr="00D81344">
        <w:t xml:space="preserve"> nuclear war. </w:t>
      </w:r>
    </w:p>
    <w:p w14:paraId="5D5E056D" w14:textId="25C96627" w:rsidR="00E57D5E" w:rsidRPr="00E57D5E" w:rsidRDefault="00E57D5E" w:rsidP="00E57D5E">
      <w:pPr>
        <w:rPr>
          <w:rStyle w:val="Style13ptBold"/>
        </w:rPr>
      </w:pPr>
      <w:r w:rsidRPr="00E57D5E">
        <w:rPr>
          <w:rStyle w:val="Style13ptBold"/>
        </w:rPr>
        <w:t xml:space="preserve">Cimbala, </w:t>
      </w:r>
      <w:r w:rsidRPr="00E57D5E">
        <w:rPr>
          <w:rStyle w:val="Style13ptBold"/>
        </w:rPr>
        <w:t>Distinguished Professor of Political Science at Penn State University</w:t>
      </w:r>
      <w:r w:rsidRPr="00E57D5E">
        <w:rPr>
          <w:rStyle w:val="Style13ptBold"/>
        </w:rPr>
        <w:t xml:space="preserve">, 25. </w:t>
      </w:r>
    </w:p>
    <w:p w14:paraId="1F2C279F" w14:textId="77777777" w:rsidR="00590B1B" w:rsidRPr="00E57D5E" w:rsidRDefault="00590B1B" w:rsidP="00E57D5E">
      <w:r w:rsidRPr="00E57D5E">
        <w:t xml:space="preserve">Stephen J. Cimbala 25. Distinguished Professor of Political Science at Penn State University, Brandywine; With Lawrence J. Korb, retired Navy captain, has held national security positions at several think tanks and served in the Pentagon. "Trump's Iron Dome for America is ambitious. It also has some serious technology and policy flaws." Bulletin of the Atomic Scientists. 2-28-2025. </w:t>
      </w:r>
      <w:hyperlink r:id="rId42" w:history="1">
        <w:r w:rsidRPr="00E57D5E">
          <w:rPr>
            <w:rStyle w:val="Hyperlink"/>
          </w:rPr>
          <w:t>https://thebulletin.org/2025/02/trumps-iron-dome-for-america-is-ambitious-it-also-has-some-serious-technology-and-policy-flaws/</w:t>
        </w:r>
      </w:hyperlink>
      <w:r w:rsidRPr="00E57D5E">
        <w:t xml:space="preserve"> HDCSW-Packet</w:t>
      </w:r>
    </w:p>
    <w:p w14:paraId="7BF8B36F" w14:textId="77777777" w:rsidR="00590B1B" w:rsidRPr="00D81344" w:rsidRDefault="00590B1B" w:rsidP="00590B1B">
      <w:pPr>
        <w:rPr>
          <w:rStyle w:val="StyleUnderline"/>
        </w:rPr>
      </w:pPr>
      <w:r w:rsidRPr="00D81344">
        <w:rPr>
          <w:sz w:val="16"/>
        </w:rPr>
        <w:t xml:space="preserve">Strategy and deterrence stability. Even if they were technically feasible and affordable, </w:t>
      </w:r>
      <w:r w:rsidRPr="00D81344">
        <w:rPr>
          <w:rStyle w:val="StyleUnderline"/>
        </w:rPr>
        <w:t>these futuristic strategic defenses</w:t>
      </w:r>
      <w:r w:rsidRPr="00D81344">
        <w:rPr>
          <w:sz w:val="16"/>
        </w:rPr>
        <w:t xml:space="preserve"> </w:t>
      </w:r>
      <w:r w:rsidRPr="00D81344">
        <w:rPr>
          <w:rStyle w:val="StyleUnderline"/>
        </w:rPr>
        <w:t xml:space="preserve">would impact </w:t>
      </w:r>
      <w:r w:rsidRPr="00D81344">
        <w:rPr>
          <w:rStyle w:val="Emphasis"/>
        </w:rPr>
        <w:t>deterrence stability</w:t>
      </w:r>
      <w:r w:rsidRPr="00D81344">
        <w:rPr>
          <w:sz w:val="16"/>
        </w:rPr>
        <w:t xml:space="preserve">, </w:t>
      </w:r>
      <w:r w:rsidRPr="00D81344">
        <w:rPr>
          <w:rStyle w:val="StyleUnderline"/>
        </w:rPr>
        <w:t xml:space="preserve">including through </w:t>
      </w:r>
      <w:r w:rsidRPr="00D81344">
        <w:rPr>
          <w:rStyle w:val="Emphasis"/>
        </w:rPr>
        <w:t>first strike capability</w:t>
      </w:r>
      <w:r w:rsidRPr="00D81344">
        <w:rPr>
          <w:rStyle w:val="StyleUnderline"/>
        </w:rPr>
        <w:t xml:space="preserve"> and </w:t>
      </w:r>
      <w:r w:rsidRPr="00D81344">
        <w:rPr>
          <w:rStyle w:val="Emphasis"/>
        </w:rPr>
        <w:t>arms racing</w:t>
      </w:r>
      <w:r w:rsidRPr="00D81344">
        <w:rPr>
          <w:rStyle w:val="StyleUnderline"/>
        </w:rPr>
        <w:t>.</w:t>
      </w:r>
    </w:p>
    <w:p w14:paraId="0F089DC4" w14:textId="77777777" w:rsidR="00590B1B" w:rsidRPr="00D81344" w:rsidRDefault="00590B1B" w:rsidP="00590B1B">
      <w:pPr>
        <w:rPr>
          <w:sz w:val="16"/>
        </w:rPr>
      </w:pPr>
      <w:r w:rsidRPr="00D81344">
        <w:rPr>
          <w:rStyle w:val="StyleUnderline"/>
        </w:rPr>
        <w:t xml:space="preserve">Should </w:t>
      </w:r>
      <w:r w:rsidRPr="00D81344">
        <w:rPr>
          <w:rStyle w:val="Emphasis"/>
        </w:rPr>
        <w:t>one member</w:t>
      </w:r>
      <w:r w:rsidRPr="00D81344">
        <w:rPr>
          <w:rStyle w:val="StyleUnderline"/>
        </w:rPr>
        <w:t xml:space="preserve"> of the strategic nuclear top tier</w:t>
      </w:r>
      <w:r w:rsidRPr="00D81344">
        <w:rPr>
          <w:sz w:val="16"/>
        </w:rPr>
        <w:t>—China, Russia, or the United States—</w:t>
      </w:r>
      <w:r w:rsidRPr="00D81344">
        <w:rPr>
          <w:rStyle w:val="Emphasis"/>
        </w:rPr>
        <w:t>leapfrog</w:t>
      </w:r>
      <w:r w:rsidRPr="00D81344">
        <w:rPr>
          <w:rStyle w:val="StyleUnderline"/>
        </w:rPr>
        <w:t xml:space="preserve"> into a </w:t>
      </w:r>
      <w:r w:rsidRPr="00D81344">
        <w:rPr>
          <w:rStyle w:val="Emphasis"/>
        </w:rPr>
        <w:t>newer generation</w:t>
      </w:r>
      <w:r w:rsidRPr="00D81344">
        <w:rPr>
          <w:sz w:val="16"/>
        </w:rPr>
        <w:t xml:space="preserve"> </w:t>
      </w:r>
      <w:r w:rsidRPr="00D81344">
        <w:rPr>
          <w:rStyle w:val="StyleUnderline"/>
        </w:rPr>
        <w:t xml:space="preserve">of defenses while the other two remained locked into </w:t>
      </w:r>
      <w:r w:rsidRPr="00D81344">
        <w:rPr>
          <w:rStyle w:val="Emphasis"/>
        </w:rPr>
        <w:t>earlier tech</w:t>
      </w:r>
      <w:r w:rsidRPr="00D81344">
        <w:rPr>
          <w:rStyle w:val="StyleUnderline"/>
        </w:rPr>
        <w:t>nology</w:t>
      </w:r>
      <w:r w:rsidRPr="00D81344">
        <w:rPr>
          <w:sz w:val="16"/>
        </w:rPr>
        <w:t xml:space="preserve">, </w:t>
      </w:r>
      <w:r w:rsidRPr="00D81344">
        <w:rPr>
          <w:rStyle w:val="StyleUnderline"/>
        </w:rPr>
        <w:t xml:space="preserve">the </w:t>
      </w:r>
      <w:r w:rsidRPr="00D81344">
        <w:rPr>
          <w:rStyle w:val="Emphasis"/>
        </w:rPr>
        <w:t>first mover</w:t>
      </w:r>
      <w:r w:rsidRPr="00D81344">
        <w:rPr>
          <w:rStyle w:val="StyleUnderline"/>
        </w:rPr>
        <w:t xml:space="preserve"> could </w:t>
      </w:r>
      <w:r w:rsidRPr="00D81344">
        <w:rPr>
          <w:rStyle w:val="Emphasis"/>
        </w:rPr>
        <w:t>dominate</w:t>
      </w:r>
      <w:r w:rsidRPr="00D81344">
        <w:rPr>
          <w:rStyle w:val="StyleUnderline"/>
        </w:rPr>
        <w:t xml:space="preserve"> the </w:t>
      </w:r>
      <w:r w:rsidRPr="00D81344">
        <w:rPr>
          <w:rStyle w:val="Emphasis"/>
        </w:rPr>
        <w:t>deterrence spectrum</w:t>
      </w:r>
      <w:r w:rsidRPr="00D81344">
        <w:rPr>
          <w:sz w:val="16"/>
        </w:rPr>
        <w:t xml:space="preserve">. However, the first mover in this scenario would not be able to exploit its head start for very long because others would be motivated to catch up as soon as possible, leading to a new strategic nuclear arms race. It is not clear how the first mover could exploit its temporary advantage. </w:t>
      </w:r>
      <w:r w:rsidRPr="00D81344">
        <w:rPr>
          <w:rStyle w:val="StyleUnderline"/>
        </w:rPr>
        <w:t>Unlike with conventional weapons, the “</w:t>
      </w:r>
      <w:r w:rsidRPr="00D81344">
        <w:rPr>
          <w:rStyle w:val="Emphasis"/>
        </w:rPr>
        <w:t>winning</w:t>
      </w:r>
      <w:r w:rsidRPr="00D81344">
        <w:rPr>
          <w:rStyle w:val="StyleUnderline"/>
        </w:rPr>
        <w:t xml:space="preserve">” of a </w:t>
      </w:r>
      <w:r w:rsidRPr="00D81344">
        <w:rPr>
          <w:rStyle w:val="Emphasis"/>
        </w:rPr>
        <w:t>large nuclear war</w:t>
      </w:r>
      <w:r w:rsidRPr="00D81344">
        <w:rPr>
          <w:rStyle w:val="StyleUnderline"/>
        </w:rPr>
        <w:t xml:space="preserve"> is a </w:t>
      </w:r>
      <w:r w:rsidRPr="00D81344">
        <w:rPr>
          <w:rStyle w:val="Emphasis"/>
        </w:rPr>
        <w:t>self-defeating</w:t>
      </w:r>
      <w:r w:rsidRPr="00D81344">
        <w:rPr>
          <w:rStyle w:val="StyleUnderline"/>
        </w:rPr>
        <w:t xml:space="preserve"> exercise</w:t>
      </w:r>
      <w:r w:rsidRPr="00D81344">
        <w:rPr>
          <w:sz w:val="16"/>
        </w:rPr>
        <w:t>. Even a very small percentage of defense “leakage” by a first striker who is also supported by next-generation missile defenses could inflict historically unprecedented and socially unacceptable damage on the attacker’s own society.</w:t>
      </w:r>
    </w:p>
    <w:p w14:paraId="58992605" w14:textId="77777777" w:rsidR="00590B1B" w:rsidRPr="00D81344" w:rsidRDefault="00590B1B" w:rsidP="00590B1B">
      <w:pPr>
        <w:rPr>
          <w:sz w:val="16"/>
        </w:rPr>
      </w:pPr>
      <w:r w:rsidRPr="00D81344">
        <w:rPr>
          <w:sz w:val="16"/>
        </w:rPr>
        <w:t xml:space="preserve">Moreover, even the most demanding tests and exercises under artificial conditions cannot capture the total effects of nuclear war on the armed forces and societies of two belligerents. </w:t>
      </w:r>
      <w:r w:rsidRPr="00D81344">
        <w:rPr>
          <w:rStyle w:val="StyleUnderline"/>
        </w:rPr>
        <w:t xml:space="preserve">Another impact to </w:t>
      </w:r>
      <w:r w:rsidRPr="00D81344">
        <w:rPr>
          <w:rStyle w:val="Emphasis"/>
        </w:rPr>
        <w:t>deterrence strategies</w:t>
      </w:r>
      <w:r w:rsidRPr="00D81344">
        <w:rPr>
          <w:sz w:val="16"/>
        </w:rPr>
        <w:t xml:space="preserve"> </w:t>
      </w:r>
      <w:r w:rsidRPr="00D81344">
        <w:rPr>
          <w:rStyle w:val="StyleUnderline"/>
        </w:rPr>
        <w:t xml:space="preserve">from improved strategic defenses is the likelihood that the </w:t>
      </w:r>
      <w:r w:rsidRPr="00D81344">
        <w:rPr>
          <w:rStyle w:val="Emphasis"/>
        </w:rPr>
        <w:t>great powers</w:t>
      </w:r>
      <w:r w:rsidRPr="00D81344">
        <w:rPr>
          <w:rStyle w:val="StyleUnderline"/>
        </w:rPr>
        <w:t xml:space="preserve"> will move into </w:t>
      </w:r>
      <w:r w:rsidRPr="00D81344">
        <w:rPr>
          <w:rStyle w:val="Emphasis"/>
        </w:rPr>
        <w:t>next-generation defenses</w:t>
      </w:r>
      <w:r w:rsidRPr="00D81344">
        <w:rPr>
          <w:rStyle w:val="StyleUnderline"/>
        </w:rPr>
        <w:t xml:space="preserve"> more or less </w:t>
      </w:r>
      <w:r w:rsidRPr="00D81344">
        <w:rPr>
          <w:rStyle w:val="Emphasis"/>
        </w:rPr>
        <w:t>simultaneously</w:t>
      </w:r>
      <w:r w:rsidRPr="00D81344">
        <w:rPr>
          <w:rStyle w:val="StyleUnderline"/>
        </w:rPr>
        <w:t>.</w:t>
      </w:r>
      <w:r w:rsidRPr="00D81344">
        <w:rPr>
          <w:sz w:val="16"/>
        </w:rPr>
        <w:t xml:space="preserve"> </w:t>
      </w:r>
      <w:r w:rsidRPr="00D81344">
        <w:rPr>
          <w:rStyle w:val="StyleUnderline"/>
        </w:rPr>
        <w:t>This would result in a standoff among the U</w:t>
      </w:r>
      <w:r w:rsidRPr="00D81344">
        <w:rPr>
          <w:sz w:val="16"/>
        </w:rPr>
        <w:t xml:space="preserve">nited </w:t>
      </w:r>
      <w:r w:rsidRPr="00D81344">
        <w:rPr>
          <w:rStyle w:val="StyleUnderline"/>
        </w:rPr>
        <w:t>S</w:t>
      </w:r>
      <w:r w:rsidRPr="00D81344">
        <w:rPr>
          <w:sz w:val="16"/>
        </w:rPr>
        <w:t xml:space="preserve">tates, </w:t>
      </w:r>
      <w:r w:rsidRPr="00D81344">
        <w:rPr>
          <w:rStyle w:val="Emphasis"/>
        </w:rPr>
        <w:t>Russia</w:t>
      </w:r>
      <w:r w:rsidRPr="00D81344">
        <w:rPr>
          <w:rStyle w:val="StyleUnderline"/>
        </w:rPr>
        <w:t xml:space="preserve">, and </w:t>
      </w:r>
      <w:r w:rsidRPr="00D81344">
        <w:rPr>
          <w:rStyle w:val="Emphasis"/>
        </w:rPr>
        <w:t>China</w:t>
      </w:r>
      <w:r w:rsidRPr="00D81344">
        <w:rPr>
          <w:sz w:val="16"/>
        </w:rPr>
        <w:t xml:space="preserve"> </w:t>
      </w:r>
      <w:r w:rsidRPr="00D81344">
        <w:rPr>
          <w:rStyle w:val="StyleUnderline"/>
        </w:rPr>
        <w:t>at unprecedentedly</w:t>
      </w:r>
      <w:r w:rsidRPr="00D81344">
        <w:rPr>
          <w:sz w:val="16"/>
        </w:rPr>
        <w:t xml:space="preserve"> </w:t>
      </w:r>
      <w:r w:rsidRPr="00D81344">
        <w:rPr>
          <w:rStyle w:val="StyleUnderline"/>
        </w:rPr>
        <w:t>high levels of</w:t>
      </w:r>
      <w:r w:rsidRPr="00D81344">
        <w:rPr>
          <w:sz w:val="16"/>
        </w:rPr>
        <w:t xml:space="preserve"> expenditure and </w:t>
      </w:r>
      <w:r w:rsidRPr="00D81344">
        <w:rPr>
          <w:rStyle w:val="Emphasis"/>
        </w:rPr>
        <w:t>uncertainty</w:t>
      </w:r>
      <w:r w:rsidRPr="00D81344">
        <w:rPr>
          <w:sz w:val="16"/>
        </w:rPr>
        <w:t>.</w:t>
      </w:r>
    </w:p>
    <w:p w14:paraId="0654620A" w14:textId="77777777" w:rsidR="00590B1B" w:rsidRPr="00D81344" w:rsidRDefault="00590B1B" w:rsidP="00590B1B">
      <w:pPr>
        <w:rPr>
          <w:rStyle w:val="Emphasis"/>
        </w:rPr>
      </w:pPr>
      <w:r w:rsidRPr="00D81344">
        <w:rPr>
          <w:sz w:val="16"/>
        </w:rPr>
        <w:t xml:space="preserve">To avoid future </w:t>
      </w:r>
      <w:r w:rsidRPr="00D81344">
        <w:rPr>
          <w:rStyle w:val="StyleUnderline"/>
        </w:rPr>
        <w:t xml:space="preserve">improvements in </w:t>
      </w:r>
      <w:r w:rsidRPr="00D81344">
        <w:rPr>
          <w:rStyle w:val="Emphasis"/>
        </w:rPr>
        <w:t>antimissile</w:t>
      </w:r>
      <w:r w:rsidRPr="00D81344">
        <w:rPr>
          <w:sz w:val="16"/>
        </w:rPr>
        <w:t xml:space="preserve"> and air </w:t>
      </w:r>
      <w:r w:rsidRPr="00D81344">
        <w:rPr>
          <w:rStyle w:val="StyleUnderline"/>
        </w:rPr>
        <w:t>defenses</w:t>
      </w:r>
      <w:r w:rsidRPr="00D81344">
        <w:rPr>
          <w:sz w:val="16"/>
        </w:rPr>
        <w:t xml:space="preserve"> </w:t>
      </w:r>
      <w:r w:rsidRPr="00D81344">
        <w:rPr>
          <w:rStyle w:val="StyleUnderline"/>
        </w:rPr>
        <w:t xml:space="preserve">that </w:t>
      </w:r>
      <w:r w:rsidRPr="00D81344">
        <w:rPr>
          <w:rStyle w:val="Emphasis"/>
        </w:rPr>
        <w:t>lead</w:t>
      </w:r>
      <w:r w:rsidRPr="00D81344">
        <w:rPr>
          <w:rStyle w:val="StyleUnderline"/>
        </w:rPr>
        <w:t xml:space="preserve"> to the </w:t>
      </w:r>
      <w:r w:rsidRPr="00D81344">
        <w:rPr>
          <w:rStyle w:val="Emphasis"/>
          <w:sz w:val="28"/>
          <w:szCs w:val="32"/>
        </w:rPr>
        <w:t>next nuclear crisis</w:t>
      </w:r>
      <w:r w:rsidRPr="00D81344">
        <w:t>,</w:t>
      </w:r>
      <w:r w:rsidRPr="00D81344">
        <w:rPr>
          <w:sz w:val="16"/>
        </w:rPr>
        <w:t xml:space="preserve"> the United States (and other defense planners) could seek to defend the deterrence systems instead of the population. That is, the new defenses could be arranged to protect against a counterforce attack on military assets, rather than seeking to stop a countervalue attack on population centers. Although counterintuitive, </w:t>
      </w:r>
      <w:r w:rsidRPr="00D81344">
        <w:rPr>
          <w:rStyle w:val="StyleUnderline"/>
        </w:rPr>
        <w:t xml:space="preserve">this option would lead to more </w:t>
      </w:r>
      <w:r w:rsidRPr="00D81344">
        <w:rPr>
          <w:rStyle w:val="Emphasis"/>
        </w:rPr>
        <w:t>strategic stability.</w:t>
      </w:r>
    </w:p>
    <w:p w14:paraId="6E41D366" w14:textId="77777777" w:rsidR="00590B1B" w:rsidRDefault="00590B1B" w:rsidP="00590B1B">
      <w:pPr>
        <w:pStyle w:val="Heading4"/>
      </w:pPr>
      <w:r w:rsidRPr="00D81344">
        <w:t xml:space="preserve">Missile defense </w:t>
      </w:r>
      <w:r w:rsidRPr="00D81344">
        <w:rPr>
          <w:u w:val="single"/>
        </w:rPr>
        <w:t>can’t</w:t>
      </w:r>
      <w:r w:rsidRPr="00D81344">
        <w:t xml:space="preserve"> deter </w:t>
      </w:r>
      <w:r w:rsidRPr="00D81344">
        <w:rPr>
          <w:u w:val="single"/>
        </w:rPr>
        <w:t>major powers</w:t>
      </w:r>
      <w:r w:rsidRPr="00D81344">
        <w:t xml:space="preserve"> but </w:t>
      </w:r>
      <w:r w:rsidRPr="00D81344">
        <w:rPr>
          <w:u w:val="single"/>
        </w:rPr>
        <w:t>does</w:t>
      </w:r>
      <w:r w:rsidRPr="00D81344">
        <w:t xml:space="preserve"> cause arms racing. </w:t>
      </w:r>
    </w:p>
    <w:p w14:paraId="5B560ED1" w14:textId="0E58858E" w:rsidR="00917C5C" w:rsidRPr="00917C5C" w:rsidRDefault="00917C5C" w:rsidP="00917C5C">
      <w:pPr>
        <w:rPr>
          <w:rStyle w:val="Style13ptBold"/>
        </w:rPr>
      </w:pPr>
      <w:r w:rsidRPr="00917C5C">
        <w:rPr>
          <w:rStyle w:val="Style13ptBold"/>
        </w:rPr>
        <w:t xml:space="preserve">Sankaran, </w:t>
      </w:r>
      <w:r w:rsidRPr="00917C5C">
        <w:rPr>
          <w:rStyle w:val="Style13ptBold"/>
        </w:rPr>
        <w:t>Assistant professor at the Lyndon B. Johnson School of Public Affairs and a nonresident fellow at the Brookings Institution</w:t>
      </w:r>
      <w:r w:rsidRPr="00917C5C">
        <w:rPr>
          <w:rStyle w:val="Style13ptBold"/>
        </w:rPr>
        <w:t>, 23.</w:t>
      </w:r>
    </w:p>
    <w:p w14:paraId="6E57F1FA" w14:textId="77777777" w:rsidR="00590B1B" w:rsidRPr="00917C5C" w:rsidRDefault="00590B1B" w:rsidP="00917C5C">
      <w:r w:rsidRPr="00917C5C">
        <w:t xml:space="preserve">Jaganath Sankaran 23. Assistant professor at the Lyndon B. Johnson School of Public Affairs and a nonresident fellow at the Brookings Institution. "The Delusions and Dangers of Missile Defense." Arms Control Association. 9-1-2023. </w:t>
      </w:r>
      <w:hyperlink r:id="rId43" w:history="1">
        <w:r w:rsidRPr="00917C5C">
          <w:rPr>
            <w:rStyle w:val="Hyperlink"/>
          </w:rPr>
          <w:t>https://www.armscontrol.org/act/2023-09/features/delusions-and-dangers-missile-defense</w:t>
        </w:r>
      </w:hyperlink>
      <w:r w:rsidRPr="00917C5C">
        <w:t xml:space="preserve"> HDCSW-Packet</w:t>
      </w:r>
    </w:p>
    <w:p w14:paraId="3EEB02AD" w14:textId="77777777" w:rsidR="00590B1B" w:rsidRPr="00D81344" w:rsidRDefault="00590B1B" w:rsidP="00590B1B">
      <w:pPr>
        <w:rPr>
          <w:sz w:val="16"/>
        </w:rPr>
      </w:pPr>
      <w:r w:rsidRPr="00D81344">
        <w:rPr>
          <w:sz w:val="16"/>
        </w:rPr>
        <w:t>The Perils of Unconstrained Missile Defense</w:t>
      </w:r>
    </w:p>
    <w:p w14:paraId="58D26E41" w14:textId="77777777" w:rsidR="00590B1B" w:rsidRPr="00D81344" w:rsidRDefault="00590B1B" w:rsidP="00590B1B">
      <w:pPr>
        <w:rPr>
          <w:rStyle w:val="StyleUnderline"/>
        </w:rPr>
      </w:pPr>
      <w:r w:rsidRPr="00D81344">
        <w:rPr>
          <w:sz w:val="16"/>
        </w:rPr>
        <w:t xml:space="preserve">The United States has spent more than $165 billion to experiment and produce the technological breakthroughs necessary to field an effective, limited homeland and regional missile defense system.15 Over the last two decades, the unconstrained experimentation has resulted in a globally distributed, technologically advanced architecture of missile defense interceptors, platforms, and sensors. </w:t>
      </w:r>
      <w:r w:rsidRPr="00D81344">
        <w:rPr>
          <w:rStyle w:val="StyleUnderline"/>
        </w:rPr>
        <w:t xml:space="preserve">Although these efforts have not shifted the advantage to the defense, they potentially can produce </w:t>
      </w:r>
      <w:r w:rsidRPr="00D81344">
        <w:rPr>
          <w:rStyle w:val="Emphasis"/>
        </w:rPr>
        <w:t>damaging consequences</w:t>
      </w:r>
      <w:r w:rsidRPr="00D81344">
        <w:rPr>
          <w:rStyle w:val="StyleUnderline"/>
        </w:rPr>
        <w:t xml:space="preserve"> for </w:t>
      </w:r>
      <w:r w:rsidRPr="00D81344">
        <w:rPr>
          <w:rStyle w:val="Emphasis"/>
        </w:rPr>
        <w:t>strategic stability</w:t>
      </w:r>
      <w:r w:rsidRPr="00D81344">
        <w:rPr>
          <w:rStyle w:val="StyleUnderline"/>
        </w:rPr>
        <w:t xml:space="preserve"> between </w:t>
      </w:r>
      <w:r w:rsidRPr="00D81344">
        <w:rPr>
          <w:rStyle w:val="Emphasis"/>
          <w:sz w:val="28"/>
          <w:szCs w:val="32"/>
        </w:rPr>
        <w:t>major nuclear powers</w:t>
      </w:r>
      <w:r w:rsidRPr="00D81344">
        <w:rPr>
          <w:rStyle w:val="StyleUnderline"/>
        </w:rPr>
        <w:t>.</w:t>
      </w:r>
    </w:p>
    <w:p w14:paraId="1BDC916D" w14:textId="77777777" w:rsidR="00590B1B" w:rsidRPr="00D81344" w:rsidRDefault="00590B1B" w:rsidP="00590B1B">
      <w:pPr>
        <w:rPr>
          <w:sz w:val="16"/>
        </w:rPr>
      </w:pPr>
      <w:r w:rsidRPr="00D81344">
        <w:rPr>
          <w:sz w:val="16"/>
        </w:rPr>
        <w:t>The architecture, in principle, portends the ability to realize a surprise breakthrough in strategic defensive capability against Russia and China. For instance, reacting to advances in North Korean ballistic missiles, the fiscal year 2018 NDAA mandated the U.S. Missile Defense Agency (MDA) to test the technological feasibility of the Standard Missile-3 (SM-3) Block IIA interceptor to defeat an ICBM threat.16 These interceptors initially were designed to defend against medium- and intermediate-range ballistic missiles. On November 16, 2020, the agency employed a ballistic missile defense-capable ship to launch an SM-3 IIA and intercept an ICBM-range missile.17 The use of these interceptors for homeland defense against North Korean ICBMs may now be de facto policy. In June 2021, Deputy Secretary of Defense Kathleen Hicks reportedly authorized the transfer of 11 SM-3 IIA interceptors from research to deployment after the successful flight test.18</w:t>
      </w:r>
    </w:p>
    <w:p w14:paraId="77C3C5F5" w14:textId="77777777" w:rsidR="00590B1B" w:rsidRPr="00D81344" w:rsidRDefault="00590B1B" w:rsidP="00590B1B">
      <w:pPr>
        <w:rPr>
          <w:sz w:val="16"/>
        </w:rPr>
      </w:pPr>
      <w:r w:rsidRPr="00D81344">
        <w:rPr>
          <w:sz w:val="16"/>
        </w:rPr>
        <w:t>The technological evolution in the performance of interceptors is further reinforced by a separate dedicated effort to advance the state-of-the-art sensor technologies supporting missile defense missions. The SPY-6(V)1 radar, performing a variety of missions including missile defense, originally had a programmatic requirement for a sensor to be 30 times more sensitive than the current SPY-1 radar deployed on ballistic missile defense-capable ships.19 Yet, the SPY-6(V)1 radar has turned out better than expected and is “nearly 100 times more sensitive” than the SPY-1 radar.20 Alternatively measured, the SPY-6(V)1 could track objects with similar signatures at approximately three times the range of SPY-1 radar. U.S. advances in missile defense radars have progressed alongside technological gains in space-based tracking and cueing.</w:t>
      </w:r>
    </w:p>
    <w:p w14:paraId="2C8E2D29" w14:textId="77777777" w:rsidR="00590B1B" w:rsidRPr="00D81344" w:rsidRDefault="00590B1B" w:rsidP="00590B1B">
      <w:pPr>
        <w:rPr>
          <w:sz w:val="16"/>
        </w:rPr>
      </w:pPr>
      <w:r w:rsidRPr="00D81344">
        <w:rPr>
          <w:rStyle w:val="StyleUnderline"/>
        </w:rPr>
        <w:t xml:space="preserve">Each of these </w:t>
      </w:r>
      <w:r w:rsidRPr="00D81344">
        <w:rPr>
          <w:rStyle w:val="Emphasis"/>
        </w:rPr>
        <w:t>technological capabilities</w:t>
      </w:r>
      <w:r w:rsidRPr="00D81344">
        <w:rPr>
          <w:rStyle w:val="StyleUnderline"/>
        </w:rPr>
        <w:t>,</w:t>
      </w:r>
      <w:r w:rsidRPr="00D81344">
        <w:rPr>
          <w:sz w:val="16"/>
        </w:rPr>
        <w:t xml:space="preserve"> </w:t>
      </w:r>
      <w:r w:rsidRPr="00D81344">
        <w:rPr>
          <w:rStyle w:val="StyleUnderline"/>
        </w:rPr>
        <w:t>in its individual capacity, originated as a</w:t>
      </w:r>
      <w:r w:rsidRPr="00D81344">
        <w:rPr>
          <w:sz w:val="16"/>
        </w:rPr>
        <w:t xml:space="preserve"> </w:t>
      </w:r>
      <w:r w:rsidRPr="00D81344">
        <w:rPr>
          <w:rStyle w:val="StyleUnderline"/>
        </w:rPr>
        <w:t xml:space="preserve">way to defend </w:t>
      </w:r>
      <w:r w:rsidRPr="00D81344">
        <w:rPr>
          <w:rStyle w:val="Emphasis"/>
        </w:rPr>
        <w:t>against</w:t>
      </w:r>
      <w:r w:rsidRPr="00D81344">
        <w:rPr>
          <w:rStyle w:val="StyleUnderline"/>
        </w:rPr>
        <w:t xml:space="preserve"> </w:t>
      </w:r>
      <w:r w:rsidRPr="00D81344">
        <w:rPr>
          <w:rStyle w:val="Emphasis"/>
        </w:rPr>
        <w:t>regional threats</w:t>
      </w:r>
      <w:r w:rsidRPr="00D81344">
        <w:rPr>
          <w:sz w:val="16"/>
        </w:rPr>
        <w:t>, but the summation of these accumulated technological capabilities has a much larger strategic impact than their individual parts. A three-fold increase in the tracking range of the organic radar sensors of ballistic missile defense-capable ships armed with interceptors capable of homeland missile defense missions significantly expands the capabilities of these platforms. Additionally, the MDA has proposed a layered homeland defense architecture consisting of the GMD system augmented by underlayers of SM-3 IIA and THAAD interceptors.21</w:t>
      </w:r>
    </w:p>
    <w:p w14:paraId="6567399C" w14:textId="77777777" w:rsidR="00590B1B" w:rsidRPr="00D81344" w:rsidRDefault="00590B1B" w:rsidP="00590B1B">
      <w:pPr>
        <w:rPr>
          <w:rStyle w:val="StyleUnderline"/>
        </w:rPr>
      </w:pPr>
      <w:r w:rsidRPr="00D81344">
        <w:rPr>
          <w:sz w:val="16"/>
        </w:rPr>
        <w:t xml:space="preserve">Such a layered </w:t>
      </w:r>
      <w:r w:rsidRPr="00D81344">
        <w:rPr>
          <w:rStyle w:val="Emphasis"/>
        </w:rPr>
        <w:t>homeland missile defense</w:t>
      </w:r>
      <w:r w:rsidRPr="00D81344">
        <w:rPr>
          <w:sz w:val="16"/>
        </w:rPr>
        <w:t xml:space="preserve"> architecture may rapidly expand the number of interceptors and opportunities for interception from the tens to the hundreds. It could provide, in principle, a significant capability for strategic defense against Russian and Chinese missiles. </w:t>
      </w:r>
      <w:r w:rsidRPr="00D81344">
        <w:rPr>
          <w:rStyle w:val="StyleUnderline"/>
        </w:rPr>
        <w:t>A homeland defense shield buttressed by</w:t>
      </w:r>
      <w:r w:rsidRPr="00D81344">
        <w:rPr>
          <w:sz w:val="16"/>
        </w:rPr>
        <w:t xml:space="preserve"> a shoot-look-shoot GMD system that can pursue two distinct intercept attempts, followed by the SM-3 Block IIA interceptors as an underlayer and THAAD interceptors for terminal defense, </w:t>
      </w:r>
      <w:r w:rsidRPr="00D81344">
        <w:rPr>
          <w:rStyle w:val="StyleUnderline"/>
        </w:rPr>
        <w:t xml:space="preserve">cannot </w:t>
      </w:r>
      <w:r w:rsidRPr="00D81344">
        <w:rPr>
          <w:rStyle w:val="Emphasis"/>
        </w:rPr>
        <w:t>reasonably</w:t>
      </w:r>
      <w:r w:rsidRPr="00D81344">
        <w:rPr>
          <w:rStyle w:val="StyleUnderline"/>
        </w:rPr>
        <w:t xml:space="preserve"> be </w:t>
      </w:r>
      <w:r w:rsidRPr="00D81344">
        <w:rPr>
          <w:rStyle w:val="Emphasis"/>
        </w:rPr>
        <w:t>claimed to be limited</w:t>
      </w:r>
      <w:r w:rsidRPr="00D81344">
        <w:rPr>
          <w:sz w:val="16"/>
        </w:rPr>
        <w:t xml:space="preserve">.22 </w:t>
      </w:r>
      <w:r w:rsidRPr="00D81344">
        <w:rPr>
          <w:rStyle w:val="StyleUnderline"/>
        </w:rPr>
        <w:t xml:space="preserve">Such a </w:t>
      </w:r>
      <w:r w:rsidRPr="00D81344">
        <w:rPr>
          <w:rStyle w:val="Emphasis"/>
        </w:rPr>
        <w:t>multilayered missile defense</w:t>
      </w:r>
      <w:r w:rsidRPr="00D81344">
        <w:rPr>
          <w:rStyle w:val="StyleUnderline"/>
        </w:rPr>
        <w:t xml:space="preserve"> architecture would be viewed as </w:t>
      </w:r>
      <w:r w:rsidRPr="00D81344">
        <w:rPr>
          <w:rStyle w:val="Emphasis"/>
        </w:rPr>
        <w:t>highly destabilizing</w:t>
      </w:r>
      <w:r w:rsidRPr="00D81344">
        <w:rPr>
          <w:rStyle w:val="StyleUnderline"/>
        </w:rPr>
        <w:t xml:space="preserve"> and </w:t>
      </w:r>
      <w:r w:rsidRPr="00D81344">
        <w:rPr>
          <w:rStyle w:val="Emphasis"/>
          <w:sz w:val="24"/>
          <w:szCs w:val="28"/>
        </w:rPr>
        <w:t>catalyze an arms race</w:t>
      </w:r>
      <w:r w:rsidRPr="00D81344">
        <w:rPr>
          <w:rStyle w:val="StyleUnderline"/>
        </w:rPr>
        <w:t>.</w:t>
      </w:r>
    </w:p>
    <w:p w14:paraId="441A0CF5" w14:textId="77777777" w:rsidR="00590B1B" w:rsidRPr="00D81344" w:rsidRDefault="00590B1B" w:rsidP="00590B1B">
      <w:pPr>
        <w:rPr>
          <w:sz w:val="16"/>
        </w:rPr>
      </w:pPr>
      <w:r w:rsidRPr="00D81344">
        <w:rPr>
          <w:sz w:val="16"/>
        </w:rPr>
        <w:t>Rethinking Missile Defense</w:t>
      </w:r>
    </w:p>
    <w:p w14:paraId="366FF370" w14:textId="77777777" w:rsidR="00590B1B" w:rsidRPr="00D81344" w:rsidRDefault="00590B1B" w:rsidP="00590B1B">
      <w:pPr>
        <w:rPr>
          <w:rStyle w:val="StyleUnderline"/>
        </w:rPr>
      </w:pPr>
      <w:r w:rsidRPr="00D81344">
        <w:rPr>
          <w:rStyle w:val="StyleUnderline"/>
        </w:rPr>
        <w:t>U.S. missile defense efforts have produced a worst</w:t>
      </w:r>
      <w:r w:rsidRPr="00D81344">
        <w:rPr>
          <w:rStyle w:val="Emphasis"/>
        </w:rPr>
        <w:t>-of-both-worlds situation</w:t>
      </w:r>
      <w:r w:rsidRPr="00D81344">
        <w:rPr>
          <w:sz w:val="16"/>
        </w:rPr>
        <w:t xml:space="preserve">. </w:t>
      </w:r>
      <w:r w:rsidRPr="00D81344">
        <w:rPr>
          <w:rStyle w:val="StyleUnderline"/>
        </w:rPr>
        <w:t xml:space="preserve">On the one hand, against increasingly </w:t>
      </w:r>
      <w:r w:rsidRPr="00D81344">
        <w:rPr>
          <w:rStyle w:val="Emphasis"/>
        </w:rPr>
        <w:t>sophisticated</w:t>
      </w:r>
      <w:r w:rsidRPr="00D81344">
        <w:rPr>
          <w:rStyle w:val="StyleUnderline"/>
        </w:rPr>
        <w:t xml:space="preserve"> regional </w:t>
      </w:r>
      <w:r w:rsidRPr="00D81344">
        <w:rPr>
          <w:rStyle w:val="Emphasis"/>
        </w:rPr>
        <w:t>missile threats</w:t>
      </w:r>
      <w:r w:rsidRPr="00D81344">
        <w:rPr>
          <w:sz w:val="16"/>
        </w:rPr>
        <w:t xml:space="preserve">, </w:t>
      </w:r>
      <w:r w:rsidRPr="00D81344">
        <w:rPr>
          <w:rStyle w:val="StyleUnderline"/>
        </w:rPr>
        <w:t xml:space="preserve">the efforts to deploy a robust regional missile defense shield </w:t>
      </w:r>
      <w:r w:rsidRPr="00D81344">
        <w:rPr>
          <w:rStyle w:val="Emphasis"/>
        </w:rPr>
        <w:t>appear improbable</w:t>
      </w:r>
      <w:r w:rsidRPr="00D81344">
        <w:rPr>
          <w:sz w:val="16"/>
        </w:rPr>
        <w:t xml:space="preserve">. </w:t>
      </w:r>
      <w:r w:rsidRPr="00D81344">
        <w:rPr>
          <w:rStyle w:val="StyleUnderline"/>
        </w:rPr>
        <w:t>At the same</w:t>
      </w:r>
      <w:r w:rsidRPr="00D81344">
        <w:rPr>
          <w:sz w:val="16"/>
        </w:rPr>
        <w:t xml:space="preserve"> time, </w:t>
      </w:r>
      <w:r w:rsidRPr="00D81344">
        <w:rPr>
          <w:rStyle w:val="StyleUnderline"/>
        </w:rPr>
        <w:t>the growing pace of North Korean capabilities</w:t>
      </w:r>
      <w:r w:rsidRPr="00D81344">
        <w:rPr>
          <w:sz w:val="16"/>
        </w:rPr>
        <w:t xml:space="preserve"> and systemic U.S. technical failures </w:t>
      </w:r>
      <w:r w:rsidRPr="00D81344">
        <w:rPr>
          <w:rStyle w:val="StyleUnderline"/>
        </w:rPr>
        <w:t xml:space="preserve">raises </w:t>
      </w:r>
      <w:r w:rsidRPr="00D81344">
        <w:rPr>
          <w:rStyle w:val="Emphasis"/>
        </w:rPr>
        <w:t>severe doubts</w:t>
      </w:r>
      <w:r w:rsidRPr="00D81344">
        <w:rPr>
          <w:rStyle w:val="StyleUnderline"/>
        </w:rPr>
        <w:t xml:space="preserve"> about the viability of the GMD homeland missile </w:t>
      </w:r>
      <w:r w:rsidRPr="00D81344">
        <w:rPr>
          <w:rStyle w:val="Emphasis"/>
        </w:rPr>
        <w:t>defense</w:t>
      </w:r>
      <w:r w:rsidRPr="00D81344">
        <w:rPr>
          <w:rStyle w:val="StyleUnderline"/>
        </w:rPr>
        <w:t xml:space="preserve"> </w:t>
      </w:r>
      <w:r w:rsidRPr="00D81344">
        <w:rPr>
          <w:rStyle w:val="Emphasis"/>
        </w:rPr>
        <w:t>system</w:t>
      </w:r>
      <w:r w:rsidRPr="00D81344">
        <w:rPr>
          <w:rStyle w:val="StyleUnderline"/>
        </w:rPr>
        <w:t>.</w:t>
      </w:r>
      <w:r w:rsidRPr="00D81344">
        <w:rPr>
          <w:sz w:val="16"/>
        </w:rPr>
        <w:t xml:space="preserve">23 On the other hand, </w:t>
      </w:r>
      <w:r w:rsidRPr="00D81344">
        <w:rPr>
          <w:rStyle w:val="StyleUnderline"/>
        </w:rPr>
        <w:t xml:space="preserve">the accumulation of a range of </w:t>
      </w:r>
      <w:r w:rsidRPr="00D81344">
        <w:rPr>
          <w:rStyle w:val="Emphasis"/>
        </w:rPr>
        <w:t>technological capabilities</w:t>
      </w:r>
      <w:r w:rsidRPr="00D81344">
        <w:rPr>
          <w:rStyle w:val="StyleUnderline"/>
        </w:rPr>
        <w:t xml:space="preserve"> to support the </w:t>
      </w:r>
      <w:r w:rsidRPr="00D81344">
        <w:rPr>
          <w:rStyle w:val="Emphasis"/>
        </w:rPr>
        <w:t>missile defense mission</w:t>
      </w:r>
      <w:r w:rsidRPr="00D81344">
        <w:rPr>
          <w:rStyle w:val="StyleUnderline"/>
        </w:rPr>
        <w:t xml:space="preserve"> undermines </w:t>
      </w:r>
      <w:r w:rsidRPr="00D81344">
        <w:rPr>
          <w:rStyle w:val="Emphasis"/>
          <w:sz w:val="28"/>
          <w:szCs w:val="32"/>
        </w:rPr>
        <w:t>strategic stability</w:t>
      </w:r>
      <w:r w:rsidRPr="00D81344">
        <w:rPr>
          <w:rStyle w:val="StyleUnderline"/>
        </w:rPr>
        <w:t>.</w:t>
      </w:r>
    </w:p>
    <w:p w14:paraId="7FDAE0C2" w14:textId="77777777" w:rsidR="00590B1B" w:rsidRPr="00D81344" w:rsidRDefault="00590B1B" w:rsidP="00590B1B">
      <w:pPr>
        <w:rPr>
          <w:sz w:val="16"/>
        </w:rPr>
      </w:pPr>
      <w:r w:rsidRPr="00D81344">
        <w:rPr>
          <w:sz w:val="16"/>
        </w:rPr>
        <w:t>U.S. Secretary of Defense Robert McNamara, discussing U.S. fears of a Soviet technological breakthrough in missile defense systems in 1967, observed that it did not make “much difference what the evidence indicates…because I believe we must assume for planning” purposes that a system with the probable characteristic of a missile defense system can at some future point emerge as a capable defense.24 Throughout the 1960s, U.S. nuclear war planners espoused a greater-than-expected threat metric to offset any future Soviet technical breakthroughs in missile defense. Similarly, prudence requires Russian and Chinese analysts to assume any limited U.S. system is a stalking horse for a more substantial defense. If worst-case planning is the baseline to determine requirements for strategic deterrence, Russia and China could easily postulate imminent U.S. qualitative and quantitative breakthroughs.</w:t>
      </w:r>
    </w:p>
    <w:p w14:paraId="0AED60D9" w14:textId="77777777" w:rsidR="00590B1B" w:rsidRPr="00D81344" w:rsidRDefault="00590B1B" w:rsidP="00590B1B">
      <w:pPr>
        <w:rPr>
          <w:rStyle w:val="Emphasis"/>
        </w:rPr>
      </w:pPr>
      <w:r w:rsidRPr="00D81344">
        <w:rPr>
          <w:sz w:val="16"/>
        </w:rPr>
        <w:t xml:space="preserve">A Russian Yars intercontinental ballistic missile launcher crosses Red Square during the Victory Day military parade in May 2022. (Photo by Alexander Nemenov/AFP via Getty Images)A Russian Yars intercontinental ballistic missile launcher crosses Red Square during the Victory Day military parade in May 2022. (Photo by Alexander Nemenov/AFP via Getty Images)After the end of the Cold War, U.S. policymakers were willing to suspend the logic of strategic stability in the pursuit of missile defense. Yet, such a posture is no longer possible. The United States has declared the reemergence of great-power competition. The 2022 Nuclear Posture Review asserts the emergence of two major nuclear powers, Russia and China, as U.S. strategic competitors and potential adversaries. The review acknowledges “new stresses” on stability and deterrence.25 The pursuit of unconstrained missile defense systems is one of those stressors. </w:t>
      </w:r>
      <w:r w:rsidRPr="00D81344">
        <w:rPr>
          <w:rStyle w:val="StyleUnderline"/>
        </w:rPr>
        <w:t xml:space="preserve">U.S. efforts to </w:t>
      </w:r>
      <w:r w:rsidRPr="00D81344">
        <w:rPr>
          <w:rStyle w:val="Emphasis"/>
        </w:rPr>
        <w:t>maintain</w:t>
      </w:r>
      <w:r w:rsidRPr="00D81344">
        <w:rPr>
          <w:rStyle w:val="StyleUnderline"/>
        </w:rPr>
        <w:t xml:space="preserve"> a </w:t>
      </w:r>
      <w:r w:rsidRPr="00D81344">
        <w:rPr>
          <w:rStyle w:val="Emphasis"/>
        </w:rPr>
        <w:t>viable homeland</w:t>
      </w:r>
      <w:r w:rsidRPr="00D81344">
        <w:rPr>
          <w:rStyle w:val="StyleUnderline"/>
        </w:rPr>
        <w:t xml:space="preserve"> and regional </w:t>
      </w:r>
      <w:r w:rsidRPr="00D81344">
        <w:rPr>
          <w:rStyle w:val="Emphasis"/>
        </w:rPr>
        <w:t>missile defense</w:t>
      </w:r>
      <w:r w:rsidRPr="00D81344">
        <w:rPr>
          <w:rStyle w:val="StyleUnderline"/>
        </w:rPr>
        <w:t xml:space="preserve"> have reached the point where the </w:t>
      </w:r>
      <w:r w:rsidRPr="00D81344">
        <w:rPr>
          <w:rStyle w:val="Emphasis"/>
        </w:rPr>
        <w:t>vector sum</w:t>
      </w:r>
      <w:r w:rsidRPr="00D81344">
        <w:rPr>
          <w:sz w:val="16"/>
        </w:rPr>
        <w:t xml:space="preserve"> </w:t>
      </w:r>
      <w:r w:rsidRPr="00D81344">
        <w:rPr>
          <w:rStyle w:val="StyleUnderline"/>
        </w:rPr>
        <w:t xml:space="preserve">of the </w:t>
      </w:r>
      <w:r w:rsidRPr="00D81344">
        <w:rPr>
          <w:rStyle w:val="Emphasis"/>
        </w:rPr>
        <w:t>emerging capabilities</w:t>
      </w:r>
      <w:r w:rsidRPr="00D81344">
        <w:rPr>
          <w:rStyle w:val="StyleUnderline"/>
        </w:rPr>
        <w:t xml:space="preserve"> of the various interceptors</w:t>
      </w:r>
      <w:r w:rsidRPr="00D81344">
        <w:rPr>
          <w:sz w:val="16"/>
        </w:rPr>
        <w:t xml:space="preserve"> and </w:t>
      </w:r>
      <w:r w:rsidRPr="00D81344">
        <w:rPr>
          <w:rStyle w:val="StyleUnderline"/>
        </w:rPr>
        <w:t xml:space="preserve">sensors </w:t>
      </w:r>
      <w:r w:rsidRPr="00D81344">
        <w:rPr>
          <w:rStyle w:val="Emphasis"/>
        </w:rPr>
        <w:t>already surpass</w:t>
      </w:r>
      <w:r w:rsidRPr="00D81344">
        <w:rPr>
          <w:sz w:val="16"/>
        </w:rPr>
        <w:t xml:space="preserve">, </w:t>
      </w:r>
      <w:r w:rsidRPr="00D81344">
        <w:rPr>
          <w:rStyle w:val="StyleUnderline"/>
        </w:rPr>
        <w:t xml:space="preserve">in theory, the </w:t>
      </w:r>
      <w:r w:rsidRPr="00D81344">
        <w:rPr>
          <w:rStyle w:val="Emphasis"/>
        </w:rPr>
        <w:t>requirements</w:t>
      </w:r>
      <w:r w:rsidRPr="00D81344">
        <w:rPr>
          <w:rStyle w:val="StyleUnderline"/>
        </w:rPr>
        <w:t xml:space="preserve"> of a highly capable </w:t>
      </w:r>
      <w:r w:rsidRPr="00D81344">
        <w:rPr>
          <w:rStyle w:val="Emphasis"/>
        </w:rPr>
        <w:t>homeland defense</w:t>
      </w:r>
      <w:r w:rsidRPr="00D81344">
        <w:rPr>
          <w:rStyle w:val="StyleUnderline"/>
        </w:rPr>
        <w:t xml:space="preserve"> that could </w:t>
      </w:r>
      <w:r w:rsidRPr="00D81344">
        <w:rPr>
          <w:rStyle w:val="Emphasis"/>
        </w:rPr>
        <w:t>function</w:t>
      </w:r>
      <w:r w:rsidRPr="00D81344">
        <w:rPr>
          <w:rStyle w:val="StyleUnderline"/>
        </w:rPr>
        <w:t xml:space="preserve"> against </w:t>
      </w:r>
      <w:r w:rsidRPr="00D81344">
        <w:rPr>
          <w:rStyle w:val="Emphasis"/>
        </w:rPr>
        <w:t>major nuclear powers.</w:t>
      </w:r>
    </w:p>
    <w:p w14:paraId="4FA92DBD" w14:textId="77777777" w:rsidR="00590B1B" w:rsidRPr="00D81344" w:rsidRDefault="00590B1B" w:rsidP="00590B1B">
      <w:pPr>
        <w:rPr>
          <w:sz w:val="16"/>
        </w:rPr>
      </w:pPr>
      <w:r w:rsidRPr="00D81344">
        <w:rPr>
          <w:sz w:val="16"/>
        </w:rPr>
        <w:t xml:space="preserve">A rethinking of the logic and purpose of the U.S. missile defense enterprise is urgently needed. First, the role of defensive and offensive forces against regional missile threats has to be reexamined in light of recent experiences, including the Russian war against Ukraine. </w:t>
      </w:r>
      <w:r w:rsidRPr="00D81344">
        <w:rPr>
          <w:rStyle w:val="Emphasis"/>
        </w:rPr>
        <w:t>Missile defense</w:t>
      </w:r>
      <w:r w:rsidRPr="00D81344">
        <w:rPr>
          <w:rStyle w:val="StyleUnderline"/>
        </w:rPr>
        <w:t xml:space="preserve"> in a regional context may play niche roles, but it cannot be the </w:t>
      </w:r>
      <w:r w:rsidRPr="00D81344">
        <w:rPr>
          <w:rStyle w:val="Emphasis"/>
        </w:rPr>
        <w:t>essence</w:t>
      </w:r>
      <w:r w:rsidRPr="00D81344">
        <w:rPr>
          <w:rStyle w:val="StyleUnderline"/>
        </w:rPr>
        <w:t xml:space="preserve"> of the </w:t>
      </w:r>
      <w:r w:rsidRPr="00D81344">
        <w:rPr>
          <w:rStyle w:val="Emphasis"/>
        </w:rPr>
        <w:t>U.S. deterrent</w:t>
      </w:r>
      <w:r w:rsidRPr="00D81344">
        <w:rPr>
          <w:rStyle w:val="StyleUnderline"/>
        </w:rPr>
        <w:t xml:space="preserve"> and </w:t>
      </w:r>
      <w:r w:rsidRPr="00D81344">
        <w:rPr>
          <w:rStyle w:val="Emphasis"/>
        </w:rPr>
        <w:t>war-fighting strategy</w:t>
      </w:r>
      <w:r w:rsidRPr="00D81344">
        <w:rPr>
          <w:sz w:val="16"/>
        </w:rPr>
        <w:t xml:space="preserve">. </w:t>
      </w:r>
      <w:r w:rsidRPr="00D81344">
        <w:rPr>
          <w:rStyle w:val="StyleUnderline"/>
        </w:rPr>
        <w:t xml:space="preserve">Second, technology creep continues to erode the separation between regional and </w:t>
      </w:r>
      <w:r w:rsidRPr="00D81344">
        <w:rPr>
          <w:rStyle w:val="Emphasis"/>
        </w:rPr>
        <w:t>homeland systems</w:t>
      </w:r>
      <w:r w:rsidRPr="00D81344">
        <w:rPr>
          <w:sz w:val="16"/>
        </w:rPr>
        <w:t>. U.S. policymakers must institute clear limits to highlight the separation between these systems. Finally, policymakers also must explore arms control measures to constrain regional ballistic missile arsenals.</w:t>
      </w:r>
    </w:p>
    <w:p w14:paraId="284C7B63" w14:textId="77777777" w:rsidR="00590B1B" w:rsidRPr="00D81344" w:rsidRDefault="00590B1B" w:rsidP="00590B1B">
      <w:r w:rsidRPr="00D81344">
        <w:rPr>
          <w:sz w:val="16"/>
        </w:rPr>
        <w:t>Although arms control diplomacy appears infeasible in the prevailing geopolitical environment, a treaty akin to the Intermediate-Range Nuclear Forces Treaty constraining ballistic missile proliferation and missile defense systems simultaneously would address the concerns of the United States, Russia, and China. Such arms control efforts may become viable in the future, and Washington must be prepared to seize any opening.</w:t>
      </w:r>
    </w:p>
    <w:p w14:paraId="192642A2" w14:textId="77777777" w:rsidR="00590B1B" w:rsidRPr="00D81344" w:rsidRDefault="00590B1B" w:rsidP="00590B1B"/>
    <w:p w14:paraId="6BD70722" w14:textId="77777777" w:rsidR="00590B1B" w:rsidRPr="00D81344" w:rsidRDefault="00590B1B" w:rsidP="00590B1B">
      <w:pPr>
        <w:pStyle w:val="Heading3"/>
        <w:rPr>
          <w:rFonts w:cs="Calibri"/>
        </w:rPr>
      </w:pPr>
      <w:r w:rsidRPr="00D81344">
        <w:rPr>
          <w:rFonts w:cs="Calibri"/>
        </w:rPr>
        <w:t>AT Missile Defense---Fails---2NC</w:t>
      </w:r>
    </w:p>
    <w:p w14:paraId="33398BBA" w14:textId="77777777" w:rsidR="00590B1B" w:rsidRDefault="00590B1B" w:rsidP="00590B1B">
      <w:pPr>
        <w:pStyle w:val="Heading4"/>
        <w:rPr>
          <w:rFonts w:cs="Calibri"/>
          <w:u w:val="single"/>
        </w:rPr>
      </w:pPr>
      <w:r w:rsidRPr="00D81344">
        <w:rPr>
          <w:rFonts w:cs="Calibri"/>
        </w:rPr>
        <w:t xml:space="preserve">Technical challenges are </w:t>
      </w:r>
      <w:r w:rsidRPr="00D81344">
        <w:rPr>
          <w:rFonts w:cs="Calibri"/>
          <w:u w:val="single"/>
        </w:rPr>
        <w:t>insurmountable</w:t>
      </w:r>
    </w:p>
    <w:p w14:paraId="12519AF0" w14:textId="4757D4BA" w:rsidR="00535ECA" w:rsidRPr="00535ECA" w:rsidRDefault="00535ECA" w:rsidP="00535ECA">
      <w:pPr>
        <w:rPr>
          <w:rStyle w:val="Style13ptBold"/>
        </w:rPr>
      </w:pPr>
      <w:r w:rsidRPr="00535ECA">
        <w:rPr>
          <w:rStyle w:val="Style13ptBold"/>
        </w:rPr>
        <w:t xml:space="preserve">Cirincione, </w:t>
      </w:r>
      <w:r w:rsidRPr="00535ECA">
        <w:rPr>
          <w:rStyle w:val="Style13ptBold"/>
        </w:rPr>
        <w:t>President of the Ploughshares Fund, nuclear policy analyst with over 30 years of experience</w:t>
      </w:r>
      <w:r w:rsidRPr="00535ECA">
        <w:rPr>
          <w:rStyle w:val="Style13ptBold"/>
        </w:rPr>
        <w:t xml:space="preserve">, 25. </w:t>
      </w:r>
    </w:p>
    <w:p w14:paraId="41B23975" w14:textId="77777777" w:rsidR="00590B1B" w:rsidRPr="00535ECA" w:rsidRDefault="00590B1B" w:rsidP="00535ECA">
      <w:r w:rsidRPr="00535ECA">
        <w:t xml:space="preserve">Joe Cirincione 25. President of the Ploughshares Fund, nuclear policy analyst with over 30 years of experience. "The national missile defense fantasy—again." Bulletin of the Atomic Scientists. 2-4-2025. </w:t>
      </w:r>
      <w:hyperlink r:id="rId44" w:history="1">
        <w:r w:rsidRPr="00535ECA">
          <w:rPr>
            <w:rStyle w:val="Hyperlink"/>
          </w:rPr>
          <w:t>https://thebulletin.org/2025/02/the-national-missile-defense-fantasy-again/</w:t>
        </w:r>
      </w:hyperlink>
      <w:r w:rsidRPr="00535ECA">
        <w:t xml:space="preserve"> HDCSW-Packet</w:t>
      </w:r>
    </w:p>
    <w:p w14:paraId="6D532401" w14:textId="77777777" w:rsidR="00590B1B" w:rsidRPr="00D81344" w:rsidRDefault="00590B1B" w:rsidP="00590B1B">
      <w:pPr>
        <w:rPr>
          <w:sz w:val="16"/>
        </w:rPr>
      </w:pPr>
      <w:r w:rsidRPr="00D81344">
        <w:rPr>
          <w:sz w:val="16"/>
        </w:rPr>
        <w:t xml:space="preserve">Not an iron dome; more like an iron colander. </w:t>
      </w:r>
      <w:r w:rsidRPr="00D81344">
        <w:rPr>
          <w:rStyle w:val="StyleUnderline"/>
        </w:rPr>
        <w:t xml:space="preserve">The major </w:t>
      </w:r>
      <w:r w:rsidRPr="00D81344">
        <w:rPr>
          <w:rStyle w:val="Emphasis"/>
        </w:rPr>
        <w:t>technical problems</w:t>
      </w:r>
      <w:r w:rsidRPr="00D81344">
        <w:rPr>
          <w:rStyle w:val="StyleUnderline"/>
        </w:rPr>
        <w:t xml:space="preserve"> that </w:t>
      </w:r>
      <w:r w:rsidRPr="00D81344">
        <w:rPr>
          <w:rStyle w:val="Emphasis"/>
        </w:rPr>
        <w:t>remain unresolved</w:t>
      </w:r>
      <w:r w:rsidRPr="00D81344">
        <w:rPr>
          <w:sz w:val="16"/>
        </w:rPr>
        <w:t>—</w:t>
      </w:r>
      <w:r w:rsidRPr="00D81344">
        <w:rPr>
          <w:rStyle w:val="StyleUnderline"/>
        </w:rPr>
        <w:t xml:space="preserve">and eventually forced the cancellation of all SDI’s ambitious plans—are the </w:t>
      </w:r>
      <w:r w:rsidRPr="00D81344">
        <w:rPr>
          <w:rStyle w:val="Emphasis"/>
        </w:rPr>
        <w:t>same obstacles</w:t>
      </w:r>
      <w:r w:rsidRPr="00D81344">
        <w:rPr>
          <w:rStyle w:val="StyleUnderline"/>
        </w:rPr>
        <w:t xml:space="preserve"> that have </w:t>
      </w:r>
      <w:r w:rsidRPr="00D81344">
        <w:rPr>
          <w:rStyle w:val="Emphasis"/>
        </w:rPr>
        <w:t>ruled</w:t>
      </w:r>
      <w:r w:rsidRPr="00D81344">
        <w:rPr>
          <w:rStyle w:val="StyleUnderline"/>
        </w:rPr>
        <w:t xml:space="preserve"> out an </w:t>
      </w:r>
      <w:r w:rsidRPr="00D81344">
        <w:rPr>
          <w:rStyle w:val="Emphasis"/>
        </w:rPr>
        <w:t>effective ballistic missile</w:t>
      </w:r>
      <w:r w:rsidRPr="00D81344">
        <w:rPr>
          <w:rStyle w:val="StyleUnderline"/>
        </w:rPr>
        <w:t xml:space="preserve"> </w:t>
      </w:r>
      <w:r w:rsidRPr="00D81344">
        <w:rPr>
          <w:rStyle w:val="Emphasis"/>
        </w:rPr>
        <w:t>defense</w:t>
      </w:r>
      <w:r w:rsidRPr="00D81344">
        <w:rPr>
          <w:rStyle w:val="StyleUnderline"/>
        </w:rPr>
        <w:t xml:space="preserve"> for more than </w:t>
      </w:r>
      <w:r w:rsidRPr="00D81344">
        <w:rPr>
          <w:rStyle w:val="Emphasis"/>
        </w:rPr>
        <w:t>60 years</w:t>
      </w:r>
      <w:r w:rsidRPr="00D81344">
        <w:rPr>
          <w:rStyle w:val="StyleUnderline"/>
        </w:rPr>
        <w:t>:</w:t>
      </w:r>
    </w:p>
    <w:p w14:paraId="299926C9" w14:textId="77777777" w:rsidR="00590B1B" w:rsidRPr="00D81344" w:rsidRDefault="00590B1B" w:rsidP="00590B1B">
      <w:pPr>
        <w:rPr>
          <w:rStyle w:val="StyleUnderline"/>
        </w:rPr>
      </w:pPr>
      <w:r w:rsidRPr="00D81344">
        <w:rPr>
          <w:rStyle w:val="StyleUnderline"/>
        </w:rPr>
        <w:t>the ability of the enemy to overwhelm a system with offensive missiles;</w:t>
      </w:r>
    </w:p>
    <w:p w14:paraId="7371C090" w14:textId="77777777" w:rsidR="00590B1B" w:rsidRPr="00D81344" w:rsidRDefault="00590B1B" w:rsidP="00590B1B">
      <w:pPr>
        <w:rPr>
          <w:rStyle w:val="StyleUnderline"/>
        </w:rPr>
      </w:pPr>
      <w:r w:rsidRPr="00D81344">
        <w:rPr>
          <w:rStyle w:val="StyleUnderline"/>
        </w:rPr>
        <w:t>the</w:t>
      </w:r>
      <w:r w:rsidRPr="00D81344">
        <w:rPr>
          <w:sz w:val="16"/>
        </w:rPr>
        <w:t xml:space="preserve"> </w:t>
      </w:r>
      <w:r w:rsidRPr="00D81344">
        <w:rPr>
          <w:rStyle w:val="StyleUnderline"/>
        </w:rPr>
        <w:t>questionable</w:t>
      </w:r>
      <w:r w:rsidRPr="00D81344">
        <w:rPr>
          <w:sz w:val="16"/>
        </w:rPr>
        <w:t xml:space="preserve"> </w:t>
      </w:r>
      <w:r w:rsidRPr="00D81344">
        <w:rPr>
          <w:rStyle w:val="Emphasis"/>
        </w:rPr>
        <w:t>survivability</w:t>
      </w:r>
      <w:r w:rsidRPr="00D81344">
        <w:rPr>
          <w:sz w:val="16"/>
        </w:rPr>
        <w:t xml:space="preserve"> </w:t>
      </w:r>
      <w:r w:rsidRPr="00D81344">
        <w:rPr>
          <w:rStyle w:val="StyleUnderline"/>
        </w:rPr>
        <w:t>of space-based weapons;</w:t>
      </w:r>
    </w:p>
    <w:p w14:paraId="6DF54274" w14:textId="77777777" w:rsidR="00590B1B" w:rsidRPr="00D81344" w:rsidRDefault="00590B1B" w:rsidP="00590B1B">
      <w:pPr>
        <w:rPr>
          <w:sz w:val="16"/>
        </w:rPr>
      </w:pPr>
      <w:r w:rsidRPr="00D81344">
        <w:rPr>
          <w:sz w:val="16"/>
        </w:rPr>
        <w:t xml:space="preserve">the </w:t>
      </w:r>
      <w:r w:rsidRPr="00D81344">
        <w:rPr>
          <w:rStyle w:val="StyleUnderline"/>
        </w:rPr>
        <w:t>inability to discriminate among real warheads</w:t>
      </w:r>
      <w:r w:rsidRPr="00D81344">
        <w:rPr>
          <w:sz w:val="16"/>
        </w:rPr>
        <w:t xml:space="preserve"> </w:t>
      </w:r>
      <w:r w:rsidRPr="00D81344">
        <w:rPr>
          <w:rStyle w:val="StyleUnderline"/>
        </w:rPr>
        <w:t>and</w:t>
      </w:r>
      <w:r w:rsidRPr="00D81344">
        <w:rPr>
          <w:sz w:val="16"/>
        </w:rPr>
        <w:t xml:space="preserve"> hundreds or thousands of </w:t>
      </w:r>
      <w:r w:rsidRPr="00D81344">
        <w:rPr>
          <w:rStyle w:val="Emphasis"/>
        </w:rPr>
        <w:t>decoys</w:t>
      </w:r>
      <w:r w:rsidRPr="00D81344">
        <w:rPr>
          <w:sz w:val="16"/>
        </w:rPr>
        <w:t>;</w:t>
      </w:r>
    </w:p>
    <w:p w14:paraId="75035CCA" w14:textId="77777777" w:rsidR="00590B1B" w:rsidRPr="00D81344" w:rsidRDefault="00590B1B" w:rsidP="00590B1B">
      <w:pPr>
        <w:rPr>
          <w:sz w:val="16"/>
        </w:rPr>
      </w:pPr>
      <w:r w:rsidRPr="00D81344">
        <w:rPr>
          <w:sz w:val="16"/>
        </w:rPr>
        <w:t>the problem of designing battle management, command, control, and communications that could function in a nuclear war; and,</w:t>
      </w:r>
    </w:p>
    <w:p w14:paraId="1D0BACF1" w14:textId="77777777" w:rsidR="00590B1B" w:rsidRPr="00D81344" w:rsidRDefault="00590B1B" w:rsidP="00590B1B">
      <w:pPr>
        <w:rPr>
          <w:sz w:val="16"/>
        </w:rPr>
      </w:pPr>
      <w:r w:rsidRPr="00D81344">
        <w:rPr>
          <w:rStyle w:val="StyleUnderline"/>
        </w:rPr>
        <w:t>the</w:t>
      </w:r>
      <w:r w:rsidRPr="00D81344">
        <w:rPr>
          <w:sz w:val="16"/>
        </w:rPr>
        <w:t xml:space="preserve"> </w:t>
      </w:r>
      <w:r w:rsidRPr="00D81344">
        <w:rPr>
          <w:rStyle w:val="Emphasis"/>
        </w:rPr>
        <w:t>low confidence</w:t>
      </w:r>
      <w:r w:rsidRPr="00D81344">
        <w:rPr>
          <w:rStyle w:val="StyleUnderline"/>
        </w:rPr>
        <w:t xml:space="preserve"> in the ability of the system</w:t>
      </w:r>
      <w:r w:rsidRPr="00D81344">
        <w:rPr>
          <w:sz w:val="16"/>
        </w:rPr>
        <w:t xml:space="preserve"> </w:t>
      </w:r>
      <w:r w:rsidRPr="00D81344">
        <w:rPr>
          <w:rStyle w:val="StyleUnderline"/>
        </w:rPr>
        <w:t xml:space="preserve">to work </w:t>
      </w:r>
      <w:r w:rsidRPr="00D81344">
        <w:rPr>
          <w:sz w:val="16"/>
        </w:rPr>
        <w:t xml:space="preserve">perfectly </w:t>
      </w:r>
      <w:r w:rsidRPr="00D81344">
        <w:rPr>
          <w:rStyle w:val="Emphasis"/>
        </w:rPr>
        <w:t>the first</w:t>
      </w:r>
      <w:r w:rsidRPr="00D81344">
        <w:rPr>
          <w:sz w:val="16"/>
        </w:rPr>
        <w:t>—and, perhaps, only—</w:t>
      </w:r>
      <w:r w:rsidRPr="00D81344">
        <w:rPr>
          <w:rStyle w:val="Emphasis"/>
        </w:rPr>
        <w:t>time</w:t>
      </w:r>
      <w:r w:rsidRPr="00D81344">
        <w:rPr>
          <w:sz w:val="16"/>
        </w:rPr>
        <w:t xml:space="preserve"> it is ever used.</w:t>
      </w:r>
    </w:p>
    <w:p w14:paraId="63F66141" w14:textId="77777777" w:rsidR="00590B1B" w:rsidRPr="00D81344" w:rsidRDefault="00590B1B" w:rsidP="00590B1B">
      <w:pPr>
        <w:rPr>
          <w:sz w:val="16"/>
        </w:rPr>
      </w:pPr>
      <w:r w:rsidRPr="00D81344">
        <w:rPr>
          <w:rStyle w:val="StyleUnderline"/>
        </w:rPr>
        <w:t xml:space="preserve">These problems have been detailed at length already in the Bulletin’s columns, </w:t>
      </w:r>
      <w:r w:rsidRPr="00D81344">
        <w:rPr>
          <w:rStyle w:val="Emphasis"/>
        </w:rPr>
        <w:t>congressional reports</w:t>
      </w:r>
      <w:r w:rsidRPr="00D81344">
        <w:rPr>
          <w:sz w:val="16"/>
        </w:rPr>
        <w:t xml:space="preserve">, </w:t>
      </w:r>
      <w:r w:rsidRPr="00D81344">
        <w:rPr>
          <w:rStyle w:val="StyleUnderline"/>
        </w:rPr>
        <w:t xml:space="preserve">and independent </w:t>
      </w:r>
      <w:r w:rsidRPr="00D81344">
        <w:rPr>
          <w:rStyle w:val="Emphasis"/>
        </w:rPr>
        <w:t>expert studies</w:t>
      </w:r>
      <w:r w:rsidRPr="00D81344">
        <w:rPr>
          <w:sz w:val="16"/>
        </w:rPr>
        <w:t>, including two that played a major role in the Star Wars debates—the 1987 American Physical Society Directed Energy Weapon study and the 1988 Office of Technology Assessment Ballistic Missile Defense study.</w:t>
      </w:r>
    </w:p>
    <w:p w14:paraId="7DFDF44B" w14:textId="77777777" w:rsidR="00590B1B" w:rsidRPr="00D81344" w:rsidRDefault="00590B1B" w:rsidP="00590B1B">
      <w:pPr>
        <w:rPr>
          <w:rStyle w:val="StyleUnderline"/>
        </w:rPr>
      </w:pPr>
      <w:r w:rsidRPr="00D81344">
        <w:rPr>
          <w:sz w:val="16"/>
        </w:rPr>
        <w:t xml:space="preserve">These and other technical problems would have to be resolved before an effective missile defense system can be deployed. In the long term, new technologies, particularly directed energy weapons, hold some promise. </w:t>
      </w:r>
      <w:r w:rsidRPr="00D81344">
        <w:rPr>
          <w:rStyle w:val="StyleUnderline"/>
        </w:rPr>
        <w:t xml:space="preserve">In the short term, however, there is </w:t>
      </w:r>
      <w:r w:rsidRPr="00D81344">
        <w:rPr>
          <w:rStyle w:val="Emphasis"/>
        </w:rPr>
        <w:t>little reason</w:t>
      </w:r>
      <w:r w:rsidRPr="00D81344">
        <w:rPr>
          <w:rStyle w:val="StyleUnderline"/>
        </w:rPr>
        <w:t xml:space="preserve"> for </w:t>
      </w:r>
      <w:r w:rsidRPr="00D81344">
        <w:rPr>
          <w:rStyle w:val="Emphasis"/>
          <w:sz w:val="24"/>
          <w:szCs w:val="28"/>
        </w:rPr>
        <w:t>blind technological optimism</w:t>
      </w:r>
      <w:r w:rsidRPr="00D81344">
        <w:rPr>
          <w:rStyle w:val="StyleUnderline"/>
        </w:rPr>
        <w:t>.</w:t>
      </w:r>
    </w:p>
    <w:p w14:paraId="1291E0DA" w14:textId="77777777" w:rsidR="00590B1B" w:rsidRPr="00D81344" w:rsidRDefault="00590B1B" w:rsidP="00590B1B">
      <w:pPr>
        <w:rPr>
          <w:rStyle w:val="Emphasis"/>
        </w:rPr>
      </w:pPr>
      <w:r w:rsidRPr="00D81344">
        <w:rPr>
          <w:rStyle w:val="StyleUnderline"/>
        </w:rPr>
        <w:t xml:space="preserve">Intentionally confusing the </w:t>
      </w:r>
      <w:r w:rsidRPr="00D81344">
        <w:rPr>
          <w:sz w:val="16"/>
        </w:rPr>
        <w:t xml:space="preserve">US </w:t>
      </w:r>
      <w:r w:rsidRPr="00D81344">
        <w:rPr>
          <w:rStyle w:val="Emphasis"/>
        </w:rPr>
        <w:t>public</w:t>
      </w:r>
      <w:r w:rsidRPr="00D81344">
        <w:rPr>
          <w:sz w:val="16"/>
        </w:rPr>
        <w:t xml:space="preserve"> </w:t>
      </w:r>
      <w:r w:rsidRPr="00D81344">
        <w:rPr>
          <w:rStyle w:val="StyleUnderline"/>
        </w:rPr>
        <w:t xml:space="preserve">and gullible </w:t>
      </w:r>
      <w:r w:rsidRPr="00D81344">
        <w:rPr>
          <w:rStyle w:val="Emphasis"/>
        </w:rPr>
        <w:t>politicians</w:t>
      </w:r>
      <w:r w:rsidRPr="00D81344">
        <w:rPr>
          <w:sz w:val="16"/>
        </w:rPr>
        <w:t xml:space="preserve"> </w:t>
      </w:r>
      <w:r w:rsidRPr="00D81344">
        <w:rPr>
          <w:rStyle w:val="StyleUnderline"/>
        </w:rPr>
        <w:t xml:space="preserve">by conflating the limited success of </w:t>
      </w:r>
      <w:r w:rsidRPr="00D81344">
        <w:rPr>
          <w:rStyle w:val="Emphasis"/>
        </w:rPr>
        <w:t>less-complicated defenses</w:t>
      </w:r>
      <w:r w:rsidRPr="00D81344">
        <w:rPr>
          <w:rStyle w:val="StyleUnderline"/>
        </w:rPr>
        <w:t xml:space="preserve"> against short-range rockets with the infeasibility of destroying hundreds of </w:t>
      </w:r>
      <w:r w:rsidRPr="00D81344">
        <w:rPr>
          <w:rStyle w:val="Emphasis"/>
        </w:rPr>
        <w:t>long-range ballistic</w:t>
      </w:r>
      <w:r w:rsidRPr="00D81344">
        <w:rPr>
          <w:rStyle w:val="StyleUnderline"/>
        </w:rPr>
        <w:t xml:space="preserve"> </w:t>
      </w:r>
      <w:r w:rsidRPr="00D81344">
        <w:rPr>
          <w:rStyle w:val="Emphasis"/>
        </w:rPr>
        <w:t>missiles</w:t>
      </w:r>
      <w:r w:rsidRPr="00D81344">
        <w:rPr>
          <w:rStyle w:val="StyleUnderline"/>
        </w:rPr>
        <w:t xml:space="preserve"> is part of the </w:t>
      </w:r>
      <w:r w:rsidRPr="00D81344">
        <w:rPr>
          <w:rStyle w:val="Emphasis"/>
        </w:rPr>
        <w:t>sales effort.</w:t>
      </w:r>
    </w:p>
    <w:p w14:paraId="016BCB90" w14:textId="77777777" w:rsidR="00590B1B" w:rsidRPr="00D81344" w:rsidRDefault="00590B1B" w:rsidP="00590B1B">
      <w:pPr>
        <w:rPr>
          <w:sz w:val="16"/>
        </w:rPr>
      </w:pPr>
      <w:r w:rsidRPr="00D81344">
        <w:rPr>
          <w:sz w:val="16"/>
        </w:rPr>
        <w:t>“Israel has an Iron Dome. They have a missile defense system,” Trump promised at the Republican Party convention last year. “Why should other countries have this, and we don’t?”</w:t>
      </w:r>
    </w:p>
    <w:p w14:paraId="1F6D07EA" w14:textId="77777777" w:rsidR="00590B1B" w:rsidRPr="00D81344" w:rsidRDefault="00590B1B" w:rsidP="00590B1B">
      <w:pPr>
        <w:rPr>
          <w:sz w:val="16"/>
        </w:rPr>
      </w:pPr>
      <w:r w:rsidRPr="00D81344">
        <w:rPr>
          <w:rStyle w:val="StyleUnderline"/>
        </w:rPr>
        <w:t xml:space="preserve">Because it is </w:t>
      </w:r>
      <w:r w:rsidRPr="00D81344">
        <w:rPr>
          <w:rStyle w:val="Emphasis"/>
          <w:sz w:val="28"/>
          <w:szCs w:val="32"/>
        </w:rPr>
        <w:t>technically impossible</w:t>
      </w:r>
      <w:r w:rsidRPr="00D81344">
        <w:rPr>
          <w:rStyle w:val="StyleUnderline"/>
          <w:sz w:val="28"/>
          <w:szCs w:val="32"/>
        </w:rPr>
        <w:t xml:space="preserve"> </w:t>
      </w:r>
      <w:r w:rsidRPr="00D81344">
        <w:rPr>
          <w:rStyle w:val="StyleUnderline"/>
        </w:rPr>
        <w:t xml:space="preserve">to </w:t>
      </w:r>
      <w:r w:rsidRPr="00D81344">
        <w:rPr>
          <w:rStyle w:val="Emphasis"/>
        </w:rPr>
        <w:t>build</w:t>
      </w:r>
      <w:r w:rsidRPr="00D81344">
        <w:rPr>
          <w:rStyle w:val="StyleUnderline"/>
        </w:rPr>
        <w:t xml:space="preserve"> a </w:t>
      </w:r>
      <w:r w:rsidRPr="00D81344">
        <w:rPr>
          <w:rStyle w:val="Emphasis"/>
        </w:rPr>
        <w:t>system</w:t>
      </w:r>
      <w:r w:rsidRPr="00D81344">
        <w:rPr>
          <w:rStyle w:val="StyleUnderline"/>
        </w:rPr>
        <w:t xml:space="preserve"> that can protect the United States from </w:t>
      </w:r>
      <w:r w:rsidRPr="00D81344">
        <w:rPr>
          <w:rStyle w:val="Emphasis"/>
        </w:rPr>
        <w:t>ballistic missile attack</w:t>
      </w:r>
      <w:r w:rsidRPr="00D81344">
        <w:rPr>
          <w:sz w:val="16"/>
        </w:rPr>
        <w:t>, Mr. President. No amount of hucksterism will change that.</w:t>
      </w:r>
    </w:p>
    <w:p w14:paraId="34D5631E" w14:textId="77777777" w:rsidR="00590B1B" w:rsidRPr="00D81344" w:rsidRDefault="00590B1B" w:rsidP="00590B1B">
      <w:pPr>
        <w:rPr>
          <w:sz w:val="16"/>
        </w:rPr>
      </w:pPr>
      <w:r w:rsidRPr="00D81344">
        <w:rPr>
          <w:sz w:val="16"/>
        </w:rPr>
        <w:t>“</w:t>
      </w:r>
      <w:r w:rsidRPr="00D81344">
        <w:rPr>
          <w:rStyle w:val="StyleUnderline"/>
        </w:rPr>
        <w:t xml:space="preserve">Iron Dome defends small areas from short-range nonnuclear missiles. It’s a vastly easier task than defending the </w:t>
      </w:r>
      <w:r w:rsidRPr="00D81344">
        <w:rPr>
          <w:rStyle w:val="Emphasis"/>
        </w:rPr>
        <w:t>whole country</w:t>
      </w:r>
      <w:r w:rsidRPr="00D81344">
        <w:rPr>
          <w:rStyle w:val="StyleUnderline"/>
        </w:rPr>
        <w:t xml:space="preserve"> against missiles that travel 100 times further and </w:t>
      </w:r>
      <w:r w:rsidRPr="00D81344">
        <w:rPr>
          <w:rStyle w:val="Emphasis"/>
        </w:rPr>
        <w:t>seven times faster</w:t>
      </w:r>
      <w:r w:rsidRPr="00D81344">
        <w:rPr>
          <w:sz w:val="16"/>
        </w:rPr>
        <w:t>,” missile defense expert Laura Grego of the Union of Concerned Scientists explains.</w:t>
      </w:r>
    </w:p>
    <w:p w14:paraId="79484355" w14:textId="77777777" w:rsidR="00590B1B" w:rsidRPr="00D81344" w:rsidRDefault="00590B1B" w:rsidP="00590B1B">
      <w:pPr>
        <w:rPr>
          <w:rStyle w:val="StyleUnderline"/>
        </w:rPr>
      </w:pPr>
      <w:r w:rsidRPr="00D81344">
        <w:rPr>
          <w:sz w:val="16"/>
        </w:rPr>
        <w:t>“</w:t>
      </w:r>
      <w:r w:rsidRPr="00D81344">
        <w:rPr>
          <w:rStyle w:val="StyleUnderline"/>
        </w:rPr>
        <w:t xml:space="preserve">There is </w:t>
      </w:r>
      <w:r w:rsidRPr="00D81344">
        <w:rPr>
          <w:rStyle w:val="Emphasis"/>
          <w:sz w:val="28"/>
          <w:szCs w:val="32"/>
        </w:rPr>
        <w:t>zero possibility</w:t>
      </w:r>
      <w:r w:rsidRPr="00D81344">
        <w:rPr>
          <w:rStyle w:val="StyleUnderline"/>
          <w:sz w:val="28"/>
          <w:szCs w:val="32"/>
        </w:rPr>
        <w:t xml:space="preserve"> </w:t>
      </w:r>
      <w:r w:rsidRPr="00D81344">
        <w:rPr>
          <w:rStyle w:val="StyleUnderline"/>
        </w:rPr>
        <w:t xml:space="preserve">of a </w:t>
      </w:r>
      <w:r w:rsidRPr="00D81344">
        <w:rPr>
          <w:rStyle w:val="Emphasis"/>
        </w:rPr>
        <w:t>comprehensive missile defense</w:t>
      </w:r>
      <w:r w:rsidRPr="00D81344">
        <w:rPr>
          <w:rStyle w:val="StyleUnderline"/>
        </w:rPr>
        <w:t xml:space="preserve"> of the United States in the foreseeable future</w:t>
      </w:r>
      <w:r w:rsidRPr="00D81344">
        <w:rPr>
          <w:sz w:val="16"/>
        </w:rPr>
        <w:t>,” James N. Miller, who served as undersecretary of defense in the Obama administration, told Max Boot. “</w:t>
      </w:r>
      <w:r w:rsidRPr="00D81344">
        <w:rPr>
          <w:rStyle w:val="StyleUnderline"/>
        </w:rPr>
        <w:t xml:space="preserve">We are not going to escape </w:t>
      </w:r>
      <w:r w:rsidRPr="00D81344">
        <w:rPr>
          <w:rStyle w:val="Emphasis"/>
        </w:rPr>
        <w:t>mutual assured destruction</w:t>
      </w:r>
      <w:r w:rsidRPr="00D81344">
        <w:rPr>
          <w:rStyle w:val="StyleUnderline"/>
        </w:rPr>
        <w:t xml:space="preserve"> vis-à-vis </w:t>
      </w:r>
      <w:r w:rsidRPr="00D81344">
        <w:rPr>
          <w:rStyle w:val="Emphasis"/>
        </w:rPr>
        <w:t>Russia</w:t>
      </w:r>
      <w:r w:rsidRPr="00D81344">
        <w:rPr>
          <w:rStyle w:val="StyleUnderline"/>
        </w:rPr>
        <w:t xml:space="preserve"> or </w:t>
      </w:r>
      <w:r w:rsidRPr="00D81344">
        <w:rPr>
          <w:rStyle w:val="Emphasis"/>
        </w:rPr>
        <w:t>China</w:t>
      </w:r>
      <w:r w:rsidRPr="00D81344">
        <w:rPr>
          <w:rStyle w:val="StyleUnderline"/>
        </w:rPr>
        <w:t>.”</w:t>
      </w:r>
    </w:p>
    <w:p w14:paraId="644C1CBC" w14:textId="77777777" w:rsidR="00590B1B" w:rsidRPr="00D81344" w:rsidRDefault="00590B1B" w:rsidP="00590B1B">
      <w:r w:rsidRPr="00D81344">
        <w:rPr>
          <w:sz w:val="16"/>
        </w:rPr>
        <w:t>As shown repeatedly over the past 60 years, the only way to eliminate the threat of nuclear-armed missiles is to negotiate their elimination. Pretending that there is a magic shield that can be willed into existence will only make the problem of national missile defense worse.</w:t>
      </w:r>
    </w:p>
    <w:p w14:paraId="56F73C53" w14:textId="77777777" w:rsidR="00590B1B" w:rsidRPr="00D81344" w:rsidRDefault="00590B1B" w:rsidP="00590B1B"/>
    <w:p w14:paraId="65D228CC" w14:textId="77777777" w:rsidR="00590B1B" w:rsidRPr="00D81344" w:rsidRDefault="00590B1B" w:rsidP="00590B1B">
      <w:pPr>
        <w:pStyle w:val="Heading2"/>
        <w:rPr>
          <w:rFonts w:cs="Calibri"/>
        </w:rPr>
      </w:pPr>
      <w:r w:rsidRPr="00D81344">
        <w:rPr>
          <w:rFonts w:cs="Calibri"/>
        </w:rPr>
        <w:t>AT: Research Advantage</w:t>
      </w:r>
    </w:p>
    <w:p w14:paraId="4A74027C" w14:textId="77777777" w:rsidR="00590B1B" w:rsidRPr="00D81344" w:rsidRDefault="00590B1B" w:rsidP="00590B1B">
      <w:pPr>
        <w:pStyle w:val="Heading3"/>
        <w:rPr>
          <w:rFonts w:cs="Calibri"/>
        </w:rPr>
      </w:pPr>
      <w:r w:rsidRPr="00D81344">
        <w:rPr>
          <w:rFonts w:cs="Calibri"/>
        </w:rPr>
        <w:t>AT: Research Adv---AT: Disease IL---1NC</w:t>
      </w:r>
    </w:p>
    <w:p w14:paraId="5F9029DC" w14:textId="77777777" w:rsidR="00590B1B" w:rsidRDefault="00590B1B" w:rsidP="00590B1B">
      <w:pPr>
        <w:pStyle w:val="Heading4"/>
        <w:rPr>
          <w:rFonts w:cs="Calibri"/>
        </w:rPr>
      </w:pPr>
      <w:r w:rsidRPr="00D81344">
        <w:rPr>
          <w:rFonts w:cs="Calibri"/>
        </w:rPr>
        <w:t xml:space="preserve">Turn. The plan’s development of the Arctic makes disease spread </w:t>
      </w:r>
      <w:r w:rsidRPr="00D81344">
        <w:rPr>
          <w:rFonts w:cs="Calibri"/>
          <w:u w:val="single"/>
        </w:rPr>
        <w:t>more likely</w:t>
      </w:r>
      <w:r w:rsidRPr="00D81344">
        <w:rPr>
          <w:rFonts w:cs="Calibri"/>
        </w:rPr>
        <w:t>.</w:t>
      </w:r>
    </w:p>
    <w:p w14:paraId="4009A04E" w14:textId="42E98EB4" w:rsidR="00FE5200" w:rsidRPr="00FE5200" w:rsidRDefault="00FE5200" w:rsidP="00FE5200">
      <w:pPr>
        <w:rPr>
          <w:rStyle w:val="Style13ptBold"/>
        </w:rPr>
      </w:pPr>
      <w:r w:rsidRPr="00FE5200">
        <w:rPr>
          <w:rStyle w:val="Style13ptBold"/>
        </w:rPr>
        <w:t xml:space="preserve">Mckie, Science Editor at the Guardian, 24. </w:t>
      </w:r>
    </w:p>
    <w:p w14:paraId="38A2BC75" w14:textId="77777777" w:rsidR="00590B1B" w:rsidRPr="00FE5200" w:rsidRDefault="00590B1B" w:rsidP="00FE5200">
      <w:r w:rsidRPr="00FE5200">
        <w:t xml:space="preserve">Robin Mckie 24. Science Editor. "Arctic zombie viruses in Siberia could spark terrifying new pandemic, scientists warn." Guardian. 1-21-2024. </w:t>
      </w:r>
      <w:hyperlink r:id="rId45" w:history="1">
        <w:r w:rsidRPr="00FE5200">
          <w:rPr>
            <w:rStyle w:val="Hyperlink"/>
          </w:rPr>
          <w:t>https://www.theguardian.com/society/2024/jan/21/arctic-zombie-viruses-in-siberia-could-spark-terrifying-new-pandemic-scientists-warn</w:t>
        </w:r>
      </w:hyperlink>
      <w:r w:rsidRPr="00FE5200">
        <w:t xml:space="preserve"> HDCSW-Packet</w:t>
      </w:r>
    </w:p>
    <w:p w14:paraId="56249EAF" w14:textId="77777777" w:rsidR="00590B1B" w:rsidRPr="00D81344" w:rsidRDefault="00590B1B" w:rsidP="00590B1B">
      <w:pPr>
        <w:rPr>
          <w:rStyle w:val="StyleUnderline"/>
        </w:rPr>
      </w:pPr>
      <w:r w:rsidRPr="00D81344">
        <w:rPr>
          <w:rStyle w:val="Emphasis"/>
        </w:rPr>
        <w:t>However</w:t>
      </w:r>
      <w:r w:rsidRPr="00D81344">
        <w:rPr>
          <w:sz w:val="16"/>
        </w:rPr>
        <w:t xml:space="preserve">, </w:t>
      </w:r>
      <w:r w:rsidRPr="00D81344">
        <w:rPr>
          <w:rStyle w:val="StyleUnderline"/>
        </w:rPr>
        <w:t xml:space="preserve">it is not melting permafrost directly that </w:t>
      </w:r>
      <w:r w:rsidRPr="00D81344">
        <w:rPr>
          <w:rStyle w:val="Emphasis"/>
        </w:rPr>
        <w:t>poses</w:t>
      </w:r>
      <w:r w:rsidRPr="00D81344">
        <w:rPr>
          <w:rStyle w:val="StyleUnderline"/>
        </w:rPr>
        <w:t xml:space="preserve"> the </w:t>
      </w:r>
      <w:r w:rsidRPr="00D81344">
        <w:rPr>
          <w:rStyle w:val="Emphasis"/>
        </w:rPr>
        <w:t>most immediate risk</w:t>
      </w:r>
      <w:r w:rsidRPr="00D81344">
        <w:rPr>
          <w:rStyle w:val="StyleUnderline"/>
        </w:rPr>
        <w:t>,</w:t>
      </w:r>
      <w:r w:rsidRPr="00D81344">
        <w:rPr>
          <w:sz w:val="16"/>
        </w:rPr>
        <w:t xml:space="preserve"> added Claverie. “</w:t>
      </w:r>
      <w:r w:rsidRPr="00D81344">
        <w:rPr>
          <w:rStyle w:val="StyleUnderline"/>
        </w:rPr>
        <w:t xml:space="preserve">The danger comes from another global warming impact: the </w:t>
      </w:r>
      <w:r w:rsidRPr="00D81344">
        <w:rPr>
          <w:rStyle w:val="Emphasis"/>
        </w:rPr>
        <w:t>disappearance</w:t>
      </w:r>
      <w:r w:rsidRPr="00D81344">
        <w:rPr>
          <w:rStyle w:val="StyleUnderline"/>
        </w:rPr>
        <w:t xml:space="preserve"> of </w:t>
      </w:r>
      <w:r w:rsidRPr="00D81344">
        <w:rPr>
          <w:rStyle w:val="Emphasis"/>
        </w:rPr>
        <w:t>Arctic sea ice</w:t>
      </w:r>
      <w:r w:rsidRPr="00D81344">
        <w:rPr>
          <w:sz w:val="16"/>
        </w:rPr>
        <w:t xml:space="preserve">. </w:t>
      </w:r>
      <w:r w:rsidRPr="00D81344">
        <w:rPr>
          <w:rStyle w:val="StyleUnderline"/>
        </w:rPr>
        <w:t xml:space="preserve">That is allowing increases in </w:t>
      </w:r>
      <w:r w:rsidRPr="00D81344">
        <w:rPr>
          <w:rStyle w:val="Emphasis"/>
        </w:rPr>
        <w:t>shipping</w:t>
      </w:r>
      <w:r w:rsidRPr="00D81344">
        <w:rPr>
          <w:rStyle w:val="StyleUnderline"/>
        </w:rPr>
        <w:t xml:space="preserve">, </w:t>
      </w:r>
      <w:r w:rsidRPr="00D81344">
        <w:rPr>
          <w:rStyle w:val="Emphasis"/>
        </w:rPr>
        <w:t>traffic</w:t>
      </w:r>
      <w:r w:rsidRPr="00D81344">
        <w:rPr>
          <w:rStyle w:val="StyleUnderline"/>
        </w:rPr>
        <w:t xml:space="preserve"> and </w:t>
      </w:r>
      <w:r w:rsidRPr="00D81344">
        <w:rPr>
          <w:rStyle w:val="Emphasis"/>
        </w:rPr>
        <w:t>industrial development</w:t>
      </w:r>
      <w:r w:rsidRPr="00D81344">
        <w:rPr>
          <w:rStyle w:val="StyleUnderline"/>
        </w:rPr>
        <w:t xml:space="preserve"> in Siberia</w:t>
      </w:r>
      <w:r w:rsidRPr="00D81344">
        <w:rPr>
          <w:sz w:val="16"/>
        </w:rPr>
        <w:t xml:space="preserve">. </w:t>
      </w:r>
      <w:r w:rsidRPr="00D81344">
        <w:rPr>
          <w:rStyle w:val="StyleUnderline"/>
        </w:rPr>
        <w:t xml:space="preserve">Huge </w:t>
      </w:r>
      <w:r w:rsidRPr="00D81344">
        <w:rPr>
          <w:rStyle w:val="Emphasis"/>
        </w:rPr>
        <w:t>mining operations</w:t>
      </w:r>
      <w:r w:rsidRPr="00D81344">
        <w:rPr>
          <w:rStyle w:val="StyleUnderline"/>
        </w:rPr>
        <w:t xml:space="preserve"> are being planned, and are going to </w:t>
      </w:r>
      <w:r w:rsidRPr="00D81344">
        <w:rPr>
          <w:rStyle w:val="Emphasis"/>
        </w:rPr>
        <w:t>drive</w:t>
      </w:r>
      <w:r w:rsidRPr="00D81344">
        <w:rPr>
          <w:rStyle w:val="StyleUnderline"/>
        </w:rPr>
        <w:t xml:space="preserve"> vast </w:t>
      </w:r>
      <w:r w:rsidRPr="00D81344">
        <w:rPr>
          <w:rStyle w:val="Emphasis"/>
        </w:rPr>
        <w:t>holes</w:t>
      </w:r>
      <w:r w:rsidRPr="00D81344">
        <w:rPr>
          <w:rStyle w:val="StyleUnderline"/>
        </w:rPr>
        <w:t xml:space="preserve"> into the </w:t>
      </w:r>
      <w:r w:rsidRPr="00D81344">
        <w:rPr>
          <w:rStyle w:val="Emphasis"/>
        </w:rPr>
        <w:t>deep permafrost</w:t>
      </w:r>
      <w:r w:rsidRPr="00D81344">
        <w:rPr>
          <w:rStyle w:val="StyleUnderline"/>
        </w:rPr>
        <w:t xml:space="preserve"> to </w:t>
      </w:r>
      <w:r w:rsidRPr="00D81344">
        <w:rPr>
          <w:rStyle w:val="Emphasis"/>
        </w:rPr>
        <w:t>extract oil and ores</w:t>
      </w:r>
      <w:r w:rsidRPr="00D81344">
        <w:rPr>
          <w:rStyle w:val="StyleUnderline"/>
        </w:rPr>
        <w:t>.</w:t>
      </w:r>
    </w:p>
    <w:p w14:paraId="55E872AB" w14:textId="77777777" w:rsidR="00590B1B" w:rsidRPr="00D81344" w:rsidRDefault="00590B1B" w:rsidP="00590B1B">
      <w:pPr>
        <w:rPr>
          <w:rStyle w:val="StyleUnderline"/>
        </w:rPr>
      </w:pPr>
      <w:r w:rsidRPr="00D81344">
        <w:rPr>
          <w:sz w:val="16"/>
        </w:rPr>
        <w:t>“</w:t>
      </w:r>
      <w:r w:rsidRPr="00D81344">
        <w:rPr>
          <w:rStyle w:val="StyleUnderline"/>
        </w:rPr>
        <w:t xml:space="preserve">Those operations will </w:t>
      </w:r>
      <w:r w:rsidRPr="00D81344">
        <w:rPr>
          <w:rStyle w:val="Emphasis"/>
        </w:rPr>
        <w:t>release vast amounts</w:t>
      </w:r>
      <w:r w:rsidRPr="00D81344">
        <w:rPr>
          <w:rStyle w:val="StyleUnderline"/>
        </w:rPr>
        <w:t xml:space="preserve"> of </w:t>
      </w:r>
      <w:r w:rsidRPr="00D81344">
        <w:rPr>
          <w:rStyle w:val="Emphasis"/>
        </w:rPr>
        <w:t>pathogens</w:t>
      </w:r>
      <w:r w:rsidRPr="00D81344">
        <w:rPr>
          <w:rStyle w:val="StyleUnderline"/>
        </w:rPr>
        <w:t xml:space="preserve"> that still thrive there. Miners will walk in and breath the viruses. The effects could be </w:t>
      </w:r>
      <w:r w:rsidRPr="00D81344">
        <w:rPr>
          <w:rStyle w:val="Emphasis"/>
        </w:rPr>
        <w:t>calamitous</w:t>
      </w:r>
      <w:r w:rsidRPr="00D81344">
        <w:rPr>
          <w:rStyle w:val="StyleUnderline"/>
        </w:rPr>
        <w:t>.”</w:t>
      </w:r>
    </w:p>
    <w:p w14:paraId="5183F4D1" w14:textId="77777777" w:rsidR="00590B1B" w:rsidRPr="00D81344" w:rsidRDefault="00590B1B" w:rsidP="00590B1B">
      <w:pPr>
        <w:rPr>
          <w:rStyle w:val="StyleUnderline"/>
        </w:rPr>
      </w:pPr>
      <w:r w:rsidRPr="00D81344">
        <w:rPr>
          <w:sz w:val="16"/>
        </w:rPr>
        <w:t>This point was stressed by Koopmans. “</w:t>
      </w:r>
      <w:r w:rsidRPr="00D81344">
        <w:rPr>
          <w:rStyle w:val="StyleUnderline"/>
        </w:rPr>
        <w:t xml:space="preserve">If you look at the history of epidemic outbreaks, one of the </w:t>
      </w:r>
      <w:r w:rsidRPr="00D81344">
        <w:rPr>
          <w:rStyle w:val="Emphasis"/>
        </w:rPr>
        <w:t>key drivers</w:t>
      </w:r>
      <w:r w:rsidRPr="00D81344">
        <w:rPr>
          <w:rStyle w:val="StyleUnderline"/>
        </w:rPr>
        <w:t xml:space="preserve"> has been </w:t>
      </w:r>
      <w:r w:rsidRPr="00D81344">
        <w:rPr>
          <w:rStyle w:val="Emphasis"/>
        </w:rPr>
        <w:t>change in land use</w:t>
      </w:r>
      <w:r w:rsidRPr="00D81344">
        <w:rPr>
          <w:sz w:val="16"/>
        </w:rPr>
        <w:t xml:space="preserve">. Nipah virus was spread by fruit bats who were driven from their habitats by humans. Similarly, monkeypox has been linked to the spread of urbanisation in Africa. </w:t>
      </w:r>
      <w:r w:rsidRPr="00D81344">
        <w:rPr>
          <w:rStyle w:val="StyleUnderline"/>
        </w:rPr>
        <w:t xml:space="preserve">And that is what we are about to </w:t>
      </w:r>
      <w:r w:rsidRPr="00D81344">
        <w:rPr>
          <w:rStyle w:val="Emphasis"/>
        </w:rPr>
        <w:t>witness</w:t>
      </w:r>
      <w:r w:rsidRPr="00D81344">
        <w:rPr>
          <w:rStyle w:val="StyleUnderline"/>
        </w:rPr>
        <w:t xml:space="preserve"> in the </w:t>
      </w:r>
      <w:r w:rsidRPr="00D81344">
        <w:rPr>
          <w:rStyle w:val="Emphasis"/>
        </w:rPr>
        <w:t>Arctic</w:t>
      </w:r>
      <w:r w:rsidRPr="00D81344">
        <w:rPr>
          <w:rStyle w:val="StyleUnderline"/>
        </w:rPr>
        <w:t xml:space="preserve">: a </w:t>
      </w:r>
      <w:r w:rsidRPr="00D81344">
        <w:rPr>
          <w:rStyle w:val="Emphasis"/>
        </w:rPr>
        <w:t>complete change in land use</w:t>
      </w:r>
      <w:r w:rsidRPr="00D81344">
        <w:rPr>
          <w:rStyle w:val="StyleUnderline"/>
        </w:rPr>
        <w:t xml:space="preserve">, and that could be dangerous, as we have seen </w:t>
      </w:r>
      <w:r w:rsidRPr="00D81344">
        <w:rPr>
          <w:rStyle w:val="Emphasis"/>
        </w:rPr>
        <w:t>elsewhere</w:t>
      </w:r>
      <w:r w:rsidRPr="00D81344">
        <w:rPr>
          <w:rStyle w:val="StyleUnderline"/>
        </w:rPr>
        <w:t>.”</w:t>
      </w:r>
    </w:p>
    <w:p w14:paraId="4E53E8F1" w14:textId="77777777" w:rsidR="00590B1B" w:rsidRPr="00D81344" w:rsidRDefault="00590B1B" w:rsidP="00590B1B">
      <w:pPr>
        <w:rPr>
          <w:sz w:val="16"/>
        </w:rPr>
      </w:pPr>
      <w:r w:rsidRPr="00D81344">
        <w:rPr>
          <w:sz w:val="16"/>
        </w:rPr>
        <w:t xml:space="preserve">Scientists believe that </w:t>
      </w:r>
      <w:r w:rsidRPr="00D81344">
        <w:rPr>
          <w:rStyle w:val="Emphasis"/>
        </w:rPr>
        <w:t>permafrost</w:t>
      </w:r>
      <w:r w:rsidRPr="00D81344">
        <w:rPr>
          <w:sz w:val="16"/>
        </w:rPr>
        <w:t xml:space="preserve"> – at its deepest levels – </w:t>
      </w:r>
      <w:r w:rsidRPr="00D81344">
        <w:rPr>
          <w:rStyle w:val="StyleUnderline"/>
        </w:rPr>
        <w:t xml:space="preserve">may contain viruses that are up to a </w:t>
      </w:r>
      <w:r w:rsidRPr="00D81344">
        <w:rPr>
          <w:rStyle w:val="Emphasis"/>
        </w:rPr>
        <w:t>million years old</w:t>
      </w:r>
      <w:r w:rsidRPr="00D81344">
        <w:rPr>
          <w:sz w:val="16"/>
        </w:rPr>
        <w:t xml:space="preserve"> and so will be far older than our own species, which is thought to have emerged about 300,000 years ago.</w:t>
      </w:r>
    </w:p>
    <w:p w14:paraId="041C386D" w14:textId="77777777" w:rsidR="00590B1B" w:rsidRPr="00D81344" w:rsidRDefault="00590B1B" w:rsidP="00590B1B">
      <w:pPr>
        <w:rPr>
          <w:sz w:val="16"/>
        </w:rPr>
      </w:pPr>
      <w:r w:rsidRPr="00D81344">
        <w:rPr>
          <w:sz w:val="16"/>
        </w:rPr>
        <w:t>“</w:t>
      </w:r>
      <w:r w:rsidRPr="00D81344">
        <w:rPr>
          <w:rStyle w:val="StyleUnderline"/>
        </w:rPr>
        <w:t xml:space="preserve">Our immune systems may have never </w:t>
      </w:r>
      <w:r w:rsidRPr="00D81344">
        <w:rPr>
          <w:rStyle w:val="Emphasis"/>
        </w:rPr>
        <w:t>been</w:t>
      </w:r>
      <w:r w:rsidRPr="00D81344">
        <w:rPr>
          <w:rStyle w:val="StyleUnderline"/>
        </w:rPr>
        <w:t xml:space="preserve"> in </w:t>
      </w:r>
      <w:r w:rsidRPr="00D81344">
        <w:rPr>
          <w:rStyle w:val="Emphasis"/>
        </w:rPr>
        <w:t>contact</w:t>
      </w:r>
      <w:r w:rsidRPr="00D81344">
        <w:rPr>
          <w:rStyle w:val="StyleUnderline"/>
        </w:rPr>
        <w:t xml:space="preserve"> with </w:t>
      </w:r>
      <w:r w:rsidRPr="00D81344">
        <w:rPr>
          <w:rStyle w:val="Emphasis"/>
        </w:rPr>
        <w:t>some of those microbes</w:t>
      </w:r>
      <w:r w:rsidRPr="00D81344">
        <w:rPr>
          <w:rStyle w:val="StyleUnderline"/>
        </w:rPr>
        <w:t>, and that is another worry</w:t>
      </w:r>
      <w:r w:rsidRPr="00D81344">
        <w:rPr>
          <w:sz w:val="16"/>
        </w:rPr>
        <w:t>,” said Claverie. “The scenario of an unknown virus once infecting a Neanderthal coming back at us, although unlikely, has become a real possibility.”</w:t>
      </w:r>
    </w:p>
    <w:p w14:paraId="49AD5D07" w14:textId="77777777" w:rsidR="00590B1B" w:rsidRDefault="00590B1B" w:rsidP="00590B1B">
      <w:pPr>
        <w:pStyle w:val="Heading4"/>
        <w:rPr>
          <w:rFonts w:cs="Calibri"/>
        </w:rPr>
      </w:pPr>
      <w:r w:rsidRPr="00D81344">
        <w:rPr>
          <w:rFonts w:cs="Calibri"/>
        </w:rPr>
        <w:t>No impact to permafrost diseases.</w:t>
      </w:r>
    </w:p>
    <w:p w14:paraId="3F29C364" w14:textId="06CFFFC4" w:rsidR="001C6F62" w:rsidRPr="001C6F62" w:rsidRDefault="001C6F62" w:rsidP="001C6F62">
      <w:pPr>
        <w:rPr>
          <w:rStyle w:val="Style13ptBold"/>
        </w:rPr>
      </w:pPr>
      <w:r w:rsidRPr="001C6F62">
        <w:rPr>
          <w:rStyle w:val="Style13ptBold"/>
        </w:rPr>
        <w:t>Mackelprang</w:t>
      </w:r>
      <w:r w:rsidRPr="001C6F62">
        <w:rPr>
          <w:rStyle w:val="Style13ptBold"/>
        </w:rPr>
        <w:t xml:space="preserve">, </w:t>
      </w:r>
      <w:r w:rsidRPr="001C6F62">
        <w:rPr>
          <w:rStyle w:val="Style13ptBold"/>
        </w:rPr>
        <w:t>Professor at California State University Northridge</w:t>
      </w:r>
      <w:r w:rsidRPr="001C6F62">
        <w:rPr>
          <w:rStyle w:val="Style13ptBold"/>
        </w:rPr>
        <w:t>,</w:t>
      </w:r>
      <w:r w:rsidRPr="001C6F62">
        <w:rPr>
          <w:rStyle w:val="Style13ptBold"/>
        </w:rPr>
        <w:t xml:space="preserve"> et. al 25.</w:t>
      </w:r>
    </w:p>
    <w:p w14:paraId="1AD6AE8F" w14:textId="77777777" w:rsidR="00590B1B" w:rsidRPr="001C6F62" w:rsidRDefault="00590B1B" w:rsidP="001C6F62">
      <w:r w:rsidRPr="001C6F62">
        <w:t xml:space="preserve">Rachel Mackelprang et. al 25. Professor at California State University Northridge, Northridge, California, USA. With Robyn A. Barbato, Andrew M. Ramey, Ursel M. E. Schütte, and Mark P. Waldrop. "Cooling perspectives on the risk of pathogenic viruses from thawing permafrost." Environmental Microbiology, Minireview, 8 January 2025. </w:t>
      </w:r>
      <w:hyperlink r:id="rId46" w:history="1">
        <w:r w:rsidRPr="001C6F62">
          <w:rPr>
            <w:rStyle w:val="Hyperlink"/>
          </w:rPr>
          <w:t>https://journals.asm.org/doi/10.1128/msystems.00042-24</w:t>
        </w:r>
      </w:hyperlink>
      <w:r w:rsidRPr="001C6F62">
        <w:t xml:space="preserve"> HDCSW-Packet</w:t>
      </w:r>
    </w:p>
    <w:p w14:paraId="38F375B2" w14:textId="77777777" w:rsidR="00590B1B" w:rsidRPr="00D81344" w:rsidRDefault="00590B1B" w:rsidP="00590B1B">
      <w:pPr>
        <w:rPr>
          <w:sz w:val="16"/>
        </w:rPr>
      </w:pPr>
      <w:r w:rsidRPr="00D81344">
        <w:rPr>
          <w:sz w:val="16"/>
        </w:rPr>
        <w:t>CONCLUSIONS</w:t>
      </w:r>
    </w:p>
    <w:p w14:paraId="6EF70E05" w14:textId="77777777" w:rsidR="00590B1B" w:rsidRPr="00D81344" w:rsidRDefault="00590B1B" w:rsidP="00590B1B">
      <w:pPr>
        <w:rPr>
          <w:sz w:val="16"/>
        </w:rPr>
      </w:pPr>
      <w:r w:rsidRPr="00D81344">
        <w:rPr>
          <w:rStyle w:val="StyleUnderline"/>
        </w:rPr>
        <w:t xml:space="preserve">Currently available data indicate that there is </w:t>
      </w:r>
      <w:r w:rsidRPr="00D81344">
        <w:rPr>
          <w:rStyle w:val="Emphasis"/>
          <w:sz w:val="28"/>
          <w:szCs w:val="32"/>
        </w:rPr>
        <w:t>no increased risk</w:t>
      </w:r>
      <w:r w:rsidRPr="00D81344">
        <w:rPr>
          <w:rStyle w:val="StyleUnderline"/>
          <w:sz w:val="28"/>
          <w:szCs w:val="32"/>
        </w:rPr>
        <w:t xml:space="preserve"> </w:t>
      </w:r>
      <w:r w:rsidRPr="00D81344">
        <w:rPr>
          <w:rStyle w:val="StyleUnderline"/>
        </w:rPr>
        <w:t xml:space="preserve">of </w:t>
      </w:r>
      <w:r w:rsidRPr="00D81344">
        <w:rPr>
          <w:rStyle w:val="Emphasis"/>
        </w:rPr>
        <w:t>human viral pathogen</w:t>
      </w:r>
      <w:r w:rsidRPr="00D81344">
        <w:rPr>
          <w:sz w:val="16"/>
        </w:rPr>
        <w:t xml:space="preserve"> </w:t>
      </w:r>
      <w:r w:rsidRPr="00D81344">
        <w:rPr>
          <w:rStyle w:val="StyleUnderline"/>
        </w:rPr>
        <w:t xml:space="preserve">emergence from </w:t>
      </w:r>
      <w:r w:rsidRPr="00D81344">
        <w:rPr>
          <w:rStyle w:val="Emphasis"/>
        </w:rPr>
        <w:t>permafrost</w:t>
      </w:r>
      <w:r w:rsidRPr="00D81344">
        <w:rPr>
          <w:rStyle w:val="StyleUnderline"/>
        </w:rPr>
        <w:t xml:space="preserve"> </w:t>
      </w:r>
      <w:r w:rsidRPr="00D81344">
        <w:rPr>
          <w:rStyle w:val="Emphasis"/>
        </w:rPr>
        <w:t>compared</w:t>
      </w:r>
      <w:r w:rsidRPr="00D81344">
        <w:rPr>
          <w:rStyle w:val="StyleUnderline"/>
        </w:rPr>
        <w:t xml:space="preserve"> to </w:t>
      </w:r>
      <w:r w:rsidRPr="00D81344">
        <w:rPr>
          <w:rStyle w:val="Emphasis"/>
        </w:rPr>
        <w:t>other environmental sources</w:t>
      </w:r>
      <w:r w:rsidRPr="00D81344">
        <w:rPr>
          <w:sz w:val="16"/>
        </w:rPr>
        <w:t xml:space="preserve">. We do not claim that viral pathogens in permafrost pose zero risk or that surveillance of putative viral pathogens in permafrost is unnecessary. </w:t>
      </w:r>
      <w:r w:rsidRPr="00D81344">
        <w:rPr>
          <w:rStyle w:val="StyleUnderline"/>
        </w:rPr>
        <w:t xml:space="preserve">However, there is currently </w:t>
      </w:r>
      <w:r w:rsidRPr="00D81344">
        <w:rPr>
          <w:rStyle w:val="Emphasis"/>
          <w:sz w:val="28"/>
          <w:szCs w:val="32"/>
        </w:rPr>
        <w:t>no evidence</w:t>
      </w:r>
      <w:r w:rsidRPr="00D81344">
        <w:rPr>
          <w:rStyle w:val="StyleUnderline"/>
          <w:sz w:val="28"/>
          <w:szCs w:val="32"/>
        </w:rPr>
        <w:t xml:space="preserve"> </w:t>
      </w:r>
      <w:r w:rsidRPr="00D81344">
        <w:rPr>
          <w:rStyle w:val="StyleUnderline"/>
        </w:rPr>
        <w:t xml:space="preserve">that </w:t>
      </w:r>
      <w:r w:rsidRPr="00D81344">
        <w:rPr>
          <w:rStyle w:val="Emphasis"/>
        </w:rPr>
        <w:t>human</w:t>
      </w:r>
      <w:r w:rsidRPr="00D81344">
        <w:rPr>
          <w:rStyle w:val="StyleUnderline"/>
        </w:rPr>
        <w:t xml:space="preserve"> or animal viral </w:t>
      </w:r>
      <w:r w:rsidRPr="00D81344">
        <w:rPr>
          <w:rStyle w:val="Emphasis"/>
        </w:rPr>
        <w:t>pathogens</w:t>
      </w:r>
      <w:r w:rsidRPr="00D81344">
        <w:rPr>
          <w:rStyle w:val="StyleUnderline"/>
        </w:rPr>
        <w:t xml:space="preserve"> </w:t>
      </w:r>
      <w:r w:rsidRPr="00D81344">
        <w:rPr>
          <w:rStyle w:val="Emphasis"/>
        </w:rPr>
        <w:t>frozen in permafrost pose</w:t>
      </w:r>
      <w:r w:rsidRPr="00D81344">
        <w:rPr>
          <w:rStyle w:val="StyleUnderline"/>
        </w:rPr>
        <w:t xml:space="preserve"> an </w:t>
      </w:r>
      <w:r w:rsidRPr="00D81344">
        <w:rPr>
          <w:rStyle w:val="Emphasis"/>
        </w:rPr>
        <w:t>imminent disease outbreak threat</w:t>
      </w:r>
      <w:r w:rsidRPr="00D81344">
        <w:rPr>
          <w:sz w:val="16"/>
        </w:rPr>
        <w:t xml:space="preserve">. Though climate change is accelerating thaw, </w:t>
      </w:r>
      <w:r w:rsidRPr="00D81344">
        <w:rPr>
          <w:rStyle w:val="StyleUnderline"/>
        </w:rPr>
        <w:t xml:space="preserve">the </w:t>
      </w:r>
      <w:r w:rsidRPr="00D81344">
        <w:rPr>
          <w:rStyle w:val="Emphasis"/>
        </w:rPr>
        <w:t>entry</w:t>
      </w:r>
      <w:r w:rsidRPr="00D81344">
        <w:rPr>
          <w:rStyle w:val="StyleUnderline"/>
        </w:rPr>
        <w:t xml:space="preserve"> of microbes from </w:t>
      </w:r>
      <w:r w:rsidRPr="00D81344">
        <w:rPr>
          <w:rStyle w:val="Emphasis"/>
        </w:rPr>
        <w:t>ancient permafrost</w:t>
      </w:r>
      <w:r w:rsidRPr="00D81344">
        <w:rPr>
          <w:rStyle w:val="StyleUnderline"/>
        </w:rPr>
        <w:t xml:space="preserve"> into the modern environment is not a </w:t>
      </w:r>
      <w:r w:rsidRPr="00D81344">
        <w:rPr>
          <w:rStyle w:val="Emphasis"/>
        </w:rPr>
        <w:t>new phenomenon</w:t>
      </w:r>
      <w:r w:rsidRPr="00D81344">
        <w:rPr>
          <w:sz w:val="16"/>
        </w:rPr>
        <w:t xml:space="preserve">. </w:t>
      </w:r>
      <w:r w:rsidRPr="00D81344">
        <w:rPr>
          <w:rStyle w:val="StyleUnderline"/>
        </w:rPr>
        <w:t xml:space="preserve">Permafrost is continually and naturally exposed to the modern environment by </w:t>
      </w:r>
      <w:r w:rsidRPr="00D81344">
        <w:rPr>
          <w:rStyle w:val="Emphasis"/>
        </w:rPr>
        <w:t>processes</w:t>
      </w:r>
      <w:r w:rsidRPr="00D81344">
        <w:rPr>
          <w:rStyle w:val="StyleUnderline"/>
        </w:rPr>
        <w:t xml:space="preserve"> such as </w:t>
      </w:r>
      <w:r w:rsidRPr="00D81344">
        <w:rPr>
          <w:rStyle w:val="Emphasis"/>
        </w:rPr>
        <w:t>erosion</w:t>
      </w:r>
      <w:r w:rsidRPr="00D81344">
        <w:rPr>
          <w:sz w:val="16"/>
        </w:rPr>
        <w:t xml:space="preserve">, </w:t>
      </w:r>
      <w:r w:rsidRPr="00D81344">
        <w:rPr>
          <w:rStyle w:val="StyleUnderline"/>
        </w:rPr>
        <w:t>cryoturbation</w:t>
      </w:r>
      <w:r w:rsidRPr="00D81344">
        <w:rPr>
          <w:sz w:val="16"/>
        </w:rPr>
        <w:t xml:space="preserve">, </w:t>
      </w:r>
      <w:r w:rsidRPr="00D81344">
        <w:rPr>
          <w:rStyle w:val="StyleUnderline"/>
        </w:rPr>
        <w:t xml:space="preserve">frost heave, solifluction, wildfire, and </w:t>
      </w:r>
      <w:r w:rsidRPr="00D81344">
        <w:rPr>
          <w:rStyle w:val="Emphasis"/>
        </w:rPr>
        <w:t>climate fluctuations</w:t>
      </w:r>
      <w:r w:rsidRPr="00D81344">
        <w:rPr>
          <w:sz w:val="16"/>
        </w:rPr>
        <w:t xml:space="preserve"> (151–153). </w:t>
      </w:r>
      <w:r w:rsidRPr="00D81344">
        <w:rPr>
          <w:rStyle w:val="StyleUnderline"/>
        </w:rPr>
        <w:t>Humans have been in the Arctic for more than 40,000 years</w:t>
      </w:r>
      <w:r w:rsidRPr="00D81344">
        <w:rPr>
          <w:sz w:val="16"/>
        </w:rPr>
        <w:t xml:space="preserve"> (Alaska up to 25,000 years and Scandinavia ~5,000 to 12,000 years) (154–156). This suggests that </w:t>
      </w:r>
      <w:r w:rsidRPr="00D81344">
        <w:rPr>
          <w:rStyle w:val="StyleUnderline"/>
        </w:rPr>
        <w:t>people are</w:t>
      </w:r>
      <w:r w:rsidRPr="00D81344">
        <w:rPr>
          <w:sz w:val="16"/>
        </w:rPr>
        <w:t xml:space="preserve"> and have been </w:t>
      </w:r>
      <w:r w:rsidRPr="00D81344">
        <w:rPr>
          <w:rStyle w:val="Emphasis"/>
        </w:rPr>
        <w:t>regularly exposed</w:t>
      </w:r>
      <w:r w:rsidRPr="00D81344">
        <w:rPr>
          <w:rStyle w:val="StyleUnderline"/>
        </w:rPr>
        <w:t xml:space="preserve"> to </w:t>
      </w:r>
      <w:r w:rsidRPr="00D81344">
        <w:rPr>
          <w:rStyle w:val="Emphasis"/>
        </w:rPr>
        <w:t>viruses</w:t>
      </w:r>
      <w:r w:rsidRPr="00D81344">
        <w:rPr>
          <w:rStyle w:val="StyleUnderline"/>
        </w:rPr>
        <w:t xml:space="preserve"> from </w:t>
      </w:r>
      <w:r w:rsidRPr="00D81344">
        <w:rPr>
          <w:rStyle w:val="Emphasis"/>
        </w:rPr>
        <w:t>permafrost soils</w:t>
      </w:r>
      <w:r w:rsidRPr="00D81344">
        <w:rPr>
          <w:sz w:val="16"/>
        </w:rPr>
        <w:t>, with no clear evidence for large-scale health consequences.</w:t>
      </w:r>
    </w:p>
    <w:p w14:paraId="16E1C649" w14:textId="77777777" w:rsidR="00590B1B" w:rsidRPr="00D81344" w:rsidRDefault="00590B1B" w:rsidP="00590B1B">
      <w:pPr>
        <w:rPr>
          <w:sz w:val="16"/>
        </w:rPr>
      </w:pPr>
      <w:r w:rsidRPr="00D81344">
        <w:rPr>
          <w:rStyle w:val="StyleUnderline"/>
        </w:rPr>
        <w:t>Framing viral discovery efforts</w:t>
      </w:r>
      <w:r w:rsidRPr="00D81344">
        <w:rPr>
          <w:sz w:val="16"/>
        </w:rPr>
        <w:t xml:space="preserve"> in the cryosphere </w:t>
      </w:r>
      <w:r w:rsidRPr="00D81344">
        <w:rPr>
          <w:rStyle w:val="StyleUnderline"/>
        </w:rPr>
        <w:t>as a search for “zombie viruses</w:t>
      </w:r>
      <w:r w:rsidRPr="00D81344">
        <w:rPr>
          <w:sz w:val="16"/>
        </w:rPr>
        <w:t xml:space="preserve">” or potentially </w:t>
      </w:r>
      <w:r w:rsidRPr="00D81344">
        <w:rPr>
          <w:rStyle w:val="StyleUnderline"/>
        </w:rPr>
        <w:t>pandemic pathogens</w:t>
      </w:r>
      <w:r w:rsidRPr="00D81344">
        <w:rPr>
          <w:sz w:val="16"/>
        </w:rPr>
        <w:t xml:space="preserve"> </w:t>
      </w:r>
      <w:r w:rsidRPr="00D81344">
        <w:rPr>
          <w:rStyle w:val="StyleUnderline"/>
        </w:rPr>
        <w:t>is</w:t>
      </w:r>
      <w:r w:rsidRPr="00D81344">
        <w:rPr>
          <w:sz w:val="16"/>
        </w:rPr>
        <w:t xml:space="preserve"> not particularly useful and </w:t>
      </w:r>
      <w:r w:rsidRPr="00D81344">
        <w:rPr>
          <w:rStyle w:val="Emphasis"/>
        </w:rPr>
        <w:t>perhaps even harmful.</w:t>
      </w:r>
      <w:r w:rsidRPr="00D81344">
        <w:rPr>
          <w:sz w:val="16"/>
        </w:rPr>
        <w:t xml:space="preserve"> Stoking fears of viruses in thawing permafrost may inadvertently discourage customary and traditional cultural practices among subarctic and Arctic residents or divert attention from the more pressing ways that pathogens in the warming Arctic pose risk to human health and well-being (157). For example, wildlife and humans increasingly occupy shared habitats, providing opportunities for viruses maintained in animals to spillover into humans (90). Arthropod and rodent disease vector ranges are expanding and shifting northward (158). Extreme precipitation and flooding events are increasing, threatening infrastructure such as water and waste treatment facilities (159–161). Higher temperatures increase the survival of some water-borne disease agents (91). Furthermore, wildlife health may be affected as a consequence of climate change, which further compromises fragile ecosystems and the people that rely upon them (162).</w:t>
      </w:r>
    </w:p>
    <w:p w14:paraId="6E80AAB8" w14:textId="77777777" w:rsidR="00590B1B" w:rsidRPr="00D81344" w:rsidRDefault="00590B1B" w:rsidP="00590B1B">
      <w:pPr>
        <w:pStyle w:val="Heading3"/>
        <w:rPr>
          <w:rFonts w:cs="Calibri"/>
        </w:rPr>
      </w:pPr>
      <w:r w:rsidRPr="00D81344">
        <w:rPr>
          <w:rFonts w:cs="Calibri"/>
        </w:rPr>
        <w:t>AT: Research Adv---AT: Disease IL---2NC/1NR</w:t>
      </w:r>
    </w:p>
    <w:p w14:paraId="59224AA1" w14:textId="77777777" w:rsidR="00590B1B" w:rsidRDefault="00590B1B" w:rsidP="00590B1B">
      <w:pPr>
        <w:pStyle w:val="Heading4"/>
        <w:rPr>
          <w:rFonts w:cs="Calibri"/>
        </w:rPr>
      </w:pPr>
      <w:r w:rsidRPr="00D81344">
        <w:rPr>
          <w:rFonts w:cs="Calibri"/>
        </w:rPr>
        <w:t>Permafrost diseases aren’t dangerous.</w:t>
      </w:r>
    </w:p>
    <w:p w14:paraId="1F2993B2" w14:textId="52493803" w:rsidR="0091125C" w:rsidRPr="0091125C" w:rsidRDefault="0091125C" w:rsidP="0091125C">
      <w:pPr>
        <w:rPr>
          <w:rStyle w:val="Style13ptBold"/>
        </w:rPr>
      </w:pPr>
      <w:r w:rsidRPr="0091125C">
        <w:rPr>
          <w:rStyle w:val="Style13ptBold"/>
        </w:rPr>
        <w:t xml:space="preserve">Hunter, </w:t>
      </w:r>
      <w:r w:rsidRPr="0091125C">
        <w:rPr>
          <w:rStyle w:val="Style13ptBold"/>
        </w:rPr>
        <w:t>Professor of Medicine, University of East Anglia</w:t>
      </w:r>
      <w:r w:rsidRPr="0091125C">
        <w:rPr>
          <w:rStyle w:val="Style13ptBold"/>
        </w:rPr>
        <w:t xml:space="preserve">, 22. </w:t>
      </w:r>
    </w:p>
    <w:p w14:paraId="1395F103" w14:textId="77777777" w:rsidR="00590B1B" w:rsidRPr="0091125C" w:rsidRDefault="00590B1B" w:rsidP="0091125C">
      <w:r w:rsidRPr="0091125C">
        <w:t xml:space="preserve">Paul Hunter 22. Professor of Medicine, University of East Anglia. "Pandoravirus: the melting Arctic is releasing ancient germs – how worried should we be?." The Conversation. 12-14-2022. </w:t>
      </w:r>
      <w:hyperlink r:id="rId47" w:history="1">
        <w:r w:rsidRPr="0091125C">
          <w:rPr>
            <w:rStyle w:val="Hyperlink"/>
          </w:rPr>
          <w:t>https://www.gavi.org/vaccineswork/pandoravirus-melting-arctic-releasing-ancient-germs-how-worried-should-we-be</w:t>
        </w:r>
      </w:hyperlink>
      <w:r w:rsidRPr="0091125C">
        <w:t xml:space="preserve"> HDCSW-Packet</w:t>
      </w:r>
    </w:p>
    <w:p w14:paraId="7A4BB07E" w14:textId="77777777" w:rsidR="00590B1B" w:rsidRPr="00D81344" w:rsidRDefault="00590B1B" w:rsidP="00590B1B">
      <w:pPr>
        <w:rPr>
          <w:rStyle w:val="StyleUnderline"/>
        </w:rPr>
      </w:pPr>
      <w:r w:rsidRPr="00D81344">
        <w:rPr>
          <w:rStyle w:val="StyleUnderline"/>
        </w:rPr>
        <w:t xml:space="preserve">Scientists have recently revived several large viruses that had been buried in the frozen Siberian ground (permafrost) for </w:t>
      </w:r>
      <w:r w:rsidRPr="00D81344">
        <w:rPr>
          <w:rStyle w:val="Emphasis"/>
        </w:rPr>
        <w:t>tens of thousands of years</w:t>
      </w:r>
      <w:r w:rsidRPr="00D81344">
        <w:rPr>
          <w:rStyle w:val="StyleUnderline"/>
        </w:rPr>
        <w:t>.</w:t>
      </w:r>
    </w:p>
    <w:p w14:paraId="44BEB8A6" w14:textId="77777777" w:rsidR="00590B1B" w:rsidRPr="00D81344" w:rsidRDefault="00590B1B" w:rsidP="00590B1B">
      <w:pPr>
        <w:rPr>
          <w:sz w:val="16"/>
        </w:rPr>
      </w:pPr>
      <w:r w:rsidRPr="00D81344">
        <w:rPr>
          <w:sz w:val="16"/>
        </w:rPr>
        <w:t>The youngest virus to be revived was a sprightly 27,000 years old. And the oldest – a Pandoravirus – was around 48,500 years old. This is the oldest virus ever to have been revived.</w:t>
      </w:r>
    </w:p>
    <w:p w14:paraId="63BEA147" w14:textId="77777777" w:rsidR="00590B1B" w:rsidRPr="00D81344" w:rsidRDefault="00590B1B" w:rsidP="00590B1B">
      <w:pPr>
        <w:rPr>
          <w:sz w:val="16"/>
        </w:rPr>
      </w:pPr>
      <w:r w:rsidRPr="00D81344">
        <w:rPr>
          <w:sz w:val="16"/>
        </w:rPr>
        <w:t>As the world continues to warm, the thawing permafrost is releasing organic matter that has been frozen for millennia, including bacteria and viruses – some that can still reproduce.</w:t>
      </w:r>
    </w:p>
    <w:p w14:paraId="233E0CFE" w14:textId="77777777" w:rsidR="00590B1B" w:rsidRPr="00D81344" w:rsidRDefault="00590B1B" w:rsidP="00590B1B">
      <w:pPr>
        <w:rPr>
          <w:sz w:val="16"/>
        </w:rPr>
      </w:pPr>
      <w:r w:rsidRPr="00D81344">
        <w:rPr>
          <w:sz w:val="16"/>
        </w:rPr>
        <w:t>This latest work was by a group of scientists from France, Germany and Russia; they managed to reanimate 13 viruses – with such exotic names as Pandoravirus and Pacmanvirus – drawn from seven samples of Siberian permafrost.</w:t>
      </w:r>
    </w:p>
    <w:p w14:paraId="1E852AD7" w14:textId="77777777" w:rsidR="00590B1B" w:rsidRPr="00D81344" w:rsidRDefault="00590B1B" w:rsidP="00590B1B">
      <w:pPr>
        <w:rPr>
          <w:sz w:val="16"/>
        </w:rPr>
      </w:pPr>
      <w:r w:rsidRPr="00D81344">
        <w:rPr>
          <w:sz w:val="16"/>
        </w:rPr>
        <w:t>Assuming that the samples were not contaminated during extraction (always difficult to guarantee) these would indeed represent viable viruses that had previously only replicated tens of thousands of years ago.</w:t>
      </w:r>
    </w:p>
    <w:p w14:paraId="75C94747" w14:textId="77777777" w:rsidR="00590B1B" w:rsidRPr="00D81344" w:rsidRDefault="00590B1B" w:rsidP="00590B1B">
      <w:pPr>
        <w:rPr>
          <w:sz w:val="16"/>
        </w:rPr>
      </w:pPr>
      <w:r w:rsidRPr="00D81344">
        <w:rPr>
          <w:rStyle w:val="StyleUnderline"/>
        </w:rPr>
        <w:t>This is not the first time that a viable virus has been detected in permafrost samples.</w:t>
      </w:r>
      <w:r w:rsidRPr="00D81344">
        <w:rPr>
          <w:sz w:val="16"/>
        </w:rPr>
        <w:t xml:space="preserve"> Earlier studies have reported the detection of a Pithovirus and a Mollivirus.</w:t>
      </w:r>
    </w:p>
    <w:p w14:paraId="45C07271" w14:textId="77777777" w:rsidR="00590B1B" w:rsidRPr="00D81344" w:rsidRDefault="00590B1B" w:rsidP="00590B1B">
      <w:pPr>
        <w:rPr>
          <w:sz w:val="16"/>
        </w:rPr>
      </w:pPr>
      <w:r w:rsidRPr="00D81344">
        <w:rPr>
          <w:sz w:val="16"/>
        </w:rPr>
        <w:t>In their preprint (a study that is yet to be reviewed by other scientists), the authors state that it is “legitimate to ponder the risk of ancient viral particles remaining infectious and getting back into circulation by the thawing of ancient permafrost layers”. So what do we know so far about the risk of these so-called “zombie viruses”?</w:t>
      </w:r>
    </w:p>
    <w:p w14:paraId="02F33870" w14:textId="77777777" w:rsidR="00590B1B" w:rsidRPr="00D81344" w:rsidRDefault="00590B1B" w:rsidP="00590B1B">
      <w:pPr>
        <w:rPr>
          <w:rStyle w:val="StyleUnderline"/>
        </w:rPr>
      </w:pPr>
      <w:r w:rsidRPr="00D81344">
        <w:rPr>
          <w:rStyle w:val="StyleUnderline"/>
        </w:rPr>
        <w:t xml:space="preserve">All the viruses cultured so far from such samples are giant DNA viruses that only affect amoebae. They are far from </w:t>
      </w:r>
      <w:r w:rsidRPr="00D81344">
        <w:rPr>
          <w:rStyle w:val="Emphasis"/>
        </w:rPr>
        <w:t>viruses</w:t>
      </w:r>
      <w:r w:rsidRPr="00D81344">
        <w:rPr>
          <w:rStyle w:val="StyleUnderline"/>
        </w:rPr>
        <w:t xml:space="preserve"> that affect </w:t>
      </w:r>
      <w:r w:rsidRPr="00D81344">
        <w:rPr>
          <w:rStyle w:val="Emphasis"/>
        </w:rPr>
        <w:t>mammals</w:t>
      </w:r>
      <w:r w:rsidRPr="00D81344">
        <w:rPr>
          <w:rStyle w:val="StyleUnderline"/>
        </w:rPr>
        <w:t xml:space="preserve">, let alone, humans and would be </w:t>
      </w:r>
      <w:r w:rsidRPr="00D81344">
        <w:rPr>
          <w:rStyle w:val="Emphasis"/>
        </w:rPr>
        <w:t>very unlikely</w:t>
      </w:r>
      <w:r w:rsidRPr="00D81344">
        <w:rPr>
          <w:rStyle w:val="StyleUnderline"/>
        </w:rPr>
        <w:t xml:space="preserve"> to </w:t>
      </w:r>
      <w:r w:rsidRPr="00D81344">
        <w:rPr>
          <w:rStyle w:val="Emphasis"/>
        </w:rPr>
        <w:t>pose a danger to humans</w:t>
      </w:r>
      <w:r w:rsidRPr="00D81344">
        <w:rPr>
          <w:rStyle w:val="StyleUnderline"/>
        </w:rPr>
        <w:t>.</w:t>
      </w:r>
    </w:p>
    <w:p w14:paraId="47C8DCEE" w14:textId="77777777" w:rsidR="00590B1B" w:rsidRPr="00D81344" w:rsidRDefault="00590B1B" w:rsidP="00590B1B">
      <w:pPr>
        <w:rPr>
          <w:rStyle w:val="StyleUnderline"/>
        </w:rPr>
      </w:pPr>
      <w:r w:rsidRPr="00D81344">
        <w:rPr>
          <w:sz w:val="16"/>
        </w:rPr>
        <w:t xml:space="preserve">However, one such large amoebae-infecting virus, called Acanthamoeba polyphaga mimivirus, has been linked to pneumonia in humans. But this association is still far from proven. So </w:t>
      </w:r>
      <w:r w:rsidRPr="00D81344">
        <w:rPr>
          <w:rStyle w:val="StyleUnderline"/>
        </w:rPr>
        <w:t xml:space="preserve">it </w:t>
      </w:r>
      <w:r w:rsidRPr="00D81344">
        <w:rPr>
          <w:rStyle w:val="Emphasis"/>
          <w:sz w:val="28"/>
          <w:szCs w:val="32"/>
        </w:rPr>
        <w:t>does not appear</w:t>
      </w:r>
      <w:r w:rsidRPr="00D81344">
        <w:rPr>
          <w:rStyle w:val="StyleUnderline"/>
          <w:sz w:val="28"/>
          <w:szCs w:val="32"/>
        </w:rPr>
        <w:t xml:space="preserve"> </w:t>
      </w:r>
      <w:r w:rsidRPr="00D81344">
        <w:rPr>
          <w:rStyle w:val="StyleUnderline"/>
        </w:rPr>
        <w:t xml:space="preserve">that the </w:t>
      </w:r>
      <w:r w:rsidRPr="00D81344">
        <w:rPr>
          <w:rStyle w:val="Emphasis"/>
        </w:rPr>
        <w:t>viruses</w:t>
      </w:r>
      <w:r w:rsidRPr="00D81344">
        <w:rPr>
          <w:rStyle w:val="StyleUnderline"/>
        </w:rPr>
        <w:t xml:space="preserve"> </w:t>
      </w:r>
      <w:r w:rsidRPr="00D81344">
        <w:rPr>
          <w:rStyle w:val="Emphasis"/>
        </w:rPr>
        <w:t>cultured</w:t>
      </w:r>
      <w:r w:rsidRPr="00D81344">
        <w:rPr>
          <w:rStyle w:val="StyleUnderline"/>
        </w:rPr>
        <w:t xml:space="preserve"> from </w:t>
      </w:r>
      <w:r w:rsidRPr="00D81344">
        <w:rPr>
          <w:rStyle w:val="Emphasis"/>
        </w:rPr>
        <w:t>permafrost</w:t>
      </w:r>
      <w:r w:rsidRPr="00D81344">
        <w:rPr>
          <w:rStyle w:val="StyleUnderline"/>
        </w:rPr>
        <w:t xml:space="preserve"> samples pose a </w:t>
      </w:r>
      <w:r w:rsidRPr="00D81344">
        <w:rPr>
          <w:rStyle w:val="Emphasis"/>
        </w:rPr>
        <w:t>threat to public health</w:t>
      </w:r>
      <w:r w:rsidRPr="00D81344">
        <w:rPr>
          <w:rStyle w:val="StyleUnderline"/>
        </w:rPr>
        <w:t>.</w:t>
      </w:r>
    </w:p>
    <w:p w14:paraId="7FD071CC" w14:textId="77777777" w:rsidR="00590B1B" w:rsidRPr="00D81344" w:rsidRDefault="00590B1B" w:rsidP="00590B1B">
      <w:pPr>
        <w:rPr>
          <w:sz w:val="16"/>
        </w:rPr>
      </w:pPr>
      <w:r w:rsidRPr="00D81344">
        <w:rPr>
          <w:sz w:val="16"/>
        </w:rPr>
        <w:t>A more relevant area of concern is that as the permafrost thaws it could release the bodies of long-dead people who might have died of an infectious disease and so release that infection back into the world.</w:t>
      </w:r>
    </w:p>
    <w:p w14:paraId="7AAAA00F" w14:textId="77777777" w:rsidR="00590B1B" w:rsidRPr="00D81344" w:rsidRDefault="00590B1B" w:rsidP="00590B1B">
      <w:pPr>
        <w:rPr>
          <w:rStyle w:val="StyleUnderline"/>
        </w:rPr>
      </w:pPr>
      <w:r w:rsidRPr="00D81344">
        <w:rPr>
          <w:rStyle w:val="StyleUnderline"/>
        </w:rPr>
        <w:t xml:space="preserve">The only human infection that has been eradicated globally is smallpox </w:t>
      </w:r>
      <w:r w:rsidRPr="00D81344">
        <w:rPr>
          <w:sz w:val="16"/>
        </w:rPr>
        <w:t xml:space="preserve">and the reintroduction of smallpox, especially in hard-to-reach locations, could be a global disaster. Evidence of smallpox infection has been detected in bodies from permafrost burials but “only partial gene sequences” so broken bits of virus that could not infect anyone. </w:t>
      </w:r>
      <w:r w:rsidRPr="00D81344">
        <w:rPr>
          <w:rStyle w:val="StyleUnderline"/>
        </w:rPr>
        <w:t>The smallpox virus does</w:t>
      </w:r>
      <w:r w:rsidRPr="00D81344">
        <w:rPr>
          <w:sz w:val="16"/>
        </w:rPr>
        <w:t xml:space="preserve">, </w:t>
      </w:r>
      <w:r w:rsidRPr="00D81344">
        <w:rPr>
          <w:rStyle w:val="StyleUnderline"/>
        </w:rPr>
        <w:t xml:space="preserve">however, survive well </w:t>
      </w:r>
      <w:r w:rsidRPr="00D81344">
        <w:rPr>
          <w:rStyle w:val="Emphasis"/>
        </w:rPr>
        <w:t>when frozen at -20°C</w:t>
      </w:r>
      <w:r w:rsidRPr="00D81344">
        <w:rPr>
          <w:rStyle w:val="StyleUnderline"/>
        </w:rPr>
        <w:t xml:space="preserve">, but still only for a </w:t>
      </w:r>
      <w:r w:rsidRPr="00D81344">
        <w:rPr>
          <w:rStyle w:val="Emphasis"/>
        </w:rPr>
        <w:t>few decades</w:t>
      </w:r>
      <w:r w:rsidRPr="00D81344">
        <w:rPr>
          <w:rStyle w:val="StyleUnderline"/>
        </w:rPr>
        <w:t xml:space="preserve"> and </w:t>
      </w:r>
      <w:r w:rsidRPr="00D81344">
        <w:rPr>
          <w:rStyle w:val="Emphasis"/>
        </w:rPr>
        <w:t>not centuries</w:t>
      </w:r>
      <w:r w:rsidRPr="00D81344">
        <w:rPr>
          <w:rStyle w:val="StyleUnderline"/>
        </w:rPr>
        <w:t>.</w:t>
      </w:r>
    </w:p>
    <w:p w14:paraId="7ECB5083" w14:textId="77777777" w:rsidR="00590B1B" w:rsidRPr="00D81344" w:rsidRDefault="00590B1B" w:rsidP="00590B1B">
      <w:pPr>
        <w:rPr>
          <w:rStyle w:val="StyleUnderline"/>
        </w:rPr>
      </w:pPr>
      <w:r w:rsidRPr="00D81344">
        <w:rPr>
          <w:sz w:val="16"/>
        </w:rPr>
        <w:t xml:space="preserve">In the last couple of decades, scientists have exhumed the bodies of people who died from the Spanish flu and were buried in permafrost-affected ground in Alaska and Svalbard, Norway. The influenza virus was able to be sequenced but not cultured from the tissues of these deceased people. Influenza </w:t>
      </w:r>
      <w:r w:rsidRPr="00D81344">
        <w:rPr>
          <w:rStyle w:val="Emphasis"/>
        </w:rPr>
        <w:t>viruses</w:t>
      </w:r>
      <w:r w:rsidRPr="00D81344">
        <w:rPr>
          <w:sz w:val="16"/>
        </w:rPr>
        <w:t xml:space="preserve"> </w:t>
      </w:r>
      <w:r w:rsidRPr="00D81344">
        <w:rPr>
          <w:rStyle w:val="StyleUnderline"/>
        </w:rPr>
        <w:t xml:space="preserve">can survive frozen for at least a year when frozen but </w:t>
      </w:r>
      <w:r w:rsidRPr="00D81344">
        <w:rPr>
          <w:rStyle w:val="Emphasis"/>
        </w:rPr>
        <w:t>probably not several decades</w:t>
      </w:r>
      <w:r w:rsidRPr="00D81344">
        <w:rPr>
          <w:rStyle w:val="StyleUnderline"/>
        </w:rPr>
        <w:t>.</w:t>
      </w:r>
    </w:p>
    <w:p w14:paraId="58DCB58A" w14:textId="77777777" w:rsidR="00590B1B" w:rsidRPr="00D81344" w:rsidRDefault="00590B1B" w:rsidP="00590B1B">
      <w:pPr>
        <w:pStyle w:val="Heading3"/>
        <w:rPr>
          <w:rFonts w:cs="Calibri"/>
        </w:rPr>
      </w:pPr>
      <w:r w:rsidRPr="00D81344">
        <w:rPr>
          <w:rFonts w:cs="Calibri"/>
        </w:rPr>
        <w:t>AT: Research Adv---BioD IL---1NC</w:t>
      </w:r>
    </w:p>
    <w:p w14:paraId="262D4407" w14:textId="77777777" w:rsidR="00590B1B" w:rsidRDefault="00590B1B" w:rsidP="00590B1B">
      <w:pPr>
        <w:pStyle w:val="Heading4"/>
        <w:rPr>
          <w:rFonts w:cs="Calibri"/>
        </w:rPr>
      </w:pPr>
      <w:r w:rsidRPr="00D81344">
        <w:rPr>
          <w:rFonts w:cs="Calibri"/>
        </w:rPr>
        <w:t>Conservation of Arctic biodiversity is strong now.</w:t>
      </w:r>
    </w:p>
    <w:p w14:paraId="0B2B2670" w14:textId="110F3A3C" w:rsidR="00BC4112" w:rsidRPr="00BC4112" w:rsidRDefault="00BC4112" w:rsidP="00BC4112">
      <w:pPr>
        <w:rPr>
          <w:rStyle w:val="Style13ptBold"/>
        </w:rPr>
      </w:pPr>
      <w:r w:rsidRPr="00BC4112">
        <w:rPr>
          <w:rStyle w:val="Style13ptBold"/>
        </w:rPr>
        <w:t xml:space="preserve">WWF, World Wildlife Fund, 24. </w:t>
      </w:r>
    </w:p>
    <w:p w14:paraId="319792AA" w14:textId="77777777" w:rsidR="00590B1B" w:rsidRPr="00BC4112" w:rsidRDefault="00590B1B" w:rsidP="00BC4112">
      <w:r w:rsidRPr="00BC4112">
        <w:t xml:space="preserve">WWF Arctic 24 "Arctic conservation wins 2024." World Wildlife Fund. 12-16-2024. </w:t>
      </w:r>
      <w:hyperlink r:id="rId48" w:history="1">
        <w:r w:rsidRPr="00BC4112">
          <w:rPr>
            <w:rStyle w:val="Hyperlink"/>
          </w:rPr>
          <w:t>https://www.arcticwwf.org/newsroom/features/arctic-conservation-wins-2024/</w:t>
        </w:r>
      </w:hyperlink>
      <w:r w:rsidRPr="00BC4112">
        <w:t xml:space="preserve"> HDCSW-Packet</w:t>
      </w:r>
    </w:p>
    <w:p w14:paraId="1EE26099" w14:textId="77777777" w:rsidR="00590B1B" w:rsidRPr="00D81344" w:rsidRDefault="00590B1B" w:rsidP="00590B1B">
      <w:pPr>
        <w:rPr>
          <w:rStyle w:val="StyleUnderline"/>
        </w:rPr>
      </w:pPr>
      <w:r w:rsidRPr="00D81344">
        <w:rPr>
          <w:sz w:val="16"/>
        </w:rPr>
        <w:t xml:space="preserve">This past year was the second-warmest year on record, according to NOAA’s 2024 Arctic Report Card. </w:t>
      </w:r>
      <w:r w:rsidRPr="00D81344">
        <w:rPr>
          <w:rStyle w:val="StyleUnderline"/>
        </w:rPr>
        <w:t xml:space="preserve">Despite this challenge, </w:t>
      </w:r>
      <w:r w:rsidRPr="00D81344">
        <w:rPr>
          <w:rStyle w:val="Emphasis"/>
        </w:rPr>
        <w:t>progress</w:t>
      </w:r>
      <w:r w:rsidRPr="00D81344">
        <w:rPr>
          <w:rStyle w:val="StyleUnderline"/>
        </w:rPr>
        <w:t xml:space="preserve"> has been made in </w:t>
      </w:r>
      <w:r w:rsidRPr="00D81344">
        <w:rPr>
          <w:rStyle w:val="Emphasis"/>
        </w:rPr>
        <w:t>protecting</w:t>
      </w:r>
      <w:r w:rsidRPr="00D81344">
        <w:rPr>
          <w:rStyle w:val="StyleUnderline"/>
        </w:rPr>
        <w:t xml:space="preserve"> this </w:t>
      </w:r>
      <w:r w:rsidRPr="00D81344">
        <w:rPr>
          <w:rStyle w:val="Emphasis"/>
        </w:rPr>
        <w:t>unique region</w:t>
      </w:r>
      <w:r w:rsidRPr="00D81344">
        <w:rPr>
          <w:sz w:val="16"/>
        </w:rPr>
        <w:t xml:space="preserve">. </w:t>
      </w:r>
      <w:r w:rsidRPr="00D81344">
        <w:rPr>
          <w:rStyle w:val="StyleUnderline"/>
        </w:rPr>
        <w:t xml:space="preserve">From tackling </w:t>
      </w:r>
      <w:r w:rsidRPr="00D81344">
        <w:rPr>
          <w:rStyle w:val="Emphasis"/>
        </w:rPr>
        <w:t>black carbon emissions</w:t>
      </w:r>
      <w:r w:rsidRPr="00D81344">
        <w:rPr>
          <w:rStyle w:val="StyleUnderline"/>
        </w:rPr>
        <w:t xml:space="preserve"> to mapping </w:t>
      </w:r>
      <w:r w:rsidRPr="00D81344">
        <w:rPr>
          <w:rStyle w:val="Emphasis"/>
        </w:rPr>
        <w:t>whale</w:t>
      </w:r>
      <w:r w:rsidRPr="00D81344">
        <w:rPr>
          <w:rStyle w:val="StyleUnderline"/>
        </w:rPr>
        <w:t xml:space="preserve"> </w:t>
      </w:r>
      <w:r w:rsidRPr="00D81344">
        <w:rPr>
          <w:rStyle w:val="Emphasis"/>
        </w:rPr>
        <w:t>migration routes</w:t>
      </w:r>
      <w:r w:rsidRPr="00D81344">
        <w:rPr>
          <w:rStyle w:val="StyleUnderline"/>
        </w:rPr>
        <w:t xml:space="preserve"> across the </w:t>
      </w:r>
      <w:r w:rsidRPr="00D81344">
        <w:rPr>
          <w:rStyle w:val="Emphasis"/>
        </w:rPr>
        <w:t>Arctic Ocean</w:t>
      </w:r>
      <w:r w:rsidRPr="00D81344">
        <w:rPr>
          <w:sz w:val="16"/>
        </w:rPr>
        <w:t xml:space="preserve">, </w:t>
      </w:r>
      <w:r w:rsidRPr="00D81344">
        <w:rPr>
          <w:rStyle w:val="StyleUnderline"/>
        </w:rPr>
        <w:t xml:space="preserve">advancing marine protections, and supporting Indigenous-led conservation, these achievements demonstrate the power of collaboration, science, and </w:t>
      </w:r>
      <w:r w:rsidRPr="00D81344">
        <w:rPr>
          <w:rStyle w:val="Emphasis"/>
        </w:rPr>
        <w:t>leadership</w:t>
      </w:r>
      <w:r w:rsidRPr="00D81344">
        <w:rPr>
          <w:rStyle w:val="StyleUnderline"/>
        </w:rPr>
        <w:t xml:space="preserve"> in </w:t>
      </w:r>
      <w:r w:rsidRPr="00D81344">
        <w:rPr>
          <w:rStyle w:val="Emphasis"/>
        </w:rPr>
        <w:t>Arctic conservation</w:t>
      </w:r>
      <w:r w:rsidRPr="00D81344">
        <w:rPr>
          <w:rStyle w:val="StyleUnderline"/>
        </w:rPr>
        <w:t>.</w:t>
      </w:r>
    </w:p>
    <w:p w14:paraId="6DA08314" w14:textId="77777777" w:rsidR="00590B1B" w:rsidRPr="00D81344" w:rsidRDefault="00590B1B" w:rsidP="00590B1B">
      <w:pPr>
        <w:rPr>
          <w:sz w:val="16"/>
        </w:rPr>
      </w:pPr>
      <w:r w:rsidRPr="00D81344">
        <w:rPr>
          <w:sz w:val="16"/>
        </w:rPr>
        <w:t>Driving conservation through collaborative partnerships</w:t>
      </w:r>
    </w:p>
    <w:p w14:paraId="41D18AA1" w14:textId="77777777" w:rsidR="00590B1B" w:rsidRPr="00D81344" w:rsidRDefault="00590B1B" w:rsidP="00590B1B">
      <w:pPr>
        <w:rPr>
          <w:sz w:val="16"/>
        </w:rPr>
      </w:pPr>
      <w:r w:rsidRPr="00D81344">
        <w:rPr>
          <w:rStyle w:val="StyleUnderline"/>
        </w:rPr>
        <w:t>Collaborative efforts are driving impactful marine conservation across the Arctic</w:t>
      </w:r>
      <w:r w:rsidRPr="00D81344">
        <w:rPr>
          <w:sz w:val="16"/>
        </w:rPr>
        <w:t>. In Alaska, WWF-US is partnering with the Inuit communities of Kotlik and Emmonak to better understand beluga whales in the Yukon River. Through acoustic monitoring, this initiative combines Indigenous knowledge and science to study how belugas are adapting to a changing ecosystem, ensuring their protection.</w:t>
      </w:r>
    </w:p>
    <w:p w14:paraId="1EC01FC7" w14:textId="77777777" w:rsidR="00590B1B" w:rsidRPr="00D81344" w:rsidRDefault="00590B1B" w:rsidP="00590B1B">
      <w:pPr>
        <w:rPr>
          <w:sz w:val="16"/>
        </w:rPr>
      </w:pPr>
      <w:r w:rsidRPr="00D81344">
        <w:rPr>
          <w:sz w:val="16"/>
        </w:rPr>
        <w:t>In Greenland, WWF is supporting sustainable tourism development by helping tour operators learn from Iceland’s experiences. This initiative focuses on expanding tourism in the region while protecting the pristine environment that makes East Greenland unique. By promoting best practices, the project aims to balance economic opportunities with environmental conservation.</w:t>
      </w:r>
    </w:p>
    <w:p w14:paraId="4B8FCE3D" w14:textId="77777777" w:rsidR="00590B1B" w:rsidRPr="00D81344" w:rsidRDefault="00590B1B" w:rsidP="00590B1B">
      <w:pPr>
        <w:rPr>
          <w:sz w:val="16"/>
        </w:rPr>
      </w:pPr>
      <w:r w:rsidRPr="00D81344">
        <w:rPr>
          <w:sz w:val="16"/>
        </w:rPr>
        <w:t>In Nunavut, Canada, WWF-Canada is working closely with Inuit leaders to support community-led conservation projects. These efforts focus on conserving natural areas and species while simultaneously protecting livelihoods and enhancing food security. By aligning conservation with community priorities, the initiative strengthens both ecological and human well-being.</w:t>
      </w:r>
    </w:p>
    <w:p w14:paraId="66E7D5CC" w14:textId="77777777" w:rsidR="00590B1B" w:rsidRPr="00D81344" w:rsidRDefault="00590B1B" w:rsidP="00590B1B">
      <w:pPr>
        <w:rPr>
          <w:sz w:val="16"/>
        </w:rPr>
      </w:pPr>
      <w:r w:rsidRPr="00D81344">
        <w:rPr>
          <w:sz w:val="16"/>
        </w:rPr>
        <w:t>These projects showcase the power of partnerships that blend Indigenous leadership, local knowledge, and scientific expertise.</w:t>
      </w:r>
    </w:p>
    <w:p w14:paraId="6701D291" w14:textId="77777777" w:rsidR="00590B1B" w:rsidRPr="00D81344" w:rsidRDefault="00590B1B" w:rsidP="00590B1B">
      <w:pPr>
        <w:rPr>
          <w:sz w:val="16"/>
        </w:rPr>
      </w:pPr>
      <w:r w:rsidRPr="00D81344">
        <w:rPr>
          <w:sz w:val="16"/>
        </w:rPr>
        <w:t>In 2024, WWF celebrated a significant milestone for Arctic marine conservation with the publication of a scientific paper detailing ArcNet, a groundbreaking framework for protecting Arctic ecosystems. Originally introduced in 2021, ArcNet identifies 83 priority areas for conservation across the Arctic Ocean laying the foundation for a comprehensive network of marine protected and conserved areas. This publication advances global understanding of the Arctic’s biodiversity and provides a clear path for conservation action.</w:t>
      </w:r>
    </w:p>
    <w:p w14:paraId="4BF7EE40" w14:textId="77777777" w:rsidR="00590B1B" w:rsidRPr="00D81344" w:rsidRDefault="00590B1B" w:rsidP="00590B1B">
      <w:pPr>
        <w:rPr>
          <w:sz w:val="16"/>
        </w:rPr>
      </w:pPr>
      <w:r w:rsidRPr="00D81344">
        <w:rPr>
          <w:sz w:val="16"/>
        </w:rPr>
        <w:t>The paper showcases ArcNet’s methodology, which identifies critical habitats, such as breeding grounds and feeding areas for Arctic marine life. By sharing these findings, WWF has equipped policymakers and stakeholders with a blueprint and the tools needed to meet global conservation targets, including protecting 30 per cent of the world’s oceans by 2030.</w:t>
      </w:r>
    </w:p>
    <w:p w14:paraId="017BE478" w14:textId="77777777" w:rsidR="00590B1B" w:rsidRPr="00D81344" w:rsidRDefault="00590B1B" w:rsidP="00590B1B">
      <w:pPr>
        <w:rPr>
          <w:rStyle w:val="StyleUnderline"/>
        </w:rPr>
      </w:pPr>
      <w:r w:rsidRPr="00D81344">
        <w:rPr>
          <w:rStyle w:val="StyleUnderline"/>
        </w:rPr>
        <w:t xml:space="preserve">Protecting the </w:t>
      </w:r>
      <w:r w:rsidRPr="00D81344">
        <w:rPr>
          <w:rStyle w:val="Emphasis"/>
        </w:rPr>
        <w:t>Central Arctic Ocean</w:t>
      </w:r>
      <w:r w:rsidRPr="00D81344">
        <w:rPr>
          <w:rStyle w:val="StyleUnderline"/>
        </w:rPr>
        <w:t xml:space="preserve"> from </w:t>
      </w:r>
      <w:r w:rsidRPr="00D81344">
        <w:rPr>
          <w:rStyle w:val="Emphasis"/>
        </w:rPr>
        <w:t>overfishing</w:t>
      </w:r>
    </w:p>
    <w:p w14:paraId="08F8938F" w14:textId="77777777" w:rsidR="00590B1B" w:rsidRPr="00D81344" w:rsidRDefault="00590B1B" w:rsidP="00590B1B">
      <w:pPr>
        <w:rPr>
          <w:sz w:val="16"/>
        </w:rPr>
      </w:pPr>
      <w:r w:rsidRPr="00D81344">
        <w:rPr>
          <w:sz w:val="16"/>
        </w:rPr>
        <w:t>In 2024, a key step was taken to ensure the future protection of the Central Arctic Ocean through the continued implementation of the Central Arctic Ocean Fisheries Agreement (CAOFA). This landmark agreement prevents unregulated commercial fishing in this sensitive and rapidly changing region. During a meeting held in June 2024, WWF emphasized two critical points:</w:t>
      </w:r>
    </w:p>
    <w:p w14:paraId="43417EC3" w14:textId="77777777" w:rsidR="00590B1B" w:rsidRPr="00D81344" w:rsidRDefault="00590B1B" w:rsidP="00590B1B">
      <w:pPr>
        <w:rPr>
          <w:sz w:val="16"/>
        </w:rPr>
      </w:pPr>
      <w:r w:rsidRPr="00D81344">
        <w:rPr>
          <w:sz w:val="16"/>
        </w:rPr>
        <w:t>The need to identify and protect sensitive areas where even exploratory fishing would be harmful.</w:t>
      </w:r>
    </w:p>
    <w:p w14:paraId="42A8CB74" w14:textId="77777777" w:rsidR="00590B1B" w:rsidRPr="00D81344" w:rsidRDefault="00590B1B" w:rsidP="00590B1B">
      <w:pPr>
        <w:rPr>
          <w:sz w:val="16"/>
        </w:rPr>
      </w:pPr>
      <w:r w:rsidRPr="00D81344">
        <w:rPr>
          <w:sz w:val="16"/>
        </w:rPr>
        <w:t>The importance of delaying adoption of regulations unless they meet the highest standards of precaution.</w:t>
      </w:r>
    </w:p>
    <w:p w14:paraId="609203BF" w14:textId="77777777" w:rsidR="00590B1B" w:rsidRPr="00D81344" w:rsidRDefault="00590B1B" w:rsidP="00590B1B">
      <w:pPr>
        <w:rPr>
          <w:sz w:val="16"/>
        </w:rPr>
      </w:pPr>
      <w:r w:rsidRPr="00D81344">
        <w:rPr>
          <w:sz w:val="16"/>
        </w:rPr>
        <w:t>The outcome of this meeting reflects this cautious approach, with parties agreeing to take additional time to refine the rules. This delay provides an opportunity to ensure the regulations are truly robust and to strengthen the agreement by carving out areas where fishing will be prohibited. WWF remains actively engaged, offering concrete proposals to make CAOFA a model for precautionary governance in the Arctic Ocean.</w:t>
      </w:r>
    </w:p>
    <w:p w14:paraId="5CA691B9" w14:textId="77777777" w:rsidR="00590B1B" w:rsidRPr="00D81344" w:rsidRDefault="00590B1B" w:rsidP="00590B1B">
      <w:pPr>
        <w:rPr>
          <w:rStyle w:val="Emphasis"/>
        </w:rPr>
      </w:pPr>
      <w:r w:rsidRPr="00D81344">
        <w:rPr>
          <w:rStyle w:val="Emphasis"/>
        </w:rPr>
        <w:t>Safeguarding Arctic whales</w:t>
      </w:r>
    </w:p>
    <w:p w14:paraId="7D315027" w14:textId="77777777" w:rsidR="00590B1B" w:rsidRPr="00D81344" w:rsidRDefault="00590B1B" w:rsidP="00590B1B">
      <w:pPr>
        <w:rPr>
          <w:sz w:val="16"/>
        </w:rPr>
      </w:pPr>
      <w:r w:rsidRPr="00D81344">
        <w:rPr>
          <w:sz w:val="16"/>
        </w:rPr>
        <w:t>In September of 2024, we produced a significant and essential building block for whale conservation with the release of WWF’s Arctic Blue Corridors online report. This interactive resource highlights the critical migratory routes of narwhals, bowhead whales, and belugas—routes that are vital for their survival. The report also reveals a concerning overlap between these blue corridors and increasing ship traffic in the Arctic, which has surged by 37 per cent from 2013 to 2023. This growing presence of vessels brings threats, such as fatal collisions and underwater noise pollution, disrupting the whales’ ability to navigate, feed, and avoid predators.</w:t>
      </w:r>
    </w:p>
    <w:p w14:paraId="67DCE239" w14:textId="77777777" w:rsidR="00590B1B" w:rsidRPr="00D81344" w:rsidRDefault="00590B1B" w:rsidP="00590B1B">
      <w:pPr>
        <w:rPr>
          <w:sz w:val="16"/>
        </w:rPr>
      </w:pPr>
      <w:r w:rsidRPr="00D81344">
        <w:rPr>
          <w:sz w:val="16"/>
        </w:rPr>
        <w:t>The report underscores the urgent need for Arctic countries to incorporate blue corridors into their biodiversity commitments, including protecting 30 per cent of oceans by 2030. It also calls on the shipping industry to adapt by rerouting ships away from critical whale habitats or slowing down in unavoidable migration bottlenecks. These measures, combined with innovative solutions like quieter ship technologies, offer a clear path forward. Now is the time to act.</w:t>
      </w:r>
    </w:p>
    <w:p w14:paraId="1FDFA0DE" w14:textId="77777777" w:rsidR="00590B1B" w:rsidRPr="00D81344" w:rsidRDefault="00590B1B" w:rsidP="00590B1B">
      <w:pPr>
        <w:rPr>
          <w:rStyle w:val="Emphasis"/>
        </w:rPr>
      </w:pPr>
      <w:r w:rsidRPr="00D81344">
        <w:rPr>
          <w:rStyle w:val="Emphasis"/>
        </w:rPr>
        <w:t>Tackling black carbon in the Arctic</w:t>
      </w:r>
    </w:p>
    <w:p w14:paraId="612B174C" w14:textId="77777777" w:rsidR="00590B1B" w:rsidRPr="00D81344" w:rsidRDefault="00590B1B" w:rsidP="00590B1B">
      <w:pPr>
        <w:rPr>
          <w:sz w:val="16"/>
        </w:rPr>
      </w:pPr>
      <w:r w:rsidRPr="00D81344">
        <w:rPr>
          <w:rStyle w:val="StyleUnderline"/>
        </w:rPr>
        <w:t>The ban on heavy fuel oil</w:t>
      </w:r>
      <w:r w:rsidRPr="00D81344">
        <w:rPr>
          <w:sz w:val="16"/>
        </w:rPr>
        <w:t xml:space="preserve"> (</w:t>
      </w:r>
      <w:r w:rsidRPr="00D81344">
        <w:rPr>
          <w:rStyle w:val="StyleUnderline"/>
        </w:rPr>
        <w:t>HFO</w:t>
      </w:r>
      <w:r w:rsidRPr="00D81344">
        <w:rPr>
          <w:sz w:val="16"/>
        </w:rPr>
        <w:t xml:space="preserve">) in the Arctic, </w:t>
      </w:r>
      <w:r w:rsidRPr="00D81344">
        <w:rPr>
          <w:rStyle w:val="StyleUnderline"/>
        </w:rPr>
        <w:t xml:space="preserve">which came into effect on 1 July 2024, marks a significant milestone in </w:t>
      </w:r>
      <w:r w:rsidRPr="00D81344">
        <w:rPr>
          <w:rStyle w:val="Emphasis"/>
        </w:rPr>
        <w:t>protecting</w:t>
      </w:r>
      <w:r w:rsidRPr="00D81344">
        <w:rPr>
          <w:rStyle w:val="StyleUnderline"/>
        </w:rPr>
        <w:t xml:space="preserve"> this </w:t>
      </w:r>
      <w:r w:rsidRPr="00D81344">
        <w:rPr>
          <w:rStyle w:val="Emphasis"/>
        </w:rPr>
        <w:t>fragile ecosystem</w:t>
      </w:r>
      <w:r w:rsidRPr="00D81344">
        <w:rPr>
          <w:sz w:val="16"/>
        </w:rPr>
        <w:t>. HFO is not only a highly polluting fuel but also a major source of black carbon, a short-lived yet potent climate pollutant produced by the incomplete combustion of fossil fuels. When black carbon settles on Arctic snow and ice, it accelerates melting by reducing reflectivity, contributing to the region’s warming at alarming rates. However, the ban includes significant loopholes which delay full implementation until 2029, meaning the risk to Arctic biodiversity remains significant.</w:t>
      </w:r>
    </w:p>
    <w:p w14:paraId="4D29B6B8" w14:textId="77777777" w:rsidR="00590B1B" w:rsidRPr="00D81344" w:rsidRDefault="00590B1B" w:rsidP="00590B1B">
      <w:pPr>
        <w:rPr>
          <w:sz w:val="16"/>
        </w:rPr>
      </w:pPr>
      <w:r w:rsidRPr="00D81344">
        <w:rPr>
          <w:sz w:val="16"/>
        </w:rPr>
        <w:t>In October 2024, the International Maritime Organization (IMO) took an important step by agreeing to advance discussions on regulating black carbon emissions. During the Marine Environment Protection Committee meeting (MEPC 82), the IMO committed to exploring the concept of ‘polar fuels’, which could dramatically reduce black carbon emissions by requiring ships to transition from dirty HFO to cleaner alternatives, such as distillate fuels or low-carbon options.</w:t>
      </w:r>
    </w:p>
    <w:p w14:paraId="54539133" w14:textId="77777777" w:rsidR="00590B1B" w:rsidRPr="00D81344" w:rsidRDefault="00590B1B" w:rsidP="00590B1B">
      <w:pPr>
        <w:rPr>
          <w:sz w:val="16"/>
        </w:rPr>
      </w:pPr>
      <w:r w:rsidRPr="00D81344">
        <w:rPr>
          <w:sz w:val="16"/>
        </w:rPr>
        <w:t>This progress follows over a decade of inaction, despite clear evidence of black carbon’s devastating impact on Arctic ice and global climate systems. Member States now have until January 2025 to refine proposals for mandatory regulations, which could be adopted by 2026. While this is a positive development, swift action is essential to secure lasting protection for the Arctic and mitigate global climate change.</w:t>
      </w:r>
    </w:p>
    <w:p w14:paraId="24F641FF" w14:textId="77777777" w:rsidR="00590B1B" w:rsidRPr="00D81344" w:rsidRDefault="00590B1B" w:rsidP="00590B1B">
      <w:pPr>
        <w:rPr>
          <w:rStyle w:val="Emphasis"/>
        </w:rPr>
      </w:pPr>
      <w:r w:rsidRPr="00D81344">
        <w:rPr>
          <w:rStyle w:val="Emphasis"/>
        </w:rPr>
        <w:t>Pausing deep-sea mining in Norway</w:t>
      </w:r>
    </w:p>
    <w:p w14:paraId="164E9FC4" w14:textId="77777777" w:rsidR="00590B1B" w:rsidRPr="00D81344" w:rsidRDefault="00590B1B" w:rsidP="00590B1B">
      <w:pPr>
        <w:rPr>
          <w:sz w:val="16"/>
        </w:rPr>
      </w:pPr>
      <w:r w:rsidRPr="00D81344">
        <w:rPr>
          <w:sz w:val="16"/>
        </w:rPr>
        <w:t>In 2024, Norway’s plans for deep-sea mining faced significant pushback, resulting in a critical pause to reconsider environmental protections. Deep-sea mining threatens fragile marine ecosystems, many of which remain unexplored. Despite global calls for caution, Norway aimed to authorize mining without sufficient environmental impact assessments, raising concerns about compliance with national and international laws, including the newly adopted High Seas Treaty designed to protect marine biodiversity.</w:t>
      </w:r>
    </w:p>
    <w:p w14:paraId="6153EAA8" w14:textId="77777777" w:rsidR="00590B1B" w:rsidRPr="00D81344" w:rsidRDefault="00590B1B" w:rsidP="00590B1B">
      <w:pPr>
        <w:rPr>
          <w:sz w:val="16"/>
        </w:rPr>
      </w:pPr>
      <w:r w:rsidRPr="00D81344">
        <w:rPr>
          <w:sz w:val="16"/>
        </w:rPr>
        <w:t>WWF Norway and other civil society groups stepped in, filing a lawsuit against the Norwegian government for failing to apply the precautionary principle and thoroughly evaluate the environmental risks. The legal challenge, combined with public opposition, sparked widespread debate and scrutiny of the government’s approach. The turning point came when the Socialist Left Party intervened in Parliament, demanding a halt to the mining plans. This led to a pause in the authorization process, marking a major victory for ocean conservation.</w:t>
      </w:r>
    </w:p>
    <w:p w14:paraId="6B5E21AB" w14:textId="77777777" w:rsidR="00590B1B" w:rsidRPr="00D81344" w:rsidRDefault="00590B1B" w:rsidP="00590B1B">
      <w:pPr>
        <w:rPr>
          <w:sz w:val="16"/>
        </w:rPr>
      </w:pPr>
      <w:r w:rsidRPr="00D81344">
        <w:rPr>
          <w:sz w:val="16"/>
        </w:rPr>
        <w:t>Looking ahead: A shared responsibility</w:t>
      </w:r>
    </w:p>
    <w:p w14:paraId="153E99E1" w14:textId="77777777" w:rsidR="00590B1B" w:rsidRPr="00D81344" w:rsidRDefault="00590B1B" w:rsidP="00590B1B">
      <w:r w:rsidRPr="00D81344">
        <w:rPr>
          <w:sz w:val="16"/>
        </w:rPr>
        <w:t xml:space="preserve">As the Arctic faces ever-increasing challenges, the need for bold, unified action has never been greater. </w:t>
      </w:r>
      <w:r w:rsidRPr="00D81344">
        <w:rPr>
          <w:rStyle w:val="StyleUnderline"/>
        </w:rPr>
        <w:t xml:space="preserve">These </w:t>
      </w:r>
      <w:r w:rsidRPr="00D81344">
        <w:rPr>
          <w:rStyle w:val="Emphasis"/>
        </w:rPr>
        <w:t>conservation successes</w:t>
      </w:r>
      <w:r w:rsidRPr="00D81344">
        <w:rPr>
          <w:rStyle w:val="StyleUnderline"/>
        </w:rPr>
        <w:t xml:space="preserve"> show what is possible when countries, communities, and </w:t>
      </w:r>
      <w:r w:rsidRPr="00D81344">
        <w:rPr>
          <w:rStyle w:val="Emphasis"/>
        </w:rPr>
        <w:t>organizations come together</w:t>
      </w:r>
      <w:r w:rsidRPr="00D81344">
        <w:rPr>
          <w:sz w:val="16"/>
        </w:rPr>
        <w:t xml:space="preserve">. </w:t>
      </w:r>
      <w:r w:rsidRPr="00D81344">
        <w:rPr>
          <w:rStyle w:val="StyleUnderline"/>
        </w:rPr>
        <w:t xml:space="preserve">By continuing to prioritize </w:t>
      </w:r>
      <w:r w:rsidRPr="00D81344">
        <w:rPr>
          <w:rStyle w:val="Emphasis"/>
        </w:rPr>
        <w:t>collaboration</w:t>
      </w:r>
      <w:r w:rsidRPr="00D81344">
        <w:rPr>
          <w:rStyle w:val="StyleUnderline"/>
        </w:rPr>
        <w:t>,</w:t>
      </w:r>
      <w:r w:rsidRPr="00D81344">
        <w:rPr>
          <w:sz w:val="16"/>
        </w:rPr>
        <w:t xml:space="preserve"> innovation, and Indigenous leadership, </w:t>
      </w:r>
      <w:r w:rsidRPr="00D81344">
        <w:rPr>
          <w:rStyle w:val="StyleUnderline"/>
        </w:rPr>
        <w:t xml:space="preserve">we can create a future where the Arctic thrives as a </w:t>
      </w:r>
      <w:r w:rsidRPr="00D81344">
        <w:rPr>
          <w:rStyle w:val="Emphasis"/>
        </w:rPr>
        <w:t>biodiverse</w:t>
      </w:r>
      <w:r w:rsidRPr="00D81344">
        <w:rPr>
          <w:sz w:val="16"/>
        </w:rPr>
        <w:t xml:space="preserve">, well-managed, </w:t>
      </w:r>
      <w:r w:rsidRPr="00D81344">
        <w:rPr>
          <w:rStyle w:val="StyleUnderline"/>
        </w:rPr>
        <w:t xml:space="preserve">and </w:t>
      </w:r>
      <w:r w:rsidRPr="00D81344">
        <w:rPr>
          <w:rStyle w:val="Emphasis"/>
        </w:rPr>
        <w:t>resilient ecosystem</w:t>
      </w:r>
      <w:r w:rsidRPr="00D81344">
        <w:rPr>
          <w:sz w:val="16"/>
        </w:rPr>
        <w:t>—safeguarding wildlife, supporting local communities, and contributing to a healthier planet for us all.</w:t>
      </w:r>
    </w:p>
    <w:p w14:paraId="1DA210DA" w14:textId="77777777" w:rsidR="00590B1B" w:rsidRPr="00D81344" w:rsidRDefault="00590B1B" w:rsidP="00590B1B">
      <w:pPr>
        <w:pStyle w:val="Heading3"/>
        <w:rPr>
          <w:rFonts w:cs="Calibri"/>
        </w:rPr>
      </w:pPr>
      <w:r w:rsidRPr="00D81344">
        <w:rPr>
          <w:rFonts w:cs="Calibri"/>
        </w:rPr>
        <w:t>AT: Research Adv---BioD IL---2NC/1NR</w:t>
      </w:r>
    </w:p>
    <w:p w14:paraId="6D6D32F1" w14:textId="77777777" w:rsidR="00590B1B" w:rsidRDefault="00590B1B" w:rsidP="00590B1B">
      <w:pPr>
        <w:pStyle w:val="Heading4"/>
        <w:rPr>
          <w:rFonts w:cs="Calibri"/>
        </w:rPr>
      </w:pPr>
      <w:r w:rsidRPr="00D81344">
        <w:rPr>
          <w:rFonts w:cs="Calibri"/>
        </w:rPr>
        <w:t xml:space="preserve">Conservation is </w:t>
      </w:r>
      <w:r w:rsidRPr="00D81344">
        <w:rPr>
          <w:rFonts w:cs="Calibri"/>
          <w:u w:val="single"/>
        </w:rPr>
        <w:t>comparatively best</w:t>
      </w:r>
      <w:r w:rsidRPr="00D81344">
        <w:rPr>
          <w:rFonts w:cs="Calibri"/>
        </w:rPr>
        <w:t xml:space="preserve"> at </w:t>
      </w:r>
      <w:r w:rsidRPr="00D81344">
        <w:rPr>
          <w:rFonts w:cs="Calibri"/>
          <w:u w:val="single"/>
        </w:rPr>
        <w:t>protecting</w:t>
      </w:r>
      <w:r w:rsidRPr="00D81344">
        <w:rPr>
          <w:rFonts w:cs="Calibri"/>
        </w:rPr>
        <w:t xml:space="preserve"> Arctic biodiversity.</w:t>
      </w:r>
    </w:p>
    <w:p w14:paraId="3DFFCE22" w14:textId="5ECDAC8B" w:rsidR="000D43A2" w:rsidRPr="000D43A2" w:rsidRDefault="000D43A2" w:rsidP="000D43A2">
      <w:pPr>
        <w:rPr>
          <w:rStyle w:val="Style13ptBold"/>
        </w:rPr>
      </w:pPr>
      <w:r w:rsidRPr="000D43A2">
        <w:rPr>
          <w:rStyle w:val="Style13ptBold"/>
        </w:rPr>
        <w:t>Turnipseed, PhD, 24.</w:t>
      </w:r>
    </w:p>
    <w:p w14:paraId="114826CA" w14:textId="77777777" w:rsidR="00590B1B" w:rsidRPr="000D43A2" w:rsidRDefault="00590B1B" w:rsidP="000D43A2">
      <w:r w:rsidRPr="000D43A2">
        <w:t xml:space="preserve">Mary Turnipseed 24. "Perspective: What does it take to support conservation in a place changing as fast as the Arctic?." George and Betty Moore Foundation.. 4-24-2024. </w:t>
      </w:r>
      <w:hyperlink r:id="rId49" w:history="1">
        <w:r w:rsidRPr="000D43A2">
          <w:rPr>
            <w:rStyle w:val="Hyperlink"/>
          </w:rPr>
          <w:t>https://www.moore.org/article-detail?newsUrlName=perspective-wh</w:t>
        </w:r>
        <w:r w:rsidRPr="000D43A2">
          <w:rPr>
            <w:rStyle w:val="Hyperlink"/>
          </w:rPr>
          <w:t>a</w:t>
        </w:r>
        <w:r w:rsidRPr="000D43A2">
          <w:rPr>
            <w:rStyle w:val="Hyperlink"/>
          </w:rPr>
          <w:t>t-does-it-mean-to-support-conservation-in-a-place-changing-as-fast-as-the-arctic</w:t>
        </w:r>
      </w:hyperlink>
      <w:r w:rsidRPr="000D43A2">
        <w:t xml:space="preserve"> HDCSW-Packet</w:t>
      </w:r>
    </w:p>
    <w:p w14:paraId="1804C1C4" w14:textId="77777777" w:rsidR="00590B1B" w:rsidRPr="00D81344" w:rsidRDefault="00590B1B" w:rsidP="00590B1B">
      <w:pPr>
        <w:rPr>
          <w:sz w:val="16"/>
        </w:rPr>
      </w:pPr>
      <w:r w:rsidRPr="00D81344">
        <w:rPr>
          <w:rStyle w:val="StyleUnderline"/>
        </w:rPr>
        <w:t>Climate change demands that we work at a larger scale than before</w:t>
      </w:r>
      <w:r w:rsidRPr="00D81344">
        <w:rPr>
          <w:sz w:val="16"/>
        </w:rPr>
        <w:t xml:space="preserve">. The rate at which the Arctic is changing makes it a tenuous assumption that we can protect functioning ocean ecosystems just by reducing localized threats with individual protected areas. Because of climate change, many populations will move, and ecosystems will be reorganized. </w:t>
      </w:r>
      <w:r w:rsidRPr="00D81344">
        <w:rPr>
          <w:rStyle w:val="Emphasis"/>
        </w:rPr>
        <w:t>Local conservation efforts</w:t>
      </w:r>
      <w:r w:rsidRPr="00D81344">
        <w:rPr>
          <w:sz w:val="16"/>
        </w:rPr>
        <w:t xml:space="preserve"> (i.e., protecting one area) </w:t>
      </w:r>
      <w:r w:rsidRPr="00D81344">
        <w:rPr>
          <w:rStyle w:val="StyleUnderline"/>
        </w:rPr>
        <w:t xml:space="preserve">will make the most difference when there are </w:t>
      </w:r>
      <w:r w:rsidRPr="00D81344">
        <w:rPr>
          <w:rStyle w:val="Emphasis"/>
        </w:rPr>
        <w:t>many other protected areas</w:t>
      </w:r>
      <w:r w:rsidRPr="00D81344">
        <w:rPr>
          <w:rStyle w:val="StyleUnderline"/>
        </w:rPr>
        <w:t xml:space="preserve"> in a network spanning a seascap</w:t>
      </w:r>
      <w:r w:rsidRPr="00D81344">
        <w:rPr>
          <w:sz w:val="16"/>
        </w:rPr>
        <w:t>e. This is because of “rescue effects,” where, for example, the ability of animals to move between protected areas that safeguard their most important habitats supports the stability of their population.2</w:t>
      </w:r>
    </w:p>
    <w:p w14:paraId="098A4064" w14:textId="77777777" w:rsidR="00590B1B" w:rsidRPr="00D81344" w:rsidRDefault="00590B1B" w:rsidP="00590B1B">
      <w:r w:rsidRPr="00D81344">
        <w:rPr>
          <w:rStyle w:val="StyleUnderline"/>
        </w:rPr>
        <w:t xml:space="preserve">Removing other </w:t>
      </w:r>
      <w:r w:rsidRPr="00D81344">
        <w:rPr>
          <w:rStyle w:val="Emphasis"/>
        </w:rPr>
        <w:t>man-made threats</w:t>
      </w:r>
      <w:r w:rsidRPr="00D81344">
        <w:rPr>
          <w:rStyle w:val="StyleUnderline"/>
        </w:rPr>
        <w:t xml:space="preserve"> to </w:t>
      </w:r>
      <w:r w:rsidRPr="00D81344">
        <w:rPr>
          <w:rStyle w:val="Emphasis"/>
        </w:rPr>
        <w:t>Arctic seas</w:t>
      </w:r>
      <w:r w:rsidRPr="00D81344">
        <w:rPr>
          <w:rStyle w:val="StyleUnderline"/>
        </w:rPr>
        <w:t xml:space="preserve"> also will </w:t>
      </w:r>
      <w:r w:rsidRPr="00D81344">
        <w:rPr>
          <w:rStyle w:val="Emphasis"/>
        </w:rPr>
        <w:t>support</w:t>
      </w:r>
      <w:r w:rsidRPr="00D81344">
        <w:rPr>
          <w:rStyle w:val="StyleUnderline"/>
        </w:rPr>
        <w:t xml:space="preserve"> ecosystem </w:t>
      </w:r>
      <w:r w:rsidRPr="00D81344">
        <w:rPr>
          <w:rStyle w:val="Emphasis"/>
        </w:rPr>
        <w:t>resilience</w:t>
      </w:r>
      <w:r w:rsidRPr="00D81344">
        <w:rPr>
          <w:rStyle w:val="StyleUnderline"/>
        </w:rPr>
        <w:t xml:space="preserve"> to </w:t>
      </w:r>
      <w:r w:rsidRPr="00D81344">
        <w:rPr>
          <w:rStyle w:val="Emphasis"/>
        </w:rPr>
        <w:t>climate change</w:t>
      </w:r>
      <w:r w:rsidRPr="00D81344">
        <w:rPr>
          <w:sz w:val="16"/>
        </w:rPr>
        <w:t xml:space="preserve">. </w:t>
      </w:r>
      <w:r w:rsidRPr="00D81344">
        <w:rPr>
          <w:rStyle w:val="StyleUnderline"/>
        </w:rPr>
        <w:t xml:space="preserve">As the Arctic warms, a network of </w:t>
      </w:r>
      <w:r w:rsidRPr="00D81344">
        <w:rPr>
          <w:rStyle w:val="Emphasis"/>
          <w:sz w:val="28"/>
          <w:szCs w:val="32"/>
        </w:rPr>
        <w:t>protected areas</w:t>
      </w:r>
      <w:r w:rsidRPr="00D81344">
        <w:rPr>
          <w:sz w:val="16"/>
          <w:szCs w:val="32"/>
        </w:rPr>
        <w:t xml:space="preserve"> </w:t>
      </w:r>
      <w:r w:rsidRPr="00D81344">
        <w:rPr>
          <w:rStyle w:val="StyleUnderline"/>
        </w:rPr>
        <w:t>spanning a seascape</w:t>
      </w:r>
      <w:r w:rsidRPr="00D81344">
        <w:rPr>
          <w:sz w:val="16"/>
        </w:rPr>
        <w:t xml:space="preserve"> </w:t>
      </w:r>
      <w:r w:rsidRPr="00D81344">
        <w:rPr>
          <w:rStyle w:val="StyleUnderline"/>
        </w:rPr>
        <w:t>in which</w:t>
      </w:r>
      <w:r w:rsidRPr="00D81344">
        <w:rPr>
          <w:sz w:val="16"/>
        </w:rPr>
        <w:t xml:space="preserve"> fishing, shipping, and </w:t>
      </w:r>
      <w:r w:rsidRPr="00D81344">
        <w:rPr>
          <w:rStyle w:val="StyleUnderline"/>
        </w:rPr>
        <w:t xml:space="preserve">offshore development impacts are </w:t>
      </w:r>
      <w:r w:rsidRPr="00D81344">
        <w:rPr>
          <w:rStyle w:val="Emphasis"/>
        </w:rPr>
        <w:t>mitigated</w:t>
      </w:r>
      <w:r w:rsidRPr="00D81344">
        <w:rPr>
          <w:rStyle w:val="StyleUnderline"/>
        </w:rPr>
        <w:t xml:space="preserve"> </w:t>
      </w:r>
      <w:r w:rsidRPr="00D81344">
        <w:rPr>
          <w:rStyle w:val="Emphasis"/>
          <w:sz w:val="28"/>
          <w:szCs w:val="32"/>
        </w:rPr>
        <w:t>will be the best way</w:t>
      </w:r>
      <w:r w:rsidRPr="00D81344">
        <w:rPr>
          <w:rStyle w:val="StyleUnderline"/>
          <w:sz w:val="28"/>
          <w:szCs w:val="32"/>
        </w:rPr>
        <w:t xml:space="preserve"> </w:t>
      </w:r>
      <w:r w:rsidRPr="00D81344">
        <w:rPr>
          <w:rStyle w:val="StyleUnderline"/>
        </w:rPr>
        <w:t xml:space="preserve">to </w:t>
      </w:r>
      <w:r w:rsidRPr="00D81344">
        <w:rPr>
          <w:rStyle w:val="Emphasis"/>
        </w:rPr>
        <w:t>safeguard</w:t>
      </w:r>
      <w:r w:rsidRPr="00D81344">
        <w:rPr>
          <w:rStyle w:val="StyleUnderline"/>
        </w:rPr>
        <w:t xml:space="preserve"> the </w:t>
      </w:r>
      <w:r w:rsidRPr="00D81344">
        <w:rPr>
          <w:rStyle w:val="Emphasis"/>
        </w:rPr>
        <w:t>Arctic’s valuable marine habitats</w:t>
      </w:r>
      <w:r w:rsidRPr="00D81344">
        <w:rPr>
          <w:rStyle w:val="StyleUnderline"/>
        </w:rPr>
        <w:t xml:space="preserve"> for current resident and </w:t>
      </w:r>
      <w:r w:rsidRPr="00D81344">
        <w:rPr>
          <w:rStyle w:val="Emphasis"/>
        </w:rPr>
        <w:t>migratory species,</w:t>
      </w:r>
      <w:r w:rsidRPr="00D81344">
        <w:rPr>
          <w:sz w:val="16"/>
        </w:rPr>
        <w:t xml:space="preserve"> as well as for the more temperate species whose ranges are shifting northward, like salmon.</w:t>
      </w:r>
    </w:p>
    <w:p w14:paraId="17D4FB0C" w14:textId="77777777" w:rsidR="00590B1B" w:rsidRPr="00D81344" w:rsidRDefault="00590B1B" w:rsidP="00590B1B">
      <w:pPr>
        <w:pStyle w:val="Heading3"/>
        <w:rPr>
          <w:rFonts w:cs="Calibri"/>
        </w:rPr>
      </w:pPr>
      <w:r w:rsidRPr="00D81344">
        <w:rPr>
          <w:rFonts w:cs="Calibri"/>
        </w:rPr>
        <w:t>AT: Research Adv---Other Countries Solve---1NC</w:t>
      </w:r>
    </w:p>
    <w:p w14:paraId="60AFB01B" w14:textId="77777777" w:rsidR="00590B1B" w:rsidRDefault="00590B1B" w:rsidP="00590B1B">
      <w:pPr>
        <w:pStyle w:val="Heading4"/>
        <w:rPr>
          <w:rFonts w:cs="Calibri"/>
        </w:rPr>
      </w:pPr>
      <w:r w:rsidRPr="00D81344">
        <w:rPr>
          <w:rFonts w:cs="Calibri"/>
        </w:rPr>
        <w:t xml:space="preserve">Other countries, including European ones, solve Arctic research. The US isn’t key. </w:t>
      </w:r>
    </w:p>
    <w:p w14:paraId="2E4B8C0D" w14:textId="5DD45278" w:rsidR="00141546" w:rsidRPr="00141546" w:rsidRDefault="00141546" w:rsidP="00141546">
      <w:pPr>
        <w:rPr>
          <w:rStyle w:val="Style13ptBold"/>
        </w:rPr>
      </w:pPr>
      <w:r w:rsidRPr="00141546">
        <w:rPr>
          <w:rStyle w:val="Style13ptBold"/>
        </w:rPr>
        <w:t>Massy-Beresford</w:t>
      </w:r>
      <w:r w:rsidRPr="00141546">
        <w:rPr>
          <w:rStyle w:val="Style13ptBold"/>
        </w:rPr>
        <w:t xml:space="preserve">, Horizon Magazine, 25. </w:t>
      </w:r>
    </w:p>
    <w:p w14:paraId="4F03F737" w14:textId="77777777" w:rsidR="00590B1B" w:rsidRPr="00141546" w:rsidRDefault="00590B1B" w:rsidP="00141546">
      <w:r w:rsidRPr="00141546">
        <w:t xml:space="preserve">Helen Massy-Beresford 25. "Braving the cold: Europe’s polar research strides forward with new polar hub." Horizon Magazine. 1-2-2025. </w:t>
      </w:r>
      <w:hyperlink r:id="rId50" w:history="1">
        <w:r w:rsidRPr="00141546">
          <w:rPr>
            <w:rStyle w:val="Hyperlink"/>
          </w:rPr>
          <w:t>https://projects.research-and-innovation.ec.europa.eu/en/horizon-magazine/braving-cold-europes-polar-research-strides-forward-</w:t>
        </w:r>
        <w:r w:rsidRPr="00141546">
          <w:rPr>
            <w:rStyle w:val="Hyperlink"/>
          </w:rPr>
          <w:t>n</w:t>
        </w:r>
        <w:r w:rsidRPr="00141546">
          <w:rPr>
            <w:rStyle w:val="Hyperlink"/>
          </w:rPr>
          <w:t>ew-polar-hub</w:t>
        </w:r>
      </w:hyperlink>
      <w:r w:rsidRPr="00141546">
        <w:t xml:space="preserve"> HDCSW-Packet</w:t>
      </w:r>
    </w:p>
    <w:p w14:paraId="662FD909" w14:textId="77777777" w:rsidR="00590B1B" w:rsidRPr="00D81344" w:rsidRDefault="00590B1B" w:rsidP="00590B1B">
      <w:pPr>
        <w:rPr>
          <w:sz w:val="16"/>
        </w:rPr>
      </w:pPr>
      <w:r w:rsidRPr="00D81344">
        <w:rPr>
          <w:sz w:val="16"/>
        </w:rPr>
        <w:t>German scientist Dr Nicole Biebow is keenly aware of how important it is to research and protect the Earth’s increasingly fragile polar regions.</w:t>
      </w:r>
    </w:p>
    <w:p w14:paraId="54A6293A" w14:textId="77777777" w:rsidR="00590B1B" w:rsidRPr="00D81344" w:rsidRDefault="00590B1B" w:rsidP="00590B1B">
      <w:pPr>
        <w:rPr>
          <w:sz w:val="16"/>
        </w:rPr>
      </w:pPr>
      <w:r w:rsidRPr="00D81344">
        <w:rPr>
          <w:sz w:val="16"/>
        </w:rPr>
        <w:t>The two poles are warming faster than any other area on the planet and are losing ice through increased melting. The Arctic, for example, is warming three times as fast as the global average, according to polar scientists. This affects local communities and wildlife, but also has broad socio-economic and climate impacts that extend across the globe, like rising sea levels.</w:t>
      </w:r>
    </w:p>
    <w:p w14:paraId="058872B0" w14:textId="77777777" w:rsidR="00590B1B" w:rsidRPr="00D81344" w:rsidRDefault="00590B1B" w:rsidP="00590B1B">
      <w:pPr>
        <w:rPr>
          <w:sz w:val="16"/>
        </w:rPr>
      </w:pPr>
      <w:r w:rsidRPr="00D81344">
        <w:rPr>
          <w:sz w:val="16"/>
        </w:rPr>
        <w:t>“We always say that the poles are the canary in the coal mine,” said Biebow, the project coordinator of an EU-funded project named EU-PolarNet 2, which concluded in December 2024.</w:t>
      </w:r>
    </w:p>
    <w:p w14:paraId="5EA46A88" w14:textId="77777777" w:rsidR="00590B1B" w:rsidRPr="00D81344" w:rsidRDefault="00590B1B" w:rsidP="00590B1B">
      <w:pPr>
        <w:rPr>
          <w:rStyle w:val="StyleUnderline"/>
        </w:rPr>
      </w:pPr>
      <w:r w:rsidRPr="00D81344">
        <w:rPr>
          <w:sz w:val="16"/>
        </w:rPr>
        <w:t xml:space="preserve">Biebow is the head of the international cooperation unit at the Alfred Wegener Institute in Germany and also a former chair of </w:t>
      </w:r>
      <w:r w:rsidRPr="00D81344">
        <w:rPr>
          <w:rStyle w:val="StyleUnderline"/>
        </w:rPr>
        <w:t xml:space="preserve">the </w:t>
      </w:r>
      <w:r w:rsidRPr="00D81344">
        <w:rPr>
          <w:rStyle w:val="Emphasis"/>
        </w:rPr>
        <w:t>European Polar Board</w:t>
      </w:r>
      <w:r w:rsidRPr="00D81344">
        <w:rPr>
          <w:rStyle w:val="StyleUnderline"/>
        </w:rPr>
        <w:t xml:space="preserve"> (</w:t>
      </w:r>
      <w:r w:rsidRPr="00D81344">
        <w:rPr>
          <w:rStyle w:val="Emphasis"/>
        </w:rPr>
        <w:t>EPB</w:t>
      </w:r>
      <w:r w:rsidRPr="00D81344">
        <w:rPr>
          <w:sz w:val="16"/>
        </w:rPr>
        <w:t xml:space="preserve">). The EPB </w:t>
      </w:r>
      <w:r w:rsidRPr="00D81344">
        <w:rPr>
          <w:rStyle w:val="StyleUnderline"/>
        </w:rPr>
        <w:t xml:space="preserve">is an independent group of </w:t>
      </w:r>
      <w:r w:rsidRPr="00D81344">
        <w:rPr>
          <w:rStyle w:val="Emphasis"/>
        </w:rPr>
        <w:t>research institutes</w:t>
      </w:r>
      <w:r w:rsidRPr="00D81344">
        <w:rPr>
          <w:sz w:val="16"/>
        </w:rPr>
        <w:t xml:space="preserve">, </w:t>
      </w:r>
      <w:r w:rsidRPr="00D81344">
        <w:rPr>
          <w:rStyle w:val="StyleUnderline"/>
        </w:rPr>
        <w:t xml:space="preserve">funding agencies and ministries set up to advance the coordination of </w:t>
      </w:r>
      <w:r w:rsidRPr="00D81344">
        <w:rPr>
          <w:rStyle w:val="Emphasis"/>
        </w:rPr>
        <w:t>European polar research</w:t>
      </w:r>
      <w:r w:rsidRPr="00D81344">
        <w:rPr>
          <w:rStyle w:val="StyleUnderline"/>
        </w:rPr>
        <w:t xml:space="preserve"> both in the </w:t>
      </w:r>
      <w:r w:rsidRPr="00D81344">
        <w:rPr>
          <w:rStyle w:val="Emphasis"/>
        </w:rPr>
        <w:t>Arctic</w:t>
      </w:r>
      <w:r w:rsidRPr="00D81344">
        <w:rPr>
          <w:rStyle w:val="StyleUnderline"/>
        </w:rPr>
        <w:t xml:space="preserve"> and </w:t>
      </w:r>
      <w:r w:rsidRPr="00D81344">
        <w:rPr>
          <w:rStyle w:val="Emphasis"/>
        </w:rPr>
        <w:t>Antarctic</w:t>
      </w:r>
      <w:r w:rsidRPr="00D81344">
        <w:rPr>
          <w:rStyle w:val="StyleUnderline"/>
        </w:rPr>
        <w:t>.</w:t>
      </w:r>
    </w:p>
    <w:p w14:paraId="6497BDC5" w14:textId="77777777" w:rsidR="00590B1B" w:rsidRPr="00D81344" w:rsidRDefault="00590B1B" w:rsidP="00590B1B">
      <w:pPr>
        <w:rPr>
          <w:rStyle w:val="Emphasis"/>
        </w:rPr>
      </w:pPr>
      <w:r w:rsidRPr="00D81344">
        <w:rPr>
          <w:rStyle w:val="StyleUnderline"/>
        </w:rPr>
        <w:t>The EPB and another key polar research body</w:t>
      </w:r>
      <w:r w:rsidRPr="00D81344">
        <w:rPr>
          <w:sz w:val="16"/>
        </w:rPr>
        <w:t xml:space="preserve">, </w:t>
      </w:r>
      <w:r w:rsidRPr="00D81344">
        <w:rPr>
          <w:rStyle w:val="StyleUnderline"/>
        </w:rPr>
        <w:t>the European Polar Coordination Office</w:t>
      </w:r>
      <w:r w:rsidRPr="00D81344">
        <w:rPr>
          <w:sz w:val="16"/>
        </w:rPr>
        <w:t xml:space="preserve"> (</w:t>
      </w:r>
      <w:r w:rsidRPr="00D81344">
        <w:rPr>
          <w:rStyle w:val="StyleUnderline"/>
        </w:rPr>
        <w:t>EPCO</w:t>
      </w:r>
      <w:r w:rsidRPr="00D81344">
        <w:rPr>
          <w:sz w:val="16"/>
        </w:rPr>
        <w:t xml:space="preserve">), </w:t>
      </w:r>
      <w:r w:rsidRPr="00D81344">
        <w:rPr>
          <w:rStyle w:val="StyleUnderline"/>
        </w:rPr>
        <w:t xml:space="preserve">will be operating out of Sweden’s </w:t>
      </w:r>
      <w:r w:rsidRPr="00D81344">
        <w:rPr>
          <w:rStyle w:val="Emphasis"/>
        </w:rPr>
        <w:t>far north from 2025</w:t>
      </w:r>
      <w:r w:rsidRPr="00D81344">
        <w:rPr>
          <w:sz w:val="16"/>
        </w:rPr>
        <w:t xml:space="preserve">. </w:t>
      </w:r>
      <w:r w:rsidRPr="00D81344">
        <w:rPr>
          <w:rStyle w:val="StyleUnderline"/>
        </w:rPr>
        <w:t xml:space="preserve">This reflects Europe’s determination to be the </w:t>
      </w:r>
      <w:r w:rsidRPr="00D81344">
        <w:rPr>
          <w:rStyle w:val="Emphasis"/>
        </w:rPr>
        <w:t>leading voice</w:t>
      </w:r>
      <w:r w:rsidRPr="00D81344">
        <w:rPr>
          <w:rStyle w:val="StyleUnderline"/>
        </w:rPr>
        <w:t xml:space="preserve"> in </w:t>
      </w:r>
      <w:r w:rsidRPr="00D81344">
        <w:rPr>
          <w:rStyle w:val="Emphasis"/>
        </w:rPr>
        <w:t>studying</w:t>
      </w:r>
      <w:r w:rsidRPr="00D81344">
        <w:rPr>
          <w:rStyle w:val="StyleUnderline"/>
        </w:rPr>
        <w:t xml:space="preserve"> these high</w:t>
      </w:r>
      <w:r w:rsidRPr="00D81344">
        <w:rPr>
          <w:rStyle w:val="Emphasis"/>
        </w:rPr>
        <w:t>-latitude regions.</w:t>
      </w:r>
    </w:p>
    <w:p w14:paraId="2C580AA8" w14:textId="77777777" w:rsidR="00590B1B" w:rsidRPr="00D81344" w:rsidRDefault="00590B1B" w:rsidP="00590B1B">
      <w:pPr>
        <w:rPr>
          <w:sz w:val="16"/>
        </w:rPr>
      </w:pPr>
      <w:r w:rsidRPr="00D81344">
        <w:rPr>
          <w:sz w:val="16"/>
        </w:rPr>
        <w:t>EU-PolarNet 2 carried out much of the work to establish the EPCO, which will start work in January 2025, hosted by the Arctic Centre at Umeå University, Sweden.</w:t>
      </w:r>
    </w:p>
    <w:p w14:paraId="489D8B93" w14:textId="77777777" w:rsidR="00590B1B" w:rsidRPr="00D81344" w:rsidRDefault="00590B1B" w:rsidP="00590B1B">
      <w:pPr>
        <w:rPr>
          <w:sz w:val="16"/>
        </w:rPr>
      </w:pPr>
      <w:r w:rsidRPr="00D81344">
        <w:rPr>
          <w:sz w:val="16"/>
        </w:rPr>
        <w:t>A sense of urgency</w:t>
      </w:r>
    </w:p>
    <w:p w14:paraId="5F005740" w14:textId="77777777" w:rsidR="00590B1B" w:rsidRPr="00D81344" w:rsidRDefault="00590B1B" w:rsidP="00590B1B">
      <w:pPr>
        <w:rPr>
          <w:sz w:val="16"/>
        </w:rPr>
      </w:pPr>
      <w:r w:rsidRPr="00D81344">
        <w:rPr>
          <w:sz w:val="16"/>
        </w:rPr>
        <w:t>As global temperatures increase and the polar ice melts ever faster, unlocking the secrets of the polar regions is becoming increasingly urgent.</w:t>
      </w:r>
    </w:p>
    <w:p w14:paraId="2B200BB7" w14:textId="77777777" w:rsidR="00590B1B" w:rsidRPr="00D81344" w:rsidRDefault="00590B1B" w:rsidP="00590B1B">
      <w:pPr>
        <w:rPr>
          <w:sz w:val="16"/>
        </w:rPr>
      </w:pPr>
      <w:r w:rsidRPr="00D81344">
        <w:rPr>
          <w:sz w:val="16"/>
        </w:rPr>
        <w:t>“A lot of work being done nowadays is about understanding, mitigating or adapting to future changes,” Biebow said, noting that “we have EU Member States that have an Arctic coastline and people living in these areas”.</w:t>
      </w:r>
    </w:p>
    <w:p w14:paraId="076E40AD" w14:textId="77777777" w:rsidR="00590B1B" w:rsidRPr="00D81344" w:rsidRDefault="00590B1B" w:rsidP="00590B1B">
      <w:pPr>
        <w:rPr>
          <w:rStyle w:val="StyleUnderline"/>
        </w:rPr>
      </w:pPr>
      <w:r w:rsidRPr="00D81344">
        <w:rPr>
          <w:sz w:val="16"/>
        </w:rPr>
        <w:t xml:space="preserve">As the EU-PolarNet 2 team prepares to launch </w:t>
      </w:r>
      <w:r w:rsidRPr="00D81344">
        <w:rPr>
          <w:rStyle w:val="Emphasis"/>
        </w:rPr>
        <w:t>EPCO</w:t>
      </w:r>
      <w:r w:rsidRPr="00D81344">
        <w:rPr>
          <w:sz w:val="16"/>
        </w:rPr>
        <w:t xml:space="preserve">, the researchers have </w:t>
      </w:r>
      <w:r w:rsidRPr="00D81344">
        <w:rPr>
          <w:rStyle w:val="StyleUnderline"/>
        </w:rPr>
        <w:t xml:space="preserve">put together a list of priorities for </w:t>
      </w:r>
      <w:r w:rsidRPr="00D81344">
        <w:rPr>
          <w:rStyle w:val="Emphasis"/>
        </w:rPr>
        <w:t>future research</w:t>
      </w:r>
      <w:r w:rsidRPr="00D81344">
        <w:rPr>
          <w:rStyle w:val="StyleUnderline"/>
        </w:rPr>
        <w:t xml:space="preserve">, including projects on </w:t>
      </w:r>
      <w:r w:rsidRPr="00D81344">
        <w:rPr>
          <w:rStyle w:val="Emphasis"/>
        </w:rPr>
        <w:t>sea ice</w:t>
      </w:r>
      <w:r w:rsidRPr="00D81344">
        <w:rPr>
          <w:rStyle w:val="StyleUnderline"/>
        </w:rPr>
        <w:t xml:space="preserve">, melting </w:t>
      </w:r>
      <w:r w:rsidRPr="00D81344">
        <w:rPr>
          <w:rStyle w:val="Emphasis"/>
        </w:rPr>
        <w:t>glaciers</w:t>
      </w:r>
      <w:r w:rsidRPr="00D81344">
        <w:rPr>
          <w:rStyle w:val="StyleUnderline"/>
        </w:rPr>
        <w:t xml:space="preserve"> and </w:t>
      </w:r>
      <w:r w:rsidRPr="00D81344">
        <w:rPr>
          <w:rStyle w:val="Emphasis"/>
        </w:rPr>
        <w:t>thawing permafrost</w:t>
      </w:r>
      <w:r w:rsidRPr="00D81344">
        <w:rPr>
          <w:rStyle w:val="StyleUnderline"/>
        </w:rPr>
        <w:t>.</w:t>
      </w:r>
    </w:p>
    <w:p w14:paraId="2BB3F47B" w14:textId="77777777" w:rsidR="00590B1B" w:rsidRPr="00D81344" w:rsidRDefault="00590B1B" w:rsidP="00590B1B">
      <w:pPr>
        <w:rPr>
          <w:rStyle w:val="StyleUnderline"/>
        </w:rPr>
      </w:pPr>
      <w:r w:rsidRPr="00D81344">
        <w:rPr>
          <w:sz w:val="16"/>
        </w:rPr>
        <w:t xml:space="preserve">Biebow voiced hope that </w:t>
      </w:r>
      <w:r w:rsidRPr="00D81344">
        <w:rPr>
          <w:rStyle w:val="Emphasis"/>
        </w:rPr>
        <w:t>EPCO</w:t>
      </w:r>
      <w:r w:rsidRPr="00D81344">
        <w:rPr>
          <w:sz w:val="16"/>
        </w:rPr>
        <w:t xml:space="preserve"> </w:t>
      </w:r>
      <w:r w:rsidRPr="00D81344">
        <w:rPr>
          <w:rStyle w:val="StyleUnderline"/>
        </w:rPr>
        <w:t xml:space="preserve">will considerably help </w:t>
      </w:r>
      <w:r w:rsidRPr="00D81344">
        <w:rPr>
          <w:rStyle w:val="Emphasis"/>
        </w:rPr>
        <w:t>research efforts</w:t>
      </w:r>
      <w:r w:rsidRPr="00D81344">
        <w:rPr>
          <w:rStyle w:val="StyleUnderline"/>
        </w:rPr>
        <w:t xml:space="preserve"> in the </w:t>
      </w:r>
      <w:r w:rsidRPr="00D81344">
        <w:rPr>
          <w:rStyle w:val="Emphasis"/>
        </w:rPr>
        <w:t>polar</w:t>
      </w:r>
      <w:r w:rsidRPr="00D81344">
        <w:rPr>
          <w:rStyle w:val="StyleUnderline"/>
        </w:rPr>
        <w:t xml:space="preserve"> </w:t>
      </w:r>
      <w:r w:rsidRPr="00D81344">
        <w:rPr>
          <w:rStyle w:val="Emphasis"/>
        </w:rPr>
        <w:t>regions</w:t>
      </w:r>
      <w:r w:rsidRPr="00D81344">
        <w:rPr>
          <w:rStyle w:val="StyleUnderline"/>
        </w:rPr>
        <w:t>.</w:t>
      </w:r>
    </w:p>
    <w:p w14:paraId="31B6DF09" w14:textId="77777777" w:rsidR="00590B1B" w:rsidRPr="00D81344" w:rsidRDefault="00590B1B" w:rsidP="00590B1B">
      <w:r w:rsidRPr="00D81344">
        <w:rPr>
          <w:sz w:val="16"/>
        </w:rPr>
        <w:t>“The poles, like the deep ocean, are still very, very sparsely investigated,” she said. “It’s an area which defines how our future weather and climate will be, and that’s why it is so important.”</w:t>
      </w:r>
    </w:p>
    <w:p w14:paraId="4F9739A1" w14:textId="77777777" w:rsidR="00590B1B" w:rsidRPr="00D81344" w:rsidRDefault="00590B1B" w:rsidP="00590B1B">
      <w:pPr>
        <w:pStyle w:val="Heading3"/>
        <w:rPr>
          <w:rFonts w:cs="Calibri"/>
        </w:rPr>
      </w:pPr>
      <w:r w:rsidRPr="00D81344">
        <w:rPr>
          <w:rFonts w:cs="Calibri"/>
        </w:rPr>
        <w:t>AT: Research Adv---Other Countries Solve---2NC/1NR</w:t>
      </w:r>
    </w:p>
    <w:p w14:paraId="778ABBC3" w14:textId="77777777" w:rsidR="00590B1B" w:rsidRDefault="00590B1B" w:rsidP="00590B1B">
      <w:pPr>
        <w:pStyle w:val="Heading4"/>
        <w:rPr>
          <w:rFonts w:cs="Calibri"/>
        </w:rPr>
      </w:pPr>
      <w:r w:rsidRPr="00D81344">
        <w:rPr>
          <w:rFonts w:cs="Calibri"/>
        </w:rPr>
        <w:t xml:space="preserve">Chinese research solves. </w:t>
      </w:r>
    </w:p>
    <w:p w14:paraId="576A0191" w14:textId="00E32D16" w:rsidR="00695813" w:rsidRPr="00695813" w:rsidRDefault="00695813" w:rsidP="00695813">
      <w:pPr>
        <w:rPr>
          <w:rStyle w:val="Style13ptBold"/>
        </w:rPr>
      </w:pPr>
      <w:r w:rsidRPr="00695813">
        <w:rPr>
          <w:rStyle w:val="Style13ptBold"/>
        </w:rPr>
        <w:t xml:space="preserve">Funaiole et. </w:t>
      </w:r>
      <w:r>
        <w:rPr>
          <w:rStyle w:val="Style13ptBold"/>
        </w:rPr>
        <w:t>a</w:t>
      </w:r>
      <w:r w:rsidRPr="00695813">
        <w:rPr>
          <w:rStyle w:val="Style13ptBold"/>
        </w:rPr>
        <w:t>l</w:t>
      </w:r>
      <w:r w:rsidRPr="00695813">
        <w:rPr>
          <w:rStyle w:val="Style13ptBold"/>
        </w:rPr>
        <w:t>.</w:t>
      </w:r>
      <w:r w:rsidR="009C7397">
        <w:rPr>
          <w:rStyle w:val="Style13ptBold"/>
        </w:rPr>
        <w:t xml:space="preserve">, </w:t>
      </w:r>
      <w:r w:rsidRPr="00695813">
        <w:rPr>
          <w:rStyle w:val="Style13ptBold"/>
        </w:rPr>
        <w:t>Vice president of the iDeas Lab</w:t>
      </w:r>
      <w:r w:rsidRPr="00695813">
        <w:rPr>
          <w:rStyle w:val="Style13ptBold"/>
        </w:rPr>
        <w:t xml:space="preserve">, 23. </w:t>
      </w:r>
    </w:p>
    <w:p w14:paraId="205225B9" w14:textId="77777777" w:rsidR="00590B1B" w:rsidRPr="00F845F0" w:rsidRDefault="00590B1B" w:rsidP="00F845F0">
      <w:r w:rsidRPr="00F845F0">
        <w:t xml:space="preserve">Matthew P. Funaiole et. al 23. Vice president of the iDeas Lab, Andreas C. Dracopoulos Chair in Innovation, and senior fellow in the China Power Project at the Center for Strategic and International Studies (CSIS). With Brian Hart, Joseph S. Bermudez Jr., Aidan Powers-Riggs 4-18-2023. "Frozen Frontiers: China’s Great Power Ambitions in the Polar Regions." CSIS. 4-18-2023. </w:t>
      </w:r>
      <w:hyperlink r:id="rId51" w:history="1">
        <w:r w:rsidRPr="00F845F0">
          <w:rPr>
            <w:rStyle w:val="Hyperlink"/>
          </w:rPr>
          <w:t>https://features.csis.org/hiddenreach/china-polar-research-facility/</w:t>
        </w:r>
      </w:hyperlink>
      <w:r w:rsidRPr="00F845F0">
        <w:t xml:space="preserve"> HDCSW-Packet</w:t>
      </w:r>
    </w:p>
    <w:p w14:paraId="0A7DE3AE" w14:textId="77777777" w:rsidR="00590B1B" w:rsidRPr="00D81344" w:rsidRDefault="00590B1B" w:rsidP="00590B1B">
      <w:pPr>
        <w:rPr>
          <w:sz w:val="16"/>
        </w:rPr>
      </w:pPr>
      <w:r w:rsidRPr="00D81344">
        <w:rPr>
          <w:sz w:val="16"/>
        </w:rPr>
        <w:t xml:space="preserve">China’s pursuit of great power status is drawing it to the frozen reaches of the world’s polar regions. In both the Arctic and Antarctic, </w:t>
      </w:r>
      <w:r w:rsidRPr="00D81344">
        <w:rPr>
          <w:rStyle w:val="Emphasis"/>
        </w:rPr>
        <w:t>China</w:t>
      </w:r>
      <w:r w:rsidRPr="00D81344">
        <w:rPr>
          <w:sz w:val="16"/>
        </w:rPr>
        <w:t xml:space="preserve"> </w:t>
      </w:r>
      <w:r w:rsidRPr="00D81344">
        <w:rPr>
          <w:rStyle w:val="StyleUnderline"/>
        </w:rPr>
        <w:t xml:space="preserve">has undertaken ambitious expeditions and </w:t>
      </w:r>
      <w:r w:rsidRPr="00D81344">
        <w:rPr>
          <w:rStyle w:val="Emphasis"/>
        </w:rPr>
        <w:t>developed world-class research facilities</w:t>
      </w:r>
      <w:r w:rsidRPr="00D81344">
        <w:rPr>
          <w:rStyle w:val="StyleUnderline"/>
        </w:rPr>
        <w:t>.</w:t>
      </w:r>
      <w:r w:rsidRPr="00D81344">
        <w:rPr>
          <w:sz w:val="16"/>
        </w:rPr>
        <w:t xml:space="preserve"> These investments have elevated China’s voice in polar affairs and afforded it an opportunity to shape the emerging geopolitical landscape.</w:t>
      </w:r>
    </w:p>
    <w:p w14:paraId="1A9449E7" w14:textId="77777777" w:rsidR="00590B1B" w:rsidRPr="00D81344" w:rsidRDefault="00590B1B" w:rsidP="00590B1B">
      <w:pPr>
        <w:rPr>
          <w:sz w:val="16"/>
        </w:rPr>
      </w:pPr>
      <w:r w:rsidRPr="00D81344">
        <w:rPr>
          <w:sz w:val="16"/>
        </w:rPr>
        <w:t xml:space="preserve">Its growing physical footprint in the world’s most remote frontiers also serves to advance China’s broader strategic and military interests. </w:t>
      </w:r>
    </w:p>
    <w:p w14:paraId="45E3E587" w14:textId="77777777" w:rsidR="00590B1B" w:rsidRPr="00D81344" w:rsidRDefault="00590B1B" w:rsidP="00590B1B">
      <w:pPr>
        <w:rPr>
          <w:sz w:val="16"/>
        </w:rPr>
      </w:pPr>
      <w:r w:rsidRPr="00D81344">
        <w:rPr>
          <w:sz w:val="16"/>
        </w:rPr>
        <w:t>In the Arctic, melting ice sheets present a host of significant challenges for the global community. While leaders in Beijing are clear-eyed about the threats posed by climate change, Chinese strategists also see a potential silver lining.</w:t>
      </w:r>
    </w:p>
    <w:p w14:paraId="52E9583D" w14:textId="77777777" w:rsidR="00590B1B" w:rsidRPr="00D81344" w:rsidRDefault="00590B1B" w:rsidP="00590B1B">
      <w:pPr>
        <w:rPr>
          <w:sz w:val="16"/>
        </w:rPr>
      </w:pPr>
      <w:r w:rsidRPr="00D81344">
        <w:rPr>
          <w:sz w:val="16"/>
        </w:rPr>
        <w:t>The changing Arctic environment is expected to open new shipping routes that could reduce transit times for seaborne trade and make it easier for China to access the region’s natural resources.</w:t>
      </w:r>
    </w:p>
    <w:p w14:paraId="5CEB0116" w14:textId="77777777" w:rsidR="00590B1B" w:rsidRPr="00D81344" w:rsidRDefault="00590B1B" w:rsidP="00590B1B">
      <w:pPr>
        <w:rPr>
          <w:sz w:val="16"/>
        </w:rPr>
      </w:pPr>
      <w:r w:rsidRPr="00D81344">
        <w:rPr>
          <w:sz w:val="16"/>
        </w:rPr>
        <w:t>Yet without sovereign jurisdiction in the Arctic, China leans on partnerships with other states to further its interests.</w:t>
      </w:r>
    </w:p>
    <w:p w14:paraId="3E959C88" w14:textId="77777777" w:rsidR="00590B1B" w:rsidRPr="00D81344" w:rsidRDefault="00590B1B" w:rsidP="00590B1B">
      <w:pPr>
        <w:rPr>
          <w:rStyle w:val="StyleUnderline"/>
        </w:rPr>
      </w:pPr>
      <w:r w:rsidRPr="00D81344">
        <w:rPr>
          <w:rStyle w:val="StyleUnderline"/>
        </w:rPr>
        <w:t xml:space="preserve">China has two permanent research stations in the region, one located in Norway’s </w:t>
      </w:r>
      <w:r w:rsidRPr="00D81344">
        <w:rPr>
          <w:rStyle w:val="Emphasis"/>
        </w:rPr>
        <w:t>Svalbard archipelago</w:t>
      </w:r>
      <w:r w:rsidRPr="00D81344">
        <w:rPr>
          <w:rStyle w:val="StyleUnderline"/>
        </w:rPr>
        <w:t xml:space="preserve"> and the </w:t>
      </w:r>
      <w:r w:rsidRPr="00D81344">
        <w:rPr>
          <w:rStyle w:val="Emphasis"/>
        </w:rPr>
        <w:t>other</w:t>
      </w:r>
      <w:r w:rsidRPr="00D81344">
        <w:rPr>
          <w:rStyle w:val="StyleUnderline"/>
        </w:rPr>
        <w:t xml:space="preserve"> in </w:t>
      </w:r>
      <w:r w:rsidRPr="00D81344">
        <w:rPr>
          <w:rStyle w:val="Emphasis"/>
        </w:rPr>
        <w:t>Iceland</w:t>
      </w:r>
      <w:r w:rsidRPr="00D81344">
        <w:rPr>
          <w:sz w:val="16"/>
        </w:rPr>
        <w:t xml:space="preserve">. </w:t>
      </w:r>
      <w:r w:rsidRPr="00D81344">
        <w:rPr>
          <w:rStyle w:val="StyleUnderline"/>
        </w:rPr>
        <w:t xml:space="preserve">Both sites support a diverse range of </w:t>
      </w:r>
      <w:r w:rsidRPr="00D81344">
        <w:rPr>
          <w:rStyle w:val="Emphasis"/>
        </w:rPr>
        <w:t>research</w:t>
      </w:r>
      <w:r w:rsidRPr="00D81344">
        <w:rPr>
          <w:rStyle w:val="StyleUnderline"/>
        </w:rPr>
        <w:t xml:space="preserve">, from </w:t>
      </w:r>
      <w:r w:rsidRPr="00D81344">
        <w:rPr>
          <w:rStyle w:val="Emphasis"/>
        </w:rPr>
        <w:t>marine ecology</w:t>
      </w:r>
      <w:r w:rsidRPr="00D81344">
        <w:rPr>
          <w:rStyle w:val="StyleUnderline"/>
        </w:rPr>
        <w:t xml:space="preserve"> to </w:t>
      </w:r>
      <w:r w:rsidRPr="00D81344">
        <w:rPr>
          <w:rStyle w:val="Emphasis"/>
        </w:rPr>
        <w:t>atmospheric physics</w:t>
      </w:r>
      <w:r w:rsidRPr="00D81344">
        <w:rPr>
          <w:rStyle w:val="StyleUnderline"/>
        </w:rPr>
        <w:t>.</w:t>
      </w:r>
    </w:p>
    <w:p w14:paraId="0CA2EAB2" w14:textId="77777777" w:rsidR="00590B1B" w:rsidRPr="00D81344" w:rsidRDefault="00590B1B" w:rsidP="00590B1B">
      <w:pPr>
        <w:rPr>
          <w:sz w:val="16"/>
        </w:rPr>
      </w:pPr>
      <w:r w:rsidRPr="00D81344">
        <w:rPr>
          <w:sz w:val="16"/>
        </w:rPr>
        <w:t>A third facility being utilized by China in northern Sweden is under scrutiny due to suspected ties to the People’s Liberation Army (PLA), jeopardizing China's access to the site.</w:t>
      </w:r>
    </w:p>
    <w:p w14:paraId="6112679C" w14:textId="77777777" w:rsidR="00590B1B" w:rsidRPr="00D81344" w:rsidRDefault="00590B1B" w:rsidP="00590B1B">
      <w:pPr>
        <w:rPr>
          <w:sz w:val="16"/>
        </w:rPr>
      </w:pPr>
      <w:r w:rsidRPr="00D81344">
        <w:rPr>
          <w:sz w:val="16"/>
        </w:rPr>
        <w:t>Beijing faces mounting roadblocks elsewhere. Several Arctic countries—including the United States—have voiced concerns about China’s presence in the region.</w:t>
      </w:r>
    </w:p>
    <w:p w14:paraId="1A1DA750" w14:textId="77777777" w:rsidR="00590B1B" w:rsidRPr="00D81344" w:rsidRDefault="00590B1B" w:rsidP="00590B1B">
      <w:pPr>
        <w:rPr>
          <w:sz w:val="16"/>
        </w:rPr>
      </w:pPr>
      <w:r w:rsidRPr="00D81344">
        <w:rPr>
          <w:sz w:val="16"/>
        </w:rPr>
        <w:t>Left with few other options, China is stepping up its investments in Russia as it looks to Moscow as its strategic partner of choice in the Arctic.</w:t>
      </w:r>
    </w:p>
    <w:p w14:paraId="7EA86128" w14:textId="77777777" w:rsidR="00590B1B" w:rsidRPr="00D81344" w:rsidRDefault="00590B1B" w:rsidP="00590B1B">
      <w:pPr>
        <w:rPr>
          <w:sz w:val="16"/>
        </w:rPr>
      </w:pPr>
      <w:r w:rsidRPr="00D81344">
        <w:rPr>
          <w:sz w:val="16"/>
        </w:rPr>
        <w:t>This may prove to be China’s best path forward as both the climate and geopolitical competition heat up in the Arctic.</w:t>
      </w:r>
    </w:p>
    <w:p w14:paraId="1CA4251C" w14:textId="77777777" w:rsidR="00590B1B" w:rsidRPr="00D81344" w:rsidRDefault="00590B1B" w:rsidP="00590B1B">
      <w:pPr>
        <w:rPr>
          <w:sz w:val="16"/>
        </w:rPr>
      </w:pPr>
      <w:r w:rsidRPr="00D81344">
        <w:rPr>
          <w:sz w:val="16"/>
        </w:rPr>
        <w:t>Arctic Aspirations</w:t>
      </w:r>
    </w:p>
    <w:p w14:paraId="60305419" w14:textId="77777777" w:rsidR="00590B1B" w:rsidRPr="00D81344" w:rsidRDefault="00590B1B" w:rsidP="00590B1B">
      <w:pPr>
        <w:rPr>
          <w:sz w:val="16"/>
        </w:rPr>
      </w:pPr>
      <w:r w:rsidRPr="00D81344">
        <w:rPr>
          <w:sz w:val="16"/>
        </w:rPr>
        <w:t>Despite being situated some 1,400 km (nearly 900 miles) south of the Arctic circle, China has styled itself a “near-Arctic state” and declared its ambitions to become a “polar great power” (</w:t>
      </w:r>
      <w:r w:rsidRPr="00D81344">
        <w:rPr>
          <w:rFonts w:eastAsia="MS Gothic"/>
          <w:sz w:val="16"/>
        </w:rPr>
        <w:t>极地</w:t>
      </w:r>
      <w:r w:rsidRPr="00D81344">
        <w:rPr>
          <w:rFonts w:eastAsia="Yu Gothic"/>
          <w:sz w:val="16"/>
        </w:rPr>
        <w:t>强</w:t>
      </w:r>
      <w:r w:rsidRPr="00D81344">
        <w:rPr>
          <w:rFonts w:eastAsia="MS Gothic"/>
          <w:sz w:val="16"/>
        </w:rPr>
        <w:t>国</w:t>
      </w:r>
      <w:r w:rsidRPr="00D81344">
        <w:rPr>
          <w:sz w:val="16"/>
        </w:rPr>
        <w:t>) by 2030.</w:t>
      </w:r>
    </w:p>
    <w:p w14:paraId="39173460" w14:textId="77777777" w:rsidR="00590B1B" w:rsidRPr="00D81344" w:rsidRDefault="00590B1B" w:rsidP="00590B1B">
      <w:pPr>
        <w:rPr>
          <w:sz w:val="16"/>
        </w:rPr>
      </w:pPr>
      <w:r w:rsidRPr="00D81344">
        <w:rPr>
          <w:sz w:val="16"/>
        </w:rPr>
        <w:t>A 2018 Arctic policy white paper asserts that developments in the region have “a vital bearing” on China and lays out Beijing’s vision for utilizing the region’s natural resources and shaping Arctic governance.</w:t>
      </w:r>
    </w:p>
    <w:p w14:paraId="4A4112ED" w14:textId="77777777" w:rsidR="00590B1B" w:rsidRPr="00D81344" w:rsidRDefault="00590B1B" w:rsidP="00590B1B">
      <w:pPr>
        <w:rPr>
          <w:sz w:val="16"/>
        </w:rPr>
      </w:pPr>
      <w:r w:rsidRPr="00D81344">
        <w:rPr>
          <w:sz w:val="16"/>
        </w:rPr>
        <w:t>Beijing has sought to access the region largely through scientific and commercial ventures, which officials claim give it the “right to speak” on Arctic affairs.</w:t>
      </w:r>
    </w:p>
    <w:p w14:paraId="3D7FF5F3" w14:textId="77777777" w:rsidR="00590B1B" w:rsidRPr="00A5199C" w:rsidRDefault="00590B1B" w:rsidP="00590B1B">
      <w:r w:rsidRPr="00D81344">
        <w:rPr>
          <w:sz w:val="16"/>
        </w:rPr>
        <w:t xml:space="preserve">While </w:t>
      </w:r>
      <w:r w:rsidRPr="00D81344">
        <w:rPr>
          <w:rStyle w:val="StyleUnderline"/>
        </w:rPr>
        <w:t xml:space="preserve">China's </w:t>
      </w:r>
      <w:r w:rsidRPr="00D81344">
        <w:rPr>
          <w:rStyle w:val="Emphasis"/>
        </w:rPr>
        <w:t>Arctic research</w:t>
      </w:r>
      <w:r w:rsidRPr="00D81344">
        <w:rPr>
          <w:rStyle w:val="StyleUnderline"/>
        </w:rPr>
        <w:t xml:space="preserve"> is </w:t>
      </w:r>
      <w:r w:rsidRPr="00D81344">
        <w:rPr>
          <w:rStyle w:val="Emphasis"/>
        </w:rPr>
        <w:t>primarily</w:t>
      </w:r>
      <w:r w:rsidRPr="00D81344">
        <w:rPr>
          <w:rStyle w:val="StyleUnderline"/>
        </w:rPr>
        <w:t xml:space="preserve"> focused on </w:t>
      </w:r>
      <w:r w:rsidRPr="00D81344">
        <w:rPr>
          <w:rStyle w:val="Emphasis"/>
        </w:rPr>
        <w:t>advancing scientific knowledge</w:t>
      </w:r>
      <w:r w:rsidRPr="00D81344">
        <w:rPr>
          <w:sz w:val="16"/>
        </w:rPr>
        <w:t>—</w:t>
      </w:r>
      <w:r w:rsidRPr="00D81344">
        <w:rPr>
          <w:rStyle w:val="StyleUnderline"/>
        </w:rPr>
        <w:t xml:space="preserve">contributing to </w:t>
      </w:r>
      <w:r w:rsidRPr="00D81344">
        <w:rPr>
          <w:rStyle w:val="Emphasis"/>
        </w:rPr>
        <w:t>significant</w:t>
      </w:r>
      <w:r w:rsidRPr="00D81344">
        <w:rPr>
          <w:rStyle w:val="StyleUnderline"/>
        </w:rPr>
        <w:t xml:space="preserve"> discoveries related to </w:t>
      </w:r>
      <w:r w:rsidRPr="00D81344">
        <w:rPr>
          <w:rStyle w:val="Emphasis"/>
        </w:rPr>
        <w:t>sea ice composition,</w:t>
      </w:r>
      <w:r w:rsidRPr="00D81344">
        <w:rPr>
          <w:rStyle w:val="StyleUnderline"/>
        </w:rPr>
        <w:t xml:space="preserve"> space weather, and </w:t>
      </w:r>
      <w:r w:rsidRPr="00D81344">
        <w:rPr>
          <w:rStyle w:val="Emphasis"/>
        </w:rPr>
        <w:t>marine life</w:t>
      </w:r>
      <w:r w:rsidRPr="00D81344">
        <w:rPr>
          <w:sz w:val="16"/>
        </w:rPr>
        <w:t>—these accomplishments also serve Beijing's broader strategic objectives.</w:t>
      </w:r>
    </w:p>
    <w:p w14:paraId="5D6F36B9" w14:textId="77777777" w:rsidR="00176383" w:rsidRDefault="00176383"/>
    <w:sectPr w:rsidR="00176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7927F5"/>
    <w:multiLevelType w:val="hybridMultilevel"/>
    <w:tmpl w:val="B87C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3901D3"/>
    <w:multiLevelType w:val="hybridMultilevel"/>
    <w:tmpl w:val="5348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F9679AA"/>
    <w:multiLevelType w:val="hybridMultilevel"/>
    <w:tmpl w:val="87509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BF6259"/>
    <w:multiLevelType w:val="hybridMultilevel"/>
    <w:tmpl w:val="1E8AE8C0"/>
    <w:lvl w:ilvl="0" w:tplc="13CCC4D8">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1396D"/>
    <w:multiLevelType w:val="hybridMultilevel"/>
    <w:tmpl w:val="B70A6E96"/>
    <w:lvl w:ilvl="0" w:tplc="2872E0E0">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A53A86"/>
    <w:multiLevelType w:val="hybridMultilevel"/>
    <w:tmpl w:val="A6AE1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030D5C"/>
    <w:multiLevelType w:val="multilevel"/>
    <w:tmpl w:val="640A4F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084960404">
    <w:abstractNumId w:val="0"/>
  </w:num>
  <w:num w:numId="16" w16cid:durableId="227767789">
    <w:abstractNumId w:val="16"/>
  </w:num>
  <w:num w:numId="17" w16cid:durableId="1254782340">
    <w:abstractNumId w:val="19"/>
  </w:num>
  <w:num w:numId="18" w16cid:durableId="1383364390">
    <w:abstractNumId w:val="23"/>
  </w:num>
  <w:num w:numId="19" w16cid:durableId="651560752">
    <w:abstractNumId w:val="15"/>
  </w:num>
  <w:num w:numId="20" w16cid:durableId="1318151039">
    <w:abstractNumId w:val="22"/>
  </w:num>
  <w:num w:numId="21" w16cid:durableId="603272352">
    <w:abstractNumId w:val="14"/>
  </w:num>
  <w:num w:numId="22" w16cid:durableId="130485982">
    <w:abstractNumId w:val="21"/>
  </w:num>
  <w:num w:numId="23" w16cid:durableId="1080718930">
    <w:abstractNumId w:val="24"/>
  </w:num>
  <w:num w:numId="24" w16cid:durableId="57751159">
    <w:abstractNumId w:val="18"/>
  </w:num>
  <w:num w:numId="25" w16cid:durableId="6168405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2"/>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B1B"/>
    <w:rsid w:val="00084985"/>
    <w:rsid w:val="000A17F8"/>
    <w:rsid w:val="000D0464"/>
    <w:rsid w:val="000D31F9"/>
    <w:rsid w:val="000D43A2"/>
    <w:rsid w:val="001302C3"/>
    <w:rsid w:val="00141546"/>
    <w:rsid w:val="00176383"/>
    <w:rsid w:val="001C6F62"/>
    <w:rsid w:val="002528D3"/>
    <w:rsid w:val="0037050E"/>
    <w:rsid w:val="004F1E83"/>
    <w:rsid w:val="00535ECA"/>
    <w:rsid w:val="00590B1B"/>
    <w:rsid w:val="005D2E31"/>
    <w:rsid w:val="00695813"/>
    <w:rsid w:val="006B74C3"/>
    <w:rsid w:val="00712634"/>
    <w:rsid w:val="00731C5D"/>
    <w:rsid w:val="00747816"/>
    <w:rsid w:val="00805E38"/>
    <w:rsid w:val="008167B6"/>
    <w:rsid w:val="0091125C"/>
    <w:rsid w:val="00917C5C"/>
    <w:rsid w:val="0092795B"/>
    <w:rsid w:val="009365CB"/>
    <w:rsid w:val="009C7397"/>
    <w:rsid w:val="00A85558"/>
    <w:rsid w:val="00B12A8A"/>
    <w:rsid w:val="00BC4112"/>
    <w:rsid w:val="00D74CE9"/>
    <w:rsid w:val="00E40A24"/>
    <w:rsid w:val="00E57D5E"/>
    <w:rsid w:val="00EB0CAF"/>
    <w:rsid w:val="00F44E02"/>
    <w:rsid w:val="00F845F0"/>
    <w:rsid w:val="00F94405"/>
    <w:rsid w:val="00FC07D4"/>
    <w:rsid w:val="00FE5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E58246"/>
  <w15:chartTrackingRefBased/>
  <w15:docId w15:val="{6E8EF161-8FC6-E94C-BFFB-AE5E2A58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0B1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90B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590B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590B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590B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0B1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90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90B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0B1B"/>
  </w:style>
  <w:style w:type="character" w:customStyle="1" w:styleId="Heading1Char">
    <w:name w:val="Heading 1 Char"/>
    <w:aliases w:val="Pocket Char"/>
    <w:basedOn w:val="DefaultParagraphFont"/>
    <w:link w:val="Heading1"/>
    <w:rsid w:val="00590B1B"/>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590B1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590B1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590B1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90B1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90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B1B"/>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590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6"/>
    <w:qFormat/>
    <w:rsid w:val="00590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B1B"/>
    <w:pPr>
      <w:spacing w:before="160"/>
      <w:jc w:val="center"/>
    </w:pPr>
    <w:rPr>
      <w:i/>
      <w:iCs/>
      <w:color w:val="404040" w:themeColor="text1" w:themeTint="BF"/>
    </w:rPr>
  </w:style>
  <w:style w:type="character" w:customStyle="1" w:styleId="QuoteChar">
    <w:name w:val="Quote Char"/>
    <w:basedOn w:val="DefaultParagraphFont"/>
    <w:link w:val="Quote"/>
    <w:uiPriority w:val="29"/>
    <w:rsid w:val="00590B1B"/>
    <w:rPr>
      <w:i/>
      <w:iCs/>
      <w:color w:val="404040" w:themeColor="text1" w:themeTint="BF"/>
    </w:rPr>
  </w:style>
  <w:style w:type="paragraph" w:styleId="ListParagraph">
    <w:name w:val="List Paragraph"/>
    <w:aliases w:val="6 font,List Paragraph1,List Paragraph2"/>
    <w:basedOn w:val="Normal"/>
    <w:uiPriority w:val="34"/>
    <w:qFormat/>
    <w:rsid w:val="00590B1B"/>
    <w:pPr>
      <w:ind w:left="720"/>
      <w:contextualSpacing/>
    </w:pPr>
  </w:style>
  <w:style w:type="character" w:styleId="IntenseEmphasis">
    <w:name w:val="Intense Emphasis"/>
    <w:basedOn w:val="DefaultParagraphFont"/>
    <w:uiPriority w:val="21"/>
    <w:qFormat/>
    <w:rsid w:val="00590B1B"/>
    <w:rPr>
      <w:i/>
      <w:iCs/>
      <w:color w:val="0F4761" w:themeColor="accent1" w:themeShade="BF"/>
    </w:rPr>
  </w:style>
  <w:style w:type="paragraph" w:styleId="IntenseQuote">
    <w:name w:val="Intense Quote"/>
    <w:basedOn w:val="Normal"/>
    <w:next w:val="Normal"/>
    <w:link w:val="IntenseQuoteChar"/>
    <w:uiPriority w:val="30"/>
    <w:qFormat/>
    <w:rsid w:val="00590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B1B"/>
    <w:rPr>
      <w:i/>
      <w:iCs/>
      <w:color w:val="0F4761" w:themeColor="accent1" w:themeShade="BF"/>
    </w:rPr>
  </w:style>
  <w:style w:type="character" w:styleId="IntenseReference">
    <w:name w:val="Intense Reference"/>
    <w:basedOn w:val="DefaultParagraphFont"/>
    <w:uiPriority w:val="32"/>
    <w:qFormat/>
    <w:rsid w:val="00590B1B"/>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590B1B"/>
    <w:rPr>
      <w:rFonts w:ascii="Calibri" w:hAnsi="Calibri" w:cs="Calibri"/>
      <w:b/>
      <w:iCs/>
      <w:sz w:val="22"/>
      <w:u w:val="single"/>
      <w:bdr w:val="single" w:sz="8" w:space="0" w:color="auto"/>
    </w:rPr>
  </w:style>
  <w:style w:type="character" w:styleId="FollowedHyperlink">
    <w:name w:val="FollowedHyperlink"/>
    <w:basedOn w:val="DefaultParagraphFont"/>
    <w:uiPriority w:val="99"/>
    <w:semiHidden/>
    <w:unhideWhenUsed/>
    <w:rsid w:val="00590B1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0B1B"/>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590B1B"/>
    <w:rPr>
      <w:b w:val="0"/>
      <w:sz w:val="22"/>
      <w:u w:val="single"/>
    </w:rPr>
  </w:style>
  <w:style w:type="character" w:styleId="Strong">
    <w:name w:val="Strong"/>
    <w:basedOn w:val="DefaultParagraphFont"/>
    <w:uiPriority w:val="22"/>
    <w:qFormat/>
    <w:rsid w:val="00590B1B"/>
    <w:rPr>
      <w:b/>
      <w:bCs/>
    </w:rPr>
  </w:style>
  <w:style w:type="character" w:styleId="BookTitle">
    <w:name w:val="Book Title"/>
    <w:basedOn w:val="DefaultParagraphFont"/>
    <w:uiPriority w:val="33"/>
    <w:qFormat/>
    <w:rsid w:val="00590B1B"/>
    <w:rPr>
      <w:b/>
      <w:bCs/>
      <w:i/>
      <w:iCs/>
      <w:spacing w:val="5"/>
    </w:rPr>
  </w:style>
  <w:style w:type="numbering" w:styleId="111111">
    <w:name w:val="Outline List 2"/>
    <w:basedOn w:val="NoList"/>
    <w:uiPriority w:val="99"/>
    <w:semiHidden/>
    <w:unhideWhenUsed/>
    <w:rsid w:val="00590B1B"/>
  </w:style>
  <w:style w:type="paragraph" w:styleId="Header">
    <w:name w:val="header"/>
    <w:basedOn w:val="Normal"/>
    <w:link w:val="HeaderChar"/>
    <w:uiPriority w:val="99"/>
    <w:semiHidden/>
    <w:rsid w:val="00590B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0B1B"/>
    <w:rPr>
      <w:rFonts w:ascii="Calibri" w:hAnsi="Calibri" w:cs="Calibri"/>
      <w:kern w:val="0"/>
      <w:sz w:val="22"/>
      <w:szCs w:val="22"/>
      <w14:ligatures w14:val="none"/>
    </w:rPr>
  </w:style>
  <w:style w:type="paragraph" w:styleId="Footer">
    <w:name w:val="footer"/>
    <w:basedOn w:val="Normal"/>
    <w:link w:val="FooterChar"/>
    <w:uiPriority w:val="99"/>
    <w:semiHidden/>
    <w:rsid w:val="00590B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0B1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90B1B"/>
    <w:pPr>
      <w:spacing w:after="120"/>
    </w:pPr>
  </w:style>
  <w:style w:type="character" w:customStyle="1" w:styleId="BodyTextChar">
    <w:name w:val="Body Text Char"/>
    <w:basedOn w:val="DefaultParagraphFont"/>
    <w:link w:val="BodyText"/>
    <w:uiPriority w:val="99"/>
    <w:semiHidden/>
    <w:rsid w:val="00590B1B"/>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rd,Dont use"/>
    <w:link w:val="NoSpacingChar"/>
    <w:uiPriority w:val="99"/>
    <w:unhideWhenUsed/>
    <w:qFormat/>
    <w:rsid w:val="00590B1B"/>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590B1B"/>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590B1B"/>
    <w:rPr>
      <w:color w:val="467886" w:themeColor="hyperlink"/>
      <w:u w:val="single"/>
    </w:rPr>
  </w:style>
  <w:style w:type="character" w:styleId="UnresolvedMention">
    <w:name w:val="Unresolved Mention"/>
    <w:basedOn w:val="DefaultParagraphFont"/>
    <w:uiPriority w:val="99"/>
    <w:semiHidden/>
    <w:unhideWhenUsed/>
    <w:rsid w:val="00590B1B"/>
    <w:rPr>
      <w:color w:val="605E5C"/>
      <w:shd w:val="clear" w:color="auto" w:fill="E1DFDD"/>
    </w:rPr>
  </w:style>
  <w:style w:type="paragraph" w:customStyle="1" w:styleId="Emphasis1">
    <w:name w:val="Emphasis1"/>
    <w:basedOn w:val="Normal"/>
    <w:link w:val="Emphasis"/>
    <w:uiPriority w:val="8"/>
    <w:qFormat/>
    <w:rsid w:val="00590B1B"/>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styleId="DocumentMap">
    <w:name w:val="Document Map"/>
    <w:basedOn w:val="Normal"/>
    <w:link w:val="DocumentMapChar"/>
    <w:uiPriority w:val="99"/>
    <w:semiHidden/>
    <w:unhideWhenUsed/>
    <w:rsid w:val="00590B1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90B1B"/>
    <w:rPr>
      <w:rFonts w:ascii="Lucida Grande" w:hAnsi="Lucida Grande" w:cs="Lucida Grande"/>
      <w:kern w:val="0"/>
      <w:szCs w:val="22"/>
      <w14:ligatures w14:val="none"/>
    </w:rPr>
  </w:style>
  <w:style w:type="paragraph" w:customStyle="1" w:styleId="textbold">
    <w:name w:val="text bold"/>
    <w:basedOn w:val="Normal"/>
    <w:uiPriority w:val="20"/>
    <w:qFormat/>
    <w:rsid w:val="00590B1B"/>
    <w:pPr>
      <w:ind w:left="720"/>
      <w:jc w:val="both"/>
    </w:pPr>
    <w:rPr>
      <w:rFonts w:eastAsiaTheme="minorEastAsia"/>
      <w:b/>
      <w:iCs/>
      <w:szCs w:val="24"/>
      <w:u w:val="single"/>
      <w:bdr w:val="single" w:sz="8" w:space="0" w:color="auto"/>
    </w:rPr>
  </w:style>
  <w:style w:type="paragraph" w:customStyle="1" w:styleId="UnderlinePara">
    <w:name w:val="Underline Para"/>
    <w:basedOn w:val="Normal"/>
    <w:uiPriority w:val="7"/>
    <w:qFormat/>
    <w:rsid w:val="00590B1B"/>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590B1B"/>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90B1B"/>
    <w:pPr>
      <w:spacing w:after="0" w:line="240" w:lineRule="auto"/>
    </w:pPr>
    <w:rPr>
      <w:rFonts w:eastAsiaTheme="minorEastAsia"/>
      <w:kern w:val="0"/>
      <w:sz w:val="22"/>
      <w:u w:val="single"/>
      <w14:ligatures w14:val="none"/>
    </w:rPr>
  </w:style>
  <w:style w:type="paragraph" w:customStyle="1" w:styleId="Heading411">
    <w:name w:val="Heading 411"/>
    <w:basedOn w:val="Heading1"/>
    <w:next w:val="NoSpacing"/>
    <w:autoRedefine/>
    <w:uiPriority w:val="99"/>
    <w:qFormat/>
    <w:rsid w:val="00590B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sz w:val="22"/>
      <w:szCs w:val="22"/>
    </w:rPr>
  </w:style>
  <w:style w:type="character" w:customStyle="1" w:styleId="TitleChar1">
    <w:name w:val="Title Char1"/>
    <w:basedOn w:val="DefaultParagraphFont"/>
    <w:uiPriority w:val="99"/>
    <w:rsid w:val="00590B1B"/>
    <w:rPr>
      <w:rFonts w:asciiTheme="majorHAnsi" w:eastAsiaTheme="majorEastAsia" w:hAnsiTheme="majorHAnsi" w:cstheme="majorBidi"/>
      <w:spacing w:val="-10"/>
      <w:kern w:val="28"/>
      <w:sz w:val="56"/>
      <w:szCs w:val="56"/>
    </w:rPr>
  </w:style>
  <w:style w:type="character" w:customStyle="1" w:styleId="Boxes">
    <w:name w:val="Boxes"/>
    <w:basedOn w:val="Emphasis"/>
    <w:qFormat/>
    <w:rsid w:val="00590B1B"/>
    <w:rPr>
      <w:rFonts w:ascii="Calibri" w:hAnsi="Calibri" w:cs="Calibri"/>
      <w:b/>
      <w:i w:val="0"/>
      <w:iCs/>
      <w:sz w:val="22"/>
      <w:u w:val="single"/>
      <w:bdr w:val="single" w:sz="8" w:space="0" w:color="auto"/>
    </w:rPr>
  </w:style>
  <w:style w:type="paragraph" w:customStyle="1" w:styleId="CiteSpacing">
    <w:name w:val="Cite Spacing"/>
    <w:basedOn w:val="Normal"/>
    <w:uiPriority w:val="4"/>
    <w:qFormat/>
    <w:rsid w:val="00590B1B"/>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hive.ph/SBu4w#selection-3419.3-3419.19" TargetMode="External"/><Relationship Id="rId18" Type="http://schemas.openxmlformats.org/officeDocument/2006/relationships/hyperlink" Target="https://80000hours.org/problem-profiles/preventing-catastrophic-pandemics/" TargetMode="External"/><Relationship Id="rId26" Type="http://schemas.openxmlformats.org/officeDocument/2006/relationships/hyperlink" Target="https://mwi.westpoint.edu/melting-frontiers-a-bold-vision-for-us-strategy-in-a-warming-arctic/" TargetMode="External"/><Relationship Id="rId39" Type="http://schemas.openxmlformats.org/officeDocument/2006/relationships/hyperlink" Target="https://www.armscontrol.org/factsheets/current-us-missile-defense-programs-glance" TargetMode="External"/><Relationship Id="rId21" Type="http://schemas.openxmlformats.org/officeDocument/2006/relationships/hyperlink" Target="https://www.fdiintelligence.com/content/d5c21fa0-b481-4e92-b35e-6b49aeeb6887" TargetMode="External"/><Relationship Id="rId34" Type="http://schemas.openxmlformats.org/officeDocument/2006/relationships/hyperlink" Target="https://www.stripes.com/branches/navy/2025-03-11/navy-shipbuilding-workforce-17109011.html" TargetMode="External"/><Relationship Id="rId42" Type="http://schemas.openxmlformats.org/officeDocument/2006/relationships/hyperlink" Target="https://thebulletin.org/2025/02/trumps-iron-dome-for-america-is-ambitious-it-also-has-some-serious-technology-and-policy-flaws/" TargetMode="External"/><Relationship Id="rId47" Type="http://schemas.openxmlformats.org/officeDocument/2006/relationships/hyperlink" Target="https://www.gavi.org/vaccineswork/pandoravirus-melting-arctic-releasing-ancient-germs-how-worried-should-we-be" TargetMode="External"/><Relationship Id="rId50" Type="http://schemas.openxmlformats.org/officeDocument/2006/relationships/hyperlink" Target="https://projects.research-and-innovation.ec.europa.eu/en/horizon-magazine/braving-cold-europes-polar-research-strides-forward-new-polar-hub" TargetMode="External"/><Relationship Id="rId7" Type="http://schemas.openxmlformats.org/officeDocument/2006/relationships/hyperlink" Target="https://www.militarytimes.com/opinion/commentary/2022/01/26/securing-the-north-expanding-the-united-states-icebreaker-fleet/" TargetMode="External"/><Relationship Id="rId2" Type="http://schemas.openxmlformats.org/officeDocument/2006/relationships/styles" Target="styles.xml"/><Relationship Id="rId16" Type="http://schemas.openxmlformats.org/officeDocument/2006/relationships/hyperlink" Target="https://www.rand.org/pubs/perspectives/PEA702-1.html" TargetMode="External"/><Relationship Id="rId29" Type="http://schemas.openxmlformats.org/officeDocument/2006/relationships/hyperlink" Target="https://bens.org/pact-on-icebreakers-will-strengthen-us-arctic-presence/" TargetMode="External"/><Relationship Id="rId11" Type="http://schemas.openxmlformats.org/officeDocument/2006/relationships/hyperlink" Target="https://archive.ph/J2ykq" TargetMode="External"/><Relationship Id="rId24" Type="http://schemas.openxmlformats.org/officeDocument/2006/relationships/hyperlink" Target="https://world-nuclear.org/information-library/non-power-nuclear-applications/transport/nuclear-powered-ships.aspx" TargetMode="External"/><Relationship Id="rId32" Type="http://schemas.openxmlformats.org/officeDocument/2006/relationships/hyperlink" Target="https://archive.ph/5AN2Z#selection-537.0-537.73" TargetMode="External"/><Relationship Id="rId37" Type="http://schemas.openxmlformats.org/officeDocument/2006/relationships/hyperlink" Target="https://warontherocks.com/2019/11/the-icebreaker-gap-doesnt-mean-america-is-losing-in-the-arctic/" TargetMode="External"/><Relationship Id="rId40" Type="http://schemas.openxmlformats.org/officeDocument/2006/relationships/hyperlink" Target="https://static.heritage.org/2023/Military_Index/pdf_%24folder%242024_IndexOfUSMilitaryStrength_ASSESSMENT_POWER_MD.pdf" TargetMode="External"/><Relationship Id="rId45" Type="http://schemas.openxmlformats.org/officeDocument/2006/relationships/hyperlink" Target="https://www.theguardian.com/society/2024/jan/21/arctic-zombie-viruses-in-siberia-could-spark-terrifying-new-pandemic-scientists-warn" TargetMode="External"/><Relationship Id="rId53" Type="http://schemas.openxmlformats.org/officeDocument/2006/relationships/theme" Target="theme/theme1.xml"/><Relationship Id="rId5" Type="http://schemas.openxmlformats.org/officeDocument/2006/relationships/hyperlink" Target="https://www.wilsoncenter.org/article/360deg-view-americas-ice-pact-polar-icebreaker-partnership-canada-and-finland" TargetMode="External"/><Relationship Id="rId10" Type="http://schemas.openxmlformats.org/officeDocument/2006/relationships/hyperlink" Target="https://www.arctictoday.com/how-russia-is-beating-the-u-s-in-the-arctic/" TargetMode="External"/><Relationship Id="rId19" Type="http://schemas.openxmlformats.org/officeDocument/2006/relationships/hyperlink" Target="https://www.arctictoday.com/can-new-u-s-icebreakers-help-break-chinas-shipbuilding-dominance/" TargetMode="External"/><Relationship Id="rId31" Type="http://schemas.openxmlformats.org/officeDocument/2006/relationships/hyperlink" Target="https://www.csis.org/analysis/recruiting-friends-polar-icebreaker-express-viewing-ice-pact-through-broader-defense" TargetMode="External"/><Relationship Id="rId44" Type="http://schemas.openxmlformats.org/officeDocument/2006/relationships/hyperlink" Target="https://thebulletin.org/2025/02/the-national-missile-defense-fantasy-again/"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enterformaritimestrategy.org/publications/trump-is-right-to-revitalize-u-s-shipbuilding/" TargetMode="External"/><Relationship Id="rId14" Type="http://schemas.openxmlformats.org/officeDocument/2006/relationships/hyperlink" Target="https://www.19fortyfive.com/2024/12/u-s-navys-arctic-dilemma-icebreaker-shortage-sparks-concern/" TargetMode="External"/><Relationship Id="rId22" Type="http://schemas.openxmlformats.org/officeDocument/2006/relationships/hyperlink" Target="https://asiatimes.com/2025/04/as-global-players-focus-on-the-arctic-us-icebreakers-are-scarce/#" TargetMode="External"/><Relationship Id="rId27" Type="http://schemas.openxmlformats.org/officeDocument/2006/relationships/hyperlink" Target="https://www.atlanticcouncil.org/wp-content/uploads/2023/11/Costlow-Soofer-Homeland-Missile-Defense.pdf" TargetMode="External"/><Relationship Id="rId30" Type="http://schemas.openxmlformats.org/officeDocument/2006/relationships/hyperlink" Target="https://www.nationaldefensemagazine.org/articles/2024/10/23/trilateral-pact-aims-to-bolster-icebreaker-production" TargetMode="External"/><Relationship Id="rId35" Type="http://schemas.openxmlformats.org/officeDocument/2006/relationships/hyperlink" Target="https://warontherocks.com/2025/02/rolling-back-naval-forward-presence-will-strengthen-american-deterrence/" TargetMode="External"/><Relationship Id="rId43" Type="http://schemas.openxmlformats.org/officeDocument/2006/relationships/hyperlink" Target="https://www.armscontrol.org/act/2023-09/features/delusions-and-dangers-missile-defense" TargetMode="External"/><Relationship Id="rId48" Type="http://schemas.openxmlformats.org/officeDocument/2006/relationships/hyperlink" Target="https://www.arcticwwf.org/newsroom/features/arctic-conservation-wins-2024/" TargetMode="External"/><Relationship Id="rId8" Type="http://schemas.openxmlformats.org/officeDocument/2006/relationships/hyperlink" Target="https://www.theatlantic.com/economy/archive/2025/05/american-shipbuilding-decline/682945/" TargetMode="External"/><Relationship Id="rId51" Type="http://schemas.openxmlformats.org/officeDocument/2006/relationships/hyperlink" Target="https://features.csis.org/hiddenreach/china-polar-research-facility/" TargetMode="External"/><Relationship Id="rId3" Type="http://schemas.openxmlformats.org/officeDocument/2006/relationships/settings" Target="settings.xml"/><Relationship Id="rId12" Type="http://schemas.openxmlformats.org/officeDocument/2006/relationships/hyperlink" Target="https://defense.info/re-thinking-strategy/2023/12/a-look-at-defense-competition-in-the-arctic-region/" TargetMode="External"/><Relationship Id="rId17" Type="http://schemas.openxmlformats.org/officeDocument/2006/relationships/hyperlink" Target="https://www.mitre.org/news-insights/impact-story/world-warms-fighting-spread-disease-arctic" TargetMode="External"/><Relationship Id="rId25" Type="http://schemas.openxmlformats.org/officeDocument/2006/relationships/hyperlink" Target="https://www.verifiedmarketresearch.com/product/polar-icebreaker-market/" TargetMode="External"/><Relationship Id="rId33" Type="http://schemas.openxmlformats.org/officeDocument/2006/relationships/hyperlink" Target="https://archive.ph/9lYMy#selection-5313.0-5313.73" TargetMode="External"/><Relationship Id="rId38" Type="http://schemas.openxmlformats.org/officeDocument/2006/relationships/hyperlink" Target="https://warontherocks.com/2019/11/the-icebreaker-gap-doesnt-mean-america-is-losing-in-the-arctic/" TargetMode="External"/><Relationship Id="rId46" Type="http://schemas.openxmlformats.org/officeDocument/2006/relationships/hyperlink" Target="https://journals.asm.org/doi/10.1128/msystems.00042-24" TargetMode="External"/><Relationship Id="rId20" Type="http://schemas.openxmlformats.org/officeDocument/2006/relationships/hyperlink" Target="https://www.fdiintelligence.com/content/d5c21fa0-b481-4e92-b35e-6b49aeeb6887" TargetMode="External"/><Relationship Id="rId41" Type="http://schemas.openxmlformats.org/officeDocument/2006/relationships/hyperlink" Target="https://spacenews.com/hubble-bubble-toil-and-trouble-stirring-up-an-arms-race-in-space/" TargetMode="External"/><Relationship Id="rId1" Type="http://schemas.openxmlformats.org/officeDocument/2006/relationships/numbering" Target="numbering.xml"/><Relationship Id="rId6" Type="http://schemas.openxmlformats.org/officeDocument/2006/relationships/hyperlink" Target="https://www.wilsoncenter.org/article/360deg-view-americas-ice-pact-polar-icebreaker-partnership-canada-and-finland" TargetMode="External"/><Relationship Id="rId15" Type="http://schemas.openxmlformats.org/officeDocument/2006/relationships/hyperlink" Target="https://www.nationalacademies.org/news/2023/10/antarctic-research-remains-critical-to-national-security-and-economic-interests-u-s-investment-in-new-icebreaker-and-other-infrastructure-is-essential-says-report" TargetMode="External"/><Relationship Id="rId23" Type="http://schemas.openxmlformats.org/officeDocument/2006/relationships/hyperlink" Target="http://large.stanford.edu/courses/2016/ph241/zerkalov2/" TargetMode="External"/><Relationship Id="rId28" Type="http://schemas.openxmlformats.org/officeDocument/2006/relationships/hyperlink" Target="https://archive.ph/pkz3X#selection-1321.0-1321.14" TargetMode="External"/><Relationship Id="rId36" Type="http://schemas.openxmlformats.org/officeDocument/2006/relationships/hyperlink" Target="https://warontherocks.com/2021/02/dont-knock-yourself-out-how-america-can-turn-the-tables-on-china-by-giving-up-the-fight-for-command-of-the-seas/" TargetMode="External"/><Relationship Id="rId49" Type="http://schemas.openxmlformats.org/officeDocument/2006/relationships/hyperlink" Target="https://www.moore.org/article-detail?newsUrlName=perspective-what-does-it-mean-to-support-conservation-in-a-place-changing-as-fast-as-the-arct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karth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TotalTime>
  <Pages>1</Pages>
  <Words>31436</Words>
  <Characters>173845</Characters>
  <Application>Microsoft Office Word</Application>
  <DocSecurity>0</DocSecurity>
  <Lines>1485</Lines>
  <Paragraphs>309</Paragraphs>
  <ScaleCrop>false</ScaleCrop>
  <Company/>
  <LinksUpToDate>false</LinksUpToDate>
  <CharactersWithSpaces>204972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Viveth</dc:creator>
  <cp:keywords/>
  <dc:description/>
  <cp:lastModifiedBy>Karthikeyan, Viveth</cp:lastModifiedBy>
  <cp:revision>31</cp:revision>
  <dcterms:created xsi:type="dcterms:W3CDTF">2025-06-16T16:25:00Z</dcterms:created>
  <dcterms:modified xsi:type="dcterms:W3CDTF">2025-06-16T16:39:00Z</dcterms:modified>
</cp:coreProperties>
</file>